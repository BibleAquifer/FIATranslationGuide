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Familiarization, Internalization, Articulation (Fia)</w:t>
      </w:r>
      <w:r>
        <w:rPr>
          <w:lang w:val="zh_CN" w:bidi="zh_CN"/>
        </w:rPr>
      </w:r>
    </w:p>
    <w:p>
      <w:pPr/>
      <w:r>
        <w:rPr>
          <w:lang w:val="zh_CN" w:bidi="zh_CN"/>
        </w:rPr>
      </w:r>
      <w:r>
        <w:rPr>
          <w:b/>
          <w:lang w:val="zh_CN" w:bidi="zh_CN"/>
        </w:rPr>
        <w:t>Familiarization, Internalization, Articulation (FIA) Translation Guide</w:t>
      </w:r>
      <w:r>
        <w:rPr>
          <w:lang w:val="zh_CN" w:bidi="zh_CN"/>
        </w:rPr>
        <w:t xml:space="preserve"> © 2025 Word Collective Released under CC BY-SA 4.0 license. </w:t>
      </w:r>
      <w:r>
        <w:rPr>
          <w:lang w:val="zh_CN" w:bidi="zh_CN"/>
        </w:rPr>
        <w:t>Familiarization, Internalization, Articulation (FIA) Translation Guide</w:t>
      </w:r>
      <w:r>
        <w:rPr>
          <w:lang w:val="zh_CN" w:bidi="zh_CN"/>
        </w:rPr>
        <w:t xml:space="preserve"> has been adapted in the following languages Tok Pisin, عربي, Français, हिंदी, Bahasa Indonesia, Português, Русский, Español, Kiswahili, 简体中文 from </w:t>
      </w:r>
      <w:r>
        <w:rPr>
          <w:lang w:val="zh_CN" w:bidi="zh_CN"/>
        </w:rPr>
        <w:t>Familiarization, Internalization, Articulation (FIA)</w:t>
      </w:r>
      <w:r>
        <w:rPr>
          <w:lang w:val="zh_CN" w:bidi="zh_CN"/>
        </w:rPr>
        <w:t xml:space="preserve"> © 2025 Word Collective Released under CC BY-SA 4.0 license by Mission Mutual</w:t>
      </w:r>
      <w:r>
        <w:rPr>
          <w:lang w:val="zh_CN" w:bidi="zh_CN"/>
        </w:rPr>
      </w:r>
      <w:r>
        <w:rPr>
          <w:lang w:val="zh_CN" w:bidi="zh_CN"/>
        </w:rPr>
      </w:r>
    </w:p>
    <w:p>
      <w:pPr>
        <w:pStyle w:val="Heading1"/>
      </w:pPr>
      <w:r>
        <w:rPr>
          <w:lang w:val="zh_CN" w:bidi="zh_C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GEN</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《創世紀》 1:1–2:3</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在这个部分，请聆听创世记一章1节至二章3节的音频，并将它记在心里。 聆听创世记一章1节至二章3节三次，如果可能的话，请听三种不同的翻译版本。 然后，小组一起讨论以下问题：</w:t>
      </w:r>
    </w:p>
    <w:p>
      <w:pPr>
        <w:pStyle w:val="ListNumber"/>
        <w:numPr>
          <w:ilvl w:val="0"/>
          <w:numId w:val="1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请使用最容易理解的译本来聆听创世记一章1节至二章3节的音频。</w:t>
      </w:r>
    </w:p>
    <w:p>
      <w:pPr/>
      <w:r>
        <w:rPr>
          <w:lang w:val="zh_CN" w:bidi="zh_CN"/>
        </w:rPr>
      </w:r>
      <w:r>
        <w:rPr>
          <w:lang w:val="zh_CN" w:bidi="zh_CN"/>
        </w:rPr>
        <w:t>这是一个关于神如何从无到有创造世界的故事。 在所有的神明中，神是特别的，因为祂说话就可以实现创造。 神通过命名祂所造的事物，表明祂对受造物的权柄。 这个故事主要是关于神自己。 神的受造物不如神自己重要。</w:t>
      </w:r>
    </w:p>
    <w:p>
      <w:pPr/>
      <w:r>
        <w:rPr>
          <w:lang w:val="zh_CN" w:bidi="zh_CN"/>
        </w:rPr>
      </w:r>
      <w:r>
        <w:rPr>
          <w:lang w:val="zh_CN" w:bidi="zh_CN"/>
        </w:rPr>
        <w:t>神的子民使用这个创造的故事来表明他们的神是独一的真正的创造者神。 他们想要表明祂和其他神明不一样，我们的神是全能的，祂亲自将权柄赐给万物。</w:t>
      </w:r>
    </w:p>
    <w:p>
      <w:pPr/>
      <w:r>
        <w:rPr>
          <w:lang w:val="zh_CN" w:bidi="zh_CN"/>
        </w:rPr>
      </w:r>
      <w:r>
        <w:rPr>
          <w:lang w:val="zh_CN" w:bidi="zh_CN"/>
        </w:rPr>
        <w:t>这个故事有一些诗词，因为它采用的写作风格，与周围文化的创造故事相同。 虽然它有时听起来像诗，但它也是一个很久以前发生的真实故事，然而作者没有看到它发生。 他从他的祖先那里学到了这些事情。</w:t>
      </w:r>
    </w:p>
    <w:p>
      <w:pPr/>
      <w:r>
        <w:rPr>
          <w:lang w:val="zh_CN" w:bidi="zh_CN"/>
        </w:rPr>
      </w:r>
      <w:r>
        <w:rPr>
          <w:lang w:val="zh_CN" w:bidi="zh_CN"/>
        </w:rPr>
        <w:t>请在这里暂停，与你的翻译小组讨论：彼此讲述一个你们文化中的故事，关于世界的创造。 人们相信它是真的吗？ 如果是这样，故事是如何开始的？ 你如何能在你的语言中分辨出真实的故事和不真实的故事？ 请在这里暂停音频。</w:t>
      </w:r>
    </w:p>
    <w:p>
      <w:pPr/>
      <w:r>
        <w:rPr>
          <w:lang w:val="zh_CN" w:bidi="zh_CN"/>
        </w:rPr>
      </w:r>
      <w:r>
        <w:rPr>
          <w:lang w:val="zh_CN" w:bidi="zh_CN"/>
        </w:rPr>
        <w:t>创世记的第一句话说："起初，神创造天地。" "天地"这两个词放在一起使用，指的是整个宇宙中的一切。 大多数圣经学者认为，这意味著在神创造天地之前，没有任何东西存在。 在原文中，"创造"这个词通常意味著从无到有的创造。 只有神才能创造东西。</w:t>
      </w:r>
    </w:p>
    <w:p>
      <w:pPr/>
      <w:r>
        <w:rPr>
          <w:lang w:val="zh_CN" w:bidi="zh_CN"/>
        </w:rPr>
      </w:r>
      <w:r>
        <w:rPr>
          <w:lang w:val="zh_CN" w:bidi="zh_CN"/>
        </w:rPr>
        <w:t>当神创造地时，起初它是空的，就像是沙漠或旷野。 没有任何东西活在地上。 没有植物或动物。 它就像深水覆盖著全地。 神的灵或气息盘旋在深水之上。 神自己就在那里。 祂可能在水面上盘旋或移动，就像是一个保护一样。 神即将开始创造地上的东西。</w:t>
      </w:r>
    </w:p>
    <w:p>
      <w:pPr/>
      <w:r>
        <w:rPr>
          <w:lang w:val="zh_CN" w:bidi="zh_CN"/>
        </w:rPr>
      </w:r>
      <w:r>
        <w:rPr>
          <w:lang w:val="zh_CN" w:bidi="zh_CN"/>
        </w:rPr>
        <w:t>这个故事清楚地分为序言、六天创造中的每一天，以及关于第七天的部分。 第一日和第四日，第二日和第五日，第三日和第六日相互对应。</w:t>
      </w:r>
    </w:p>
    <w:p>
      <w:pPr/>
      <w:r>
        <w:rPr>
          <w:lang w:val="zh_CN" w:bidi="zh_CN"/>
        </w:rPr>
      </w:r>
      <w:r>
        <w:rPr>
          <w:lang w:val="zh_CN" w:bidi="zh_CN"/>
        </w:rPr>
        <w:t>第一天，神说话，光就出现了。 神把光和黑暗分开。 这表明神希望光在白天，而黑暗在晚上。 神在进行一个有序的创造。</w:t>
      </w:r>
    </w:p>
    <w:p>
      <w:pPr/>
      <w:r>
        <w:rPr>
          <w:lang w:val="zh_CN" w:bidi="zh_CN"/>
        </w:rPr>
      </w:r>
      <w:r>
        <w:rPr>
          <w:lang w:val="zh_CN" w:bidi="zh_CN"/>
        </w:rPr>
        <w:t>第二天，神创造天上的水和地上的水。 神把天空和海洋有次序地分开。</w:t>
      </w:r>
    </w:p>
    <w:p>
      <w:pPr/>
      <w:r>
        <w:rPr>
          <w:lang w:val="zh_CN" w:bidi="zh_CN"/>
        </w:rPr>
      </w:r>
      <w:r>
        <w:rPr>
          <w:lang w:val="zh_CN" w:bidi="zh_CN"/>
        </w:rPr>
        <w:t>第三天，神把水与地分开。 祂展示了两个地方，祂的受造物可以居住在那里，一些受造物在水中，一些受造物在地上。 神还创造了在旱地生长的菜蔬或植物。 神创造了两种植物。 有些植物有种子，像谷物一样。 有些植物结果子，果子里有种子。 这两种植物都有种子，可以产生与它们母株相同的新植物。</w:t>
      </w:r>
    </w:p>
    <w:p>
      <w:pPr/>
      <w:r>
        <w:rPr>
          <w:lang w:val="zh_CN" w:bidi="zh_CN"/>
        </w:rPr>
      </w:r>
      <w:r>
        <w:rPr>
          <w:lang w:val="zh_CN" w:bidi="zh_CN"/>
        </w:rPr>
        <w:t>头三天向我们展示了神受造物居住的地方，以及神如何用昼夜来定时间。</w:t>
      </w:r>
    </w:p>
    <w:p>
      <w:pPr/>
      <w:r>
        <w:rPr>
          <w:lang w:val="zh_CN" w:bidi="zh_CN"/>
        </w:rPr>
      </w:r>
      <w:r>
        <w:rPr>
          <w:lang w:val="zh_CN" w:bidi="zh_CN"/>
        </w:rPr>
        <w:t>第四天对应于第一天，因为现在神创造了发出光的东西。 神称这些东西为"光"，然后祂说大的光是白天的，小的光是夜晚的。 神没有给这些光命名，可能是因为祂想表明光本身不是神名。 这些灯光向我们展示，时间是按照天、月和年的顺序排列的。</w:t>
      </w:r>
    </w:p>
    <w:p>
      <w:pPr/>
      <w:r>
        <w:rPr>
          <w:lang w:val="zh_CN" w:bidi="zh_CN"/>
        </w:rPr>
      </w:r>
      <w:r>
        <w:rPr>
          <w:lang w:val="zh_CN" w:bidi="zh_CN"/>
        </w:rPr>
        <w:t>请在这里暂停，并以小组的形式讨论：讲述一个来自你们文化的故事，在你们文化中的人，敬拜创造者神以外的其它东西。 请在这里暂停音频。</w:t>
      </w:r>
    </w:p>
    <w:p>
      <w:pPr/>
      <w:r>
        <w:rPr>
          <w:lang w:val="zh_CN" w:bidi="zh_CN"/>
        </w:rPr>
      </w:r>
      <w:r>
        <w:rPr>
          <w:lang w:val="zh_CN" w:bidi="zh_CN"/>
        </w:rPr>
        <w:t>第五天对应于第二天。 现在，神用动物充满了两种"水"，天空和地上的水。 祂把鸟放到天空，把鱼放到水里。 水中的受造物包括大的动物和小的动物。 神祝福它们，然后给它们一个命令，要它们遍满全地。</w:t>
      </w:r>
    </w:p>
    <w:p>
      <w:pPr/>
      <w:r>
        <w:rPr>
          <w:lang w:val="zh_CN" w:bidi="zh_CN"/>
        </w:rPr>
      </w:r>
      <w:r>
        <w:rPr>
          <w:lang w:val="zh_CN" w:bidi="zh_CN"/>
        </w:rPr>
        <w:t>第六天对应于第三天。 神在第六天创造了两种东西，放在旱地上。 祂创造了动物，它们有和自己一样的孩子。 祂创造了人，人也能生产出其他和他们自己一样的人。 原文向我们展示，第六天是创造中最重要的一天。 神给了我们更多关于这一天的细节，祂告诉我们，祂在第六天创造了人。 神说，祂按著祂的形像造人。 人带著神的形像。 这意味著他们在某种程度上，在身体上和灵性上像神。 他们可以思想，他们有良知，或者说，他们有分辨对错的方法。 在旧约中，王或王后的代表有时被称为形像。 神说的是，人是祂的代表。 神清楚地说明，祂按著祂的形像造了男人和女人。 神祝福人的方式与祂祝福动物和植物的方式相同，祂告诉他们要生养众多，遍满全地。 但祂给了他们一项特殊的任务，要他们管理受造物，并照顾它。 神把植物和果树赐给人和动物，作为食物。</w:t>
      </w:r>
    </w:p>
    <w:p>
      <w:pPr/>
      <w:r>
        <w:rPr>
          <w:lang w:val="zh_CN" w:bidi="zh_CN"/>
        </w:rPr>
      </w:r>
      <w:r>
        <w:rPr>
          <w:lang w:val="zh_CN" w:bidi="zh_CN"/>
        </w:rPr>
        <w:t>请在这里暂停，并以翻译小组的形式讨论：你将如何谈论神按祂自己的形象创造人？ 请在这里暂停音频。</w:t>
      </w:r>
    </w:p>
    <w:p>
      <w:pPr/>
      <w:r>
        <w:rPr>
          <w:lang w:val="zh_CN" w:bidi="zh_CN"/>
        </w:rPr>
      </w:r>
      <w:r>
        <w:rPr>
          <w:lang w:val="zh_CN" w:bidi="zh_CN"/>
        </w:rPr>
        <w:t>除了第二天以外，神在每天结束时都说，每天都是好的，或美丽的。 但当神查看祂在第六天所造的一切，包括人的时候，祂说这非常好！</w:t>
      </w:r>
    </w:p>
    <w:p>
      <w:pPr/>
      <w:r>
        <w:rPr>
          <w:lang w:val="zh_CN" w:bidi="zh_CN"/>
        </w:rPr>
      </w:r>
      <w:r>
        <w:rPr>
          <w:lang w:val="zh_CN" w:bidi="zh_CN"/>
        </w:rPr>
        <w:t>到第六天结束时，神完成了祂的创造工作，包括天上地上的一切。 祂使第七天成为圣洁，或分别出来，并祝福这一天。 祂休息了，或者祂停止了创造。 神并不是因为祂累了而休息，这个休息指的是祂停止工作。</w:t>
      </w:r>
    </w:p>
    <w:p>
      <w:pPr/>
      <w:r>
        <w:rPr>
          <w:lang w:val="zh_CN" w:bidi="zh_CN"/>
        </w:rPr>
      </w:r>
      <w:r>
        <w:rPr>
          <w:lang w:val="zh_CN" w:bidi="zh_CN"/>
        </w:rPr>
        <w:t>请在这里暂停，并以翻译小组的形式讨论：神使第七天成为"圣洁"，或分别出来。 请谈论在你们文化中一些东西，是为特殊目的而分别出来的。 你怎样谈论它们？</w:t>
      </w:r>
    </w:p>
    <w:p>
      <w:pPr>
        <w:pStyle w:val="Heading3"/>
      </w:pPr>
      <w:r>
        <w:rPr>
          <w:lang w:val="zh_CN" w:bidi="zh_CN"/>
        </w:rPr>
        <w:t>界定场景</w:t>
      </w:r>
    </w:p>
    <w:p>
      <w:pPr/>
      <w:r>
        <w:rPr>
          <w:lang w:val="zh_CN" w:bidi="zh_CN"/>
        </w:rPr>
      </w:r>
      <w:r>
        <w:rPr>
          <w:lang w:val="zh_CN" w:bidi="zh_CN"/>
        </w:rPr>
        <w:t>请使用最容易理解的译本来聆听创世记一章1节至二章3节的音频。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这段经文有一个简介和七个场景。</w:t>
      </w:r>
    </w:p>
    <w:p>
      <w:pPr/>
      <w:r>
        <w:rPr>
          <w:lang w:val="zh_CN" w:bidi="zh_CN"/>
        </w:rPr>
      </w:r>
      <w:r>
        <w:rPr>
          <w:b/>
          <w:lang w:val="zh_CN" w:bidi="zh_CN"/>
        </w:rPr>
        <w:t>简介：</w:t>
      </w:r>
      <w:r>
        <w:rPr>
          <w:lang w:val="zh_CN" w:bidi="zh_CN"/>
        </w:rPr>
        <w:t>这个故事以一个简介开始，展示了神第一次从无到有创造地的时候，地的样子。</w:t>
      </w:r>
    </w:p>
    <w:p>
      <w:pPr/>
      <w:r>
        <w:rPr>
          <w:lang w:val="zh_CN" w:bidi="zh_CN"/>
        </w:rPr>
      </w:r>
      <w:r>
        <w:rPr>
          <w:b/>
          <w:lang w:val="zh_CN" w:bidi="zh_CN"/>
        </w:rPr>
        <w:t>在第一个场景中：</w:t>
      </w:r>
      <w:r>
        <w:rPr>
          <w:lang w:val="zh_CN" w:bidi="zh_CN"/>
        </w:rPr>
        <w:t>神创造了光，并在第一天把光与黑暗分开。</w:t>
      </w:r>
    </w:p>
    <w:p>
      <w:pPr/>
      <w:r>
        <w:rPr>
          <w:lang w:val="zh_CN" w:bidi="zh_CN"/>
        </w:rPr>
      </w:r>
      <w:r>
        <w:rPr>
          <w:b/>
          <w:lang w:val="zh_CN" w:bidi="zh_CN"/>
        </w:rPr>
        <w:t>在第二个场景中：</w:t>
      </w:r>
      <w:r>
        <w:rPr>
          <w:lang w:val="zh_CN" w:bidi="zh_CN"/>
        </w:rPr>
        <w:t>神在第二天把天和地上的水分开。</w:t>
      </w:r>
    </w:p>
    <w:p>
      <w:pPr/>
      <w:r>
        <w:rPr>
          <w:lang w:val="zh_CN" w:bidi="zh_CN"/>
        </w:rPr>
      </w:r>
      <w:r>
        <w:rPr>
          <w:b/>
          <w:lang w:val="zh_CN" w:bidi="zh_CN"/>
        </w:rPr>
        <w:t>在第三个场景中：</w:t>
      </w:r>
      <w:r>
        <w:rPr>
          <w:lang w:val="zh_CN" w:bidi="zh_CN"/>
        </w:rPr>
        <w:t>神在第三天把水与干地分开。 他还创造了所有的植物。</w:t>
      </w:r>
    </w:p>
    <w:p>
      <w:pPr/>
      <w:r>
        <w:rPr>
          <w:lang w:val="zh_CN" w:bidi="zh_CN"/>
        </w:rPr>
      </w:r>
      <w:r>
        <w:rPr>
          <w:b/>
          <w:lang w:val="zh_CN" w:bidi="zh_CN"/>
        </w:rPr>
        <w:t>在第四个场景中：</w:t>
      </w:r>
      <w:r>
        <w:rPr>
          <w:lang w:val="zh_CN" w:bidi="zh_CN"/>
        </w:rPr>
        <w:t>神在第四天创造了特定的光，比如太阳、月亮和星星。</w:t>
      </w:r>
    </w:p>
    <w:p>
      <w:pPr/>
      <w:r>
        <w:rPr>
          <w:lang w:val="zh_CN" w:bidi="zh_CN"/>
        </w:rPr>
      </w:r>
      <w:r>
        <w:rPr>
          <w:b/>
          <w:lang w:val="zh_CN" w:bidi="zh_CN"/>
        </w:rPr>
        <w:t>在第五个场景中：</w:t>
      </w:r>
      <w:r>
        <w:rPr>
          <w:lang w:val="zh_CN" w:bidi="zh_CN"/>
        </w:rPr>
        <w:t>神在第五天把鸟和鱼放入天空和水中。</w:t>
      </w:r>
    </w:p>
    <w:p>
      <w:pPr/>
      <w:r>
        <w:rPr>
          <w:lang w:val="zh_CN" w:bidi="zh_CN"/>
        </w:rPr>
      </w:r>
      <w:r>
        <w:rPr>
          <w:b/>
          <w:lang w:val="zh_CN" w:bidi="zh_CN"/>
        </w:rPr>
        <w:t>在第六个场景中：</w:t>
      </w:r>
      <w:r>
        <w:rPr>
          <w:lang w:val="zh_CN" w:bidi="zh_CN"/>
        </w:rPr>
        <w:t>神在第六天把动物，以及第一个男人和女人，放在了地上。 祂在第六天完成了祂的创造工作。</w:t>
      </w:r>
    </w:p>
    <w:p>
      <w:pPr/>
      <w:r>
        <w:rPr>
          <w:lang w:val="zh_CN" w:bidi="zh_CN"/>
        </w:rPr>
      </w:r>
      <w:r>
        <w:rPr>
          <w:b/>
          <w:lang w:val="zh_CN" w:bidi="zh_CN"/>
        </w:rPr>
        <w:t>在第七个场景中：</w:t>
      </w:r>
      <w:r>
        <w:rPr>
          <w:lang w:val="zh_CN" w:bidi="zh_CN"/>
        </w:rPr>
        <w:t>神停止了工作，并将第七天定为一个特别的日子，因为这是祂完成工作的一天。</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鸟、鱼、陆上的动物</w:t>
      </w:r>
    </w:p>
    <w:p>
      <w:pPr>
        <w:pStyle w:val="ListBullet"/>
        <w:spacing w:line="240" w:lineRule="auto"/>
        <w:ind w:left="720"/>
      </w:pPr>
      <w:r>
        <w:rPr>
          <w:lang w:val="zh_CN" w:bidi="zh_CN"/>
        </w:rPr>
      </w:r>
      <w:r>
        <w:rPr>
          <w:lang w:val="zh_CN" w:bidi="zh_CN"/>
        </w:rPr>
        <w:t>男人和女人</w:t>
      </w:r>
    </w:p>
    <w:p>
      <w:pPr/>
      <w:r>
        <w:rPr>
          <w:lang w:val="zh_CN" w:bidi="zh_CN"/>
        </w:rPr>
      </w:r>
      <w:r>
        <w:rPr>
          <w:lang w:val="zh_CN" w:bidi="zh_CN"/>
        </w:rPr>
        <w:t>小组成员应当请共同留意经文背景中的这些部分：重要的是请留意这个故事在开始时描述了地的空虚，这之后神才开始在地上建立秩序，并将活物充满地上。 神的灵或气息盘旋在水的上面，这造成了一种紧迫感，神很快就要开始创造世界的工作了。</w:t>
      </w:r>
    </w:p>
    <w:p>
      <w:pPr/>
      <w:r>
        <w:rPr>
          <w:lang w:val="zh_CN" w:bidi="zh_CN"/>
        </w:rPr>
      </w:r>
      <w:r>
        <w:rPr>
          <w:lang w:val="zh_CN" w:bidi="zh_CN"/>
        </w:rPr>
        <w:t>这个故事是神按照祂创造万物的顺序来记录的。 这份关于神创造的记录使用了许多重复。 作者用相同的方式述说每天的创造。</w:t>
      </w:r>
    </w:p>
    <w:p>
      <w:pPr/>
      <w:r>
        <w:rPr>
          <w:lang w:val="zh_CN" w:bidi="zh_CN"/>
        </w:rPr>
      </w:r>
      <w:r>
        <w:rPr>
          <w:lang w:val="zh_CN" w:bidi="zh_CN"/>
        </w:rPr>
        <w:t>请在这里暂停，并以翻译小组的形式讨论：你们如何按照某人做事的顺序来报告这个人所做的事？ 你们会使用什么样的重复方式或结构来记录这份清单？ 请在这里暂停音频。</w:t>
      </w:r>
    </w:p>
    <w:p>
      <w:pPr/>
      <w:r>
        <w:rPr>
          <w:lang w:val="zh_CN" w:bidi="zh_CN"/>
        </w:rPr>
      </w:r>
      <w:r>
        <w:rPr>
          <w:lang w:val="zh_CN" w:bidi="zh_CN"/>
        </w:rPr>
        <w:t>重要的是请留意：在第一天，神把光与黑暗分开。 神看到光是好的。 然后祂命名了白昼和黑夜。 然后，有晚上，有早上，这是第一天。</w:t>
      </w:r>
    </w:p>
    <w:p>
      <w:pPr/>
      <w:r>
        <w:rPr>
          <w:lang w:val="zh_CN" w:bidi="zh_CN"/>
        </w:rPr>
      </w:r>
      <w:r>
        <w:rPr>
          <w:lang w:val="zh_CN" w:bidi="zh_CN"/>
        </w:rPr>
        <w:t>然后在第二天，神把天与水分开。 神为天命名。 然后，有晚上，有早上，这是第二天。</w:t>
      </w:r>
    </w:p>
    <w:p>
      <w:pPr/>
      <w:r>
        <w:rPr>
          <w:lang w:val="zh_CN" w:bidi="zh_CN"/>
        </w:rPr>
      </w:r>
      <w:r>
        <w:rPr>
          <w:lang w:val="zh_CN" w:bidi="zh_CN"/>
        </w:rPr>
        <w:t>然后在第三天，神把水与干地分开。 神为海和地命名。 神说，这是好的。 然后，神在干地上创造了菜蔬，就是有种子的植物，以及有果子的植物。 神说，这是好的。 然后，有晚上，有早上，这是第三天。</w:t>
      </w:r>
    </w:p>
    <w:p>
      <w:pPr/>
      <w:r>
        <w:rPr>
          <w:lang w:val="zh_CN" w:bidi="zh_CN"/>
        </w:rPr>
      </w:r>
      <w:r>
        <w:rPr>
          <w:lang w:val="zh_CN" w:bidi="zh_CN"/>
        </w:rPr>
        <w:t>这些分开，为人和动物提供了有序的居住空间。 这前三天向我们展示了神的创造物所居住的地方，以及神把时间分为白昼和黑夜的方式。 在接下来的三天，神用祂的创造来充满天、水和地。</w:t>
      </w:r>
    </w:p>
    <w:p>
      <w:pPr/>
      <w:r>
        <w:rPr>
          <w:lang w:val="zh_CN" w:bidi="zh_CN"/>
        </w:rPr>
      </w:r>
      <w:r>
        <w:rPr>
          <w:lang w:val="zh_CN" w:bidi="zh_CN"/>
        </w:rPr>
        <w:t>在第四天，神创造了天上的光，用来标记一年的特殊时间，以及日子、月和年。 祂描述了大的光和小的光，并解释了它们的用途。 神看到这是好的。 然后，有晚上，有早上，这是第四天。</w:t>
      </w:r>
    </w:p>
    <w:p>
      <w:pPr/>
      <w:r>
        <w:rPr>
          <w:lang w:val="zh_CN" w:bidi="zh_CN"/>
        </w:rPr>
      </w:r>
      <w:r>
        <w:rPr>
          <w:lang w:val="zh_CN" w:bidi="zh_CN"/>
        </w:rPr>
        <w:t>在第五天，神创造了水中各种活物，无论是大的还是小的。 神还创造了各种在天上飞的鸟。 神看到这是好的。 现在，神开始祝福祂所创造的一些部分。 神祝福海中的活物和鸟，祂吩咐它们要滋生繁多，充满全地。 然后，有晚上，有早上，这是第五天。</w:t>
      </w:r>
    </w:p>
    <w:p>
      <w:pPr/>
      <w:r>
        <w:rPr>
          <w:lang w:val="zh_CN" w:bidi="zh_CN"/>
        </w:rPr>
      </w:r>
      <w:r>
        <w:rPr>
          <w:lang w:val="zh_CN" w:bidi="zh_CN"/>
        </w:rPr>
        <w:t>重要的是请留意：神在第六天提供了更多关于祂创造的细节。 他创造了像牛和山羊这样的牲畜，在地上爬的爬物，以及野兽或动物。 祂说，它们是好的。 然后，祂按照自己的形象造人。 神祝福人，并吩咐他们，要叫这全地充满其他人。 神说，人对于祂所创造的东西有权柄和责任，要照顾神所创造的东西。 神给了人们所需的一切，包括每一种有种子的植物。 神把各种绿色植物都给了动物，让它们吃。 然后，神说，这一切都非常好！ 然后，有晚上，有早上，这是第六天。</w:t>
      </w:r>
    </w:p>
    <w:p>
      <w:pPr/>
      <w:r>
        <w:rPr>
          <w:lang w:val="zh_CN" w:bidi="zh_CN"/>
        </w:rPr>
      </w:r>
      <w:r>
        <w:rPr>
          <w:lang w:val="zh_CN" w:bidi="zh_CN"/>
        </w:rPr>
        <w:t>重要的是请留意：对每一天的描述都以一个片语结尾，这意味著这一天的工作已经结束。这个片语是：有晚上，有早上，这是第一天，或第几天。 这意味著，当早晨来临时，这一天就结束了。</w:t>
      </w:r>
    </w:p>
    <w:p>
      <w:pPr/>
      <w:r>
        <w:rPr>
          <w:lang w:val="zh_CN" w:bidi="zh_CN"/>
        </w:rPr>
      </w:r>
      <w:r>
        <w:rPr>
          <w:lang w:val="zh_CN" w:bidi="zh_CN"/>
        </w:rPr>
        <w:t>请在这里暂停，并以小组的形式讨论：在你们的故事中，你们将如何结束每天的工作？ 请在这里暂停音频。</w:t>
      </w:r>
    </w:p>
    <w:p>
      <w:pPr/>
      <w:r>
        <w:rPr>
          <w:lang w:val="zh_CN" w:bidi="zh_CN"/>
        </w:rPr>
      </w:r>
      <w:r>
        <w:rPr>
          <w:lang w:val="zh_CN" w:bidi="zh_CN"/>
        </w:rPr>
        <w:t>重要的是请留意：除了第二天之外，神都说了某个东西是好的。</w:t>
      </w:r>
    </w:p>
    <w:p>
      <w:pPr/>
      <w:r>
        <w:rPr>
          <w:lang w:val="zh_CN" w:bidi="zh_CN"/>
        </w:rPr>
      </w:r>
      <w:r>
        <w:rPr>
          <w:lang w:val="zh_CN" w:bidi="zh_CN"/>
        </w:rPr>
        <w:t>六天的创造结束时，有一段总结说："地上万物，包括很多东西，都创造完了。"</w:t>
      </w:r>
    </w:p>
    <w:p>
      <w:pPr/>
      <w:r>
        <w:rPr>
          <w:lang w:val="zh_CN" w:bidi="zh_CN"/>
        </w:rPr>
      </w:r>
      <w:r>
        <w:rPr>
          <w:lang w:val="zh_CN" w:bidi="zh_CN"/>
        </w:rPr>
        <w:t>重要的是请留意：神在这个故事的结束，创造了一个特殊的休息日。</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请使用最容易理解的译本来聆听创世记一章1节至二章3节的音频。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这个故事有八个场景。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鸟、鱼、陆上的动物</w:t>
      </w:r>
    </w:p>
    <w:p>
      <w:pPr>
        <w:pStyle w:val="ListBullet"/>
        <w:spacing w:line="240" w:lineRule="auto"/>
        <w:ind w:left="720"/>
      </w:pPr>
      <w:r>
        <w:rPr>
          <w:lang w:val="zh_CN" w:bidi="zh_CN"/>
        </w:rPr>
      </w:r>
      <w:r>
        <w:rPr>
          <w:lang w:val="zh_CN" w:bidi="zh_CN"/>
        </w:rPr>
        <w:t>男人和女人</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请在演出的某些时刻暂停一下，然后问扮演该角色的人："你有什么感受或想法？"扮演这个角色的人应该回答，如果他们是那个角色的话，他们会有什么感受或想法。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以下是这部戏剧演出以及可能回答的例子。</w:t>
      </w:r>
    </w:p>
    <w:p>
      <w:pPr/>
      <w:r>
        <w:rPr>
          <w:lang w:val="zh_CN" w:bidi="zh_CN"/>
        </w:rPr>
      </w:r>
      <w:r>
        <w:rPr>
          <w:lang w:val="zh_CN" w:bidi="zh_CN"/>
        </w:rPr>
        <w:t>起初，神创造了天地，和其中的一切。 大地空虚混沌神的灵运行在深渊的水面上。 然后神说话。 神吩咐光出现，光就出现了。 神看到光是好的，祂把光与黑暗分开。 神称光为白天，黑暗为夜晚。 然后晚上过去了，早晨到了，这是第一天。</w:t>
      </w:r>
    </w:p>
    <w:p>
      <w:pPr/>
      <w:r>
        <w:rPr>
          <w:lang w:val="zh_CN" w:bidi="zh_CN"/>
        </w:rPr>
      </w:r>
      <w:r>
        <w:rPr>
          <w:lang w:val="zh_CN" w:bidi="zh_CN"/>
        </w:rPr>
        <w:t>请在这里暂停表演。 问扮演神的演员："你有什么感受或想法？" 你可能会听到这样的话："很高兴开始看到世上的秩序。" 请重新开始表演。</w:t>
      </w:r>
    </w:p>
    <w:p>
      <w:pPr/>
      <w:r>
        <w:rPr>
          <w:lang w:val="zh_CN" w:bidi="zh_CN"/>
        </w:rPr>
      </w:r>
      <w:r>
        <w:rPr>
          <w:lang w:val="zh_CN" w:bidi="zh_CN"/>
        </w:rPr>
        <w:t>然后神吩咐天上的水和地上的水之间留出空间。 神称这个空间为天。 然后晚上过去了，早晨到了，这是第二天。</w:t>
      </w:r>
    </w:p>
    <w:p>
      <w:pPr/>
      <w:r>
        <w:rPr>
          <w:lang w:val="zh_CN" w:bidi="zh_CN"/>
        </w:rPr>
      </w:r>
      <w:r>
        <w:rPr>
          <w:lang w:val="zh_CN" w:bidi="zh_CN"/>
        </w:rPr>
        <w:t>然后神吩咐水聚在一起，这样干地就可以出现。 神称干地为地，称水为海。 神看到这是好的，神很喜悦。 神吩咐有种子的植物和有果子的植物要长大。 这些种子会结出更多植物，就像它们所来自的植物一样。 这就发生了。 神看到这是好的。 然后晚上过去了，早晨到了，这是第三天。</w:t>
      </w:r>
    </w:p>
    <w:p>
      <w:pPr/>
      <w:r>
        <w:rPr>
          <w:lang w:val="zh_CN" w:bidi="zh_CN"/>
        </w:rPr>
      </w:r>
      <w:r>
        <w:rPr>
          <w:lang w:val="zh_CN" w:bidi="zh_CN"/>
        </w:rPr>
        <w:t>然后神吩咐光出现在天上。 大的光管理白天，小的光管理夜晚。 神还造了星星。 这些光向我们显示白天和黑夜，年月，以及一年中的特殊时节。 神看到这是好的。 然后晚上过去了，早晨到了，这是第四天。</w:t>
      </w:r>
    </w:p>
    <w:p>
      <w:pPr/>
      <w:r>
        <w:rPr>
          <w:lang w:val="zh_CN" w:bidi="zh_CN"/>
        </w:rPr>
      </w:r>
      <w:r>
        <w:rPr>
          <w:lang w:val="zh_CN" w:bidi="zh_CN"/>
        </w:rPr>
        <w:t>然后神吩咐鱼和所有在水中运动的活物，出现在水中，并吩咐大鸟和小鸟，出现在天上。 一切在水中游泳的，无论大小，以及每只鸟，都生了和它们很像的孩子。 神看到这是好的。 神祝福这些鱼和鸟，说："要生养"，这意味著要生许多孩子。 然后晚上过去了，早晨到了，这是第五天。</w:t>
      </w:r>
    </w:p>
    <w:p>
      <w:pPr/>
      <w:r>
        <w:rPr>
          <w:lang w:val="zh_CN" w:bidi="zh_CN"/>
        </w:rPr>
      </w:r>
      <w:r>
        <w:rPr>
          <w:lang w:val="zh_CN" w:bidi="zh_CN"/>
        </w:rPr>
        <w:t>然后神吩咐动物出现。 这些是各式各样的动物，住在家附近的动物，靠近地的小动物和昆虫，以及野兽。 每只动物也可以生下其它像它们一样的动物。 神看到这是好的。</w:t>
      </w:r>
    </w:p>
    <w:p>
      <w:pPr/>
      <w:r>
        <w:rPr>
          <w:lang w:val="zh_CN" w:bidi="zh_CN"/>
        </w:rPr>
      </w:r>
      <w:r>
        <w:rPr>
          <w:lang w:val="zh_CN" w:bidi="zh_CN"/>
        </w:rPr>
        <w:t>请在这里暂停表演。 问扮演神的演员："你有什么感受或想法？" 你可能会听到这样的话："我喜欢成为一个艺术家，我为我所做的感到骄傲，这很漂亮！ 还有一个东西要造。" 请重新开始表演。</w:t>
      </w:r>
    </w:p>
    <w:p>
      <w:pPr/>
      <w:r>
        <w:rPr>
          <w:lang w:val="zh_CN" w:bidi="zh_CN"/>
        </w:rPr>
      </w:r>
      <w:r>
        <w:rPr>
          <w:lang w:val="zh_CN" w:bidi="zh_CN"/>
        </w:rPr>
        <w:t>然后神说："让我们造人，作我们的代表，像我们一样。 他们要管理地上所有的鱼、鸟和动物。" 所以神造了人，有男有女，像祂一样。 神祝福这些男人和女人，告诉他们要生许多孩子，充满这地。 他们要管理地上所有的鱼、鸟和动物。 神把所有的植物都赐给人和所有的动物，作为他们的食物。 神看到祂所造的一切，这</w:t>
      </w:r>
      <w:r>
        <w:rPr>
          <w:i/>
          <w:lang w:val="zh_CN" w:bidi="zh_CN"/>
        </w:rPr>
        <w:t>非常</w:t>
      </w:r>
      <w:r>
        <w:rPr>
          <w:lang w:val="zh_CN" w:bidi="zh_CN"/>
        </w:rPr>
        <w:t>好！ 然后晚上过去了，早晨到了，这是第六天。</w:t>
      </w:r>
    </w:p>
    <w:p>
      <w:pPr/>
      <w:r>
        <w:rPr>
          <w:lang w:val="zh_CN" w:bidi="zh_CN"/>
        </w:rPr>
      </w:r>
      <w:r>
        <w:rPr>
          <w:lang w:val="zh_CN" w:bidi="zh_CN"/>
        </w:rPr>
        <w:t>请在这里暂停表演。 问扮演神的演员："你有什么感受或想法？" 你可能会听到这样的话："这是一个非常特殊的日子！ 我做了我最喜爱的东西，人！ 他们像我一样！" 问扮演这些人的演员："你们感觉如何？" 你可能会听到这样的话："这个世界很美丽！ 神创造这些，只是为了我们吗？" 请重新开始表演。</w:t>
      </w:r>
    </w:p>
    <w:p>
      <w:pPr/>
      <w:r>
        <w:rPr>
          <w:lang w:val="zh_CN" w:bidi="zh_CN"/>
        </w:rPr>
      </w:r>
      <w:r>
        <w:rPr>
          <w:lang w:val="zh_CN" w:bidi="zh_CN"/>
        </w:rPr>
        <w:t>在第七天开始之前，神已经完成了祂在天上地上所造的一切。 所以神在第七天停止了作工，并且休息，或者没有作工。 神祝福第七天，说这是一个为祂分别出来的特殊日子。</w:t>
      </w:r>
    </w:p>
    <w:p>
      <w:pPr/>
      <w:r>
        <w:rPr>
          <w:lang w:val="zh_CN" w:bidi="zh_CN"/>
        </w:rPr>
      </w:r>
      <w:r>
        <w:rPr>
          <w:lang w:val="zh_CN" w:bidi="zh_CN"/>
        </w:rPr>
        <w:t>请在这里暂停表演。 问扮演神的演员："你有什么感受或想法？" 你可能会听到这样的话："我对这个创造非常满意。 我已经把这项工作完成得很好。"</w:t>
      </w:r>
    </w:p>
    <w:p>
      <w:pPr>
        <w:pStyle w:val="Heading3"/>
      </w:pPr>
      <w:r>
        <w:rPr>
          <w:lang w:val="zh_CN" w:bidi="zh_CN"/>
        </w:rPr>
        <w:t>填补空白</w:t>
      </w:r>
    </w:p>
    <w:p>
      <w:pPr/>
      <w:r>
        <w:rPr>
          <w:lang w:val="zh_CN" w:bidi="zh_CN"/>
        </w:rPr>
      </w:r>
      <w:r>
        <w:rPr>
          <w:lang w:val="zh_CN" w:bidi="zh_CN"/>
        </w:rPr>
        <w:t>请使用最容易理解的译本来聆听创世记一章1节至二章3节的音频。</w:t>
      </w:r>
    </w:p>
    <w:p>
      <w:pPr/>
      <w:r>
        <w:rPr>
          <w:lang w:val="zh_CN" w:bidi="zh_CN"/>
        </w:rPr>
      </w:r>
      <w:r>
        <w:rPr>
          <w:lang w:val="zh_CN" w:bidi="zh_CN"/>
        </w:rPr>
        <w:t>在这一步骤中，小组将讨论这段经文中的主词汇和词语。</w:t>
      </w:r>
    </w:p>
    <w:p>
      <w:pPr/>
      <w:r>
        <w:rPr>
          <w:lang w:val="zh_CN" w:bidi="zh_CN"/>
        </w:rPr>
      </w:r>
      <w:r>
        <w:rPr>
          <w:lang w:val="zh_CN" w:bidi="zh_CN"/>
        </w:rPr>
        <w:t>起初，神创造了宇宙中的一切，祂创造了</w:t>
      </w:r>
      <w:r>
        <w:rPr>
          <w:b/>
          <w:lang w:val="zh_CN" w:bidi="zh_CN"/>
        </w:rPr>
        <w:t>天</w:t>
      </w:r>
      <w:r>
        <w:rPr>
          <w:lang w:val="zh_CN" w:bidi="zh_CN"/>
        </w:rPr>
        <w:t>和地。 在这里，天指的是天空，或者在地以上的东西。</w:t>
      </w:r>
    </w:p>
    <w:p>
      <w:pPr/>
      <w:r>
        <w:rPr>
          <w:lang w:val="zh_CN" w:bidi="zh_CN"/>
        </w:rPr>
      </w:r>
      <w:r>
        <w:rPr>
          <w:lang w:val="zh_CN" w:bidi="zh_CN"/>
        </w:rPr>
        <w:t>请在这里暂停，并以小组的形式讨论，当</w:t>
      </w:r>
      <w:r>
        <w:rPr>
          <w:b/>
          <w:lang w:val="zh_CN" w:bidi="zh_CN"/>
        </w:rPr>
        <w:t>天</w:t>
      </w:r>
      <w:r>
        <w:rPr>
          <w:lang w:val="zh_CN" w:bidi="zh_CN"/>
        </w:rPr>
        <w:t>这个词用来指天空时，你会使用什么词或片语来表示。 请在主词汇表中查找</w:t>
      </w:r>
      <w:hyperlink r:id="rId13">
        <w:r>
          <w:rPr>
            <w:lang w:val="zh_CN" w:bidi="zh_CN"/>
          </w:rPr>
          <w:rPr>
            <w:color w:val="0000EE"/>
            <w:u w:val="single"/>
          </w:rPr>
          <w:t>天</w:t>
        </w:r>
      </w:hyperlink>
      <w:r>
        <w:rPr>
          <w:lang w:val="zh_CN" w:bidi="zh_CN"/>
        </w:rPr>
        <w:t>，以获取更多资讯。 请在这里暂停音频。</w:t>
      </w:r>
    </w:p>
    <w:p>
      <w:pPr/>
      <w:r>
        <w:rPr>
          <w:lang w:val="zh_CN" w:bidi="zh_CN"/>
        </w:rPr>
      </w:r>
      <w:r>
        <w:rPr>
          <w:lang w:val="zh_CN" w:bidi="zh_CN"/>
        </w:rPr>
        <w:t>在旧约中，唯有神可以创造某个东西的。 创造某个东西意味著，造出一个新的东西，或更新、复原这个东西。 在这段经文中，使用了"创造"和"制造"这两个单词，但它们的意思相同。 有时候，神使用材料来制造某些东西，就像祂使用泥土来制造人一样，但祂经常从无有中制造出某些东西来。</w:t>
      </w:r>
    </w:p>
    <w:p>
      <w:pPr/>
      <w:r>
        <w:rPr>
          <w:lang w:val="zh_CN" w:bidi="zh_CN"/>
        </w:rPr>
      </w:r>
      <w:r>
        <w:rPr>
          <w:lang w:val="zh_CN" w:bidi="zh_CN"/>
        </w:rPr>
        <w:t>神在地上创造秩序之前，你可以说，地是空虚、无形的，或者说，它是无形的荒地。 黑暗覆盖著深水，这就像是一大片水域，里面什么都没有，你眼睛所能看见的只是这片水域延伸到很远的地方，这水也非常深，以至于你无法到达底部。</w:t>
      </w:r>
    </w:p>
    <w:p>
      <w:pPr/>
      <w:r>
        <w:rPr>
          <w:lang w:val="zh_CN" w:bidi="zh_CN"/>
        </w:rPr>
      </w:r>
      <w:r>
        <w:rPr>
          <w:lang w:val="zh_CN" w:bidi="zh_CN"/>
        </w:rPr>
        <w:t xml:space="preserve">神的灵盘旋、移动或飞翔在水上。 </w:t>
      </w:r>
      <w:r>
        <w:rPr>
          <w:b/>
          <w:lang w:val="zh_CN" w:bidi="zh_CN"/>
        </w:rPr>
        <w:t>神的灵</w:t>
      </w:r>
      <w:r>
        <w:rPr>
          <w:lang w:val="zh_CN" w:bidi="zh_CN"/>
        </w:rPr>
        <w:t>可能是"神的能力"或"来自神的风"，但它听起来不像是具有破坏性。 基本上，神就在那里。</w:t>
      </w:r>
    </w:p>
    <w:p>
      <w:pPr/>
      <w:r>
        <w:rPr>
          <w:lang w:val="zh_CN" w:bidi="zh_CN"/>
        </w:rPr>
      </w:r>
      <w:r>
        <w:rPr>
          <w:lang w:val="zh_CN" w:bidi="zh_CN"/>
        </w:rPr>
        <w:t>请在这里暂停并讨论，你会如何翻译</w:t>
      </w:r>
      <w:r>
        <w:rPr>
          <w:b/>
          <w:lang w:val="zh_CN" w:bidi="zh_CN"/>
        </w:rPr>
        <w:t>神的灵</w:t>
      </w:r>
      <w:r>
        <w:rPr>
          <w:lang w:val="zh_CN" w:bidi="zh_CN"/>
        </w:rPr>
        <w:t>这个片语。 我们在旧约中使用更一般的神的灵这个短语，但你可以在主词汇表中查找</w:t>
      </w:r>
      <w:hyperlink r:id="rId14">
        <w:r>
          <w:rPr>
            <w:lang w:val="zh_CN" w:bidi="zh_CN"/>
          </w:rPr>
          <w:rPr>
            <w:color w:val="0000EE"/>
            <w:u w:val="single"/>
          </w:rPr>
          <w:t>圣灵</w:t>
        </w:r>
      </w:hyperlink>
      <w:r>
        <w:rPr>
          <w:lang w:val="zh_CN" w:bidi="zh_CN"/>
        </w:rPr>
        <w:t>这个词，以获得更多关于神的灵的资讯。 请在这里暂停音频。</w:t>
      </w:r>
    </w:p>
    <w:p>
      <w:pPr/>
      <w:r>
        <w:rPr>
          <w:lang w:val="zh_CN" w:bidi="zh_CN"/>
        </w:rPr>
      </w:r>
      <w:r>
        <w:rPr>
          <w:lang w:val="zh_CN" w:bidi="zh_CN"/>
        </w:rPr>
        <w:t>当神开始说话和创造时，有时候翻译会这样说，神说"要有光"，但这实际上意味著，神亲自命令光出现。</w:t>
      </w:r>
    </w:p>
    <w:p>
      <w:pPr/>
      <w:r>
        <w:rPr>
          <w:lang w:val="zh_CN" w:bidi="zh_CN"/>
        </w:rPr>
      </w:r>
      <w:r>
        <w:rPr>
          <w:lang w:val="zh_CN" w:bidi="zh_CN"/>
        </w:rPr>
        <w:t>除了第二日之外的每一天，神都说这是"好的"。 这意味著神喜悦祂所创造的东西。 这并不意味著这个物体或日子是好的，或比其它东西更好，而是神看到它时会愉悦，并且感到高兴。</w:t>
      </w:r>
    </w:p>
    <w:p>
      <w:pPr/>
      <w:r>
        <w:rPr>
          <w:lang w:val="zh_CN" w:bidi="zh_CN"/>
        </w:rPr>
      </w:r>
      <w:r>
        <w:rPr>
          <w:lang w:val="zh_CN" w:bidi="zh_CN"/>
        </w:rPr>
        <w:t>接著就列出了创造的日子。每天结束时，都有一个表达，意思是"这一天已经完成了。" 你可以说，当黑夜过去，早晨来临时，这一天就完成了。 用你的语言中更自然的方式来表达这一点，可能是类似于"第一天结束了"这样的简单说法。</w:t>
      </w:r>
    </w:p>
    <w:p>
      <w:pPr/>
      <w:r>
        <w:rPr>
          <w:lang w:val="zh_CN" w:bidi="zh_CN"/>
        </w:rPr>
      </w:r>
      <w:r>
        <w:rPr>
          <w:lang w:val="zh_CN" w:bidi="zh_CN"/>
        </w:rPr>
        <w:t>请在这里暂停，并以翻译团队的身分讨论：你会如何用你的语言来显示，清单上的一个步骤已经完成？ 请在这里暂停音频。</w:t>
      </w:r>
    </w:p>
    <w:p>
      <w:pPr/>
      <w:r>
        <w:rPr>
          <w:lang w:val="zh_CN" w:bidi="zh_CN"/>
        </w:rPr>
      </w:r>
      <w:r>
        <w:rPr>
          <w:lang w:val="zh_CN" w:bidi="zh_CN"/>
        </w:rPr>
        <w:t>当神把下面的水和上面的水分开时，祂正在创造天空。 这个天空就像是地的上面有一个屋顶、帐篷或者倒扣下来的碗，把地上的水和天空上的水分隔开来。</w:t>
      </w:r>
    </w:p>
    <w:p>
      <w:pPr/>
      <w:r>
        <w:rPr>
          <w:lang w:val="zh_CN" w:bidi="zh_CN"/>
        </w:rPr>
      </w:r>
      <w:r>
        <w:rPr>
          <w:lang w:val="zh_CN" w:bidi="zh_CN"/>
        </w:rPr>
        <w:t>请在这里暂停，并以翻译团队的身分讨论：你会使用什么词来描述这个概念，神创造"空间"或"苍穹"？ 你会用什么词来表达"天空"？ 请在这里暂停音频。</w:t>
      </w:r>
    </w:p>
    <w:p>
      <w:pPr/>
      <w:r>
        <w:rPr>
          <w:lang w:val="zh_CN" w:bidi="zh_CN"/>
        </w:rPr>
      </w:r>
      <w:r>
        <w:rPr>
          <w:lang w:val="zh_CN" w:bidi="zh_CN"/>
        </w:rPr>
        <w:t>神创造了光，来向我们显示节令、日子和年份。 节令是一年中特殊的时间，是我们需要知道的。 它们可能是节期、群体的收割时间，或者一年中任何对群体重要的时间。</w:t>
      </w:r>
    </w:p>
    <w:p>
      <w:pPr/>
      <w:r>
        <w:rPr>
          <w:lang w:val="zh_CN" w:bidi="zh_CN"/>
        </w:rPr>
      </w:r>
      <w:r>
        <w:rPr>
          <w:lang w:val="zh_CN" w:bidi="zh_CN"/>
        </w:rPr>
        <w:t>第五天，神使天空和水充满了活的动物。 神把鱼和大的海洋生物放在水中，包括所有在水中运动的活物。 我们不知道是什么种类的大的海洋生物，所以请试著在你的描述中保持模糊。</w:t>
      </w:r>
    </w:p>
    <w:p>
      <w:pPr/>
      <w:r>
        <w:rPr>
          <w:lang w:val="zh_CN" w:bidi="zh_CN"/>
        </w:rPr>
      </w:r>
      <w:r>
        <w:rPr>
          <w:lang w:val="zh_CN" w:bidi="zh_CN"/>
        </w:rPr>
        <w:t>神把各种各样的鸟安置在空中，包括小鸟和吃其它动物的大鸟。</w:t>
      </w:r>
    </w:p>
    <w:p>
      <w:pPr/>
      <w:r>
        <w:rPr>
          <w:lang w:val="zh_CN" w:bidi="zh_CN"/>
        </w:rPr>
      </w:r>
      <w:r>
        <w:rPr>
          <w:lang w:val="zh_CN" w:bidi="zh_CN"/>
        </w:rPr>
        <w:t>第六天，神把三种动物安置在地上：</w:t>
      </w:r>
    </w:p>
    <w:p>
      <w:pPr>
        <w:pStyle w:val="ListBullet"/>
        <w:spacing w:line="240" w:lineRule="auto"/>
        <w:ind w:left="720"/>
      </w:pPr>
      <w:r>
        <w:rPr>
          <w:lang w:val="zh_CN" w:bidi="zh_CN"/>
        </w:rPr>
      </w:r>
      <w:r>
        <w:rPr>
          <w:lang w:val="zh_CN" w:bidi="zh_CN"/>
        </w:rPr>
        <w:t>牲畜是在家的周围活动的家养动物。</w:t>
      </w:r>
    </w:p>
    <w:p>
      <w:pPr>
        <w:pStyle w:val="ListBullet"/>
        <w:spacing w:line="240" w:lineRule="auto"/>
        <w:ind w:left="720"/>
      </w:pPr>
      <w:r>
        <w:rPr>
          <w:lang w:val="zh_CN" w:bidi="zh_CN"/>
        </w:rPr>
      </w:r>
      <w:r>
        <w:rPr>
          <w:lang w:val="zh_CN" w:bidi="zh_CN"/>
        </w:rPr>
        <w:t>爬行动物移动迅速，或者靠近地面移动，就像蛇、蜥蜴、昆虫、老鼠和小动物一样。</w:t>
      </w:r>
    </w:p>
    <w:p>
      <w:pPr>
        <w:pStyle w:val="ListBullet"/>
        <w:spacing w:line="240" w:lineRule="auto"/>
        <w:ind w:left="720"/>
      </w:pPr>
      <w:r>
        <w:rPr>
          <w:lang w:val="zh_CN" w:bidi="zh_CN"/>
        </w:rPr>
      </w:r>
      <w:r>
        <w:rPr>
          <w:lang w:val="zh_CN" w:bidi="zh_CN"/>
        </w:rPr>
        <w:t>野兽是在野地生活的动物，它们有时候很危险。</w:t>
      </w:r>
    </w:p>
    <w:p>
      <w:pPr/>
      <w:r>
        <w:rPr>
          <w:lang w:val="zh_CN" w:bidi="zh_CN"/>
        </w:rPr>
      </w:r>
      <w:r>
        <w:rPr>
          <w:lang w:val="zh_CN" w:bidi="zh_CN"/>
        </w:rPr>
        <w:t>在这段经文中，描述神的是一个通用的词，而不是神的个人名字耶和华。 当神造人时，祂说："让</w:t>
      </w:r>
      <w:r>
        <w:rPr>
          <w:i/>
          <w:lang w:val="zh_CN" w:bidi="zh_CN"/>
        </w:rPr>
        <w:t>我们</w:t>
      </w:r>
      <w:r>
        <w:rPr>
          <w:lang w:val="zh_CN" w:bidi="zh_CN"/>
        </w:rPr>
        <w:t>按著我们的形像造人。" 我们不知道神为什么使用"我们"这个词来显示祂自己。 圣经学者们有几个观点。 也许神正在对祂天庭中的天使说话。 也许神已经在指三位一体，即祂自己、祂的儿子耶稣和圣灵。 但是祂最初的听众还不能理解这一点。 也许神正在显示祂的威严。 在旧约中，君王有时称自己为"我们"，以表示尊荣和敬畏。 也许神正在对自己说话，在与自己商量祂想做什么。 大多数圣经学者认为，神正在显示，我们应该尊荣和敬畏祂为王。</w:t>
      </w:r>
    </w:p>
    <w:p>
      <w:pPr/>
      <w:r>
        <w:rPr>
          <w:lang w:val="zh_CN" w:bidi="zh_CN"/>
        </w:rPr>
      </w:r>
      <w:r>
        <w:rPr>
          <w:lang w:val="zh_CN" w:bidi="zh_CN"/>
        </w:rPr>
        <w:t>神说，祂</w:t>
      </w:r>
      <w:r>
        <w:rPr>
          <w:b/>
          <w:lang w:val="zh_CN" w:bidi="zh_CN"/>
        </w:rPr>
        <w:t>按著祂的形像</w:t>
      </w:r>
      <w:r>
        <w:rPr>
          <w:lang w:val="zh_CN" w:bidi="zh_CN"/>
        </w:rPr>
        <w:t>造人。 人带著神的形像。 这意味著他们在某种程度上，在身体上和灵性上像神。 他们可以思想，他们有良知，或者说，他们有分辨对错的方法。 在旧约中，王或王后的代表有时被称为形像。 神说的是，人是祂的代表。 神清楚地说明，祂按著祂的形像造了男人和女人。 我们不知道"神按著祂的形像造人"的确切意思，所以在你的语言中也要保留这种模糊。</w:t>
      </w:r>
    </w:p>
    <w:p>
      <w:pPr/>
      <w:r>
        <w:rPr>
          <w:lang w:val="zh_CN" w:bidi="zh_CN"/>
        </w:rPr>
      </w:r>
      <w:r>
        <w:rPr>
          <w:lang w:val="zh_CN" w:bidi="zh_CN"/>
        </w:rPr>
        <w:t>请在这里暂停，并以小组的形式讨论，你会用什么词或片语来表达</w:t>
      </w:r>
      <w:r>
        <w:rPr>
          <w:b/>
          <w:lang w:val="zh_CN" w:bidi="zh_CN"/>
        </w:rPr>
        <w:t>神的形像</w:t>
      </w:r>
      <w:r>
        <w:rPr>
          <w:lang w:val="zh_CN" w:bidi="zh_CN"/>
        </w:rPr>
        <w:t>。 请在主词汇表中查找</w:t>
      </w:r>
      <w:hyperlink r:id="rId15">
        <w:r>
          <w:rPr>
            <w:lang w:val="zh_CN" w:bidi="zh_CN"/>
          </w:rPr>
          <w:rPr>
            <w:color w:val="0000EE"/>
            <w:u w:val="single"/>
          </w:rPr>
          <w:t>神的形像</w:t>
        </w:r>
      </w:hyperlink>
      <w:r>
        <w:rPr>
          <w:lang w:val="zh_CN" w:bidi="zh_CN"/>
        </w:rPr>
        <w:t>，以获得更多资讯。 请在这里暂停音频。</w:t>
      </w:r>
    </w:p>
    <w:p>
      <w:pPr/>
      <w:r>
        <w:rPr>
          <w:lang w:val="zh_CN" w:bidi="zh_CN"/>
        </w:rPr>
      </w:r>
      <w:r>
        <w:rPr>
          <w:lang w:val="zh_CN" w:bidi="zh_CN"/>
        </w:rPr>
        <w:t>神在这里是造了一男一女，还是造了许多人？ 这是关于神造人的一般性陈述。 在下一段经文中，我们会听到关于第一个男人和女人的详细说明。 在这里，你可以说，神造人，有的是女，有的是男。</w:t>
      </w:r>
    </w:p>
    <w:p>
      <w:pPr/>
      <w:r>
        <w:rPr>
          <w:lang w:val="zh_CN" w:bidi="zh_CN"/>
        </w:rPr>
      </w:r>
      <w:r>
        <w:rPr>
          <w:lang w:val="zh_CN" w:bidi="zh_CN"/>
        </w:rPr>
        <w:t>神告诉人去治理这地。 这意味著，人应该和平地、负责任地治理。 他们应该治理、征服这地，这意味著，用能力来使用地，以满足他们的需要，就像农作和耕种一样。 这是王室的语言，神希望人像君王和王后一样治理这地。</w:t>
      </w:r>
    </w:p>
    <w:p>
      <w:pPr/>
      <w:r>
        <w:rPr>
          <w:lang w:val="zh_CN" w:bidi="zh_CN"/>
        </w:rPr>
      </w:r>
      <w:r>
        <w:rPr>
          <w:lang w:val="zh_CN" w:bidi="zh_CN"/>
        </w:rPr>
        <w:t>神已经完成了祂的工作，这样的工作就像熟练的工人或工匠所做的工作一样。 神完成了祂的工作，但是祂并不疲倦。 祂不需要因为累了而休息。 祂刚刚完成了所有祂必须要做的事，所以祂停止了工作。 你可以说"祂停止了工作"，或者"祂休息了"。</w:t>
      </w:r>
    </w:p>
    <w:p>
      <w:pPr/>
      <w:r>
        <w:rPr>
          <w:lang w:val="zh_CN" w:bidi="zh_CN"/>
        </w:rPr>
      </w:r>
      <w:r>
        <w:rPr>
          <w:lang w:val="zh_CN" w:bidi="zh_CN"/>
        </w:rPr>
        <w:t>神</w:t>
      </w:r>
      <w:r>
        <w:rPr>
          <w:b/>
          <w:lang w:val="zh_CN" w:bidi="zh_CN"/>
        </w:rPr>
        <w:t>祝福</w:t>
      </w:r>
      <w:r>
        <w:rPr>
          <w:lang w:val="zh_CN" w:bidi="zh_CN"/>
        </w:rPr>
        <w:t>第七天，这意味著祂使第七天成为特别的一天，祂使这一天成为良善。 神称第七天为</w:t>
      </w:r>
      <w:r>
        <w:rPr>
          <w:b/>
          <w:lang w:val="zh_CN" w:bidi="zh_CN"/>
        </w:rPr>
        <w:t>圣洁</w:t>
      </w:r>
      <w:r>
        <w:rPr>
          <w:lang w:val="zh_CN" w:bidi="zh_CN"/>
        </w:rPr>
        <w:t>，这意味著，为了特殊的目的而把它分别出来。 在这种情况下，祂把它分别出来，作为休息的日子。</w:t>
      </w:r>
    </w:p>
    <w:p>
      <w:pPr/>
      <w:r>
        <w:rPr>
          <w:lang w:val="zh_CN" w:bidi="zh_CN"/>
        </w:rPr>
      </w:r>
      <w:r>
        <w:rPr>
          <w:lang w:val="zh_CN" w:bidi="zh_CN"/>
        </w:rPr>
        <w:t>请在这里暂停，并以小组的形式讨论，你会用什么词或片语来表达</w:t>
      </w:r>
      <w:r>
        <w:rPr>
          <w:b/>
          <w:lang w:val="zh_CN" w:bidi="zh_CN"/>
        </w:rPr>
        <w:t>祝福</w:t>
      </w:r>
      <w:r>
        <w:rPr>
          <w:lang w:val="zh_CN" w:bidi="zh_CN"/>
        </w:rPr>
        <w:t>和</w:t>
      </w:r>
      <w:r>
        <w:rPr>
          <w:b/>
          <w:lang w:val="zh_CN" w:bidi="zh_CN"/>
        </w:rPr>
        <w:t>圣洁</w:t>
      </w:r>
      <w:r>
        <w:rPr>
          <w:lang w:val="zh_CN" w:bidi="zh_CN"/>
        </w:rPr>
        <w:t>。 请在主词汇表中查找</w:t>
      </w:r>
      <w:hyperlink r:id="rId16">
        <w:r>
          <w:rPr>
            <w:lang w:val="zh_CN" w:bidi="zh_CN"/>
          </w:rPr>
          <w:rPr>
            <w:color w:val="0000EE"/>
            <w:u w:val="single"/>
          </w:rPr>
          <w:t>祝福</w:t>
        </w:r>
      </w:hyperlink>
      <w:r>
        <w:rPr>
          <w:lang w:val="zh_CN" w:bidi="zh_CN"/>
        </w:rPr>
        <w:t>和</w:t>
      </w:r>
      <w:hyperlink r:id="rId17">
        <w:r>
          <w:rPr>
            <w:lang w:val="zh_CN" w:bidi="zh_CN"/>
          </w:rPr>
          <w:rPr>
            <w:color w:val="0000EE"/>
            <w:u w:val="single"/>
          </w:rPr>
          <w:t>圣洁</w:t>
        </w:r>
      </w:hyperlink>
      <w:r>
        <w:rPr>
          <w:lang w:val="zh_CN" w:bidi="zh_CN"/>
        </w:rPr>
        <w:t>，以获得更多资讯。 请在这里暂停音频。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2:4–25</w:t>
      </w:r>
      <w:r>
        <w:rPr>
          <w:lang w:val="zh_CN" w:bidi="zh_CN"/>
        </w:rPr>
      </w:r>
    </w:p>
    <w:p>
      <w:pPr>
        <w:pStyle w:val="Heading3"/>
      </w:pPr>
      <w:r>
        <w:rPr>
          <w:lang w:val="zh_CN" w:bidi="zh_CN"/>
        </w:rPr>
        <w:t>聆听话语与铭记于心</w:t>
      </w:r>
    </w:p>
    <w:p>
      <w:pPr/>
      <w:r>
        <w:rPr>
          <w:lang w:val="zh_CN" w:bidi="zh_CN"/>
        </w:rPr>
      </w:r>
      <w:r>
        <w:rPr>
          <w:lang w:val="zh_CN" w:bidi="zh_CN"/>
        </w:rPr>
        <w:t>请聆听创世记二章4至25节的音频，并将它记在心里。 聆听经文三次（如果可能的话，请听三种不同的翻译版本）。然后以小组的形式来讨论以下的问题：</w:t>
      </w:r>
    </w:p>
    <w:p>
      <w:pPr>
        <w:pStyle w:val="ListNumber"/>
        <w:numPr>
          <w:ilvl w:val="0"/>
          <w:numId w:val="1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请使用最容易理解的译本来聆听创世记二章4至25节的音频。</w:t>
      </w:r>
    </w:p>
    <w:p>
      <w:pPr/>
      <w:r>
        <w:rPr>
          <w:lang w:val="zh_CN" w:bidi="zh_CN"/>
        </w:rPr>
      </w:r>
      <w:r>
        <w:rPr>
          <w:lang w:val="zh_CN" w:bidi="zh_CN"/>
        </w:rPr>
        <w:t>这段经文讲述了创造的故事中的某些部分。 这不是第二次创造。 相反，它填补了一些在前面的经文中没有提到的细节。 前面的经文讲述了创造宇宙和其中万物的故事。 前面的经文讨论了事物被创造的顺序。 前面的经文也包括了一些为受造的男人和女人提出的命令。 当前的经文提供了更多关于一些创造是如何发生的细节。 它没有重复所有的创造故事。 作者不是在写一个关于宇宙起源的科学描述。 我们不知道创造每样东西用了多长时间。 在创世记的这段经文中，作者讲述了人是如何被造的，以及他们与神的关系是如何开始的。 重点在于神与男人和女人是怎样的关系。</w:t>
      </w:r>
    </w:p>
    <w:p>
      <w:pPr/>
      <w:r>
        <w:rPr>
          <w:lang w:val="zh_CN" w:bidi="zh_CN"/>
        </w:rPr>
      </w:r>
      <w:r>
        <w:rPr>
          <w:lang w:val="zh_CN" w:bidi="zh_CN"/>
        </w:rPr>
        <w:t>这部分的引言说："在神创造地和天的日子，这些是天地被造时的世代。" 这是创世记中典型的引言。 这种引言通常用来介绍人的世代，但在这里，它介绍的是地球上的世代，也就是历史。</w:t>
      </w:r>
    </w:p>
    <w:p>
      <w:pPr/>
      <w:r>
        <w:rPr>
          <w:lang w:val="zh_CN" w:bidi="zh_CN"/>
        </w:rPr>
      </w:r>
      <w:r>
        <w:rPr>
          <w:lang w:val="zh_CN" w:bidi="zh_CN"/>
        </w:rPr>
        <w:t>请在这里暂停，并以小组的形式讨论这个问题：在神创造地之后，我们有了关于地的最初状态的描述。 地是干的。 雨水还没有落在地上。 水像泉水一样从地里涌出，或者形成雾气，覆盖地面。 也没有人照顾植物，也没有人耕种土壤。 神已经造了树木。 这些植物是人们种植并收割的谷物。 请想像一下，当时地上的景况。 请描述一些那时地上可能还没有的植物。 请在这里暂停音频。</w:t>
      </w:r>
    </w:p>
    <w:p>
      <w:pPr/>
      <w:r>
        <w:rPr>
          <w:lang w:val="zh_CN" w:bidi="zh_CN"/>
        </w:rPr>
      </w:r>
      <w:r>
        <w:rPr>
          <w:lang w:val="zh_CN" w:bidi="zh_CN"/>
        </w:rPr>
        <w:t>然后神用尘土造人，使他的身体成形。 尘土是松散的泥土，是地面上最上层的土壤。 神将生命的气息吹入那个身体，所以这个身体就成了活人。 这个故事没有重复前一段经文中的细节。</w:t>
      </w:r>
    </w:p>
    <w:p>
      <w:pPr/>
      <w:r>
        <w:rPr>
          <w:lang w:val="zh_CN" w:bidi="zh_CN"/>
        </w:rPr>
      </w:r>
      <w:r>
        <w:rPr>
          <w:lang w:val="zh_CN" w:bidi="zh_CN"/>
        </w:rPr>
        <w:t>请在这里暂停，并以小组的形式讨论这个问题：神将生命的气息吹进人里面，为什么这很重要？ 这与神创造动物的方式有什么不同？ 请在这里暂停音频。</w:t>
      </w:r>
    </w:p>
    <w:p>
      <w:pPr/>
      <w:r>
        <w:rPr>
          <w:lang w:val="zh_CN" w:bidi="zh_CN"/>
        </w:rPr>
      </w:r>
      <w:r>
        <w:rPr>
          <w:lang w:val="zh_CN" w:bidi="zh_CN"/>
        </w:rPr>
        <w:t>我们先前有过这样的描述，关于伊甸园的位置以及它是如何形成。 园中种满了果树。 从描述来看，似乎每棵树都结出某种可以让人吃的果实。 神在园子中间安置了两棵树：生命树和分别善恶树。 邪恶指的是人会自己决定他可以做什么，以及不可以做什么。 这使他把自己看作是神。 从后面的经文中，我们知道这些树的果子赋予生命，以及给人们关于善恶的知识。 我们不知道这个果子是什么样子。 许多文化认为这个果子是苹果，但这段经文没有这样告诉我们。 我们需要确保，不要把它描述成一种特定的水果。</w:t>
      </w:r>
    </w:p>
    <w:p>
      <w:pPr/>
      <w:r>
        <w:rPr>
          <w:lang w:val="zh_CN" w:bidi="zh_CN"/>
        </w:rPr>
      </w:r>
      <w:r>
        <w:rPr>
          <w:lang w:val="zh_CN" w:bidi="zh_CN"/>
        </w:rPr>
        <w:t>请在这里暂停，并以小组的形式观看一些</w:t>
      </w:r>
      <w:hyperlink r:id="rId18">
        <w:r>
          <w:rPr>
            <w:lang w:val="zh_CN" w:bidi="zh_CN"/>
          </w:rPr>
          <w:rPr>
            <w:color w:val="0000EE"/>
            <w:u w:val="single"/>
          </w:rPr>
          <w:t>各种水果</w:t>
        </w:r>
      </w:hyperlink>
      <w:r>
        <w:rPr>
          <w:lang w:val="zh_CN" w:bidi="zh_CN"/>
        </w:rPr>
        <w:t>的照片。 请在这里暂停音频。</w:t>
      </w:r>
    </w:p>
    <w:p>
      <w:pPr/>
      <w:r>
        <w:rPr>
          <w:lang w:val="zh_CN" w:bidi="zh_CN"/>
        </w:rPr>
      </w:r>
      <w:r>
        <w:rPr>
          <w:lang w:val="zh_CN" w:bidi="zh_CN"/>
        </w:rPr>
        <w:t>有一条河分成4个支流。 我们有这四条河的名称，它们构成了园子的边界。 其中两条河，底格里斯河和幼发拉底河，今天仍然存在。</w:t>
      </w:r>
    </w:p>
    <w:p>
      <w:pPr/>
      <w:r>
        <w:rPr>
          <w:lang w:val="zh_CN" w:bidi="zh_CN"/>
        </w:rPr>
      </w:r>
      <w:r>
        <w:rPr>
          <w:lang w:val="zh_CN" w:bidi="zh_CN"/>
        </w:rPr>
        <w:t>请在这里暂停，观看</w:t>
      </w:r>
      <w:hyperlink r:id="rId19">
        <w:r>
          <w:rPr>
            <w:lang w:val="zh_CN" w:bidi="zh_CN"/>
          </w:rPr>
          <w:rPr>
            <w:color w:val="0000EE"/>
            <w:u w:val="single"/>
          </w:rPr>
          <w:t>底格里斯河和幼发拉底河的地图，包括它们流入波斯湾的地区</w:t>
        </w:r>
      </w:hyperlink>
      <w:r>
        <w:rPr>
          <w:lang w:val="zh_CN" w:bidi="zh_CN"/>
        </w:rPr>
        <w:t>。 地图应该包括另外两条河流过的区域。 地图应该有衣索匹亚和亚述的古名和现名。 请在这里暂停音频。</w:t>
      </w:r>
    </w:p>
    <w:p>
      <w:pPr/>
      <w:r>
        <w:rPr>
          <w:lang w:val="zh_CN" w:bidi="zh_CN"/>
        </w:rPr>
      </w:r>
      <w:r>
        <w:rPr>
          <w:lang w:val="zh_CN" w:bidi="zh_CN"/>
        </w:rPr>
        <w:t>另外两条河已经消失了。 这个园子位于东边。 这意味著它位于以色列的东边，也就是后来赐给亚伯拉罕的土地的东边。 有些人认为园子位于底格里斯河和幼发拉底河流入波斯湾的地区。 我们不知道园子的实际位置。</w:t>
      </w:r>
    </w:p>
    <w:p>
      <w:pPr/>
      <w:r>
        <w:rPr>
          <w:lang w:val="zh_CN" w:bidi="zh_CN"/>
        </w:rPr>
      </w:r>
      <w:r>
        <w:rPr>
          <w:lang w:val="zh_CN" w:bidi="zh_CN"/>
        </w:rPr>
        <w:t>在这个故事中，神就与人同在。 神创造了男人。 神种植了园子。 神把男人安置在园子里。 神与男人说话。 我们看到神关心这个男人。 神给男人明确的指示和警告，关于人可以或不可以做什么。 神告诉男人要修理并看守这个园子。 修理园子意味著这个人要照顾它。 看守某个东西意味著你要保护或看护它。 然后神告诉男人："你可以吃园子里的任何果子，但不可以吃分别善恶树上的果子。 如果你吃了那棵树的果子，你就必定死。"</w:t>
      </w:r>
    </w:p>
    <w:p>
      <w:pPr/>
      <w:r>
        <w:rPr>
          <w:lang w:val="zh_CN" w:bidi="zh_CN"/>
        </w:rPr>
      </w:r>
      <w:r>
        <w:rPr>
          <w:lang w:val="zh_CN" w:bidi="zh_CN"/>
        </w:rPr>
        <w:t>神看见这个男人需要一个同伴。 神把各种各样的动物和鸟类带到男人面前。 这些动物可能已经被创造了，或者神可能只创造了一些，为的是要带到男人跟前。 当每个动物被带到男人跟前时，他就为每个动物命名。 这中间没有一个适合做这个男人的同伴。 然后神使男人入睡，从他肋旁取下一根肋骨，创造了女人。 当男人看到女人时，他开始唱一首诗或歌曲。 这种感觉是这个男人看到她时就充满了喜乐，以至于他无法抑制他的喜乐。 他唱歌。 他的歌有两句话，意思相同。 这表达了他们彼此之间的忠诚。</w:t>
      </w:r>
    </w:p>
    <w:p>
      <w:pPr/>
      <w:r>
        <w:rPr>
          <w:lang w:val="zh_CN" w:bidi="zh_CN"/>
        </w:rPr>
      </w:r>
      <w:r>
        <w:rPr>
          <w:lang w:val="zh_CN" w:bidi="zh_CN"/>
        </w:rPr>
        <w:t>请在这里暂停，在你的小组中讨论为什么这个男人有一个同伴很重要。 你认为他为什么看到她时这么高兴？ 请说明神与那男人和女人之间关系中的一些具体面向。 你在哪里看到神照顾他们？ 请在这里暂停音频。</w:t>
      </w:r>
    </w:p>
    <w:p>
      <w:pPr/>
      <w:r>
        <w:rPr>
          <w:lang w:val="zh_CN" w:bidi="zh_CN"/>
        </w:rPr>
      </w:r>
      <w:r>
        <w:rPr>
          <w:lang w:val="zh_CN" w:bidi="zh_CN"/>
        </w:rPr>
        <w:t>男人充满了喜乐，并且表达出男人和女人非常坚定地彼此相依。 这就解释了为什么人离开他的父母，并且两人联合成为一体。 这可能意味著人对父母的忠诚不再一样，特别是在情感上。 现在，男人和女人对彼此的忠诚高于其他任何人。</w:t>
      </w:r>
    </w:p>
    <w:p>
      <w:pPr/>
      <w:r>
        <w:rPr>
          <w:lang w:val="zh_CN" w:bidi="zh_CN"/>
        </w:rPr>
      </w:r>
      <w:r>
        <w:rPr>
          <w:lang w:val="zh_CN" w:bidi="zh_CN"/>
        </w:rPr>
        <w:t>请在这里暂停，并以小组的形式讨论这个问题：神为什么要把这句话写进圣经中？ 在你们的文化中，男人和女人如何联合成为一体？ 请举例说明，人们联合时会做什么。 请在这里暂停音频。</w:t>
      </w:r>
    </w:p>
    <w:p>
      <w:pPr/>
      <w:r>
        <w:rPr>
          <w:lang w:val="zh_CN" w:bidi="zh_CN"/>
        </w:rPr>
      </w:r>
      <w:r>
        <w:rPr>
          <w:lang w:val="zh_CN" w:bidi="zh_CN"/>
        </w:rPr>
        <w:t>这个故事以这样一句话结尾，男人和女人赤身露体，但并不感到羞愧。 这是圣经中唯一一次，赤身裸体不是由贫穷或内疚引起的。</w:t>
      </w:r>
    </w:p>
    <w:p>
      <w:pPr/>
      <w:r>
        <w:rPr>
          <w:lang w:val="zh_CN" w:bidi="zh_CN"/>
        </w:rPr>
      </w:r>
      <w:r>
        <w:rPr>
          <w:lang w:val="zh_CN" w:bidi="zh_CN"/>
        </w:rPr>
        <w:t>请在这里暂停，并以小组的形式讨论这个问题：想像一个时刻，没有人感到羞愧。 这看起来是什么样子？</w:t>
      </w:r>
    </w:p>
    <w:p>
      <w:pPr>
        <w:pStyle w:val="Heading3"/>
      </w:pPr>
      <w:r>
        <w:rPr>
          <w:lang w:val="zh_CN" w:bidi="zh_CN"/>
        </w:rPr>
        <w:t>界定场景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解释了创造天地以及天地的样子。 在前面的经文中，神创造了树木和植物。 没有人照顾植物和庄稼，也没有人耕种土壤。 此外，还没下过雨，所以地是干的。 水来自地上的泉源，或者是覆盖全地的水气。</w:t>
      </w:r>
    </w:p>
    <w:p>
      <w:pPr/>
      <w:r>
        <w:rPr>
          <w:lang w:val="zh_CN" w:bidi="zh_CN"/>
        </w:rPr>
      </w:r>
      <w:r>
        <w:rPr>
          <w:b/>
          <w:lang w:val="zh_CN" w:bidi="zh_CN"/>
        </w:rPr>
        <w:t>第二个场景：</w:t>
      </w:r>
      <w:r>
        <w:rPr>
          <w:lang w:val="zh_CN" w:bidi="zh_CN"/>
        </w:rPr>
        <w:t>然后神创造了男人。 神从地上取了尘土，造了人的身体。 尘土是地面上松散的泥土，当有风时，它会漂浮或被吹起。 当神把气吹进男人的鼻孔时，他成了活人。</w:t>
      </w:r>
    </w:p>
    <w:p>
      <w:pPr/>
      <w:r>
        <w:rPr>
          <w:lang w:val="zh_CN" w:bidi="zh_CN"/>
        </w:rPr>
      </w:r>
      <w:r>
        <w:rPr>
          <w:b/>
          <w:lang w:val="zh_CN" w:bidi="zh_CN"/>
        </w:rPr>
        <w:t>第三个场景：</w:t>
      </w:r>
      <w:r>
        <w:rPr>
          <w:lang w:val="zh_CN" w:bidi="zh_CN"/>
        </w:rPr>
        <w:t>神种植了一个园子，把人安置在园子里。 故事告诉了我们园中四条河流的名称，以及它们的位置。 园子里满是果树，除了分别善恶树上的果子之外，人可以吃所有果子。 神对男人说："你不能吃那棵树上的果子，否则你将会死。" 神把人安置在园子里，让他照顾园子，并看守它。</w:t>
      </w:r>
    </w:p>
    <w:p>
      <w:pPr/>
      <w:r>
        <w:rPr>
          <w:lang w:val="zh_CN" w:bidi="zh_CN"/>
        </w:rPr>
      </w:r>
      <w:r>
        <w:rPr>
          <w:b/>
          <w:lang w:val="zh_CN" w:bidi="zh_CN"/>
        </w:rPr>
        <w:t>第四个场景：</w:t>
      </w:r>
      <w:r>
        <w:rPr>
          <w:lang w:val="zh_CN" w:bidi="zh_CN"/>
        </w:rPr>
        <w:t>神意识到男人需要一个同伴。 首先神把所有祂所创造的动物和鸟带到了男人面前。 男人为每种动物和鸟命名。 神看到这些都不能作为同伴。</w:t>
      </w:r>
    </w:p>
    <w:p>
      <w:pPr/>
      <w:r>
        <w:rPr>
          <w:lang w:val="zh_CN" w:bidi="zh_CN"/>
        </w:rPr>
      </w:r>
      <w:r>
        <w:rPr>
          <w:lang w:val="zh_CN" w:bidi="zh_CN"/>
        </w:rPr>
        <w:t>第</w:t>
      </w:r>
      <w:r>
        <w:rPr>
          <w:b/>
          <w:lang w:val="zh_CN" w:bidi="zh_CN"/>
        </w:rPr>
        <w:t>五个场景：</w:t>
      </w:r>
      <w:r>
        <w:rPr>
          <w:lang w:val="zh_CN" w:bidi="zh_CN"/>
        </w:rPr>
        <w:t>神使男人睡觉，并从男人身上取了一根肋骨。 神使用这根肋骨创造了一个女人。 这个场景的结束是男人对女人的反应。 他们都赤身露体，并不感到羞耻。</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男人</w:t>
      </w:r>
    </w:p>
    <w:p>
      <w:pPr>
        <w:pStyle w:val="ListBullet"/>
        <w:spacing w:line="240" w:lineRule="auto"/>
        <w:ind w:left="720"/>
      </w:pPr>
      <w:r>
        <w:rPr>
          <w:lang w:val="zh_CN" w:bidi="zh_CN"/>
        </w:rPr>
      </w:r>
      <w:r>
        <w:rPr>
          <w:lang w:val="zh_CN" w:bidi="zh_CN"/>
        </w:rPr>
        <w:t>女人</w:t>
      </w:r>
    </w:p>
    <w:p>
      <w:pPr>
        <w:pStyle w:val="ListBullet"/>
        <w:spacing w:line="240" w:lineRule="auto"/>
        <w:ind w:left="720"/>
      </w:pPr>
      <w:r>
        <w:rPr>
          <w:lang w:val="zh_CN" w:bidi="zh_CN"/>
        </w:rPr>
      </w:r>
      <w:r>
        <w:rPr>
          <w:lang w:val="zh_CN" w:bidi="zh_CN"/>
        </w:rPr>
        <w:t>各种动物</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在第一个场景中，地是一个荒凉的地方。 没有野生植物或谷物在地上生长。 这更全面地描述了前面的经文中神将地与水分开之后，地是什么样子。 重要的是要记住，这不是一个单独的创造，而是对前面经文中的创造更完整的描述。</w:t>
      </w:r>
    </w:p>
    <w:p>
      <w:pPr/>
      <w:r>
        <w:rPr>
          <w:lang w:val="zh_CN" w:bidi="zh_CN"/>
        </w:rPr>
      </w:r>
      <w:r>
        <w:rPr>
          <w:lang w:val="zh_CN" w:bidi="zh_CN"/>
        </w:rPr>
        <w:t>在第二个场景中，神从地上取了尘土，造了人的身体。 尘土是地面上松散的泥土，当有风时，它会漂浮或被吹起。 当神把气吹进男人的鼻孔时，他成了活人。</w:t>
      </w:r>
    </w:p>
    <w:p>
      <w:pPr/>
      <w:r>
        <w:rPr>
          <w:lang w:val="zh_CN" w:bidi="zh_CN"/>
        </w:rPr>
      </w:r>
      <w:r>
        <w:rPr>
          <w:lang w:val="zh_CN" w:bidi="zh_CN"/>
        </w:rPr>
        <w:t>在第三个场景中，神在伊甸的土地上种植了一个园子。 这个园子位于东边。 这意味著园子在以色列的东边。 神把男人安置在园子里。 故事告诉我们，神把各种果树放在园子里，那些树很漂亮，结出美味的果子。 生命树和分别善恶树在园子的中央。 我们不知道那些树是什么样子。</w:t>
      </w:r>
    </w:p>
    <w:p>
      <w:pPr/>
      <w:r>
        <w:rPr>
          <w:lang w:val="zh_CN" w:bidi="zh_CN"/>
        </w:rPr>
      </w:r>
      <w:r>
        <w:rPr>
          <w:lang w:val="zh_CN" w:bidi="zh_CN"/>
        </w:rPr>
        <w:t>请在这里暂停，并以小组的形式观看一些不同类型的</w:t>
      </w:r>
      <w:hyperlink r:id="rId18">
        <w:r>
          <w:rPr>
            <w:lang w:val="zh_CN" w:bidi="zh_CN"/>
          </w:rPr>
          <w:rPr>
            <w:color w:val="0000EE"/>
            <w:u w:val="single"/>
          </w:rPr>
          <w:t>水果</w:t>
        </w:r>
      </w:hyperlink>
      <w:r>
        <w:rPr>
          <w:lang w:val="zh_CN" w:bidi="zh_CN"/>
        </w:rPr>
        <w:t>和</w:t>
      </w:r>
      <w:hyperlink r:id="rId20">
        <w:r>
          <w:rPr>
            <w:lang w:val="zh_CN" w:bidi="zh_CN"/>
          </w:rPr>
          <w:rPr>
            <w:color w:val="0000EE"/>
            <w:u w:val="single"/>
          </w:rPr>
          <w:t>树木</w:t>
        </w:r>
      </w:hyperlink>
      <w:r>
        <w:rPr>
          <w:lang w:val="zh_CN" w:bidi="zh_CN"/>
        </w:rPr>
        <w:t>的图片。 请在这里暂停音频。</w:t>
      </w:r>
    </w:p>
    <w:p>
      <w:pPr/>
      <w:r>
        <w:rPr>
          <w:lang w:val="zh_CN" w:bidi="zh_CN"/>
        </w:rPr>
      </w:r>
      <w:r>
        <w:rPr>
          <w:lang w:val="zh_CN" w:bidi="zh_CN"/>
        </w:rPr>
        <w:t>这段经文描述了四条河流，它们经过或围绕这个地区。 这些河流中有两条已经消失。 底格里斯河和幼发拉底河仍然存在。 神把男人安置在园子里，并告诉他要照顾园子。 在前面的经文中，男人得到了更具体的指示。 请留意：这段经文不是重复前面经文中发生的事。 场景结束时，神对男人说："不要吃分别善恶树上的果子。" 神说："如果你吃了这果子，你就会死。"</w:t>
      </w:r>
    </w:p>
    <w:p>
      <w:pPr/>
      <w:r>
        <w:rPr>
          <w:lang w:val="zh_CN" w:bidi="zh_CN"/>
        </w:rPr>
      </w:r>
      <w:r>
        <w:rPr>
          <w:lang w:val="zh_CN" w:bidi="zh_CN"/>
        </w:rPr>
        <w:t>请在这里暂停，并观看</w:t>
      </w:r>
      <w:hyperlink r:id="rId19">
        <w:r>
          <w:rPr>
            <w:lang w:val="zh_CN" w:bidi="zh_CN"/>
          </w:rPr>
          <w:rPr>
            <w:color w:val="0000EE"/>
            <w:u w:val="single"/>
          </w:rPr>
          <w:t>底格里斯河和幼发拉底河的地图，包括它们流入波斯湾的地区</w:t>
        </w:r>
      </w:hyperlink>
      <w:r>
        <w:rPr>
          <w:lang w:val="zh_CN" w:bidi="zh_CN"/>
        </w:rPr>
        <w:t>。 地图将包括亚述和衣索匹亚这两个国家。 请在这里暂停音频。</w:t>
      </w:r>
    </w:p>
    <w:p>
      <w:pPr/>
      <w:r>
        <w:rPr>
          <w:lang w:val="zh_CN" w:bidi="zh_CN"/>
        </w:rPr>
      </w:r>
      <w:r>
        <w:rPr>
          <w:lang w:val="zh_CN" w:bidi="zh_CN"/>
        </w:rPr>
        <w:t>第四个场景开始时，神说男人需要一个同伴。 然后神要么创造了一些特定的动物和鸟，要么带来祂已经创造的动物和鸟，并把每一个都带到男人面前。 男人给它们命名。</w:t>
      </w:r>
    </w:p>
    <w:p>
      <w:pPr/>
      <w:r>
        <w:rPr>
          <w:lang w:val="zh_CN" w:bidi="zh_CN"/>
        </w:rPr>
      </w:r>
      <w:r>
        <w:rPr>
          <w:lang w:val="zh_CN" w:bidi="zh_CN"/>
        </w:rPr>
        <w:t>请在这里暂停，并以小组的形式观看</w:t>
      </w:r>
      <w:hyperlink r:id="rId21">
        <w:r>
          <w:rPr>
            <w:lang w:val="zh_CN" w:bidi="zh_CN"/>
          </w:rPr>
          <w:rPr>
            <w:color w:val="0000EE"/>
            <w:u w:val="single"/>
          </w:rPr>
          <w:t>一些不同类型的动物和鸟的图片</w:t>
        </w:r>
      </w:hyperlink>
      <w:r>
        <w:rPr>
          <w:lang w:val="zh_CN" w:bidi="zh_CN"/>
        </w:rPr>
        <w:t>。 这包括家养或驯服的动物，以及一些野生动物。 请在这里暂停音频。</w:t>
      </w:r>
    </w:p>
    <w:p>
      <w:pPr/>
      <w:r>
        <w:rPr>
          <w:lang w:val="zh_CN" w:bidi="zh_CN"/>
        </w:rPr>
      </w:r>
      <w:r>
        <w:rPr>
          <w:lang w:val="zh_CN" w:bidi="zh_CN"/>
        </w:rPr>
        <w:t>第五个场景开始时，动物或鸟都不适合作为同伴。 神使男人沉睡，并取走他的一根肋骨。 然后神使用这根肋骨做成一个女人。 神把她带到男人面前。 然后男人说了一段充满喜悦的诗意的话。 场景结束时，有一个解释说，因此，男人要离开他的父母，与他的妻子结合，这样他们就成为一体。 最后一句话说，男人和女人赤身露体，但不感到羞耻。 这是故事中最重要的一点。</w:t>
      </w:r>
    </w:p>
    <w:p>
      <w:pPr/>
      <w:r>
        <w:rPr>
          <w:lang w:val="zh_CN" w:bidi="zh_CN"/>
        </w:rPr>
      </w:r>
      <w:r>
        <w:rPr>
          <w:lang w:val="zh_CN" w:bidi="zh_CN"/>
        </w:rPr>
        <w:t>请在这里暂停，并以小组的形式讨论这个问题：你如何表明一句话是故事中最重要的一点？</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男人</w:t>
      </w:r>
    </w:p>
    <w:p>
      <w:pPr>
        <w:pStyle w:val="ListBullet"/>
        <w:spacing w:line="240" w:lineRule="auto"/>
        <w:ind w:left="720"/>
      </w:pPr>
      <w:r>
        <w:rPr>
          <w:lang w:val="zh_CN" w:bidi="zh_CN"/>
        </w:rPr>
      </w:r>
      <w:r>
        <w:rPr>
          <w:lang w:val="zh_CN" w:bidi="zh_CN"/>
        </w:rPr>
        <w:t>女人</w:t>
      </w:r>
    </w:p>
    <w:p>
      <w:pPr>
        <w:pStyle w:val="ListBullet"/>
        <w:spacing w:line="240" w:lineRule="auto"/>
        <w:ind w:left="720"/>
      </w:pPr>
      <w:r>
        <w:rPr>
          <w:lang w:val="zh_CN" w:bidi="zh_CN"/>
        </w:rPr>
      </w:r>
      <w:r>
        <w:rPr>
          <w:lang w:val="zh_CN" w:bidi="zh_CN"/>
        </w:rPr>
        <w:t>动物和鸟</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首先，请小组在不间断的情况下表演这个故事。当小组第二次表演这个故事时，在故事的不同片段暂停他们的表演。你需要收集一些物品，以帮助表演这个故事，或者小组成员可以模仿树木、河流和动物。 "请在这里暂停表演"是小组第二次表演这个故事时才使用的。</w:t>
      </w:r>
    </w:p>
    <w:p>
      <w:pPr/>
      <w:r>
        <w:rPr>
          <w:lang w:val="zh_CN" w:bidi="zh_CN"/>
        </w:rPr>
      </w:r>
      <w:r>
        <w:rPr>
          <w:lang w:val="zh_CN" w:bidi="zh_CN"/>
        </w:rPr>
        <w:t>当小组第一次表演这个故事时，请留意这个故事的对话、故事的流畅度、情节发展以及时间顺序。</w:t>
      </w:r>
    </w:p>
    <w:p>
      <w:pPr/>
      <w:r>
        <w:rPr>
          <w:lang w:val="zh_CN" w:bidi="zh_CN"/>
        </w:rPr>
      </w:r>
      <w:r>
        <w:rPr>
          <w:lang w:val="zh_CN" w:bidi="zh_CN"/>
        </w:rPr>
        <w:t>在故事的开始，神是唯一出现的角色。 这个故事说，神创造了天地。 然后有一个关于地的描述。 请让扮演神的人观看地，并留意它的状况。 没有人们种下当作食物的植物或树木。 也不下雨。 水来自地上的水源，或来自雾气。 扮演神的人可以四处走动，并留意这些事情。</w:t>
      </w:r>
    </w:p>
    <w:p>
      <w:pPr/>
      <w:r>
        <w:rPr>
          <w:lang w:val="zh_CN" w:bidi="zh_CN"/>
        </w:rPr>
      </w:r>
      <w:r>
        <w:rPr>
          <w:lang w:val="zh_CN" w:bidi="zh_CN"/>
        </w:rPr>
        <w:t>请在这里暂停表演，你可以问神，祂现在对创造的感觉如何。 你可能会听到："这很好"，或"我还有工作要做。 还没有完成。"</w:t>
      </w:r>
    </w:p>
    <w:p>
      <w:pPr/>
      <w:r>
        <w:rPr>
          <w:lang w:val="zh_CN" w:bidi="zh_CN"/>
        </w:rPr>
      </w:r>
      <w:r>
        <w:rPr>
          <w:lang w:val="zh_CN" w:bidi="zh_CN"/>
        </w:rPr>
        <w:t>然后神从地上取了一些尘土，造了人的身体。 扮演男人的人应该躺在地板上。 神吹气到男人的鼻子里，他就成了活人。 在这个时候，这个人可以起来，环顾四周。</w:t>
      </w:r>
    </w:p>
    <w:p>
      <w:pPr/>
      <w:r>
        <w:rPr>
          <w:lang w:val="zh_CN" w:bidi="zh_CN"/>
        </w:rPr>
      </w:r>
      <w:r>
        <w:rPr>
          <w:lang w:val="zh_CN" w:bidi="zh_CN"/>
        </w:rPr>
        <w:t>请在这里暂停表演，并问神，祂为什么造男人。 你可能会听到："为了有我的形象，或让某人统治这地"，或"让某人照顾地。" 请问这个人，他看到了什么。 你可能会听到："除了神之外，我看不到任何人"，或"除了神之外，这里什么也没有。"</w:t>
      </w:r>
    </w:p>
    <w:p>
      <w:pPr/>
      <w:r>
        <w:rPr>
          <w:lang w:val="zh_CN" w:bidi="zh_CN"/>
        </w:rPr>
      </w:r>
      <w:r>
        <w:rPr>
          <w:lang w:val="zh_CN" w:bidi="zh_CN"/>
        </w:rPr>
        <w:t>神把这个男人带到神所造的园子里。 园子里有各种各样的树，结著美味的果子。 请使用图片或椅子，甚至树枝，来表明园子周围有许多树木。 神和男人会在园子里行走。 请留意，生命树和分别善恶树位于园子的中央。 请使用一个物体或两个小组成员之类的东西，来代表这两棵树。 请使用物品或小组成员来指示四条河流。 请留意，是一条河分支成四条河流。</w:t>
      </w:r>
    </w:p>
    <w:p>
      <w:pPr/>
      <w:r>
        <w:rPr>
          <w:lang w:val="zh_CN" w:bidi="zh_CN"/>
        </w:rPr>
      </w:r>
      <w:r>
        <w:rPr>
          <w:lang w:val="zh_CN" w:bidi="zh_CN"/>
        </w:rPr>
        <w:t>在确定了河流和树木之后，神对男人说话。 神把男人安置在园子里，让他照顾园子。 让神给男人这些指示。 然后神告诉男人，不要吃分别善恶树上的果子。 神说："你如果吃了这果子，就会死。"</w:t>
      </w:r>
    </w:p>
    <w:p>
      <w:pPr/>
      <w:r>
        <w:rPr>
          <w:lang w:val="zh_CN" w:bidi="zh_CN"/>
        </w:rPr>
      </w:r>
      <w:r>
        <w:rPr>
          <w:lang w:val="zh_CN" w:bidi="zh_CN"/>
        </w:rPr>
        <w:t>让扮演神的人把所有的指示给男人，同时男人听著。</w:t>
      </w:r>
    </w:p>
    <w:p>
      <w:pPr/>
      <w:r>
        <w:rPr>
          <w:lang w:val="zh_CN" w:bidi="zh_CN"/>
        </w:rPr>
      </w:r>
      <w:r>
        <w:rPr>
          <w:lang w:val="zh_CN" w:bidi="zh_CN"/>
        </w:rPr>
        <w:t>请在这里暂停表演，并问男人关于园子的事。 "你看到了什么，闻到了什么？" 你可能会听到："这很漂亮，果子看起来美味，我是这里唯一的人。" 请男人重复一下关于分别善恶树的指示。 请问男人，神为什么给这些指示。 你可能会听到："这样我就不会错误地吃那棵树上的果子"，或"为的是照顾我，或警告我危险"，或甚至"我不知道"。</w:t>
      </w:r>
    </w:p>
    <w:p>
      <w:pPr/>
      <w:r>
        <w:rPr>
          <w:lang w:val="zh_CN" w:bidi="zh_CN"/>
        </w:rPr>
      </w:r>
      <w:r>
        <w:rPr>
          <w:lang w:val="zh_CN" w:bidi="zh_CN"/>
        </w:rPr>
        <w:t>然后神说，男人需要一个同伴。 然后神把祂所创造的所有动物和鸟都带到人面前。 其他小组成员可以扮演一些这样的动物和鸟。 神把每个受造物都带到人面前，人给每个受造物起名。 男人没有在动物和鸟中找到合适的同伴。</w:t>
      </w:r>
    </w:p>
    <w:p>
      <w:pPr/>
      <w:r>
        <w:rPr>
          <w:lang w:val="zh_CN" w:bidi="zh_CN"/>
        </w:rPr>
      </w:r>
      <w:r>
        <w:rPr>
          <w:lang w:val="zh_CN" w:bidi="zh_CN"/>
        </w:rPr>
        <w:t>请在这里暂停表演，并问男人："你现在感觉如何？" 男人可能会回答"孤单"或"孤独"，或"沮丧，因为没有找到同伴。"</w:t>
      </w:r>
    </w:p>
    <w:p>
      <w:pPr/>
      <w:r>
        <w:rPr>
          <w:lang w:val="zh_CN" w:bidi="zh_CN"/>
        </w:rPr>
      </w:r>
      <w:r>
        <w:rPr>
          <w:lang w:val="zh_CN" w:bidi="zh_CN"/>
        </w:rPr>
        <w:t>神使男人沉睡。 神从男人的肋旁取了一根肋骨。 然后神造了一个女人。 男人醒了，神把女人带到男人面前。 男人惊呼。</w:t>
      </w:r>
    </w:p>
    <w:p>
      <w:pPr/>
      <w:r>
        <w:rPr>
          <w:lang w:val="zh_CN" w:bidi="zh_CN"/>
        </w:rPr>
      </w:r>
      <w:r>
        <w:rPr>
          <w:lang w:val="zh_CN" w:bidi="zh_CN"/>
        </w:rPr>
        <w:t>请在这里暂停表演，并问男人，当他看到女人时，他感觉如何。 你可能会听到："开心或高兴，或现在我有了一个伴侣。" 他可能会重复男人所说的整段诗句。 请问女人，当她看到男人时，她感觉如何。 你可能会听到"开心"或"高兴。" 请问他们没有穿衣服的感觉如何。 你可能会听到："衣服是什么，我们不需要衣服，为什么要穿衣服？"</w:t>
      </w:r>
    </w:p>
    <w:p>
      <w:pPr/>
      <w:r>
        <w:rPr>
          <w:lang w:val="zh_CN" w:bidi="zh_CN"/>
        </w:rPr>
      </w:r>
      <w:r>
        <w:rPr>
          <w:lang w:val="zh_CN" w:bidi="zh_CN"/>
        </w:rPr>
        <w:t>请确保神说了这句话："这就是为什么男人要离开他的父母，与他的妻子结合，两人结合成为一体。"</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这个故事开头的一句话是："这是创造天地的叙述。" 有些翻译说，这些是天和地的</w:t>
      </w:r>
      <w:r>
        <w:rPr>
          <w:b/>
          <w:lang w:val="zh_CN" w:bidi="zh_CN"/>
        </w:rPr>
        <w:t>世代</w:t>
      </w:r>
      <w:r>
        <w:rPr>
          <w:lang w:val="zh_CN" w:bidi="zh_CN"/>
        </w:rPr>
        <w:t xml:space="preserve">。 世代在这里指的是描述或故事。 </w:t>
      </w:r>
      <w:r>
        <w:rPr>
          <w:b/>
          <w:lang w:val="zh_CN" w:bidi="zh_CN"/>
        </w:rPr>
        <w:t>创造</w:t>
      </w:r>
      <w:r>
        <w:rPr>
          <w:lang w:val="zh_CN" w:bidi="zh_CN"/>
        </w:rPr>
        <w:t>这个词的意思是，从无有中制造出某个东西。 请使用与前文一致的用词来翻译创造。</w:t>
      </w:r>
      <w:r>
        <w:rPr>
          <w:b/>
          <w:lang w:val="zh_CN" w:bidi="zh_CN"/>
        </w:rPr>
        <w:t>天</w:t>
      </w:r>
      <w:r>
        <w:rPr>
          <w:lang w:val="zh_CN" w:bidi="zh_CN"/>
        </w:rPr>
        <w:t>可以指天空，或者神居住的地方。 在这里，它指的是天空和其中的物体。 请使用与前文一致的用词来翻译天。 主词汇表中有</w:t>
      </w:r>
      <w:hyperlink r:id="rId13">
        <w:r>
          <w:rPr>
            <w:lang w:val="zh_CN" w:bidi="zh_CN"/>
          </w:rPr>
          <w:rPr>
            <w:color w:val="0000EE"/>
            <w:u w:val="single"/>
          </w:rPr>
          <w:t>天</w:t>
        </w:r>
      </w:hyperlink>
      <w:r>
        <w:rPr>
          <w:lang w:val="zh_CN" w:bidi="zh_CN"/>
        </w:rPr>
        <w:t>这个词。</w:t>
      </w:r>
    </w:p>
    <w:p>
      <w:pPr/>
      <w:r>
        <w:rPr>
          <w:lang w:val="zh_CN" w:bidi="zh_CN"/>
        </w:rPr>
      </w:r>
      <w:r>
        <w:rPr>
          <w:lang w:val="zh_CN" w:bidi="zh_CN"/>
        </w:rPr>
        <w:t>这段经文中神的名字是神的两个名字的组合，就是主或</w:t>
      </w:r>
      <w:r>
        <w:rPr>
          <w:b/>
          <w:lang w:val="zh_CN" w:bidi="zh_CN"/>
        </w:rPr>
        <w:t>耶和</w:t>
      </w:r>
      <w:r>
        <w:rPr>
          <w:lang w:val="zh_CN" w:bidi="zh_CN"/>
        </w:rPr>
        <w:t xml:space="preserve">华，和神。 用作主或耶和华这个词，是犹太人的神的恰当名字。 在之后的几年里，犹太人不再读出耶和华这个名字，因为他们相信这个名字太特别，以致于不应当大声说出。 他们就使用了其它名字，比如耶和华。 大多数英语翻译使用主这个词，意思是万物之上至高的主人。 "神"这个名字的意思是神圣或至高无上的存有。 在这段经文中，这两个名字是一起使用的。 这并不经常发生。 耶和华和神指的是同一个神圣或至高无上的存有。 请使用与前文一致的用词来翻译神。 </w:t>
      </w:r>
      <w:hyperlink r:id="rId22">
        <w:r>
          <w:rPr>
            <w:lang w:val="zh_CN" w:bidi="zh_CN"/>
          </w:rPr>
          <w:rPr>
            <w:color w:val="0000EE"/>
            <w:u w:val="single"/>
          </w:rPr>
          <w:t>主</w:t>
        </w:r>
      </w:hyperlink>
      <w:r>
        <w:rPr>
          <w:lang w:val="zh_CN" w:bidi="zh_CN"/>
        </w:rPr>
        <w:t>是神的专名——耶和华——关于此方面的更多资讯，请参阅主词汇表。</w:t>
      </w:r>
    </w:p>
    <w:p>
      <w:pPr/>
      <w:r>
        <w:rPr>
          <w:lang w:val="zh_CN" w:bidi="zh_CN"/>
        </w:rPr>
      </w:r>
      <w:r>
        <w:rPr>
          <w:lang w:val="zh_CN" w:bidi="zh_CN"/>
        </w:rPr>
        <w:t>这段经文说，耶和华神还没有降雨在</w:t>
      </w:r>
      <w:r>
        <w:rPr>
          <w:b/>
          <w:lang w:val="zh_CN" w:bidi="zh_CN"/>
        </w:rPr>
        <w:t>地</w:t>
      </w:r>
      <w:r>
        <w:rPr>
          <w:lang w:val="zh_CN" w:bidi="zh_CN"/>
        </w:rPr>
        <w:t>上。 水</w:t>
      </w:r>
      <w:r>
        <w:rPr>
          <w:b/>
          <w:lang w:val="zh_CN" w:bidi="zh_CN"/>
        </w:rPr>
        <w:t>泉</w:t>
      </w:r>
      <w:r>
        <w:rPr>
          <w:lang w:val="zh_CN" w:bidi="zh_CN"/>
        </w:rPr>
        <w:t xml:space="preserve">从地上涌出，为地提供水。 有些翻译使用"雾气"这个词，而不是"泉"。 </w:t>
      </w:r>
      <w:r>
        <w:rPr>
          <w:b/>
          <w:lang w:val="zh_CN" w:bidi="zh_CN"/>
        </w:rPr>
        <w:t>雾气</w:t>
      </w:r>
      <w:r>
        <w:rPr>
          <w:lang w:val="zh_CN" w:bidi="zh_CN"/>
        </w:rPr>
        <w:t>是非常小的水滴的集合，这些水滴漂浮在空气中，可以被风吹动。 地是我们居住的星球的名称。 请使用你的语言中，用来代表我们的星球的词。</w:t>
      </w:r>
    </w:p>
    <w:p>
      <w:pPr/>
      <w:r>
        <w:rPr>
          <w:lang w:val="zh_CN" w:bidi="zh_CN"/>
        </w:rPr>
      </w:r>
      <w:r>
        <w:rPr>
          <w:lang w:val="zh_CN" w:bidi="zh_CN"/>
        </w:rPr>
        <w:t>耶和华神用地上的</w:t>
      </w:r>
      <w:r>
        <w:rPr>
          <w:b/>
          <w:lang w:val="zh_CN" w:bidi="zh_CN"/>
        </w:rPr>
        <w:t>尘土</w:t>
      </w:r>
      <w:r>
        <w:rPr>
          <w:lang w:val="zh_CN" w:bidi="zh_CN"/>
        </w:rPr>
        <w:t>造了</w:t>
      </w:r>
      <w:r>
        <w:rPr>
          <w:b/>
          <w:lang w:val="zh_CN" w:bidi="zh_CN"/>
        </w:rPr>
        <w:t>男人</w:t>
      </w:r>
      <w:r>
        <w:rPr>
          <w:lang w:val="zh_CN" w:bidi="zh_CN"/>
        </w:rPr>
        <w:t>。 请在这里使用与前文一致的用词来翻译男人。 尘土是地的表层或污垢。 它很细微，也很容易传播。 神</w:t>
      </w:r>
      <w:r>
        <w:rPr>
          <w:b/>
          <w:lang w:val="zh_CN" w:bidi="zh_CN"/>
        </w:rPr>
        <w:t>吹出生命的气息</w:t>
      </w:r>
      <w:r>
        <w:rPr>
          <w:lang w:val="zh_CN" w:bidi="zh_CN"/>
        </w:rPr>
        <w:t>进入男人的鼻孔。 这意味著神吹气到男人的鼻子里。 神吹进男人鼻子里的气息，给了男人生命。 男人就成为了活人，或者你可以说，男人就活了。</w:t>
      </w:r>
    </w:p>
    <w:p>
      <w:pPr/>
      <w:r>
        <w:rPr>
          <w:lang w:val="zh_CN" w:bidi="zh_CN"/>
        </w:rPr>
      </w:r>
      <w:r>
        <w:rPr>
          <w:lang w:val="zh_CN" w:bidi="zh_CN"/>
        </w:rPr>
        <w:t>耶和华神在</w:t>
      </w:r>
      <w:r>
        <w:rPr>
          <w:b/>
          <w:lang w:val="zh_CN" w:bidi="zh_CN"/>
        </w:rPr>
        <w:t>伊甸</w:t>
      </w:r>
      <w:r>
        <w:rPr>
          <w:lang w:val="zh_CN" w:bidi="zh_CN"/>
        </w:rPr>
        <w:t>的东方也就是太阳升起的方向，种植了一个园子。 伊甸是园子所在地区的名称。 耶和华神在园子里种植了许多</w:t>
      </w:r>
      <w:r>
        <w:rPr>
          <w:b/>
          <w:lang w:val="zh_CN" w:bidi="zh_CN"/>
        </w:rPr>
        <w:t>果树</w:t>
      </w:r>
      <w:r>
        <w:rPr>
          <w:lang w:val="zh_CN" w:bidi="zh_CN"/>
        </w:rPr>
        <w:t>，这些树结出美味的果子。 如果你的语言中有一个复数单词来表示</w:t>
      </w:r>
      <w:r>
        <w:rPr>
          <w:b/>
          <w:lang w:val="zh_CN" w:bidi="zh_CN"/>
        </w:rPr>
        <w:t>果子</w:t>
      </w:r>
      <w:r>
        <w:rPr>
          <w:lang w:val="zh_CN" w:bidi="zh_CN"/>
        </w:rPr>
        <w:t>，你可以用这个词。 在园子中间，耶和华神安置了</w:t>
      </w:r>
      <w:r>
        <w:rPr>
          <w:b/>
          <w:lang w:val="zh_CN" w:bidi="zh_CN"/>
        </w:rPr>
        <w:t>生命树</w:t>
      </w:r>
      <w:r>
        <w:rPr>
          <w:lang w:val="zh_CN" w:bidi="zh_CN"/>
        </w:rPr>
        <w:t>和</w:t>
      </w:r>
      <w:r>
        <w:rPr>
          <w:b/>
          <w:lang w:val="zh_CN" w:bidi="zh_CN"/>
        </w:rPr>
        <w:t>分别善恶树</w:t>
      </w:r>
      <w:r>
        <w:rPr>
          <w:lang w:val="zh_CN" w:bidi="zh_CN"/>
        </w:rPr>
        <w:t>。 生命树的果子，能使吃那果子的人永远活著。 分别善恶树上的果子，使吃那果子的人知道什么是良善，什么是</w:t>
      </w:r>
      <w:r>
        <w:rPr>
          <w:b/>
          <w:lang w:val="zh_CN" w:bidi="zh_CN"/>
        </w:rPr>
        <w:t>邪恶</w:t>
      </w:r>
      <w:r>
        <w:rPr>
          <w:lang w:val="zh_CN" w:bidi="zh_CN"/>
        </w:rPr>
        <w:t>。 邪恶指的是人会自己决定他可以做什么，以及不可以做什么。 这使他把自己看作是神。 查看主词汇表，可以得到更完整的关于</w:t>
      </w:r>
      <w:hyperlink r:id="rId23">
        <w:r>
          <w:rPr>
            <w:lang w:val="zh_CN" w:bidi="zh_CN"/>
          </w:rPr>
          <w:rPr>
            <w:color w:val="0000EE"/>
            <w:u w:val="single"/>
          </w:rPr>
          <w:t>邪恶</w:t>
        </w:r>
      </w:hyperlink>
      <w:r>
        <w:rPr>
          <w:lang w:val="zh_CN" w:bidi="zh_CN"/>
        </w:rPr>
        <w:t>的讨论。</w:t>
      </w:r>
    </w:p>
    <w:p>
      <w:pPr/>
      <w:r>
        <w:rPr>
          <w:lang w:val="zh_CN" w:bidi="zh_CN"/>
        </w:rPr>
      </w:r>
      <w:r>
        <w:rPr>
          <w:lang w:val="zh_CN" w:bidi="zh_CN"/>
        </w:rPr>
        <w:t>从伊甸地流出的河流浇灌这个园子。 它有四个分支。 你需要用到这些河流的名称。 请确保这些不会构成你们的语言中的其它词。 比逊环绕哈腓拉全地。 哈腓拉的金了是纯的，这意味著没有东西掺杂在金子里。 哈腓拉还有一种香美的树脂。 这是一种叫做珍珠的物质，它是一种芳香的、透明的、略带黄色的树脂，来自某种特定树木的汁液，因为可以用作香膏而贵重。 你不必使用珍珠这个词。 你可以说，这是一种香膏或者有甜美气味的树汁，产自那里的某些树木。 树的汁液是在树里面向上走的液体，它为高处的树枝和叶子提供营养。哈腓拉还有像红玛瑙一样的宝石。 红玛瑙是一种有许多颜色的石头，可以被加工得很光滑，或者雕刻成各样的形状。</w:t>
      </w:r>
    </w:p>
    <w:p>
      <w:pPr/>
      <w:r>
        <w:rPr>
          <w:lang w:val="zh_CN" w:bidi="zh_CN"/>
        </w:rPr>
      </w:r>
      <w:r>
        <w:rPr>
          <w:lang w:val="zh_CN" w:bidi="zh_CN"/>
        </w:rPr>
        <w:t>请展示一张一些红玛瑙的图片。</w:t>
      </w:r>
    </w:p>
    <w:p>
      <w:pPr/>
      <w:r>
        <w:rPr>
          <w:lang w:val="zh_CN" w:bidi="zh_CN"/>
        </w:rPr>
      </w:r>
      <w:r>
        <w:rPr>
          <w:lang w:val="zh_CN" w:bidi="zh_CN"/>
        </w:rPr>
        <w:t>这条河流的第二个分支叫作基训。 它环绕古实全地。 古实是衣索匹亚的古名。 第三个分支叫底格里斯，流在亚设地的东边。 亚设是亚述古国的另一个名字。 古时的亚述地包括今天的伊拉克北部和毗邻的土耳其地区。 第四个分支叫作幼发拉底。 请检查你的语言中是否有用来指底格里斯河和幼发拉底河的词语。 这些河流今天仍然存在，所以你应该使用与你们的语言一致的用词来指这些河流。 你需要用到国家的名称，以及这条河的名称。</w:t>
      </w:r>
    </w:p>
    <w:p>
      <w:pPr/>
      <w:r>
        <w:rPr>
          <w:lang w:val="zh_CN" w:bidi="zh_CN"/>
        </w:rPr>
      </w:r>
      <w:r>
        <w:rPr>
          <w:lang w:val="zh_CN" w:bidi="zh_CN"/>
        </w:rPr>
        <w:t>请在这里暂停，并再次用地图向你的翻译小组展示这四条河流的地区，以及它们流入的区域。</w:t>
      </w:r>
    </w:p>
    <w:p>
      <w:pPr/>
      <w:r>
        <w:rPr>
          <w:lang w:val="zh_CN" w:bidi="zh_CN"/>
        </w:rPr>
      </w:r>
      <w:r>
        <w:rPr>
          <w:lang w:val="zh_CN" w:bidi="zh_CN"/>
        </w:rPr>
        <w:t>耶和华神把男人放在伊甸园里，叫他</w:t>
      </w:r>
      <w:r>
        <w:rPr>
          <w:b/>
          <w:lang w:val="zh_CN" w:bidi="zh_CN"/>
        </w:rPr>
        <w:t>照顾</w:t>
      </w:r>
      <w:r>
        <w:rPr>
          <w:lang w:val="zh_CN" w:bidi="zh_CN"/>
        </w:rPr>
        <w:t>园子，并</w:t>
      </w:r>
      <w:r>
        <w:rPr>
          <w:b/>
          <w:lang w:val="zh_CN" w:bidi="zh_CN"/>
        </w:rPr>
        <w:t>看守</w:t>
      </w:r>
      <w:r>
        <w:rPr>
          <w:lang w:val="zh_CN" w:bidi="zh_CN"/>
        </w:rPr>
        <w:t>它。 照顾园子可能意味著照料、种植或者耕种。 这意味著男人要在地里工作，让果树结出很好的果实。</w:t>
      </w:r>
    </w:p>
    <w:p>
      <w:pPr/>
      <w:r>
        <w:rPr>
          <w:lang w:val="zh_CN" w:bidi="zh_CN"/>
        </w:rPr>
      </w:r>
      <w:r>
        <w:rPr>
          <w:lang w:val="zh_CN" w:bidi="zh_CN"/>
        </w:rPr>
        <w:t xml:space="preserve">然后耶和华神警告男人。 神说："你可以吃园子里的任何果子，但不可以吃分别善恶树上的果子。 如果你吃了它的果子，你就必定死。" 这果子不会使人邪恶。 邪恶的意思是人自己决定他想做什么，或不想做什么。 这意味著他的行为就像是神一样。 请使用一个通用的词来指果子。 我们不知道这果子是什么，所以不要使用特定类型的水果，比如苹果。 </w:t>
      </w:r>
      <w:r>
        <w:rPr>
          <w:b/>
          <w:lang w:val="zh_CN" w:bidi="zh_CN"/>
        </w:rPr>
        <w:t>必定死</w:t>
      </w:r>
      <w:r>
        <w:rPr>
          <w:lang w:val="zh_CN" w:bidi="zh_CN"/>
        </w:rPr>
        <w:t>的意思是，人一定会死。</w:t>
      </w:r>
    </w:p>
    <w:p>
      <w:pPr/>
      <w:r>
        <w:rPr>
          <w:lang w:val="zh_CN" w:bidi="zh_CN"/>
        </w:rPr>
      </w:r>
      <w:r>
        <w:rPr>
          <w:lang w:val="zh_CN" w:bidi="zh_CN"/>
        </w:rPr>
        <w:t>然后耶和华神说："这男人独自一人不好。 我要专门为他造一个帮手。" 在这段经文中，帮手是同伴、同工或伙伴，而不是仆人。 帮手和男人会一起工作，并互相赞美。 所以耶和华神用地造了所有的野兽和空中的鸟。 正如我们在前面的经文中所看到的，这些动物已经被创造了。 请使用与前文一致的用词来指动物和鸟。 这不是又一次创造动物。 这提供了神如何创造动物和鸟的更多细节。 神把动物和鸟带到男人面前，男人就给每只动物和鸟取一个名字。 有</w:t>
      </w:r>
      <w:r>
        <w:rPr>
          <w:b/>
          <w:lang w:val="zh_CN" w:bidi="zh_CN"/>
        </w:rPr>
        <w:t>野兽</w:t>
      </w:r>
      <w:r>
        <w:rPr>
          <w:lang w:val="zh_CN" w:bidi="zh_CN"/>
        </w:rPr>
        <w:t>和</w:t>
      </w:r>
      <w:r>
        <w:rPr>
          <w:b/>
          <w:lang w:val="zh_CN" w:bidi="zh_CN"/>
        </w:rPr>
        <w:t>牲畜</w:t>
      </w:r>
      <w:r>
        <w:rPr>
          <w:lang w:val="zh_CN" w:bidi="zh_CN"/>
        </w:rPr>
        <w:t>。 牲畜指的是我们在农业或日常生活中会用的驯养的动物，比如绵羊、马、驴、鸡、狗和猫。 野兽是那些未经驯服或驯养的动物，比如狮子或老虎。 请使用一个通用的词，比如驯养或圈养的动物或牲畜。 在所有这些动物中，男人没有为自己找到合适的帮手。</w:t>
      </w:r>
    </w:p>
    <w:p>
      <w:pPr/>
      <w:r>
        <w:rPr>
          <w:lang w:val="zh_CN" w:bidi="zh_CN"/>
        </w:rPr>
      </w:r>
      <w:r>
        <w:rPr>
          <w:lang w:val="zh_CN" w:bidi="zh_CN"/>
        </w:rPr>
        <w:t>耶和华神使男人沉睡。 这是一种熟睡，意思是，这人不容易醒来。 神从男人身上取了一根肋骨。 这段经文没有说是哪一边。 这意味著你可以简单地说，神从男人身上取了一根肋骨。 神用这根肋骨造了一个女人。 请使用与前文一致的用词来翻译女人。 神合上伤口，或者医治了男人旁边的伤。</w:t>
      </w:r>
    </w:p>
    <w:p>
      <w:pPr/>
      <w:r>
        <w:rPr>
          <w:lang w:val="zh_CN" w:bidi="zh_CN"/>
        </w:rPr>
      </w:r>
      <w:r>
        <w:rPr>
          <w:lang w:val="zh_CN" w:bidi="zh_CN"/>
        </w:rPr>
        <w:t>然后耶和华神把女人带到男人面前。 这与神带来动物时的动作相同。 但这次，女人是可以接受的帮手或伙伴。 这男人欢呼。 这是一种快乐的表达。 你可以选择一个表达快乐或兴奋的词。 男人曾一直在从所有的动物中寻找同伴。 现在他终于找到了一个。 祂说："总算如此！" 或"终于！" 男人说，女人的骨头来自男人的骨头。 女人的肉来自男人的肉。 他给她取名叫女人，因为她来自男人。 他用了诗意的形式来表达这些评论。 在你的语言中，你会如何表达这种类型的诗？ 请使用你在前面的经文中所用的词来指女人。</w:t>
      </w:r>
    </w:p>
    <w:p>
      <w:pPr/>
      <w:r>
        <w:rPr>
          <w:lang w:val="zh_CN" w:bidi="zh_CN"/>
        </w:rPr>
      </w:r>
      <w:r>
        <w:rPr>
          <w:lang w:val="zh_CN" w:bidi="zh_CN"/>
        </w:rPr>
        <w:t>这解释了为什么男人离开他的父母，与他的妻子结合，并且两人联合成为一体。 这意味著男人不再继续与他的父母住在一起。 他不再是对父母忠诚，而是与妻子形成了新的关系，并且对她忠诚。 他带著他的妻子，与她住在新家里，并且他们联结在一起。 联结的意思是他们成为一个人，或者他们一起组成新的家庭。</w:t>
      </w:r>
    </w:p>
    <w:p>
      <w:pPr/>
      <w:r>
        <w:rPr>
          <w:lang w:val="zh_CN" w:bidi="zh_CN"/>
        </w:rPr>
      </w:r>
      <w:r>
        <w:rPr>
          <w:lang w:val="zh_CN" w:bidi="zh_CN"/>
        </w:rPr>
        <w:t>男人和女人是赤身露体的，并不感到羞愧。 他们住在伊甸园里，不穿衣服。 他们不需要任何衣服。 他们不感到羞愧。 他们觉得不需要向彼此隐藏自己或自己的一部分，也不需要向神隐藏。</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3:1–24</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在这个部分，请聆听创世记三章1至24节的音频，并将它记在心里。 聆听创世记三章1至24节三次，如果可能的话，请听三种不同的翻译版本。 然后，小组一起讨论以下问题：</w:t>
      </w:r>
    </w:p>
    <w:p>
      <w:pPr>
        <w:pStyle w:val="ListNumber"/>
        <w:numPr>
          <w:ilvl w:val="0"/>
          <w:numId w:val="16"/>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请使用最容易理解的译本来聆听创世记三章1至24节的音频。</w:t>
      </w:r>
    </w:p>
    <w:p>
      <w:pPr/>
      <w:r>
        <w:rPr>
          <w:lang w:val="zh_CN" w:bidi="zh_CN"/>
        </w:rPr>
      </w:r>
      <w:r>
        <w:rPr>
          <w:lang w:val="zh_CN" w:bidi="zh_CN"/>
        </w:rPr>
        <w:t>这段经文发生在神创造地和地上万物之后。 神把男人和女人放在一个美丽的园子里。 神告诉他们，除了园子中间分别善恶树上的果子之外，他们可以吃园中任何树上的果子。 男人和女人一起在园子里，赤身裸体，但并不感到羞耻。</w:t>
      </w:r>
    </w:p>
    <w:p>
      <w:pPr/>
      <w:r>
        <w:rPr>
          <w:lang w:val="zh_CN" w:bidi="zh_CN"/>
        </w:rPr>
      </w:r>
      <w:r>
        <w:rPr>
          <w:lang w:val="zh_CN" w:bidi="zh_CN"/>
        </w:rPr>
        <w:t>这段经文描述的是当男人和女人违背神，并吃了园子中间分别善恶树上的果子时，所发生的事。 在这段经文中，神的个人名字耶和华，与神的一般性称呼一起使用。</w:t>
      </w:r>
    </w:p>
    <w:p>
      <w:pPr/>
      <w:r>
        <w:rPr>
          <w:lang w:val="zh_CN" w:bidi="zh_CN"/>
        </w:rPr>
      </w:r>
      <w:r>
        <w:rPr>
          <w:lang w:val="zh_CN" w:bidi="zh_CN"/>
        </w:rPr>
        <w:t>在耶和华神所造的一切动物中，蛇是最狡猾的。 蛇非常聪明，并且有一个计划。 聪明人的计划可能是好计划，也可能是坏计划。 这段经文还没有告诉我们，蛇的计划是不是坏的。 我们不知道这是哪种蛇。</w:t>
      </w:r>
    </w:p>
    <w:p>
      <w:pPr/>
      <w:r>
        <w:rPr>
          <w:lang w:val="zh_CN" w:bidi="zh_CN"/>
        </w:rPr>
      </w:r>
      <w:r>
        <w:rPr>
          <w:lang w:val="zh_CN" w:bidi="zh_CN"/>
        </w:rPr>
        <w:t>请在这里暂停。 请以小组的形式，一起观看一张蛇的图片。 请在这里暂停音频。</w:t>
      </w:r>
    </w:p>
    <w:p>
      <w:pPr/>
      <w:r>
        <w:rPr>
          <w:lang w:val="zh_CN" w:bidi="zh_CN"/>
        </w:rPr>
      </w:r>
      <w:r>
        <w:rPr>
          <w:lang w:val="zh_CN" w:bidi="zh_CN"/>
        </w:rPr>
        <w:t>圣经后面的经文似乎在暗示，这蛇就是撒但，它是带头反抗耶和华的灵体。 这段经文并没有说蛇是撒但，但却说了这蛇是耶和华神造的。 这段经文没有告诉我们，这蛇不是普通的蛇。</w:t>
      </w:r>
    </w:p>
    <w:p>
      <w:pPr/>
      <w:r>
        <w:rPr>
          <w:lang w:val="zh_CN" w:bidi="zh_CN"/>
        </w:rPr>
      </w:r>
      <w:r>
        <w:rPr>
          <w:lang w:val="zh_CN" w:bidi="zh_CN"/>
        </w:rPr>
        <w:t>蛇对女人说："神真的说过，你们不可吃园中树上的果子吗？" 蛇说这话，要么是问题，要么是表达震惊和惊讶。 蛇用这个问题来使女人怀疑神对她们所说的话。</w:t>
      </w:r>
    </w:p>
    <w:p>
      <w:pPr/>
      <w:r>
        <w:rPr>
          <w:lang w:val="zh_CN" w:bidi="zh_CN"/>
        </w:rPr>
      </w:r>
      <w:r>
        <w:rPr>
          <w:lang w:val="zh_CN" w:bidi="zh_CN"/>
        </w:rPr>
        <w:t>女人回答说："我们可以吃园中所有树上的果子。 但神确实说过："园子中间那棵树上的果子，你们不可吃。 哪怕是摸了它，你们也会死。" 在这里，女人夸大了神对男人说的话。 在前面的经文中，神确实告诉男人不可吃，但神没有告诉他，即使是摸了那棵树，他们也会死。</w:t>
      </w:r>
    </w:p>
    <w:p>
      <w:pPr/>
      <w:r>
        <w:rPr>
          <w:lang w:val="zh_CN" w:bidi="zh_CN"/>
        </w:rPr>
      </w:r>
      <w:r>
        <w:rPr>
          <w:lang w:val="zh_CN" w:bidi="zh_CN"/>
        </w:rPr>
        <w:t>蛇说："你们不会死！ 神知道，如果你们吃了那树上的果子，你们的眼睛就会被打开。" 蛇并不是在说会有人打开男人和女人的眼睛。 蛇说的是，如果他们吃了那棵树上的果子，他们就会有新的知识和悟性。</w:t>
      </w:r>
    </w:p>
    <w:p>
      <w:pPr/>
      <w:r>
        <w:rPr>
          <w:lang w:val="zh_CN" w:bidi="zh_CN"/>
        </w:rPr>
      </w:r>
      <w:r>
        <w:rPr>
          <w:lang w:val="zh_CN" w:bidi="zh_CN"/>
        </w:rPr>
        <w:t>蛇继续说。 它说："你们会变得像神一样，能分辨善与恶。" "善与恶"可能指的是知道所有可以知道事情。</w:t>
      </w:r>
    </w:p>
    <w:p>
      <w:pPr/>
      <w:r>
        <w:rPr>
          <w:lang w:val="zh_CN" w:bidi="zh_CN"/>
        </w:rPr>
      </w:r>
      <w:r>
        <w:rPr>
          <w:lang w:val="zh_CN" w:bidi="zh_CN"/>
        </w:rPr>
        <w:t>请在这里暂停。 请以小组的形式讨论：在你们的文化中，人们会做哪些事情，以便尽可能地获取关于每件事的知识？ 谁给人们知识？ 人们去哪里获取知识？ 对你们的人来说，什么样的知识是重要的？ 在你们的文化中，人们会如何看待那些想获取尽可能多的知识的人？ 请在这里暂停音频。</w:t>
      </w:r>
    </w:p>
    <w:p>
      <w:pPr/>
      <w:r>
        <w:rPr>
          <w:lang w:val="zh_CN" w:bidi="zh_CN"/>
        </w:rPr>
      </w:r>
      <w:r>
        <w:rPr>
          <w:lang w:val="zh_CN" w:bidi="zh_CN"/>
        </w:rPr>
        <w:t>女人看见这果子看上去很美味，并且会使她有智慧。 这段经文没有告诉我们，这棵树上是什么果子。 女人摘了一些果子，并且吃了。 然后她把果子递给她旁边的丈夫，他也吃了。 女人和蛇说话的整个过程，她的丈夫可能都是和她站在一起。</w:t>
      </w:r>
    </w:p>
    <w:p>
      <w:pPr/>
      <w:r>
        <w:rPr>
          <w:lang w:val="zh_CN" w:bidi="zh_CN"/>
        </w:rPr>
      </w:r>
      <w:r>
        <w:rPr>
          <w:lang w:val="zh_CN" w:bidi="zh_CN"/>
        </w:rPr>
        <w:t>男人和女人吃了果子，他们的眼睛就打开了。 这意味著他们有了新的知识和悟性。 男人和女人意识到他们是赤身露体的，并且他们感到羞愧，因为他们赤身露体。 当人们感到羞愧时，他们会觉得自己失去了尊重或尊荣。 在这之前，男人和女人从来没有因为他们赤身露体而感到羞愧。</w:t>
      </w:r>
    </w:p>
    <w:p>
      <w:pPr/>
      <w:r>
        <w:rPr>
          <w:lang w:val="zh_CN" w:bidi="zh_CN"/>
        </w:rPr>
      </w:r>
      <w:r>
        <w:rPr>
          <w:lang w:val="zh_CN" w:bidi="zh_CN"/>
        </w:rPr>
        <w:t>请在这里暂停，并以小组的形式讨论：在你们的文化中，你们如何描述羞愧？ 在你们的文化中，什么会让人感到羞愧？ 请讲一个故事，某件事使某人感到羞愧。 请在这里暂停音频。</w:t>
      </w:r>
    </w:p>
    <w:p>
      <w:pPr/>
      <w:r>
        <w:rPr>
          <w:lang w:val="zh_CN" w:bidi="zh_CN"/>
        </w:rPr>
      </w:r>
      <w:r>
        <w:rPr>
          <w:lang w:val="zh_CN" w:bidi="zh_CN"/>
        </w:rPr>
        <w:t>所以男人和女人把无花果的叶子缝在一起，用来遮盖自己。 他们以某种方式把无花果叶子粘在一起，用来遮挡。 他们可能把这些遮盖物戴在腰上。 无花果树有很大的叶子，所以这些叶子很适合用来做这些。</w:t>
      </w:r>
    </w:p>
    <w:p>
      <w:pPr/>
      <w:r>
        <w:rPr>
          <w:lang w:val="zh_CN" w:bidi="zh_CN"/>
        </w:rPr>
      </w:r>
      <w:r>
        <w:rPr>
          <w:lang w:val="zh_CN" w:bidi="zh_CN"/>
        </w:rPr>
        <w:t>请在这里暂停。 请以小组的形式，观看一张无花果树和无花果叶子的图片。 请在这里暂停音频。</w:t>
      </w:r>
    </w:p>
    <w:p>
      <w:pPr/>
      <w:r>
        <w:rPr>
          <w:lang w:val="zh_CN" w:bidi="zh_CN"/>
        </w:rPr>
      </w:r>
      <w:r>
        <w:rPr>
          <w:lang w:val="zh_CN" w:bidi="zh_CN"/>
        </w:rPr>
        <w:t>天凉了，可能是日落前后或者傍晚，男人和他的妻子听见耶和华神进入园子的声音。 即使耶和华神不像人们那样用脚走路，他们也可以听到祂向他们走来时发出的声音。 他们在园子里面躲藏，以逃避耶和华神。 但耶和华神想与男人和女人说话。 祂向男人呼喊："你在哪里？" 耶和华神问这男人一个问题，而不是告诉他，祂已经知道他做了什么。</w:t>
      </w:r>
    </w:p>
    <w:p>
      <w:pPr/>
      <w:r>
        <w:rPr>
          <w:lang w:val="zh_CN" w:bidi="zh_CN"/>
        </w:rPr>
      </w:r>
      <w:r>
        <w:rPr>
          <w:lang w:val="zh_CN" w:bidi="zh_CN"/>
        </w:rPr>
        <w:t>男人回答说："我在园子里听见你的声音。 我很害怕，因为我赤身露体，所以我藏了起来。"</w:t>
      </w:r>
    </w:p>
    <w:p>
      <w:pPr/>
      <w:r>
        <w:rPr>
          <w:lang w:val="zh_CN" w:bidi="zh_CN"/>
        </w:rPr>
      </w:r>
      <w:r>
        <w:rPr>
          <w:lang w:val="zh_CN" w:bidi="zh_CN"/>
        </w:rPr>
        <w:t>耶和华神说："谁告诉你们，你们赤身露体？ 你们吃了我吩咐你们不可吃的那棵树上的果子吗？"</w:t>
      </w:r>
    </w:p>
    <w:p>
      <w:pPr/>
      <w:r>
        <w:rPr>
          <w:lang w:val="zh_CN" w:bidi="zh_CN"/>
        </w:rPr>
      </w:r>
      <w:r>
        <w:rPr>
          <w:lang w:val="zh_CN" w:bidi="zh_CN"/>
        </w:rPr>
        <w:t>男人没有直接回答，而是说："你们放在这里与我同一起的女人，她把一些果子给我，我就吃了！"</w:t>
      </w:r>
    </w:p>
    <w:p>
      <w:pPr/>
      <w:r>
        <w:rPr>
          <w:lang w:val="zh_CN" w:bidi="zh_CN"/>
        </w:rPr>
      </w:r>
      <w:r>
        <w:rPr>
          <w:lang w:val="zh_CN" w:bidi="zh_CN"/>
        </w:rPr>
        <w:t>然后耶和华神对女人说："你做了什么？" 同样地，耶和华神选择问问题，而不是告诉女人她做了什么。</w:t>
      </w:r>
    </w:p>
    <w:p>
      <w:pPr/>
      <w:r>
        <w:rPr>
          <w:lang w:val="zh_CN" w:bidi="zh_CN"/>
        </w:rPr>
      </w:r>
      <w:r>
        <w:rPr>
          <w:lang w:val="zh_CN" w:bidi="zh_CN"/>
        </w:rPr>
        <w:t>女人说："蛇欺骗我，就是向我说谎，我就吃了那果子。"</w:t>
      </w:r>
    </w:p>
    <w:p>
      <w:pPr/>
      <w:r>
        <w:rPr>
          <w:lang w:val="zh_CN" w:bidi="zh_CN"/>
        </w:rPr>
      </w:r>
      <w:r>
        <w:rPr>
          <w:lang w:val="zh_CN" w:bidi="zh_CN"/>
        </w:rPr>
        <w:t>所以耶和华神先对蛇说话。 耶和华神不喜悦这蛇，所以祂咒诅蛇，并惩罚它，也就是审判这蛇。 耶和华神说："因为你做了这件事，所以我要在一切牲畜或牛群，与一切野兽当中咒诅你。"</w:t>
      </w:r>
    </w:p>
    <w:p>
      <w:pPr/>
      <w:r>
        <w:rPr>
          <w:lang w:val="zh_CN" w:bidi="zh_CN"/>
        </w:rPr>
      </w:r>
      <w:r>
        <w:rPr>
          <w:lang w:val="zh_CN" w:bidi="zh_CN"/>
        </w:rPr>
        <w:t>然后耶和华神更加贬低蛇。 祂说："在你余下的一生，你要用肚子爬，并且吃尘土。" 在这里，耶和华神可能并不是指蛇失去了腿，也不是指蛇在其余生中只吃尘土。 相反，这些片语强调的是，蛇现在比其它所有动物都低级。</w:t>
      </w:r>
    </w:p>
    <w:p>
      <w:pPr/>
      <w:r>
        <w:rPr>
          <w:lang w:val="zh_CN" w:bidi="zh_CN"/>
        </w:rPr>
      </w:r>
      <w:r>
        <w:rPr>
          <w:lang w:val="zh_CN" w:bidi="zh_CN"/>
        </w:rPr>
        <w:t>这段经文的下一部分很难理解。 对这部分经文有很多解释，因为在原文当中，后裔这个词可以指一个后裔，也可以指许多后裔。 耶和华神继续对蛇说话。 祂说："我要使你和女人成为仇敌，你的后裔和她的后裔也要成为仇敌。" 这里的后裔可能指的是所有蛇和女人的孩子、他们的孩子，以及所有称蛇或女人为他们祖先的人。 在这里，耶和华神的意思可能是，所有女人的后裔和所有蛇的后裔都要永远成为仇敌。 然而，有些人认为，耶和华神所说的是，蛇只和女人的一个后裔耶稣，将要彼此成为仇敌。</w:t>
      </w:r>
    </w:p>
    <w:p>
      <w:pPr/>
      <w:r>
        <w:rPr>
          <w:lang w:val="zh_CN" w:bidi="zh_CN"/>
        </w:rPr>
      </w:r>
      <w:r>
        <w:rPr>
          <w:lang w:val="zh_CN" w:bidi="zh_CN"/>
        </w:rPr>
        <w:t>然后耶和华神继续对蛇说话："他或它会打你的头，你要打他的脚跟。" 神所说的是，女人的后裔会击打或要打伤蛇的头。 蛇会击打或要伤害那人的脚跟。 有些人认为这里所说的是一个后裔，就是耶稣，有一天征服了撒但。 然而，大多数圣经学者相信，这只是一个概括性的陈述和解释，表达的是，所有人和所有蛇都将如何不喜欢彼此。</w:t>
      </w:r>
    </w:p>
    <w:p>
      <w:pPr/>
      <w:r>
        <w:rPr>
          <w:lang w:val="zh_CN" w:bidi="zh_CN"/>
        </w:rPr>
      </w:r>
      <w:r>
        <w:rPr>
          <w:lang w:val="zh_CN" w:bidi="zh_CN"/>
        </w:rPr>
        <w:t>现在耶和华神转向女人。 耶和华可能不是在咒诅女人，而是告诉女人，她做的事情带来的后果。 耶和华说："我要使妳的怀孕更加痛苦，并且妳将在痛苦中生产。" 下一部分似乎让人惊讶，因为在所有这些痛苦之后，女人仍然会"恋慕她的丈夫，也就是被她的丈夫吸引，并且丈夫要管辖她。" 有些人认为耶和华对女人说的是："妳要恋慕妳的丈夫，就像他恋慕妳一样。" 其他人认为，耶和华说的是："妳渴望约束妳的丈夫，而他要管辖妳，或者成为妳的主人。" 然而，在所有这些翻译中，耶和华可能是在告诉女人，她与丈夫的关系将充满挑战，因为他们要努力控制对方，而不是在合一中一起工作。</w:t>
      </w:r>
    </w:p>
    <w:p>
      <w:pPr/>
      <w:r>
        <w:rPr>
          <w:lang w:val="zh_CN" w:bidi="zh_CN"/>
        </w:rPr>
      </w:r>
      <w:r>
        <w:rPr>
          <w:lang w:val="zh_CN" w:bidi="zh_CN"/>
        </w:rPr>
        <w:t>然后耶和华神对亚当说话。 这可能是耶和华第一次使用这个男人的名字，亚当。 "亚当"这个名字听起来像是希伯来原文中的"人"。 耶和华可能不是在咒诅男人，而是告诉男人，他做的事情带来的后果。</w:t>
      </w:r>
    </w:p>
    <w:p>
      <w:pPr/>
      <w:r>
        <w:rPr>
          <w:lang w:val="zh_CN" w:bidi="zh_CN"/>
        </w:rPr>
      </w:r>
      <w:r>
        <w:rPr>
          <w:lang w:val="zh_CN" w:bidi="zh_CN"/>
        </w:rPr>
        <w:t>耶和华说："因为你听从了你妻子的话，吃了一些我吩咐你不可吃的树上的果子，所以地就因为你而被咒诅了。" 耶和华自己咒诅地。 然后祂对亚当说："你终身要辛苦工作，才能使地生出粮食来吃。 地会给你们长出荆棘和蒺藜，而你们要吃地里生长的植物。 荆棘和蒺藜都有尖尖的刺。 在种植粮食的时候，很难把它们从地上清除。 耶和华神在这里告诉亚当，从现在起，亚当必须把庄稼种在地里，然后收割。</w:t>
      </w:r>
    </w:p>
    <w:p>
      <w:pPr/>
      <w:r>
        <w:rPr>
          <w:lang w:val="zh_CN" w:bidi="zh_CN"/>
        </w:rPr>
      </w:r>
      <w:r>
        <w:rPr>
          <w:lang w:val="zh_CN" w:bidi="zh_CN"/>
        </w:rPr>
        <w:t>请在这里暂停。 请以小组的形式，观看荆棘和蒺藜的图片。 请在这里暂停音频。</w:t>
      </w:r>
    </w:p>
    <w:p>
      <w:pPr/>
      <w:r>
        <w:rPr>
          <w:lang w:val="zh_CN" w:bidi="zh_CN"/>
        </w:rPr>
      </w:r>
      <w:r>
        <w:rPr>
          <w:lang w:val="zh_CN" w:bidi="zh_CN"/>
        </w:rPr>
        <w:t>耶和华神继续说："你们要非常辛苦地工作，必须流汗，才能得到足够的食物吃。 你会这样做，直到你回到土里，因为你是用土造的。 你是由尘土造的，所以你也将归于尘土。 在这里，耶和华神的意思是，有一天这个人会死。 当人死时，他们的身体再次变为尘土，或污垢。 耶和华神也提醒亚当，祂最初是在土地上造他的，那时祂取了一些尘土，造了亚当的身体。</w:t>
      </w:r>
    </w:p>
    <w:p>
      <w:pPr/>
      <w:r>
        <w:rPr>
          <w:lang w:val="zh_CN" w:bidi="zh_CN"/>
        </w:rPr>
      </w:r>
      <w:r>
        <w:rPr>
          <w:lang w:val="zh_CN" w:bidi="zh_CN"/>
        </w:rPr>
        <w:t>然后亚当给他的妻子取名叫夏娃，因为她将成为所有活著的人的母亲。 "夏娃"这个名字与希伯来文"生命"这个词相似。 然后耶和华神用动物皮为亚当和他的妻子做衣服。 我们不知道神使用的是哪种动物皮，也不知道祂是怎么得到的。 这衣服可能像是没有袖子的长袍。</w:t>
      </w:r>
    </w:p>
    <w:p>
      <w:pPr/>
      <w:r>
        <w:rPr>
          <w:lang w:val="zh_CN" w:bidi="zh_CN"/>
        </w:rPr>
      </w:r>
      <w:r>
        <w:rPr>
          <w:lang w:val="zh_CN" w:bidi="zh_CN"/>
        </w:rPr>
        <w:t>耶和华神对自己说话。 他意识到人"现在和我们一样。" 神意识到，人和祂一样，知道一切关于善与恶的事。 现在祂想阻止他们陷入一个更糟的问题。 祂对自己说："如果人类伸手，把生命树上的果子摘下来吃了，那将会怎样？ 那样他们就要永远活著……" 神知道，如果他们吃了，或继续吃那生命树上的果子，他们就永远不会死。 所以耶和华神把男人和女人赶出伊甸园，这意味著他们再也不能回到园子里。 祂使亚当离开园子，叫他工作，在地上种植粮食，耶和华神曾用这地造了亚当。</w:t>
      </w:r>
    </w:p>
    <w:p>
      <w:pPr/>
      <w:r>
        <w:rPr>
          <w:lang w:val="zh_CN" w:bidi="zh_CN"/>
        </w:rPr>
      </w:r>
      <w:r>
        <w:rPr>
          <w:lang w:val="zh_CN" w:bidi="zh_CN"/>
        </w:rPr>
        <w:t>耶和华神赶走他们之后，就安设一个基路伯，可能是看守园子的东门。 基路伯是圣地的守护者。 它们通常是象征著耶和华的临在。 他们有狮子的身体，鸟的翅膀，以及人的脸。</w:t>
      </w:r>
    </w:p>
    <w:p>
      <w:pPr/>
      <w:r>
        <w:rPr>
          <w:lang w:val="zh_CN" w:bidi="zh_CN"/>
        </w:rPr>
      </w:r>
      <w:r>
        <w:rPr>
          <w:lang w:val="zh_CN" w:bidi="zh_CN"/>
        </w:rPr>
        <w:t>请在这里暂停。 请以小组的形式，观看一张基路伯的图片。 请在这里暂停音频。</w:t>
      </w:r>
    </w:p>
    <w:p>
      <w:pPr/>
      <w:r>
        <w:rPr>
          <w:lang w:val="zh_CN" w:bidi="zh_CN"/>
        </w:rPr>
      </w:r>
      <w:r>
        <w:rPr>
          <w:lang w:val="zh_CN" w:bidi="zh_CN"/>
        </w:rPr>
        <w:t>耶和华神放了一把发出火焰的剑，它来回摆动，用来把守和保护通往生命树的道路。 这把剑可能漂浮在空中。</w:t>
      </w:r>
    </w:p>
    <w:p>
      <w:pPr/>
      <w:r>
        <w:rPr>
          <w:lang w:val="zh_CN" w:bidi="zh_CN"/>
        </w:rPr>
      </w:r>
      <w:r>
        <w:rPr>
          <w:lang w:val="zh_CN" w:bidi="zh_CN"/>
        </w:rPr>
        <w:t>请在这里暂停。 请以小组的形式，观看一张剑的图片。 请在这里暂停音频。</w:t>
      </w:r>
    </w:p>
    <w:p>
      <w:pPr>
        <w:pStyle w:val="Heading3"/>
      </w:pPr>
      <w:r>
        <w:rPr>
          <w:lang w:val="zh_CN" w:bidi="zh_CN"/>
        </w:rPr>
        <w:t>界定场景</w:t>
      </w:r>
    </w:p>
    <w:p>
      <w:pPr/>
      <w:r>
        <w:rPr>
          <w:lang w:val="zh_CN" w:bidi="zh_CN"/>
        </w:rPr>
      </w:r>
      <w:r>
        <w:rPr>
          <w:lang w:val="zh_CN" w:bidi="zh_CN"/>
        </w:rPr>
        <w:t>请使用最容易理解的译本来聆听创世记三章1至24节的音频。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蛇与女人说话，引诱她吃了耶和华神所吩咐不可吃的果子。 女人把果子递给和她在一起的男人，他也吃了果子。 男人和女人意识到他们是赤身露体的，并且他们感到羞愧。</w:t>
      </w:r>
    </w:p>
    <w:p>
      <w:pPr/>
      <w:r>
        <w:rPr>
          <w:lang w:val="zh_CN" w:bidi="zh_CN"/>
        </w:rPr>
      </w:r>
      <w:r>
        <w:rPr>
          <w:b/>
          <w:lang w:val="zh_CN" w:bidi="zh_CN"/>
        </w:rPr>
        <w:t>在第二个场景中：</w:t>
      </w:r>
      <w:r>
        <w:rPr>
          <w:lang w:val="zh_CN" w:bidi="zh_CN"/>
        </w:rPr>
        <w:t>晚上，耶和华神在园子里行走。 男人和女人躲起来，因为他们害怕。 耶和华神问男人一些问题。 男人说，女人把果子递给了他。 女人说，蛇欺骗她。</w:t>
      </w:r>
    </w:p>
    <w:p>
      <w:pPr/>
      <w:r>
        <w:rPr>
          <w:lang w:val="zh_CN" w:bidi="zh_CN"/>
        </w:rPr>
      </w:r>
      <w:r>
        <w:rPr>
          <w:b/>
          <w:lang w:val="zh_CN" w:bidi="zh_CN"/>
        </w:rPr>
        <w:t>在第三个场景中：</w:t>
      </w:r>
      <w:r>
        <w:rPr>
          <w:lang w:val="zh_CN" w:bidi="zh_CN"/>
        </w:rPr>
        <w:t>耶和华神咒诅蛇。 然后耶和华神告诉女人，她生产的时候，会疼痛，并且她会恋慕她的丈夫，但她的丈夫会管辖她。 然后耶和华神告诉男人，他必须非常辛苦地工作去种植粮食，并且有一天会死。</w:t>
      </w:r>
    </w:p>
    <w:p>
      <w:pPr/>
      <w:r>
        <w:rPr>
          <w:lang w:val="zh_CN" w:bidi="zh_CN"/>
        </w:rPr>
      </w:r>
      <w:r>
        <w:rPr>
          <w:b/>
          <w:lang w:val="zh_CN" w:bidi="zh_CN"/>
        </w:rPr>
        <w:t>在第四个场景中：</w:t>
      </w:r>
      <w:r>
        <w:rPr>
          <w:lang w:val="zh_CN" w:bidi="zh_CN"/>
        </w:rPr>
        <w:t>亚当给他的妻子取名叫夏娃。 耶和华神为亚当和夏娃做衣服。</w:t>
      </w:r>
    </w:p>
    <w:p>
      <w:pPr/>
      <w:r>
        <w:rPr>
          <w:lang w:val="zh_CN" w:bidi="zh_CN"/>
        </w:rPr>
      </w:r>
      <w:r>
        <w:rPr>
          <w:b/>
          <w:lang w:val="zh_CN" w:bidi="zh_CN"/>
        </w:rPr>
        <w:t>在第五个场景中：</w:t>
      </w:r>
      <w:r>
        <w:rPr>
          <w:lang w:val="zh_CN" w:bidi="zh_CN"/>
        </w:rPr>
        <w:t>耶和华神决定把男人和女人赶出园子。 祂安置了一个基路伯和发出火焰的剑，把守通往生命树的道路。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蛇</w:t>
      </w:r>
    </w:p>
    <w:p>
      <w:pPr>
        <w:pStyle w:val="ListBullet"/>
        <w:spacing w:line="240" w:lineRule="auto"/>
        <w:ind w:left="720"/>
      </w:pPr>
      <w:r>
        <w:rPr>
          <w:lang w:val="zh_CN" w:bidi="zh_CN"/>
        </w:rPr>
      </w:r>
      <w:r>
        <w:rPr>
          <w:lang w:val="zh_CN" w:bidi="zh_CN"/>
        </w:rPr>
        <w:t>蛇的后裔</w:t>
      </w:r>
    </w:p>
    <w:p>
      <w:pPr>
        <w:pStyle w:val="ListBullet"/>
        <w:spacing w:line="240" w:lineRule="auto"/>
        <w:ind w:left="720"/>
      </w:pPr>
      <w:r>
        <w:rPr>
          <w:lang w:val="zh_CN" w:bidi="zh_CN"/>
        </w:rPr>
      </w:r>
      <w:r>
        <w:rPr>
          <w:lang w:val="zh_CN" w:bidi="zh_CN"/>
        </w:rPr>
        <w:t>名叫夏娃的女人</w:t>
      </w:r>
    </w:p>
    <w:p>
      <w:pPr>
        <w:pStyle w:val="ListBullet"/>
        <w:spacing w:line="240" w:lineRule="auto"/>
        <w:ind w:left="720"/>
      </w:pPr>
      <w:r>
        <w:rPr>
          <w:lang w:val="zh_CN" w:bidi="zh_CN"/>
        </w:rPr>
      </w:r>
      <w:r>
        <w:rPr>
          <w:lang w:val="zh_CN" w:bidi="zh_CN"/>
        </w:rPr>
        <w:t>女人的后裔</w:t>
      </w:r>
    </w:p>
    <w:p>
      <w:pPr>
        <w:pStyle w:val="ListBullet"/>
        <w:spacing w:line="240" w:lineRule="auto"/>
        <w:ind w:left="720"/>
      </w:pPr>
      <w:r>
        <w:rPr>
          <w:lang w:val="zh_CN" w:bidi="zh_CN"/>
        </w:rPr>
      </w:r>
      <w:r>
        <w:rPr>
          <w:lang w:val="zh_CN" w:bidi="zh_CN"/>
        </w:rPr>
        <w:t>名叫亚当的男人</w:t>
      </w:r>
    </w:p>
    <w:p>
      <w:pPr>
        <w:pStyle w:val="ListBullet"/>
        <w:spacing w:line="240" w:lineRule="auto"/>
        <w:ind w:left="720"/>
      </w:pPr>
      <w:r>
        <w:rPr>
          <w:lang w:val="zh_CN" w:bidi="zh_CN"/>
        </w:rPr>
      </w:r>
      <w:r>
        <w:rPr>
          <w:lang w:val="zh_CN" w:bidi="zh_CN"/>
        </w:rPr>
        <w:t>耶和华神</w:t>
      </w:r>
    </w:p>
    <w:p>
      <w:pPr>
        <w:pStyle w:val="ListBullet"/>
        <w:spacing w:line="240" w:lineRule="auto"/>
        <w:ind w:left="720"/>
      </w:pPr>
      <w:r>
        <w:rPr>
          <w:lang w:val="zh_CN" w:bidi="zh_CN"/>
        </w:rPr>
      </w:r>
      <w:r>
        <w:rPr>
          <w:lang w:val="zh_CN" w:bidi="zh_CN"/>
        </w:rPr>
        <w:t>以及基路伯</w:t>
      </w:r>
    </w:p>
    <w:p>
      <w:pPr/>
      <w:r>
        <w:rPr>
          <w:lang w:val="zh_CN" w:bidi="zh_CN"/>
        </w:rPr>
      </w:r>
      <w:r>
        <w:rPr>
          <w:lang w:val="zh_CN" w:bidi="zh_CN"/>
        </w:rPr>
        <w:t>小组一起注意这段经文背景的这些部分：</w:t>
      </w:r>
    </w:p>
    <w:p>
      <w:pPr/>
      <w:r>
        <w:rPr>
          <w:lang w:val="zh_CN" w:bidi="zh_CN"/>
        </w:rPr>
      </w:r>
      <w:r>
        <w:rPr>
          <w:lang w:val="zh_CN" w:bidi="zh_CN"/>
        </w:rPr>
        <w:t>第一个场景以一个词开始，这个词向我们表明，一个新的故事已经开始。</w:t>
      </w:r>
    </w:p>
    <w:p>
      <w:pPr/>
      <w:r>
        <w:rPr>
          <w:lang w:val="zh_CN" w:bidi="zh_CN"/>
        </w:rPr>
      </w:r>
      <w:r>
        <w:rPr>
          <w:lang w:val="zh_CN" w:bidi="zh_CN"/>
        </w:rPr>
        <w:t>请在这里暂停，并以小组的形式讨论：在你们的语言中，你们如何开始一个新故事？ 你们是否有一些词语或片语，用来开始新故事？ 请在这里暂停音频。</w:t>
      </w:r>
    </w:p>
    <w:p>
      <w:pPr/>
      <w:r>
        <w:rPr>
          <w:lang w:val="zh_CN" w:bidi="zh_CN"/>
        </w:rPr>
      </w:r>
      <w:r>
        <w:rPr>
          <w:lang w:val="zh_CN" w:bidi="zh_CN"/>
        </w:rPr>
        <w:t>现在，蛇与女人说话，在耶和华神所造的所有野生动物中，蛇是最聪明的。 重要的是请留意：当蛇说话时，女人的丈夫可能和她在一起。 蛇说："神真的说过，你们不可吃园中任何树上的果子吗？" 蛇问这个问题，好像它很惊讶。 然而，蛇是试图使女人怀疑神所说的话。</w:t>
      </w:r>
    </w:p>
    <w:p>
      <w:pPr/>
      <w:r>
        <w:rPr>
          <w:lang w:val="zh_CN" w:bidi="zh_CN"/>
        </w:rPr>
      </w:r>
      <w:r>
        <w:rPr>
          <w:lang w:val="zh_CN" w:bidi="zh_CN"/>
        </w:rPr>
        <w:t>请在这里暂停，并以小组的形式讨论：当你们用你们的语言讲故事时，你们如何表达某人很吃惊？ 请在这里暂停音频。</w:t>
      </w:r>
    </w:p>
    <w:p>
      <w:pPr/>
      <w:r>
        <w:rPr>
          <w:lang w:val="zh_CN" w:bidi="zh_CN"/>
        </w:rPr>
      </w:r>
      <w:r>
        <w:rPr>
          <w:lang w:val="zh_CN" w:bidi="zh_CN"/>
        </w:rPr>
        <w:t>女人回答说："我们可以吃园中所有树上的果子。" 然后女人作了一个转折。 她说："</w:t>
      </w:r>
      <w:r>
        <w:rPr>
          <w:i/>
          <w:lang w:val="zh_CN" w:bidi="zh_CN"/>
        </w:rPr>
        <w:t>但是</w:t>
      </w:r>
      <w:r>
        <w:rPr>
          <w:lang w:val="zh_CN" w:bidi="zh_CN"/>
        </w:rPr>
        <w:t>，我们不能吃园子中间那棵树上的果子。 神对我们说："你们不可吃，也不可摸园子中间那棵树。 如果你们这样做了，你们就会死。’"</w:t>
      </w:r>
    </w:p>
    <w:p>
      <w:pPr/>
      <w:r>
        <w:rPr>
          <w:lang w:val="zh_CN" w:bidi="zh_CN"/>
        </w:rPr>
      </w:r>
      <w:r>
        <w:rPr>
          <w:lang w:val="zh_CN" w:bidi="zh_CN"/>
        </w:rPr>
        <w:t>然后蛇作出强烈的转折。 它回答说："不！ 你们不会死！ 神知道，一旦你们吃了那果子，你们就会变得有智慧。 你们会知道一切，就像神一样。"</w:t>
      </w:r>
    </w:p>
    <w:p>
      <w:pPr/>
      <w:r>
        <w:rPr>
          <w:lang w:val="zh_CN" w:bidi="zh_CN"/>
        </w:rPr>
      </w:r>
      <w:r>
        <w:rPr>
          <w:lang w:val="zh_CN" w:bidi="zh_CN"/>
        </w:rPr>
        <w:t>当蛇和女人说话时，他们使用复数形式的"你们"。 这意味著当他们说"你们"时，他们指的是女人和男人。 他们称呼神时，也只是用普通的名称，而没有用神的个人名字，耶和华。</w:t>
      </w:r>
    </w:p>
    <w:p>
      <w:pPr/>
      <w:r>
        <w:rPr>
          <w:lang w:val="zh_CN" w:bidi="zh_CN"/>
        </w:rPr>
      </w:r>
      <w:r>
        <w:rPr>
          <w:lang w:val="zh_CN" w:bidi="zh_CN"/>
        </w:rPr>
        <w:t>女人看见那棵树上的果子既可以吃，也看著好看。 她想要这果子，因为它会使人有智慧。 所以她摘了一些果子，并且吃了。 这段经文在这里使用的语言强调了女人的动作，以显明她的动作很重要。</w:t>
      </w:r>
    </w:p>
    <w:p>
      <w:pPr/>
      <w:r>
        <w:rPr>
          <w:lang w:val="zh_CN" w:bidi="zh_CN"/>
        </w:rPr>
      </w:r>
      <w:r>
        <w:rPr>
          <w:lang w:val="zh_CN" w:bidi="zh_CN"/>
        </w:rPr>
        <w:t>请在这里暂停，并以小组的形式讨论：在你们的文化中，当你们讲故事时，你们如何强调某人的动作？ 请讲述一个来自你们文化的故事，里面有一个重要的动作。 请留意你是如何谈论这个动作的，你的语气、你的情绪，以及你的用词。 请在这里暂停音频。</w:t>
      </w:r>
    </w:p>
    <w:p>
      <w:pPr/>
      <w:r>
        <w:rPr>
          <w:lang w:val="zh_CN" w:bidi="zh_CN"/>
        </w:rPr>
      </w:r>
      <w:r>
        <w:rPr>
          <w:lang w:val="zh_CN" w:bidi="zh_CN"/>
        </w:rPr>
        <w:t>女人把一些果子递给她旁边的丈夫，他就吃了。 重要的是请留意：原文的语言暗示，在整个谈话中，男人都是站在女人旁边。 有些翻译中包含了这个资讯。 立刻，男人和女人变得有智慧，并且他们突然感到羞愧，因为他们没有穿任何衣服。 所以他们把无花果的叶子粘在一起，用来遮盖自己。</w:t>
      </w:r>
    </w:p>
    <w:p>
      <w:pPr/>
      <w:r>
        <w:rPr>
          <w:lang w:val="zh_CN" w:bidi="zh_CN"/>
        </w:rPr>
      </w:r>
      <w:r>
        <w:rPr>
          <w:lang w:val="zh_CN" w:bidi="zh_CN"/>
        </w:rPr>
        <w:t>稍后发生了第二个场景，可能是在日落或傍晚前后。</w:t>
      </w:r>
    </w:p>
    <w:p>
      <w:pPr/>
      <w:r>
        <w:rPr>
          <w:lang w:val="zh_CN" w:bidi="zh_CN"/>
        </w:rPr>
      </w:r>
      <w:r>
        <w:rPr>
          <w:lang w:val="zh_CN" w:bidi="zh_CN"/>
        </w:rPr>
        <w:t>请在这里暂停，并以小组的形式讨论：你们用哪些词或片语来描述一天中的不同时间？ 在你们的语言中，你们用什么词或片语来描述傍晚？ 请在这里暂停音频。</w:t>
      </w:r>
    </w:p>
    <w:p>
      <w:pPr/>
      <w:r>
        <w:rPr>
          <w:lang w:val="zh_CN" w:bidi="zh_CN"/>
        </w:rPr>
      </w:r>
      <w:r>
        <w:rPr>
          <w:lang w:val="zh_CN" w:bidi="zh_CN"/>
        </w:rPr>
        <w:t>你可能想重新排列这个场景中的动作。 那天晚上，耶和华神来了，在园子里行走。 原文的语言似乎表明，耶和华神每天在这个固定的时候来，与他们一同行走。 当他们听见耶和华神的脚步声，或者神进入园子的声音时，男人和他的妻子走到树后，这样祂就不会看见他们。 耶和华神呼叫男人："你在哪里？"</w:t>
      </w:r>
    </w:p>
    <w:p>
      <w:pPr/>
      <w:r>
        <w:rPr>
          <w:lang w:val="zh_CN" w:bidi="zh_CN"/>
        </w:rPr>
      </w:r>
      <w:r>
        <w:rPr>
          <w:lang w:val="zh_CN" w:bidi="zh_CN"/>
        </w:rPr>
        <w:t>请在这里暂停，并以小组的形式讨论：当你们试图找到某人时，你们如何呼喊他们？ 请在这里暂停音频。</w:t>
      </w:r>
    </w:p>
    <w:p>
      <w:pPr/>
      <w:r>
        <w:rPr>
          <w:lang w:val="zh_CN" w:bidi="zh_CN"/>
        </w:rPr>
      </w:r>
      <w:r>
        <w:rPr>
          <w:lang w:val="zh_CN" w:bidi="zh_CN"/>
        </w:rPr>
        <w:t>当男人听见耶和华神在园子里说话时，他回答说，他藏起来了，因为他赤身露体。 耶和华神首先问男人："谁告诉你，你是赤身露体的？" 当耶和华神问这个问题时，祂的意思是："你是怎么知道你是赤身露体的？" 然后神问男人，他是否吃了耶和华神吩咐他不可吃的那棵树上的果子。 男人没有直接回答。 他立即说："你给我的那个女人，她给了我一些果子。" 神现在直接对女人说话。 祂问："妳做了什么？" 这里的意思其实是："妳为什么这样做？" 女人说，她吃那果子，是因为蛇向她说谎。</w:t>
      </w:r>
    </w:p>
    <w:p>
      <w:pPr/>
      <w:r>
        <w:rPr>
          <w:lang w:val="zh_CN" w:bidi="zh_CN"/>
        </w:rPr>
      </w:r>
      <w:r>
        <w:rPr>
          <w:lang w:val="zh_CN" w:bidi="zh_CN"/>
        </w:rPr>
        <w:t>在第三个场景中，耶和华神对蛇说话。 祂咒诅蛇。 当神咒诅一个人时，这意味著祂不喜悦这个人，所以祂用咒诅的方式来惩罚他们。 这意味著，不愉快的事将发生在某人身上。</w:t>
      </w:r>
    </w:p>
    <w:p>
      <w:pPr/>
      <w:r>
        <w:rPr>
          <w:lang w:val="zh_CN" w:bidi="zh_CN"/>
        </w:rPr>
      </w:r>
      <w:r>
        <w:rPr>
          <w:lang w:val="zh_CN" w:bidi="zh_CN"/>
        </w:rPr>
        <w:t>请在这里暂停，并以小组的形式讨论：在你们的文化中，人们如何咒诅其他人或事物？ 人们在这些咒诅中使用什么类型的语言？ 请在这里暂停音频。</w:t>
      </w:r>
    </w:p>
    <w:p>
      <w:pPr/>
      <w:r>
        <w:rPr>
          <w:lang w:val="zh_CN" w:bidi="zh_CN"/>
        </w:rPr>
      </w:r>
      <w:r>
        <w:rPr>
          <w:lang w:val="zh_CN" w:bidi="zh_CN"/>
        </w:rPr>
        <w:t>耶和华神对蛇、女人和男人说话。 当祂对他们说话时，祂所说的话是以诗歌的形式，也就是特殊的语言。</w:t>
      </w:r>
    </w:p>
    <w:p>
      <w:pPr/>
      <w:r>
        <w:rPr>
          <w:lang w:val="zh_CN" w:bidi="zh_CN"/>
        </w:rPr>
      </w:r>
      <w:r>
        <w:rPr>
          <w:lang w:val="zh_CN" w:bidi="zh_CN"/>
        </w:rPr>
        <w:t>耶和华神对蛇说："因为你做了这个，所以我要在所有动物中咒诅你。" 神并没有咒诅这里所有的动物，祂只是咒诅蛇。 然后耶和华神使蛇非常卑微。 祂说："你必用肚子行走，你的头总是在尘土里。 我要使你和女人彼此恨恶，并使你的后裔和她的后裔彼此恨恶。 她的后裔会打伤或击中你的头，而你会打伤或击中他的脚跟。" 在这里，女人的后裔和蛇做同样的动作，就是互相击打或伤害。 这段经文似乎只讲到一个后裔，他会打伤蛇的头，也只有一条蛇，它会打伤那人的脚跟。 然而，在原文的语言中，后裔可能实际上指的是许多后裔。 因此，大多数人相信这是在说蛇和一般人。</w:t>
      </w:r>
    </w:p>
    <w:p>
      <w:pPr/>
      <w:r>
        <w:rPr>
          <w:lang w:val="zh_CN" w:bidi="zh_CN"/>
        </w:rPr>
      </w:r>
      <w:r>
        <w:rPr>
          <w:lang w:val="zh_CN" w:bidi="zh_CN"/>
        </w:rPr>
        <w:t>然后耶和华神对女人说："我要使你的怀孕更加痛苦，并且你要在痛苦中生产孩子。" 神在这里作了一个对比。 祂说："尽管如此，妳仍会恋慕妳的丈夫，而他会管辖妳。"</w:t>
      </w:r>
    </w:p>
    <w:p>
      <w:pPr/>
      <w:r>
        <w:rPr>
          <w:lang w:val="zh_CN" w:bidi="zh_CN"/>
        </w:rPr>
      </w:r>
      <w:r>
        <w:rPr>
          <w:lang w:val="zh_CN" w:bidi="zh_CN"/>
        </w:rPr>
        <w:t>然后耶和华神第一次使用亚当的名字。 祂对亚当说："因为你听从了你妻子的话，吃了我吩咐你不可吃的树上的果子，所以我要因你的缘故，咒诅地。 你终身都要辛苦，才能在其中种植粮食。 虽然你们要吃地里的植物，但是地会为你们长出荆棘和蒺藜。 你汗流满面，才会有食物吃。" 在这里，"你汗流满面"是一句俗语，意思是男人将要为了食物而辛苦工作，以至于他整个身体都要流汗。</w:t>
      </w:r>
    </w:p>
    <w:p>
      <w:pPr/>
      <w:r>
        <w:rPr>
          <w:lang w:val="zh_CN" w:bidi="zh_CN"/>
        </w:rPr>
      </w:r>
      <w:r>
        <w:rPr>
          <w:lang w:val="zh_CN" w:bidi="zh_CN"/>
        </w:rPr>
        <w:t>请在这里暂停，并以小组的形式讨论：你们如何谈论非常辛苦地工作？ 你们用什么样的特殊片语来描述辛苦的工作？ 请在这里暂停音频。</w:t>
      </w:r>
    </w:p>
    <w:p>
      <w:pPr/>
      <w:r>
        <w:rPr>
          <w:lang w:val="zh_CN" w:bidi="zh_CN"/>
        </w:rPr>
      </w:r>
      <w:r>
        <w:rPr>
          <w:lang w:val="zh_CN" w:bidi="zh_CN"/>
        </w:rPr>
        <w:t>耶和华神说，男人要这样辛苦地工作，直到他归回到自己被造的尘土中。 这意味著男人会死。 耶和华神继续说："你是用尘土造的，你要归于尘土。" 在这里，"归于尘土"指的是男人的死。 很长一段时间后，死人的尸体会转化为尘土和泥土。</w:t>
      </w:r>
    </w:p>
    <w:p>
      <w:pPr/>
      <w:r>
        <w:rPr>
          <w:lang w:val="zh_CN" w:bidi="zh_CN"/>
        </w:rPr>
      </w:r>
      <w:r>
        <w:rPr>
          <w:lang w:val="zh_CN" w:bidi="zh_CN"/>
        </w:rPr>
        <w:t>请在这里暂停，并以小组的形式讨论：你们如何谈论死？ 你们用什么样的特殊片语来描述死亡？ 请在这里暂停音频。</w:t>
      </w:r>
    </w:p>
    <w:p>
      <w:pPr/>
      <w:r>
        <w:rPr>
          <w:lang w:val="zh_CN" w:bidi="zh_CN"/>
        </w:rPr>
      </w:r>
      <w:r>
        <w:rPr>
          <w:lang w:val="zh_CN" w:bidi="zh_CN"/>
        </w:rPr>
        <w:t>第四个场景中断了这个表演。 它为故事提供背景资讯。</w:t>
      </w:r>
    </w:p>
    <w:p>
      <w:pPr/>
      <w:r>
        <w:rPr>
          <w:lang w:val="zh_CN" w:bidi="zh_CN"/>
        </w:rPr>
      </w:r>
      <w:r>
        <w:rPr>
          <w:lang w:val="zh_CN" w:bidi="zh_CN"/>
        </w:rPr>
        <w:t>亚当给他的妻子取名叫夏娃，它的意思可能是"生命"。 夏娃将成为所有活著的人的母亲。 这是一种特殊的语言，意思是，地上的所有的人都是夏娃的后裔。</w:t>
      </w:r>
    </w:p>
    <w:p>
      <w:pPr/>
      <w:r>
        <w:rPr>
          <w:lang w:val="zh_CN" w:bidi="zh_CN"/>
        </w:rPr>
      </w:r>
      <w:r>
        <w:rPr>
          <w:lang w:val="zh_CN" w:bidi="zh_CN"/>
        </w:rPr>
        <w:t>第四个场景结束时，神用动物皮为亚当和夏娃做衣服。 神或者把衣服穿在亚当和夏娃身上，或者把衣服交给他们，然后他们穿上。</w:t>
      </w:r>
    </w:p>
    <w:p>
      <w:pPr/>
      <w:r>
        <w:rPr>
          <w:lang w:val="zh_CN" w:bidi="zh_CN"/>
        </w:rPr>
      </w:r>
      <w:r>
        <w:rPr>
          <w:lang w:val="zh_CN" w:bidi="zh_CN"/>
        </w:rPr>
        <w:t>在第五个场景中，故事线再次开始。 耶和华神对自己说话。 耶和华神对自己说："看哪，这些人现在和我们一样了，因为他们知道善与恶，或者说，他们知道一切。" "看哪"这个词的意思是，耶和华神在这里说的是某件重要的事。 在这里，耶和华神可能不是在对一群神或天使说话。 在那个时代，有时统治者会称自己为"我们"，作为尊重的象征，所以这可能就是耶和华在这里使用"我们"的原因。</w:t>
      </w:r>
    </w:p>
    <w:p>
      <w:pPr/>
      <w:r>
        <w:rPr>
          <w:lang w:val="zh_CN" w:bidi="zh_CN"/>
        </w:rPr>
      </w:r>
      <w:r>
        <w:rPr>
          <w:lang w:val="zh_CN" w:bidi="zh_CN"/>
        </w:rPr>
        <w:t>然后耶和华神以强制的方式，把男人和女人赶出伊甸园。 男人和女人对于是否离开园子，没有选择。 耶和华神让亚当出去，在地上工作，这地也是尘土，亚当就是用它造的。 在这个故事中，我们多次看到这样的概念，就是亚当回归到地里，或者尘土中。</w:t>
      </w:r>
    </w:p>
    <w:p>
      <w:pPr/>
      <w:r>
        <w:rPr>
          <w:lang w:val="zh_CN" w:bidi="zh_CN"/>
        </w:rPr>
      </w:r>
      <w:r>
        <w:rPr>
          <w:lang w:val="zh_CN" w:bidi="zh_CN"/>
        </w:rPr>
        <w:t>然后我们看到耶和华神如何保护通往生命树的道路。 耶和华神在园子东边安设了一个强壮的基路伯。</w:t>
      </w:r>
    </w:p>
    <w:p>
      <w:pPr/>
      <w:r>
        <w:rPr>
          <w:lang w:val="zh_CN" w:bidi="zh_CN"/>
        </w:rPr>
      </w:r>
      <w:r>
        <w:rPr>
          <w:lang w:val="zh_CN" w:bidi="zh_CN"/>
        </w:rPr>
        <w:t>祂还放了一把燃烧的剑，这剑来回闪烁，把守通往生命树的道路。 我们不知道这把剑是一团形状像剑的火，还是燃烧著火焰的剑，或者是发出亮光的剑。 剑是保护的象征。</w:t>
      </w:r>
    </w:p>
    <w:p>
      <w:pPr/>
      <w:r>
        <w:rPr>
          <w:lang w:val="zh_CN" w:bidi="zh_CN"/>
        </w:rPr>
      </w:r>
      <w:r>
        <w:rPr>
          <w:lang w:val="zh_CN" w:bidi="zh_CN"/>
        </w:rPr>
        <w:t>请在这里暂停，并以小组的形式讨论：在你们的文化中，你们有哪些保护的象征？ 当你们想到一把喷著火焰的剑时，你们有哪些感受？ 请在这里暂停音频。</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请使用最容易理解的译本来聆听创世记三章1至24节的音频。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这个故事有五个场景。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蛇</w:t>
      </w:r>
    </w:p>
    <w:p>
      <w:pPr>
        <w:pStyle w:val="ListBullet"/>
        <w:spacing w:line="240" w:lineRule="auto"/>
        <w:ind w:left="720"/>
      </w:pPr>
      <w:r>
        <w:rPr>
          <w:lang w:val="zh_CN" w:bidi="zh_CN"/>
        </w:rPr>
      </w:r>
      <w:r>
        <w:rPr>
          <w:lang w:val="zh_CN" w:bidi="zh_CN"/>
        </w:rPr>
        <w:t>蛇的后裔</w:t>
      </w:r>
    </w:p>
    <w:p>
      <w:pPr>
        <w:pStyle w:val="ListBullet"/>
        <w:spacing w:line="240" w:lineRule="auto"/>
        <w:ind w:left="720"/>
      </w:pPr>
      <w:r>
        <w:rPr>
          <w:lang w:val="zh_CN" w:bidi="zh_CN"/>
        </w:rPr>
      </w:r>
      <w:r>
        <w:rPr>
          <w:lang w:val="zh_CN" w:bidi="zh_CN"/>
        </w:rPr>
        <w:t>名叫夏娃的女人</w:t>
      </w:r>
    </w:p>
    <w:p>
      <w:pPr>
        <w:pStyle w:val="ListBullet"/>
        <w:spacing w:line="240" w:lineRule="auto"/>
        <w:ind w:left="720"/>
      </w:pPr>
      <w:r>
        <w:rPr>
          <w:lang w:val="zh_CN" w:bidi="zh_CN"/>
        </w:rPr>
      </w:r>
      <w:r>
        <w:rPr>
          <w:lang w:val="zh_CN" w:bidi="zh_CN"/>
        </w:rPr>
        <w:t>女人的后裔</w:t>
      </w:r>
    </w:p>
    <w:p>
      <w:pPr>
        <w:pStyle w:val="ListBullet"/>
        <w:spacing w:line="240" w:lineRule="auto"/>
        <w:ind w:left="720"/>
      </w:pPr>
      <w:r>
        <w:rPr>
          <w:lang w:val="zh_CN" w:bidi="zh_CN"/>
        </w:rPr>
      </w:r>
      <w:r>
        <w:rPr>
          <w:lang w:val="zh_CN" w:bidi="zh_CN"/>
        </w:rPr>
        <w:t>名叫亚当的男人</w:t>
      </w:r>
    </w:p>
    <w:p>
      <w:pPr>
        <w:pStyle w:val="ListBullet"/>
        <w:spacing w:line="240" w:lineRule="auto"/>
        <w:ind w:left="720"/>
      </w:pPr>
      <w:r>
        <w:rPr>
          <w:lang w:val="zh_CN" w:bidi="zh_CN"/>
        </w:rPr>
      </w:r>
      <w:r>
        <w:rPr>
          <w:lang w:val="zh_CN" w:bidi="zh_CN"/>
        </w:rPr>
        <w:t>耶和华神</w:t>
      </w:r>
    </w:p>
    <w:p>
      <w:pPr>
        <w:pStyle w:val="ListBullet"/>
        <w:spacing w:line="240" w:lineRule="auto"/>
        <w:ind w:left="720"/>
      </w:pPr>
      <w:r>
        <w:rPr>
          <w:lang w:val="zh_CN" w:bidi="zh_CN"/>
        </w:rPr>
      </w:r>
      <w:r>
        <w:rPr>
          <w:lang w:val="zh_CN" w:bidi="zh_CN"/>
        </w:rPr>
        <w:t>以及基路伯</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请在演出的某些时刻暂停一下，然后问扮演该角色的人："你有什么感受或想法？"扮演这个角色的人应该回答，如果他们是那个角色的话，他们会有什么感受或想法。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以下是这部戏剧演出以及可能回答的例子。</w:t>
      </w:r>
    </w:p>
    <w:p>
      <w:pPr/>
      <w:r>
        <w:rPr>
          <w:lang w:val="zh_CN" w:bidi="zh_CN"/>
        </w:rPr>
      </w:r>
      <w:r>
        <w:rPr>
          <w:lang w:val="zh_CN" w:bidi="zh_CN"/>
        </w:rPr>
        <w:t>在耶和华神所造的动物当中，蛇是最聪明的。 蛇对女人说："神说你不能吃园中任何树上的果子，这是真的吗？"</w:t>
      </w:r>
    </w:p>
    <w:p>
      <w:pPr/>
      <w:r>
        <w:rPr>
          <w:lang w:val="zh_CN" w:bidi="zh_CN"/>
        </w:rPr>
      </w:r>
      <w:r>
        <w:rPr>
          <w:lang w:val="zh_CN" w:bidi="zh_CN"/>
        </w:rPr>
        <w:t>女人回答说："这不是真的。 神说，我们可以吃园中任何树上的果子。 但神说，我们不能吃园子中间那棵树上的果子。 神说，哪怕我们碰到这棵树，我们都会死。"</w:t>
      </w:r>
    </w:p>
    <w:p>
      <w:pPr/>
      <w:r>
        <w:rPr>
          <w:lang w:val="zh_CN" w:bidi="zh_CN"/>
        </w:rPr>
      </w:r>
      <w:r>
        <w:rPr>
          <w:lang w:val="zh_CN" w:bidi="zh_CN"/>
        </w:rPr>
        <w:t>蛇说："不，这不是真的。 神知道，如果你吃了园子中间那棵树的果子，你就会像神一样知道一切善恶。"</w:t>
      </w:r>
    </w:p>
    <w:p>
      <w:pPr/>
      <w:r>
        <w:rPr>
          <w:lang w:val="zh_CN" w:bidi="zh_CN"/>
        </w:rPr>
      </w:r>
      <w:r>
        <w:rPr>
          <w:lang w:val="zh_CN" w:bidi="zh_CN"/>
        </w:rPr>
        <w:t>请在这里暂停表演。 请问扮演蛇的人："你有什么想法或感觉？" 这个人可能会回答这样的问题："我想欺骗这个女人，使她吃这果子"，或"我在骗这个女人，"或"我想看到人们受苦！" 请重新开始表演。</w:t>
      </w:r>
    </w:p>
    <w:p>
      <w:pPr/>
      <w:r>
        <w:rPr>
          <w:lang w:val="zh_CN" w:bidi="zh_CN"/>
        </w:rPr>
      </w:r>
      <w:r>
        <w:rPr>
          <w:lang w:val="zh_CN" w:bidi="zh_CN"/>
        </w:rPr>
        <w:t>女人看这果子很好吃，并且非常美丽。 她想要这果子，因为它会使她有智慧。 所以她拿了一些果子吃了。</w:t>
      </w:r>
    </w:p>
    <w:p>
      <w:pPr/>
      <w:r>
        <w:rPr>
          <w:lang w:val="zh_CN" w:bidi="zh_CN"/>
        </w:rPr>
      </w:r>
      <w:r>
        <w:rPr>
          <w:lang w:val="zh_CN" w:bidi="zh_CN"/>
        </w:rPr>
        <w:t>请在这里暂停表演。 问扮演女人的人："你有什么想法或感受？" 这个人可能会回答类似这样的话："我想变得有智慧"或"我正在满足我的需求"，或"我怀疑神对我说的话是否正确"或"我想像神一样。" 请重新开始演戏。 她也把一些果子递给她旁边的丈夫，他也吃了。 请问扮演女人丈夫的人："你有什么想法或感觉？" 这个人可能会回答这样的问题："我听到了蛇说的话，蛇已经说服了我"，或"我怀疑神告诉我的话是否正确"，或"我的妻子正在这样做，所以应该不会有事。" 请重新开始表演。</w:t>
      </w:r>
    </w:p>
    <w:p>
      <w:pPr/>
      <w:r>
        <w:rPr>
          <w:lang w:val="zh_CN" w:bidi="zh_CN"/>
        </w:rPr>
      </w:r>
      <w:r>
        <w:rPr>
          <w:lang w:val="zh_CN" w:bidi="zh_CN"/>
        </w:rPr>
        <w:t>男人和女人意识到他们赤身露体。 他们感到羞耻，所以他们用叶子缝制衣服。</w:t>
      </w:r>
    </w:p>
    <w:p>
      <w:pPr/>
      <w:r>
        <w:rPr>
          <w:lang w:val="zh_CN" w:bidi="zh_CN"/>
        </w:rPr>
      </w:r>
      <w:r>
        <w:rPr>
          <w:lang w:val="zh_CN" w:bidi="zh_CN"/>
        </w:rPr>
        <w:t>请在这里暂停表演。 请问扮演男人和女人的人："你们有什么想法或感觉？" 他们可能会回答类似这样的话："这是一种新的感觉"，或"我们因为没有穿衣服而感到非常羞耻和内疚"，或"我们感觉很糟糕，但我们认为我们不能到神那里寻求帮助。" 请重新开始表演。</w:t>
      </w:r>
    </w:p>
    <w:p>
      <w:pPr/>
      <w:r>
        <w:rPr>
          <w:lang w:val="zh_CN" w:bidi="zh_CN"/>
        </w:rPr>
      </w:r>
      <w:r>
        <w:rPr>
          <w:lang w:val="zh_CN" w:bidi="zh_CN"/>
        </w:rPr>
        <w:t>傍晚时分，男人和女人听见耶和华在园子里行走，所以他们就藏了起来。 耶和华神呼叫说："你在哪里？" 男人告诉耶和华，他藏起来了，因为他感到羞耻。 耶和华说："谁告诉你，你是赤身露体的？ 难道你们吃了我吩咐你们不可吃的树上的果子吗？"</w:t>
      </w:r>
    </w:p>
    <w:p>
      <w:pPr/>
      <w:r>
        <w:rPr>
          <w:lang w:val="zh_CN" w:bidi="zh_CN"/>
        </w:rPr>
      </w:r>
      <w:r>
        <w:rPr>
          <w:lang w:val="zh_CN" w:bidi="zh_CN"/>
        </w:rPr>
        <w:t>请在这里暂停表演。 请问扮演神的人："你有什么想法或感觉？" 这个人可能会这样回答："我知道发生了什么事，但我希望这个人告诉我"或"我很难过，因为这个人违抗了我。" 请重新开始表演。</w:t>
      </w:r>
    </w:p>
    <w:p>
      <w:pPr/>
      <w:r>
        <w:rPr>
          <w:lang w:val="zh_CN" w:bidi="zh_CN"/>
        </w:rPr>
      </w:r>
      <w:r>
        <w:rPr>
          <w:lang w:val="zh_CN" w:bidi="zh_CN"/>
        </w:rPr>
        <w:t>男人回答说："你赐给我的女人。 她把果子给我，我就吃了。"</w:t>
      </w:r>
    </w:p>
    <w:p>
      <w:pPr/>
      <w:r>
        <w:rPr>
          <w:lang w:val="zh_CN" w:bidi="zh_CN"/>
        </w:rPr>
      </w:r>
      <w:r>
        <w:rPr>
          <w:lang w:val="zh_CN" w:bidi="zh_CN"/>
        </w:rPr>
        <w:t>耶和华问这个女人，她做了什么。</w:t>
      </w:r>
    </w:p>
    <w:p>
      <w:pPr/>
      <w:r>
        <w:rPr>
          <w:lang w:val="zh_CN" w:bidi="zh_CN"/>
        </w:rPr>
      </w:r>
      <w:r>
        <w:rPr>
          <w:lang w:val="zh_CN" w:bidi="zh_CN"/>
        </w:rPr>
        <w:t>女人回答说："蛇欺骗我。 这就是为什么我吃了那果子。"</w:t>
      </w:r>
    </w:p>
    <w:p>
      <w:pPr/>
      <w:r>
        <w:rPr>
          <w:lang w:val="zh_CN" w:bidi="zh_CN"/>
        </w:rPr>
      </w:r>
      <w:r>
        <w:rPr>
          <w:lang w:val="zh_CN" w:bidi="zh_CN"/>
        </w:rPr>
        <w:t>暂停表演。 请问扮演男人和女人的人："你们有什么想法或感觉？" 他们可能会回答类似这样的话："我们感到内疚，所以我们试图把发生的事归咎于别人"，或"我们感到太羞耻了，耶和华发现了我们所做的事。" 请重新开始表演。</w:t>
      </w:r>
    </w:p>
    <w:p>
      <w:pPr/>
      <w:r>
        <w:rPr>
          <w:lang w:val="zh_CN" w:bidi="zh_CN"/>
        </w:rPr>
      </w:r>
      <w:r>
        <w:rPr>
          <w:lang w:val="zh_CN" w:bidi="zh_CN"/>
        </w:rPr>
        <w:t>然后耶和华咒诅蛇。 然后耶和华告诉女人，她生孩子的时候，她会痛苦，并且她会渴慕她的丈夫，而他会控制她。 然后耶和华告诉男人，他必须努力工作才能种出食物，而且有一天他会变成尘土。</w:t>
      </w:r>
    </w:p>
    <w:p>
      <w:pPr/>
      <w:r>
        <w:rPr>
          <w:lang w:val="zh_CN" w:bidi="zh_CN"/>
        </w:rPr>
      </w:r>
      <w:r>
        <w:rPr>
          <w:lang w:val="zh_CN" w:bidi="zh_CN"/>
        </w:rPr>
        <w:t>请在这里暂停表演。 请问扮演男人和女人的人："你们有什么想法或感觉？" 他们可能会回答类似这样的话，"我们非常悲伤"，或"我们非常沮丧，因为我们知道，所有将要发生的一切都是因为我们做的事"，或"我们对已经发生的事感到愤怒。" 请重新开始表演。</w:t>
      </w:r>
    </w:p>
    <w:p>
      <w:pPr/>
      <w:r>
        <w:rPr>
          <w:lang w:val="zh_CN" w:bidi="zh_CN"/>
        </w:rPr>
      </w:r>
      <w:r>
        <w:rPr>
          <w:lang w:val="zh_CN" w:bidi="zh_CN"/>
        </w:rPr>
        <w:t>然后神为男人和女人做了衣服，并叫他们离开园子，这样他们就再也不能吃生命树的果子。 神在园子的入口安置了一个基路伯和一把燃烧的剑，把守通往生命树的路。</w:t>
      </w:r>
    </w:p>
    <w:p>
      <w:pPr/>
      <w:r>
        <w:rPr>
          <w:lang w:val="zh_CN" w:bidi="zh_CN"/>
        </w:rPr>
      </w:r>
      <w:r>
        <w:rPr>
          <w:lang w:val="zh_CN" w:bidi="zh_CN"/>
        </w:rPr>
        <w:t>请完成这部戏。请问扮演神的人："你有什么想法或感觉？" 这个人可能会这样回答，"我很难过，有很多事情都是错的，就是因为男人和女人做了这件事"，或"我不希望男人和女人吃生命树的果子，并且永远这样活著。"</w:t>
      </w:r>
    </w:p>
    <w:p>
      <w:pPr>
        <w:pStyle w:val="Heading3"/>
      </w:pPr>
      <w:r>
        <w:rPr>
          <w:lang w:val="zh_CN" w:bidi="zh_CN"/>
        </w:rPr>
        <w:t>填补空白</w:t>
      </w:r>
    </w:p>
    <w:p>
      <w:pPr/>
      <w:r>
        <w:rPr>
          <w:lang w:val="zh_CN" w:bidi="zh_CN"/>
        </w:rPr>
      </w:r>
      <w:r>
        <w:rPr>
          <w:lang w:val="zh_CN" w:bidi="zh_CN"/>
        </w:rPr>
        <w:t>请使用最容易理解的经文译本来聆听创世记三章1至24节的音频。</w:t>
      </w:r>
    </w:p>
    <w:p>
      <w:pPr/>
      <w:r>
        <w:rPr>
          <w:lang w:val="zh_CN" w:bidi="zh_CN"/>
        </w:rPr>
      </w:r>
      <w:r>
        <w:rPr>
          <w:lang w:val="zh_CN" w:bidi="zh_CN"/>
        </w:rPr>
        <w:t>在这一步骤中，小组将讨论这段经文中的主词汇和词语。</w:t>
      </w:r>
    </w:p>
    <w:p>
      <w:pPr/>
      <w:r>
        <w:rPr>
          <w:lang w:val="zh_CN" w:bidi="zh_CN"/>
        </w:rPr>
      </w:r>
      <w:r>
        <w:rPr>
          <w:b/>
          <w:lang w:val="zh_CN" w:bidi="zh_CN"/>
        </w:rPr>
        <w:t>蛇</w:t>
      </w:r>
      <w:r>
        <w:rPr>
          <w:lang w:val="zh_CN" w:bidi="zh_CN"/>
        </w:rPr>
        <w:t>是</w:t>
      </w:r>
      <w:r>
        <w:rPr>
          <w:b/>
          <w:lang w:val="zh_CN" w:bidi="zh_CN"/>
        </w:rPr>
        <w:t>耶和华</w:t>
      </w:r>
      <w:r>
        <w:rPr>
          <w:b/>
          <w:lang w:val="zh_CN" w:bidi="zh_CN"/>
        </w:rPr>
        <w:t>神</w:t>
      </w:r>
      <w:r>
        <w:rPr>
          <w:lang w:val="zh_CN" w:bidi="zh_CN"/>
        </w:rPr>
        <w:t>造的所有动物中最聪明的。 蛇是一种长而细，没有腿的动物。</w:t>
      </w:r>
    </w:p>
    <w:p>
      <w:pPr/>
      <w:r>
        <w:rPr>
          <w:lang w:val="zh_CN" w:bidi="zh_CN"/>
        </w:rPr>
      </w:r>
      <w:r>
        <w:rPr>
          <w:lang w:val="zh_CN" w:bidi="zh_CN"/>
        </w:rPr>
        <w:t>这段经文中神的名字是神的两个名字的组合：主，或耶和华，以及用来指神的一般性词语</w:t>
      </w:r>
      <w:r>
        <w:rPr>
          <w:b/>
          <w:lang w:val="zh_CN" w:bidi="zh_CN"/>
        </w:rPr>
        <w:t>，伊罗</w:t>
      </w:r>
      <w:r>
        <w:rPr>
          <w:lang w:val="zh_CN" w:bidi="zh_CN"/>
        </w:rPr>
        <w:t>欣。 用作耶巍的词，是犹太人的神的恰当名字。 后来，犹太人不再读出耶和华这个名字，因为他们相信这个名字太特别，以致于不应当大声说出。 他们就使用了其它名字，比如耶和华。 大多数英语翻译使用主这个词，它的意思是掌管一切事物的至高主人。 "神"这个名字的意思是神圣或至高无上的存有。 在这段经文中，这两个名字是一起使用的。 这并不经常发生。 主和神指的是同一个神圣或至高无上的存有。 使用你在前面的经文中所用的相同词语来称呼伊罗欣或神。 若要了解更多有关</w:t>
      </w:r>
      <w:hyperlink r:id="rId22">
        <w:r>
          <w:rPr>
            <w:lang w:val="zh_CN" w:bidi="zh_CN"/>
          </w:rPr>
          <w:rPr>
            <w:color w:val="0000EE"/>
            <w:u w:val="single"/>
          </w:rPr>
          <w:t>耶和</w:t>
        </w:r>
      </w:hyperlink>
      <w:r>
        <w:rPr>
          <w:lang w:val="zh_CN" w:bidi="zh_CN"/>
        </w:rPr>
        <w:t>华作为神的个人名字的资讯，请参阅主词汇表。</w:t>
      </w:r>
    </w:p>
    <w:p>
      <w:pPr/>
      <w:r>
        <w:rPr>
          <w:lang w:val="zh_CN" w:bidi="zh_CN"/>
        </w:rPr>
      </w:r>
      <w:r>
        <w:rPr>
          <w:lang w:val="zh_CN" w:bidi="zh_CN"/>
        </w:rPr>
        <w:t>当蛇和妇女们在一起谈话时，他们只有在谈论神时才使用伊罗欣或神这个词。</w:t>
      </w:r>
    </w:p>
    <w:p>
      <w:pPr/>
      <w:r>
        <w:rPr>
          <w:lang w:val="zh_CN" w:bidi="zh_CN"/>
        </w:rPr>
      </w:r>
      <w:r>
        <w:rPr>
          <w:lang w:val="zh_CN" w:bidi="zh_CN"/>
        </w:rPr>
        <w:t>蛇问女人："神真的说你们不可吃</w:t>
      </w:r>
      <w:r>
        <w:rPr>
          <w:b/>
          <w:lang w:val="zh_CN" w:bidi="zh_CN"/>
        </w:rPr>
        <w:t>园</w:t>
      </w:r>
      <w:r>
        <w:rPr>
          <w:lang w:val="zh_CN" w:bidi="zh_CN"/>
        </w:rPr>
        <w:t>中任何树上的果子吗？" 请使用你在前面的创世记故事中所用的相同词语来指园子。</w:t>
      </w:r>
    </w:p>
    <w:p>
      <w:pPr/>
      <w:r>
        <w:rPr>
          <w:lang w:val="zh_CN" w:bidi="zh_CN"/>
        </w:rPr>
      </w:r>
      <w:r>
        <w:rPr>
          <w:lang w:val="zh_CN" w:bidi="zh_CN"/>
        </w:rPr>
        <w:t>女人看见这果子会给她</w:t>
      </w:r>
      <w:r>
        <w:rPr>
          <w:b/>
          <w:lang w:val="zh_CN" w:bidi="zh_CN"/>
        </w:rPr>
        <w:t>智慧</w:t>
      </w:r>
      <w:r>
        <w:rPr>
          <w:lang w:val="zh_CN" w:bidi="zh_CN"/>
        </w:rPr>
        <w:t>。 在这个故事中，智慧指的是洞察力或理解。 它指的是知道所有事情，包括好的事情和邪恶的事情。</w:t>
      </w:r>
    </w:p>
    <w:p>
      <w:pPr/>
      <w:r>
        <w:rPr>
          <w:lang w:val="zh_CN" w:bidi="zh_CN"/>
        </w:rPr>
      </w:r>
      <w:r>
        <w:rPr>
          <w:lang w:val="zh_CN" w:bidi="zh_CN"/>
        </w:rPr>
        <w:t>男人和女人意识到他们</w:t>
      </w:r>
      <w:r>
        <w:rPr>
          <w:b/>
          <w:lang w:val="zh_CN" w:bidi="zh_CN"/>
        </w:rPr>
        <w:t>赤身露体</w:t>
      </w:r>
      <w:r>
        <w:rPr>
          <w:lang w:val="zh_CN" w:bidi="zh_CN"/>
        </w:rPr>
        <w:t>。 请使用你在前面的故事中所用的相同词语来指赤身露体。 请记住，它应该是一个你可以在男人和女人之间使用的词语。 你可以说他们没有穿衣服。</w:t>
      </w:r>
    </w:p>
    <w:p>
      <w:pPr/>
      <w:r>
        <w:rPr>
          <w:lang w:val="zh_CN" w:bidi="zh_CN"/>
        </w:rPr>
      </w:r>
      <w:r>
        <w:rPr>
          <w:lang w:val="zh_CN" w:bidi="zh_CN"/>
        </w:rPr>
        <w:t>女人吃了一些果子，也把它给了她旁边的丈夫。 他们突然感到羞愧，因为他们没有穿任何衣服。 他们把无花果</w:t>
      </w:r>
      <w:r>
        <w:rPr>
          <w:b/>
          <w:lang w:val="zh_CN" w:bidi="zh_CN"/>
        </w:rPr>
        <w:t>叶缝</w:t>
      </w:r>
      <w:r>
        <w:rPr>
          <w:lang w:val="zh_CN" w:bidi="zh_CN"/>
        </w:rPr>
        <w:t>在一起，用来遮盖自己。 这可能意味著他们找到了一种方法，可以把叶子连在一起。 无花果是一种叶子非常大的树。</w:t>
      </w:r>
    </w:p>
    <w:p>
      <w:pPr/>
      <w:r>
        <w:rPr>
          <w:lang w:val="zh_CN" w:bidi="zh_CN"/>
        </w:rPr>
      </w:r>
      <w:r>
        <w:rPr>
          <w:lang w:val="zh_CN" w:bidi="zh_CN"/>
        </w:rPr>
        <w:t>请在这里暂停。 请以小组的形式，观看一张无花果树和无花果叶的图片。 请讨论在你的语言中，描述无花果叶的最佳词语或片语。 请在这里暂停音频。</w:t>
      </w:r>
    </w:p>
    <w:p>
      <w:pPr/>
      <w:r>
        <w:rPr>
          <w:lang w:val="zh_CN" w:bidi="zh_CN"/>
        </w:rPr>
      </w:r>
      <w:r>
        <w:rPr>
          <w:lang w:val="zh_CN" w:bidi="zh_CN"/>
        </w:rPr>
        <w:t>然后耶和华神</w:t>
      </w:r>
      <w:r>
        <w:rPr>
          <w:b/>
          <w:lang w:val="zh_CN" w:bidi="zh_CN"/>
        </w:rPr>
        <w:t>咒诅</w:t>
      </w:r>
      <w:r>
        <w:rPr>
          <w:lang w:val="zh_CN" w:bidi="zh_CN"/>
        </w:rPr>
        <w:t>蛇。 咒诅的意思是惩罚或审判。 这意味著不愉快的事将发生在某人身上。 虽然许多语言都有方法可以发出咒诅某人或某物的声音，但请确保你选择的词语并不意味著有人施行了魔法。 当神咒诅一个人时，这意味著祂不喜悦这个人，所以祂用咒诅的方式来惩罚他们。 请查阅主词汇表中的</w:t>
      </w:r>
      <w:hyperlink r:id="rId24">
        <w:r>
          <w:rPr>
            <w:lang w:val="zh_CN" w:bidi="zh_CN"/>
          </w:rPr>
          <w:rPr>
            <w:color w:val="0000EE"/>
            <w:u w:val="single"/>
          </w:rPr>
          <w:t>咒诅</w:t>
        </w:r>
      </w:hyperlink>
      <w:r>
        <w:rPr>
          <w:lang w:val="zh_CN" w:bidi="zh_CN"/>
        </w:rPr>
        <w:t>，以获取更多资讯，并在接下来的所有经文中使用相同的词语。</w:t>
      </w:r>
    </w:p>
    <w:p>
      <w:pPr/>
      <w:r>
        <w:rPr>
          <w:lang w:val="zh_CN" w:bidi="zh_CN"/>
        </w:rPr>
      </w:r>
      <w:r>
        <w:rPr>
          <w:lang w:val="zh_CN" w:bidi="zh_CN"/>
        </w:rPr>
        <w:t>请在这里暂停，并以小组的形式讨论：在你的语言中，你将如何描述被咒诅的动物或人？ 请在这里暂停音频。</w:t>
      </w:r>
    </w:p>
    <w:p>
      <w:pPr/>
      <w:r>
        <w:rPr>
          <w:lang w:val="zh_CN" w:bidi="zh_CN"/>
        </w:rPr>
      </w:r>
      <w:r>
        <w:rPr>
          <w:lang w:val="zh_CN" w:bidi="zh_CN"/>
        </w:rPr>
        <w:t>耶和华神告诉蛇："我会使你和女人彼此憎恨，也会使你的</w:t>
      </w:r>
      <w:r>
        <w:rPr>
          <w:b/>
          <w:lang w:val="zh_CN" w:bidi="zh_CN"/>
        </w:rPr>
        <w:t>后裔</w:t>
      </w:r>
      <w:r>
        <w:rPr>
          <w:lang w:val="zh_CN" w:bidi="zh_CN"/>
        </w:rPr>
        <w:t>憎恨她的后裔。" 在希伯来文原文中，后裔的意思可能是一个人，也可能是许多人。 在这种情况下，后裔最有可能指的是某人的孩子和那些孩子的孩子。 任何称蛇或女人为祖先的人，都是蛇或女人的后裔。</w:t>
      </w:r>
    </w:p>
    <w:p>
      <w:pPr/>
      <w:r>
        <w:rPr>
          <w:lang w:val="zh_CN" w:bidi="zh_CN"/>
        </w:rPr>
      </w:r>
      <w:r>
        <w:rPr>
          <w:lang w:val="zh_CN" w:bidi="zh_CN"/>
        </w:rPr>
        <w:t>耶和华神继续说："女人的后裔会</w:t>
      </w:r>
      <w:r>
        <w:rPr>
          <w:b/>
          <w:lang w:val="zh_CN" w:bidi="zh_CN"/>
        </w:rPr>
        <w:t>打伤</w:t>
      </w:r>
      <w:r>
        <w:rPr>
          <w:lang w:val="zh_CN" w:bidi="zh_CN"/>
        </w:rPr>
        <w:t>你的头，你会打伤他的脚跟。" 在原文中，打伤的意思是击打、攻击或伤害某个东西。</w:t>
      </w:r>
    </w:p>
    <w:p>
      <w:pPr/>
      <w:r>
        <w:rPr>
          <w:lang w:val="zh_CN" w:bidi="zh_CN"/>
        </w:rPr>
      </w:r>
      <w:r>
        <w:rPr>
          <w:lang w:val="zh_CN" w:bidi="zh_CN"/>
        </w:rPr>
        <w:t>请在这里暂停，并以小组的形式讨论：你将如何描述这部分故事，蛇和女人的后裔彼此憎恨并要伤害对方？ 请在这里暂停音频。</w:t>
      </w:r>
    </w:p>
    <w:p>
      <w:pPr/>
      <w:r>
        <w:rPr>
          <w:lang w:val="zh_CN" w:bidi="zh_CN"/>
        </w:rPr>
      </w:r>
      <w:r>
        <w:rPr>
          <w:lang w:val="zh_CN" w:bidi="zh_CN"/>
        </w:rPr>
        <w:t>然后耶和华神告诉女人，她生产的时候，会感到痛苦，并且她会</w:t>
      </w:r>
      <w:r>
        <w:rPr>
          <w:b/>
          <w:lang w:val="zh_CN" w:bidi="zh_CN"/>
        </w:rPr>
        <w:t>渴慕</w:t>
      </w:r>
      <w:r>
        <w:rPr>
          <w:lang w:val="zh_CN" w:bidi="zh_CN"/>
        </w:rPr>
        <w:t>她的丈夫，而他会控制她。 控制可能意味著男人希望像他的妻子一样，也渴慕她。 渴慕的意思是深切地想要得到某物，通常以性的方式，就像男人和女人彼此渴慕一样。</w:t>
      </w:r>
    </w:p>
    <w:p>
      <w:pPr/>
      <w:r>
        <w:rPr>
          <w:lang w:val="zh_CN" w:bidi="zh_CN"/>
        </w:rPr>
      </w:r>
      <w:r>
        <w:rPr>
          <w:lang w:val="zh_CN" w:bidi="zh_CN"/>
        </w:rPr>
        <w:t>请在这里暂停，并以小组的形式讨论：基于你听到的对这部分故事的不同解释，你将如何翻译这部分故事？ 请在这里暂停音频。</w:t>
      </w:r>
    </w:p>
    <w:p>
      <w:pPr/>
      <w:r>
        <w:rPr>
          <w:lang w:val="zh_CN" w:bidi="zh_CN"/>
        </w:rPr>
      </w:r>
      <w:r>
        <w:rPr>
          <w:lang w:val="zh_CN" w:bidi="zh_CN"/>
        </w:rPr>
        <w:t>然后耶和华神告诉男人亚当，因为他听了女人的话，也吃了果子，所以地被咒诅。 男人一生都要努力工作，在地上种植食物，但地会长出</w:t>
      </w:r>
      <w:r>
        <w:rPr>
          <w:b/>
          <w:lang w:val="zh_CN" w:bidi="zh_CN"/>
        </w:rPr>
        <w:t>荆棘</w:t>
      </w:r>
      <w:r>
        <w:rPr>
          <w:lang w:val="zh_CN" w:bidi="zh_CN"/>
        </w:rPr>
        <w:t>和</w:t>
      </w:r>
      <w:r>
        <w:rPr>
          <w:b/>
          <w:lang w:val="zh_CN" w:bidi="zh_CN"/>
        </w:rPr>
        <w:t>蒺藜</w:t>
      </w:r>
      <w:r>
        <w:rPr>
          <w:lang w:val="zh_CN" w:bidi="zh_CN"/>
        </w:rPr>
        <w:t>。 荆棘和蒺藜是带刺的植物，很难从地上拔出来。</w:t>
      </w:r>
    </w:p>
    <w:p>
      <w:pPr/>
      <w:r>
        <w:rPr>
          <w:lang w:val="zh_CN" w:bidi="zh_CN"/>
        </w:rPr>
      </w:r>
      <w:r>
        <w:rPr>
          <w:lang w:val="zh_CN" w:bidi="zh_CN"/>
        </w:rPr>
        <w:t>请在这里暂停。 请以小组的形式，讨论在你的语言中，什么词或片语可以描述荆棘和蒺藜。 请在这里暂停音频。</w:t>
      </w:r>
    </w:p>
    <w:p>
      <w:pPr/>
      <w:r>
        <w:rPr>
          <w:lang w:val="zh_CN" w:bidi="zh_CN"/>
        </w:rPr>
      </w:r>
      <w:r>
        <w:rPr>
          <w:lang w:val="zh_CN" w:bidi="zh_CN"/>
        </w:rPr>
        <w:t>耶和华神告诉亚当，亚当将会回到地上的"</w:t>
      </w:r>
      <w:r>
        <w:rPr>
          <w:b/>
          <w:lang w:val="zh_CN" w:bidi="zh_CN"/>
        </w:rPr>
        <w:t>尘土</w:t>
      </w:r>
      <w:r>
        <w:rPr>
          <w:lang w:val="zh_CN" w:bidi="zh_CN"/>
        </w:rPr>
        <w:t>"。 请使用你在前面的故事中所用的相同词语来指尘土或土壤。</w:t>
      </w:r>
    </w:p>
    <w:p>
      <w:pPr/>
      <w:r>
        <w:rPr>
          <w:lang w:val="zh_CN" w:bidi="zh_CN"/>
        </w:rPr>
      </w:r>
      <w:r>
        <w:rPr>
          <w:b/>
          <w:lang w:val="zh_CN" w:bidi="zh_CN"/>
        </w:rPr>
        <w:t>亚当</w:t>
      </w:r>
      <w:r>
        <w:rPr>
          <w:lang w:val="zh_CN" w:bidi="zh_CN"/>
        </w:rPr>
        <w:t>给他的妻子取名</w:t>
      </w:r>
      <w:r>
        <w:rPr>
          <w:b/>
          <w:lang w:val="zh_CN" w:bidi="zh_CN"/>
        </w:rPr>
        <w:t>夏娃</w:t>
      </w:r>
      <w:r>
        <w:rPr>
          <w:lang w:val="zh_CN" w:bidi="zh_CN"/>
        </w:rPr>
        <w:t>，因为她将成为所有活著的人的母亲。 夏娃这个名字听起来像"生命"这个词。 亚当这个名字听起来像是"人"这个词。</w:t>
      </w:r>
    </w:p>
    <w:p>
      <w:pPr/>
      <w:r>
        <w:rPr>
          <w:lang w:val="zh_CN" w:bidi="zh_CN"/>
        </w:rPr>
      </w:r>
      <w:r>
        <w:rPr>
          <w:lang w:val="zh_CN" w:bidi="zh_CN"/>
        </w:rPr>
        <w:t>耶和华神用动物皮为亚当和夏娃做</w:t>
      </w:r>
      <w:r>
        <w:rPr>
          <w:b/>
          <w:lang w:val="zh_CN" w:bidi="zh_CN"/>
        </w:rPr>
        <w:t>衣服</w:t>
      </w:r>
      <w:r>
        <w:rPr>
          <w:lang w:val="zh_CN" w:bidi="zh_CN"/>
        </w:rPr>
        <w:t>。 请记住，这里的衣服指的是可能没有袖子的长衫或袍子。</w:t>
      </w:r>
    </w:p>
    <w:p>
      <w:pPr/>
      <w:r>
        <w:rPr>
          <w:lang w:val="zh_CN" w:bidi="zh_CN"/>
        </w:rPr>
      </w:r>
      <w:r>
        <w:rPr>
          <w:lang w:val="zh_CN" w:bidi="zh_CN"/>
        </w:rPr>
        <w:t>然后耶和华神决定把他们送出</w:t>
      </w:r>
      <w:r>
        <w:rPr>
          <w:b/>
          <w:lang w:val="zh_CN" w:bidi="zh_CN"/>
        </w:rPr>
        <w:t>伊甸园</w:t>
      </w:r>
      <w:r>
        <w:rPr>
          <w:lang w:val="zh_CN" w:bidi="zh_CN"/>
        </w:rPr>
        <w:t>，这样他们就不会吃</w:t>
      </w:r>
      <w:r>
        <w:rPr>
          <w:b/>
          <w:lang w:val="zh_CN" w:bidi="zh_CN"/>
        </w:rPr>
        <w:t>生命树</w:t>
      </w:r>
      <w:r>
        <w:rPr>
          <w:lang w:val="zh_CN" w:bidi="zh_CN"/>
        </w:rPr>
        <w:t>的果子，也不会永远活著。 请使用你在前面的故事中所用的相同片语来指生命树和伊甸园。</w:t>
      </w:r>
    </w:p>
    <w:p>
      <w:pPr/>
      <w:r>
        <w:rPr>
          <w:lang w:val="zh_CN" w:bidi="zh_CN"/>
        </w:rPr>
      </w:r>
      <w:r>
        <w:rPr>
          <w:lang w:val="zh_CN" w:bidi="zh_CN"/>
        </w:rPr>
        <w:t>耶和华神安置一个</w:t>
      </w:r>
      <w:r>
        <w:rPr>
          <w:b/>
          <w:lang w:val="zh_CN" w:bidi="zh_CN"/>
        </w:rPr>
        <w:t>基路伯</w:t>
      </w:r>
      <w:r>
        <w:rPr>
          <w:lang w:val="zh_CN" w:bidi="zh_CN"/>
        </w:rPr>
        <w:t>，把守通往生命树的路。 基路伯是超自然的存有，有翅膀。 他们经常守卫圣地。 他们不同于天使，天使是神的使者。 请查阅主词汇表中的</w:t>
      </w:r>
      <w:hyperlink r:id="rId25">
        <w:r>
          <w:rPr>
            <w:lang w:val="zh_CN" w:bidi="zh_CN"/>
          </w:rPr>
          <w:rPr>
            <w:color w:val="0000EE"/>
            <w:u w:val="single"/>
          </w:rPr>
          <w:t>基路伯</w:t>
        </w:r>
      </w:hyperlink>
      <w:r>
        <w:rPr>
          <w:lang w:val="zh_CN" w:bidi="zh_CN"/>
        </w:rPr>
        <w:t>，以获取更多资讯。</w:t>
      </w:r>
    </w:p>
    <w:p>
      <w:pPr/>
      <w:r>
        <w:rPr>
          <w:lang w:val="zh_CN" w:bidi="zh_CN"/>
        </w:rPr>
      </w:r>
      <w:r>
        <w:rPr>
          <w:lang w:val="zh_CN" w:bidi="zh_CN"/>
        </w:rPr>
        <w:t>请在这里暂停。 请以小组的形式，观看一张基路伯的图片。 请以小组的形式讨论，什么词或片语可以描述基路伯。 请在接下来的所有经文中使用相同的词语。 请在这里暂停音频。</w:t>
      </w:r>
    </w:p>
    <w:p>
      <w:pPr/>
      <w:r>
        <w:rPr>
          <w:lang w:val="zh_CN" w:bidi="zh_CN"/>
        </w:rPr>
      </w:r>
      <w:r>
        <w:rPr>
          <w:lang w:val="zh_CN" w:bidi="zh_CN"/>
        </w:rPr>
        <w:t>耶和华神还在园子入口放置一把有火焰的</w:t>
      </w:r>
      <w:r>
        <w:rPr>
          <w:b/>
          <w:lang w:val="zh_CN" w:bidi="zh_CN"/>
        </w:rPr>
        <w:t>剑</w:t>
      </w:r>
      <w:r>
        <w:rPr>
          <w:lang w:val="zh_CN" w:bidi="zh_CN"/>
        </w:rPr>
        <w:t>。 剑是一件长而锋利的金属，用作武器。</w:t>
      </w:r>
    </w:p>
    <w:p>
      <w:pPr/>
      <w:r>
        <w:rPr>
          <w:lang w:val="zh_CN" w:bidi="zh_CN"/>
        </w:rPr>
      </w:r>
      <w:r>
        <w:rPr>
          <w:lang w:val="zh_CN" w:bidi="zh_CN"/>
        </w:rPr>
        <w:t>请在这里暂停。 请以小组的形式，观看一张剑的图片。 请在这里暂停音频。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4:1–16</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在这个部分，请聆听创世记四章1至16节的音频，并将它记在心里。 聆听创世记四章1至16节三次，如果可能的话，请听三种不同的翻译版本。 然后，小组一起讨论以下问题：</w:t>
      </w:r>
    </w:p>
    <w:p>
      <w:pPr>
        <w:pStyle w:val="ListNumber"/>
        <w:numPr>
          <w:ilvl w:val="0"/>
          <w:numId w:val="17"/>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请使用最容易理解的译本来聆听创世记四章1至16节的音频。</w:t>
      </w:r>
    </w:p>
    <w:p>
      <w:pPr/>
      <w:r>
        <w:rPr>
          <w:lang w:val="zh_CN" w:bidi="zh_CN"/>
        </w:rPr>
      </w:r>
      <w:r>
        <w:rPr>
          <w:lang w:val="zh_CN" w:bidi="zh_CN"/>
        </w:rPr>
        <w:t>这段经文是关于亚当和夏娃的孩子的两段经文中的第一段。 这段经文讲述了他们的长子该隐的故事，他杀死了自己的弟弟亚伯。</w:t>
      </w:r>
    </w:p>
    <w:p>
      <w:pPr/>
      <w:r>
        <w:rPr>
          <w:lang w:val="zh_CN" w:bidi="zh_CN"/>
        </w:rPr>
      </w:r>
      <w:r>
        <w:rPr>
          <w:lang w:val="zh_CN" w:bidi="zh_CN"/>
        </w:rPr>
        <w:t>故事一开始就提供了有关该隐和亚伯的出生和工作的背景资讯。 这段经文说，亚当认识了他的妻子夏娃。 这意味著亚当和夏娃彼此有了性关系，他们为了生孩子而与对方同房。</w:t>
      </w:r>
    </w:p>
    <w:p>
      <w:pPr/>
      <w:r>
        <w:rPr>
          <w:lang w:val="zh_CN" w:bidi="zh_CN"/>
        </w:rPr>
      </w:r>
      <w:r>
        <w:rPr>
          <w:lang w:val="zh_CN" w:bidi="zh_CN"/>
        </w:rPr>
        <w:t>请在这里暂停，并以小组的形式讨论：在你的语言中，你有哪些常见的单词或短语，用来形容丈夫与妻子发生性关系？ 当你在一个有男人和女人都存在的群体中谈论性关系时，你会使用什么样的表达方式？ 请在这里暂停音频。</w:t>
      </w:r>
    </w:p>
    <w:p>
      <w:pPr/>
      <w:r>
        <w:rPr>
          <w:lang w:val="zh_CN" w:bidi="zh_CN"/>
        </w:rPr>
      </w:r>
      <w:r>
        <w:rPr>
          <w:lang w:val="zh_CN" w:bidi="zh_CN"/>
        </w:rPr>
        <w:t>夏娃怀孕并生了一个婴儿，名叫该隐。 夏娃知道耶和华帮助了她，她为此感激，所以夏娃说："靠著耶和华的帮助，我得到或收到了一个人。" 然后夏娃又生了一个儿子，名叫亚伯。</w:t>
      </w:r>
    </w:p>
    <w:p>
      <w:pPr/>
      <w:r>
        <w:rPr>
          <w:lang w:val="zh_CN" w:bidi="zh_CN"/>
        </w:rPr>
      </w:r>
      <w:r>
        <w:rPr>
          <w:lang w:val="zh_CN" w:bidi="zh_CN"/>
        </w:rPr>
        <w:t>一段时间以后，亚伯成了牧羊人。 牧羊人照顾著羊群或一群羊。 人们用绵羊制作食物和衣服。 该隐耕种土地，这意味著他成了一个农民。 农民们辛苦在地上种植庄稼作为食物。</w:t>
      </w:r>
    </w:p>
    <w:p>
      <w:pPr/>
      <w:r>
        <w:rPr>
          <w:lang w:val="zh_CN" w:bidi="zh_CN"/>
        </w:rPr>
      </w:r>
      <w:r>
        <w:rPr>
          <w:lang w:val="zh_CN" w:bidi="zh_CN"/>
        </w:rPr>
        <w:t>请在这里暂停。 以小组的形式，观看一张羊群的图片。 请看一张小绵羊的照片。 请在这里暂停音频。</w:t>
      </w:r>
    </w:p>
    <w:p>
      <w:pPr/>
      <w:r>
        <w:rPr>
          <w:lang w:val="zh_CN" w:bidi="zh_CN"/>
        </w:rPr>
      </w:r>
      <w:r>
        <w:rPr>
          <w:lang w:val="zh_CN" w:bidi="zh_CN"/>
        </w:rPr>
        <w:t>这个故事的主要情节始于该隐和亚伯长大后的某个时间，可能是在收割之后，那时正是收集他们种植的庄稼的时候。 该隐把他的一些庄稼作为供物或祭物，献给耶和华。 亚伯也把供物或祭物献给耶和华。 亚伯把他的一些头生羔羊的脂肪的一部分献给耶和华，羔羊就是小绵羊。 这段经文没有告诉我们该隐和亚伯是如何把这些祭物献给神的。 我们后来知道，人们会用石头筑坛，通常是用石头制成桌子，把这些类型的祭物在上面焚烧。</w:t>
      </w:r>
    </w:p>
    <w:p>
      <w:pPr/>
      <w:r>
        <w:rPr>
          <w:lang w:val="zh_CN" w:bidi="zh_CN"/>
        </w:rPr>
      </w:r>
      <w:r>
        <w:rPr>
          <w:lang w:val="zh_CN" w:bidi="zh_CN"/>
        </w:rPr>
        <w:t>耶和华喜悦亚伯，并接受了他的祭物，但耶和华不喜悦该隐，没有接受他的祭物。 我们不知道为什么耶和华接受了一个祭物，却拒绝了另一个。 我们只知道，除了接受和拒绝祭物之外，耶和华喜悦亚伯本人，但耶和华不喜悦该隐。 这情况使得该隐非常生气，他的脸就沉了下来。 换句话说，该隐的表情很生气或很难过。 该隐可能既生气又难过。</w:t>
      </w:r>
    </w:p>
    <w:p>
      <w:pPr/>
      <w:r>
        <w:rPr>
          <w:lang w:val="zh_CN" w:bidi="zh_CN"/>
        </w:rPr>
      </w:r>
      <w:r>
        <w:rPr>
          <w:lang w:val="zh_CN" w:bidi="zh_CN"/>
        </w:rPr>
        <w:t>请在这里暂停，并以小组的形式讨论：请谈论你或你认识的人同时生气又非常难过的时刻。 他们做了什么事？ 你怎么知道他们生气并且难过？ 请在这里暂停音频。</w:t>
      </w:r>
    </w:p>
    <w:p>
      <w:pPr/>
      <w:r>
        <w:rPr>
          <w:lang w:val="zh_CN" w:bidi="zh_CN"/>
        </w:rPr>
      </w:r>
      <w:r>
        <w:rPr>
          <w:lang w:val="zh_CN" w:bidi="zh_CN"/>
        </w:rPr>
        <w:t>耶和华问该隐："你为什么如此生气？ 你的脸为什么沉下来了，或者难过？ 看啊，如果你做了正确的事，我就会把你举起来，或者接纳你。" 也许耶和华是在对该隐说，让他擡起他一直向下看的脸，因为该隐很难过。 耶和华没有问该隐为什么生气。 耶和华告诉该隐不应该生气，因为如果该隐做了正确的事，耶和华就会接纳他。</w:t>
      </w:r>
    </w:p>
    <w:p>
      <w:pPr/>
      <w:r>
        <w:rPr>
          <w:lang w:val="zh_CN" w:bidi="zh_CN"/>
        </w:rPr>
      </w:r>
      <w:r>
        <w:rPr>
          <w:lang w:val="zh_CN" w:bidi="zh_CN"/>
        </w:rPr>
        <w:t>现在耶和华告诉该隐，如果该隐拒绝做正确的事，他的结局将会如何。 神说："但如果你拒绝做正确的事，罪就蹲伏在门口。" 罪想要控制你。 而你必须要战胜罪并统治它。" 罪指的是不顺服耶和华。 耶和华把罪比作一只趴在地上的野兽，准备扑到另一只动物身上，去伤害或吃掉它。 耶和华说，罪想要控制和伤害人，就像野兽想要吃掉其它动物一样。 换句话说，很多时候人们允许罪控制他们的生活。 耶和华在命令或者在邀请该隐，去抵挡犯罪，不然就是不服从耶和华。</w:t>
      </w:r>
    </w:p>
    <w:p>
      <w:pPr/>
      <w:r>
        <w:rPr>
          <w:lang w:val="zh_CN" w:bidi="zh_CN"/>
        </w:rPr>
      </w:r>
      <w:r>
        <w:rPr>
          <w:lang w:val="zh_CN" w:bidi="zh_CN"/>
        </w:rPr>
        <w:t>该隐似乎没有听从耶和华的劝告。 这之后的某一天，该隐跟他的兄弟说话。 很有可能他邀请他的兄弟和他一起到田野去。 当他们在远离人的田野里时，该隐攻击亚伯，并杀死了他。</w:t>
      </w:r>
    </w:p>
    <w:p>
      <w:pPr/>
      <w:r>
        <w:rPr>
          <w:lang w:val="zh_CN" w:bidi="zh_CN"/>
        </w:rPr>
      </w:r>
      <w:r>
        <w:rPr>
          <w:lang w:val="zh_CN" w:bidi="zh_CN"/>
        </w:rPr>
        <w:t>一段时间以后，耶和华问该隐："你的兄弟亚伯在哪里？" 这听起来很像耶和华在园中问亚当的问题，那时祂问亚当："你在哪里？"</w:t>
      </w:r>
    </w:p>
    <w:p>
      <w:pPr/>
      <w:r>
        <w:rPr>
          <w:lang w:val="zh_CN" w:bidi="zh_CN"/>
        </w:rPr>
      </w:r>
      <w:r>
        <w:rPr>
          <w:lang w:val="zh_CN" w:bidi="zh_CN"/>
        </w:rPr>
        <w:t>该隐撒谎，并强烈否认他知道发生了什么事。 他说："我不知道。 我难道是我兄弟的监护人吗？" 或者说:"我应该照顾我的兄弟吗?"</w:t>
      </w:r>
    </w:p>
    <w:p>
      <w:pPr/>
      <w:r>
        <w:rPr>
          <w:lang w:val="zh_CN" w:bidi="zh_CN"/>
        </w:rPr>
      </w:r>
      <w:r>
        <w:rPr>
          <w:lang w:val="zh_CN" w:bidi="zh_CN"/>
        </w:rPr>
        <w:t>耶和华说："你做了什么？" 耶和华正在问另一个问题，与他在前一个故事中问夏娃的问题相似。 他已经知道发生了什么事。 现在祂告诉该隐祂知道。 耶和华说："听著！ 你兄弟的血从地里向我呼喊，这地从你手中喝了你兄弟的血。" 耶和华使用了特殊的语言，将亚伯的血比作一个人，哭著告诉耶和华，该隐杀死了他。 听到这个故事的人会明白，血，或亚伯，是在请求耶和华惩罚该隐的错误行为。</w:t>
      </w:r>
    </w:p>
    <w:p>
      <w:pPr/>
      <w:r>
        <w:rPr>
          <w:lang w:val="zh_CN" w:bidi="zh_CN"/>
        </w:rPr>
      </w:r>
      <w:r>
        <w:rPr>
          <w:lang w:val="zh_CN" w:bidi="zh_CN"/>
        </w:rPr>
        <w:t>然后耶和华咒诅该隐。 耶和华告诉该隐，他已经"从这地被赶了出去"，这意味著土地不会再为该隐产出好的庄稼。 该隐将不再是一个农民了。 这一切的发生是因为该隐杀死了亚伯。</w:t>
      </w:r>
    </w:p>
    <w:p>
      <w:pPr/>
      <w:r>
        <w:rPr>
          <w:lang w:val="zh_CN" w:bidi="zh_CN"/>
        </w:rPr>
      </w:r>
      <w:r>
        <w:rPr>
          <w:lang w:val="zh_CN" w:bidi="zh_CN"/>
        </w:rPr>
        <w:t>耶和华继续说："无论你如何努力劳苦，土地都不会再为你产出好的庄稼。 从今以后，你将居无定所，并且必须在地上流浪。" 该隐不再属于任何地方。</w:t>
      </w:r>
    </w:p>
    <w:p>
      <w:pPr/>
      <w:r>
        <w:rPr>
          <w:lang w:val="zh_CN" w:bidi="zh_CN"/>
        </w:rPr>
      </w:r>
      <w:r>
        <w:rPr>
          <w:lang w:val="zh_CN" w:bidi="zh_CN"/>
        </w:rPr>
        <w:t>该隐回答耶和华说："我的刑罚太重，太严厉了，无法忍受。 你把我从地上赶走，我就从你面前被隐藏了。" "从你面前被隐藏"这个片语的意思是，该隐再也不能在耶和华的面前了。</w:t>
      </w:r>
    </w:p>
    <w:p>
      <w:pPr/>
      <w:r>
        <w:rPr>
          <w:lang w:val="zh_CN" w:bidi="zh_CN"/>
        </w:rPr>
      </w:r>
      <w:r>
        <w:rPr>
          <w:lang w:val="zh_CN" w:bidi="zh_CN"/>
        </w:rPr>
        <w:t>请在这里暂停，并以小组的形式讨论：当你谈论某个人不再允许出现在另外某个人的面前时，你会使用你语言中的什么片语或词汇？ 对于该隐来说，他不再能在耶和华面前，这意味著什么？ 该隐的生活将如何改变？ 请在这里暂停音频。</w:t>
      </w:r>
    </w:p>
    <w:p>
      <w:pPr/>
      <w:r>
        <w:rPr>
          <w:lang w:val="zh_CN" w:bidi="zh_CN"/>
        </w:rPr>
      </w:r>
      <w:r>
        <w:rPr>
          <w:lang w:val="zh_CN" w:bidi="zh_CN"/>
        </w:rPr>
        <w:t>该隐继续说："凡是发现我的人都会杀了我。" 虽然我们只知道亚当、夏娃和该隐，但这表明在那个时候，地上一定有其他人。</w:t>
      </w:r>
    </w:p>
    <w:p>
      <w:pPr/>
      <w:r>
        <w:rPr>
          <w:lang w:val="zh_CN" w:bidi="zh_CN"/>
        </w:rPr>
      </w:r>
      <w:r>
        <w:rPr>
          <w:lang w:val="zh_CN" w:bidi="zh_CN"/>
        </w:rPr>
        <w:t>耶和华对该隐说话。 "不。 无论谁杀死你，我都会更严厉或更严重地惩他，比我惩罚你还要严厉七倍。" 在某些传统中，这可能意味著如果有人杀死了该隐，那么杀人者的七个家庭成员也要被杀死。 然而，耶和华在这里的意思可能不是说，凡杀该隐的人，祂都会以比该隐所受更严厉七倍的方式来惩罚。 数字七有时意味著某件事已经完成，所以耶和华的意思可能是，祂将彻底惩罚任何杀死该隐的人。</w:t>
      </w:r>
    </w:p>
    <w:p>
      <w:pPr/>
      <w:r>
        <w:rPr>
          <w:lang w:val="zh_CN" w:bidi="zh_CN"/>
        </w:rPr>
      </w:r>
      <w:r>
        <w:rPr>
          <w:lang w:val="zh_CN" w:bidi="zh_CN"/>
        </w:rPr>
        <w:t>然后耶和华在该隐身上标了一个记号，所以没有人会杀他。 耶和华怜悯该隐，尽管该隐杀死了他的兄弟。 这段经文没有说耶和华在该隐身上标的是什么样的印记，或者这个印记看起来像什么；但我们知道，人们一定能够看到这个印记，并明白这个印记意味著耶和华拥有该隐，他们不应该杀死该隐。</w:t>
      </w:r>
    </w:p>
    <w:p>
      <w:pPr/>
      <w:r>
        <w:rPr>
          <w:lang w:val="zh_CN" w:bidi="zh_CN"/>
        </w:rPr>
      </w:r>
      <w:r>
        <w:rPr>
          <w:lang w:val="zh_CN" w:bidi="zh_CN"/>
        </w:rPr>
        <w:t>然后该隐离开耶和华的面前，在一个名叫挪得的地方游荡，这地方在伊甸园的东边。 挪得的意思是"流浪之地"，或"人们流浪的地方"。</w:t>
      </w:r>
    </w:p>
    <w:p>
      <w:pPr/>
      <w:r>
        <w:rPr>
          <w:lang w:val="zh_CN" w:bidi="zh_CN"/>
        </w:rPr>
      </w:r>
      <w:r>
        <w:rPr>
          <w:lang w:val="zh_CN" w:bidi="zh_CN"/>
        </w:rPr>
        <w:t>请在这里暂停。 以小组的形式，看看挪得和伊甸在地图上可能的位置。 请在这里暂停音频。</w:t>
      </w:r>
    </w:p>
    <w:p>
      <w:pPr>
        <w:pStyle w:val="Heading3"/>
      </w:pPr>
      <w:r>
        <w:rPr>
          <w:lang w:val="zh_CN" w:bidi="zh_CN"/>
        </w:rPr>
        <w:t>界定场景</w:t>
      </w:r>
    </w:p>
    <w:p>
      <w:pPr/>
      <w:r>
        <w:rPr>
          <w:lang w:val="zh_CN" w:bidi="zh_CN"/>
        </w:rPr>
      </w:r>
      <w:r>
        <w:rPr>
          <w:lang w:val="zh_CN" w:bidi="zh_CN"/>
        </w:rPr>
        <w:t>请使用最容易理解的译本来聆听创世记四章1至16节的音频。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亚当和夏娃有两个儿子，名叫该隐和亚伯。</w:t>
      </w:r>
    </w:p>
    <w:p>
      <w:pPr/>
      <w:r>
        <w:rPr>
          <w:lang w:val="zh_CN" w:bidi="zh_CN"/>
        </w:rPr>
      </w:r>
      <w:r>
        <w:rPr>
          <w:b/>
          <w:lang w:val="zh_CN" w:bidi="zh_CN"/>
        </w:rPr>
        <w:t>在第二个场景中：</w:t>
      </w:r>
      <w:r>
        <w:rPr>
          <w:lang w:val="zh_CN" w:bidi="zh_CN"/>
        </w:rPr>
        <w:t>该隐和亚伯向耶和华献祭。 耶和华接受亚伯和他的祭物，但拒绝了该隐和他的祭物。 该隐非常难过和生气。 耶和华警告该隐不要犯罪。</w:t>
      </w:r>
    </w:p>
    <w:p>
      <w:pPr/>
      <w:r>
        <w:rPr>
          <w:lang w:val="zh_CN" w:bidi="zh_CN"/>
        </w:rPr>
      </w:r>
      <w:r>
        <w:rPr>
          <w:b/>
          <w:lang w:val="zh_CN" w:bidi="zh_CN"/>
        </w:rPr>
        <w:t>在第三个场景中：</w:t>
      </w:r>
      <w:r>
        <w:rPr>
          <w:lang w:val="zh_CN" w:bidi="zh_CN"/>
        </w:rPr>
        <w:t>该隐寻找亚伯，在田野中攻击他，并杀了他。 耶和华问该隐，亚伯在哪里，该隐撒谎说，他不知道。 耶和华与该隐面对面，并惩罚该隐。</w:t>
      </w:r>
    </w:p>
    <w:p>
      <w:pPr/>
      <w:r>
        <w:rPr>
          <w:lang w:val="zh_CN" w:bidi="zh_CN"/>
        </w:rPr>
      </w:r>
      <w:r>
        <w:rPr>
          <w:b/>
          <w:lang w:val="zh_CN" w:bidi="zh_CN"/>
        </w:rPr>
        <w:t>在第四个场景中：</w:t>
      </w:r>
      <w:r>
        <w:rPr>
          <w:lang w:val="zh_CN" w:bidi="zh_CN"/>
        </w:rPr>
        <w:t>该隐失去了耶和华的同在，在世上流浪。</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亚当</w:t>
      </w:r>
    </w:p>
    <w:p>
      <w:pPr>
        <w:pStyle w:val="ListBullet"/>
        <w:spacing w:line="240" w:lineRule="auto"/>
        <w:ind w:left="720"/>
      </w:pPr>
      <w:r>
        <w:rPr>
          <w:lang w:val="zh_CN" w:bidi="zh_CN"/>
        </w:rPr>
      </w:r>
      <w:r>
        <w:rPr>
          <w:lang w:val="zh_CN" w:bidi="zh_CN"/>
        </w:rPr>
        <w:t>夏娃</w:t>
      </w:r>
    </w:p>
    <w:p>
      <w:pPr>
        <w:pStyle w:val="ListBullet"/>
        <w:spacing w:line="240" w:lineRule="auto"/>
        <w:ind w:left="720"/>
      </w:pPr>
      <w:r>
        <w:rPr>
          <w:lang w:val="zh_CN" w:bidi="zh_CN"/>
        </w:rPr>
      </w:r>
      <w:r>
        <w:rPr>
          <w:lang w:val="zh_CN" w:bidi="zh_CN"/>
        </w:rPr>
        <w:t>该隐</w:t>
      </w:r>
    </w:p>
    <w:p>
      <w:pPr>
        <w:pStyle w:val="ListBullet"/>
        <w:spacing w:line="240" w:lineRule="auto"/>
        <w:ind w:left="720"/>
      </w:pPr>
      <w:r>
        <w:rPr>
          <w:lang w:val="zh_CN" w:bidi="zh_CN"/>
        </w:rPr>
      </w:r>
      <w:r>
        <w:rPr>
          <w:lang w:val="zh_CN" w:bidi="zh_CN"/>
        </w:rPr>
        <w:t>亚伯</w:t>
      </w:r>
    </w:p>
    <w:p>
      <w:pPr>
        <w:pStyle w:val="ListBullet"/>
        <w:spacing w:line="240" w:lineRule="auto"/>
        <w:ind w:left="720"/>
      </w:pPr>
      <w:r>
        <w:rPr>
          <w:lang w:val="zh_CN" w:bidi="zh_CN"/>
        </w:rPr>
      </w:r>
      <w:r>
        <w:rPr>
          <w:lang w:val="zh_CN" w:bidi="zh_CN"/>
        </w:rPr>
        <w:t>和耶和华</w:t>
      </w:r>
    </w:p>
    <w:p>
      <w:pPr/>
      <w:r>
        <w:rPr>
          <w:lang w:val="zh_CN" w:bidi="zh_CN"/>
        </w:rPr>
      </w:r>
      <w:r>
        <w:rPr>
          <w:lang w:val="zh_CN" w:bidi="zh_CN"/>
        </w:rPr>
        <w:t>小组一起注意这段经文背景的这些部分：</w:t>
      </w:r>
    </w:p>
    <w:p>
      <w:pPr/>
      <w:r>
        <w:rPr>
          <w:lang w:val="zh_CN" w:bidi="zh_CN"/>
        </w:rPr>
      </w:r>
      <w:r>
        <w:rPr>
          <w:lang w:val="zh_CN" w:bidi="zh_CN"/>
        </w:rPr>
        <w:t>第一个场景开头的这个词，表明这段经文是在介绍与故事主要人物有关的背景资讯。 亚当和夏娃有两个儿子，名叫该隐和亚伯。 该隐是农夫，亚伯是牧羊人。</w:t>
      </w:r>
    </w:p>
    <w:p>
      <w:pPr/>
      <w:r>
        <w:rPr>
          <w:lang w:val="zh_CN" w:bidi="zh_CN"/>
        </w:rPr>
      </w:r>
      <w:r>
        <w:rPr>
          <w:lang w:val="zh_CN" w:bidi="zh_CN"/>
        </w:rPr>
        <w:t>请在这里暂停，并以小组的形式讨论：在你们的语言中，你们会使用什么样的词或片语，来表明故事引入的背景资讯？ 你们如何谈论某人所做的工作？ 请在这里暂停音频。</w:t>
      </w:r>
    </w:p>
    <w:p>
      <w:pPr/>
      <w:r>
        <w:rPr>
          <w:lang w:val="zh_CN" w:bidi="zh_CN"/>
        </w:rPr>
      </w:r>
      <w:r>
        <w:rPr>
          <w:lang w:val="zh_CN" w:bidi="zh_CN"/>
        </w:rPr>
        <w:t>第二个场景发生在一段时间之后，该隐和亚伯已经长大成人。 有一天，可能是在收割之后，该隐把他庄稼中的一些植物献给耶和华，亚伯把他的羊群中头生的羔羊的脂肪献给耶和华。 耶和华接受了亚伯和他的祭物，但拒绝了该隐和他的祭物。 这使得该隐非常生气，他的表情很难过。 原文在这里使用特殊的语言，来表示愤怒和难过。 它说的是，该隐的鼻子在燃烧，这表明他很生气。 然后它说，他的脸沉了下来或向下看，可能表明他很难过。</w:t>
      </w:r>
    </w:p>
    <w:p>
      <w:pPr/>
      <w:r>
        <w:rPr>
          <w:lang w:val="zh_CN" w:bidi="zh_CN"/>
        </w:rPr>
      </w:r>
      <w:r>
        <w:rPr>
          <w:lang w:val="zh_CN" w:bidi="zh_CN"/>
        </w:rPr>
        <w:t>请在这里暂停，并以小组的形式讨论：你们如何谈论既非常生气又非常难过的人？ 你们使用什么特殊的词或片语？ 请在这里暂停音频。</w:t>
      </w:r>
    </w:p>
    <w:p>
      <w:pPr/>
      <w:r>
        <w:rPr>
          <w:lang w:val="zh_CN" w:bidi="zh_CN"/>
        </w:rPr>
      </w:r>
      <w:r>
        <w:rPr>
          <w:lang w:val="zh_CN" w:bidi="zh_CN"/>
        </w:rPr>
        <w:t>耶和华问该隐："你为什么如此生气？ 为什么你的表情很难过？ 或你的脸为什么忧愁？" 耶和华的这些问题并不期待有回答。 相反，耶和华告诉该隐，如果他做了正确的事，耶和华就会擡高他，或者接纳他。</w:t>
      </w:r>
    </w:p>
    <w:p>
      <w:pPr/>
      <w:r>
        <w:rPr>
          <w:lang w:val="zh_CN" w:bidi="zh_CN"/>
        </w:rPr>
      </w:r>
      <w:r>
        <w:rPr>
          <w:lang w:val="zh_CN" w:bidi="zh_CN"/>
        </w:rPr>
        <w:t>耶和华继续说："你若做正确的事，我就接纳你。 如果你拒绝做正确的事，罪就伏在门口。 它想控制你，而你必须打败它。" 在这里，耶和华的意思并不是说罪是一个动物，真的伏在门前。 相反，耶和华把罪比作某种蹲伏在门前的野兽。 罪就像一只蹲在门前的动物，因为它想攻击和控制人。 门通常是进入房屋的入口。 在这种情况下，门可能就像是进入该隐思想或内心的入口。 耶和华的描述显示出罪恶的欲望是多么地想要控制人，而该隐又是如何让罪恶的欲望控制他，并导致他犯罪。</w:t>
      </w:r>
    </w:p>
    <w:p>
      <w:pPr/>
      <w:r>
        <w:rPr>
          <w:lang w:val="zh_CN" w:bidi="zh_CN"/>
        </w:rPr>
      </w:r>
      <w:r>
        <w:rPr>
          <w:lang w:val="zh_CN" w:bidi="zh_CN"/>
        </w:rPr>
        <w:t>请在这里暂停，并以小组的形式讨论：讲一个故事，把没有生命的东西比作一个有生命的东西。 然后，我们可以把罪比作一头野兽，它蹲在门前等著进来控制或伤害你。 这让你对罪有何感受？ 请在这里暂停音频。</w:t>
      </w:r>
    </w:p>
    <w:p>
      <w:pPr/>
      <w:r>
        <w:rPr>
          <w:lang w:val="zh_CN" w:bidi="zh_CN"/>
        </w:rPr>
      </w:r>
      <w:r>
        <w:rPr>
          <w:lang w:val="zh_CN" w:bidi="zh_CN"/>
        </w:rPr>
        <w:t>现在，请谈谈你将如何翻译故事中的这一部分。 你会如何描述罪蹲伏在门前，想要控制该隐？ 请在这里暂停音频。</w:t>
      </w:r>
    </w:p>
    <w:p>
      <w:pPr/>
      <w:r>
        <w:rPr>
          <w:lang w:val="zh_CN" w:bidi="zh_CN"/>
        </w:rPr>
      </w:r>
      <w:r>
        <w:rPr>
          <w:lang w:val="zh_CN" w:bidi="zh_CN"/>
        </w:rPr>
        <w:t>在第三场景中，该隐找到他的兄弟。 我们不知道这是在耶和华与该隐交谈之后多久发生的。 该隐可能对他的兄弟说：“我们到田野里去吧。” 该隐和亚伯去了人居住地区以外的一个地方，也许是人们种植庄稼的地方。 然后该隐攻击并杀死了他的兄弟亚伯。 我们不知道该隐是如何杀死亚伯的。</w:t>
      </w:r>
    </w:p>
    <w:p>
      <w:pPr/>
      <w:r>
        <w:rPr>
          <w:lang w:val="zh_CN" w:bidi="zh_CN"/>
        </w:rPr>
      </w:r>
      <w:r>
        <w:rPr>
          <w:lang w:val="zh_CN" w:bidi="zh_CN"/>
        </w:rPr>
        <w:t>过了一段时间，耶和华问该隐：“你的兄弟在哪里？” 亚伯在哪里？” 我们不知道这是在该隐杀死亚伯之后多久发生的。 但我们确实知道，耶和华已经知道这个问题的答案。 就像前面关于亚当和夏娃的故事一样，耶和华并没有指责该隐犯错。 他让该隐亲自讲述这件事。</w:t>
      </w:r>
    </w:p>
    <w:p>
      <w:pPr/>
      <w:r>
        <w:rPr>
          <w:lang w:val="zh_CN" w:bidi="zh_CN"/>
        </w:rPr>
      </w:r>
      <w:r>
        <w:rPr>
          <w:lang w:val="zh_CN" w:bidi="zh_CN"/>
        </w:rPr>
        <w:t>该隐撒谎回答说："我不知道。 我难道是看守我兄弟的吗？" 或者说："难道我应该照顾我的兄弟吗?" 该隐并不期待这个问题有回答；相反，他非常生气，并强烈否认他知道任何与亚伯有关的事。 该隐的意思是说他不需要对他的兄弟负责。</w:t>
      </w:r>
    </w:p>
    <w:p>
      <w:pPr/>
      <w:r>
        <w:rPr>
          <w:lang w:val="zh_CN" w:bidi="zh_CN"/>
        </w:rPr>
      </w:r>
      <w:r>
        <w:rPr>
          <w:lang w:val="zh_CN" w:bidi="zh_CN"/>
        </w:rPr>
        <w:t>请在这里暂停，并以小组的形式讨论：你如何用愤怒的方式否认某件事？ 谈谈你或其他人愤怒地否认某件事的经历。 请留意你在说话时使用的词汇和语调。 请在这里暂停音频。</w:t>
      </w:r>
    </w:p>
    <w:p>
      <w:pPr/>
      <w:r>
        <w:rPr>
          <w:lang w:val="zh_CN" w:bidi="zh_CN"/>
        </w:rPr>
      </w:r>
      <w:r>
        <w:rPr>
          <w:lang w:val="zh_CN" w:bidi="zh_CN"/>
        </w:rPr>
        <w:t>耶和华说："你为什么做这件可怕的事呢？ 你兄弟的血发出声音，从地上向我呼喊。" 在这里，耶和华描述亚伯的死的方式，与祂描述罪等待该隐的方式相似。 耶和华的意思并不是说亚伯的血真的从地上发出哀号。 而是，耶和华的意思是该隐杀了亚伯，亚伯的血在地上。因此，当耶和华看到亚伯的血在地上时，就好像是耶和华听到亚伯呼求祂惩罚该隐的声音。</w:t>
      </w:r>
    </w:p>
    <w:p>
      <w:pPr/>
      <w:r>
        <w:rPr>
          <w:lang w:val="zh_CN" w:bidi="zh_CN"/>
        </w:rPr>
      </w:r>
      <w:r>
        <w:rPr>
          <w:lang w:val="zh_CN" w:bidi="zh_CN"/>
        </w:rPr>
        <w:t>耶和华继续说："所以现在我要叫你从这地上接受咒诅或惩罚，因为这地吞下了你兄弟的血。" 耶和华再次使用特别的语言，祂说地有一张口，就像人有口一样，可以吞下东西。 "地吞下了你兄弟的血"这个片语的意思是亚伯的血流到地上，地就吸收了亚伯的血。</w:t>
      </w:r>
    </w:p>
    <w:p>
      <w:pPr/>
      <w:r>
        <w:rPr>
          <w:lang w:val="zh_CN" w:bidi="zh_CN"/>
        </w:rPr>
      </w:r>
      <w:r>
        <w:rPr>
          <w:lang w:val="zh_CN" w:bidi="zh_CN"/>
        </w:rPr>
        <w:t>请在这里暂停，并以小组的形式讨论：耶和华描述罪、血和土地时，好像它们不是物体，而是人。 你如何用你的语言进行这种类比？ 你能举一些例子吗？ 请在这里暂停音频。</w:t>
      </w:r>
    </w:p>
    <w:p>
      <w:pPr/>
      <w:r>
        <w:rPr>
          <w:lang w:val="zh_CN" w:bidi="zh_CN"/>
        </w:rPr>
      </w:r>
      <w:r>
        <w:rPr>
          <w:lang w:val="zh_CN" w:bidi="zh_CN"/>
        </w:rPr>
        <w:t>请在这里暂停，并以小组的形式讨论：你认为耶和华为什么在与该隐交谈时，使用了如此多的描述？ 请在这里暂停音频。</w:t>
      </w:r>
    </w:p>
    <w:p>
      <w:pPr/>
      <w:r>
        <w:rPr>
          <w:lang w:val="zh_CN" w:bidi="zh_CN"/>
        </w:rPr>
      </w:r>
      <w:r>
        <w:rPr>
          <w:lang w:val="zh_CN" w:bidi="zh_CN"/>
        </w:rPr>
        <w:t>耶和华继续说："无论你如何努力劳苦，土地不会再为你产出好的庄稼。 从今以后，你将居无定所，你要不断地在这世上各地游荡。"</w:t>
      </w:r>
    </w:p>
    <w:p>
      <w:pPr/>
      <w:r>
        <w:rPr>
          <w:lang w:val="zh_CN" w:bidi="zh_CN"/>
        </w:rPr>
      </w:r>
      <w:r>
        <w:rPr>
          <w:lang w:val="zh_CN" w:bidi="zh_CN"/>
        </w:rPr>
        <w:t>该隐说："我的刑罚太重，我无法忍受。 听啊！你把我从地上赶走，也从你的面前赶走了。" "听啊"这个词表明该隐即将说一些他真的希望耶和华注意的事。</w:t>
      </w:r>
    </w:p>
    <w:p>
      <w:pPr/>
      <w:r>
        <w:rPr>
          <w:lang w:val="zh_CN" w:bidi="zh_CN"/>
        </w:rPr>
      </w:r>
      <w:r>
        <w:rPr>
          <w:lang w:val="zh_CN" w:bidi="zh_CN"/>
        </w:rPr>
        <w:t>该隐继续说："你使我成为了一个没有家的人，从一个地方走到另一个地方。 无论谁发现我，都会杀了我！"</w:t>
      </w:r>
    </w:p>
    <w:p>
      <w:pPr/>
      <w:r>
        <w:rPr>
          <w:lang w:val="zh_CN" w:bidi="zh_CN"/>
        </w:rPr>
      </w:r>
      <w:r>
        <w:rPr>
          <w:lang w:val="zh_CN" w:bidi="zh_CN"/>
        </w:rPr>
        <w:t>耶和华用坚定的语气回答他。 耶和华保护该隐的计划是明确的。 祂说："不。 无论谁杀了你，我都要惩罚他，比我惩罚你的还要严厉七倍。" 于是耶和华在该隐身上标了一个记号，这样遇见该隐的人就不会杀他。 我们对这个记号的唯一了解是，它是人们可以看到的，并且可以证明耶和华拥有该隐。</w:t>
      </w:r>
    </w:p>
    <w:p>
      <w:pPr/>
      <w:r>
        <w:rPr>
          <w:lang w:val="zh_CN" w:bidi="zh_CN"/>
        </w:rPr>
      </w:r>
      <w:r>
        <w:rPr>
          <w:lang w:val="zh_CN" w:bidi="zh_CN"/>
        </w:rPr>
        <w:t>你可能想重新排列第四个场景中的资讯。 该隐迁往伊甸园以东，住在一个地方，叫作挪得，意思是流浪之地。 他离开了耶和华的面前。</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请使用最容易理解的译本来聆听创世记四章1至16节的音频。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这个故事有四个场景。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亚当</w:t>
      </w:r>
    </w:p>
    <w:p>
      <w:pPr>
        <w:pStyle w:val="ListBullet"/>
        <w:spacing w:line="240" w:lineRule="auto"/>
        <w:ind w:left="720"/>
      </w:pPr>
      <w:r>
        <w:rPr>
          <w:lang w:val="zh_CN" w:bidi="zh_CN"/>
        </w:rPr>
      </w:r>
      <w:r>
        <w:rPr>
          <w:lang w:val="zh_CN" w:bidi="zh_CN"/>
        </w:rPr>
        <w:t>夏娃</w:t>
      </w:r>
    </w:p>
    <w:p>
      <w:pPr>
        <w:pStyle w:val="ListBullet"/>
        <w:spacing w:line="240" w:lineRule="auto"/>
        <w:ind w:left="720"/>
      </w:pPr>
      <w:r>
        <w:rPr>
          <w:lang w:val="zh_CN" w:bidi="zh_CN"/>
        </w:rPr>
      </w:r>
      <w:r>
        <w:rPr>
          <w:lang w:val="zh_CN" w:bidi="zh_CN"/>
        </w:rPr>
        <w:t>该隐</w:t>
      </w:r>
    </w:p>
    <w:p>
      <w:pPr>
        <w:pStyle w:val="ListBullet"/>
        <w:spacing w:line="240" w:lineRule="auto"/>
        <w:ind w:left="720"/>
      </w:pPr>
      <w:r>
        <w:rPr>
          <w:lang w:val="zh_CN" w:bidi="zh_CN"/>
        </w:rPr>
      </w:r>
      <w:r>
        <w:rPr>
          <w:lang w:val="zh_CN" w:bidi="zh_CN"/>
        </w:rPr>
        <w:t>亚伯</w:t>
      </w:r>
    </w:p>
    <w:p>
      <w:pPr>
        <w:pStyle w:val="ListBullet"/>
        <w:spacing w:line="240" w:lineRule="auto"/>
        <w:ind w:left="720"/>
      </w:pPr>
      <w:r>
        <w:rPr>
          <w:lang w:val="zh_CN" w:bidi="zh_CN"/>
        </w:rPr>
      </w:r>
      <w:r>
        <w:rPr>
          <w:lang w:val="zh_CN" w:bidi="zh_CN"/>
        </w:rPr>
        <w:t>和耶和华</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请在演出的某些时刻暂停一下，然后问扮演该角色的人："你有什么感受或想法？"扮演这个角色的人应该回答，如果他们是那个角色的话，他们会有什么感受或想法。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以下是这部戏剧演出以及可能回答的例子。</w:t>
      </w:r>
    </w:p>
    <w:p>
      <w:pPr/>
      <w:r>
        <w:rPr>
          <w:lang w:val="zh_CN" w:bidi="zh_CN"/>
        </w:rPr>
      </w:r>
      <w:r>
        <w:rPr>
          <w:lang w:val="zh_CN" w:bidi="zh_CN"/>
        </w:rPr>
        <w:t>夏娃生了两个儿子，该隐和亚伯。 他们长大后，亚伯成了牧羊人，该隐成了农夫。 后来，该隐把一些自己种的植物作为礼物，献给耶和华。 亚伯把羊群中一些头生羊羔的最好部分献给耶和华。 耶和华接受了亚伯和他的礼物，但没有接受该隐和他的礼物。 这使得该隐非常生气和难过。</w:t>
      </w:r>
    </w:p>
    <w:p>
      <w:pPr/>
      <w:r>
        <w:rPr>
          <w:lang w:val="zh_CN" w:bidi="zh_CN"/>
        </w:rPr>
      </w:r>
      <w:r>
        <w:rPr>
          <w:lang w:val="zh_CN" w:bidi="zh_CN"/>
        </w:rPr>
        <w:t>请在这里暂停表演。 问扮演亚伯的人："你有什么想法或感觉？" 这个人可能会回答这样的话："我很高兴，耶和华接受了我的礼物"，或"我只想把我最好的东西献给耶和华"，或"我非常爱耶和华！"。 问扮演该隐的人："你有什么想法或感觉？" 这个人可能会回答这样的话："我很生气，因为耶和华拒绝了我的礼物"，或"我很难过，因为耶和华拒绝了我的礼物"，或"我很嫉妒，因为耶和华接受了亚伯，但拒绝了我。" 请重新开始表演。</w:t>
      </w:r>
    </w:p>
    <w:p>
      <w:pPr/>
      <w:r>
        <w:rPr>
          <w:lang w:val="zh_CN" w:bidi="zh_CN"/>
        </w:rPr>
      </w:r>
      <w:r>
        <w:rPr>
          <w:lang w:val="zh_CN" w:bidi="zh_CN"/>
        </w:rPr>
        <w:t>耶和华问该隐："你为什么如此生气？ 你为什么看起来这样悲伤？ 如果你做了正确的事，你就会被接纳。 但如果你拒绝做正确的事，请当心！ 罪就蹲伏在你的门口。 它想控制你，但你必须打败它。"</w:t>
      </w:r>
    </w:p>
    <w:p>
      <w:pPr/>
      <w:r>
        <w:rPr>
          <w:lang w:val="zh_CN" w:bidi="zh_CN"/>
        </w:rPr>
      </w:r>
      <w:r>
        <w:rPr>
          <w:lang w:val="zh_CN" w:bidi="zh_CN"/>
        </w:rPr>
        <w:t>请在这里暂停表演。 请问扮演神的人："你有什么想法或感觉？" 这个人可能会回答这样的话："我希望该隐做正确的事"，或"我想警告该隐，这样他就可以避免罪，因为我爱他"，或"我在乎该隐，希望他战胜罪"，或"我知道该隐可以选择不犯罪。" 请重新开始表演。</w:t>
      </w:r>
    </w:p>
    <w:p>
      <w:pPr/>
      <w:r>
        <w:rPr>
          <w:lang w:val="zh_CN" w:bidi="zh_CN"/>
        </w:rPr>
      </w:r>
      <w:r>
        <w:rPr>
          <w:lang w:val="zh_CN" w:bidi="zh_CN"/>
        </w:rPr>
        <w:t>有一天，该隐寻找他的兄弟。 他们在田间，该隐攻击并杀了亚伯。 后来，耶和华问该隐，他的兄弟在哪里，该隐回答说，他不知道。 耶和华说："你做了什么！ 听！ 你兄弟的血从地里向我呼喊！ 现在你被咒诅，并从这地上被驱逐，因为这地吞下了你兄弟的血。 无论你如何努力劳苦，土地都不会再为你产出好的庄稼！ 你将在地上成为一个无家可归的流浪者。"</w:t>
      </w:r>
    </w:p>
    <w:p>
      <w:pPr/>
      <w:r>
        <w:rPr>
          <w:lang w:val="zh_CN" w:bidi="zh_CN"/>
        </w:rPr>
      </w:r>
      <w:r>
        <w:rPr>
          <w:lang w:val="zh_CN" w:bidi="zh_CN"/>
        </w:rPr>
        <w:t>请在这里暂停表演。 问扮演耶和华的人："你有什么想法或感觉？" 这个人可能会回答这样的话："我对该隐所做的事感到震惊"，或"我感到非常难过和生气，因为该隐的惩罚会很重"，或"我对该隐所做的事感到非常难过和生气，我试图警告他，但我很难过，他没有听从我的警告。" 请重新开始表演。</w:t>
      </w:r>
    </w:p>
    <w:p>
      <w:pPr/>
      <w:r>
        <w:rPr>
          <w:lang w:val="zh_CN" w:bidi="zh_CN"/>
        </w:rPr>
      </w:r>
      <w:r>
        <w:rPr>
          <w:lang w:val="zh_CN" w:bidi="zh_CN"/>
        </w:rPr>
        <w:t>该隐说："我的惩罚太大，我无法承受。 现在你把我从你面前赶走，我是个流浪的逃犯，任何找到我的人都会杀我。</w:t>
      </w:r>
    </w:p>
    <w:p>
      <w:pPr/>
      <w:r>
        <w:rPr>
          <w:lang w:val="zh_CN" w:bidi="zh_CN"/>
        </w:rPr>
      </w:r>
      <w:r>
        <w:rPr>
          <w:lang w:val="zh_CN" w:bidi="zh_CN"/>
        </w:rPr>
        <w:t>耶和华说："不会，无论谁杀你，都要多受七倍的惩罚。" 耶和华在该隐身上加了一个印记，以保护该隐。</w:t>
      </w:r>
    </w:p>
    <w:p>
      <w:pPr/>
      <w:r>
        <w:rPr>
          <w:lang w:val="zh_CN" w:bidi="zh_CN"/>
        </w:rPr>
      </w:r>
      <w:r>
        <w:rPr>
          <w:lang w:val="zh_CN" w:bidi="zh_CN"/>
        </w:rPr>
        <w:t>请完成这部戏。请问扮演该隐的人："你有什么想法或感觉？" 这个人可能会回答这样的话："我受惩罚太重了，没有家或群体，这感觉比死更糟糕"，或"我害怕我可能会因为我的惩罚而死，但耶和华应许会保护我"，或"我很惊讶，即使在我做了这些事之后，耶和华也会保护我。" 请问扮演耶和华的人："你有什么想法或感觉？" 这个人可能会回答这样的话："我想对该隐仁慈，即使他做了这个可怕的事"，或"我想确保没有人杀死该隐。"</w:t>
      </w:r>
    </w:p>
    <w:p>
      <w:pPr>
        <w:pStyle w:val="Heading3"/>
      </w:pPr>
      <w:r>
        <w:rPr>
          <w:lang w:val="zh_CN" w:bidi="zh_CN"/>
        </w:rPr>
        <w:t>填补空白</w:t>
      </w:r>
    </w:p>
    <w:p>
      <w:pPr/>
      <w:r>
        <w:rPr>
          <w:lang w:val="zh_CN" w:bidi="zh_CN"/>
        </w:rPr>
      </w:r>
      <w:r>
        <w:rPr>
          <w:lang w:val="zh_CN" w:bidi="zh_CN"/>
        </w:rPr>
        <w:t>请使用最容易理解的经文译本来聆听创世记四章1至16节的音频。</w:t>
      </w:r>
    </w:p>
    <w:p>
      <w:pPr/>
      <w:r>
        <w:rPr>
          <w:lang w:val="zh_CN" w:bidi="zh_CN"/>
        </w:rPr>
      </w:r>
      <w:r>
        <w:rPr>
          <w:lang w:val="zh_CN" w:bidi="zh_CN"/>
        </w:rPr>
        <w:t>在这一步骤中，小组将讨论这段经文中的主词汇和词语。</w:t>
      </w:r>
    </w:p>
    <w:p>
      <w:pPr/>
      <w:r>
        <w:rPr>
          <w:lang w:val="zh_CN" w:bidi="zh_CN"/>
        </w:rPr>
      </w:r>
      <w:r>
        <w:rPr>
          <w:lang w:val="zh_CN" w:bidi="zh_CN"/>
        </w:rPr>
        <w:t>亚当</w:t>
      </w:r>
      <w:r>
        <w:rPr>
          <w:b/>
          <w:lang w:val="zh_CN" w:bidi="zh_CN"/>
        </w:rPr>
        <w:t>认识</w:t>
      </w:r>
      <w:r>
        <w:rPr>
          <w:lang w:val="zh_CN" w:bidi="zh_CN"/>
        </w:rPr>
        <w:t>他的妻子夏娃。 认识一个人，意味著与某人发生性关系。 这个用来指性关系的词语，在圣经中通常指男人和他的妻子之间的性关系，因为它谈到完全经历另一个人。 在这种情况下，亚当和他的妻子夏娃发生了性关系，她怀孕了，生了该隐。 在这里，请使用一个适合的片语，可以在包括男人和女人的小组中使用。</w:t>
      </w:r>
    </w:p>
    <w:p>
      <w:pPr/>
      <w:r>
        <w:rPr>
          <w:lang w:val="zh_CN" w:bidi="zh_CN"/>
        </w:rPr>
      </w:r>
      <w:r>
        <w:rPr>
          <w:lang w:val="zh_CN" w:bidi="zh_CN"/>
        </w:rPr>
        <w:t>夏娃说："藉著</w:t>
      </w:r>
      <w:r>
        <w:rPr>
          <w:b/>
          <w:lang w:val="zh_CN" w:bidi="zh_CN"/>
        </w:rPr>
        <w:t>耶和华的</w:t>
      </w:r>
      <w:r>
        <w:rPr>
          <w:lang w:val="zh_CN" w:bidi="zh_CN"/>
        </w:rPr>
        <w:t>帮助，我生了个儿子。" 这段经文使用了神的个人名字，耶和华。 请在主词汇表中查找</w:t>
      </w:r>
      <w:hyperlink r:id="rId22">
        <w:r>
          <w:rPr>
            <w:lang w:val="zh_CN" w:bidi="zh_CN"/>
          </w:rPr>
          <w:rPr>
            <w:color w:val="0000EE"/>
            <w:u w:val="single"/>
          </w:rPr>
          <w:t>耶和华</w:t>
        </w:r>
      </w:hyperlink>
      <w:r>
        <w:rPr>
          <w:lang w:val="zh_CN" w:bidi="zh_CN"/>
        </w:rPr>
        <w:t>，并在这里使用你在前面的经文中所用的相同词语。</w:t>
      </w:r>
    </w:p>
    <w:p>
      <w:pPr/>
      <w:r>
        <w:rPr>
          <w:lang w:val="zh_CN" w:bidi="zh_CN"/>
        </w:rPr>
      </w:r>
      <w:r>
        <w:rPr>
          <w:lang w:val="zh_CN" w:bidi="zh_CN"/>
        </w:rPr>
        <w:t>夏娃给她的儿子起名叫</w:t>
      </w:r>
      <w:r>
        <w:rPr>
          <w:b/>
          <w:lang w:val="zh_CN" w:bidi="zh_CN"/>
        </w:rPr>
        <w:t>该隐</w:t>
      </w:r>
      <w:r>
        <w:rPr>
          <w:lang w:val="zh_CN" w:bidi="zh_CN"/>
        </w:rPr>
        <w:t>。 该隐这个名字听起来像"来自"或"得到"的意思。 后来，夏娃生了该隐的兄弟，并给他起名叫亚伯。</w:t>
      </w:r>
    </w:p>
    <w:p>
      <w:pPr/>
      <w:r>
        <w:rPr>
          <w:lang w:val="zh_CN" w:bidi="zh_CN"/>
        </w:rPr>
      </w:r>
      <w:r>
        <w:rPr>
          <w:lang w:val="zh_CN" w:bidi="zh_CN"/>
        </w:rPr>
        <w:t>到了</w:t>
      </w:r>
      <w:r>
        <w:rPr>
          <w:b/>
          <w:lang w:val="zh_CN" w:bidi="zh_CN"/>
        </w:rPr>
        <w:t>收割时间</w:t>
      </w:r>
      <w:r>
        <w:rPr>
          <w:lang w:val="zh_CN" w:bidi="zh_CN"/>
        </w:rPr>
        <w:t>，该隐把他的</w:t>
      </w:r>
      <w:r>
        <w:rPr>
          <w:b/>
          <w:lang w:val="zh_CN" w:bidi="zh_CN"/>
        </w:rPr>
        <w:t>庄稼</w:t>
      </w:r>
      <w:r>
        <w:rPr>
          <w:lang w:val="zh_CN" w:bidi="zh_CN"/>
        </w:rPr>
        <w:t>当作</w:t>
      </w:r>
      <w:r>
        <w:rPr>
          <w:b/>
          <w:lang w:val="zh_CN" w:bidi="zh_CN"/>
        </w:rPr>
        <w:t>供物</w:t>
      </w:r>
      <w:r>
        <w:rPr>
          <w:lang w:val="zh_CN" w:bidi="zh_CN"/>
        </w:rPr>
        <w:t xml:space="preserve">，献给耶和华。 庄稼指的是人们种来吃的植物。 收割时间指的是人们从田里采集这些植物的时间。 </w:t>
      </w:r>
      <w:r>
        <w:rPr>
          <w:b/>
          <w:lang w:val="zh_CN" w:bidi="zh_CN"/>
        </w:rPr>
        <w:t>献祭</w:t>
      </w:r>
      <w:r>
        <w:rPr>
          <w:lang w:val="zh_CN" w:bidi="zh_CN"/>
        </w:rPr>
        <w:t>这个词指的是一个礼物，人们通常把这个礼物带到耶和华面前尊荣祂，或向祂说感谢。 这可能就是这个故事中献祭的意思。</w:t>
      </w:r>
    </w:p>
    <w:p>
      <w:pPr/>
      <w:r>
        <w:rPr>
          <w:lang w:val="zh_CN" w:bidi="zh_CN"/>
        </w:rPr>
      </w:r>
      <w:r>
        <w:rPr>
          <w:lang w:val="zh_CN" w:bidi="zh_CN"/>
        </w:rPr>
        <w:t>请在这里暂停，并以小组的形式讨论：在主词汇表中查找</w:t>
      </w:r>
      <w:hyperlink r:id="rId26">
        <w:r>
          <w:rPr>
            <w:lang w:val="zh_CN" w:bidi="zh_CN"/>
          </w:rPr>
          <w:rPr>
            <w:color w:val="0000EE"/>
            <w:u w:val="single"/>
          </w:rPr>
          <w:t>献祭</w:t>
        </w:r>
      </w:hyperlink>
      <w:r>
        <w:rPr>
          <w:lang w:val="zh_CN" w:bidi="zh_CN"/>
        </w:rPr>
        <w:t>这个词。 在你们的语言中，你们会使用什么词语或片语来表达这个献祭的意思？ 请在这里暂停音频。</w:t>
      </w:r>
    </w:p>
    <w:p>
      <w:pPr/>
      <w:r>
        <w:rPr>
          <w:lang w:val="zh_CN" w:bidi="zh_CN"/>
        </w:rPr>
      </w:r>
      <w:r>
        <w:rPr>
          <w:lang w:val="zh_CN" w:bidi="zh_CN"/>
        </w:rPr>
        <w:t>耶和华接受了亚伯和他的祭物，但拒绝了该隐和他的祭物。 这让该隐非常难过和生气。</w:t>
      </w:r>
    </w:p>
    <w:p>
      <w:pPr/>
      <w:r>
        <w:rPr>
          <w:lang w:val="zh_CN" w:bidi="zh_CN"/>
        </w:rPr>
      </w:r>
      <w:r>
        <w:rPr>
          <w:lang w:val="zh_CN" w:bidi="zh_CN"/>
        </w:rPr>
        <w:t xml:space="preserve">耶和华问该隐："你为什么如此生气？ 你为什么看起来这样沮丧？ 如果你做正确的事，你将被接受，但如果你拒绝做正确的事，那么请当心！ </w:t>
      </w:r>
      <w:r>
        <w:rPr>
          <w:b/>
          <w:lang w:val="zh_CN" w:bidi="zh_CN"/>
        </w:rPr>
        <w:t>罪</w:t>
      </w:r>
      <w:r>
        <w:rPr>
          <w:lang w:val="zh_CN" w:bidi="zh_CN"/>
        </w:rPr>
        <w:t>就蹲伏在门口。" 这是罪这个词在这些经文中第一次出现。 罪指的是不顺服耶和华的行为。 当人们犯罪时，他们就打破了与耶和华的关系。 请确保你在这里使用的词并不意味著某人没有履行宗教行为，比如仪式性的祷告，或遵守某些宗教规条。请在主词汇表中查找</w:t>
      </w:r>
      <w:hyperlink r:id="rId27">
        <w:r>
          <w:rPr>
            <w:lang w:val="zh_CN" w:bidi="zh_CN"/>
          </w:rPr>
          <w:rPr>
            <w:color w:val="0000EE"/>
            <w:u w:val="single"/>
          </w:rPr>
          <w:t>罪</w:t>
        </w:r>
      </w:hyperlink>
      <w:r>
        <w:rPr>
          <w:lang w:val="zh_CN" w:bidi="zh_CN"/>
        </w:rPr>
        <w:t>这个词。 请在接下来的所有经文中，使用相同的词语来指罪。</w:t>
      </w:r>
    </w:p>
    <w:p>
      <w:pPr/>
      <w:r>
        <w:rPr>
          <w:lang w:val="zh_CN" w:bidi="zh_CN"/>
        </w:rPr>
      </w:r>
      <w:r>
        <w:rPr>
          <w:lang w:val="zh_CN" w:bidi="zh_CN"/>
        </w:rPr>
        <w:t>请在这里暂停，并以小组的形式讨论：在你们的语言中，你们使用什么词语或片语来描述罪？ 请在这里暂停音频。</w:t>
      </w:r>
    </w:p>
    <w:p>
      <w:pPr/>
      <w:r>
        <w:rPr>
          <w:lang w:val="zh_CN" w:bidi="zh_CN"/>
        </w:rPr>
      </w:r>
      <w:r>
        <w:rPr>
          <w:lang w:val="zh_CN" w:bidi="zh_CN"/>
        </w:rPr>
        <w:t>有一天，该隐和亚伯在一块</w:t>
      </w:r>
      <w:r>
        <w:rPr>
          <w:b/>
          <w:lang w:val="zh_CN" w:bidi="zh_CN"/>
        </w:rPr>
        <w:t>田</w:t>
      </w:r>
      <w:r>
        <w:rPr>
          <w:lang w:val="zh_CN" w:bidi="zh_CN"/>
        </w:rPr>
        <w:t>里。 在这里，田指的是一个开阔的空间。 这可能是人们种庄稼的地方。 该隐攻击亚伯，并杀了他。</w:t>
      </w:r>
    </w:p>
    <w:p>
      <w:pPr/>
      <w:r>
        <w:rPr>
          <w:lang w:val="zh_CN" w:bidi="zh_CN"/>
        </w:rPr>
      </w:r>
      <w:r>
        <w:rPr>
          <w:lang w:val="zh_CN" w:bidi="zh_CN"/>
        </w:rPr>
        <w:t>后来，耶和华问该隐："你的兄弟亚伯在哪里？"</w:t>
      </w:r>
    </w:p>
    <w:p>
      <w:pPr/>
      <w:r>
        <w:rPr>
          <w:lang w:val="zh_CN" w:bidi="zh_CN"/>
        </w:rPr>
      </w:r>
      <w:r>
        <w:rPr>
          <w:lang w:val="zh_CN" w:bidi="zh_CN"/>
        </w:rPr>
        <w:t>该隐说，他不知道。 他问："难道我是我兄弟的</w:t>
      </w:r>
      <w:r>
        <w:rPr>
          <w:b/>
          <w:lang w:val="zh_CN" w:bidi="zh_CN"/>
        </w:rPr>
        <w:t>监护人</w:t>
      </w:r>
      <w:r>
        <w:rPr>
          <w:lang w:val="zh_CN" w:bidi="zh_CN"/>
        </w:rPr>
        <w:t>吗？" 在这里，监护人指的是保护别人并对别人负责的人。</w:t>
      </w:r>
    </w:p>
    <w:p>
      <w:pPr/>
      <w:r>
        <w:rPr>
          <w:lang w:val="zh_CN" w:bidi="zh_CN"/>
        </w:rPr>
      </w:r>
      <w:r>
        <w:rPr>
          <w:lang w:val="zh_CN" w:bidi="zh_CN"/>
        </w:rPr>
        <w:t>耶和华对该隐说："你为什么做这个可怕的事！ 当我看到你兄弟的血在地上，就好像听见他的声音向我呼喊一样。 现在你被</w:t>
      </w:r>
      <w:r>
        <w:rPr>
          <w:b/>
          <w:lang w:val="zh_CN" w:bidi="zh_CN"/>
        </w:rPr>
        <w:t>咒诅</w:t>
      </w:r>
      <w:r>
        <w:rPr>
          <w:lang w:val="zh_CN" w:bidi="zh_CN"/>
        </w:rPr>
        <w:t>了。" 咒诅的意思是惩罚或审判。 这意味著，不愉快的事将发生在某人身上。 虽然许多语言都有方法可以发出咒诅某人或某物的说法，但请确保你选择的词语没有任何魔法的含义。 在圣经中，当神咒诅一个人时，意味著祂对这个人不满意。 所以，祂通过咒诅他们来惩罚他们。 请在主词汇表中查找</w:t>
      </w:r>
      <w:hyperlink r:id="rId24">
        <w:r>
          <w:rPr>
            <w:lang w:val="zh_CN" w:bidi="zh_CN"/>
          </w:rPr>
          <w:rPr>
            <w:color w:val="0000EE"/>
            <w:u w:val="single"/>
          </w:rPr>
          <w:t>咒诅</w:t>
        </w:r>
      </w:hyperlink>
      <w:r>
        <w:rPr>
          <w:lang w:val="zh_CN" w:bidi="zh_CN"/>
        </w:rPr>
        <w:t>这个词，并在这里使用你在上一段经文中所用的相同词语。</w:t>
      </w:r>
    </w:p>
    <w:p>
      <w:pPr/>
      <w:r>
        <w:rPr>
          <w:lang w:val="zh_CN" w:bidi="zh_CN"/>
        </w:rPr>
      </w:r>
      <w:r>
        <w:rPr>
          <w:lang w:val="zh_CN" w:bidi="zh_CN"/>
        </w:rPr>
        <w:t>耶和华在该隐身上加了一个</w:t>
      </w:r>
      <w:r>
        <w:rPr>
          <w:b/>
          <w:lang w:val="zh_CN" w:bidi="zh_CN"/>
        </w:rPr>
        <w:t>印记</w:t>
      </w:r>
      <w:r>
        <w:rPr>
          <w:lang w:val="zh_CN" w:bidi="zh_CN"/>
        </w:rPr>
        <w:t>，让别人知道该隐属于他，谁也不可以伤害或杀死该隐。 我们不知道这个印记是什么样子的。 这是一个别人可以看到的记号或符号。</w:t>
      </w:r>
    </w:p>
    <w:p>
      <w:pPr/>
      <w:r>
        <w:rPr>
          <w:lang w:val="zh_CN" w:bidi="zh_CN"/>
        </w:rPr>
      </w:r>
      <w:r>
        <w:rPr>
          <w:lang w:val="zh_CN" w:bidi="zh_CN"/>
        </w:rPr>
        <w:t>请在这里暂停，并以小组的形式讨论：在你的翻译中，你将如何谈论这个标记？ 请在这里暂停音频。</w:t>
      </w:r>
    </w:p>
    <w:p>
      <w:pPr/>
      <w:r>
        <w:rPr>
          <w:lang w:val="zh_CN" w:bidi="zh_CN"/>
        </w:rPr>
      </w:r>
      <w:r>
        <w:rPr>
          <w:lang w:val="zh_CN" w:bidi="zh_CN"/>
        </w:rPr>
        <w:t>该隐住在挪得之地，意思是"流浪之地"，或"人们流浪的地方"。</w:t>
      </w:r>
    </w:p>
    <w:p>
      <w:pPr/>
      <w:r>
        <w:rPr>
          <w:lang w:val="zh_CN" w:bidi="zh_CN"/>
        </w:rPr>
      </w:r>
      <w:r>
        <w:rPr>
          <w:lang w:val="zh_CN" w:bidi="zh_CN"/>
        </w:rPr>
        <w:t>请在这里暂停，并以小组的形式讨论：你们将如何翻译"挪得之地"？ 请在这里暂停音频。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4:17–26</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在这个部分，请聆听创世记四章17至26节的音频，并将它记在心里。 聆听创世记四章17至26节三次，如果可能的话，请听三种不同的翻译版本。 然后，小组一起讨论以下问题：</w:t>
      </w:r>
    </w:p>
    <w:p>
      <w:pPr>
        <w:pStyle w:val="ListNumber"/>
        <w:numPr>
          <w:ilvl w:val="0"/>
          <w:numId w:val="18"/>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请使用最容易理解的译本来聆听创世记四章17至26节的音频。</w:t>
      </w:r>
    </w:p>
    <w:p>
      <w:pPr/>
      <w:r>
        <w:rPr>
          <w:lang w:val="zh_CN" w:bidi="zh_CN"/>
        </w:rPr>
      </w:r>
      <w:r>
        <w:rPr>
          <w:lang w:val="zh_CN" w:bidi="zh_CN"/>
        </w:rPr>
        <w:t>这段经文是关于亚当和夏娃的孩子的两段经文中的第二段。这段经文发生在该隐杀死他的兄弟亚伯之后。 经文描述了该隐的后裔。 经文还首次描述了许多不同的事情，它描述了第一个城市，第一个住帐棚牧养许多不同牲畜的人，第一个弹琴和吹笛子的人，第一个把金属打造成工具的人，以及人们第一次按照名字敬拜耶和华。</w:t>
      </w:r>
    </w:p>
    <w:p>
      <w:pPr/>
      <w:r>
        <w:rPr>
          <w:lang w:val="zh_CN" w:bidi="zh_CN"/>
        </w:rPr>
      </w:r>
      <w:r>
        <w:rPr>
          <w:lang w:val="zh_CN" w:bidi="zh_CN"/>
        </w:rPr>
        <w:t>该隐与他的妻子发生性关系。 该隐的妻子可能是他的妹妹。 有些人认为，在亚当和夏娃存在的同时，其他人也存在，所以该隐可能从别的地方娶的一个妻子。</w:t>
      </w:r>
    </w:p>
    <w:p>
      <w:pPr/>
      <w:r>
        <w:rPr>
          <w:lang w:val="zh_CN" w:bidi="zh_CN"/>
        </w:rPr>
      </w:r>
      <w:r>
        <w:rPr>
          <w:lang w:val="zh_CN" w:bidi="zh_CN"/>
        </w:rPr>
        <w:t>该隐的妻子怀孕，生了以诺。 该隐建造或开始了一座城。 在那些日子，城市可能是被城墙包围的人的居住地。 该隐以他儿子以诺的名字命名这座城。 没有人知道以诺这座城在哪里。</w:t>
      </w:r>
    </w:p>
    <w:p>
      <w:pPr/>
      <w:r>
        <w:rPr>
          <w:lang w:val="zh_CN" w:bidi="zh_CN"/>
        </w:rPr>
      </w:r>
      <w:r>
        <w:rPr>
          <w:lang w:val="zh_CN" w:bidi="zh_CN"/>
        </w:rPr>
        <w:t>在这里，这段经文描述了该隐的家族。 以诺有个儿子名叫以拿。 以拿成了米户雅利的父亲或祖先。 米户雅利成了玛土撒利的父亲或祖先。 玛土撒利成了拉麦的父亲或祖先。</w:t>
      </w:r>
    </w:p>
    <w:p>
      <w:pPr/>
      <w:r>
        <w:rPr>
          <w:lang w:val="zh_CN" w:bidi="zh_CN"/>
        </w:rPr>
      </w:r>
      <w:r>
        <w:rPr>
          <w:lang w:val="zh_CN" w:bidi="zh_CN"/>
        </w:rPr>
        <w:t>现在作者告诉我们更多关于拉麦的事。 拉麦娶了两个女人，名叫亚大和洗拉。 在这些经文中，这是第一次一个男人娶两个女人。 亚大生了雅八。 雅八要么是饲养动物和住在帐棚里的人的祖先，要么是第一个做这些事的人。 在前面的经文中，亚伯牧养羊群，但雅八可能是第一个把许多不同动物作为牲畜来牧养，并且住在帐棚里的人。 牲畜可能包括山羊、绵羊和牛。 这些帐棚是用动物皮建造的房子，用杆子支撑，用钉子将它连接到地上。 帐棚很容易拆卸，从一个地方搬到另一个地方。 雅八和他的后裔可能与他们的牲畜一起四处移动，因为他们在地上放牧以获取食物，所以帐棚很空易随著他们四处移动。</w:t>
      </w:r>
    </w:p>
    <w:p>
      <w:pPr/>
      <w:r>
        <w:rPr>
          <w:lang w:val="zh_CN" w:bidi="zh_CN"/>
        </w:rPr>
      </w:r>
      <w:r>
        <w:rPr>
          <w:lang w:val="zh_CN" w:bidi="zh_CN"/>
        </w:rPr>
        <w:t>请在这里暂停。 请以小组的形式，观看一张帐棚的图片。 请在这里暂停音频。</w:t>
      </w:r>
    </w:p>
    <w:p>
      <w:pPr/>
      <w:r>
        <w:rPr>
          <w:lang w:val="zh_CN" w:bidi="zh_CN"/>
        </w:rPr>
      </w:r>
      <w:r>
        <w:rPr>
          <w:lang w:val="zh_CN" w:bidi="zh_CN"/>
        </w:rPr>
        <w:t>雅八的兄弟名叫犹八。 犹八是弹琴和吹笛子的人的祖先。 他可能是第一个弹琴和吹笛子的人，或者他可能发明了竖琴和笛子。 竖琴是一种用木头和弦制成的乐器，通过拨弦来演奏。 笛子是一根中空的长管，通过向其吹气来演奏。</w:t>
      </w:r>
    </w:p>
    <w:p>
      <w:pPr/>
      <w:r>
        <w:rPr>
          <w:lang w:val="zh_CN" w:bidi="zh_CN"/>
        </w:rPr>
      </w:r>
      <w:r>
        <w:rPr>
          <w:lang w:val="zh_CN" w:bidi="zh_CN"/>
        </w:rPr>
        <w:t>请在这里暂停。 请以小组的形式，观看竖琴和笛子的图片。 在你们的文化中，你们演奏什么类似的乐器？ 你什么时候演奏音乐？ 请在这里暂停音频。</w:t>
      </w:r>
    </w:p>
    <w:p>
      <w:pPr/>
      <w:r>
        <w:rPr>
          <w:lang w:val="zh_CN" w:bidi="zh_CN"/>
        </w:rPr>
      </w:r>
      <w:r>
        <w:rPr>
          <w:lang w:val="zh_CN" w:bidi="zh_CN"/>
        </w:rPr>
        <w:t>拉麦的另一个妻子洗拉有个儿子，名叫土八该隐。 土八该隐很擅长用铜和铁制造工具。 他可能通过敲击铜和铁金属，来制造这些工具。</w:t>
      </w:r>
    </w:p>
    <w:p>
      <w:pPr/>
      <w:r>
        <w:rPr>
          <w:lang w:val="zh_CN" w:bidi="zh_CN"/>
        </w:rPr>
      </w:r>
      <w:r>
        <w:rPr>
          <w:lang w:val="zh_CN" w:bidi="zh_CN"/>
        </w:rPr>
        <w:t>请在这里暂停。 请以小组的形式，观看铜和铁的图片，以及人们用铜和铁制成的工具。 请在这里暂停音频。</w:t>
      </w:r>
    </w:p>
    <w:p>
      <w:pPr/>
      <w:r>
        <w:rPr>
          <w:lang w:val="zh_CN" w:bidi="zh_CN"/>
        </w:rPr>
      </w:r>
      <w:r>
        <w:rPr>
          <w:lang w:val="zh_CN" w:bidi="zh_CN"/>
        </w:rPr>
        <w:t>洗拉还有一个女儿名叫拿玛。 拿玛可能是洗拉的大女儿。</w:t>
      </w:r>
    </w:p>
    <w:p>
      <w:pPr/>
      <w:r>
        <w:rPr>
          <w:lang w:val="zh_CN" w:bidi="zh_CN"/>
        </w:rPr>
      </w:r>
      <w:r>
        <w:rPr>
          <w:lang w:val="zh_CN" w:bidi="zh_CN"/>
        </w:rPr>
        <w:t>请在这里暂停，并以小组的形式讨论：谈论丈夫和妻子以及他们的孩子。 你们使用什么词来称呼丈夫、妻子、兄弟、姐妹、儿子和女儿？ 你们使用什么词来描述年纪最大和最小的儿子和女儿？ 请在这里暂停音频。</w:t>
      </w:r>
    </w:p>
    <w:p>
      <w:pPr/>
      <w:r>
        <w:rPr>
          <w:lang w:val="zh_CN" w:bidi="zh_CN"/>
        </w:rPr>
      </w:r>
      <w:r>
        <w:rPr>
          <w:lang w:val="zh_CN" w:bidi="zh_CN"/>
        </w:rPr>
        <w:t>有一天，拉麦对他的妻子说："亚大和洗拉，听我的声音。" "听我的声音"这个片语是一个常见的片语，意思是"听我说"。 在这里，拉麦正在夸耀他的胜利，或他认为自己是多么强大。 拉麦所做的是，向她们吟诵或唱一首关于他力量的特别歌曲。 拉麦继续说："我杀了一个攻击我的人，我杀了一个打我的年轻人。 如果杀该隐的人被惩罚七次，那么杀我的人将被惩罚七十七次。" 拉麦夸口说，任何杀该隐的人都会受到严厉的惩罚，但任何杀他的人都会受到更严厉的惩罚。</w:t>
      </w:r>
    </w:p>
    <w:p>
      <w:pPr/>
      <w:r>
        <w:rPr>
          <w:lang w:val="zh_CN" w:bidi="zh_CN"/>
        </w:rPr>
      </w:r>
      <w:r>
        <w:rPr>
          <w:lang w:val="zh_CN" w:bidi="zh_CN"/>
        </w:rPr>
        <w:t>现在我们听到亚当和夏娃家中其余的人。 亚当又与他的妻子发生性关系，夏娃生下另一个儿子。 这可能发生在拉麦出生之前。 夏娃非常高兴，她给她的儿子起名叫塞特。 她说："神又赐给我另一个孩子来代替亚伯，因为该隐杀了亚伯。"</w:t>
      </w:r>
    </w:p>
    <w:p>
      <w:pPr/>
      <w:r>
        <w:rPr>
          <w:lang w:val="zh_CN" w:bidi="zh_CN"/>
        </w:rPr>
      </w:r>
      <w:r>
        <w:rPr>
          <w:lang w:val="zh_CN" w:bidi="zh_CN"/>
        </w:rPr>
        <w:t>塞特长大后，他有个儿子名叫以挪士。 创世记的其余部分是关于塞特的后裔。</w:t>
      </w:r>
    </w:p>
    <w:p>
      <w:pPr/>
      <w:r>
        <w:rPr>
          <w:lang w:val="zh_CN" w:bidi="zh_CN"/>
        </w:rPr>
      </w:r>
      <w:r>
        <w:rPr>
          <w:lang w:val="zh_CN" w:bidi="zh_CN"/>
        </w:rPr>
        <w:t>大约在那个时候，有些人开始称呼耶和华的名字。 "称呼耶和华的名字"是一个片语，意思是敬拜耶和华或向耶和华祷告，并用祂的名字称呼他。 有些人觉得这很困惑，因为在圣经后面的经文中，耶和华把祂的名字耶和华告诉一个名叫摩西的人。 可能在历史早期，有人使用耶和华这个名字，但是在神向摩西显现，并将祂的名字耶和华告诉摩西之后，神的百姓才开始真正使用这个名字。</w:t>
      </w:r>
    </w:p>
    <w:p>
      <w:pPr/>
      <w:r>
        <w:rPr>
          <w:lang w:val="zh_CN" w:bidi="zh_CN"/>
        </w:rPr>
      </w:r>
      <w:r>
        <w:rPr>
          <w:lang w:val="zh_CN" w:bidi="zh_CN"/>
        </w:rPr>
        <w:t>请在这里暂停，并以小组的形式讨论：在你们的语言中，你们有什么片语来指敬拜？ 你们如何在敬拜中使用神的名字？ 为什么当你们敬拜时，使用神的名字很重要？ 请在这里暂停音频。</w:t>
      </w:r>
    </w:p>
    <w:p>
      <w:pPr>
        <w:pStyle w:val="Heading3"/>
      </w:pPr>
      <w:r>
        <w:rPr>
          <w:lang w:val="zh_CN" w:bidi="zh_CN"/>
        </w:rPr>
        <w:t>界定场景</w:t>
      </w:r>
    </w:p>
    <w:p>
      <w:pPr/>
      <w:r>
        <w:rPr>
          <w:lang w:val="zh_CN" w:bidi="zh_CN"/>
        </w:rPr>
      </w:r>
      <w:r>
        <w:rPr>
          <w:lang w:val="zh_CN" w:bidi="zh_CN"/>
        </w:rPr>
        <w:t>请使用最容易理解的译本来聆听创世记四章17至26节的音频。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描述了该隐的后裔。</w:t>
      </w:r>
    </w:p>
    <w:p>
      <w:pPr/>
      <w:r>
        <w:rPr>
          <w:lang w:val="zh_CN" w:bidi="zh_CN"/>
        </w:rPr>
      </w:r>
      <w:r>
        <w:rPr>
          <w:b/>
          <w:lang w:val="zh_CN" w:bidi="zh_CN"/>
        </w:rPr>
        <w:t>在第二个场景中：</w:t>
      </w:r>
      <w:r>
        <w:rPr>
          <w:lang w:val="zh_CN" w:bidi="zh_CN"/>
        </w:rPr>
        <w:t>描述了拉麦的家人。</w:t>
      </w:r>
    </w:p>
    <w:p>
      <w:pPr/>
      <w:r>
        <w:rPr>
          <w:lang w:val="zh_CN" w:bidi="zh_CN"/>
        </w:rPr>
      </w:r>
      <w:r>
        <w:rPr>
          <w:b/>
          <w:lang w:val="zh_CN" w:bidi="zh_CN"/>
        </w:rPr>
        <w:t>在第三个场景中：</w:t>
      </w:r>
      <w:r>
        <w:rPr>
          <w:lang w:val="zh_CN" w:bidi="zh_CN"/>
        </w:rPr>
        <w:t>亚当和夏娃又有了一个儿子，名叫塞特。 塞特有个儿子，名叫以挪士。</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该隐</w:t>
      </w:r>
    </w:p>
    <w:p>
      <w:pPr>
        <w:pStyle w:val="ListBullet"/>
        <w:spacing w:line="240" w:lineRule="auto"/>
        <w:ind w:left="720"/>
      </w:pPr>
      <w:r>
        <w:rPr>
          <w:lang w:val="zh_CN" w:bidi="zh_CN"/>
        </w:rPr>
      </w:r>
      <w:r>
        <w:rPr>
          <w:lang w:val="zh_CN" w:bidi="zh_CN"/>
        </w:rPr>
        <w:t>该隐的妻子</w:t>
      </w:r>
    </w:p>
    <w:p>
      <w:pPr>
        <w:pStyle w:val="ListBullet"/>
        <w:spacing w:line="240" w:lineRule="auto"/>
        <w:ind w:left="720"/>
      </w:pPr>
      <w:r>
        <w:rPr>
          <w:lang w:val="zh_CN" w:bidi="zh_CN"/>
        </w:rPr>
      </w:r>
      <w:r>
        <w:rPr>
          <w:lang w:val="zh_CN" w:bidi="zh_CN"/>
        </w:rPr>
        <w:t>该隐的儿子以诺</w:t>
      </w:r>
    </w:p>
    <w:p>
      <w:pPr>
        <w:pStyle w:val="ListBullet"/>
        <w:spacing w:line="240" w:lineRule="auto"/>
        <w:ind w:left="720"/>
      </w:pPr>
      <w:r>
        <w:rPr>
          <w:lang w:val="zh_CN" w:bidi="zh_CN"/>
        </w:rPr>
      </w:r>
      <w:r>
        <w:rPr>
          <w:lang w:val="zh_CN" w:bidi="zh_CN"/>
        </w:rPr>
        <w:t>该隐的后裔：以拿、米户雅利、玛土撒利和拉麦</w:t>
      </w:r>
    </w:p>
    <w:p>
      <w:pPr>
        <w:pStyle w:val="ListBullet"/>
        <w:spacing w:line="240" w:lineRule="auto"/>
        <w:ind w:left="720"/>
      </w:pPr>
      <w:r>
        <w:rPr>
          <w:lang w:val="zh_CN" w:bidi="zh_CN"/>
        </w:rPr>
      </w:r>
      <w:r>
        <w:rPr>
          <w:lang w:val="zh_CN" w:bidi="zh_CN"/>
        </w:rPr>
        <w:t>拉麦的两个妻子，是亚大和洗拉，</w:t>
      </w:r>
    </w:p>
    <w:p>
      <w:pPr>
        <w:pStyle w:val="ListBullet"/>
        <w:spacing w:line="240" w:lineRule="auto"/>
        <w:ind w:left="720"/>
      </w:pPr>
      <w:r>
        <w:rPr>
          <w:lang w:val="zh_CN" w:bidi="zh_CN"/>
        </w:rPr>
      </w:r>
      <w:r>
        <w:rPr>
          <w:lang w:val="zh_CN" w:bidi="zh_CN"/>
        </w:rPr>
        <w:t>亚大的两个儿子，雅八和犹八</w:t>
      </w:r>
    </w:p>
    <w:p>
      <w:pPr>
        <w:pStyle w:val="ListBullet"/>
        <w:spacing w:line="240" w:lineRule="auto"/>
        <w:ind w:left="720"/>
      </w:pPr>
      <w:r>
        <w:rPr>
          <w:lang w:val="zh_CN" w:bidi="zh_CN"/>
        </w:rPr>
      </w:r>
      <w:r>
        <w:rPr>
          <w:lang w:val="zh_CN" w:bidi="zh_CN"/>
        </w:rPr>
        <w:t>洗拉的两个孩子，是土八该隐和拿玛，</w:t>
      </w:r>
    </w:p>
    <w:p>
      <w:pPr>
        <w:pStyle w:val="ListBullet"/>
        <w:spacing w:line="240" w:lineRule="auto"/>
        <w:ind w:left="720"/>
      </w:pPr>
      <w:r>
        <w:rPr>
          <w:lang w:val="zh_CN" w:bidi="zh_CN"/>
        </w:rPr>
      </w:r>
      <w:r>
        <w:rPr>
          <w:lang w:val="zh_CN" w:bidi="zh_CN"/>
        </w:rPr>
        <w:t>亚当</w:t>
      </w:r>
    </w:p>
    <w:p>
      <w:pPr>
        <w:pStyle w:val="ListBullet"/>
        <w:spacing w:line="240" w:lineRule="auto"/>
        <w:ind w:left="720"/>
      </w:pPr>
      <w:r>
        <w:rPr>
          <w:lang w:val="zh_CN" w:bidi="zh_CN"/>
        </w:rPr>
      </w:r>
      <w:r>
        <w:rPr>
          <w:lang w:val="zh_CN" w:bidi="zh_CN"/>
        </w:rPr>
        <w:t>夏娃</w:t>
      </w:r>
    </w:p>
    <w:p>
      <w:pPr>
        <w:pStyle w:val="ListBullet"/>
        <w:spacing w:line="240" w:lineRule="auto"/>
        <w:ind w:left="720"/>
      </w:pPr>
      <w:r>
        <w:rPr>
          <w:lang w:val="zh_CN" w:bidi="zh_CN"/>
        </w:rPr>
      </w:r>
      <w:r>
        <w:rPr>
          <w:lang w:val="zh_CN" w:bidi="zh_CN"/>
        </w:rPr>
        <w:t>塞特</w:t>
      </w:r>
    </w:p>
    <w:p>
      <w:pPr>
        <w:pStyle w:val="ListBullet"/>
        <w:spacing w:line="240" w:lineRule="auto"/>
        <w:ind w:left="720"/>
      </w:pPr>
      <w:r>
        <w:rPr>
          <w:lang w:val="zh_CN" w:bidi="zh_CN"/>
        </w:rPr>
      </w:r>
      <w:r>
        <w:rPr>
          <w:lang w:val="zh_CN" w:bidi="zh_CN"/>
        </w:rPr>
        <w:t>以挪士</w:t>
      </w:r>
    </w:p>
    <w:p>
      <w:pPr>
        <w:pStyle w:val="ListBullet"/>
        <w:spacing w:line="240" w:lineRule="auto"/>
        <w:ind w:left="720"/>
      </w:pPr>
      <w:r>
        <w:rPr>
          <w:lang w:val="zh_CN" w:bidi="zh_CN"/>
        </w:rPr>
      </w:r>
      <w:r>
        <w:rPr>
          <w:lang w:val="zh_CN" w:bidi="zh_CN"/>
        </w:rPr>
        <w:t>和耶和华</w:t>
      </w:r>
    </w:p>
    <w:p>
      <w:pPr/>
      <w:r>
        <w:rPr>
          <w:lang w:val="zh_CN" w:bidi="zh_CN"/>
        </w:rPr>
      </w:r>
      <w:r>
        <w:rPr>
          <w:lang w:val="zh_CN" w:bidi="zh_CN"/>
        </w:rPr>
        <w:t>小组一起注意这段经文背景的这些部分：</w:t>
      </w:r>
    </w:p>
    <w:p>
      <w:pPr/>
      <w:r>
        <w:rPr>
          <w:lang w:val="zh_CN" w:bidi="zh_CN"/>
        </w:rPr>
      </w:r>
      <w:r>
        <w:rPr>
          <w:lang w:val="zh_CN" w:bidi="zh_CN"/>
        </w:rPr>
        <w:t>第一个场景描述了该隐的后裔。 它描述了该隐的孩子和他们的孩子。</w:t>
      </w:r>
    </w:p>
    <w:p>
      <w:pPr/>
      <w:r>
        <w:rPr>
          <w:lang w:val="zh_CN" w:bidi="zh_CN"/>
        </w:rPr>
      </w:r>
      <w:r>
        <w:rPr>
          <w:lang w:val="zh_CN" w:bidi="zh_CN"/>
        </w:rPr>
        <w:t>请在这里暂停，并以小组的形式讨论。 请小组里的某些人用你们文化中描述家族血统的方式来描述他们的家族脉络。 当你们描述家族血统和家谱时，你们使用什么词、片语或风格？ 请在这里暂停音频。</w:t>
      </w:r>
    </w:p>
    <w:p>
      <w:pPr/>
      <w:r>
        <w:rPr>
          <w:lang w:val="zh_CN" w:bidi="zh_CN"/>
        </w:rPr>
      </w:r>
      <w:r>
        <w:rPr>
          <w:lang w:val="zh_CN" w:bidi="zh_CN"/>
        </w:rPr>
        <w:t>第二个场景描述了该隐一个后裔的家庭，他名叫拉麦。 然后，这个故事打破了家族血统的描述，给了我们一首拉麦对他妻子们说的歌。 拉麦在这里所说的一切都是一首歌或一首诗。 人们会使用这些歌曲或诗歌来夸耀他们所做的事或他们的胜利。 有一天，拉麦对他的两个妻子说："亚大和洗拉，请听我说。 请听我说，你们这拉麦的妻子们。 我杀了一个攻击我的男人，我杀了一个伤害我的年轻人。" 在这里，拉麦重复了他自己，以强调他所说的话。 当拉麦谈论杀一个男人和一个年轻人时，他可能谈论的是已经发生的事，或者他可能描述的是如果有人攻击或伤害他，那么将会发生的事情。 拉麦继续说："如果有人杀了该隐，他们会受到七倍的惩罚。 如果有人杀我，他们所受到的惩罚将是比杀死该隐的人还多七十七倍！" 这是这首歌最重要的部分。</w:t>
      </w:r>
    </w:p>
    <w:p>
      <w:pPr/>
      <w:r>
        <w:rPr>
          <w:lang w:val="zh_CN" w:bidi="zh_CN"/>
        </w:rPr>
      </w:r>
      <w:r>
        <w:rPr>
          <w:lang w:val="zh_CN" w:bidi="zh_CN"/>
        </w:rPr>
        <w:t>请在这里暂停，并以小组的形式讨论。 在你们的文化中，人们如何夸耀他们的胜利？ 你可以唱一些歌曲，或背诵一些诗歌，是人们用来夸耀自己的。 人们使用什么词或片语？ 你如何知道人们什么时候说出或唱出这首歌最重要的部分？ 请在这里暂停音频。</w:t>
      </w:r>
    </w:p>
    <w:p>
      <w:pPr/>
      <w:r>
        <w:rPr>
          <w:lang w:val="zh_CN" w:bidi="zh_CN"/>
        </w:rPr>
      </w:r>
      <w:r>
        <w:rPr>
          <w:lang w:val="zh_CN" w:bidi="zh_CN"/>
        </w:rPr>
        <w:t>第三个场景回到亚当和夏娃。 它描述亚当和夏娃的后裔。 因为第三个场景可能发生在该隐活著的时候，而不是拉麦活著的时候，所以第三个场景描述了发生在第二个场景之前的事情。 夏娃生了塞特，塞特有个儿子，名叫以挪士。 在以挪士所活的这段时间里，人们开始用神个人的名字耶和华来敬拜神。</w:t>
      </w:r>
    </w:p>
    <w:p>
      <w:pPr/>
      <w:r>
        <w:rPr>
          <w:lang w:val="zh_CN" w:bidi="zh_CN"/>
        </w:rPr>
      </w:r>
      <w:r>
        <w:rPr>
          <w:lang w:val="zh_CN" w:bidi="zh_CN"/>
        </w:rPr>
        <w:t>这段经文是故事的第二部分，这个故事是从前面一段经文开始的。 前面一段经文以亚当和夏娃生孩子开始，这段经文以亚当和夏娃生孩子结束。</w:t>
      </w:r>
    </w:p>
    <w:p>
      <w:pPr/>
      <w:r>
        <w:rPr>
          <w:lang w:val="zh_CN" w:bidi="zh_CN"/>
        </w:rPr>
      </w:r>
      <w:r>
        <w:rPr>
          <w:lang w:val="zh_CN" w:bidi="zh_CN"/>
        </w:rPr>
        <w:t>现在，小组成员应当以故事版的分镜、绘图或操作具体物件等方式，将故事的情节与动作具体呈现出来。</w:t>
      </w:r>
    </w:p>
    <w:p>
      <w:pPr>
        <w:pStyle w:val="Heading3"/>
      </w:pPr>
      <w:r>
        <w:rPr>
          <w:lang w:val="zh_CN" w:bidi="zh_CN"/>
        </w:rPr>
        <w:t>体现经文内容</w:t>
      </w:r>
    </w:p>
    <w:p>
      <w:pPr/>
      <w:r>
        <w:rPr>
          <w:lang w:val="zh_CN" w:bidi="zh_CN"/>
        </w:rPr>
      </w:r>
      <w:r>
        <w:rPr>
          <w:lang w:val="zh_CN" w:bidi="zh_CN"/>
        </w:rPr>
        <w:t>请使用最容易理解的译本来聆听创世记四章17至26节的音频。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这个故事有三个场景。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该隐</w:t>
      </w:r>
    </w:p>
    <w:p>
      <w:pPr>
        <w:pStyle w:val="ListBullet"/>
        <w:spacing w:line="240" w:lineRule="auto"/>
        <w:ind w:left="720"/>
      </w:pPr>
      <w:r>
        <w:rPr>
          <w:lang w:val="zh_CN" w:bidi="zh_CN"/>
        </w:rPr>
      </w:r>
      <w:r>
        <w:rPr>
          <w:lang w:val="zh_CN" w:bidi="zh_CN"/>
        </w:rPr>
        <w:t>该隐的妻子</w:t>
      </w:r>
    </w:p>
    <w:p>
      <w:pPr>
        <w:pStyle w:val="ListBullet"/>
        <w:spacing w:line="240" w:lineRule="auto"/>
        <w:ind w:left="720"/>
      </w:pPr>
      <w:r>
        <w:rPr>
          <w:lang w:val="zh_CN" w:bidi="zh_CN"/>
        </w:rPr>
      </w:r>
      <w:r>
        <w:rPr>
          <w:lang w:val="zh_CN" w:bidi="zh_CN"/>
        </w:rPr>
        <w:t>该隐的儿子以诺</w:t>
      </w:r>
    </w:p>
    <w:p>
      <w:pPr>
        <w:pStyle w:val="ListBullet"/>
        <w:spacing w:line="240" w:lineRule="auto"/>
        <w:ind w:left="720"/>
      </w:pPr>
      <w:r>
        <w:rPr>
          <w:lang w:val="zh_CN" w:bidi="zh_CN"/>
        </w:rPr>
      </w:r>
      <w:r>
        <w:rPr>
          <w:lang w:val="zh_CN" w:bidi="zh_CN"/>
        </w:rPr>
        <w:t>该隐的后裔：以拿、米户雅利、玛土撒利和拉麦</w:t>
      </w:r>
    </w:p>
    <w:p>
      <w:pPr>
        <w:pStyle w:val="ListBullet"/>
        <w:spacing w:line="240" w:lineRule="auto"/>
        <w:ind w:left="720"/>
      </w:pPr>
      <w:r>
        <w:rPr>
          <w:lang w:val="zh_CN" w:bidi="zh_CN"/>
        </w:rPr>
      </w:r>
      <w:r>
        <w:rPr>
          <w:lang w:val="zh_CN" w:bidi="zh_CN"/>
        </w:rPr>
        <w:t>拉麦的两个妻子，是亚大和洗拉，</w:t>
      </w:r>
    </w:p>
    <w:p>
      <w:pPr>
        <w:pStyle w:val="ListBullet"/>
        <w:spacing w:line="240" w:lineRule="auto"/>
        <w:ind w:left="720"/>
      </w:pPr>
      <w:r>
        <w:rPr>
          <w:lang w:val="zh_CN" w:bidi="zh_CN"/>
        </w:rPr>
      </w:r>
      <w:r>
        <w:rPr>
          <w:lang w:val="zh_CN" w:bidi="zh_CN"/>
        </w:rPr>
        <w:t>亚大的两个儿子，雅八和犹八</w:t>
      </w:r>
    </w:p>
    <w:p>
      <w:pPr>
        <w:pStyle w:val="ListBullet"/>
        <w:spacing w:line="240" w:lineRule="auto"/>
        <w:ind w:left="720"/>
      </w:pPr>
      <w:r>
        <w:rPr>
          <w:lang w:val="zh_CN" w:bidi="zh_CN"/>
        </w:rPr>
      </w:r>
      <w:r>
        <w:rPr>
          <w:lang w:val="zh_CN" w:bidi="zh_CN"/>
        </w:rPr>
        <w:t>洗拉的两个孩子，是土八该隐和拿玛，</w:t>
      </w:r>
    </w:p>
    <w:p>
      <w:pPr>
        <w:pStyle w:val="ListBullet"/>
        <w:spacing w:line="240" w:lineRule="auto"/>
        <w:ind w:left="720"/>
      </w:pPr>
      <w:r>
        <w:rPr>
          <w:lang w:val="zh_CN" w:bidi="zh_CN"/>
        </w:rPr>
      </w:r>
      <w:r>
        <w:rPr>
          <w:lang w:val="zh_CN" w:bidi="zh_CN"/>
        </w:rPr>
        <w:t>亚当</w:t>
      </w:r>
    </w:p>
    <w:p>
      <w:pPr>
        <w:pStyle w:val="ListBullet"/>
        <w:spacing w:line="240" w:lineRule="auto"/>
        <w:ind w:left="720"/>
      </w:pPr>
      <w:r>
        <w:rPr>
          <w:lang w:val="zh_CN" w:bidi="zh_CN"/>
        </w:rPr>
      </w:r>
      <w:r>
        <w:rPr>
          <w:lang w:val="zh_CN" w:bidi="zh_CN"/>
        </w:rPr>
        <w:t>夏娃</w:t>
      </w:r>
    </w:p>
    <w:p>
      <w:pPr>
        <w:pStyle w:val="ListBullet"/>
        <w:spacing w:line="240" w:lineRule="auto"/>
        <w:ind w:left="720"/>
      </w:pPr>
      <w:r>
        <w:rPr>
          <w:lang w:val="zh_CN" w:bidi="zh_CN"/>
        </w:rPr>
      </w:r>
      <w:r>
        <w:rPr>
          <w:lang w:val="zh_CN" w:bidi="zh_CN"/>
        </w:rPr>
        <w:t>塞特</w:t>
      </w:r>
    </w:p>
    <w:p>
      <w:pPr>
        <w:pStyle w:val="ListBullet"/>
        <w:spacing w:line="240" w:lineRule="auto"/>
        <w:ind w:left="720"/>
      </w:pPr>
      <w:r>
        <w:rPr>
          <w:lang w:val="zh_CN" w:bidi="zh_CN"/>
        </w:rPr>
      </w:r>
      <w:r>
        <w:rPr>
          <w:lang w:val="zh_CN" w:bidi="zh_CN"/>
        </w:rPr>
        <w:t>以挪士</w:t>
      </w:r>
    </w:p>
    <w:p>
      <w:pPr>
        <w:pStyle w:val="ListBullet"/>
        <w:spacing w:line="240" w:lineRule="auto"/>
        <w:ind w:left="720"/>
      </w:pPr>
      <w:r>
        <w:rPr>
          <w:lang w:val="zh_CN" w:bidi="zh_CN"/>
        </w:rPr>
      </w:r>
      <w:r>
        <w:rPr>
          <w:lang w:val="zh_CN" w:bidi="zh_CN"/>
        </w:rPr>
        <w:t>和耶和华</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请在演出的某些时刻暂停一下，然后问扮演该角色的人："你有什么感受或想法？"扮演这个角色的人应该回答，如果他们是那个角色的话，他们会有什么感受或想法。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以下是这部戏剧演出以及可能回答的例子。</w:t>
      </w:r>
    </w:p>
    <w:p>
      <w:pPr/>
      <w:r>
        <w:rPr>
          <w:lang w:val="zh_CN" w:bidi="zh_CN"/>
        </w:rPr>
      </w:r>
      <w:r>
        <w:rPr>
          <w:lang w:val="zh_CN" w:bidi="zh_CN"/>
        </w:rPr>
        <w:t>该隐有许多后裔。 有一天，该隐的一个后裔拉麦，告诉他的妻子，他曾经杀了一个攻击他的人，任何杀他的人，都要受七十七次的惩罚，而不是像该隐那样七次。</w:t>
      </w:r>
    </w:p>
    <w:p>
      <w:pPr/>
      <w:r>
        <w:rPr>
          <w:lang w:val="zh_CN" w:bidi="zh_CN"/>
        </w:rPr>
      </w:r>
      <w:r>
        <w:rPr>
          <w:lang w:val="zh_CN" w:bidi="zh_CN"/>
        </w:rPr>
        <w:t>请在这里暂停这个戏剧。 请问扮演拉麦的人："你有什么想法或感觉？" 这个人可能会回答这样的话："我夸耀我有多强壮，人们如何不能伤害我"，或"我希望我的妻子们认为我很强壮，没人能伤害我"，或"我想表明我比我的祖先该隐更强壮"，或"即使是一个伤害我的孩子，我也会毫不犹豫地杀死他。" 请重新开始表演。</w:t>
      </w:r>
    </w:p>
    <w:p>
      <w:pPr/>
      <w:r>
        <w:rPr>
          <w:lang w:val="zh_CN" w:bidi="zh_CN"/>
        </w:rPr>
      </w:r>
      <w:r>
        <w:rPr>
          <w:lang w:val="zh_CN" w:bidi="zh_CN"/>
        </w:rPr>
        <w:t>亚当和夏娃又有了一个儿子。 夏娃给这个儿子起名叫塞特，并说："神又赐给我另一个儿子，来代替该隐所杀的亚伯。"</w:t>
      </w:r>
    </w:p>
    <w:p>
      <w:pPr/>
      <w:r>
        <w:rPr>
          <w:lang w:val="zh_CN" w:bidi="zh_CN"/>
        </w:rPr>
      </w:r>
      <w:r>
        <w:rPr>
          <w:lang w:val="zh_CN" w:bidi="zh_CN"/>
        </w:rPr>
        <w:t>请完成这部戏。请问扮演夏娃的人："你有什么想法或感觉？" 这个人可能会回答这样的话："我为亚伯的死感到难过，但很高兴又有个新儿子"，或"我知道我的其他儿子之间发生了什么，我很高兴有个新儿子。"</w:t>
      </w:r>
    </w:p>
    <w:p>
      <w:pPr>
        <w:pStyle w:val="Heading3"/>
      </w:pPr>
      <w:r>
        <w:rPr>
          <w:lang w:val="zh_CN" w:bidi="zh_CN"/>
        </w:rPr>
        <w:t>填补空白</w:t>
      </w:r>
    </w:p>
    <w:p>
      <w:pPr/>
      <w:r>
        <w:rPr>
          <w:lang w:val="zh_CN" w:bidi="zh_CN"/>
        </w:rPr>
      </w:r>
      <w:r>
        <w:rPr>
          <w:lang w:val="zh_CN" w:bidi="zh_CN"/>
        </w:rPr>
        <w:t>请使用最容易理解的译本来聆听创世记四章17至26节的音频。</w:t>
      </w:r>
    </w:p>
    <w:p>
      <w:pPr/>
      <w:r>
        <w:rPr>
          <w:lang w:val="zh_CN" w:bidi="zh_CN"/>
        </w:rPr>
      </w:r>
      <w:r>
        <w:rPr>
          <w:lang w:val="zh_CN" w:bidi="zh_CN"/>
        </w:rPr>
        <w:t>在这一步骤中，小组将讨论这段经文中的主词汇和词语。</w:t>
      </w:r>
    </w:p>
    <w:p>
      <w:pPr/>
      <w:r>
        <w:rPr>
          <w:lang w:val="zh_CN" w:bidi="zh_CN"/>
        </w:rPr>
      </w:r>
      <w:r>
        <w:rPr>
          <w:lang w:val="zh_CN" w:bidi="zh_CN"/>
        </w:rPr>
        <w:t>该隐</w:t>
      </w:r>
      <w:r>
        <w:rPr>
          <w:b/>
          <w:lang w:val="zh_CN" w:bidi="zh_CN"/>
        </w:rPr>
        <w:t>认识</w:t>
      </w:r>
      <w:r>
        <w:rPr>
          <w:lang w:val="zh_CN" w:bidi="zh_CN"/>
        </w:rPr>
        <w:t>他的妻子。 请使用你在前面的故事中所用的相同词语或片语，来指男人和他妻子之间的性关系。</w:t>
      </w:r>
    </w:p>
    <w:p>
      <w:pPr/>
      <w:r>
        <w:rPr>
          <w:lang w:val="zh_CN" w:bidi="zh_CN"/>
        </w:rPr>
      </w:r>
      <w:r>
        <w:rPr>
          <w:lang w:val="zh_CN" w:bidi="zh_CN"/>
        </w:rPr>
        <w:t>该隐的儿子以诺生了个儿子，名叫以拿。 以拿成了</w:t>
      </w:r>
      <w:r>
        <w:rPr>
          <w:b/>
          <w:lang w:val="zh_CN" w:bidi="zh_CN"/>
        </w:rPr>
        <w:t>米户雅利</w:t>
      </w:r>
      <w:r>
        <w:rPr>
          <w:lang w:val="zh_CN" w:bidi="zh_CN"/>
        </w:rPr>
        <w:t>的父亲或祖先。 米户雅利这个名字的意思可能是"神使我活著。" 米户雅利成了</w:t>
      </w:r>
      <w:r>
        <w:rPr>
          <w:b/>
          <w:lang w:val="zh_CN" w:bidi="zh_CN"/>
        </w:rPr>
        <w:t>玛土撒利</w:t>
      </w:r>
      <w:r>
        <w:rPr>
          <w:lang w:val="zh_CN" w:bidi="zh_CN"/>
        </w:rPr>
        <w:t>的祖先。 玛土撒利这个名字的意思可能是"属神的人"。 玛土撒利成了拉麦的祖先。</w:t>
      </w:r>
    </w:p>
    <w:p>
      <w:pPr/>
      <w:r>
        <w:rPr>
          <w:lang w:val="zh_CN" w:bidi="zh_CN"/>
        </w:rPr>
      </w:r>
      <w:r>
        <w:rPr>
          <w:lang w:val="zh_CN" w:bidi="zh_CN"/>
        </w:rPr>
        <w:t>该隐的后裔之一拉麦娶了两个女人，亚大和洗拉。 亚大有个儿子，名叫</w:t>
      </w:r>
      <w:r>
        <w:rPr>
          <w:b/>
          <w:lang w:val="zh_CN" w:bidi="zh_CN"/>
        </w:rPr>
        <w:t>雅八</w:t>
      </w:r>
      <w:r>
        <w:rPr>
          <w:lang w:val="zh_CN" w:bidi="zh_CN"/>
        </w:rPr>
        <w:t>。 雅八这个名字的意思可能是"神带领队伍，一群人一起走路庆祝。" 雅八的兄弟名叫</w:t>
      </w:r>
      <w:r>
        <w:rPr>
          <w:b/>
          <w:lang w:val="zh_CN" w:bidi="zh_CN"/>
        </w:rPr>
        <w:t>犹八</w:t>
      </w:r>
      <w:r>
        <w:rPr>
          <w:lang w:val="zh_CN" w:bidi="zh_CN"/>
        </w:rPr>
        <w:t>。 犹八这个名字的意思可能是"神带来了队伍。" 洗拉有个儿子，名叫</w:t>
      </w:r>
      <w:r>
        <w:rPr>
          <w:b/>
          <w:lang w:val="zh_CN" w:bidi="zh_CN"/>
        </w:rPr>
        <w:t>土八该隐</w:t>
      </w:r>
      <w:r>
        <w:rPr>
          <w:lang w:val="zh_CN" w:bidi="zh_CN"/>
        </w:rPr>
        <w:t>。 土八该隐这个名字的意思可能是"游行"，一群人一起行走庆祝。 这三个兄弟的名字很押韵，雅八、犹八和土八。 他们充满兴奋，而且可能一起指乐器发出的声音。</w:t>
      </w:r>
    </w:p>
    <w:p>
      <w:pPr/>
      <w:r>
        <w:rPr>
          <w:lang w:val="zh_CN" w:bidi="zh_CN"/>
        </w:rPr>
      </w:r>
      <w:r>
        <w:rPr>
          <w:lang w:val="zh_CN" w:bidi="zh_CN"/>
        </w:rPr>
        <w:t>洗拉还有一个女儿，名叫</w:t>
      </w:r>
      <w:r>
        <w:rPr>
          <w:b/>
          <w:lang w:val="zh_CN" w:bidi="zh_CN"/>
        </w:rPr>
        <w:t>拿玛</w:t>
      </w:r>
      <w:r>
        <w:rPr>
          <w:lang w:val="zh_CN" w:bidi="zh_CN"/>
        </w:rPr>
        <w:t>。 拿玛这个名字的意思可能是"愉快和美丽"。</w:t>
      </w:r>
    </w:p>
    <w:p>
      <w:pPr/>
      <w:r>
        <w:rPr>
          <w:lang w:val="zh_CN" w:bidi="zh_CN"/>
        </w:rPr>
      </w:r>
      <w:r>
        <w:rPr>
          <w:lang w:val="zh_CN" w:bidi="zh_CN"/>
        </w:rPr>
        <w:t>夏娃又生了个儿子。 她给这个儿子起名叫</w:t>
      </w:r>
      <w:r>
        <w:rPr>
          <w:b/>
          <w:lang w:val="zh_CN" w:bidi="zh_CN"/>
        </w:rPr>
        <w:t>塞特</w:t>
      </w:r>
      <w:r>
        <w:rPr>
          <w:lang w:val="zh_CN" w:bidi="zh_CN"/>
        </w:rPr>
        <w:t>。 塞特这个名字听起来可能像"赐给"或"分配角色"的意思。</w:t>
      </w:r>
    </w:p>
    <w:p>
      <w:pPr/>
      <w:r>
        <w:rPr>
          <w:lang w:val="zh_CN" w:bidi="zh_CN"/>
        </w:rPr>
      </w:r>
      <w:r>
        <w:rPr>
          <w:lang w:val="zh_CN" w:bidi="zh_CN"/>
        </w:rPr>
        <w:t>夏娃说："</w:t>
      </w:r>
      <w:r>
        <w:rPr>
          <w:b/>
          <w:lang w:val="zh_CN" w:bidi="zh_CN"/>
        </w:rPr>
        <w:t>神</w:t>
      </w:r>
      <w:r>
        <w:rPr>
          <w:lang w:val="zh_CN" w:bidi="zh_CN"/>
        </w:rPr>
        <w:t>又赐给我另一个儿子来代替亚伯。" 在这里，神这个词是用来指神的通用词语。 请使用你在前面的经文中所用的相同词语来指神，并请留意，主词汇表中有</w:t>
      </w:r>
      <w:hyperlink r:id="rId28">
        <w:r>
          <w:rPr>
            <w:lang w:val="zh_CN" w:bidi="zh_CN"/>
          </w:rPr>
          <w:rPr>
            <w:color w:val="0000EE"/>
            <w:u w:val="single"/>
          </w:rPr>
          <w:t>神</w:t>
        </w:r>
      </w:hyperlink>
      <w:r>
        <w:rPr>
          <w:lang w:val="zh_CN" w:bidi="zh_CN"/>
        </w:rPr>
        <w:t>这个词。</w:t>
      </w:r>
    </w:p>
    <w:p>
      <w:pPr/>
      <w:r>
        <w:rPr>
          <w:lang w:val="zh_CN" w:bidi="zh_CN"/>
        </w:rPr>
      </w:r>
      <w:r>
        <w:rPr>
          <w:lang w:val="zh_CN" w:bidi="zh_CN"/>
        </w:rPr>
        <w:t>塞特有个儿子，名叫</w:t>
      </w:r>
      <w:r>
        <w:rPr>
          <w:b/>
          <w:lang w:val="zh_CN" w:bidi="zh_CN"/>
        </w:rPr>
        <w:t>以挪士</w:t>
      </w:r>
      <w:r>
        <w:rPr>
          <w:lang w:val="zh_CN" w:bidi="zh_CN"/>
        </w:rPr>
        <w:t>。 以挪士这个名字的意思是"人，或人类"。</w:t>
      </w:r>
    </w:p>
    <w:p>
      <w:pPr/>
      <w:r>
        <w:rPr>
          <w:lang w:val="zh_CN" w:bidi="zh_CN"/>
        </w:rPr>
      </w:r>
      <w:r>
        <w:rPr>
          <w:lang w:val="zh_CN" w:bidi="zh_CN"/>
        </w:rPr>
        <w:t>大约在这个时候，人们开始用耶和华的个人名字，耶和华，来</w:t>
      </w:r>
      <w:r>
        <w:rPr>
          <w:b/>
          <w:lang w:val="zh_CN" w:bidi="zh_CN"/>
        </w:rPr>
        <w:t>敬拜</w:t>
      </w:r>
      <w:r>
        <w:rPr>
          <w:b/>
          <w:lang w:val="zh_CN" w:bidi="zh_CN"/>
        </w:rPr>
        <w:t>祂</w:t>
      </w:r>
      <w:r>
        <w:rPr>
          <w:lang w:val="zh_CN" w:bidi="zh_CN"/>
        </w:rPr>
        <w:t>。 敬拜的意思是对神表示敬畏和惊叹。 不同的文化和语言有不同的词语来指敬拜。 有些敬拜的词语只指人们必须做的某些仪式或礼仪。 但在许多使用敬拜这个词的经文中，敬拜的意思不仅仅是举行仪式。 它包括爱、敬畏和对神的惊叹。 请确保你选择的敬拜这个词或词组包含这个意思。 请在主词汇表中查找</w:t>
      </w:r>
      <w:hyperlink r:id="rId29">
        <w:r>
          <w:rPr>
            <w:lang w:val="zh_CN" w:bidi="zh_CN"/>
          </w:rPr>
          <w:rPr>
            <w:color w:val="0000EE"/>
            <w:u w:val="single"/>
          </w:rPr>
          <w:t>敬拜</w:t>
        </w:r>
      </w:hyperlink>
      <w:r>
        <w:rPr>
          <w:lang w:val="zh_CN" w:bidi="zh_CN"/>
        </w:rPr>
        <w:t>这个词，以获取更多信息，并在你其余的所有经文中，使用相同的词语来指敬拜。</w:t>
      </w:r>
    </w:p>
    <w:p>
      <w:pPr/>
      <w:r>
        <w:rPr>
          <w:lang w:val="zh_CN" w:bidi="zh_CN"/>
        </w:rPr>
      </w:r>
      <w:r>
        <w:rPr>
          <w:lang w:val="zh_CN" w:bidi="zh_CN"/>
        </w:rPr>
        <w:t>请在这里暂停，并以小组的形式讨论敬拜。 请描述你在你的文化中如何敬拜，并注意你使用什么词或片语。 在你们的文化中，你们如何敬拜？ 当你描述敬拜时，你使用什么词或片语？ 请在这里暂停音频。</w:t>
      </w:r>
    </w:p>
    <w:p>
      <w:pPr/>
      <w:r>
        <w:rPr>
          <w:lang w:val="zh_CN" w:bidi="zh_CN"/>
        </w:rPr>
      </w:r>
      <w:r>
        <w:rPr>
          <w:lang w:val="zh_CN" w:bidi="zh_CN"/>
        </w:rPr>
        <w:t>请确保使用你在前面的经文中所用的相同词语来指耶和华，并请留意，主词汇表中</w:t>
      </w:r>
      <w:hyperlink r:id="rId22">
        <w:r>
          <w:rPr>
            <w:lang w:val="zh_CN" w:bidi="zh_CN"/>
          </w:rPr>
          <w:rPr>
            <w:color w:val="0000EE"/>
            <w:u w:val="single"/>
          </w:rPr>
          <w:t>有耶</w:t>
        </w:r>
      </w:hyperlink>
      <w:r>
        <w:rPr>
          <w:lang w:val="zh_CN" w:bidi="zh_CN"/>
        </w:rPr>
        <w:t>和华这个词。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5:1–32</w:t>
      </w:r>
      <w:r>
        <w:rPr>
          <w:lang w:val="zh_CN" w:bidi="zh_CN"/>
        </w:rPr>
      </w:r>
    </w:p>
    <w:p>
      <w:pPr>
        <w:pStyle w:val="Heading3"/>
      </w:pPr>
      <w:r>
        <w:rPr>
          <w:lang w:val="zh_CN" w:bidi="zh_CN"/>
        </w:rPr>
        <w:t>聆听话语与铭记于心</w:t>
      </w:r>
    </w:p>
    <w:p>
      <w:pPr/>
      <w:r>
        <w:rPr>
          <w:lang w:val="zh_CN" w:bidi="zh_CN"/>
        </w:rPr>
      </w:r>
      <w:r>
        <w:rPr>
          <w:lang w:val="zh_CN" w:bidi="zh_CN"/>
        </w:rPr>
        <w:t xml:space="preserve">在这个部分，请聆听创世记五章1至32节的音频，并将它记在心里。 </w:t>
      </w:r>
    </w:p>
    <w:p>
      <w:pPr/>
      <w:r>
        <w:rPr>
          <w:lang w:val="zh_CN" w:bidi="zh_CN"/>
        </w:rPr>
      </w:r>
      <w:r>
        <w:rPr>
          <w:lang w:val="zh_CN" w:bidi="zh_CN"/>
        </w:rPr>
        <w:t>聆听创世记五章1至32节三次，如果可能的话，请听三种不同的翻译版本。 然后，小组一起讨论以下问题：</w:t>
      </w:r>
    </w:p>
    <w:p>
      <w:pPr>
        <w:pStyle w:val="ListNumber"/>
        <w:numPr>
          <w:ilvl w:val="0"/>
          <w:numId w:val="1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请使用最容易理解的译本来聆听创世记五章1至32节的音频。</w:t>
      </w:r>
    </w:p>
    <w:p>
      <w:pPr/>
      <w:r>
        <w:rPr>
          <w:lang w:val="zh_CN" w:bidi="zh_CN"/>
        </w:rPr>
      </w:r>
      <w:r>
        <w:rPr>
          <w:lang w:val="zh_CN" w:bidi="zh_CN"/>
        </w:rPr>
        <w:t>前面的经文向我们展示了亚当从他的儿子该隐所生的后裔。 但现在，我们开始创世记的一个新的部分。 这部分经文向我们展示了非常重要的人的后裔。 在此之前，我们看到亚当的儿子塞特开始使用神的个人名字耶和华，并且跟随祂。 塞特的家族后裔是神选择要拯救的，他们要成为祂的百姓。 神想向我们展示祂子民的故事。 祂首先向我们展示了从亚当到塞特，再到挪亚的后裔。 这是创世记中最重要的两个家谱中的第一个。 原文说："这是亚当的世代的书。" 这个亚当后裔的名单遵循一条后裔线。</w:t>
      </w:r>
    </w:p>
    <w:p>
      <w:pPr/>
      <w:r>
        <w:rPr>
          <w:lang w:val="zh_CN" w:bidi="zh_CN"/>
        </w:rPr>
      </w:r>
      <w:r>
        <w:rPr>
          <w:lang w:val="zh_CN" w:bidi="zh_CN"/>
        </w:rPr>
        <w:t>请在这里暂停，并以翻译小组的形式讨论：在你们的文化中，你们如何开始一个关于你们历史中重要人物的故事？ 请讲一个故事，列出重要的家族血统，包括孩子和孙子。 请留意你如何讲这个故事。 请在这里暂停音频。</w:t>
      </w:r>
    </w:p>
    <w:p>
      <w:pPr/>
      <w:r>
        <w:rPr>
          <w:lang w:val="zh_CN" w:bidi="zh_CN"/>
        </w:rPr>
      </w:r>
      <w:r>
        <w:rPr>
          <w:lang w:val="zh_CN" w:bidi="zh_CN"/>
        </w:rPr>
        <w:t>这段经文以回顾神按照祂的形像造人这个事实开始。 神想表明，人的增加是祂在创造人时祝福他们的结果。 祂告诉人们，要生养众多，充满全地，这条后裔线表明了这件事的发生。</w:t>
      </w:r>
    </w:p>
    <w:p>
      <w:pPr/>
      <w:r>
        <w:rPr>
          <w:lang w:val="zh_CN" w:bidi="zh_CN"/>
        </w:rPr>
      </w:r>
      <w:r>
        <w:rPr>
          <w:lang w:val="zh_CN" w:bidi="zh_CN"/>
        </w:rPr>
        <w:t>从亚当到挪亚，后裔名单中每个人的信息都是相同的。 然而，以诺的故事有点不同。 以诺没有死，因为他"与神同行"。 以诺与神有密切的关系，与祂说话，并跟随祂。 这样"与神同行"的人仅有两人，以诺和挪亚。 有一天，以诺消失了，因为神把他带到神所在的地方。</w:t>
      </w:r>
    </w:p>
    <w:p>
      <w:pPr/>
      <w:r>
        <w:rPr>
          <w:lang w:val="zh_CN" w:bidi="zh_CN"/>
        </w:rPr>
      </w:r>
      <w:r>
        <w:rPr>
          <w:lang w:val="zh_CN" w:bidi="zh_CN"/>
        </w:rPr>
        <w:t>挪亚的故事也有点不同。 挪亚的父亲拉麦给他起名叫挪亚，这个词听起来像"解脱"或"安慰"的意思。 拉麦做了一个关于他儿子挪亚的陈述。 拉麦说，挪亚会让我们摆脱地或土地带来的劳作和痛苦，因为第一个男人和女人犯罪时，神咒诅了地。 挪亚会带来解脱，不再有"我们的辛苦工作"和"我们双手必做的工"。 这些关于工作的陈述意味著相同的事，它们被重复，为的是要强调。</w:t>
      </w:r>
    </w:p>
    <w:p>
      <w:pPr/>
      <w:r>
        <w:rPr>
          <w:lang w:val="zh_CN" w:bidi="zh_CN"/>
        </w:rPr>
      </w:r>
      <w:r>
        <w:rPr>
          <w:lang w:val="zh_CN" w:bidi="zh_CN"/>
        </w:rPr>
        <w:t>然后，在挪亚这里，家庭成员的名单分成挪亚的三个儿子。 世人各族的人，都将从这三个儿子分支而出。</w:t>
      </w:r>
    </w:p>
    <w:p>
      <w:pPr>
        <w:pStyle w:val="Heading3"/>
      </w:pPr>
      <w:r>
        <w:rPr>
          <w:lang w:val="zh_CN" w:bidi="zh_CN"/>
        </w:rPr>
        <w:t>界定场景</w:t>
      </w:r>
    </w:p>
    <w:p>
      <w:pPr/>
      <w:r>
        <w:rPr>
          <w:lang w:val="zh_CN" w:bidi="zh_CN"/>
        </w:rPr>
      </w:r>
      <w:r>
        <w:rPr>
          <w:lang w:val="zh_CN" w:bidi="zh_CN"/>
        </w:rPr>
        <w:t>请使用最容易理解的译本来聆听创世记五章1至32节的音频。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，作者介绍了亚当的后裔的名单，并提醒听众，神按照祂的形象造了人。</w:t>
      </w:r>
    </w:p>
    <w:p>
      <w:pPr/>
      <w:r>
        <w:rPr>
          <w:lang w:val="zh_CN" w:bidi="zh_CN"/>
        </w:rPr>
      </w:r>
      <w:r>
        <w:rPr>
          <w:b/>
          <w:lang w:val="zh_CN" w:bidi="zh_CN"/>
        </w:rPr>
        <w:t>在第二个场景中</w:t>
      </w:r>
      <w:r>
        <w:rPr>
          <w:lang w:val="zh_CN" w:bidi="zh_CN"/>
        </w:rPr>
        <w:t>，作者列出了后裔名单里接下来的九个男人，以及他们的年龄。</w:t>
      </w:r>
    </w:p>
    <w:p>
      <w:pPr/>
      <w:r>
        <w:rPr>
          <w:lang w:val="zh_CN" w:bidi="zh_CN"/>
        </w:rPr>
      </w:r>
      <w:r>
        <w:rPr>
          <w:b/>
          <w:lang w:val="zh_CN" w:bidi="zh_CN"/>
        </w:rPr>
        <w:t>在第三个场景中</w:t>
      </w:r>
      <w:r>
        <w:rPr>
          <w:lang w:val="zh_CN" w:bidi="zh_CN"/>
        </w:rPr>
        <w:t>，作者讲述了挪亚出生的故事，拉麦如何给他起名，以及挪亚三个儿子的名字。</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照神的形像所造的地上的人</w:t>
      </w:r>
    </w:p>
    <w:p>
      <w:pPr>
        <w:pStyle w:val="ListBullet"/>
        <w:spacing w:line="240" w:lineRule="auto"/>
        <w:ind w:left="720"/>
      </w:pPr>
      <w:r>
        <w:rPr>
          <w:lang w:val="zh_CN" w:bidi="zh_CN"/>
        </w:rPr>
      </w:r>
      <w:r>
        <w:rPr>
          <w:lang w:val="zh_CN" w:bidi="zh_CN"/>
        </w:rPr>
        <w:t>亚当</w:t>
      </w:r>
    </w:p>
    <w:p>
      <w:pPr>
        <w:pStyle w:val="ListBullet"/>
        <w:spacing w:line="240" w:lineRule="auto"/>
        <w:ind w:left="720"/>
      </w:pPr>
      <w:r>
        <w:rPr>
          <w:lang w:val="zh_CN" w:bidi="zh_CN"/>
        </w:rPr>
      </w:r>
      <w:r>
        <w:rPr>
          <w:lang w:val="zh_CN" w:bidi="zh_CN"/>
        </w:rPr>
        <w:t>塞特</w:t>
      </w:r>
    </w:p>
    <w:p>
      <w:pPr>
        <w:pStyle w:val="ListBullet"/>
        <w:spacing w:line="240" w:lineRule="auto"/>
        <w:ind w:left="720"/>
      </w:pPr>
      <w:r>
        <w:rPr>
          <w:lang w:val="zh_CN" w:bidi="zh_CN"/>
        </w:rPr>
      </w:r>
      <w:r>
        <w:rPr>
          <w:lang w:val="zh_CN" w:bidi="zh_CN"/>
        </w:rPr>
        <w:t>以挪士</w:t>
      </w:r>
    </w:p>
    <w:p>
      <w:pPr>
        <w:pStyle w:val="ListBullet"/>
        <w:spacing w:line="240" w:lineRule="auto"/>
        <w:ind w:left="720"/>
      </w:pPr>
      <w:r>
        <w:rPr>
          <w:lang w:val="zh_CN" w:bidi="zh_CN"/>
        </w:rPr>
      </w:r>
      <w:r>
        <w:rPr>
          <w:lang w:val="zh_CN" w:bidi="zh_CN"/>
        </w:rPr>
        <w:t>该南</w:t>
      </w:r>
    </w:p>
    <w:p>
      <w:pPr>
        <w:pStyle w:val="ListBullet"/>
        <w:spacing w:line="240" w:lineRule="auto"/>
        <w:ind w:left="720"/>
      </w:pPr>
      <w:r>
        <w:rPr>
          <w:lang w:val="zh_CN" w:bidi="zh_CN"/>
        </w:rPr>
      </w:r>
      <w:r>
        <w:rPr>
          <w:lang w:val="zh_CN" w:bidi="zh_CN"/>
        </w:rPr>
        <w:t>玛勒列</w:t>
      </w:r>
    </w:p>
    <w:p>
      <w:pPr>
        <w:pStyle w:val="ListBullet"/>
        <w:spacing w:line="240" w:lineRule="auto"/>
        <w:ind w:left="720"/>
      </w:pPr>
      <w:r>
        <w:rPr>
          <w:lang w:val="zh_CN" w:bidi="zh_CN"/>
        </w:rPr>
      </w:r>
      <w:r>
        <w:rPr>
          <w:lang w:val="zh_CN" w:bidi="zh_CN"/>
        </w:rPr>
        <w:t>雅列</w:t>
      </w:r>
    </w:p>
    <w:p>
      <w:pPr>
        <w:pStyle w:val="ListBullet"/>
        <w:spacing w:line="240" w:lineRule="auto"/>
        <w:ind w:left="720"/>
      </w:pPr>
      <w:r>
        <w:rPr>
          <w:lang w:val="zh_CN" w:bidi="zh_CN"/>
        </w:rPr>
      </w:r>
      <w:r>
        <w:rPr>
          <w:lang w:val="zh_CN" w:bidi="zh_CN"/>
        </w:rPr>
        <w:t>以诺</w:t>
      </w:r>
    </w:p>
    <w:p>
      <w:pPr>
        <w:pStyle w:val="ListBullet"/>
        <w:spacing w:line="240" w:lineRule="auto"/>
        <w:ind w:left="720"/>
      </w:pPr>
      <w:r>
        <w:rPr>
          <w:lang w:val="zh_CN" w:bidi="zh_CN"/>
        </w:rPr>
      </w:r>
      <w:r>
        <w:rPr>
          <w:lang w:val="zh_CN" w:bidi="zh_CN"/>
        </w:rPr>
        <w:t>玛土撒拉</w:t>
      </w:r>
    </w:p>
    <w:p>
      <w:pPr>
        <w:pStyle w:val="ListBullet"/>
        <w:spacing w:line="240" w:lineRule="auto"/>
        <w:ind w:left="720"/>
      </w:pPr>
      <w:r>
        <w:rPr>
          <w:lang w:val="zh_CN" w:bidi="zh_CN"/>
        </w:rPr>
      </w:r>
      <w:r>
        <w:rPr>
          <w:lang w:val="zh_CN" w:bidi="zh_CN"/>
        </w:rPr>
        <w:t>拉麦</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含</w:t>
      </w:r>
    </w:p>
    <w:p>
      <w:pPr>
        <w:pStyle w:val="ListBullet"/>
        <w:spacing w:line="240" w:lineRule="auto"/>
        <w:ind w:left="720"/>
      </w:pPr>
      <w:r>
        <w:rPr>
          <w:lang w:val="zh_CN" w:bidi="zh_CN"/>
        </w:rPr>
      </w:r>
      <w:r>
        <w:rPr>
          <w:lang w:val="zh_CN" w:bidi="zh_CN"/>
        </w:rPr>
        <w:t>雅弗</w:t>
      </w:r>
    </w:p>
    <w:p>
      <w:pPr/>
      <w:r>
        <w:rPr>
          <w:lang w:val="zh_CN" w:bidi="zh_CN"/>
        </w:rPr>
      </w:r>
      <w:r>
        <w:rPr>
          <w:lang w:val="zh_CN" w:bidi="zh_CN"/>
        </w:rPr>
        <w:t>请以小组的形式，注意这段经文背景中的这些部分。</w:t>
      </w:r>
    </w:p>
    <w:p>
      <w:pPr/>
      <w:r>
        <w:rPr>
          <w:lang w:val="zh_CN" w:bidi="zh_CN"/>
        </w:rPr>
      </w:r>
      <w:r>
        <w:rPr>
          <w:lang w:val="zh_CN" w:bidi="zh_CN"/>
        </w:rPr>
        <w:t>故事开始时说，这个记录是写在一本书里，它不仅仅只是人们名字的口头记录。 然后，这个故事介绍或回顾了神如何创造人类，或人。 这个介绍与创世记前面描述神造人的叙述非常相似。 这是一个重要的介绍，因为下面的名单显示了人们的后裔，从第一个男人亚当到挪亚，现在世界上所有的人都是挪亚的后裔。 你可以重新排列这些经文的顺序，先介绍人的创造，然后说，下面是亚当之后各个世代的书面记录。</w:t>
      </w:r>
    </w:p>
    <w:p>
      <w:pPr/>
      <w:r>
        <w:rPr>
          <w:lang w:val="zh_CN" w:bidi="zh_CN"/>
        </w:rPr>
      </w:r>
      <w:r>
        <w:rPr>
          <w:lang w:val="zh_CN" w:bidi="zh_CN"/>
        </w:rPr>
        <w:t>创世记的作者以同样的方式逐一谈论了这个名单上的十个名字。 首先，作者说出这个人的名字，以及他长子出生时的年龄。 然后，他说他在他长子之后又活了多少年。 然后，他说这个人还有其他的儿子和女儿。 然后，他说出他一生的总共年数，然后，他就死了。 这种结构在以诺身上发生了变化，因为以诺没有死，神把他带到天上。 第十个名字是挪亚，还给出了更多关于挪亚的信息。 重要的是请留意：挪亚的三个儿子都有名字。 作者还解释了为什么拉麦给挪亚起这个名字。</w:t>
      </w:r>
    </w:p>
    <w:p>
      <w:pPr/>
      <w:r>
        <w:rPr>
          <w:lang w:val="zh_CN" w:bidi="zh_CN"/>
        </w:rPr>
      </w:r>
      <w:r>
        <w:rPr>
          <w:lang w:val="zh_CN" w:bidi="zh_CN"/>
        </w:rPr>
        <w:t>请在这里暂停，并以翻译小组的形式讨论：你们如何构造这样的名字列表？ 你们如何记住这份名单？ 在这个列表中要包括什么重要信息？ 请花一些时间谈论你将如何记住这个名单上的每个名字。 也许你可以收集石头、树叶或木棍，用来代表名单上的每个人，并练习列出每个人的名字和信息。 请在这里暂停音频。</w:t>
      </w:r>
    </w:p>
    <w:p>
      <w:pPr/>
      <w:r>
        <w:rPr>
          <w:lang w:val="zh_CN" w:bidi="zh_CN"/>
        </w:rPr>
      </w:r>
      <w:r>
        <w:rPr>
          <w:lang w:val="zh_CN" w:bidi="zh_CN"/>
        </w:rPr>
        <w:t>现在，小组应该用故事板，绘画或使用物品，再次将这段经文和其中的动作具体呈现出来。</w:t>
      </w:r>
    </w:p>
    <w:p>
      <w:pPr>
        <w:pStyle w:val="Heading3"/>
      </w:pPr>
      <w:r>
        <w:rPr>
          <w:lang w:val="zh_CN" w:bidi="zh_CN"/>
        </w:rPr>
        <w:t>体现经文内容</w:t>
      </w:r>
    </w:p>
    <w:p>
      <w:pPr/>
      <w:r>
        <w:rPr>
          <w:lang w:val="zh_CN" w:bidi="zh_CN"/>
        </w:rPr>
      </w:r>
      <w:r>
        <w:rPr>
          <w:lang w:val="zh_CN" w:bidi="zh_CN"/>
        </w:rPr>
        <w:t>请使用最容易理解的译本来聆听创世记五章1至32节的音频。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这个故事有三个场景。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按著神的形像被造的世人。</w:t>
      </w:r>
    </w:p>
    <w:p>
      <w:pPr>
        <w:pStyle w:val="ListBullet"/>
        <w:spacing w:line="240" w:lineRule="auto"/>
        <w:ind w:left="720"/>
      </w:pPr>
      <w:r>
        <w:rPr>
          <w:lang w:val="zh_CN" w:bidi="zh_CN"/>
        </w:rPr>
      </w:r>
      <w:r>
        <w:rPr>
          <w:lang w:val="zh_CN" w:bidi="zh_CN"/>
        </w:rPr>
        <w:t>亚当</w:t>
      </w:r>
    </w:p>
    <w:p>
      <w:pPr>
        <w:pStyle w:val="ListBullet"/>
        <w:spacing w:line="240" w:lineRule="auto"/>
        <w:ind w:left="720"/>
      </w:pPr>
      <w:r>
        <w:rPr>
          <w:lang w:val="zh_CN" w:bidi="zh_CN"/>
        </w:rPr>
      </w:r>
      <w:r>
        <w:rPr>
          <w:lang w:val="zh_CN" w:bidi="zh_CN"/>
        </w:rPr>
        <w:t>塞特</w:t>
      </w:r>
    </w:p>
    <w:p>
      <w:pPr>
        <w:pStyle w:val="ListBullet"/>
        <w:spacing w:line="240" w:lineRule="auto"/>
        <w:ind w:left="720"/>
      </w:pPr>
      <w:r>
        <w:rPr>
          <w:lang w:val="zh_CN" w:bidi="zh_CN"/>
        </w:rPr>
      </w:r>
      <w:r>
        <w:rPr>
          <w:lang w:val="zh_CN" w:bidi="zh_CN"/>
        </w:rPr>
        <w:t>以挪士</w:t>
      </w:r>
    </w:p>
    <w:p>
      <w:pPr>
        <w:pStyle w:val="ListBullet"/>
        <w:spacing w:line="240" w:lineRule="auto"/>
        <w:ind w:left="720"/>
      </w:pPr>
      <w:r>
        <w:rPr>
          <w:lang w:val="zh_CN" w:bidi="zh_CN"/>
        </w:rPr>
      </w:r>
      <w:r>
        <w:rPr>
          <w:lang w:val="zh_CN" w:bidi="zh_CN"/>
        </w:rPr>
        <w:t>该南</w:t>
      </w:r>
    </w:p>
    <w:p>
      <w:pPr>
        <w:pStyle w:val="ListBullet"/>
        <w:spacing w:line="240" w:lineRule="auto"/>
        <w:ind w:left="720"/>
      </w:pPr>
      <w:r>
        <w:rPr>
          <w:lang w:val="zh_CN" w:bidi="zh_CN"/>
        </w:rPr>
      </w:r>
      <w:r>
        <w:rPr>
          <w:lang w:val="zh_CN" w:bidi="zh_CN"/>
        </w:rPr>
        <w:t>玛勒列</w:t>
      </w:r>
    </w:p>
    <w:p>
      <w:pPr>
        <w:pStyle w:val="ListBullet"/>
        <w:spacing w:line="240" w:lineRule="auto"/>
        <w:ind w:left="720"/>
      </w:pPr>
      <w:r>
        <w:rPr>
          <w:lang w:val="zh_CN" w:bidi="zh_CN"/>
        </w:rPr>
      </w:r>
      <w:r>
        <w:rPr>
          <w:lang w:val="zh_CN" w:bidi="zh_CN"/>
        </w:rPr>
        <w:t>雅列</w:t>
      </w:r>
    </w:p>
    <w:p>
      <w:pPr>
        <w:pStyle w:val="ListBullet"/>
        <w:spacing w:line="240" w:lineRule="auto"/>
        <w:ind w:left="720"/>
      </w:pPr>
      <w:r>
        <w:rPr>
          <w:lang w:val="zh_CN" w:bidi="zh_CN"/>
        </w:rPr>
      </w:r>
      <w:r>
        <w:rPr>
          <w:lang w:val="zh_CN" w:bidi="zh_CN"/>
        </w:rPr>
        <w:t>以诺</w:t>
      </w:r>
    </w:p>
    <w:p>
      <w:pPr>
        <w:pStyle w:val="ListBullet"/>
        <w:spacing w:line="240" w:lineRule="auto"/>
        <w:ind w:left="720"/>
      </w:pPr>
      <w:r>
        <w:rPr>
          <w:lang w:val="zh_CN" w:bidi="zh_CN"/>
        </w:rPr>
      </w:r>
      <w:r>
        <w:rPr>
          <w:lang w:val="zh_CN" w:bidi="zh_CN"/>
        </w:rPr>
        <w:t>玛土撒拉</w:t>
      </w:r>
    </w:p>
    <w:p>
      <w:pPr>
        <w:pStyle w:val="ListBullet"/>
        <w:spacing w:line="240" w:lineRule="auto"/>
        <w:ind w:left="720"/>
      </w:pPr>
      <w:r>
        <w:rPr>
          <w:lang w:val="zh_CN" w:bidi="zh_CN"/>
        </w:rPr>
      </w:r>
      <w:r>
        <w:rPr>
          <w:lang w:val="zh_CN" w:bidi="zh_CN"/>
        </w:rPr>
        <w:t>拉麦</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含</w:t>
      </w:r>
    </w:p>
    <w:p>
      <w:pPr>
        <w:pStyle w:val="ListBullet"/>
        <w:spacing w:line="240" w:lineRule="auto"/>
        <w:ind w:left="720"/>
      </w:pPr>
      <w:r>
        <w:rPr>
          <w:lang w:val="zh_CN" w:bidi="zh_CN"/>
        </w:rPr>
      </w:r>
      <w:r>
        <w:rPr>
          <w:lang w:val="zh_CN" w:bidi="zh_CN"/>
        </w:rPr>
        <w:t>雅弗</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请在演出的某些时刻暂停一下，然后问扮演该角色的人："你有什么感受或想法？"扮演这个角色的人应该回答，如果他们是那个角色的话，他们会有什么感受或想法。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以下是这部戏剧演出以及可能回答的例子。</w:t>
      </w:r>
    </w:p>
    <w:p>
      <w:pPr/>
      <w:r>
        <w:rPr>
          <w:lang w:val="zh_CN" w:bidi="zh_CN"/>
        </w:rPr>
      </w:r>
      <w:r>
        <w:rPr>
          <w:lang w:val="zh_CN" w:bidi="zh_CN"/>
        </w:rPr>
        <w:t>这本书的作者说："这是亚当后裔的书面记录。 神按著祂的形像造人。 祂创造了男人和女人，并祝福他们。 祂称他们为人。"</w:t>
      </w:r>
    </w:p>
    <w:p>
      <w:pPr/>
      <w:r>
        <w:rPr>
          <w:lang w:val="zh_CN" w:bidi="zh_CN"/>
        </w:rPr>
      </w:r>
      <w:r>
        <w:rPr>
          <w:lang w:val="zh_CN" w:bidi="zh_CN"/>
        </w:rPr>
        <w:t>请在这里暂停表演。 问扮演男人和女人的演员："你们有什么感受或想法？" 你可能会听到这样的话："我很高兴与动物们不同"，"我很高兴能得到祝福。" 请重新开始表演。</w:t>
      </w:r>
    </w:p>
    <w:p>
      <w:pPr/>
      <w:r>
        <w:rPr>
          <w:lang w:val="zh_CN" w:bidi="zh_CN"/>
        </w:rPr>
      </w:r>
      <w:r>
        <w:rPr>
          <w:lang w:val="zh_CN" w:bidi="zh_CN"/>
        </w:rPr>
        <w:t>亚当一百三十岁时，生了一个儿子，这个儿子有亚当的形象。 他给他起名叫塞特。 生塞特之后，亚当又活了八百年，并生了其他儿子和女儿。 亚当活了九百三十岁，然后他死了。</w:t>
      </w:r>
    </w:p>
    <w:p>
      <w:pPr/>
      <w:r>
        <w:rPr>
          <w:lang w:val="zh_CN" w:bidi="zh_CN"/>
        </w:rPr>
      </w:r>
      <w:r>
        <w:rPr>
          <w:lang w:val="zh_CN" w:bidi="zh_CN"/>
        </w:rPr>
        <w:t>请在这里暂停表演。 问扮演亚当的演员："你有什么感受或想法？" 你可能会听到这样的话："我很感恩，神在我犯罪之后还让我活这么久"，"我为我有的所有孩子感到感恩和自豪！" 请重新开始表演。</w:t>
      </w:r>
    </w:p>
    <w:p>
      <w:pPr/>
      <w:r>
        <w:rPr>
          <w:lang w:val="zh_CN" w:bidi="zh_CN"/>
        </w:rPr>
      </w:r>
      <w:r>
        <w:rPr>
          <w:lang w:val="zh_CN" w:bidi="zh_CN"/>
        </w:rPr>
        <w:t>现在，请尝试用你对亚当所说的完全相同的话来描述塞特，但用塞特的名字来替换亚当，然后用以挪士的名字来替换塞特，以此类推到每个名字。 请确保你记得第一个儿子出生时每个男人都几岁，他又活了多少岁，以及每个男人一共活了多久。 请在塞特、以挪士、该南、玛勒列和雅列身上重复这个步骤。</w:t>
      </w:r>
    </w:p>
    <w:p>
      <w:pPr/>
      <w:r>
        <w:rPr>
          <w:lang w:val="zh_CN" w:bidi="zh_CN"/>
        </w:rPr>
      </w:r>
      <w:r>
        <w:rPr>
          <w:lang w:val="zh_CN" w:bidi="zh_CN"/>
        </w:rPr>
        <w:t>以诺六十五岁时，他生了玛土撒拉。 以诺生玛土撒拉之后，又活了三百年，他与神密切相处。 他还有其他的儿子和女儿。 以诺活了三百六十五岁，他与神密切相处。 然后有一天，他消失了，因为神把他带走了。 他没有死。</w:t>
      </w:r>
    </w:p>
    <w:p>
      <w:pPr/>
      <w:r>
        <w:rPr>
          <w:lang w:val="zh_CN" w:bidi="zh_CN"/>
        </w:rPr>
      </w:r>
      <w:r>
        <w:rPr>
          <w:lang w:val="zh_CN" w:bidi="zh_CN"/>
        </w:rPr>
        <w:t>请在这里暂停表演。 问扮演玛土撒拉的演员："你有什么感受或想法？" 你可能会听到这样的话："我爱神，我很高兴与祂在一起"，"我很惊讶，我不必死！" 请重新开始表演。</w:t>
      </w:r>
    </w:p>
    <w:p>
      <w:pPr/>
      <w:r>
        <w:rPr>
          <w:lang w:val="zh_CN" w:bidi="zh_CN"/>
        </w:rPr>
      </w:r>
      <w:r>
        <w:rPr>
          <w:lang w:val="zh_CN" w:bidi="zh_CN"/>
        </w:rPr>
        <w:t>玛土撒拉一百八十七岁时，他生了拉麦。 玛土撒拉生拉麦之后，又活了七百八十二年，他还有其他的儿子和女儿。 玛土撒拉活了九百六十九岁，然后他死了。</w:t>
      </w:r>
    </w:p>
    <w:p>
      <w:pPr/>
      <w:r>
        <w:rPr>
          <w:lang w:val="zh_CN" w:bidi="zh_CN"/>
        </w:rPr>
      </w:r>
      <w:r>
        <w:rPr>
          <w:lang w:val="zh_CN" w:bidi="zh_CN"/>
        </w:rPr>
        <w:t>拉麦一百八十二岁时，他生了一个儿子。 拉麦给他的儿子起名叫挪亚，因为他说："挪亚会使我们摆脱劳作，也不必痛苦地耕种这块被耶和华咒诅的土地。" 拉麦生挪亚之后，又活了五百九十五年，他还有其他的儿子和女儿。 拉麦活了七百七十七岁，然后他死了。</w:t>
      </w:r>
    </w:p>
    <w:p>
      <w:pPr/>
      <w:r>
        <w:rPr>
          <w:lang w:val="zh_CN" w:bidi="zh_CN"/>
        </w:rPr>
      </w:r>
      <w:r>
        <w:rPr>
          <w:lang w:val="zh_CN" w:bidi="zh_CN"/>
        </w:rPr>
        <w:t>请在这里暂停表演。 问扮演拉麦的演员："你有什么感受或想法？" 你可能会听到这样的话："我希望我的儿子挪亚会帮助我们得到安慰和救济"，"我可以看到我的儿子挪亚很特别"。 请重新开始表演。</w:t>
      </w:r>
    </w:p>
    <w:p>
      <w:pPr/>
      <w:r>
        <w:rPr>
          <w:lang w:val="zh_CN" w:bidi="zh_CN"/>
        </w:rPr>
      </w:r>
      <w:r>
        <w:rPr>
          <w:lang w:val="zh_CN" w:bidi="zh_CN"/>
        </w:rPr>
        <w:t>挪亚五百岁时，他生了闪、含和雅弗。</w:t>
      </w:r>
    </w:p>
    <w:p>
      <w:pPr>
        <w:pStyle w:val="Heading3"/>
      </w:pPr>
      <w:r>
        <w:rPr>
          <w:lang w:val="zh_CN" w:bidi="zh_CN"/>
        </w:rPr>
        <w:t>填补空白</w:t>
      </w:r>
    </w:p>
    <w:p>
      <w:pPr/>
      <w:r>
        <w:rPr>
          <w:lang w:val="zh_CN" w:bidi="zh_CN"/>
        </w:rPr>
      </w:r>
      <w:r>
        <w:rPr>
          <w:lang w:val="zh_CN" w:bidi="zh_CN"/>
        </w:rPr>
        <w:t>请使用最容易理解的译本来聆听创世记五章1至32节的音频。</w:t>
      </w:r>
    </w:p>
    <w:p>
      <w:pPr/>
      <w:r>
        <w:rPr>
          <w:lang w:val="zh_CN" w:bidi="zh_CN"/>
        </w:rPr>
      </w:r>
      <w:r>
        <w:rPr>
          <w:lang w:val="zh_CN" w:bidi="zh_CN"/>
        </w:rPr>
        <w:t>在这一步骤中，小组将讨论这段经文中的主词汇和词语。</w:t>
      </w:r>
    </w:p>
    <w:p>
      <w:pPr/>
      <w:r>
        <w:rPr>
          <w:lang w:val="zh_CN" w:bidi="zh_CN"/>
        </w:rPr>
      </w:r>
      <w:r>
        <w:rPr>
          <w:lang w:val="zh_CN" w:bidi="zh_CN"/>
        </w:rPr>
        <w:t>这段经文首先介绍了这样一个事实，即这是亚当的</w:t>
      </w:r>
      <w:r>
        <w:rPr>
          <w:b/>
          <w:lang w:val="zh_CN" w:bidi="zh_CN"/>
        </w:rPr>
        <w:t>世代</w:t>
      </w:r>
      <w:r>
        <w:rPr>
          <w:lang w:val="zh_CN" w:bidi="zh_CN"/>
        </w:rPr>
        <w:t>或后裔的书面记录。 在这种情况下，世代通常表明这是创世记中的一个新的部分。 在这个后裔的名单之后，将开始创世记中下一个主要故事，挪亚的故事。</w:t>
      </w:r>
    </w:p>
    <w:p>
      <w:pPr/>
      <w:r>
        <w:rPr>
          <w:lang w:val="zh_CN" w:bidi="zh_CN"/>
        </w:rPr>
      </w:r>
      <w:r>
        <w:rPr>
          <w:lang w:val="zh_CN" w:bidi="zh_CN"/>
        </w:rPr>
        <w:t>请在这里暂停，并以小组的形式讨论你将使用什么词或片语来表达世代。 请在主词汇表中查找</w:t>
      </w:r>
      <w:hyperlink r:id="rId30">
        <w:r>
          <w:rPr>
            <w:lang w:val="zh_CN" w:bidi="zh_CN"/>
          </w:rPr>
          <w:rPr>
            <w:color w:val="0000EE"/>
            <w:u w:val="single"/>
          </w:rPr>
          <w:t>世代</w:t>
        </w:r>
      </w:hyperlink>
      <w:r>
        <w:rPr>
          <w:lang w:val="zh_CN" w:bidi="zh_CN"/>
        </w:rPr>
        <w:t>这个词，以获取更多信息。 请在这里暂停音频。</w:t>
      </w:r>
    </w:p>
    <w:p>
      <w:pPr/>
      <w:r>
        <w:rPr>
          <w:lang w:val="zh_CN" w:bidi="zh_CN"/>
        </w:rPr>
      </w:r>
      <w:r>
        <w:rPr>
          <w:b/>
          <w:lang w:val="zh_CN" w:bidi="zh_CN"/>
        </w:rPr>
        <w:t>亚当</w:t>
      </w:r>
      <w:r>
        <w:rPr>
          <w:lang w:val="zh_CN" w:bidi="zh_CN"/>
        </w:rPr>
        <w:t>是神创造的第一个人的合宜的名字。</w:t>
      </w:r>
    </w:p>
    <w:p>
      <w:pPr/>
      <w:r>
        <w:rPr>
          <w:lang w:val="zh_CN" w:bidi="zh_CN"/>
        </w:rPr>
      </w:r>
      <w:r>
        <w:rPr>
          <w:lang w:val="zh_CN" w:bidi="zh_CN"/>
        </w:rPr>
        <w:t>神创造了人，或</w:t>
      </w:r>
      <w:r>
        <w:rPr>
          <w:b/>
          <w:lang w:val="zh_CN" w:bidi="zh_CN"/>
        </w:rPr>
        <w:t>人类</w:t>
      </w:r>
      <w:r>
        <w:rPr>
          <w:lang w:val="zh_CN" w:bidi="zh_CN"/>
        </w:rPr>
        <w:t>。 他称他们为人类，或人。 人类指的是男人和女人，它指的是一般的人。</w:t>
      </w:r>
    </w:p>
    <w:p>
      <w:pPr/>
      <w:r>
        <w:rPr>
          <w:lang w:val="zh_CN" w:bidi="zh_CN"/>
        </w:rPr>
      </w:r>
      <w:r>
        <w:rPr>
          <w:lang w:val="zh_CN" w:bidi="zh_CN"/>
        </w:rPr>
        <w:t>神</w:t>
      </w:r>
      <w:r>
        <w:rPr>
          <w:b/>
          <w:lang w:val="zh_CN" w:bidi="zh_CN"/>
        </w:rPr>
        <w:t>照著祂的形像</w:t>
      </w:r>
      <w:r>
        <w:rPr>
          <w:lang w:val="zh_CN" w:bidi="zh_CN"/>
        </w:rPr>
        <w:t>造了这些人。 请使用你在前面经文中所用的相同片语，并请留意，主词汇表中有</w:t>
      </w:r>
      <w:hyperlink r:id="rId15">
        <w:r>
          <w:rPr>
            <w:lang w:val="zh_CN" w:bidi="zh_CN"/>
          </w:rPr>
          <w:rPr>
            <w:color w:val="0000EE"/>
            <w:u w:val="single"/>
          </w:rPr>
          <w:t>神的形像</w:t>
        </w:r>
      </w:hyperlink>
      <w:r>
        <w:rPr>
          <w:lang w:val="zh_CN" w:bidi="zh_CN"/>
        </w:rPr>
        <w:t>这个词。</w:t>
      </w:r>
    </w:p>
    <w:p>
      <w:pPr/>
      <w:r>
        <w:rPr>
          <w:lang w:val="zh_CN" w:bidi="zh_CN"/>
        </w:rPr>
      </w:r>
      <w:r>
        <w:rPr>
          <w:lang w:val="zh_CN" w:bidi="zh_CN"/>
        </w:rPr>
        <w:t>神</w:t>
      </w:r>
      <w:r>
        <w:rPr>
          <w:b/>
          <w:lang w:val="zh_CN" w:bidi="zh_CN"/>
        </w:rPr>
        <w:t>祝福</w:t>
      </w:r>
      <w:r>
        <w:rPr>
          <w:lang w:val="zh_CN" w:bidi="zh_CN"/>
        </w:rPr>
        <w:t>祂所造的人。 请使用你前面的经文中所用的相同方式来翻译祝福的意思。 请参阅主词汇表，以获取更多关于</w:t>
      </w:r>
      <w:hyperlink r:id="rId16">
        <w:r>
          <w:rPr>
            <w:lang w:val="zh_CN" w:bidi="zh_CN"/>
          </w:rPr>
          <w:rPr>
            <w:color w:val="0000EE"/>
            <w:u w:val="single"/>
          </w:rPr>
          <w:t>祝福</w:t>
        </w:r>
      </w:hyperlink>
      <w:r>
        <w:rPr>
          <w:lang w:val="zh_CN" w:bidi="zh_CN"/>
        </w:rPr>
        <w:t>的信息。</w:t>
      </w:r>
    </w:p>
    <w:p>
      <w:pPr/>
      <w:r>
        <w:rPr>
          <w:lang w:val="zh_CN" w:bidi="zh_CN"/>
        </w:rPr>
      </w:r>
      <w:r>
        <w:rPr>
          <w:lang w:val="zh_CN" w:bidi="zh_CN"/>
        </w:rPr>
        <w:t>以诺与神有密切的</w:t>
      </w:r>
      <w:r>
        <w:rPr>
          <w:b/>
          <w:lang w:val="zh_CN" w:bidi="zh_CN"/>
        </w:rPr>
        <w:t>交通</w:t>
      </w:r>
      <w:r>
        <w:rPr>
          <w:lang w:val="zh_CN" w:bidi="zh_CN"/>
        </w:rPr>
        <w:t>。 这意味著以诺与神说话，并遵循祂的命令。</w:t>
      </w:r>
    </w:p>
    <w:p>
      <w:pPr/>
      <w:r>
        <w:rPr>
          <w:lang w:val="zh_CN" w:bidi="zh_CN"/>
        </w:rPr>
      </w:r>
      <w:r>
        <w:rPr>
          <w:lang w:val="zh_CN" w:bidi="zh_CN"/>
        </w:rPr>
        <w:t>在这段经文中使用了通用的词语来指</w:t>
      </w:r>
      <w:r>
        <w:rPr>
          <w:b/>
          <w:lang w:val="zh_CN" w:bidi="zh_CN"/>
        </w:rPr>
        <w:t>神</w:t>
      </w:r>
      <w:r>
        <w:rPr>
          <w:lang w:val="zh_CN" w:bidi="zh_CN"/>
        </w:rPr>
        <w:t>，除了在拉麦说话的时候。 拉麦在这里使用了神的专名，</w:t>
      </w:r>
      <w:r>
        <w:rPr>
          <w:b/>
          <w:lang w:val="zh_CN" w:bidi="zh_CN"/>
        </w:rPr>
        <w:t>耶和</w:t>
      </w:r>
      <w:r>
        <w:rPr>
          <w:lang w:val="zh_CN" w:bidi="zh_CN"/>
        </w:rPr>
        <w:t>华。他说挪亚要将使他们从耶和华所咒诅之土地的劳苦中得著安慰。请使用你前面所用的相同方式来翻译神和耶和华。 你可以查看到主词汇表，以获取更多关于</w:t>
      </w:r>
      <w:hyperlink r:id="rId28">
        <w:r>
          <w:rPr>
            <w:lang w:val="zh_CN" w:bidi="zh_CN"/>
          </w:rPr>
          <w:rPr>
            <w:color w:val="0000EE"/>
            <w:u w:val="single"/>
          </w:rPr>
          <w:t>神</w:t>
        </w:r>
      </w:hyperlink>
      <w:r>
        <w:rPr>
          <w:lang w:val="zh_CN" w:bidi="zh_CN"/>
        </w:rPr>
        <w:t>和</w:t>
      </w:r>
      <w:hyperlink r:id="rId31">
        <w:r>
          <w:rPr>
            <w:lang w:val="zh_CN" w:bidi="zh_CN"/>
          </w:rPr>
          <w:rPr>
            <w:color w:val="0000EE"/>
            <w:u w:val="single"/>
          </w:rPr>
          <w:t>耶和</w:t>
        </w:r>
      </w:hyperlink>
      <w:r>
        <w:rPr>
          <w:lang w:val="zh_CN" w:bidi="zh_CN"/>
        </w:rPr>
        <w:t>华这两个词的信息。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6:1–8</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在这个部分，请聆听创世记六章1至8节的音频，并将它记在心里。 聆听创世记六章1至8节三次，如果可能的话，请听三种不同的翻译版本。 然后，小组一起讨论以下问题：</w:t>
      </w:r>
    </w:p>
    <w:p>
      <w:pPr>
        <w:pStyle w:val="ListNumber"/>
        <w:numPr>
          <w:ilvl w:val="0"/>
          <w:numId w:val="2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请使用最容易理解的译本来聆听创世记6章1至8的音频。</w:t>
      </w:r>
    </w:p>
    <w:p>
      <w:pPr/>
      <w:r>
        <w:rPr>
          <w:lang w:val="zh_CN" w:bidi="zh_CN"/>
        </w:rPr>
      </w:r>
      <w:r>
        <w:rPr>
          <w:lang w:val="zh_CN" w:bidi="zh_CN"/>
        </w:rPr>
        <w:t>这段经文结束了洪水之前的亚当和他的后裔的叙述故事。 这个故事还向我们展示了，为什么在下一段经文中，神选择毁灭这地。</w:t>
      </w:r>
    </w:p>
    <w:p>
      <w:pPr/>
      <w:r>
        <w:rPr>
          <w:lang w:val="zh_CN" w:bidi="zh_CN"/>
        </w:rPr>
      </w:r>
      <w:r>
        <w:rPr>
          <w:lang w:val="zh_CN" w:bidi="zh_CN"/>
        </w:rPr>
        <w:t>我们从亚当和他的后裔的故事中看到，他们确实生了许多孩子，并且让全地充满了人。 这个故事的重点是女孩。 人的女儿们非常漂亮，这使得神的众子把这些女儿们当作他们的妻子。</w:t>
      </w:r>
    </w:p>
    <w:p>
      <w:pPr/>
      <w:r>
        <w:rPr>
          <w:lang w:val="zh_CN" w:bidi="zh_CN"/>
        </w:rPr>
      </w:r>
      <w:r>
        <w:rPr>
          <w:lang w:val="zh_CN" w:bidi="zh_CN"/>
        </w:rPr>
        <w:t>谁是神的众子？ 圣经学者们不知道。 有三种可能性。 神的众子可能是天使，他们娶了人间的女人。 然而，我们在圣经的其它地方没有看到天使结婚，所以这种可能性不是很大。 神的众子可能是王或王子，因为"神的众子"这个称呼已经被用来指皇室了。 神的众子可能是塞特的后裔，在这之前正是他的家谱。 塞特的家谱从神而来，因此可以被称为"神的众子"。 我们不确定是这些解释中的哪一个，所以最好是让"神的众子"保持模糊，就像现在这样。</w:t>
      </w:r>
    </w:p>
    <w:p>
      <w:pPr/>
      <w:r>
        <w:rPr>
          <w:lang w:val="zh_CN" w:bidi="zh_CN"/>
        </w:rPr>
      </w:r>
      <w:r>
        <w:rPr>
          <w:lang w:val="zh_CN" w:bidi="zh_CN"/>
        </w:rPr>
        <w:t>我们不知道神的众子是谁，但我们知道，他们和地上美丽的女子之间的婚姻，不是神所喜悦的。 我们知道这一点，是因为神说："我的灵不会长期留在人里面，或者不会长期与人互动。" 我们记得，神在创造人时，把祂的气息或灵吹进他们里面。 现在神说，祂不会让人们这么长时间的活著，不会让祂的气息留在他们身上。 他会把他们的天数，或最长的生命年数减少到一百二十年。 神会减少他们的年数，因为人是"必死的"，或者他们只是血肉之躯，并不是神圣的。 他们不是神明。 神说，人只是人，他们不完美，他们会犯罪。</w:t>
      </w:r>
    </w:p>
    <w:p>
      <w:pPr/>
      <w:r>
        <w:rPr>
          <w:lang w:val="zh_CN" w:bidi="zh_CN"/>
        </w:rPr>
      </w:r>
      <w:r>
        <w:rPr>
          <w:lang w:val="zh_CN" w:bidi="zh_CN"/>
        </w:rPr>
        <w:t>现在，这段经文描述了那段时间的生活。 尼腓林人是另一群人，我们不太了解他们。 在圣经的其它地方，尼腓林人这个名字指的是强壮的人或巨人。 这可能也是尼腓林人的意思。 所以现在我们有了尼腓林人，有神的众子所生的孩子，也有地上美丽的女子。 有人说，尼腓林人和神的众子所生的孩子是相同的，但他们可能是两群不同的人。 无论如何，尼腓林人都是有名的而且强壮的战士。</w:t>
      </w:r>
    </w:p>
    <w:p>
      <w:pPr/>
      <w:r>
        <w:rPr>
          <w:lang w:val="zh_CN" w:bidi="zh_CN"/>
        </w:rPr>
      </w:r>
      <w:r>
        <w:rPr>
          <w:lang w:val="zh_CN" w:bidi="zh_CN"/>
        </w:rPr>
        <w:t>请在这里暂停，并以翻译小组的形式讨论：请讲述你们文化中，有名的而且强壮的战士的故事。 这些战士是否被认为是品德高尚的人？ 你们如何描述他们？ 人们如何看待他们？ 请在这里暂停音频。</w:t>
      </w:r>
    </w:p>
    <w:p>
      <w:pPr/>
      <w:r>
        <w:rPr>
          <w:lang w:val="zh_CN" w:bidi="zh_CN"/>
        </w:rPr>
      </w:r>
      <w:r>
        <w:rPr>
          <w:lang w:val="zh_CN" w:bidi="zh_CN"/>
        </w:rPr>
        <w:t>因为人的邪恶，神决定把地上和天上所有的活物都除掉，或"抹去"。 神后悔造人，祂的心里充满了痛苦。 祂很伤心和悲伤，因为祂看到了他们的罪把他们带到哪里。 神并不是认为祂犯了错，相反，祂为人犯了罪或悖逆神而难过，而且悖逆给他们带来了许多痛苦。</w:t>
      </w:r>
    </w:p>
    <w:p>
      <w:pPr/>
      <w:r>
        <w:rPr>
          <w:lang w:val="zh_CN" w:bidi="zh_CN"/>
        </w:rPr>
      </w:r>
      <w:r>
        <w:rPr>
          <w:lang w:val="zh_CN" w:bidi="zh_CN"/>
        </w:rPr>
        <w:t>神偏爱挪亚，或者说神把恩典赐给挪亚。 这意味著神与挪亚有某种关系，挪亚努力跟随神，并且顺服神。 因为这种关系，神选择拯救挪亚和他的家人。 挪亚不是因为他的好行为而得到神的偏爱，相反，神选择了他，是因为神对他的恩典和怜悯。</w:t>
      </w:r>
    </w:p>
    <w:p>
      <w:pPr/>
      <w:r>
        <w:rPr>
          <w:lang w:val="zh_CN" w:bidi="zh_CN"/>
        </w:rPr>
      </w:r>
      <w:r>
        <w:rPr>
          <w:lang w:val="zh_CN" w:bidi="zh_CN"/>
        </w:rPr>
        <w:t>请在这里暂停，并以翻译小组的形式讨论：你们如何描述神和人之间的良好关系？ 当神或某人对别人显示恩惠时，他们为什么要这样做？ 他们做什么样的事来显示这种恩惠？ 请在这里暂停音频。</w:t>
      </w:r>
    </w:p>
    <w:p>
      <w:pPr>
        <w:pStyle w:val="Heading3"/>
      </w:pPr>
      <w:r>
        <w:rPr>
          <w:lang w:val="zh_CN" w:bidi="zh_CN"/>
        </w:rPr>
        <w:t>界定场景</w:t>
      </w:r>
    </w:p>
    <w:p>
      <w:pPr/>
      <w:r>
        <w:rPr>
          <w:lang w:val="zh_CN" w:bidi="zh_CN"/>
        </w:rPr>
      </w:r>
      <w:r>
        <w:rPr>
          <w:lang w:val="zh_CN" w:bidi="zh_CN"/>
        </w:rPr>
        <w:t>请使用最容易理解的译本来聆听创世记6章1至8的音频。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，神的众子娶了女子，神不喜悦。 神减少了人寿命的年数。</w:t>
      </w:r>
    </w:p>
    <w:p>
      <w:pPr/>
      <w:r>
        <w:rPr>
          <w:lang w:val="zh_CN" w:bidi="zh_CN"/>
        </w:rPr>
      </w:r>
      <w:r>
        <w:rPr>
          <w:b/>
          <w:lang w:val="zh_CN" w:bidi="zh_CN"/>
        </w:rPr>
        <w:t>在第二个场景中</w:t>
      </w:r>
      <w:r>
        <w:rPr>
          <w:lang w:val="zh_CN" w:bidi="zh_CN"/>
        </w:rPr>
        <w:t>，作者描述了地的状态。 尼腓林以及神的众子与女人所生的孩子，都在地上。</w:t>
      </w:r>
    </w:p>
    <w:p>
      <w:pPr/>
      <w:r>
        <w:rPr>
          <w:lang w:val="zh_CN" w:bidi="zh_CN"/>
        </w:rPr>
      </w:r>
      <w:r>
        <w:rPr>
          <w:b/>
          <w:lang w:val="zh_CN" w:bidi="zh_CN"/>
        </w:rPr>
        <w:t>在第三个场景中</w:t>
      </w:r>
      <w:r>
        <w:rPr>
          <w:lang w:val="zh_CN" w:bidi="zh_CN"/>
        </w:rPr>
        <w:t>，神后悔他造了人。 但是神偏爱挪亚。</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神的众子</w:t>
      </w:r>
    </w:p>
    <w:p>
      <w:pPr>
        <w:pStyle w:val="ListBullet"/>
        <w:spacing w:line="240" w:lineRule="auto"/>
        <w:ind w:left="720"/>
      </w:pPr>
      <w:r>
        <w:rPr>
          <w:lang w:val="zh_CN" w:bidi="zh_CN"/>
        </w:rPr>
      </w:r>
      <w:r>
        <w:rPr>
          <w:lang w:val="zh_CN" w:bidi="zh_CN"/>
        </w:rPr>
        <w:t>漂亮的人的女儿</w:t>
      </w:r>
    </w:p>
    <w:p>
      <w:pPr>
        <w:pStyle w:val="ListBullet"/>
        <w:spacing w:line="240" w:lineRule="auto"/>
        <w:ind w:left="720"/>
      </w:pPr>
      <w:r>
        <w:rPr>
          <w:lang w:val="zh_CN" w:bidi="zh_CN"/>
        </w:rPr>
      </w:r>
      <w:r>
        <w:rPr>
          <w:lang w:val="zh_CN" w:bidi="zh_CN"/>
        </w:rPr>
        <w:t>尼腓林</w:t>
      </w:r>
    </w:p>
    <w:p>
      <w:pPr>
        <w:pStyle w:val="ListBullet"/>
        <w:spacing w:line="240" w:lineRule="auto"/>
        <w:ind w:left="720"/>
      </w:pPr>
      <w:r>
        <w:rPr>
          <w:lang w:val="zh_CN" w:bidi="zh_CN"/>
        </w:rPr>
      </w:r>
      <w:r>
        <w:rPr>
          <w:lang w:val="zh_CN" w:bidi="zh_CN"/>
        </w:rPr>
        <w:t>神的众子和人的女儿所生的强大、有名的孩子</w:t>
      </w:r>
    </w:p>
    <w:p>
      <w:pPr>
        <w:pStyle w:val="ListBullet"/>
        <w:spacing w:line="240" w:lineRule="auto"/>
        <w:ind w:left="720"/>
      </w:pPr>
      <w:r>
        <w:rPr>
          <w:lang w:val="zh_CN" w:bidi="zh_CN"/>
        </w:rPr>
      </w:r>
      <w:r>
        <w:rPr>
          <w:lang w:val="zh_CN" w:bidi="zh_CN"/>
        </w:rPr>
        <w:t>挪亚</w:t>
      </w:r>
    </w:p>
    <w:p>
      <w:pPr/>
      <w:r>
        <w:rPr>
          <w:lang w:val="zh_CN" w:bidi="zh_CN"/>
        </w:rPr>
      </w:r>
      <w:r>
        <w:rPr>
          <w:lang w:val="zh_CN" w:bidi="zh_CN"/>
        </w:rPr>
        <w:t>请以小组的形式，注意这段经文背景中的这些部分。</w:t>
      </w:r>
    </w:p>
    <w:p>
      <w:pPr/>
      <w:r>
        <w:rPr>
          <w:lang w:val="zh_CN" w:bidi="zh_CN"/>
        </w:rPr>
      </w:r>
      <w:r>
        <w:rPr>
          <w:lang w:val="zh_CN" w:bidi="zh_CN"/>
        </w:rPr>
        <w:t>这个故事开始时，描述人们填满了"地的表面"，或者有很多人住在地上。 人们生女儿和儿子，但这个故事的重点是那些嫁给神的众子的女儿们。 这就是为什么在这里只提到女儿。</w:t>
      </w:r>
    </w:p>
    <w:p>
      <w:pPr/>
      <w:r>
        <w:rPr>
          <w:lang w:val="zh_CN" w:bidi="zh_CN"/>
        </w:rPr>
      </w:r>
      <w:r>
        <w:rPr>
          <w:lang w:val="zh_CN" w:bidi="zh_CN"/>
        </w:rPr>
        <w:t>尽管我们不知道神的众子是谁，但从这段经文中可以清楚地看到，神不喜欢这些婚姻。 神的众子只是任意娶他们想要的人为妻，不遵循正常的婚姻习俗。 神说，祂的灵，或者祂所赐给人的生命，不会像以前那样长久地在人身上。 神说，人不过是"必死的"，或只是"人"，而不是神。 所以神把生命的长度减少到一百二十岁。</w:t>
      </w:r>
    </w:p>
    <w:p>
      <w:pPr/>
      <w:r>
        <w:rPr>
          <w:lang w:val="zh_CN" w:bidi="zh_CN"/>
        </w:rPr>
      </w:r>
      <w:r>
        <w:rPr>
          <w:lang w:val="zh_CN" w:bidi="zh_CN"/>
        </w:rPr>
        <w:t>在第二个场景中，神描述了在这段时间内谁还活著。 这部分以"在那些日子里"开始。 尼腓利和神的众子们的孩子，指的可能是同一种人，也可能不是同一种人。 无论如何，尼腓林和神的众子们的孩子们都是当时的英雄和强大的战士。</w:t>
      </w:r>
    </w:p>
    <w:p>
      <w:pPr/>
      <w:r>
        <w:rPr>
          <w:lang w:val="zh_CN" w:bidi="zh_CN"/>
        </w:rPr>
      </w:r>
      <w:r>
        <w:rPr>
          <w:lang w:val="zh_CN" w:bidi="zh_CN"/>
        </w:rPr>
        <w:t>在第三个场景中，神看到了人的罪恶，或邪恶。 换句话说，他看见人不断做坏事，并悖逆祂。 此外，神看到，甚至他们的想法和意图，或他们心里的想法，都是坏的。 在那个时候，神做出一个决定。 你甚至可以说："神决定"，而不是"神说他要把人除灭。" 神改变了祂的想法，希望祂从未造人。 神很伤心。</w:t>
      </w:r>
    </w:p>
    <w:p>
      <w:pPr/>
      <w:r>
        <w:rPr>
          <w:lang w:val="zh_CN" w:bidi="zh_CN"/>
        </w:rPr>
      </w:r>
      <w:r>
        <w:rPr>
          <w:lang w:val="zh_CN" w:bidi="zh_CN"/>
        </w:rPr>
        <w:t>请在这里暂停，并以翻译小组的形式讨论：你们如何用你们的语言讨论一个人的悲伤？ 你们使用什么词或片语来描述这种悲伤？ 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请使用最容易理解的译本来聆听创世记六章1至8的音频。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神的众子</w:t>
      </w:r>
    </w:p>
    <w:p>
      <w:pPr>
        <w:pStyle w:val="ListBullet"/>
        <w:spacing w:line="240" w:lineRule="auto"/>
        <w:ind w:left="720"/>
      </w:pPr>
      <w:r>
        <w:rPr>
          <w:lang w:val="zh_CN" w:bidi="zh_CN"/>
        </w:rPr>
      </w:r>
      <w:r>
        <w:rPr>
          <w:lang w:val="zh_CN" w:bidi="zh_CN"/>
        </w:rPr>
        <w:t>漂亮的人的女儿</w:t>
      </w:r>
    </w:p>
    <w:p>
      <w:pPr>
        <w:pStyle w:val="ListBullet"/>
        <w:spacing w:line="240" w:lineRule="auto"/>
        <w:ind w:left="720"/>
      </w:pPr>
      <w:r>
        <w:rPr>
          <w:lang w:val="zh_CN" w:bidi="zh_CN"/>
        </w:rPr>
      </w:r>
      <w:r>
        <w:rPr>
          <w:lang w:val="zh_CN" w:bidi="zh_CN"/>
        </w:rPr>
        <w:t>尼腓林</w:t>
      </w:r>
    </w:p>
    <w:p>
      <w:pPr>
        <w:pStyle w:val="ListBullet"/>
        <w:spacing w:line="240" w:lineRule="auto"/>
        <w:ind w:left="720"/>
      </w:pPr>
      <w:r>
        <w:rPr>
          <w:lang w:val="zh_CN" w:bidi="zh_CN"/>
        </w:rPr>
      </w:r>
      <w:r>
        <w:rPr>
          <w:lang w:val="zh_CN" w:bidi="zh_CN"/>
        </w:rPr>
        <w:t>神的众子和人的女儿所生的后代，是勇猛、有名望的人</w:t>
      </w:r>
    </w:p>
    <w:p>
      <w:pPr>
        <w:pStyle w:val="ListBullet"/>
        <w:spacing w:line="240" w:lineRule="auto"/>
        <w:ind w:left="720"/>
      </w:pPr>
      <w:r>
        <w:rPr>
          <w:lang w:val="zh_CN" w:bidi="zh_CN"/>
        </w:rPr>
      </w:r>
      <w:r>
        <w:rPr>
          <w:lang w:val="zh_CN" w:bidi="zh_CN"/>
        </w:rPr>
        <w:t>挪亚</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请在演出的某些时刻暂停一下，然后问扮演该角色的人："你有什么感受或想法？"扮演这个角色的人应该回答，如果他们是那个角色的话，他们会有什么感受或想法。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以下是这部戏剧演出以及可能回答的例子。</w:t>
      </w:r>
    </w:p>
    <w:p>
      <w:pPr/>
      <w:r>
        <w:rPr>
          <w:lang w:val="zh_CN" w:bidi="zh_CN"/>
        </w:rPr>
      </w:r>
      <w:r>
        <w:rPr>
          <w:lang w:val="zh_CN" w:bidi="zh_CN"/>
        </w:rPr>
        <w:t>人在地上繁衍，也生女儿。 神的众子看到这些女儿们很漂亮。 他们娶她们为妻。 神不高兴。 祂说："我的灵不会长久与他们同在，因为他们是犯了罪的人。 在将来，人的寿命不会超过一百二十岁。"</w:t>
      </w:r>
    </w:p>
    <w:p>
      <w:pPr/>
      <w:r>
        <w:rPr>
          <w:lang w:val="zh_CN" w:bidi="zh_CN"/>
        </w:rPr>
      </w:r>
      <w:r>
        <w:rPr>
          <w:lang w:val="zh_CN" w:bidi="zh_CN"/>
        </w:rPr>
        <w:t>请在这里暂停表演。 问扮演神的演员："你有什么感受或想法？" 你可能会听到这样的话："看到人们这样生活，我很难过"，"希望我有更长的时间和人们在一起，但他们不应该在他们的罪中活这么久。" 请重新开始表演。</w:t>
      </w:r>
    </w:p>
    <w:p>
      <w:pPr/>
      <w:r>
        <w:rPr>
          <w:lang w:val="zh_CN" w:bidi="zh_CN"/>
        </w:rPr>
      </w:r>
      <w:r>
        <w:rPr>
          <w:lang w:val="zh_CN" w:bidi="zh_CN"/>
        </w:rPr>
        <w:t>在那些日子里，巨人尼腓林人住在地上。 神的众子和女人所生的孩子，成了地上的英雄和著名的战士。</w:t>
      </w:r>
    </w:p>
    <w:p>
      <w:pPr/>
      <w:r>
        <w:rPr>
          <w:lang w:val="zh_CN" w:bidi="zh_CN"/>
        </w:rPr>
      </w:r>
      <w:r>
        <w:rPr>
          <w:lang w:val="zh_CN" w:bidi="zh_CN"/>
        </w:rPr>
        <w:t>请在这里暂停表演。 请问扮演这些人的演员："你们有什么感受或想法？" 你可能会听到这样的话："看，我们多么强壮！ 我们不需要神！" 请重新开始表演。</w:t>
      </w:r>
    </w:p>
    <w:p>
      <w:pPr/>
      <w:r>
        <w:rPr>
          <w:lang w:val="zh_CN" w:bidi="zh_CN"/>
        </w:rPr>
      </w:r>
      <w:r>
        <w:rPr>
          <w:lang w:val="zh_CN" w:bidi="zh_CN"/>
        </w:rPr>
        <w:t>神看到人有多么邪恶。 祂看到他们的想法和意图总是邪恶。 祂为祂造了他们而难过，他非常难过。 神说："我必彻底毁灭我所造的人。 我必要毁灭一切活物，包括人，地上所有的牲畜，以及所有的鸟。 我为我造了他们而难过。" 但是神恩待挪亚。</w:t>
      </w:r>
    </w:p>
    <w:p>
      <w:pPr/>
      <w:r>
        <w:rPr>
          <w:lang w:val="zh_CN" w:bidi="zh_CN"/>
        </w:rPr>
      </w:r>
      <w:r>
        <w:rPr>
          <w:lang w:val="zh_CN" w:bidi="zh_CN"/>
        </w:rPr>
        <w:t>请在这里暂停表演。 问扮演神的演员："你有什么感受或想法？" 你可能会听到这样的话："我心碎了"，"我很受鼓舞，至少有一个人爱我。"</w:t>
      </w:r>
    </w:p>
    <w:p>
      <w:pPr>
        <w:pStyle w:val="Heading3"/>
      </w:pPr>
      <w:r>
        <w:rPr>
          <w:lang w:val="zh_CN" w:bidi="zh_CN"/>
        </w:rPr>
        <w:t>填补空白</w:t>
      </w:r>
    </w:p>
    <w:p>
      <w:pPr/>
      <w:r>
        <w:rPr>
          <w:lang w:val="zh_CN" w:bidi="zh_CN"/>
        </w:rPr>
      </w:r>
      <w:r>
        <w:rPr>
          <w:lang w:val="zh_CN" w:bidi="zh_CN"/>
        </w:rPr>
        <w:t>请使用最容易理解的译本来聆听创世记6章1至8的音频。</w:t>
      </w:r>
    </w:p>
    <w:p>
      <w:pPr/>
      <w:r>
        <w:rPr>
          <w:lang w:val="zh_CN" w:bidi="zh_CN"/>
        </w:rPr>
      </w:r>
      <w:r>
        <w:rPr>
          <w:lang w:val="zh_CN" w:bidi="zh_CN"/>
        </w:rPr>
        <w:t>在这一步骤中，小组将讨论这段经文中的主词汇和词语。</w:t>
      </w:r>
    </w:p>
    <w:p>
      <w:pPr/>
      <w:r>
        <w:rPr>
          <w:lang w:val="zh_CN" w:bidi="zh_CN"/>
        </w:rPr>
      </w:r>
      <w:r>
        <w:rPr>
          <w:lang w:val="zh_CN" w:bidi="zh_CN"/>
        </w:rPr>
        <w:t>当人增多的时候，</w:t>
      </w:r>
      <w:r>
        <w:rPr>
          <w:b/>
          <w:lang w:val="zh_CN" w:bidi="zh_CN"/>
        </w:rPr>
        <w:t>神的众子</w:t>
      </w:r>
      <w:r>
        <w:rPr>
          <w:lang w:val="zh_CN" w:bidi="zh_CN"/>
        </w:rPr>
        <w:t>娶了美丽的人间女子。 我们不知道"神的众子"指的是谁。 神的众子并不是指创造者神的亲生儿子。 有三种可能性。 神的众子可能是天使，他们娶了人间的女人。 然而，我们在圣经的其它地方没有看到天使结婚，所以这种可能性不是很大。 神的众子可能是王或王子，因为"神的众子"这个称呼已经被用来指皇室了。 神的众子可能是塞特的后裔，在这之前正是他的家谱。 塞特的家谱从神而来，因此可以被称为"神的众子"。 这些解释都不确定，所以最好让"神的众子"保持模糊，就像经文里一样。</w:t>
      </w:r>
    </w:p>
    <w:p>
      <w:pPr/>
      <w:r>
        <w:rPr>
          <w:lang w:val="zh_CN" w:bidi="zh_CN"/>
        </w:rPr>
      </w:r>
      <w:r>
        <w:rPr>
          <w:lang w:val="zh_CN" w:bidi="zh_CN"/>
        </w:rPr>
        <w:t>请在这里暂停，并以翻译小组的形式讨论：在这个故事中，你们将如何谈论</w:t>
      </w:r>
      <w:r>
        <w:rPr>
          <w:b/>
          <w:lang w:val="zh_CN" w:bidi="zh_CN"/>
        </w:rPr>
        <w:t>神的众子</w:t>
      </w:r>
      <w:r>
        <w:rPr>
          <w:lang w:val="zh_CN" w:bidi="zh_CN"/>
        </w:rPr>
        <w:t>？ 请在这里暂停音频。</w:t>
      </w:r>
    </w:p>
    <w:p>
      <w:pPr/>
      <w:r>
        <w:rPr>
          <w:lang w:val="zh_CN" w:bidi="zh_CN"/>
        </w:rPr>
      </w:r>
      <w:r>
        <w:rPr>
          <w:lang w:val="zh_CN" w:bidi="zh_CN"/>
        </w:rPr>
        <w:t>神的众子任意</w:t>
      </w:r>
      <w:r>
        <w:rPr>
          <w:b/>
          <w:lang w:val="zh_CN" w:bidi="zh_CN"/>
        </w:rPr>
        <w:t>娶</w:t>
      </w:r>
      <w:r>
        <w:rPr>
          <w:lang w:val="zh_CN" w:bidi="zh_CN"/>
        </w:rPr>
        <w:t>任何漂亮的女人。 很明显，神的众子没有遵循正常的婚姻习俗。 只要是他们想要的女人，他们就娶来作妻子。</w:t>
      </w:r>
    </w:p>
    <w:p>
      <w:pPr/>
      <w:r>
        <w:rPr>
          <w:lang w:val="zh_CN" w:bidi="zh_CN"/>
        </w:rPr>
      </w:r>
      <w:r>
        <w:rPr>
          <w:lang w:val="zh_CN" w:bidi="zh_CN"/>
        </w:rPr>
        <w:t>然后</w:t>
      </w:r>
      <w:r>
        <w:rPr>
          <w:b/>
          <w:lang w:val="zh_CN" w:bidi="zh_CN"/>
        </w:rPr>
        <w:t>耶和</w:t>
      </w:r>
      <w:r>
        <w:rPr>
          <w:lang w:val="zh_CN" w:bidi="zh_CN"/>
        </w:rPr>
        <w:t>华或"主"说："我的灵不会这么长时间地容忍人类。" 在这段经文中，神的名字是耶和华。 请使用你在前面的经文中所用的相同方式来翻译耶和华。 请参阅主词汇表，以获取更多关于</w:t>
      </w:r>
      <w:hyperlink r:id="rId22">
        <w:r>
          <w:rPr>
            <w:lang w:val="zh_CN" w:bidi="zh_CN"/>
          </w:rPr>
          <w:rPr>
            <w:color w:val="0000EE"/>
            <w:u w:val="single"/>
          </w:rPr>
          <w:t>耶和</w:t>
        </w:r>
      </w:hyperlink>
      <w:r>
        <w:rPr>
          <w:lang w:val="zh_CN" w:bidi="zh_CN"/>
        </w:rPr>
        <w:t>华的信息。</w:t>
      </w:r>
    </w:p>
    <w:p>
      <w:pPr/>
      <w:r>
        <w:rPr>
          <w:lang w:val="zh_CN" w:bidi="zh_CN"/>
        </w:rPr>
      </w:r>
      <w:r>
        <w:rPr>
          <w:lang w:val="zh_CN" w:bidi="zh_CN"/>
        </w:rPr>
        <w:t>当神说到"我的灵"时，在这种情况下，</w:t>
      </w:r>
      <w:r>
        <w:rPr>
          <w:b/>
          <w:lang w:val="zh_CN" w:bidi="zh_CN"/>
        </w:rPr>
        <w:t>灵</w:t>
      </w:r>
      <w:r>
        <w:rPr>
          <w:lang w:val="zh_CN" w:bidi="zh_CN"/>
        </w:rPr>
        <w:t>可能指的是神在创造亚当时给他的赐生命的灵。 你可以把它翻译成"我那使人活著的灵"，或"我赐生命的大能"。 灵与神关系如此密切，所以你可以直接说："我不再容忍人类。" 请使用你在前面的经文中所用的相同方式来翻译灵。 有关神的灵的更多信息，请参阅主词汇表中的</w:t>
      </w:r>
      <w:hyperlink r:id="rId14">
        <w:r>
          <w:rPr>
            <w:lang w:val="zh_CN" w:bidi="zh_CN"/>
          </w:rPr>
          <w:rPr>
            <w:color w:val="0000EE"/>
            <w:u w:val="single"/>
          </w:rPr>
          <w:t>圣灵</w:t>
        </w:r>
      </w:hyperlink>
      <w:r>
        <w:rPr>
          <w:lang w:val="zh_CN" w:bidi="zh_CN"/>
        </w:rPr>
        <w:t>。</w:t>
      </w:r>
    </w:p>
    <w:p>
      <w:pPr/>
      <w:r>
        <w:rPr>
          <w:lang w:val="zh_CN" w:bidi="zh_CN"/>
        </w:rPr>
      </w:r>
      <w:r>
        <w:rPr>
          <w:lang w:val="zh_CN" w:bidi="zh_CN"/>
        </w:rPr>
        <w:t>神说，祂不会忍受人，或继续与人一起生活，因为他们只是</w:t>
      </w:r>
      <w:r>
        <w:rPr>
          <w:b/>
          <w:lang w:val="zh_CN" w:bidi="zh_CN"/>
        </w:rPr>
        <w:t>必死的血肉</w:t>
      </w:r>
      <w:r>
        <w:rPr>
          <w:lang w:val="zh_CN" w:bidi="zh_CN"/>
        </w:rPr>
        <w:t>。 必死的血肉简单地指出一个事实，人不是神圣的，他们最终会死，他们违背神。</w:t>
      </w:r>
    </w:p>
    <w:p>
      <w:pPr/>
      <w:r>
        <w:rPr>
          <w:lang w:val="zh_CN" w:bidi="zh_CN"/>
        </w:rPr>
      </w:r>
      <w:r>
        <w:rPr>
          <w:lang w:val="zh_CN" w:bidi="zh_CN"/>
        </w:rPr>
        <w:t>在这段时间内，巨人</w:t>
      </w:r>
      <w:r>
        <w:rPr>
          <w:b/>
          <w:lang w:val="zh_CN" w:bidi="zh_CN"/>
        </w:rPr>
        <w:t>尼腓林人</w:t>
      </w:r>
      <w:r>
        <w:rPr>
          <w:lang w:val="zh_CN" w:bidi="zh_CN"/>
        </w:rPr>
        <w:t>住在地上。 尼腓林是一群人的通用名称，在圣经的其它地方也可以找到。 然而在这里，尼腓林人活在洪水之前，他们会在后来的洪水中被杀死。 这意味著这个词必须只是一个通用词，指那些被视为巨人或强大战士的人。</w:t>
      </w:r>
    </w:p>
    <w:p>
      <w:pPr/>
      <w:r>
        <w:rPr>
          <w:lang w:val="zh_CN" w:bidi="zh_CN"/>
        </w:rPr>
      </w:r>
      <w:r>
        <w:rPr>
          <w:lang w:val="zh_CN" w:bidi="zh_CN"/>
        </w:rPr>
        <w:t>神看到人们所想或所做的一切都是罪恶或邪恶。 祂后悔造了他们。 神的</w:t>
      </w:r>
      <w:r>
        <w:rPr>
          <w:b/>
          <w:lang w:val="zh_CN" w:bidi="zh_CN"/>
        </w:rPr>
        <w:t>心碎了</w:t>
      </w:r>
      <w:r>
        <w:rPr>
          <w:lang w:val="zh_CN" w:bidi="zh_CN"/>
        </w:rPr>
        <w:t>，这意味著神非常伤心。 神说，祂要把人</w:t>
      </w:r>
      <w:r>
        <w:rPr>
          <w:b/>
          <w:lang w:val="zh_CN" w:bidi="zh_CN"/>
        </w:rPr>
        <w:t>从地的表面</w:t>
      </w:r>
      <w:r>
        <w:rPr>
          <w:lang w:val="zh_CN" w:bidi="zh_CN"/>
        </w:rPr>
        <w:t>上抹去。 这意味著神会彻底毁灭人。 神继续说，祂会彻底毁灭地上所有的活物，包括干地上的大动物和小动物，以及所有的鸟。</w:t>
      </w:r>
    </w:p>
    <w:p>
      <w:pPr/>
      <w:r>
        <w:rPr>
          <w:lang w:val="zh_CN" w:bidi="zh_CN"/>
        </w:rPr>
      </w:r>
      <w:r>
        <w:rPr>
          <w:lang w:val="zh_CN" w:bidi="zh_CN"/>
        </w:rPr>
        <w:t>然而，</w:t>
      </w:r>
      <w:r>
        <w:rPr>
          <w:b/>
          <w:lang w:val="zh_CN" w:bidi="zh_CN"/>
        </w:rPr>
        <w:t>挪亚得到了神的恩惠</w:t>
      </w:r>
      <w:r>
        <w:rPr>
          <w:lang w:val="zh_CN" w:bidi="zh_CN"/>
        </w:rPr>
        <w:t>。 挪亚使神喜悦。 我们从下一段经文中知道，挪亚顺服神，并与祂有良好的关系。</w:t>
      </w:r>
    </w:p>
    <w:p>
      <w:pPr/>
      <w:r>
        <w:rPr>
          <w:lang w:val="zh_CN" w:bidi="zh_CN"/>
        </w:rPr>
      </w:r>
      <w:r>
        <w:rPr>
          <w:lang w:val="zh_CN" w:bidi="zh_CN"/>
        </w:rPr>
        <w:t>请在这里暂停，并在你的语言小组中讨论：当有人喜悦别人时，你们如何谈论？ 如果一个人想让别人高兴，他会做什么样的事？挪亚得到了神的恩惠，你们如何谈论它？</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6:9–22</w:t>
      </w:r>
      <w:r>
        <w:rPr>
          <w:lang w:val="zh_CN" w:bidi="zh_CN"/>
        </w:rPr>
      </w:r>
    </w:p>
    <w:p>
      <w:pPr>
        <w:pStyle w:val="Heading3"/>
      </w:pPr>
      <w:r>
        <w:rPr>
          <w:lang w:val="zh_CN" w:bidi="zh_CN"/>
        </w:rPr>
        <w:t>聆听话语与铭记于心</w:t>
      </w:r>
    </w:p>
    <w:p>
      <w:pPr/>
      <w:r>
        <w:rPr>
          <w:lang w:val="zh_CN" w:bidi="zh_CN"/>
        </w:rPr>
      </w:r>
      <w:r>
        <w:rPr>
          <w:lang w:val="zh_CN" w:bidi="zh_CN"/>
        </w:rPr>
        <w:t>请聆听创世记六章9至22节的音频，并将它记在心里。 聆听经文三次（如果可能的话，请听三种不同的翻译版本）。然后以小组的形式来讨论以下的问题：</w:t>
      </w:r>
    </w:p>
    <w:p>
      <w:pPr>
        <w:pStyle w:val="ListNumber"/>
        <w:numPr>
          <w:ilvl w:val="0"/>
          <w:numId w:val="2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在叙述亚当和夏娃悖逆神，被赶离神为他们预备的特别园子之后，经文接著提到他们生了孩子。那些孩子也有了孩子。 人开始充满这地。 这些人不顺从神。 他们败坏而且暴力。 这意味著他们做事的时候不诚实。 败坏也指某样东西变坏或腐烂。 暴力指的是他们使用武力。 神看见人的败坏，就决定消灭他们这一切都发生在挪亚的故事开始之前。</w:t>
      </w:r>
    </w:p>
    <w:p>
      <w:pPr/>
      <w:r>
        <w:rPr>
          <w:lang w:val="zh_CN" w:bidi="zh_CN"/>
        </w:rPr>
      </w:r>
      <w:r>
        <w:rPr>
          <w:lang w:val="zh_CN" w:bidi="zh_CN"/>
        </w:rPr>
        <w:t>挪亚的故事讲述的是神如何毁灭受造的人和动物，却拯救了挪亚、他的家人和一些动物。 创世记的作者不止一次地说到挪亚的故事。 每次作者都补充更多的细节。 这与作者讲述创造的故事的方式相似。 这是第一次讲到挪亚的故事。</w:t>
      </w:r>
    </w:p>
    <w:p>
      <w:pPr/>
      <w:r>
        <w:rPr>
          <w:lang w:val="zh_CN" w:bidi="zh_CN"/>
        </w:rPr>
      </w:r>
      <w:r>
        <w:rPr>
          <w:lang w:val="zh_CN" w:bidi="zh_CN"/>
        </w:rPr>
        <w:t>故事的开头说，这些是挪亚的世代。 这个片语在创世记中被多次使用。 挪亚的故事是第二次使用这个片语。 它通常用于一个主要人物的故事的开始。 在这个故事中，我们了解挪亚。</w:t>
      </w:r>
    </w:p>
    <w:p>
      <w:pPr/>
      <w:r>
        <w:rPr>
          <w:lang w:val="zh_CN" w:bidi="zh_CN"/>
        </w:rPr>
      </w:r>
      <w:r>
        <w:rPr>
          <w:lang w:val="zh_CN" w:bidi="zh_CN"/>
        </w:rPr>
        <w:t>我们不知道挪亚住在哪里。 我们稍后会看到，船靠岸的山坡，在现在的土耳其境内。 有些人认为挪亚住在底格里斯河和幼发拉底河之间的地区。</w:t>
      </w:r>
    </w:p>
    <w:p>
      <w:pPr/>
      <w:r>
        <w:rPr>
          <w:lang w:val="zh_CN" w:bidi="zh_CN"/>
        </w:rPr>
      </w:r>
      <w:r>
        <w:rPr>
          <w:lang w:val="zh_CN" w:bidi="zh_CN"/>
        </w:rPr>
        <w:t>请展示这个地区的地图，包括亚拉腊山所在的土耳其地区。 这张地图会包括底格里斯河和幼发拉底河。</w:t>
      </w:r>
    </w:p>
    <w:p>
      <w:pPr/>
      <w:r>
        <w:rPr>
          <w:lang w:val="zh_CN" w:bidi="zh_CN"/>
        </w:rPr>
      </w:r>
      <w:r>
        <w:rPr>
          <w:lang w:val="zh_CN" w:bidi="zh_CN"/>
        </w:rPr>
        <w:t>挪亚是一个好人。 这个故事说，他是个义人，没有瑕疵。 这意味著挪亚与神有一个正确的关系。</w:t>
      </w:r>
    </w:p>
    <w:p>
      <w:pPr/>
      <w:r>
        <w:rPr>
          <w:lang w:val="zh_CN" w:bidi="zh_CN"/>
        </w:rPr>
      </w:r>
      <w:r>
        <w:rPr>
          <w:lang w:val="zh_CN" w:bidi="zh_CN"/>
        </w:rPr>
        <w:t>请描述一种你认为是亲密的团契关系。</w:t>
      </w:r>
    </w:p>
    <w:p>
      <w:pPr/>
      <w:r>
        <w:rPr>
          <w:lang w:val="zh_CN" w:bidi="zh_CN"/>
        </w:rPr>
      </w:r>
      <w:r>
        <w:rPr>
          <w:lang w:val="zh_CN" w:bidi="zh_CN"/>
        </w:rPr>
        <w:t>挪亚遵行神的道路。 挪亚不是完美的。 挪亚确实有时不遵从神。 神看挪亚是一个好人。 挪亚已经结婚了，有三个成年儿子，名叫闪、含和雅弗。 每个儿子也都结婚了。</w:t>
      </w:r>
    </w:p>
    <w:p>
      <w:pPr/>
      <w:r>
        <w:rPr>
          <w:lang w:val="zh_CN" w:bidi="zh_CN"/>
        </w:rPr>
      </w:r>
      <w:r>
        <w:rPr>
          <w:lang w:val="zh_CN" w:bidi="zh_CN"/>
        </w:rPr>
        <w:t>在之前的经文中，挪亚已经五百岁了。 挪亚进入船后，雨开始下起来，那时他六百岁。 我们不知道挪亚花了多久时间才造成这艘船。 这个故事中没有提到挪亚的年龄，但在其他故事中提到了他的年龄。</w:t>
      </w:r>
    </w:p>
    <w:p>
      <w:pPr/>
      <w:r>
        <w:rPr>
          <w:lang w:val="zh_CN" w:bidi="zh_CN"/>
        </w:rPr>
      </w:r>
      <w:r>
        <w:rPr>
          <w:lang w:val="zh_CN" w:bidi="zh_CN"/>
        </w:rPr>
        <w:t>神来到挪亚面前，对挪亚说："我决定消灭所有的活物。 他们都是暴力的，或做暴力的事情。" 神使用败坏这个词，意思是坏的或腐烂的东西。 它也可以指人是败坏的，做坏的或邪恶的事。</w:t>
      </w:r>
    </w:p>
    <w:p>
      <w:pPr/>
      <w:r>
        <w:rPr>
          <w:lang w:val="zh_CN" w:bidi="zh_CN"/>
        </w:rPr>
      </w:r>
      <w:r>
        <w:rPr>
          <w:lang w:val="zh_CN" w:bidi="zh_CN"/>
        </w:rPr>
        <w:t>请想象一下其他人在做什么。 他们可能做了哪些事，导致神对他们如此生气？ 你认为挪亚做了什么事，使得神把挪亚看作是没有瑕疵的义人？ 挪亚与其他人有什么不同？</w:t>
      </w:r>
    </w:p>
    <w:p>
      <w:pPr/>
      <w:r>
        <w:rPr>
          <w:lang w:val="zh_CN" w:bidi="zh_CN"/>
        </w:rPr>
      </w:r>
      <w:r>
        <w:rPr>
          <w:lang w:val="zh_CN" w:bidi="zh_CN"/>
        </w:rPr>
        <w:t>然后神告诉挪亚建造一艘船。 这不是挪亚以前见过的船。 那时的人们用皮制作小船，他们在河边使用它们。</w:t>
      </w:r>
    </w:p>
    <w:p>
      <w:pPr/>
      <w:r>
        <w:rPr>
          <w:lang w:val="zh_CN" w:bidi="zh_CN"/>
        </w:rPr>
      </w:r>
      <w:r>
        <w:rPr>
          <w:lang w:val="zh_CN" w:bidi="zh_CN"/>
        </w:rPr>
        <w:t>请展示一张用皮制成的小船的图片。</w:t>
      </w:r>
    </w:p>
    <w:p>
      <w:pPr/>
      <w:r>
        <w:rPr>
          <w:lang w:val="zh_CN" w:bidi="zh_CN"/>
        </w:rPr>
      </w:r>
      <w:r>
        <w:rPr>
          <w:lang w:val="zh_CN" w:bidi="zh_CN"/>
        </w:rPr>
        <w:t>神告诉挪亚用什么类型的木头来建造船。 我们不确定这种木头是什么，但我们确实知道它适合造船。 神告诉挪亚用松香使船防水。 松香是我们从松树中获得的黑色胶状物质。 把这种物质涂在船的内外，可以使船防水。 水不会漏进船里。 神没有告诉挪亚在船上安装舵或帆，用来控制它。 这艘船看起来可能和你见过的大多数船只都不像。</w:t>
      </w:r>
    </w:p>
    <w:p>
      <w:pPr/>
      <w:r>
        <w:rPr>
          <w:lang w:val="zh_CN" w:bidi="zh_CN"/>
        </w:rPr>
      </w:r>
      <w:r>
        <w:rPr>
          <w:lang w:val="zh_CN" w:bidi="zh_CN"/>
        </w:rPr>
        <w:t>请展示一张用在船或木头上的松香的图片。</w:t>
      </w:r>
    </w:p>
    <w:p>
      <w:pPr/>
      <w:r>
        <w:rPr>
          <w:lang w:val="zh_CN" w:bidi="zh_CN"/>
        </w:rPr>
      </w:r>
      <w:r>
        <w:rPr>
          <w:lang w:val="zh_CN" w:bidi="zh_CN"/>
        </w:rPr>
        <w:t>请展示一张能产生松香的松树的图片。</w:t>
      </w:r>
    </w:p>
    <w:p>
      <w:pPr/>
      <w:r>
        <w:rPr>
          <w:lang w:val="zh_CN" w:bidi="zh_CN"/>
        </w:rPr>
      </w:r>
      <w:r>
        <w:rPr>
          <w:lang w:val="zh_CN" w:bidi="zh_CN"/>
        </w:rPr>
        <w:t>神告诉挪亚如何建造船。 神告诉挪亚造一艘船，长一百五十公尺、宽二十五公尺、高十五公尺。 神告诉挪亚在船的里面建出三层或三级。 神告诉挪亚为船上的动物建造棚子或巢穴。 神告诉挪亚在边上开一扇门。 神还告诉挪亚，在船的顶端和屋顶之间，要留出五十公分的空间。 整艘船的四周都要有这个空间。</w:t>
      </w:r>
    </w:p>
    <w:p>
      <w:pPr/>
      <w:r>
        <w:rPr>
          <w:lang w:val="zh_CN" w:bidi="zh_CN"/>
        </w:rPr>
      </w:r>
      <w:r>
        <w:rPr>
          <w:lang w:val="zh_CN" w:bidi="zh_CN"/>
        </w:rPr>
        <w:t>请拿起一些纸、木头或木棍，试著按照挪亚得到的指示做一艘船。 它看起来像一个盒子。 把它放到水中，看它是否会浮起。 请确保船的底部是平的。 船上不要有舵或帆。 你也可以尝试根据这些指示来绘制一张图片。</w:t>
      </w:r>
    </w:p>
    <w:p>
      <w:pPr/>
      <w:r>
        <w:rPr>
          <w:lang w:val="zh_CN" w:bidi="zh_CN"/>
        </w:rPr>
      </w:r>
      <w:r>
        <w:rPr>
          <w:lang w:val="zh_CN" w:bidi="zh_CN"/>
        </w:rPr>
        <w:t>请讨论一下，挪亚根据指示，试图建造他以前从未见过的船的时候，是怎样的情形。</w:t>
      </w:r>
    </w:p>
    <w:p>
      <w:pPr/>
      <w:r>
        <w:rPr>
          <w:lang w:val="zh_CN" w:bidi="zh_CN"/>
        </w:rPr>
      </w:r>
      <w:r>
        <w:rPr>
          <w:lang w:val="zh_CN" w:bidi="zh_CN"/>
        </w:rPr>
        <w:t>在小组面员尝试建立方舟的模型之后，请展示一张方舟的图片。</w:t>
      </w:r>
    </w:p>
    <w:p>
      <w:pPr/>
      <w:r>
        <w:rPr>
          <w:lang w:val="zh_CN" w:bidi="zh_CN"/>
        </w:rPr>
      </w:r>
      <w:r>
        <w:rPr>
          <w:lang w:val="zh_CN" w:bidi="zh_CN"/>
        </w:rPr>
        <w:t>请展示一张船的横切面的图片，这样他们就可以看到船的内部是如何制作的。 请讨论你们的文化如何使船防水，这样船就不会漏水。</w:t>
      </w:r>
    </w:p>
    <w:p>
      <w:pPr/>
      <w:r>
        <w:rPr>
          <w:lang w:val="zh_CN" w:bidi="zh_CN"/>
        </w:rPr>
      </w:r>
      <w:r>
        <w:rPr>
          <w:lang w:val="zh_CN" w:bidi="zh_CN"/>
        </w:rPr>
        <w:t>船看起来像一个长而窄的盒子。 这样建造的船会浮在水上。 船的大小足以容纳所有的动物和船上的八个人。 我们不知道是否有人帮助挪亚建造这船。</w:t>
      </w:r>
    </w:p>
    <w:p>
      <w:pPr/>
      <w:r>
        <w:rPr>
          <w:lang w:val="zh_CN" w:bidi="zh_CN"/>
        </w:rPr>
      </w:r>
      <w:r>
        <w:rPr>
          <w:lang w:val="zh_CN" w:bidi="zh_CN"/>
        </w:rPr>
        <w:t>神告诉挪亚要在船上建造棚子，请展示一张这种棚子的图片。 请展示一张巢穴的图片，比如鸡笼中的巢穴。</w:t>
      </w:r>
    </w:p>
    <w:p>
      <w:pPr/>
      <w:r>
        <w:rPr>
          <w:lang w:val="zh_CN" w:bidi="zh_CN"/>
        </w:rPr>
      </w:r>
      <w:r>
        <w:rPr>
          <w:lang w:val="zh_CN" w:bidi="zh_CN"/>
        </w:rPr>
        <w:t>然后神再次对挪亚说："我要消灭一切有呼吸的活物。" 神说："我要用水覆盖全地，这样所有东西都会死。" 这是一场洪水。 很多时候，洪水发生得很快，水涌入或流过一个地区。 大暴雨后经常会发生洪水。 雨水落下的速度如此之快，而且雨量如此之大，以至于它没有时间渗入地下，而是在地面上流向低处。 水流动的力量如此巨大，以至于它会摧毁所经过的建筑。</w:t>
      </w:r>
    </w:p>
    <w:p>
      <w:pPr/>
      <w:r>
        <w:rPr>
          <w:lang w:val="zh_CN" w:bidi="zh_CN"/>
        </w:rPr>
      </w:r>
      <w:r>
        <w:rPr>
          <w:lang w:val="zh_CN" w:bidi="zh_CN"/>
        </w:rPr>
        <w:t>请展示一张洪水地区的图片。 这张图片应该展示水覆盖这个地区，以及水造成的一些破坏。</w:t>
      </w:r>
    </w:p>
    <w:p>
      <w:pPr/>
      <w:r>
        <w:rPr>
          <w:lang w:val="zh_CN" w:bidi="zh_CN"/>
        </w:rPr>
      </w:r>
      <w:r>
        <w:rPr>
          <w:lang w:val="zh_CN" w:bidi="zh_CN"/>
        </w:rPr>
        <w:t>请以小组的形式讨论：你们对洪水有哪些了解？ 关于洪水，你有过什么经历？或者，其他人告诉过你什么？</w:t>
      </w:r>
    </w:p>
    <w:p>
      <w:pPr/>
      <w:r>
        <w:rPr>
          <w:lang w:val="zh_CN" w:bidi="zh_CN"/>
        </w:rPr>
      </w:r>
      <w:r>
        <w:rPr>
          <w:lang w:val="zh_CN" w:bidi="zh_CN"/>
        </w:rPr>
        <w:t>在描述地被毁灭之后，神向挪亚的应许成了一件对比强烈的事情。 神对挪亚说："但是，我要坚定我与你所立的约。" 约是庄重的应许或协议。 神告诉挪亚，挪亚和他的家人在船上将是安全的。 这个约是神所立的应许，并取决于神自己。 神没有向挪亚要求任何东西。 神还告诉挪亚，带著他的妻子、他的三个儿子和他们的妻子，一起进到船上。 这使得八个成年人上了船。 神告诉挪亚，把每一种动物、鸟和爬虫物都放在船上，每种动物都是一只雄性，一只雌性。 神还告诉挪亚，要确保船上有足够的食物，够所有这些动物和挪亚的家人使用。</w:t>
      </w:r>
    </w:p>
    <w:p>
      <w:pPr/>
      <w:r>
        <w:rPr>
          <w:lang w:val="zh_CN" w:bidi="zh_CN"/>
        </w:rPr>
      </w:r>
      <w:r>
        <w:rPr>
          <w:lang w:val="zh_CN" w:bidi="zh_CN"/>
        </w:rPr>
        <w:t>请谈谈一些船上可能会有的动物。 请想象一下，动物们来到船边要登船的场景。 你会在船上会放什么样的食物？ 你会在船上放多少食物？</w:t>
      </w:r>
    </w:p>
    <w:p>
      <w:pPr/>
      <w:r>
        <w:rPr>
          <w:lang w:val="zh_CN" w:bidi="zh_CN"/>
        </w:rPr>
      </w:r>
      <w:r>
        <w:rPr>
          <w:lang w:val="zh_CN" w:bidi="zh_CN"/>
        </w:rPr>
        <w:t>挪亚完全按照神的吩咐做了所有的事。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这个场景是挪亚故事的简介。 我们了解到挪亚的品性和挪亚的家人。 在第一个场景中，没有人说话。</w:t>
      </w:r>
    </w:p>
    <w:p>
      <w:pPr/>
      <w:r>
        <w:rPr>
          <w:lang w:val="zh_CN" w:bidi="zh_CN"/>
        </w:rPr>
      </w:r>
      <w:r>
        <w:rPr>
          <w:b/>
          <w:lang w:val="zh_CN" w:bidi="zh_CN"/>
        </w:rPr>
        <w:t>第二个场景：</w:t>
      </w:r>
      <w:r>
        <w:rPr>
          <w:lang w:val="zh_CN" w:bidi="zh_CN"/>
        </w:rPr>
        <w:t>我们了解到地上人的邪恶。 神看到了正在发生的一切。 神在第二个场景中说话。</w:t>
      </w:r>
    </w:p>
    <w:p>
      <w:pPr/>
      <w:r>
        <w:rPr>
          <w:lang w:val="zh_CN" w:bidi="zh_CN"/>
        </w:rPr>
      </w:r>
      <w:r>
        <w:rPr>
          <w:b/>
          <w:lang w:val="zh_CN" w:bidi="zh_CN"/>
        </w:rPr>
        <w:t>第三个场景</w:t>
      </w:r>
      <w:r>
        <w:rPr>
          <w:lang w:val="zh_CN" w:bidi="zh_CN"/>
        </w:rPr>
        <w:t>，神告诉挪亚，所有的活物都会被毁灭。 神告诉挪亚，要建造一艘很大的船或方舟。 神给出了具体的指示，关于船的大小，用什么样的木头来建造船，船上甲板的数量，甚至要在哪里作门。 在这个场景中，挪亚没有说话。</w:t>
      </w:r>
    </w:p>
    <w:p>
      <w:pPr/>
      <w:r>
        <w:rPr>
          <w:lang w:val="zh_CN" w:bidi="zh_CN"/>
        </w:rPr>
      </w:r>
      <w:r>
        <w:rPr>
          <w:b/>
          <w:lang w:val="zh_CN" w:bidi="zh_CN"/>
        </w:rPr>
        <w:t>第四个场景：</w:t>
      </w:r>
      <w:r>
        <w:rPr>
          <w:lang w:val="zh_CN" w:bidi="zh_CN"/>
        </w:rPr>
        <w:t>神提醒挪亚，为什么挪亚要建造这只船。 神重申了与挪亚的约。 神告诉挪亚，每种动物都要带一对，一公一母，把它们放在船上。 神告诉挪亚，这些动物会来到挪亚面前。 神还告诉挪亚，要把食物放在船上，供动物和挪亚的家人使用。 挪亚没有说话。</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挪亚的三个儿子</w:t>
      </w:r>
    </w:p>
    <w:p>
      <w:pPr>
        <w:pStyle w:val="ListBullet"/>
        <w:spacing w:line="240" w:lineRule="auto"/>
        <w:ind w:left="720"/>
      </w:pPr>
      <w:r>
        <w:rPr>
          <w:lang w:val="zh_CN" w:bidi="zh_CN"/>
        </w:rPr>
      </w:r>
      <w:r>
        <w:rPr>
          <w:lang w:val="zh_CN" w:bidi="zh_CN"/>
        </w:rPr>
        <w:t>每个儿子的妻子</w:t>
      </w:r>
    </w:p>
    <w:p>
      <w:pPr>
        <w:pStyle w:val="ListBullet"/>
        <w:spacing w:line="240" w:lineRule="auto"/>
        <w:ind w:left="720"/>
      </w:pPr>
      <w:r>
        <w:rPr>
          <w:lang w:val="zh_CN" w:bidi="zh_CN"/>
        </w:rPr>
      </w:r>
      <w:r>
        <w:rPr>
          <w:lang w:val="zh_CN" w:bidi="zh_CN"/>
        </w:rPr>
        <w:t>动物</w:t>
      </w:r>
    </w:p>
    <w:p>
      <w:pPr>
        <w:pStyle w:val="ListBullet"/>
        <w:spacing w:line="240" w:lineRule="auto"/>
        <w:ind w:left="720"/>
      </w:pPr>
      <w:r>
        <w:rPr>
          <w:lang w:val="zh_CN" w:bidi="zh_CN"/>
        </w:rPr>
      </w:r>
      <w:r>
        <w:rPr>
          <w:lang w:val="zh_CN" w:bidi="zh_CN"/>
        </w:rPr>
        <w:t>其他人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在第一个场景中，介绍了挪亚。 挪亚是一个正直的人。 现在，挪亚是地上唯一一个无可指摘的人。 挪亚并非无罪。 挪亚与神关系密切。 在这个场景中，也介绍了挪亚的三个儿子。 我们不知道他们是否帮助挪亚建造这艘船。 还没有提到挪亚的妻子和媳妇们。 神看到了人们所有的败坏，就决定毁灭他们。</w:t>
      </w:r>
    </w:p>
    <w:p>
      <w:pPr/>
      <w:r>
        <w:rPr>
          <w:lang w:val="zh_CN" w:bidi="zh_CN"/>
        </w:rPr>
      </w:r>
      <w:r>
        <w:rPr>
          <w:lang w:val="zh_CN" w:bidi="zh_CN"/>
        </w:rPr>
        <w:t>挪亚与神有亲近的交通。 这意味著他们可以一起走路和说话，并享受彼此的陪伴。</w:t>
      </w:r>
    </w:p>
    <w:p>
      <w:pPr/>
      <w:r>
        <w:rPr>
          <w:lang w:val="zh_CN" w:bidi="zh_CN"/>
        </w:rPr>
      </w:r>
      <w:r>
        <w:rPr>
          <w:lang w:val="zh_CN" w:bidi="zh_CN"/>
        </w:rPr>
        <w:t>在第二个场景中，神观察到地上的败坏和暴力。 这段经文重复了两次这个片语。</w:t>
      </w:r>
    </w:p>
    <w:p>
      <w:pPr/>
      <w:r>
        <w:rPr>
          <w:lang w:val="zh_CN" w:bidi="zh_CN"/>
        </w:rPr>
      </w:r>
      <w:r>
        <w:rPr>
          <w:lang w:val="zh_CN" w:bidi="zh_CN"/>
        </w:rPr>
        <w:t>为什么神要重复两次这个观察？ 在你的语言中，如何强调非常重要的事情？</w:t>
      </w:r>
    </w:p>
    <w:p>
      <w:pPr/>
      <w:r>
        <w:rPr>
          <w:lang w:val="zh_CN" w:bidi="zh_CN"/>
        </w:rPr>
      </w:r>
      <w:r>
        <w:rPr>
          <w:lang w:val="zh_CN" w:bidi="zh_CN"/>
        </w:rPr>
        <w:t>在第三个场景中，神对挪亚说："我决定毁灭地上所有的活物，因为他们使全地充满了暴力。" 然后神告诉挪亚建造一艘船。 神告诉挪亚，要使用的木头类型。 神说，这只船要有一百五十公尺长，二十五公尺宽，十五公尺高，并在船上放三层甲板。 神告诉挪亚，船的内外都要涂上松香，使船防水。 神告诉挪亚，要为动物提供隔间和巢穴。 神告诉挪亚，在船的一边开一扇门。 神告诉挪亚，在船的侧面和顶部之间，沿著顶部的周围，要留下了五十公分的空间。</w:t>
      </w:r>
    </w:p>
    <w:p>
      <w:pPr/>
      <w:r>
        <w:rPr>
          <w:lang w:val="zh_CN" w:bidi="zh_CN"/>
        </w:rPr>
      </w:r>
      <w:r>
        <w:rPr>
          <w:lang w:val="zh_CN" w:bidi="zh_CN"/>
        </w:rPr>
        <w:t>在第四个场景中，神继续给挪亚指示。 神告诉挪亚，将会有一场洪水摧毁地上所有的活物。 然后神告诉挪亚，挪亚和他的家人会安全的。 这与其他人会发生的事情形成鲜明对比。 神告诉挪亚，每种动物都要带一对，一公一母，把它们放在船上。 然后神告诉挪亚，这些动物会来到挪亚面前。 这意味著挪亚和他的儿子们不必去寻找这些动物。 神告诉挪亚，要把足够的食物放在船上，供所有的动物和挪亚的家人使用。 神没有告诉挪亚，他和动物会在船上待多久。 挪亚完全按照神的吩咐，做了所有的事情。</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挪亚的三个儿子</w:t>
      </w:r>
    </w:p>
    <w:p>
      <w:pPr>
        <w:pStyle w:val="ListBullet"/>
        <w:spacing w:line="240" w:lineRule="auto"/>
        <w:ind w:left="720"/>
      </w:pPr>
      <w:r>
        <w:rPr>
          <w:lang w:val="zh_CN" w:bidi="zh_CN"/>
        </w:rPr>
      </w:r>
      <w:r>
        <w:rPr>
          <w:lang w:val="zh_CN" w:bidi="zh_CN"/>
        </w:rPr>
        <w:t>每个儿子的妻子</w:t>
      </w:r>
    </w:p>
    <w:p>
      <w:pPr>
        <w:pStyle w:val="ListBullet"/>
        <w:spacing w:line="240" w:lineRule="auto"/>
        <w:ind w:left="720"/>
      </w:pPr>
      <w:r>
        <w:rPr>
          <w:lang w:val="zh_CN" w:bidi="zh_CN"/>
        </w:rPr>
      </w:r>
      <w:r>
        <w:rPr>
          <w:lang w:val="zh_CN" w:bidi="zh_CN"/>
        </w:rPr>
        <w:t>动物</w:t>
      </w:r>
    </w:p>
    <w:p>
      <w:pPr>
        <w:pStyle w:val="ListBullet"/>
        <w:spacing w:line="240" w:lineRule="auto"/>
        <w:ind w:left="720"/>
      </w:pPr>
      <w:r>
        <w:rPr>
          <w:lang w:val="zh_CN" w:bidi="zh_CN"/>
        </w:rPr>
      </w:r>
      <w:r>
        <w:rPr>
          <w:lang w:val="zh_CN" w:bidi="zh_CN"/>
        </w:rPr>
        <w:t>其他人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当小组第一次表演这个故事时，请留意故事的对话、流畅度、情节发展以及时间顺序。请留意故事或经文中重要或困难的部分，将它们表演出来，不要跳过它们。 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第一个场景的开始部分，介绍了挪亚。 在这个场景中，我们了解到挪亚是一个公义的人。 他是目前唯一一个住在地上无可指摘的人。 挪亚与神有亲近的交通。 挪亚有三个儿子，名叫闪、含和雅弗。</w:t>
      </w:r>
    </w:p>
    <w:p>
      <w:pPr/>
      <w:r>
        <w:rPr>
          <w:lang w:val="zh_CN" w:bidi="zh_CN"/>
        </w:rPr>
      </w:r>
      <w:r>
        <w:rPr>
          <w:lang w:val="zh_CN" w:bidi="zh_CN"/>
        </w:rPr>
        <w:t>请在这里暂停表演，并请扮演挪亚的人描述他与神的关系。 你可能会听到："我经常与神说话，我可以告诉神任何事，与神亲密接触的感觉很好。" 请问三个儿子："请告诉我们关于你们的父亲的事。 他是个什么样的人？" 你可能会听到："他是个好人，他很诚实，他对我们很好，人们喜欢他，他努力按照神的方式行事。" 请重新开始表演。</w:t>
      </w:r>
    </w:p>
    <w:p>
      <w:pPr/>
      <w:r>
        <w:rPr>
          <w:lang w:val="zh_CN" w:bidi="zh_CN"/>
        </w:rPr>
      </w:r>
      <w:r>
        <w:rPr>
          <w:lang w:val="zh_CN" w:bidi="zh_CN"/>
        </w:rPr>
        <w:t>挪亚是无可指摘的。</w:t>
      </w:r>
    </w:p>
    <w:p>
      <w:pPr/>
      <w:r>
        <w:rPr>
          <w:lang w:val="zh_CN" w:bidi="zh_CN"/>
        </w:rPr>
      </w:r>
      <w:r>
        <w:rPr>
          <w:lang w:val="zh_CN" w:bidi="zh_CN"/>
        </w:rPr>
        <w:t>请在这里暂停表演，并问挪亚，他是如何过一种无可指摘的生活。 你可能会听到："我敬拜神"，或"我试著顺服神的话"，或"我以尊重而不是暴力对待我周围的人。" 请重新开始表演。</w:t>
      </w:r>
    </w:p>
    <w:p>
      <w:pPr/>
      <w:r>
        <w:rPr>
          <w:lang w:val="zh_CN" w:bidi="zh_CN"/>
        </w:rPr>
      </w:r>
      <w:r>
        <w:rPr>
          <w:lang w:val="zh_CN" w:bidi="zh_CN"/>
        </w:rPr>
        <w:t>在第二个场景中，神看到世界已经败坏，并充满了暴力。</w:t>
      </w:r>
    </w:p>
    <w:p>
      <w:pPr/>
      <w:r>
        <w:rPr>
          <w:lang w:val="zh_CN" w:bidi="zh_CN"/>
        </w:rPr>
      </w:r>
      <w:r>
        <w:rPr>
          <w:lang w:val="zh_CN" w:bidi="zh_CN"/>
        </w:rPr>
        <w:t>请在这里暂停表演，并问神："你在地上的人中间看到了什么？" 你可能会听到："我看到了败坏 "，或"我看到男人之间，男人和女人之间，以及女人之间的暴力。 人们没有遵从我的道路。" 请重新开始表演。</w:t>
      </w:r>
    </w:p>
    <w:p>
      <w:pPr/>
      <w:r>
        <w:rPr>
          <w:lang w:val="zh_CN" w:bidi="zh_CN"/>
        </w:rPr>
      </w:r>
      <w:r>
        <w:rPr>
          <w:lang w:val="zh_CN" w:bidi="zh_CN"/>
        </w:rPr>
        <w:t>然后在第三个场景中，神告诉挪亚："我决定毁灭所有的活物，因为他们使全地充满了暴力。 我要把它们连同地一起都抹掉。"</w:t>
      </w:r>
    </w:p>
    <w:p>
      <w:pPr/>
      <w:r>
        <w:rPr>
          <w:lang w:val="zh_CN" w:bidi="zh_CN"/>
        </w:rPr>
      </w:r>
      <w:r>
        <w:rPr>
          <w:lang w:val="zh_CN" w:bidi="zh_CN"/>
        </w:rPr>
        <w:t>请在这里暂停表演，并问神："当你做出这个决定时，你感觉如何？" 你可能会听到："我感到难过或悲伤，人们的行为竟然是这样。 我后悔造了他们。" 请问挪亚："当你听到神这样说时，你感觉如何？" 你可能会听到："我感到悲伤或孤独"，或"我不明白。" 请重新开始表演。</w:t>
      </w:r>
    </w:p>
    <w:p>
      <w:pPr/>
      <w:r>
        <w:rPr>
          <w:lang w:val="zh_CN" w:bidi="zh_CN"/>
        </w:rPr>
      </w:r>
      <w:r>
        <w:rPr>
          <w:lang w:val="zh_CN" w:bidi="zh_CN"/>
        </w:rPr>
        <w:t>挪亚按照神给的指示建造了船。 这条船长一百五十公尺，宽二十五公尺，高十五公尺。 挪亚使这条船防水。 挪亚为动物建造了隔间。 挪亚将门开在船的侧面。</w:t>
      </w:r>
    </w:p>
    <w:p>
      <w:pPr/>
      <w:r>
        <w:rPr>
          <w:lang w:val="zh_CN" w:bidi="zh_CN"/>
        </w:rPr>
      </w:r>
      <w:r>
        <w:rPr>
          <w:lang w:val="zh_CN" w:bidi="zh_CN"/>
        </w:rPr>
        <w:t>请在这里暂停表演，并问挪亚："你为什么建造这条船？" 你可能会听到："因为神告诉我要建造它。" 请重新开始表演。</w:t>
      </w:r>
    </w:p>
    <w:p>
      <w:pPr/>
      <w:r>
        <w:rPr>
          <w:lang w:val="zh_CN" w:bidi="zh_CN"/>
        </w:rPr>
      </w:r>
      <w:r>
        <w:rPr>
          <w:lang w:val="zh_CN" w:bidi="zh_CN"/>
        </w:rPr>
        <w:t>在第四个场景中，神对挪亚说："我将要用洪水覆盖全地，洪水会毁灭一切有呼吸的东西。 地上的一切都会死。"</w:t>
      </w:r>
    </w:p>
    <w:p>
      <w:pPr/>
      <w:r>
        <w:rPr>
          <w:lang w:val="zh_CN" w:bidi="zh_CN"/>
        </w:rPr>
      </w:r>
      <w:r>
        <w:rPr>
          <w:lang w:val="zh_CN" w:bidi="zh_CN"/>
        </w:rPr>
        <w:t>请在这里暂停表演，并问挪亚："神正在告诉你，洪水即将来临。 你对此感觉如何？" 你可能会听到："我不知道洪水是什么。" 或"我将会在船上，所以我很安全。" 或"我为我的朋友和亲属感到害怕。" 请重新开始表演。</w:t>
      </w:r>
    </w:p>
    <w:p>
      <w:pPr/>
      <w:r>
        <w:rPr>
          <w:lang w:val="zh_CN" w:bidi="zh_CN"/>
        </w:rPr>
      </w:r>
      <w:r>
        <w:rPr>
          <w:lang w:val="zh_CN" w:bidi="zh_CN"/>
        </w:rPr>
        <w:t>神告诉挪亚："我要重申我与你所立的约，或庄严的应许。" 然后，神告诉挪亚，要带上他的妻子、他的三个儿子，以及每个儿子的妻子，上到船上。 这使得八个人上了船。</w:t>
      </w:r>
    </w:p>
    <w:p>
      <w:pPr/>
      <w:r>
        <w:rPr>
          <w:lang w:val="zh_CN" w:bidi="zh_CN"/>
        </w:rPr>
      </w:r>
      <w:r>
        <w:rPr>
          <w:lang w:val="zh_CN" w:bidi="zh_CN"/>
        </w:rPr>
        <w:t>请在这里暂停表演，并问挪亚的妻子："你离开你的朋友和家人，感觉如何？" 你可能会听到："我为他们感到害怕"，或"我不希望他们死。" 请问三个儿子："你们对这场洪水的来临感觉如何？" 你可能会听到："我不害怕"，或"我不明白为什么会发生这件事"，或"我担心我的朋友。" 请问儿子们的妻子："你们上了船，感觉如何？" 你可能会听到："我为我的家人感到害怕"，或"我不明白我为什么这样做"，或"我希望我的父母与我们在一起。" 请重新开始表演。</w:t>
      </w:r>
    </w:p>
    <w:p>
      <w:pPr/>
      <w:r>
        <w:rPr>
          <w:lang w:val="zh_CN" w:bidi="zh_CN"/>
        </w:rPr>
      </w:r>
      <w:r>
        <w:rPr>
          <w:lang w:val="zh_CN" w:bidi="zh_CN"/>
        </w:rPr>
        <w:t>神告诉挪亚，各种动物要带上一对，一公一母，各种鸟要带上一对，一公一母，上到船上。 神告诉挪亚，动物们会来到挪亚面前。 神还告诉挪亚，要放足够的食物在船上，供动物和他的家人使用。</w:t>
      </w:r>
    </w:p>
    <w:p>
      <w:pPr/>
      <w:r>
        <w:rPr>
          <w:lang w:val="zh_CN" w:bidi="zh_CN"/>
        </w:rPr>
      </w:r>
      <w:r>
        <w:rPr>
          <w:lang w:val="zh_CN" w:bidi="zh_CN"/>
        </w:rPr>
        <w:t>请在这里暂停表演，并问挪亚："你如何知道你是否有足够的食物给每个人？" 你可能会听到："我希望我有足够的食物，因为我不知道这会持续多久"，或"我不知道该在船上放多少食物。" 请重新开始表演。</w:t>
      </w:r>
    </w:p>
    <w:p>
      <w:pPr/>
      <w:r>
        <w:rPr>
          <w:lang w:val="zh_CN" w:bidi="zh_CN"/>
        </w:rPr>
      </w:r>
      <w:r>
        <w:rPr>
          <w:lang w:val="zh_CN" w:bidi="zh_CN"/>
        </w:rPr>
        <w:t>挪亚顺服神。 挪亚完全按照神的吩咐做每一件事。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这是挪亚的故事。 经文使用了挪亚的</w:t>
      </w:r>
      <w:r>
        <w:rPr>
          <w:b/>
          <w:lang w:val="zh_CN" w:bidi="zh_CN"/>
        </w:rPr>
        <w:t>世代</w:t>
      </w:r>
      <w:r>
        <w:rPr>
          <w:lang w:val="zh_CN" w:bidi="zh_CN"/>
        </w:rPr>
        <w:t>这个词。 在这种情况下，这个词的意思是，这是挪亚的故事，或这是关于挪亚的记述。 这个词也可以指挪亚的历史或挪亚事件的记录。 主词汇表中有</w:t>
      </w:r>
      <w:hyperlink r:id="rId30">
        <w:r>
          <w:rPr>
            <w:lang w:val="zh_CN" w:bidi="zh_CN"/>
          </w:rPr>
          <w:rPr>
            <w:color w:val="0000EE"/>
            <w:u w:val="single"/>
          </w:rPr>
          <w:t>世代</w:t>
        </w:r>
      </w:hyperlink>
      <w:r>
        <w:rPr>
          <w:lang w:val="zh_CN" w:bidi="zh_CN"/>
        </w:rPr>
        <w:t>这个词。</w:t>
      </w:r>
    </w:p>
    <w:p>
      <w:pPr/>
      <w:r>
        <w:rPr>
          <w:lang w:val="zh_CN" w:bidi="zh_CN"/>
        </w:rPr>
      </w:r>
      <w:r>
        <w:rPr>
          <w:lang w:val="zh_CN" w:bidi="zh_CN"/>
        </w:rPr>
        <w:t>挪亚是个</w:t>
      </w:r>
      <w:r>
        <w:rPr>
          <w:b/>
          <w:lang w:val="zh_CN" w:bidi="zh_CN"/>
        </w:rPr>
        <w:t>公义</w:t>
      </w:r>
      <w:r>
        <w:rPr>
          <w:lang w:val="zh_CN" w:bidi="zh_CN"/>
        </w:rPr>
        <w:t>的人。 挪亚是个</w:t>
      </w:r>
      <w:r>
        <w:rPr>
          <w:b/>
          <w:lang w:val="zh_CN" w:bidi="zh_CN"/>
        </w:rPr>
        <w:t>无可指摘</w:t>
      </w:r>
      <w:r>
        <w:rPr>
          <w:lang w:val="zh_CN" w:bidi="zh_CN"/>
        </w:rPr>
        <w:t>的人。 挪亚与神有亲近的</w:t>
      </w:r>
      <w:r>
        <w:rPr>
          <w:b/>
          <w:lang w:val="zh_CN" w:bidi="zh_CN"/>
        </w:rPr>
        <w:t>交通</w:t>
      </w:r>
      <w:r>
        <w:rPr>
          <w:lang w:val="zh_CN" w:bidi="zh_CN"/>
        </w:rPr>
        <w:t>。 公义和无可指摘这两个词有著相同的意思。 公义的意思是挪亚符合道德的标准。 无可指摘的意思是挪亚没有任何缺陷。 这并不意味著挪亚是无罪的。 只有公义且无可指摘的人才能与神有亲近的交通。 团契意味著良好的关系。这是创世记中第一次使用</w:t>
      </w:r>
      <w:hyperlink r:id="rId32">
        <w:r>
          <w:rPr>
            <w:lang w:val="zh_CN" w:bidi="zh_CN"/>
          </w:rPr>
          <w:rPr>
            <w:color w:val="0000EE"/>
            <w:u w:val="single"/>
          </w:rPr>
          <w:t>公义</w:t>
        </w:r>
      </w:hyperlink>
      <w:r>
        <w:rPr>
          <w:lang w:val="zh_CN" w:bidi="zh_CN"/>
        </w:rPr>
        <w:t>这个词。 主词汇表有一些建议的活动，可以帮助你确定使用你语言中的最佳方式，来描述或翻译公义。</w:t>
      </w:r>
    </w:p>
    <w:p>
      <w:pPr/>
      <w:r>
        <w:rPr>
          <w:lang w:val="zh_CN" w:bidi="zh_CN"/>
        </w:rPr>
      </w:r>
      <w:r>
        <w:rPr>
          <w:lang w:val="zh_CN" w:bidi="zh_CN"/>
        </w:rPr>
        <w:t>一种可能有帮助的活动，是使用破碎的土罐或破碎的杯子。 把它打破，然后要求小组把它复原。 他们会看到，这东西一旦破碎了，就永远无法恢复到原来的状态。 请帮助小组明白，神可以将物品恢复到它原来的有用的形式。 这就是公义。 神把它恢复到它原来的形式。 小组也许会发现，语言中有一些俗语或形象性的说法，可能有帮助。 一个例子可以这样说：在神眼中是正确的。 这里你有两种方式可以来描述挪亚：一种方式是说，挪亚是个好人，他顺服神。 另一种方式是说，挪亚是当时唯一一个与神同行的诚实人。 在你完成这些建议的活动之后，你也许能找到一个更好的方式，用你的语言来表达这个意思。</w:t>
      </w:r>
    </w:p>
    <w:p>
      <w:pPr/>
      <w:r>
        <w:rPr>
          <w:lang w:val="zh_CN" w:bidi="zh_CN"/>
        </w:rPr>
      </w:r>
      <w:r>
        <w:rPr>
          <w:lang w:val="zh_CN" w:bidi="zh_CN"/>
        </w:rPr>
        <w:t>挪亚有三个儿子，名叫闪，含和雅弗。 这个故事没有告诉我们任何关于儿子的事。 他们的名字将会在圣经中被多次提到。 当你用你的语言说这些名字时，请确保它们在你的语言中没有特定的意思。</w:t>
      </w:r>
    </w:p>
    <w:p>
      <w:pPr/>
      <w:r>
        <w:rPr>
          <w:lang w:val="zh_CN" w:bidi="zh_CN"/>
        </w:rPr>
      </w:r>
      <w:r>
        <w:rPr>
          <w:lang w:val="zh_CN" w:bidi="zh_CN"/>
        </w:rPr>
        <w:t>神看见这</w:t>
      </w:r>
      <w:r>
        <w:rPr>
          <w:b/>
          <w:lang w:val="zh_CN" w:bidi="zh_CN"/>
        </w:rPr>
        <w:t>地</w:t>
      </w:r>
      <w:r>
        <w:rPr>
          <w:lang w:val="zh_CN" w:bidi="zh_CN"/>
        </w:rPr>
        <w:t>已经</w:t>
      </w:r>
      <w:r>
        <w:rPr>
          <w:b/>
          <w:lang w:val="zh_CN" w:bidi="zh_CN"/>
        </w:rPr>
        <w:t>败坏</w:t>
      </w:r>
      <w:r>
        <w:rPr>
          <w:lang w:val="zh_CN" w:bidi="zh_CN"/>
        </w:rPr>
        <w:t>，并且充满</w:t>
      </w:r>
      <w:r>
        <w:rPr>
          <w:b/>
          <w:lang w:val="zh_CN" w:bidi="zh_CN"/>
        </w:rPr>
        <w:t>暴力</w:t>
      </w:r>
      <w:r>
        <w:rPr>
          <w:lang w:val="zh_CN" w:bidi="zh_CN"/>
        </w:rPr>
        <w:t>。 地指的是我们的地球。 请使用与前文一致的用词来翻译地。 神重复了两次关于地这的这种观察。 当我们说某人败坏时，我们通常指的是这个人对别人做了坏事或邪恶的事，为的是使他自己的情况好起来。 例如，败坏的人可能会从别人那里拿走财产，而不用支付这个财产的价值。 暴力的意思是，这些败坏的人用暴力行事，伤害到其他人。</w:t>
      </w:r>
    </w:p>
    <w:p>
      <w:pPr/>
      <w:r>
        <w:rPr>
          <w:lang w:val="zh_CN" w:bidi="zh_CN"/>
        </w:rPr>
      </w:r>
      <w:r>
        <w:rPr>
          <w:lang w:val="zh_CN" w:bidi="zh_CN"/>
        </w:rPr>
        <w:t>神告诉挪亚，地上所有的活物都将被毁灭。 神说："我要</w:t>
      </w:r>
      <w:r>
        <w:rPr>
          <w:b/>
          <w:lang w:val="zh_CN" w:bidi="zh_CN"/>
        </w:rPr>
        <w:t>把他们抹去</w:t>
      </w:r>
      <w:r>
        <w:rPr>
          <w:lang w:val="zh_CN" w:bidi="zh_CN"/>
        </w:rPr>
        <w:t>。 把某个东西抹去，这意味著把它擦掉或移除，这样看起来就好像它从来没有存在过一样。 请想想你如何擦黑板。 或者你可以在地上画一些东西，然后扫过去，使地再次光洁。 这就是你把某些东西抹去的意思。</w:t>
      </w:r>
    </w:p>
    <w:p>
      <w:pPr/>
      <w:r>
        <w:rPr>
          <w:lang w:val="zh_CN" w:bidi="zh_CN"/>
        </w:rPr>
      </w:r>
      <w:r>
        <w:rPr>
          <w:lang w:val="zh_CN" w:bidi="zh_CN"/>
        </w:rPr>
        <w:t>神告诉挪亚，要</w:t>
      </w:r>
      <w:r>
        <w:rPr>
          <w:b/>
          <w:lang w:val="zh_CN" w:bidi="zh_CN"/>
        </w:rPr>
        <w:t>建造</w:t>
      </w:r>
      <w:r>
        <w:rPr>
          <w:lang w:val="zh_CN" w:bidi="zh_CN"/>
        </w:rPr>
        <w:t>一艘船。 在这里，"建造"这个词的意思是创造或制造。 建造这个词需要与非常大的船这个概念一起使用。 神告诉挪亚，要使用一种特殊类型的木头。 然而，这个木头这个词只在这个故事中使用。 因此，没有人知道挪亚到底使用什么样的木头。 这种木头是一种很好的木头，适合建造船只。</w:t>
      </w:r>
    </w:p>
    <w:p>
      <w:pPr/>
      <w:r>
        <w:rPr>
          <w:lang w:val="zh_CN" w:bidi="zh_CN"/>
        </w:rPr>
      </w:r>
      <w:r>
        <w:rPr>
          <w:lang w:val="zh_CN" w:bidi="zh_CN"/>
        </w:rPr>
        <w:t>神告诉挪亚，要使用类似松香或沥青或柏油的物质，把它涂在船上使船防水。 这与我们用在道路上的物质相同。 这种物质来自松树。 挪亚把这个东西涂在船的内外，以防止漏水。</w:t>
      </w:r>
    </w:p>
    <w:p>
      <w:pPr/>
      <w:r>
        <w:rPr>
          <w:lang w:val="zh_CN" w:bidi="zh_CN"/>
        </w:rPr>
      </w:r>
      <w:r>
        <w:rPr>
          <w:lang w:val="zh_CN" w:bidi="zh_CN"/>
        </w:rPr>
        <w:t>请展示一艘船的图片，这船用松树的松香来防水。</w:t>
      </w:r>
    </w:p>
    <w:p>
      <w:pPr/>
      <w:r>
        <w:rPr>
          <w:lang w:val="zh_CN" w:bidi="zh_CN"/>
        </w:rPr>
      </w:r>
      <w:r>
        <w:rPr>
          <w:lang w:val="zh_CN" w:bidi="zh_CN"/>
        </w:rPr>
        <w:t>然后神告诉挪亚，要在船的内部各处放置甲板和</w:t>
      </w:r>
      <w:r>
        <w:rPr>
          <w:b/>
          <w:lang w:val="zh_CN" w:bidi="zh_CN"/>
        </w:rPr>
        <w:t>隔间</w:t>
      </w:r>
      <w:r>
        <w:rPr>
          <w:lang w:val="zh_CN" w:bidi="zh_CN"/>
        </w:rPr>
        <w:t>。 隔间这个词也可以指巢穴。 挪亚要把动物带上船。 把这个区域划分为隔间或巢穴，这样每对动物都会有一个安全地方休息。 在接下来的经文中，神告诉挪亚，船上要放多少层甲板。</w:t>
      </w:r>
    </w:p>
    <w:p>
      <w:pPr/>
      <w:r>
        <w:rPr>
          <w:lang w:val="zh_CN" w:bidi="zh_CN"/>
        </w:rPr>
      </w:r>
      <w:r>
        <w:rPr>
          <w:lang w:val="zh_CN" w:bidi="zh_CN"/>
        </w:rPr>
        <w:t>神告诉挪亚船的尺寸。 在原文中，</w:t>
      </w:r>
      <w:r>
        <w:rPr>
          <w:b/>
          <w:lang w:val="zh_CN" w:bidi="zh_CN"/>
        </w:rPr>
        <w:t>肘</w:t>
      </w:r>
      <w:r>
        <w:rPr>
          <w:lang w:val="zh_CN" w:bidi="zh_CN"/>
        </w:rPr>
        <w:t>这个词是在这里使用的度量单位。 一肘的长度是成年男性前臂的平均长度。 这是一种常见的度量单位，在圣经中经常使用。 我们可以把肘这个词改成我们通常使用的度量单位。 有些人使用公尺，有些人使用英尺，而另一些人会使用丈或其它一些度量单位。 数字通常四舍五入，这意味著测量值并不精确。 如果你使用公尺，这船长一百五十公尺，宽二十五公尺，高十五公尺。 这使得一艘非常大的船可以浮在水上。 神告诉挪亚，要在船的顶部周围，在船侧和屋顶之间，留下半公尺，或五十公分的空间。 这是一肘的长度，或者大约是前臂的平均长度。 然后神告诉挪亚，要在船的侧面开一扇门。 你可以在主词汇表中找到</w:t>
      </w:r>
      <w:hyperlink r:id="rId33">
        <w:r>
          <w:rPr>
            <w:lang w:val="zh_CN" w:bidi="zh_CN"/>
          </w:rPr>
          <w:rPr>
            <w:color w:val="0000EE"/>
            <w:u w:val="single"/>
          </w:rPr>
          <w:t>肘</w:t>
        </w:r>
      </w:hyperlink>
      <w:r>
        <w:rPr>
          <w:lang w:val="zh_CN" w:bidi="zh_CN"/>
        </w:rPr>
        <w:t>这个词。</w:t>
      </w:r>
    </w:p>
    <w:p>
      <w:pPr/>
      <w:r>
        <w:rPr>
          <w:lang w:val="zh_CN" w:bidi="zh_CN"/>
        </w:rPr>
      </w:r>
      <w:r>
        <w:rPr>
          <w:lang w:val="zh_CN" w:bidi="zh_CN"/>
        </w:rPr>
        <w:t>神重复说，这地将被洪水毁灭。 然后神说："我要坚定我与你的</w:t>
      </w:r>
      <w:r>
        <w:rPr>
          <w:b/>
          <w:lang w:val="zh_CN" w:bidi="zh_CN"/>
        </w:rPr>
        <w:t>约</w:t>
      </w:r>
      <w:r>
        <w:rPr>
          <w:lang w:val="zh_CN" w:bidi="zh_CN"/>
        </w:rPr>
        <w:t>。 约是一种特殊的协议，是双方或两个群体之间的庄严协议。 双方通常都会承诺遵守这项协议。 请参阅主词汇表对</w:t>
      </w:r>
      <w:hyperlink r:id="rId34">
        <w:r>
          <w:rPr>
            <w:lang w:val="zh_CN" w:bidi="zh_CN"/>
          </w:rPr>
          <w:rPr>
            <w:color w:val="0000EE"/>
            <w:u w:val="single"/>
          </w:rPr>
          <w:t>约</w:t>
        </w:r>
      </w:hyperlink>
      <w:r>
        <w:rPr>
          <w:lang w:val="zh_CN" w:bidi="zh_CN"/>
        </w:rPr>
        <w:t>这个词的意思更完整的讨论。</w:t>
      </w:r>
    </w:p>
    <w:p>
      <w:pPr/>
      <w:r>
        <w:rPr>
          <w:lang w:val="zh_CN" w:bidi="zh_CN"/>
        </w:rPr>
      </w:r>
      <w:r>
        <w:rPr>
          <w:lang w:val="zh_CN" w:bidi="zh_CN"/>
        </w:rPr>
        <w:t>神告诉挪亚和他的家人上到船上。 动物们来到船这里，要进到船里。 挪亚不需要去找这些动物。 它们来到船这里。 神告诉挪亚，要把人和动物的食物放在船上。</w:t>
      </w:r>
    </w:p>
    <w:p>
      <w:pPr/>
      <w:r>
        <w:rPr>
          <w:lang w:val="zh_CN" w:bidi="zh_CN"/>
        </w:rPr>
      </w:r>
      <w:r>
        <w:rPr>
          <w:lang w:val="zh_CN" w:bidi="zh_CN"/>
        </w:rPr>
        <w:t>挪亚完全按照神的吩咐做了。</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7:1–24</w:t>
      </w:r>
      <w:r>
        <w:rPr>
          <w:lang w:val="zh_CN" w:bidi="zh_CN"/>
        </w:rPr>
      </w:r>
    </w:p>
    <w:p>
      <w:pPr>
        <w:pStyle w:val="Heading3"/>
      </w:pPr>
      <w:r>
        <w:rPr>
          <w:lang w:val="zh_CN" w:bidi="zh_CN"/>
        </w:rPr>
        <w:t>聆听话语与铭记于心</w:t>
      </w:r>
    </w:p>
    <w:p>
      <w:pPr/>
      <w:r>
        <w:rPr>
          <w:lang w:val="zh_CN" w:bidi="zh_CN"/>
        </w:rPr>
      </w:r>
      <w:r>
        <w:rPr>
          <w:lang w:val="zh_CN" w:bidi="zh_CN"/>
        </w:rPr>
        <w:t>请聆听创世记七章1至24节的音频，并将它记在心里。 聆听经文三次（如果可能的话，请听三种不同的翻译版本）。然后以小组的形式来讨论以下的问题：</w:t>
      </w:r>
    </w:p>
    <w:p>
      <w:pPr>
        <w:pStyle w:val="ListNumber"/>
        <w:numPr>
          <w:ilvl w:val="0"/>
          <w:numId w:val="2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这段经文是一个叙述，讲了神如何用洪水摧毁全地的故事。 挪亚是这段经文中的主要人物。 神告诉挪亚该做什么，并重复了前面经文中所给的指示。 在这段经文的指示中，神提供了一些不同的细节。 挪亚顺服神的指示。 这个故事重复了挪亚顺服神时所做的事。 然后是对洪水的描述，这洪水摧毁了全地。这个故事有时看起来可能令人困惑。 这个故事会说，雨水开始降下来。 然后这个故事倒回到从前，给了我们更多关于人们上船时的资讯，并且说开始下雨了。 然后，这个故事又再一次倒回到从前，提供了更多的资讯。 这种重复发生四次。 然后我们得到了对实际洪水的描述。 在这个描述中，这个故事重复四次提到，除了那些在船上的，其他所有的活物都死在洪水中。</w:t>
      </w:r>
    </w:p>
    <w:p>
      <w:pPr/>
      <w:r>
        <w:rPr>
          <w:lang w:val="zh_CN" w:bidi="zh_CN"/>
        </w:rPr>
      </w:r>
      <w:r>
        <w:rPr>
          <w:lang w:val="zh_CN" w:bidi="zh_CN"/>
        </w:rPr>
        <w:t>前面一段经文的结尾是这样一句话，挪亚做了所有神吩咐他做的事。 这意味著挪亚已经建造了船，并为动物和他的家人预备好了所有东西。 还没有人上船。 接下来的这段经文开头的这个时间片语或这个词，表明在所有的工作完成之后，神给挪亚更多的指示。 在这里，我们看到神给挪亚更具体的指示，关于哪些动物要上船。</w:t>
      </w:r>
    </w:p>
    <w:p>
      <w:pPr/>
      <w:r>
        <w:rPr>
          <w:lang w:val="zh_CN" w:bidi="zh_CN"/>
        </w:rPr>
      </w:r>
      <w:r>
        <w:rPr>
          <w:lang w:val="zh_CN" w:bidi="zh_CN"/>
        </w:rPr>
        <w:t>在第二个创造的故事中，神用了两个名字。 在那个故事中，耶和华神这两个名字一起被使用。 在这个故事中，神同样也有两个名字，神个人的名字耶和华，以及神的话。 每个名字都单独使用。</w:t>
      </w:r>
    </w:p>
    <w:p>
      <w:pPr/>
      <w:r>
        <w:rPr>
          <w:lang w:val="zh_CN" w:bidi="zh_CN"/>
        </w:rPr>
      </w:r>
      <w:r>
        <w:rPr>
          <w:lang w:val="zh_CN" w:bidi="zh_CN"/>
        </w:rPr>
        <w:t>神说，挪亚是全世界唯一一个义人，或者唯一一个与神有正确关系的人。 这重复了前面经文中所描述的，挪亚是个义人。</w:t>
      </w:r>
    </w:p>
    <w:p>
      <w:pPr/>
      <w:r>
        <w:rPr>
          <w:lang w:val="zh_CN" w:bidi="zh_CN"/>
        </w:rPr>
      </w:r>
      <w:r>
        <w:rPr>
          <w:lang w:val="zh_CN" w:bidi="zh_CN"/>
        </w:rPr>
        <w:t>在挪亚的故事的引言中，我们有世代这个词，这个词的意思是关于挪亚的记述或故事。 在这段经文中，我们再次有了世代这个词。 在这里，世代这个词有不同的意思。 在这里，它的意思是那些与你生活在同一世代的人，或者那些与你生活在同一时间的人。 这个词不是指挪亚的祖先，而是指他同时代的人。</w:t>
      </w:r>
    </w:p>
    <w:p>
      <w:pPr/>
      <w:r>
        <w:rPr>
          <w:lang w:val="zh_CN" w:bidi="zh_CN"/>
        </w:rPr>
      </w:r>
      <w:r>
        <w:rPr>
          <w:lang w:val="zh_CN" w:bidi="zh_CN"/>
        </w:rPr>
        <w:t>神告诉挪亚，要带著他的家人上船。 挪亚的直系亲属包括挪亚、他的妻子，三个儿子闪、含和雅弗，以及他们的妻子，一共八个人。 在某些地方，家人或全家这个词可能意味著一大群人，甚至一个宗族。 在这个故事中，全家这个词指的只是列出的这八个人。</w:t>
      </w:r>
    </w:p>
    <w:p>
      <w:pPr/>
      <w:r>
        <w:rPr>
          <w:lang w:val="zh_CN" w:bidi="zh_CN"/>
        </w:rPr>
      </w:r>
      <w:r>
        <w:rPr>
          <w:lang w:val="zh_CN" w:bidi="zh_CN"/>
        </w:rPr>
        <w:t>请讨论"家人"这个词在你的语言和文化中的意思。 你会使用什么词来描述挪亚直系亲属中的八个人？</w:t>
      </w:r>
    </w:p>
    <w:p>
      <w:pPr/>
      <w:r>
        <w:rPr>
          <w:lang w:val="zh_CN" w:bidi="zh_CN"/>
        </w:rPr>
      </w:r>
      <w:r>
        <w:rPr>
          <w:lang w:val="zh_CN" w:bidi="zh_CN"/>
        </w:rPr>
        <w:t>神告诉挪亚，要把动物们安置在船上。 但这次神给挪亚更多关于动物和鸟类的细节。 每一种洁净的动物和每一种鸟类，挪亚要各取七对。 这意味著每一种洁净的动物和每一种鸟类，挪亚要取七只公的和七只母的。 然后对于所有其它动物，挪亚要各取一对，或一公一母。 洁净的动物指的是那些神认可可以吃，以及可以作为祭物的动物，作为祭物的意思是用于敬拜神。</w:t>
      </w:r>
    </w:p>
    <w:p>
      <w:pPr/>
      <w:r>
        <w:rPr>
          <w:lang w:val="zh_CN" w:bidi="zh_CN"/>
        </w:rPr>
      </w:r>
      <w:r>
        <w:rPr>
          <w:lang w:val="zh_CN" w:bidi="zh_CN"/>
        </w:rPr>
        <w:t>请讨论：在你们的文化中，是否存在可以接受被吃的动物，以及不能接受被吃的动物？ 你们的文化使用动物来敬拜神吗？ 你如何知道一个动物是否可以接受被吃或用于敬拜？ 你如何描述那些可以接受被吃的东西？</w:t>
      </w:r>
    </w:p>
    <w:p>
      <w:pPr/>
      <w:r>
        <w:rPr>
          <w:lang w:val="zh_CN" w:bidi="zh_CN"/>
        </w:rPr>
      </w:r>
      <w:r>
        <w:rPr>
          <w:lang w:val="zh_CN" w:bidi="zh_CN"/>
        </w:rPr>
        <w:t>然后神告诉挪亚，七天后就会开始下雨。 神告诉挪亚的是，他有多少时间来完成神所吩咐的一切。 我们再次看到这个片语，"挪亚做了神所吩咐的一切。"</w:t>
      </w:r>
    </w:p>
    <w:p>
      <w:pPr/>
      <w:r>
        <w:rPr>
          <w:lang w:val="zh_CN" w:bidi="zh_CN"/>
        </w:rPr>
      </w:r>
      <w:r>
        <w:rPr>
          <w:lang w:val="zh_CN" w:bidi="zh_CN"/>
        </w:rPr>
        <w:t>请讨论服从或顺服的意思。 你如何确定某人已经顺服了？ 不顺从的人会发生什么事？</w:t>
      </w:r>
    </w:p>
    <w:p>
      <w:pPr/>
      <w:r>
        <w:rPr>
          <w:lang w:val="zh_CN" w:bidi="zh_CN"/>
        </w:rPr>
      </w:r>
      <w:r>
        <w:rPr>
          <w:lang w:val="zh_CN" w:bidi="zh_CN"/>
        </w:rPr>
        <w:t>当挪亚上船的时候，他六百岁。 这段经文告诉我们，挪亚做了神所吩咐的一切。 这段经文重复了挪亚所做的事。 雨水开始落下来，并覆盖了全地。 然后，作者再次重复说，挪亚六百岁。 然而，这次给出的年龄更具体。 开始下雨的时间是挪亚生命中的第六百年、第二个月的第十七天。</w:t>
      </w:r>
    </w:p>
    <w:p>
      <w:pPr/>
      <w:r>
        <w:rPr>
          <w:lang w:val="zh_CN" w:bidi="zh_CN"/>
        </w:rPr>
      </w:r>
      <w:r>
        <w:rPr>
          <w:lang w:val="zh_CN" w:bidi="zh_CN"/>
        </w:rPr>
        <w:t>请讨论：你们的人如何计算年龄？</w:t>
      </w:r>
    </w:p>
    <w:p>
      <w:pPr/>
      <w:r>
        <w:rPr>
          <w:lang w:val="zh_CN" w:bidi="zh_CN"/>
        </w:rPr>
      </w:r>
      <w:r>
        <w:rPr>
          <w:lang w:val="zh_CN" w:bidi="zh_CN"/>
        </w:rPr>
        <w:t>这段经文使用诗歌来描述所下的是什么类型的雨。 不同的翻译使用不同的诗意形式来描述这场雨。 有些人说，天上的窗户开了，水就涌了出来。 另外有人说，这雨下得又急又猛。 还有人说，天的闸门开了。 这雨很大，而且下得很多。 水也从地上涌出。 这也是一个诗意的表达。 不同的翻译使用诸如爆发或喷涌这样的表达。</w:t>
      </w:r>
    </w:p>
    <w:p>
      <w:pPr/>
      <w:r>
        <w:rPr>
          <w:lang w:val="zh_CN" w:bidi="zh_CN"/>
        </w:rPr>
      </w:r>
      <w:r>
        <w:rPr>
          <w:lang w:val="zh_CN" w:bidi="zh_CN"/>
        </w:rPr>
        <w:t>请讨论你经历过的暴风雨。 你是否曾经看到雨下得太大，以至于你看不到前面的东西？ 你如何描述这样的雨？ 你有什么词用来形容下雨？ 你能使用诗歌或歌曲来描述这场雨吗？</w:t>
      </w:r>
    </w:p>
    <w:p>
      <w:pPr/>
      <w:r>
        <w:rPr>
          <w:lang w:val="zh_CN" w:bidi="zh_CN"/>
        </w:rPr>
      </w:r>
      <w:r>
        <w:rPr>
          <w:lang w:val="zh_CN" w:bidi="zh_CN"/>
        </w:rPr>
        <w:t>在说了雨开始降下，并且下了四十昼夜之后，作者再次重复谁在船上。 挪亚，他的妻子，他的三个儿子闪、含和雅弗，以及他们的妻子，还有一对对动物和鸟类。 这次，作者没有提到七对洁净的动物。 他们都上了船后，神就关上了门。</w:t>
      </w:r>
    </w:p>
    <w:p>
      <w:pPr/>
      <w:r>
        <w:rPr>
          <w:lang w:val="zh_CN" w:bidi="zh_CN"/>
        </w:rPr>
      </w:r>
      <w:r>
        <w:rPr>
          <w:lang w:val="zh_CN" w:bidi="zh_CN"/>
        </w:rPr>
        <w:t>请讨论：为什么你认为神关上门很重要？</w:t>
      </w:r>
    </w:p>
    <w:p>
      <w:pPr/>
      <w:r>
        <w:rPr>
          <w:lang w:val="zh_CN" w:bidi="zh_CN"/>
        </w:rPr>
      </w:r>
      <w:r>
        <w:rPr>
          <w:lang w:val="zh_CN" w:bidi="zh_CN"/>
        </w:rPr>
        <w:t>这段经文的最后一部分描述了上涨的水造成的破坏。 随著雨继续下，水涨高了，船漂了起来。 那些在船上的人是安全的。 到四十昼夜的雨结束时，水漫过最高的山峰大约七公尺。 凡是能呼吸的东西能没有存活。 地上所有的活物都死了，包括地上的所有动物、所有鸟类和所有人，都死了。 作者重复了四次，所有东西和所有人都死了。</w:t>
      </w:r>
    </w:p>
    <w:p>
      <w:pPr/>
      <w:r>
        <w:rPr>
          <w:lang w:val="zh_CN" w:bidi="zh_CN"/>
        </w:rPr>
      </w:r>
      <w:r>
        <w:rPr>
          <w:lang w:val="zh_CN" w:bidi="zh_CN"/>
        </w:rPr>
        <w:t>请讨论：你的语言如何清楚地表明某些事情是重要的？</w:t>
      </w:r>
    </w:p>
    <w:p>
      <w:pPr/>
      <w:r>
        <w:rPr>
          <w:lang w:val="zh_CN" w:bidi="zh_CN"/>
        </w:rPr>
      </w:r>
      <w:r>
        <w:rPr>
          <w:lang w:val="zh_CN" w:bidi="zh_CN"/>
        </w:rPr>
        <w:t>请讨论：为什么你认为神会提到水漫过最高的山峰高七公尺？</w:t>
      </w:r>
    </w:p>
    <w:p>
      <w:pPr/>
      <w:r>
        <w:rPr>
          <w:lang w:val="zh_CN" w:bidi="zh_CN"/>
        </w:rPr>
      </w:r>
      <w:r>
        <w:rPr>
          <w:lang w:val="zh_CN" w:bidi="zh_CN"/>
        </w:rPr>
        <w:t>洪水覆盖全地一百五十天。 在这段时间，船漂在水上。 只有船里的人和动物活了下来。</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挪亚做了神吩咐他做的一切。 神向挪亚重复了这些指示，并增加了一个指示。 挪亚要把七对洁净的动物，或用于献祭的动物，以及各种鸟类各七对带到船上。 其它种类的动物，挪亚只要各带一对上船。神告诉挪亚，七天之后，雨就会开始下。 挪亚做了神告诉他要做的每一件事。</w:t>
      </w:r>
    </w:p>
    <w:p>
      <w:pPr/>
      <w:r>
        <w:rPr>
          <w:lang w:val="zh_CN" w:bidi="zh_CN"/>
        </w:rPr>
      </w:r>
      <w:r>
        <w:rPr>
          <w:b/>
          <w:lang w:val="zh_CN" w:bidi="zh_CN"/>
        </w:rPr>
        <w:t>第二个场景：</w:t>
      </w:r>
      <w:r>
        <w:rPr>
          <w:lang w:val="zh_CN" w:bidi="zh_CN"/>
        </w:rPr>
        <w:t>挪亚和他的家人，共八个人，进到船上。 所有的动物都上了船。 挪亚完全按照神的吩咐做。</w:t>
      </w:r>
    </w:p>
    <w:p>
      <w:pPr/>
      <w:r>
        <w:rPr>
          <w:lang w:val="zh_CN" w:bidi="zh_CN"/>
        </w:rPr>
      </w:r>
      <w:r>
        <w:rPr>
          <w:b/>
          <w:lang w:val="zh_CN" w:bidi="zh_CN"/>
        </w:rPr>
        <w:t>第三个场景：</w:t>
      </w:r>
      <w:r>
        <w:rPr>
          <w:lang w:val="zh_CN" w:bidi="zh_CN"/>
        </w:rPr>
        <w:t>七天后开始下雨，洪水淹没了全地。 开始下雨的时候，挪亚六百岁两个月零十七天。 雨落下和从地上升起，这样的描述是一种诗歌。</w:t>
      </w:r>
    </w:p>
    <w:p>
      <w:pPr/>
      <w:r>
        <w:rPr>
          <w:lang w:val="zh_CN" w:bidi="zh_CN"/>
        </w:rPr>
      </w:r>
      <w:r>
        <w:rPr>
          <w:b/>
          <w:lang w:val="zh_CN" w:bidi="zh_CN"/>
        </w:rPr>
        <w:t>第四个场景：</w:t>
      </w:r>
      <w:r>
        <w:rPr>
          <w:lang w:val="zh_CN" w:bidi="zh_CN"/>
        </w:rPr>
        <w:t>这个场景重复描述了挪亚所做的事。 挪亚和他的家人，共八个人，上了船。 动物都上了船。 然而，这段重复只提到了成对的动物。 没有提到特别区分的七对洁净的动物。 所有人和动物上了船以后，神就关上了门。</w:t>
      </w:r>
    </w:p>
    <w:p>
      <w:pPr/>
      <w:r>
        <w:rPr>
          <w:lang w:val="zh_CN" w:bidi="zh_CN"/>
        </w:rPr>
      </w:r>
      <w:r>
        <w:rPr>
          <w:b/>
          <w:lang w:val="zh_CN" w:bidi="zh_CN"/>
        </w:rPr>
        <w:t>第五个场景：</w:t>
      </w:r>
      <w:r>
        <w:rPr>
          <w:lang w:val="zh_CN" w:bidi="zh_CN"/>
        </w:rPr>
        <w:t>这个场景描述了洪水。 随著水位上升，船开始漂浮起来。 雨继续下，直到最高的山峰被水漫过大约七公尺。 地上所有的活物都死了。 那些在船上的都很安全。 洪水淹没了全地一百五十天。</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挪亚的三个儿子，闪、含和雅弗</w:t>
      </w:r>
    </w:p>
    <w:p>
      <w:pPr>
        <w:pStyle w:val="ListBullet"/>
        <w:spacing w:line="240" w:lineRule="auto"/>
        <w:ind w:left="720"/>
      </w:pPr>
      <w:r>
        <w:rPr>
          <w:lang w:val="zh_CN" w:bidi="zh_CN"/>
        </w:rPr>
      </w:r>
      <w:r>
        <w:rPr>
          <w:lang w:val="zh_CN" w:bidi="zh_CN"/>
        </w:rPr>
        <w:t>三个儿子的妻子</w:t>
      </w:r>
    </w:p>
    <w:p>
      <w:pPr>
        <w:pStyle w:val="ListBullet"/>
        <w:spacing w:line="240" w:lineRule="auto"/>
        <w:ind w:left="720"/>
      </w:pPr>
      <w:r>
        <w:rPr>
          <w:lang w:val="zh_CN" w:bidi="zh_CN"/>
        </w:rPr>
      </w:r>
      <w:r>
        <w:rPr>
          <w:lang w:val="zh_CN" w:bidi="zh_CN"/>
        </w:rPr>
        <w:t>动物</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这段经文以一个时间片语开头，向我们显明这件事发生在前面的经文之后。</w:t>
      </w:r>
    </w:p>
    <w:p>
      <w:pPr/>
      <w:r>
        <w:rPr>
          <w:lang w:val="zh_CN" w:bidi="zh_CN"/>
        </w:rPr>
      </w:r>
      <w:r>
        <w:rPr>
          <w:lang w:val="zh_CN" w:bidi="zh_CN"/>
        </w:rPr>
        <w:t>请讨论：你们如何表明，时间已经过去，或者现在发生的事是在另一件事发生之后发生的？ 请尝试讲述一个短故事，内容是学习，然后参加考试，或者是购买食物，然后准备晚餐。 请注意你如何将这两个事件联系起来。</w:t>
      </w:r>
    </w:p>
    <w:p>
      <w:pPr/>
      <w:r>
        <w:rPr>
          <w:lang w:val="zh_CN" w:bidi="zh_CN"/>
        </w:rPr>
      </w:r>
      <w:r>
        <w:rPr>
          <w:lang w:val="zh_CN" w:bidi="zh_CN"/>
        </w:rPr>
        <w:t>这段经文在每个部分都重复了同样的资讯。 关于上船的指示，以及开始下雨，这些重复了四次。 这可能听起来很重复，但有必要把重复包括在内。 你需要清楚的是，这些不是新的指示。 这不是一个新的故事，也不是另一次洪水。 这是重复的指示或对于事件的描述。</w:t>
      </w:r>
    </w:p>
    <w:p>
      <w:pPr/>
      <w:r>
        <w:rPr>
          <w:lang w:val="zh_CN" w:bidi="zh_CN"/>
        </w:rPr>
      </w:r>
      <w:r>
        <w:rPr>
          <w:lang w:val="zh_CN" w:bidi="zh_CN"/>
        </w:rPr>
        <w:t>在第一个场景中，神告诉挪亚，要带他的家人共八个人，上到船上。 神还告诉挪亚，要从洁净的动物，或用于献祭的动物中，取七对，每对一公一母。 神告诉挪亚，七天后，雨就会开始下。 挪亚做了神所说的一切。</w:t>
      </w:r>
    </w:p>
    <w:p>
      <w:pPr/>
      <w:r>
        <w:rPr>
          <w:lang w:val="zh_CN" w:bidi="zh_CN"/>
        </w:rPr>
      </w:r>
      <w:r>
        <w:rPr>
          <w:lang w:val="zh_CN" w:bidi="zh_CN"/>
        </w:rPr>
        <w:t>请再一次展示船的图片。 请展示船内部的图片，可以看见围栏和巢穴。 请展示一张图片，上面是一些被认为是洁净的动物。</w:t>
      </w:r>
    </w:p>
    <w:p>
      <w:pPr/>
      <w:r>
        <w:rPr>
          <w:lang w:val="zh_CN" w:bidi="zh_CN"/>
        </w:rPr>
      </w:r>
      <w:r>
        <w:rPr>
          <w:lang w:val="zh_CN" w:bidi="zh_CN"/>
        </w:rPr>
        <w:t>在第二个场景中，我们了解到挪亚六百岁。 挪亚，挪亚的妻子，挪亚的三个儿子，闪、含和雅弗，以及他们的妻子，都上了船。 动物，包括洁净的动物，以及那些不允许成为祭物的动物，都上了船。 鸟也来到船上。 一切都按照神的吩咐来完成。</w:t>
      </w:r>
    </w:p>
    <w:p>
      <w:pPr/>
      <w:r>
        <w:rPr>
          <w:lang w:val="zh_CN" w:bidi="zh_CN"/>
        </w:rPr>
      </w:r>
      <w:r>
        <w:rPr>
          <w:lang w:val="zh_CN" w:bidi="zh_CN"/>
        </w:rPr>
        <w:t>在第三个场景中，雨开始落下，洪水开始覆盖全地。 挪亚的年龄再次被列出来。 他六百岁两个月零十七天。 第二次列出的他的年龄，只是用一种更具体的方式，来说他的年龄。 你可以说，某人四岁。 或者你可以说，某人四岁半。 这两种陈述都是正确。 第二个列表更准确。 雨落下，以及水从地上升起，这是诗歌形式的描述。 这可以是诗或一首歌。 雨下了四十个昼夜。</w:t>
      </w:r>
    </w:p>
    <w:p>
      <w:pPr/>
      <w:r>
        <w:rPr>
          <w:lang w:val="zh_CN" w:bidi="zh_CN"/>
        </w:rPr>
      </w:r>
      <w:r>
        <w:rPr>
          <w:lang w:val="zh_CN" w:bidi="zh_CN"/>
        </w:rPr>
        <w:t>请展示一张倾盆大雨的图片。 请展示一张洪水上升的图片。 请展示一张水从地下喷出的图片。</w:t>
      </w:r>
    </w:p>
    <w:p>
      <w:pPr/>
      <w:r>
        <w:rPr>
          <w:lang w:val="zh_CN" w:bidi="zh_CN"/>
        </w:rPr>
      </w:r>
      <w:r>
        <w:rPr>
          <w:lang w:val="zh_CN" w:bidi="zh_CN"/>
        </w:rPr>
        <w:t>在第四个场景中，重复了挪亚所做的所有事。 挪亚和他的家人上了船。 成对的动物和鸟上了船。 经文的这部分没有提到七对洁净的动物。 当所有的人和动物上了船以后，神关上了门。</w:t>
      </w:r>
    </w:p>
    <w:p>
      <w:pPr/>
      <w:r>
        <w:rPr>
          <w:lang w:val="zh_CN" w:bidi="zh_CN"/>
        </w:rPr>
      </w:r>
      <w:r>
        <w:rPr>
          <w:lang w:val="zh_CN" w:bidi="zh_CN"/>
        </w:rPr>
        <w:t>在第五个场景中，雨下了四十天。 洪水上升。 船开始漂浮。 随著水覆盖全地，并继续上升，所有的活物都死了。 水上升到漫过最高的山峰七公尺左右。 所有的动物，每只鸟和每个有呼吸的人，都在洪水中死了。 请注意这个场景中的重复。 四次提到，所有的活物都死了。 只有船上的人和动物活了下来。 洪水持续了一百五十天。</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挪亚的三个儿子，闪、含和雅弗</w:t>
      </w:r>
    </w:p>
    <w:p>
      <w:pPr>
        <w:pStyle w:val="ListBullet"/>
        <w:spacing w:line="240" w:lineRule="auto"/>
        <w:ind w:left="720"/>
      </w:pPr>
      <w:r>
        <w:rPr>
          <w:lang w:val="zh_CN" w:bidi="zh_CN"/>
        </w:rPr>
      </w:r>
      <w:r>
        <w:rPr>
          <w:lang w:val="zh_CN" w:bidi="zh_CN"/>
        </w:rPr>
        <w:t>三个儿子的妻子</w:t>
      </w:r>
    </w:p>
    <w:p>
      <w:pPr>
        <w:pStyle w:val="ListBullet"/>
        <w:spacing w:line="240" w:lineRule="auto"/>
        <w:ind w:left="720"/>
      </w:pPr>
      <w:r>
        <w:rPr>
          <w:lang w:val="zh_CN" w:bidi="zh_CN"/>
        </w:rPr>
      </w:r>
      <w:r>
        <w:rPr>
          <w:lang w:val="zh_CN" w:bidi="zh_CN"/>
        </w:rPr>
        <w:t>动物</w:t>
      </w:r>
    </w:p>
    <w:p>
      <w:pPr>
        <w:pStyle w:val="ListBullet"/>
        <w:spacing w:line="240" w:lineRule="auto"/>
        <w:ind w:left="720"/>
      </w:pPr>
      <w:r>
        <w:rPr>
          <w:lang w:val="zh_CN" w:bidi="zh_CN"/>
        </w:rPr>
      </w:r>
      <w:r>
        <w:rPr>
          <w:lang w:val="zh_CN" w:bidi="zh_CN"/>
        </w:rPr>
        <w:t>其他人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在这段经文中，只有神在说话。</w:t>
      </w:r>
    </w:p>
    <w:p>
      <w:pPr/>
      <w:r>
        <w:rPr>
          <w:lang w:val="zh_CN" w:bidi="zh_CN"/>
        </w:rPr>
      </w:r>
      <w:r>
        <w:rPr>
          <w:lang w:val="zh_CN" w:bidi="zh_CN"/>
        </w:rPr>
        <w:t>在第一个场景中，神对挪亚说话。 神再次告诉挪亚，地将会被洪水毁灭。 神对挪亚说："你是唯一一个公义的人。"</w:t>
      </w:r>
    </w:p>
    <w:p>
      <w:pPr/>
      <w:r>
        <w:rPr>
          <w:lang w:val="zh_CN" w:bidi="zh_CN"/>
        </w:rPr>
      </w:r>
      <w:r>
        <w:rPr>
          <w:lang w:val="zh_CN" w:bidi="zh_CN"/>
        </w:rPr>
        <w:t>请在这里暂停表演，并问挪亚："被神称为公义的人，你感觉如何？" 你可能会听到："我喜欢与神说话"，或"我喜爱我与神的关系"，或"我不确定我所做的事与其他人有何不同。" 请重新开始表演。</w:t>
      </w:r>
    </w:p>
    <w:p>
      <w:pPr/>
      <w:r>
        <w:rPr>
          <w:lang w:val="zh_CN" w:bidi="zh_CN"/>
        </w:rPr>
      </w:r>
      <w:r>
        <w:rPr>
          <w:lang w:val="zh_CN" w:bidi="zh_CN"/>
        </w:rPr>
        <w:t>神告诉挪亚，要带七对适合献祭的动物，上到船上。 每种鸟，挪亚要把七对放在船上。 神说，这是为了确保洪水过后，生命可以存活。</w:t>
      </w:r>
    </w:p>
    <w:p>
      <w:pPr/>
      <w:r>
        <w:rPr>
          <w:lang w:val="zh_CN" w:bidi="zh_CN"/>
        </w:rPr>
      </w:r>
      <w:r>
        <w:rPr>
          <w:lang w:val="zh_CN" w:bidi="zh_CN"/>
        </w:rPr>
        <w:t>请在这里暂停表演，并问挪亚："请告诉我们关于洁净的动物的事。" 你可能会听到："这些是我们敬拜神时，神接受用作祭物的动物"，或"我不知道这件事。 这是我第一次听说用某些动物来献祭。" 请重新开始表演。</w:t>
      </w:r>
    </w:p>
    <w:p>
      <w:pPr/>
      <w:r>
        <w:rPr>
          <w:lang w:val="zh_CN" w:bidi="zh_CN"/>
        </w:rPr>
      </w:r>
      <w:r>
        <w:rPr>
          <w:lang w:val="zh_CN" w:bidi="zh_CN"/>
        </w:rPr>
        <w:t>神再次告诉挪亚，天要下雨，雨要持续四十个昼夜。</w:t>
      </w:r>
    </w:p>
    <w:p>
      <w:pPr/>
      <w:r>
        <w:rPr>
          <w:lang w:val="zh_CN" w:bidi="zh_CN"/>
        </w:rPr>
      </w:r>
      <w:r>
        <w:rPr>
          <w:lang w:val="zh_CN" w:bidi="zh_CN"/>
        </w:rPr>
        <w:t>在第二个场景中，挪亚和他的家人上了船。 他们把所有的动物都带上了船。 七天后，开始下雨。</w:t>
      </w:r>
    </w:p>
    <w:p>
      <w:pPr/>
      <w:r>
        <w:rPr>
          <w:lang w:val="zh_CN" w:bidi="zh_CN"/>
        </w:rPr>
      </w:r>
      <w:r>
        <w:rPr>
          <w:lang w:val="zh_CN" w:bidi="zh_CN"/>
        </w:rPr>
        <w:t>在第三个场景中，神开始下雨，雨猛烈地落下来。 水也从地上涨起。</w:t>
      </w:r>
    </w:p>
    <w:p>
      <w:pPr/>
      <w:r>
        <w:rPr>
          <w:lang w:val="zh_CN" w:bidi="zh_CN"/>
        </w:rPr>
      </w:r>
      <w:r>
        <w:rPr>
          <w:lang w:val="zh_CN" w:bidi="zh_CN"/>
        </w:rPr>
        <w:t>请在这里暂停表演，并问挪亚的妻子和孩子们："你们见过这样的雨吗？ 你们会如何描述这场雨？" 你可能会听到："我以前从来没有见过下雨"，或"雨下得太大，我什么都看不到"，或"这场雨真的很猛。" 问不在船上的人："你们对这场雨有什么看法？" 你可能会听到："我从来没有见过这样的雨"，或"这场雨会给这个地区造成严重的损害"，或"我现在需要找到更高的地方。 水正在上升"，或"挪亚和他的家人在船上很安全。 我希望我当时能多听几句"，或"这水涨得太快，我担心我们都会死。" 请重新开始表演。</w:t>
      </w:r>
    </w:p>
    <w:p>
      <w:pPr/>
      <w:r>
        <w:rPr>
          <w:lang w:val="zh_CN" w:bidi="zh_CN"/>
        </w:rPr>
      </w:r>
      <w:r>
        <w:rPr>
          <w:lang w:val="zh_CN" w:bidi="zh_CN"/>
        </w:rPr>
        <w:t>在第四个场景中，表演似乎又倒回去重新开始了。 我们听到挪亚和他的家人上了船。 所有的动物都上了船。 每个人都上了船之后，神就关上了门。</w:t>
      </w:r>
    </w:p>
    <w:p>
      <w:pPr/>
      <w:r>
        <w:rPr>
          <w:lang w:val="zh_CN" w:bidi="zh_CN"/>
        </w:rPr>
      </w:r>
      <w:r>
        <w:rPr>
          <w:lang w:val="zh_CN" w:bidi="zh_CN"/>
        </w:rPr>
        <w:t>请在这里暂停表演，并问挪亚的妻子："当你听到门关上时，你感觉如何？" 你可能会听到："我很害怕。" 或"我希望我的父母、兄弟姐妹们都能在这条船上。" 或"我在船上感觉很稳妥。 我想我们将会安全。" 请问儿子们的妻子："当你们听到门关上时，你们感觉如何？" 你可能会听到，"我希望我的父母和兄弟姐妹们都能在这里。" 或"门关上了，我们就不能离开，其他人都不能进来。" 或，"我不明白正在发生什么事。" 请问其他人，"当你们看到船门关上时，你们感觉如何？" 你可能会听到，"他们为什么在那条船上？ 这里没有水。" 或"我认为他们疯了，竟然带著所有这些动物上了船。" 或"我不明白他们为什么建造这条船，把所有这些动物都放在上面。" 请重新开始表演。</w:t>
      </w:r>
    </w:p>
    <w:p>
      <w:pPr/>
      <w:r>
        <w:rPr>
          <w:lang w:val="zh_CN" w:bidi="zh_CN"/>
        </w:rPr>
      </w:r>
      <w:r>
        <w:rPr>
          <w:lang w:val="zh_CN" w:bidi="zh_CN"/>
        </w:rPr>
        <w:t>在第五个场景中，我们看到了洪水的描述。 随著水往上涨，船开始漂浮起来。 水漫过最高的山峰七公尺。 地上所有能呼吸的东西都死了。 只有船上的人活了下来。 只有船上的动物和鸟活了下来。 洪水淹没了全地一百五十天。</w:t>
      </w:r>
    </w:p>
    <w:p>
      <w:pPr/>
      <w:r>
        <w:rPr>
          <w:lang w:val="zh_CN" w:bidi="zh_CN"/>
        </w:rPr>
      </w:r>
      <w:r>
        <w:rPr>
          <w:lang w:val="zh_CN" w:bidi="zh_CN"/>
        </w:rPr>
        <w:t>请在这里暂停表演，并问挪亚和他的儿子："当你们看到水淹没最高的山峰上，并意识到只有你们能活下来时，你们感觉如何？" 你可能会听到："为那些人感到难过"，"为我们还活著感到高兴"，"为什么所有这些人都死了？" 请问挪亚的妻子和儿媳："当你们看到洪水连最高的山峰都淹没时，你们感觉如何？" 你可能会听到："我很伤心。我的父母和兄弟姐妹们现在都死了。" 或"除了这条船上的东西之外，我们失去了一切。" 或"我希望他们能够和我们在一起。" 或"我很高兴我们很安全。"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这段经文使用了两个名字来称呼</w:t>
      </w:r>
      <w:r>
        <w:rPr>
          <w:b/>
          <w:lang w:val="zh_CN" w:bidi="zh_CN"/>
        </w:rPr>
        <w:t>神</w:t>
      </w:r>
      <w:r>
        <w:rPr>
          <w:lang w:val="zh_CN" w:bidi="zh_CN"/>
        </w:rPr>
        <w:t xml:space="preserve">。 </w:t>
      </w:r>
      <w:hyperlink r:id="rId35">
        <w:r>
          <w:rPr>
            <w:lang w:val="zh_CN" w:bidi="zh_CN"/>
          </w:rPr>
          <w:rPr>
            <w:color w:val="0000EE"/>
            <w:u w:val="single"/>
          </w:rPr>
          <w:t>主</w:t>
        </w:r>
      </w:hyperlink>
      <w:r>
        <w:rPr>
          <w:lang w:val="zh_CN" w:bidi="zh_CN"/>
        </w:rPr>
        <w:t>这个名字，是希伯来文</w:t>
      </w:r>
      <w:r>
        <w:rPr>
          <w:b/>
          <w:lang w:val="zh_CN" w:bidi="zh_CN"/>
        </w:rPr>
        <w:t>耶和华</w:t>
      </w:r>
      <w:r>
        <w:rPr>
          <w:lang w:val="zh_CN" w:bidi="zh_CN"/>
        </w:rPr>
        <w:t>的翻译。请使用你在创造故事中所用的相同词语来指</w:t>
      </w:r>
      <w:hyperlink r:id="rId22">
        <w:r>
          <w:rPr>
            <w:lang w:val="zh_CN" w:bidi="zh_CN"/>
          </w:rPr>
          <w:rPr>
            <w:color w:val="0000EE"/>
            <w:u w:val="single"/>
          </w:rPr>
          <w:t>耶和</w:t>
        </w:r>
      </w:hyperlink>
      <w:r>
        <w:rPr>
          <w:lang w:val="zh_CN" w:bidi="zh_CN"/>
        </w:rPr>
        <w:t>华。 当你在这个故事中遇到神的名字时，请使用你用来指</w:t>
      </w:r>
      <w:hyperlink r:id="rId28">
        <w:r>
          <w:rPr>
            <w:lang w:val="zh_CN" w:bidi="zh_CN"/>
          </w:rPr>
          <w:rPr>
            <w:color w:val="0000EE"/>
            <w:u w:val="single"/>
          </w:rPr>
          <w:t>神</w:t>
        </w:r>
      </w:hyperlink>
      <w:r>
        <w:rPr>
          <w:lang w:val="zh_CN" w:bidi="zh_CN"/>
        </w:rPr>
        <w:t>的相同名字。 如果你想复习你所做的选择，主词汇表中有这些名字的讨论。</w:t>
      </w:r>
    </w:p>
    <w:p>
      <w:pPr/>
      <w:r>
        <w:rPr>
          <w:lang w:val="zh_CN" w:bidi="zh_CN"/>
        </w:rPr>
      </w:r>
      <w:r>
        <w:rPr>
          <w:lang w:val="zh_CN" w:bidi="zh_CN"/>
        </w:rPr>
        <w:t>神告诉挪亚，要带著他的家人上船。 有些翻译使用</w:t>
      </w:r>
      <w:r>
        <w:rPr>
          <w:b/>
          <w:lang w:val="zh_CN" w:bidi="zh_CN"/>
        </w:rPr>
        <w:t>家中的人</w:t>
      </w:r>
      <w:r>
        <w:rPr>
          <w:lang w:val="zh_CN" w:bidi="zh_CN"/>
        </w:rPr>
        <w:t>这个词。 这意味著住在挪亚家里的人。 在这段经文中，上船的家庭成员是挪亚，挪亚的妻子，挪亚的三个儿子，闪、含和雅弗，以及他们的妻子，总共八个人。 不要使用一个可能令人困惑的词，你可以直接说出是谁和挪亚一起上了船。 如果你需要进一步的信息，主词汇表里有</w:t>
      </w:r>
      <w:hyperlink r:id="rId36">
        <w:r>
          <w:rPr>
            <w:lang w:val="zh_CN" w:bidi="zh_CN"/>
          </w:rPr>
          <w:rPr>
            <w:color w:val="0000EE"/>
            <w:u w:val="single"/>
          </w:rPr>
          <w:t>家中的人</w:t>
        </w:r>
      </w:hyperlink>
      <w:r>
        <w:rPr>
          <w:lang w:val="zh_CN" w:bidi="zh_CN"/>
        </w:rPr>
        <w:t>这个词。</w:t>
      </w:r>
    </w:p>
    <w:p>
      <w:pPr/>
      <w:r>
        <w:rPr>
          <w:lang w:val="zh_CN" w:bidi="zh_CN"/>
        </w:rPr>
      </w:r>
      <w:r>
        <w:rPr>
          <w:lang w:val="zh_CN" w:bidi="zh_CN"/>
        </w:rPr>
        <w:t>神告诉挪亚，挪亚是一个</w:t>
      </w:r>
      <w:r>
        <w:rPr>
          <w:b/>
          <w:lang w:val="zh_CN" w:bidi="zh_CN"/>
        </w:rPr>
        <w:t>公义的</w:t>
      </w:r>
      <w:r>
        <w:rPr>
          <w:lang w:val="zh_CN" w:bidi="zh_CN"/>
        </w:rPr>
        <w:t>人，或者他与神有正确的关系。 请使用你在前面的经文中所用的相同词语来指</w:t>
      </w:r>
      <w:hyperlink r:id="rId37">
        <w:r>
          <w:rPr>
            <w:lang w:val="zh_CN" w:bidi="zh_CN"/>
          </w:rPr>
          <w:rPr>
            <w:color w:val="0000EE"/>
            <w:u w:val="single"/>
          </w:rPr>
          <w:t>公义</w:t>
        </w:r>
      </w:hyperlink>
      <w:r>
        <w:rPr>
          <w:lang w:val="zh_CN" w:bidi="zh_CN"/>
        </w:rPr>
        <w:t>。 主词汇表中有这个词的解释。 神说，挪亚是这个</w:t>
      </w:r>
      <w:r>
        <w:rPr>
          <w:b/>
          <w:lang w:val="zh_CN" w:bidi="zh_CN"/>
        </w:rPr>
        <w:t>世代</w:t>
      </w:r>
      <w:r>
        <w:rPr>
          <w:lang w:val="zh_CN" w:bidi="zh_CN"/>
        </w:rPr>
        <w:t>唯一的义人。 在这里，世代这个词指的是那些和挪亚同时代的人。 主词汇表中有</w:t>
      </w:r>
      <w:hyperlink r:id="rId30">
        <w:r>
          <w:rPr>
            <w:lang w:val="zh_CN" w:bidi="zh_CN"/>
          </w:rPr>
          <w:rPr>
            <w:color w:val="0000EE"/>
            <w:u w:val="single"/>
          </w:rPr>
          <w:t>世代</w:t>
        </w:r>
      </w:hyperlink>
      <w:r>
        <w:rPr>
          <w:lang w:val="zh_CN" w:bidi="zh_CN"/>
        </w:rPr>
        <w:t>这个词。</w:t>
      </w:r>
    </w:p>
    <w:p>
      <w:pPr/>
      <w:r>
        <w:rPr>
          <w:lang w:val="zh_CN" w:bidi="zh_CN"/>
        </w:rPr>
      </w:r>
      <w:r>
        <w:rPr>
          <w:lang w:val="zh_CN" w:bidi="zh_CN"/>
        </w:rPr>
        <w:t>神告诉挪亚，要把七对</w:t>
      </w:r>
      <w:hyperlink r:id="rId38">
        <w:r>
          <w:rPr>
            <w:lang w:val="zh_CN" w:bidi="zh_CN"/>
          </w:rPr>
          <w:rPr>
            <w:color w:val="0000EE"/>
            <w:u w:val="single"/>
          </w:rPr>
          <w:t>洁净</w:t>
        </w:r>
      </w:hyperlink>
      <w:r>
        <w:rPr>
          <w:lang w:val="zh_CN" w:bidi="zh_CN"/>
        </w:rPr>
        <w:t>的动物带到船上。 主词汇表指出，洁净的意思是，这些动物适合用来事奉神或可供人食用。 由于神当时尚未明确吩咐哪些动物算为洁净或不洁，有些译者便将这里理解为适合献祭并可供食用的动物。</w:t>
      </w:r>
    </w:p>
    <w:p>
      <w:pPr/>
      <w:r>
        <w:rPr>
          <w:lang w:val="zh_CN" w:bidi="zh_CN"/>
        </w:rPr>
      </w:r>
      <w:r>
        <w:rPr>
          <w:lang w:val="zh_CN" w:bidi="zh_CN"/>
        </w:rPr>
        <w:t>神说，所有的生命都将从地上除掉。</w:t>
      </w:r>
    </w:p>
    <w:p>
      <w:pPr/>
      <w:r>
        <w:rPr>
          <w:lang w:val="zh_CN" w:bidi="zh_CN"/>
        </w:rPr>
      </w:r>
      <w:r>
        <w:rPr>
          <w:lang w:val="zh_CN" w:bidi="zh_CN"/>
        </w:rPr>
        <w:t>请在这里暂停，并以翻译小组的形式讨论：你们有没有一种特殊的方式来说，所有的生命都会被毁灭？</w:t>
      </w:r>
    </w:p>
    <w:p>
      <w:pPr/>
      <w:r>
        <w:rPr>
          <w:lang w:val="zh_CN" w:bidi="zh_CN"/>
        </w:rPr>
      </w:r>
      <w:r>
        <w:rPr>
          <w:lang w:val="zh_CN" w:bidi="zh_CN"/>
        </w:rPr>
        <w:t>接下来的部分会稍微退回到前面，它描述了雨。 这部分是诗歌或诗意的表达。</w:t>
      </w:r>
    </w:p>
    <w:p>
      <w:pPr/>
      <w:r>
        <w:rPr>
          <w:lang w:val="zh_CN" w:bidi="zh_CN"/>
        </w:rPr>
      </w:r>
      <w:r>
        <w:rPr>
          <w:lang w:val="zh_CN" w:bidi="zh_CN"/>
        </w:rPr>
        <w:t>请在这里暂停，并以翻译团队的形式讨论。 在你们的语言中，你们可以用什么诗意的方式描述雨落下，以及水从地上升起？ 一些常见的表达方式包括：天上的窗户打开了，雨水就倾泻下来；天上的闸门打开了，雨水就涌了出来。 在这里，"天"指的是天空。 水从地上喷出，或水从地上涌出，都是用来形容当时地上发生情况的说法。 雨下得太大、太快，以至于人们几乎看不到东西。</w:t>
      </w:r>
    </w:p>
    <w:p>
      <w:pPr/>
      <w:r>
        <w:rPr>
          <w:lang w:val="zh_CN" w:bidi="zh_CN"/>
        </w:rPr>
      </w:r>
      <w:r>
        <w:rPr>
          <w:lang w:val="zh_CN" w:bidi="zh_CN"/>
        </w:rPr>
        <w:t>然后，我们看到了对洪水和毁灭的描写。 当雨落下，水从地上升起时，船开始漂浮起来。 水势不断上涨，直到最高的山峰也被约七公尺的水覆盖。 有些翻译使用</w:t>
      </w:r>
      <w:r>
        <w:rPr>
          <w:b/>
          <w:lang w:val="zh_CN" w:bidi="zh_CN"/>
        </w:rPr>
        <w:t>肘</w:t>
      </w:r>
      <w:r>
        <w:rPr>
          <w:lang w:val="zh_CN" w:bidi="zh_CN"/>
        </w:rPr>
        <w:t>这个度量单位。 这是当时常用的衡量方式。 主词汇表解释说，</w:t>
      </w:r>
      <w:hyperlink r:id="rId33">
        <w:r>
          <w:rPr>
            <w:lang w:val="zh_CN" w:bidi="zh_CN"/>
          </w:rPr>
          <w:rPr>
            <w:color w:val="0000EE"/>
            <w:u w:val="single"/>
          </w:rPr>
          <w:t>肘</w:t>
        </w:r>
      </w:hyperlink>
      <w:r>
        <w:rPr>
          <w:lang w:val="zh_CN" w:bidi="zh_CN"/>
        </w:rPr>
        <w:t>是男人前臂的平均长度，大约五十公分。 你可以把这个度量单位转换成一种你们的人熟悉的度量单位。 有些人会使用英尺和码。 还有人会使用公尺。 你所在的地区也可能使用一些其它的度量单位。</w:t>
      </w:r>
    </w:p>
    <w:p>
      <w:pPr/>
      <w:r>
        <w:rPr>
          <w:lang w:val="zh_CN" w:bidi="zh_CN"/>
        </w:rPr>
      </w:r>
      <w:r>
        <w:rPr>
          <w:lang w:val="zh_CN" w:bidi="zh_CN"/>
        </w:rPr>
        <w:t>然后这个故事重复了四次，地上的所有动物和人都死了。 只有船上的活下来。 洪水持续了一百五十天。</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8:1–19</w:t>
      </w:r>
      <w:r>
        <w:rPr>
          <w:lang w:val="zh_CN" w:bidi="zh_CN"/>
        </w:rPr>
      </w:r>
    </w:p>
    <w:p>
      <w:pPr>
        <w:pStyle w:val="Heading3"/>
      </w:pPr>
      <w:r>
        <w:rPr>
          <w:lang w:val="zh_CN" w:bidi="zh_CN"/>
        </w:rPr>
        <w:t>聆听话语与铭记于心</w:t>
      </w:r>
    </w:p>
    <w:p>
      <w:pPr/>
      <w:r>
        <w:rPr>
          <w:lang w:val="zh_CN" w:bidi="zh_CN"/>
        </w:rPr>
      </w:r>
      <w:r>
        <w:rPr>
          <w:lang w:val="zh_CN" w:bidi="zh_CN"/>
        </w:rPr>
        <w:t>请聆听创世记八章1至19节的音频，并将它记在心里。 聆听经文三次（如果可能的话，请听三种不同的翻译版本）。然后以小组的形式来讨论以下的问题：</w:t>
      </w:r>
    </w:p>
    <w:p>
      <w:pPr>
        <w:pStyle w:val="ListNumber"/>
        <w:numPr>
          <w:ilvl w:val="0"/>
          <w:numId w:val="2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这段经文叙述了毁灭全地的洪水如何结束。 在前面一段经文中，这个故事告诉我们，挪亚和他的家人，以及所有的动物都上了船。 雨开始下，洪水淹没了全地，所有活物都在洪水中死了。 挪亚，他的家人和所有在船上的动物都没有死。 过了四十个昼夜，雨停了。 水漫过最高的山峰七公尺。 洪水淹没全地一百五十天。</w:t>
      </w:r>
    </w:p>
    <w:p>
      <w:pPr/>
      <w:r>
        <w:rPr>
          <w:lang w:val="zh_CN" w:bidi="zh_CN"/>
        </w:rPr>
      </w:r>
      <w:r>
        <w:rPr>
          <w:lang w:val="zh_CN" w:bidi="zh_CN"/>
        </w:rPr>
        <w:t>但神记得挪亚。 纪念这个并不意味著神先前忘记了挪亚。 在这段经文中，记念这个词不是忘记的相反词。 相反，在这种情况下，记念这个词的意思是，神打算怜悯挪亚和他的家人。 在故事的这个时候，挪亚，他的家人和动物，只有靠著船上所有的食物存活。 如果洪水不消退，他们可能会死。 因为神打算要怜悯挪亚，所以祂就叫风吹过全地。 我们不知道神打发风的确切日子。 风有助于水蒸发或干掉。 如果你在有风的日子把衣服挂起来，衣服干得更快。</w:t>
      </w:r>
    </w:p>
    <w:p>
      <w:pPr/>
      <w:r>
        <w:rPr>
          <w:lang w:val="zh_CN" w:bidi="zh_CN"/>
        </w:rPr>
      </w:r>
      <w:r>
        <w:rPr>
          <w:lang w:val="zh_CN" w:bidi="zh_CN"/>
        </w:rPr>
        <w:t>神也记得所有与挪亚一起在船上的野兽和牲畜。 野兽是野生动物，是未经驯化的动物。 狮子、老虎和豹是野兽。 牲畜指的是家养的动物，或者是我们可以养殖的动物。 它们也被认为是洁净的动物，用于献祭。 它们不是野生的。 绵羊、山羊、马、牛和鸡是几种家畜。</w:t>
      </w:r>
    </w:p>
    <w:p>
      <w:pPr/>
      <w:r>
        <w:rPr>
          <w:lang w:val="zh_CN" w:bidi="zh_CN"/>
        </w:rPr>
      </w:r>
      <w:r>
        <w:rPr>
          <w:lang w:val="zh_CN" w:bidi="zh_CN"/>
        </w:rPr>
        <w:t>请在你的小组里讨论：在你们的语言中，你们通常用什么方式来指这两类动物？</w:t>
      </w:r>
    </w:p>
    <w:p>
      <w:pPr/>
      <w:r>
        <w:rPr>
          <w:lang w:val="zh_CN" w:bidi="zh_CN"/>
        </w:rPr>
      </w:r>
      <w:r>
        <w:rPr>
          <w:lang w:val="zh_CN" w:bidi="zh_CN"/>
        </w:rPr>
        <w:t>上一段经文使用了诗意的描述，来描述从地上升起的水，以及从天上落下的水。 在这段经文中，这种有诗意的表达继续进行。 因为雨停了，从地上来的水也停了，所以地面上的水可以更快地蒸发。 神做了三件事来停止洪水。</w:t>
      </w:r>
    </w:p>
    <w:p>
      <w:pPr>
        <w:pStyle w:val="ListNumber"/>
        <w:numPr>
          <w:ilvl w:val="0"/>
          <w:numId w:val="24"/>
        </w:numPr>
        <w:spacing w:line="240" w:lineRule="auto"/>
        <w:ind w:left="720"/>
      </w:pPr>
      <w:r>
        <w:rPr>
          <w:lang w:val="zh_CN" w:bidi="zh_CN"/>
        </w:rPr>
      </w:r>
      <w:r>
        <w:rPr>
          <w:lang w:val="zh_CN" w:bidi="zh_CN"/>
        </w:rPr>
        <w:t>打发风来，帮助把水吹走。</w:t>
      </w:r>
    </w:p>
    <w:p>
      <w:pPr>
        <w:pStyle w:val="ListNumber"/>
        <w:spacing w:line="240" w:lineRule="auto"/>
        <w:ind w:left="720"/>
      </w:pPr>
      <w:r>
        <w:rPr>
          <w:lang w:val="zh_CN" w:bidi="zh_CN"/>
        </w:rPr>
      </w:r>
      <w:r>
        <w:rPr>
          <w:lang w:val="zh_CN" w:bidi="zh_CN"/>
        </w:rPr>
        <w:t>停止水从地或深渊的泉源里流出来。</w:t>
      </w:r>
    </w:p>
    <w:p>
      <w:pPr>
        <w:pStyle w:val="ListNumber"/>
        <w:spacing w:line="240" w:lineRule="auto"/>
        <w:ind w:left="720"/>
      </w:pPr>
      <w:r>
        <w:rPr>
          <w:lang w:val="zh_CN" w:bidi="zh_CN"/>
        </w:rPr>
      </w:r>
      <w:r>
        <w:rPr>
          <w:lang w:val="zh_CN" w:bidi="zh_CN"/>
        </w:rPr>
        <w:t>停止像洪水一样从天上落下的雨水。</w:t>
      </w:r>
    </w:p>
    <w:p>
      <w:pPr/>
      <w:r>
        <w:rPr>
          <w:lang w:val="zh_CN" w:bidi="zh_CN"/>
        </w:rPr>
      </w:r>
      <w:r>
        <w:rPr>
          <w:lang w:val="zh_CN" w:bidi="zh_CN"/>
        </w:rPr>
        <w:t>在这些行为的帮助下，过了一百五十天，水退了，这样地就可以变干了。 这不是在上一段经文中的一百五十天之上又加上一百五十天。 当经文说神记得挪亚时，它的意思是，在四十个昼夜的雨结束之后，神开始了使水消退的行动。 在那个时候，所有的东西都被七公尺深的水覆盖。 由于神的行动，过了一百五十天，水退了。 神并没有让地上所有的水都消失。 河流、湖泊和海洋仍然有水。 其它的水蒸发回到天上。 这就为树木和植物留出了干地。</w:t>
      </w:r>
    </w:p>
    <w:p>
      <w:pPr/>
      <w:r>
        <w:rPr>
          <w:lang w:val="zh_CN" w:bidi="zh_CN"/>
        </w:rPr>
      </w:r>
      <w:r>
        <w:rPr>
          <w:lang w:val="zh_CN" w:bidi="zh_CN"/>
        </w:rPr>
        <w:t>这段经文用两种方式告诉我们时间。 经文说，水在地上有一百五十天。 在前面的经文中，我们得知，第二个月的第十七日开始下雨。在这段经文中，在第七个月的第十七日，也就是五个月以后，这船停在陆地上。 一百五十天除以三十天，结果也是五个月。 挪亚和那些在船上的人漂浮了五个月。 有些翻译使用五个月这个词，有些翻译保留了第七个月的第十七日这个细节。</w:t>
      </w:r>
    </w:p>
    <w:p>
      <w:pPr/>
      <w:r>
        <w:rPr>
          <w:lang w:val="zh_CN" w:bidi="zh_CN"/>
        </w:rPr>
      </w:r>
      <w:r>
        <w:rPr>
          <w:lang w:val="zh_CN" w:bidi="zh_CN"/>
        </w:rPr>
        <w:t>请在你的小组里讨论：你们的人如何报告时间？ 对他们来说，哪种说时间长短的方式最合理？</w:t>
      </w:r>
    </w:p>
    <w:p>
      <w:pPr/>
      <w:r>
        <w:rPr>
          <w:lang w:val="zh_CN" w:bidi="zh_CN"/>
        </w:rPr>
      </w:r>
      <w:r>
        <w:rPr>
          <w:lang w:val="zh_CN" w:bidi="zh_CN"/>
        </w:rPr>
        <w:t>这船停在亚拉腊山上。 亚拉腊是一座高一万七千英尺的山，差不多有五千二百公尺。 它位于土耳其。 从土耳其延伸到伊朗北部的山脉，被称为亚拉腊山。 没有人知道这船著陆的确切位置。</w:t>
      </w:r>
    </w:p>
    <w:p>
      <w:pPr/>
      <w:r>
        <w:rPr>
          <w:lang w:val="zh_CN" w:bidi="zh_CN"/>
        </w:rPr>
      </w:r>
      <w:r>
        <w:rPr>
          <w:lang w:val="zh_CN" w:bidi="zh_CN"/>
        </w:rPr>
        <w:t>请展示一张亚拉腊山地区的地图，包括山脉的范围。</w:t>
      </w:r>
    </w:p>
    <w:p>
      <w:pPr/>
      <w:r>
        <w:rPr>
          <w:lang w:val="zh_CN" w:bidi="zh_CN"/>
        </w:rPr>
      </w:r>
      <w:r>
        <w:rPr>
          <w:lang w:val="zh_CN" w:bidi="zh_CN"/>
        </w:rPr>
        <w:t>展示一张山脉的照片。</w:t>
      </w:r>
    </w:p>
    <w:p>
      <w:pPr/>
      <w:r>
        <w:rPr>
          <w:lang w:val="zh_CN" w:bidi="zh_CN"/>
        </w:rPr>
      </w:r>
      <w:r>
        <w:rPr>
          <w:lang w:val="zh_CN" w:bidi="zh_CN"/>
        </w:rPr>
        <w:t>这段经文开始谈论挪亚在船上等了多久。 首先，船停在干地上之后，挪亚等了两个半月，直到他看到其它山峰。 然后挪亚又等了四十天，并打开了窗户。 挪亚放了一只乌鸦。 乌鸦飞来飞去。 乌鸦是被认为不洁净的鸟，因为它会吃死动物。 挪亚还放出一只鸽子，但鸽子回到船上。</w:t>
      </w:r>
    </w:p>
    <w:p>
      <w:pPr/>
      <w:r>
        <w:rPr>
          <w:lang w:val="zh_CN" w:bidi="zh_CN"/>
        </w:rPr>
      </w:r>
      <w:r>
        <w:rPr>
          <w:lang w:val="zh_CN" w:bidi="zh_CN"/>
        </w:rPr>
        <w:t>请展示一张乌鸦的图片。 请展示一张鸽子的图片。</w:t>
      </w:r>
    </w:p>
    <w:p>
      <w:pPr/>
      <w:r>
        <w:rPr>
          <w:lang w:val="zh_CN" w:bidi="zh_CN"/>
        </w:rPr>
      </w:r>
      <w:r>
        <w:rPr>
          <w:lang w:val="zh_CN" w:bidi="zh_CN"/>
        </w:rPr>
        <w:t>鸽子回到船上。 挪亚意识到地上仍然覆盖著水。 挪亚等了七天，又一次放鸽子出去。 这次鸽子回来时，嘴里叼著一片橄榄叶。 挪亚从这件事知道，洪水几乎消退了，一些树木已经开始生长了。 挪亚又等了七天，再一次把鸽子放出去。 这次鸽子没有回来。</w:t>
      </w:r>
    </w:p>
    <w:p>
      <w:pPr/>
      <w:r>
        <w:rPr>
          <w:lang w:val="zh_CN" w:bidi="zh_CN"/>
        </w:rPr>
      </w:r>
      <w:r>
        <w:rPr>
          <w:lang w:val="zh_CN" w:bidi="zh_CN"/>
        </w:rPr>
        <w:t>请展示一张橄榄树和橄榄叶的图片。</w:t>
      </w:r>
    </w:p>
    <w:p>
      <w:pPr/>
      <w:r>
        <w:rPr>
          <w:lang w:val="zh_CN" w:bidi="zh_CN"/>
        </w:rPr>
      </w:r>
      <w:r>
        <w:rPr>
          <w:lang w:val="zh_CN" w:bidi="zh_CN"/>
        </w:rPr>
        <w:t>现在挪亚六百零一岁。 挪亚知道地几乎是干的。 但挪亚又等了两个月。 地是干的。 挪亚直到神告诉他时，他才下船。 神对挪亚说："你从船上下来，每个人都要下来。" 神告诉挪亚，要放掉所有的动物和鸟，这样它们就可以开始繁殖，遍满全地。 繁殖的意思是，这些动物会有孩子，那些孩子也会有孩子。 所以，挪亚，他的妻子，他的儿子，他的儿子的妻子，以及所有的动物都下了船。</w:t>
      </w:r>
    </w:p>
    <w:p>
      <w:pPr/>
      <w:r>
        <w:rPr>
          <w:lang w:val="zh_CN" w:bidi="zh_CN"/>
        </w:rPr>
      </w:r>
      <w:r>
        <w:rPr>
          <w:lang w:val="zh_CN" w:bidi="zh_CN"/>
        </w:rPr>
        <w:t>请以翻译小组的形式讨论：这段经文列出了表明挪亚等待时间的数字，或者洪水持续时间的数字。 你认为神为什么要把所有这些数字都包括在这段经文中？</w:t>
      </w:r>
    </w:p>
    <w:p>
      <w:pPr/>
      <w:r>
        <w:rPr>
          <w:lang w:val="zh_CN" w:bidi="zh_CN"/>
        </w:rPr>
      </w:r>
      <w:r>
        <w:rPr>
          <w:lang w:val="zh_CN" w:bidi="zh_CN"/>
        </w:rPr>
        <w:t>请在小组中讨论，挪亚和他的家人在船上的那一年，生活会是什么样子。 请想像一下，你在船上待了一年多了。 你下船后要做的第一件事会是什么？</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在第一个场景中，雨已经停了，但地上却被洪水覆盖。 船四处漂流。 洪水逐渐退去。 过了一百五十天，这船来到亚拉腊山。</w:t>
      </w:r>
    </w:p>
    <w:p>
      <w:pPr/>
      <w:r>
        <w:rPr>
          <w:lang w:val="zh_CN" w:bidi="zh_CN"/>
        </w:rPr>
      </w:r>
      <w:r>
        <w:rPr>
          <w:b/>
          <w:lang w:val="zh_CN" w:bidi="zh_CN"/>
        </w:rPr>
        <w:t>第二个场景：</w:t>
      </w:r>
      <w:r>
        <w:rPr>
          <w:lang w:val="zh_CN" w:bidi="zh_CN"/>
        </w:rPr>
        <w:t>船在山边停下后，挪亚等了四十天。 然后挪亚把鸟放出去，看看地是不是干的。 当鸽子没有回来时，挪亚又等了两个月。 地是干的。</w:t>
      </w:r>
    </w:p>
    <w:p>
      <w:pPr/>
      <w:r>
        <w:rPr>
          <w:lang w:val="zh_CN" w:bidi="zh_CN"/>
        </w:rPr>
      </w:r>
      <w:r>
        <w:rPr>
          <w:b/>
          <w:lang w:val="zh_CN" w:bidi="zh_CN"/>
        </w:rPr>
        <w:t>第三个场景：</w:t>
      </w:r>
      <w:r>
        <w:rPr>
          <w:lang w:val="zh_CN" w:bidi="zh_CN"/>
        </w:rPr>
        <w:t>神告诉挪亚，要下船。 挪亚顺服神，他所有的家人，以及所有的动物都下了船。</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挪亚的三个儿子：闪、含和雅弗</w:t>
      </w:r>
    </w:p>
    <w:p>
      <w:pPr>
        <w:pStyle w:val="ListBullet"/>
        <w:spacing w:line="240" w:lineRule="auto"/>
        <w:ind w:left="720"/>
      </w:pPr>
      <w:r>
        <w:rPr>
          <w:lang w:val="zh_CN" w:bidi="zh_CN"/>
        </w:rPr>
      </w:r>
      <w:r>
        <w:rPr>
          <w:lang w:val="zh_CN" w:bidi="zh_CN"/>
        </w:rPr>
        <w:t>三个儿子的妻子</w:t>
      </w:r>
    </w:p>
    <w:p>
      <w:pPr>
        <w:pStyle w:val="ListBullet"/>
        <w:spacing w:line="240" w:lineRule="auto"/>
        <w:ind w:left="720"/>
      </w:pPr>
      <w:r>
        <w:rPr>
          <w:lang w:val="zh_CN" w:bidi="zh_CN"/>
        </w:rPr>
      </w:r>
      <w:r>
        <w:rPr>
          <w:lang w:val="zh_CN" w:bidi="zh_CN"/>
        </w:rPr>
        <w:t>动物</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b/>
          <w:lang w:val="zh_CN" w:bidi="zh_CN"/>
        </w:rPr>
        <w:t>第一个场景</w:t>
      </w:r>
      <w:r>
        <w:rPr>
          <w:lang w:val="zh_CN" w:bidi="zh_CN"/>
        </w:rPr>
        <w:t>：即使世界被水覆盖，神仍记得挪亚。</w:t>
      </w:r>
    </w:p>
    <w:p>
      <w:pPr/>
      <w:r>
        <w:rPr>
          <w:lang w:val="zh_CN" w:bidi="zh_CN"/>
        </w:rPr>
      </w:r>
      <w:r>
        <w:rPr>
          <w:lang w:val="zh_CN" w:bidi="zh_CN"/>
        </w:rPr>
        <w:t>请在这里暂停，并与你的小组讨论：我们将如何用我们的语言来呈现两个情况的对比，一个是洪水淹没全地，另一个是神顾念挪亚和那些在船上的人？</w:t>
      </w:r>
    </w:p>
    <w:p>
      <w:pPr/>
      <w:r>
        <w:rPr>
          <w:lang w:val="zh_CN" w:bidi="zh_CN"/>
        </w:rPr>
      </w:r>
      <w:r>
        <w:rPr>
          <w:lang w:val="zh_CN" w:bidi="zh_CN"/>
        </w:rPr>
        <w:t>挪亚，他的家人和动物都在船上。 雨已经停了。 水漫过最高的山峰七公尺。 除了船上的那些以外，所有活物都死了。 船漂在水上。 雨停之后，神使风吹过全地，把水吹干。 神停止了从地上升起的水。 神已经止住了雨。 水开始往下降。 需要一百五十天，或五个月，地才出现。 这船停在亚拉腊山脉的一座山上。 又过了七十五天，山脉的其它山峰才出现。</w:t>
      </w:r>
    </w:p>
    <w:p>
      <w:pPr/>
      <w:r>
        <w:rPr>
          <w:lang w:val="zh_CN" w:bidi="zh_CN"/>
        </w:rPr>
      </w:r>
      <w:r>
        <w:rPr>
          <w:b/>
          <w:lang w:val="zh_CN" w:bidi="zh_CN"/>
        </w:rPr>
        <w:t>第二个场景：</w:t>
      </w:r>
      <w:r>
        <w:rPr>
          <w:lang w:val="zh_CN" w:bidi="zh_CN"/>
        </w:rPr>
        <w:t>在这些山峰出现之后，挪亚在船上又等了四十天。 挪亚打开了一扇他在船上做的窗户。 然后挪亚放出一只乌鸦和一只鸽子，看看东西是否又生长了。 乌鸦在地上飞来飞去。 鸽子回到船上。 鸽子找不到任何地方可以落地，因为全地仍然被水覆盖。 等了七天，挪亚又放出一只鸽子。 这次鸽子回来时，嘴里叼著一片橄榄叶。 因为橄榄叶，挪亚意识到洪水几乎已经消退了。 又过了七天，挪亚放出一只鸽子。 这次鸽子没有回到船上。</w:t>
      </w:r>
    </w:p>
    <w:p>
      <w:pPr/>
      <w:r>
        <w:rPr>
          <w:lang w:val="zh_CN" w:bidi="zh_CN"/>
        </w:rPr>
      </w:r>
      <w:r>
        <w:rPr>
          <w:b/>
          <w:lang w:val="zh_CN" w:bidi="zh_CN"/>
        </w:rPr>
        <w:t>第三个场景：</w:t>
      </w:r>
      <w:r>
        <w:rPr>
          <w:lang w:val="zh_CN" w:bidi="zh_CN"/>
        </w:rPr>
        <w:t>挪亚现在六百零一岁。 挪亚可以从船的窗户看到干地。 挪亚，他的家人和动物已经在船上十个半月了。 挪亚又等了两个月。 地终于地干了。 关于洪水结束的记载包括许多组数字，这些数字关乎挪亚和他的家人在船上的日子或月数。</w:t>
      </w:r>
    </w:p>
    <w:p>
      <w:pPr/>
      <w:r>
        <w:rPr>
          <w:lang w:val="zh_CN" w:bidi="zh_CN"/>
        </w:rPr>
      </w:r>
      <w:r>
        <w:rPr>
          <w:lang w:val="zh_CN" w:bidi="zh_CN"/>
        </w:rPr>
        <w:t>下雨四十天</w:t>
      </w:r>
    </w:p>
    <w:p>
      <w:pPr>
        <w:pStyle w:val="ListNumber"/>
        <w:numPr>
          <w:ilvl w:val="0"/>
          <w:numId w:val="25"/>
        </w:numPr>
        <w:spacing w:line="240" w:lineRule="auto"/>
        <w:ind w:left="720"/>
      </w:pPr>
      <w:r>
        <w:rPr>
          <w:lang w:val="zh_CN" w:bidi="zh_CN"/>
        </w:rPr>
      </w:r>
      <w:r>
        <w:rPr>
          <w:lang w:val="zh_CN" w:bidi="zh_CN"/>
        </w:rPr>
        <w:t>船在水上漂浮一百五十天或五个月，然后停在山边。</w:t>
      </w:r>
    </w:p>
    <w:p>
      <w:pPr>
        <w:pStyle w:val="ListNumber"/>
        <w:spacing w:line="240" w:lineRule="auto"/>
        <w:ind w:left="720"/>
      </w:pPr>
      <w:r>
        <w:rPr>
          <w:lang w:val="zh_CN" w:bidi="zh_CN"/>
        </w:rPr>
      </w:r>
      <w:r>
        <w:rPr>
          <w:lang w:val="zh_CN" w:bidi="zh_CN"/>
        </w:rPr>
        <w:t>船停下七十五天或两个半月以后，挪亚可以看见其它山峰。</w:t>
      </w:r>
    </w:p>
    <w:p>
      <w:pPr>
        <w:pStyle w:val="ListNumber"/>
        <w:spacing w:line="240" w:lineRule="auto"/>
        <w:ind w:left="720"/>
      </w:pPr>
      <w:r>
        <w:rPr>
          <w:lang w:val="zh_CN" w:bidi="zh_CN"/>
        </w:rPr>
      </w:r>
      <w:r>
        <w:rPr>
          <w:lang w:val="zh_CN" w:bidi="zh_CN"/>
        </w:rPr>
        <w:t>看到山峰四十天以后，挪亚可以看见陆地。 挪亚放出乌鸦和鸽子。 鸽子回来了。</w:t>
      </w:r>
    </w:p>
    <w:p>
      <w:pPr>
        <w:pStyle w:val="ListNumber"/>
        <w:spacing w:line="240" w:lineRule="auto"/>
        <w:ind w:left="720"/>
      </w:pPr>
      <w:r>
        <w:rPr>
          <w:lang w:val="zh_CN" w:bidi="zh_CN"/>
        </w:rPr>
      </w:r>
      <w:r>
        <w:rPr>
          <w:lang w:val="zh_CN" w:bidi="zh_CN"/>
        </w:rPr>
        <w:t>七天后，挪亚再次放出鸽子，鸽子回来了。</w:t>
      </w:r>
    </w:p>
    <w:p>
      <w:pPr>
        <w:pStyle w:val="ListNumber"/>
        <w:spacing w:line="240" w:lineRule="auto"/>
        <w:ind w:left="720"/>
      </w:pPr>
      <w:r>
        <w:rPr>
          <w:lang w:val="zh_CN" w:bidi="zh_CN"/>
        </w:rPr>
      </w:r>
      <w:r>
        <w:rPr>
          <w:lang w:val="zh_CN" w:bidi="zh_CN"/>
        </w:rPr>
        <w:t>七天后，挪亚再次放出鸽子，鸽子没有回来。</w:t>
      </w:r>
    </w:p>
    <w:p>
      <w:pPr>
        <w:pStyle w:val="ListNumber"/>
        <w:spacing w:line="240" w:lineRule="auto"/>
        <w:ind w:left="720"/>
      </w:pPr>
      <w:r>
        <w:rPr>
          <w:lang w:val="zh_CN" w:bidi="zh_CN"/>
        </w:rPr>
      </w:r>
      <w:r>
        <w:rPr>
          <w:lang w:val="zh_CN" w:bidi="zh_CN"/>
        </w:rPr>
        <w:t>挪亚又等了六十天，或两个月。 然后神说，要离开这船。</w:t>
      </w:r>
    </w:p>
    <w:p>
      <w:pPr/>
      <w:r>
        <w:rPr>
          <w:lang w:val="zh_CN" w:bidi="zh_CN"/>
        </w:rPr>
      </w:r>
      <w:r>
        <w:rPr>
          <w:lang w:val="zh_CN" w:bidi="zh_CN"/>
        </w:rPr>
        <w:t>总共三百七十九天，或十二个半月。</w:t>
      </w:r>
    </w:p>
    <w:p>
      <w:pPr/>
      <w:r>
        <w:rPr>
          <w:lang w:val="zh_CN" w:bidi="zh_CN"/>
        </w:rPr>
      </w:r>
      <w:r>
        <w:rPr>
          <w:lang w:val="zh_CN" w:bidi="zh_CN"/>
        </w:rPr>
        <w:t>以小组的形式讨论：为什么这些数字很重要？ 你们的文化如何表明，等待某事所用的时间很重要？ 你怎样翻译这些数字，使得没有人会被它们困惑？</w:t>
      </w:r>
    </w:p>
    <w:p>
      <w:pPr/>
      <w:r>
        <w:rPr>
          <w:lang w:val="zh_CN" w:bidi="zh_CN"/>
        </w:rPr>
      </w:r>
      <w:r>
        <w:rPr>
          <w:lang w:val="zh_CN" w:bidi="zh_CN"/>
        </w:rPr>
        <w:t>当提到每个数字时，我们被告知挪亚当时正在做什么。 你需要一个词来描述时间的流逝，或一个来连接这些时间。 经文使用了这样的词：之后、然后、后来、又一个，等等。</w:t>
      </w:r>
    </w:p>
    <w:p>
      <w:pPr/>
      <w:r>
        <w:rPr>
          <w:lang w:val="zh_CN" w:bidi="zh_CN"/>
        </w:rPr>
      </w:r>
      <w:r>
        <w:rPr>
          <w:lang w:val="zh_CN" w:bidi="zh_CN"/>
        </w:rPr>
        <w:t>请以小组的形式讨论：在你的语言中，有哪些连接时间的词？ 请练习讲述一个有若干个时间跨度的简短事件，以便确定你可以用哪些词。 你可以谈论预备旅行。 你买了机票，等了四个星期，然后把行李箱拿出来。 第二天，你开始装衣服。 装了五分钟以后，你停下来，拿出一些其它的衣服。 你把那些装进去，然后十分钟以后，你接到一个电话。 像这样按时间顺序讲述一个故事，可以帮助你用你语言中的自然方式，将时间连接起来。</w:t>
      </w:r>
    </w:p>
    <w:p>
      <w:pPr/>
      <w:r>
        <w:rPr>
          <w:lang w:val="zh_CN" w:bidi="zh_CN"/>
        </w:rPr>
      </w:r>
      <w:r>
        <w:rPr>
          <w:lang w:val="zh_CN" w:bidi="zh_CN"/>
        </w:rPr>
        <w:t>地干了之后，神对挪亚说话。 神告诉挪亚，要带著他的妻子、儿子和他们的妻子，以及所有的一切，离开这船。 神告诉挪亚，要放走所有的动物，包括野兽和家畜。 每对动物都要被放走。 神说，这些动物要生养众多。 这意味著每对动物都应该有孩子。 这些孩子会长大，并且有孩子。 这将会持续，直到地上充满了动物。 挪亚照神的话做了。 挪亚和他的妻子，他的儿子和他们的妻子，都下了船。 所有的动物都下了船。 每对动物或每个公的、母的动物，都下了船。 鸟从船上出来。</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挪亚的三个儿子：闪、含和雅弗</w:t>
      </w:r>
    </w:p>
    <w:p>
      <w:pPr>
        <w:pStyle w:val="ListBullet"/>
        <w:spacing w:line="240" w:lineRule="auto"/>
        <w:ind w:left="720"/>
      </w:pPr>
      <w:r>
        <w:rPr>
          <w:lang w:val="zh_CN" w:bidi="zh_CN"/>
        </w:rPr>
      </w:r>
      <w:r>
        <w:rPr>
          <w:lang w:val="zh_CN" w:bidi="zh_CN"/>
        </w:rPr>
        <w:t>三个儿子的妻子</w:t>
      </w:r>
    </w:p>
    <w:p>
      <w:pPr>
        <w:pStyle w:val="ListBullet"/>
        <w:spacing w:line="240" w:lineRule="auto"/>
        <w:ind w:left="720"/>
      </w:pPr>
      <w:r>
        <w:rPr>
          <w:lang w:val="zh_CN" w:bidi="zh_CN"/>
        </w:rPr>
      </w:r>
      <w:r>
        <w:rPr>
          <w:lang w:val="zh_CN" w:bidi="zh_CN"/>
        </w:rPr>
        <w:t>动物</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b/>
          <w:lang w:val="zh_CN" w:bidi="zh_CN"/>
        </w:rPr>
        <w:t>第一个场景：</w:t>
      </w:r>
      <w:r>
        <w:rPr>
          <w:lang w:val="zh_CN" w:bidi="zh_CN"/>
        </w:rPr>
        <w:t>当这个故事的表演开始时，小组需要记住，人和动物已经在船上度过了四十个昼夜的倾盆大雨。 他们从船上往外观看，除了水以外什么也看不到。 他们知道所有活物都死了。 只有他们是活著。</w:t>
      </w:r>
    </w:p>
    <w:p>
      <w:pPr/>
      <w:r>
        <w:rPr>
          <w:lang w:val="zh_CN" w:bidi="zh_CN"/>
        </w:rPr>
      </w:r>
      <w:r>
        <w:rPr>
          <w:lang w:val="zh_CN" w:bidi="zh_CN"/>
        </w:rPr>
        <w:t>请在这里暂停表演，并问船上的每个人，他们现在感受如何。 你可能会听到："感恩还活著"，或"想念我的家人和我的家"，或"我不知道会发生什么事"，或"我已经厌倦了这艘船"，或"我不知道神会如何处理这件事。 我害怕未来。" 请重新开始表演。</w:t>
      </w:r>
    </w:p>
    <w:p>
      <w:pPr/>
      <w:r>
        <w:rPr>
          <w:lang w:val="zh_CN" w:bidi="zh_CN"/>
        </w:rPr>
      </w:r>
      <w:r>
        <w:rPr>
          <w:lang w:val="zh_CN" w:bidi="zh_CN"/>
        </w:rPr>
        <w:t>雨停之后，神使风刮起，好使地上的水退去。 神停止了从地上升起的水。 神已经止住了雨。 从雨停起，过了一百五十天或五个月，水才下降到足以出现山峰。 船停在山边。 又过了七十五天，其它山峰才出现。</w:t>
      </w:r>
    </w:p>
    <w:p>
      <w:pPr/>
      <w:r>
        <w:rPr>
          <w:lang w:val="zh_CN" w:bidi="zh_CN"/>
        </w:rPr>
      </w:r>
      <w:r>
        <w:rPr>
          <w:lang w:val="zh_CN" w:bidi="zh_CN"/>
        </w:rPr>
        <w:t>请在这里暂停表演，并问人们，船不再漂流，他们现在感受如何。 你可能会听到："我很高兴我们不再漂流"，或"我不知道我们在哪里"，或"窗外看不见有熟悉的东西"，或"我们什么时候才能下船？" 或"我厌倦了这些动物"，或"我想念我的家人和朋友"，或"我想回我的家里去。 船外什么也没有"，或"一切都被水毁灭了。 当我们离开这船时，我们将如何生活？" 请重新开始表演。</w:t>
      </w:r>
    </w:p>
    <w:p>
      <w:pPr/>
      <w:r>
        <w:rPr>
          <w:lang w:val="zh_CN" w:bidi="zh_CN"/>
        </w:rPr>
      </w:r>
      <w:r>
        <w:rPr>
          <w:b/>
          <w:lang w:val="zh_CN" w:bidi="zh_CN"/>
        </w:rPr>
        <w:t>第二个场景：</w:t>
      </w:r>
      <w:r>
        <w:rPr>
          <w:lang w:val="zh_CN" w:bidi="zh_CN"/>
        </w:rPr>
        <w:t>在其它山峰开始出现之后，挪亚又等了四十天。 然后挪亚打开窗户，放一只乌鸦出去飞翔。 乌鸦飞来飞去，但没有回到船上。 挪亚也放一只鸽子出去飞翔。 鸽子回到船上。 挪亚知道地上仍然覆盖著水。</w:t>
      </w:r>
    </w:p>
    <w:p>
      <w:pPr/>
      <w:r>
        <w:rPr>
          <w:lang w:val="zh_CN" w:bidi="zh_CN"/>
        </w:rPr>
      </w:r>
      <w:r>
        <w:rPr>
          <w:lang w:val="zh_CN" w:bidi="zh_CN"/>
        </w:rPr>
        <w:t>请在这里暂停表演，并问挪亚，他为什么放这些鸟出去。 你可能会听到："我想看看水是不是已经消退了。 有干地吗？ 看看地上是否有食物。" 请重新开始表演。</w:t>
      </w:r>
    </w:p>
    <w:p>
      <w:pPr/>
      <w:r>
        <w:rPr>
          <w:lang w:val="zh_CN" w:bidi="zh_CN"/>
        </w:rPr>
      </w:r>
      <w:r>
        <w:rPr>
          <w:lang w:val="zh_CN" w:bidi="zh_CN"/>
        </w:rPr>
        <w:t>挪亚等了七天，又放一只鸽子出去。 这次它回来，嘴里有一片橄榄叶。 挪亚等了七天，又放一只鸽子出去。 这次鸽子没有回来。</w:t>
      </w:r>
    </w:p>
    <w:p>
      <w:pPr/>
      <w:r>
        <w:rPr>
          <w:lang w:val="zh_CN" w:bidi="zh_CN"/>
        </w:rPr>
      </w:r>
      <w:r>
        <w:rPr>
          <w:lang w:val="zh_CN" w:bidi="zh_CN"/>
        </w:rPr>
        <w:t>请在这里暂停表演，并问挪亚，他认为鸽子为什么不回来。 你可能会听到："我认为鸽子找到了一个有食物的地方。 现在一定有很多地方有树木和植物。 看起来神又使万物再次生长。 我想我们很快就可以下船了。" 请重新开始表演。</w:t>
      </w:r>
    </w:p>
    <w:p>
      <w:pPr/>
      <w:r>
        <w:rPr>
          <w:lang w:val="zh_CN" w:bidi="zh_CN"/>
        </w:rPr>
      </w:r>
      <w:r>
        <w:rPr>
          <w:lang w:val="zh_CN" w:bidi="zh_CN"/>
        </w:rPr>
        <w:t>挪亚继续在船上等候。 又过了两个月。 然后神告诉挪亚，要他下船。</w:t>
      </w:r>
    </w:p>
    <w:p>
      <w:pPr/>
      <w:r>
        <w:rPr>
          <w:lang w:val="zh_CN" w:bidi="zh_CN"/>
        </w:rPr>
      </w:r>
      <w:r>
        <w:rPr>
          <w:lang w:val="zh_CN" w:bidi="zh_CN"/>
        </w:rPr>
        <w:t>请在这里暂停表演，并问挪亚，他为什么等到现在才下船。 你可能会听到："我等神告诉我们什么时候离开。 神告诉我们什么时候上船，并且神关上了门。 神应该告诉我们，什么时候可以下船。" 请重新开始表演。</w:t>
      </w:r>
    </w:p>
    <w:p>
      <w:pPr/>
      <w:r>
        <w:rPr>
          <w:lang w:val="zh_CN" w:bidi="zh_CN"/>
        </w:rPr>
      </w:r>
      <w:r>
        <w:rPr>
          <w:lang w:val="zh_CN" w:bidi="zh_CN"/>
        </w:rPr>
        <w:t>神告诉挪亚，他的妻子，他的儿子，以及他儿子的妻子，要离开船。 所以，他们都下了船。 神还告诉挪亚，要放走所有的动物和鸟。 神说，动物和鸟都应该生孩子，这样它们就可以繁衍，并且充满全地。 挪亚和他的家人顺服神。 他们下了船。 所有的动物都下了船。 鸟都下了船。 他们成对地出来，或者每种动物都是一公一母。 到他们下船的时候，他们在船上已经有一年多了。 他们在船上待了十二个半月。</w:t>
      </w:r>
    </w:p>
    <w:p>
      <w:pPr/>
      <w:r>
        <w:rPr>
          <w:lang w:val="zh_CN" w:bidi="zh_CN"/>
        </w:rPr>
      </w:r>
      <w:r>
        <w:rPr>
          <w:lang w:val="zh_CN" w:bidi="zh_CN"/>
        </w:rPr>
        <w:t>请在这里暂停表演，并问挪亚和他的家人，他们现在感觉如何。 你可能会听到："我很高兴，我的脚掌再次踏在地上了。 我们在哪里？ 一切看上去都很不熟悉。 感谢神，我们现在安全了。 我很高兴神照顾我们。 我很高兴我不用再与动物在一起。 成为这里唯一的人，这感觉很奇怪。我很高兴我还活著，但我想念我的家人。 这看起来不像是家。 我不确定如何在这里生活。" 请问神，祂感觉如何。 你可能会听到："我很高兴挪亚一家将在地上重新开始人类的家族。 我希望这个家族比他们之前的人做得更好。 我希望他们跟从我。"</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在这种情况下，</w:t>
      </w:r>
      <w:r>
        <w:rPr>
          <w:b/>
          <w:lang w:val="zh_CN" w:bidi="zh_CN"/>
        </w:rPr>
        <w:t>记念</w:t>
      </w:r>
      <w:r>
        <w:rPr>
          <w:lang w:val="zh_CN" w:bidi="zh_CN"/>
        </w:rPr>
        <w:t>这个词的意思是，神计划向挪亚显出怜悯。 你也可以说，神正顾念挪亚，关注他的处境，或者神正把祂的注意力转移到挪亚和他当时的情况。 记念这个词并不意味著神曾经忘记了挪亚，现在又想起他来。</w:t>
      </w:r>
    </w:p>
    <w:p>
      <w:pPr/>
      <w:r>
        <w:rPr>
          <w:lang w:val="zh_CN" w:bidi="zh_CN"/>
        </w:rPr>
      </w:r>
      <w:r>
        <w:rPr>
          <w:lang w:val="zh_CN" w:bidi="zh_CN"/>
        </w:rPr>
        <w:t>关于洪水，神做了三件事情。 神叫风吹过全地。 神停止了从天上降雨，也停止了水从地上升起。 在这里，我们将使用前面经文中所用的相同诗意的描述，来指降雨和从地里流出的水。 有些翻译使用天这个词，而另一些使用天空。 这指的是水从上面落下来。 请使用你在其它经文中所用的相同词语来指</w:t>
      </w:r>
      <w:r>
        <w:rPr>
          <w:b/>
          <w:lang w:val="zh_CN" w:bidi="zh_CN"/>
        </w:rPr>
        <w:t>地</w:t>
      </w:r>
      <w:r>
        <w:rPr>
          <w:lang w:val="zh_CN" w:bidi="zh_CN"/>
        </w:rPr>
        <w:t>。</w:t>
      </w:r>
    </w:p>
    <w:p>
      <w:pPr/>
      <w:r>
        <w:rPr>
          <w:lang w:val="zh_CN" w:bidi="zh_CN"/>
        </w:rPr>
      </w:r>
      <w:r>
        <w:rPr>
          <w:lang w:val="zh_CN" w:bidi="zh_CN"/>
        </w:rPr>
        <w:t xml:space="preserve">挪亚放出两种不同的鸟。 </w:t>
      </w:r>
      <w:r>
        <w:rPr>
          <w:b/>
          <w:lang w:val="zh_CN" w:bidi="zh_CN"/>
        </w:rPr>
        <w:t>乌鸦</w:t>
      </w:r>
      <w:r>
        <w:rPr>
          <w:lang w:val="zh_CN" w:bidi="zh_CN"/>
        </w:rPr>
        <w:t xml:space="preserve">是一种以动物尸体或腐肉为食的鸟。 乌鸦可以靠著任何漂浮在水面上的动物尸体而存活。 </w:t>
      </w:r>
      <w:r>
        <w:rPr>
          <w:b/>
          <w:lang w:val="zh_CN" w:bidi="zh_CN"/>
        </w:rPr>
        <w:t>鸽</w:t>
      </w:r>
      <w:r>
        <w:rPr>
          <w:lang w:val="zh_CN" w:bidi="zh_CN"/>
        </w:rPr>
        <w:t>子会吃种子和地上爬的小东西。 鸽子第一次出去时，找不到可以落脚的地方，也找不到食物。 然后，当它再次出去时，它找到了一片新鲜的绿色</w:t>
      </w:r>
      <w:r>
        <w:rPr>
          <w:b/>
          <w:lang w:val="zh_CN" w:bidi="zh_CN"/>
        </w:rPr>
        <w:t>橄榄</w:t>
      </w:r>
      <w:r>
        <w:rPr>
          <w:lang w:val="zh_CN" w:bidi="zh_CN"/>
        </w:rPr>
        <w:t>叶。 地中海周围的所有国家都有橄榄树生长。 如果你的文化中没有橄榄树，你可以说鸽子找到了一片新鲜的绿叶。</w:t>
      </w:r>
    </w:p>
    <w:p>
      <w:pPr/>
      <w:r>
        <w:rPr>
          <w:lang w:val="zh_CN" w:bidi="zh_CN"/>
        </w:rPr>
      </w:r>
      <w:r>
        <w:rPr>
          <w:lang w:val="zh_CN" w:bidi="zh_CN"/>
        </w:rPr>
        <w:t>请展示一张鸽子、乌鸦和橄榄叶的图片。</w:t>
      </w:r>
    </w:p>
    <w:p>
      <w:pPr/>
      <w:r>
        <w:rPr>
          <w:lang w:val="zh_CN" w:bidi="zh_CN"/>
        </w:rPr>
      </w:r>
      <w:r>
        <w:rPr>
          <w:lang w:val="zh_CN" w:bidi="zh_CN"/>
        </w:rPr>
        <w:t>挪亚的家人和所有的动物都下了船。 动物一对对地从船上下来。 这意味著每种动物的一公一母，一起出来。</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8:20–9:17</w:t>
      </w:r>
      <w:r>
        <w:rPr>
          <w:lang w:val="zh_CN" w:bidi="zh_CN"/>
        </w:rPr>
      </w:r>
    </w:p>
    <w:p>
      <w:pPr>
        <w:pStyle w:val="Heading3"/>
      </w:pPr>
      <w:r>
        <w:rPr>
          <w:lang w:val="zh_CN" w:bidi="zh_CN"/>
        </w:rPr>
        <w:t>聆听话语与铭记于心</w:t>
      </w:r>
    </w:p>
    <w:p>
      <w:pPr/>
      <w:r>
        <w:rPr>
          <w:lang w:val="zh_CN" w:bidi="zh_CN"/>
        </w:rPr>
      </w:r>
      <w:r>
        <w:rPr>
          <w:lang w:val="zh_CN" w:bidi="zh_CN"/>
        </w:rPr>
        <w:t>请聆听创世记八章20节至九章17节的音频，并将它记在心里。 聆听经文三次（如果可能的话，请听三种不同的翻译版本）。然后以小组的形式来讨论以下的问题：</w:t>
      </w:r>
    </w:p>
    <w:p>
      <w:pPr>
        <w:pStyle w:val="ListNumber"/>
        <w:numPr>
          <w:ilvl w:val="0"/>
          <w:numId w:val="2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这段经文叙述了挪亚和他的家人离开船以后发生的事情。 洪水已经过去了。 他们在船上已经有十二个半月了。 神已经告诉他们要从船上下来，并将所有的动物都带下船。 挪亚顺服神，就下了船。</w:t>
      </w:r>
    </w:p>
    <w:p>
      <w:pPr/>
      <w:r>
        <w:rPr>
          <w:lang w:val="zh_CN" w:bidi="zh_CN"/>
        </w:rPr>
      </w:r>
      <w:r>
        <w:rPr>
          <w:lang w:val="zh_CN" w:bidi="zh_CN"/>
        </w:rPr>
        <w:t>然后挪亚建造了一个坛，敬拜神。 挪亚下了船。 然后他建造了一个坛敬拜神。 这种敬拜的行为是挪亚下船后做的第一件事。</w:t>
      </w:r>
    </w:p>
    <w:p>
      <w:pPr/>
      <w:r>
        <w:rPr>
          <w:lang w:val="zh_CN" w:bidi="zh_CN"/>
        </w:rPr>
      </w:r>
      <w:r>
        <w:rPr>
          <w:lang w:val="zh_CN" w:bidi="zh_CN"/>
        </w:rPr>
        <w:t>这是第一次提到坛。 坛通常用石头建造，是焚烧作为献祭的动物的地方。 动物也可能在坛上被杀，或者可能在其它地方被杀，然后被放在坛上焚烧。 宰杀和焚烧动物是人们敬拜和荣耀神的方式。</w:t>
      </w:r>
    </w:p>
    <w:p>
      <w:pPr/>
      <w:r>
        <w:rPr>
          <w:lang w:val="zh_CN" w:bidi="zh_CN"/>
        </w:rPr>
      </w:r>
      <w:r>
        <w:rPr>
          <w:lang w:val="zh_CN" w:bidi="zh_CN"/>
        </w:rPr>
        <w:t>请展示一张坛的图片，上面有焚烧的祭物。</w:t>
      </w:r>
    </w:p>
    <w:p>
      <w:pPr/>
      <w:r>
        <w:rPr>
          <w:lang w:val="zh_CN" w:bidi="zh_CN"/>
        </w:rPr>
      </w:r>
      <w:r>
        <w:rPr>
          <w:lang w:val="zh_CN" w:bidi="zh_CN"/>
        </w:rPr>
        <w:t>请以小组的形式讨论：为什么挪亚在这个时候敬拜神？ 你们的文化如何敬拜神？ 请讲述一下，你们的群体敬拜和荣耀神明的经验。 他们做什么事情？</w:t>
      </w:r>
    </w:p>
    <w:p>
      <w:pPr/>
      <w:r>
        <w:rPr>
          <w:lang w:val="zh_CN" w:bidi="zh_CN"/>
        </w:rPr>
      </w:r>
      <w:r>
        <w:rPr>
          <w:lang w:val="zh_CN" w:bidi="zh_CN"/>
        </w:rPr>
        <w:t>挪亚把他的祭物作为燔祭献上。 这意味著整只动物都被焚烧。 挪亚和他的家人没有留一部分来吃。 挪亚使用了一些被认为是洁净的动物和鸟类。 这意味著它们是适合用作祭物或敬拜的动物。 这个词是复数，所以我们知道他使用了一些动物，但我们不知道有多少。 这意味著挪亚向神献了一个很大的祭。 焚烧的动物的气味，是使神喜悦的香气或气味。 当神闻到焚烧祭物的味道时，祂往往很喜悦。</w:t>
      </w:r>
    </w:p>
    <w:p>
      <w:pPr/>
      <w:r>
        <w:rPr>
          <w:lang w:val="zh_CN" w:bidi="zh_CN"/>
        </w:rPr>
      </w:r>
      <w:r>
        <w:rPr>
          <w:lang w:val="zh_CN" w:bidi="zh_CN"/>
        </w:rPr>
        <w:t>这段经文使用了神作为神圣存有的普通名称，以及神个人的名字耶和华。 这两个名称不再像创造叙事中那样一起使用。 这段经文头两次提到神的时候，祂被称为耶和华。</w:t>
      </w:r>
    </w:p>
    <w:p>
      <w:pPr/>
      <w:r>
        <w:rPr>
          <w:lang w:val="zh_CN" w:bidi="zh_CN"/>
        </w:rPr>
      </w:r>
      <w:r>
        <w:rPr>
          <w:lang w:val="zh_CN" w:bidi="zh_CN"/>
        </w:rPr>
        <w:t>在神闻到祭物令人愉快的香气之后，神对自己说了一些话。 这意味著神自己思想，并做出了决定。 这个时候，神不是在对别人说话。 当神对自己说话时，祂作了一个应许。 神说："我永远不会再因为人类的缘故咒诅这地。" 神非常强调地说，祂永远不会再像在洪水中所做的那样严厉地对待全地，或惩罚它。</w:t>
      </w:r>
    </w:p>
    <w:p>
      <w:pPr/>
      <w:r>
        <w:rPr>
          <w:lang w:val="zh_CN" w:bidi="zh_CN"/>
        </w:rPr>
      </w:r>
      <w:r>
        <w:rPr>
          <w:lang w:val="zh_CN" w:bidi="zh_CN"/>
        </w:rPr>
        <w:t>请以小组的形式讨论：谈论你们的群体都如何惩罚或严厉对待那些做了错事的人。</w:t>
      </w:r>
    </w:p>
    <w:p>
      <w:pPr/>
      <w:r>
        <w:rPr>
          <w:lang w:val="zh_CN" w:bidi="zh_CN"/>
        </w:rPr>
      </w:r>
      <w:r>
        <w:rPr>
          <w:lang w:val="zh_CN" w:bidi="zh_CN"/>
        </w:rPr>
        <w:t>神说，人从小时候起，就只想到邪恶。 换句话说，人们做事情反对神，也反对正确和良善的东西。 然而，神向人们显出祂的怜悯。 神应许祂永远不会再毁灭所有的活物。 祂说，生活和自然的正常节奏将继续。 神使用诗歌来表明祂是多么认真。 祂以一对对鲜明的对比来谈论这些自然的节奏，包括播种和收割，寒冷和炎热，夏天和冬天，白天和黑夜。 所有这些都是神对自己说的。</w:t>
      </w:r>
    </w:p>
    <w:p>
      <w:pPr/>
      <w:r>
        <w:rPr>
          <w:lang w:val="zh_CN" w:bidi="zh_CN"/>
        </w:rPr>
      </w:r>
      <w:r>
        <w:rPr>
          <w:lang w:val="zh_CN" w:bidi="zh_CN"/>
        </w:rPr>
        <w:t>请以小组的形式讨论：你们的文化如何谈论永远持续的自然节奏？ 比如，如果你们没有炎热和寒冷的季节，你们可能会有雨季和旱季。</w:t>
      </w:r>
    </w:p>
    <w:p>
      <w:pPr/>
      <w:r>
        <w:rPr>
          <w:lang w:val="zh_CN" w:bidi="zh_CN"/>
        </w:rPr>
      </w:r>
      <w:r>
        <w:rPr>
          <w:lang w:val="zh_CN" w:bidi="zh_CN"/>
        </w:rPr>
        <w:t>然后神祝福挪亚和他的儿子，应许为他们做好的事情。 神告诉挪亚和他的儿子要生养众多，遍满全地。 这重复了神给亚当和夏娃的命令。 挪亚和他的儿子们应当有孩子，那些孩子也会有孩子。 他们应该散布到全地，这样各处都会有人。</w:t>
      </w:r>
    </w:p>
    <w:p>
      <w:pPr/>
      <w:r>
        <w:rPr>
          <w:lang w:val="zh_CN" w:bidi="zh_CN"/>
        </w:rPr>
      </w:r>
      <w:r>
        <w:rPr>
          <w:lang w:val="zh_CN" w:bidi="zh_CN"/>
        </w:rPr>
        <w:t>请以小组的形式讨论：你认为神告诉他们要遍满全地，是什么原因？</w:t>
      </w:r>
    </w:p>
    <w:p>
      <w:pPr/>
      <w:r>
        <w:rPr>
          <w:lang w:val="zh_CN" w:bidi="zh_CN"/>
        </w:rPr>
      </w:r>
      <w:r>
        <w:rPr>
          <w:lang w:val="zh_CN" w:bidi="zh_CN"/>
        </w:rPr>
        <w:t>神告诉挪亚和他的儿子们，他们将是管理鱼、动物和鸟类的主。 神说，这些受造物会惧怕挪亚和他的儿子。 动物们将害怕人们会伤害它们。 神告诉挪亚和他的儿子，这些动物和鸟类现在要被用作食物，就像五谷和蔬菜一直是他们的食物一样。 然而，神告诉挪亚和他的儿子们不要吃任何仍然带有血的肉。 他们要把动物的血放干，因为血是生命所在。</w:t>
      </w:r>
    </w:p>
    <w:p>
      <w:pPr/>
      <w:r>
        <w:rPr>
          <w:lang w:val="zh_CN" w:bidi="zh_CN"/>
        </w:rPr>
      </w:r>
      <w:r>
        <w:rPr>
          <w:lang w:val="zh_CN" w:bidi="zh_CN"/>
        </w:rPr>
        <w:t>然后神进一步教导了与血有关的事情。 神说，若有人杀死他的弟兄，这指的是任何其他的人，神就要这个人的血。 这意味著，如果有人杀了别人，他们也必须死。 杀死人的动物也必须死。 神通过诗歌来提醒挪亚和他的家人，人们不应该互相残杀，因为人是照著神的形象所造，正如祂在创造的故事中所说的。 然后神重复了这个命令，要生养众多，并遍满全地。</w:t>
      </w:r>
    </w:p>
    <w:p>
      <w:pPr/>
      <w:r>
        <w:rPr>
          <w:lang w:val="zh_CN" w:bidi="zh_CN"/>
        </w:rPr>
      </w:r>
      <w:r>
        <w:rPr>
          <w:lang w:val="zh_CN" w:bidi="zh_CN"/>
        </w:rPr>
        <w:t>请以小组的形式讨论：为什么神会使用诗歌来解释我们是照著神的形象所造？ 你们的文化如何使用诗歌或歌曲来强调重要的事情？</w:t>
      </w:r>
    </w:p>
    <w:p>
      <w:pPr/>
      <w:r>
        <w:rPr>
          <w:lang w:val="zh_CN" w:bidi="zh_CN"/>
        </w:rPr>
      </w:r>
      <w:r>
        <w:rPr>
          <w:lang w:val="zh_CN" w:bidi="zh_CN"/>
        </w:rPr>
        <w:t>然后神确认祂与挪亚和他的后裔所立的约或神圣的协议。 这个约甚至适用于动物。 神说："我永远不会再使用洪水来毁灭全地。" 然后神应许一个记号。 记号是某件事属实或将要发生的标记。 神在云层中放了一个彩虹。 彩虹是神立约的记号。 神说："当我看到云中的彩虹的时候，我就会记得这个约。" 这并不意味著神会忘记祂所立的应许。 这意味著神将保持信实，并遵守祂的应许。 神重复说，这约是神和人之间的，也是神和动物之间的。 不会再有洪水毁灭全地，这个约或者应许是永恒或者持续到永远的。</w:t>
      </w:r>
    </w:p>
    <w:p>
      <w:pPr/>
      <w:r>
        <w:rPr>
          <w:lang w:val="zh_CN" w:bidi="zh_CN"/>
        </w:rPr>
      </w:r>
      <w:r>
        <w:rPr>
          <w:lang w:val="zh_CN" w:bidi="zh_CN"/>
        </w:rPr>
        <w:t>请展示一张彩虹的图片。</w:t>
      </w:r>
    </w:p>
    <w:p>
      <w:pPr/>
      <w:r>
        <w:rPr>
          <w:lang w:val="zh_CN" w:bidi="zh_CN"/>
        </w:rPr>
      </w:r>
      <w:r>
        <w:rPr>
          <w:lang w:val="zh_CN" w:bidi="zh_CN"/>
        </w:rPr>
        <w:t>请以小组的形式讨论：当你们的人看到彩虹时，他们会相信或想到什么？ 你们小的时候，人们教导了你们什么关于彩虹的事情？ 为什么雨后看到彩虹对于信心很重要？</w:t>
      </w:r>
    </w:p>
    <w:p>
      <w:pPr/>
      <w:r>
        <w:rPr>
          <w:lang w:val="zh_CN" w:bidi="zh_CN"/>
        </w:rPr>
      </w:r>
      <w:r>
        <w:rPr>
          <w:lang w:val="zh_CN" w:bidi="zh_CN"/>
        </w:rPr>
        <w:t>神重复说，彩虹是约的记号。 神说："我与地上所有的受造物都确立这个约。"</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挪亚一下船，就造了一座坛，并将动物献祭，以此行为来敬拜神。</w:t>
      </w:r>
    </w:p>
    <w:p>
      <w:pPr/>
      <w:r>
        <w:rPr>
          <w:lang w:val="zh_CN" w:bidi="zh_CN"/>
        </w:rPr>
      </w:r>
      <w:r>
        <w:rPr>
          <w:lang w:val="zh_CN" w:bidi="zh_CN"/>
        </w:rPr>
        <w:t>第</w:t>
      </w:r>
      <w:r>
        <w:rPr>
          <w:b/>
          <w:lang w:val="zh_CN" w:bidi="zh_CN"/>
        </w:rPr>
        <w:t>二个场景：</w:t>
      </w:r>
      <w:r>
        <w:rPr>
          <w:lang w:val="zh_CN" w:bidi="zh_CN"/>
        </w:rPr>
        <w:t>神闻到了焚烧动物的香气，并且很喜悦。 神决定再也不用洪水毁灭这地。</w:t>
      </w:r>
    </w:p>
    <w:p>
      <w:pPr/>
      <w:r>
        <w:rPr>
          <w:lang w:val="zh_CN" w:bidi="zh_CN"/>
        </w:rPr>
      </w:r>
      <w:r>
        <w:rPr>
          <w:b/>
          <w:lang w:val="zh_CN" w:bidi="zh_CN"/>
        </w:rPr>
        <w:t>第三个场景：</w:t>
      </w:r>
      <w:r>
        <w:rPr>
          <w:lang w:val="zh_CN" w:bidi="zh_CN"/>
        </w:rPr>
        <w:t>神祝福挪亚和他的家人，并告诉他们要生养众多。 神还把所有的动物，鱼和鸟都给他们作食物。 神警告他们，不要吃带血的肉，也不要杀另一个人。 神提醒他们，他们是照著神的形像造的。 神再次告诉他们要生养众多。</w:t>
      </w:r>
    </w:p>
    <w:p>
      <w:pPr/>
      <w:r>
        <w:rPr>
          <w:lang w:val="zh_CN" w:bidi="zh_CN"/>
        </w:rPr>
      </w:r>
      <w:r>
        <w:rPr>
          <w:b/>
          <w:lang w:val="zh_CN" w:bidi="zh_CN"/>
        </w:rPr>
        <w:t>第四个场景：</w:t>
      </w:r>
      <w:r>
        <w:rPr>
          <w:lang w:val="zh_CN" w:bidi="zh_CN"/>
        </w:rPr>
        <w:t>神重复了祂的应许，祂再也不会用洪水毁灭这地。 神应许要把彩虹放在云里，作为这个应许的记号。 神说："当我看到这彩虹时，我会记得我的应许，再不会用洪水毁灭这地。"</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挪亚的儿子</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挪亚的媳妇们</w:t>
      </w:r>
    </w:p>
    <w:p>
      <w:pPr>
        <w:pStyle w:val="ListBullet"/>
        <w:spacing w:line="240" w:lineRule="auto"/>
        <w:ind w:left="720"/>
      </w:pPr>
      <w:r>
        <w:rPr>
          <w:lang w:val="zh_CN" w:bidi="zh_CN"/>
        </w:rPr>
      </w:r>
      <w:r>
        <w:rPr>
          <w:lang w:val="zh_CN" w:bidi="zh_CN"/>
        </w:rPr>
        <w:t>动物</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在第一个场景中，挪亚建造了一座坛，并将动物和鸟作为燔祭。 这是挪亚下船时做的第一件事。 请确保你把这个场景与挪亚下船连结起来。</w:t>
      </w:r>
    </w:p>
    <w:p>
      <w:pPr/>
      <w:r>
        <w:rPr>
          <w:lang w:val="zh_CN" w:bidi="zh_CN"/>
        </w:rPr>
      </w:r>
      <w:r>
        <w:rPr>
          <w:lang w:val="zh_CN" w:bidi="zh_CN"/>
        </w:rPr>
        <w:t>请讨论，你如何用你的语言来表明接下来发生的事情。 为什么要特别指出，挪亚下船后做的第一件事就是敬拜神？</w:t>
      </w:r>
    </w:p>
    <w:p>
      <w:pPr/>
      <w:r>
        <w:rPr>
          <w:lang w:val="zh_CN" w:bidi="zh_CN"/>
        </w:rPr>
      </w:r>
      <w:r>
        <w:rPr>
          <w:lang w:val="zh_CN" w:bidi="zh_CN"/>
        </w:rPr>
        <w:t>挪亚使用了船附近可以找到的石头。 坛是一个焚烧动物和鸟的地方。 动物这个词是复数。 我们不知道挪亚献了多少动物，但他可能献了不止一只。 这些动物来自那七对一公一母洁净的动物，就是被宣告适合用于敬拜神的动物。 这样的动物有绵羊、山羊、公牛或鸽子这样的鸟。 在这个场景中没有提到挪亚的家人。 他们可能在附近，也参与了敬拜。 这是一个燔祭，意思是整只动物都被焚烧，只剩下灰烬。</w:t>
      </w:r>
    </w:p>
    <w:p>
      <w:pPr/>
      <w:r>
        <w:rPr>
          <w:lang w:val="zh_CN" w:bidi="zh_CN"/>
        </w:rPr>
      </w:r>
      <w:r>
        <w:rPr>
          <w:lang w:val="zh_CN" w:bidi="zh_CN"/>
        </w:rPr>
        <w:t>请展示坛的图片，有一只被焚烧的动物。</w:t>
      </w:r>
    </w:p>
    <w:p>
      <w:pPr/>
      <w:r>
        <w:rPr>
          <w:lang w:val="zh_CN" w:bidi="zh_CN"/>
        </w:rPr>
      </w:r>
      <w:r>
        <w:rPr>
          <w:lang w:val="zh_CN" w:bidi="zh_CN"/>
        </w:rPr>
        <w:t>在第二个场景中，神对自己说话，或在祂的心里说话。 神闻到了燔祭的香气，并且很喜悦。 神开始对自己说话，并做出一个应许。 神说，人们从小就邪恶。 即使这样，神说："我永远不会再咒诅这地。" 神说："我永远不会再毁灭所有的活物。" 神使用诗歌说，只要这地存在，这个应许就存在。 这首诗出现了几对相互对比的形式：种植和收割，寒冷和炎热，夏天和冬天，白天和黑夜。</w:t>
      </w:r>
    </w:p>
    <w:p>
      <w:pPr/>
      <w:r>
        <w:rPr>
          <w:lang w:val="zh_CN" w:bidi="zh_CN"/>
        </w:rPr>
      </w:r>
      <w:r>
        <w:rPr>
          <w:lang w:val="zh_CN" w:bidi="zh_CN"/>
        </w:rPr>
        <w:t>在第三个场景中，神来到挪亚面前，开始与挪亚说话。 神祝福挪亚和他的儿子，告诉他们要生养众多，遍满全地。 这与神在园中给亚当和夏娃的命令相同。 神告诉挪亚和他的儿子，他们现在有权柄管理所有的动物、鱼和鸟。 神还说，这些受造物会害怕挪亚和他的儿子，会因他们而恐惧。 神告诉挪亚和他的儿子，他们现在可以吃任何动物，但必须先把肉里的血流出来。 神特别说，他们不应当吃任何有血的东西。 然后神告诉他们，禁止杀另一个人。 神说，如果有人杀了另一个人，这个杀了人的人也必须死。 如果一只动物杀死一个人，这只动物必须死。 神重复了这个命令，要生养众多。 神提醒挪亚的家人，神按神的形象造了他们。 神使用诗歌来表达这这些。 这与神在创造亚当时使用的措词相同。</w:t>
      </w:r>
    </w:p>
    <w:p>
      <w:pPr/>
      <w:r>
        <w:rPr>
          <w:lang w:val="zh_CN" w:bidi="zh_CN"/>
        </w:rPr>
      </w:r>
      <w:r>
        <w:rPr>
          <w:lang w:val="zh_CN" w:bidi="zh_CN"/>
        </w:rPr>
        <w:t>在第四个场景中，神确认了神所立的约或庄严应许，不再用洪水毁灭这地。 神不仅与挪亚和他的儿子们立这个约，而且与所有的动物都立了这个约。 神在这个约中包括了地上一切的活物。 神应许要把彩虹放在云里，作为这个约的记号。 当神看到彩虹时，祂会记得这个约。 神告诉他们，彩虹是这个约的记号，神向地上的一切活物确认这个约。 神重复了三遍这个应许。</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挪亚的儿子</w:t>
      </w:r>
    </w:p>
    <w:p>
      <w:pPr>
        <w:pStyle w:val="ListBullet"/>
        <w:spacing w:line="240" w:lineRule="auto"/>
        <w:ind w:left="720"/>
      </w:pPr>
      <w:r>
        <w:rPr>
          <w:lang w:val="zh_CN" w:bidi="zh_CN"/>
        </w:rPr>
      </w:r>
      <w:r>
        <w:rPr>
          <w:lang w:val="zh_CN" w:bidi="zh_CN"/>
        </w:rPr>
        <w:t>挪亚的妻子</w:t>
      </w:r>
    </w:p>
    <w:p>
      <w:pPr>
        <w:pStyle w:val="ListBullet"/>
        <w:spacing w:line="240" w:lineRule="auto"/>
        <w:ind w:left="720"/>
      </w:pPr>
      <w:r>
        <w:rPr>
          <w:lang w:val="zh_CN" w:bidi="zh_CN"/>
        </w:rPr>
      </w:r>
      <w:r>
        <w:rPr>
          <w:lang w:val="zh_CN" w:bidi="zh_CN"/>
        </w:rPr>
        <w:t>挪亚的媳妇们</w:t>
      </w:r>
    </w:p>
    <w:p>
      <w:pPr>
        <w:pStyle w:val="ListBullet"/>
        <w:spacing w:line="240" w:lineRule="auto"/>
        <w:ind w:left="720"/>
      </w:pPr>
      <w:r>
        <w:rPr>
          <w:lang w:val="zh_CN" w:bidi="zh_CN"/>
        </w:rPr>
      </w:r>
      <w:r>
        <w:rPr>
          <w:lang w:val="zh_CN" w:bidi="zh_CN"/>
        </w:rPr>
        <w:t>动物</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在第一个场景中，挪亚和他的家人已经按照神的吩咐下了船。 所有的动物都下了船。 然后挪亚建造了一座坛，敬拜神。 挪亚带了一些洁净的动物和鸟，或者适合被用作祭物献给神的动物和鸟，并将它们作为燔祭献上。 这意味著整只动物都被焚烧，只剩下灰烬。 这个场景没有提到挪亚的家人，但他们通常会在场。</w:t>
      </w:r>
    </w:p>
    <w:p>
      <w:pPr/>
      <w:r>
        <w:rPr>
          <w:lang w:val="zh_CN" w:bidi="zh_CN"/>
        </w:rPr>
      </w:r>
      <w:r>
        <w:rPr>
          <w:lang w:val="zh_CN" w:bidi="zh_CN"/>
        </w:rPr>
        <w:t>请在这里暂停表演，并问挪亚："你为什么现在要停下来去敬拜神？" 你可能会听到："我想敬拜神，因为祂带我们安全地度过这场洪水。" 或者："我感谢神所做的事，我想感谢神。" 或者："这就是我敬拜神的方式，我现在就想敬拜。" 或"我想感谢神，因为祂拯救了我和我的家人。" 请问其他家庭成员，他们为什么参加。 你可能会听到："神拯救了我们。 我们应该敬拜祂。" 或者："我只是在帮助我的父亲。" 请重新开始表演。</w:t>
      </w:r>
    </w:p>
    <w:p>
      <w:pPr/>
      <w:r>
        <w:rPr>
          <w:lang w:val="zh_CN" w:bidi="zh_CN"/>
        </w:rPr>
      </w:r>
      <w:r>
        <w:rPr>
          <w:lang w:val="zh_CN" w:bidi="zh_CN"/>
        </w:rPr>
        <w:t>在第二个场景中，神是唯一的人物。 神闻到了燔祭的香气，并且很喜悦。 然后神开始说话，但祂是对自己说。 神应许，祂永远不会再因为人的缘故咒诅地。 神说，从他们还是孩子的时候起，人就只想到邪恶。 尽管人是这样的，但神应许祂不会再毁灭所有的活物。 然后神使用一种诗歌的形式来强调这个应许。</w:t>
      </w:r>
    </w:p>
    <w:p>
      <w:pPr/>
      <w:r>
        <w:rPr>
          <w:lang w:val="zh_CN" w:bidi="zh_CN"/>
        </w:rPr>
      </w:r>
      <w:r>
        <w:rPr>
          <w:lang w:val="zh_CN" w:bidi="zh_CN"/>
        </w:rPr>
        <w:t>请在这里暂停表演，并问神："你现在感觉如何？" 你可能会听到："我对挪亚和他的家人感到满意"，或"我希望与挪亚的后裔建立关系"，或"我有另一个计划来处理世界上的邪恶"。请重新开始表演。</w:t>
      </w:r>
    </w:p>
    <w:p>
      <w:pPr/>
      <w:r>
        <w:rPr>
          <w:lang w:val="zh_CN" w:bidi="zh_CN"/>
        </w:rPr>
      </w:r>
      <w:r>
        <w:rPr>
          <w:lang w:val="zh_CN" w:bidi="zh_CN"/>
        </w:rPr>
        <w:t>在第三个场景中，神对挪亚和挪亚的儿子说话。 神告诉他们要生养众多，遍满全地。</w:t>
      </w:r>
    </w:p>
    <w:p>
      <w:pPr/>
      <w:r>
        <w:rPr>
          <w:lang w:val="zh_CN" w:bidi="zh_CN"/>
        </w:rPr>
      </w:r>
      <w:r>
        <w:rPr>
          <w:lang w:val="zh_CN" w:bidi="zh_CN"/>
        </w:rPr>
        <w:t>请在这里暂停表演，并问三个儿子："你们从神刚刚说的话中明白了什么？ 你们打算做什么？" 你可能会听到："这意味著我们要有许多孩子"，或者"这意味著我们需要住在不同的地区，这样我们就可以定居在这些地方。" 请问挪亚："你知道神以前什么时候使用过同样的命令吗？" 你可能会听到："神对亚当和夏娃说了这话"，或"我不知道神以前说过这话。" 请重新开始表演。</w:t>
      </w:r>
    </w:p>
    <w:p>
      <w:pPr/>
      <w:r>
        <w:rPr>
          <w:lang w:val="zh_CN" w:bidi="zh_CN"/>
        </w:rPr>
      </w:r>
      <w:r>
        <w:rPr>
          <w:lang w:val="zh_CN" w:bidi="zh_CN"/>
        </w:rPr>
        <w:t>神告诉挪亚和他的儿子，现在所有的鱼、动物和鸟都在他们的手中。 这些受造物看到人时，会表现出恐惧和害怕。 神告诉挪亚和他的三个儿子，这些动物，鱼和鸟要成为他们的食物，就像过去谷物和菜蔬是食物一样。 但神也告诉他们，所有的肉在吃之前，都必须把血放干。 然后神给他们一个警告。 神说，人不可以杀死另一个人。 如果有人杀了另一个人，那个人也必须死。 神说，这适用于任何可能杀人的动物，也适用于其他可能杀人的人。 神提醒他们，人是照著神的形像造的。 然后神重复了这个指示，要生养众多。</w:t>
      </w:r>
    </w:p>
    <w:p>
      <w:pPr/>
      <w:r>
        <w:rPr>
          <w:lang w:val="zh_CN" w:bidi="zh_CN"/>
        </w:rPr>
      </w:r>
      <w:r>
        <w:rPr>
          <w:lang w:val="zh_CN" w:bidi="zh_CN"/>
        </w:rPr>
        <w:t>请在这里暂停表演：并问挪亚和他的儿子，他们为什么必须在吃肉之前把血放干。 你可能会听到："我不知道"或"血带著生命。 我们不能吃那个东西。" 请问挪亚："你成为所有动物的主人，感觉如何？" 你可能会听到："神真好，把这个责任交给我们"，或"我很抱歉，他们现在害怕我们了。 我不会虐待他们"，或"这将是一个很大的责任。" 请问挪亚的儿子们，他们怎样看待杀死人后受到的惩罚。 你可能会听到："这看上去很公平。 我们不应该杀任何人。 杀别人的人应该受到惩罚。" 请问他们所有人："人是照著神的形像造的，你们对此有什么看法？" 你可能会听到："我不明白这意味著什么"，或"神一定非常爱我们"，或"这意味著我们需要像神希望的那样行事。" 请重新开始表演。</w:t>
      </w:r>
    </w:p>
    <w:p>
      <w:pPr/>
      <w:r>
        <w:rPr>
          <w:lang w:val="zh_CN" w:bidi="zh_CN"/>
        </w:rPr>
      </w:r>
      <w:r>
        <w:rPr>
          <w:lang w:val="zh_CN" w:bidi="zh_CN"/>
        </w:rPr>
        <w:t>在第四个场景中，神仍然在与挪亚和他的儿子说话。 神证实了祂早些时候向自己所立的应许。 现在挪亚和他的儿子听到了这个应许。 这是一个约或神圣的应许。 神说，这个约关乎船上所有的人，以及动物和鸟。 神应许祂不再用洪水毁灭这地。 然后神给他们一个关于这个约的记号。 神在云层中放了一个彩虹。 神告诉他们，当祂看到彩虹时，祂会记得祂的约，或应许，不会用洪水毁灭这地。 神告诉挪亚，彩虹是这个约的记号。 神重复了三遍。</w:t>
      </w:r>
    </w:p>
    <w:p>
      <w:pPr/>
      <w:r>
        <w:rPr>
          <w:lang w:val="zh_CN" w:bidi="zh_CN"/>
        </w:rPr>
      </w:r>
      <w:r>
        <w:rPr>
          <w:lang w:val="zh_CN" w:bidi="zh_CN"/>
        </w:rPr>
        <w:t>请在这里暂停表演，并问挪亚和他的儿子，当他们听到这个应许时，他们感觉如何。 你可能会听到："我很高兴。 这场洪水是一件可怕的事"，或"我们可以相信神会遵守祂的应许"，或"我很高兴神赐给我们一个记号，所以我们不会忘记这个应许，神也不会忘记。"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挪亚为神建造了一座</w:t>
      </w:r>
      <w:r>
        <w:rPr>
          <w:b/>
          <w:lang w:val="zh_CN" w:bidi="zh_CN"/>
        </w:rPr>
        <w:t>坛</w:t>
      </w:r>
      <w:r>
        <w:rPr>
          <w:lang w:val="zh_CN" w:bidi="zh_CN"/>
        </w:rPr>
        <w:t>。 主词汇表中有关于</w:t>
      </w:r>
      <w:hyperlink r:id="rId39">
        <w:r>
          <w:rPr>
            <w:lang w:val="zh_CN" w:bidi="zh_CN"/>
          </w:rPr>
          <w:rPr>
            <w:color w:val="0000EE"/>
            <w:u w:val="single"/>
          </w:rPr>
          <w:t>坛</w:t>
        </w:r>
      </w:hyperlink>
      <w:r>
        <w:rPr>
          <w:lang w:val="zh_CN" w:bidi="zh_CN"/>
        </w:rPr>
        <w:t>这个词的讨论。人们通常用石头做成它。 人们在坛上宰杀动物，然后焚烧，作为祭献给神。 这就是敬拜神的方式。 这是第一次在经文中使用坛这个词。 挪亚把祭坛上的动物焚烧，以此向神表示感谢和尊荣。</w:t>
      </w:r>
    </w:p>
    <w:p>
      <w:pPr/>
      <w:r>
        <w:rPr>
          <w:lang w:val="zh_CN" w:bidi="zh_CN"/>
        </w:rPr>
      </w:r>
      <w:r>
        <w:rPr>
          <w:lang w:val="zh_CN" w:bidi="zh_CN"/>
        </w:rPr>
        <w:t>请展示一张用石头做的坛的图片，坛上有一个被焚烧的动物。 请在小组中讨论你将如何描述坛。 你可以说，这是一张石头的桌子，可以在上面把动物献祭并焚烧。</w:t>
      </w:r>
    </w:p>
    <w:p>
      <w:pPr/>
      <w:r>
        <w:rPr>
          <w:lang w:val="zh_CN" w:bidi="zh_CN"/>
        </w:rPr>
      </w:r>
      <w:r>
        <w:rPr>
          <w:lang w:val="zh_CN" w:bidi="zh_CN"/>
        </w:rPr>
        <w:t>在这段经文中，前两次提到神时，使用了</w:t>
      </w:r>
      <w:r>
        <w:rPr>
          <w:b/>
          <w:lang w:val="zh_CN" w:bidi="zh_CN"/>
        </w:rPr>
        <w:t>耶和华</w:t>
      </w:r>
      <w:r>
        <w:rPr>
          <w:lang w:val="zh_CN" w:bidi="zh_CN"/>
        </w:rPr>
        <w:t>这个名字。 主词汇表中有关于</w:t>
      </w:r>
      <w:hyperlink r:id="rId22">
        <w:r>
          <w:rPr>
            <w:lang w:val="zh_CN" w:bidi="zh_CN"/>
          </w:rPr>
          <w:rPr>
            <w:color w:val="0000EE"/>
            <w:u w:val="single"/>
          </w:rPr>
          <w:t>耶和华</w:t>
        </w:r>
      </w:hyperlink>
      <w:r>
        <w:rPr>
          <w:lang w:val="zh_CN" w:bidi="zh_CN"/>
        </w:rPr>
        <w:t>的讨论。 请使用与前面经文中相同的名字来称呼耶和华。 挪亚从船上的动物中，取了一些</w:t>
      </w:r>
      <w:r>
        <w:rPr>
          <w:b/>
          <w:lang w:val="zh_CN" w:bidi="zh_CN"/>
        </w:rPr>
        <w:t>洁净</w:t>
      </w:r>
      <w:r>
        <w:rPr>
          <w:lang w:val="zh_CN" w:bidi="zh_CN"/>
        </w:rPr>
        <w:t>的动物和鸟，并在敬拜的过程中把它们献为祭。 洁净的动物是那些被认为适合献祭和吃的动物。 请参阅主词汇表关于</w:t>
      </w:r>
      <w:hyperlink r:id="rId38">
        <w:r>
          <w:rPr>
            <w:lang w:val="zh_CN" w:bidi="zh_CN"/>
          </w:rPr>
          <w:rPr>
            <w:color w:val="0000EE"/>
            <w:u w:val="single"/>
          </w:rPr>
          <w:t>洁净</w:t>
        </w:r>
      </w:hyperlink>
      <w:r>
        <w:rPr>
          <w:lang w:val="zh_CN" w:bidi="zh_CN"/>
        </w:rPr>
        <w:t>这个词的讨论。 神告诉挪亚，要带七对动物上船，每对一公一母。 我们不知道挪亚在献祭中使用了多少动物和鸟，但数字是复数。 这些动物和鸟被作为</w:t>
      </w:r>
      <w:r>
        <w:rPr>
          <w:b/>
          <w:lang w:val="zh_CN" w:bidi="zh_CN"/>
        </w:rPr>
        <w:t>燔祭</w:t>
      </w:r>
      <w:r>
        <w:rPr>
          <w:lang w:val="zh_CN" w:bidi="zh_CN"/>
        </w:rPr>
        <w:t>献上。 这意味著整只动物都被焚烧，只剩下灰烬。 挪亚和他的家人并没有把动物的一部分留下来吃。 使用了几只动物，所以这是一个很大的献祭。 请参阅主词汇表关于</w:t>
      </w:r>
      <w:hyperlink r:id="rId40">
        <w:r>
          <w:rPr>
            <w:lang w:val="zh_CN" w:bidi="zh_CN"/>
          </w:rPr>
          <w:rPr>
            <w:color w:val="0000EE"/>
            <w:u w:val="single"/>
          </w:rPr>
          <w:t>燔祭</w:t>
        </w:r>
      </w:hyperlink>
      <w:r>
        <w:rPr>
          <w:lang w:val="zh_CN" w:bidi="zh_CN"/>
        </w:rPr>
        <w:t>这个词的讨论。</w:t>
      </w:r>
    </w:p>
    <w:p>
      <w:pPr/>
      <w:r>
        <w:rPr>
          <w:lang w:val="zh_CN" w:bidi="zh_CN"/>
        </w:rPr>
      </w:r>
      <w:r>
        <w:rPr>
          <w:lang w:val="zh_CN" w:bidi="zh_CN"/>
        </w:rPr>
        <w:t>神开始对自己说话。 神不是在对挪亚或其他人说话。 有些翻译说，神在祂心里说。 人们认为心是思想和意志的中心。</w:t>
      </w:r>
    </w:p>
    <w:p>
      <w:pPr/>
      <w:r>
        <w:rPr>
          <w:lang w:val="zh_CN" w:bidi="zh_CN"/>
        </w:rPr>
      </w:r>
      <w:r>
        <w:rPr>
          <w:lang w:val="zh_CN" w:bidi="zh_CN"/>
        </w:rPr>
        <w:t>请以小组的形式讨论，用最好的方式来表达神对自己说话。</w:t>
      </w:r>
    </w:p>
    <w:p>
      <w:pPr/>
      <w:r>
        <w:rPr>
          <w:lang w:val="zh_CN" w:bidi="zh_CN"/>
        </w:rPr>
      </w:r>
      <w:r>
        <w:rPr>
          <w:lang w:val="zh_CN" w:bidi="zh_CN"/>
        </w:rPr>
        <w:t>当神说话时，神说："我永远不会再</w:t>
      </w:r>
      <w:r>
        <w:rPr>
          <w:b/>
          <w:lang w:val="zh_CN" w:bidi="zh_CN"/>
        </w:rPr>
        <w:t>咒诅</w:t>
      </w:r>
      <w:r>
        <w:rPr>
          <w:lang w:val="zh_CN" w:bidi="zh_CN"/>
        </w:rPr>
        <w:t>这地。" 主词汇表中有对</w:t>
      </w:r>
      <w:hyperlink r:id="rId24">
        <w:r>
          <w:rPr>
            <w:lang w:val="zh_CN" w:bidi="zh_CN"/>
          </w:rPr>
          <w:rPr>
            <w:color w:val="0000EE"/>
            <w:u w:val="single"/>
          </w:rPr>
          <w:t>咒诅</w:t>
        </w:r>
      </w:hyperlink>
      <w:r>
        <w:rPr>
          <w:lang w:val="zh_CN" w:bidi="zh_CN"/>
        </w:rPr>
        <w:t>这个词的讨论。 它的意思是对某人或某事进行审判或惩罚。 你在亚当和夏娃违背神的故事中使用过这个词。 在这段经文中，你会使用相同的词来翻译咒诅。 神说，人们从还是孩子的时候起，他们所做的一切都倾向于</w:t>
      </w:r>
      <w:r>
        <w:rPr>
          <w:b/>
          <w:lang w:val="zh_CN" w:bidi="zh_CN"/>
        </w:rPr>
        <w:t>邪恶</w:t>
      </w:r>
      <w:r>
        <w:rPr>
          <w:lang w:val="zh_CN" w:bidi="zh_CN"/>
        </w:rPr>
        <w:t>。 主词汇表中有</w:t>
      </w:r>
      <w:hyperlink r:id="rId41">
        <w:r>
          <w:rPr>
            <w:lang w:val="zh_CN" w:bidi="zh_CN"/>
          </w:rPr>
          <w:rPr>
            <w:color w:val="0000EE"/>
            <w:u w:val="single"/>
          </w:rPr>
          <w:t>邪恶</w:t>
        </w:r>
      </w:hyperlink>
      <w:r>
        <w:rPr>
          <w:lang w:val="zh_CN" w:bidi="zh_CN"/>
        </w:rPr>
        <w:t>这个词。 这意味著人们做坏事或违背神的事。 神应许，只要这地还存在，祂就不会再毁灭所有的活物。 神使用诗歌并作了四段对比鲜明的陈述，来说明这段时间有多久。 神说，只要这地还在，就会有</w:t>
      </w:r>
    </w:p>
    <w:p>
      <w:pPr>
        <w:pStyle w:val="ListBullet"/>
        <w:spacing w:line="240" w:lineRule="auto"/>
        <w:ind w:left="720"/>
      </w:pPr>
      <w:r>
        <w:rPr>
          <w:lang w:val="zh_CN" w:bidi="zh_CN"/>
        </w:rPr>
      </w:r>
      <w:r>
        <w:rPr>
          <w:lang w:val="zh_CN" w:bidi="zh_CN"/>
        </w:rPr>
        <w:t>种植和收割</w:t>
      </w:r>
    </w:p>
    <w:p>
      <w:pPr>
        <w:pStyle w:val="ListBullet"/>
        <w:spacing w:line="240" w:lineRule="auto"/>
        <w:ind w:left="720"/>
      </w:pPr>
      <w:r>
        <w:rPr>
          <w:lang w:val="zh_CN" w:bidi="zh_CN"/>
        </w:rPr>
      </w:r>
      <w:r>
        <w:rPr>
          <w:lang w:val="zh_CN" w:bidi="zh_CN"/>
        </w:rPr>
        <w:t>寒冷和炎热</w:t>
      </w:r>
    </w:p>
    <w:p>
      <w:pPr>
        <w:pStyle w:val="ListBullet"/>
        <w:spacing w:line="240" w:lineRule="auto"/>
        <w:ind w:left="720"/>
      </w:pPr>
      <w:r>
        <w:rPr>
          <w:lang w:val="zh_CN" w:bidi="zh_CN"/>
        </w:rPr>
      </w:r>
      <w:r>
        <w:rPr>
          <w:lang w:val="zh_CN" w:bidi="zh_CN"/>
        </w:rPr>
        <w:t>夏天和冬天</w:t>
      </w:r>
    </w:p>
    <w:p>
      <w:pPr>
        <w:pStyle w:val="ListBullet"/>
        <w:spacing w:line="240" w:lineRule="auto"/>
        <w:ind w:left="720"/>
      </w:pPr>
      <w:r>
        <w:rPr>
          <w:lang w:val="zh_CN" w:bidi="zh_CN"/>
        </w:rPr>
      </w:r>
      <w:r>
        <w:rPr>
          <w:lang w:val="zh_CN" w:bidi="zh_CN"/>
        </w:rPr>
        <w:t>白昼和黑夜</w:t>
      </w:r>
    </w:p>
    <w:p>
      <w:pPr/>
      <w:r>
        <w:rPr>
          <w:lang w:val="zh_CN" w:bidi="zh_CN"/>
        </w:rPr>
      </w:r>
      <w:r>
        <w:rPr>
          <w:lang w:val="zh_CN" w:bidi="zh_CN"/>
        </w:rPr>
        <w:t>有些地方没有分明的季节，或者整年都保持温暖或炎热。 其它一些词组可能表示相同的意思，比如雨季和旱季，或树叶落下的时间和树叶生长的时间。</w:t>
      </w:r>
    </w:p>
    <w:p>
      <w:pPr/>
      <w:r>
        <w:rPr>
          <w:lang w:val="zh_CN" w:bidi="zh_CN"/>
        </w:rPr>
      </w:r>
      <w:r>
        <w:rPr>
          <w:lang w:val="zh_CN" w:bidi="zh_CN"/>
        </w:rPr>
        <w:t>请以小组的形式讨论，如何最好地说出这四种对比不同的话，以便人们明白神正在作一个永恒的应许。</w:t>
      </w:r>
    </w:p>
    <w:p>
      <w:pPr/>
      <w:r>
        <w:rPr>
          <w:lang w:val="zh_CN" w:bidi="zh_CN"/>
        </w:rPr>
      </w:r>
      <w:r>
        <w:rPr>
          <w:lang w:val="zh_CN" w:bidi="zh_CN"/>
        </w:rPr>
        <w:t>神与自己说话或在心里说话之后，祂对挪亚和他的儿子们说话。 神告诉他们，要</w:t>
      </w:r>
      <w:r>
        <w:rPr>
          <w:b/>
          <w:lang w:val="zh_CN" w:bidi="zh_CN"/>
        </w:rPr>
        <w:t>结果</w:t>
      </w:r>
      <w:r>
        <w:rPr>
          <w:b/>
          <w:lang w:val="zh_CN" w:bidi="zh_CN"/>
        </w:rPr>
        <w:t>加倍</w:t>
      </w:r>
      <w:r>
        <w:rPr>
          <w:lang w:val="zh_CN" w:bidi="zh_CN"/>
        </w:rPr>
        <w:t>，并</w:t>
      </w:r>
      <w:r>
        <w:rPr>
          <w:b/>
          <w:lang w:val="zh_CN" w:bidi="zh_CN"/>
        </w:rPr>
        <w:t>遍满全地</w:t>
      </w:r>
      <w:r>
        <w:rPr>
          <w:lang w:val="zh_CN" w:bidi="zh_CN"/>
        </w:rPr>
        <w:t>。 这与神在园中给亚当和夏娃的命令相同。 结果的意思是要有孩子。 加倍的意思是，这些孩子会长大并且也有孩子。 遍满全地指的是他们应该散布到全地，这样各处都会有人居住。</w:t>
      </w:r>
    </w:p>
    <w:p>
      <w:pPr/>
      <w:r>
        <w:rPr>
          <w:lang w:val="zh_CN" w:bidi="zh_CN"/>
        </w:rPr>
      </w:r>
      <w:r>
        <w:rPr>
          <w:lang w:val="zh_CN" w:bidi="zh_CN"/>
        </w:rPr>
        <w:t>现在，神把动物、鱼和鸟赐给挪亚和他的家人吃。 神还给他们一个命令。 神说，挪亚和他的儿子必须先把</w:t>
      </w:r>
      <w:r>
        <w:rPr>
          <w:b/>
          <w:lang w:val="zh_CN" w:bidi="zh_CN"/>
        </w:rPr>
        <w:t>生命之血</w:t>
      </w:r>
      <w:r>
        <w:rPr>
          <w:lang w:val="zh_CN" w:bidi="zh_CN"/>
        </w:rPr>
        <w:t>从肉里放出来，然后他们才可以吃那肉。 人们相信，只要动物里面还有血，它就是活的。 他们相信血带来生命。 确保血已经从肉上放干，就是确保这个动物真的死了。</w:t>
      </w:r>
    </w:p>
    <w:p>
      <w:pPr/>
      <w:r>
        <w:rPr>
          <w:lang w:val="zh_CN" w:bidi="zh_CN"/>
        </w:rPr>
      </w:r>
      <w:r>
        <w:rPr>
          <w:lang w:val="zh_CN" w:bidi="zh_CN"/>
        </w:rPr>
        <w:t>然后神告诉挪亚和他的儿子，人的生命是宝贵的。 凡杀了别人的人，也必须被杀死。 神说，若有人杀死别人，我就要这个人的血。 这意味著这个人必须死，因为没有血他就不能活。 有些翻译使用弟兄这个词。 这并不指你亲生的弟兄，而是指同胞。 神说，如果野兽杀死人，这野兽必须死。 然后神解释说，人是</w:t>
      </w:r>
      <w:r>
        <w:rPr>
          <w:b/>
          <w:lang w:val="zh_CN" w:bidi="zh_CN"/>
        </w:rPr>
        <w:t>按著神的形像</w:t>
      </w:r>
      <w:r>
        <w:rPr>
          <w:lang w:val="zh_CN" w:bidi="zh_CN"/>
        </w:rPr>
        <w:t>造的。 创造的故事中使用了同样的语言。 请使用你在那个故事中所用的相同措辞。 神再次告诉他们要生养众多，遍满全地。</w:t>
      </w:r>
    </w:p>
    <w:p>
      <w:pPr/>
      <w:r>
        <w:rPr>
          <w:lang w:val="zh_CN" w:bidi="zh_CN"/>
        </w:rPr>
      </w:r>
      <w:r>
        <w:rPr>
          <w:lang w:val="zh_CN" w:bidi="zh_CN"/>
        </w:rPr>
        <w:t>神然后说了一首诗："凡杀了人的人或动物，都必须死。 因为神照著祂的形像造人。" 神说的是，人是特别的。 祂用诗歌来表明这很重要。</w:t>
      </w:r>
    </w:p>
    <w:p>
      <w:pPr/>
      <w:r>
        <w:rPr>
          <w:lang w:val="zh_CN" w:bidi="zh_CN"/>
        </w:rPr>
      </w:r>
      <w:r>
        <w:rPr>
          <w:lang w:val="zh_CN" w:bidi="zh_CN"/>
        </w:rPr>
        <w:t>请以小组的形式讨论，用最好的方式来表达这首诗，使你的人可以明白，人是重要的。</w:t>
      </w:r>
    </w:p>
    <w:p>
      <w:pPr/>
      <w:r>
        <w:rPr>
          <w:lang w:val="zh_CN" w:bidi="zh_CN"/>
        </w:rPr>
      </w:r>
      <w:r>
        <w:rPr>
          <w:lang w:val="zh_CN" w:bidi="zh_CN"/>
        </w:rPr>
        <w:t>然后神再次对挪亚和他的儿子说话。 神与他们确认了神所立的</w:t>
      </w:r>
      <w:r>
        <w:rPr>
          <w:b/>
          <w:lang w:val="zh_CN" w:bidi="zh_CN"/>
        </w:rPr>
        <w:t>约</w:t>
      </w:r>
      <w:r>
        <w:rPr>
          <w:lang w:val="zh_CN" w:bidi="zh_CN"/>
        </w:rPr>
        <w:t>，这是神对自己说话时立的。 主词汇表中有对</w:t>
      </w:r>
      <w:hyperlink r:id="rId34">
        <w:r>
          <w:rPr>
            <w:lang w:val="zh_CN" w:bidi="zh_CN"/>
          </w:rPr>
          <w:rPr>
            <w:color w:val="0000EE"/>
            <w:u w:val="single"/>
          </w:rPr>
          <w:t>约</w:t>
        </w:r>
      </w:hyperlink>
      <w:r>
        <w:rPr>
          <w:lang w:val="zh_CN" w:bidi="zh_CN"/>
        </w:rPr>
        <w:t>的解释。 它是两个人之间的永久协议。 在这里，这个约是神与人之间的。 神把动物和鸟，也就是每一种活物，都包括在这个约里。 神应许不会再有洪水毁灭这地。</w:t>
      </w:r>
    </w:p>
    <w:p>
      <w:pPr/>
      <w:r>
        <w:rPr>
          <w:lang w:val="zh_CN" w:bidi="zh_CN"/>
        </w:rPr>
      </w:r>
      <w:r>
        <w:rPr>
          <w:lang w:val="zh_CN" w:bidi="zh_CN"/>
        </w:rPr>
        <w:t>然后神说，将会有一个约的</w:t>
      </w:r>
      <w:r>
        <w:rPr>
          <w:b/>
          <w:lang w:val="zh_CN" w:bidi="zh_CN"/>
        </w:rPr>
        <w:t>记号</w:t>
      </w:r>
      <w:r>
        <w:rPr>
          <w:lang w:val="zh_CN" w:bidi="zh_CN"/>
        </w:rPr>
        <w:t>。 主词汇表中有关于</w:t>
      </w:r>
      <w:hyperlink r:id="rId42">
        <w:r>
          <w:rPr>
            <w:lang w:val="zh_CN" w:bidi="zh_CN"/>
          </w:rPr>
          <w:rPr>
            <w:color w:val="0000EE"/>
            <w:u w:val="single"/>
          </w:rPr>
          <w:t>记号</w:t>
        </w:r>
      </w:hyperlink>
      <w:r>
        <w:rPr>
          <w:lang w:val="zh_CN" w:bidi="zh_CN"/>
        </w:rPr>
        <w:t>的讨论。 记号是某件事属实的标记。 在这里，神应许要把彩虹放在云里。 彩虹是约的记号。</w:t>
      </w:r>
    </w:p>
    <w:p>
      <w:pPr/>
      <w:r>
        <w:rPr>
          <w:lang w:val="zh_CN" w:bidi="zh_CN"/>
        </w:rPr>
      </w:r>
      <w:r>
        <w:rPr>
          <w:lang w:val="zh_CN" w:bidi="zh_CN"/>
        </w:rPr>
        <w:t>请展示一张彩虹的图片。</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9:18–29</w:t>
      </w:r>
      <w:r>
        <w:rPr>
          <w:lang w:val="zh_CN" w:bidi="zh_CN"/>
        </w:rPr>
      </w:r>
    </w:p>
    <w:p>
      <w:pPr>
        <w:pStyle w:val="Heading3"/>
      </w:pPr>
      <w:r>
        <w:rPr>
          <w:lang w:val="zh_CN" w:bidi="zh_CN"/>
        </w:rPr>
        <w:t>聆听话语与铭记于心</w:t>
      </w:r>
    </w:p>
    <w:p>
      <w:pPr/>
      <w:r>
        <w:rPr>
          <w:lang w:val="zh_CN" w:bidi="zh_CN"/>
        </w:rPr>
      </w:r>
      <w:r>
        <w:rPr>
          <w:lang w:val="zh_CN" w:bidi="zh_CN"/>
        </w:rPr>
        <w:t>请聆听创世记九章18至29节的音频，并将它记在心里。聆听经文三次（如果可能的话，请听三种不同的翻译版本）。然后以小组的形式来讨论以下的问题：</w:t>
      </w:r>
    </w:p>
    <w:p>
      <w:pPr>
        <w:pStyle w:val="ListNumber"/>
        <w:numPr>
          <w:ilvl w:val="0"/>
          <w:numId w:val="2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在上一段经文中，我们看到，挪亚做的第一件事就是透过献祭来敬拜神。 然后神与挪亚订立了新的盟约或约定。 神应许大地不再被洪水毁灭。 彩虹是这应许的记号。</w:t>
      </w:r>
    </w:p>
    <w:p>
      <w:pPr/>
      <w:r>
        <w:rPr>
          <w:lang w:val="zh_CN" w:bidi="zh_CN"/>
        </w:rPr>
      </w:r>
      <w:r>
        <w:rPr>
          <w:lang w:val="zh_CN" w:bidi="zh_CN"/>
        </w:rPr>
        <w:t>这段经文讲述了挪亚和他的家人离开方舟后发生的事。 挪亚种下庄稼，他的儿子们开始繁衍后代。 洪水结束之时，挪亚和他的家人是地上仅存的人类。 挪亚有三个儿子，名叫闪、含和雅弗。 每个儿子都结婚了。 世上的每个人都来自挪亚三个儿子其中的一个。</w:t>
      </w:r>
    </w:p>
    <w:p>
      <w:pPr/>
      <w:r>
        <w:rPr>
          <w:lang w:val="zh_CN" w:bidi="zh_CN"/>
        </w:rPr>
      </w:r>
      <w:r>
        <w:rPr>
          <w:lang w:val="zh_CN" w:bidi="zh_CN"/>
        </w:rPr>
        <w:t>挪亚敬拜神之后，挪亚开始耕种田地。 挪亚栽了一个葡萄园。 有些人认为挪亚是第一个栽种葡萄园的人。 葡萄园是有葡萄树的园子，结出的葡萄可以直接吃，或压榨、挤出汁液饮用。 如果静置汁液一段时间，使其发酵，葡萄汁就会变成酒，或含有酒精的饮料。 葡萄树需要时间才能长大并结出葡萄。 葡萄汁发酵并酿成酒也需要时间。 因此，此时距挪亚离开船应当已经有一段时间了。</w:t>
      </w:r>
    </w:p>
    <w:p>
      <w:pPr/>
      <w:r>
        <w:rPr>
          <w:lang w:val="zh_CN" w:bidi="zh_CN"/>
        </w:rPr>
      </w:r>
      <w:r>
        <w:rPr>
          <w:lang w:val="zh_CN" w:bidi="zh_CN"/>
        </w:rPr>
        <w:t>请展示一张葡萄树的图片。</w:t>
      </w:r>
    </w:p>
    <w:p>
      <w:pPr/>
      <w:r>
        <w:rPr>
          <w:lang w:val="zh_CN" w:bidi="zh_CN"/>
        </w:rPr>
      </w:r>
      <w:r>
        <w:rPr>
          <w:lang w:val="zh_CN" w:bidi="zh_CN"/>
        </w:rPr>
        <w:t>请展示一张葡萄的特写图片。</w:t>
      </w:r>
    </w:p>
    <w:p>
      <w:pPr/>
      <w:r>
        <w:rPr>
          <w:lang w:val="zh_CN" w:bidi="zh_CN"/>
        </w:rPr>
      </w:r>
      <w:r>
        <w:rPr>
          <w:lang w:val="zh_CN" w:bidi="zh_CN"/>
        </w:rPr>
        <w:t>请展示一张葡萄汁或葡萄酒的图片。</w:t>
      </w:r>
    </w:p>
    <w:p>
      <w:pPr/>
      <w:r>
        <w:rPr>
          <w:lang w:val="zh_CN" w:bidi="zh_CN"/>
        </w:rPr>
      </w:r>
      <w:r>
        <w:rPr>
          <w:lang w:val="zh_CN" w:bidi="zh_CN"/>
        </w:rPr>
        <w:t>挪亚喝了一些自己酿造的酒，他就醉了。 醉酒意味著你在饮用足够的酒精之后，无法完全控制自己的言行。 在这里的情况是，挪亚脱了衣服躺下，身上没有盖任何东西，他就在他的帐篷里睡著了。 挪亚可能是平躺。</w:t>
      </w:r>
    </w:p>
    <w:p>
      <w:pPr/>
      <w:r>
        <w:rPr>
          <w:lang w:val="zh_CN" w:bidi="zh_CN"/>
        </w:rPr>
      </w:r>
      <w:r>
        <w:rPr>
          <w:lang w:val="zh_CN" w:bidi="zh_CN"/>
        </w:rPr>
        <w:t>请展示一张用动物皮或布料制成的帐篷的图片，例如贝都因人使用的帐篷。</w:t>
      </w:r>
    </w:p>
    <w:p>
      <w:pPr/>
      <w:r>
        <w:rPr>
          <w:lang w:val="zh_CN" w:bidi="zh_CN"/>
        </w:rPr>
      </w:r>
      <w:r>
        <w:rPr>
          <w:lang w:val="zh_CN" w:bidi="zh_CN"/>
        </w:rPr>
        <w:t>含是挪亚最小的儿子。 含有一个叫作迦南的儿子。 含走进帐篷，看见挪亚赤裸裸地躺在那里，身体和生殖部位完全暴露在外，所有人都能看见。在许多文化中，在别人面前赤身裸体是很丢脸的。 含看到了父亲这样的情形。 但含却没有为他的父亲遮盖，而是去把他所看见的事告诉了他的兄弟们。 如此一来，含是把挪亚的羞辱暴露给了自己的兄弟们看。闪和雅弗听说他们的父亲赤身露体。 他们每人便拿起一件衣服或外袍的一角放在肩上。 这表示他们每人举起衣服的一边。 他们倒退著进入帐篷里，把衣服放在了他们父亲的身上，好把父亲遮盖住。 他们没有看到父亲的裸体。 他们甚至都没有看他们的父亲一眼。 他们在帐篷里的所有时间都把脸转开，不看挪亚。 挪亚醉酒沉沉地睡去了，即便帐篷里发生了这些事情，他也丝毫没有醒来。</w:t>
      </w:r>
    </w:p>
    <w:p>
      <w:pPr/>
      <w:r>
        <w:rPr>
          <w:lang w:val="zh_CN" w:bidi="zh_CN"/>
        </w:rPr>
      </w:r>
      <w:r>
        <w:rPr>
          <w:lang w:val="zh_CN" w:bidi="zh_CN"/>
        </w:rPr>
        <w:t>请以小组的形式讨论：在你们的文化中，儿子在这种情况下会如何对待父亲？</w:t>
      </w:r>
    </w:p>
    <w:p>
      <w:pPr/>
      <w:r>
        <w:rPr>
          <w:lang w:val="zh_CN" w:bidi="zh_CN"/>
        </w:rPr>
      </w:r>
      <w:r>
        <w:rPr>
          <w:lang w:val="zh_CN" w:bidi="zh_CN"/>
        </w:rPr>
        <w:t>后来，挪亚从醉酒的沉睡中醒来。 他不再醉酒，感官也恢复了。 挪亚知道了他的儿子含所看见并做的事。 于是挪亚咒诅了含的儿子迦南。换句话说，挪亚宣告了对迦南的惩罚或审判。这咒诅是以诗歌的形式宣告的。</w:t>
      </w:r>
    </w:p>
    <w:p>
      <w:pPr/>
      <w:r>
        <w:rPr>
          <w:lang w:val="zh_CN" w:bidi="zh_CN"/>
        </w:rPr>
      </w:r>
      <w:r>
        <w:rPr>
          <w:lang w:val="zh_CN" w:bidi="zh_CN"/>
        </w:rPr>
        <w:t>挪亚说，迦南将成为他亲属的仆人。 但挪亚说这话的方式意味著迦南将成为最低等的仆人。 他甚至会成为仆人的仆人。 没有人知道为什么挪亚不喜欢含所做的事。 没有人确切知道为什么挪亚选择咒诅含的儿子迦南，而不是直接咒诅含。</w:t>
      </w:r>
    </w:p>
    <w:p>
      <w:pPr/>
      <w:r>
        <w:rPr>
          <w:lang w:val="zh_CN" w:bidi="zh_CN"/>
        </w:rPr>
      </w:r>
      <w:r>
        <w:rPr>
          <w:lang w:val="zh_CN" w:bidi="zh_CN"/>
        </w:rPr>
        <w:t>请以小组的形式讨论：在你们的文化中，如果一位父亲的儿子像这个故事中的含那样行事，这位父亲会有什么反应？</w:t>
      </w:r>
    </w:p>
    <w:p>
      <w:pPr/>
      <w:r>
        <w:rPr>
          <w:lang w:val="zh_CN" w:bidi="zh_CN"/>
        </w:rPr>
      </w:r>
      <w:r>
        <w:rPr>
          <w:lang w:val="zh_CN" w:bidi="zh_CN"/>
        </w:rPr>
        <w:t>然后挪亚宣布祝福他的另外两个儿子闪和雅弗。 祝福的意思是，挪亚要求好的东西临到他们身上。 祝福也同样是以诗歌的形式宣告的。 不过挪亚对两人的祝福是不同的。 对闪而言，挪亚说："耶和华——闪的神是应当称颂的。" 请确保使用你在其它经文中所用的相同名称来翻译耶和华和神。 然后挪亚求神扩张雅弗的领土。 挪亚求神使雅弗能分享闪所有的兴旺于福分。最后，挪亚要求含的儿子迦南成为雅弗的仆人。</w:t>
      </w:r>
    </w:p>
    <w:p>
      <w:pPr/>
      <w:r>
        <w:rPr>
          <w:lang w:val="zh_CN" w:bidi="zh_CN"/>
        </w:rPr>
      </w:r>
      <w:r>
        <w:rPr>
          <w:lang w:val="zh_CN" w:bidi="zh_CN"/>
        </w:rPr>
        <w:t>请以小组的形式讨论：你们的语言如何表达像咒诅或祝福这样的重要宣告的？你们会选用诗或者歌的形式吗？ 人们如何知道这些话很重要？</w:t>
      </w:r>
    </w:p>
    <w:p>
      <w:pPr/>
      <w:r>
        <w:rPr>
          <w:lang w:val="zh_CN" w:bidi="zh_CN"/>
        </w:rPr>
      </w:r>
      <w:r>
        <w:rPr>
          <w:lang w:val="zh_CN" w:bidi="zh_CN"/>
        </w:rPr>
        <w:t>这段经文的结尾告诉我们，挪亚又活了三百五十岁，死于九百五十岁。</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在一段对挪亚和他的儿子们的介绍之后，挪亚种下葡萄树、酿酒、喝醉了酒，然后赤身露体地入睡了。 他的儿子含看见了他，就把这些事告诉了其他人。 闪和雅弗想办法在不看父亲的情况下，帮他们的父亲遮盖身体。</w:t>
      </w:r>
    </w:p>
    <w:p>
      <w:pPr/>
      <w:r>
        <w:rPr>
          <w:lang w:val="zh_CN" w:bidi="zh_CN"/>
        </w:rPr>
      </w:r>
      <w:r>
        <w:rPr>
          <w:b/>
          <w:lang w:val="zh_CN" w:bidi="zh_CN"/>
        </w:rPr>
        <w:t>第二个场景：</w:t>
      </w:r>
      <w:r>
        <w:rPr>
          <w:lang w:val="zh_CN" w:bidi="zh_CN"/>
        </w:rPr>
        <w:t>挪亚知道含做了什么之后，咒诅了含的儿子迦南。 挪亚为闪和雅弗祝福。 这个故事以一段对挪亚去世年龄的记载结束。</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含</w:t>
      </w:r>
    </w:p>
    <w:p>
      <w:pPr>
        <w:pStyle w:val="ListBullet"/>
        <w:spacing w:line="240" w:lineRule="auto"/>
        <w:ind w:left="720"/>
      </w:pPr>
      <w:r>
        <w:rPr>
          <w:lang w:val="zh_CN" w:bidi="zh_CN"/>
        </w:rPr>
      </w:r>
      <w:r>
        <w:rPr>
          <w:lang w:val="zh_CN" w:bidi="zh_CN"/>
        </w:rPr>
        <w:t>雅弗</w:t>
      </w:r>
    </w:p>
    <w:p>
      <w:pPr>
        <w:pStyle w:val="ListBullet"/>
        <w:spacing w:line="240" w:lineRule="auto"/>
        <w:ind w:left="720"/>
      </w:pPr>
      <w:r>
        <w:rPr>
          <w:lang w:val="zh_CN" w:bidi="zh_CN"/>
        </w:rPr>
      </w:r>
      <w:r>
        <w:rPr>
          <w:lang w:val="zh_CN" w:bidi="zh_CN"/>
        </w:rPr>
        <w:t>迦南被介绍为含的儿子。</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挪亚的三个儿子是所有人类的祖先。 迦南被特别提到是含的儿子。</w:t>
      </w:r>
    </w:p>
    <w:p>
      <w:pPr/>
      <w:r>
        <w:rPr>
          <w:lang w:val="zh_CN" w:bidi="zh_CN"/>
        </w:rPr>
      </w:r>
      <w:r>
        <w:rPr>
          <w:lang w:val="zh_CN" w:bidi="zh_CN"/>
        </w:rPr>
        <w:t>挪亚开始耕种这地。 这意味著他必须用犁或锄头来耕作，才能种植作物。 我们不知道挪亚在哪里种了他的葡萄园。 这艘船停靠在现今土耳其境内的亚拉腊山脉地区。 我们不知道是挪亚留在了这个地区，还是去了其它地方。 酿酒需要时间。</w:t>
      </w:r>
    </w:p>
    <w:p>
      <w:pPr>
        <w:pStyle w:val="ListNumber"/>
        <w:numPr>
          <w:ilvl w:val="0"/>
          <w:numId w:val="28"/>
        </w:numPr>
        <w:spacing w:line="240" w:lineRule="auto"/>
        <w:ind w:left="720"/>
      </w:pPr>
      <w:r>
        <w:rPr>
          <w:lang w:val="zh_CN" w:bidi="zh_CN"/>
        </w:rPr>
      </w:r>
      <w:r>
        <w:rPr>
          <w:lang w:val="zh_CN" w:bidi="zh_CN"/>
        </w:rPr>
        <w:t>葡萄树也是非常小的植物。</w:t>
      </w:r>
    </w:p>
    <w:p>
      <w:pPr>
        <w:pStyle w:val="ListNumber"/>
        <w:spacing w:line="240" w:lineRule="auto"/>
        <w:ind w:left="720"/>
      </w:pPr>
      <w:r>
        <w:rPr>
          <w:lang w:val="zh_CN" w:bidi="zh_CN"/>
        </w:rPr>
      </w:r>
      <w:r>
        <w:rPr>
          <w:lang w:val="zh_CN" w:bidi="zh_CN"/>
        </w:rPr>
        <w:t>而葡萄树必须长成成熟的植物，才能结出葡萄。</w:t>
      </w:r>
    </w:p>
    <w:p>
      <w:pPr>
        <w:pStyle w:val="ListNumber"/>
        <w:spacing w:line="240" w:lineRule="auto"/>
        <w:ind w:left="720"/>
      </w:pPr>
      <w:r>
        <w:rPr>
          <w:lang w:val="zh_CN" w:bidi="zh_CN"/>
        </w:rPr>
      </w:r>
      <w:r>
        <w:rPr>
          <w:lang w:val="zh_CN" w:bidi="zh_CN"/>
        </w:rPr>
        <w:t>葡萄需要一个季度才能成熟，然后才可以食用。</w:t>
      </w:r>
    </w:p>
    <w:p>
      <w:pPr>
        <w:pStyle w:val="ListNumber"/>
        <w:spacing w:line="240" w:lineRule="auto"/>
        <w:ind w:left="720"/>
      </w:pPr>
      <w:r>
        <w:rPr>
          <w:lang w:val="zh_CN" w:bidi="zh_CN"/>
        </w:rPr>
      </w:r>
      <w:r>
        <w:rPr>
          <w:lang w:val="zh_CN" w:bidi="zh_CN"/>
        </w:rPr>
        <w:t>葡萄必须被采收，然后要么直接食用，要么榨成果汁。</w:t>
      </w:r>
    </w:p>
    <w:p>
      <w:pPr>
        <w:pStyle w:val="ListNumber"/>
        <w:spacing w:line="240" w:lineRule="auto"/>
        <w:ind w:left="720"/>
      </w:pPr>
      <w:r>
        <w:rPr>
          <w:lang w:val="zh_CN" w:bidi="zh_CN"/>
        </w:rPr>
      </w:r>
      <w:r>
        <w:rPr>
          <w:lang w:val="zh_CN" w:bidi="zh_CN"/>
        </w:rPr>
        <w:t>葡萄是被压榨出果汁的。</w:t>
      </w:r>
    </w:p>
    <w:p>
      <w:pPr>
        <w:pStyle w:val="ListNumber"/>
        <w:spacing w:line="240" w:lineRule="auto"/>
        <w:ind w:left="720"/>
      </w:pPr>
      <w:r>
        <w:rPr>
          <w:lang w:val="zh_CN" w:bidi="zh_CN"/>
        </w:rPr>
      </w:r>
      <w:r>
        <w:rPr>
          <w:lang w:val="zh_CN" w:bidi="zh_CN"/>
        </w:rPr>
        <w:t>然后，果汁会被放在一个受保护的地方或容器里一段时间。</w:t>
      </w:r>
    </w:p>
    <w:p>
      <w:pPr>
        <w:pStyle w:val="ListNumber"/>
        <w:spacing w:line="240" w:lineRule="auto"/>
        <w:ind w:left="720"/>
      </w:pPr>
      <w:r>
        <w:rPr>
          <w:lang w:val="zh_CN" w:bidi="zh_CN"/>
        </w:rPr>
      </w:r>
      <w:r>
        <w:rPr>
          <w:lang w:val="zh_CN" w:bidi="zh_CN"/>
        </w:rPr>
        <w:t>果汁会发酵或产生酒精。</w:t>
      </w:r>
    </w:p>
    <w:p>
      <w:pPr>
        <w:pStyle w:val="ListNumber"/>
        <w:spacing w:line="240" w:lineRule="auto"/>
        <w:ind w:left="720"/>
      </w:pPr>
      <w:r>
        <w:rPr>
          <w:lang w:val="zh_CN" w:bidi="zh_CN"/>
        </w:rPr>
      </w:r>
      <w:r>
        <w:rPr>
          <w:lang w:val="zh_CN" w:bidi="zh_CN"/>
        </w:rPr>
        <w:t>酒需要几个月的时间，才可以饮用。</w:t>
      </w:r>
    </w:p>
    <w:p>
      <w:pPr/>
      <w:r>
        <w:rPr>
          <w:lang w:val="zh_CN" w:bidi="zh_CN"/>
        </w:rPr>
      </w:r>
      <w:r>
        <w:rPr>
          <w:lang w:val="zh_CN" w:bidi="zh_CN"/>
        </w:rPr>
        <w:t>请在这里暂停，并用你们的语言讨论这个酿酒的过程。 请留意你在过程中的每个步骤里使用的词汇。 在许多语言中，这些词是相关的，或来自同一个词根。</w:t>
      </w:r>
    </w:p>
    <w:p>
      <w:pPr/>
      <w:r>
        <w:rPr>
          <w:lang w:val="zh_CN" w:bidi="zh_CN"/>
        </w:rPr>
      </w:r>
      <w:r>
        <w:rPr>
          <w:lang w:val="zh_CN" w:bidi="zh_CN"/>
        </w:rPr>
        <w:t>因著这个过程，我们便知道，挪亚和他的家人离开船显然已经有一段时间了。</w:t>
      </w:r>
    </w:p>
    <w:p>
      <w:pPr/>
      <w:r>
        <w:rPr>
          <w:lang w:val="zh_CN" w:bidi="zh_CN"/>
        </w:rPr>
      </w:r>
      <w:r>
        <w:rPr>
          <w:lang w:val="zh_CN" w:bidi="zh_CN"/>
        </w:rPr>
        <w:t>挪亚喝了一些酒，并且喝醉了。 醉酒意味著你不再能控制你的思想和行为。 挪亚脱掉衣服，仰卧在帐篷里。 他处于醉酒的昏迷状态之中。 这意味著挪亚睡得很熟，以至于他没有听见儿子们进来的声音，也没有感觉到他被盖上了衣服。</w:t>
      </w:r>
    </w:p>
    <w:p>
      <w:pPr/>
      <w:r>
        <w:rPr>
          <w:lang w:val="zh_CN" w:bidi="zh_CN"/>
        </w:rPr>
      </w:r>
      <w:r>
        <w:rPr>
          <w:lang w:val="zh_CN" w:bidi="zh_CN"/>
        </w:rPr>
        <w:t>闪和雅弗两兄弟拿起一件衣服，把衣服举在他们中间，然后倒退著进入帐篷里。 这可能是一块大布，人们会用它把自己裹起来。 闪和雅弗没有看挪亚。 他们的眼睛始终盯著帐篷外。 他们倒退著进入帐篷，把外袍或布放在了挪亚身上。 挪亚的羞辱如今被遮盖了。 当这些事发生时，挪亚并没有醒来。</w:t>
      </w:r>
    </w:p>
    <w:p>
      <w:pPr/>
      <w:r>
        <w:rPr>
          <w:lang w:val="zh_CN" w:bidi="zh_CN"/>
        </w:rPr>
      </w:r>
      <w:r>
        <w:rPr>
          <w:lang w:val="zh_CN" w:bidi="zh_CN"/>
        </w:rPr>
        <w:t xml:space="preserve">因此挪亚醒来后，必定是有人告诉了他含所做的事。 挪亚对含的儿子，也就是迦南，发出了咒诅。 在咒诅中，挪亚说，迦南将是所有仆人中最卑微的。 迦南甚至会成为仆人的仆人。 </w:t>
      </w:r>
    </w:p>
    <w:p>
      <w:pPr/>
      <w:r>
        <w:rPr>
          <w:lang w:val="zh_CN" w:bidi="zh_CN"/>
        </w:rPr>
      </w:r>
      <w:r>
        <w:rPr>
          <w:lang w:val="zh_CN" w:bidi="zh_CN"/>
        </w:rPr>
        <w:t>然后挪亚赞美闪的神，并祝福雅弗。 挪亚用诗歌来咒诅与祝福。 挪亚重复说，迦南将是闪和雅弗的仆人。</w:t>
      </w:r>
    </w:p>
    <w:p>
      <w:pPr/>
      <w:r>
        <w:rPr>
          <w:lang w:val="zh_CN" w:bidi="zh_CN"/>
        </w:rPr>
      </w:r>
      <w:r>
        <w:rPr>
          <w:lang w:val="zh_CN" w:bidi="zh_CN"/>
        </w:rPr>
        <w:t>这段经文结束时告诉我们，挪亚又活了三百五十岁，他死时是九百五十岁。</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含</w:t>
      </w:r>
    </w:p>
    <w:p>
      <w:pPr>
        <w:pStyle w:val="ListBullet"/>
        <w:spacing w:line="240" w:lineRule="auto"/>
        <w:ind w:left="720"/>
      </w:pPr>
      <w:r>
        <w:rPr>
          <w:lang w:val="zh_CN" w:bidi="zh_CN"/>
        </w:rPr>
      </w:r>
      <w:r>
        <w:rPr>
          <w:lang w:val="zh_CN" w:bidi="zh_CN"/>
        </w:rPr>
        <w:t>雅弗</w:t>
      </w:r>
    </w:p>
    <w:p>
      <w:pPr>
        <w:pStyle w:val="ListBullet"/>
        <w:spacing w:line="240" w:lineRule="auto"/>
        <w:ind w:left="720"/>
      </w:pPr>
      <w:r>
        <w:rPr>
          <w:lang w:val="zh_CN" w:bidi="zh_CN"/>
        </w:rPr>
      </w:r>
      <w:r>
        <w:rPr>
          <w:lang w:val="zh_CN" w:bidi="zh_CN"/>
        </w:rPr>
        <w:t>迦南被介绍为含的儿子。</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当小组第二次表演这个故事时，在故事的不同片段暂停他们的表演。你会听到"请在这里暂停表演"，然后会有一些问题，并且还附带有你可能会听到的答案。 然后会要求你重新开始表演。</w:t>
      </w:r>
    </w:p>
    <w:p>
      <w:pPr/>
      <w:r>
        <w:rPr>
          <w:lang w:val="zh_CN" w:bidi="zh_CN"/>
        </w:rPr>
      </w:r>
      <w:r>
        <w:rPr>
          <w:lang w:val="zh_CN" w:bidi="zh_CN"/>
        </w:rPr>
        <w:t>故事的开头介绍了挪亚的三个儿子是所有人的祖先。</w:t>
      </w:r>
    </w:p>
    <w:p>
      <w:pPr/>
      <w:r>
        <w:rPr>
          <w:lang w:val="zh_CN" w:bidi="zh_CN"/>
        </w:rPr>
      </w:r>
      <w:r>
        <w:rPr>
          <w:lang w:val="zh_CN" w:bidi="zh_CN"/>
        </w:rPr>
        <w:t>在第一个场景中，故事以挪亚成为农夫开始。 挪亚必须耕作土地，才能使植物长出。 他会使用犁或者锄头来耕地。 挪亚种了满园子的葡萄。 这被称为葡萄园。 起初，这些植物很小。 挪亚需要继续耕种地面，拔除杂草，并确保植物有足够的水。 一段时间之后，葡萄藤会长大到可以结出葡萄。 那时候就可以摘下来直接吃，或压制成葡萄汁。 葡萄汁可以马上喝掉，也可以让它发酵并产生酒精。 一旦果汁产生酒精，它就变成了酒。 酒要放置一段时间让它熟成，然后再喝。</w:t>
      </w:r>
    </w:p>
    <w:p>
      <w:pPr/>
      <w:r>
        <w:rPr>
          <w:lang w:val="zh_CN" w:bidi="zh_CN"/>
        </w:rPr>
      </w:r>
      <w:r>
        <w:rPr>
          <w:lang w:val="zh_CN" w:bidi="zh_CN"/>
        </w:rPr>
        <w:t>请在这里暂停表演，并问挪亚："你为什么想酿酒？" 你可能会听到："我喜欢好酒的味道。" 或者，"酒可以搭配正餐。" 或者，"我没有意识到果汁会发酵并产生酒精。" 请重新开始表演。</w:t>
      </w:r>
    </w:p>
    <w:p>
      <w:pPr/>
      <w:r>
        <w:rPr>
          <w:lang w:val="zh_CN" w:bidi="zh_CN"/>
        </w:rPr>
      </w:r>
      <w:r>
        <w:rPr>
          <w:lang w:val="zh_CN" w:bidi="zh_CN"/>
        </w:rPr>
        <w:t>挪亚喝醉了酒。 他喝得酩酊大醉，以至于脱光衣服，躺倒在自己的帐篷里。 他是一丝不挂或赤身露体的。</w:t>
      </w:r>
    </w:p>
    <w:p>
      <w:pPr/>
      <w:r>
        <w:rPr>
          <w:lang w:val="zh_CN" w:bidi="zh_CN"/>
        </w:rPr>
      </w:r>
      <w:r>
        <w:rPr>
          <w:lang w:val="zh_CN" w:bidi="zh_CN"/>
        </w:rPr>
        <w:t>请在这里暂停表演，并问挪亚："你以前喝醉过吗？" 你可能会听到："是的，经常"或"从不！" 请问每个儿子："你以前见过你的父亲喝醉了吗？" 你可能会听到："从不"或"经常"。 请问每个儿子："看到自己的父亲如此这般，你感觉如何？" 你可能会听到："我很尴尬"或"我为他感到羞愧"或"我很担心，我以前从未见过他这样。" 请重新开始表演。</w:t>
      </w:r>
    </w:p>
    <w:p>
      <w:pPr/>
      <w:r>
        <w:rPr>
          <w:lang w:val="zh_CN" w:bidi="zh_CN"/>
        </w:rPr>
      </w:r>
      <w:r>
        <w:rPr>
          <w:lang w:val="zh_CN" w:bidi="zh_CN"/>
        </w:rPr>
        <w:t>挪亚处于深度睡眠中，或者喝醉了。 挪亚没有听见他的儿子们进来。</w:t>
      </w:r>
    </w:p>
    <w:p>
      <w:pPr/>
      <w:r>
        <w:rPr>
          <w:lang w:val="zh_CN" w:bidi="zh_CN"/>
        </w:rPr>
      </w:r>
      <w:r>
        <w:rPr>
          <w:lang w:val="zh_CN" w:bidi="zh_CN"/>
        </w:rPr>
        <w:t>含走进帐篷，看见他的父亲赤身露体地躺在那里睡著了。 含看见了挪亚的羞辱。 但含没有为挪亚遮盖。 相反，含走出帐篷，找到他的兄弟们，告诉了他们他所看见的事。</w:t>
      </w:r>
    </w:p>
    <w:p>
      <w:pPr/>
      <w:r>
        <w:rPr>
          <w:lang w:val="zh_CN" w:bidi="zh_CN"/>
        </w:rPr>
      </w:r>
      <w:r>
        <w:rPr>
          <w:lang w:val="zh_CN" w:bidi="zh_CN"/>
        </w:rPr>
        <w:t>请在这里暂停表演，并问含："当你看见你的父亲时，你有什么想法？" 你可能会听到："我很惊讶，我以前从未见过他这样。"或"我觉得这很有趣，我想把这个笑话分享出去。" 请问闪和雅弗："当你听到你的父亲的事时，你有什么想法？" 你可能会听到："我很惊讶"或"我为他感到羞耻"或"他是我的父亲，我必须帮助他。" 请重新开始表演。</w:t>
      </w:r>
    </w:p>
    <w:p>
      <w:pPr/>
      <w:r>
        <w:rPr>
          <w:lang w:val="zh_CN" w:bidi="zh_CN"/>
        </w:rPr>
      </w:r>
      <w:r>
        <w:rPr>
          <w:lang w:val="zh_CN" w:bidi="zh_CN"/>
        </w:rPr>
        <w:t>闪和雅弗拿起一块布或外袍，把它举起来，然后倒退著进入帐篷。 他们的眼睛始终看向外面。 他们甚至都没有看他们的父亲一眼。 当他们走到够近时，就把外袍放在挪亚身上盖住他。 直到他们离开帐篷，也没有看到挪亚的裸体。</w:t>
      </w:r>
    </w:p>
    <w:p>
      <w:pPr/>
      <w:r>
        <w:rPr>
          <w:lang w:val="zh_CN" w:bidi="zh_CN"/>
        </w:rPr>
      </w:r>
      <w:r>
        <w:rPr>
          <w:lang w:val="zh_CN" w:bidi="zh_CN"/>
        </w:rPr>
        <w:t>请在这里暂停表演，并问闪和雅弗为什么不看向自己要走的方向。你可能会听到："我想表现出对我的父亲的尊重"或"我不想看到我父亲的裸体"或"看到我的父亲这样我感到很羞耻，我想帮他遮盖住。" 请重新开始表演。</w:t>
      </w:r>
    </w:p>
    <w:p>
      <w:pPr/>
      <w:r>
        <w:rPr>
          <w:lang w:val="zh_CN" w:bidi="zh_CN"/>
        </w:rPr>
      </w:r>
      <w:r>
        <w:rPr>
          <w:lang w:val="zh_CN" w:bidi="zh_CN"/>
        </w:rPr>
        <w:t>在第二个场景中，挪亚醒来，意识到了含所做的事。 挪亚宣告了对含的儿子迦南的咒诅。 然后挪亚为闪和雅弗祝福。 咒诅和祝福都选用了诗意的表达方式。</w:t>
      </w:r>
    </w:p>
    <w:p>
      <w:pPr/>
      <w:r>
        <w:rPr>
          <w:lang w:val="zh_CN" w:bidi="zh_CN"/>
        </w:rPr>
      </w:r>
      <w:r>
        <w:rPr>
          <w:lang w:val="zh_CN" w:bidi="zh_CN"/>
        </w:rPr>
        <w:t>咒诅是针对迦南的，他是含的儿子。 挪亚告诉迦南，他要成为其他仆人的仆人。</w:t>
      </w:r>
    </w:p>
    <w:p>
      <w:pPr/>
      <w:r>
        <w:rPr>
          <w:lang w:val="zh_CN" w:bidi="zh_CN"/>
        </w:rPr>
      </w:r>
      <w:r>
        <w:rPr>
          <w:lang w:val="zh_CN" w:bidi="zh_CN"/>
        </w:rPr>
        <w:t>请在这里暂停表演，并问迦南："你因你父亲所做的事而受到咒诅，对此你有什么感受？" 你可能会听到："我不明白。 我没有做这些事，明明是我父亲做的。" 请重新开始表演。</w:t>
      </w:r>
    </w:p>
    <w:p>
      <w:pPr/>
      <w:r>
        <w:rPr>
          <w:lang w:val="zh_CN" w:bidi="zh_CN"/>
        </w:rPr>
      </w:r>
      <w:r>
        <w:rPr>
          <w:lang w:val="zh_CN" w:bidi="zh_CN"/>
        </w:rPr>
        <w:t>然后挪亚祝福闪，特别求迦南成为他的仆人。 挪亚藉著求扩张雅弗的领土来祝福他。 他也求闪和雅弗兴旺亨通。 挪亚重复了一遍迦南要成为他们的仆人。</w:t>
      </w:r>
    </w:p>
    <w:p>
      <w:pPr/>
      <w:r>
        <w:rPr>
          <w:lang w:val="zh_CN" w:bidi="zh_CN"/>
        </w:rPr>
      </w:r>
      <w:r>
        <w:rPr>
          <w:lang w:val="zh_CN" w:bidi="zh_CN"/>
        </w:rPr>
        <w:t>请在这里暂停表演，然后问闪和雅弗："你对这祝福有什么感受？" 你可能会听到："感恩我的父亲盼望我亨通"或"我不明白为什么迦南要受咒诅"或"含所做的事是错的，所以父亲所说的祝福和咒诅是有益的。</w:t>
      </w:r>
    </w:p>
    <w:p>
      <w:pPr/>
      <w:r>
        <w:rPr>
          <w:lang w:val="zh_CN" w:bidi="zh_CN"/>
        </w:rPr>
      </w:r>
      <w:r>
        <w:rPr>
          <w:lang w:val="zh_CN" w:bidi="zh_CN"/>
        </w:rPr>
        <w:t>故事以挪亚死时的年龄收尾。</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挪亚的儿子闪、含，和雅弗是地上所有人的</w:t>
      </w:r>
      <w:r>
        <w:rPr>
          <w:b/>
          <w:lang w:val="zh_CN" w:bidi="zh_CN"/>
        </w:rPr>
        <w:t>祖先</w:t>
      </w:r>
      <w:r>
        <w:rPr>
          <w:lang w:val="zh_CN" w:bidi="zh_CN"/>
        </w:rPr>
        <w:t>。 换句话说，也就是地上所有人都是挪亚和他儿子们的后裔。</w:t>
      </w:r>
    </w:p>
    <w:p>
      <w:pPr/>
      <w:r>
        <w:rPr>
          <w:lang w:val="zh_CN" w:bidi="zh_CN"/>
        </w:rPr>
      </w:r>
      <w:r>
        <w:rPr>
          <w:lang w:val="zh_CN" w:bidi="zh_CN"/>
        </w:rPr>
        <w:t>洪水过后，挪亚成了一个农夫。 你也可以说他开始耕种土地，或说挪亚成为了一个耕作土地的人。 这意思是说，挪亚用犁或锄头来耕地，好让他可以种植能生长的作物。挪亚栽种了一座</w:t>
      </w:r>
      <w:r>
        <w:rPr>
          <w:b/>
          <w:lang w:val="zh_CN" w:bidi="zh_CN"/>
        </w:rPr>
        <w:t>葡萄园</w:t>
      </w:r>
      <w:r>
        <w:rPr>
          <w:lang w:val="zh_CN" w:bidi="zh_CN"/>
        </w:rPr>
        <w:t xml:space="preserve">。 </w:t>
      </w:r>
    </w:p>
    <w:p>
      <w:pPr/>
      <w:r>
        <w:rPr>
          <w:lang w:val="zh_CN" w:bidi="zh_CN"/>
        </w:rPr>
      </w:r>
      <w:r>
        <w:rPr>
          <w:lang w:val="zh_CN" w:bidi="zh_CN"/>
        </w:rPr>
        <w:t>请展示一张葡萄园的图片。</w:t>
      </w:r>
    </w:p>
    <w:p>
      <w:pPr/>
      <w:r>
        <w:rPr>
          <w:lang w:val="zh_CN" w:bidi="zh_CN"/>
        </w:rPr>
      </w:r>
      <w:r>
        <w:rPr>
          <w:lang w:val="zh_CN" w:bidi="zh_CN"/>
        </w:rPr>
        <w:t>葡萄园就是里面全是葡萄树的园子。葡萄树结的葡萄可以当作水果来吃，或榨成汁来喝。 果汁放置一段时间，它就会开始发酵或产生酒精。 发酵的葡萄汁被称为</w:t>
      </w:r>
      <w:r>
        <w:rPr>
          <w:b/>
          <w:lang w:val="zh_CN" w:bidi="zh_CN"/>
        </w:rPr>
        <w:t>酒</w:t>
      </w:r>
      <w:r>
        <w:rPr>
          <w:lang w:val="zh_CN" w:bidi="zh_CN"/>
        </w:rPr>
        <w:t xml:space="preserve"> ，会使人喝醉。 醉酒意味著你体内有太多的酒精，因此你无法正常地思考或行动。 你将失去对身体和思想的控制。 挪亚显然喝了太多的酒，以至于他陷入醉酒或者恍惚的状态。 葡萄酒是由果汁制成的。 它虽然不含小麦或其他谷物，但也可以发酵和制造酒精。 请确保你描述葡萄酒的用语里不包含小麦或其他发酵成分。</w:t>
      </w:r>
    </w:p>
    <w:p>
      <w:pPr/>
      <w:r>
        <w:rPr>
          <w:lang w:val="zh_CN" w:bidi="zh_CN"/>
        </w:rPr>
      </w:r>
      <w:r>
        <w:rPr>
          <w:lang w:val="zh_CN" w:bidi="zh_CN"/>
        </w:rPr>
        <w:t>挪亚完全喝醉了，他甚至脱掉衣服，浑身赤裸地躺在地上。 他在帐篷里赤身露体。 他可能是仰躺在地，所以他的生殖器部位也暴露在外。 这是很丢脸的。 许多译者会使用裸体或其它说法，委婉的表达挪亚一丝不挂的情况。</w:t>
      </w:r>
    </w:p>
    <w:p>
      <w:pPr/>
      <w:r>
        <w:rPr>
          <w:lang w:val="zh_CN" w:bidi="zh_CN"/>
        </w:rPr>
      </w:r>
      <w:r>
        <w:rPr>
          <w:lang w:val="zh_CN" w:bidi="zh_CN"/>
        </w:rPr>
        <w:t>闪和雅弗拿了一件</w:t>
      </w:r>
      <w:r>
        <w:rPr>
          <w:b/>
          <w:lang w:val="zh_CN" w:bidi="zh_CN"/>
        </w:rPr>
        <w:t>衣服</w:t>
      </w:r>
      <w:r>
        <w:rPr>
          <w:lang w:val="zh_CN" w:bidi="zh_CN"/>
        </w:rPr>
        <w:t>，用它来遮盖挪亚。 衣服可以是一件长袍，也可以是一大块布，用作外衣。 这可以作为晚上睡觉时的被子。</w:t>
      </w:r>
    </w:p>
    <w:p>
      <w:pPr/>
      <w:r>
        <w:rPr>
          <w:lang w:val="zh_CN" w:bidi="zh_CN"/>
        </w:rPr>
      </w:r>
      <w:r>
        <w:rPr>
          <w:lang w:val="zh_CN" w:bidi="zh_CN"/>
        </w:rPr>
        <w:t>挪亚的儿子们总是以闪、含和雅弗的顺序被提及。 这暗示含是排行中间的儿子。 然而，这段经文特别指出，含是最小的儿子。 因此，你的翻译也需要清楚地表明含是最小的儿子。 当挪亚听到含将他赤身露体的事告诉他的兄弟们，他便咒诅了含的儿子迦南。 主词汇表中有对</w:t>
      </w:r>
      <w:hyperlink r:id="rId24">
        <w:r>
          <w:rPr>
            <w:lang w:val="zh_CN" w:bidi="zh_CN"/>
          </w:rPr>
          <w:rPr>
            <w:color w:val="0000EE"/>
            <w:u w:val="single"/>
          </w:rPr>
          <w:t>咒诅</w:t>
        </w:r>
      </w:hyperlink>
      <w:r>
        <w:rPr>
          <w:lang w:val="zh_CN" w:bidi="zh_CN"/>
        </w:rPr>
        <w:t>这个词的讨论。 这是人类第一次对其他人发出咒诅。在这里，挪亚请求神惩罚迦南。 你在此处的用词应与堕落故事中，神咒诅地时所用的词相同。</w:t>
      </w:r>
    </w:p>
    <w:p>
      <w:pPr/>
      <w:r>
        <w:rPr>
          <w:lang w:val="zh_CN" w:bidi="zh_CN"/>
        </w:rPr>
      </w:r>
      <w:r>
        <w:rPr>
          <w:lang w:val="zh_CN" w:bidi="zh_CN"/>
        </w:rPr>
        <w:t>在对迦南的咒诅中，挪亚说，迦南将是所有仆人中最卑微的那一个。 迦南甚至会成为仆人的</w:t>
      </w:r>
      <w:r>
        <w:rPr>
          <w:b/>
          <w:lang w:val="zh_CN" w:bidi="zh_CN"/>
        </w:rPr>
        <w:t>仆人</w:t>
      </w:r>
      <w:r>
        <w:rPr>
          <w:lang w:val="zh_CN" w:bidi="zh_CN"/>
        </w:rPr>
        <w:t>。迦南会成为他众亲属的仆人。 主词汇表中有对</w:t>
      </w:r>
      <w:hyperlink r:id="rId43">
        <w:r>
          <w:rPr>
            <w:lang w:val="zh_CN" w:bidi="zh_CN"/>
          </w:rPr>
          <w:rPr>
            <w:color w:val="0000EE"/>
            <w:u w:val="single"/>
          </w:rPr>
          <w:t>仆人</w:t>
        </w:r>
      </w:hyperlink>
      <w:r>
        <w:rPr>
          <w:lang w:val="zh_CN" w:bidi="zh_CN"/>
        </w:rPr>
        <w:t xml:space="preserve">这个词的讨论。 </w:t>
      </w:r>
    </w:p>
    <w:p>
      <w:pPr/>
      <w:r>
        <w:rPr>
          <w:lang w:val="zh_CN" w:bidi="zh_CN"/>
        </w:rPr>
      </w:r>
      <w:r>
        <w:rPr>
          <w:lang w:val="zh_CN" w:bidi="zh_CN"/>
        </w:rPr>
        <w:t>咒诅迦南之后，挪亚</w:t>
      </w:r>
      <w:r>
        <w:rPr>
          <w:b/>
          <w:lang w:val="zh_CN" w:bidi="zh_CN"/>
        </w:rPr>
        <w:t>祝福</w:t>
      </w:r>
      <w:r>
        <w:rPr>
          <w:lang w:val="zh_CN" w:bidi="zh_CN"/>
        </w:rPr>
        <w:t>了闪和雅弗。 主词汇表中有对</w:t>
      </w:r>
      <w:hyperlink r:id="rId16">
        <w:r>
          <w:rPr>
            <w:lang w:val="zh_CN" w:bidi="zh_CN"/>
          </w:rPr>
          <w:rPr>
            <w:color w:val="0000EE"/>
            <w:u w:val="single"/>
          </w:rPr>
          <w:t>祝福</w:t>
        </w:r>
      </w:hyperlink>
      <w:r>
        <w:rPr>
          <w:lang w:val="zh_CN" w:bidi="zh_CN"/>
        </w:rPr>
        <w:t xml:space="preserve">这个词的讨论。请使用与前文一致的用词来翻译祝福。 </w:t>
      </w:r>
    </w:p>
    <w:p>
      <w:pPr/>
      <w:r>
        <w:rPr>
          <w:lang w:val="zh_CN" w:bidi="zh_CN"/>
        </w:rPr>
      </w:r>
      <w:r>
        <w:rPr>
          <w:lang w:val="zh_CN" w:bidi="zh_CN"/>
        </w:rPr>
        <w:t xml:space="preserve">在祝福中，挪亚对神有两种称呼。 </w:t>
      </w:r>
      <w:r>
        <w:rPr>
          <w:b/>
          <w:lang w:val="zh_CN" w:bidi="zh_CN"/>
        </w:rPr>
        <w:t>主</w:t>
      </w:r>
      <w:r>
        <w:rPr>
          <w:lang w:val="zh_CN" w:bidi="zh_CN"/>
        </w:rPr>
        <w:t>这个称呼是与</w:t>
      </w:r>
      <w:r>
        <w:rPr>
          <w:b/>
          <w:lang w:val="zh_CN" w:bidi="zh_CN"/>
        </w:rPr>
        <w:t>耶和华</w:t>
      </w:r>
      <w:r>
        <w:rPr>
          <w:lang w:val="zh_CN" w:bidi="zh_CN"/>
        </w:rPr>
        <w:t>这个称呼相对应的。 请使用与前文一致的名字来称呼耶和华。 如果你需要查看这个名字，主词汇表中有对</w:t>
      </w:r>
      <w:hyperlink r:id="rId35">
        <w:r>
          <w:rPr>
            <w:lang w:val="zh_CN" w:bidi="zh_CN"/>
          </w:rPr>
          <w:rPr>
            <w:color w:val="0000EE"/>
            <w:u w:val="single"/>
          </w:rPr>
          <w:t>主</w:t>
        </w:r>
      </w:hyperlink>
      <w:r>
        <w:rPr>
          <w:lang w:val="zh_CN" w:bidi="zh_CN"/>
        </w:rPr>
        <w:t xml:space="preserve">这个词的讨论。 </w:t>
      </w:r>
      <w:r>
        <w:rPr>
          <w:b/>
          <w:lang w:val="zh_CN" w:bidi="zh_CN"/>
        </w:rPr>
        <w:t>神</w:t>
      </w:r>
      <w:r>
        <w:rPr>
          <w:lang w:val="zh_CN" w:bidi="zh_CN"/>
        </w:rPr>
        <w:t>是祝福中所用的另一个名字。 请使用与前文一致的名字来称呼神。</w:t>
      </w:r>
    </w:p>
    <w:p>
      <w:pPr/>
      <w:r>
        <w:rPr>
          <w:lang w:val="zh_CN" w:bidi="zh_CN"/>
        </w:rPr>
      </w:r>
      <w:r>
        <w:rPr>
          <w:lang w:val="zh_CN" w:bidi="zh_CN"/>
        </w:rPr>
        <w:t>挪亚求神扩张雅弗的</w:t>
      </w:r>
      <w:r>
        <w:rPr>
          <w:b/>
          <w:lang w:val="zh_CN" w:bidi="zh_CN"/>
        </w:rPr>
        <w:t>领土</w:t>
      </w:r>
      <w:r>
        <w:rPr>
          <w:lang w:val="zh_CN" w:bidi="zh_CN"/>
        </w:rPr>
        <w:t>。 这意味著要扩大领土，或给他的家人更多的空间。 挪亚请求神使闪和雅弗兴旺。</w:t>
      </w:r>
    </w:p>
    <w:p>
      <w:pPr/>
      <w:r>
        <w:rPr>
          <w:lang w:val="zh_CN" w:bidi="zh_CN"/>
        </w:rPr>
      </w:r>
      <w:r>
        <w:rPr>
          <w:lang w:val="zh_CN" w:bidi="zh_CN"/>
        </w:rPr>
        <w:t>这个故事的结尾告诉我们，挪亚在洪水之后又活了三百五十年。 挪亚总共活了九百五十年。</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10:1–32</w:t>
      </w:r>
      <w:r>
        <w:rPr>
          <w:lang w:val="zh_CN" w:bidi="zh_CN"/>
        </w:rPr>
      </w:r>
    </w:p>
    <w:p>
      <w:pPr>
        <w:pStyle w:val="Heading3"/>
      </w:pPr>
      <w:r>
        <w:rPr>
          <w:lang w:val="zh_CN" w:bidi="zh_CN"/>
        </w:rPr>
        <w:t>聆听话语与铭记于心</w:t>
      </w:r>
    </w:p>
    <w:p>
      <w:pPr/>
      <w:r>
        <w:rPr>
          <w:lang w:val="zh_CN" w:bidi="zh_CN"/>
        </w:rPr>
      </w:r>
      <w:r>
        <w:rPr>
          <w:lang w:val="zh_CN" w:bidi="zh_CN"/>
        </w:rPr>
        <w:t>请聆听创世记十章1至32节的音频，并将它记在心里。聆听经文三次（如果可能的话，请听三种不同的翻译版本）。然后以小组的形式来讨论以下的问题：</w:t>
      </w:r>
    </w:p>
    <w:p>
      <w:pPr>
        <w:pStyle w:val="ListNumber"/>
        <w:numPr>
          <w:ilvl w:val="0"/>
          <w:numId w:val="2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这段经文是挪亚故事的最后一部分。 洪水止息，挪亚一家从船上下来后，他的每个儿子都有了孩子。 这应验了神对挪亚和他的儿子们的祝福，因为当时神吩咐他们要生养众多，遍满地面。 当每个儿子成为国家或部落的始祖时，他们就迁移到不同的地方，并开始施行神要求他们充满全地的命令。 这段经文提到了闪、含和雅弗的儿子以及他们的儿子的名单，这些人在洪水之后便开始在地上居住。 这有时被称为挪亚和他儿子们的世代，或挪亚和他儿子们的家谱。 女孩子的名字没有被提及。 这段经文告诉我们，这些儿子的每个后裔都成为了一个民族，一个有特定领土和政府的地方。 这是一份名字列表，其中也有一些对后代的叙述说明。</w:t>
      </w:r>
    </w:p>
    <w:p>
      <w:pPr/>
      <w:r>
        <w:rPr>
          <w:lang w:val="zh_CN" w:bidi="zh_CN"/>
        </w:rPr>
      </w:r>
      <w:r>
        <w:rPr>
          <w:lang w:val="zh_CN" w:bidi="zh_CN"/>
        </w:rPr>
        <w:t>以小组的形式讨论：你们的文化是如何谈论祖先或后裔的？ 请想想你自己的家人或族群。 你会如何向别人描述你的族群或家庭的开始？</w:t>
      </w:r>
    </w:p>
    <w:p>
      <w:pPr/>
      <w:r>
        <w:rPr>
          <w:lang w:val="zh_CN" w:bidi="zh_CN"/>
        </w:rPr>
      </w:r>
      <w:r>
        <w:rPr>
          <w:lang w:val="zh_CN" w:bidi="zh_CN"/>
        </w:rPr>
        <w:t>挪亚的儿子是闪、含和雅弗。 他们总是按照这个顺序被提及。 前面的经文告诉我们，含实际上是最小的儿子。 这段经文没有按照通常的挪亚三个儿子被提及的顺序列出他们的后裔。不过段落开头的句子确实是按照他们通常的顺序。这段经文接下来以雅弗和他家人的世代开始。 然后我们会听到含和他的家人的名单。 最后是最年长的兄弟闪的家庭名单。</w:t>
      </w:r>
    </w:p>
    <w:p>
      <w:pPr/>
      <w:r>
        <w:rPr>
          <w:lang w:val="zh_CN" w:bidi="zh_CN"/>
        </w:rPr>
      </w:r>
      <w:r>
        <w:rPr>
          <w:lang w:val="zh_CN" w:bidi="zh_CN"/>
        </w:rPr>
        <w:t>我们首先听到雅弗的儿子的名单，然后是其中两个儿子的后裔。 这里提到的每个名字实际上都是一个民族的名称，这些民族是在海附近居住及长大的。 其中一些人显然航行到了别的地方。 其中一些名字在圣经后面的故事中会再次被提到。许多民族定居在了地中海东端附近的土地或东部海域的岛屿上。</w:t>
      </w:r>
    </w:p>
    <w:p>
      <w:pPr/>
      <w:r>
        <w:rPr>
          <w:lang w:val="zh_CN" w:bidi="zh_CN"/>
        </w:rPr>
      </w:r>
      <w:r>
        <w:rPr>
          <w:lang w:val="zh_CN" w:bidi="zh_CN"/>
        </w:rPr>
        <w:t>请展示一张地中海东端和小亚细亚的地图，包括岛屿。</w:t>
      </w:r>
    </w:p>
    <w:p>
      <w:pPr/>
      <w:r>
        <w:rPr>
          <w:lang w:val="zh_CN" w:bidi="zh_CN"/>
        </w:rPr>
      </w:r>
      <w:r>
        <w:rPr>
          <w:lang w:val="zh_CN" w:bidi="zh_CN"/>
        </w:rPr>
        <w:t>请在这里暂停，并讨论：你们的文化如何描述你们族群的起源？ 与这段经文有什么相似或不同？</w:t>
      </w:r>
    </w:p>
    <w:p>
      <w:pPr/>
      <w:r>
        <w:rPr>
          <w:lang w:val="zh_CN" w:bidi="zh_CN"/>
        </w:rPr>
      </w:r>
      <w:r>
        <w:rPr>
          <w:lang w:val="zh_CN" w:bidi="zh_CN"/>
        </w:rPr>
        <w:t>接下来我们要听到含的后裔。 含虽然总是第二个被提及，但我们从前面的经文中知道，含实际上是最小的儿子。 含有四个儿子，在前文中被咒诅的迦南是他的儿子之一。 我们听到含的儿子的部分后裔。 有时我们会听到这些后裔居住地的细节或某些人的人生细节。 宁录是古实的后裔之一。 宁录是个伟大的猎户，他建造了许多著名的城镇，并统治了大片领土。 许多迦南的后裔去了中东，也就是今天的以色列所在之地。 我们将在圣经后面的经文中再次看到这里提到的许多民族或部落。</w:t>
      </w:r>
    </w:p>
    <w:p>
      <w:pPr/>
      <w:r>
        <w:rPr>
          <w:lang w:val="zh_CN" w:bidi="zh_CN"/>
        </w:rPr>
      </w:r>
      <w:r>
        <w:rPr>
          <w:lang w:val="zh_CN" w:bidi="zh_CN"/>
        </w:rPr>
        <w:t>请展示一张中东的地图。</w:t>
      </w:r>
    </w:p>
    <w:p>
      <w:pPr/>
      <w:r>
        <w:rPr>
          <w:lang w:val="zh_CN" w:bidi="zh_CN"/>
        </w:rPr>
      </w:r>
      <w:r>
        <w:rPr>
          <w:lang w:val="zh_CN" w:bidi="zh_CN"/>
        </w:rPr>
        <w:t>请在这里暂停，并讨论：你们的古代文化中有英雄吗？ 对这些英雄有怎样的描述？我们如何知道对于记录这个故事的人来说，宁录是个伟大的英雄？</w:t>
      </w:r>
    </w:p>
    <w:p>
      <w:pPr/>
      <w:r>
        <w:rPr>
          <w:lang w:val="zh_CN" w:bidi="zh_CN"/>
        </w:rPr>
      </w:r>
      <w:r>
        <w:rPr>
          <w:lang w:val="zh_CN" w:bidi="zh_CN"/>
        </w:rPr>
        <w:t>闪虽然是长子，但在这份名单中，他出现在最后。 闪有五个儿子，但我们只听到了其中两个儿子的后裔。 这段经文特别强调了希伯。 经文开头说闪是希伯的祖先。 然后经文列出了闪和希伯之间的世代。 最后经文列出了希伯的后裔。 这意味著希伯是挪亚和闪重要的后裔。</w:t>
      </w:r>
    </w:p>
    <w:p>
      <w:pPr/>
      <w:r>
        <w:rPr>
          <w:lang w:val="zh_CN" w:bidi="zh_CN"/>
        </w:rPr>
      </w:r>
      <w:r>
        <w:rPr>
          <w:lang w:val="zh_CN" w:bidi="zh_CN"/>
        </w:rPr>
        <w:t>请展示一张包括伊朗和土耳其在内的中东地图。</w:t>
      </w:r>
    </w:p>
    <w:p>
      <w:pPr/>
      <w:r>
        <w:rPr>
          <w:lang w:val="zh_CN" w:bidi="zh_CN"/>
        </w:rPr>
      </w:r>
      <w:r>
        <w:rPr>
          <w:lang w:val="zh_CN" w:bidi="zh_CN"/>
        </w:rPr>
        <w:t>有些人的名字是重复的。例如，哈腓拉是闪的后裔。 含也有一个名叫哈腓拉的后裔。 但这些是生活在不同地区不同国家的民族。</w:t>
      </w:r>
    </w:p>
    <w:p>
      <w:pPr/>
      <w:r>
        <w:rPr>
          <w:lang w:val="zh_CN" w:bidi="zh_CN"/>
        </w:rPr>
      </w:r>
      <w:r>
        <w:rPr>
          <w:lang w:val="zh_CN" w:bidi="zh_CN"/>
        </w:rPr>
        <w:t>这段经文最后说明，所有人都出自挪亚和他的三个儿子。这些事发生在洪水之后。</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雅弗的后裔被列出来。</w:t>
      </w:r>
    </w:p>
    <w:p>
      <w:pPr/>
      <w:r>
        <w:rPr>
          <w:lang w:val="zh_CN" w:bidi="zh_CN"/>
        </w:rPr>
      </w:r>
      <w:r>
        <w:rPr>
          <w:b/>
          <w:lang w:val="zh_CN" w:bidi="zh_CN"/>
        </w:rPr>
        <w:t>第二个场景：</w:t>
      </w:r>
      <w:r>
        <w:rPr>
          <w:lang w:val="zh_CN" w:bidi="zh_CN"/>
        </w:rPr>
        <w:t>含的后裔被列出来。 我们听到了含的后裔之一宁录的故事。</w:t>
      </w:r>
    </w:p>
    <w:p>
      <w:pPr/>
      <w:r>
        <w:rPr>
          <w:lang w:val="zh_CN" w:bidi="zh_CN"/>
        </w:rPr>
      </w:r>
      <w:r>
        <w:rPr>
          <w:b/>
          <w:lang w:val="zh_CN" w:bidi="zh_CN"/>
        </w:rPr>
        <w:t>第三个场景：</w:t>
      </w:r>
      <w:r>
        <w:rPr>
          <w:lang w:val="zh_CN" w:bidi="zh_CN"/>
        </w:rPr>
        <w:t>闪的后裔被列出来。</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含</w:t>
      </w:r>
    </w:p>
    <w:p>
      <w:pPr>
        <w:pStyle w:val="ListBullet"/>
        <w:spacing w:line="240" w:lineRule="auto"/>
        <w:ind w:left="720"/>
      </w:pPr>
      <w:r>
        <w:rPr>
          <w:lang w:val="zh_CN" w:bidi="zh_CN"/>
        </w:rPr>
      </w:r>
      <w:r>
        <w:rPr>
          <w:lang w:val="zh_CN" w:bidi="zh_CN"/>
        </w:rPr>
        <w:t>雅弗</w:t>
      </w:r>
    </w:p>
    <w:p>
      <w:pPr>
        <w:pStyle w:val="ListBullet"/>
        <w:spacing w:line="240" w:lineRule="auto"/>
        <w:ind w:left="720"/>
      </w:pPr>
      <w:r>
        <w:rPr>
          <w:lang w:val="zh_CN" w:bidi="zh_CN"/>
        </w:rPr>
      </w:r>
      <w:r>
        <w:rPr>
          <w:lang w:val="zh_CN" w:bidi="zh_CN"/>
        </w:rPr>
        <w:t>宁录是他们的后裔之一</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请准备好前面的脚本附带的地图。 当小组呈现这段经文时，请他们展示从亚拉腊山地区到地中海周围各个地区的移动路线。</w:t>
      </w:r>
    </w:p>
    <w:p>
      <w:pPr/>
      <w:r>
        <w:rPr>
          <w:lang w:val="zh_CN" w:bidi="zh_CN"/>
        </w:rPr>
      </w:r>
      <w:r>
        <w:rPr>
          <w:lang w:val="zh_CN" w:bidi="zh_CN"/>
        </w:rPr>
        <w:t>这段经文以一个简短的介绍开头，说这是挪亚和他的三个儿子的后裔。</w:t>
      </w:r>
    </w:p>
    <w:p>
      <w:pPr/>
      <w:r>
        <w:rPr>
          <w:lang w:val="zh_CN" w:bidi="zh_CN"/>
        </w:rPr>
      </w:r>
      <w:r>
        <w:rPr>
          <w:lang w:val="zh_CN" w:bidi="zh_CN"/>
        </w:rPr>
        <w:t>在第一个场景中，雅弗有七个儿子。 女儿的名字没有被列出来。 歌篾是雅弗的长子。 歌篾有三个儿子。雅完是雅弗的第四个儿子。 雅完有四个儿子。 这些儿子住在海附近，成为了航海的民族。 这意味著他们能够乘船从一个地方到另一个地方。 这里没有提到其他儿子的后裔。</w:t>
      </w:r>
    </w:p>
    <w:p>
      <w:pPr/>
      <w:r>
        <w:rPr>
          <w:lang w:val="zh_CN" w:bidi="zh_CN"/>
        </w:rPr>
      </w:r>
      <w:r>
        <w:rPr>
          <w:lang w:val="zh_CN" w:bidi="zh_CN"/>
        </w:rPr>
        <w:t>在第二个场景中，含的后裔被列了出来。 这段经文列出的含的后裔比其他人的多。 含有四个儿子。 最年长的古实去了东非，或埃塞俄比亚和埃及之间的地区。 古实的儿子们被列了出来。 这使含的后裔被列到了第三代。 古实有一个名叫宁录的后裔。 我们不知道宁录是什么时候出生的，也不知道他的父亲是谁。 对于人们来说，宁录是个英雄。 他被称为世界上最伟大的猎户。 人们会把其他人与宁录比较。 宁录在巴比伦和亚述地区建造了许多大城市。</w:t>
      </w:r>
    </w:p>
    <w:p>
      <w:pPr/>
      <w:r>
        <w:rPr>
          <w:lang w:val="zh_CN" w:bidi="zh_CN"/>
        </w:rPr>
      </w:r>
      <w:r>
        <w:rPr>
          <w:lang w:val="zh_CN" w:bidi="zh_CN"/>
        </w:rPr>
        <w:t>请在这里暂停，并以小组的形式讨论：若你们的文化中有一位著名的祖先，你们会如何讲述他或她的故事？</w:t>
      </w:r>
    </w:p>
    <w:p>
      <w:pPr/>
      <w:r>
        <w:rPr>
          <w:lang w:val="zh_CN" w:bidi="zh_CN"/>
        </w:rPr>
      </w:r>
      <w:r>
        <w:rPr>
          <w:lang w:val="zh_CN" w:bidi="zh_CN"/>
        </w:rPr>
        <w:t>含的次子麦西是非利士人的祖先，非利士人是一个住在地中海周围的航海民族。 麦西是埃及的别称。</w:t>
      </w:r>
    </w:p>
    <w:p>
      <w:pPr/>
      <w:r>
        <w:rPr>
          <w:lang w:val="zh_CN" w:bidi="zh_CN"/>
        </w:rPr>
      </w:r>
      <w:r>
        <w:rPr>
          <w:lang w:val="zh_CN" w:bidi="zh_CN"/>
        </w:rPr>
        <w:t>被挪亚咒诅的迦南是其中最小的或最后一个儿子。 迦南的儿子成为了许多居住在地中海东岸之人的祖先。 他们中的许多人在后来的以色列土地上建立了支派。 含的女儿的名字没有被列出来。 这里没有提到其他儿子的后裔。</w:t>
      </w:r>
    </w:p>
    <w:p>
      <w:pPr/>
      <w:r>
        <w:rPr>
          <w:lang w:val="zh_CN" w:bidi="zh_CN"/>
        </w:rPr>
      </w:r>
      <w:r>
        <w:rPr>
          <w:lang w:val="zh_CN" w:bidi="zh_CN"/>
        </w:rPr>
        <w:t>在第三个场景中，闪的儿子被列了出来。 闪是长子，但他在这段经文里最后出现。 闪有五个儿子。 这段经文中闪的后裔被列到了第六代。</w:t>
      </w:r>
    </w:p>
    <w:p>
      <w:pPr>
        <w:pStyle w:val="ListNumber"/>
        <w:numPr>
          <w:ilvl w:val="0"/>
          <w:numId w:val="30"/>
        </w:numPr>
        <w:spacing w:line="240" w:lineRule="auto"/>
        <w:ind w:left="720"/>
      </w:pPr>
      <w:r>
        <w:rPr>
          <w:lang w:val="zh_CN" w:bidi="zh_CN"/>
        </w:rPr>
      </w:r>
      <w:r>
        <w:rPr>
          <w:lang w:val="zh_CN" w:bidi="zh_CN"/>
        </w:rPr>
        <w:t>闪是亚法撒的父亲。</w:t>
      </w:r>
    </w:p>
    <w:p>
      <w:pPr>
        <w:pStyle w:val="ListNumber"/>
        <w:spacing w:line="240" w:lineRule="auto"/>
        <w:ind w:left="720"/>
      </w:pPr>
      <w:r>
        <w:rPr>
          <w:lang w:val="zh_CN" w:bidi="zh_CN"/>
        </w:rPr>
      </w:r>
      <w:r>
        <w:rPr>
          <w:lang w:val="zh_CN" w:bidi="zh_CN"/>
        </w:rPr>
        <w:t>亚法撒是沙拉的父亲。</w:t>
      </w:r>
    </w:p>
    <w:p>
      <w:pPr>
        <w:pStyle w:val="ListNumber"/>
        <w:spacing w:line="240" w:lineRule="auto"/>
        <w:ind w:left="720"/>
      </w:pPr>
      <w:r>
        <w:rPr>
          <w:lang w:val="zh_CN" w:bidi="zh_CN"/>
        </w:rPr>
      </w:r>
      <w:r>
        <w:rPr>
          <w:lang w:val="zh_CN" w:bidi="zh_CN"/>
        </w:rPr>
        <w:t>沙拉是希伯的父亲。</w:t>
      </w:r>
    </w:p>
    <w:p>
      <w:pPr>
        <w:pStyle w:val="ListNumber"/>
        <w:spacing w:line="240" w:lineRule="auto"/>
        <w:ind w:left="720"/>
      </w:pPr>
      <w:r>
        <w:rPr>
          <w:lang w:val="zh_CN" w:bidi="zh_CN"/>
        </w:rPr>
      </w:r>
      <w:r>
        <w:rPr>
          <w:lang w:val="zh_CN" w:bidi="zh_CN"/>
        </w:rPr>
        <w:t>希伯是法勒和约坍的父亲。</w:t>
      </w:r>
    </w:p>
    <w:p>
      <w:pPr>
        <w:pStyle w:val="ListNumber"/>
        <w:spacing w:line="240" w:lineRule="auto"/>
        <w:ind w:left="720"/>
      </w:pPr>
      <w:r>
        <w:rPr>
          <w:lang w:val="zh_CN" w:bidi="zh_CN"/>
        </w:rPr>
      </w:r>
      <w:r>
        <w:rPr>
          <w:lang w:val="zh_CN" w:bidi="zh_CN"/>
        </w:rPr>
        <w:t>约坍是十三个支派的祖先。 但我们不知道这些是约坍的儿子，还是后来的后裔。</w:t>
      </w:r>
    </w:p>
    <w:p>
      <w:pPr/>
      <w:r>
        <w:rPr>
          <w:lang w:val="zh_CN" w:bidi="zh_CN"/>
        </w:rPr>
      </w:r>
      <w:r>
        <w:rPr>
          <w:lang w:val="zh_CN" w:bidi="zh_CN"/>
        </w:rPr>
        <w:t>请以小组的形式讨论：你们如何看待闪被列在最后？ 为什么这段经文列出了这么多闪的后裔，直到第六代？ 你的家人如何谈论你的祖先？</w:t>
      </w:r>
    </w:p>
    <w:p>
      <w:pPr/>
      <w:r>
        <w:rPr>
          <w:lang w:val="zh_CN" w:bidi="zh_CN"/>
        </w:rPr>
      </w:r>
      <w:r>
        <w:rPr>
          <w:lang w:val="zh_CN" w:bidi="zh_CN"/>
        </w:rPr>
        <w:t>闪的女儿的名字没有被列出来。 这里没有提到其他儿子的后裔。</w:t>
      </w:r>
    </w:p>
    <w:p>
      <w:pPr/>
      <w:r>
        <w:rPr>
          <w:lang w:val="zh_CN" w:bidi="zh_CN"/>
        </w:rPr>
      </w:r>
      <w:r>
        <w:rPr>
          <w:lang w:val="zh_CN" w:bidi="zh_CN"/>
        </w:rPr>
        <w:t>这段经文的最后重复说明了，挪亚和他的三个儿子是所有人的祖先。 世上的每个人都来自挪亚三个儿子其中的一个。</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挪亚</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含</w:t>
      </w:r>
    </w:p>
    <w:p>
      <w:pPr>
        <w:pStyle w:val="ListBullet"/>
        <w:spacing w:line="240" w:lineRule="auto"/>
        <w:ind w:left="720"/>
      </w:pPr>
      <w:r>
        <w:rPr>
          <w:lang w:val="zh_CN" w:bidi="zh_CN"/>
        </w:rPr>
      </w:r>
      <w:r>
        <w:rPr>
          <w:lang w:val="zh_CN" w:bidi="zh_CN"/>
        </w:rPr>
        <w:t>雅弗</w:t>
      </w:r>
    </w:p>
    <w:p>
      <w:pPr>
        <w:pStyle w:val="ListBullet"/>
        <w:spacing w:line="240" w:lineRule="auto"/>
        <w:ind w:left="720"/>
      </w:pPr>
      <w:r>
        <w:rPr>
          <w:lang w:val="zh_CN" w:bidi="zh_CN"/>
        </w:rPr>
      </w:r>
      <w:r>
        <w:rPr>
          <w:lang w:val="zh_CN" w:bidi="zh_CN"/>
        </w:rPr>
        <w:t>三个儿子的后裔。 宁录是后裔之一。</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故事以一段引言开始，说明挪亚和他的三个儿子是世上所有人的祖先。</w:t>
      </w:r>
    </w:p>
    <w:p>
      <w:pPr/>
      <w:r>
        <w:rPr>
          <w:lang w:val="zh_CN" w:bidi="zh_CN"/>
        </w:rPr>
      </w:r>
      <w:r>
        <w:rPr>
          <w:lang w:val="zh_CN" w:bidi="zh_CN"/>
        </w:rPr>
        <w:t>第一个场景围绕雅弗展开。 雅弗通常被列在最后。 虽然他在家中排行老二。这里列出了雅弗的儿子。 雅弗有七个儿子。 他女儿的名字没有被列出来。 雅弗有一个名叫歌篾的儿子。 歌篾有三个儿子。雅弗有另一个名叫雅完的儿子。 雅完有四个儿子。 雅完的儿子住在海附近，成为了航海的民族。 这意味著他们会在海上航行，或在沿海从一个地方移动到另一个地方。</w:t>
      </w:r>
    </w:p>
    <w:p>
      <w:pPr/>
      <w:r>
        <w:rPr>
          <w:lang w:val="zh_CN" w:bidi="zh_CN"/>
        </w:rPr>
      </w:r>
      <w:r>
        <w:rPr>
          <w:lang w:val="zh_CN" w:bidi="zh_CN"/>
        </w:rPr>
        <w:t>请在这里暂停表演，并问雅弗："你的后裔乘船出海，你的感受如何？" 你可能会听到："没问题，我在船上活了一年多"，或"这很困扰我，但我选择信靠神"，或"我不知道为什么有人想待在船上。" 请重新开始表演。</w:t>
      </w:r>
    </w:p>
    <w:p>
      <w:pPr/>
      <w:r>
        <w:rPr>
          <w:lang w:val="zh_CN" w:bidi="zh_CN"/>
        </w:rPr>
      </w:r>
      <w:r>
        <w:rPr>
          <w:lang w:val="zh_CN" w:bidi="zh_CN"/>
        </w:rPr>
        <w:t>第二个场景围绕著含展开。 含是最小的儿子。 含有四个儿子。 他的大儿子古实去了东非。 他住在埃塞俄比亚和埃及之间的区域。</w:t>
      </w:r>
    </w:p>
    <w:p>
      <w:pPr/>
      <w:r>
        <w:rPr>
          <w:lang w:val="zh_CN" w:bidi="zh_CN"/>
        </w:rPr>
      </w:r>
      <w:r>
        <w:rPr>
          <w:lang w:val="zh_CN" w:bidi="zh_CN"/>
        </w:rPr>
        <w:t>请在这里暂停表演，并问古实："你为什么去到那么远的地方居住？" 你可能会听到："我想摆脱其他人"，或"我想看看其他地区是什么样的"，或"这对我来说像一场冒险。" 请重新开始表演。</w:t>
      </w:r>
    </w:p>
    <w:p>
      <w:pPr/>
      <w:r>
        <w:rPr>
          <w:lang w:val="zh_CN" w:bidi="zh_CN"/>
        </w:rPr>
      </w:r>
      <w:r>
        <w:rPr>
          <w:lang w:val="zh_CN" w:bidi="zh_CN"/>
        </w:rPr>
        <w:t>古实有一个名叫宁录的后裔。 宁录是个伟大的战士，在人民眼中是英雄。 人们会把其他人与宁录比较。 他们会说，这人就像世界上最伟大的猎户宁录。 宁录在伊拉克和伊朗地区建造了许多城市。</w:t>
      </w:r>
    </w:p>
    <w:p>
      <w:pPr/>
      <w:r>
        <w:rPr>
          <w:lang w:val="zh_CN" w:bidi="zh_CN"/>
        </w:rPr>
      </w:r>
      <w:r>
        <w:rPr>
          <w:lang w:val="zh_CN" w:bidi="zh_CN"/>
        </w:rPr>
        <w:t>请在这里暂停表演，并问含："你有像宁录这样的后裔，你的感觉如何？" 你可能会听到："这让我感到骄傲"，或"我很高兴他这么能干。" 请重新开始表演。</w:t>
      </w:r>
    </w:p>
    <w:p>
      <w:pPr/>
      <w:r>
        <w:rPr>
          <w:lang w:val="zh_CN" w:bidi="zh_CN"/>
        </w:rPr>
      </w:r>
      <w:r>
        <w:rPr>
          <w:lang w:val="zh_CN" w:bidi="zh_CN"/>
        </w:rPr>
        <w:t>古实的第二个儿子名叫麦西，这是埃及的别称。 他成了埃及人的祖先。</w:t>
      </w:r>
    </w:p>
    <w:p>
      <w:pPr/>
      <w:r>
        <w:rPr>
          <w:lang w:val="zh_CN" w:bidi="zh_CN"/>
        </w:rPr>
      </w:r>
      <w:r>
        <w:rPr>
          <w:lang w:val="zh_CN" w:bidi="zh_CN"/>
        </w:rPr>
        <w:t>在列出了含的其他一些后裔之后，故事就转向迦南。 迦南被列为含最小的儿子。 含看到挪亚赤身露体，挪亚知晓后就咒诅了迦南。</w:t>
      </w:r>
    </w:p>
    <w:p>
      <w:pPr/>
      <w:r>
        <w:rPr>
          <w:lang w:val="zh_CN" w:bidi="zh_CN"/>
        </w:rPr>
      </w:r>
      <w:r>
        <w:rPr>
          <w:lang w:val="zh_CN" w:bidi="zh_CN"/>
        </w:rPr>
        <w:t>请在这里暂停表演，并问迦南："生活在这样的咒诅之下，你的感觉如何？" 你可能会听到："我不明白，明明是我父亲看到挪亚，但为什么是我被咒诅。" 或"还行，还过得去"，或"我试图忘记这一点，并尽我所能地养活我的家人。" 请重新开始表演。</w:t>
      </w:r>
    </w:p>
    <w:p>
      <w:pPr/>
      <w:r>
        <w:rPr>
          <w:lang w:val="zh_CN" w:bidi="zh_CN"/>
        </w:rPr>
      </w:r>
      <w:r>
        <w:rPr>
          <w:lang w:val="zh_CN" w:bidi="zh_CN"/>
        </w:rPr>
        <w:t>迦南被列出了最多的后裔。 这些支派或氏族中许多人的所在之地，就是后来的以色列。 他们分散在约旦河和地中海之间的领土。 他们从北面的黎巴嫩扩散到南面的埃及。</w:t>
      </w:r>
    </w:p>
    <w:p>
      <w:pPr/>
      <w:r>
        <w:rPr>
          <w:lang w:val="zh_CN" w:bidi="zh_CN"/>
        </w:rPr>
      </w:r>
      <w:r>
        <w:rPr>
          <w:lang w:val="zh_CN" w:bidi="zh_CN"/>
        </w:rPr>
        <w:t>第三个场景是闪的后裔。 闪是大儿子。 闪有五个儿子。 这段经文列出了闪的第三个儿子亚法撒的多代后裔。 我们了解到，在一个名叫法勒的后裔时期，世界的人被分成了不同的语言群体。 闪的后裔去了阿拉伯半岛和伊拉克的部分地区居住。</w:t>
      </w:r>
    </w:p>
    <w:p>
      <w:pPr/>
      <w:r>
        <w:rPr>
          <w:lang w:val="zh_CN" w:bidi="zh_CN"/>
        </w:rPr>
      </w:r>
      <w:r>
        <w:rPr>
          <w:lang w:val="zh_CN" w:bidi="zh_CN"/>
        </w:rPr>
        <w:t>请在这里暂停表演，并问闪："为什么你被列在最后？" 你可能会听到："最后但并非最不重要！" 或"我被放在最后，这样人们就可以记得更多我的后裔"，或"我们被放在哪里并不重要。所有的人都很重要。" 请重新开始表演。</w:t>
      </w:r>
    </w:p>
    <w:p>
      <w:pPr/>
      <w:r>
        <w:rPr>
          <w:lang w:val="zh_CN" w:bidi="zh_CN"/>
        </w:rPr>
      </w:r>
      <w:r>
        <w:rPr>
          <w:lang w:val="zh_CN" w:bidi="zh_CN"/>
        </w:rPr>
        <w:t>故事以重复的陈述结尾：世上每个人都是挪亚和他的三个儿子闪、含和雅弗的后裔。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这段经文的第一句子告诉我们，这是挪亚和他的儿子们的</w:t>
      </w:r>
      <w:r>
        <w:rPr>
          <w:b/>
          <w:lang w:val="zh_CN" w:bidi="zh_CN"/>
        </w:rPr>
        <w:t>世代</w:t>
      </w:r>
      <w:r>
        <w:rPr>
          <w:lang w:val="zh_CN" w:bidi="zh_CN"/>
        </w:rPr>
        <w:t>。 你已经听说过世代这个词。 在这里，它可能意味著这是挪亚和他的儿子的记述，或挪亚和他的儿子们的故事。 经文列出了每个儿子的后裔。 有时我们使用家谱这个词来描述后裔的名单。 主词汇表中有对</w:t>
      </w:r>
      <w:hyperlink r:id="rId30">
        <w:r>
          <w:rPr>
            <w:lang w:val="zh_CN" w:bidi="zh_CN"/>
          </w:rPr>
          <w:rPr>
            <w:color w:val="0000EE"/>
            <w:u w:val="single"/>
          </w:rPr>
          <w:t>世代</w:t>
        </w:r>
      </w:hyperlink>
      <w:r>
        <w:rPr>
          <w:lang w:val="zh_CN" w:bidi="zh_CN"/>
        </w:rPr>
        <w:t xml:space="preserve">这个词的讨论。 </w:t>
      </w:r>
    </w:p>
    <w:p>
      <w:pPr/>
      <w:r>
        <w:rPr>
          <w:lang w:val="zh_CN" w:bidi="zh_CN"/>
        </w:rPr>
      </w:r>
      <w:r>
        <w:rPr>
          <w:lang w:val="zh_CN" w:bidi="zh_CN"/>
        </w:rPr>
        <w:t>经文并没有按照儿子们的出生顺序去排列。挪亚的儿子通常被称为闪、含和雅弗。 但在这段经文中，雅弗的后裔被列在第一位。 而雅弗实际上是挪亚的第二个儿子。 当你翻译后裔的名字时，请确保这些名字在你的语言中不带有特定的含意。</w:t>
      </w:r>
    </w:p>
    <w:p>
      <w:pPr/>
      <w:r>
        <w:rPr>
          <w:lang w:val="zh_CN" w:bidi="zh_CN"/>
        </w:rPr>
      </w:r>
      <w:r>
        <w:rPr>
          <w:lang w:val="zh_CN" w:bidi="zh_CN"/>
        </w:rPr>
        <w:t xml:space="preserve">雅完的后裔住在靠近海岸或海附近。 </w:t>
      </w:r>
      <w:r>
        <w:rPr>
          <w:b/>
          <w:lang w:val="zh_CN" w:bidi="zh_CN"/>
        </w:rPr>
        <w:t>航海</w:t>
      </w:r>
      <w:r>
        <w:rPr>
          <w:lang w:val="zh_CN" w:bidi="zh_CN"/>
        </w:rPr>
        <w:t>是一个可能会用到的词，意思是他们乘船出海，在海上往来移动。 另一个词是海运，这也意味著他们以船只航行或使用船只动。 这些人定居在地中海沿岸以及各个岛屿上。 每个族群都是透过他们的</w:t>
      </w:r>
      <w:r>
        <w:rPr>
          <w:b/>
          <w:lang w:val="zh_CN" w:bidi="zh_CN"/>
        </w:rPr>
        <w:t>家族</w:t>
      </w:r>
      <w:r>
        <w:rPr>
          <w:lang w:val="zh_CN" w:bidi="zh_CN"/>
        </w:rPr>
        <w:t>或</w:t>
      </w:r>
      <w:r>
        <w:rPr>
          <w:b/>
          <w:lang w:val="zh_CN" w:bidi="zh_CN"/>
        </w:rPr>
        <w:t>宗族</w:t>
      </w:r>
      <w:r>
        <w:rPr>
          <w:lang w:val="zh_CN" w:bidi="zh_CN"/>
        </w:rPr>
        <w:t>来区分的。 这也可能指他们所属的语言群体，或其社会和家庭群体。 由多个家族或宗族组成了</w:t>
      </w:r>
      <w:r>
        <w:rPr>
          <w:b/>
          <w:lang w:val="zh_CN" w:bidi="zh_CN"/>
        </w:rPr>
        <w:t>列国</w:t>
      </w:r>
      <w:r>
        <w:rPr>
          <w:lang w:val="zh_CN" w:bidi="zh_CN"/>
        </w:rPr>
        <w:t>，拥有自己的领土和政府。 主词汇表中有对</w:t>
      </w:r>
      <w:hyperlink r:id="rId44">
        <w:r>
          <w:rPr>
            <w:lang w:val="zh_CN" w:bidi="zh_CN"/>
          </w:rPr>
          <w:rPr>
            <w:color w:val="0000EE"/>
            <w:u w:val="single"/>
          </w:rPr>
          <w:t>列国</w:t>
        </w:r>
      </w:hyperlink>
      <w:r>
        <w:rPr>
          <w:lang w:val="zh_CN" w:bidi="zh_CN"/>
        </w:rPr>
        <w:t>这个词的讨论。</w:t>
      </w:r>
    </w:p>
    <w:p>
      <w:pPr/>
      <w:r>
        <w:rPr>
          <w:lang w:val="zh_CN" w:bidi="zh_CN"/>
        </w:rPr>
      </w:r>
      <w:r>
        <w:rPr>
          <w:lang w:val="zh_CN" w:bidi="zh_CN"/>
        </w:rPr>
        <w:t>含通常被列在第二位。 然而，我们在前一个故事中了解到，含实际上是最小的儿子。 含的后裔定居在埃及、伊拉克、黎巴嫩、叙利亚和以色列一带。 这些后裔的名字会一再出现。 因此，要以一致的方式翻译他们的名字。 如果其他经文已经翻译过这些名字，请确保使用相同的名字来称呼这些人。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11:1–9</w:t>
      </w:r>
      <w:r>
        <w:rPr>
          <w:lang w:val="zh_CN" w:bidi="zh_CN"/>
        </w:rPr>
      </w:r>
    </w:p>
    <w:p>
      <w:pPr>
        <w:pStyle w:val="Heading3"/>
      </w:pPr>
      <w:r>
        <w:rPr>
          <w:lang w:val="zh_CN" w:bidi="zh_CN"/>
        </w:rPr>
        <w:t>聆听话语与铭记于心</w:t>
      </w:r>
    </w:p>
    <w:p>
      <w:pPr/>
      <w:r>
        <w:rPr>
          <w:lang w:val="zh_CN" w:bidi="zh_CN"/>
        </w:rPr>
      </w:r>
      <w:r>
        <w:rPr>
          <w:lang w:val="zh_CN" w:bidi="zh_CN"/>
        </w:rPr>
        <w:t>请聆听创世记十一章1至9节的音频，并将它记在心里。聆听经文三次（如果可能的话，请听三种不同的翻译版本）。然后以小组的形式来讨论以下的问题：</w:t>
      </w:r>
    </w:p>
    <w:p>
      <w:pPr>
        <w:pStyle w:val="ListNumber"/>
        <w:numPr>
          <w:ilvl w:val="0"/>
          <w:numId w:val="3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前面的故事讲述了神因为人的罪而惩罚了所有人。 但神拯救了挪亚，并透过他的家人开始了人类的新一代。 神吩咐挪亚要生养众多，遍满地面。 多年以后，人口再次增加，人们分散到了世界各地。 这个故事是关于决定留在一个地方的人的。 但神会把人分散，这样他们就可以住在世界的不同的地方。</w:t>
      </w:r>
    </w:p>
    <w:p>
      <w:pPr/>
      <w:r>
        <w:rPr>
          <w:lang w:val="zh_CN" w:bidi="zh_CN"/>
        </w:rPr>
      </w:r>
      <w:r>
        <w:rPr>
          <w:lang w:val="zh_CN" w:bidi="zh_CN"/>
        </w:rPr>
        <w:t>当时，人们说一种语言。 他们也一起从一个地方搬到了另一个地方。 当他们向东旅行时，在一个名叫示拿的地方发现了一个平原。 平原是地形平坦的土地，通常会有草和一些树。</w:t>
      </w:r>
    </w:p>
    <w:p>
      <w:pPr/>
      <w:r>
        <w:rPr>
          <w:lang w:val="zh_CN" w:bidi="zh_CN"/>
        </w:rPr>
      </w:r>
      <w:r>
        <w:rPr>
          <w:lang w:val="zh_CN" w:bidi="zh_CN"/>
        </w:rPr>
        <w:t>请在这里暂停，并展示示拿地区的平原。</w:t>
      </w:r>
    </w:p>
    <w:p>
      <w:pPr/>
      <w:r>
        <w:rPr>
          <w:lang w:val="zh_CN" w:bidi="zh_CN"/>
        </w:rPr>
      </w:r>
      <w:r>
        <w:rPr>
          <w:lang w:val="zh_CN" w:bidi="zh_CN"/>
        </w:rPr>
        <w:t>示拿地是一片广阔的土地，那里有巴比伦、亚甲和以力等古老的城市。</w:t>
      </w:r>
    </w:p>
    <w:p>
      <w:pPr/>
      <w:r>
        <w:rPr>
          <w:lang w:val="zh_CN" w:bidi="zh_CN"/>
        </w:rPr>
      </w:r>
      <w:r>
        <w:rPr>
          <w:lang w:val="zh_CN" w:bidi="zh_CN"/>
        </w:rPr>
        <w:t>请在这里暂停，并展示一张示拿地区的地图，上面标注出巴比伦、亚甲和以力。</w:t>
      </w:r>
    </w:p>
    <w:p>
      <w:pPr/>
      <w:r>
        <w:rPr>
          <w:lang w:val="zh_CN" w:bidi="zh_CN"/>
        </w:rPr>
      </w:r>
      <w:r>
        <w:rPr>
          <w:lang w:val="zh_CN" w:bidi="zh_CN"/>
        </w:rPr>
        <w:t>在示拿，人们住在一起。</w:t>
      </w:r>
    </w:p>
    <w:p>
      <w:pPr/>
      <w:r>
        <w:rPr>
          <w:lang w:val="zh_CN" w:bidi="zh_CN"/>
        </w:rPr>
      </w:r>
      <w:r>
        <w:rPr>
          <w:lang w:val="zh_CN" w:bidi="zh_CN"/>
        </w:rPr>
        <w:t>随著他们开始在那里定居，人们决定制造砖。 砖是用泥或粘土烧制而成的硬块。他们还使用了沥青，这种物质可以使砖块粘在一起。 砖和沥青都用于建造墙或建筑物。 而以色列人使用石头和灰泥来建造。</w:t>
      </w:r>
    </w:p>
    <w:p>
      <w:pPr/>
      <w:r>
        <w:rPr>
          <w:lang w:val="zh_CN" w:bidi="zh_CN"/>
        </w:rPr>
      </w:r>
      <w:r>
        <w:rPr>
          <w:lang w:val="zh_CN" w:bidi="zh_CN"/>
        </w:rPr>
        <w:t>请在这里暂停，并展示一张砖和沥青的图片。 如果你不使用砖和沥青来建造，或者如果你们的文化中没有砖和沥青，请停下来，想想哪些建筑材料可以用来代替砖和沥青。</w:t>
      </w:r>
    </w:p>
    <w:p>
      <w:pPr/>
      <w:r>
        <w:rPr>
          <w:lang w:val="zh_CN" w:bidi="zh_CN"/>
        </w:rPr>
      </w:r>
      <w:r>
        <w:rPr>
          <w:lang w:val="zh_CN" w:bidi="zh_CN"/>
        </w:rPr>
        <w:t>然后这些人决定建造一座城和一座塔，塔通到天上。 在这里，"通到天上"意味著他们计划把塔建造得非常高，好像能到达到天上。</w:t>
      </w:r>
    </w:p>
    <w:p>
      <w:pPr/>
      <w:r>
        <w:rPr>
          <w:lang w:val="zh_CN" w:bidi="zh_CN"/>
        </w:rPr>
      </w:r>
      <w:r>
        <w:rPr>
          <w:lang w:val="zh_CN" w:bidi="zh_CN"/>
        </w:rPr>
        <w:t>请在这里暂停，并展示一张巴别城和巴别塔的图片。</w:t>
      </w:r>
    </w:p>
    <w:p>
      <w:pPr/>
      <w:r>
        <w:rPr>
          <w:lang w:val="zh_CN" w:bidi="zh_CN"/>
        </w:rPr>
      </w:r>
      <w:r>
        <w:rPr>
          <w:lang w:val="zh_CN" w:bidi="zh_CN"/>
        </w:rPr>
        <w:t>人们认为，透过建造城和塔，他们就可以传扬自己的名。 在这里，"传扬自己的名"这个词意味著人们想出名，并展示他们的权势。 这座城和塔将成为一种象征，表示人们可以成就大事。</w:t>
      </w:r>
    </w:p>
    <w:p>
      <w:pPr/>
      <w:r>
        <w:rPr>
          <w:lang w:val="zh_CN" w:bidi="zh_CN"/>
        </w:rPr>
      </w:r>
      <w:r>
        <w:rPr>
          <w:lang w:val="zh_CN" w:bidi="zh_CN"/>
        </w:rPr>
        <w:t>请在这里暂停，并讨论以下问题：在你们的文化中，哪些物体或建筑象征著伟大？ 若一个人希望别人尊敬他，这在你们的文化中通常会以什么方式表达出来？ 回答这个问题可能会帮助你翻译这个片语："让我们传扬我们的名吧。"</w:t>
      </w:r>
    </w:p>
    <w:p>
      <w:pPr/>
      <w:r>
        <w:rPr>
          <w:lang w:val="zh_CN" w:bidi="zh_CN"/>
        </w:rPr>
      </w:r>
      <w:r>
        <w:rPr>
          <w:lang w:val="zh_CN" w:bidi="zh_CN"/>
        </w:rPr>
        <w:t>他们想成为一个大国。 他们希望团结一体，保持强大且有权势。 但神从一开始就告诉人们，他们应当生养众多，遍满地面。 他们却想悖逆神，因为他们待在一个地方。</w:t>
      </w:r>
    </w:p>
    <w:p>
      <w:pPr/>
      <w:r>
        <w:rPr>
          <w:lang w:val="zh_CN" w:bidi="zh_CN"/>
        </w:rPr>
      </w:r>
      <w:r>
        <w:rPr>
          <w:lang w:val="zh_CN" w:bidi="zh_CN"/>
        </w:rPr>
        <w:t>因此，神从天上降临，来到了人们所住的地上。 在这个故事中，用于称呼神的词是耶和华，这是神的名字。 神看到了人的儿子们正在建造的城和塔。 在这里，"人的儿子们"这个词指的是那些建造城和塔的人。 神可能在看到人们建造工程之后，就回到了天上。 在天上，神可能已经想过了祂要如何处理这情况。 然后，作者直接引用了神的话——神谈论到了许多人们可以完成的可能的事情，因为人们这时都说同一种语言。 直接引语是一种直接引用说话者原话的表达方式。 然后神说："我们下去，在那里变乱他们的口音，使他们的语言彼此不通。"在这里，神要么是在对自己说话，要么是与天上的天使或与神同在的灵体所组成的议会交谈。</w:t>
      </w:r>
    </w:p>
    <w:p>
      <w:pPr/>
      <w:r>
        <w:rPr>
          <w:lang w:val="zh_CN" w:bidi="zh_CN"/>
        </w:rPr>
      </w:r>
      <w:r>
        <w:rPr>
          <w:lang w:val="zh_CN" w:bidi="zh_CN"/>
        </w:rPr>
        <w:t>这样的结果便是，人们再也无法彼此沟通了。 也正因为如此，他们不能继续建造城和塔。 所以他们放弃了建造城和塔。 神没有让人待在一个地方，而是把人们分散在全地上。 这意味著神把人们分散在世界各地。 那个地方后来被称为巴别。 在希伯来文中，巴别的意思是混乱。 巴比伦是巴别的另一个名字。</w:t>
      </w:r>
    </w:p>
    <w:p>
      <w:pPr/>
      <w:r>
        <w:rPr>
          <w:lang w:val="zh_CN" w:bidi="zh_CN"/>
        </w:rPr>
      </w:r>
      <w:r>
        <w:rPr>
          <w:lang w:val="zh_CN" w:bidi="zh_CN"/>
        </w:rPr>
        <w:t>请在这里暂停，并再次展示示拿地区的地图，并标注出巴比伦、亚甲和以力。</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全世界的人都说相同的语言。 百姓向东移动，在示拿地发现了一片平原。 他们决定在那里住下来。</w:t>
      </w:r>
    </w:p>
    <w:p>
      <w:pPr/>
      <w:r>
        <w:rPr>
          <w:lang w:val="zh_CN" w:bidi="zh_CN"/>
        </w:rPr>
      </w:r>
      <w:r>
        <w:rPr>
          <w:b/>
          <w:lang w:val="zh_CN" w:bidi="zh_CN"/>
        </w:rPr>
        <w:t>第二个场景：</w:t>
      </w:r>
      <w:r>
        <w:rPr>
          <w:lang w:val="zh_CN" w:bidi="zh_CN"/>
        </w:rPr>
        <w:t>随著他们在那里定居，他们决定制造砖，不再用石头。 他们也用沥青来代替灰泥。 然后，他们计划建造一座城和一座塔，塔通到天，以此来传扬自己的名。 他们认为，建造一座城和一座塔，塔通到天上，他们就可以住在一起，避免分散到别的地方去。</w:t>
      </w:r>
    </w:p>
    <w:p>
      <w:pPr/>
      <w:r>
        <w:rPr>
          <w:lang w:val="zh_CN" w:bidi="zh_CN"/>
        </w:rPr>
      </w:r>
      <w:r>
        <w:rPr>
          <w:b/>
          <w:lang w:val="zh_CN" w:bidi="zh_CN"/>
        </w:rPr>
        <w:t>第三个场景：</w:t>
      </w:r>
      <w:r>
        <w:rPr>
          <w:lang w:val="zh_CN" w:bidi="zh_CN"/>
        </w:rPr>
        <w:t>神从天上下来，看百姓的建造工程。 神看到了人们的巨大潜力，因为他们说同一种语言。 所以神决定变乱他们的口音，这样他们就开始说不同的语言。</w:t>
      </w:r>
    </w:p>
    <w:p>
      <w:pPr/>
      <w:r>
        <w:rPr>
          <w:lang w:val="zh_CN" w:bidi="zh_CN"/>
        </w:rPr>
      </w:r>
      <w:r>
        <w:rPr>
          <w:b/>
          <w:lang w:val="zh_CN" w:bidi="zh_CN"/>
        </w:rPr>
        <w:t>第四个场景：</w:t>
      </w:r>
      <w:r>
        <w:rPr>
          <w:lang w:val="zh_CN" w:bidi="zh_CN"/>
        </w:rPr>
        <w:t>神使人的口音变得混乱。 这样的结果便是，人们再也无法彼此沟通了。 他们停止建造城和塔，并且各自去了不同的地方居住。 就这样，神把人们分散在了世界各地。 那个地方之所以被称为巴别，是因为神在那里使人们的语言变得混乱。</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百姓/人的孩子</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在第一个场景中，人们说同一种语言。 目前尚不清楚人们说的确切语言。 但他们能够彼此理解。 人们搬到了东边。 他们正在寻找一个他们可以住的地方。 人们可能走路旅行的。</w:t>
      </w:r>
    </w:p>
    <w:p>
      <w:pPr/>
      <w:r>
        <w:rPr>
          <w:lang w:val="zh_CN" w:bidi="zh_CN"/>
        </w:rPr>
      </w:r>
      <w:r>
        <w:rPr>
          <w:lang w:val="zh_CN" w:bidi="zh_CN"/>
        </w:rPr>
        <w:t>当他们旅行的时候，他们在示拿地发现了一片平原。 他们觉得示拿地的平原是一个居住的好地方。 所以人们停了下来，决定在那个地方安营。</w:t>
      </w:r>
    </w:p>
    <w:p>
      <w:pPr/>
      <w:r>
        <w:rPr>
          <w:lang w:val="zh_CN" w:bidi="zh_CN"/>
        </w:rPr>
      </w:r>
      <w:r>
        <w:rPr>
          <w:lang w:val="zh_CN" w:bidi="zh_CN"/>
        </w:rPr>
        <w:t>请在这里暂停，并展示示拿地区的平原。</w:t>
      </w:r>
    </w:p>
    <w:p>
      <w:pPr/>
      <w:r>
        <w:rPr>
          <w:lang w:val="zh_CN" w:bidi="zh_CN"/>
        </w:rPr>
      </w:r>
      <w:r>
        <w:rPr>
          <w:lang w:val="zh_CN" w:bidi="zh_CN"/>
        </w:rPr>
        <w:t>在第二个场景中，人们彼此谈论如何在这里开始生活。 人们决定制造砖。 在这个过程中，人们寻找泥或粘土，并把它们塑造成长方形的砖块。 成型之后，他们用火加热，这样砖块就变硬了，成了砖。 他们也有沥青，可以使砖块粘在一起。</w:t>
      </w:r>
    </w:p>
    <w:p>
      <w:pPr/>
      <w:r>
        <w:rPr>
          <w:lang w:val="zh_CN" w:bidi="zh_CN"/>
        </w:rPr>
      </w:r>
      <w:r>
        <w:rPr>
          <w:lang w:val="zh_CN" w:bidi="zh_CN"/>
        </w:rPr>
        <w:t>请在这里暂停，并展示一张砖和沥青的图片。 如果你们不使用砖和沥青来建造，或者如果你们的文化中没有砖和沥青，请使用或绘制你们文化中最接近砖和沥青的物体。</w:t>
      </w:r>
    </w:p>
    <w:p>
      <w:pPr/>
      <w:r>
        <w:rPr>
          <w:lang w:val="zh_CN" w:bidi="zh_CN"/>
        </w:rPr>
      </w:r>
      <w:r>
        <w:rPr>
          <w:lang w:val="zh_CN" w:bidi="zh_CN"/>
        </w:rPr>
        <w:t xml:space="preserve">然后这些人决定建造一座城和一座塔，塔通到天上。 </w:t>
      </w:r>
    </w:p>
    <w:p>
      <w:pPr/>
      <w:r>
        <w:rPr>
          <w:lang w:val="zh_CN" w:bidi="zh_CN"/>
        </w:rPr>
      </w:r>
      <w:r>
        <w:rPr>
          <w:lang w:val="zh_CN" w:bidi="zh_CN"/>
        </w:rPr>
        <w:t>请在这里暂停，并展示一张巴别城和巴别塔的图片。</w:t>
      </w:r>
    </w:p>
    <w:p>
      <w:pPr/>
      <w:r>
        <w:rPr>
          <w:lang w:val="zh_CN" w:bidi="zh_CN"/>
        </w:rPr>
      </w:r>
      <w:r>
        <w:rPr>
          <w:lang w:val="zh_CN" w:bidi="zh_CN"/>
        </w:rPr>
        <w:t>在第三个场景中，神从天上下来。 要去看看人们正在建造什么。 重要的是请留意：城和塔还没有完工。 神可能还是绕著这座城走动，看人们建造塔。 在这之后，神可能已经回到天上。 然后，作者直接引用了神的话，表达了神对所看到的事物的想法。 神的话是以"看哪"这个词开始的。 在希伯来文中，这个词用来引起听众的注意，这样他或她就会仔细听即将说的话。</w:t>
      </w:r>
    </w:p>
    <w:p>
      <w:pPr/>
      <w:r>
        <w:rPr>
          <w:lang w:val="zh_CN" w:bidi="zh_CN"/>
        </w:rPr>
      </w:r>
      <w:r>
        <w:rPr>
          <w:lang w:val="zh_CN" w:bidi="zh_CN"/>
        </w:rPr>
        <w:t>请在这里暂停，并以翻译小组的形式讨论：在你们的文化中，通常会用哪些词语来预备听者，让他们知道接下来要说的是非常重要的话？</w:t>
      </w:r>
    </w:p>
    <w:p>
      <w:pPr/>
      <w:r>
        <w:rPr>
          <w:lang w:val="zh_CN" w:bidi="zh_CN"/>
        </w:rPr>
      </w:r>
      <w:r>
        <w:rPr>
          <w:lang w:val="zh_CN" w:bidi="zh_CN"/>
        </w:rPr>
        <w:t>然后神说，人们会继续悖逆神，因为他们说同一种语言。 所以神说："我们下去，在那里变乱他们的口音。" 在这里，神要么是在对自己说话，要么是与天上的天使或与神同在的灵体所组成的议会交谈。</w:t>
      </w:r>
    </w:p>
    <w:p>
      <w:pPr/>
      <w:r>
        <w:rPr>
          <w:lang w:val="zh_CN" w:bidi="zh_CN"/>
        </w:rPr>
      </w:r>
      <w:r>
        <w:rPr>
          <w:lang w:val="zh_CN" w:bidi="zh_CN"/>
        </w:rPr>
        <w:t xml:space="preserve">在第四个场景中，神使人们的语言变得混乱。 当人们说话时，突然彼此听不懂了。 因为人们再也无法彼此理解，所以可能会变得很沮丧。 因此，他们没有完成城和塔的建造。 然后，他们离开这个地方，到别的地方去了。 就这样，神把人们分散在了世界各地。 神使人们的语言变得混乱的地方，后来被称为巴别。 在希伯来文中，巴别的意思是混乱。 </w:t>
      </w:r>
    </w:p>
    <w:p>
      <w:pPr/>
      <w:r>
        <w:rPr>
          <w:lang w:val="zh_CN" w:bidi="zh_CN"/>
        </w:rPr>
      </w:r>
      <w:r>
        <w:rPr>
          <w:lang w:val="zh_CN" w:bidi="zh_CN"/>
        </w:rPr>
        <w:t>请在这里暂停，并再次展示示拿地区的地图，并标注出巴比伦、亚甲和以力。</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百姓/人的孩子</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在第一个场景中，请让扮演百姓的演员用相同的语言来讨论某些事情。 请确保边他们说话时，也在行走寻找一个他们可以住的地方。 当他们看到示拿平原时，请让百姓在那里安营。 当百姓到达那里时，请确保他们表现出对自己的新家的兴奋。</w:t>
      </w:r>
    </w:p>
    <w:p>
      <w:pPr/>
      <w:r>
        <w:rPr>
          <w:lang w:val="zh_CN" w:bidi="zh_CN"/>
        </w:rPr>
      </w:r>
      <w:r>
        <w:rPr>
          <w:lang w:val="zh_CN" w:bidi="zh_CN"/>
        </w:rPr>
        <w:t>请在这里暂停表演，并问扮演百姓的演员："你们感觉如何？"你可能会听到这样的话："我们好兴奋有了新家！" 或"我们终于可以开始自己的生活！" 请重新开始表演。</w:t>
      </w:r>
    </w:p>
    <w:p>
      <w:pPr/>
      <w:r>
        <w:rPr>
          <w:lang w:val="zh_CN" w:bidi="zh_CN"/>
        </w:rPr>
      </w:r>
      <w:r>
        <w:rPr>
          <w:lang w:val="zh_CN" w:bidi="zh_CN"/>
        </w:rPr>
        <w:t>在第二个场景中，百姓正在彼此讨论如何制造砖，以便建造一座城和塔。 请小组中一个人说："我们制造砖，用火使它们变硬吧。" 然后，请百姓寻找泥或粘土，并让他们制造砖。 然后，请让另一个人说："来吧，我们建造一座大城和一座塔，塔顶通天。" 然后，请让另一个人说："这会使我们出名，并防止我们被分散在世界各地。" 请确保百姓表现出对他们的想法的兴奋。</w:t>
      </w:r>
    </w:p>
    <w:p>
      <w:pPr/>
      <w:r>
        <w:rPr>
          <w:lang w:val="zh_CN" w:bidi="zh_CN"/>
        </w:rPr>
      </w:r>
      <w:r>
        <w:rPr>
          <w:lang w:val="zh_CN" w:bidi="zh_CN"/>
        </w:rPr>
        <w:t>请在这里暂停表演，并问扮演人们的演员："你们感觉如何？"你可能会听到这样的话："我对这个计划感到兴奋！" 或"城和塔肯定会使我们名扬万里，甚至可能比神更伟大！" 或"我确信人们会因为这项伟大的成就而记住我们。" 请重新开始表演。</w:t>
      </w:r>
    </w:p>
    <w:p>
      <w:pPr/>
      <w:r>
        <w:rPr>
          <w:lang w:val="zh_CN" w:bidi="zh_CN"/>
        </w:rPr>
      </w:r>
      <w:r>
        <w:rPr>
          <w:lang w:val="zh_CN" w:bidi="zh_CN"/>
        </w:rPr>
        <w:t>在第三个场景中，请让扮演神的人从高处下来。 神来到地上，祂环顾四周的城和塔。 看到人们的建造工程之后，神回到天上。 在天上，神说，如果百姓这次成功了，他们会再次这样做。 请让扮演神的演员直接引用神的话来谈论神对百姓的想法。</w:t>
      </w:r>
    </w:p>
    <w:p>
      <w:pPr/>
      <w:r>
        <w:rPr>
          <w:lang w:val="zh_CN" w:bidi="zh_CN"/>
        </w:rPr>
      </w:r>
      <w:r>
        <w:rPr>
          <w:lang w:val="zh_CN" w:bidi="zh_CN"/>
        </w:rPr>
        <w:t>请在这里暂停表演，并问扮演神的演员："你感觉如何？"你可能会听到这样的话："我很失望，因为百姓不听从我的命令"，或"除非我现在阻止他们，否则这些人将来还会继续这样做。" 请重新开始表演。重要的是请留意：当神说："来吧，</w:t>
      </w:r>
      <w:r>
        <w:rPr>
          <w:i/>
          <w:lang w:val="zh_CN" w:bidi="zh_CN"/>
        </w:rPr>
        <w:t>我们</w:t>
      </w:r>
      <w:r>
        <w:rPr>
          <w:lang w:val="zh_CN" w:bidi="zh_CN"/>
        </w:rPr>
        <w:t>下去吧"时，祂可能是在对自己说话。 在这种情况下，扮演神的演员可以大声说出他的想法。 请再次确保直接引用神的话。神可能也在对天上的天使或与神同在的灵体所组成的议会交谈。 小组也可以表演出来这一画面。 在这种情况下，小组可以表演出神对代表天使和灵体的群体说话的情境。</w:t>
      </w:r>
    </w:p>
    <w:p>
      <w:pPr/>
      <w:r>
        <w:rPr>
          <w:lang w:val="zh_CN" w:bidi="zh_CN"/>
        </w:rPr>
      </w:r>
      <w:r>
        <w:rPr>
          <w:lang w:val="zh_CN" w:bidi="zh_CN"/>
        </w:rPr>
        <w:t>在第四个场景中，神再次从天上下来，使百姓的口音变乱。 然后百姓突然变得无法彼此沟通。 请确保展示出人们不能彼此理解的沮丧感。 请确保他们展示出，由于他们的沮丧，他们终止了城和塔的建造。 当人们纷纷离开，前往不同的地方时，请让神做一些行动，表明正是祂将人们分散到了世界各地。</w:t>
      </w:r>
    </w:p>
    <w:p>
      <w:pPr/>
      <w:r>
        <w:rPr>
          <w:lang w:val="zh_CN" w:bidi="zh_CN"/>
        </w:rPr>
      </w:r>
      <w:r>
        <w:rPr>
          <w:lang w:val="zh_CN" w:bidi="zh_CN"/>
        </w:rPr>
        <w:t>请在这里暂停表演，并问扮演神的演员："你感觉如何？"你可能会听到这样的话："他们的分散符合我的旨意"，或"他们的分散成就了我的命令，这命令当为他们带来祝福。"</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挪亚时代之后的许多年，人的数量大大增加，并开始充满全地。 在那时，人们说相同的语言，使用相同的词汇。 人们向东行进，直到他们来到那片名叫作示拿的平原。 人们决定在那地定居。</w:t>
      </w:r>
    </w:p>
    <w:p>
      <w:pPr/>
      <w:r>
        <w:rPr>
          <w:lang w:val="zh_CN" w:bidi="zh_CN"/>
        </w:rPr>
      </w:r>
      <w:r>
        <w:rPr>
          <w:lang w:val="zh_CN" w:bidi="zh_CN"/>
        </w:rPr>
        <w:t>然后人们决定制造</w:t>
      </w:r>
      <w:r>
        <w:rPr>
          <w:b/>
          <w:lang w:val="zh_CN" w:bidi="zh_CN"/>
        </w:rPr>
        <w:t>砖</w:t>
      </w:r>
      <w:r>
        <w:rPr>
          <w:lang w:val="zh_CN" w:bidi="zh_CN"/>
        </w:rPr>
        <w:t xml:space="preserve">。 他们决定利用他们现有的砖和沥青，建造一座城和一座塔，塔顶通天。 </w:t>
      </w:r>
      <w:r>
        <w:rPr>
          <w:b/>
          <w:lang w:val="zh_CN" w:bidi="zh_CN"/>
        </w:rPr>
        <w:t>天</w:t>
      </w:r>
      <w:r>
        <w:rPr>
          <w:lang w:val="zh_CN" w:bidi="zh_CN"/>
        </w:rPr>
        <w:t>可以指天空，也可以指神和祂的天使所在的地方，具体取决于上下文。在这个故事中，天可能指的是天空，因为没有任何建筑可以达到神所居住的天。 若要了解更多资讯，你可以在主词汇表中查找</w:t>
      </w:r>
      <w:hyperlink r:id="rId13">
        <w:r>
          <w:rPr>
            <w:lang w:val="zh_CN" w:bidi="zh_CN"/>
          </w:rPr>
          <w:rPr>
            <w:color w:val="0000EE"/>
            <w:u w:val="single"/>
          </w:rPr>
          <w:t>天</w:t>
        </w:r>
      </w:hyperlink>
      <w:r>
        <w:rPr>
          <w:lang w:val="zh_CN" w:bidi="zh_CN"/>
        </w:rPr>
        <w:t>这个词。 人们说，透过建造城和塔，他们可以</w:t>
      </w:r>
      <w:r>
        <w:rPr>
          <w:b/>
          <w:lang w:val="zh_CN" w:bidi="zh_CN"/>
        </w:rPr>
        <w:t>传扬自己的名</w:t>
      </w:r>
      <w:r>
        <w:rPr>
          <w:lang w:val="zh_CN" w:bidi="zh_CN"/>
        </w:rPr>
        <w:t>。 "传扬自己的名"是一种表达方式，意思是增加自己的荣耀或名声。 在圣经的其他地方，是神为一个人或祂自己立名。 这是一个只属于神的作为。 人们认为，只要为自己立名，他们就可以违背神的命令，留在同一个地方不分散。</w:t>
      </w:r>
    </w:p>
    <w:p>
      <w:pPr/>
      <w:r>
        <w:rPr>
          <w:lang w:val="zh_CN" w:bidi="zh_CN"/>
        </w:rPr>
      </w:r>
      <w:r>
        <w:rPr>
          <w:b/>
          <w:lang w:val="zh_CN" w:bidi="zh_CN"/>
        </w:rPr>
        <w:t>神</w:t>
      </w:r>
      <w:r>
        <w:rPr>
          <w:lang w:val="zh_CN" w:bidi="zh_CN"/>
        </w:rPr>
        <w:t>下来看人们正在建造什么。 在这个语境中，用来指称神的希伯来文词汇是神的专名：</w:t>
      </w:r>
      <w:r>
        <w:rPr>
          <w:b/>
          <w:lang w:val="zh_CN" w:bidi="zh_CN"/>
        </w:rPr>
        <w:t>耶和华</w:t>
      </w:r>
      <w:r>
        <w:rPr>
          <w:lang w:val="zh_CN" w:bidi="zh_CN"/>
        </w:rPr>
        <w:t>。 若要了解更多资讯，你可以参阅主词汇表中的</w:t>
      </w:r>
      <w:hyperlink r:id="rId22">
        <w:r>
          <w:rPr>
            <w:lang w:val="zh_CN" w:bidi="zh_CN"/>
          </w:rPr>
          <w:rPr>
            <w:color w:val="0000EE"/>
            <w:u w:val="single"/>
          </w:rPr>
          <w:t>耶和华</w:t>
        </w:r>
      </w:hyperlink>
      <w:r>
        <w:rPr>
          <w:lang w:val="zh_CN" w:bidi="zh_CN"/>
        </w:rPr>
        <w:t>这个词。 看完了人们的建造工程之后，神回到了天上。 然后，神谈到祂应该如何处理人。 神在开口说话时说："</w:t>
      </w:r>
      <w:r>
        <w:rPr>
          <w:b/>
          <w:lang w:val="zh_CN" w:bidi="zh_CN"/>
        </w:rPr>
        <w:t>看哪</w:t>
      </w:r>
      <w:r>
        <w:rPr>
          <w:lang w:val="zh_CN" w:bidi="zh_CN"/>
        </w:rPr>
        <w:t>！" 看哪这个词是一种表达方式，通常用在一段非常重要的陈述之前。 这句话也可以翻译成"请注意！" 它可以放慢语句的节奏，使读者或听众为重要的陈述做好准备。</w:t>
      </w:r>
    </w:p>
    <w:p>
      <w:pPr/>
      <w:r>
        <w:rPr>
          <w:lang w:val="zh_CN" w:bidi="zh_CN"/>
        </w:rPr>
      </w:r>
      <w:r>
        <w:rPr>
          <w:lang w:val="zh_CN" w:bidi="zh_CN"/>
        </w:rPr>
        <w:t>神说，若祂现在不加以阻止，人们就会继续悖逆祂。 所以神决定变乱人们的口音。 在谈到祂的计划时，神可能是在对自己说话，或是在对天上的天使或与神同在的灵体所组成的议会交谈。</w:t>
      </w:r>
    </w:p>
    <w:p>
      <w:pPr/>
      <w:r>
        <w:rPr>
          <w:lang w:val="zh_CN" w:bidi="zh_CN"/>
        </w:rPr>
      </w:r>
      <w:r>
        <w:rPr>
          <w:lang w:val="zh_CN" w:bidi="zh_CN"/>
        </w:rPr>
        <w:t>神使人们的语言变得混乱。 这样的结果便是，人们再也无法彼此沟通了。 因此，他们就停止了那座城和那座塔的建造，工程没有完成。 他们还离开了这个地方，在不同的地方定居。 这个神使他们的语言变得混乱的地方被称为</w:t>
      </w:r>
      <w:r>
        <w:rPr>
          <w:b/>
          <w:lang w:val="zh_CN" w:bidi="zh_CN"/>
        </w:rPr>
        <w:t>巴别</w:t>
      </w:r>
      <w:r>
        <w:rPr>
          <w:lang w:val="zh_CN" w:bidi="zh_CN"/>
        </w:rPr>
        <w:t>。 在希伯来文中，巴别的意思是混乱。 就这样，神把人们分散在了</w:t>
      </w:r>
      <w:r>
        <w:rPr>
          <w:b/>
          <w:lang w:val="zh_CN" w:bidi="zh_CN"/>
        </w:rPr>
        <w:t>全地</w:t>
      </w:r>
      <w:r>
        <w:rPr>
          <w:lang w:val="zh_CN" w:bidi="zh_CN"/>
        </w:rPr>
        <w:t>上。 全地这个片语的意思是"遍及全世界"。在这个故事中，神把人们分散开来，这样他们就可以住在世界的不同的地方。</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11:10–26</w:t>
      </w:r>
      <w:r>
        <w:rPr>
          <w:lang w:val="zh_CN" w:bidi="zh_CN"/>
        </w:rPr>
      </w:r>
    </w:p>
    <w:p>
      <w:pPr>
        <w:pStyle w:val="Heading3"/>
      </w:pPr>
      <w:r>
        <w:rPr>
          <w:lang w:val="zh_CN" w:bidi="zh_CN"/>
        </w:rPr>
        <w:t>聆听话语与铭记于心</w:t>
      </w:r>
    </w:p>
    <w:p>
      <w:pPr/>
      <w:r>
        <w:rPr>
          <w:lang w:val="zh_CN" w:bidi="zh_CN"/>
        </w:rPr>
      </w:r>
      <w:r>
        <w:rPr>
          <w:lang w:val="zh_CN" w:bidi="zh_CN"/>
        </w:rPr>
        <w:t>请聆听创世记十一章10至26节的音频，并将它记在心里。聆听经文三次（如果可能的话，请听三种不同的翻译版本）。然后以小组的形式来讨论以下的问题：</w:t>
      </w:r>
    </w:p>
    <w:p>
      <w:pPr>
        <w:pStyle w:val="ListNumber"/>
        <w:numPr>
          <w:ilvl w:val="0"/>
          <w:numId w:val="3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请使用最容易理解的译本来聆听创世记十一章10至26节的音频。</w:t>
      </w:r>
    </w:p>
    <w:p>
      <w:pPr/>
      <w:r>
        <w:rPr>
          <w:lang w:val="zh_CN" w:bidi="zh_CN"/>
        </w:rPr>
      </w:r>
      <w:r>
        <w:rPr>
          <w:lang w:val="zh_CN" w:bidi="zh_CN"/>
        </w:rPr>
        <w:t>请在这里暂停音频。</w:t>
      </w:r>
    </w:p>
    <w:p>
      <w:pPr/>
      <w:r>
        <w:rPr>
          <w:lang w:val="zh_CN" w:bidi="zh_CN"/>
        </w:rPr>
      </w:r>
      <w:r>
        <w:rPr>
          <w:lang w:val="zh_CN" w:bidi="zh_CN"/>
        </w:rPr>
        <w:t>这个家谱或家族历史是关于挪亚的儿子闪的后裔。 请留意：在一场大洪水之后，除了挪亚和他的家人之外，所有人都死了。 挪亚和他的家人幸存下来之后，神透过挪亚的家人开始了新一代的人。 前面的故事讲述了随著时间的推移，挪亚的家人不断繁衍增多。 人们悖逆神，试图待在一个地方。但神阻止了这件事，并将人们分散了。 因此，人们住在世界的不同地方。 这段经文继续讲述了挪亚和他的家人的故事。 也就是挪亚的儿子闪和闪的后裔。 闪非常重要，因为亚伯兰是闪的后裔。 亚伯兰成了神特别子民的重要祖先。</w:t>
      </w:r>
    </w:p>
    <w:p>
      <w:pPr/>
      <w:r>
        <w:rPr>
          <w:lang w:val="zh_CN" w:bidi="zh_CN"/>
        </w:rPr>
      </w:r>
      <w:r>
        <w:rPr>
          <w:lang w:val="zh_CN" w:bidi="zh_CN"/>
        </w:rPr>
        <w:t>这家谱以一个引言开始："闪的后代记在下面。" 这段引言意味著新章节的开始。 这在创世记及整本旧约圣经中的多处地方都有出现。 希伯来文的"世代"这个词，通常指一个人的祖先的故事或记录。 许多译本将这个词翻译为"家谱"。 这段记录显示了一个人属于哪个家族。 这些资讯很重要，因为一个人的家谱或家族历史决定了他的社会地位、权利和义务。</w:t>
      </w:r>
    </w:p>
    <w:p>
      <w:pPr/>
      <w:r>
        <w:rPr>
          <w:lang w:val="zh_CN" w:bidi="zh_CN"/>
        </w:rPr>
      </w:r>
      <w:r>
        <w:rPr>
          <w:lang w:val="zh_CN" w:bidi="zh_CN"/>
        </w:rPr>
        <w:t>请在这里暂停，并以小组的形式讨论这些问题：在你们的文化中，一个人知道他的祖先是谁有多重要？ 你们的文化如何记录或追溯一个人的祖先？ 你们使用什么词来描述这个记录？家谱是一个家族、国家或人的祖先的历史，你们如何用你们的语言翻译这个词？ 请在这里暂停音频。</w:t>
      </w:r>
    </w:p>
    <w:p>
      <w:pPr/>
      <w:r>
        <w:rPr>
          <w:lang w:val="zh_CN" w:bidi="zh_CN"/>
        </w:rPr>
      </w:r>
      <w:r>
        <w:rPr>
          <w:lang w:val="zh_CN" w:bidi="zh_CN"/>
        </w:rPr>
        <w:t>引言结束后，闪的后裔的名单便开始了。 闪一百岁时成了亚法撒的父亲。 请留意：闪的后裔在前面的故事中出现过。 前面章节里的家谱和此处的家谱之间有四个主要区别。 首先，之前出现的家谱是围绕著闪的父亲挪亚，和挪亚的后裔展开。 而此处的家谱是围绕著闪和闪的后裔展开。 第二，之前出现的家谱列出了父亲和他们所有孩子的名字。 而此处的家谱只列出了父亲和他们的长子。 第三，之前出现的家谱没有提到人们的年龄。 而此处的家谱提到了各人的年龄。 第四，之前出现的家谱只将闪的后裔列到了第四代。而此处的家谱将闪的后裔列到了第九代。</w:t>
      </w:r>
    </w:p>
    <w:p>
      <w:pPr/>
      <w:r>
        <w:rPr>
          <w:lang w:val="zh_CN" w:bidi="zh_CN"/>
        </w:rPr>
      </w:r>
      <w:r>
        <w:rPr>
          <w:lang w:val="zh_CN" w:bidi="zh_CN"/>
        </w:rPr>
        <w:t>洪水过后两年，闪作了亚法撒的父亲。 这意味著洪水干燥后，闪立即开始建立自己的家庭。 洪水过后，神吩咐挪亚和他的家人生养众多，遍满全地。 闪便立即顺服神的吩咐。 此外，这是作者最后一次在本书中提及洪水。</w:t>
      </w:r>
    </w:p>
    <w:p>
      <w:pPr/>
      <w:r>
        <w:rPr>
          <w:lang w:val="zh_CN" w:bidi="zh_CN"/>
        </w:rPr>
      </w:r>
      <w:r>
        <w:rPr>
          <w:lang w:val="zh_CN" w:bidi="zh_CN"/>
        </w:rPr>
        <w:t>除了亚法撒之外，闪还有其他的儿子和女儿。 闪生亚法撒之后又活了五百年。 洪水之前，人的寿命有几百年，然而因为人的罪，神后来决定缩短人的寿命。 闪比闪家谱中的其他人活得都要久。 许多原始文本中的家谱大约横跨了三百年的时间。如果这些日期正确，那就意味著当他拉作亚伯兰的父亲时，闪还活著。</w:t>
      </w:r>
    </w:p>
    <w:p>
      <w:pPr/>
      <w:r>
        <w:rPr>
          <w:lang w:val="zh_CN" w:bidi="zh_CN"/>
        </w:rPr>
      </w:r>
      <w:r>
        <w:rPr>
          <w:lang w:val="zh_CN" w:bidi="zh_CN"/>
        </w:rPr>
        <w:t>请在这里暂停，并以小组的形式观看闪的家谱树，这家谱以他拉和他的三个儿子结尾。 请在这里暂停音频。</w:t>
      </w:r>
    </w:p>
    <w:p>
      <w:pPr/>
      <w:r>
        <w:rPr>
          <w:lang w:val="zh_CN" w:bidi="zh_CN"/>
        </w:rPr>
      </w:r>
      <w:r>
        <w:rPr>
          <w:lang w:val="zh_CN" w:bidi="zh_CN"/>
        </w:rPr>
        <w:t>他拉的三个儿子——亚伯兰、拿鹤和哈兰——都在家谱上。 闪的家谱到此结束。</w:t>
      </w:r>
    </w:p>
    <w:p>
      <w:pPr/>
      <w:r>
        <w:rPr>
          <w:lang w:val="zh_CN" w:bidi="zh_CN"/>
        </w:rPr>
      </w:r>
      <w:r>
        <w:rPr>
          <w:b/>
          <w:lang w:val="zh_CN" w:bidi="zh_CN"/>
        </w:rPr>
        <w:t>录音到此结束。</w:t>
      </w:r>
    </w:p>
    <w:p>
      <w:pPr>
        <w:pStyle w:val="Heading3"/>
      </w:pPr>
      <w:r>
        <w:rPr>
          <w:lang w:val="zh_CN" w:bidi="zh_CN"/>
        </w:rPr>
        <w:t>界定场景</w:t>
      </w:r>
    </w:p>
    <w:p>
      <w:pPr/>
      <w:r>
        <w:rPr>
          <w:lang w:val="zh_CN" w:bidi="zh_CN"/>
        </w:rPr>
      </w:r>
      <w:r>
        <w:rPr>
          <w:lang w:val="zh_CN" w:bidi="zh_CN"/>
        </w:rPr>
        <w:t>请使用最容易理解的译本来聆听创世记十一章10至26节的音频。</w:t>
      </w:r>
    </w:p>
    <w:p>
      <w:pPr/>
      <w:r>
        <w:rPr>
          <w:lang w:val="zh_CN" w:bidi="zh_CN"/>
        </w:rPr>
      </w:r>
      <w:r>
        <w:rPr>
          <w:lang w:val="zh_CN" w:bidi="zh_CN"/>
        </w:rPr>
        <w:t>请在这里暂停音频。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这段经文有九个场景。</w:t>
      </w:r>
    </w:p>
    <w:p>
      <w:pPr/>
      <w:r>
        <w:rPr>
          <w:lang w:val="zh_CN" w:bidi="zh_CN"/>
        </w:rPr>
      </w:r>
      <w:r>
        <w:rPr>
          <w:b/>
          <w:lang w:val="zh_CN" w:bidi="zh_CN"/>
        </w:rPr>
        <w:t>在第一个场景中，</w:t>
      </w:r>
      <w:r>
        <w:rPr>
          <w:lang w:val="zh_CN" w:bidi="zh_CN"/>
        </w:rPr>
        <w:t>闪一百岁时生了亚法撒。 闪又活了五百年，并且生了许多其他的儿子和女儿，然后闪去世了。</w:t>
      </w:r>
    </w:p>
    <w:p>
      <w:pPr/>
      <w:r>
        <w:rPr>
          <w:lang w:val="zh_CN" w:bidi="zh_CN"/>
        </w:rPr>
      </w:r>
      <w:r>
        <w:rPr>
          <w:b/>
          <w:lang w:val="zh_CN" w:bidi="zh_CN"/>
        </w:rPr>
        <w:t>在第二个场景中，</w:t>
      </w:r>
      <w:r>
        <w:rPr>
          <w:lang w:val="zh_CN" w:bidi="zh_CN"/>
        </w:rPr>
        <w:t>亚法撒三十五岁时生了沙拉。 亚法撒又活了四百零三年，并且生了许多其他的儿子和女儿，然后亚法撒去世了。</w:t>
      </w:r>
    </w:p>
    <w:p>
      <w:pPr/>
      <w:r>
        <w:rPr>
          <w:lang w:val="zh_CN" w:bidi="zh_CN"/>
        </w:rPr>
      </w:r>
      <w:r>
        <w:rPr>
          <w:b/>
          <w:lang w:val="zh_CN" w:bidi="zh_CN"/>
        </w:rPr>
        <w:t>在第三个场景中，</w:t>
      </w:r>
      <w:r>
        <w:rPr>
          <w:lang w:val="zh_CN" w:bidi="zh_CN"/>
        </w:rPr>
        <w:t>沙拉三十岁时生了希伯。 沙拉又活了四百零三年，并且生了许多其他的儿子和女儿，然后沙拉去世了。</w:t>
      </w:r>
    </w:p>
    <w:p>
      <w:pPr/>
      <w:r>
        <w:rPr>
          <w:lang w:val="zh_CN" w:bidi="zh_CN"/>
        </w:rPr>
      </w:r>
      <w:r>
        <w:rPr>
          <w:b/>
          <w:lang w:val="zh_CN" w:bidi="zh_CN"/>
        </w:rPr>
        <w:t>在第四个场景中，</w:t>
      </w:r>
      <w:r>
        <w:rPr>
          <w:lang w:val="zh_CN" w:bidi="zh_CN"/>
        </w:rPr>
        <w:t>希伯三十四岁时生了法勒。 希伯又活了四百三十年，并且生了许多其他的儿子和女儿，然后希伯去世了。</w:t>
      </w:r>
    </w:p>
    <w:p>
      <w:pPr/>
      <w:r>
        <w:rPr>
          <w:lang w:val="zh_CN" w:bidi="zh_CN"/>
        </w:rPr>
      </w:r>
      <w:r>
        <w:rPr>
          <w:b/>
          <w:lang w:val="zh_CN" w:bidi="zh_CN"/>
        </w:rPr>
        <w:t>在第五个场景中，</w:t>
      </w:r>
      <w:r>
        <w:rPr>
          <w:lang w:val="zh_CN" w:bidi="zh_CN"/>
        </w:rPr>
        <w:t>法勒三十岁时生了拉吴。 法勒又活了二百零九年，并生了许多其他的儿子和女儿，然后法勒去世了。</w:t>
      </w:r>
    </w:p>
    <w:p>
      <w:pPr/>
      <w:r>
        <w:rPr>
          <w:lang w:val="zh_CN" w:bidi="zh_CN"/>
        </w:rPr>
      </w:r>
      <w:r>
        <w:rPr>
          <w:b/>
          <w:lang w:val="zh_CN" w:bidi="zh_CN"/>
        </w:rPr>
        <w:t>在第六个场景中，</w:t>
      </w:r>
      <w:r>
        <w:rPr>
          <w:lang w:val="zh_CN" w:bidi="zh_CN"/>
        </w:rPr>
        <w:t>拉吴三十二岁时生了西鹿。 拉吴又活了二百零七年，并且生了许多其他的儿子和女儿，然后拉吴去世了。</w:t>
      </w:r>
    </w:p>
    <w:p>
      <w:pPr/>
      <w:r>
        <w:rPr>
          <w:lang w:val="zh_CN" w:bidi="zh_CN"/>
        </w:rPr>
      </w:r>
      <w:r>
        <w:rPr>
          <w:b/>
          <w:lang w:val="zh_CN" w:bidi="zh_CN"/>
        </w:rPr>
        <w:t>在第七个场景中，</w:t>
      </w:r>
      <w:r>
        <w:rPr>
          <w:lang w:val="zh_CN" w:bidi="zh_CN"/>
        </w:rPr>
        <w:t>西鹿三十岁时生了拿鹤。 西鹿又活了二百年，并且生了许多其他的儿子和女儿，然后西鹿去世了。</w:t>
      </w:r>
    </w:p>
    <w:p>
      <w:pPr/>
      <w:r>
        <w:rPr>
          <w:lang w:val="zh_CN" w:bidi="zh_CN"/>
        </w:rPr>
      </w:r>
      <w:r>
        <w:rPr>
          <w:b/>
          <w:lang w:val="zh_CN" w:bidi="zh_CN"/>
        </w:rPr>
        <w:t>在第八个场景中，</w:t>
      </w:r>
      <w:r>
        <w:rPr>
          <w:lang w:val="zh_CN" w:bidi="zh_CN"/>
        </w:rPr>
        <w:t>拿鹤二十九岁时生了他拉。 拿鹤又活了一百一十九年，并且生了许多其他的儿子和女儿，然后拿鹤去世了。</w:t>
      </w:r>
    </w:p>
    <w:p>
      <w:pPr/>
      <w:r>
        <w:rPr>
          <w:lang w:val="zh_CN" w:bidi="zh_CN"/>
        </w:rPr>
      </w:r>
      <w:r>
        <w:rPr>
          <w:b/>
          <w:lang w:val="zh_CN" w:bidi="zh_CN"/>
        </w:rPr>
        <w:t>在第九个场景中，</w:t>
      </w:r>
      <w:r>
        <w:rPr>
          <w:lang w:val="zh_CN" w:bidi="zh_CN"/>
        </w:rPr>
        <w:t>他拉七十岁时生了亚伯兰、拿鹤和哈兰。</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亚法撒</w:t>
      </w:r>
    </w:p>
    <w:p>
      <w:pPr>
        <w:pStyle w:val="ListBullet"/>
        <w:spacing w:line="240" w:lineRule="auto"/>
        <w:ind w:left="720"/>
      </w:pPr>
      <w:r>
        <w:rPr>
          <w:lang w:val="zh_CN" w:bidi="zh_CN"/>
        </w:rPr>
      </w:r>
      <w:r>
        <w:rPr>
          <w:lang w:val="zh_CN" w:bidi="zh_CN"/>
        </w:rPr>
        <w:t>沙拉</w:t>
      </w:r>
    </w:p>
    <w:p>
      <w:pPr>
        <w:pStyle w:val="ListBullet"/>
        <w:spacing w:line="240" w:lineRule="auto"/>
        <w:ind w:left="720"/>
      </w:pPr>
      <w:r>
        <w:rPr>
          <w:lang w:val="zh_CN" w:bidi="zh_CN"/>
        </w:rPr>
      </w:r>
      <w:r>
        <w:rPr>
          <w:lang w:val="zh_CN" w:bidi="zh_CN"/>
        </w:rPr>
        <w:t>希伯</w:t>
      </w:r>
    </w:p>
    <w:p>
      <w:pPr>
        <w:pStyle w:val="ListBullet"/>
        <w:spacing w:line="240" w:lineRule="auto"/>
        <w:ind w:left="720"/>
      </w:pPr>
      <w:r>
        <w:rPr>
          <w:lang w:val="zh_CN" w:bidi="zh_CN"/>
        </w:rPr>
      </w:r>
      <w:r>
        <w:rPr>
          <w:lang w:val="zh_CN" w:bidi="zh_CN"/>
        </w:rPr>
        <w:t>法勒</w:t>
      </w:r>
    </w:p>
    <w:p>
      <w:pPr>
        <w:pStyle w:val="ListBullet"/>
        <w:spacing w:line="240" w:lineRule="auto"/>
        <w:ind w:left="720"/>
      </w:pPr>
      <w:r>
        <w:rPr>
          <w:lang w:val="zh_CN" w:bidi="zh_CN"/>
        </w:rPr>
      </w:r>
      <w:r>
        <w:rPr>
          <w:lang w:val="zh_CN" w:bidi="zh_CN"/>
        </w:rPr>
        <w:t>拉吴</w:t>
      </w:r>
    </w:p>
    <w:p>
      <w:pPr>
        <w:pStyle w:val="ListBullet"/>
        <w:spacing w:line="240" w:lineRule="auto"/>
        <w:ind w:left="720"/>
      </w:pPr>
      <w:r>
        <w:rPr>
          <w:lang w:val="zh_CN" w:bidi="zh_CN"/>
        </w:rPr>
      </w:r>
      <w:r>
        <w:rPr>
          <w:lang w:val="zh_CN" w:bidi="zh_CN"/>
        </w:rPr>
        <w:t>西鹿</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他拉</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哈兰</w:t>
      </w:r>
    </w:p>
    <w:p>
      <w:pPr/>
      <w:r>
        <w:rPr>
          <w:lang w:val="zh_CN" w:bidi="zh_CN"/>
        </w:rPr>
      </w:r>
      <w:r>
        <w:rPr>
          <w:lang w:val="zh_CN" w:bidi="zh_CN"/>
        </w:rPr>
        <w:t>小组成员应当请共同留意经文背景中的这些部分：</w:t>
      </w:r>
    </w:p>
    <w:p>
      <w:pPr/>
      <w:r>
        <w:rPr>
          <w:lang w:val="zh_CN" w:bidi="zh_CN"/>
        </w:rPr>
      </w:r>
      <w:r>
        <w:rPr>
          <w:lang w:val="zh_CN" w:bidi="zh_CN"/>
        </w:rPr>
        <w:t>在第一个场景中，一百岁的闪应当看起来像个老人。 尽管如此，闪手里也应当拿著代表婴儿亚法撒的东西。 闪又活了五百年后去世了。 闪的孩子们埋葬了他，并为他哀悼。</w:t>
      </w:r>
    </w:p>
    <w:p>
      <w:pPr/>
      <w:r>
        <w:rPr>
          <w:lang w:val="zh_CN" w:bidi="zh_CN"/>
        </w:rPr>
      </w:r>
      <w:r>
        <w:rPr>
          <w:lang w:val="zh_CN" w:bidi="zh_CN"/>
        </w:rPr>
        <w:t>在第二个场景中，三十五岁的亚法撒应当看起来像中年男子。 亚法撒应当拿著可以代表婴儿沙拉的东西。 亚法撒又活了四百零三年，然后去世了。 亚法撒的孩子们埋葬了他，并为他哀悼。</w:t>
      </w:r>
    </w:p>
    <w:p>
      <w:pPr/>
      <w:r>
        <w:rPr>
          <w:lang w:val="zh_CN" w:bidi="zh_CN"/>
        </w:rPr>
      </w:r>
      <w:r>
        <w:rPr>
          <w:lang w:val="zh_CN" w:bidi="zh_CN"/>
        </w:rPr>
        <w:t>在第三个场景中，三十岁的希拉应当看起来像中年男子。 沙拉应当拿著可以代表婴儿希伯的东西。 沙拉又活了四百零三年后去世了。沙拉的孩子们把他埋葬了，并为他哀悼。</w:t>
      </w:r>
    </w:p>
    <w:p>
      <w:pPr/>
      <w:r>
        <w:rPr>
          <w:lang w:val="zh_CN" w:bidi="zh_CN"/>
        </w:rPr>
      </w:r>
      <w:r>
        <w:rPr>
          <w:lang w:val="zh_CN" w:bidi="zh_CN"/>
        </w:rPr>
        <w:t>在第四个场景中，三十四岁的希伯应当看起来像中年男子。希伯手里也应当拿著代表婴儿法勒的东西。希伯又活了四百三十年后去世了。 希伯的孩子们把他埋葬了，并为他哀悼。</w:t>
      </w:r>
    </w:p>
    <w:p>
      <w:pPr/>
      <w:r>
        <w:rPr>
          <w:lang w:val="zh_CN" w:bidi="zh_CN"/>
        </w:rPr>
      </w:r>
      <w:r>
        <w:rPr>
          <w:lang w:val="zh_CN" w:bidi="zh_CN"/>
        </w:rPr>
        <w:t>在第五个场景中，三十岁的法勒应当看起来像中年男子。 法勒手里也应当拿著代表婴儿拉吴的东西。法勒又活了二百零九年后去世了。 法勒的孩子们埋葬了他，并为他哀悼。</w:t>
      </w:r>
    </w:p>
    <w:p>
      <w:pPr/>
      <w:r>
        <w:rPr>
          <w:lang w:val="zh_CN" w:bidi="zh_CN"/>
        </w:rPr>
      </w:r>
      <w:r>
        <w:rPr>
          <w:lang w:val="zh_CN" w:bidi="zh_CN"/>
        </w:rPr>
        <w:t>在第六场景中，三十二岁的拉吴应当看起来像中年男子。拉吴手里应当拿著可以代表婴儿西鹿的东西。拉吴又活了二百零七年后去世了。拉吴的孩子们把他埋葬了，并为他哀悼。</w:t>
      </w:r>
    </w:p>
    <w:p>
      <w:pPr/>
      <w:r>
        <w:rPr>
          <w:lang w:val="zh_CN" w:bidi="zh_CN"/>
        </w:rPr>
      </w:r>
      <w:r>
        <w:rPr>
          <w:lang w:val="zh_CN" w:bidi="zh_CN"/>
        </w:rPr>
        <w:t>在第七个场景中，三十岁的西鹿应当看起来像中年男子。 西鹿应当拿著可以代表婴儿拿鹤的东西。西鹿又活了二百年后去世了。 西鹿的孩子们埋葬了他，并为他哀悼。</w:t>
      </w:r>
    </w:p>
    <w:p>
      <w:pPr/>
      <w:r>
        <w:rPr>
          <w:lang w:val="zh_CN" w:bidi="zh_CN"/>
        </w:rPr>
      </w:r>
      <w:r>
        <w:rPr>
          <w:lang w:val="zh_CN" w:bidi="zh_CN"/>
        </w:rPr>
        <w:t>在第八个场景中，二十九岁的拿鹤应当看起来像中年男子。 拿鹤手里应当拿著代表婴儿他拉的东西。拿鹤又活了一百一十九年后去世了。拿鹤的孩子们埋葬了他，并为他哀悼。</w:t>
      </w:r>
    </w:p>
    <w:p>
      <w:pPr/>
      <w:r>
        <w:rPr>
          <w:lang w:val="zh_CN" w:bidi="zh_CN"/>
        </w:rPr>
      </w:r>
      <w:r>
        <w:rPr>
          <w:lang w:val="zh_CN" w:bidi="zh_CN"/>
        </w:rPr>
        <w:t>在第九个场景中，七十岁的他拉应当看起来像个老人。 他拉应当挨著他的儿子亚伯兰、拿鹤和哈兰。</w:t>
      </w:r>
    </w:p>
    <w:p>
      <w:pPr/>
      <w:r>
        <w:rPr>
          <w:lang w:val="zh_CN" w:bidi="zh_CN"/>
        </w:rPr>
      </w:r>
      <w:r>
        <w:rPr>
          <w:lang w:val="zh_CN" w:bidi="zh_CN"/>
        </w:rPr>
        <w:t>现在，小组成员应当以故事版的分镜、绘图或操作具体物件等方式，将故事的情节与动作具体呈现出来。</w:t>
      </w:r>
    </w:p>
    <w:p>
      <w:pPr/>
      <w:r>
        <w:rPr>
          <w:lang w:val="zh_CN" w:bidi="zh_CN"/>
        </w:rPr>
      </w:r>
      <w:r>
        <w:rPr>
          <w:b/>
          <w:lang w:val="zh_CN" w:bidi="zh_CN"/>
        </w:rPr>
        <w:t>录音到此结束。</w:t>
      </w:r>
    </w:p>
    <w:p>
      <w:pPr>
        <w:pStyle w:val="Heading3"/>
      </w:pPr>
      <w:r>
        <w:rPr>
          <w:lang w:val="zh_CN" w:bidi="zh_CN"/>
        </w:rPr>
        <w:t>体现经文内容</w:t>
      </w:r>
    </w:p>
    <w:p>
      <w:pPr/>
      <w:r>
        <w:rPr>
          <w:lang w:val="zh_CN" w:bidi="zh_CN"/>
        </w:rPr>
      </w:r>
      <w:r>
        <w:rPr>
          <w:lang w:val="zh_CN" w:bidi="zh_CN"/>
        </w:rPr>
        <w:t>请使用最容易理解的译本来聆听创世记十一章10至26节的音频。</w:t>
      </w:r>
    </w:p>
    <w:p>
      <w:pPr/>
      <w:r>
        <w:rPr>
          <w:lang w:val="zh_CN" w:bidi="zh_CN"/>
        </w:rPr>
      </w:r>
      <w:r>
        <w:rPr>
          <w:lang w:val="zh_CN" w:bidi="zh_CN"/>
        </w:rPr>
        <w:t>请在这里暂停音频。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这段经文有九个场景。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闪</w:t>
      </w:r>
    </w:p>
    <w:p>
      <w:pPr>
        <w:pStyle w:val="ListBullet"/>
        <w:spacing w:line="240" w:lineRule="auto"/>
        <w:ind w:left="720"/>
      </w:pPr>
      <w:r>
        <w:rPr>
          <w:lang w:val="zh_CN" w:bidi="zh_CN"/>
        </w:rPr>
      </w:r>
      <w:r>
        <w:rPr>
          <w:lang w:val="zh_CN" w:bidi="zh_CN"/>
        </w:rPr>
        <w:t>亚法撒</w:t>
      </w:r>
    </w:p>
    <w:p>
      <w:pPr>
        <w:pStyle w:val="ListBullet"/>
        <w:spacing w:line="240" w:lineRule="auto"/>
        <w:ind w:left="720"/>
      </w:pPr>
      <w:r>
        <w:rPr>
          <w:lang w:val="zh_CN" w:bidi="zh_CN"/>
        </w:rPr>
      </w:r>
      <w:r>
        <w:rPr>
          <w:lang w:val="zh_CN" w:bidi="zh_CN"/>
        </w:rPr>
        <w:t>沙拉</w:t>
      </w:r>
    </w:p>
    <w:p>
      <w:pPr>
        <w:pStyle w:val="ListBullet"/>
        <w:spacing w:line="240" w:lineRule="auto"/>
        <w:ind w:left="720"/>
      </w:pPr>
      <w:r>
        <w:rPr>
          <w:lang w:val="zh_CN" w:bidi="zh_CN"/>
        </w:rPr>
      </w:r>
      <w:r>
        <w:rPr>
          <w:lang w:val="zh_CN" w:bidi="zh_CN"/>
        </w:rPr>
        <w:t>希伯</w:t>
      </w:r>
    </w:p>
    <w:p>
      <w:pPr>
        <w:pStyle w:val="ListBullet"/>
        <w:spacing w:line="240" w:lineRule="auto"/>
        <w:ind w:left="720"/>
      </w:pPr>
      <w:r>
        <w:rPr>
          <w:lang w:val="zh_CN" w:bidi="zh_CN"/>
        </w:rPr>
      </w:r>
      <w:r>
        <w:rPr>
          <w:lang w:val="zh_CN" w:bidi="zh_CN"/>
        </w:rPr>
        <w:t>法勒</w:t>
      </w:r>
    </w:p>
    <w:p>
      <w:pPr>
        <w:pStyle w:val="ListBullet"/>
        <w:spacing w:line="240" w:lineRule="auto"/>
        <w:ind w:left="720"/>
      </w:pPr>
      <w:r>
        <w:rPr>
          <w:lang w:val="zh_CN" w:bidi="zh_CN"/>
        </w:rPr>
      </w:r>
      <w:r>
        <w:rPr>
          <w:lang w:val="zh_CN" w:bidi="zh_CN"/>
        </w:rPr>
        <w:t>拉吴</w:t>
      </w:r>
    </w:p>
    <w:p>
      <w:pPr>
        <w:pStyle w:val="ListBullet"/>
        <w:spacing w:line="240" w:lineRule="auto"/>
        <w:ind w:left="720"/>
      </w:pPr>
      <w:r>
        <w:rPr>
          <w:lang w:val="zh_CN" w:bidi="zh_CN"/>
        </w:rPr>
      </w:r>
      <w:r>
        <w:rPr>
          <w:lang w:val="zh_CN" w:bidi="zh_CN"/>
        </w:rPr>
        <w:t>西鹿</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他拉</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哈兰</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请留意经文中重要或较难的部分，确保演出包含这些内容。帮助彼此记住经文的各个部分。请在这里暂停音频并表演这段经文。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你可以将每个场景分成两部分来表演。 在第一部分，父亲会说出自己的年龄，赞美神，并为他的大儿子起名。 在第二部分，这人的儿子和女儿将说出他们父亲去世时的年龄。 然后，儿子和女儿们会哀悼并埋葬他们的父亲。</w:t>
      </w:r>
    </w:p>
    <w:p>
      <w:pPr/>
      <w:r>
        <w:rPr>
          <w:lang w:val="zh_CN" w:bidi="zh_CN"/>
        </w:rPr>
      </w:r>
      <w:r>
        <w:rPr>
          <w:lang w:val="zh_CN" w:bidi="zh_CN"/>
        </w:rPr>
        <w:t>例如，在第一个场景中，闪抱著婴儿亚法撒说："我已经一百岁了，我为这个孩子赞美神！ 这个孩子的名字将叫作亚法撒。"</w:t>
      </w:r>
    </w:p>
    <w:p>
      <w:pPr/>
      <w:r>
        <w:rPr>
          <w:lang w:val="zh_CN" w:bidi="zh_CN"/>
        </w:rPr>
      </w:r>
      <w:r>
        <w:rPr>
          <w:lang w:val="zh_CN" w:bidi="zh_CN"/>
        </w:rPr>
        <w:t>请在这里暂停表演。 请问扮演闪的人："你有什么感受或想法？"这人可能会这样回答：</w:t>
      </w:r>
    </w:p>
    <w:p>
      <w:pPr>
        <w:pStyle w:val="ListBullet"/>
        <w:spacing w:line="240" w:lineRule="auto"/>
        <w:ind w:left="720"/>
      </w:pPr>
      <w:r>
        <w:rPr>
          <w:lang w:val="zh_CN" w:bidi="zh_CN"/>
        </w:rPr>
      </w:r>
      <w:r>
        <w:rPr>
          <w:lang w:val="zh_CN" w:bidi="zh_CN"/>
        </w:rPr>
        <w:t>我很高兴，因为这个孩子是我们开始顺服神生养众多的命令的见证；</w:t>
      </w:r>
    </w:p>
    <w:p>
      <w:pPr>
        <w:pStyle w:val="ListBullet"/>
        <w:spacing w:line="240" w:lineRule="auto"/>
        <w:ind w:left="720"/>
      </w:pPr>
      <w:r>
        <w:rPr>
          <w:lang w:val="zh_CN" w:bidi="zh_CN"/>
        </w:rPr>
      </w:r>
      <w:r>
        <w:rPr>
          <w:lang w:val="zh_CN" w:bidi="zh_CN"/>
        </w:rPr>
        <w:t>或者：这个孩子象征著我们开始了新一代的人类。</w:t>
      </w:r>
    </w:p>
    <w:p>
      <w:pPr/>
      <w:r>
        <w:rPr>
          <w:lang w:val="zh_CN" w:bidi="zh_CN"/>
        </w:rPr>
      </w:r>
      <w:r>
        <w:rPr>
          <w:lang w:val="zh_CN" w:bidi="zh_CN"/>
        </w:rPr>
        <w:t>请继续表演。</w:t>
      </w:r>
    </w:p>
    <w:p>
      <w:pPr/>
      <w:r>
        <w:rPr>
          <w:lang w:val="zh_CN" w:bidi="zh_CN"/>
        </w:rPr>
      </w:r>
      <w:r>
        <w:rPr>
          <w:lang w:val="zh_CN" w:bidi="zh_CN"/>
        </w:rPr>
        <w:t>然后，请闪的孩子们说："我们的父亲闪平静地去世了，享年六百岁。" 然后，展示闪的孩子们如何哀悼和埋葬闪。</w:t>
      </w:r>
    </w:p>
    <w:p>
      <w:pPr/>
      <w:r>
        <w:rPr>
          <w:lang w:val="zh_CN" w:bidi="zh_CN"/>
        </w:rPr>
      </w:r>
      <w:r>
        <w:rPr>
          <w:lang w:val="zh_CN" w:bidi="zh_CN"/>
        </w:rPr>
        <w:t>不断在每个场景重复这两部分的表演，直到来到第八个场景，拿鹤给他拉起名以及他的去世。</w:t>
      </w:r>
    </w:p>
    <w:p>
      <w:pPr/>
      <w:r>
        <w:rPr>
          <w:lang w:val="zh_CN" w:bidi="zh_CN"/>
        </w:rPr>
      </w:r>
      <w:r>
        <w:rPr>
          <w:lang w:val="zh_CN" w:bidi="zh_CN"/>
        </w:rPr>
        <w:t>在第九个场景中，请他拉和他的三个儿子一起做一个活动。 他们可以一起吃饭或祷告。</w:t>
      </w:r>
    </w:p>
    <w:p>
      <w:pPr/>
      <w:r>
        <w:rPr>
          <w:lang w:val="zh_CN" w:bidi="zh_CN"/>
        </w:rPr>
      </w:r>
      <w:r>
        <w:rPr>
          <w:lang w:val="zh_CN" w:bidi="zh_CN"/>
        </w:rPr>
        <w:t>请在这里暂停表演。 请问扮演他拉的人："你有什么感受或想法？"这人可能会这样回答：</w:t>
      </w:r>
    </w:p>
    <w:p>
      <w:pPr>
        <w:pStyle w:val="ListBullet"/>
        <w:spacing w:line="240" w:lineRule="auto"/>
        <w:ind w:left="720"/>
      </w:pPr>
      <w:r>
        <w:rPr>
          <w:lang w:val="zh_CN" w:bidi="zh_CN"/>
        </w:rPr>
      </w:r>
      <w:r>
        <w:rPr>
          <w:lang w:val="zh_CN" w:bidi="zh_CN"/>
        </w:rPr>
        <w:t>能有三个儿子，真的是神在祝福我；</w:t>
      </w:r>
    </w:p>
    <w:p>
      <w:pPr>
        <w:pStyle w:val="ListBullet"/>
        <w:spacing w:line="240" w:lineRule="auto"/>
        <w:ind w:left="720"/>
      </w:pPr>
      <w:r>
        <w:rPr>
          <w:lang w:val="zh_CN" w:bidi="zh_CN"/>
        </w:rPr>
      </w:r>
      <w:r>
        <w:rPr>
          <w:lang w:val="zh_CN" w:bidi="zh_CN"/>
        </w:rPr>
        <w:t>我感觉神对我的儿子们有一个伟大计划。</w:t>
      </w:r>
    </w:p>
    <w:p>
      <w:pPr/>
      <w:r>
        <w:rPr>
          <w:lang w:val="zh_CN" w:bidi="zh_CN"/>
        </w:rPr>
      </w:r>
      <w:r>
        <w:rPr>
          <w:b/>
          <w:lang w:val="zh_CN" w:bidi="zh_CN"/>
        </w:rPr>
        <w:t>这是录音的结束。</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前面的故事讲述的是洪水过后，人们繁衍生息，并且分散在不同的地方居住。 这里的经文呈现了闪的家谱。他的家谱在第九代结束于他拉的儿子——亚伯兰、拿鹤和哈兰——的出生。</w:t>
      </w:r>
    </w:p>
    <w:p>
      <w:pPr/>
      <w:r>
        <w:rPr>
          <w:lang w:val="zh_CN" w:bidi="zh_CN"/>
        </w:rPr>
      </w:r>
      <w:r>
        <w:rPr>
          <w:lang w:val="zh_CN" w:bidi="zh_CN"/>
        </w:rPr>
        <w:t>这家谱以一个引言开始："闪的</w:t>
      </w:r>
      <w:r>
        <w:rPr>
          <w:b/>
          <w:lang w:val="zh_CN" w:bidi="zh_CN"/>
        </w:rPr>
        <w:t>后代</w:t>
      </w:r>
      <w:r>
        <w:rPr>
          <w:lang w:val="zh_CN" w:bidi="zh_CN"/>
        </w:rPr>
        <w:t>记在下面。" 希伯来文的世代这个词，通常指关于一个人的祖先的故事或记录。 它也经常被翻译为</w:t>
      </w:r>
      <w:r>
        <w:rPr>
          <w:b/>
          <w:lang w:val="zh_CN" w:bidi="zh_CN"/>
        </w:rPr>
        <w:t>家谱</w:t>
      </w:r>
      <w:r>
        <w:rPr>
          <w:lang w:val="zh_CN" w:bidi="zh_CN"/>
        </w:rPr>
        <w:t>。 在创世记中，这个词有两个主要功能。 首先，它标示出一个新的段落或故事；在创世记的整卷书里，一共出现了十三次。 其次，它的作用是表明一个人属于哪个家族。 这个资讯很重要，因为一个人的社会地位、权利和义务，都是以他的出身血统为基础。 在这个脉络中，这里的家谱是用来引介亚伯兰的祖先的。 亚伯兰将成为接下来的故事中一位重要的人物。</w:t>
      </w:r>
    </w:p>
    <w:p>
      <w:pPr/>
      <w:r>
        <w:rPr>
          <w:lang w:val="zh_CN" w:bidi="zh_CN"/>
        </w:rPr>
      </w:r>
      <w:r>
        <w:rPr>
          <w:lang w:val="zh_CN" w:bidi="zh_CN"/>
        </w:rPr>
        <w:t>因为这是世代这个词的第六次出现，请确保使用你在前面的家谱中所用的相同词汇来指世代。你可以参阅主词汇表，以了解更多关于</w:t>
      </w:r>
      <w:hyperlink r:id="rId30">
        <w:r>
          <w:rPr>
            <w:lang w:val="zh_CN" w:bidi="zh_CN"/>
          </w:rPr>
          <w:rPr>
            <w:color w:val="0000EE"/>
            <w:u w:val="single"/>
          </w:rPr>
          <w:t>世代</w:t>
        </w:r>
      </w:hyperlink>
      <w:r>
        <w:rPr>
          <w:lang w:val="zh_CN" w:bidi="zh_CN"/>
        </w:rPr>
        <w:t>或</w:t>
      </w:r>
      <w:hyperlink r:id="rId45">
        <w:r>
          <w:rPr>
            <w:lang w:val="zh_CN" w:bidi="zh_CN"/>
          </w:rPr>
          <w:rPr>
            <w:color w:val="0000EE"/>
            <w:u w:val="single"/>
          </w:rPr>
          <w:t>家谱</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11:27–32</w:t>
      </w:r>
      <w:r>
        <w:rPr>
          <w:lang w:val="zh_CN" w:bidi="zh_CN"/>
        </w:rPr>
      </w:r>
    </w:p>
    <w:p>
      <w:pPr>
        <w:pStyle w:val="Heading3"/>
      </w:pPr>
      <w:r>
        <w:rPr>
          <w:lang w:val="zh_CN" w:bidi="zh_CN"/>
        </w:rPr>
        <w:t>聆听话语与铭记于心</w:t>
      </w:r>
    </w:p>
    <w:p>
      <w:pPr/>
      <w:r>
        <w:rPr>
          <w:lang w:val="zh_CN" w:bidi="zh_CN"/>
        </w:rPr>
      </w:r>
      <w:r>
        <w:rPr>
          <w:lang w:val="zh_CN" w:bidi="zh_CN"/>
        </w:rPr>
        <w:t>请聆听创世记十一章27至32节的音频，并将它记在心里。 聆听经文三次（如果可能的话，请听三种不同的翻译版本）。然后以小组的形式来讨论以下的问题：</w:t>
      </w:r>
    </w:p>
    <w:p>
      <w:pPr>
        <w:pStyle w:val="ListNumber"/>
        <w:numPr>
          <w:ilvl w:val="0"/>
          <w:numId w:val="3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这个故事是关于他拉一家的。 请留意，前面的故事是关于闪的家谱。 闪家谱中提到的最后一代是他拉。 这段经文延续了他拉和他的家族开始的故事。 它进一步讲述了他拉的儿子们和他们所娶的妻子的事。 它还谈论到他们住在哪里，以及他拉去世时的年龄。</w:t>
      </w:r>
    </w:p>
    <w:p>
      <w:pPr/>
      <w:r>
        <w:rPr>
          <w:lang w:val="zh_CN" w:bidi="zh_CN"/>
        </w:rPr>
      </w:r>
      <w:r>
        <w:rPr>
          <w:lang w:val="zh_CN" w:bidi="zh_CN"/>
        </w:rPr>
        <w:t>故事以介绍开始："他拉的后代记在下面"。 一些译本译出的"现在"这个词表示经文进入了一个新段落，但并不是完全独立的全新部分。 这是因为希伯来文的"现在"这个词的意思是表示这个故事仍然与前面的故事有关。 此外，与前面的故事一样，"世代"这个词指的是一个人的祖先。 这意味著这个故事也是一种家谱。 这个家谱谈论的是他拉的家族，他的后裔。 重要的是请留意：在当时，一个人的祖先很重要。 因为一个人的祖先决定了他的社会地位、权利和义务。</w:t>
      </w:r>
    </w:p>
    <w:p>
      <w:pPr/>
      <w:r>
        <w:rPr>
          <w:lang w:val="zh_CN" w:bidi="zh_CN"/>
        </w:rPr>
      </w:r>
      <w:r>
        <w:rPr>
          <w:lang w:val="zh_CN" w:bidi="zh_CN"/>
        </w:rPr>
        <w:t>他拉的儿子是亚伯兰、拿鹤和哈兰。 在他的儿子中，只有哈兰有自己的孩子。 他的孩子是罗得、密迦和亦迦。 但哈兰比他父亲他拉更早去世。 他死在他出生的迦勒底人的吾珥。 迦勒底人指的是巴比伦人，所以吾珥是巴比伦地区的一个地名。</w:t>
      </w:r>
    </w:p>
    <w:p>
      <w:pPr/>
      <w:r>
        <w:rPr>
          <w:lang w:val="zh_CN" w:bidi="zh_CN"/>
        </w:rPr>
      </w:r>
      <w:r>
        <w:rPr>
          <w:lang w:val="zh_CN" w:bidi="zh_CN"/>
        </w:rPr>
        <w:t>请在这里暂停，并展示一张巴比伦省内吾珥城所在之地的地图。</w:t>
      </w:r>
    </w:p>
    <w:p>
      <w:pPr/>
      <w:r>
        <w:rPr>
          <w:lang w:val="zh_CN" w:bidi="zh_CN"/>
        </w:rPr>
      </w:r>
      <w:r>
        <w:rPr>
          <w:lang w:val="zh_CN" w:bidi="zh_CN"/>
        </w:rPr>
        <w:t>重要的是请留意：巴别是巴比伦的另一个名字，人们计划在那里建造一座城和一座塔。 神阻止了人们完成这个建造项目，并将他们分散在世界各地。 在神把百姓分散之后，他拉和他的家人可能留在了巴比伦。 这也许可以解释为什么巴比伦，或迦勒底人的吾珥，被称为哈兰出生的地方。</w:t>
      </w:r>
    </w:p>
    <w:p>
      <w:pPr/>
      <w:r>
        <w:rPr>
          <w:lang w:val="zh_CN" w:bidi="zh_CN"/>
        </w:rPr>
      </w:r>
      <w:r>
        <w:rPr>
          <w:lang w:val="zh_CN" w:bidi="zh_CN"/>
        </w:rPr>
        <w:t>这里没有提到哈兰的妻子，但提到了亚伯兰和拿鹤的妻子。 拿鹤娶了哈兰的女儿密迦。 因此，拿鹤和密迦是血亲。 在他们的文化中，近亲之间的婚姻很普遍，有时甚至是更为理想的选择。 这是家庭保持紧密关系并保留家族血统的方式之一。 与此同时，亚伯兰娶了撒莱。 后来的故事表明，撒莱是亚伯兰同父异母的妹妹。 这意味著亚伯兰和撒莱有同一个父亲他拉，但有不同的母亲。</w:t>
      </w:r>
    </w:p>
    <w:p>
      <w:pPr/>
      <w:r>
        <w:rPr>
          <w:lang w:val="zh_CN" w:bidi="zh_CN"/>
        </w:rPr>
      </w:r>
      <w:r>
        <w:rPr>
          <w:lang w:val="zh_CN" w:bidi="zh_CN"/>
        </w:rPr>
        <w:t>请在这里暂停并讨论以下问题：</w:t>
      </w:r>
    </w:p>
    <w:p>
      <w:pPr>
        <w:pStyle w:val="ListNumber"/>
        <w:numPr>
          <w:ilvl w:val="0"/>
          <w:numId w:val="34"/>
        </w:numPr>
        <w:spacing w:line="240" w:lineRule="auto"/>
        <w:ind w:left="720"/>
      </w:pPr>
      <w:r>
        <w:rPr>
          <w:lang w:val="zh_CN" w:bidi="zh_CN"/>
        </w:rPr>
      </w:r>
      <w:r>
        <w:rPr>
          <w:lang w:val="zh_CN" w:bidi="zh_CN"/>
        </w:rPr>
        <w:t>你们的文化如何看待血亲之间的婚姻？</w:t>
      </w:r>
    </w:p>
    <w:p>
      <w:pPr>
        <w:pStyle w:val="ListNumber"/>
        <w:spacing w:line="240" w:lineRule="auto"/>
        <w:ind w:left="720"/>
      </w:pPr>
      <w:r>
        <w:rPr>
          <w:lang w:val="zh_CN" w:bidi="zh_CN"/>
        </w:rPr>
      </w:r>
      <w:r>
        <w:rPr>
          <w:lang w:val="zh_CN" w:bidi="zh_CN"/>
        </w:rPr>
        <w:t>你要如何翻译这段故事，好让人感到拿鹤和密迦，以及亚伯兰和撒莱之间的婚姻在当时是被接受的，并且属于正常的做法？</w:t>
      </w:r>
    </w:p>
    <w:p>
      <w:pPr/>
      <w:r>
        <w:rPr>
          <w:lang w:val="zh_CN" w:bidi="zh_CN"/>
        </w:rPr>
      </w:r>
      <w:r>
        <w:rPr>
          <w:lang w:val="zh_CN" w:bidi="zh_CN"/>
        </w:rPr>
        <w:t>亚伯兰和撒莱没有孩子，因为撒莱不生育。 不生育指的是一个女人无法怀上孩子。 在这里提到撒莱不生育，是为亚伯兰和撒莱接下来成为故事中的主要角色埋下伏笔。 撒莱无法生育，将会在接下来的故事中成为一项重要资讯。</w:t>
      </w:r>
    </w:p>
    <w:p>
      <w:pPr/>
      <w:r>
        <w:rPr>
          <w:lang w:val="zh_CN" w:bidi="zh_CN"/>
        </w:rPr>
      </w:r>
      <w:r>
        <w:rPr>
          <w:lang w:val="zh_CN" w:bidi="zh_CN"/>
        </w:rPr>
        <w:t>然后，他拉离开了迦勒底的吾珥，前往迦南地。 迦南地是以挪亚的孙子迦南命名的。 他拉带著亚伯兰和撒莱，以及他的孙子罗得一起出发。 在这个时候，尚不清楚拿鹤和密迦，以及哈兰的另一个女儿亦迦发生了什么事。 但他拉、亚伯兰、撒莱和罗得踏上了前往迦南的旅程。 然而，在到达迦南之前，他们在一个叫哈兰的地方停了下来。</w:t>
      </w:r>
    </w:p>
    <w:p>
      <w:pPr/>
      <w:r>
        <w:rPr>
          <w:lang w:val="zh_CN" w:bidi="zh_CN"/>
        </w:rPr>
      </w:r>
      <w:r>
        <w:rPr>
          <w:lang w:val="zh_CN" w:bidi="zh_CN"/>
        </w:rPr>
        <w:t>请在这里暂停，并展示一张地图，上面有从吾珥到迦南的路线，中间有哈兰这个地方。</w:t>
      </w:r>
    </w:p>
    <w:p>
      <w:pPr/>
      <w:r>
        <w:rPr>
          <w:lang w:val="zh_CN" w:bidi="zh_CN"/>
        </w:rPr>
      </w:r>
      <w:r>
        <w:rPr>
          <w:lang w:val="zh_CN" w:bidi="zh_CN"/>
        </w:rPr>
        <w:t>这个地方与他拉的儿子哈兰没有关系，因为在希伯来文中，这两个哈兰的拼写是不同的。 他拉、亚伯兰、撒莱和罗得将在哈兰居住一段时间。 这也将会是他拉去世的地方。 他拉在二百零五岁时去世了。</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他拉和他的三个儿子一起在迦勒底的吾珥。 哈兰与他的孩子罗得、密迦和亦迦在一起。</w:t>
      </w:r>
    </w:p>
    <w:p>
      <w:pPr/>
      <w:r>
        <w:rPr>
          <w:lang w:val="zh_CN" w:bidi="zh_CN"/>
        </w:rPr>
      </w:r>
      <w:r>
        <w:rPr>
          <w:b/>
          <w:lang w:val="zh_CN" w:bidi="zh_CN"/>
        </w:rPr>
        <w:t>第二个场景：</w:t>
      </w:r>
      <w:r>
        <w:rPr>
          <w:lang w:val="zh_CN" w:bidi="zh_CN"/>
        </w:rPr>
        <w:t>哈兰去世了，被埋葬在迦勒底的吾珥。</w:t>
      </w:r>
    </w:p>
    <w:p>
      <w:pPr/>
      <w:r>
        <w:rPr>
          <w:lang w:val="zh_CN" w:bidi="zh_CN"/>
        </w:rPr>
      </w:r>
      <w:r>
        <w:rPr>
          <w:b/>
          <w:lang w:val="zh_CN" w:bidi="zh_CN"/>
        </w:rPr>
        <w:t>第三个场景：</w:t>
      </w:r>
      <w:r>
        <w:rPr>
          <w:lang w:val="zh_CN" w:bidi="zh_CN"/>
        </w:rPr>
        <w:t>拿鹤娶了哈兰的女儿密迦。 亚伯兰娶了撒莱。 亚伯兰和撒莱没有孩子。</w:t>
      </w:r>
    </w:p>
    <w:p>
      <w:pPr/>
      <w:r>
        <w:rPr>
          <w:lang w:val="zh_CN" w:bidi="zh_CN"/>
        </w:rPr>
      </w:r>
      <w:r>
        <w:rPr>
          <w:b/>
          <w:lang w:val="zh_CN" w:bidi="zh_CN"/>
        </w:rPr>
        <w:t>第四个场景：</w:t>
      </w:r>
      <w:r>
        <w:rPr>
          <w:lang w:val="zh_CN" w:bidi="zh_CN"/>
        </w:rPr>
        <w:t>他拉与亚伯兰、撒莱和罗得一起，从迦勒底的吾珥出发，前往迦南地。 到了哈兰之后，他们停了下来，就住在那里。</w:t>
      </w:r>
    </w:p>
    <w:p>
      <w:pPr/>
      <w:r>
        <w:rPr>
          <w:lang w:val="zh_CN" w:bidi="zh_CN"/>
        </w:rPr>
      </w:r>
      <w:r>
        <w:rPr>
          <w:b/>
          <w:lang w:val="zh_CN" w:bidi="zh_CN"/>
        </w:rPr>
        <w:t>第五个场景：</w:t>
      </w:r>
      <w:r>
        <w:rPr>
          <w:lang w:val="zh_CN" w:bidi="zh_CN"/>
        </w:rPr>
        <w:t>他拉在哈兰去世，享年二百零五岁。</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他拉</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哈兰</w:t>
      </w:r>
    </w:p>
    <w:p>
      <w:pPr>
        <w:pStyle w:val="ListBullet"/>
        <w:spacing w:line="240" w:lineRule="auto"/>
        <w:ind w:left="720"/>
      </w:pPr>
      <w:r>
        <w:rPr>
          <w:lang w:val="zh_CN" w:bidi="zh_CN"/>
        </w:rPr>
      </w:r>
      <w:r>
        <w:rPr>
          <w:lang w:val="zh_CN" w:bidi="zh_CN"/>
        </w:rPr>
        <w:t>密迦</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罗得</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请留意，这个故事是接续"世代"或"闪的家谱"而展开的。 他拉是闪家谱中最后一代。 这个故事以一个表示新部分的希伯来文词开始，但这个部分与前面的故事有关。</w:t>
      </w:r>
    </w:p>
    <w:p>
      <w:pPr/>
      <w:r>
        <w:rPr>
          <w:lang w:val="zh_CN" w:bidi="zh_CN"/>
        </w:rPr>
      </w:r>
      <w:r>
        <w:rPr>
          <w:lang w:val="zh_CN" w:bidi="zh_CN"/>
        </w:rPr>
        <w:t>在第一个场景中，他拉和他的儿子们，以及他来自哈兰的孙子们一起住在迦勒底的吾珥。</w:t>
      </w:r>
    </w:p>
    <w:p>
      <w:pPr/>
      <w:r>
        <w:rPr>
          <w:lang w:val="zh_CN" w:bidi="zh_CN"/>
        </w:rPr>
      </w:r>
      <w:r>
        <w:rPr>
          <w:lang w:val="zh_CN" w:bidi="zh_CN"/>
        </w:rPr>
        <w:t>请在这里暂停，并展示一张巴比伦省内吾珥城所在之地的地图。</w:t>
      </w:r>
    </w:p>
    <w:p>
      <w:pPr/>
      <w:r>
        <w:rPr>
          <w:lang w:val="zh_CN" w:bidi="zh_CN"/>
        </w:rPr>
      </w:r>
      <w:r>
        <w:rPr>
          <w:lang w:val="zh_CN" w:bidi="zh_CN"/>
        </w:rPr>
        <w:t>你可以使用一个物体，并在上面标上地名，来标记他们的住所。 另一个选择是在地上写下这个地方的名字。 还有一个选择，是让其中一个角色即兴演说，说明他们当下是在迦勒底的吾珥。</w:t>
      </w:r>
    </w:p>
    <w:p>
      <w:pPr/>
      <w:r>
        <w:rPr>
          <w:lang w:val="zh_CN" w:bidi="zh_CN"/>
        </w:rPr>
      </w:r>
      <w:r>
        <w:rPr>
          <w:lang w:val="zh_CN" w:bidi="zh_CN"/>
        </w:rPr>
        <w:t>在第二个场景中，可以描绘他拉、他的儿子亚伯兰和拿鹤，以及他来自哈兰的孙子们，一同为哈兰的去世哀悼。 其中一个角色可能会提到，哈兰死在他出生的迦勒底的吾珥。</w:t>
      </w:r>
    </w:p>
    <w:p>
      <w:pPr/>
      <w:r>
        <w:rPr>
          <w:lang w:val="zh_CN" w:bidi="zh_CN"/>
        </w:rPr>
      </w:r>
      <w:r>
        <w:rPr>
          <w:lang w:val="zh_CN" w:bidi="zh_CN"/>
        </w:rPr>
        <w:t>在第三个场景中，应当描绘拿鹤和密迦，以及亚伯兰和撒莱为夫妻。在这个场景中，最重要的是要表明撒莱不能生育。</w:t>
      </w:r>
    </w:p>
    <w:p>
      <w:pPr/>
      <w:r>
        <w:rPr>
          <w:lang w:val="zh_CN" w:bidi="zh_CN"/>
        </w:rPr>
      </w:r>
      <w:r>
        <w:rPr>
          <w:lang w:val="zh_CN" w:bidi="zh_CN"/>
        </w:rPr>
        <w:t>在第四个场景中，应当看到他拉与亚伯兰、撒莱和罗得一起，正在为长途旅行作预备。 可以描绘他拉向众人解释他们要去哪里。</w:t>
      </w:r>
    </w:p>
    <w:p>
      <w:pPr/>
      <w:r>
        <w:rPr>
          <w:lang w:val="zh_CN" w:bidi="zh_CN"/>
        </w:rPr>
      </w:r>
      <w:r>
        <w:rPr>
          <w:lang w:val="zh_CN" w:bidi="zh_CN"/>
        </w:rPr>
        <w:t>请在这里暂停，并展示一张地图，上面有从吾珥到迦南的路线，中间有哈兰这个地方。</w:t>
      </w:r>
    </w:p>
    <w:p>
      <w:pPr/>
      <w:r>
        <w:rPr>
          <w:lang w:val="zh_CN" w:bidi="zh_CN"/>
        </w:rPr>
      </w:r>
      <w:r>
        <w:rPr>
          <w:lang w:val="zh_CN" w:bidi="zh_CN"/>
        </w:rPr>
        <w:t>然后，演员可以表现出他们在哈兰停下了。 并且表演出是他拉指示这群人停下脚步，在那里安营。</w:t>
      </w:r>
    </w:p>
    <w:p>
      <w:pPr/>
      <w:r>
        <w:rPr>
          <w:lang w:val="zh_CN" w:bidi="zh_CN"/>
        </w:rPr>
      </w:r>
      <w:r>
        <w:rPr>
          <w:lang w:val="zh_CN" w:bidi="zh_CN"/>
        </w:rPr>
        <w:t>在第五个场景中，可以看到亚伯兰、撒莱和罗得为他拉的死哀悼。在这里，亚伯兰可以即兴发表一段话，其中提到他拉的年龄。</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他拉</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哈兰</w:t>
      </w:r>
    </w:p>
    <w:p>
      <w:pPr>
        <w:pStyle w:val="ListBullet"/>
        <w:spacing w:line="240" w:lineRule="auto"/>
        <w:ind w:left="720"/>
      </w:pPr>
      <w:r>
        <w:rPr>
          <w:lang w:val="zh_CN" w:bidi="zh_CN"/>
        </w:rPr>
      </w:r>
      <w:r>
        <w:rPr>
          <w:lang w:val="zh_CN" w:bidi="zh_CN"/>
        </w:rPr>
        <w:t>密迦</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罗得</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重要的是请留意，场景一到三发生在迦勒底的吾珥。 哈兰孩子的出生、哈兰的死、拿鹤和密迦的婚嫁，以及亚伯兰和撒莱的婚嫁，都发生在迦勒底的吾珥。 所以，在表演场景一到三时，请确保清楚呈现这些场景发生在迦勒底的吾珥。</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在第一个场景中，请让所有角色出现在一个家中。 他们住在迦勒底的吾珥。 他们正一起做某项活动，也许是一同用餐，这是那个时代全家人常常一起做的日常活动。</w:t>
      </w:r>
    </w:p>
    <w:p>
      <w:pPr/>
      <w:r>
        <w:rPr>
          <w:lang w:val="zh_CN" w:bidi="zh_CN"/>
        </w:rPr>
      </w:r>
      <w:r>
        <w:rPr>
          <w:lang w:val="zh_CN" w:bidi="zh_CN"/>
        </w:rPr>
        <w:t>在第二个场景中，哈兰躺在地上，他的父亲他拉、他的兄弟们，以及他的孩子们都站在他周围，为他的死哀悼。</w:t>
      </w:r>
    </w:p>
    <w:p>
      <w:pPr/>
      <w:r>
        <w:rPr>
          <w:lang w:val="zh_CN" w:bidi="zh_CN"/>
        </w:rPr>
      </w:r>
      <w:r>
        <w:rPr>
          <w:lang w:val="zh_CN" w:bidi="zh_CN"/>
        </w:rPr>
        <w:t>在第三个场景中，拿鹤和密迦应当以夫妻的关系出场。 亚伯兰和撒莱也应如此。 为了表明亚伯兰和撒莱没有孩子，可以让拿鹤和密迦被他们的孩子簇拥著，而撒莱则在一旁远远地观看。</w:t>
      </w:r>
    </w:p>
    <w:p>
      <w:pPr/>
      <w:r>
        <w:rPr>
          <w:lang w:val="zh_CN" w:bidi="zh_CN"/>
        </w:rPr>
      </w:r>
      <w:r>
        <w:rPr>
          <w:lang w:val="zh_CN" w:bidi="zh_CN"/>
        </w:rPr>
        <w:t>请在这里暂停表演，并问扮演亚伯兰和撒莱的演员："你们感觉如何？" 你可能会听到："我们很悲伤，因为我们没有自己的孩子"，或"也许，神并没有为我们预备伟大的计划。" 请重新开始表演。</w:t>
      </w:r>
    </w:p>
    <w:p>
      <w:pPr/>
      <w:r>
        <w:rPr>
          <w:lang w:val="zh_CN" w:bidi="zh_CN"/>
        </w:rPr>
      </w:r>
      <w:r>
        <w:rPr>
          <w:lang w:val="zh_CN" w:bidi="zh_CN"/>
        </w:rPr>
        <w:t>第四个场景应当呈现两个地方。 首先是在迦勒底的吾珥，他拉、亚伯兰、撒莱和罗得正在从这里出发踏上旅途。 然后，在前进的路上，他们要在哈兰停下来，并决定在那里居住。</w:t>
      </w:r>
    </w:p>
    <w:p>
      <w:pPr/>
      <w:r>
        <w:rPr>
          <w:lang w:val="zh_CN" w:bidi="zh_CN"/>
        </w:rPr>
      </w:r>
      <w:r>
        <w:rPr>
          <w:lang w:val="zh_CN" w:bidi="zh_CN"/>
        </w:rPr>
        <w:t>在第五个场景中，他拉在哈兰衰老去世。 亚伯兰、撒莱和罗得正在为他拉的死哀悼。</w:t>
      </w:r>
    </w:p>
    <w:p>
      <w:pPr/>
      <w:r>
        <w:rPr>
          <w:lang w:val="zh_CN" w:bidi="zh_CN"/>
        </w:rPr>
      </w:r>
      <w:r>
        <w:rPr>
          <w:lang w:val="zh_CN" w:bidi="zh_CN"/>
        </w:rPr>
        <w:t>请在这里暂停表演，并问扮演亚伯兰和撒莱的演员："你们感觉如何？" 你可能会听到这样的话："我们不知道现在该做什么、该去哪里"，或"我在想神想要我们做什么。"</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这个故事是关于他拉的家族，闪的第九代后裔的。 故事讲述了他拉的家族如何透过结婚生子而壮大。故事以他拉的去世作结；此前，他与儿子亚伯兰，亚伯兰的妻子撒莱，以及他的孙子罗得，从迦勒底的吾珥迁往</w:t>
      </w:r>
      <w:r>
        <w:rPr>
          <w:b/>
          <w:lang w:val="zh_CN" w:bidi="zh_CN"/>
        </w:rPr>
        <w:t>迦南</w:t>
      </w:r>
      <w:r>
        <w:rPr>
          <w:lang w:val="zh_CN" w:bidi="zh_CN"/>
        </w:rPr>
        <w:t>地。 迦南地是以挪亚的孙子迦南命名的。 这块土地在后来的故事中很重要，因为这是神应许赐给亚伯兰后裔的土地。 直到申命记为止，这块土地都被视为应许之地；此后，以色列人将这土地称作他们的家乡。</w:t>
      </w:r>
    </w:p>
    <w:p>
      <w:pPr/>
      <w:r>
        <w:rPr>
          <w:lang w:val="zh_CN" w:bidi="zh_CN"/>
        </w:rPr>
      </w:r>
      <w:r>
        <w:rPr>
          <w:lang w:val="zh_CN" w:bidi="zh_CN"/>
        </w:rPr>
        <w:t>请再次展示从吾珥到迦南的路线，中间要标示出哈兰。</w:t>
      </w:r>
    </w:p>
    <w:p>
      <w:pPr/>
      <w:r>
        <w:rPr>
          <w:lang w:val="zh_CN" w:bidi="zh_CN"/>
        </w:rPr>
      </w:r>
      <w:r>
        <w:rPr>
          <w:lang w:val="zh_CN" w:bidi="zh_CN"/>
        </w:rPr>
        <w:t>故事以介绍开始："他拉的</w:t>
      </w:r>
      <w:r>
        <w:rPr>
          <w:b/>
          <w:lang w:val="zh_CN" w:bidi="zh_CN"/>
        </w:rPr>
        <w:t>后代</w:t>
      </w:r>
      <w:r>
        <w:rPr>
          <w:lang w:val="zh_CN" w:bidi="zh_CN"/>
        </w:rPr>
        <w:t>记在下面"。 希伯来文的"世代"这个词，指的是一个人的祖先的故事或记录。 它也被翻译成家谱或历史。 这在创世记中是一个重要的词，它出现了十三次。 一个人的出身血统很重要，因为那是他社会地位、权利和义务的基础。 在这个故事中，家谱讲述了他拉的家族，以及他们如何从迦勒底的吾珥搬到迦南地。 因为这是世代这个词的第七次出现，请确保使用你在前面的家谱中所用的相同词汇来指世代。你可以参阅主词汇表，以获取更多关于</w:t>
      </w:r>
      <w:hyperlink r:id="rId45">
        <w:r>
          <w:rPr>
            <w:lang w:val="zh_CN" w:bidi="zh_CN"/>
          </w:rPr>
          <w:rPr>
            <w:color w:val="0000EE"/>
            <w:u w:val="single"/>
          </w:rPr>
          <w:t>家谱</w:t>
        </w:r>
      </w:hyperlink>
      <w:r>
        <w:rPr>
          <w:lang w:val="zh_CN" w:bidi="zh_CN"/>
        </w:rPr>
        <w:t>和</w:t>
      </w:r>
      <w:hyperlink r:id="rId30">
        <w:r>
          <w:rPr>
            <w:lang w:val="zh_CN" w:bidi="zh_CN"/>
          </w:rPr>
          <w:rPr>
            <w:color w:val="0000EE"/>
            <w:u w:val="single"/>
          </w:rPr>
          <w:t>世代</w:t>
        </w:r>
      </w:hyperlink>
      <w:r>
        <w:rPr>
          <w:lang w:val="zh_CN" w:bidi="zh_CN"/>
        </w:rPr>
        <w:t>的资讯。</w:t>
      </w:r>
    </w:p>
    <w:p>
      <w:pPr/>
      <w:r>
        <w:rPr>
          <w:lang w:val="zh_CN" w:bidi="zh_CN"/>
        </w:rPr>
      </w:r>
      <w:r>
        <w:rPr>
          <w:lang w:val="zh_CN" w:bidi="zh_CN"/>
        </w:rPr>
        <w:t>他拉有三个儿子：亚伯兰、拿鹤和哈兰。 哈兰有自己的孩子。 拿鹤娶了哈兰的女儿密迦，亚伯兰娶了撒莱。 然而，亚伯兰和撒莱没有孩子。 因为撒莱</w:t>
      </w:r>
      <w:r>
        <w:rPr>
          <w:b/>
          <w:lang w:val="zh_CN" w:bidi="zh_CN"/>
        </w:rPr>
        <w:t>不能生育</w:t>
      </w:r>
      <w:r>
        <w:rPr>
          <w:lang w:val="zh_CN" w:bidi="zh_CN"/>
        </w:rPr>
        <w:t>。 不生育指的是一个女人无法怀上孩子。 因为神命令人类要繁衍并遍满全地，所以生育孩子被认为是一个成就神旨意的巨大祝福。 另一方面，无法生育孩子被认为是一种很大的耻辱。 人们认为，不能生育孩子的女性是被神咒诅的。 所以，人们经常以嘲笑和羞辱的方式对待她们。 但在这里提到撒莱不生育，只是因为亚伯兰和撒莱将要在接下来的故事中成为主角。 撒莱无法生育，在接下来的故事中是非常重要的一环。</w:t>
      </w:r>
    </w:p>
    <w:p>
      <w:pPr/>
      <w:r>
        <w:rPr>
          <w:lang w:val="zh_CN" w:bidi="zh_CN"/>
        </w:rPr>
      </w:r>
      <w:r>
        <w:rPr>
          <w:lang w:val="zh_CN" w:bidi="zh_CN"/>
        </w:rPr>
        <w:t>他拉离开迦勒底的吾珥，前往迦南地。 他带著亚伯兰、撒莱和罗得一起走。 但在到达迦南之前，他们先在哈兰停了下来，并最终决定留在那里。他拉二百零五岁时死在了哈兰。</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12:1–9</w:t>
      </w:r>
      <w:r>
        <w:rPr>
          <w:lang w:val="zh_CN" w:bidi="zh_CN"/>
        </w:rPr>
      </w:r>
    </w:p>
    <w:p>
      <w:pPr>
        <w:pStyle w:val="Heading3"/>
      </w:pPr>
      <w:r>
        <w:rPr>
          <w:lang w:val="zh_CN" w:bidi="zh_CN"/>
        </w:rPr>
        <w:t>聆听话语与铭记于心</w:t>
      </w:r>
    </w:p>
    <w:p>
      <w:pPr/>
      <w:r>
        <w:rPr>
          <w:lang w:val="zh_CN" w:bidi="zh_CN"/>
        </w:rPr>
      </w:r>
      <w:r>
        <w:rPr>
          <w:lang w:val="zh_CN" w:bidi="zh_CN"/>
        </w:rPr>
        <w:t>请聆听创世记十二章1至9节的音频，并将它记在心里。 聆听经文三次（如果可能的话，请听三种不同的翻译版本）。然后以小组的形式来讨论以下的问题：</w:t>
      </w:r>
    </w:p>
    <w:p>
      <w:pPr>
        <w:pStyle w:val="ListNumber"/>
        <w:numPr>
          <w:ilvl w:val="0"/>
          <w:numId w:val="3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这个故事是关于神对亚伯兰的呼召和应许，以及亚伯兰从哈兰到迦南的旅程。 这个故事在一些译本中以"现在"这个词开始，这个词表明这是一个新故事。 不过，希伯来文的"现在"这个词表明，这个新故事仍然与前面的故事有关。 在前面的故事中，亚伯兰的父亲他拉带著亚伯兰、亚伯兰的妻子撒莱和罗得，从迦勒底的吾珥前往迦南地。 但在到达迦南之前，他们先在哈兰停了下来，并住在那里。 前面的故事虽然也提到了他拉死在了哈兰，但这只是为了表明他拉不再扮演重要角色。 虽然他拉最终去世了，但这个故事仍然从亚伯兰与他父亲一起住在哈兰开始。</w:t>
      </w:r>
    </w:p>
    <w:p>
      <w:pPr/>
      <w:r>
        <w:rPr>
          <w:lang w:val="zh_CN" w:bidi="zh_CN"/>
        </w:rPr>
      </w:r>
      <w:r>
        <w:rPr>
          <w:lang w:val="zh_CN" w:bidi="zh_CN"/>
        </w:rPr>
        <w:t>请在这里暂停，并展示一张哈兰地貌的图片。</w:t>
      </w:r>
    </w:p>
    <w:p>
      <w:pPr/>
      <w:r>
        <w:rPr>
          <w:lang w:val="zh_CN" w:bidi="zh_CN"/>
        </w:rPr>
      </w:r>
      <w:r>
        <w:rPr>
          <w:lang w:val="zh_CN" w:bidi="zh_CN"/>
        </w:rPr>
        <w:t>在故事的开始，神命令亚伯兰离开他的家。 一个人的家乡，指的是他出生的土地，以及一生大部分时间居住的土地。 这也是一个人为养家而工作的地方。 神也命令亚伯兰离开他的亲族。 当时，家族和亲族往往住得很近。 他们以此互相保护，并保留他们家族的血统。 接著，神又告诉亚伯兰，要离开他"父家"。 家通常由父亲、母亲、他们的孩子和仆人组成。 家中的领袖是家里最年长的男人。 孩子们即使结婚了，也常常住在父亲家中或父亲附近，因为这样才能保有继承权。亚伯兰离开他的家，等于放弃了他的生计。 离开他的亲族，意味著没有人能保护他免受危险。 离开父亲的家，等于放弃了继承权。 换句话说，神在告诉亚伯兰，要放弃他所倚靠的安全保障。 神希望亚伯兰单单信靠祂，跟随祂的引导成就祂的应许。</w:t>
      </w:r>
    </w:p>
    <w:p>
      <w:pPr/>
      <w:r>
        <w:rPr>
          <w:lang w:val="zh_CN" w:bidi="zh_CN"/>
        </w:rPr>
      </w:r>
      <w:r>
        <w:rPr>
          <w:lang w:val="zh_CN" w:bidi="zh_CN"/>
        </w:rPr>
        <w:t>接著，作者用直接引语应许了亚伯兰几件事。 直接引语是一种直接引用说话者原话的表达方式。 在这里，它指的是神对亚伯兰实际应许的话语。首先，神应许要使亚伯兰成为一个大国。 这意味著，神要使亚伯兰拥有无数的后裔，拥有一块土地，并成为一个重要而强大的国家。 其次，神要祝福亚伯兰和他的后裔。 在这些应许中，祝福的概念很重要。 祝福是一个人把恩惠给予另一个人。 在这个故事中，神会保护亚伯兰，赐给他成功，并给他很多财富。 第三，神要使亚伯兰的名为大。 这意味著，神要赐给亚伯兰极大的荣耀，使世上所有的人都知道他对神的信靠。 不仅如此，神也期望亚伯兰成为别人的祝福。 第四，神会根据其他国家如何对待亚伯兰，来决定祂如何对待这些国家。 神会祝福那些祝福亚伯兰的人。 神会咒诅那些伤害亚伯兰的人。 神施行咒诅意味著神会使灾难降在这个人身上。 最后，神应许，世上的万族都要因亚伯兰而得福。 这些应许不仅是给亚伯兰，也是给他的后裔的。</w:t>
      </w:r>
    </w:p>
    <w:p>
      <w:pPr/>
      <w:r>
        <w:rPr>
          <w:lang w:val="zh_CN" w:bidi="zh_CN"/>
        </w:rPr>
      </w:r>
      <w:r>
        <w:rPr>
          <w:lang w:val="zh_CN" w:bidi="zh_CN"/>
        </w:rPr>
        <w:t>请在这里暂停并讨论以下问题：</w:t>
      </w:r>
    </w:p>
    <w:p>
      <w:pPr>
        <w:pStyle w:val="ListNumber"/>
        <w:numPr>
          <w:ilvl w:val="0"/>
          <w:numId w:val="36"/>
        </w:numPr>
        <w:spacing w:line="240" w:lineRule="auto"/>
        <w:ind w:left="720"/>
      </w:pPr>
      <w:r>
        <w:rPr>
          <w:lang w:val="zh_CN" w:bidi="zh_CN"/>
        </w:rPr>
      </w:r>
      <w:r>
        <w:rPr>
          <w:lang w:val="zh_CN" w:bidi="zh_CN"/>
        </w:rPr>
        <w:t>在你们的文化中，一个人如何对另一个人表示恩惠或善意的？ 这种善意包括什么行为？</w:t>
      </w:r>
    </w:p>
    <w:p>
      <w:pPr>
        <w:pStyle w:val="ListNumber"/>
        <w:spacing w:line="240" w:lineRule="auto"/>
        <w:ind w:left="720"/>
      </w:pPr>
      <w:r>
        <w:rPr>
          <w:lang w:val="zh_CN" w:bidi="zh_CN"/>
        </w:rPr>
      </w:r>
      <w:r>
        <w:rPr>
          <w:lang w:val="zh_CN" w:bidi="zh_CN"/>
        </w:rPr>
        <w:t>若一个人将从他人那里得到恩惠，那么他们会期望得到什么？</w:t>
      </w:r>
    </w:p>
    <w:p>
      <w:pPr/>
      <w:r>
        <w:rPr>
          <w:lang w:val="zh_CN" w:bidi="zh_CN"/>
        </w:rPr>
      </w:r>
      <w:r>
        <w:rPr>
          <w:lang w:val="zh_CN" w:bidi="zh_CN"/>
        </w:rPr>
        <w:t>亚伯兰顺服了神。 亚伯兰出哈兰的时候年七十五岁。亚伯兰将他妻子撒莱和姪儿罗得，连他们在哈兰所积蓄的财物、所得的人口都带走了。他们离开哈兰，前往迦南地。 迦南地是以挪亚的孙子迦南命名的。 他们带的财物可能包括羊和牛等牲畜。 这里的人口并不是指他们的孩子，因为撒莱不能生育，她没有孩子。 因此这里的人口可能是指仆人。 仆人就是与主人同在一家中，服事主人一家所需的人。 经文没有写这段旅程有多长，但过了一段时间后，他们到达了迦南。</w:t>
      </w:r>
    </w:p>
    <w:p>
      <w:pPr/>
      <w:r>
        <w:rPr>
          <w:lang w:val="zh_CN" w:bidi="zh_CN"/>
        </w:rPr>
      </w:r>
      <w:r>
        <w:rPr>
          <w:lang w:val="zh_CN" w:bidi="zh_CN"/>
        </w:rPr>
        <w:t>亚伯兰穿过迦南地。 他到了示剑的摩利橡树那里。 摩勒的橡树是一个众所周知的地方。 迦南人的祭司正是在这棵树下教导迦南人敬拜他们的神明。 因此，对迦南人而言，这里是圣洁的地方。 根据这个故事，这棵神圣的树位于一个名叫示剑的城里。 当时，迦南人住在那里。</w:t>
      </w:r>
    </w:p>
    <w:p>
      <w:pPr/>
      <w:r>
        <w:rPr>
          <w:lang w:val="zh_CN" w:bidi="zh_CN"/>
        </w:rPr>
      </w:r>
      <w:r>
        <w:rPr>
          <w:lang w:val="zh_CN" w:bidi="zh_CN"/>
        </w:rPr>
        <w:t>请在这里暂停，并展示一张摩利橡树的图片。 请展示一张示剑城的图片。</w:t>
      </w:r>
    </w:p>
    <w:p>
      <w:pPr/>
      <w:r>
        <w:rPr>
          <w:lang w:val="zh_CN" w:bidi="zh_CN"/>
        </w:rPr>
      </w:r>
      <w:r>
        <w:rPr>
          <w:lang w:val="zh_CN" w:bidi="zh_CN"/>
        </w:rPr>
        <w:t>接著，神就在那里向亚伯兰显现。 经文没有告诉我们神以什么样的形式向亚伯兰显现，但可以肯定的是，神对亚伯兰说了另一个应许。 神说，祂要把"这地"赐给亚伯兰的后裔。 这里的"后裔"指的是亚伯兰的后裔；"这地"指的是迦南地。 这意味著，神要把迦南地赐给亚伯兰的后裔来拥有和居住。 得到这个应许之后，亚伯兰为神筑了一座坛。 坛是用的石头建造的，用于献上仪式性的祭物。</w:t>
      </w:r>
    </w:p>
    <w:p>
      <w:pPr/>
      <w:r>
        <w:rPr>
          <w:lang w:val="zh_CN" w:bidi="zh_CN"/>
        </w:rPr>
      </w:r>
      <w:r>
        <w:rPr>
          <w:lang w:val="zh_CN" w:bidi="zh_CN"/>
        </w:rPr>
        <w:t>请在这里暂停，并展示一张用石头堆成的坛的图片，上面有人正在献上动物作为祭物。</w:t>
      </w:r>
    </w:p>
    <w:p>
      <w:pPr/>
      <w:r>
        <w:rPr>
          <w:lang w:val="zh_CN" w:bidi="zh_CN"/>
        </w:rPr>
      </w:r>
      <w:r>
        <w:rPr>
          <w:lang w:val="zh_CN" w:bidi="zh_CN"/>
        </w:rPr>
        <w:t>虽然经文没有提及，但亚伯兰可能已经向神献过祭，作为对神的回应了。亚伯兰这样作，表明示剑是神的领土。 这就是为什么在后面的故事中，示剑会成为亚伯兰后裔生活中重要事件的发生地。</w:t>
      </w:r>
    </w:p>
    <w:p>
      <w:pPr/>
      <w:r>
        <w:rPr>
          <w:lang w:val="zh_CN" w:bidi="zh_CN"/>
        </w:rPr>
      </w:r>
      <w:r>
        <w:rPr>
          <w:lang w:val="zh_CN" w:bidi="zh_CN"/>
        </w:rPr>
        <w:t>亚伯兰没有留在示剑。 他继续走，在山地搭了一座帐棚，西边是伯特利，东边是艾。</w:t>
      </w:r>
    </w:p>
    <w:p>
      <w:pPr/>
      <w:r>
        <w:rPr>
          <w:lang w:val="zh_CN" w:bidi="zh_CN"/>
        </w:rPr>
      </w:r>
      <w:r>
        <w:rPr>
          <w:lang w:val="zh_CN" w:bidi="zh_CN"/>
        </w:rPr>
        <w:t>请在这里暂停，并展示一张山地的图片，以及一张显示它在伯特利和艾之间位置的地图。</w:t>
      </w:r>
    </w:p>
    <w:p>
      <w:pPr/>
      <w:r>
        <w:rPr>
          <w:lang w:val="zh_CN" w:bidi="zh_CN"/>
        </w:rPr>
      </w:r>
      <w:r>
        <w:rPr>
          <w:lang w:val="zh_CN" w:bidi="zh_CN"/>
        </w:rPr>
        <w:t>帐棚是一种临时住棚，它以编织的布或动物皮制成，以木杆支撑。 因此，它是一个可移动的临时住棚。 这意味著，亚伯兰没有在那里待很久。</w:t>
      </w:r>
    </w:p>
    <w:p>
      <w:pPr/>
      <w:r>
        <w:rPr>
          <w:lang w:val="zh_CN" w:bidi="zh_CN"/>
        </w:rPr>
      </w:r>
      <w:r>
        <w:rPr>
          <w:lang w:val="zh_CN" w:bidi="zh_CN"/>
        </w:rPr>
        <w:t>请在这里暂停，并展示一张帐棚里有人类居住者的图片。</w:t>
      </w:r>
    </w:p>
    <w:p>
      <w:pPr/>
      <w:r>
        <w:rPr>
          <w:lang w:val="zh_CN" w:bidi="zh_CN"/>
        </w:rPr>
      </w:r>
      <w:r>
        <w:rPr>
          <w:lang w:val="zh_CN" w:bidi="zh_CN"/>
        </w:rPr>
        <w:t xml:space="preserve">在那个山地，亚伯兰又一次为神筑了一座坛。 他也求告了神的名。 这意味著，亚伯兰在那里敬拜神。 请留意：这个故事中神使用的名字是耶和华，这是神的个人名字。 </w:t>
      </w:r>
    </w:p>
    <w:p>
      <w:pPr/>
      <w:r>
        <w:rPr>
          <w:lang w:val="zh_CN" w:bidi="zh_CN"/>
        </w:rPr>
      </w:r>
      <w:r>
        <w:rPr>
          <w:lang w:val="zh_CN" w:bidi="zh_CN"/>
        </w:rPr>
        <w:t>过了一段时间，亚伯兰继续前往南地去。 南地的希伯来文意思为干地，指的是迦南南部的沙漠地区。 这个地区大部分是干燥的，因为这里降雨很少。因此，在这里耕种和饲养牲畜，几乎是不可能的。</w:t>
      </w:r>
    </w:p>
    <w:p>
      <w:pPr/>
      <w:r>
        <w:rPr>
          <w:lang w:val="zh_CN" w:bidi="zh_CN"/>
        </w:rPr>
      </w:r>
      <w:r>
        <w:rPr>
          <w:lang w:val="zh_CN" w:bidi="zh_CN"/>
        </w:rPr>
        <w:t>请在这里暂停，并展示一张南地的沙漠图片。</w:t>
      </w:r>
    </w:p>
    <w:p>
      <w:pPr/>
      <w:r>
        <w:rPr>
          <w:lang w:val="zh_CN" w:bidi="zh_CN"/>
        </w:rPr>
      </w:r>
      <w:r>
        <w:rPr>
          <w:lang w:val="zh_CN" w:bidi="zh_CN"/>
        </w:rPr>
        <w:t>亚伯兰的路程是从北到南，经过三个地方：示剑，位于伯特利和艾之间的山地，以及南地。 就这样，亚伯兰确实看到了神要指给他看的那块地。</w:t>
      </w:r>
    </w:p>
    <w:p>
      <w:pPr/>
      <w:r>
        <w:rPr>
          <w:lang w:val="zh_CN" w:bidi="zh_CN"/>
        </w:rPr>
      </w:r>
      <w:r>
        <w:rPr>
          <w:lang w:val="zh_CN" w:bidi="zh_CN"/>
        </w:rPr>
        <w:t>请在这里暂停，并展示亚伯兰、撒莱和罗得所走的路线：从哈兰开始，到示剑，再到伯特利和艾之间的山地，最后到南地。</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神告诉亚伯兰，要离开他的本地、本族和他的父家。 接著，作者用直接引语，说明了神给亚伯兰几个祝福的应许。</w:t>
      </w:r>
    </w:p>
    <w:p>
      <w:pPr/>
      <w:r>
        <w:rPr>
          <w:lang w:val="zh_CN" w:bidi="zh_CN"/>
        </w:rPr>
      </w:r>
      <w:r>
        <w:rPr>
          <w:b/>
          <w:lang w:val="zh_CN" w:bidi="zh_CN"/>
        </w:rPr>
        <w:t>第二个场景：</w:t>
      </w:r>
      <w:r>
        <w:rPr>
          <w:lang w:val="zh_CN" w:bidi="zh_CN"/>
        </w:rPr>
        <w:t>亚伯兰七十五岁时，带著他的妻子撒莱和姪儿罗得离开了哈兰。 他们前往迦南，并到达那里。 他们带著所有的人口和财物一起出发。</w:t>
      </w:r>
    </w:p>
    <w:p>
      <w:pPr/>
      <w:r>
        <w:rPr>
          <w:lang w:val="zh_CN" w:bidi="zh_CN"/>
        </w:rPr>
      </w:r>
      <w:r>
        <w:rPr>
          <w:b/>
          <w:lang w:val="zh_CN" w:bidi="zh_CN"/>
        </w:rPr>
        <w:t>第三个场景：</w:t>
      </w:r>
      <w:r>
        <w:rPr>
          <w:lang w:val="zh_CN" w:bidi="zh_CN"/>
        </w:rPr>
        <w:t>他们到达迦南后，继续向南移动。 他们在一个名叫示剑的城附近停了下来。 神向亚伯兰显现，说要把这地赐给他的后裔。 亚伯兰为神筑了一座坛。</w:t>
      </w:r>
    </w:p>
    <w:p>
      <w:pPr/>
      <w:r>
        <w:rPr>
          <w:lang w:val="zh_CN" w:bidi="zh_CN"/>
        </w:rPr>
      </w:r>
      <w:r>
        <w:rPr>
          <w:lang w:val="zh_CN" w:bidi="zh_CN"/>
        </w:rPr>
        <w:t>第</w:t>
      </w:r>
      <w:r>
        <w:rPr>
          <w:b/>
          <w:lang w:val="zh_CN" w:bidi="zh_CN"/>
        </w:rPr>
        <w:t>四个场景：</w:t>
      </w:r>
      <w:r>
        <w:rPr>
          <w:lang w:val="zh_CN" w:bidi="zh_CN"/>
        </w:rPr>
        <w:t>亚伯兰继续前行，在伯特利和艾之间的山地搭帐棚居住。 亚伯兰也在那里筑了一座坛来敬拜神。</w:t>
      </w:r>
    </w:p>
    <w:p>
      <w:pPr/>
      <w:r>
        <w:rPr>
          <w:lang w:val="zh_CN" w:bidi="zh_CN"/>
        </w:rPr>
      </w:r>
      <w:r>
        <w:rPr>
          <w:b/>
          <w:lang w:val="zh_CN" w:bidi="zh_CN"/>
        </w:rPr>
        <w:t>第五个场景：</w:t>
      </w:r>
      <w:r>
        <w:rPr>
          <w:lang w:val="zh_CN" w:bidi="zh_CN"/>
        </w:rPr>
        <w:t>亚伯兰继续前往南地。</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亚伯兰的仆人</w:t>
      </w:r>
    </w:p>
    <w:p>
      <w:pPr>
        <w:pStyle w:val="ListBullet"/>
        <w:spacing w:line="240" w:lineRule="auto"/>
        <w:ind w:left="720"/>
      </w:pPr>
      <w:r>
        <w:rPr>
          <w:lang w:val="zh_CN" w:bidi="zh_CN"/>
        </w:rPr>
      </w:r>
      <w:r>
        <w:rPr>
          <w:lang w:val="zh_CN" w:bidi="zh_CN"/>
        </w:rPr>
        <w:t>迦南人</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在第一个场景中，我们不知道神是怎么对亚伯兰说话的。 我们同样也不清楚，神对亚伯兰说话时，亚伯兰正在做什么。 相对确定的是，亚伯兰那时仍与他的父亲他拉一起住在哈兰。</w:t>
      </w:r>
    </w:p>
    <w:p>
      <w:pPr/>
      <w:r>
        <w:rPr>
          <w:lang w:val="zh_CN" w:bidi="zh_CN"/>
        </w:rPr>
      </w:r>
      <w:r>
        <w:rPr>
          <w:lang w:val="zh_CN" w:bidi="zh_CN"/>
        </w:rPr>
        <w:t>请在这里暂停，并展示一张哈兰地貌的图片。</w:t>
      </w:r>
    </w:p>
    <w:p>
      <w:pPr/>
      <w:r>
        <w:rPr>
          <w:lang w:val="zh_CN" w:bidi="zh_CN"/>
        </w:rPr>
      </w:r>
      <w:r>
        <w:rPr>
          <w:lang w:val="zh_CN" w:bidi="zh_CN"/>
        </w:rPr>
        <w:t>神对亚伯兰说话时，亚伯兰可能是在自己的帐棚里，在异象中看到并听到神。 这也是后面的故事中，神再次对亚伯兰说祂的应许时可能的场景。 当神对亚伯兰说，要离开三个地方。 神按著地方的的大小顺序来吩咐亚伯兰。 首先，神说亚伯兰需要离开他的本地。 这是神提到的三个地方中面积最大的。 接下来，神说亚伯兰需要离开他的亲族。 这指的是所有家族成员所居住的土地。 请留意，在那个时期，同一家族往往住在一起。 最后，神说，亚伯兰需要离开他父亲的家。 这指的是他父亲和兄弟们住的那部分地。 这是三个地方中最小的一块。</w:t>
      </w:r>
    </w:p>
    <w:p>
      <w:pPr/>
      <w:r>
        <w:rPr>
          <w:lang w:val="zh_CN" w:bidi="zh_CN"/>
        </w:rPr>
      </w:r>
      <w:r>
        <w:rPr>
          <w:lang w:val="zh_CN" w:bidi="zh_CN"/>
        </w:rPr>
        <w:t>神呼召亚伯兰离开，与神应许赐福有关。 在神应许的开头使用的希伯来文词语表示，如果亚伯兰顺服神，那么神应许的祝福就会成就。 神说，祂要使亚伯兰成为一个大国，祂要祝福亚伯兰。 神还说，祂要使亚伯兰的名为大，这样亚伯兰就会成为别人的祝福。 神也说，神会祝福那些祝福亚伯兰的人，咒诅那些伤害亚伯兰的人。 然后，神要透过亚伯兰祝福各国。 每个应许都与相同的希伯来文词语相连。 这意味著，神是一次性说出这些应许的。 亚伯兰听到神的应许时，可以表演出非常惊讶的样子。</w:t>
      </w:r>
    </w:p>
    <w:p>
      <w:pPr/>
      <w:r>
        <w:rPr>
          <w:lang w:val="zh_CN" w:bidi="zh_CN"/>
        </w:rPr>
      </w:r>
      <w:r>
        <w:rPr>
          <w:lang w:val="zh_CN" w:bidi="zh_CN"/>
        </w:rPr>
        <w:t>第二至第五个场景将展示亚伯兰的旅行。 重要的是要表明，虽然经文没有提到撒莱和罗得，但他们一路上都与亚伯兰同行。展示这些人在每个场景中的位置也同样重要。</w:t>
      </w:r>
    </w:p>
    <w:p>
      <w:pPr/>
      <w:r>
        <w:rPr>
          <w:lang w:val="zh_CN" w:bidi="zh_CN"/>
        </w:rPr>
      </w:r>
      <w:r>
        <w:rPr>
          <w:lang w:val="zh_CN" w:bidi="zh_CN"/>
        </w:rPr>
        <w:t>在第二个场景中，亚伯兰七十五岁，看起来年纪较大。 亚伯兰与撒莱和罗得一起前往迦南，并到达那里。 他们会带著所有财物，比如羊和牛，以及仆人一起出发。</w:t>
      </w:r>
    </w:p>
    <w:p>
      <w:pPr/>
      <w:r>
        <w:rPr>
          <w:lang w:val="zh_CN" w:bidi="zh_CN"/>
        </w:rPr>
      </w:r>
      <w:r>
        <w:rPr>
          <w:lang w:val="zh_CN" w:bidi="zh_CN"/>
        </w:rPr>
        <w:t>在第三个场景中，亚伯兰继续前行，发现到处都是迦南人。然后，他到达示剑的摩利橡树前。</w:t>
      </w:r>
    </w:p>
    <w:p>
      <w:pPr/>
      <w:r>
        <w:rPr>
          <w:lang w:val="zh_CN" w:bidi="zh_CN"/>
        </w:rPr>
      </w:r>
      <w:r>
        <w:rPr>
          <w:lang w:val="zh_CN" w:bidi="zh_CN"/>
        </w:rPr>
        <w:t xml:space="preserve">请在这里暂停，并展示一张摩利橡树的图片。 </w:t>
      </w:r>
    </w:p>
    <w:p>
      <w:pPr/>
      <w:r>
        <w:rPr>
          <w:lang w:val="zh_CN" w:bidi="zh_CN"/>
        </w:rPr>
      </w:r>
      <w:r>
        <w:rPr>
          <w:lang w:val="zh_CN" w:bidi="zh_CN"/>
        </w:rPr>
        <w:t>神向亚伯兰显现，应许要把迦南地赐给亚伯兰的后裔。 在这里，神可能以人形出现，亚伯兰会认出祂是神。 在这之后，亚伯兰要收集石头，并为神筑一座坛。</w:t>
      </w:r>
    </w:p>
    <w:p>
      <w:pPr/>
      <w:r>
        <w:rPr>
          <w:lang w:val="zh_CN" w:bidi="zh_CN"/>
        </w:rPr>
      </w:r>
      <w:r>
        <w:rPr>
          <w:lang w:val="zh_CN" w:bidi="zh_CN"/>
        </w:rPr>
        <w:t>请在这里暂停，并展示一张用石头堆成的坛的图片，上面有人正在献上动物作为祭物。</w:t>
      </w:r>
    </w:p>
    <w:p>
      <w:pPr/>
      <w:r>
        <w:rPr>
          <w:lang w:val="zh_CN" w:bidi="zh_CN"/>
        </w:rPr>
      </w:r>
      <w:r>
        <w:rPr>
          <w:lang w:val="zh_CN" w:bidi="zh_CN"/>
        </w:rPr>
        <w:t>在第四个场景中，过了一段时间后，亚伯兰再次出发，到达伯特利和艾之间的山地。 伯特利应该位于西边，艾位于东边，也就是亚伯兰扎营的地方。</w:t>
      </w:r>
    </w:p>
    <w:p>
      <w:pPr/>
      <w:r>
        <w:rPr>
          <w:lang w:val="zh_CN" w:bidi="zh_CN"/>
        </w:rPr>
      </w:r>
      <w:r>
        <w:rPr>
          <w:lang w:val="zh_CN" w:bidi="zh_CN"/>
        </w:rPr>
        <w:t>请在这里暂停，并展示一张山地的图片，以及一张显示它在伯特利和艾之间位置的地图。重要的是要表明这个地方有几座山丘。 亚伯兰将在其中一个山丘上搭帐棚。</w:t>
      </w:r>
    </w:p>
    <w:p>
      <w:pPr/>
      <w:r>
        <w:rPr>
          <w:lang w:val="zh_CN" w:bidi="zh_CN"/>
        </w:rPr>
      </w:r>
      <w:r>
        <w:rPr>
          <w:lang w:val="zh_CN" w:bidi="zh_CN"/>
        </w:rPr>
        <w:t>请在这里暂停，并展示一张帐棚里有人住的图片。 亚伯兰将再次收集石头，为神筑一座坛，并在那里敬拜神。</w:t>
      </w:r>
    </w:p>
    <w:p>
      <w:pPr/>
      <w:r>
        <w:rPr>
          <w:lang w:val="zh_CN" w:bidi="zh_CN"/>
        </w:rPr>
      </w:r>
      <w:r>
        <w:rPr>
          <w:lang w:val="zh_CN" w:bidi="zh_CN"/>
        </w:rPr>
        <w:t>在第五个场景中，一段时间后，亚伯兰再次前往南地。 南地应该被视为一个沙漠地区。</w:t>
      </w:r>
    </w:p>
    <w:p>
      <w:pPr/>
      <w:r>
        <w:rPr>
          <w:lang w:val="zh_CN" w:bidi="zh_CN"/>
        </w:rPr>
      </w:r>
      <w:r>
        <w:rPr>
          <w:lang w:val="zh_CN" w:bidi="zh_CN"/>
        </w:rPr>
        <w:t>请在这里暂停，并展示一张南地的沙漠图片。</w:t>
      </w:r>
    </w:p>
    <w:p>
      <w:pPr/>
      <w:r>
        <w:rPr>
          <w:lang w:val="zh_CN" w:bidi="zh_CN"/>
        </w:rPr>
      </w:r>
      <w:r>
        <w:rPr>
          <w:lang w:val="zh_CN" w:bidi="zh_CN"/>
        </w:rPr>
        <w:t>请在这里暂停，并展示亚伯兰、撒莱和罗得所走的路线：从哈兰开始，到示剑，再到伯特利和艾之间的山地，最后到南地。</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亚伯兰的仆人</w:t>
      </w:r>
    </w:p>
    <w:p>
      <w:pPr>
        <w:pStyle w:val="ListBullet"/>
        <w:spacing w:line="240" w:lineRule="auto"/>
        <w:ind w:left="720"/>
      </w:pPr>
      <w:r>
        <w:rPr>
          <w:lang w:val="zh_CN" w:bidi="zh_CN"/>
        </w:rPr>
      </w:r>
      <w:r>
        <w:rPr>
          <w:lang w:val="zh_CN" w:bidi="zh_CN"/>
        </w:rPr>
        <w:t>迦南人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目前尚不清楚从一个场景变为另一个场景之间经过了多久。 但请确保表明，从一个场景转换到另一个场景不是立刻发生的。 每个场景之前都有一段不明确的时间间隔。</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在第一个场景中，亚伯兰可能是在他的帐棚里。 扮演神的演员可以把他叫到外面，然后给亚伯兰指示和应许。 神指示亚伯兰离开他的本地、本族和父家，到神要展示给他看的地方去。 然后，神说祂要使亚伯兰成为一个大国。 神也应许祝福亚伯兰，使他的名为大。 最后，神说，祂会祝福那些祝福亚伯兰的人，咒诅那些伤害亚伯兰的人。 神要透过亚伯兰祝福世界各国。 请确保使用直接引语，来表达神对亚伯兰的应许。</w:t>
      </w:r>
    </w:p>
    <w:p>
      <w:pPr/>
      <w:r>
        <w:rPr>
          <w:lang w:val="zh_CN" w:bidi="zh_CN"/>
        </w:rPr>
      </w:r>
      <w:r>
        <w:rPr>
          <w:lang w:val="zh_CN" w:bidi="zh_CN"/>
        </w:rPr>
        <w:t>请在这里暂停表演，并问扮演神的演员："你感觉如何？" 你可能会听到这样的话："我对亚伯兰和他的家人有伟大的计划"或"我喜悦亚伯兰。 所以，我要祝福他，并透过他和他的家族成就我的旨意。" 与此同时，请问扮演亚伯兰的演员："你感觉如何？" 你可能会听到这样的话："这并不容易，但我相信神会看顾我们，祂会成就祂的应许"或"神一定有祂的旨意，所以我会顺服祂。" 请问扮演撒莱的演员："你感觉如何？" 你可能会听到这样的话："我并不完全明白亚伯兰在做什么，但我会顺服我的丈夫"或"离开我的家人让我非常难过，但亚伯兰非常兴奋，所以这一定是从神而来的奇妙的事！" 请重新开始表演。</w:t>
      </w:r>
    </w:p>
    <w:p>
      <w:pPr/>
      <w:r>
        <w:rPr>
          <w:lang w:val="zh_CN" w:bidi="zh_CN"/>
        </w:rPr>
      </w:r>
      <w:r>
        <w:rPr>
          <w:lang w:val="zh_CN" w:bidi="zh_CN"/>
        </w:rPr>
        <w:t>第二至第五个场景将展示亚伯兰的旅行。 重要的是要表明，虽然经文没有提到撒莱和罗得，但他们一路上都与亚伯兰同行。展示这些人在每个场景中的位置也同样重要。</w:t>
      </w:r>
    </w:p>
    <w:p>
      <w:pPr/>
      <w:r>
        <w:rPr>
          <w:lang w:val="zh_CN" w:bidi="zh_CN"/>
        </w:rPr>
      </w:r>
      <w:r>
        <w:rPr>
          <w:lang w:val="zh_CN" w:bidi="zh_CN"/>
        </w:rPr>
        <w:t>在第二个场景中，请扮演亚伯兰、撒莱和罗得的演员从一个地方到另一个地方，代表从哈兰到迦南的旅程。 他们应该带一些东西来作为自己的财产，并且需要一些人来扮演仆人。 请确保表演出他们已经到达迦南。</w:t>
      </w:r>
    </w:p>
    <w:p>
      <w:pPr/>
      <w:r>
        <w:rPr>
          <w:lang w:val="zh_CN" w:bidi="zh_CN"/>
        </w:rPr>
      </w:r>
      <w:r>
        <w:rPr>
          <w:lang w:val="zh_CN" w:bidi="zh_CN"/>
        </w:rPr>
        <w:t>在第三个场景中，亚伯兰和他的团队应当继续前行，直到到达示剑的摩利橡树。 一些人可以扮演迦南人走过他们，或者亚伯兰可以在他们走过时说："这些人一定是迦南人"。 他们会到达示剑。 神会再次显现，并应许把这地赐给亚伯兰的后裔。 然后，亚伯兰会收集一些石头，堆起来筑成一座坛。</w:t>
      </w:r>
    </w:p>
    <w:p>
      <w:pPr/>
      <w:r>
        <w:rPr>
          <w:lang w:val="zh_CN" w:bidi="zh_CN"/>
        </w:rPr>
      </w:r>
      <w:r>
        <w:rPr>
          <w:lang w:val="zh_CN" w:bidi="zh_CN"/>
        </w:rPr>
        <w:t>请在这里暂停表演，并问扮演亚伯兰的演员："你感觉如何？" 你可能会听到这样的话："如果神应许把这地赐给我的后裔，那意味著即使我的妻子不能生育，神也会赐给我们自己的儿子！" 或"为这个奇妙的应许赞美神！" 请重新开始表演。</w:t>
      </w:r>
    </w:p>
    <w:p>
      <w:pPr/>
      <w:r>
        <w:rPr>
          <w:lang w:val="zh_CN" w:bidi="zh_CN"/>
        </w:rPr>
      </w:r>
      <w:r>
        <w:rPr>
          <w:lang w:val="zh_CN" w:bidi="zh_CN"/>
        </w:rPr>
        <w:t>在第四个场景中，亚伯兰和他的家人将继续向南移动，直到到达伯特利和艾之间的山地。 请确保在西边标出伯特利，在东边标出艾。 亚伯兰将在那里搭帐棚，住上一段时间。 他也会在那里筑一座坛，敬拜神。</w:t>
      </w:r>
    </w:p>
    <w:p>
      <w:pPr/>
      <w:r>
        <w:rPr>
          <w:lang w:val="zh_CN" w:bidi="zh_CN"/>
        </w:rPr>
      </w:r>
      <w:r>
        <w:rPr>
          <w:lang w:val="zh_CN" w:bidi="zh_CN"/>
        </w:rPr>
        <w:t>请在这里暂停表演，并问扮演亚伯兰的演员："你感觉如何？" 你可能会听到这样的话："我要因神的应许敬拜祂！" 或"神真的值得我们敬拜！" 请重新开始表演。</w:t>
      </w:r>
    </w:p>
    <w:p>
      <w:pPr/>
      <w:r>
        <w:rPr>
          <w:lang w:val="zh_CN" w:bidi="zh_CN"/>
        </w:rPr>
      </w:r>
      <w:r>
        <w:rPr>
          <w:lang w:val="zh_CN" w:bidi="zh_CN"/>
        </w:rPr>
        <w:t>在第五个场景中，亚伯兰和他的家人前往南地。 请确保把南地展示为沙漠。 亚伯兰和他的家人可以说一些话来形容那个地方的炎热。</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这个故事是关于神对亚伯兰的呼召和应许，以及亚伯兰从哈兰到迦南的旅程。 那时，亚伯兰仍然与他的父亲他拉住在哈兰。 亚伯兰顺服了神，离开哈兰前往</w:t>
      </w:r>
      <w:r>
        <w:rPr>
          <w:b/>
          <w:lang w:val="zh_CN" w:bidi="zh_CN"/>
        </w:rPr>
        <w:t>迦南</w:t>
      </w:r>
      <w:r>
        <w:rPr>
          <w:lang w:val="zh_CN" w:bidi="zh_CN"/>
        </w:rPr>
        <w:t>。 迦南地是以挪亚的孙子迦南命名的。 这块土地很重要，因为这是神应许赐给亚伯兰后裔的土地。 直到申命记为止，这块土地被视为应许之地；此后，以色列人将这土地称作他们的家乡。你可以参阅主词汇表，以了解更多关于</w:t>
      </w:r>
      <w:hyperlink r:id="rId46">
        <w:r>
          <w:rPr>
            <w:lang w:val="zh_CN" w:bidi="zh_CN"/>
          </w:rPr>
          <w:rPr>
            <w:color w:val="0000EE"/>
            <w:u w:val="single"/>
          </w:rPr>
          <w:t>迦南</w:t>
        </w:r>
      </w:hyperlink>
      <w:r>
        <w:rPr>
          <w:lang w:val="zh_CN" w:bidi="zh_CN"/>
        </w:rPr>
        <w:t xml:space="preserve">的资讯。 </w:t>
      </w:r>
    </w:p>
    <w:p>
      <w:pPr/>
      <w:r>
        <w:rPr>
          <w:lang w:val="zh_CN" w:bidi="zh_CN"/>
        </w:rPr>
      </w:r>
      <w:r>
        <w:rPr>
          <w:lang w:val="zh_CN" w:bidi="zh_CN"/>
        </w:rPr>
        <w:t>首先，神呼召亚伯兰离开他的</w:t>
      </w:r>
      <w:r>
        <w:rPr>
          <w:b/>
          <w:lang w:val="zh_CN" w:bidi="zh_CN"/>
        </w:rPr>
        <w:t>国</w:t>
      </w:r>
      <w:r>
        <w:rPr>
          <w:lang w:val="zh_CN" w:bidi="zh_CN"/>
        </w:rPr>
        <w:t>。 国这个词指的是由一群人统治的地方或领土。 你可以参阅主词汇表，了解更多关于</w:t>
      </w:r>
      <w:hyperlink r:id="rId44">
        <w:r>
          <w:rPr>
            <w:lang w:val="zh_CN" w:bidi="zh_CN"/>
          </w:rPr>
          <w:rPr>
            <w:color w:val="0000EE"/>
            <w:u w:val="single"/>
          </w:rPr>
          <w:t>国</w:t>
        </w:r>
      </w:hyperlink>
      <w:r>
        <w:rPr>
          <w:lang w:val="zh_CN" w:bidi="zh_CN"/>
        </w:rPr>
        <w:t>的资讯。 接下来，神吩咐亚伯兰离开他的亲族和父家。 这样一来，亚伯兰就必须离开一切能保障他生命安全的事物。 然而，神应许要</w:t>
      </w:r>
      <w:r>
        <w:rPr>
          <w:b/>
          <w:lang w:val="zh_CN" w:bidi="zh_CN"/>
        </w:rPr>
        <w:t>祝福</w:t>
      </w:r>
      <w:r>
        <w:rPr>
          <w:lang w:val="zh_CN" w:bidi="zh_CN"/>
        </w:rPr>
        <w:t>亚伯兰。 祝福是一个人把恩惠给予另一个人。 在圣经中，神是一切祝福的源头。 神祝福一个人，意味著祂喜悦这个人。 因此，祂应许要赐给这个人孩子、成功、保护，甚至财富。 在这个故事中，神所应许的祝福包括赐给亚伯兰后裔，并使其成为一个大国。 这也包括赐给亚伯兰极大的尊荣。 神也会祝福那些祝福亚伯兰的人。 因此，亚伯兰将成为别人的祝福，世界上的万族也要因他而蒙福。 神的祝福也包括保护亚伯兰，神会</w:t>
      </w:r>
      <w:r>
        <w:rPr>
          <w:b/>
          <w:lang w:val="zh_CN" w:bidi="zh_CN"/>
        </w:rPr>
        <w:t>咒诅</w:t>
      </w:r>
      <w:r>
        <w:rPr>
          <w:lang w:val="zh_CN" w:bidi="zh_CN"/>
        </w:rPr>
        <w:t>那些伤害亚伯兰的人。 咒诅是指一个人希望不幸或灾祸临到他人。 在圣经中，当神咒诅一个人时，意味著神不喜悦这个人。 所以，祂透过咒诅来惩罚他们。 神的咒诅可能包括不能生育、疾病、军事上的失败和被掳。 若要了解更多关于</w:t>
      </w:r>
      <w:hyperlink r:id="rId16">
        <w:r>
          <w:rPr>
            <w:lang w:val="zh_CN" w:bidi="zh_CN"/>
          </w:rPr>
          <w:rPr>
            <w:color w:val="0000EE"/>
            <w:u w:val="single"/>
          </w:rPr>
          <w:t>祝福</w:t>
        </w:r>
      </w:hyperlink>
      <w:r>
        <w:rPr>
          <w:lang w:val="zh_CN" w:bidi="zh_CN"/>
        </w:rPr>
        <w:t>与</w:t>
      </w:r>
      <w:hyperlink r:id="rId24">
        <w:r>
          <w:rPr>
            <w:lang w:val="zh_CN" w:bidi="zh_CN"/>
          </w:rPr>
          <w:rPr>
            <w:color w:val="0000EE"/>
            <w:u w:val="single"/>
          </w:rPr>
          <w:t>咒诅</w:t>
        </w:r>
      </w:hyperlink>
      <w:r>
        <w:rPr>
          <w:lang w:val="zh_CN" w:bidi="zh_CN"/>
        </w:rPr>
        <w:t xml:space="preserve">这两个词的资讯，你可以参阅主词汇表。 </w:t>
      </w:r>
    </w:p>
    <w:p>
      <w:pPr/>
      <w:r>
        <w:rPr>
          <w:lang w:val="zh_CN" w:bidi="zh_CN"/>
        </w:rPr>
      </w:r>
      <w:r>
        <w:rPr>
          <w:lang w:val="zh_CN" w:bidi="zh_CN"/>
        </w:rPr>
        <w:t>当他们到达迦南时，他们看到了住在那地的迦南人。 他们继续向南移动，直到到达</w:t>
      </w:r>
      <w:r>
        <w:rPr>
          <w:b/>
          <w:lang w:val="zh_CN" w:bidi="zh_CN"/>
        </w:rPr>
        <w:t>摩利橡树</w:t>
      </w:r>
      <w:r>
        <w:rPr>
          <w:lang w:val="zh_CN" w:bidi="zh_CN"/>
        </w:rPr>
        <w:t>。 摩利橡树是一个众所皆知的教导和敬拜的场所。 这是迦南人的祭司教导迦南人敬拜他们的神明的地方。 他们也在那里敬拜他们的神。 因此，摩利橡树对迦南人而言，是个圣洁的地方。 神将在这里再次向亚伯兰显现。</w:t>
      </w:r>
    </w:p>
    <w:p>
      <w:pPr/>
      <w:r>
        <w:rPr>
          <w:lang w:val="zh_CN" w:bidi="zh_CN"/>
        </w:rPr>
      </w:r>
      <w:r>
        <w:rPr>
          <w:lang w:val="zh_CN" w:bidi="zh_CN"/>
        </w:rPr>
        <w:t>请在这里暂停，并再次展示摩利橡树的图片。</w:t>
      </w:r>
    </w:p>
    <w:p>
      <w:pPr/>
      <w:r>
        <w:rPr>
          <w:lang w:val="zh_CN" w:bidi="zh_CN"/>
        </w:rPr>
      </w:r>
      <w:r>
        <w:rPr>
          <w:lang w:val="zh_CN" w:bidi="zh_CN"/>
        </w:rPr>
        <w:t>当神显现时，神应许亚伯兰的</w:t>
      </w:r>
      <w:r>
        <w:rPr>
          <w:b/>
          <w:lang w:val="zh_CN" w:bidi="zh_CN"/>
        </w:rPr>
        <w:t>后裔</w:t>
      </w:r>
      <w:r>
        <w:rPr>
          <w:lang w:val="zh_CN" w:bidi="zh_CN"/>
        </w:rPr>
        <w:t>将要得著迦南地并居住在此。 在这里，后裔指的是子孙或后代。 亚伯兰在那里为神筑了一座</w:t>
      </w:r>
      <w:r>
        <w:rPr>
          <w:b/>
          <w:lang w:val="zh_CN" w:bidi="zh_CN"/>
        </w:rPr>
        <w:t>坛</w:t>
      </w:r>
      <w:r>
        <w:rPr>
          <w:lang w:val="zh_CN" w:bidi="zh_CN"/>
        </w:rPr>
        <w:t>。 坛是用石头建造的，可以把物品或动物放在上面。 它常用于献祭仪式。若要了解更多关于</w:t>
      </w:r>
      <w:hyperlink r:id="rId39">
        <w:r>
          <w:rPr>
            <w:lang w:val="zh_CN" w:bidi="zh_CN"/>
          </w:rPr>
          <w:rPr>
            <w:color w:val="0000EE"/>
            <w:u w:val="single"/>
          </w:rPr>
          <w:t>坛</w:t>
        </w:r>
      </w:hyperlink>
      <w:r>
        <w:rPr>
          <w:lang w:val="zh_CN" w:bidi="zh_CN"/>
        </w:rPr>
        <w:t xml:space="preserve">这个词的资讯，你可以参阅主词汇表。 </w:t>
      </w:r>
    </w:p>
    <w:p>
      <w:pPr/>
      <w:r>
        <w:rPr>
          <w:lang w:val="zh_CN" w:bidi="zh_CN"/>
        </w:rPr>
      </w:r>
      <w:r>
        <w:rPr>
          <w:lang w:val="zh_CN" w:bidi="zh_CN"/>
        </w:rPr>
        <w:t>请在这里暂停，并再次展示坛的图片。</w:t>
      </w:r>
    </w:p>
    <w:p>
      <w:pPr/>
      <w:r>
        <w:rPr>
          <w:lang w:val="zh_CN" w:bidi="zh_CN"/>
        </w:rPr>
      </w:r>
      <w:r>
        <w:rPr>
          <w:lang w:val="zh_CN" w:bidi="zh_CN"/>
        </w:rPr>
        <w:t>过了一段时间，亚伯兰继续他的旅程。 他在山地支搭</w:t>
      </w:r>
      <w:r>
        <w:rPr>
          <w:b/>
          <w:lang w:val="zh_CN" w:bidi="zh_CN"/>
        </w:rPr>
        <w:t>帐棚</w:t>
      </w:r>
      <w:r>
        <w:rPr>
          <w:lang w:val="zh_CN" w:bidi="zh_CN"/>
        </w:rPr>
        <w:t>，西边是伯特利，东边是艾城。 帐篷是一种用编织的布或动物皮制成的临时住棚。 支搭帐棚是指一个人用木杆把布料支撑起来，好能容纳一些人在里面。 亚伯兰在那山地也筑了一座坛，并且</w:t>
      </w:r>
      <w:r>
        <w:rPr>
          <w:b/>
          <w:lang w:val="zh_CN" w:bidi="zh_CN"/>
        </w:rPr>
        <w:t>求告神的名</w:t>
      </w:r>
      <w:r>
        <w:rPr>
          <w:lang w:val="zh_CN" w:bidi="zh_CN"/>
        </w:rPr>
        <w:t>。 求告神的名是表达"敬拜"的另一种方式。 这表示亚伯兰在那个地方敬拜神。 请留意：这个故事中神使用的名字是</w:t>
      </w:r>
      <w:r>
        <w:rPr>
          <w:b/>
          <w:lang w:val="zh_CN" w:bidi="zh_CN"/>
        </w:rPr>
        <w:t>耶和华</w:t>
      </w:r>
      <w:r>
        <w:rPr>
          <w:lang w:val="zh_CN" w:bidi="zh_CN"/>
        </w:rPr>
        <w:t>，这是神的个人名字。 你的小组应该使用你在其它故事中所用的相同方式来翻译这个名字。并且请留意，主词汇表中有</w:t>
      </w:r>
      <w:hyperlink r:id="rId22">
        <w:r>
          <w:rPr>
            <w:lang w:val="zh_CN" w:bidi="zh_CN"/>
          </w:rPr>
          <w:rPr>
            <w:color w:val="0000EE"/>
            <w:u w:val="single"/>
          </w:rPr>
          <w:t>耶和华</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12:10–20</w:t>
      </w:r>
      <w:r>
        <w:rPr>
          <w:lang w:val="zh_CN" w:bidi="zh_CN"/>
        </w:rPr>
      </w:r>
    </w:p>
    <w:p>
      <w:pPr>
        <w:pStyle w:val="Heading3"/>
      </w:pPr>
      <w:r>
        <w:rPr>
          <w:lang w:val="zh_CN" w:bidi="zh_CN"/>
        </w:rPr>
        <w:t>聆听话语与铭记于心</w:t>
      </w:r>
    </w:p>
    <w:p>
      <w:pPr/>
      <w:r>
        <w:rPr>
          <w:lang w:val="zh_CN" w:bidi="zh_CN"/>
        </w:rPr>
      </w:r>
      <w:r>
        <w:rPr>
          <w:lang w:val="zh_CN" w:bidi="zh_CN"/>
        </w:rPr>
        <w:t>请聆听创世记十二章10至20节的音频，并将它记在心里。 聆听经文三次（如果可能的话，请听三种不同的翻译版本）。然后以小组的形式来讨论以下的问题：</w:t>
      </w:r>
    </w:p>
    <w:p>
      <w:pPr>
        <w:pStyle w:val="ListNumber"/>
        <w:numPr>
          <w:ilvl w:val="0"/>
          <w:numId w:val="3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这个故事是关于亚伯兰前往埃及的旅程的。 前面的故事讲述了神如何呼召亚伯兰离开哈兰前往迦南。 神的呼召伴随著祂的应许——神祝福亚伯兰和他的后裔。 亚伯兰顺服神，去了迦南。 他把撒莱和罗得，以及他们所拥有的一切财物和仆人都带走了。 他们穿过那地前往迦南的南部，到达一个叫做南地的沙漠地区。 在这个故事中，亚伯兰正往埃及去。 这是由于迦南地的饥荒引起的。 虽然经文没有提到亚伯兰的家人，但撒莱、罗得、他们的仆人以及他们所有的财产都将一路同行。</w:t>
      </w:r>
    </w:p>
    <w:p>
      <w:pPr/>
      <w:r>
        <w:rPr>
          <w:lang w:val="zh_CN" w:bidi="zh_CN"/>
        </w:rPr>
      </w:r>
      <w:r>
        <w:rPr>
          <w:lang w:val="zh_CN" w:bidi="zh_CN"/>
        </w:rPr>
        <w:t xml:space="preserve">故事以"现在"开始，这表明这是一个新的故事。 这个词之后跟随著重要资讯，这些资讯会使促使故事向前发展。经文说："那地遭遇饥荒。" 饥荒意味著长时间没有足够的食物供应。 所导致的结果便是人们因饥饿而生病，甚至死亡。 这里提到的地指的是迦南地。 据说因为迦南的饥荒非常严重，没有东西可吃，所以亚伯兰便去了埃及，打算在那里住一段时间。 埃及是在迦南南面的一个国家。 </w:t>
      </w:r>
    </w:p>
    <w:p>
      <w:pPr/>
      <w:r>
        <w:rPr>
          <w:lang w:val="zh_CN" w:bidi="zh_CN"/>
        </w:rPr>
      </w:r>
      <w:r>
        <w:rPr>
          <w:lang w:val="zh_CN" w:bidi="zh_CN"/>
        </w:rPr>
        <w:t>请在这里暂停，并展示从迦南到埃及的路线。 埃及因有河流而拥有肥沃的土地。 河流为土壤提供了足够的水，使种植作物、农耕和牧养牲畜成为可能。</w:t>
      </w:r>
    </w:p>
    <w:p>
      <w:pPr/>
      <w:r>
        <w:rPr>
          <w:lang w:val="zh_CN" w:bidi="zh_CN"/>
        </w:rPr>
      </w:r>
      <w:r>
        <w:rPr>
          <w:lang w:val="zh_CN" w:bidi="zh_CN"/>
        </w:rPr>
        <w:t>亚伯兰和他的家人到达埃及之前，亚伯兰曾对他的妻子撒莱说话。 然后亚伯兰说，他知道撒莱是一个美丽的女人。 在这里，亚伯兰的意思是他知道埃及人会认为撒莱很有吸引力。 亚伯兰还说，如果埃及人意识到美丽的撒莱是他的妻子，埃及人会杀他，但会让撒莱活著。 虽然不清楚为什么亚伯兰认为这事会发生在他身上。 但很明显，他真的在担心自己的性命。 因此，亚伯兰说，撒莱应该告诉埃及人，她只是亚伯兰的妹子。 事实上，撒莱的确是亚伯兰的妹子，因为撒莱比亚伯兰小十岁。 他们的父亲都是他拉，但母亲不同。 在这里，亚伯兰希望埃及人相信，撒莱不是他的妻子，只是他的妹子。 亚伯兰相信，如果埃及人认为他是撒莱的兄弟，他们为了讨撒莱欢心，埃及人必定会善待他，让他平安地在埃及生活。</w:t>
      </w:r>
    </w:p>
    <w:p>
      <w:pPr/>
      <w:r>
        <w:rPr>
          <w:lang w:val="zh_CN" w:bidi="zh_CN"/>
        </w:rPr>
      </w:r>
      <w:r>
        <w:rPr>
          <w:lang w:val="zh_CN" w:bidi="zh_CN"/>
        </w:rPr>
        <w:t>一段时间后，亚伯兰和他的家人到了埃及。 亚伯兰来到埃及后，埃及人的确认为撒莱是一个非常美丽的女人。 正如亚伯兰所说，埃及人认为撒莱非常有吸引力。 法老的臣宰也见了撒莱。 法老不是一个名字，而是对埃及王的称呼。 "法老的臣宰"或"法老的官长"指的是在法老手下服事的领袖。 法老的臣宰在法老面前赞美撒莱。 赞美在整个圣经中是一个重要的词语。 它的意思是透过高度赞扬来尊荣某人。在这个故事中，法老的臣宰向法老报告撒莱的美丽。 因此，法老命令他的臣宰把撒莱带到他面前。 法老的宫是法老和他的家人所居住的地方。</w:t>
      </w:r>
    </w:p>
    <w:p>
      <w:pPr/>
      <w:r>
        <w:rPr>
          <w:lang w:val="zh_CN" w:bidi="zh_CN"/>
        </w:rPr>
      </w:r>
      <w:r>
        <w:rPr>
          <w:lang w:val="zh_CN" w:bidi="zh_CN"/>
        </w:rPr>
        <w:t>请在这里暂停，并展示一张古代法老宫殿的图片。</w:t>
      </w:r>
    </w:p>
    <w:p>
      <w:pPr/>
      <w:r>
        <w:rPr>
          <w:lang w:val="zh_CN" w:bidi="zh_CN"/>
        </w:rPr>
      </w:r>
      <w:r>
        <w:rPr>
          <w:lang w:val="zh_CN" w:bidi="zh_CN"/>
        </w:rPr>
        <w:t>这意味著在听说撒莱的美丽后，法老想娶撒莱为妻。因此，法老的臣宰把撒莱带到法老的宫里，法老娶了撒莱。 法老认为亚伯兰是撒莱的兄弟，因此他对亚伯兰十分友好，以此来讨撒莱的欢心。 亚伯兰也因此得到了羊、牛、公驴、骆驼，以及男女仆人。</w:t>
      </w:r>
    </w:p>
    <w:p>
      <w:pPr/>
      <w:r>
        <w:rPr>
          <w:lang w:val="zh_CN" w:bidi="zh_CN"/>
        </w:rPr>
      </w:r>
      <w:r>
        <w:rPr>
          <w:lang w:val="zh_CN" w:bidi="zh_CN"/>
        </w:rPr>
        <w:t xml:space="preserve">请在这里暂停，并展示一张羊、牛、公驴和骆驼的图片。 仆人就是与主人同在一家中，服事主人一家所需的人。 仆人可以是男性或女性。 </w:t>
      </w:r>
    </w:p>
    <w:p>
      <w:pPr/>
      <w:r>
        <w:rPr>
          <w:lang w:val="zh_CN" w:bidi="zh_CN"/>
        </w:rPr>
      </w:r>
      <w:r>
        <w:rPr>
          <w:lang w:val="zh_CN" w:bidi="zh_CN"/>
        </w:rPr>
        <w:t>但神因为亚伯兰的妻子撒莱，就用大灾惩罚法老和他的家人。 大灾是一个统称，可以指疾病，也可以指灾难。 因此，我们不清楚法老和他的家人遭受了什么惩罚。然而可以肯定的是，神之所以会惩罚法老，是因为法老娶了亚伯兰的妻子。 请在这里回想前面的故事，神曾应许祂会用咒诅的方式惩罚那些伤害亚伯兰的人。 因此，神在这里用大灾咒诅法老，以惩罚他和他的家人，因为他娶了亚伯兰的妻子。 尽管撒莱当时算是法老的家人，但这个故事表明，撒莱并没有被大灾折磨。 虽然经文没有提到，但撒莱很可能就是那个告诉法老，去请亚伯兰解释，为何大灾会发生在他们身上的人。 因此，法老召唤了亚伯兰。 也就是说，法老命令他的人把亚伯兰带到他面前。 亚伯兰去见了法老。 法老可能曾要求亚伯兰解释这场大灾。 作为回应，亚伯兰可能最终向法老承认，撒莱是他的妻子，而神是在惩罚法老和他的家人，因为法老娶了自己的妻子。 然后，法老问亚伯兰："你这向我做的是什么事呢？ 为什么没有告诉我她是你的妻子？ 为什么说："她是我的妹子"，以至我把她娶来要作我的妻子？" 这些问题是修辞性问句。 修辞性问句是用来表达观点，而不是为了得到答案。 法老用这些问题来表达他被亚伯兰欺骗的愤怒。 因此，法老这里的意思是："你不应该这样对我。 你不应该告诉我她是你的妹子。 你应该告诉我，她是你的妻子。"</w:t>
      </w:r>
    </w:p>
    <w:p>
      <w:pPr/>
      <w:r>
        <w:rPr>
          <w:lang w:val="zh_CN" w:bidi="zh_CN"/>
        </w:rPr>
      </w:r>
      <w:r>
        <w:rPr>
          <w:lang w:val="zh_CN" w:bidi="zh_CN"/>
        </w:rPr>
        <w:t>请在这里暂停并讨论以下问题：</w:t>
      </w:r>
    </w:p>
    <w:p>
      <w:pPr>
        <w:pStyle w:val="ListNumber"/>
        <w:numPr>
          <w:ilvl w:val="0"/>
          <w:numId w:val="38"/>
        </w:numPr>
        <w:spacing w:line="240" w:lineRule="auto"/>
        <w:ind w:left="720"/>
      </w:pPr>
      <w:r>
        <w:rPr>
          <w:lang w:val="zh_CN" w:bidi="zh_CN"/>
        </w:rPr>
      </w:r>
      <w:r>
        <w:rPr>
          <w:lang w:val="zh_CN" w:bidi="zh_CN"/>
        </w:rPr>
        <w:t>在你们的文化中，当一个地位较低的人冒犯了一个地位较高的人，那么地位较高的人会如何斥责冒犯他的人？</w:t>
      </w:r>
    </w:p>
    <w:p>
      <w:pPr>
        <w:pStyle w:val="ListNumber"/>
        <w:spacing w:line="240" w:lineRule="auto"/>
        <w:ind w:left="720"/>
      </w:pPr>
      <w:r>
        <w:rPr>
          <w:lang w:val="zh_CN" w:bidi="zh_CN"/>
        </w:rPr>
      </w:r>
      <w:r>
        <w:rPr>
          <w:lang w:val="zh_CN" w:bidi="zh_CN"/>
        </w:rPr>
        <w:t>在你们的语言中，如何翻译法老提出的修辞性问题才最为理想？</w:t>
      </w:r>
    </w:p>
    <w:p>
      <w:pPr/>
      <w:r>
        <w:rPr>
          <w:lang w:val="zh_CN" w:bidi="zh_CN"/>
        </w:rPr>
      </w:r>
      <w:r>
        <w:rPr>
          <w:lang w:val="zh_CN" w:bidi="zh_CN"/>
        </w:rPr>
        <w:t>法老用这句话结束了他的话："现在你的妻子在这里，可以带她走吧。"法老结束这句话的方式表明他很愤怒，因为亚伯兰欺骗了他。 于是，法老把撒莱归还给来亚伯兰，这表明法老对亚伯兰说话时，撒莱也在附近。 不仅如此，法老还认为亚伯兰和他的家人应该离开埃及。于是法老还命令他的人确保亚伯兰和他的家人离开了埃及。</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亚伯兰从迦南去了埃及。</w:t>
      </w:r>
    </w:p>
    <w:p>
      <w:pPr/>
      <w:r>
        <w:rPr>
          <w:lang w:val="zh_CN" w:bidi="zh_CN"/>
        </w:rPr>
      </w:r>
      <w:r>
        <w:rPr>
          <w:b/>
          <w:lang w:val="zh_CN" w:bidi="zh_CN"/>
        </w:rPr>
        <w:t>第二个场景：</w:t>
      </w:r>
      <w:r>
        <w:rPr>
          <w:lang w:val="zh_CN" w:bidi="zh_CN"/>
        </w:rPr>
        <w:t>亚伯兰即将进入埃及时，他嘱咐撒莱，要向埃及人隐瞒两人之间的真实关系。 因为撒莱很漂亮，亚伯兰害怕如果埃及人知道撒莱是他的妻子，他们可能会计划杀他。 因此，亚伯兰说，撒莱应该告诉埃及人，她只是亚伯兰的妹子。 亚伯兰说这话，是为了不被埃及人杀害，好让他平安地在埃及生活。</w:t>
      </w:r>
    </w:p>
    <w:p>
      <w:pPr/>
      <w:r>
        <w:rPr>
          <w:lang w:val="zh_CN" w:bidi="zh_CN"/>
        </w:rPr>
      </w:r>
      <w:r>
        <w:rPr>
          <w:b/>
          <w:lang w:val="zh_CN" w:bidi="zh_CN"/>
        </w:rPr>
        <w:t>第三个场景：</w:t>
      </w:r>
      <w:r>
        <w:rPr>
          <w:lang w:val="zh_CN" w:bidi="zh_CN"/>
        </w:rPr>
        <w:t>亚伯兰进入埃及后，埃及人的确认为撒莱非常美丽。 法老的臣宰也看到了撒莱的美丽。 他们在法老面前赞美她，并将撒莱带到法老的宫里，成为法老的妻子。 法老认为撒莱是亚伯兰的妹子，因此把牲畜和仆人作为礼物送给亚伯兰。</w:t>
      </w:r>
    </w:p>
    <w:p>
      <w:pPr/>
      <w:r>
        <w:rPr>
          <w:lang w:val="zh_CN" w:bidi="zh_CN"/>
        </w:rPr>
      </w:r>
      <w:r>
        <w:rPr>
          <w:b/>
          <w:lang w:val="zh_CN" w:bidi="zh_CN"/>
        </w:rPr>
        <w:t>第四个场景：</w:t>
      </w:r>
      <w:r>
        <w:rPr>
          <w:lang w:val="zh_CN" w:bidi="zh_CN"/>
        </w:rPr>
        <w:t>神会降大灾惩罚法老和他的家人。 这是因为法老娶了亚伯兰的妻子撒莱。 法老意识到这点，就命令他的人把亚伯兰带到了他面前。 当亚伯兰来到法老面前时，法老问了他一些修辞性问题，以表达他对亚伯兰欺骗他的愤怒。 法老决定把撒莱归还给亚伯兰，并让他们离开埃及。</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埃及人</w:t>
      </w:r>
    </w:p>
    <w:p>
      <w:pPr>
        <w:pStyle w:val="ListBullet"/>
        <w:spacing w:line="240" w:lineRule="auto"/>
        <w:ind w:left="720"/>
      </w:pPr>
      <w:r>
        <w:rPr>
          <w:lang w:val="zh_CN" w:bidi="zh_CN"/>
        </w:rPr>
      </w:r>
      <w:r>
        <w:rPr>
          <w:lang w:val="zh_CN" w:bidi="zh_CN"/>
        </w:rPr>
        <w:t>法老</w:t>
      </w:r>
    </w:p>
    <w:p>
      <w:pPr>
        <w:pStyle w:val="ListBullet"/>
        <w:spacing w:line="240" w:lineRule="auto"/>
        <w:ind w:left="720"/>
      </w:pPr>
      <w:r>
        <w:rPr>
          <w:lang w:val="zh_CN" w:bidi="zh_CN"/>
        </w:rPr>
      </w:r>
      <w:r>
        <w:rPr>
          <w:lang w:val="zh_CN" w:bidi="zh_CN"/>
        </w:rPr>
        <w:t>法老的臣宰</w:t>
      </w:r>
    </w:p>
    <w:p>
      <w:pPr>
        <w:pStyle w:val="ListBullet"/>
        <w:spacing w:line="240" w:lineRule="auto"/>
        <w:ind w:left="720"/>
      </w:pPr>
      <w:r>
        <w:rPr>
          <w:lang w:val="zh_CN" w:bidi="zh_CN"/>
        </w:rPr>
      </w:r>
      <w:r>
        <w:rPr>
          <w:lang w:val="zh_CN" w:bidi="zh_CN"/>
        </w:rPr>
        <w:t>法老的手下</w:t>
      </w:r>
    </w:p>
    <w:p>
      <w:pPr>
        <w:pStyle w:val="ListBullet"/>
        <w:spacing w:line="240" w:lineRule="auto"/>
        <w:ind w:left="720"/>
      </w:pPr>
      <w:r>
        <w:rPr>
          <w:lang w:val="zh_CN" w:bidi="zh_CN"/>
        </w:rPr>
      </w:r>
      <w:r>
        <w:rPr>
          <w:lang w:val="zh_CN" w:bidi="zh_CN"/>
        </w:rPr>
        <w:t>亚伯兰的新仆人</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重要的是请留意，虽然故事中没有提到，但亚伯兰的家人和亚伯兰一起去了埃及。 家人包括撒莱、罗得，他们在哈兰得到的仆人，以及他所有的财产，其中可能包括牛、羊等牲畜。 亚伯兰和撒莱已经老了。 亚伯兰从哈兰前往迦南时，已经七十五岁。 正如后面揭示的那样，撒莱比亚伯兰小十岁。</w:t>
      </w:r>
    </w:p>
    <w:p>
      <w:pPr/>
      <w:r>
        <w:rPr>
          <w:lang w:val="zh_CN" w:bidi="zh_CN"/>
        </w:rPr>
      </w:r>
      <w:r>
        <w:rPr>
          <w:lang w:val="zh_CN" w:bidi="zh_CN"/>
        </w:rPr>
        <w:t>在第一个场景中，亚伯兰和他的家人将从迦南向南前往埃及。</w:t>
      </w:r>
    </w:p>
    <w:p>
      <w:pPr/>
      <w:r>
        <w:rPr>
          <w:lang w:val="zh_CN" w:bidi="zh_CN"/>
        </w:rPr>
      </w:r>
      <w:r>
        <w:rPr>
          <w:lang w:val="zh_CN" w:bidi="zh_CN"/>
        </w:rPr>
        <w:t>请在这里暂停，并展示从迦南到埃及的路线图。</w:t>
      </w:r>
    </w:p>
    <w:p>
      <w:pPr/>
      <w:r>
        <w:rPr>
          <w:lang w:val="zh_CN" w:bidi="zh_CN"/>
        </w:rPr>
      </w:r>
      <w:r>
        <w:rPr>
          <w:lang w:val="zh_CN" w:bidi="zh_CN"/>
        </w:rPr>
        <w:t>在第二个场景中，亚伯兰和他的家人即将进入埃及，亚伯兰会对撒莱说话。 在希伯来文中，亚伯兰的话是以一个常用来引出重要讲话的表达开始的。 它的效果是引起听众的注意，使听众仔细聆听。</w:t>
      </w:r>
    </w:p>
    <w:p>
      <w:pPr/>
      <w:r>
        <w:rPr>
          <w:lang w:val="zh_CN" w:bidi="zh_CN"/>
        </w:rPr>
      </w:r>
      <w:r>
        <w:rPr>
          <w:lang w:val="zh_CN" w:bidi="zh_CN"/>
        </w:rPr>
        <w:t>请在这里暂停，并讨论这个问题：在你们的文化中，如果一个人希望别人仔细聆听他的话，通常会如何开始演讲？ 思考这件事，可能会帮助你选择最佳方式来翻译这个希伯来文词语。</w:t>
      </w:r>
    </w:p>
    <w:p>
      <w:pPr/>
      <w:r>
        <w:rPr>
          <w:lang w:val="zh_CN" w:bidi="zh_CN"/>
        </w:rPr>
      </w:r>
      <w:r>
        <w:rPr>
          <w:lang w:val="zh_CN" w:bidi="zh_CN"/>
        </w:rPr>
        <w:t>当亚伯兰提到撒莱的美貌时，可以将亚伯兰描绘为对撒莱心生赞赏。</w:t>
      </w:r>
    </w:p>
    <w:p>
      <w:pPr/>
      <w:r>
        <w:rPr>
          <w:lang w:val="zh_CN" w:bidi="zh_CN"/>
        </w:rPr>
      </w:r>
      <w:r>
        <w:rPr>
          <w:lang w:val="zh_CN" w:bidi="zh_CN"/>
        </w:rPr>
        <w:t>讨论在你们的文化中，丈夫如何对妻子表示欣赏，可能会有所帮助。</w:t>
      </w:r>
    </w:p>
    <w:p>
      <w:pPr/>
      <w:r>
        <w:rPr>
          <w:lang w:val="zh_CN" w:bidi="zh_CN"/>
        </w:rPr>
      </w:r>
      <w:r>
        <w:rPr>
          <w:lang w:val="zh_CN" w:bidi="zh_CN"/>
        </w:rPr>
        <w:t>亚伯兰指示撒莱如何欺骗埃及人时，他的表情和语气会发生改变。 为了保护自己的性命，亚伯兰让撒莱告诉埃及人她只是亚伯兰的妹子，这样埃及人就不会杀了他，而是为了撒莱的缘故，好好待他。撒莱会默默地听亚伯兰说话。</w:t>
      </w:r>
    </w:p>
    <w:p>
      <w:pPr/>
      <w:r>
        <w:rPr>
          <w:lang w:val="zh_CN" w:bidi="zh_CN"/>
        </w:rPr>
      </w:r>
      <w:r>
        <w:rPr>
          <w:lang w:val="zh_CN" w:bidi="zh_CN"/>
        </w:rPr>
        <w:t>在第三个场景中，亚伯兰和他的家人进入埃及。 他们在埃及走动时，埃及人对撒莱的美丽感到惊叹。 法老的臣宰也看到了撒莱的美貌。 重要的是表现出埃及人和法老的臣宰欣赏撒莱美貌的表情。 然后，法老的臣宰会向法老报告撒莱的美貌，以及她到达埃及的事。 然后，法老会命令他的臣宰把撒莱带到他的宫里，好使他娶撒莱为妻。</w:t>
      </w:r>
    </w:p>
    <w:p>
      <w:pPr/>
      <w:r>
        <w:rPr>
          <w:lang w:val="zh_CN" w:bidi="zh_CN"/>
        </w:rPr>
      </w:r>
      <w:r>
        <w:rPr>
          <w:lang w:val="zh_CN" w:bidi="zh_CN"/>
        </w:rPr>
        <w:t>请在这里暂停，并展示一张古代法老宫殿的图片。</w:t>
      </w:r>
    </w:p>
    <w:p>
      <w:pPr/>
      <w:r>
        <w:rPr>
          <w:lang w:val="zh_CN" w:bidi="zh_CN"/>
        </w:rPr>
      </w:r>
      <w:r>
        <w:rPr>
          <w:lang w:val="zh_CN" w:bidi="zh_CN"/>
        </w:rPr>
        <w:t>法老见到撒莱时，可能会问她亚伯兰与她的关系。 撒莱可能回答法老，她只是亚伯兰的妹子。 法老认为撒莱未婚，就娶了撒莱为妻。 然后，法老会把牲畜和仆人作为礼物送给亚伯兰，作为对他的新妻子的示好。</w:t>
      </w:r>
    </w:p>
    <w:p>
      <w:pPr/>
      <w:r>
        <w:rPr>
          <w:lang w:val="zh_CN" w:bidi="zh_CN"/>
        </w:rPr>
      </w:r>
      <w:r>
        <w:rPr>
          <w:lang w:val="zh_CN" w:bidi="zh_CN"/>
        </w:rPr>
        <w:t>请在这里暂停，并展示一张羊、牛、公驴和骆驼的图片。 如果你的文化中没有经文中提到的部分或全部动物，那么讨论在这个场景中可以使用哪些动物来替代，可能会有所帮助。</w:t>
      </w:r>
    </w:p>
    <w:p>
      <w:pPr/>
      <w:r>
        <w:rPr>
          <w:lang w:val="zh_CN" w:bidi="zh_CN"/>
        </w:rPr>
      </w:r>
      <w:r>
        <w:rPr>
          <w:lang w:val="zh_CN" w:bidi="zh_CN"/>
        </w:rPr>
        <w:t>亚伯兰在这个场景中一直保持沉默。</w:t>
      </w:r>
    </w:p>
    <w:p>
      <w:pPr/>
      <w:r>
        <w:rPr>
          <w:lang w:val="zh_CN" w:bidi="zh_CN"/>
        </w:rPr>
      </w:r>
      <w:r>
        <w:rPr>
          <w:lang w:val="zh_CN" w:bidi="zh_CN"/>
        </w:rPr>
        <w:t>在第四个场景中，神会降大灾击打法老和他的家人。 神虽然在这里没有说话，但可以看作祂透过说话或做动作，导致法老和他的家人突然病倒。 虽然撒莱当时是法老的家人，但撒莱可能没有受到大灾的折磨。 因此，可以表演出撒莱对法老说请亚伯兰解释神的惩罚。 于是法老命令他的人把亚伯兰带到他面前。 亚伯兰来后，可以表演成向法老解释真理的人。 法老搞清楚事情原委之后，法老会问亚伯兰一些修辞性问题，或一些不期望得到回答的问题。 重要的是表明，法老对亚伯兰说话时，他很愤怒。 然后，法老决定把撒莱归还给亚伯兰，并命令他们离开埃及。 法老还命令他的人确保亚伯兰立即带著他的家人和所有财产离开埃及。</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埃及人</w:t>
      </w:r>
    </w:p>
    <w:p>
      <w:pPr>
        <w:pStyle w:val="ListBullet"/>
        <w:spacing w:line="240" w:lineRule="auto"/>
        <w:ind w:left="720"/>
      </w:pPr>
      <w:r>
        <w:rPr>
          <w:lang w:val="zh_CN" w:bidi="zh_CN"/>
        </w:rPr>
      </w:r>
      <w:r>
        <w:rPr>
          <w:lang w:val="zh_CN" w:bidi="zh_CN"/>
        </w:rPr>
        <w:t>法老</w:t>
      </w:r>
    </w:p>
    <w:p>
      <w:pPr>
        <w:pStyle w:val="ListBullet"/>
        <w:spacing w:line="240" w:lineRule="auto"/>
        <w:ind w:left="720"/>
      </w:pPr>
      <w:r>
        <w:rPr>
          <w:lang w:val="zh_CN" w:bidi="zh_CN"/>
        </w:rPr>
      </w:r>
      <w:r>
        <w:rPr>
          <w:lang w:val="zh_CN" w:bidi="zh_CN"/>
        </w:rPr>
        <w:t>法老的臣宰</w:t>
      </w:r>
    </w:p>
    <w:p>
      <w:pPr>
        <w:pStyle w:val="ListBullet"/>
        <w:spacing w:line="240" w:lineRule="auto"/>
        <w:ind w:left="720"/>
      </w:pPr>
      <w:r>
        <w:rPr>
          <w:lang w:val="zh_CN" w:bidi="zh_CN"/>
        </w:rPr>
      </w:r>
      <w:r>
        <w:rPr>
          <w:lang w:val="zh_CN" w:bidi="zh_CN"/>
        </w:rPr>
        <w:t>法老的手下</w:t>
      </w:r>
    </w:p>
    <w:p>
      <w:pPr>
        <w:pStyle w:val="ListBullet"/>
        <w:spacing w:line="240" w:lineRule="auto"/>
        <w:ind w:left="720"/>
      </w:pPr>
      <w:r>
        <w:rPr>
          <w:lang w:val="zh_CN" w:bidi="zh_CN"/>
        </w:rPr>
      </w:r>
      <w:r>
        <w:rPr>
          <w:lang w:val="zh_CN" w:bidi="zh_CN"/>
        </w:rPr>
        <w:t>亚伯兰的新仆人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 xml:space="preserve">重要的是请留意，虽然故事中没有提到，但亚伯兰的家人和亚伯兰一起去了埃及。 家人包括撒莱、罗得，他们在哈兰得到的仆人，以及他所有的财产，其中可能包括牛、羊等牲畜。 亚伯兰和撒莱已经老了。 </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在第一个场景中，请小组表演出亚伯兰和他的家人带著他们所有的财物和仆人前往埃及。 当亚伯兰和他的家人走向埃及时：</w:t>
      </w:r>
    </w:p>
    <w:p>
      <w:pPr/>
      <w:r>
        <w:rPr>
          <w:lang w:val="zh_CN" w:bidi="zh_CN"/>
        </w:rPr>
      </w:r>
      <w:r>
        <w:rPr>
          <w:lang w:val="zh_CN" w:bidi="zh_CN"/>
        </w:rPr>
        <w:t>请在这里暂停表演。 请问扮演亚伯兰的演员："你感觉如何？" 你可能会听到这样的话："我很担心我的家人，因为我们还没有吃饭，我们没有任何东西可吃。"或者："我希望我们能在埃及找到栖身之所。"请重新开始表演。</w:t>
      </w:r>
    </w:p>
    <w:p>
      <w:pPr/>
      <w:r>
        <w:rPr>
          <w:lang w:val="zh_CN" w:bidi="zh_CN"/>
        </w:rPr>
      </w:r>
      <w:r>
        <w:rPr>
          <w:lang w:val="zh_CN" w:bidi="zh_CN"/>
        </w:rPr>
        <w:t>在第二个场景中，他们到达埃及之前，亚伯兰会对撒莱说话。 亚伯兰对撒莱说话时，请确保使用直接引语。 请留意亚伯兰在谈论撒莱的美貌时，以及他因担心自己有生命危险而嘱咐撒莱时，表情会有所变化。 亚伯兰和他的家人离埃及越来越近，亚伯兰开始对他的妻子撒莱说话。</w:t>
      </w:r>
    </w:p>
    <w:p>
      <w:pPr/>
      <w:r>
        <w:rPr>
          <w:lang w:val="zh_CN" w:bidi="zh_CN"/>
        </w:rPr>
      </w:r>
      <w:r>
        <w:rPr>
          <w:lang w:val="zh_CN" w:bidi="zh_CN"/>
        </w:rPr>
        <w:t>请在这里暂停表演。 请问扮演亚伯兰的演员："你感觉如何？" 你可能会听到这样的话："我很幸运，能有一个美丽的妻子，但我也担心，如果埃及人发现撒莱是我的妻子，他们可能会杀了我。"或"当埃及人看到我和我美丽的妻子同行时，我可能会处于危险之中。" 请重新开始表演。</w:t>
      </w:r>
    </w:p>
    <w:p>
      <w:pPr/>
      <w:r>
        <w:rPr>
          <w:lang w:val="zh_CN" w:bidi="zh_CN"/>
        </w:rPr>
      </w:r>
      <w:r>
        <w:rPr>
          <w:lang w:val="zh_CN" w:bidi="zh_CN"/>
        </w:rPr>
        <w:t>在第三个场景中，亚伯兰和他的家人会到达埃及。 当他们在埃及走动时，埃及人和法老的臣宰会注意到撒莱的美貌。 法老的臣宰会向法老报告撒莱的美貌，法老会命令他们把撒莱带到他面前。 当法老的臣宰把撒莱带到法老面前时，</w:t>
      </w:r>
    </w:p>
    <w:p>
      <w:pPr/>
      <w:r>
        <w:rPr>
          <w:lang w:val="zh_CN" w:bidi="zh_CN"/>
        </w:rPr>
      </w:r>
      <w:r>
        <w:rPr>
          <w:lang w:val="zh_CN" w:bidi="zh_CN"/>
        </w:rPr>
        <w:t>请在这里暂停表演。 请问扮演撒莱的演员："你感觉如何？" 你可能会听到这样的话："我得告诉法老，我只是亚伯兰的妹子。 如果不这样做，法老可能会杀了亚伯兰"或"我担心我的丈夫亚伯兰。 我应该请求法老为我而恩待他。" 请重新开始表演。</w:t>
      </w:r>
    </w:p>
    <w:p>
      <w:pPr/>
      <w:r>
        <w:rPr>
          <w:lang w:val="zh_CN" w:bidi="zh_CN"/>
        </w:rPr>
      </w:r>
      <w:r>
        <w:rPr>
          <w:lang w:val="zh_CN" w:bidi="zh_CN"/>
        </w:rPr>
        <w:t>然后法老会娶撒莱为妻，并把礼物送给亚伯兰。 如果没有动物来表演这个场景，你可以使用任何可能代表动物的物件。 这些事发生时，亚伯兰应当保持沉默。</w:t>
      </w:r>
    </w:p>
    <w:p>
      <w:pPr/>
      <w:r>
        <w:rPr>
          <w:lang w:val="zh_CN" w:bidi="zh_CN"/>
        </w:rPr>
      </w:r>
      <w:r>
        <w:rPr>
          <w:lang w:val="zh_CN" w:bidi="zh_CN"/>
        </w:rPr>
        <w:t>在第四个场景中，神会用大灾惩罚法老和他的家人，除了撒莱之外。 撒莱告诉法老，可以请亚伯兰解释神的审判。 然后，法老会命令他的人把亚伯兰带到他面前。 亚伯兰到达后，法老会要求他解释神的审判，亚伯兰会把撒莱是他妻子的真相告诉法老。</w:t>
      </w:r>
    </w:p>
    <w:p>
      <w:pPr/>
      <w:r>
        <w:rPr>
          <w:lang w:val="zh_CN" w:bidi="zh_CN"/>
        </w:rPr>
      </w:r>
      <w:r>
        <w:rPr>
          <w:lang w:val="zh_CN" w:bidi="zh_CN"/>
        </w:rPr>
        <w:t>请在这里暂停表演。 请问扮演法老的演员："你感觉如何？" 你可能会听到这样的话："我很难过，我这么友善地对待他，他竟然欺骗我"或"亚伯兰的神因为我娶了亚伯兰的妻子而惩罚了我。 我应该把撒莱还给他，并要求他们离开。" 请重新开始表演。</w:t>
      </w:r>
    </w:p>
    <w:p>
      <w:pPr/>
      <w:r>
        <w:rPr>
          <w:lang w:val="zh_CN" w:bidi="zh_CN"/>
        </w:rPr>
      </w:r>
      <w:r>
        <w:rPr>
          <w:lang w:val="zh_CN" w:bidi="zh_CN"/>
        </w:rPr>
        <w:t>此时，法老会问亚伯兰一些修辞性问题。 与亚伯兰说话时，请确保使用法老的修辞性问题和他的命令。 请确保表演出法老对亚伯兰欺骗很愤怒。然后，他会把撒莱归还给亚伯兰，并命令他们离开埃及。 法老也会命令他的人确保亚伯兰的家人立即离开埃及。</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这个故事是关于亚伯兰从迦南到埃及的旅程，以及他们在埃及的生活。 故事一开始交代，迦南地遭遇了一场严重的</w:t>
      </w:r>
      <w:r>
        <w:rPr>
          <w:b/>
          <w:lang w:val="zh_CN" w:bidi="zh_CN"/>
        </w:rPr>
        <w:t>饥荒</w:t>
      </w:r>
      <w:r>
        <w:rPr>
          <w:lang w:val="zh_CN" w:bidi="zh_CN"/>
        </w:rPr>
        <w:t>。 当粮食供应在长时间内不足以供所有人使用时，就会发生饥荒。所导致的结果便是人们因饥饿而生病，甚至死亡。 因为这场严重的饥荒，亚伯兰决定带著他的家人下到</w:t>
      </w:r>
      <w:r>
        <w:rPr>
          <w:b/>
          <w:lang w:val="zh_CN" w:bidi="zh_CN"/>
        </w:rPr>
        <w:t>埃及</w:t>
      </w:r>
      <w:r>
        <w:rPr>
          <w:lang w:val="zh_CN" w:bidi="zh_CN"/>
        </w:rPr>
        <w:t>去。 埃及是在迦南以南的一个国家。 在整卷创世记中，每当主要人物处于危险时，埃及都将成为他们的避难所。 但在创世记之后，埃及所扮演的角色就不再相同，因为那里将成为亚伯兰后裔被奴役的地方。 埃及将成为被掳和奴役的象征。 不过在这个故事中，埃及是一个避难所。 亚伯兰认为，埃及土地肥沃，他们或许能在埃及找到粮食。 这就是他决定去埃及的原因。</w:t>
      </w:r>
    </w:p>
    <w:p>
      <w:pPr/>
      <w:r>
        <w:rPr>
          <w:lang w:val="zh_CN" w:bidi="zh_CN"/>
        </w:rPr>
      </w:r>
      <w:r>
        <w:rPr>
          <w:lang w:val="zh_CN" w:bidi="zh_CN"/>
        </w:rPr>
        <w:t>当他们快要到达埃及时，亚伯兰对他的妻子撒莱说话。 亚伯兰说，撒莱是一个</w:t>
      </w:r>
      <w:r>
        <w:rPr>
          <w:b/>
          <w:lang w:val="zh_CN" w:bidi="zh_CN"/>
        </w:rPr>
        <w:t>美丽</w:t>
      </w:r>
      <w:r>
        <w:rPr>
          <w:lang w:val="zh_CN" w:bidi="zh_CN"/>
        </w:rPr>
        <w:t>的女人。 "美丽"这个词的意思是，这个人具有吸引力的外表。 它也可以用来描述一个人有良好品格。 亚伯兰担心自己的性命，就警告撒莱说，如果埃及人发现撒莱是他的妻子，他们会杀死他，放过撒莱。 因此，亚伯兰告诉撒莱，要欺骗埃及人，说她只是亚伯兰的妹妹。 亚伯兰以为这样一来，埃及人就会善待他，让他平安地在埃及生活。</w:t>
      </w:r>
    </w:p>
    <w:p>
      <w:pPr/>
      <w:r>
        <w:rPr>
          <w:lang w:val="zh_CN" w:bidi="zh_CN"/>
        </w:rPr>
      </w:r>
      <w:r>
        <w:rPr>
          <w:lang w:val="zh_CN" w:bidi="zh_CN"/>
        </w:rPr>
        <w:t>他们到达埃及后，埃及人和</w:t>
      </w:r>
      <w:r>
        <w:rPr>
          <w:b/>
          <w:lang w:val="zh_CN" w:bidi="zh_CN"/>
        </w:rPr>
        <w:t>法老</w:t>
      </w:r>
      <w:r>
        <w:rPr>
          <w:lang w:val="zh_CN" w:bidi="zh_CN"/>
        </w:rPr>
        <w:t>的臣宰的确认为撒莱非常美丽。 法老指的是埃及王，法老的臣宰或官长，指的是在他手下服事的领袖。 你可以参阅主词汇表，以了解更多关于</w:t>
      </w:r>
      <w:hyperlink r:id="rId47">
        <w:r>
          <w:rPr>
            <w:lang w:val="zh_CN" w:bidi="zh_CN"/>
          </w:rPr>
          <w:rPr>
            <w:color w:val="0000EE"/>
            <w:u w:val="single"/>
          </w:rPr>
          <w:t>法老</w:t>
        </w:r>
      </w:hyperlink>
      <w:r>
        <w:rPr>
          <w:lang w:val="zh_CN" w:bidi="zh_CN"/>
        </w:rPr>
        <w:t>这个词的资讯。 法老的臣宰在法老面前</w:t>
      </w:r>
      <w:r>
        <w:rPr>
          <w:b/>
          <w:lang w:val="zh_CN" w:bidi="zh_CN"/>
        </w:rPr>
        <w:t>赞美</w:t>
      </w:r>
      <w:r>
        <w:rPr>
          <w:lang w:val="zh_CN" w:bidi="zh_CN"/>
        </w:rPr>
        <w:t>撒莱，并将她带到了法老面前。 赞美是透过高度评价的言语来尊荣一个人。 赞美可以单单透过说话来完成，也可以搭配歌曲或动作来完成。 在圣经中，唯有神配得并且最当得至高的赞美。 法老娶了撒莱为妻。 并且，因为法老认为撒莱是亚伯兰的妹子，所以法老还送给亚伯兰牲畜和仆人作礼物。</w:t>
      </w:r>
    </w:p>
    <w:p>
      <w:pPr/>
      <w:r>
        <w:rPr>
          <w:lang w:val="zh_CN" w:bidi="zh_CN"/>
        </w:rPr>
      </w:r>
      <w:r>
        <w:rPr>
          <w:lang w:val="zh_CN" w:bidi="zh_CN"/>
        </w:rPr>
        <w:t>但神因为法老娶了亚伯兰的妻子，用</w:t>
      </w:r>
      <w:r>
        <w:rPr>
          <w:b/>
          <w:lang w:val="zh_CN" w:bidi="zh_CN"/>
        </w:rPr>
        <w:t>大灾</w:t>
      </w:r>
      <w:r>
        <w:rPr>
          <w:lang w:val="zh_CN" w:bidi="zh_CN"/>
        </w:rPr>
        <w:t>惩罚法老和他的全家。 灾可以指任何疾病或灾难。 在圣经中，它通常是神审判或惩罚的结果。 当它指一种疾病时，它通常是具有传染性的，并且往往会导致死亡。 在这个故事中，经文没有提到神降下的具体灾殃是什么。 可以肯定的是，法老和他的家人因这场灾而遭受苦难。 因此，法老召唤了亚伯兰。 法老明白神为什么惩罚他们之后，便用反问的方式质问亚伯兰，表达他对亚伯兰欺骗自己的不满。 这之后，法老决定把撒莱归还给亚伯兰，并命令亚伯兰和他的家人离开埃及。</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13:1–18</w:t>
      </w:r>
      <w:r>
        <w:rPr>
          <w:lang w:val="zh_CN" w:bidi="zh_CN"/>
        </w:rPr>
      </w:r>
    </w:p>
    <w:p>
      <w:pPr>
        <w:pStyle w:val="Heading3"/>
      </w:pPr>
      <w:r>
        <w:rPr>
          <w:lang w:val="zh_CN" w:bidi="zh_CN"/>
        </w:rPr>
        <w:t>聆听话语与铭记于心</w:t>
      </w:r>
    </w:p>
    <w:p>
      <w:pPr/>
      <w:r>
        <w:rPr>
          <w:lang w:val="zh_CN" w:bidi="zh_CN"/>
        </w:rPr>
      </w:r>
      <w:r>
        <w:rPr>
          <w:lang w:val="zh_CN" w:bidi="zh_CN"/>
        </w:rPr>
        <w:t>请聆听创世记十三章1至18节的音频，并将它记在心里。聆听经文三次（如果可能的话，请听三种不同的翻译版本）。然后以小组的形式来讨论以下的问题：</w:t>
      </w:r>
    </w:p>
    <w:p>
      <w:pPr>
        <w:pStyle w:val="ListNumber"/>
        <w:numPr>
          <w:ilvl w:val="0"/>
          <w:numId w:val="3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前面的故事是关于神应许要赐福给亚伯兰和他的后裔。 神也应许，他们将拥有迦南地。 不过，因为迦南的饥荒，亚伯兰和他的家人在埃及住了一段时间。 一段时间后，他们回到了迦南。 亚伯兰回来了，并且比以前更富有。</w:t>
      </w:r>
    </w:p>
    <w:p>
      <w:pPr/>
      <w:r>
        <w:rPr>
          <w:lang w:val="zh_CN" w:bidi="zh_CN"/>
        </w:rPr>
      </w:r>
      <w:r>
        <w:rPr>
          <w:lang w:val="zh_CN" w:bidi="zh_CN"/>
        </w:rPr>
        <w:t>这个故事是前一个故事的延续。 亚伯兰和他的家人离开埃及后，他们回到了迦南地的南地。</w:t>
      </w:r>
    </w:p>
    <w:p>
      <w:pPr/>
      <w:r>
        <w:rPr>
          <w:lang w:val="zh_CN" w:bidi="zh_CN"/>
        </w:rPr>
      </w:r>
      <w:r>
        <w:rPr>
          <w:lang w:val="zh_CN" w:bidi="zh_CN"/>
        </w:rPr>
        <w:t>请在这里暂停，并展示一张南地的沙漠图片。</w:t>
      </w:r>
    </w:p>
    <w:p>
      <w:pPr/>
      <w:r>
        <w:rPr>
          <w:lang w:val="zh_CN" w:bidi="zh_CN"/>
        </w:rPr>
      </w:r>
      <w:r>
        <w:rPr>
          <w:lang w:val="zh_CN" w:bidi="zh_CN"/>
        </w:rPr>
        <w:t>他们的旅程被描述为"上去"，因为南地是迦南南部干燥炎热的土地，是一个山坡。 亚伯兰回来时带著大量的牲畜和金银，他变得非常富有。</w:t>
      </w:r>
    </w:p>
    <w:p>
      <w:pPr/>
      <w:r>
        <w:rPr>
          <w:lang w:val="zh_CN" w:bidi="zh_CN"/>
        </w:rPr>
      </w:r>
      <w:r>
        <w:rPr>
          <w:lang w:val="zh_CN" w:bidi="zh_CN"/>
        </w:rPr>
        <w:t>亚伯兰在南地"渐渐往伯特利去"。 这意味著亚伯兰在一个地方停下来扎营，住了一段时间后，他又搬到另一个地方。 他最终的目的地是伯特利和艾之间的山地。</w:t>
      </w:r>
    </w:p>
    <w:p>
      <w:pPr/>
      <w:r>
        <w:rPr>
          <w:lang w:val="zh_CN" w:bidi="zh_CN"/>
        </w:rPr>
      </w:r>
      <w:r>
        <w:rPr>
          <w:lang w:val="zh_CN" w:bidi="zh_CN"/>
        </w:rPr>
        <w:t>请在这里暂停，并展示一张山地的图片，以及一张显示它在伯特利和艾之间位置的地图。</w:t>
      </w:r>
    </w:p>
    <w:p>
      <w:pPr/>
      <w:r>
        <w:rPr>
          <w:lang w:val="zh_CN" w:bidi="zh_CN"/>
        </w:rPr>
      </w:r>
      <w:r>
        <w:rPr>
          <w:lang w:val="zh_CN" w:bidi="zh_CN"/>
        </w:rPr>
        <w:t>请留意，亚伯兰之前曾在那里扎营，并筑了一座坛。</w:t>
      </w:r>
    </w:p>
    <w:p>
      <w:pPr/>
      <w:r>
        <w:rPr>
          <w:lang w:val="zh_CN" w:bidi="zh_CN"/>
        </w:rPr>
      </w:r>
      <w:r>
        <w:rPr>
          <w:lang w:val="zh_CN" w:bidi="zh_CN"/>
        </w:rPr>
        <w:t>请在这里暂停，并展示一张用石头堆成的坛的图片，上面有人正在献上动物作为祭物。</w:t>
      </w:r>
    </w:p>
    <w:p>
      <w:pPr/>
      <w:r>
        <w:rPr>
          <w:lang w:val="zh_CN" w:bidi="zh_CN"/>
        </w:rPr>
      </w:r>
      <w:r>
        <w:rPr>
          <w:lang w:val="zh_CN" w:bidi="zh_CN"/>
        </w:rPr>
        <w:t xml:space="preserve">亚伯兰在那里敬拜神。 请留意：这个故事中神使用的名字是耶和华，这是神的个人名字。 </w:t>
      </w:r>
    </w:p>
    <w:p>
      <w:pPr/>
      <w:r>
        <w:rPr>
          <w:lang w:val="zh_CN" w:bidi="zh_CN"/>
        </w:rPr>
      </w:r>
      <w:r>
        <w:rPr>
          <w:lang w:val="zh_CN" w:bidi="zh_CN"/>
        </w:rPr>
        <w:t>在亚伯兰的整个旅程中，他的姪儿罗得与他同行。 罗得也有自己的帐篷和成群的牛、羊和山羊。这里提到的帐棚不仅仅指人们居住的临时住棚。 在这种情况下，帐棚指的是与罗得一起旅行的人。 这包括他的妻子和仆人。 亚伯兰和罗得有很多牲畜。 迦南人和比利洗人也住在那个地区，牧养著自己的牲畜。 由于牲畜太多，这块土地无法供给他们足够的食物。 因此，亚伯兰和罗得的牧人，也就是照顾牲畜的人，开始彼此相争。</w:t>
      </w:r>
    </w:p>
    <w:p>
      <w:pPr/>
      <w:r>
        <w:rPr>
          <w:lang w:val="zh_CN" w:bidi="zh_CN"/>
        </w:rPr>
      </w:r>
      <w:r>
        <w:rPr>
          <w:lang w:val="zh_CN" w:bidi="zh_CN"/>
        </w:rPr>
        <w:t>亚伯兰对罗得说，他们的牧人不应该彼此相争。 因为他们是亲人或近亲。 请留意，罗得是亚伯兰兄弟哈兰的儿子。 然后亚伯兰问罗得："遍地不都在你眼前吗？" 他并不是真的在问一个问题。 他想对罗得说的是："看哪，全地都在你面前！" 亚伯兰告诉罗得选一块地方，这样他们就可以彼此分开居住，他们的牲畜就可以有足够的食物。如果罗得选择向左走，亚伯兰就会向右走。 如果罗得选择向右走，亚伯兰就会向左走。</w:t>
      </w:r>
    </w:p>
    <w:p>
      <w:pPr/>
      <w:r>
        <w:rPr>
          <w:lang w:val="zh_CN" w:bidi="zh_CN"/>
        </w:rPr>
      </w:r>
      <w:r>
        <w:rPr>
          <w:lang w:val="zh_CN" w:bidi="zh_CN"/>
        </w:rPr>
        <w:t>请在这里暂停，并以小组的形式讨论：在你们的文化中，你们如何解决这些冲突？</w:t>
      </w:r>
    </w:p>
    <w:p>
      <w:pPr/>
      <w:r>
        <w:rPr>
          <w:lang w:val="zh_CN" w:bidi="zh_CN"/>
        </w:rPr>
      </w:r>
      <w:r>
        <w:rPr>
          <w:lang w:val="zh_CN" w:bidi="zh_CN"/>
        </w:rPr>
        <w:t>所以罗得举目环顾四周，看到了琐珥方向的整个约旦河谷。 这意味著亚伯兰和罗得一定站在高地上，他们可以看到整个约旦河谷。 约旦河谷是约旦河流动的地方。 因为这条河，罗得才意识到在那个地方有大量的水。 那地就像神的园子，也就是神在创造人时所栽种的伊甸园。 那座园子有自己的河，就是神在创造男人和女人之后，安置他们居住的地方。 约旦河谷也像埃及。 埃及也有自己的河，就是尼罗河，这使得埃及的土地十分肥沃。 这也是为什么当迦南发生饥荒时，亚伯兰和他的家人去了埃及。 那山谷也朝向琐珥的方向。琐珥是死海南部地区的一座城，约旦河在那里与死海相连。 它靠近所多玛和蛾摩拉这两座城市。 在后面的故事中，神会毁灭这两座城，因为住在那里的人犯了大罪。</w:t>
      </w:r>
    </w:p>
    <w:p>
      <w:pPr/>
      <w:r>
        <w:rPr>
          <w:lang w:val="zh_CN" w:bidi="zh_CN"/>
        </w:rPr>
      </w:r>
      <w:r>
        <w:rPr>
          <w:lang w:val="zh_CN" w:bidi="zh_CN"/>
        </w:rPr>
        <w:t>请在这里暂停，并展示包括死海、所多玛、蛾摩拉和琐珥的约旦河谷地图。</w:t>
      </w:r>
    </w:p>
    <w:p>
      <w:pPr/>
      <w:r>
        <w:rPr>
          <w:lang w:val="zh_CN" w:bidi="zh_CN"/>
        </w:rPr>
      </w:r>
      <w:r>
        <w:rPr>
          <w:lang w:val="zh_CN" w:bidi="zh_CN"/>
        </w:rPr>
        <w:t>所以罗得决定了他将要住的地方。他向东移动，挪移他的帐篷到了所多玛城附近。 帐棚是一种临时住棚，它以编织的布或动物皮制成，以木杆支撑。 它是一个可移动的临时住棚。</w:t>
      </w:r>
    </w:p>
    <w:p>
      <w:pPr/>
      <w:r>
        <w:rPr>
          <w:lang w:val="zh_CN" w:bidi="zh_CN"/>
        </w:rPr>
      </w:r>
      <w:r>
        <w:rPr>
          <w:lang w:val="zh_CN" w:bidi="zh_CN"/>
        </w:rPr>
        <w:t xml:space="preserve">请在这里暂停，并展示一张帐棚里有人住的图片。 </w:t>
      </w:r>
    </w:p>
    <w:p>
      <w:pPr/>
      <w:r>
        <w:rPr>
          <w:lang w:val="zh_CN" w:bidi="zh_CN"/>
        </w:rPr>
      </w:r>
      <w:r>
        <w:rPr>
          <w:lang w:val="zh_CN" w:bidi="zh_CN"/>
        </w:rPr>
        <w:t>与此同时，亚伯兰决定留在迦南。 所以亚伯兰和罗得彼此分开。</w:t>
      </w:r>
    </w:p>
    <w:p>
      <w:pPr/>
      <w:r>
        <w:rPr>
          <w:lang w:val="zh_CN" w:bidi="zh_CN"/>
        </w:rPr>
      </w:r>
      <w:r>
        <w:rPr>
          <w:lang w:val="zh_CN" w:bidi="zh_CN"/>
        </w:rPr>
        <w:t>那些住在所多玛的人，并没有跟随神。 我们其实并不清楚所多玛的人在哪些方面"邪恶"并且"罪大恶极"。 很明显，提到这件事是为了表明，罗得选择住在一个因罪恶而在日后将被神毁灭的地方附近。这对于后面的故事而言，将是重要的资讯。与此同时，亚伯兰选择留在神应许的土地上。</w:t>
      </w:r>
    </w:p>
    <w:p>
      <w:pPr/>
      <w:r>
        <w:rPr>
          <w:lang w:val="zh_CN" w:bidi="zh_CN"/>
        </w:rPr>
      </w:r>
      <w:r>
        <w:rPr>
          <w:lang w:val="zh_CN" w:bidi="zh_CN"/>
        </w:rPr>
        <w:t>罗得与亚伯兰分离之后，神告诉亚伯兰，要举目向北、南、东和西观看。 这意味著亚伯兰一定是站在高地上，这样他才可以看到他周围的广阔土地。 神说，亚伯兰看到的一切土地，祂要永远赐给亚伯兰和他的后裔。 在这里，"后裔"指的是亚伯兰的后裔，"永远"的意思是亚伯兰和他的后裔将会拥有这块土地很长时间。 神还说，祂要使亚伯兰的后裔"如同地上的尘沙那样多，人若能数算地上的尘沙才能数算他的后裔"。到这意味著，神会使亚伯兰的后裔变得多到不可能数算的地步。</w:t>
      </w:r>
    </w:p>
    <w:p>
      <w:pPr/>
      <w:r>
        <w:rPr>
          <w:lang w:val="zh_CN" w:bidi="zh_CN"/>
        </w:rPr>
      </w:r>
      <w:r>
        <w:rPr>
          <w:lang w:val="zh_CN" w:bidi="zh_CN"/>
        </w:rPr>
        <w:t>藉著对亚伯兰说这些话，神再次重申祂先前对亚伯兰所作的应许。 但重要的是请留意，这次神说了更多之前给亚伯兰的应许的细节。 最初，神的应许只提到了"这地"。而在这里，神说，应许之地包括了亚伯兰看到的所有土地。 此外，神之前的应许说要将这块土地赐给亚伯兰的后裔。 而在这里，神说，祂不仅要把这地赐给亚伯兰的后裔，而且要把这地赐给亚伯兰本人。 最后，神在这里说了一些以前祂没有提到的事。 在这个应许中，神说，亚伯兰和他的后裔将"永远"拥有这地。</w:t>
      </w:r>
    </w:p>
    <w:p>
      <w:pPr/>
      <w:r>
        <w:rPr>
          <w:lang w:val="zh_CN" w:bidi="zh_CN"/>
        </w:rPr>
      </w:r>
      <w:r>
        <w:rPr>
          <w:lang w:val="zh_CN" w:bidi="zh_CN"/>
        </w:rPr>
        <w:t>然后神告诉亚伯兰："你起来，纵横走遍这地，因为我必把这地赐给你。" 希伯来语中的"起来"这个词并不是在说亚伯兰原本是坐著或躺著。 这个词通常是用来引入一个重要而紧急的命令。 这意味著这个人应该仔细听，并立即服从命令。神的吩咐："纵横走遍这地"，这是亚伯兰时代的一种常见做法。 走遍这块地，象征著一个人现在拥有这块土地。</w:t>
      </w:r>
    </w:p>
    <w:p>
      <w:pPr/>
      <w:r>
        <w:rPr>
          <w:lang w:val="zh_CN" w:bidi="zh_CN"/>
        </w:rPr>
      </w:r>
      <w:r>
        <w:rPr>
          <w:lang w:val="zh_CN" w:bidi="zh_CN"/>
        </w:rPr>
        <w:t>请在这里暂停并讨论以下问题：在你们的文化中，一个人拥有某块土地的表现是什么？</w:t>
      </w:r>
    </w:p>
    <w:p>
      <w:pPr/>
      <w:r>
        <w:rPr>
          <w:lang w:val="zh_CN" w:bidi="zh_CN"/>
        </w:rPr>
      </w:r>
      <w:r>
        <w:rPr>
          <w:lang w:val="zh_CN" w:bidi="zh_CN"/>
        </w:rPr>
        <w:t>所以，亚伯兰"搬了帐棚"，住在希伯仑幔利的"大树"或"橡树"旁边。 后面的故事将介绍一个名叫幔利的角色。 这个地方有可能是以他的名字命名的。 后来的故事将揭示，幔利成为希伯仑的另一个地名。</w:t>
      </w:r>
    </w:p>
    <w:p>
      <w:pPr/>
      <w:r>
        <w:rPr>
          <w:lang w:val="zh_CN" w:bidi="zh_CN"/>
        </w:rPr>
      </w:r>
      <w:r>
        <w:rPr>
          <w:lang w:val="zh_CN" w:bidi="zh_CN"/>
        </w:rPr>
        <w:t>请在这里暂停，并展示一张幔利橡树的图片。 请在地图上展示希伯仑的位置。</w:t>
      </w:r>
    </w:p>
    <w:p>
      <w:pPr/>
      <w:r>
        <w:rPr>
          <w:lang w:val="zh_CN" w:bidi="zh_CN"/>
        </w:rPr>
      </w:r>
      <w:r>
        <w:rPr>
          <w:lang w:val="zh_CN" w:bidi="zh_CN"/>
        </w:rPr>
        <w:t xml:space="preserve">亚伯兰在那里为神筑了一座坛。 这意味著，亚伯兰在那里敬拜神。 </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这个故事有七个场景。</w:t>
      </w:r>
    </w:p>
    <w:p>
      <w:pPr/>
      <w:r>
        <w:rPr>
          <w:lang w:val="zh_CN" w:bidi="zh_CN"/>
        </w:rPr>
      </w:r>
      <w:r>
        <w:rPr>
          <w:b/>
          <w:lang w:val="zh_CN" w:bidi="zh_CN"/>
        </w:rPr>
        <w:t>第一个场景：</w:t>
      </w:r>
      <w:r>
        <w:rPr>
          <w:lang w:val="zh_CN" w:bidi="zh_CN"/>
        </w:rPr>
        <w:t>亚伯兰从埃及去了南地的沙漠。 他与他的妻子、姪儿罗得、罗得的妻子，以及他们的仆人和牲畜一起旅行。 亚伯兰从埃及回来时，带著大量的牲畜和金银，十分富有。</w:t>
      </w:r>
    </w:p>
    <w:p>
      <w:pPr/>
      <w:r>
        <w:rPr>
          <w:lang w:val="zh_CN" w:bidi="zh_CN"/>
        </w:rPr>
      </w:r>
      <w:r>
        <w:rPr>
          <w:b/>
          <w:lang w:val="zh_CN" w:bidi="zh_CN"/>
        </w:rPr>
        <w:t>第二个场景：</w:t>
      </w:r>
      <w:r>
        <w:rPr>
          <w:lang w:val="zh_CN" w:bidi="zh_CN"/>
        </w:rPr>
        <w:t>当亚伯兰和他的家人到达南地时，他们不断地从一个地方挪到另一个地方。 他们最终来到伯特利，住在伯特利和艾之间的山地。 在那里，亚伯兰在他之前筑的坛里敬拜神。</w:t>
      </w:r>
    </w:p>
    <w:p>
      <w:pPr/>
      <w:r>
        <w:rPr>
          <w:lang w:val="zh_CN" w:bidi="zh_CN"/>
        </w:rPr>
      </w:r>
      <w:r>
        <w:rPr>
          <w:b/>
          <w:lang w:val="zh_CN" w:bidi="zh_CN"/>
        </w:rPr>
        <w:t>第三个场景：</w:t>
      </w:r>
      <w:r>
        <w:rPr>
          <w:lang w:val="zh_CN" w:bidi="zh_CN"/>
        </w:rPr>
        <w:t>罗得有自己的牛群、羊群和仆人。 因为亚伯兰和罗得住在同一片土地，他们的牲畜无法获取足够的食物。 结果便是亚伯兰和罗得的牧人相争。 此外，当时有迦南人和比利洗人与他们一起住在那地。</w:t>
      </w:r>
    </w:p>
    <w:p>
      <w:pPr/>
      <w:r>
        <w:rPr>
          <w:lang w:val="zh_CN" w:bidi="zh_CN"/>
        </w:rPr>
      </w:r>
      <w:r>
        <w:rPr>
          <w:b/>
          <w:lang w:val="zh_CN" w:bidi="zh_CN"/>
        </w:rPr>
        <w:t>第四个场景：</w:t>
      </w:r>
      <w:r>
        <w:rPr>
          <w:lang w:val="zh_CN" w:bidi="zh_CN"/>
        </w:rPr>
        <w:t>亚伯兰对罗得说话。 亚伯兰说，他们的牧人不应该彼此相争。 为了避免他们之间的冲突，亚伯兰要罗得环顾四周，选择他想要住的地方。 罗得环顾四周，看到整个约旦河谷是一块肥沃且水源充足的土地。 于是罗得选择了整个约旦河谷。</w:t>
      </w:r>
    </w:p>
    <w:p>
      <w:pPr/>
      <w:r>
        <w:rPr>
          <w:lang w:val="zh_CN" w:bidi="zh_CN"/>
        </w:rPr>
      </w:r>
      <w:r>
        <w:rPr>
          <w:b/>
          <w:lang w:val="zh_CN" w:bidi="zh_CN"/>
        </w:rPr>
        <w:t>第五个场景：</w:t>
      </w:r>
      <w:r>
        <w:rPr>
          <w:lang w:val="zh_CN" w:bidi="zh_CN"/>
        </w:rPr>
        <w:t>亚伯兰和罗得分开。 亚伯兰留在迦南，罗得与他的家人、仆人和牲畜一起前往东方。 他住在所多玛附近的城市里。 住在所多玛的人邪恶败坏，犯罪得罪神。</w:t>
      </w:r>
    </w:p>
    <w:p>
      <w:pPr/>
      <w:r>
        <w:rPr>
          <w:lang w:val="zh_CN" w:bidi="zh_CN"/>
        </w:rPr>
      </w:r>
      <w:r>
        <w:rPr>
          <w:b/>
          <w:lang w:val="zh_CN" w:bidi="zh_CN"/>
        </w:rPr>
        <w:t>第六个场景：</w:t>
      </w:r>
      <w:r>
        <w:rPr>
          <w:lang w:val="zh_CN" w:bidi="zh_CN"/>
        </w:rPr>
        <w:t>神对亚伯兰说话，告诉他从他站著的地方看向四周。 神应许，亚伯兰看到的所有土地，祂要永远赐给亚伯兰和他的后裔。 神还应许，亚伯兰的后裔将像地上的尘沙一样多。 然后神告诉亚伯兰，纵横走遍这地，因为神必把这地赐给他。</w:t>
      </w:r>
    </w:p>
    <w:p>
      <w:pPr/>
      <w:r>
        <w:rPr>
          <w:lang w:val="zh_CN" w:bidi="zh_CN"/>
        </w:rPr>
      </w:r>
      <w:r>
        <w:rPr>
          <w:b/>
          <w:lang w:val="zh_CN" w:bidi="zh_CN"/>
        </w:rPr>
        <w:t>第七个场景：</w:t>
      </w:r>
      <w:r>
        <w:rPr>
          <w:lang w:val="zh_CN" w:bidi="zh_CN"/>
        </w:rPr>
        <w:t xml:space="preserve">亚伯兰支搭他的帐棚，住在希伯仑幔利的橡树附近。 亚伯兰在那里为神筑了一座坛。 </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亚伯兰的仆人</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罗得的妻子</w:t>
      </w:r>
    </w:p>
    <w:p>
      <w:pPr>
        <w:pStyle w:val="ListBullet"/>
        <w:spacing w:line="240" w:lineRule="auto"/>
        <w:ind w:left="720"/>
      </w:pPr>
      <w:r>
        <w:rPr>
          <w:lang w:val="zh_CN" w:bidi="zh_CN"/>
        </w:rPr>
      </w:r>
      <w:r>
        <w:rPr>
          <w:lang w:val="zh_CN" w:bidi="zh_CN"/>
        </w:rPr>
        <w:t>罗得的仆人</w:t>
      </w:r>
    </w:p>
    <w:p>
      <w:pPr>
        <w:pStyle w:val="ListBullet"/>
        <w:spacing w:line="240" w:lineRule="auto"/>
        <w:ind w:left="720"/>
      </w:pPr>
      <w:r>
        <w:rPr>
          <w:lang w:val="zh_CN" w:bidi="zh_CN"/>
        </w:rPr>
      </w:r>
      <w:r>
        <w:rPr>
          <w:lang w:val="zh_CN" w:bidi="zh_CN"/>
        </w:rPr>
        <w:t>迦南人</w:t>
      </w:r>
    </w:p>
    <w:p>
      <w:pPr>
        <w:pStyle w:val="ListBullet"/>
        <w:spacing w:line="240" w:lineRule="auto"/>
        <w:ind w:left="720"/>
      </w:pPr>
      <w:r>
        <w:rPr>
          <w:lang w:val="zh_CN" w:bidi="zh_CN"/>
        </w:rPr>
      </w:r>
      <w:r>
        <w:rPr>
          <w:lang w:val="zh_CN" w:bidi="zh_CN"/>
        </w:rPr>
        <w:t>比利洗人</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在第一个场景中，亚伯兰和他的家人从埃及前往南地的沙漠。</w:t>
      </w:r>
    </w:p>
    <w:p>
      <w:pPr/>
      <w:r>
        <w:rPr>
          <w:lang w:val="zh_CN" w:bidi="zh_CN"/>
        </w:rPr>
      </w:r>
      <w:r>
        <w:rPr>
          <w:lang w:val="zh_CN" w:bidi="zh_CN"/>
        </w:rPr>
        <w:t>请在这里暂停，并展示一张南地的沙漠图片。</w:t>
      </w:r>
    </w:p>
    <w:p>
      <w:pPr/>
      <w:r>
        <w:rPr>
          <w:lang w:val="zh_CN" w:bidi="zh_CN"/>
        </w:rPr>
      </w:r>
      <w:r>
        <w:rPr>
          <w:lang w:val="zh_CN" w:bidi="zh_CN"/>
        </w:rPr>
        <w:t>亚伯兰与他的妻子、仆人、罗得、罗得的妻子和罗得的仆人，以及他们所有的财物一起旅行。 他们很有可能是徒步前行。 如果你没有羊群和牛群，你可以使用任何可以代表动物的物体。 请确保展示出亚伯兰的金银。 如果你没有金银，你可以使用任何可以代表银和金的物体。 这段旅程是从平原到高地。</w:t>
      </w:r>
    </w:p>
    <w:p>
      <w:pPr/>
      <w:r>
        <w:rPr>
          <w:lang w:val="zh_CN" w:bidi="zh_CN"/>
        </w:rPr>
      </w:r>
      <w:r>
        <w:rPr>
          <w:lang w:val="zh_CN" w:bidi="zh_CN"/>
        </w:rPr>
        <w:t>在第二个场景中，亚伯兰和他的兄弟不断地挪移帐篷去不同的地方居住，直到他们到达伯特利和艾之间的山地才安定下来。</w:t>
      </w:r>
    </w:p>
    <w:p>
      <w:pPr/>
      <w:r>
        <w:rPr>
          <w:lang w:val="zh_CN" w:bidi="zh_CN"/>
        </w:rPr>
      </w:r>
      <w:r>
        <w:rPr>
          <w:lang w:val="zh_CN" w:bidi="zh_CN"/>
        </w:rPr>
        <w:t>请在这里暂停，并展示一张山地的图片，以及一张显示它在伯特利和艾之间位置的地图。</w:t>
      </w:r>
    </w:p>
    <w:p>
      <w:pPr/>
      <w:r>
        <w:rPr>
          <w:lang w:val="zh_CN" w:bidi="zh_CN"/>
        </w:rPr>
      </w:r>
      <w:r>
        <w:rPr>
          <w:lang w:val="zh_CN" w:bidi="zh_CN"/>
        </w:rPr>
        <w:t>我们并不清楚他们在不同的地方分别住了多久。 最有可能的情况是，他们不会立刻从一个地方搬到另一个地方。 这个场景以亚伯兰在之前筑的坛那里敬拜神结束。</w:t>
      </w:r>
    </w:p>
    <w:p>
      <w:pPr/>
      <w:r>
        <w:rPr>
          <w:lang w:val="zh_CN" w:bidi="zh_CN"/>
        </w:rPr>
      </w:r>
      <w:r>
        <w:rPr>
          <w:lang w:val="zh_CN" w:bidi="zh_CN"/>
        </w:rPr>
        <w:t>请在这里暂停，并展示一张用石头堆成的坛的图片，上面有人正在献上动物作为祭物。</w:t>
      </w:r>
    </w:p>
    <w:p>
      <w:pPr/>
      <w:r>
        <w:rPr>
          <w:lang w:val="zh_CN" w:bidi="zh_CN"/>
        </w:rPr>
      </w:r>
      <w:r>
        <w:rPr>
          <w:lang w:val="zh_CN" w:bidi="zh_CN"/>
        </w:rPr>
        <w:t>在第三个场景中，焦点将有所转移。 这个场景里站满了人和动物。 场景里有亚伯兰和罗得的牧人，以及迦南人和比利洗人。 他们所有的动物也都在那里。 亚伯兰和罗得的牧人曾在某一刻爆发冲突。 但他们的争斗终会结束。</w:t>
      </w:r>
    </w:p>
    <w:p>
      <w:pPr/>
      <w:r>
        <w:rPr>
          <w:lang w:val="zh_CN" w:bidi="zh_CN"/>
        </w:rPr>
      </w:r>
      <w:r>
        <w:rPr>
          <w:lang w:val="zh_CN" w:bidi="zh_CN"/>
        </w:rPr>
        <w:t>因著前面场景中发生的事，亚伯兰将在第四个场景中直接对罗得说话。 他们两个人都站在高地上，可以看到周围的土地。 然后罗得环顾四周。他看到了约旦河谷，就很兴奋地往那里去。</w:t>
      </w:r>
    </w:p>
    <w:p>
      <w:pPr/>
      <w:r>
        <w:rPr>
          <w:lang w:val="zh_CN" w:bidi="zh_CN"/>
        </w:rPr>
      </w:r>
      <w:r>
        <w:rPr>
          <w:lang w:val="zh_CN" w:bidi="zh_CN"/>
        </w:rPr>
        <w:t>在第五个场景中，罗得向亚伯兰道别。 罗得与他的妻子、仆人和牲畜一起前往东方。 然后，他会在所多玛附近的城里安营。</w:t>
      </w:r>
    </w:p>
    <w:p>
      <w:pPr/>
      <w:r>
        <w:rPr>
          <w:lang w:val="zh_CN" w:bidi="zh_CN"/>
        </w:rPr>
      </w:r>
      <w:r>
        <w:rPr>
          <w:lang w:val="zh_CN" w:bidi="zh_CN"/>
        </w:rPr>
        <w:t>请在这里暂停，并展示包括死海、所多玛、蛾摩拉和琐珥的约旦河谷地图。你也可以展示一张帐棚的图片。</w:t>
      </w:r>
    </w:p>
    <w:p>
      <w:pPr/>
      <w:r>
        <w:rPr>
          <w:lang w:val="zh_CN" w:bidi="zh_CN"/>
        </w:rPr>
      </w:r>
      <w:r>
        <w:rPr>
          <w:lang w:val="zh_CN" w:bidi="zh_CN"/>
        </w:rPr>
        <w:t>这个场景以亚伯兰在迦南的某个地方安营结尾。</w:t>
      </w:r>
    </w:p>
    <w:p>
      <w:pPr/>
      <w:r>
        <w:rPr>
          <w:lang w:val="zh_CN" w:bidi="zh_CN"/>
        </w:rPr>
      </w:r>
      <w:r>
        <w:rPr>
          <w:lang w:val="zh_CN" w:bidi="zh_CN"/>
        </w:rPr>
        <w:t>在第六个场景中，亚伯兰站在高地上。 神直接对亚伯兰说话，告诉他要看向四周察看这地。 神应许亚伯兰环顾四周所看到的一切，都要赐给他和他的后裔。 并且，神说亚伯兰的后裔将会像地上的尘沙一样多。 你可以试著去一个有沙子的地方，试著数一数沙子的数量。神也吩咐亚伯兰，要纵横走遍这地，因为神必把全地赐给他和他的后裔。 这个场景以亚伯兰按照神的吩咐在这地行走结束。 实际上，这块地非常大。 亚伯兰可能花了几天时间才走完。 为了呈现这个场景，你可以简单地在一小块区域走动，画出边界来代表广阔的迦南地。</w:t>
      </w:r>
    </w:p>
    <w:p>
      <w:pPr/>
      <w:r>
        <w:rPr>
          <w:lang w:val="zh_CN" w:bidi="zh_CN"/>
        </w:rPr>
      </w:r>
      <w:r>
        <w:rPr>
          <w:lang w:val="zh_CN" w:bidi="zh_CN"/>
        </w:rPr>
        <w:t>在第七个场景中，亚伯兰把他全家带到了希伯仑幔利橡树附近。</w:t>
      </w:r>
    </w:p>
    <w:p>
      <w:pPr/>
      <w:r>
        <w:rPr>
          <w:lang w:val="zh_CN" w:bidi="zh_CN"/>
        </w:rPr>
      </w:r>
      <w:r>
        <w:rPr>
          <w:lang w:val="zh_CN" w:bidi="zh_CN"/>
        </w:rPr>
        <w:t>请在这里暂停，并展示一张幔利橡树的图片。 请在地图上展示希伯仑的位置。亚伯兰将在那里安营，并为神筑一座坛。 亚伯兰很有可能也在那里敬拜神。</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这个故事有七个场景。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亚伯兰的仆人</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罗得的妻子</w:t>
      </w:r>
    </w:p>
    <w:p>
      <w:pPr>
        <w:pStyle w:val="ListBullet"/>
        <w:spacing w:line="240" w:lineRule="auto"/>
        <w:ind w:left="720"/>
      </w:pPr>
      <w:r>
        <w:rPr>
          <w:lang w:val="zh_CN" w:bidi="zh_CN"/>
        </w:rPr>
      </w:r>
      <w:r>
        <w:rPr>
          <w:lang w:val="zh_CN" w:bidi="zh_CN"/>
        </w:rPr>
        <w:t>罗得的仆人</w:t>
      </w:r>
    </w:p>
    <w:p>
      <w:pPr>
        <w:pStyle w:val="ListBullet"/>
        <w:spacing w:line="240" w:lineRule="auto"/>
        <w:ind w:left="720"/>
      </w:pPr>
      <w:r>
        <w:rPr>
          <w:lang w:val="zh_CN" w:bidi="zh_CN"/>
        </w:rPr>
      </w:r>
      <w:r>
        <w:rPr>
          <w:lang w:val="zh_CN" w:bidi="zh_CN"/>
        </w:rPr>
        <w:t>迦南人</w:t>
      </w:r>
    </w:p>
    <w:p>
      <w:pPr>
        <w:pStyle w:val="ListBullet"/>
        <w:spacing w:line="240" w:lineRule="auto"/>
        <w:ind w:left="720"/>
      </w:pPr>
      <w:r>
        <w:rPr>
          <w:lang w:val="zh_CN" w:bidi="zh_CN"/>
        </w:rPr>
      </w:r>
      <w:r>
        <w:rPr>
          <w:lang w:val="zh_CN" w:bidi="zh_CN"/>
        </w:rPr>
        <w:t>比利洗人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在第一个场景中，亚伯兰和他的家人在旅途中。 亚伯兰的家人包括他的妻子、仆人、罗得、罗得的妻子，以及罗得的仆人。 亚伯兰有很多金银。</w:t>
      </w:r>
    </w:p>
    <w:p>
      <w:pPr/>
      <w:r>
        <w:rPr>
          <w:lang w:val="zh_CN" w:bidi="zh_CN"/>
        </w:rPr>
      </w:r>
      <w:r>
        <w:rPr>
          <w:lang w:val="zh_CN" w:bidi="zh_CN"/>
        </w:rPr>
        <w:t>请在这里暂停表演，并问扮演亚伯兰的演员："你感觉如何？" 你可能会听到这样的话："我很高兴我们安全地离开了埃及"，或"我感谢神赐给我这么多的牲畜和金银。" 请重新开始表演。</w:t>
      </w:r>
    </w:p>
    <w:p>
      <w:pPr/>
      <w:r>
        <w:rPr>
          <w:lang w:val="zh_CN" w:bidi="zh_CN"/>
        </w:rPr>
      </w:r>
      <w:r>
        <w:rPr>
          <w:lang w:val="zh_CN" w:bidi="zh_CN"/>
        </w:rPr>
        <w:t>在第二个场景中，亚伯兰和他的家人到达了南地。 他们会在那里支搭他们的帐棚。 一段时间后，他们会搬到另一个地方，然后再搬到其它地方。 但请确保表明，从一个地方搬迁到另一个地方不是立刻发生的。 这个场景以他们在伯特利和艾之间的山地安营作为结束。 他们应该很熟悉这个地方，因为他们以前就在那里安营。 亚伯兰会在他之前筑的坛上敬拜神。</w:t>
      </w:r>
    </w:p>
    <w:p>
      <w:pPr/>
      <w:r>
        <w:rPr>
          <w:lang w:val="zh_CN" w:bidi="zh_CN"/>
        </w:rPr>
      </w:r>
      <w:r>
        <w:rPr>
          <w:lang w:val="zh_CN" w:bidi="zh_CN"/>
        </w:rPr>
        <w:t>请在这里暂停表演，并问扮演亚伯兰的演员："你感觉如何？" 你可能会听到这样的话："我敬拜神，因为我们挨过了饥荒和在埃及面临的威胁"或"我想敬拜神，感谢祂保守我们回程的平安。"请重新开始表演。</w:t>
      </w:r>
    </w:p>
    <w:p>
      <w:pPr/>
      <w:r>
        <w:rPr>
          <w:lang w:val="zh_CN" w:bidi="zh_CN"/>
        </w:rPr>
      </w:r>
      <w:r>
        <w:rPr>
          <w:lang w:val="zh_CN" w:bidi="zh_CN"/>
        </w:rPr>
        <w:t>在第三个场景中，亚伯兰和罗得的牧人为了羊群和牛群在哪里吃草而发生争执。 也有一些迦南人和比利洗人带著他们的牲畜一起在那里。</w:t>
      </w:r>
    </w:p>
    <w:p>
      <w:pPr/>
      <w:r>
        <w:rPr>
          <w:lang w:val="zh_CN" w:bidi="zh_CN"/>
        </w:rPr>
      </w:r>
      <w:r>
        <w:rPr>
          <w:lang w:val="zh_CN" w:bidi="zh_CN"/>
        </w:rPr>
        <w:t>请在这里暂停表演，并问扮演亚伯兰牧人的演员："你感觉如何？" 你可能会听到这样的话："这里的食物不足以喂饱我们所有牲畜。" 你也可以问罗得的牧人："你们感觉如何？" 你可能会听到这样的话："除非我们的主人选择彼此分开居住，否则牲畜们将无法存活，尤其是在迦南人和比利洗人以及他们的牲畜也在这里吃草的情况下。" 请重新开始表演。</w:t>
      </w:r>
    </w:p>
    <w:p>
      <w:pPr/>
      <w:r>
        <w:rPr>
          <w:lang w:val="zh_CN" w:bidi="zh_CN"/>
        </w:rPr>
      </w:r>
      <w:r>
        <w:rPr>
          <w:lang w:val="zh_CN" w:bidi="zh_CN"/>
        </w:rPr>
        <w:t>在第四个场景中，亚伯兰直接对罗得说话。 他们都站高地上。 罗得看到了约旦河谷。 他看到那山谷是水源充足的土地后，感到非常兴奋。</w:t>
      </w:r>
    </w:p>
    <w:p>
      <w:pPr/>
      <w:r>
        <w:rPr>
          <w:lang w:val="zh_CN" w:bidi="zh_CN"/>
        </w:rPr>
      </w:r>
      <w:r>
        <w:rPr>
          <w:lang w:val="zh_CN" w:bidi="zh_CN"/>
        </w:rPr>
        <w:t>请在这里暂停表演，并问扮演罗得的演员："你感觉如何？" 你可能会听到这样的话："整个约旦河谷就像神的园子，也像埃及地，因为它有自己的河，也就是约旦河！" 或"我听说所多玛的人邪恶，并且常常犯罪得罪神。 我希望我们能平安无事。"请重新开始表演。</w:t>
      </w:r>
    </w:p>
    <w:p>
      <w:pPr/>
      <w:r>
        <w:rPr>
          <w:lang w:val="zh_CN" w:bidi="zh_CN"/>
        </w:rPr>
      </w:r>
      <w:r>
        <w:rPr>
          <w:lang w:val="zh_CN" w:bidi="zh_CN"/>
        </w:rPr>
        <w:t>在第五个场景中，亚伯兰和罗得彼此分开。 亚伯兰留在迦南。 罗得带著他的妻子、牲畜和仆人，一家前往东方。 他在所多玛附近支搭他的帐棚。</w:t>
      </w:r>
    </w:p>
    <w:p>
      <w:pPr/>
      <w:r>
        <w:rPr>
          <w:lang w:val="zh_CN" w:bidi="zh_CN"/>
        </w:rPr>
      </w:r>
      <w:r>
        <w:rPr>
          <w:lang w:val="zh_CN" w:bidi="zh_CN"/>
        </w:rPr>
        <w:t>在第六个场景中，亚伯兰站在高地上。 神直接对亚伯兰说话。 神告诉亚伯兰，从他站著的地方来环顾四周。 亚伯兰会分别向东、南、西和北方观看。 然后神说，亚伯兰看到的一切，都要赐给他。 神也吩咐亚伯兰绕著这地行走，因为祂要把这地赐给他。 亚伯兰就纵横走遍这地。</w:t>
      </w:r>
    </w:p>
    <w:p>
      <w:pPr/>
      <w:r>
        <w:rPr>
          <w:lang w:val="zh_CN" w:bidi="zh_CN"/>
        </w:rPr>
      </w:r>
      <w:r>
        <w:rPr>
          <w:lang w:val="zh_CN" w:bidi="zh_CN"/>
        </w:rPr>
        <w:t>请在这里暂停表演，并问扮演亚伯兰的演员："你感觉如何？" 你可能会听到这样的话："我很高兴神要把这块地赐给我！" 或"我很兴奋神要赐给我后裔！" 请重新开始表演。</w:t>
      </w:r>
    </w:p>
    <w:p>
      <w:pPr/>
      <w:r>
        <w:rPr>
          <w:lang w:val="zh_CN" w:bidi="zh_CN"/>
        </w:rPr>
      </w:r>
      <w:r>
        <w:rPr>
          <w:lang w:val="zh_CN" w:bidi="zh_CN"/>
        </w:rPr>
        <w:t>在第七个场景中，亚伯兰带他的全家到希伯仑幔利橡树附近居住。重要的是请留意，亚伯兰的妻子撒莱和他们的仆人以及牲畜都与他同行。 亚伯兰也为神筑了一座坛。 亚伯兰可能会在那坛上敬拜神。</w:t>
      </w:r>
    </w:p>
    <w:p>
      <w:pPr/>
      <w:r>
        <w:rPr>
          <w:lang w:val="zh_CN" w:bidi="zh_CN"/>
        </w:rPr>
      </w:r>
      <w:r>
        <w:rPr>
          <w:lang w:val="zh_CN" w:bidi="zh_CN"/>
        </w:rPr>
        <w:t>请在这里暂停表演，并问扮演亚伯兰的演员："你感觉如何？" 你可能会听到这样的话："我要因神对我和我的后裔的应许而敬拜祂"，或"神会成就祂的应许。 所以，我要敬拜他。"</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亚伯兰和他的家人到达南地沙漠后，又一路迁移，从一处到另一处，直到抵达伯特利。 亚伯兰在他之前筑的坛那里</w:t>
      </w:r>
      <w:r>
        <w:rPr>
          <w:b/>
          <w:lang w:val="zh_CN" w:bidi="zh_CN"/>
        </w:rPr>
        <w:t>求告神的名</w:t>
      </w:r>
      <w:r>
        <w:rPr>
          <w:lang w:val="zh_CN" w:bidi="zh_CN"/>
        </w:rPr>
        <w:t>。 求告神的名是表达"敬拜"的另一种方式。 这表示亚伯兰在那个地方敬拜神。 请留意：这个故事中神使用的名字是</w:t>
      </w:r>
      <w:r>
        <w:rPr>
          <w:b/>
          <w:lang w:val="zh_CN" w:bidi="zh_CN"/>
        </w:rPr>
        <w:t>耶和华</w:t>
      </w:r>
      <w:r>
        <w:rPr>
          <w:lang w:val="zh_CN" w:bidi="zh_CN"/>
        </w:rPr>
        <w:t>，这是神的专有名字。 你的小组应该使用你在其它故事中所用的相同方式来翻译这个名字，并请留意，主词汇表中有</w:t>
      </w:r>
      <w:hyperlink r:id="rId22">
        <w:r>
          <w:rPr>
            <w:lang w:val="zh_CN" w:bidi="zh_CN"/>
          </w:rPr>
          <w:rPr>
            <w:color w:val="0000EE"/>
            <w:u w:val="single"/>
          </w:rPr>
          <w:t>耶和华</w:t>
        </w:r>
      </w:hyperlink>
      <w:r>
        <w:rPr>
          <w:lang w:val="zh_CN" w:bidi="zh_CN"/>
        </w:rPr>
        <w:t>这个词。</w:t>
      </w:r>
    </w:p>
    <w:p>
      <w:pPr/>
      <w:r>
        <w:rPr>
          <w:lang w:val="zh_CN" w:bidi="zh_CN"/>
        </w:rPr>
      </w:r>
      <w:r>
        <w:rPr>
          <w:lang w:val="zh_CN" w:bidi="zh_CN"/>
        </w:rPr>
        <w:t>亚伯兰和罗得有很多牲畜，他们的</w:t>
      </w:r>
      <w:r>
        <w:rPr>
          <w:b/>
          <w:lang w:val="zh_CN" w:bidi="zh_CN"/>
        </w:rPr>
        <w:t>牧人</w:t>
      </w:r>
      <w:r>
        <w:rPr>
          <w:lang w:val="zh_CN" w:bidi="zh_CN"/>
        </w:rPr>
        <w:t>为了让他们的动物有地方吃草而彼此争斗。 牧人或牧民是照顾牲畜的人，如绵羊、牛和山羊。 他的职责包括喂养牲畜，并确保牠们的安全。 在这个故事中，这里指的是亚伯兰和罗得的仆人，他们同时也负责牧养牲畜。 当时，迦南人和比利洗人也住在那里。 他们也有动物需要喂养。</w:t>
      </w:r>
    </w:p>
    <w:p>
      <w:pPr/>
      <w:r>
        <w:rPr>
          <w:lang w:val="zh_CN" w:bidi="zh_CN"/>
        </w:rPr>
      </w:r>
      <w:r>
        <w:rPr>
          <w:lang w:val="zh_CN" w:bidi="zh_CN"/>
        </w:rPr>
        <w:t>亚伯兰告诉罗得，他们不应该争斗，因为他们是</w:t>
      </w:r>
      <w:r>
        <w:rPr>
          <w:b/>
          <w:lang w:val="zh_CN" w:bidi="zh_CN"/>
        </w:rPr>
        <w:t>亲人</w:t>
      </w:r>
      <w:r>
        <w:rPr>
          <w:lang w:val="zh_CN" w:bidi="zh_CN"/>
        </w:rPr>
        <w:t>。 在希伯来文中，这个词与兄弟这个词为同一个字。 它也可以翻译成亲戚。 但罗得不是亚伯兰的兄弟。 罗得是亚伯兰的姪儿，因为罗得是亚伯兰的兄弟哈兰的儿子。 因此，在这种情况下，亲人的意思不是"兄弟"，而是近亲。</w:t>
      </w:r>
    </w:p>
    <w:p>
      <w:pPr/>
      <w:r>
        <w:rPr>
          <w:lang w:val="zh_CN" w:bidi="zh_CN"/>
        </w:rPr>
      </w:r>
      <w:r>
        <w:rPr>
          <w:lang w:val="zh_CN" w:bidi="zh_CN"/>
        </w:rPr>
        <w:t>然后，亚伯兰让罗得选择他想住的地方。 罗得环顾四周，看到整个约旦河谷有丰富的水源。 约旦河谷位于往琐珥的方向，琐珥是靠近所多玛和蛾摩拉的另一座城。 约旦河谷有一条属于自己的河流，名叫约旦河。 所以罗得最终选择了约旦河谷，因为它像是</w:t>
      </w:r>
      <w:r>
        <w:rPr>
          <w:b/>
          <w:lang w:val="zh_CN" w:bidi="zh_CN"/>
        </w:rPr>
        <w:t>神的园子</w:t>
      </w:r>
      <w:r>
        <w:rPr>
          <w:lang w:val="zh_CN" w:bidi="zh_CN"/>
        </w:rPr>
        <w:t>和</w:t>
      </w:r>
      <w:r>
        <w:rPr>
          <w:b/>
          <w:lang w:val="zh_CN" w:bidi="zh_CN"/>
        </w:rPr>
        <w:t>埃及</w:t>
      </w:r>
      <w:r>
        <w:rPr>
          <w:lang w:val="zh_CN" w:bidi="zh_CN"/>
        </w:rPr>
        <w:t>。 神的园子指的是神在创造男人和女人时所造的伊甸园。 伊甸园也有一条从其中流出的河流。 埃及是在迦南以南的一个国家。 埃及也有一条属于自己的河流，名叫尼罗河。</w:t>
      </w:r>
    </w:p>
    <w:p>
      <w:pPr/>
      <w:r>
        <w:rPr>
          <w:lang w:val="zh_CN" w:bidi="zh_CN"/>
        </w:rPr>
      </w:r>
      <w:r>
        <w:rPr>
          <w:lang w:val="zh_CN" w:bidi="zh_CN"/>
        </w:rPr>
        <w:t>亚伯兰和罗得分开了。 亚伯兰留在迦南。 罗得带著他的家人、仆人和牲畜一起向东方迁移。 他在靠近</w:t>
      </w:r>
      <w:r>
        <w:rPr>
          <w:b/>
          <w:lang w:val="zh_CN" w:bidi="zh_CN"/>
        </w:rPr>
        <w:t>所多玛</w:t>
      </w:r>
      <w:r>
        <w:rPr>
          <w:lang w:val="zh_CN" w:bidi="zh_CN"/>
        </w:rPr>
        <w:t>附近的城里</w:t>
      </w:r>
      <w:r>
        <w:rPr>
          <w:b/>
          <w:lang w:val="zh_CN" w:bidi="zh_CN"/>
        </w:rPr>
        <w:t>支搭他的帐棚</w:t>
      </w:r>
      <w:r>
        <w:rPr>
          <w:lang w:val="zh_CN" w:bidi="zh_CN"/>
        </w:rPr>
        <w:t xml:space="preserve">。 </w:t>
      </w:r>
      <w:r>
        <w:rPr>
          <w:b/>
          <w:lang w:val="zh_CN" w:bidi="zh_CN"/>
        </w:rPr>
        <w:t>帐棚</w:t>
      </w:r>
      <w:r>
        <w:rPr>
          <w:lang w:val="zh_CN" w:bidi="zh_CN"/>
        </w:rPr>
        <w:t>是一种用编织的布或动物皮制成的临时住棚。 搭帐棚是指用木柱将布料支撑起来，使帐棚能够站立，并容纳几个人在里面。请确保使用你之前翻译这个词的方式来翻译帐棚这个词。 所多玛是死海附近的一个城市。 所多玛的人是邪恶的，而且是大</w:t>
      </w:r>
      <w:r>
        <w:rPr>
          <w:b/>
          <w:lang w:val="zh_CN" w:bidi="zh_CN"/>
        </w:rPr>
        <w:t>罪人</w:t>
      </w:r>
      <w:r>
        <w:rPr>
          <w:lang w:val="zh_CN" w:bidi="zh_CN"/>
        </w:rPr>
        <w:t>。 你的小组应该使用你在其他故事中所用的相同方式来翻译</w:t>
      </w:r>
      <w:r>
        <w:rPr>
          <w:b/>
          <w:lang w:val="zh_CN" w:bidi="zh_CN"/>
        </w:rPr>
        <w:t>罪</w:t>
      </w:r>
      <w:r>
        <w:rPr>
          <w:lang w:val="zh_CN" w:bidi="zh_CN"/>
        </w:rPr>
        <w:t>这个词，并记住，主词汇表中有</w:t>
      </w:r>
      <w:hyperlink r:id="rId27">
        <w:r>
          <w:rPr>
            <w:lang w:val="zh_CN" w:bidi="zh_CN"/>
          </w:rPr>
          <w:rPr>
            <w:color w:val="0000EE"/>
            <w:u w:val="single"/>
          </w:rPr>
          <w:t>罪</w:t>
        </w:r>
      </w:hyperlink>
      <w:r>
        <w:rPr>
          <w:lang w:val="zh_CN" w:bidi="zh_CN"/>
        </w:rPr>
        <w:t>这个词。在后来的故事中，神会毁灭这两座城，因为住在那里的人罪大恶极。</w:t>
      </w:r>
    </w:p>
    <w:p>
      <w:pPr/>
      <w:r>
        <w:rPr>
          <w:lang w:val="zh_CN" w:bidi="zh_CN"/>
        </w:rPr>
      </w:r>
      <w:r>
        <w:rPr>
          <w:lang w:val="zh_CN" w:bidi="zh_CN"/>
        </w:rPr>
        <w:t>亚伯兰和罗得分开之后，神对亚伯兰说话，并吩咐他"举目......看"。 在这里，神吩咐亚伯兰从他所站的地方向四周各方观看。 所有亚伯兰看到的一切，神都要赐给他和他的</w:t>
      </w:r>
      <w:r>
        <w:rPr>
          <w:b/>
          <w:lang w:val="zh_CN" w:bidi="zh_CN"/>
        </w:rPr>
        <w:t>后裔</w:t>
      </w:r>
      <w:r>
        <w:rPr>
          <w:lang w:val="zh_CN" w:bidi="zh_CN"/>
        </w:rPr>
        <w:t xml:space="preserve">。 后裔这个词的字面意思是种子。 这是一个用来指后裔的词语。 请确保使用你之前翻译这个词的方式来翻译后裔这个词。 </w:t>
      </w:r>
    </w:p>
    <w:p>
      <w:pPr/>
      <w:r>
        <w:rPr>
          <w:lang w:val="zh_CN" w:bidi="zh_CN"/>
        </w:rPr>
      </w:r>
      <w:r>
        <w:rPr>
          <w:lang w:val="zh_CN" w:bidi="zh_CN"/>
        </w:rPr>
        <w:t>接著，亚伯兰去了希伯仑，在</w:t>
      </w:r>
      <w:r>
        <w:rPr>
          <w:b/>
          <w:lang w:val="zh_CN" w:bidi="zh_CN"/>
        </w:rPr>
        <w:t>幔利</w:t>
      </w:r>
      <w:r>
        <w:rPr>
          <w:lang w:val="zh_CN" w:bidi="zh_CN"/>
        </w:rPr>
        <w:t>的橡树附近支搭帐棚。 幔利是希伯仑的另一个地名。 亚伯兰与他的妻子、仆人和牲畜一同在那里。 亚伯兰在那里为神筑了一座</w:t>
      </w:r>
      <w:r>
        <w:rPr>
          <w:b/>
          <w:lang w:val="zh_CN" w:bidi="zh_CN"/>
        </w:rPr>
        <w:t>坛</w:t>
      </w:r>
      <w:r>
        <w:rPr>
          <w:lang w:val="zh_CN" w:bidi="zh_CN"/>
        </w:rPr>
        <w:t>。 请留意使用你在前面的故事中翻译这个词的方式来翻译坛这个词。 你可以主词汇表中查找到</w:t>
      </w:r>
      <w:hyperlink r:id="rId39">
        <w:r>
          <w:rPr>
            <w:lang w:val="zh_CN" w:bidi="zh_CN"/>
          </w:rPr>
          <w:rPr>
            <w:color w:val="0000EE"/>
            <w:u w:val="single"/>
          </w:rPr>
          <w:t>坛</w:t>
        </w:r>
      </w:hyperlink>
      <w:r>
        <w:rPr>
          <w:lang w:val="zh_CN" w:bidi="zh_CN"/>
        </w:rPr>
        <w:t xml:space="preserve">这个词。亚伯兰很可能就在那里敬拜神。 </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14:1–16</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在这个部分，请聆听创世记十四章1至16节的音频，并将它记在心里。 聆听创世记十四章1至16节的音频三次，如果可能的话，请听三种不同的翻译版本。 然后，小组一起讨论以下问题：</w:t>
      </w:r>
    </w:p>
    <w:p>
      <w:pPr>
        <w:pStyle w:val="ListNumber"/>
        <w:numPr>
          <w:ilvl w:val="0"/>
          <w:numId w:val="40"/>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请使用最容易理解的译本来聆听创世记十四章1至16节的音频。</w:t>
      </w:r>
    </w:p>
    <w:p>
      <w:pPr/>
      <w:r>
        <w:rPr>
          <w:lang w:val="zh_CN" w:bidi="zh_CN"/>
        </w:rPr>
      </w:r>
      <w:r>
        <w:rPr>
          <w:lang w:val="zh_CN" w:bidi="zh_CN"/>
        </w:rPr>
        <w:t>这个故事发生在亚伯兰和他的姪儿罗得分开之后。 在前面的故事中，罗得决定住在所多玛城，而亚伯兰决定住在幔利的橡树旁。 亚伯兰住在幔利的橡树旁，也就是神告诉他要住的地方。 而这个故事讲的是亚伯兰因为罗得而被卷入附近的冲突中。</w:t>
      </w:r>
    </w:p>
    <w:p>
      <w:pPr/>
      <w:r>
        <w:rPr>
          <w:lang w:val="zh_CN" w:bidi="zh_CN"/>
        </w:rPr>
      </w:r>
      <w:r>
        <w:rPr>
          <w:lang w:val="zh_CN" w:bidi="zh_CN"/>
        </w:rPr>
        <w:t>这个故事和下一个故事是一个长故事的两部分，这个故事为下一段经文或故事中最重要的部分做了铺垫，提供了背景资料。</w:t>
      </w:r>
    </w:p>
    <w:p>
      <w:pPr/>
      <w:r>
        <w:rPr>
          <w:lang w:val="zh_CN" w:bidi="zh_CN"/>
        </w:rPr>
      </w:r>
      <w:r>
        <w:rPr>
          <w:lang w:val="zh_CN" w:bidi="zh_CN"/>
        </w:rPr>
        <w:t>这个故事与所有其他亚伯兰的故事不同，因为这是唯一一个关于亚伯兰打仗的故事。 这个故事表明，亚伯兰是一位优秀的领袖。 这也是少数几个关于亚伯兰、却没有记载神说话的故事之一。</w:t>
      </w:r>
    </w:p>
    <w:p>
      <w:pPr/>
      <w:r>
        <w:rPr>
          <w:lang w:val="zh_CN" w:bidi="zh_CN"/>
        </w:rPr>
      </w:r>
      <w:r>
        <w:rPr>
          <w:lang w:val="zh_CN" w:bidi="zh_CN"/>
        </w:rPr>
        <w:t>以拦王基大老玛，示拿（也被称为巴比伦）王暗拉非，以拉撒王亚略和戈印王提达，都是征服各地的君王。 这些征服各地的诸王来自亚伯兰生活过的北方同一地区，也就是美索不达米亚。这些王统治了大片地区，基大老玛王是他们的领袖。</w:t>
      </w:r>
    </w:p>
    <w:p>
      <w:pPr/>
      <w:r>
        <w:rPr>
          <w:lang w:val="zh_CN" w:bidi="zh_CN"/>
        </w:rPr>
      </w:r>
      <w:r>
        <w:rPr>
          <w:lang w:val="zh_CN" w:bidi="zh_CN"/>
        </w:rPr>
        <w:t>请在这里暂停，并看一张这些王可能控制的地区的地图。 请在这里暂停音频。</w:t>
      </w:r>
    </w:p>
    <w:p>
      <w:pPr/>
      <w:r>
        <w:rPr>
          <w:lang w:val="zh_CN" w:bidi="zh_CN"/>
        </w:rPr>
      </w:r>
      <w:r>
        <w:rPr>
          <w:lang w:val="zh_CN" w:bidi="zh_CN"/>
        </w:rPr>
        <w:t>所多玛王的比拉、蛾摩拉王比沙、押玛王示纳、洗扁王善以别和比拉王，都是反叛的王。 反叛的王控制了征服各地的诸王南面的城市和较小的地区。 以拦王基大老玛统治了叛乱的王十二年。 在那些年里，反叛的王很可能会向基大老玛王进贡，这是一个王向控制那座城的另一个王定期缴纳的款项。 反叛的王在第十三年反叛了。 他们可能参与了一场更大规模的叛乱，反抗美索不达米亚人控制他们的地区。</w:t>
      </w:r>
    </w:p>
    <w:p>
      <w:pPr/>
      <w:r>
        <w:rPr>
          <w:lang w:val="zh_CN" w:bidi="zh_CN"/>
        </w:rPr>
      </w:r>
      <w:r>
        <w:rPr>
          <w:lang w:val="zh_CN" w:bidi="zh_CN"/>
        </w:rPr>
        <w:t>请在这里暂停，并看一张被南方王控制的城市的地图。 请在这里暂停音频。</w:t>
      </w:r>
    </w:p>
    <w:p>
      <w:pPr/>
      <w:r>
        <w:rPr>
          <w:lang w:val="zh_CN" w:bidi="zh_CN"/>
        </w:rPr>
      </w:r>
      <w:r>
        <w:rPr>
          <w:lang w:val="zh_CN" w:bidi="zh_CN"/>
        </w:rPr>
        <w:t>在第十四年，来自北方的征服各地的王开始打败南方的王。 征服各地的诸王在亚特律‧加宁，杀败了利乏音人，在哈麦杀败了苏西人，在沙微‧基列亭杀败了以米人，在何利人的西珥山杀败了何利人，一直杀到靠近旷野的伊勒‧巴兰。然后征服各地的王回到安‧密巴，杀败了亚玛力全地的人，以及住在哈洗逊‧他玛的亚摩利人。</w:t>
      </w:r>
    </w:p>
    <w:p>
      <w:pPr/>
      <w:r>
        <w:rPr>
          <w:lang w:val="zh_CN" w:bidi="zh_CN"/>
        </w:rPr>
      </w:r>
      <w:r>
        <w:rPr>
          <w:lang w:val="zh_CN" w:bidi="zh_CN"/>
        </w:rPr>
        <w:t>请在这里暂停，并查看一张地图，看看这些征服各地的王作为一个同盟所征服的所有城市和地区。请在这里暂停音频。</w:t>
      </w:r>
    </w:p>
    <w:p>
      <w:pPr/>
      <w:r>
        <w:rPr>
          <w:lang w:val="zh_CN" w:bidi="zh_CN"/>
        </w:rPr>
      </w:r>
      <w:r>
        <w:rPr>
          <w:lang w:val="zh_CN" w:bidi="zh_CN"/>
        </w:rPr>
        <w:t>反叛的诸王为在西订谷的战斗做准备。 在这里，这个故事重复了一遍所有征服各地的王的名字，并将征服各地的王称为四王，将反叛的王称为五王，他们要彼此交战。</w:t>
      </w:r>
    </w:p>
    <w:p>
      <w:pPr/>
      <w:r>
        <w:rPr>
          <w:lang w:val="zh_CN" w:bidi="zh_CN"/>
        </w:rPr>
      </w:r>
      <w:r>
        <w:rPr>
          <w:lang w:val="zh_CN" w:bidi="zh_CN"/>
        </w:rPr>
        <w:t>西订谷后来被重新命名为死海谷，或盐海谷。 西订谷可能曾是一个山谷，后来成为了附近的湖的一部分。</w:t>
      </w:r>
    </w:p>
    <w:p>
      <w:pPr/>
      <w:r>
        <w:rPr>
          <w:lang w:val="zh_CN" w:bidi="zh_CN"/>
        </w:rPr>
      </w:r>
      <w:r>
        <w:rPr>
          <w:lang w:val="zh_CN" w:bidi="zh_CN"/>
        </w:rPr>
        <w:t>那山谷充满了沥青坑。 沥青（又称焦油）是一种黏稠的物质，工人用它把砖块黏在一起，用于建造房屋或城墙。 所多玛和蛾摩拉的王被征服各地的北方诸王击败后逃离了战场，他们中的一些人掉在了坑里。这些人掉在坑里时，可能已经死了，或可能故意藏在坑里。</w:t>
      </w:r>
    </w:p>
    <w:p>
      <w:pPr/>
      <w:r>
        <w:rPr>
          <w:lang w:val="zh_CN" w:bidi="zh_CN"/>
        </w:rPr>
      </w:r>
      <w:r>
        <w:rPr>
          <w:lang w:val="zh_CN" w:bidi="zh_CN"/>
        </w:rPr>
        <w:t>请在这里暂停，以小组的形式观看一张沥青或沥青坑的图片。 如果你的语言中没有沥青这个词，请讨论出其它方式来描述人们掉入的坑。 请在这里暂停音频。</w:t>
      </w:r>
    </w:p>
    <w:p>
      <w:pPr/>
      <w:r>
        <w:rPr>
          <w:lang w:val="zh_CN" w:bidi="zh_CN"/>
        </w:rPr>
      </w:r>
      <w:r>
        <w:rPr>
          <w:lang w:val="zh_CN" w:bidi="zh_CN"/>
        </w:rPr>
        <w:t>有一个人逃出了战场。 这个逃脱的人可能是罗得的人，或他可能是一个为反叛的王之一作战的士兵。</w:t>
      </w:r>
    </w:p>
    <w:p>
      <w:pPr/>
      <w:r>
        <w:rPr>
          <w:lang w:val="zh_CN" w:bidi="zh_CN"/>
        </w:rPr>
      </w:r>
      <w:r>
        <w:rPr>
          <w:lang w:val="zh_CN" w:bidi="zh_CN"/>
        </w:rPr>
        <w:t>这个人把所发生的事告诉了希伯来人亚伯兰。 他告诉亚伯兰，罗得是从罗得住的那座所多玛城被抓走的。 这是圣经中第一次出现希伯来人这个词。 在这里，它可能是用来描述亚伯兰所属的族群，以表明他与周围人的不同。</w:t>
      </w:r>
    </w:p>
    <w:p>
      <w:pPr/>
      <w:r>
        <w:rPr>
          <w:lang w:val="zh_CN" w:bidi="zh_CN"/>
        </w:rPr>
      </w:r>
      <w:r>
        <w:rPr>
          <w:lang w:val="zh_CN" w:bidi="zh_CN"/>
        </w:rPr>
        <w:t>亚伯兰住在亚摩利人幔利的橡树旁。 幔利和他的亲属以实各和亚乃，是亚伯兰的盟友。 幔利和他的亲属可能与亚伯兰联合起来，打败了征服各地的王，因为在下一个故事中，他们因为他们的劳动得到了奖赏。</w:t>
      </w:r>
    </w:p>
    <w:p>
      <w:pPr/>
      <w:r>
        <w:rPr>
          <w:lang w:val="zh_CN" w:bidi="zh_CN"/>
        </w:rPr>
      </w:r>
      <w:r>
        <w:rPr>
          <w:lang w:val="zh_CN" w:bidi="zh_CN"/>
        </w:rPr>
        <w:t>请在这里暂停，分组查看地图上亚伯兰住在哪里。 请在这里暂停音频。</w:t>
      </w:r>
    </w:p>
    <w:p>
      <w:pPr/>
      <w:r>
        <w:rPr>
          <w:lang w:val="zh_CN" w:bidi="zh_CN"/>
        </w:rPr>
      </w:r>
      <w:r>
        <w:rPr>
          <w:lang w:val="zh_CN" w:bidi="zh_CN"/>
        </w:rPr>
        <w:t xml:space="preserve">亚伯兰从他家中召集了三百一十八个受过训练的壮丁。 这些人是奴隶或仆人，受过战斗的训练。 他们把征服各地的王追赶到北方，到但那里。 亚伯兰把他的人分开，在但打败了征服各地的王，然后追赶他们到了更北的何把。 然后亚伯兰把罗得带了回来，连同罗得的财物、征服各地的王拿走的所有财物，以及这些王在征服所多玛和蛾摩拉时带走的所有的妇女和其他俘虏。 </w:t>
      </w:r>
    </w:p>
    <w:p>
      <w:pPr/>
      <w:r>
        <w:rPr>
          <w:lang w:val="zh_CN" w:bidi="zh_CN"/>
        </w:rPr>
      </w:r>
      <w:r>
        <w:rPr>
          <w:lang w:val="zh_CN" w:bidi="zh_CN"/>
        </w:rPr>
        <w:t>请在这里暂停，并以小组的形式讨论。 请讲一个你的民族进行过的大战。 谁和谁打仗？在争战期间，发生了什么样的事？ 在战争期间，都有哪些人一同协作？</w:t>
      </w:r>
    </w:p>
    <w:p>
      <w:pPr/>
      <w:r>
        <w:rPr>
          <w:lang w:val="zh_CN" w:bidi="zh_CN"/>
        </w:rPr>
      </w:r>
      <w:r>
        <w:rPr>
          <w:lang w:val="zh_CN" w:bidi="zh_CN"/>
        </w:rPr>
        <w:t>请在这里暂停，在地图上描绘亚伯兰和他的人到达但，然后到何把，最后返回的路程。</w:t>
      </w:r>
    </w:p>
    <w:p>
      <w:pPr>
        <w:pStyle w:val="Heading3"/>
      </w:pPr>
      <w:r>
        <w:rPr>
          <w:lang w:val="zh_CN" w:bidi="zh_CN"/>
        </w:rPr>
        <w:t>界定场景</w:t>
      </w:r>
    </w:p>
    <w:p>
      <w:pPr/>
      <w:r>
        <w:rPr>
          <w:lang w:val="zh_CN" w:bidi="zh_CN"/>
        </w:rPr>
      </w:r>
      <w:r>
        <w:rPr>
          <w:lang w:val="zh_CN" w:bidi="zh_CN"/>
        </w:rPr>
        <w:t>请使用最容易理解的译本来聆听创世记十四章1至16节的音频。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你可能记得，亚伯兰最初住在一个名叫美索不达米亚的地区，然后神告诉他要离开这里。 亚伯兰重新定居下来后不久，美索不达米亚的四个王一起结盟，并征服了附近的城市。 这些王中最重要的王是以拦王基大老玛。 其他的王是戈印王提达，示拿（也就是巴比伦）王暗拉非，以及以拉撒王亚略。 这些征服各地的王甚至征服了亚伯兰附近的城市，比如所多玛和蛾摩拉。 征服各地的王统治了十二年，但在第十三年，征服各地的王中南方的五个王反叛了。 这些反叛的王在西订谷（后来被称为死海谷）结为同盟。 五个反叛的王是所多玛王比拉、蛾摩拉王比沙、押玛王示纳、洗扁王善以别和比拉（也就是琐珥）王。</w:t>
      </w:r>
    </w:p>
    <w:p>
      <w:pPr/>
      <w:r>
        <w:rPr>
          <w:lang w:val="zh_CN" w:bidi="zh_CN"/>
        </w:rPr>
      </w:r>
      <w:r>
        <w:rPr>
          <w:b/>
          <w:lang w:val="zh_CN" w:bidi="zh_CN"/>
        </w:rPr>
        <w:t>在第二个场景中，</w:t>
      </w:r>
      <w:r>
        <w:rPr>
          <w:lang w:val="zh_CN" w:bidi="zh_CN"/>
        </w:rPr>
        <w:t>反叛的王反叛的那一年，基大老玛王和他的盟友，也就是其他征服各地的王，在亚特律‧加宁，杀败了利乏音人，在哈麦杀败了苏西人，在沙微‧基列亭杀败了以米人，在西珥山杀败了何利人，一直杀到靠近沙漠的伊勒‧巴兰。</w:t>
      </w:r>
    </w:p>
    <w:p>
      <w:pPr/>
      <w:r>
        <w:rPr>
          <w:lang w:val="zh_CN" w:bidi="zh_CN"/>
        </w:rPr>
      </w:r>
      <w:r>
        <w:rPr>
          <w:lang w:val="zh_CN" w:bidi="zh_CN"/>
        </w:rPr>
        <w:t>然后征服各地的王折返回来，杀败了亚玛力全地的人，以及住在哈洗逊‧他玛的亚摩利人。</w:t>
      </w:r>
    </w:p>
    <w:p>
      <w:pPr/>
      <w:r>
        <w:rPr>
          <w:lang w:val="zh_CN" w:bidi="zh_CN"/>
        </w:rPr>
      </w:r>
      <w:r>
        <w:rPr>
          <w:b/>
          <w:lang w:val="zh_CN" w:bidi="zh_CN"/>
        </w:rPr>
        <w:t>在第三个场景中，</w:t>
      </w:r>
      <w:r>
        <w:rPr>
          <w:lang w:val="zh_CN" w:bidi="zh_CN"/>
        </w:rPr>
        <w:t>所多玛王、蛾摩拉王、押玛王、洗扁王和比拉（也就是琐珥）王反叛了，他们在西订谷摆阵，展开战斗。 这就是四个征服各地的王与五个反叛的王交战。 西订谷到处是沥青（也就是焦油）坑，所以所多玛和蛾摩拉的叛王逃跑时，有些人掉进了坑。 其余的人逃到了山上。</w:t>
      </w:r>
    </w:p>
    <w:p>
      <w:pPr/>
      <w:r>
        <w:rPr>
          <w:lang w:val="zh_CN" w:bidi="zh_CN"/>
        </w:rPr>
      </w:r>
      <w:r>
        <w:rPr>
          <w:lang w:val="zh_CN" w:bidi="zh_CN"/>
        </w:rPr>
        <w:t>然后四个征服各地的王将所多玛和蛾摩拉洗劫一空。 他们拿走了所有的财物和食物。他们还俘虏了住在所多玛的亚伯兰的姪儿罗得。 他们俘虏了罗得，也夺走了他所有的财物。</w:t>
      </w:r>
    </w:p>
    <w:p>
      <w:pPr/>
      <w:r>
        <w:rPr>
          <w:lang w:val="zh_CN" w:bidi="zh_CN"/>
        </w:rPr>
      </w:r>
      <w:r>
        <w:rPr>
          <w:b/>
          <w:lang w:val="zh_CN" w:bidi="zh_CN"/>
        </w:rPr>
        <w:t>在第四个场景中：</w:t>
      </w:r>
      <w:r>
        <w:rPr>
          <w:lang w:val="zh_CN" w:bidi="zh_CN"/>
        </w:rPr>
        <w:t>属罗得的一个人从战场逃脱了。 这个人把所发生的事告诉了希伯来人亚伯兰。 亚伯兰住在亚摩利人幔利的橡树旁。 幔利和他的亲族以实各和亚乃是亚伯兰的盟友。</w:t>
      </w:r>
    </w:p>
    <w:p>
      <w:pPr/>
      <w:r>
        <w:rPr>
          <w:lang w:val="zh_CN" w:bidi="zh_CN"/>
        </w:rPr>
      </w:r>
      <w:r>
        <w:rPr>
          <w:lang w:val="zh_CN" w:bidi="zh_CN"/>
        </w:rPr>
        <w:t>亚伯兰听说他的亲戚罗得被俘虏后，便召集了三百一十八个受过训练的人，把征服各地的王追赶到了北边的但。 亚伯兰在夜里把他的人分开，打败了征服各地的王，并追赶他们到了更北的何把（也就是大马士革的北边）。然后亚伯兰带著所有被掳走的财物和人回来了，包括罗得和罗得所有的财物，以及妇女和其他俘虏。</w:t>
      </w:r>
    </w:p>
    <w:p>
      <w:pPr/>
      <w:r>
        <w:rPr>
          <w:lang w:val="zh_CN" w:bidi="zh_CN"/>
        </w:rPr>
      </w:r>
      <w:r>
        <w:rPr>
          <w:lang w:val="zh_CN" w:bidi="zh_CN"/>
        </w:rPr>
        <w:t>这段经文中的人物包括：</w:t>
      </w:r>
    </w:p>
    <w:p>
      <w:pPr/>
      <w:r>
        <w:rPr>
          <w:lang w:val="zh_CN" w:bidi="zh_CN"/>
        </w:rPr>
      </w:r>
      <w:r>
        <w:rPr>
          <w:lang w:val="zh_CN" w:bidi="zh_CN"/>
        </w:rPr>
        <w:t>四个征服各地的王：</w:t>
      </w:r>
    </w:p>
    <w:p>
      <w:pPr>
        <w:pStyle w:val="ListBullet"/>
        <w:spacing w:line="240" w:lineRule="auto"/>
        <w:ind w:left="720"/>
      </w:pPr>
      <w:r>
        <w:rPr>
          <w:lang w:val="zh_CN" w:bidi="zh_CN"/>
        </w:rPr>
      </w:r>
      <w:r>
        <w:rPr>
          <w:lang w:val="zh_CN" w:bidi="zh_CN"/>
        </w:rPr>
        <w:t>示拿（也就是巴比伦）王暗拉非，</w:t>
      </w:r>
    </w:p>
    <w:p>
      <w:pPr>
        <w:pStyle w:val="ListBullet"/>
        <w:spacing w:line="240" w:lineRule="auto"/>
        <w:ind w:left="720"/>
      </w:pPr>
      <w:r>
        <w:rPr>
          <w:lang w:val="zh_CN" w:bidi="zh_CN"/>
        </w:rPr>
      </w:r>
      <w:r>
        <w:rPr>
          <w:lang w:val="zh_CN" w:bidi="zh_CN"/>
        </w:rPr>
        <w:t>以拉撒王亚略，</w:t>
      </w:r>
    </w:p>
    <w:p>
      <w:pPr>
        <w:pStyle w:val="ListBullet"/>
        <w:spacing w:line="240" w:lineRule="auto"/>
        <w:ind w:left="720"/>
      </w:pPr>
      <w:r>
        <w:rPr>
          <w:lang w:val="zh_CN" w:bidi="zh_CN"/>
        </w:rPr>
      </w:r>
      <w:r>
        <w:rPr>
          <w:lang w:val="zh_CN" w:bidi="zh_CN"/>
        </w:rPr>
        <w:t>以拦王基大老玛，</w:t>
      </w:r>
    </w:p>
    <w:p>
      <w:pPr>
        <w:pStyle w:val="ListBullet"/>
        <w:spacing w:line="240" w:lineRule="auto"/>
        <w:ind w:left="720"/>
      </w:pPr>
      <w:r>
        <w:rPr>
          <w:lang w:val="zh_CN" w:bidi="zh_CN"/>
        </w:rPr>
      </w:r>
      <w:r>
        <w:rPr>
          <w:lang w:val="zh_CN" w:bidi="zh_CN"/>
        </w:rPr>
        <w:t>戈印王提达。</w:t>
      </w:r>
    </w:p>
    <w:p>
      <w:pPr/>
      <w:r>
        <w:rPr>
          <w:lang w:val="zh_CN" w:bidi="zh_CN"/>
        </w:rPr>
      </w:r>
      <w:r>
        <w:rPr>
          <w:lang w:val="zh_CN" w:bidi="zh_CN"/>
        </w:rPr>
        <w:t>五个反叛的王：</w:t>
      </w:r>
    </w:p>
    <w:p>
      <w:pPr>
        <w:pStyle w:val="ListBullet"/>
        <w:spacing w:line="240" w:lineRule="auto"/>
        <w:ind w:left="720"/>
      </w:pPr>
      <w:r>
        <w:rPr>
          <w:lang w:val="zh_CN" w:bidi="zh_CN"/>
        </w:rPr>
      </w:r>
      <w:r>
        <w:rPr>
          <w:lang w:val="zh_CN" w:bidi="zh_CN"/>
        </w:rPr>
        <w:t>所多玛王比拉，</w:t>
      </w:r>
    </w:p>
    <w:p>
      <w:pPr>
        <w:pStyle w:val="ListBullet"/>
        <w:spacing w:line="240" w:lineRule="auto"/>
        <w:ind w:left="720"/>
      </w:pPr>
      <w:r>
        <w:rPr>
          <w:lang w:val="zh_CN" w:bidi="zh_CN"/>
        </w:rPr>
      </w:r>
      <w:r>
        <w:rPr>
          <w:lang w:val="zh_CN" w:bidi="zh_CN"/>
        </w:rPr>
        <w:t>蛾摩拉王比沙，</w:t>
      </w:r>
    </w:p>
    <w:p>
      <w:pPr>
        <w:pStyle w:val="ListBullet"/>
        <w:spacing w:line="240" w:lineRule="auto"/>
        <w:ind w:left="720"/>
      </w:pPr>
      <w:r>
        <w:rPr>
          <w:lang w:val="zh_CN" w:bidi="zh_CN"/>
        </w:rPr>
      </w:r>
      <w:r>
        <w:rPr>
          <w:lang w:val="zh_CN" w:bidi="zh_CN"/>
        </w:rPr>
        <w:t>押玛王示纳，</w:t>
      </w:r>
    </w:p>
    <w:p>
      <w:pPr>
        <w:pStyle w:val="ListBullet"/>
        <w:spacing w:line="240" w:lineRule="auto"/>
        <w:ind w:left="720"/>
      </w:pPr>
      <w:r>
        <w:rPr>
          <w:lang w:val="zh_CN" w:bidi="zh_CN"/>
        </w:rPr>
      </w:r>
      <w:r>
        <w:rPr>
          <w:lang w:val="zh_CN" w:bidi="zh_CN"/>
        </w:rPr>
        <w:t>洗扁王善以别，</w:t>
      </w:r>
    </w:p>
    <w:p>
      <w:pPr>
        <w:pStyle w:val="ListBullet"/>
        <w:spacing w:line="240" w:lineRule="auto"/>
        <w:ind w:left="720"/>
      </w:pPr>
      <w:r>
        <w:rPr>
          <w:lang w:val="zh_CN" w:bidi="zh_CN"/>
        </w:rPr>
      </w:r>
      <w:r>
        <w:rPr>
          <w:lang w:val="zh_CN" w:bidi="zh_CN"/>
        </w:rPr>
        <w:t>比拉（也就是琐珥）王，</w:t>
      </w:r>
    </w:p>
    <w:p>
      <w:pPr/>
      <w:r>
        <w:rPr>
          <w:lang w:val="zh_CN" w:bidi="zh_CN"/>
        </w:rPr>
      </w:r>
      <w:r>
        <w:rPr>
          <w:lang w:val="zh_CN" w:bidi="zh_CN"/>
        </w:rPr>
        <w:t>这个故事中的其他角色包括：</w:t>
      </w:r>
    </w:p>
    <w:p>
      <w:pPr>
        <w:pStyle w:val="ListBullet"/>
        <w:spacing w:line="240" w:lineRule="auto"/>
        <w:ind w:left="720"/>
      </w:pPr>
      <w:r>
        <w:rPr>
          <w:lang w:val="zh_CN" w:bidi="zh_CN"/>
        </w:rPr>
      </w:r>
      <w:r>
        <w:rPr>
          <w:lang w:val="zh_CN" w:bidi="zh_CN"/>
        </w:rPr>
        <w:t>亚伯兰的姪儿罗得，</w:t>
      </w:r>
    </w:p>
    <w:p>
      <w:pPr>
        <w:pStyle w:val="ListBullet"/>
        <w:spacing w:line="240" w:lineRule="auto"/>
        <w:ind w:left="720"/>
      </w:pPr>
      <w:r>
        <w:rPr>
          <w:lang w:val="zh_CN" w:bidi="zh_CN"/>
        </w:rPr>
      </w:r>
      <w:r>
        <w:rPr>
          <w:lang w:val="zh_CN" w:bidi="zh_CN"/>
        </w:rPr>
        <w:t>一个从战斗中逃脱的人，</w:t>
      </w:r>
    </w:p>
    <w:p>
      <w:pPr>
        <w:pStyle w:val="ListBullet"/>
        <w:spacing w:line="240" w:lineRule="auto"/>
        <w:ind w:left="720"/>
      </w:pPr>
      <w:r>
        <w:rPr>
          <w:lang w:val="zh_CN" w:bidi="zh_CN"/>
        </w:rPr>
      </w:r>
      <w:r>
        <w:rPr>
          <w:lang w:val="zh_CN" w:bidi="zh_CN"/>
        </w:rPr>
        <w:t>希伯来人亚伯兰，</w:t>
      </w:r>
    </w:p>
    <w:p>
      <w:pPr>
        <w:pStyle w:val="ListBullet"/>
        <w:spacing w:line="240" w:lineRule="auto"/>
        <w:ind w:left="720"/>
      </w:pPr>
      <w:r>
        <w:rPr>
          <w:lang w:val="zh_CN" w:bidi="zh_CN"/>
        </w:rPr>
      </w:r>
      <w:r>
        <w:rPr>
          <w:lang w:val="zh_CN" w:bidi="zh_CN"/>
        </w:rPr>
        <w:t>亚伯兰家中三百一十八个受过训练的人，</w:t>
      </w:r>
    </w:p>
    <w:p>
      <w:pPr>
        <w:pStyle w:val="ListBullet"/>
        <w:spacing w:line="240" w:lineRule="auto"/>
        <w:ind w:left="720"/>
      </w:pPr>
      <w:r>
        <w:rPr>
          <w:lang w:val="zh_CN" w:bidi="zh_CN"/>
        </w:rPr>
      </w:r>
      <w:r>
        <w:rPr>
          <w:lang w:val="zh_CN" w:bidi="zh_CN"/>
        </w:rPr>
        <w:t>亚伯兰的盟友亚摩利人幔利，</w:t>
      </w:r>
    </w:p>
    <w:p>
      <w:pPr>
        <w:pStyle w:val="ListBullet"/>
        <w:spacing w:line="240" w:lineRule="auto"/>
        <w:ind w:left="720"/>
      </w:pPr>
      <w:r>
        <w:rPr>
          <w:lang w:val="zh_CN" w:bidi="zh_CN"/>
        </w:rPr>
      </w:r>
      <w:r>
        <w:rPr>
          <w:lang w:val="zh_CN" w:bidi="zh_CN"/>
        </w:rPr>
        <w:t>以及幔利的亲族以实各和亚乃，他们也是亚伯兰的盟友。</w:t>
      </w:r>
    </w:p>
    <w:p>
      <w:pPr/>
      <w:r>
        <w:rPr>
          <w:lang w:val="zh_CN" w:bidi="zh_CN"/>
        </w:rPr>
      </w:r>
      <w:r>
        <w:rPr>
          <w:lang w:val="zh_CN" w:bidi="zh_CN"/>
        </w:rPr>
        <w:t>小组一起留意这段经文背景的这些部分：</w:t>
      </w:r>
    </w:p>
    <w:p>
      <w:pPr/>
      <w:r>
        <w:rPr>
          <w:lang w:val="zh_CN" w:bidi="zh_CN"/>
        </w:rPr>
      </w:r>
      <w:r>
        <w:rPr>
          <w:lang w:val="zh_CN" w:bidi="zh_CN"/>
        </w:rPr>
        <w:t>这个故事与前一个故事首尾相连。 在前面的故事结尾，亚伯兰搬到了幔利的橡树旁。 也就是在那时，在这个故事开始了，那个地区爆发了战争。</w:t>
      </w:r>
    </w:p>
    <w:p>
      <w:pPr/>
      <w:r>
        <w:rPr>
          <w:lang w:val="zh_CN" w:bidi="zh_CN"/>
        </w:rPr>
      </w:r>
      <w:r>
        <w:rPr>
          <w:lang w:val="zh_CN" w:bidi="zh_CN"/>
        </w:rPr>
        <w:t>四个征服各地的王和五个反叛的王之间爆发了战争。 这里的故事告诉了我们战争的历史。 以拦的基大老玛是一个强大的王，他统治了许多城和他们的王，包括亚伯兰住处附近的南方的五个反叛的王，所多玛王比拉、蛾摩拉王比沙、押玛王示纳、洗扁王善以别，以及比拉（也就是琐珥）王。 以拦王基大老玛在北方的盟友，也就是这些征服各地的君王，是示拿王暗拉非，以拉撒王亚略，以及戈印王提达。</w:t>
      </w:r>
    </w:p>
    <w:p>
      <w:pPr/>
      <w:r>
        <w:rPr>
          <w:lang w:val="zh_CN" w:bidi="zh_CN"/>
        </w:rPr>
      </w:r>
      <w:r>
        <w:rPr>
          <w:lang w:val="zh_CN" w:bidi="zh_CN"/>
        </w:rPr>
        <w:t>请在这里暂停，以小组的形式查看这些地区的地图。请在地图上指出每个王的领土或城市。 在此处暂停音频。</w:t>
      </w:r>
    </w:p>
    <w:p>
      <w:pPr/>
      <w:r>
        <w:rPr>
          <w:lang w:val="zh_CN" w:bidi="zh_CN"/>
        </w:rPr>
      </w:r>
      <w:r>
        <w:rPr>
          <w:lang w:val="zh_CN" w:bidi="zh_CN"/>
        </w:rPr>
        <w:t>这个故事没有按照特殊的顺序列出王的名字，但基大老玛王是他的盟友中最重要的王。</w:t>
      </w:r>
    </w:p>
    <w:p>
      <w:pPr/>
      <w:r>
        <w:rPr>
          <w:lang w:val="zh_CN" w:bidi="zh_CN"/>
        </w:rPr>
      </w:r>
      <w:r>
        <w:rPr>
          <w:lang w:val="zh_CN" w:bidi="zh_CN"/>
        </w:rPr>
        <w:t>请在这里暂停，并以小组的形式讨论这个问题：在你们的文化中，你们如何将一份清单中最重要的人表明出来？ 在此处暂停音频。</w:t>
      </w:r>
    </w:p>
    <w:p>
      <w:pPr/>
      <w:r>
        <w:rPr>
          <w:lang w:val="zh_CN" w:bidi="zh_CN"/>
        </w:rPr>
      </w:r>
      <w:r>
        <w:rPr>
          <w:lang w:val="zh_CN" w:bidi="zh_CN"/>
        </w:rPr>
        <w:t>基大老玛王统治了反叛的王十二年，而在之后的一年，也就是第十三年，反叛的诸王反叛了，于是战争爆发了。</w:t>
      </w:r>
    </w:p>
    <w:p>
      <w:pPr/>
      <w:r>
        <w:rPr>
          <w:lang w:val="zh_CN" w:bidi="zh_CN"/>
        </w:rPr>
      </w:r>
      <w:r>
        <w:rPr>
          <w:lang w:val="zh_CN" w:bidi="zh_CN"/>
        </w:rPr>
        <w:t>第二个场景发生在反叛的王反叛之后的一年，也就是第十四年。 亚伯兰可能在这时搬到了幔利的橡树旁居住。 基大老玛王和他的盟友，也就是征服各地的王，在亚特律‧加宁，杀败了利乏音人，在哈麦杀败了苏西人，在沙微‧基列亭杀败了以米人，在何利人的西珥山杀败了何利人，一直杀到靠近沙漠的伊勒‧巴兰。</w:t>
      </w:r>
    </w:p>
    <w:p>
      <w:pPr/>
      <w:r>
        <w:rPr>
          <w:lang w:val="zh_CN" w:bidi="zh_CN"/>
        </w:rPr>
      </w:r>
      <w:r>
        <w:rPr>
          <w:lang w:val="zh_CN" w:bidi="zh_CN"/>
        </w:rPr>
        <w:t>然后征服各地的王回到安‧密巴，杀败了亚玛力全地的人，以及住在哈洗逊‧他玛的亚摩利人。然后他们来到了西订谷。</w:t>
      </w:r>
    </w:p>
    <w:p>
      <w:pPr/>
      <w:r>
        <w:rPr>
          <w:lang w:val="zh_CN" w:bidi="zh_CN"/>
        </w:rPr>
      </w:r>
      <w:r>
        <w:rPr>
          <w:lang w:val="zh_CN" w:bidi="zh_CN"/>
        </w:rPr>
        <w:t>请在这里暂停，以小组的形式查看这些地区的地图。请描绘基大老玛王和他的盟友征服这部分地区时走过的路。 在此处暂停音频。</w:t>
      </w:r>
    </w:p>
    <w:p>
      <w:pPr/>
      <w:r>
        <w:rPr>
          <w:lang w:val="zh_CN" w:bidi="zh_CN"/>
        </w:rPr>
      </w:r>
      <w:r>
        <w:rPr>
          <w:lang w:val="zh_CN" w:bidi="zh_CN"/>
        </w:rPr>
        <w:t>在第三个场景中，反叛的王所多玛王、蛾摩拉王、押玛王、洗扁王和比拉王，为在西订谷的战斗做好了准备。</w:t>
      </w:r>
    </w:p>
    <w:p>
      <w:pPr/>
      <w:r>
        <w:rPr>
          <w:lang w:val="zh_CN" w:bidi="zh_CN"/>
        </w:rPr>
      </w:r>
      <w:r>
        <w:rPr>
          <w:lang w:val="zh_CN" w:bidi="zh_CN"/>
        </w:rPr>
        <w:t>请在这里暂停，以小组的形式查看这些地区的地图。请在地图上指出西订谷的位置。 在此处暂停音频。</w:t>
      </w:r>
    </w:p>
    <w:p>
      <w:pPr/>
      <w:r>
        <w:rPr>
          <w:lang w:val="zh_CN" w:bidi="zh_CN"/>
        </w:rPr>
      </w:r>
      <w:r>
        <w:rPr>
          <w:lang w:val="zh_CN" w:bidi="zh_CN"/>
        </w:rPr>
        <w:t>这个故事是重复的，让我们知道它描述了一场大战。</w:t>
      </w:r>
    </w:p>
    <w:p>
      <w:pPr/>
      <w:r>
        <w:rPr>
          <w:lang w:val="zh_CN" w:bidi="zh_CN"/>
        </w:rPr>
      </w:r>
      <w:r>
        <w:rPr>
          <w:lang w:val="zh_CN" w:bidi="zh_CN"/>
        </w:rPr>
        <w:t>请在这里暂停，并以小组的形式讨论这个问题：你们的语言和文化如何描述故事中的重大战争？ 在此处暂停音频。</w:t>
      </w:r>
    </w:p>
    <w:p>
      <w:pPr/>
      <w:r>
        <w:rPr>
          <w:lang w:val="zh_CN" w:bidi="zh_CN"/>
        </w:rPr>
      </w:r>
      <w:r>
        <w:rPr>
          <w:lang w:val="zh_CN" w:bidi="zh_CN"/>
        </w:rPr>
        <w:t>请形象化这场战争。西订谷遍布著沥青坑。反叛的王逃离时，有些人掉进了沥青坑，其余的人逃到了山上。</w:t>
      </w:r>
    </w:p>
    <w:p>
      <w:pPr/>
      <w:r>
        <w:rPr>
          <w:lang w:val="zh_CN" w:bidi="zh_CN"/>
        </w:rPr>
      </w:r>
      <w:r>
        <w:rPr>
          <w:lang w:val="zh_CN" w:bidi="zh_CN"/>
        </w:rPr>
        <w:t>请在这里暂停，以小组的形式并观看一组沥青坑的图片，好知道它们可能的样子。 请在地图上指出所多玛和蛾摩拉这两个城市。 在此处暂停音频。</w:t>
      </w:r>
    </w:p>
    <w:p>
      <w:pPr/>
      <w:r>
        <w:rPr>
          <w:lang w:val="zh_CN" w:bidi="zh_CN"/>
        </w:rPr>
      </w:r>
      <w:r>
        <w:rPr>
          <w:lang w:val="zh_CN" w:bidi="zh_CN"/>
        </w:rPr>
        <w:t>征服各地的王将所多玛和蛾摩拉洗劫一空。 他们不仅抢走了财物和食物。 他们还俘虏了住在所多玛的亚伯兰的侄儿罗得，并将罗得和他所有的财物带走了。</w:t>
      </w:r>
    </w:p>
    <w:p>
      <w:pPr/>
      <w:r>
        <w:rPr>
          <w:lang w:val="zh_CN" w:bidi="zh_CN"/>
        </w:rPr>
      </w:r>
      <w:r>
        <w:rPr>
          <w:lang w:val="zh_CN" w:bidi="zh_CN"/>
        </w:rPr>
        <w:t xml:space="preserve">在第四个场景中，属罗得的一个人逃脱了，并把所发生的事告诉了希伯来人亚伯兰。 亚伯兰住在幔利的橡树附近。 幔利和他的亲族以实各和亚乃，是亚伯兰的盟友。 </w:t>
      </w:r>
    </w:p>
    <w:p>
      <w:pPr/>
      <w:r>
        <w:rPr>
          <w:lang w:val="zh_CN" w:bidi="zh_CN"/>
        </w:rPr>
      </w:r>
      <w:r>
        <w:rPr>
          <w:lang w:val="zh_CN" w:bidi="zh_CN"/>
        </w:rPr>
        <w:t>请在这里暂停，并以小组的形式，在地图上查看亚伯兰、幔利、以实各和亚乃的住处。 在此处暂停音频。</w:t>
      </w:r>
    </w:p>
    <w:p>
      <w:pPr/>
      <w:r>
        <w:rPr>
          <w:lang w:val="zh_CN" w:bidi="zh_CN"/>
        </w:rPr>
      </w:r>
      <w:r>
        <w:rPr>
          <w:lang w:val="zh_CN" w:bidi="zh_CN"/>
        </w:rPr>
        <w:t>亚伯兰从他家中召集了三百一十八个受过训练的人，并追赶那些征服各地的王，直到北方的但。 他把他的人分队在夜间进攻，打败了征服各地的王。 他们追赶那些征服各地的王，直到大马士革北边的何把。 然后亚伯兰把罗得带了回来，连同罗得的财物、征服各地的王拿走的所有东西，以及所有的妇女和俘虏。</w:t>
      </w:r>
    </w:p>
    <w:p>
      <w:pPr/>
      <w:r>
        <w:rPr>
          <w:lang w:val="zh_CN" w:bidi="zh_CN"/>
        </w:rPr>
      </w:r>
      <w:r>
        <w:rPr>
          <w:lang w:val="zh_CN" w:bidi="zh_CN"/>
        </w:rPr>
        <w:t>请在这里暂停，并以小组的形式描绘亚伯兰向北前往但，然后前往何巴，最后返回的行程。 在此处暂停音频。</w:t>
      </w:r>
    </w:p>
    <w:p>
      <w:pPr/>
      <w:r>
        <w:rPr>
          <w:lang w:val="zh_CN" w:bidi="zh_CN"/>
        </w:rPr>
      </w:r>
      <w:r>
        <w:rPr>
          <w:lang w:val="zh_CN" w:bidi="zh_CN"/>
        </w:rPr>
        <w:t>现在，请让小组成员以故事版的分镜、绘图或操作具体物件，将故事的情节与动作具体呈现出来。</w:t>
      </w:r>
    </w:p>
    <w:p>
      <w:pPr>
        <w:pStyle w:val="Heading3"/>
      </w:pPr>
      <w:r>
        <w:rPr>
          <w:lang w:val="zh_CN" w:bidi="zh_CN"/>
        </w:rPr>
        <w:t>体现经文内容</w:t>
      </w:r>
    </w:p>
    <w:p>
      <w:pPr/>
      <w:r>
        <w:rPr>
          <w:lang w:val="zh_CN" w:bidi="zh_CN"/>
        </w:rPr>
      </w:r>
      <w:r>
        <w:rPr>
          <w:lang w:val="zh_CN" w:bidi="zh_CN"/>
        </w:rPr>
        <w:t>请使用最容易理解的译本来聆听创世记十四章1至16节的音频。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这段经文有四个场景。</w:t>
      </w:r>
    </w:p>
    <w:p>
      <w:pPr/>
      <w:r>
        <w:rPr>
          <w:lang w:val="zh_CN" w:bidi="zh_CN"/>
        </w:rPr>
      </w:r>
      <w:r>
        <w:rPr>
          <w:lang w:val="zh_CN" w:bidi="zh_CN"/>
        </w:rPr>
        <w:t>这段经文中的人物包括：</w:t>
      </w:r>
    </w:p>
    <w:p>
      <w:pPr/>
      <w:r>
        <w:rPr>
          <w:lang w:val="zh_CN" w:bidi="zh_CN"/>
        </w:rPr>
      </w:r>
      <w:r>
        <w:rPr>
          <w:lang w:val="zh_CN" w:bidi="zh_CN"/>
        </w:rPr>
        <w:t>四个征服各地的王：</w:t>
      </w:r>
    </w:p>
    <w:p>
      <w:pPr>
        <w:pStyle w:val="ListBullet"/>
        <w:spacing w:line="240" w:lineRule="auto"/>
        <w:ind w:left="720"/>
      </w:pPr>
      <w:r>
        <w:rPr>
          <w:lang w:val="zh_CN" w:bidi="zh_CN"/>
        </w:rPr>
      </w:r>
      <w:r>
        <w:rPr>
          <w:lang w:val="zh_CN" w:bidi="zh_CN"/>
        </w:rPr>
        <w:t>示拿（也就是巴比伦）王暗拉非，</w:t>
      </w:r>
    </w:p>
    <w:p>
      <w:pPr>
        <w:pStyle w:val="ListBullet"/>
        <w:spacing w:line="240" w:lineRule="auto"/>
        <w:ind w:left="720"/>
      </w:pPr>
      <w:r>
        <w:rPr>
          <w:lang w:val="zh_CN" w:bidi="zh_CN"/>
        </w:rPr>
      </w:r>
      <w:r>
        <w:rPr>
          <w:lang w:val="zh_CN" w:bidi="zh_CN"/>
        </w:rPr>
        <w:t>以拉撒王亚略，</w:t>
      </w:r>
    </w:p>
    <w:p>
      <w:pPr>
        <w:pStyle w:val="ListBullet"/>
        <w:spacing w:line="240" w:lineRule="auto"/>
        <w:ind w:left="720"/>
      </w:pPr>
      <w:r>
        <w:rPr>
          <w:lang w:val="zh_CN" w:bidi="zh_CN"/>
        </w:rPr>
      </w:r>
      <w:r>
        <w:rPr>
          <w:lang w:val="zh_CN" w:bidi="zh_CN"/>
        </w:rPr>
        <w:t>以拦王基大老玛，</w:t>
      </w:r>
    </w:p>
    <w:p>
      <w:pPr>
        <w:pStyle w:val="ListBullet"/>
        <w:spacing w:line="240" w:lineRule="auto"/>
        <w:ind w:left="720"/>
      </w:pPr>
      <w:r>
        <w:rPr>
          <w:lang w:val="zh_CN" w:bidi="zh_CN"/>
        </w:rPr>
      </w:r>
      <w:r>
        <w:rPr>
          <w:lang w:val="zh_CN" w:bidi="zh_CN"/>
        </w:rPr>
        <w:t>戈印王提达。</w:t>
      </w:r>
    </w:p>
    <w:p>
      <w:pPr/>
      <w:r>
        <w:rPr>
          <w:lang w:val="zh_CN" w:bidi="zh_CN"/>
        </w:rPr>
      </w:r>
      <w:r>
        <w:rPr>
          <w:lang w:val="zh_CN" w:bidi="zh_CN"/>
        </w:rPr>
        <w:t>五个反叛的王：</w:t>
      </w:r>
    </w:p>
    <w:p>
      <w:pPr>
        <w:pStyle w:val="ListBullet"/>
        <w:spacing w:line="240" w:lineRule="auto"/>
        <w:ind w:left="720"/>
      </w:pPr>
      <w:r>
        <w:rPr>
          <w:lang w:val="zh_CN" w:bidi="zh_CN"/>
        </w:rPr>
      </w:r>
      <w:r>
        <w:rPr>
          <w:lang w:val="zh_CN" w:bidi="zh_CN"/>
        </w:rPr>
        <w:t>所多玛王比拉，</w:t>
      </w:r>
    </w:p>
    <w:p>
      <w:pPr>
        <w:pStyle w:val="ListBullet"/>
        <w:spacing w:line="240" w:lineRule="auto"/>
        <w:ind w:left="720"/>
      </w:pPr>
      <w:r>
        <w:rPr>
          <w:lang w:val="zh_CN" w:bidi="zh_CN"/>
        </w:rPr>
      </w:r>
      <w:r>
        <w:rPr>
          <w:lang w:val="zh_CN" w:bidi="zh_CN"/>
        </w:rPr>
        <w:t>蛾摩拉王比沙，</w:t>
      </w:r>
    </w:p>
    <w:p>
      <w:pPr>
        <w:pStyle w:val="ListBullet"/>
        <w:spacing w:line="240" w:lineRule="auto"/>
        <w:ind w:left="720"/>
      </w:pPr>
      <w:r>
        <w:rPr>
          <w:lang w:val="zh_CN" w:bidi="zh_CN"/>
        </w:rPr>
      </w:r>
      <w:r>
        <w:rPr>
          <w:lang w:val="zh_CN" w:bidi="zh_CN"/>
        </w:rPr>
        <w:t>押玛王示纳，</w:t>
      </w:r>
    </w:p>
    <w:p>
      <w:pPr>
        <w:pStyle w:val="ListBullet"/>
        <w:spacing w:line="240" w:lineRule="auto"/>
        <w:ind w:left="720"/>
      </w:pPr>
      <w:r>
        <w:rPr>
          <w:lang w:val="zh_CN" w:bidi="zh_CN"/>
        </w:rPr>
      </w:r>
      <w:r>
        <w:rPr>
          <w:lang w:val="zh_CN" w:bidi="zh_CN"/>
        </w:rPr>
        <w:t>洗扁王善以别，</w:t>
      </w:r>
    </w:p>
    <w:p>
      <w:pPr>
        <w:pStyle w:val="ListBullet"/>
        <w:spacing w:line="240" w:lineRule="auto"/>
        <w:ind w:left="720"/>
      </w:pPr>
      <w:r>
        <w:rPr>
          <w:lang w:val="zh_CN" w:bidi="zh_CN"/>
        </w:rPr>
      </w:r>
      <w:r>
        <w:rPr>
          <w:lang w:val="zh_CN" w:bidi="zh_CN"/>
        </w:rPr>
        <w:t>比拉（也就是琐珥）王，</w:t>
      </w:r>
    </w:p>
    <w:p>
      <w:pPr/>
      <w:r>
        <w:rPr>
          <w:lang w:val="zh_CN" w:bidi="zh_CN"/>
        </w:rPr>
      </w:r>
      <w:r>
        <w:rPr>
          <w:lang w:val="zh_CN" w:bidi="zh_CN"/>
        </w:rPr>
        <w:t>这个故事中的其他角色包括：</w:t>
      </w:r>
    </w:p>
    <w:p>
      <w:pPr>
        <w:pStyle w:val="ListBullet"/>
        <w:spacing w:line="240" w:lineRule="auto"/>
        <w:ind w:left="720"/>
      </w:pPr>
      <w:r>
        <w:rPr>
          <w:lang w:val="zh_CN" w:bidi="zh_CN"/>
        </w:rPr>
      </w:r>
      <w:r>
        <w:rPr>
          <w:lang w:val="zh_CN" w:bidi="zh_CN"/>
        </w:rPr>
        <w:t>亚伯兰的姪儿罗得，</w:t>
      </w:r>
    </w:p>
    <w:p>
      <w:pPr>
        <w:pStyle w:val="ListBullet"/>
        <w:spacing w:line="240" w:lineRule="auto"/>
        <w:ind w:left="720"/>
      </w:pPr>
      <w:r>
        <w:rPr>
          <w:lang w:val="zh_CN" w:bidi="zh_CN"/>
        </w:rPr>
      </w:r>
      <w:r>
        <w:rPr>
          <w:lang w:val="zh_CN" w:bidi="zh_CN"/>
        </w:rPr>
        <w:t>一个从战斗中逃脱的人，</w:t>
      </w:r>
    </w:p>
    <w:p>
      <w:pPr>
        <w:pStyle w:val="ListBullet"/>
        <w:spacing w:line="240" w:lineRule="auto"/>
        <w:ind w:left="720"/>
      </w:pPr>
      <w:r>
        <w:rPr>
          <w:lang w:val="zh_CN" w:bidi="zh_CN"/>
        </w:rPr>
      </w:r>
      <w:r>
        <w:rPr>
          <w:lang w:val="zh_CN" w:bidi="zh_CN"/>
        </w:rPr>
        <w:t>希伯来人亚伯兰，</w:t>
      </w:r>
    </w:p>
    <w:p>
      <w:pPr>
        <w:pStyle w:val="ListBullet"/>
        <w:spacing w:line="240" w:lineRule="auto"/>
        <w:ind w:left="720"/>
      </w:pPr>
      <w:r>
        <w:rPr>
          <w:lang w:val="zh_CN" w:bidi="zh_CN"/>
        </w:rPr>
      </w:r>
      <w:r>
        <w:rPr>
          <w:lang w:val="zh_CN" w:bidi="zh_CN"/>
        </w:rPr>
        <w:t>亚伯兰家中三百一十八个受过训练的人，</w:t>
      </w:r>
    </w:p>
    <w:p>
      <w:pPr>
        <w:pStyle w:val="ListBullet"/>
        <w:spacing w:line="240" w:lineRule="auto"/>
        <w:ind w:left="720"/>
      </w:pPr>
      <w:r>
        <w:rPr>
          <w:lang w:val="zh_CN" w:bidi="zh_CN"/>
        </w:rPr>
      </w:r>
      <w:r>
        <w:rPr>
          <w:lang w:val="zh_CN" w:bidi="zh_CN"/>
        </w:rPr>
        <w:t>亚伯兰的盟友亚摩利人幔利，</w:t>
      </w:r>
    </w:p>
    <w:p>
      <w:pPr>
        <w:pStyle w:val="ListBullet"/>
        <w:spacing w:line="240" w:lineRule="auto"/>
        <w:ind w:left="720"/>
      </w:pPr>
      <w:r>
        <w:rPr>
          <w:lang w:val="zh_CN" w:bidi="zh_CN"/>
        </w:rPr>
      </w:r>
      <w:r>
        <w:rPr>
          <w:lang w:val="zh_CN" w:bidi="zh_CN"/>
        </w:rPr>
        <w:t>幔利的亲族以实各和亚乃，他们也是亚伯兰的盟友。</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首先，请在不间断的情况下表演这个故事。请留意故事的对话、流畅度、情节发展以及时间顺序。 确保你们没有跳过故事中困难或重要的部分。 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然后请重新开始表演。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以拦王基大老玛统治了五个反叛的王十二年，这些王是所多玛王比拉、蛾摩拉王比沙、押玛王示纳、洗扁王善以别，以及比拉（也就是琐珥）王。 这五个王在第十三年反叛了。</w:t>
      </w:r>
    </w:p>
    <w:p>
      <w:pPr/>
      <w:r>
        <w:rPr>
          <w:lang w:val="zh_CN" w:bidi="zh_CN"/>
        </w:rPr>
      </w:r>
      <w:r>
        <w:rPr>
          <w:lang w:val="zh_CN" w:bidi="zh_CN"/>
        </w:rPr>
        <w:t>在第十四年，基大老玛王和他的盟友，即示拿（也就是巴比伦）王暗拉非、以拉撒王亚略和戈印王提达，他们在亚特律‧加宁，杀败了利乏音人，在哈麦杀败了苏西人，在沙微‧基列亭杀败了以米人，在何利人的西珥山杀败了何利人，一直杀到靠近旷野的伊勒‧巴兰。</w:t>
      </w:r>
    </w:p>
    <w:p>
      <w:pPr/>
      <w:r>
        <w:rPr>
          <w:lang w:val="zh_CN" w:bidi="zh_CN"/>
        </w:rPr>
      </w:r>
      <w:r>
        <w:rPr>
          <w:lang w:val="zh_CN" w:bidi="zh_CN"/>
        </w:rPr>
        <w:t>然后征服各地的王回到安‧密巴（也就是后来的加低斯），并杀败了亚玛力全地的人，以及住在哈洗逊‧他玛的亚摩利人。</w:t>
      </w:r>
    </w:p>
    <w:p>
      <w:pPr/>
      <w:r>
        <w:rPr>
          <w:lang w:val="zh_CN" w:bidi="zh_CN"/>
        </w:rPr>
      </w:r>
      <w:r>
        <w:rPr>
          <w:lang w:val="zh_CN" w:bidi="zh_CN"/>
        </w:rPr>
        <w:t>反叛的诸王为在西订谷的战斗做准备。 西订谷有许多沥青坑。 随著反叛的所多玛王和蛾摩拉王逃离了战场，有些人掉进了沥青坑。 其余的人逃到了山上。</w:t>
      </w:r>
    </w:p>
    <w:p>
      <w:pPr/>
      <w:r>
        <w:rPr>
          <w:lang w:val="zh_CN" w:bidi="zh_CN"/>
        </w:rPr>
      </w:r>
      <w:r>
        <w:rPr>
          <w:lang w:val="zh_CN" w:bidi="zh_CN"/>
        </w:rPr>
        <w:t>请在这里暂停表演：请问扮演反叛的王的人："你们有什么感受或想法？" 这些人可能会回答这样的话："我们因为战败而感到羞耻"、"我们被彻底击败了"，或"我们失去了一切。" 请重新开始表演。</w:t>
      </w:r>
    </w:p>
    <w:p>
      <w:pPr/>
      <w:r>
        <w:rPr>
          <w:lang w:val="zh_CN" w:bidi="zh_CN"/>
        </w:rPr>
      </w:r>
      <w:r>
        <w:rPr>
          <w:lang w:val="zh_CN" w:bidi="zh_CN"/>
        </w:rPr>
        <w:t>征服各地的诸王洗劫了所多玛和蛾摩拉，并掳走了城市里所有的财物和食物。 他们还俘虏了亚伯兰的姪儿罗得，并将罗得和他所拥有的一切都掳走了。</w:t>
      </w:r>
    </w:p>
    <w:p>
      <w:pPr/>
      <w:r>
        <w:rPr>
          <w:lang w:val="zh_CN" w:bidi="zh_CN"/>
        </w:rPr>
      </w:r>
      <w:r>
        <w:rPr>
          <w:lang w:val="zh_CN" w:bidi="zh_CN"/>
        </w:rPr>
        <w:t>属罗得的一个人逃脱了，并把所发生的事告诉了希伯来人亚伯兰。 亚伯兰住在亚摩利人幔利的橡树旁。 幔利和他的亲族以实各和亚乃是亚伯兰的盟友。</w:t>
      </w:r>
    </w:p>
    <w:p>
      <w:pPr/>
      <w:r>
        <w:rPr>
          <w:lang w:val="zh_CN" w:bidi="zh_CN"/>
        </w:rPr>
      </w:r>
      <w:r>
        <w:rPr>
          <w:lang w:val="zh_CN" w:bidi="zh_CN"/>
        </w:rPr>
        <w:t>请在这里暂停表演，问扮演亚伯兰的人："你有什么感受或想法？" 演员可能会这样回答："罗得被掳走了，我很气愤"，或"我感觉那些征服各地的王是我的敌人，因为他们俘虏了我的亲属。" 请重新开始表演。</w:t>
      </w:r>
    </w:p>
    <w:p>
      <w:pPr/>
      <w:r>
        <w:rPr>
          <w:lang w:val="zh_CN" w:bidi="zh_CN"/>
        </w:rPr>
      </w:r>
      <w:r>
        <w:rPr>
          <w:lang w:val="zh_CN" w:bidi="zh_CN"/>
        </w:rPr>
        <w:t>亚伯兰从他家中召集了三百一十八个受过训练的壮丁。 他追赶著诸王到了但。 他把他的人分队，并在夜里进攻，然后追赶逃跑的军队到大马士革北边的何把。</w:t>
      </w:r>
    </w:p>
    <w:p>
      <w:pPr/>
      <w:r>
        <w:rPr>
          <w:lang w:val="zh_CN" w:bidi="zh_CN"/>
        </w:rPr>
      </w:r>
      <w:r>
        <w:rPr>
          <w:lang w:val="zh_CN" w:bidi="zh_CN"/>
        </w:rPr>
        <w:t>请在这里暂停演出。 请问扮演征服各地的王的演员："你们有什么感受或想法？" 这个人可能会回答这样的话："我们很惊讶这个人能够战胜我们，而其他许多王都不能"，或"我们为我们战败感到羞耻。" 请重新开始表演。</w:t>
      </w:r>
    </w:p>
    <w:p>
      <w:pPr/>
      <w:r>
        <w:rPr>
          <w:lang w:val="zh_CN" w:bidi="zh_CN"/>
        </w:rPr>
      </w:r>
      <w:r>
        <w:rPr>
          <w:lang w:val="zh_CN" w:bidi="zh_CN"/>
        </w:rPr>
        <w:t>然后亚伯兰把罗得带了回来，连同罗得的财物、征服各地的王拿走的所有东西，以及所有的妇女和俘虏。</w:t>
      </w:r>
    </w:p>
    <w:p>
      <w:pPr/>
      <w:r>
        <w:rPr>
          <w:lang w:val="zh_CN" w:bidi="zh_CN"/>
        </w:rPr>
      </w:r>
      <w:r>
        <w:rPr>
          <w:lang w:val="zh_CN" w:bidi="zh_CN"/>
        </w:rPr>
        <w:t>请完成表演。请问扮演亚伯兰的人："你有什么感受或想法？" 演员会这样回答："我对我们的胜利感到惊讶"、"我很高兴我活了下来"、"我觉得神保护了我和我的亲族"，或"我觉得神正在遵守祂早先的应许，去咒诅咒诅我的人。"</w:t>
      </w:r>
    </w:p>
    <w:p>
      <w:pPr>
        <w:pStyle w:val="Heading3"/>
      </w:pPr>
      <w:r>
        <w:rPr>
          <w:lang w:val="zh_CN" w:bidi="zh_CN"/>
        </w:rPr>
        <w:t>填补空白</w:t>
      </w:r>
    </w:p>
    <w:p>
      <w:pPr/>
      <w:r>
        <w:rPr>
          <w:lang w:val="zh_CN" w:bidi="zh_CN"/>
        </w:rPr>
      </w:r>
      <w:r>
        <w:rPr>
          <w:lang w:val="zh_CN" w:bidi="zh_CN"/>
        </w:rPr>
        <w:t>请使用最容易理解的经文译本来聆听创世记十四章1至16节的音频。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当暗拉非作示拿（也就是巴比伦）</w:t>
      </w:r>
      <w:r>
        <w:rPr>
          <w:b/>
          <w:lang w:val="zh_CN" w:bidi="zh_CN"/>
        </w:rPr>
        <w:t>王</w:t>
      </w:r>
      <w:r>
        <w:rPr>
          <w:lang w:val="zh_CN" w:bidi="zh_CN"/>
        </w:rPr>
        <w:t>，亚略作以拉撒王，基大老玛作以拦王，提达作戈印王的时候，他们都攻打所多玛王比拉、蛾摩拉王比沙、押玛王示纳、洗扁王善以别，和比拉王；比拉就是琐珥。王是统治一座城市或领土的人。王通常终生掌权，并将他的权柄传给他的其中一个儿子。</w:t>
      </w:r>
    </w:p>
    <w:p>
      <w:pPr/>
      <w:r>
        <w:rPr>
          <w:lang w:val="zh_CN" w:bidi="zh_CN"/>
        </w:rPr>
      </w:r>
      <w:r>
        <w:rPr>
          <w:lang w:val="zh_CN" w:bidi="zh_CN"/>
        </w:rPr>
        <w:t>请在这里暂停，并以小组的形式讨论你将使用什么词或片语来描述</w:t>
      </w:r>
      <w:r>
        <w:rPr>
          <w:b/>
          <w:lang w:val="zh_CN" w:bidi="zh_CN"/>
        </w:rPr>
        <w:t>王</w:t>
      </w:r>
      <w:r>
        <w:rPr>
          <w:lang w:val="zh_CN" w:bidi="zh_CN"/>
        </w:rPr>
        <w:t>。 请在主词汇表中查找</w:t>
      </w:r>
      <w:hyperlink r:id="rId48">
        <w:r>
          <w:rPr>
            <w:lang w:val="zh_CN" w:bidi="zh_CN"/>
          </w:rPr>
          <w:rPr>
            <w:color w:val="0000EE"/>
            <w:u w:val="single"/>
          </w:rPr>
          <w:t>王</w:t>
        </w:r>
      </w:hyperlink>
      <w:r>
        <w:rPr>
          <w:lang w:val="zh_CN" w:bidi="zh_CN"/>
        </w:rPr>
        <w:t>这个词，以获取更多资讯。 请在这里暂停音频。</w:t>
      </w:r>
    </w:p>
    <w:p>
      <w:pPr/>
      <w:r>
        <w:rPr>
          <w:lang w:val="zh_CN" w:bidi="zh_CN"/>
        </w:rPr>
      </w:r>
      <w:r>
        <w:rPr>
          <w:b/>
          <w:lang w:val="zh_CN" w:bidi="zh_CN"/>
        </w:rPr>
        <w:t>戈印</w:t>
      </w:r>
      <w:r>
        <w:rPr>
          <w:lang w:val="zh_CN" w:bidi="zh_CN"/>
        </w:rPr>
        <w:t xml:space="preserve">的意思是"列国"，所以"戈印的王"可能是一个尊荣的称呼，意思是万国的王。 </w:t>
      </w:r>
      <w:r>
        <w:rPr>
          <w:b/>
          <w:lang w:val="zh_CN" w:bidi="zh_CN"/>
        </w:rPr>
        <w:t>比拉</w:t>
      </w:r>
      <w:r>
        <w:rPr>
          <w:lang w:val="zh_CN" w:bidi="zh_CN"/>
        </w:rPr>
        <w:t xml:space="preserve">的意思是"邪恶"或"与邪恶同行"。 </w:t>
      </w:r>
      <w:r>
        <w:rPr>
          <w:b/>
          <w:lang w:val="zh_CN" w:bidi="zh_CN"/>
        </w:rPr>
        <w:t>比沙</w:t>
      </w:r>
      <w:r>
        <w:rPr>
          <w:lang w:val="zh_CN" w:bidi="zh_CN"/>
        </w:rPr>
        <w:t>的意思可能是"带著邪恶"。 这些名字的含义可能是在暗示这些王是邪恶的。</w:t>
      </w:r>
    </w:p>
    <w:p>
      <w:pPr/>
      <w:r>
        <w:rPr>
          <w:lang w:val="zh_CN" w:bidi="zh_CN"/>
        </w:rPr>
      </w:r>
      <w:r>
        <w:rPr>
          <w:lang w:val="zh_CN" w:bidi="zh_CN"/>
        </w:rPr>
        <w:t>请在这里暂停，并以小组的形式讨论：若你讲述一个故事，你会如何让听众知道这些角色是邪恶的？ 请在这里暂停音频。</w:t>
      </w:r>
    </w:p>
    <w:p>
      <w:pPr/>
      <w:r>
        <w:rPr>
          <w:lang w:val="zh_CN" w:bidi="zh_CN"/>
        </w:rPr>
      </w:r>
      <w:r>
        <w:rPr>
          <w:lang w:val="zh_CN" w:bidi="zh_CN"/>
        </w:rPr>
        <w:t>以拦王基大老玛统治了第二组王十二年。 隔年，他们就反叛了。 再隔一年，基大老玛王和他的盟友在亚特律‧加宁，杀败了利乏音人，在哈麦杀败了苏西人，在沙微‧基列亭杀败了以米人，在何利人的西珥山杀败了何利人，一直杀到靠近沙漠的伊勒‧巴兰。随后，这些征服各地的诸王回到安‧密巴，杀败了亚玛力全地的人，以及住在哈洗逊‧他玛的亚摩利人。</w:t>
      </w:r>
    </w:p>
    <w:p>
      <w:pPr/>
      <w:r>
        <w:rPr>
          <w:lang w:val="zh_CN" w:bidi="zh_CN"/>
        </w:rPr>
      </w:r>
      <w:r>
        <w:rPr>
          <w:lang w:val="zh_CN" w:bidi="zh_CN"/>
        </w:rPr>
        <w:t>叛变的诸王在西订谷摆开阵势准备交战；这地方后来被称为死海谷或盐海谷。 他们与征服各地的诸王作战，也就是和以拦王基大老玛、戈印王提达、示拿王暗拉非和以拉撒王亚略作战，乃是四王与五王交战。</w:t>
      </w:r>
    </w:p>
    <w:p>
      <w:pPr/>
      <w:r>
        <w:rPr>
          <w:lang w:val="zh_CN" w:bidi="zh_CN"/>
        </w:rPr>
      </w:r>
      <w:r>
        <w:rPr>
          <w:lang w:val="zh_CN" w:bidi="zh_CN"/>
        </w:rPr>
        <w:t>那山谷遍布</w:t>
      </w:r>
      <w:r>
        <w:rPr>
          <w:b/>
          <w:lang w:val="zh_CN" w:bidi="zh_CN"/>
        </w:rPr>
        <w:t>沥青</w:t>
      </w:r>
      <w:r>
        <w:rPr>
          <w:lang w:val="zh_CN" w:bidi="zh_CN"/>
        </w:rPr>
        <w:t>或</w:t>
      </w:r>
      <w:r>
        <w:rPr>
          <w:b/>
          <w:lang w:val="zh_CN" w:bidi="zh_CN"/>
        </w:rPr>
        <w:t>焦油</w:t>
      </w:r>
      <w:r>
        <w:rPr>
          <w:lang w:val="zh_CN" w:bidi="zh_CN"/>
        </w:rPr>
        <w:t>坑。 沥青是一种黏稠的物质，用于建造墙壁或建筑物。 请使用与前文一致的用词来翻译沥青。所多玛和蛾摩拉的王被击败了，他们在逃跑时，有些人掉进了沥青坑里。 其余的人逃到了山上。</w:t>
      </w:r>
    </w:p>
    <w:p>
      <w:pPr/>
      <w:r>
        <w:rPr>
          <w:lang w:val="zh_CN" w:bidi="zh_CN"/>
        </w:rPr>
      </w:r>
      <w:r>
        <w:rPr>
          <w:lang w:val="zh_CN" w:bidi="zh_CN"/>
        </w:rPr>
        <w:t>征服各地的诸王洗劫了所多玛和蛾摩拉两座城。 他们从城市抢走了财物和食物。 他们还俘虏了住在所多玛的亚伯兰的姪儿罗得。 他们夺走了罗得所有的财物。</w:t>
      </w:r>
    </w:p>
    <w:p>
      <w:pPr/>
      <w:r>
        <w:rPr>
          <w:lang w:val="zh_CN" w:bidi="zh_CN"/>
        </w:rPr>
      </w:r>
      <w:r>
        <w:rPr>
          <w:lang w:val="zh_CN" w:bidi="zh_CN"/>
        </w:rPr>
        <w:t>有一个人逃脱了，并把所发生的事告诉了</w:t>
      </w:r>
      <w:r>
        <w:rPr>
          <w:b/>
          <w:lang w:val="zh_CN" w:bidi="zh_CN"/>
        </w:rPr>
        <w:t>希伯来人</w:t>
      </w:r>
      <w:r>
        <w:rPr>
          <w:lang w:val="zh_CN" w:bidi="zh_CN"/>
        </w:rPr>
        <w:t>亚伯兰。 这是希伯来人这个词第一次出现在这些故事中。在这里，这个称呼很可能是用来说明亚伯兰的族裔身分，让我们清楚知道他与周围的其他族群不同。 请确保在这里使用与后面相同的词汇来指希伯来人，并请留意主词汇表中有</w:t>
      </w:r>
      <w:hyperlink r:id="rId49">
        <w:r>
          <w:rPr>
            <w:lang w:val="zh_CN" w:bidi="zh_CN"/>
          </w:rPr>
          <w:rPr>
            <w:color w:val="0000EE"/>
            <w:u w:val="single"/>
          </w:rPr>
          <w:t>希伯来人</w:t>
        </w:r>
      </w:hyperlink>
      <w:r>
        <w:rPr>
          <w:lang w:val="zh_CN" w:bidi="zh_CN"/>
        </w:rPr>
        <w:t>这个词。</w:t>
      </w:r>
    </w:p>
    <w:p>
      <w:pPr/>
      <w:r>
        <w:rPr>
          <w:lang w:val="zh_CN" w:bidi="zh_CN"/>
        </w:rPr>
      </w:r>
      <w:r>
        <w:rPr>
          <w:lang w:val="zh_CN" w:bidi="zh_CN"/>
        </w:rPr>
        <w:t>亚伯兰住在幔利的</w:t>
      </w:r>
      <w:r>
        <w:rPr>
          <w:b/>
          <w:lang w:val="zh_CN" w:bidi="zh_CN"/>
        </w:rPr>
        <w:t>橡树</w:t>
      </w:r>
      <w:r>
        <w:rPr>
          <w:lang w:val="zh_CN" w:bidi="zh_CN"/>
        </w:rPr>
        <w:t>附近。 橡树是一种大树。</w:t>
      </w:r>
    </w:p>
    <w:p>
      <w:pPr/>
      <w:r>
        <w:rPr>
          <w:lang w:val="zh_CN" w:bidi="zh_CN"/>
        </w:rPr>
      </w:r>
      <w:r>
        <w:rPr>
          <w:lang w:val="zh_CN" w:bidi="zh_CN"/>
        </w:rPr>
        <w:t>请在这里暂停，并向小组展示一张橡树的图片。 如果你的语言中没有用于描述这种树的词汇，你可以将它们翻译为"巨树"或"大树"。 请在这里暂停音频。</w:t>
      </w:r>
    </w:p>
    <w:p>
      <w:pPr/>
      <w:r>
        <w:rPr>
          <w:lang w:val="zh_CN" w:bidi="zh_CN"/>
        </w:rPr>
      </w:r>
      <w:r>
        <w:rPr>
          <w:lang w:val="zh_CN" w:bidi="zh_CN"/>
        </w:rPr>
        <w:t>幔利和他的亲属以实各和亚乃，是亚伯兰的</w:t>
      </w:r>
      <w:r>
        <w:rPr>
          <w:b/>
          <w:lang w:val="zh_CN" w:bidi="zh_CN"/>
        </w:rPr>
        <w:t>盟友</w:t>
      </w:r>
      <w:r>
        <w:rPr>
          <w:lang w:val="zh_CN" w:bidi="zh_CN"/>
        </w:rPr>
        <w:t>。 盟友指的是那些彼此承诺，在对抗敌人时互相支援的人。</w:t>
      </w:r>
    </w:p>
    <w:p>
      <w:pPr/>
      <w:r>
        <w:rPr>
          <w:lang w:val="zh_CN" w:bidi="zh_CN"/>
        </w:rPr>
      </w:r>
      <w:r>
        <w:rPr>
          <w:lang w:val="zh_CN" w:bidi="zh_CN"/>
        </w:rPr>
        <w:t>亚伯兰从他</w:t>
      </w:r>
      <w:r>
        <w:rPr>
          <w:b/>
          <w:lang w:val="zh_CN" w:bidi="zh_CN"/>
        </w:rPr>
        <w:t>家</w:t>
      </w:r>
      <w:r>
        <w:rPr>
          <w:lang w:val="zh_CN" w:bidi="zh_CN"/>
        </w:rPr>
        <w:t>中召集了三百一十八个</w:t>
      </w:r>
      <w:r>
        <w:rPr>
          <w:b/>
          <w:lang w:val="zh_CN" w:bidi="zh_CN"/>
        </w:rPr>
        <w:t>受过训练的壮丁</w:t>
      </w:r>
      <w:r>
        <w:rPr>
          <w:lang w:val="zh_CN" w:bidi="zh_CN"/>
        </w:rPr>
        <w:t>，去追赶征服各地的诸王，直到但城。 在这里，受过训练的人一词指的是那些值得信任、并且可能受过军事训练的仆人。 家中的人指的是所有住在亚伯兰营地里的人。 它不仅仅指亚伯兰个人的家。 主词汇表中有</w:t>
      </w:r>
      <w:hyperlink r:id="rId36">
        <w:r>
          <w:rPr>
            <w:lang w:val="zh_CN" w:bidi="zh_CN"/>
          </w:rPr>
          <w:rPr>
            <w:color w:val="0000EE"/>
            <w:u w:val="single"/>
          </w:rPr>
          <w:t>家中的人</w:t>
        </w:r>
      </w:hyperlink>
      <w:r>
        <w:rPr>
          <w:lang w:val="zh_CN" w:bidi="zh_CN"/>
        </w:rPr>
        <w:t>这个词。</w:t>
      </w:r>
    </w:p>
    <w:p>
      <w:pPr/>
      <w:r>
        <w:rPr>
          <w:lang w:val="zh_CN" w:bidi="zh_CN"/>
        </w:rPr>
      </w:r>
      <w:r>
        <w:rPr>
          <w:lang w:val="zh_CN" w:bidi="zh_CN"/>
        </w:rPr>
        <w:t>亚伯兰把他的人分了队，在夜间发动攻击。 他追赶逃离的诸王到了大马士革北边的何把。 亚伯兰带著罗得、罗得的财物，以及诸王所夺去的一切，连同其他被掳的人和妇女，一同返回。</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14:17–24</w:t>
      </w:r>
      <w:r>
        <w:rPr>
          <w:lang w:val="zh_CN" w:bidi="zh_CN"/>
        </w:rPr>
      </w:r>
    </w:p>
    <w:p>
      <w:pPr>
        <w:pStyle w:val="Heading3"/>
      </w:pPr>
      <w:r>
        <w:rPr>
          <w:lang w:val="zh_CN" w:bidi="zh_CN"/>
        </w:rPr>
        <w:t>聆听话语与铭记于心</w:t>
      </w:r>
    </w:p>
    <w:p>
      <w:pPr/>
      <w:r>
        <w:rPr>
          <w:lang w:val="zh_CN" w:bidi="zh_CN"/>
        </w:rPr>
      </w:r>
      <w:r>
        <w:rPr>
          <w:lang w:val="zh_CN" w:bidi="zh_CN"/>
        </w:rPr>
        <w:t>请聆听创世记十四章17至24节的音频，并将它记在心里。 聆听经文三次（如果可能的话，请听三种不同的翻译版本）。然后以小组的形式来讨论以下的问题：</w:t>
      </w:r>
    </w:p>
    <w:p>
      <w:pPr>
        <w:pStyle w:val="ListNumber"/>
        <w:numPr>
          <w:ilvl w:val="0"/>
          <w:numId w:val="4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请使用最容易理解的译本来聆听创世记十四章17至24节的音频。</w:t>
      </w:r>
    </w:p>
    <w:p>
      <w:pPr/>
      <w:r>
        <w:rPr>
          <w:lang w:val="zh_CN" w:bidi="zh_CN"/>
        </w:rPr>
      </w:r>
      <w:r>
        <w:rPr>
          <w:lang w:val="zh_CN" w:bidi="zh_CN"/>
        </w:rPr>
        <w:t>这个故事紧接在前面的故事之后，也就是亚伯兰从征服各地的王手中救出罗得之后。 在这个故事中，亚伯兰遇到了两位不同的王，并与他们有两种不同的互动。</w:t>
      </w:r>
    </w:p>
    <w:p>
      <w:pPr/>
      <w:r>
        <w:rPr>
          <w:lang w:val="zh_CN" w:bidi="zh_CN"/>
        </w:rPr>
      </w:r>
      <w:r>
        <w:rPr>
          <w:lang w:val="zh_CN" w:bidi="zh_CN"/>
        </w:rPr>
        <w:t>亚伯兰打败了征服各地的王。 他把征服各地的王从所多玛和蛾摩拉掳走的所有俘虏和财物都带回来了。 这个故事开始时，亚伯兰要么已经回到了他住的地方，要么他正在返回的途中。</w:t>
      </w:r>
    </w:p>
    <w:p>
      <w:pPr/>
      <w:r>
        <w:rPr>
          <w:lang w:val="zh_CN" w:bidi="zh_CN"/>
        </w:rPr>
      </w:r>
      <w:r>
        <w:rPr>
          <w:lang w:val="zh_CN" w:bidi="zh_CN"/>
        </w:rPr>
        <w:t>亚伯兰和所多玛王在沙微谷见面了，这个地方后来被称为王谷。 所多玛王可能从所多玛向北前来见亚伯兰。</w:t>
      </w:r>
    </w:p>
    <w:p>
      <w:pPr/>
      <w:r>
        <w:rPr>
          <w:lang w:val="zh_CN" w:bidi="zh_CN"/>
        </w:rPr>
      </w:r>
      <w:r>
        <w:rPr>
          <w:lang w:val="zh_CN" w:bidi="zh_CN"/>
        </w:rPr>
        <w:t>请在这里暂停，以小组的形式查看沙微谷的地图。请描绘所多玛王前往山谷的旅程。 请在这里暂停音频。</w:t>
      </w:r>
    </w:p>
    <w:p>
      <w:pPr/>
      <w:r>
        <w:rPr>
          <w:lang w:val="zh_CN" w:bidi="zh_CN"/>
        </w:rPr>
      </w:r>
      <w:r>
        <w:rPr>
          <w:lang w:val="zh_CN" w:bidi="zh_CN"/>
        </w:rPr>
        <w:t>沙微谷靠近撒冷城。 撒冷王麦基洗德在山谷里迎见了亚伯兰和所多玛王。 撒冷可能是耶路撒冷城的旧称，而耶路撒冷后来成为了亚伯兰的后裔犹太人的宗教首都。</w:t>
      </w:r>
    </w:p>
    <w:p>
      <w:pPr/>
      <w:r>
        <w:rPr>
          <w:lang w:val="zh_CN" w:bidi="zh_CN"/>
        </w:rPr>
      </w:r>
      <w:r>
        <w:rPr>
          <w:lang w:val="zh_CN" w:bidi="zh_CN"/>
        </w:rPr>
        <w:t>请在这里暂停，并以小组的形式在地图上查看撒冷城。 请在这里暂停音频。</w:t>
      </w:r>
    </w:p>
    <w:p>
      <w:pPr/>
      <w:r>
        <w:rPr>
          <w:lang w:val="zh_CN" w:bidi="zh_CN"/>
        </w:rPr>
      </w:r>
      <w:r>
        <w:rPr>
          <w:lang w:val="zh_CN" w:bidi="zh_CN"/>
        </w:rPr>
        <w:t>麦基洗德是祭司。 这是经文第一次提到祭司。 祭司使人们与神连结，并带领人们敬拜神。</w:t>
      </w:r>
    </w:p>
    <w:p>
      <w:pPr/>
      <w:r>
        <w:rPr>
          <w:lang w:val="zh_CN" w:bidi="zh_CN"/>
        </w:rPr>
      </w:r>
      <w:r>
        <w:rPr>
          <w:lang w:val="zh_CN" w:bidi="zh_CN"/>
        </w:rPr>
        <w:t>麦基洗德给亚伯兰带来了饼和酒。 这个故事中的"饼"这个词指的是一般的食物。 麦基洗德可能为亚伯兰的壮丁带来了足够的食物和酒。 他可能用这些食物和酒与亚伯兰共进晚餐，以庆祝亚伯兰的胜利。</w:t>
      </w:r>
    </w:p>
    <w:p>
      <w:pPr/>
      <w:r>
        <w:rPr>
          <w:lang w:val="zh_CN" w:bidi="zh_CN"/>
        </w:rPr>
      </w:r>
      <w:r>
        <w:rPr>
          <w:lang w:val="zh_CN" w:bidi="zh_CN"/>
        </w:rPr>
        <w:t>然后，麦基洗德祝福了亚伯兰。 这是创世记中唯一一个来自祭司的祝福。 麦基洗德用了一首短诗来祝福亚伯兰。</w:t>
      </w:r>
    </w:p>
    <w:p>
      <w:pPr/>
      <w:r>
        <w:rPr>
          <w:lang w:val="zh_CN" w:bidi="zh_CN"/>
        </w:rPr>
      </w:r>
      <w:r>
        <w:rPr>
          <w:lang w:val="zh_CN" w:bidi="zh_CN"/>
        </w:rPr>
        <w:t>麦基洗德说："愿天地的主、至高的神赐福与亚伯兰。" 麦基洗德可能在用至高神一词来指当地的神，也可能用来指亚伯兰的神。 在后面的故事中，亚伯兰在谈论自己的神时，也使用了至高神这个名字。</w:t>
      </w:r>
    </w:p>
    <w:p>
      <w:pPr/>
      <w:r>
        <w:rPr>
          <w:lang w:val="zh_CN" w:bidi="zh_CN"/>
        </w:rPr>
      </w:r>
      <w:r>
        <w:rPr>
          <w:lang w:val="zh_CN" w:bidi="zh_CN"/>
        </w:rPr>
        <w:t>麦基洗德将至高神描述为"天地的创造者。" "天地"是一个片语，意思是"宇宙中的一切，即遍地的一切。" 有些人争论说麦基洗德说的是"天地的主"，而不是"天地的创造者。" 不过，他大概率说的是"创造者。"</w:t>
      </w:r>
    </w:p>
    <w:p>
      <w:pPr/>
      <w:r>
        <w:rPr>
          <w:lang w:val="zh_CN" w:bidi="zh_CN"/>
        </w:rPr>
      </w:r>
      <w:r>
        <w:rPr>
          <w:lang w:val="zh_CN" w:bidi="zh_CN"/>
        </w:rPr>
        <w:t>麦基洗德继续说："愿天地的主、至高的神赐福与亚伯兰！至高的神把敌人交在你手里，是应当称颂的！"在这里，麦基洗德以不同的方式使用了"祝福"这个词。 他透过承认神为亚伯兰所做的美好事来赞美神。 麦基洗德谈到神将亚伯兰的敌人交给或赐与亚伯兰，使其被击败。</w:t>
      </w:r>
    </w:p>
    <w:p>
      <w:pPr/>
      <w:r>
        <w:rPr>
          <w:lang w:val="zh_CN" w:bidi="zh_CN"/>
        </w:rPr>
      </w:r>
      <w:r>
        <w:rPr>
          <w:lang w:val="zh_CN" w:bidi="zh_CN"/>
        </w:rPr>
        <w:t>请在这里暂停，并以小组的形式讨论这个问题：在你们的文化中，你们如何送出祝福？在你们的文化中，人们如何给予正式的祝福？ 请在这里暂停音频。</w:t>
      </w:r>
    </w:p>
    <w:p>
      <w:pPr/>
      <w:r>
        <w:rPr>
          <w:lang w:val="zh_CN" w:bidi="zh_CN"/>
        </w:rPr>
      </w:r>
      <w:r>
        <w:rPr>
          <w:lang w:val="zh_CN" w:bidi="zh_CN"/>
        </w:rPr>
        <w:t>麦基洗德祝福亚伯兰之后，亚伯兰把他从征服各地的王手中夺回并带回来的所有财物中的十分之一给了麦基洗德。 这不是一项税，而是可能是亚伯兰从征服各地的王手中夺回的财产中的一部分。</w:t>
      </w:r>
    </w:p>
    <w:p>
      <w:pPr/>
      <w:r>
        <w:rPr>
          <w:lang w:val="zh_CN" w:bidi="zh_CN"/>
        </w:rPr>
      </w:r>
      <w:r>
        <w:rPr>
          <w:lang w:val="zh_CN" w:bidi="zh_CN"/>
        </w:rPr>
        <w:t>请在这里暂停，并以小组的形式讨论这个问题：在你们的文化中，人们如何感谢和荣耀神？ 他们会把东西给祭司吗？ 如果是这样，那么他们为什么要给出东西？ 你认为亚伯兰为什么把十分之一献给麦基洗德？ 请在这里暂停音频。</w:t>
      </w:r>
    </w:p>
    <w:p>
      <w:pPr/>
      <w:r>
        <w:rPr>
          <w:lang w:val="zh_CN" w:bidi="zh_CN"/>
        </w:rPr>
      </w:r>
      <w:r>
        <w:rPr>
          <w:lang w:val="zh_CN" w:bidi="zh_CN"/>
        </w:rPr>
        <w:t>然后所多玛王说话了。 他对亚伯兰说："把你从征服各地的王手中救出的人给我，然后你把所有的财物都拿走吧。"在这里，所多玛王并没有索取超过他应得的那一份，也没有给亚伯兰超过亚伯兰应得的那一份。</w:t>
      </w:r>
    </w:p>
    <w:p>
      <w:pPr/>
      <w:r>
        <w:rPr>
          <w:lang w:val="zh_CN" w:bidi="zh_CN"/>
        </w:rPr>
      </w:r>
      <w:r>
        <w:rPr>
          <w:lang w:val="zh_CN" w:bidi="zh_CN"/>
        </w:rPr>
        <w:t>但亚伯兰强烈拒绝了所多玛王的提议。 亚伯兰回答说："我已经向天地的主——至高的神耶和华起誓：凡是你的东西，就是一根线、一根鞋带，我都不拿，免得你说："我使亚伯兰富足！""在这里，亚伯兰使用了麦基洗德用来称呼神的称呼——"至高神"，以及亚伯兰惯用的神的个人名字。</w:t>
      </w:r>
    </w:p>
    <w:p>
      <w:pPr/>
      <w:r>
        <w:rPr>
          <w:lang w:val="zh_CN" w:bidi="zh_CN"/>
        </w:rPr>
      </w:r>
      <w:r>
        <w:rPr>
          <w:lang w:val="zh_CN" w:bidi="zh_CN"/>
        </w:rPr>
        <w:t>亚伯兰举手起誓意味著他做了一个手势，以公开表明他正在做出一个庄严的承诺。</w:t>
      </w:r>
    </w:p>
    <w:p>
      <w:pPr/>
      <w:r>
        <w:rPr>
          <w:lang w:val="zh_CN" w:bidi="zh_CN"/>
        </w:rPr>
      </w:r>
      <w:r>
        <w:rPr>
          <w:lang w:val="zh_CN" w:bidi="zh_CN"/>
        </w:rPr>
        <w:t>请在这里暂停，以小组的形式讨论你们的语言中是否有相似的手势或表达方式。请在这里暂停音频。</w:t>
      </w:r>
    </w:p>
    <w:p>
      <w:pPr/>
      <w:r>
        <w:rPr>
          <w:lang w:val="zh_CN" w:bidi="zh_CN"/>
        </w:rPr>
      </w:r>
      <w:r>
        <w:rPr>
          <w:lang w:val="zh_CN" w:bidi="zh_CN"/>
        </w:rPr>
        <w:t>亚伯兰说他连"一根线或一根鞋带"都不会拿，这是一个片语，意思是他根本不会接受所多玛王的任何东西，即使它像线或鞋带一样价值微小。</w:t>
      </w:r>
    </w:p>
    <w:p>
      <w:pPr/>
      <w:r>
        <w:rPr>
          <w:lang w:val="zh_CN" w:bidi="zh_CN"/>
        </w:rPr>
      </w:r>
      <w:r>
        <w:rPr>
          <w:lang w:val="zh_CN" w:bidi="zh_CN"/>
        </w:rPr>
        <w:t>在这里停下来，以小组的形式观看一张凉鞋的图片。请以小组的形式讨论你们的语言中，是否有相似的表达方式。 请在这里暂停音频。</w:t>
      </w:r>
    </w:p>
    <w:p>
      <w:pPr/>
      <w:r>
        <w:rPr>
          <w:lang w:val="zh_CN" w:bidi="zh_CN"/>
        </w:rPr>
      </w:r>
      <w:r>
        <w:rPr>
          <w:lang w:val="zh_CN" w:bidi="zh_CN"/>
        </w:rPr>
        <w:t>亚伯兰继续说："我只会接受我手下的人从我们夺回的财物中吃过的食物，并且与我同行的亚乃、以实各、幔利所应得的分，应当任凭他们拿去。"</w:t>
      </w:r>
    </w:p>
    <w:p>
      <w:pPr>
        <w:pStyle w:val="Heading3"/>
      </w:pPr>
      <w:r>
        <w:rPr>
          <w:lang w:val="zh_CN" w:bidi="zh_CN"/>
        </w:rPr>
        <w:t>界定场景</w:t>
      </w:r>
    </w:p>
    <w:p>
      <w:pPr/>
      <w:r>
        <w:rPr>
          <w:lang w:val="zh_CN" w:bidi="zh_CN"/>
        </w:rPr>
      </w:r>
      <w:r>
        <w:rPr>
          <w:lang w:val="zh_CN" w:bidi="zh_CN"/>
        </w:rPr>
        <w:t>请使用最容易理解的译本来聆听创世记十四章17至24节的音频。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这段经文有三个场景。</w:t>
      </w:r>
    </w:p>
    <w:p>
      <w:pPr/>
      <w:r>
        <w:rPr>
          <w:lang w:val="zh_CN" w:bidi="zh_CN"/>
        </w:rPr>
      </w:r>
      <w:r>
        <w:rPr>
          <w:b/>
          <w:lang w:val="zh_CN" w:bidi="zh_CN"/>
        </w:rPr>
        <w:t>第一个场景：</w:t>
      </w:r>
      <w:r>
        <w:rPr>
          <w:lang w:val="zh_CN" w:bidi="zh_CN"/>
        </w:rPr>
        <w:t>亚伯兰打败了征服各地的王后，所多玛王在沙微谷迎接了他，这个谷后来被称为王谷。</w:t>
      </w:r>
    </w:p>
    <w:p>
      <w:pPr/>
      <w:r>
        <w:rPr>
          <w:lang w:val="zh_CN" w:bidi="zh_CN"/>
        </w:rPr>
      </w:r>
      <w:r>
        <w:rPr>
          <w:b/>
          <w:lang w:val="zh_CN" w:bidi="zh_CN"/>
        </w:rPr>
        <w:t>第二个场景：</w:t>
      </w:r>
      <w:r>
        <w:rPr>
          <w:lang w:val="zh_CN" w:bidi="zh_CN"/>
        </w:rPr>
        <w:t>然后麦基洗德王来了，带来了饼和酒。 麦基洗德是撒冷的王，也是事奉至高神的祭司。 麦基洗德祝福了亚伯兰。 麦基洗德说："愿天地的主、至高的神赐福与亚伯兰。" 至高的神把敌人交在你手里，是应当称颂的。"</w:t>
      </w:r>
    </w:p>
    <w:p>
      <w:pPr/>
      <w:r>
        <w:rPr>
          <w:lang w:val="zh_CN" w:bidi="zh_CN"/>
        </w:rPr>
      </w:r>
      <w:r>
        <w:rPr>
          <w:lang w:val="zh_CN" w:bidi="zh_CN"/>
        </w:rPr>
        <w:t>亚伯兰把夺回的财物中的十分之一给了麦基洗德王。</w:t>
      </w:r>
    </w:p>
    <w:p>
      <w:pPr/>
      <w:r>
        <w:rPr>
          <w:lang w:val="zh_CN" w:bidi="zh_CN"/>
        </w:rPr>
      </w:r>
      <w:r>
        <w:rPr>
          <w:b/>
          <w:lang w:val="zh_CN" w:bidi="zh_CN"/>
        </w:rPr>
        <w:t>第三个场景：</w:t>
      </w:r>
      <w:r>
        <w:rPr>
          <w:lang w:val="zh_CN" w:bidi="zh_CN"/>
        </w:rPr>
        <w:t>然后所多玛王对亚伯兰说："你把人口给我，财物你自己拿去吧。"</w:t>
      </w:r>
    </w:p>
    <w:p>
      <w:pPr/>
      <w:r>
        <w:rPr>
          <w:lang w:val="zh_CN" w:bidi="zh_CN"/>
        </w:rPr>
      </w:r>
      <w:r>
        <w:rPr>
          <w:lang w:val="zh_CN" w:bidi="zh_CN"/>
        </w:rPr>
        <w:t>但亚伯兰回答说："不！ 为我已经向天地的主——至高的神耶和华起誓：凡是你的东西，就是一根线、一根鞋带，我都不拿。免得你说："我使亚伯兰富足！"但我会接受我手下的人已经从我们夺回的财物中已经吃过的食物；至于我的盟友，亚乃、以实各、幔利，请把他们应得的份给他们。"</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撒冷王麦基洗德</w:t>
      </w:r>
    </w:p>
    <w:p>
      <w:pPr>
        <w:pStyle w:val="ListBullet"/>
        <w:spacing w:line="240" w:lineRule="auto"/>
        <w:ind w:left="720"/>
      </w:pPr>
      <w:r>
        <w:rPr>
          <w:lang w:val="zh_CN" w:bidi="zh_CN"/>
        </w:rPr>
      </w:r>
      <w:r>
        <w:rPr>
          <w:lang w:val="zh_CN" w:bidi="zh_CN"/>
        </w:rPr>
        <w:t>所多玛王</w:t>
      </w:r>
    </w:p>
    <w:p>
      <w:pPr>
        <w:pStyle w:val="ListBullet"/>
        <w:spacing w:line="240" w:lineRule="auto"/>
        <w:ind w:left="720"/>
      </w:pPr>
      <w:r>
        <w:rPr>
          <w:lang w:val="zh_CN" w:bidi="zh_CN"/>
        </w:rPr>
      </w:r>
      <w:r>
        <w:rPr>
          <w:lang w:val="zh_CN" w:bidi="zh_CN"/>
        </w:rPr>
        <w:t>亚伯兰的仆人们</w:t>
      </w:r>
    </w:p>
    <w:p>
      <w:pPr>
        <w:pStyle w:val="ListBullet"/>
        <w:spacing w:line="240" w:lineRule="auto"/>
        <w:ind w:left="720"/>
      </w:pPr>
      <w:r>
        <w:rPr>
          <w:lang w:val="zh_CN" w:bidi="zh_CN"/>
        </w:rPr>
      </w:r>
      <w:r>
        <w:rPr>
          <w:lang w:val="zh_CN" w:bidi="zh_CN"/>
        </w:rPr>
        <w:t>亚伯兰拯救的俘虏</w:t>
      </w:r>
    </w:p>
    <w:p>
      <w:pPr>
        <w:pStyle w:val="ListBullet"/>
        <w:spacing w:line="240" w:lineRule="auto"/>
        <w:ind w:left="720"/>
      </w:pPr>
      <w:r>
        <w:rPr>
          <w:lang w:val="zh_CN" w:bidi="zh_CN"/>
        </w:rPr>
      </w:r>
      <w:r>
        <w:rPr>
          <w:lang w:val="zh_CN" w:bidi="zh_CN"/>
        </w:rPr>
        <w:t>亚伯兰的盟友亚乃、以实各和幔利</w:t>
      </w:r>
    </w:p>
    <w:p>
      <w:pPr/>
      <w:r>
        <w:rPr>
          <w:lang w:val="zh_CN" w:bidi="zh_CN"/>
        </w:rPr>
      </w:r>
      <w:r>
        <w:rPr>
          <w:lang w:val="zh_CN" w:bidi="zh_CN"/>
        </w:rPr>
        <w:t>小组成员应当请共同留意经文背景中的这些部分：</w:t>
      </w:r>
    </w:p>
    <w:p>
      <w:pPr/>
      <w:r>
        <w:rPr>
          <w:lang w:val="zh_CN" w:bidi="zh_CN"/>
        </w:rPr>
      </w:r>
      <w:r>
        <w:rPr>
          <w:lang w:val="zh_CN" w:bidi="zh_CN"/>
        </w:rPr>
        <w:t>在第一个场景中，亚伯兰打败了征服各地的王后回来了。 所多玛王在沙微谷与亚伯兰会面，这个谷后来被称为王谷。</w:t>
      </w:r>
    </w:p>
    <w:p>
      <w:pPr/>
      <w:r>
        <w:rPr>
          <w:lang w:val="zh_CN" w:bidi="zh_CN"/>
        </w:rPr>
      </w:r>
      <w:r>
        <w:rPr>
          <w:lang w:val="zh_CN" w:bidi="zh_CN"/>
        </w:rPr>
        <w:t>请在这里暂停，以小组的形式查看沙微谷的地图。请在这里暂停音频。</w:t>
      </w:r>
    </w:p>
    <w:p>
      <w:pPr/>
      <w:r>
        <w:rPr>
          <w:lang w:val="zh_CN" w:bidi="zh_CN"/>
        </w:rPr>
      </w:r>
      <w:r>
        <w:rPr>
          <w:lang w:val="zh_CN" w:bidi="zh_CN"/>
        </w:rPr>
        <w:t>在第二个场景中，撒冷城的王、同时也是至高神的祭司的麦基洗德来迎接亚伯兰。 他带来了食物和酒。</w:t>
      </w:r>
    </w:p>
    <w:p>
      <w:pPr/>
      <w:r>
        <w:rPr>
          <w:lang w:val="zh_CN" w:bidi="zh_CN"/>
        </w:rPr>
      </w:r>
      <w:r>
        <w:rPr>
          <w:lang w:val="zh_CN" w:bidi="zh_CN"/>
        </w:rPr>
        <w:t>请在这里暂停，以小组的形式在地图上查看撒冷城。 请在这里暂停音频。</w:t>
      </w:r>
    </w:p>
    <w:p>
      <w:pPr/>
      <w:r>
        <w:rPr>
          <w:lang w:val="zh_CN" w:bidi="zh_CN"/>
        </w:rPr>
      </w:r>
      <w:r>
        <w:rPr>
          <w:lang w:val="zh_CN" w:bidi="zh_CN"/>
        </w:rPr>
        <w:t>麦基洗德祝福亚伯兰，说："愿天地的主、至高的神赐福与亚伯兰。 至高的神把敌人交在你手里，是应当称颂的！"</w:t>
      </w:r>
    </w:p>
    <w:p>
      <w:pPr/>
      <w:r>
        <w:rPr>
          <w:lang w:val="zh_CN" w:bidi="zh_CN"/>
        </w:rPr>
      </w:r>
      <w:r>
        <w:rPr>
          <w:lang w:val="zh_CN" w:bidi="zh_CN"/>
        </w:rPr>
        <w:t>亚伯兰把夺回并带回的财物的十分之一给了麦基洗德。</w:t>
      </w:r>
    </w:p>
    <w:p>
      <w:pPr/>
      <w:r>
        <w:rPr>
          <w:lang w:val="zh_CN" w:bidi="zh_CN"/>
        </w:rPr>
      </w:r>
      <w:r>
        <w:rPr>
          <w:lang w:val="zh_CN" w:bidi="zh_CN"/>
        </w:rPr>
        <w:t>你可以用十样物品来代表亚伯兰带回来的所有财物，借此形象化这个场景。请表演出亚伯兰把其中一个物品给了麦基洗德。 请在这里暂停音频。</w:t>
      </w:r>
    </w:p>
    <w:p>
      <w:pPr/>
      <w:r>
        <w:rPr>
          <w:lang w:val="zh_CN" w:bidi="zh_CN"/>
        </w:rPr>
      </w:r>
      <w:r>
        <w:rPr>
          <w:lang w:val="zh_CN" w:bidi="zh_CN"/>
        </w:rPr>
        <w:t>在第三个场景中，请形象化亚伯兰与所多玛王之间的对话。 所多玛王对亚伯兰说："你把人口给我，财物你自己拿去吧。"</w:t>
      </w:r>
    </w:p>
    <w:p>
      <w:pPr/>
      <w:r>
        <w:rPr>
          <w:lang w:val="zh_CN" w:bidi="zh_CN"/>
        </w:rPr>
      </w:r>
      <w:r>
        <w:rPr>
          <w:lang w:val="zh_CN" w:bidi="zh_CN"/>
        </w:rPr>
        <w:t xml:space="preserve">但亚伯兰回答说："我已经起誓：凡是你的东西，就是一根线、一根鞋带，我都不拿，免得你说："我使亚伯兰富足！"我会接受我手下的人从我们夺回的财物中吃过的食物，并且与我同行的亚乃、以实各、幔利所应得的分，应当任凭他们拿去。" </w:t>
      </w:r>
    </w:p>
    <w:p>
      <w:pPr/>
      <w:r>
        <w:rPr>
          <w:lang w:val="zh_CN" w:bidi="zh_CN"/>
        </w:rPr>
      </w:r>
      <w:r>
        <w:rPr>
          <w:lang w:val="zh_CN" w:bidi="zh_CN"/>
        </w:rPr>
        <w:t>请在这里暂停，以小组的形式查看亚伯兰提到的鞋带的图片。 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请使用最容易理解的译本来聆听创世记十四章17至24节的音频。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撒冷王麦基洗德</w:t>
      </w:r>
    </w:p>
    <w:p>
      <w:pPr>
        <w:pStyle w:val="ListBullet"/>
        <w:spacing w:line="240" w:lineRule="auto"/>
        <w:ind w:left="720"/>
      </w:pPr>
      <w:r>
        <w:rPr>
          <w:lang w:val="zh_CN" w:bidi="zh_CN"/>
        </w:rPr>
      </w:r>
      <w:r>
        <w:rPr>
          <w:lang w:val="zh_CN" w:bidi="zh_CN"/>
        </w:rPr>
        <w:t>所多玛王</w:t>
      </w:r>
    </w:p>
    <w:p>
      <w:pPr>
        <w:pStyle w:val="ListBullet"/>
        <w:spacing w:line="240" w:lineRule="auto"/>
        <w:ind w:left="720"/>
      </w:pPr>
      <w:r>
        <w:rPr>
          <w:lang w:val="zh_CN" w:bidi="zh_CN"/>
        </w:rPr>
      </w:r>
      <w:r>
        <w:rPr>
          <w:lang w:val="zh_CN" w:bidi="zh_CN"/>
        </w:rPr>
        <w:t>亚伯兰的仆人们</w:t>
      </w:r>
    </w:p>
    <w:p>
      <w:pPr>
        <w:pStyle w:val="ListBullet"/>
        <w:spacing w:line="240" w:lineRule="auto"/>
        <w:ind w:left="720"/>
      </w:pPr>
      <w:r>
        <w:rPr>
          <w:lang w:val="zh_CN" w:bidi="zh_CN"/>
        </w:rPr>
      </w:r>
      <w:r>
        <w:rPr>
          <w:lang w:val="zh_CN" w:bidi="zh_CN"/>
        </w:rPr>
        <w:t>亚伯兰拯救的俘虏</w:t>
      </w:r>
    </w:p>
    <w:p>
      <w:pPr>
        <w:pStyle w:val="ListBullet"/>
        <w:spacing w:line="240" w:lineRule="auto"/>
        <w:ind w:left="720"/>
      </w:pPr>
      <w:r>
        <w:rPr>
          <w:lang w:val="zh_CN" w:bidi="zh_CN"/>
        </w:rPr>
      </w:r>
      <w:r>
        <w:rPr>
          <w:lang w:val="zh_CN" w:bidi="zh_CN"/>
        </w:rPr>
        <w:t>亚伯兰的盟友亚乃、以实各和幔利</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首先，请在不间断的情况下表演这个故事。请留意故事的对话、流程、情节和时间顺序。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然后重新开始表演。</w:t>
      </w:r>
    </w:p>
    <w:p>
      <w:pPr/>
      <w:r>
        <w:rPr>
          <w:lang w:val="zh_CN" w:bidi="zh_CN"/>
        </w:rPr>
      </w:r>
      <w:r>
        <w:rPr>
          <w:lang w:val="zh_CN" w:bidi="zh_CN"/>
        </w:rPr>
        <w:t>请在这里暂停音频，然后再表演一次这段经文。</w:t>
      </w:r>
    </w:p>
    <w:p>
      <w:pPr/>
      <w:r>
        <w:rPr>
          <w:lang w:val="zh_CN" w:bidi="zh_CN"/>
        </w:rPr>
      </w:r>
      <w:r>
        <w:rPr>
          <w:lang w:val="zh_CN" w:bidi="zh_CN"/>
        </w:rPr>
        <w:t>以下是这部戏剧的示例以及可能的回应。</w:t>
      </w:r>
    </w:p>
    <w:p>
      <w:pPr/>
      <w:r>
        <w:rPr>
          <w:lang w:val="zh_CN" w:bidi="zh_CN"/>
        </w:rPr>
      </w:r>
      <w:r>
        <w:rPr>
          <w:lang w:val="zh_CN" w:bidi="zh_CN"/>
        </w:rPr>
        <w:t>亚伯兰打败了征服各地的王后回来了。 所多玛王在沙微谷与亚伯兰会面，这个谷后来被称为王谷。</w:t>
      </w:r>
    </w:p>
    <w:p>
      <w:pPr/>
      <w:r>
        <w:rPr>
          <w:lang w:val="zh_CN" w:bidi="zh_CN"/>
        </w:rPr>
      </w:r>
      <w:r>
        <w:rPr>
          <w:lang w:val="zh_CN" w:bidi="zh_CN"/>
        </w:rPr>
        <w:t>请在这里暂停表演，并问扮演所多玛王的演员："你有什么感受或想法？"你可能会听到这样的话："我很兴奋，亚伯兰打败了征服各地的王，我特意前往此地与他见面"，或"我很羞愧，亚伯兰打败了我没能打败的敌人。" 请重新开始表演。</w:t>
      </w:r>
    </w:p>
    <w:p>
      <w:pPr/>
      <w:r>
        <w:rPr>
          <w:lang w:val="zh_CN" w:bidi="zh_CN"/>
        </w:rPr>
      </w:r>
      <w:r>
        <w:rPr>
          <w:lang w:val="zh_CN" w:bidi="zh_CN"/>
        </w:rPr>
        <w:t>撒冷王和至高神的祭司麦基洗德来到了山谷。 他带来了食物和酒。麦基洗德祝福亚伯兰，说："愿天地的主、至高的神赐福与亚伯兰。 至高的神把敌人交在你手里，是应当称颂的。"</w:t>
      </w:r>
    </w:p>
    <w:p>
      <w:pPr/>
      <w:r>
        <w:rPr>
          <w:lang w:val="zh_CN" w:bidi="zh_CN"/>
        </w:rPr>
      </w:r>
      <w:r>
        <w:rPr>
          <w:lang w:val="zh_CN" w:bidi="zh_CN"/>
        </w:rPr>
        <w:t>请在这里暂停表演，并问扮演麦基洗德的演员："你有什么感受或想法？"你可能会听到这样的话："我知道我应该祝福亚伯兰"，或"我知道神与亚伯兰同在"，或"我感恩神使用亚伯兰打败了征服各地的王。" 请重新开始表演。</w:t>
      </w:r>
    </w:p>
    <w:p>
      <w:pPr/>
      <w:r>
        <w:rPr>
          <w:lang w:val="zh_CN" w:bidi="zh_CN"/>
        </w:rPr>
      </w:r>
      <w:r>
        <w:rPr>
          <w:lang w:val="zh_CN" w:bidi="zh_CN"/>
        </w:rPr>
        <w:t>亚伯兰把他带回来的所有财物中的十分之一给了麦基洗德王。</w:t>
      </w:r>
    </w:p>
    <w:p>
      <w:pPr/>
      <w:r>
        <w:rPr>
          <w:lang w:val="zh_CN" w:bidi="zh_CN"/>
        </w:rPr>
      </w:r>
      <w:r>
        <w:rPr>
          <w:lang w:val="zh_CN" w:bidi="zh_CN"/>
        </w:rPr>
        <w:t>请在这里暂停表演，并问扮演亚伯兰的演员："你有什么感受或想法？"你可能会听到这样的话："我感谢麦基洗德祝福我"，或"我想向麦基洗德敬意。" 请重新开始表演。</w:t>
      </w:r>
    </w:p>
    <w:p>
      <w:pPr/>
      <w:r>
        <w:rPr>
          <w:lang w:val="zh_CN" w:bidi="zh_CN"/>
        </w:rPr>
      </w:r>
      <w:r>
        <w:rPr>
          <w:lang w:val="zh_CN" w:bidi="zh_CN"/>
        </w:rPr>
        <w:t>所多玛王对亚伯兰说："你把人口给我，财物你自己拿去吧。"</w:t>
      </w:r>
    </w:p>
    <w:p>
      <w:pPr/>
      <w:r>
        <w:rPr>
          <w:lang w:val="zh_CN" w:bidi="zh_CN"/>
        </w:rPr>
      </w:r>
      <w:r>
        <w:rPr>
          <w:lang w:val="zh_CN" w:bidi="zh_CN"/>
        </w:rPr>
        <w:t>请在这里暂停表演：并问扮演所多玛王的演员："你感觉如何？"你可能会听到这样的话："我想奖赏亚伯兰打败了我的敌人"，或"我想公平地分配亚伯兰夺回的财物。" 请重新开始表演。</w:t>
      </w:r>
    </w:p>
    <w:p>
      <w:pPr/>
      <w:r>
        <w:rPr>
          <w:lang w:val="zh_CN" w:bidi="zh_CN"/>
        </w:rPr>
      </w:r>
      <w:r>
        <w:rPr>
          <w:lang w:val="zh_CN" w:bidi="zh_CN"/>
        </w:rPr>
        <w:t xml:space="preserve">然而亚伯兰却回答说："我已经起誓：凡是你的东西，就是一根线、一根鞋带，我都不拿，免得你说："我使亚伯兰富足！"我会接受我手下的人所吃的食物，并且与我同行的亚乃、以实各、幔利所应得的分，应当任凭他们拿去。" </w:t>
      </w:r>
    </w:p>
    <w:p>
      <w:pPr/>
      <w:r>
        <w:rPr>
          <w:lang w:val="zh_CN" w:bidi="zh_CN"/>
        </w:rPr>
      </w:r>
      <w:r>
        <w:rPr>
          <w:lang w:val="zh_CN" w:bidi="zh_CN"/>
        </w:rPr>
        <w:t>请完成表演。问扮演亚伯兰的人："你有什么感受或想法？" 你可能会听到这样的话："我有信心神会祝福我，我不需要所多玛王的任何东西"、"我自己也不想要任何东西，但我想确保我照顾好了我的人和我的盟友"，或"我不想欠王任何东西。"</w:t>
      </w:r>
    </w:p>
    <w:p>
      <w:pPr/>
      <w:r>
        <w:rPr>
          <w:lang w:val="zh_CN" w:bidi="zh_CN"/>
        </w:rPr>
      </w:r>
      <w:r>
        <w:rPr>
          <w:lang w:val="zh_CN" w:bidi="zh_CN"/>
        </w:rPr>
        <w:t>询问扮演所多玛王的演员："你有什么感受或想法？"你可能会听到这样的话："我很惊讶亚伯兰没有为自己多拿一些。"</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在这个部分，小组将讨论这段经文中的主词汇和词语。</w:t>
      </w:r>
    </w:p>
    <w:p>
      <w:pPr/>
      <w:r>
        <w:rPr>
          <w:lang w:val="zh_CN" w:bidi="zh_CN"/>
        </w:rPr>
      </w:r>
      <w:r>
        <w:rPr>
          <w:lang w:val="zh_CN" w:bidi="zh_CN"/>
        </w:rPr>
        <w:t>亚伯兰打败了征服各地的</w:t>
      </w:r>
      <w:r>
        <w:rPr>
          <w:b/>
          <w:lang w:val="zh_CN" w:bidi="zh_CN"/>
        </w:rPr>
        <w:t>诸王</w:t>
      </w:r>
      <w:r>
        <w:rPr>
          <w:lang w:val="zh_CN" w:bidi="zh_CN"/>
        </w:rPr>
        <w:t>凯旋归来后，所多玛王在沙微谷迎接了亚伯兰，这地方后来被称为王谷。 王是统治一座城市或领土的人。王通常终生统治，并将他的权柄传递给他的一个儿子。请使用你在前面的故事中所用的相同词语来描述王。</w:t>
      </w:r>
    </w:p>
    <w:p>
      <w:pPr/>
      <w:r>
        <w:rPr>
          <w:lang w:val="zh_CN" w:bidi="zh_CN"/>
        </w:rPr>
      </w:r>
      <w:r>
        <w:rPr>
          <w:lang w:val="zh_CN" w:bidi="zh_CN"/>
        </w:rPr>
        <w:t>然后</w:t>
      </w:r>
      <w:r>
        <w:rPr>
          <w:b/>
          <w:lang w:val="zh_CN" w:bidi="zh_CN"/>
        </w:rPr>
        <w:t>撒冷王</w:t>
      </w:r>
      <w:r>
        <w:rPr>
          <w:b/>
          <w:lang w:val="zh_CN" w:bidi="zh_CN"/>
        </w:rPr>
        <w:t>麦基洗德</w:t>
      </w:r>
      <w:r>
        <w:rPr>
          <w:lang w:val="zh_CN" w:bidi="zh_CN"/>
        </w:rPr>
        <w:t xml:space="preserve">来了。 </w:t>
      </w:r>
      <w:r>
        <w:rPr>
          <w:b/>
          <w:lang w:val="zh_CN" w:bidi="zh_CN"/>
        </w:rPr>
        <w:t>撒冷</w:t>
      </w:r>
      <w:r>
        <w:rPr>
          <w:lang w:val="zh_CN" w:bidi="zh_CN"/>
        </w:rPr>
        <w:t>的意思是"平安。" 撒冷后来成为了耶路撒冷，也就是亚伯兰后裔的宗教中心。</w:t>
      </w:r>
    </w:p>
    <w:p>
      <w:pPr/>
      <w:r>
        <w:rPr>
          <w:lang w:val="zh_CN" w:bidi="zh_CN"/>
        </w:rPr>
      </w:r>
      <w:r>
        <w:rPr>
          <w:lang w:val="zh_CN" w:bidi="zh_CN"/>
        </w:rPr>
        <w:t>麦基洗德王给亚伯兰带来了</w:t>
      </w:r>
      <w:r>
        <w:rPr>
          <w:b/>
          <w:lang w:val="zh_CN" w:bidi="zh_CN"/>
        </w:rPr>
        <w:t>饼</w:t>
      </w:r>
      <w:r>
        <w:rPr>
          <w:lang w:val="zh_CN" w:bidi="zh_CN"/>
        </w:rPr>
        <w:t>和</w:t>
      </w:r>
      <w:r>
        <w:rPr>
          <w:b/>
          <w:lang w:val="zh_CN" w:bidi="zh_CN"/>
        </w:rPr>
        <w:t>酒</w:t>
      </w:r>
      <w:r>
        <w:rPr>
          <w:lang w:val="zh_CN" w:bidi="zh_CN"/>
        </w:rPr>
        <w:t>。 在这里，饼这个词指的是一般的食物。 酒指的是发酵的葡萄汁。</w:t>
      </w:r>
    </w:p>
    <w:p>
      <w:pPr/>
      <w:r>
        <w:rPr>
          <w:lang w:val="zh_CN" w:bidi="zh_CN"/>
        </w:rPr>
      </w:r>
      <w:r>
        <w:rPr>
          <w:lang w:val="zh_CN" w:bidi="zh_CN"/>
        </w:rPr>
        <w:t>麦基洗德是</w:t>
      </w:r>
      <w:r>
        <w:rPr>
          <w:b/>
          <w:lang w:val="zh_CN" w:bidi="zh_CN"/>
        </w:rPr>
        <w:t>至高神</w:t>
      </w:r>
      <w:r>
        <w:rPr>
          <w:lang w:val="zh_CN" w:bidi="zh_CN"/>
        </w:rPr>
        <w:t>的</w:t>
      </w:r>
      <w:r>
        <w:rPr>
          <w:b/>
          <w:lang w:val="zh_CN" w:bidi="zh_CN"/>
        </w:rPr>
        <w:t>祭司</w:t>
      </w:r>
      <w:r>
        <w:rPr>
          <w:lang w:val="zh_CN" w:bidi="zh_CN"/>
        </w:rPr>
        <w:t>。 这是祭司这个词第一次出现在这些故事中。祭司透过替人向神献祭、教导百姓认识神，并看顾献给神的圣所，来使人与神建立连结。后来，犹太人的祭司成为神在百姓中的代表，同时也代表百姓来到神面前。</w:t>
      </w:r>
    </w:p>
    <w:p>
      <w:pPr/>
      <w:r>
        <w:rPr>
          <w:lang w:val="zh_CN" w:bidi="zh_CN"/>
        </w:rPr>
      </w:r>
      <w:r>
        <w:rPr>
          <w:lang w:val="zh_CN" w:bidi="zh_CN"/>
        </w:rPr>
        <w:t>请在这里暂停，与你的小组讨论祭司这个词。 你们的宗教中有祭司吗？ 你可能需要避免使用那些含义与犹太祭司实际职责不相符的祭司用语。请以小组的形式，讨论什么样的词或描述性片语最适合描述祭司。请在主词汇表中查找</w:t>
      </w:r>
      <w:hyperlink r:id="rId50">
        <w:r>
          <w:rPr>
            <w:lang w:val="zh_CN" w:bidi="zh_CN"/>
          </w:rPr>
          <w:rPr>
            <w:color w:val="0000EE"/>
            <w:u w:val="single"/>
          </w:rPr>
          <w:t>祭司</w:t>
        </w:r>
      </w:hyperlink>
      <w:r>
        <w:rPr>
          <w:lang w:val="zh_CN" w:bidi="zh_CN"/>
        </w:rPr>
        <w:t>这个词，并在接下来的故事中使用这个词。</w:t>
      </w:r>
    </w:p>
    <w:p>
      <w:pPr/>
      <w:r>
        <w:rPr>
          <w:lang w:val="zh_CN" w:bidi="zh_CN"/>
        </w:rPr>
      </w:r>
      <w:r>
        <w:rPr>
          <w:lang w:val="zh_CN" w:bidi="zh_CN"/>
        </w:rPr>
        <w:t>这个故事说麦基洗德是</w:t>
      </w:r>
      <w:r>
        <w:rPr>
          <w:b/>
          <w:lang w:val="zh_CN" w:bidi="zh_CN"/>
        </w:rPr>
        <w:t>至高神</w:t>
      </w:r>
      <w:r>
        <w:rPr>
          <w:lang w:val="zh_CN" w:bidi="zh_CN"/>
        </w:rPr>
        <w:t>的祭司。 至高神的意思是"超越万有"或"最伟大的神。"</w:t>
      </w:r>
    </w:p>
    <w:p>
      <w:pPr/>
      <w:r>
        <w:rPr>
          <w:lang w:val="zh_CN" w:bidi="zh_CN"/>
        </w:rPr>
      </w:r>
      <w:r>
        <w:rPr>
          <w:lang w:val="zh_CN" w:bidi="zh_CN"/>
        </w:rPr>
        <w:t>麦基洗德</w:t>
      </w:r>
      <w:r>
        <w:rPr>
          <w:b/>
          <w:lang w:val="zh_CN" w:bidi="zh_CN"/>
        </w:rPr>
        <w:t>祝福</w:t>
      </w:r>
      <w:r>
        <w:rPr>
          <w:lang w:val="zh_CN" w:bidi="zh_CN"/>
        </w:rPr>
        <w:t>了亚伯兰。 祝福指的是当神帮助、赐福或眷顾某人或某事时。请尽量避免在这里使用与运气或赌博相关的词。当人们祝福一个事物时，通常表示为它献上感谢，并将它分别出来，用于特别的目的。 请在主词汇表中查找</w:t>
      </w:r>
      <w:hyperlink r:id="rId16">
        <w:r>
          <w:rPr>
            <w:lang w:val="zh_CN" w:bidi="zh_CN"/>
          </w:rPr>
          <w:rPr>
            <w:color w:val="0000EE"/>
            <w:u w:val="single"/>
          </w:rPr>
          <w:t>祝福</w:t>
        </w:r>
      </w:hyperlink>
      <w:r>
        <w:rPr>
          <w:lang w:val="zh_CN" w:bidi="zh_CN"/>
        </w:rPr>
        <w:t>这个词，并使用与前面故事中相同的词语来指祝福。</w:t>
      </w:r>
    </w:p>
    <w:p>
      <w:pPr/>
      <w:r>
        <w:rPr>
          <w:lang w:val="zh_CN" w:bidi="zh_CN"/>
        </w:rPr>
      </w:r>
      <w:r>
        <w:rPr>
          <w:lang w:val="zh_CN" w:bidi="zh_CN"/>
        </w:rPr>
        <w:t>麦基洗德说："愿天地的主、至高的神赐福与亚伯兰。 至高的神把敌人交在你手里，是应当称颂的。"在这里，麦基洗德第二次使用"</w:t>
      </w:r>
      <w:r>
        <w:rPr>
          <w:b/>
          <w:lang w:val="zh_CN" w:bidi="zh_CN"/>
        </w:rPr>
        <w:t>祝福</w:t>
      </w:r>
      <w:r>
        <w:rPr>
          <w:lang w:val="zh_CN" w:bidi="zh_CN"/>
        </w:rPr>
        <w:t>"这个词，指的是对神的称颂与赞美。 麦基洗德在这里承认并肯定了神的祝福。 你可以在这里使用不同的词来指祝福，或使用称颂这个词。</w:t>
      </w:r>
    </w:p>
    <w:p>
      <w:pPr/>
      <w:r>
        <w:rPr>
          <w:lang w:val="zh_CN" w:bidi="zh_CN"/>
        </w:rPr>
      </w:r>
      <w:r>
        <w:rPr>
          <w:lang w:val="zh_CN" w:bidi="zh_CN"/>
        </w:rPr>
        <w:t>然后亚伯兰把他带回来的所有财物中的十分之一给了麦基洗德。</w:t>
      </w:r>
    </w:p>
    <w:p>
      <w:pPr/>
      <w:r>
        <w:rPr>
          <w:lang w:val="zh_CN" w:bidi="zh_CN"/>
        </w:rPr>
      </w:r>
      <w:r>
        <w:rPr>
          <w:lang w:val="zh_CN" w:bidi="zh_CN"/>
        </w:rPr>
        <w:t>亚伯兰做了这件事之后，所多玛王对亚伯兰说："你把人口给我，财物你自己拿去吧。"</w:t>
      </w:r>
    </w:p>
    <w:p>
      <w:pPr/>
      <w:r>
        <w:rPr>
          <w:lang w:val="zh_CN" w:bidi="zh_CN"/>
        </w:rPr>
      </w:r>
      <w:r>
        <w:rPr>
          <w:lang w:val="zh_CN" w:bidi="zh_CN"/>
        </w:rPr>
        <w:t>但亚伯兰回答说："不！ 我已经向天地的</w:t>
      </w:r>
      <w:r>
        <w:rPr>
          <w:b/>
          <w:lang w:val="zh_CN" w:bidi="zh_CN"/>
        </w:rPr>
        <w:t>主</w:t>
      </w:r>
      <w:r>
        <w:rPr>
          <w:lang w:val="zh_CN" w:bidi="zh_CN"/>
        </w:rPr>
        <w:t>——至高的神耶和华起誓：凡是你的东西，就是一根线、一根鞋带，我都不拿。"在这里，亚伯兰用了</w:t>
      </w:r>
      <w:r>
        <w:rPr>
          <w:b/>
          <w:lang w:val="zh_CN" w:bidi="zh_CN"/>
        </w:rPr>
        <w:t>耶和华</w:t>
      </w:r>
      <w:r>
        <w:rPr>
          <w:lang w:val="zh_CN" w:bidi="zh_CN"/>
        </w:rPr>
        <w:t>这个名字来称呼神，这是神的专名。 请在主词汇表中查找</w:t>
      </w:r>
      <w:hyperlink r:id="rId22">
        <w:r>
          <w:rPr>
            <w:lang w:val="zh_CN" w:bidi="zh_CN"/>
          </w:rPr>
          <w:rPr>
            <w:color w:val="0000EE"/>
            <w:u w:val="single"/>
          </w:rPr>
          <w:t>耶和华</w:t>
        </w:r>
      </w:hyperlink>
      <w:r>
        <w:rPr>
          <w:lang w:val="zh_CN" w:bidi="zh_CN"/>
        </w:rPr>
        <w:t>这个名字，并确保在其他的故事中也使用相同的名字来指耶和华。</w:t>
      </w:r>
    </w:p>
    <w:p>
      <w:pPr/>
      <w:r>
        <w:rPr>
          <w:lang w:val="zh_CN" w:bidi="zh_CN"/>
        </w:rPr>
      </w:r>
      <w:r>
        <w:rPr>
          <w:lang w:val="zh_CN" w:bidi="zh_CN"/>
        </w:rPr>
        <w:t>然后亚伯兰使用了至高神的名字El Elyon，麦基洗德刚才使用的也是这个名字。请在这里使用你在前面的故事中所用的相同词语。</w:t>
      </w:r>
    </w:p>
    <w:p>
      <w:pPr/>
      <w:r>
        <w:rPr>
          <w:lang w:val="zh_CN" w:bidi="zh_CN"/>
        </w:rPr>
      </w:r>
      <w:r>
        <w:rPr>
          <w:lang w:val="zh_CN" w:bidi="zh_CN"/>
        </w:rPr>
        <w:t>亚伯兰继续说："免得你说："我使亚伯兰富足。" 只有仆人所吃的，并与我同行的亚乃、以实各、幔利所应得的分，可以任凭他们拿去。"</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15:1–21</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在这个部分，请聆听创世记15章1至21节的音频，并把它记在心里。请聆听三遍创世记十五章1至21节的音频版本，如果可能的话，请使用三种不同的译本。 然后，小组一起讨论以下问题：</w:t>
      </w:r>
    </w:p>
    <w:p>
      <w:pPr>
        <w:pStyle w:val="ListNumber"/>
        <w:numPr>
          <w:ilvl w:val="0"/>
          <w:numId w:val="42"/>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请使用最容易理解的译本来聆听创世记十五章1至21节的音频。</w:t>
      </w:r>
    </w:p>
    <w:p>
      <w:pPr/>
      <w:r>
        <w:rPr>
          <w:lang w:val="zh_CN" w:bidi="zh_CN"/>
        </w:rPr>
      </w:r>
      <w:r>
        <w:rPr>
          <w:lang w:val="zh_CN" w:bidi="zh_CN"/>
        </w:rPr>
        <w:t>这个故事发生在亚伯兰打败了那些入侵的诸王，并与所多玛王和麦基洗德王会面之后。这个故事中的大多数部分都使用了神的个人名字，耶和华。在这个故事中，耶和华给了亚伯兰两个应许。 耶和华应许亚伯兰将有许多后裔，并且耶和华应许亚伯兰的后裔要得他们自己的土地为业。耶和华深化了祂与亚伯兰的关系，并与亚伯兰立约，也就是立下一个坚定的应许。这些应许和约对亚伯兰和亚伯兰的后裔，也就是犹太民族都很重要。</w:t>
      </w:r>
    </w:p>
    <w:p>
      <w:pPr/>
      <w:r>
        <w:rPr>
          <w:lang w:val="zh_CN" w:bidi="zh_CN"/>
        </w:rPr>
      </w:r>
      <w:r>
        <w:rPr>
          <w:lang w:val="zh_CN" w:bidi="zh_CN"/>
        </w:rPr>
        <w:t>这个故事开始于亚伯兰与所多玛王和麦基洗德王会面之后的某个时候。耶和华在异象中对亚伯兰说话。异象是超自然的经历，耶和华藉著它向人说话。先知经常会有异象。虽然这个故事并没有说，在这个异象中，亚伯兰睡著了，但这个异象很可能发生在夜里。</w:t>
      </w:r>
    </w:p>
    <w:p>
      <w:pPr/>
      <w:r>
        <w:rPr>
          <w:lang w:val="zh_CN" w:bidi="zh_CN"/>
        </w:rPr>
      </w:r>
      <w:r>
        <w:rPr>
          <w:lang w:val="zh_CN" w:bidi="zh_CN"/>
        </w:rPr>
        <w:t>耶和华开始说："不要怕！我是你的盾牌，必大大地赏赐你。"在这里，耶和华是在告诉亚伯兰，耶和华要保护亚伯兰。</w:t>
      </w:r>
    </w:p>
    <w:p>
      <w:pPr/>
      <w:r>
        <w:rPr>
          <w:lang w:val="zh_CN" w:bidi="zh_CN"/>
        </w:rPr>
      </w:r>
      <w:r>
        <w:rPr>
          <w:lang w:val="zh_CN" w:bidi="zh_CN"/>
        </w:rPr>
        <w:t>在这里停下来，以小组形式观看一张盾牌的照片。请解释，盾牌是用来保护某人在战争中免受武器的伤害。请在这里暂停音频。</w:t>
      </w:r>
    </w:p>
    <w:p>
      <w:pPr/>
      <w:r>
        <w:rPr>
          <w:lang w:val="zh_CN" w:bidi="zh_CN"/>
        </w:rPr>
      </w:r>
      <w:r>
        <w:rPr>
          <w:lang w:val="zh_CN" w:bidi="zh_CN"/>
        </w:rPr>
        <w:t>耶和华有可能说的是："不要怕，亚伯兰！我是为你提供恩惠的人，或你的帮助者，我要帮助你，而你将有极大的赏赐。"</w:t>
      </w:r>
    </w:p>
    <w:p>
      <w:pPr/>
      <w:r>
        <w:rPr>
          <w:lang w:val="zh_CN" w:bidi="zh_CN"/>
        </w:rPr>
      </w:r>
      <w:r>
        <w:rPr>
          <w:lang w:val="zh_CN" w:bidi="zh_CN"/>
        </w:rPr>
        <w:t>这是耶和华第一次与亚伯兰彼此交谈。在此之前，都是耶和华说，亚伯兰只是听。然而在这里，亚伯兰回应说："伟大的神啊！我既无子，你还赐我甚么呢？你没有给我儿子，因此我的仆人以利以谢就会是我的后裔。" 在亚伯兰的时代，没有孩子的夫妇有时会收养了一个儿子，这个收养的儿子有时是仆人，他会服事他们，并在他们死后继承他们的财产。当亚伯兰提到以利以谢时，他可能指的就是这种做法。在这里，亚伯兰不是在对神说话时不尊重。</w:t>
      </w:r>
    </w:p>
    <w:p>
      <w:pPr/>
      <w:r>
        <w:rPr>
          <w:lang w:val="zh_CN" w:bidi="zh_CN"/>
        </w:rPr>
      </w:r>
      <w:r>
        <w:rPr>
          <w:lang w:val="zh_CN" w:bidi="zh_CN"/>
        </w:rPr>
        <w:t>亚伯兰继续说："你没有给我后裔，所以我的一个仆人要做我的继承人。"亚伯兰在这里进行重复是为了表示强调。</w:t>
      </w:r>
    </w:p>
    <w:p>
      <w:pPr/>
      <w:r>
        <w:rPr>
          <w:lang w:val="zh_CN" w:bidi="zh_CN"/>
        </w:rPr>
      </w:r>
      <w:r>
        <w:rPr>
          <w:lang w:val="zh_CN" w:bidi="zh_CN"/>
        </w:rPr>
        <w:t>耶和华的话临到亚伯兰。 "耶和华的话临到他"这句话是亚伯兰的后裔，也就是犹太作者们使用的一个片语，用来表明耶和华已经分别出一个人作为先知。当耶和华对亚伯兰说话时，这里使用了一个类似的片语。</w:t>
      </w:r>
    </w:p>
    <w:p>
      <w:pPr/>
      <w:r>
        <w:rPr>
          <w:lang w:val="zh_CN" w:bidi="zh_CN"/>
        </w:rPr>
      </w:r>
      <w:r>
        <w:rPr>
          <w:lang w:val="zh_CN" w:bidi="zh_CN"/>
        </w:rPr>
        <w:t>耶和华回答说："这个人不会是你的后嗣。"你将从你的身中生一个儿子，他将成为你的后嗣。"在这里，神使用了一个片语"从你自己里面"，以明确表示祂指的是出自亚伯兰本身的继承人，而不是养子。</w:t>
      </w:r>
    </w:p>
    <w:p>
      <w:pPr/>
      <w:r>
        <w:rPr>
          <w:lang w:val="zh_CN" w:bidi="zh_CN"/>
        </w:rPr>
      </w:r>
      <w:r>
        <w:rPr>
          <w:lang w:val="zh_CN" w:bidi="zh_CN"/>
        </w:rPr>
        <w:t>请在这里暂停，并以小组的形式讨论这个问题：你如何看待神给亚伯兰将要生一个孩子的应许？在你们的文化中，谁或什么对人们是否能生孩子有责任？请在这里暂停音频。</w:t>
      </w:r>
    </w:p>
    <w:p>
      <w:pPr/>
      <w:r>
        <w:rPr>
          <w:lang w:val="zh_CN" w:bidi="zh_CN"/>
        </w:rPr>
      </w:r>
      <w:r>
        <w:rPr>
          <w:lang w:val="zh_CN" w:bidi="zh_CN"/>
        </w:rPr>
        <w:t>然后耶和华把亚伯兰带到外面。耶和华说："擡头观看天上的星星，如果可能的话，数一下它们。你的后裔要像天上的星一样。"</w:t>
      </w:r>
    </w:p>
    <w:p>
      <w:pPr/>
      <w:r>
        <w:rPr>
          <w:lang w:val="zh_CN" w:bidi="zh_CN"/>
        </w:rPr>
      </w:r>
      <w:r>
        <w:rPr>
          <w:lang w:val="zh_CN" w:bidi="zh_CN"/>
        </w:rPr>
        <w:t>请在这里暂停。 如果可以的话，以小组的形式在夜晚出到外面，擡头仰望星星。试试数一下天上所有的星星。可能吗？当你尝试数星星时，你感觉如何？这对你理解神对亚伯拉罕的应许有何启示？请在这里暂停音频。</w:t>
      </w:r>
    </w:p>
    <w:p>
      <w:pPr/>
      <w:r>
        <w:rPr>
          <w:lang w:val="zh_CN" w:bidi="zh_CN"/>
        </w:rPr>
      </w:r>
      <w:r>
        <w:rPr>
          <w:lang w:val="zh_CN" w:bidi="zh_CN"/>
        </w:rPr>
        <w:t>亚伯兰信靠了耶和华对他的应许，所以耶和华就算亚伯兰为义。旧约中关于公义的观念是基于耶和华和人之间的关系，或人与人之间的关系。公义指的是圣洁，正直，或无罪。在这里，耶和华算亚伯兰为义，是因为耶和华和亚伯兰之间有一个良好的关系。</w:t>
      </w:r>
    </w:p>
    <w:p>
      <w:pPr/>
      <w:r>
        <w:rPr>
          <w:lang w:val="zh_CN" w:bidi="zh_CN"/>
        </w:rPr>
      </w:r>
      <w:r>
        <w:rPr>
          <w:lang w:val="zh_CN" w:bidi="zh_CN"/>
        </w:rPr>
        <w:t>在这里停下来，作为一个小组讨论。 请描述你认为与神有良好关系的人，也就是无罪，并以圣洁或良善的方式生活的人。他们做了什么？ 人们是如何对待他们的？你会用什么词来描述这种人？请在这里暂停音频。</w:t>
      </w:r>
    </w:p>
    <w:p>
      <w:pPr/>
      <w:r>
        <w:rPr>
          <w:lang w:val="zh_CN" w:bidi="zh_CN"/>
        </w:rPr>
      </w:r>
      <w:r>
        <w:rPr>
          <w:lang w:val="zh_CN" w:bidi="zh_CN"/>
        </w:rPr>
        <w:t>耶和华给亚伯兰的下一个应许是以一个词开始的，这表示它开始了一个不同的场景。下一个应许可能发生在另一天。耶和华说："我是耶和华，曾领你出了迦勒底的吾珥，为要将这地赐你为业。"在这里，耶和华指的是亚伯兰最初所来自的国家——吾珥，以及民族——迦勒底人。耶和华在提醒亚伯兰，祂已经为他所成就的事。</w:t>
      </w:r>
    </w:p>
    <w:p>
      <w:pPr/>
      <w:r>
        <w:rPr>
          <w:lang w:val="zh_CN" w:bidi="zh_CN"/>
        </w:rPr>
      </w:r>
      <w:r>
        <w:rPr>
          <w:lang w:val="zh_CN" w:bidi="zh_CN"/>
        </w:rPr>
        <w:t>亚伯兰回应说："我怎能知道必得这地为业呢？"</w:t>
      </w:r>
    </w:p>
    <w:p>
      <w:pPr/>
      <w:r>
        <w:rPr>
          <w:lang w:val="zh_CN" w:bidi="zh_CN"/>
        </w:rPr>
      </w:r>
      <w:r>
        <w:rPr>
          <w:lang w:val="zh_CN" w:bidi="zh_CN"/>
        </w:rPr>
        <w:t>耶和华说："为我取一只三岁的母牛，一只三岁的母山羊，一只三岁的公绵羊。 再给我取一只斑鸠，一只雏鸽。"</w:t>
      </w:r>
    </w:p>
    <w:p>
      <w:pPr/>
      <w:r>
        <w:rPr>
          <w:lang w:val="zh_CN" w:bidi="zh_CN"/>
        </w:rPr>
      </w:r>
      <w:r>
        <w:rPr>
          <w:lang w:val="zh_CN" w:bidi="zh_CN"/>
        </w:rPr>
        <w:t>请在这里暂停，观赏一组照片：三岁的小母牛（即年轻的雌性母牛）、三岁的母山羊，以及一只三岁的公羊（即雄性绵羊）。同时观赏一组斑鸠和小鸽子（这两种都是鸟类）的照片。在你们的语言中，有什么词或片语用来描述这些动物？请在这里暂停音频。</w:t>
      </w:r>
    </w:p>
    <w:p>
      <w:pPr/>
      <w:r>
        <w:rPr>
          <w:lang w:val="zh_CN" w:bidi="zh_CN"/>
        </w:rPr>
      </w:r>
      <w:r>
        <w:rPr>
          <w:lang w:val="zh_CN" w:bidi="zh_CN"/>
        </w:rPr>
        <w:t>亚伯兰将这些动物都杀了。他将母牛、母山羊和公羊纵向劈成两半。他没有把鸟切成两半。他把劈开的动物和鸟排成两行，彼此相对。这可能是在亚伯兰周围的文化中，人们用的一种仪式，用来与彼此立约。约是两个人或团体之间订立的永久性协议，旨在建立和平或友谊关系。两人都同意忠于这个约，并彼此保持良好的关系。双方都在庆祝仪式或献祭中发誓会忠于这个约。约比法律契约更为深刻，因为约要求双方都展现忠诚与牺牲的爱。</w:t>
      </w:r>
    </w:p>
    <w:p>
      <w:pPr/>
      <w:r>
        <w:rPr>
          <w:lang w:val="zh_CN" w:bidi="zh_CN"/>
        </w:rPr>
      </w:r>
      <w:r>
        <w:rPr>
          <w:lang w:val="zh_CN" w:bidi="zh_CN"/>
        </w:rPr>
        <w:t>每当鸷鸟要来吃死动物时，亚伯兰就把它们赶走。</w:t>
      </w:r>
    </w:p>
    <w:p>
      <w:pPr/>
      <w:r>
        <w:rPr>
          <w:lang w:val="zh_CN" w:bidi="zh_CN"/>
        </w:rPr>
      </w:r>
      <w:r>
        <w:rPr>
          <w:lang w:val="zh_CN" w:bidi="zh_CN"/>
        </w:rPr>
        <w:t>请在这里暂停，以小组的形式观看鸷鸟的图片。你如何看待神要求亚伯兰劈开这些动物，并把它们排列起来的要求？请在这里暂停音频。</w:t>
      </w:r>
    </w:p>
    <w:p>
      <w:pPr/>
      <w:r>
        <w:rPr>
          <w:lang w:val="zh_CN" w:bidi="zh_CN"/>
        </w:rPr>
      </w:r>
      <w:r>
        <w:rPr>
          <w:lang w:val="zh_CN" w:bidi="zh_CN"/>
        </w:rPr>
        <w:t>日落时，耶和华使亚伯兰陷入深睡。亚伯兰感到一阵莫名的、难以承受的恐惧。在关于亚伯兰的故事中，这是唯一一次当亚伯兰与耶和华说话时，他感到害怕的时候。</w:t>
      </w:r>
    </w:p>
    <w:p>
      <w:pPr/>
      <w:r>
        <w:rPr>
          <w:lang w:val="zh_CN" w:bidi="zh_CN"/>
        </w:rPr>
      </w:r>
      <w:r>
        <w:rPr>
          <w:lang w:val="zh_CN" w:bidi="zh_CN"/>
        </w:rPr>
        <w:t>请在这里暂停。 请以小组的形式讲述人们曾经非常害怕的经历。请留意人们用来描述他们恐惧的词语和片语。请在这里暂停音频。</w:t>
      </w:r>
    </w:p>
    <w:p>
      <w:pPr/>
      <w:r>
        <w:rPr>
          <w:lang w:val="zh_CN" w:bidi="zh_CN"/>
        </w:rPr>
      </w:r>
      <w:r>
        <w:rPr>
          <w:lang w:val="zh_CN" w:bidi="zh_CN"/>
        </w:rPr>
        <w:t>耶和华说："你要的确知道，你的后裔必寄居别人的地。他们要在那里成为受压迫的奴隶四百年。但我要惩罚使他们成为奴隶的国家，你的后裔必带著许多财物从那里出来。"</w:t>
      </w:r>
    </w:p>
    <w:p>
      <w:pPr/>
      <w:r>
        <w:rPr>
          <w:lang w:val="zh_CN" w:bidi="zh_CN"/>
        </w:rPr>
      </w:r>
      <w:r>
        <w:rPr>
          <w:lang w:val="zh_CN" w:bidi="zh_CN"/>
        </w:rPr>
        <w:t>请在这里暂停，并以小组的形式讨论：你如何看待神告诉亚伯兰，将来四百年要发生的事？请在这里暂停音频。</w:t>
      </w:r>
    </w:p>
    <w:p>
      <w:pPr/>
      <w:r>
        <w:rPr>
          <w:lang w:val="zh_CN" w:bidi="zh_CN"/>
        </w:rPr>
      </w:r>
      <w:r>
        <w:rPr>
          <w:lang w:val="zh_CN" w:bidi="zh_CN"/>
        </w:rPr>
        <w:t>耶和华继续说："但是你，亚伯兰，要享大寿数，平平安安地归到你列祖那里，被人埋葬。""归到你列祖那里"是一句俗语，意思是"死亡"。"要享大寿数被埋葬"的意思是亚伯兰会活到很老才会死亡。</w:t>
      </w:r>
    </w:p>
    <w:p>
      <w:pPr/>
      <w:r>
        <w:rPr>
          <w:lang w:val="zh_CN" w:bidi="zh_CN"/>
        </w:rPr>
      </w:r>
      <w:r>
        <w:rPr>
          <w:lang w:val="zh_CN" w:bidi="zh_CN"/>
        </w:rPr>
        <w:t>请在这里暂停，并以小组的形式讨论：在你们的语言中，有哪些相似的片语？在你们的文化中，你们会如何谈论将要发生在你们玄孙身上的事？请在这里暂停音频。</w:t>
      </w:r>
    </w:p>
    <w:p>
      <w:pPr/>
      <w:r>
        <w:rPr>
          <w:lang w:val="zh_CN" w:bidi="zh_CN"/>
        </w:rPr>
      </w:r>
      <w:r>
        <w:rPr>
          <w:lang w:val="zh_CN" w:bidi="zh_CN"/>
        </w:rPr>
        <w:t>最后，耶和华说："四代之后，你的后裔要回到这地。亚摩利人的罪孽还没有满盈，还不到受惩罚的时候。在这里，耶和华说"亚摩利人的罪孽还没有满盈"，意指亚摩利人所犯之罪尚未严重到必须受惩罚的程度。当耶和华在这里指亚摩利人时，祂可能指的是在祂要赐给亚伯兰后裔的土地上所居住的所有民族，而不仅仅是一个族群。"四代"可能指的是大约四百年。</w:t>
      </w:r>
    </w:p>
    <w:p>
      <w:pPr/>
      <w:r>
        <w:rPr>
          <w:lang w:val="zh_CN" w:bidi="zh_CN"/>
        </w:rPr>
      </w:r>
      <w:r>
        <w:rPr>
          <w:lang w:val="zh_CN" w:bidi="zh_CN"/>
        </w:rPr>
        <w:t>请在这里暂停，并以小组的形式讨论：你们如何看待神对目前住在这地之人的计划？请在这里暂停音频。</w:t>
      </w:r>
    </w:p>
    <w:p>
      <w:pPr/>
      <w:r>
        <w:rPr>
          <w:lang w:val="zh_CN" w:bidi="zh_CN"/>
        </w:rPr>
      </w:r>
      <w:r>
        <w:rPr>
          <w:lang w:val="zh_CN" w:bidi="zh_CN"/>
        </w:rPr>
        <w:t>太阳下山之后，天黑了，亚伯兰看见一个冒烟的火炉和燃烧的火把从切成两半的动物中间穿过。火通常是象征著耶和华的临在。这表明耶和华自己从切成两半的动物之中走过。在这个故事中，耶和华是唯一从切成两半的动物之中走过的。火炉是小陶罐，里面装有热的炭。它们是用来烤饼的。火把是燃烧的木棍，用来发光。</w:t>
      </w:r>
    </w:p>
    <w:p>
      <w:pPr/>
      <w:r>
        <w:rPr>
          <w:lang w:val="zh_CN" w:bidi="zh_CN"/>
        </w:rPr>
      </w:r>
      <w:r>
        <w:rPr>
          <w:lang w:val="zh_CN" w:bidi="zh_CN"/>
        </w:rPr>
        <w:t>请在这里暂停一下，以小组的形式一起观看火炉和火把的照片。请在这里暂停音频。</w:t>
      </w:r>
    </w:p>
    <w:p>
      <w:pPr/>
      <w:r>
        <w:rPr>
          <w:lang w:val="zh_CN" w:bidi="zh_CN"/>
        </w:rPr>
      </w:r>
      <w:r>
        <w:rPr>
          <w:lang w:val="zh_CN" w:bidi="zh_CN"/>
        </w:rPr>
        <w:t>在这一类的约中，人们会从被切开的动物中间走过，以此表明如果他们违背诺言，就会变得像这些动物一样。通常，订立约的两群人都会从动物中间走过。在这里，只有耶和华的临在以火炉和火把的形式，从动物之间经过。这表明了这个约的不同寻常。耶和华承担了遵守约的全部责任。</w:t>
      </w:r>
    </w:p>
    <w:p>
      <w:pPr/>
      <w:r>
        <w:rPr>
          <w:lang w:val="zh_CN" w:bidi="zh_CN"/>
        </w:rPr>
      </w:r>
      <w:r>
        <w:rPr>
          <w:lang w:val="zh_CN" w:bidi="zh_CN"/>
        </w:rPr>
        <w:t>在这里停下来，以小组的形式讨论这个仪式。 在你的文化中，你们会如何表明你们已经订立了约或契约？你们会举行哪些仪式，以表明你们已经立约了？请在这里暂停音频。</w:t>
      </w:r>
    </w:p>
    <w:p>
      <w:pPr/>
      <w:r>
        <w:rPr>
          <w:lang w:val="zh_CN" w:bidi="zh_CN"/>
        </w:rPr>
      </w:r>
      <w:r>
        <w:rPr>
          <w:lang w:val="zh_CN" w:bidi="zh_CN"/>
        </w:rPr>
        <w:t>那一天，耶和华与亚伯兰立约，并说："我把这地赐给你的后裔，从埃及边界直到幼发拉底大河。我给他们的是基尼人、基尼洗人、甲摩尼人、赫人、比利洗人、利乏音人、亚摩利人、迦南人、革迦撒人和耶布斯人居住的土地。"</w:t>
      </w:r>
    </w:p>
    <w:p>
      <w:pPr/>
      <w:r>
        <w:rPr>
          <w:lang w:val="zh_CN" w:bidi="zh_CN"/>
        </w:rPr>
      </w:r>
      <w:r>
        <w:rPr>
          <w:lang w:val="zh_CN" w:bidi="zh_CN"/>
        </w:rPr>
        <w:t>请在这里暂停，以小组的形式观看这些族群可能居住过的区域的地图。请在这里暂停音频。</w:t>
      </w:r>
    </w:p>
    <w:p>
      <w:pPr>
        <w:pStyle w:val="Heading3"/>
      </w:pPr>
      <w:r>
        <w:rPr>
          <w:lang w:val="zh_CN" w:bidi="zh_CN"/>
        </w:rPr>
        <w:t>界定场景</w:t>
      </w:r>
    </w:p>
    <w:p>
      <w:pPr/>
      <w:r>
        <w:rPr>
          <w:lang w:val="zh_CN" w:bidi="zh_CN"/>
        </w:rPr>
      </w:r>
      <w:r>
        <w:rPr>
          <w:lang w:val="zh_CN" w:bidi="zh_CN"/>
        </w:rPr>
        <w:t>请使用最容易理解的译本来聆听创世记十五章1至21节的音频。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耶和华对亚伯兰说话，并告诉他，耶和华会赏赐和保护亚伯兰。亚伯兰问耶和华：既然自己没有孩子，将由仆人继承产业，那么耶和华的祝福对他究竟有何益处。耶和华回应说，亚伯兰将会生自己的孩子。</w:t>
      </w:r>
    </w:p>
    <w:p>
      <w:pPr/>
      <w:r>
        <w:rPr>
          <w:lang w:val="zh_CN" w:bidi="zh_CN"/>
        </w:rPr>
      </w:r>
      <w:r>
        <w:rPr>
          <w:b/>
          <w:lang w:val="zh_CN" w:bidi="zh_CN"/>
        </w:rPr>
        <w:t>在第二个场景中：</w:t>
      </w:r>
      <w:r>
        <w:rPr>
          <w:lang w:val="zh_CN" w:bidi="zh_CN"/>
        </w:rPr>
        <w:t>耶和华把亚伯兰带到外面，让他仰望天空。耶和华告诉亚伯兰，亚伯兰的后裔将会像天上的星一样多。亚伯兰相信耶和华。</w:t>
      </w:r>
    </w:p>
    <w:p>
      <w:pPr/>
      <w:r>
        <w:rPr>
          <w:lang w:val="zh_CN" w:bidi="zh_CN"/>
        </w:rPr>
      </w:r>
      <w:r>
        <w:rPr>
          <w:b/>
          <w:lang w:val="zh_CN" w:bidi="zh_CN"/>
        </w:rPr>
        <w:t>在第三个场景中：</w:t>
      </w:r>
      <w:r>
        <w:rPr>
          <w:lang w:val="zh_CN" w:bidi="zh_CN"/>
        </w:rPr>
        <w:t>第二天，耶和华应许会赐给亚伯兰土地。亚伯兰问他如何能确实地知道耶和华会赐给他土地。耶和华告诉亚伯兰带一些动物来。亚伯兰把动物带给耶和华，并将动物都切成两半。</w:t>
      </w:r>
    </w:p>
    <w:p>
      <w:pPr/>
      <w:r>
        <w:rPr>
          <w:lang w:val="zh_CN" w:bidi="zh_CN"/>
        </w:rPr>
      </w:r>
      <w:r>
        <w:rPr>
          <w:b/>
          <w:lang w:val="zh_CN" w:bidi="zh_CN"/>
        </w:rPr>
        <w:t>在第四个场景中：</w:t>
      </w:r>
      <w:r>
        <w:rPr>
          <w:lang w:val="zh_CN" w:bidi="zh_CN"/>
        </w:rPr>
        <w:t>日落时，亚伯兰进入沉睡状态。耶和华告诉亚伯兰关于亚伯兰后裔的事。</w:t>
      </w:r>
    </w:p>
    <w:p>
      <w:pPr/>
      <w:r>
        <w:rPr>
          <w:lang w:val="zh_CN" w:bidi="zh_CN"/>
        </w:rPr>
      </w:r>
      <w:r>
        <w:rPr>
          <w:b/>
          <w:lang w:val="zh_CN" w:bidi="zh_CN"/>
        </w:rPr>
        <w:t>在第五个场景中：</w:t>
      </w:r>
      <w:r>
        <w:rPr>
          <w:lang w:val="zh_CN" w:bidi="zh_CN"/>
        </w:rPr>
        <w:t>耶和华与亚伯兰立约。太阳下山天黑之后，一个火炉和火把从两排被切开的动物之间穿过。耶和华说："我赐给你的后裔，从埃及河直到幼发拉底大河之地。我给你基尼人、基尼洗人、甲摩尼人、赫人、比利洗人、利乏音人、亚摩利人、迦南人、革迦撒人和耶布斯人所居住的土地。"</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耶和华</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大马士革的以利以谢（被提及的人）</w:t>
      </w:r>
    </w:p>
    <w:p>
      <w:pPr/>
      <w:r>
        <w:rPr>
          <w:lang w:val="zh_CN" w:bidi="zh_CN"/>
        </w:rPr>
      </w:r>
      <w:r>
        <w:rPr>
          <w:lang w:val="zh_CN" w:bidi="zh_CN"/>
        </w:rPr>
        <w:t>小组成员应当请共同留意经文背景中的这些部分：</w:t>
      </w:r>
    </w:p>
    <w:p>
      <w:pPr/>
      <w:r>
        <w:rPr>
          <w:lang w:val="zh_CN" w:bidi="zh_CN"/>
        </w:rPr>
      </w:r>
      <w:r>
        <w:rPr>
          <w:lang w:val="zh_CN" w:bidi="zh_CN"/>
        </w:rPr>
        <w:t>在第一个场景中，请想象一下耶和华和亚伯兰之间的对话。这个故事可能开始于晚上。亚伯兰可能是在帐篷里。</w:t>
      </w:r>
    </w:p>
    <w:p>
      <w:pPr/>
      <w:r>
        <w:rPr>
          <w:lang w:val="zh_CN" w:bidi="zh_CN"/>
        </w:rPr>
      </w:r>
      <w:r>
        <w:rPr>
          <w:lang w:val="zh_CN" w:bidi="zh_CN"/>
        </w:rPr>
        <w:t>在这里停下来，以小组的形式观看一张帐篷的照片。请在这里暂停音频。</w:t>
      </w:r>
    </w:p>
    <w:p>
      <w:pPr/>
      <w:r>
        <w:rPr>
          <w:lang w:val="zh_CN" w:bidi="zh_CN"/>
        </w:rPr>
      </w:r>
      <w:r>
        <w:rPr>
          <w:lang w:val="zh_CN" w:bidi="zh_CN"/>
        </w:rPr>
        <w:t>耶和华对亚伯兰说："不要害怕。我要像盾牌一样保护你，并且我要大大地赏赐你。"</w:t>
      </w:r>
    </w:p>
    <w:p>
      <w:pPr/>
      <w:r>
        <w:rPr>
          <w:lang w:val="zh_CN" w:bidi="zh_CN"/>
        </w:rPr>
      </w:r>
      <w:r>
        <w:rPr>
          <w:lang w:val="zh_CN" w:bidi="zh_CN"/>
        </w:rPr>
        <w:t>在这里停下来，以小组的形式观看一张盾牌的照片。请以小组的形式讨论这个问题：你有哪些保护的象征，就像盾牌对亚伯兰是保护的象征一样？请在这里暂停音频。</w:t>
      </w:r>
    </w:p>
    <w:p>
      <w:pPr/>
      <w:r>
        <w:rPr>
          <w:lang w:val="zh_CN" w:bidi="zh_CN"/>
        </w:rPr>
      </w:r>
      <w:r>
        <w:rPr>
          <w:lang w:val="zh_CN" w:bidi="zh_CN"/>
        </w:rPr>
        <w:t>在第二个场景中，请确保将场景的设定和动作形象化。耶和华把亚伯兰带到外面。那是在晚上。 耶和华对亚伯兰说："看看星星。你能数算它们吗？"耶和华并不期望这个问题能得到回答。 祂是向亚伯兰展示，亚伯兰会有很多后裔。</w:t>
      </w:r>
    </w:p>
    <w:p>
      <w:pPr/>
      <w:r>
        <w:rPr>
          <w:lang w:val="zh_CN" w:bidi="zh_CN"/>
        </w:rPr>
      </w:r>
      <w:r>
        <w:rPr>
          <w:lang w:val="zh_CN" w:bidi="zh_CN"/>
        </w:rPr>
        <w:t>耶和华继续对亚伯兰说话。祂说："你的后裔要像天上的星一样。"亚伯兰信耶和华，所以耶和华就算亚伯兰为义。重要的是请记住：耶和华说，亚伯兰与耶和华的关系很好，因为亚伯兰信神。</w:t>
      </w:r>
    </w:p>
    <w:p>
      <w:pPr/>
      <w:r>
        <w:rPr>
          <w:lang w:val="zh_CN" w:bidi="zh_CN"/>
        </w:rPr>
      </w:r>
      <w:r>
        <w:rPr>
          <w:lang w:val="zh_CN" w:bidi="zh_CN"/>
        </w:rPr>
        <w:t>在第三个场景中，请将耶和华与亚伯兰之间的对话形象化。这个场景以一个词开始，用来开始新场景，所以它可能发生在与前面的场景不同的日子。我们不知道这发生在一天中的哪个时段。耶和华对亚伯兰说："我是耶和华，我领你离开迦勒底人的吾珥，为要赐你这地，作为产业。"</w:t>
      </w:r>
    </w:p>
    <w:p>
      <w:pPr/>
      <w:r>
        <w:rPr>
          <w:lang w:val="zh_CN" w:bidi="zh_CN"/>
        </w:rPr>
      </w:r>
      <w:r>
        <w:rPr>
          <w:lang w:val="zh_CN" w:bidi="zh_CN"/>
        </w:rPr>
        <w:t>请在这里暂停，并以小组的形式，查看吾珥和迦勒底地在地图上的位置。请在这里暂停音频。</w:t>
      </w:r>
    </w:p>
    <w:p>
      <w:pPr/>
      <w:r>
        <w:rPr>
          <w:lang w:val="zh_CN" w:bidi="zh_CN"/>
        </w:rPr>
      </w:r>
      <w:r>
        <w:rPr>
          <w:lang w:val="zh_CN" w:bidi="zh_CN"/>
        </w:rPr>
        <w:t>亚伯兰求耶和华给他一个征兆，也就是证据，证明耶和华会把这地赐给亚伯兰和他的后裔。</w:t>
      </w:r>
    </w:p>
    <w:p>
      <w:pPr/>
      <w:r>
        <w:rPr>
          <w:lang w:val="zh_CN" w:bidi="zh_CN"/>
        </w:rPr>
      </w:r>
      <w:r>
        <w:rPr>
          <w:lang w:val="zh_CN" w:bidi="zh_CN"/>
        </w:rPr>
        <w:t>耶和华告诉亚伯兰："给我带一只三年的牛、一只三年的山羊和一只三年的公羊，以及一只鸽子和斑鸠。"</w:t>
      </w:r>
    </w:p>
    <w:p>
      <w:pPr/>
      <w:r>
        <w:rPr>
          <w:lang w:val="zh_CN" w:bidi="zh_CN"/>
        </w:rPr>
      </w:r>
      <w:r>
        <w:rPr>
          <w:lang w:val="zh_CN" w:bidi="zh_CN"/>
        </w:rPr>
        <w:t>请在这里暂停，并以小组的形式，观看一张母牛、母山羊、公羊、鸽子和斑鸠的图片。请在这里暂停音频。</w:t>
      </w:r>
    </w:p>
    <w:p>
      <w:pPr/>
      <w:r>
        <w:rPr>
          <w:lang w:val="zh_CN" w:bidi="zh_CN"/>
        </w:rPr>
      </w:r>
      <w:r>
        <w:rPr>
          <w:lang w:val="zh_CN" w:bidi="zh_CN"/>
        </w:rPr>
        <w:t>请确保形象化亚伯兰是如何处理动物的。他杀了那些动物。他把牛、山羊和公羊从后到前切成两半。他没有切开鸽子和斑鸠。亚伯兰把切成两半的动物排成两排，彼此相对。这些动物的血在中间汇聚成池。亚伯兰阻止了鸷鸟啄食牲畜。</w:t>
      </w:r>
    </w:p>
    <w:p>
      <w:pPr/>
      <w:r>
        <w:rPr>
          <w:lang w:val="zh_CN" w:bidi="zh_CN"/>
        </w:rPr>
      </w:r>
      <w:r>
        <w:rPr>
          <w:lang w:val="zh_CN" w:bidi="zh_CN"/>
        </w:rPr>
        <w:t>第四个场景发生在日落时。亚伯兰陷入深睡。 耶和华对亚伯兰说话。请确保将耶和华所说的话形象化。耶和华说："要的确知道。你的后裔要在一块不属于他们的土地上，作为外人度过四百年。他们将成为奴隶，并且会被苦待，但我要惩罚苦待他们的国家。"</w:t>
      </w:r>
    </w:p>
    <w:p>
      <w:pPr/>
      <w:r>
        <w:rPr>
          <w:lang w:val="zh_CN" w:bidi="zh_CN"/>
        </w:rPr>
      </w:r>
      <w:r>
        <w:rPr>
          <w:lang w:val="zh_CN" w:bidi="zh_CN"/>
        </w:rPr>
        <w:t>然后耶和华说到亚伯兰。为了更清楚地表达，你可能需要重新排列耶和华所说的话。耶和华说："你，亚伯兰，将要享大寿数，并平平安安的下葬。"</w:t>
      </w:r>
    </w:p>
    <w:p>
      <w:pPr/>
      <w:r>
        <w:rPr>
          <w:lang w:val="zh_CN" w:bidi="zh_CN"/>
        </w:rPr>
      </w:r>
      <w:r>
        <w:rPr>
          <w:lang w:val="zh_CN" w:bidi="zh_CN"/>
        </w:rPr>
        <w:t>然后耶和华告诉亚伯兰，因为目前住在那地的人的罪还没有满盈，所以亚伯兰的后裔要在四代之后，才回到这地。</w:t>
      </w:r>
    </w:p>
    <w:p>
      <w:pPr/>
      <w:r>
        <w:rPr>
          <w:lang w:val="zh_CN" w:bidi="zh_CN"/>
        </w:rPr>
      </w:r>
      <w:r>
        <w:rPr>
          <w:lang w:val="zh_CN" w:bidi="zh_CN"/>
        </w:rPr>
        <w:t>第五个场景发生在日落之后。极深的黑暗来了，亚伯兰充满了恐惧。有一个火炉和火把出现并悬浮在两排被切开的动物之间。</w:t>
      </w:r>
    </w:p>
    <w:p>
      <w:pPr/>
      <w:r>
        <w:rPr>
          <w:lang w:val="zh_CN" w:bidi="zh_CN"/>
        </w:rPr>
      </w:r>
      <w:r>
        <w:rPr>
          <w:lang w:val="zh_CN" w:bidi="zh_CN"/>
        </w:rPr>
        <w:t>请在这里暂停，并以小组的形式，观看一张火炉和火把的图片。请在这里暂停音频。</w:t>
      </w:r>
    </w:p>
    <w:p>
      <w:pPr/>
      <w:r>
        <w:rPr>
          <w:lang w:val="zh_CN" w:bidi="zh_CN"/>
        </w:rPr>
      </w:r>
      <w:r>
        <w:rPr>
          <w:lang w:val="zh_CN" w:bidi="zh_CN"/>
        </w:rPr>
        <w:t>耶和华与亚伯兰立约。耶和华说："我要把这地赐给你的后裔。我要给他们从埃及河直到幼发拉底大河之间的土地。我给他们的是基尼人、基尼洗人、甲摩尼人、赫人、比利洗人、利乏音人、亚摩利人、迦南人、革迦撒人和耶布斯人所居住的土地。"</w:t>
      </w:r>
    </w:p>
    <w:p>
      <w:pPr/>
      <w:r>
        <w:rPr>
          <w:lang w:val="zh_CN" w:bidi="zh_CN"/>
        </w:rPr>
      </w:r>
      <w:r>
        <w:rPr>
          <w:lang w:val="zh_CN" w:bidi="zh_CN"/>
        </w:rPr>
        <w:t>请在这里暂停，并以小组的形式，观看埃及河与幼发拉底河之间的土地地图。 请向小组展示，基尼洗人、卡摩尼人、赫人、比利洗人、利摩人、亚摩利人、迦南人、革迦撒人和耶布人在地图上可能所在的位置。请在这里暂停音频。</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请使用最容易理解的译本来聆听创世记十五章1至21节的音频。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这段经文有五个场景。</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耶和华</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大马士革的以利以谢（被提及的人）</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耶和华对亚伯兰说话。祂说："亚伯兰，不要怕。我要像盾牌一样保护你，并要赏赐你。"</w:t>
      </w:r>
    </w:p>
    <w:p>
      <w:pPr/>
      <w:r>
        <w:rPr>
          <w:lang w:val="zh_CN" w:bidi="zh_CN"/>
        </w:rPr>
      </w:r>
      <w:r>
        <w:rPr>
          <w:lang w:val="zh_CN" w:bidi="zh_CN"/>
        </w:rPr>
        <w:t>请在这里暂停表演。 问扮演耶和华的人："你有什么感受或想法？" 这个人可能会回答这样的话："在前面的故事中，亚伯兰没有接受所多玛王赐给他的任何财产。我对亚伯兰感到高兴，并希望他继续对我保持忠诚。"请重新开始表演。</w:t>
      </w:r>
    </w:p>
    <w:p>
      <w:pPr/>
      <w:r>
        <w:rPr>
          <w:lang w:val="zh_CN" w:bidi="zh_CN"/>
        </w:rPr>
      </w:r>
      <w:r>
        <w:rPr>
          <w:lang w:val="zh_CN" w:bidi="zh_CN"/>
        </w:rPr>
        <w:t>亚伯兰回答说："耶和华啊，我既然没有儿子，你还赐给我甚么好处呢？我的仆人，即大马士革的以利以谢，将成为我的后嗣。"</w:t>
      </w:r>
    </w:p>
    <w:p>
      <w:pPr/>
      <w:r>
        <w:rPr>
          <w:lang w:val="zh_CN" w:bidi="zh_CN"/>
        </w:rPr>
      </w:r>
      <w:r>
        <w:rPr>
          <w:lang w:val="zh_CN" w:bidi="zh_CN"/>
        </w:rPr>
        <w:t>请在这里暂停表演。 问扮演亚伯兰的人："你有什么感受或想法？" 这个人可能会回答这样的话："我很难过，我没有任何孩子可以继承我的财物"、"我很沮丧"或"我不明白，如果我没有孩子可以传递神的祝福，它对我会有哪些好处呢。"请重新开始表演。</w:t>
      </w:r>
    </w:p>
    <w:p>
      <w:pPr/>
      <w:r>
        <w:rPr>
          <w:lang w:val="zh_CN" w:bidi="zh_CN"/>
        </w:rPr>
      </w:r>
      <w:r>
        <w:rPr>
          <w:lang w:val="zh_CN" w:bidi="zh_CN"/>
        </w:rPr>
        <w:t>耶和华回答说："以利以谢不会继承你的财产。你自己会有一个孩子，他将成为你的继承人。"</w:t>
      </w:r>
    </w:p>
    <w:p>
      <w:pPr/>
      <w:r>
        <w:rPr>
          <w:lang w:val="zh_CN" w:bidi="zh_CN"/>
        </w:rPr>
      </w:r>
      <w:r>
        <w:rPr>
          <w:lang w:val="zh_CN" w:bidi="zh_CN"/>
        </w:rPr>
        <w:t>耶和华把亚伯兰带到外面。祂说："看天上的星星。你能数算它们吗？你的后裔要像天上的星一样。"</w:t>
      </w:r>
    </w:p>
    <w:p>
      <w:pPr/>
      <w:r>
        <w:rPr>
          <w:lang w:val="zh_CN" w:bidi="zh_CN"/>
        </w:rPr>
      </w:r>
      <w:r>
        <w:rPr>
          <w:lang w:val="zh_CN" w:bidi="zh_CN"/>
        </w:rPr>
        <w:t>请在这里暂停表演。 问扮演亚伯兰的人："你有什么感受或想法？" 这人可能会这样回答："我对耶和华的话感到放心"或"我无法数算星星，所以我感到惊讶，我的后裔会这么多。"请重新开始表演。</w:t>
      </w:r>
    </w:p>
    <w:p>
      <w:pPr/>
      <w:r>
        <w:rPr>
          <w:lang w:val="zh_CN" w:bidi="zh_CN"/>
        </w:rPr>
      </w:r>
      <w:r>
        <w:rPr>
          <w:lang w:val="zh_CN" w:bidi="zh_CN"/>
        </w:rPr>
        <w:t>亚伯兰相信耶和华的应许。耶和华很满意，并将亚伯兰的信心回应视为他真正忠诚的证明。</w:t>
      </w:r>
    </w:p>
    <w:p>
      <w:pPr/>
      <w:r>
        <w:rPr>
          <w:lang w:val="zh_CN" w:bidi="zh_CN"/>
        </w:rPr>
      </w:r>
      <w:r>
        <w:rPr>
          <w:lang w:val="zh_CN" w:bidi="zh_CN"/>
        </w:rPr>
        <w:t>请在这里暂停表演。 问扮演亚伯兰的人："你有什么感受或想法？" 这人可能会这样回答："我不知道我会如何有一个孩子，但我相信神会照祂所说的话成就"或"我有充分的信心神会照祂所说的话去成就。"请问扮演耶和华的演员："你感觉如何？"这人可能会这样回答："因为亚伯兰信我，所以我认为我们之间有著良好的关系"或"我正慷慨地将亚伯兰算为义人。"请重新开始表演。</w:t>
      </w:r>
    </w:p>
    <w:p>
      <w:pPr/>
      <w:r>
        <w:rPr>
          <w:lang w:val="zh_CN" w:bidi="zh_CN"/>
        </w:rPr>
      </w:r>
      <w:r>
        <w:rPr>
          <w:lang w:val="zh_CN" w:bidi="zh_CN"/>
        </w:rPr>
        <w:t>耶和华对亚伯兰说："我是神，曾领你离开迦勒底人的吾珥，为要赐你这地。"</w:t>
      </w:r>
    </w:p>
    <w:p>
      <w:pPr/>
      <w:r>
        <w:rPr>
          <w:lang w:val="zh_CN" w:bidi="zh_CN"/>
        </w:rPr>
      </w:r>
      <w:r>
        <w:rPr>
          <w:lang w:val="zh_CN" w:bidi="zh_CN"/>
        </w:rPr>
        <w:t>亚伯兰说："我怎么能确定我将会得到这地为业呢？"</w:t>
      </w:r>
    </w:p>
    <w:p>
      <w:pPr/>
      <w:r>
        <w:rPr>
          <w:lang w:val="zh_CN" w:bidi="zh_CN"/>
        </w:rPr>
      </w:r>
      <w:r>
        <w:rPr>
          <w:lang w:val="zh_CN" w:bidi="zh_CN"/>
        </w:rPr>
        <w:t>请在这里暂停表演。 问扮演亚伯兰的人："你有什么感受或想法？" 这人可能会这样回答："我不确定"或"我知道这是神的一个强有力的应许，但在我的文化中，要求一个征兆是很正常的事"或"我相信神，但我想要证据。请重新开始表演。</w:t>
      </w:r>
    </w:p>
    <w:p>
      <w:pPr/>
      <w:r>
        <w:rPr>
          <w:lang w:val="zh_CN" w:bidi="zh_CN"/>
        </w:rPr>
      </w:r>
      <w:r>
        <w:rPr>
          <w:lang w:val="zh_CN" w:bidi="zh_CN"/>
        </w:rPr>
        <w:t>耶和华回答说："给我取一只母牛、一只母山羊和一只公羊。所有这些动物都应该是三岁大的。也请带一只斑鸠和一只鸽子。"</w:t>
      </w:r>
    </w:p>
    <w:p>
      <w:pPr/>
      <w:r>
        <w:rPr>
          <w:lang w:val="zh_CN" w:bidi="zh_CN"/>
        </w:rPr>
      </w:r>
      <w:r>
        <w:rPr>
          <w:lang w:val="zh_CN" w:bidi="zh_CN"/>
        </w:rPr>
        <w:t>亚伯兰带来了一只母牛、一只母山羊、一只公羊、一只斑鸠和一只鸽子。他把母牛、母山羊和公羊切成两半，并将它们排成彼此相对的两行。他没有把鸟切成两半。鸷鸟要来吃这些动物，但亚伯兰把它们赶走了。</w:t>
      </w:r>
    </w:p>
    <w:p>
      <w:pPr/>
      <w:r>
        <w:rPr>
          <w:lang w:val="zh_CN" w:bidi="zh_CN"/>
        </w:rPr>
      </w:r>
      <w:r>
        <w:rPr>
          <w:lang w:val="zh_CN" w:bidi="zh_CN"/>
        </w:rPr>
        <w:t>日落时，亚伯兰陷入了深睡。极深的黑暗和恐惧临到他。</w:t>
      </w:r>
    </w:p>
    <w:p>
      <w:pPr/>
      <w:r>
        <w:rPr>
          <w:lang w:val="zh_CN" w:bidi="zh_CN"/>
        </w:rPr>
      </w:r>
      <w:r>
        <w:rPr>
          <w:lang w:val="zh_CN" w:bidi="zh_CN"/>
        </w:rPr>
        <w:t>请在这里暂停表演。 问扮演亚伯兰的人："你有什么感受或想法？" 这人可能会这样回答："我很害怕"、"我知道神要来了，但我不知道会发生什么事"或"我知道我已经为仪式做好了准备，但我不知道接下来会发生什么。"请重新开始表演。</w:t>
      </w:r>
    </w:p>
    <w:p>
      <w:pPr/>
      <w:r>
        <w:rPr>
          <w:lang w:val="zh_CN" w:bidi="zh_CN"/>
        </w:rPr>
      </w:r>
      <w:r>
        <w:rPr>
          <w:lang w:val="zh_CN" w:bidi="zh_CN"/>
        </w:rPr>
        <w:t>耶和华对亚伯兰说："你的后裔必寄居在别人的地上四百年之久。他们会成为奴隶，会受到苦待，但我要惩罚奴役他们的国家，他们会带著许多财富离开那里。但你要享大寿数，平平安安地死去并被人埋葬。你的后裔四代之后会回到这里，因为住在这里之人的罪孽还没有满盈。"</w:t>
      </w:r>
    </w:p>
    <w:p>
      <w:pPr/>
      <w:r>
        <w:rPr>
          <w:lang w:val="zh_CN" w:bidi="zh_CN"/>
        </w:rPr>
      </w:r>
      <w:r>
        <w:rPr>
          <w:lang w:val="zh_CN" w:bidi="zh_CN"/>
        </w:rPr>
        <w:t>请在这里暂停表演。 问扮演亚伯兰的人："你有什么感受或想法？" 这人可能会这样回答："我很高兴听见我会年纪老迈，平安地死去"、"听到我后裔的消息，我很惊讶"或"我在不属于我的地方也是个外人，所以我期待我的后裔能拥有这地为家。"请重新开始表演。</w:t>
      </w:r>
    </w:p>
    <w:p>
      <w:pPr/>
      <w:r>
        <w:rPr>
          <w:lang w:val="zh_CN" w:bidi="zh_CN"/>
        </w:rPr>
      </w:r>
      <w:r>
        <w:rPr>
          <w:lang w:val="zh_CN" w:bidi="zh_CN"/>
        </w:rPr>
        <w:t>日落了，天很黑。一个燃烧的火炉和火把从动物的残骸之间穿过。在那一天，耶和华与亚伯兰立约。祂说："我赐给你的后裔，从埃及河直到幼发拉底大河之地。我给你基尼人、基尼洗人、甲摩尼人、赫人、比利洗人、利乏音人、亚摩利人、迦南人、革迦撒人和耶布斯人所居住的土地。"</w:t>
      </w:r>
    </w:p>
    <w:p>
      <w:pPr/>
      <w:r>
        <w:rPr>
          <w:lang w:val="zh_CN" w:bidi="zh_CN"/>
        </w:rPr>
      </w:r>
      <w:r>
        <w:rPr>
          <w:lang w:val="zh_CN" w:bidi="zh_CN"/>
        </w:rPr>
        <w:t>请在这里暂停表演。 问扮演耶和华的人："你有什么感受或想法？" 这人可能会这样回答："我希望亚伯兰明白，我一定会成就我对他的应许"或"我已经立下了一个庄严的承诺，我计划会遵守它。"</w:t>
      </w:r>
    </w:p>
    <w:p>
      <w:pPr>
        <w:pStyle w:val="Heading3"/>
      </w:pPr>
      <w:r>
        <w:rPr>
          <w:lang w:val="zh_CN" w:bidi="zh_CN"/>
        </w:rPr>
        <w:t>填补空白</w:t>
      </w:r>
    </w:p>
    <w:p>
      <w:pPr/>
      <w:r>
        <w:rPr>
          <w:lang w:val="zh_CN" w:bidi="zh_CN"/>
        </w:rPr>
      </w:r>
      <w:r>
        <w:rPr>
          <w:lang w:val="zh_CN" w:bidi="zh_CN"/>
        </w:rPr>
        <w:t>请使用最容易理解的经文译本来聆听创世记十五章1至21节的音频。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后来，神在</w:t>
      </w:r>
      <w:r>
        <w:rPr>
          <w:b/>
          <w:lang w:val="zh_CN" w:bidi="zh_CN"/>
        </w:rPr>
        <w:t>异象</w:t>
      </w:r>
      <w:r>
        <w:rPr>
          <w:lang w:val="zh_CN" w:bidi="zh_CN"/>
        </w:rPr>
        <w:t>中临到亚伯兰。异象指的是超自然的经历。它们指的是当一个人在清醒时，神赐给他神圣的启示。梦是神在人们睡觉时让他们看到的景象。如果你的语言中异象和梦只有一个词，你可以特别说明那人领受神的信息时是清醒的还是睡著的。</w:t>
      </w:r>
    </w:p>
    <w:p>
      <w:pPr/>
      <w:r>
        <w:rPr>
          <w:lang w:val="zh_CN" w:bidi="zh_CN"/>
        </w:rPr>
      </w:r>
      <w:r>
        <w:rPr>
          <w:lang w:val="zh_CN" w:bidi="zh_CN"/>
        </w:rPr>
        <w:t>请在这里暂停，以小组的形式讨论异象这个词。请以小组的形式，讨论什么样的词或描述性片语最适合表示异象。在主词汇表中查找</w:t>
      </w:r>
      <w:hyperlink r:id="rId51">
        <w:r>
          <w:rPr>
            <w:lang w:val="zh_CN" w:bidi="zh_CN"/>
          </w:rPr>
          <w:rPr>
            <w:color w:val="0000EE"/>
            <w:u w:val="single"/>
          </w:rPr>
          <w:t>异象</w:t>
        </w:r>
      </w:hyperlink>
      <w:r>
        <w:rPr>
          <w:lang w:val="zh_CN" w:bidi="zh_CN"/>
        </w:rPr>
        <w:t>这个词，并在接下来的故事中使用相同的词。请在这里暂停音频。</w:t>
      </w:r>
    </w:p>
    <w:p>
      <w:pPr/>
      <w:r>
        <w:rPr>
          <w:lang w:val="zh_CN" w:bidi="zh_CN"/>
        </w:rPr>
      </w:r>
      <w:r>
        <w:rPr>
          <w:lang w:val="zh_CN" w:bidi="zh_CN"/>
        </w:rPr>
        <w:t>神说："不要怕。我是你的盾牌，我要大大地赏赐你。"</w:t>
      </w:r>
    </w:p>
    <w:p>
      <w:pPr/>
      <w:r>
        <w:rPr>
          <w:lang w:val="zh_CN" w:bidi="zh_CN"/>
        </w:rPr>
      </w:r>
      <w:r>
        <w:rPr>
          <w:lang w:val="zh_CN" w:bidi="zh_CN"/>
        </w:rPr>
        <w:t>亚伯兰回答说："主耶和华啊，伟大的神啊，既然我没有孩子，你的祝福又有何益处呢？"在这里，亚伯兰使用了一个名字来称呼神，即</w:t>
      </w:r>
      <w:r>
        <w:rPr>
          <w:b/>
          <w:lang w:val="zh_CN" w:bidi="zh_CN"/>
        </w:rPr>
        <w:t>主，</w:t>
      </w:r>
      <w:r>
        <w:rPr>
          <w:lang w:val="zh_CN" w:bidi="zh_CN"/>
        </w:rPr>
        <w:t>原文为"Adonai"。他也用了神个人的名字，</w:t>
      </w:r>
      <w:r>
        <w:rPr>
          <w:b/>
          <w:lang w:val="zh_CN" w:bidi="zh_CN"/>
        </w:rPr>
        <w:t>耶和华</w:t>
      </w:r>
      <w:r>
        <w:rPr>
          <w:lang w:val="zh_CN" w:bidi="zh_CN"/>
        </w:rPr>
        <w:t>。这种神的名字的组合在创世记中很少见，但后来被亚伯兰后裔的先知们经常使用。请在词汇表中查找</w:t>
      </w:r>
      <w:hyperlink r:id="rId22">
        <w:r>
          <w:rPr>
            <w:lang w:val="zh_CN" w:bidi="zh_CN"/>
          </w:rPr>
          <w:rPr>
            <w:color w:val="0000EE"/>
            <w:u w:val="single"/>
          </w:rPr>
          <w:t>耶和华</w:t>
        </w:r>
      </w:hyperlink>
      <w:r>
        <w:rPr>
          <w:lang w:val="zh_CN" w:bidi="zh_CN"/>
        </w:rPr>
        <w:t>这个词，并使用你在前面的故事中所用的同一词汇。</w:t>
      </w:r>
    </w:p>
    <w:p>
      <w:pPr/>
      <w:r>
        <w:rPr>
          <w:lang w:val="zh_CN" w:bidi="zh_CN"/>
        </w:rPr>
      </w:r>
      <w:r>
        <w:rPr>
          <w:lang w:val="zh_CN" w:bidi="zh_CN"/>
        </w:rPr>
        <w:t>亚伯兰继续说："你没有给我儿子，所以我的仆人，即大马士革的以利以谢将成为我的</w:t>
      </w:r>
      <w:r>
        <w:rPr>
          <w:b/>
          <w:lang w:val="zh_CN" w:bidi="zh_CN"/>
        </w:rPr>
        <w:t>后裔</w:t>
      </w:r>
      <w:r>
        <w:rPr>
          <w:lang w:val="zh_CN" w:bidi="zh_CN"/>
        </w:rPr>
        <w:t>。"后裔会在某人死后继承他的财产或财富。</w:t>
      </w:r>
    </w:p>
    <w:p>
      <w:pPr/>
      <w:r>
        <w:rPr>
          <w:lang w:val="zh_CN" w:bidi="zh_CN"/>
        </w:rPr>
      </w:r>
      <w:r>
        <w:rPr>
          <w:lang w:val="zh_CN" w:bidi="zh_CN"/>
        </w:rPr>
        <w:t>神回答说："那个人不会是你的后裔。你自己会有一个孩子，他将成为你的后裔。"</w:t>
      </w:r>
    </w:p>
    <w:p>
      <w:pPr/>
      <w:r>
        <w:rPr>
          <w:lang w:val="zh_CN" w:bidi="zh_CN"/>
        </w:rPr>
      </w:r>
      <w:r>
        <w:rPr>
          <w:lang w:val="zh_CN" w:bidi="zh_CN"/>
        </w:rPr>
        <w:t>然后神把亚伯兰带到外面。神说："看天上的星星。你能数算它们吗？你的</w:t>
      </w:r>
      <w:r>
        <w:rPr>
          <w:b/>
          <w:lang w:val="zh_CN" w:bidi="zh_CN"/>
        </w:rPr>
        <w:t>后裔</w:t>
      </w:r>
      <w:r>
        <w:rPr>
          <w:lang w:val="zh_CN" w:bidi="zh_CN"/>
        </w:rPr>
        <w:t>要成为群星。" 后裔指的是亚伯兰的子孙、他们的孩子，以及所有从亚伯兰而来并将他视为祖先的人。亚伯兰的后裔后来被称为犹太人。</w:t>
      </w:r>
    </w:p>
    <w:p>
      <w:pPr/>
      <w:r>
        <w:rPr>
          <w:lang w:val="zh_CN" w:bidi="zh_CN"/>
        </w:rPr>
      </w:r>
      <w:r>
        <w:rPr>
          <w:lang w:val="zh_CN" w:bidi="zh_CN"/>
        </w:rPr>
        <w:t>亚伯兰</w:t>
      </w:r>
      <w:r>
        <w:rPr>
          <w:b/>
          <w:lang w:val="zh_CN" w:bidi="zh_CN"/>
        </w:rPr>
        <w:t>信</w:t>
      </w:r>
      <w:r>
        <w:rPr>
          <w:lang w:val="zh_CN" w:bidi="zh_CN"/>
        </w:rPr>
        <w:t>神。在这里，"信"这个词的意思是亚伯兰信靠神，并且有信心神会成就祂的应许。这是这些故事中第一次使用信这个词。</w:t>
      </w:r>
    </w:p>
    <w:p>
      <w:pPr/>
      <w:r>
        <w:rPr>
          <w:lang w:val="zh_CN" w:bidi="zh_CN"/>
        </w:rPr>
      </w:r>
      <w:r>
        <w:rPr>
          <w:lang w:val="zh_CN" w:bidi="zh_CN"/>
        </w:rPr>
        <w:t>请在这里暂停，并以小组的形式讨论信这个词。什么样的词或描述性片语最能贴切的表达信？请查阅主词汇表中的</w:t>
      </w:r>
      <w:hyperlink r:id="rId52">
        <w:r>
          <w:rPr>
            <w:lang w:val="zh_CN" w:bidi="zh_CN"/>
          </w:rPr>
          <w:rPr>
            <w:color w:val="0000EE"/>
            <w:u w:val="single"/>
          </w:rPr>
          <w:t>信</w:t>
        </w:r>
      </w:hyperlink>
      <w:r>
        <w:rPr>
          <w:lang w:val="zh_CN" w:bidi="zh_CN"/>
        </w:rPr>
        <w:t>这个词，并在接下来的故事中使用相同的词。请在这里暂停音频。</w:t>
      </w:r>
    </w:p>
    <w:p>
      <w:pPr/>
      <w:r>
        <w:rPr>
          <w:lang w:val="zh_CN" w:bidi="zh_CN"/>
        </w:rPr>
      </w:r>
      <w:r>
        <w:rPr>
          <w:lang w:val="zh_CN" w:bidi="zh_CN"/>
        </w:rPr>
        <w:t>所以神算亚伯兰为</w:t>
      </w:r>
      <w:r>
        <w:rPr>
          <w:b/>
          <w:lang w:val="zh_CN" w:bidi="zh_CN"/>
        </w:rPr>
        <w:t>义</w:t>
      </w:r>
      <w:r>
        <w:rPr>
          <w:lang w:val="zh_CN" w:bidi="zh_CN"/>
        </w:rPr>
        <w:t>。</w:t>
      </w:r>
    </w:p>
    <w:p>
      <w:pPr/>
      <w:r>
        <w:rPr>
          <w:lang w:val="zh_CN" w:bidi="zh_CN"/>
        </w:rPr>
      </w:r>
      <w:r>
        <w:rPr>
          <w:lang w:val="zh_CN" w:bidi="zh_CN"/>
        </w:rPr>
        <w:t>旧约中关于公义的观念是建立在神与人之间，或人与人之间的关系之上。公义指的是圣洁，正直，或无罪。在词汇表中查找这个词，并在接下来的所有故事中使用相同的词来指</w:t>
      </w:r>
      <w:hyperlink r:id="rId32">
        <w:r>
          <w:rPr>
            <w:lang w:val="zh_CN" w:bidi="zh_CN"/>
          </w:rPr>
          <w:rPr>
            <w:color w:val="0000EE"/>
            <w:u w:val="single"/>
          </w:rPr>
          <w:t>公义</w:t>
        </w:r>
      </w:hyperlink>
      <w:r>
        <w:rPr>
          <w:lang w:val="zh_CN" w:bidi="zh_CN"/>
        </w:rPr>
        <w:t>。在你的译本中，你应该以同样的方式描述公义的概念。 例如，你可能会把公义描述为与神的正确关系。 你也可以用法律术语来描述它，意思是无可指责或者无辜。 描述这些概念的其它方式是：</w:t>
      </w:r>
    </w:p>
    <w:p>
      <w:pPr>
        <w:pStyle w:val="ListBullet"/>
        <w:spacing w:line="240" w:lineRule="auto"/>
        <w:ind w:left="720"/>
      </w:pPr>
      <w:r>
        <w:rPr>
          <w:lang w:val="zh_CN" w:bidi="zh_CN"/>
        </w:rPr>
      </w:r>
      <w:r>
        <w:rPr>
          <w:lang w:val="zh_CN" w:bidi="zh_CN"/>
        </w:rPr>
        <w:t>在神眼中是正确的</w:t>
      </w:r>
    </w:p>
    <w:p>
      <w:pPr>
        <w:pStyle w:val="ListBullet"/>
        <w:spacing w:line="240" w:lineRule="auto"/>
        <w:ind w:left="720"/>
      </w:pPr>
      <w:r>
        <w:rPr>
          <w:lang w:val="zh_CN" w:bidi="zh_CN"/>
        </w:rPr>
      </w:r>
      <w:r>
        <w:rPr>
          <w:lang w:val="zh_CN" w:bidi="zh_CN"/>
        </w:rPr>
        <w:t>站在神的那一边，</w:t>
      </w:r>
    </w:p>
    <w:p>
      <w:pPr>
        <w:pStyle w:val="ListBullet"/>
        <w:spacing w:line="240" w:lineRule="auto"/>
        <w:ind w:left="720"/>
      </w:pPr>
      <w:r>
        <w:rPr>
          <w:lang w:val="zh_CN" w:bidi="zh_CN"/>
        </w:rPr>
      </w:r>
      <w:r>
        <w:rPr>
          <w:lang w:val="zh_CN" w:bidi="zh_CN"/>
        </w:rPr>
        <w:t>被神接受</w:t>
      </w:r>
    </w:p>
    <w:p>
      <w:pPr/>
      <w:r>
        <w:rPr>
          <w:lang w:val="zh_CN" w:bidi="zh_CN"/>
        </w:rPr>
      </w:r>
      <w:r>
        <w:rPr>
          <w:lang w:val="zh_CN" w:bidi="zh_CN"/>
        </w:rPr>
        <w:t>请记住，在圣经中，人们永远不能靠自己而成为公义，或者做足够多的善事来达到。 你用来翻译公义的词或片语不应该基于善行。</w:t>
      </w:r>
    </w:p>
    <w:p>
      <w:pPr/>
      <w:r>
        <w:rPr>
          <w:lang w:val="zh_CN" w:bidi="zh_CN"/>
        </w:rPr>
      </w:r>
      <w:r>
        <w:rPr>
          <w:lang w:val="zh_CN" w:bidi="zh_CN"/>
        </w:rPr>
        <w:t xml:space="preserve">因为这是一个非常重要的关键词，所以要在这个问题上花一些时间。 你可能会在你的文化中找到某种合适的类比。例如，你可以使用这个比喻，某个东西破碎了，因此无法使用。 当这个东西破碎时，就真的没有办法修复它，使其完美地恢复到可用的状态。也许这会是一个陶罐、葫芦、弓箭，或类似的东西。也许它是一支弯折的箭，再也无法射中靶心了。 </w:t>
      </w:r>
    </w:p>
    <w:p>
      <w:pPr/>
      <w:r>
        <w:rPr>
          <w:lang w:val="zh_CN" w:bidi="zh_CN"/>
        </w:rPr>
      </w:r>
      <w:r>
        <w:rPr>
          <w:lang w:val="zh_CN" w:bidi="zh_CN"/>
        </w:rPr>
        <w:t xml:space="preserve">公义的概念是神恢复那些人们自己无法恢复的东西。祂不仅修复这个东西，还使其再次发挥作用，就好像它从来没有坏过一样。 </w:t>
      </w:r>
    </w:p>
    <w:p>
      <w:pPr/>
      <w:r>
        <w:rPr>
          <w:lang w:val="zh_CN" w:bidi="zh_CN"/>
        </w:rPr>
      </w:r>
      <w:r>
        <w:rPr>
          <w:lang w:val="zh_CN" w:bidi="zh_CN"/>
        </w:rPr>
        <w:t>请在这里暂停，并进行以下活动。请你要求小组成员两两一组，透过肢体动作"展现"公义，过程中不得使用任何言语。这个小组可以讨论他们所看到的，并确定这些动作是否准确地表达了这个概念。 如果是这样，你可以使用这些动作来帮助你找到一种合适的方式来描述公义。 请在主词汇表中查找</w:t>
      </w:r>
      <w:hyperlink r:id="rId32">
        <w:r>
          <w:rPr>
            <w:lang w:val="zh_CN" w:bidi="zh_CN"/>
          </w:rPr>
          <w:rPr>
            <w:color w:val="0000EE"/>
            <w:u w:val="single"/>
          </w:rPr>
          <w:t>公义</w:t>
        </w:r>
      </w:hyperlink>
      <w:r>
        <w:rPr>
          <w:lang w:val="zh_CN" w:bidi="zh_CN"/>
        </w:rPr>
        <w:t>这个词。</w:t>
      </w:r>
    </w:p>
    <w:p>
      <w:pPr/>
      <w:r>
        <w:rPr>
          <w:lang w:val="zh_CN" w:bidi="zh_CN"/>
        </w:rPr>
      </w:r>
      <w:r>
        <w:rPr>
          <w:lang w:val="zh_CN" w:bidi="zh_CN"/>
        </w:rPr>
        <w:t>亚伯兰问："我怎么能确定我将会得到这地为业呢？"</w:t>
      </w:r>
    </w:p>
    <w:p>
      <w:pPr/>
      <w:r>
        <w:rPr>
          <w:lang w:val="zh_CN" w:bidi="zh_CN"/>
        </w:rPr>
      </w:r>
      <w:r>
        <w:rPr>
          <w:lang w:val="zh_CN" w:bidi="zh_CN"/>
        </w:rPr>
        <w:t>神告诉亚伯兰："给我取一只</w:t>
      </w:r>
      <w:r>
        <w:rPr>
          <w:b/>
          <w:lang w:val="zh_CN" w:bidi="zh_CN"/>
        </w:rPr>
        <w:t>母牛</w:t>
      </w:r>
      <w:r>
        <w:rPr>
          <w:lang w:val="zh_CN" w:bidi="zh_CN"/>
        </w:rPr>
        <w:t>、一只母山羊和一只</w:t>
      </w:r>
      <w:r>
        <w:rPr>
          <w:b/>
          <w:lang w:val="zh_CN" w:bidi="zh_CN"/>
        </w:rPr>
        <w:t>公羊</w:t>
      </w:r>
      <w:r>
        <w:rPr>
          <w:lang w:val="zh_CN" w:bidi="zh_CN"/>
        </w:rPr>
        <w:t>，每只都是三岁的。也给我带来一只雏</w:t>
      </w:r>
      <w:r>
        <w:rPr>
          <w:b/>
          <w:lang w:val="zh_CN" w:bidi="zh_CN"/>
        </w:rPr>
        <w:t>鸽</w:t>
      </w:r>
      <w:r>
        <w:rPr>
          <w:lang w:val="zh_CN" w:bidi="zh_CN"/>
        </w:rPr>
        <w:t>和一只</w:t>
      </w:r>
      <w:r>
        <w:rPr>
          <w:b/>
          <w:lang w:val="zh_CN" w:bidi="zh_CN"/>
        </w:rPr>
        <w:t>斑鸠</w:t>
      </w:r>
      <w:r>
        <w:rPr>
          <w:lang w:val="zh_CN" w:bidi="zh_CN"/>
        </w:rPr>
        <w:t>。"母牛是一只没有生过孩子的小母牛。公羊是可以生孩子的雄性绵羊。鸽子和斑鸠是两种鸟。</w:t>
      </w:r>
    </w:p>
    <w:p>
      <w:pPr/>
      <w:r>
        <w:rPr>
          <w:lang w:val="zh_CN" w:bidi="zh_CN"/>
        </w:rPr>
      </w:r>
      <w:r>
        <w:rPr>
          <w:lang w:val="zh_CN" w:bidi="zh_CN"/>
        </w:rPr>
        <w:t>请在这里暂停，以小组的形式观看一只母牛、母山羊、公羊、鸽子和斑鸠的图片。</w:t>
      </w:r>
    </w:p>
    <w:p>
      <w:pPr/>
      <w:r>
        <w:rPr>
          <w:lang w:val="zh_CN" w:bidi="zh_CN"/>
        </w:rPr>
      </w:r>
      <w:r>
        <w:rPr>
          <w:lang w:val="zh_CN" w:bidi="zh_CN"/>
        </w:rPr>
        <w:t>请在这里暂停，以小组的形式讨论：在你们的语言中，你们是否有特定的词来指这些动物？请在这里暂停音频。</w:t>
      </w:r>
    </w:p>
    <w:p>
      <w:pPr/>
      <w:r>
        <w:rPr>
          <w:lang w:val="zh_CN" w:bidi="zh_CN"/>
        </w:rPr>
      </w:r>
      <w:r>
        <w:rPr>
          <w:lang w:val="zh_CN" w:bidi="zh_CN"/>
        </w:rPr>
        <w:t>亚伯兰把这些动物带给神。亚伯兰把母牛、母山羊和公羊切成两半。他没有把鸽子和斑鸠切成两半。他把切成两半的动物排成两排，彼此相对。</w:t>
      </w:r>
      <w:r>
        <w:rPr>
          <w:b/>
          <w:lang w:val="zh_CN" w:bidi="zh_CN"/>
        </w:rPr>
        <w:t>鸷鸟</w:t>
      </w:r>
      <w:r>
        <w:rPr>
          <w:lang w:val="zh_CN" w:bidi="zh_CN"/>
        </w:rPr>
        <w:t>下来要吃死了的动物，但亚伯兰把它们赶走了。鸷鸟指的是吃死动物的鸟。</w:t>
      </w:r>
    </w:p>
    <w:p>
      <w:pPr/>
      <w:r>
        <w:rPr>
          <w:lang w:val="zh_CN" w:bidi="zh_CN"/>
        </w:rPr>
      </w:r>
      <w:r>
        <w:rPr>
          <w:lang w:val="zh_CN" w:bidi="zh_CN"/>
        </w:rPr>
        <w:t>请在这里暂停，展示鸷鸟的图片。请以小组的形式讨论：在你们的语言中，你们有词语指代类似的鸟吗？请在这里暂停音频。</w:t>
      </w:r>
    </w:p>
    <w:p>
      <w:pPr/>
      <w:r>
        <w:rPr>
          <w:lang w:val="zh_CN" w:bidi="zh_CN"/>
        </w:rPr>
      </w:r>
      <w:r>
        <w:rPr>
          <w:lang w:val="zh_CN" w:bidi="zh_CN"/>
        </w:rPr>
        <w:t>日落时，神使亚伯兰陷入</w:t>
      </w:r>
      <w:r>
        <w:rPr>
          <w:b/>
          <w:lang w:val="zh_CN" w:bidi="zh_CN"/>
        </w:rPr>
        <w:t>沉睡</w:t>
      </w:r>
      <w:r>
        <w:rPr>
          <w:lang w:val="zh_CN" w:bidi="zh_CN"/>
        </w:rPr>
        <w:t>。在这里，沉睡指的是类似恍惚状态的深度睡眠。</w:t>
      </w:r>
    </w:p>
    <w:p>
      <w:pPr/>
      <w:r>
        <w:rPr>
          <w:lang w:val="zh_CN" w:bidi="zh_CN"/>
        </w:rPr>
      </w:r>
      <w:r>
        <w:rPr>
          <w:lang w:val="zh_CN" w:bidi="zh_CN"/>
        </w:rPr>
        <w:t>浓密的黑暗和恐惧临到亚伯兰。神对亚伯兰说："你要确实知道，四百年内，你的后裔必寄居在一个不属于他们自己的国家。他们将成为受苦待的奴隶。但我要惩罚苦待他们的国家，然后他们会带著许多财富离开。至于你，亚伯兰，将要享大寿数，并</w:t>
      </w:r>
      <w:r>
        <w:rPr>
          <w:b/>
          <w:lang w:val="zh_CN" w:bidi="zh_CN"/>
        </w:rPr>
        <w:t>沙龙，平安</w:t>
      </w:r>
      <w:r>
        <w:rPr>
          <w:lang w:val="zh_CN" w:bidi="zh_CN"/>
        </w:rPr>
        <w:t>的死去并被埋葬。" 这是这些故事中第一次使用"沙龙"这个词，意思是平安。这个表示平安的词的意思是没有冲突，以及生命的丰盛或圆满。</w:t>
      </w:r>
    </w:p>
    <w:p>
      <w:pPr/>
      <w:r>
        <w:rPr>
          <w:lang w:val="zh_CN" w:bidi="zh_CN"/>
        </w:rPr>
      </w:r>
      <w:r>
        <w:rPr>
          <w:lang w:val="zh_CN" w:bidi="zh_CN"/>
        </w:rPr>
        <w:t>请在这里暂停，在主词汇表中查找</w:t>
      </w:r>
      <w:hyperlink r:id="rId53">
        <w:r>
          <w:rPr>
            <w:lang w:val="zh_CN" w:bidi="zh_CN"/>
          </w:rPr>
          <w:rPr>
            <w:color w:val="0000EE"/>
            <w:u w:val="single"/>
          </w:rPr>
          <w:t>平安</w:t>
        </w:r>
      </w:hyperlink>
      <w:r>
        <w:rPr>
          <w:lang w:val="zh_CN" w:bidi="zh_CN"/>
        </w:rPr>
        <w:t>这个词。请在这里暂停音频。</w:t>
      </w:r>
    </w:p>
    <w:p>
      <w:pPr/>
      <w:r>
        <w:rPr>
          <w:lang w:val="zh_CN" w:bidi="zh_CN"/>
        </w:rPr>
      </w:r>
      <w:r>
        <w:rPr>
          <w:lang w:val="zh_CN" w:bidi="zh_CN"/>
        </w:rPr>
        <w:t>神说："到第四</w:t>
      </w:r>
      <w:r>
        <w:rPr>
          <w:b/>
          <w:lang w:val="zh_CN" w:bidi="zh_CN"/>
        </w:rPr>
        <w:t>代</w:t>
      </w:r>
      <w:r>
        <w:rPr>
          <w:lang w:val="zh_CN" w:bidi="zh_CN"/>
        </w:rPr>
        <w:t>，你的后裔会回到这地。亚摩利人的</w:t>
      </w:r>
      <w:r>
        <w:rPr>
          <w:b/>
          <w:lang w:val="zh_CN" w:bidi="zh_CN"/>
        </w:rPr>
        <w:t>罪</w:t>
      </w:r>
      <w:r>
        <w:rPr>
          <w:lang w:val="zh_CN" w:bidi="zh_CN"/>
        </w:rPr>
        <w:t>还没有满盈。" 世代这个词不是指固定的年数，而是指漫长的寿命。在这里，四代可能指的是大约四百年的时间。</w:t>
      </w:r>
    </w:p>
    <w:p>
      <w:pPr/>
      <w:r>
        <w:rPr>
          <w:lang w:val="zh_CN" w:bidi="zh_CN"/>
        </w:rPr>
      </w:r>
      <w:r>
        <w:rPr>
          <w:lang w:val="zh_CN" w:bidi="zh_CN"/>
        </w:rPr>
        <w:t>罪是指不顺服神的行为。请确保你在这里使用的词并不意味著某人没有履行宗教行为，比如仪式性的祷告，或遵守某些宗教规条。在这里，罪是一个泛指性的词，并非特指某种具体的罪行。在主词汇表中查找</w:t>
      </w:r>
      <w:hyperlink r:id="rId27">
        <w:r>
          <w:rPr>
            <w:lang w:val="zh_CN" w:bidi="zh_CN"/>
          </w:rPr>
          <w:rPr>
            <w:color w:val="0000EE"/>
            <w:u w:val="single"/>
          </w:rPr>
          <w:t>罪</w:t>
        </w:r>
      </w:hyperlink>
      <w:r>
        <w:rPr>
          <w:lang w:val="zh_CN" w:bidi="zh_CN"/>
        </w:rPr>
        <w:t>这个词，并使用你在前面的故事中所用的相同词语。</w:t>
      </w:r>
    </w:p>
    <w:p>
      <w:pPr/>
      <w:r>
        <w:rPr>
          <w:lang w:val="zh_CN" w:bidi="zh_CN"/>
        </w:rPr>
      </w:r>
      <w:r>
        <w:rPr>
          <w:lang w:val="zh_CN" w:bidi="zh_CN"/>
        </w:rPr>
        <w:t>日落而且天黑时，有冒烟的火炉和</w:t>
      </w:r>
      <w:r>
        <w:rPr>
          <w:b/>
          <w:lang w:val="zh_CN" w:bidi="zh_CN"/>
        </w:rPr>
        <w:t>燃烧</w:t>
      </w:r>
      <w:r>
        <w:rPr>
          <w:lang w:val="zh_CN" w:bidi="zh_CN"/>
        </w:rPr>
        <w:t>的</w:t>
      </w:r>
      <w:r>
        <w:rPr>
          <w:b/>
          <w:lang w:val="zh_CN" w:bidi="zh_CN"/>
        </w:rPr>
        <w:t>火把</w:t>
      </w:r>
      <w:r>
        <w:rPr>
          <w:lang w:val="zh_CN" w:bidi="zh_CN"/>
        </w:rPr>
        <w:t>出现，从那些分开的牲畜中间经过。火炉是小陶罐，里面装有热的炭，用来烤饼。火把是燃烧的木棍，用来发光。</w:t>
      </w:r>
    </w:p>
    <w:p>
      <w:pPr/>
      <w:r>
        <w:rPr>
          <w:lang w:val="zh_CN" w:bidi="zh_CN"/>
        </w:rPr>
      </w:r>
      <w:r>
        <w:rPr>
          <w:lang w:val="zh_CN" w:bidi="zh_CN"/>
        </w:rPr>
        <w:t>请在这里暂停，以小组的形式讨论你们的语言中是否有相似的物件。请在这里暂停音频。</w:t>
      </w:r>
    </w:p>
    <w:p>
      <w:pPr/>
      <w:r>
        <w:rPr>
          <w:lang w:val="zh_CN" w:bidi="zh_CN"/>
        </w:rPr>
      </w:r>
      <w:r>
        <w:rPr>
          <w:lang w:val="zh_CN" w:bidi="zh_CN"/>
        </w:rPr>
        <w:t>然后，在那一天，神与亚伯兰立</w:t>
      </w:r>
      <w:r>
        <w:rPr>
          <w:b/>
          <w:lang w:val="zh_CN" w:bidi="zh_CN"/>
        </w:rPr>
        <w:t>约</w:t>
      </w:r>
      <w:r>
        <w:rPr>
          <w:lang w:val="zh_CN" w:bidi="zh_CN"/>
        </w:rPr>
        <w:t>。约是两个人或两个群体之间订立的永久性协议，旨在建立和平或友谊关系。两人都同意忠于这个约，并彼此保持良好的关系。双方都在庆祝仪式或献祭中发誓会忠于这个约。</w:t>
      </w:r>
    </w:p>
    <w:p>
      <w:pPr/>
      <w:r>
        <w:rPr>
          <w:lang w:val="zh_CN" w:bidi="zh_CN"/>
        </w:rPr>
      </w:r>
      <w:r>
        <w:rPr>
          <w:lang w:val="zh_CN" w:bidi="zh_CN"/>
        </w:rPr>
        <w:t>约比法律契约更为深刻，因为约要求双方都展现忠诚与牺牲的爱。这或许就是为什么约经常会使用像"父亲"和"儿子"这类亲属关系词语的原因。某些类型的约需要共进家宴，以印证彼此之间的承诺。在古代的近东，只有以色列的犹太人与神立约。神与祂的子民立约，为要向他们应许祂的慈爱与信实，也使他们以爱与信实回应。神与祂的子民所立的约，表明他们因与神的关系而不同于其他人。</w:t>
      </w:r>
    </w:p>
    <w:p>
      <w:pPr/>
      <w:r>
        <w:rPr>
          <w:lang w:val="zh_CN" w:bidi="zh_CN"/>
        </w:rPr>
      </w:r>
      <w:r>
        <w:rPr>
          <w:lang w:val="zh_CN" w:bidi="zh_CN"/>
        </w:rPr>
        <w:t>请在这里暂停，在主词汇表中查找</w:t>
      </w:r>
      <w:hyperlink r:id="rId34">
        <w:r>
          <w:rPr>
            <w:lang w:val="zh_CN" w:bidi="zh_CN"/>
          </w:rPr>
          <w:rPr>
            <w:color w:val="0000EE"/>
            <w:u w:val="single"/>
          </w:rPr>
          <w:t>约</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16:1–16</w:t>
      </w:r>
      <w:r>
        <w:rPr>
          <w:lang w:val="zh_CN" w:bidi="zh_CN"/>
        </w:rPr>
      </w:r>
    </w:p>
    <w:p>
      <w:pPr>
        <w:pStyle w:val="Heading3"/>
      </w:pPr>
      <w:r>
        <w:rPr>
          <w:lang w:val="zh_CN" w:bidi="zh_CN"/>
        </w:rPr>
        <w:t>聆听话语与铭记于心</w:t>
      </w:r>
    </w:p>
    <w:p>
      <w:pPr/>
      <w:r>
        <w:rPr>
          <w:lang w:val="zh_CN" w:bidi="zh_CN"/>
        </w:rPr>
      </w:r>
      <w:r>
        <w:rPr>
          <w:lang w:val="zh_CN" w:bidi="zh_CN"/>
        </w:rPr>
        <w:t>请聆听创世记十六章1至16节的音频，并将它记在心里。聆听经文三次（如果可能的话，请听三种不同的翻译版本）。然后以小组的形式来讨论以下的问题：</w:t>
      </w:r>
    </w:p>
    <w:p>
      <w:pPr>
        <w:pStyle w:val="ListNumber"/>
        <w:numPr>
          <w:ilvl w:val="0"/>
          <w:numId w:val="4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请使用最容易理解的译本来聆听创世记十六章1至16节的音频。</w:t>
      </w:r>
    </w:p>
    <w:p>
      <w:pPr/>
      <w:r>
        <w:rPr>
          <w:lang w:val="zh_CN" w:bidi="zh_CN"/>
        </w:rPr>
      </w:r>
      <w:r>
        <w:rPr>
          <w:lang w:val="zh_CN" w:bidi="zh_CN"/>
        </w:rPr>
        <w:t>这个故事发生在神与亚伯兰立约之后。这个故事描述了亚伯兰的长子以实玛利的出生，当时撒莱试图通过她的奴隶夏甲生孩子。</w:t>
      </w:r>
    </w:p>
    <w:p>
      <w:pPr/>
      <w:r>
        <w:rPr>
          <w:lang w:val="zh_CN" w:bidi="zh_CN"/>
        </w:rPr>
      </w:r>
      <w:r>
        <w:rPr>
          <w:lang w:val="zh_CN" w:bidi="zh_CN"/>
        </w:rPr>
        <w:t>现在亚伯兰的妻子撒莱没有给亚伯兰生孩子。在撒莱的文化中，妻子没有孩子可能被认为是一种耻辱。</w:t>
      </w:r>
    </w:p>
    <w:p>
      <w:pPr/>
      <w:r>
        <w:rPr>
          <w:lang w:val="zh_CN" w:bidi="zh_CN"/>
        </w:rPr>
      </w:r>
      <w:r>
        <w:rPr>
          <w:lang w:val="zh_CN" w:bidi="zh_CN"/>
        </w:rPr>
        <w:t>请在这里暂停，以小组的形式讨论：在你们的文化中，人们如何看待没有孩子的女人？请在这里暂停音频。</w:t>
      </w:r>
    </w:p>
    <w:p>
      <w:pPr/>
      <w:r>
        <w:rPr>
          <w:lang w:val="zh_CN" w:bidi="zh_CN"/>
        </w:rPr>
      </w:r>
      <w:r>
        <w:rPr>
          <w:lang w:val="zh_CN" w:bidi="zh_CN"/>
        </w:rPr>
        <w:t>但撒莱有一个埃及奴隶，名叫夏甲，归撒莱所有。夏甲可能是撒莱的嫁妆，也可能是在埃及被送给撒莱的。夏甲是撒莱的私人奴婢。</w:t>
      </w:r>
    </w:p>
    <w:p>
      <w:pPr/>
      <w:r>
        <w:rPr>
          <w:lang w:val="zh_CN" w:bidi="zh_CN"/>
        </w:rPr>
      </w:r>
      <w:r>
        <w:rPr>
          <w:lang w:val="zh_CN" w:bidi="zh_CN"/>
        </w:rPr>
        <w:t>所以撒莱对亚伯兰说："听啊，神使我不能生孩子。到我的奴隶那里去。也许我可以通过她建立一个家庭。""到我的奴隶那里去"的意思是与奴隶发生性关系。在撒莱的文化中，没有孩子的妻子有一个普遍的习俗，她会给她的丈夫一个奴隶作为第二个妻子，以便通过这个奴隶生孩子。这个奴隶所生的任何孩子都被视为原配妻子的子女。奴隶所生的儿子将在丈夫死后继承一切，但如果原配妻子后来生了儿子，则原配妻子的儿子将成为继承人。</w:t>
      </w:r>
    </w:p>
    <w:p>
      <w:pPr/>
      <w:r>
        <w:rPr>
          <w:lang w:val="zh_CN" w:bidi="zh_CN"/>
        </w:rPr>
      </w:r>
      <w:r>
        <w:rPr>
          <w:lang w:val="zh_CN" w:bidi="zh_CN"/>
        </w:rPr>
        <w:t>请在这里暂停，以小组的形式讨论：在你们的文化中，对于你与你妻子的仆人生孩子，有什么看法？你认为神对此有什么感受？请在这里暂停音频。</w:t>
      </w:r>
    </w:p>
    <w:p>
      <w:pPr/>
      <w:r>
        <w:rPr>
          <w:lang w:val="zh_CN" w:bidi="zh_CN"/>
        </w:rPr>
      </w:r>
      <w:r>
        <w:rPr>
          <w:lang w:val="zh_CN" w:bidi="zh_CN"/>
        </w:rPr>
        <w:t>亚伯兰同意了撒莱所说的话。于是，他们在迦南地住了十年之后，撒莱就把她的埃及女奴夏甲给了亚伯兰作另一个妻子。这个故事中在这里使用的语言，几乎与创世记三章中的语言完全相同，也就是夏娃拿了神所吩咐不可吃的果子，并把它递给她的丈夫亚当所用的语言。</w:t>
      </w:r>
    </w:p>
    <w:p>
      <w:pPr/>
      <w:r>
        <w:rPr>
          <w:lang w:val="zh_CN" w:bidi="zh_CN"/>
        </w:rPr>
      </w:r>
      <w:r>
        <w:rPr>
          <w:lang w:val="zh_CN" w:bidi="zh_CN"/>
        </w:rPr>
        <w:t>你可能想在这里使用你在前面的故事中所用的相同词语和片语。</w:t>
      </w:r>
    </w:p>
    <w:p>
      <w:pPr/>
      <w:r>
        <w:rPr>
          <w:lang w:val="zh_CN" w:bidi="zh_CN"/>
        </w:rPr>
      </w:r>
      <w:r>
        <w:rPr>
          <w:lang w:val="zh_CN" w:bidi="zh_CN"/>
        </w:rPr>
        <w:t>虽然这个故事中用同一个词"妻子｜来指称撒莱和夏甲，但夏甲仍然被视为奴隶，没有正式妻子的权利。</w:t>
      </w:r>
    </w:p>
    <w:p>
      <w:pPr/>
      <w:r>
        <w:rPr>
          <w:lang w:val="zh_CN" w:bidi="zh_CN"/>
        </w:rPr>
      </w:r>
      <w:r>
        <w:rPr>
          <w:lang w:val="zh_CN" w:bidi="zh_CN"/>
        </w:rPr>
        <w:t>请在这里暂停，以小组的形式讨论：在你们的语言中，你们是否有任何词语或片语来描述没有正式妻子权利的第二个妻子？请在这里暂停音频。</w:t>
      </w:r>
    </w:p>
    <w:p>
      <w:pPr/>
      <w:r>
        <w:rPr>
          <w:lang w:val="zh_CN" w:bidi="zh_CN"/>
        </w:rPr>
      </w:r>
      <w:r>
        <w:rPr>
          <w:lang w:val="zh_CN" w:bidi="zh_CN"/>
        </w:rPr>
        <w:t>亚伯兰与夏甲同房，夏甲就怀孕了。在这里，"同房"是另一个片语，意思是与某人发生性关系。</w:t>
      </w:r>
    </w:p>
    <w:p>
      <w:pPr/>
      <w:r>
        <w:rPr>
          <w:lang w:val="zh_CN" w:bidi="zh_CN"/>
        </w:rPr>
      </w:r>
      <w:r>
        <w:rPr>
          <w:lang w:val="zh_CN" w:bidi="zh_CN"/>
        </w:rPr>
        <w:t>当夏甲意识到自己怀孕了，她就轻看撒莱。这意味著夏甲开始以不那么尊重的态度看待和对待撒莱，她开始轻视撒莱，而撒莱在她眼中变得微不足道。根据当时的习俗，若一名身为男子第二任妻子的奴隶，其行为举止仿佛与原配妻子平等，原配妻子仍有权将第二任妻子视作奴隶对待。</w:t>
      </w:r>
    </w:p>
    <w:p>
      <w:pPr/>
      <w:r>
        <w:rPr>
          <w:lang w:val="zh_CN" w:bidi="zh_CN"/>
        </w:rPr>
      </w:r>
      <w:r>
        <w:rPr>
          <w:lang w:val="zh_CN" w:bidi="zh_CN"/>
        </w:rPr>
        <w:t>然后撒莱对亚伯兰说："你应对我遭受的不公负责！我知道我把我的奴隶交在你怀里，但当她得知自己怀孕时，她便轻看我。""交在你怀里"指的是撒莱把夏甲给亚伯兰作为妻子。这句话的意思是，撒莱把夏甲给了亚伯兰，使夏甲可以怀孕。</w:t>
      </w:r>
    </w:p>
    <w:p>
      <w:pPr/>
      <w:r>
        <w:rPr>
          <w:lang w:val="zh_CN" w:bidi="zh_CN"/>
        </w:rPr>
      </w:r>
      <w:r>
        <w:rPr>
          <w:lang w:val="zh_CN" w:bidi="zh_CN"/>
        </w:rPr>
        <w:t>撒莱最后说道："愿神在你我之间施行审判！""愿神在你我之间施行审判"是一个人们通常用来求神决定双方谁是谁非的片语。</w:t>
      </w:r>
    </w:p>
    <w:p>
      <w:pPr/>
      <w:r>
        <w:rPr>
          <w:lang w:val="zh_CN" w:bidi="zh_CN"/>
        </w:rPr>
      </w:r>
      <w:r>
        <w:rPr>
          <w:lang w:val="zh_CN" w:bidi="zh_CN"/>
        </w:rPr>
        <w:t>亚伯兰回答说："听著，你的仆人就在你手下。你想对她做什么都可以。""在你手下"的意思是"在你的权柄之下"。这指的是撒莱对夏甲仍然有权柄。</w:t>
      </w:r>
    </w:p>
    <w:p>
      <w:pPr/>
      <w:r>
        <w:rPr>
          <w:lang w:val="zh_CN" w:bidi="zh_CN"/>
        </w:rPr>
      </w:r>
      <w:r>
        <w:rPr>
          <w:lang w:val="zh_CN" w:bidi="zh_CN"/>
        </w:rPr>
        <w:t>然后撒莱苦待夏甲，夏甲就逃跑了。</w:t>
      </w:r>
    </w:p>
    <w:p>
      <w:pPr/>
      <w:r>
        <w:rPr>
          <w:lang w:val="zh_CN" w:bidi="zh_CN"/>
        </w:rPr>
      </w:r>
      <w:r>
        <w:rPr>
          <w:lang w:val="zh_CN" w:bidi="zh_CN"/>
        </w:rPr>
        <w:t>请在这里暂停，以小组的形式讨论：你认为撒莱为什么要这样做？你如何看待撒莱的行为？请在这里暂停音频。</w:t>
      </w:r>
    </w:p>
    <w:p>
      <w:pPr/>
      <w:r>
        <w:rPr>
          <w:lang w:val="zh_CN" w:bidi="zh_CN"/>
        </w:rPr>
      </w:r>
      <w:r>
        <w:rPr>
          <w:lang w:val="zh_CN" w:bidi="zh_CN"/>
        </w:rPr>
        <w:t>神的使者在沙漠中，在通往书珥路旁的水泉边找到了夏甲。这是"天使"这个词第一次出现在这些故事中。天使是超自然的灵，是神的使者。然而，在这个故事中，"天使"这个词与"耶和华"这个词结合在一起，这是神个人的名字。"神的使者"这个片语可能指的是神以人的样式临在。</w:t>
      </w:r>
    </w:p>
    <w:p>
      <w:pPr/>
      <w:r>
        <w:rPr>
          <w:lang w:val="zh_CN" w:bidi="zh_CN"/>
        </w:rPr>
      </w:r>
      <w:r>
        <w:rPr>
          <w:lang w:val="zh_CN" w:bidi="zh_CN"/>
        </w:rPr>
        <w:t>神的使者说："撒莱的奴隶夏甲，你从哪里来，你要去哪里？"</w:t>
      </w:r>
    </w:p>
    <w:p>
      <w:pPr/>
      <w:r>
        <w:rPr>
          <w:lang w:val="zh_CN" w:bidi="zh_CN"/>
        </w:rPr>
      </w:r>
      <w:r>
        <w:rPr>
          <w:lang w:val="zh_CN" w:bidi="zh_CN"/>
        </w:rPr>
        <w:t>夏甲回答说："我要逃离我的女主人撒莱。"</w:t>
      </w:r>
    </w:p>
    <w:p>
      <w:pPr/>
      <w:r>
        <w:rPr>
          <w:lang w:val="zh_CN" w:bidi="zh_CN"/>
        </w:rPr>
      </w:r>
      <w:r>
        <w:rPr>
          <w:lang w:val="zh_CN" w:bidi="zh_CN"/>
        </w:rPr>
        <w:t>神的使者命令夏甲："回到你的女主人那里，服在她的手下。""服在她的手下"这个片语的意思是成为撒莱的奴隶，并接受撒莱所做的一切。</w:t>
      </w:r>
    </w:p>
    <w:p>
      <w:pPr/>
      <w:r>
        <w:rPr>
          <w:lang w:val="zh_CN" w:bidi="zh_CN"/>
        </w:rPr>
      </w:r>
      <w:r>
        <w:rPr>
          <w:lang w:val="zh_CN" w:bidi="zh_CN"/>
        </w:rPr>
        <w:t>天使也对夏甲说："我要赐给你极其多的后裔，甚至你无法数算。"这与神对亚伯兰的应许是一样的。在这里，神信守祂对亚伯兰的应许，尽管夏甲不是亚伯兰的原配妻子。夏甲是创世记中唯一神应许会有后裔的女人。</w:t>
      </w:r>
    </w:p>
    <w:p>
      <w:pPr/>
      <w:r>
        <w:rPr>
          <w:lang w:val="zh_CN" w:bidi="zh_CN"/>
        </w:rPr>
      </w:r>
      <w:r>
        <w:rPr>
          <w:lang w:val="zh_CN" w:bidi="zh_CN"/>
        </w:rPr>
        <w:t>神的使者说："听著，你怀孕了，并要生一个儿子。你要给他取名叫以实玛利，意思是神听见了，因为神已经听见了你的苦情。你的儿子会像一只野驴。"野驴住在沙漠中。与人类使用的驴不同，这些驴通常是自由的、未经驯服且固执的。</w:t>
      </w:r>
    </w:p>
    <w:p>
      <w:pPr/>
      <w:r>
        <w:rPr>
          <w:lang w:val="zh_CN" w:bidi="zh_CN"/>
        </w:rPr>
      </w:r>
      <w:r>
        <w:rPr>
          <w:lang w:val="zh_CN" w:bidi="zh_CN"/>
        </w:rPr>
        <w:t>请以小组的形式看一张野驴的图片。 请以小组的形式讨论：你们如何看待以实玛利会像野驴一样这个陈述？你如何看待神预测某人的性格？请在这里暂停音频。</w:t>
      </w:r>
    </w:p>
    <w:p>
      <w:pPr/>
      <w:r>
        <w:rPr>
          <w:lang w:val="zh_CN" w:bidi="zh_CN"/>
        </w:rPr>
      </w:r>
      <w:r>
        <w:rPr>
          <w:lang w:val="zh_CN" w:bidi="zh_CN"/>
        </w:rPr>
        <w:t>天使继续说："他的手会对抗所有人，而每个人的手都会对抗他。他将继续生活在敌视他所有的亲戚的状态中。"说某人的"手对抗"另一人是一句俗语，意思是他们会互相争斗并互相敌视。</w:t>
      </w:r>
    </w:p>
    <w:p>
      <w:pPr/>
      <w:r>
        <w:rPr>
          <w:lang w:val="zh_CN" w:bidi="zh_CN"/>
        </w:rPr>
      </w:r>
      <w:r>
        <w:rPr>
          <w:lang w:val="zh_CN" w:bidi="zh_CN"/>
        </w:rPr>
        <w:t>夏甲给与她说话的神取名为伊勒罗伊，意思是"看顾人的神"或"看见我的神"。夏甲是旧约中唯一给神起名字的人。</w:t>
      </w:r>
    </w:p>
    <w:p>
      <w:pPr/>
      <w:r>
        <w:rPr>
          <w:lang w:val="zh_CN" w:bidi="zh_CN"/>
        </w:rPr>
      </w:r>
      <w:r>
        <w:rPr>
          <w:lang w:val="zh_CN" w:bidi="zh_CN"/>
        </w:rPr>
        <w:t>夏甲想："我是否真的看见了那看顾我的那位的背影？"这个故事在这里所用的原始词语很难理解。它们可能是"我是否真的看见了看顾我的那位？"或"现在我看见了看顾我的那位！"或"我真的看见了神并且还活著吗？"</w:t>
      </w:r>
    </w:p>
    <w:p>
      <w:pPr/>
      <w:r>
        <w:rPr>
          <w:lang w:val="zh_CN" w:bidi="zh_CN"/>
        </w:rPr>
      </w:r>
      <w:r>
        <w:rPr>
          <w:lang w:val="zh_CN" w:bidi="zh_CN"/>
        </w:rPr>
        <w:t>因此，夏甲所处的泉水被命名为庇耳‧拉海‧莱，意思是"那看顾的永生之神的泉水"。这个泉水位于加低斯和巴列之间。</w:t>
      </w:r>
    </w:p>
    <w:p>
      <w:pPr/>
      <w:r>
        <w:rPr>
          <w:lang w:val="zh_CN" w:bidi="zh_CN"/>
        </w:rPr>
      </w:r>
      <w:r>
        <w:rPr>
          <w:lang w:val="zh_CN" w:bidi="zh_CN"/>
        </w:rPr>
        <w:t>请在这里暂停，以小组的形式，查看泉水、加低斯和巴列在地图上可能的位置。请在这里暂停音频。</w:t>
      </w:r>
    </w:p>
    <w:p>
      <w:pPr/>
      <w:r>
        <w:rPr>
          <w:lang w:val="zh_CN" w:bidi="zh_CN"/>
        </w:rPr>
      </w:r>
      <w:r>
        <w:rPr>
          <w:lang w:val="zh_CN" w:bidi="zh_CN"/>
        </w:rPr>
        <w:t>所以夏甲为亚伯兰生了一个儿子，亚伯兰给夏甲生下的儿子取名叫以实玛利。亚伯兰给以实玛利命名，表明以实玛利完全是亚伯兰的儿子。这也表明亚伯兰听取并尊重了夏甲所说的话——关于她逃跑时所经历的一切。亚伯兰通过给夏甲的儿子取名以实玛利顺服了神。当夏甲为他生下以实玛利时，亚伯兰年八十六岁。</w:t>
      </w:r>
    </w:p>
    <w:p>
      <w:pPr>
        <w:pStyle w:val="Heading3"/>
      </w:pPr>
      <w:r>
        <w:rPr>
          <w:lang w:val="zh_CN" w:bidi="zh_CN"/>
        </w:rPr>
        <w:t>界定场景</w:t>
      </w:r>
    </w:p>
    <w:p>
      <w:pPr/>
      <w:r>
        <w:rPr>
          <w:lang w:val="zh_CN" w:bidi="zh_CN"/>
        </w:rPr>
      </w:r>
      <w:r>
        <w:rPr>
          <w:lang w:val="zh_CN" w:bidi="zh_CN"/>
        </w:rPr>
        <w:t>请使用最容易理解的译本来聆听创世记十六章1至16节的音频。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亚伯兰的妻子撒莱没有为他生孩子。但她有一个埃及奴隶，名叫夏甲。所以撒莱把她的仆人夏甲交给亚伯兰，好让他通过她生孩子。但夏甲开始严厉地对待撒莱。撒莱苦待了夏甲，夏甲就逃跑了。</w:t>
      </w:r>
    </w:p>
    <w:p>
      <w:pPr/>
      <w:r>
        <w:rPr>
          <w:lang w:val="zh_CN" w:bidi="zh_CN"/>
        </w:rPr>
      </w:r>
      <w:r>
        <w:rPr>
          <w:b/>
          <w:lang w:val="zh_CN" w:bidi="zh_CN"/>
        </w:rPr>
        <w:t>第二个场景：</w:t>
      </w:r>
      <w:r>
        <w:rPr>
          <w:lang w:val="zh_CN" w:bidi="zh_CN"/>
        </w:rPr>
        <w:t>耶和华的使者在通往书珥的道路上，来到沙漠中一处水泉附近，找到夏甲。耶和华听见了夏甲的苦情，就应许夏甲会有一个儿子，他会像野驴一样。</w:t>
      </w:r>
    </w:p>
    <w:p>
      <w:pPr/>
      <w:r>
        <w:rPr>
          <w:lang w:val="zh_CN" w:bidi="zh_CN"/>
        </w:rPr>
      </w:r>
      <w:r>
        <w:rPr>
          <w:b/>
          <w:lang w:val="zh_CN" w:bidi="zh_CN"/>
        </w:rPr>
        <w:t>第三个场景：</w:t>
      </w:r>
      <w:r>
        <w:rPr>
          <w:lang w:val="zh_CN" w:bidi="zh_CN"/>
        </w:rPr>
        <w:t>所以夏甲给耶和华取名为"看顾我的神"，因为她想："我真的看见了看顾我的那位吗？"这就是为什么她旁边的井后来被称为庇耳‧拉海‧莱，意思是"看顾我的永生之神的泉水"。</w:t>
      </w:r>
    </w:p>
    <w:p>
      <w:pPr/>
      <w:r>
        <w:rPr>
          <w:lang w:val="zh_CN" w:bidi="zh_CN"/>
        </w:rPr>
      </w:r>
      <w:r>
        <w:rPr>
          <w:b/>
          <w:lang w:val="zh_CN" w:bidi="zh_CN"/>
        </w:rPr>
        <w:t>第四个场景：</w:t>
      </w:r>
      <w:r>
        <w:rPr>
          <w:lang w:val="zh_CN" w:bidi="zh_CN"/>
        </w:rPr>
        <w:t>所以夏甲为亚伯兰生了一个儿子，亚伯兰给他取名叫以实玛利。以实玛利出生时，亚伯兰已经八十六岁了。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夏甲</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以实玛利（被提及的人）</w:t>
      </w:r>
    </w:p>
    <w:p>
      <w:pPr/>
      <w:r>
        <w:rPr>
          <w:lang w:val="zh_CN" w:bidi="zh_CN"/>
        </w:rPr>
      </w:r>
      <w:r>
        <w:rPr>
          <w:lang w:val="zh_CN" w:bidi="zh_CN"/>
        </w:rPr>
        <w:t>小组成员应当请共同留意经文背景中的这些部分：</w:t>
      </w:r>
    </w:p>
    <w:p>
      <w:pPr/>
      <w:r>
        <w:rPr>
          <w:lang w:val="zh_CN" w:bidi="zh_CN"/>
        </w:rPr>
      </w:r>
      <w:r>
        <w:rPr>
          <w:lang w:val="zh_CN" w:bidi="zh_CN"/>
        </w:rPr>
        <w:t>请将第一个场景是如何为这个故事奠定基础的形象化。你可能会想要重新安排第一个场景。神与亚伯兰立约大约十年后，有一天，撒莱坦率地与亚伯兰交谈。所以撒莱对亚伯兰说："请听。"这个词的意思是，撒莱接下来要说的话很重要。</w:t>
      </w:r>
    </w:p>
    <w:p>
      <w:pPr/>
      <w:r>
        <w:rPr>
          <w:lang w:val="zh_CN" w:bidi="zh_CN"/>
        </w:rPr>
      </w:r>
      <w:r>
        <w:rPr>
          <w:lang w:val="zh_CN" w:bidi="zh_CN"/>
        </w:rPr>
        <w:t>请以小组的形式讨论：在你们的文化中，你们如何让别人知道你将要说的话对你非常重要，并且希望他们注意？请在这里暂停音频。</w:t>
      </w:r>
    </w:p>
    <w:p>
      <w:pPr/>
      <w:r>
        <w:rPr>
          <w:lang w:val="zh_CN" w:bidi="zh_CN"/>
        </w:rPr>
      </w:r>
      <w:r>
        <w:rPr>
          <w:lang w:val="zh_CN" w:bidi="zh_CN"/>
        </w:rPr>
        <w:t>她说："我不知道你认为神给了你什么应许，但祂使我无法与你生孩子！与我的奴隶夏甲同房。也许我可以通过她建立一个家庭。"亚伯兰同意了撒莱的计划。</w:t>
      </w:r>
    </w:p>
    <w:p>
      <w:pPr/>
      <w:r>
        <w:rPr>
          <w:lang w:val="zh_CN" w:bidi="zh_CN"/>
        </w:rPr>
      </w:r>
      <w:r>
        <w:rPr>
          <w:lang w:val="zh_CN" w:bidi="zh_CN"/>
        </w:rPr>
        <w:t>在第二个场景中，请形象化三个不同的人物之间的互动：撒莱、亚伯兰和夏甲。撒莱给亚伯兰她的奴隶夏甲作为他的另一个妻子。亚伯兰与夏甲同房，夏甲就怀孕了。当夏甲意识到自己怀孕时，她就以轻蔑或仇视的眼光看待撒莱。撒莱对亚伯兰说："这都是你的错！我知道是我把夏甲给你的，但愿耶和华来评判是你对还是我对！"</w:t>
      </w:r>
    </w:p>
    <w:p>
      <w:pPr/>
      <w:r>
        <w:rPr>
          <w:lang w:val="zh_CN" w:bidi="zh_CN"/>
        </w:rPr>
      </w:r>
      <w:r>
        <w:rPr>
          <w:lang w:val="zh_CN" w:bidi="zh_CN"/>
        </w:rPr>
        <w:t>亚伯兰回答说："听著，夏甲是你的奴隶。你想对她做什么都可以。"</w:t>
      </w:r>
    </w:p>
    <w:p>
      <w:pPr/>
      <w:r>
        <w:rPr>
          <w:lang w:val="zh_CN" w:bidi="zh_CN"/>
        </w:rPr>
      </w:r>
      <w:r>
        <w:rPr>
          <w:lang w:val="zh_CN" w:bidi="zh_CN"/>
        </w:rPr>
        <w:t>所以撒莱严厉地对待夏甲，夏甲就逃跑了。</w:t>
      </w:r>
    </w:p>
    <w:p>
      <w:pPr/>
      <w:r>
        <w:rPr>
          <w:lang w:val="zh_CN" w:bidi="zh_CN"/>
        </w:rPr>
      </w:r>
      <w:r>
        <w:rPr>
          <w:lang w:val="zh_CN" w:bidi="zh_CN"/>
        </w:rPr>
        <w:t>第三个场景发生在旷野，在通往书珥路上，一处水泉旁。水泉是地上的淡水源。这个水泉可能是在靠近埃及附近。</w:t>
      </w:r>
    </w:p>
    <w:p>
      <w:pPr/>
      <w:r>
        <w:rPr>
          <w:lang w:val="zh_CN" w:bidi="zh_CN"/>
        </w:rPr>
      </w:r>
      <w:r>
        <w:rPr>
          <w:lang w:val="zh_CN" w:bidi="zh_CN"/>
        </w:rPr>
        <w:t>请在这里暂停，以小组的形式，查看通往书珥的道路和泉水在地图上可能的位置。请在这里暂停音频。</w:t>
      </w:r>
    </w:p>
    <w:p>
      <w:pPr/>
      <w:r>
        <w:rPr>
          <w:lang w:val="zh_CN" w:bidi="zh_CN"/>
        </w:rPr>
      </w:r>
      <w:r>
        <w:rPr>
          <w:lang w:val="zh_CN" w:bidi="zh_CN"/>
        </w:rPr>
        <w:t>神的使者找到夏甲说："撒莱的奴隶夏甲，你从哪里来，你要去哪里？"</w:t>
      </w:r>
    </w:p>
    <w:p>
      <w:pPr/>
      <w:r>
        <w:rPr>
          <w:lang w:val="zh_CN" w:bidi="zh_CN"/>
        </w:rPr>
      </w:r>
      <w:r>
        <w:rPr>
          <w:lang w:val="zh_CN" w:bidi="zh_CN"/>
        </w:rPr>
        <w:t>夏甲回答说："我要逃离我的女主人撒莱。"</w:t>
      </w:r>
    </w:p>
    <w:p>
      <w:pPr/>
      <w:r>
        <w:rPr>
          <w:lang w:val="zh_CN" w:bidi="zh_CN"/>
        </w:rPr>
      </w:r>
      <w:r>
        <w:rPr>
          <w:lang w:val="zh_CN" w:bidi="zh_CN"/>
        </w:rPr>
        <w:t>当神的使者对夏甲说话时，这个故事重复了三次"神的使者说"。这表明神的使者对夏甲说了三件不同的事。神的使者首先告诉夏甲回到撒莱身边，然后使者应许夏甲会有许多后裔，最后神的使者告诉夏甲她的儿子将会是什么样子。</w:t>
      </w:r>
    </w:p>
    <w:p>
      <w:pPr/>
      <w:r>
        <w:rPr>
          <w:lang w:val="zh_CN" w:bidi="zh_CN"/>
        </w:rPr>
      </w:r>
      <w:r>
        <w:rPr>
          <w:lang w:val="zh_CN" w:bidi="zh_CN"/>
        </w:rPr>
        <w:t>天使说："回到你的女主人那里，并顺服她。"</w:t>
      </w:r>
    </w:p>
    <w:p>
      <w:pPr/>
      <w:r>
        <w:rPr>
          <w:lang w:val="zh_CN" w:bidi="zh_CN"/>
        </w:rPr>
      </w:r>
      <w:r>
        <w:rPr>
          <w:lang w:val="zh_CN" w:bidi="zh_CN"/>
        </w:rPr>
        <w:t>天使说："我要赐给你极其多的后裔，甚至你无法数算。"</w:t>
      </w:r>
    </w:p>
    <w:p>
      <w:pPr/>
      <w:r>
        <w:rPr>
          <w:lang w:val="zh_CN" w:bidi="zh_CN"/>
        </w:rPr>
      </w:r>
      <w:r>
        <w:rPr>
          <w:lang w:val="zh_CN" w:bidi="zh_CN"/>
        </w:rPr>
        <w:t>天使说："你怀孕了，并将要生一个儿子。你要给他取名叫以实玛利，意思是神听见了，因为神已经听见了你的苦情。你的儿子会像一只野驴。"他会敌视所有人，而每个人都会敌视他。他将生活在与他的亲戚冲突之中。"神的使者所说的最后这句话是一句诗歌。</w:t>
      </w:r>
    </w:p>
    <w:p>
      <w:pPr/>
      <w:r>
        <w:rPr>
          <w:lang w:val="zh_CN" w:bidi="zh_CN"/>
        </w:rPr>
      </w:r>
      <w:r>
        <w:rPr>
          <w:lang w:val="zh_CN" w:bidi="zh_CN"/>
        </w:rPr>
        <w:t>在这里停下来，以小组的形式观看一张野驴的照片。请以小组的形式讨论：你们的社群有哪些诗歌的形式？你会如何以诗歌的形式展示天使所说的话？请在这里暂停音频。</w:t>
      </w:r>
    </w:p>
    <w:p>
      <w:pPr/>
      <w:r>
        <w:rPr>
          <w:lang w:val="zh_CN" w:bidi="zh_CN"/>
        </w:rPr>
      </w:r>
      <w:r>
        <w:rPr>
          <w:lang w:val="zh_CN" w:bidi="zh_CN"/>
        </w:rPr>
        <w:t>请将夏甲在第四个场景中的回应形象化。夏甲给神取了一个名字："看顾我的神"，因为她对自己说："我看见了看顾我的神！"这就是为什么这个泉水后来被命名为庇耳‧拉海‧莱，意思是"看顾我的永生之神的泉水。"它位于加低斯和巴列之间。</w:t>
      </w:r>
    </w:p>
    <w:p>
      <w:pPr/>
      <w:r>
        <w:rPr>
          <w:lang w:val="zh_CN" w:bidi="zh_CN"/>
        </w:rPr>
      </w:r>
      <w:r>
        <w:rPr>
          <w:lang w:val="zh_CN" w:bidi="zh_CN"/>
        </w:rPr>
        <w:t>向小组展示这个泉水在地图上的可能位置。</w:t>
      </w:r>
    </w:p>
    <w:p>
      <w:pPr/>
      <w:r>
        <w:rPr>
          <w:lang w:val="zh_CN" w:bidi="zh_CN"/>
        </w:rPr>
      </w:r>
      <w:r>
        <w:rPr>
          <w:lang w:val="zh_CN" w:bidi="zh_CN"/>
        </w:rPr>
        <w:t>请将第五个场景中的结论形象化。夏甲回来了，并给亚伯兰生了一个儿子。亚伯兰给这个男孩取名叫以实玛利。亚伯兰八十六岁时生了以实玛利。</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请使用最容易理解的译本来聆听创世记十六章1至16节的音频。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撒莱</w:t>
      </w:r>
    </w:p>
    <w:p>
      <w:pPr>
        <w:pStyle w:val="ListBullet"/>
        <w:spacing w:line="240" w:lineRule="auto"/>
        <w:ind w:left="720"/>
      </w:pPr>
      <w:r>
        <w:rPr>
          <w:lang w:val="zh_CN" w:bidi="zh_CN"/>
        </w:rPr>
      </w:r>
      <w:r>
        <w:rPr>
          <w:lang w:val="zh_CN" w:bidi="zh_CN"/>
        </w:rPr>
        <w:t>亚伯兰</w:t>
      </w:r>
    </w:p>
    <w:p>
      <w:pPr>
        <w:pStyle w:val="ListBullet"/>
        <w:spacing w:line="240" w:lineRule="auto"/>
        <w:ind w:left="720"/>
      </w:pPr>
      <w:r>
        <w:rPr>
          <w:lang w:val="zh_CN" w:bidi="zh_CN"/>
        </w:rPr>
      </w:r>
      <w:r>
        <w:rPr>
          <w:lang w:val="zh_CN" w:bidi="zh_CN"/>
        </w:rPr>
        <w:t>夏甲</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以实玛利（被提及的人）</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亚伯兰的妻子撒莱没有为亚伯兰生孩子。但撒莱有一个埃及奴隶，名叫夏甲。所以撒莱对亚伯兰说："听啊，神使我不能生孩子。去和我的仆人同房。也许我可以通过她建立一个家庭。"</w:t>
      </w:r>
    </w:p>
    <w:p>
      <w:pPr/>
      <w:r>
        <w:rPr>
          <w:lang w:val="zh_CN" w:bidi="zh_CN"/>
        </w:rPr>
      </w:r>
      <w:r>
        <w:rPr>
          <w:lang w:val="zh_CN" w:bidi="zh_CN"/>
        </w:rPr>
        <w:t>请在这里暂停表演，并问扮演撒莱的演员："你有什么感受或想法？"你可能会听到类似这样的话："我很羞愧，因为我没有孩子"或"我觉得我别无选择，只能给亚伯兰我的仆人"或"也许这就是神所说祂要赐给亚伯兰许多后裔时所要发生的事"或"我很绝望。"请重新开始表演。</w:t>
      </w:r>
    </w:p>
    <w:p>
      <w:pPr/>
      <w:r>
        <w:rPr>
          <w:lang w:val="zh_CN" w:bidi="zh_CN"/>
        </w:rPr>
      </w:r>
      <w:r>
        <w:rPr>
          <w:lang w:val="zh_CN" w:bidi="zh_CN"/>
        </w:rPr>
        <w:t>亚伯兰同意了撒莱的计划。所以撒莱把她的埃及奴隶夏甲给亚伯兰作为他的另一个妻子。亚伯兰与夏甲同房，她就怀孕了。但当夏甲看见自己怀孕时，她就开始轻看撒莱。</w:t>
      </w:r>
    </w:p>
    <w:p>
      <w:pPr/>
      <w:r>
        <w:rPr>
          <w:lang w:val="zh_CN" w:bidi="zh_CN"/>
        </w:rPr>
      </w:r>
      <w:r>
        <w:rPr>
          <w:lang w:val="zh_CN" w:bidi="zh_CN"/>
        </w:rPr>
        <w:t>请在这里暂停表演，并问扮演撒莱的演员："你有什么感受或想法？"你可能会听到类似这样的话："我对夏甲对待我的方式感到生气"或"夏甲对待我的方式让我感到受了羞辱。"问扮演夏甲的演员："你有什么感受或想法？"你可能会听到类似这样的话："我很自豪能怀孕"或"撒莱现在对我来说似乎不那么重要了，因为我怀孕了，而她没有"或"我对撒莱感到生气。"请重新开始表演。</w:t>
      </w:r>
    </w:p>
    <w:p>
      <w:pPr/>
      <w:r>
        <w:rPr>
          <w:lang w:val="zh_CN" w:bidi="zh_CN"/>
        </w:rPr>
      </w:r>
      <w:r>
        <w:rPr>
          <w:lang w:val="zh_CN" w:bidi="zh_CN"/>
        </w:rPr>
        <w:t>撒莱对亚伯兰说："这都是你的错！我给了你夏甲，但现在她怀孕了，她就轻看我！愿神审判谁有错——你还是我！"</w:t>
      </w:r>
    </w:p>
    <w:p>
      <w:pPr/>
      <w:r>
        <w:rPr>
          <w:lang w:val="zh_CN" w:bidi="zh_CN"/>
        </w:rPr>
      </w:r>
      <w:r>
        <w:rPr>
          <w:lang w:val="zh_CN" w:bidi="zh_CN"/>
        </w:rPr>
        <w:t>亚伯兰回答说："听著，她是你的奴隶。你想对她做什么都可以。"</w:t>
      </w:r>
    </w:p>
    <w:p>
      <w:pPr/>
      <w:r>
        <w:rPr>
          <w:lang w:val="zh_CN" w:bidi="zh_CN"/>
        </w:rPr>
      </w:r>
      <w:r>
        <w:rPr>
          <w:lang w:val="zh_CN" w:bidi="zh_CN"/>
        </w:rPr>
        <w:t>请在这里暂停表演，并问扮演撒莱的演员："你有什么感受或想法？"你可能会听到类似这样的话："我很生气，家主亚伯兰没有解决这件事"或"我感到夏甲的威胁"或"即使夏甲怀孕了，我仍然是她的女主人，所以我很生气，因为她轻蔑地对待我。"问扮演亚伯兰的人："你有什么感受或想法？" 你可能会听到类似这样的话："我只是希望我的家里平静"或"我不想为此负责。"请重新开始表演。</w:t>
      </w:r>
    </w:p>
    <w:p>
      <w:pPr/>
      <w:r>
        <w:rPr>
          <w:lang w:val="zh_CN" w:bidi="zh_CN"/>
        </w:rPr>
      </w:r>
      <w:r>
        <w:rPr>
          <w:lang w:val="zh_CN" w:bidi="zh_CN"/>
        </w:rPr>
        <w:t>撒莱开始严厉地对待夏甲，所以夏甲就逃跑了。</w:t>
      </w:r>
    </w:p>
    <w:p>
      <w:pPr/>
      <w:r>
        <w:rPr>
          <w:lang w:val="zh_CN" w:bidi="zh_CN"/>
        </w:rPr>
      </w:r>
      <w:r>
        <w:rPr>
          <w:lang w:val="zh_CN" w:bidi="zh_CN"/>
        </w:rPr>
        <w:t>神的使者在一处水泉旁向夏甲显现。神的使者说："撒莱的奴隶夏甲，你从哪里来，你要去哪里？"</w:t>
      </w:r>
    </w:p>
    <w:p>
      <w:pPr/>
      <w:r>
        <w:rPr>
          <w:lang w:val="zh_CN" w:bidi="zh_CN"/>
        </w:rPr>
      </w:r>
      <w:r>
        <w:rPr>
          <w:lang w:val="zh_CN" w:bidi="zh_CN"/>
        </w:rPr>
        <w:t>请在这里暂停表演，并问扮演神的使者的演员："你有什么感受或想法？"你可能会听到类似这样的话："我要告诉夏甲一些重要的事"或"我寻找夏甲是有原因的。"请重新开始表演。</w:t>
      </w:r>
    </w:p>
    <w:p>
      <w:pPr/>
      <w:r>
        <w:rPr>
          <w:lang w:val="zh_CN" w:bidi="zh_CN"/>
        </w:rPr>
      </w:r>
      <w:r>
        <w:rPr>
          <w:lang w:val="zh_CN" w:bidi="zh_CN"/>
        </w:rPr>
        <w:t>夏甲回答说："我要逃离我的女主人撒莱。"</w:t>
      </w:r>
    </w:p>
    <w:p>
      <w:pPr/>
      <w:r>
        <w:rPr>
          <w:lang w:val="zh_CN" w:bidi="zh_CN"/>
        </w:rPr>
      </w:r>
      <w:r>
        <w:rPr>
          <w:lang w:val="zh_CN" w:bidi="zh_CN"/>
        </w:rPr>
        <w:t>天使说："回到你的女主人那里，并作她的奴隶。"</w:t>
      </w:r>
    </w:p>
    <w:p>
      <w:pPr/>
      <w:r>
        <w:rPr>
          <w:lang w:val="zh_CN" w:bidi="zh_CN"/>
        </w:rPr>
      </w:r>
      <w:r>
        <w:rPr>
          <w:lang w:val="zh_CN" w:bidi="zh_CN"/>
        </w:rPr>
        <w:t>请在这里暂停表演，并问扮演夏甲的演员："你有什么感受或想法？"你可能会听到类似这样的话："我害怕如果我回到撒莱身边会发生什么事"或"我很惊讶神的使者知道我的名字以及我是谁。"请重新开始表演。</w:t>
      </w:r>
    </w:p>
    <w:p>
      <w:pPr/>
      <w:r>
        <w:rPr>
          <w:lang w:val="zh_CN" w:bidi="zh_CN"/>
        </w:rPr>
      </w:r>
      <w:r>
        <w:rPr>
          <w:lang w:val="zh_CN" w:bidi="zh_CN"/>
        </w:rPr>
        <w:t>然后天使说："我要赐给你极其多的后裔，甚至你无法数算。"</w:t>
      </w:r>
    </w:p>
    <w:p>
      <w:pPr/>
      <w:r>
        <w:rPr>
          <w:lang w:val="zh_CN" w:bidi="zh_CN"/>
        </w:rPr>
      </w:r>
      <w:r>
        <w:rPr>
          <w:lang w:val="zh_CN" w:bidi="zh_CN"/>
        </w:rPr>
        <w:t>最后，天使说："你怀孕了，并将要生一个儿子。你要给他取名叫以实玛利，意思是神听见了，因为神已经听见了你的苦情。你的儿子会像一只自由的、未经驯服的动物。他会敌视所有人，而每个人都会敌视他。他将生活在与他亲戚的冲突之中。"</w:t>
      </w:r>
    </w:p>
    <w:p>
      <w:pPr/>
      <w:r>
        <w:rPr>
          <w:lang w:val="zh_CN" w:bidi="zh_CN"/>
        </w:rPr>
      </w:r>
      <w:r>
        <w:rPr>
          <w:lang w:val="zh_CN" w:bidi="zh_CN"/>
        </w:rPr>
        <w:t>夏甲给神取名叫伊勒罗伊，意思是"看顾我的神。" 她对自己说："我看见了看顾我的神。"</w:t>
      </w:r>
    </w:p>
    <w:p>
      <w:pPr/>
      <w:r>
        <w:rPr>
          <w:lang w:val="zh_CN" w:bidi="zh_CN"/>
        </w:rPr>
      </w:r>
      <w:r>
        <w:rPr>
          <w:lang w:val="zh_CN" w:bidi="zh_CN"/>
        </w:rPr>
        <w:t>请完成表演。问扮演夏甲的演员："你有什么感受或想法？"你可能会听到类似这样的话："我无法相信在看见神之后我还活著"或"我很惊讶，因为神对我说话了。"或"我很惊讶神注意到了我。"</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在这个部分，小组将讨论这段经文中的主词汇和词语。</w:t>
      </w:r>
    </w:p>
    <w:p>
      <w:pPr/>
      <w:r>
        <w:rPr>
          <w:lang w:val="zh_CN" w:bidi="zh_CN"/>
        </w:rPr>
      </w:r>
      <w:r>
        <w:rPr>
          <w:lang w:val="zh_CN" w:bidi="zh_CN"/>
        </w:rPr>
        <w:t>神的个人名字</w:t>
      </w:r>
      <w:r>
        <w:rPr>
          <w:b/>
          <w:lang w:val="zh_CN" w:bidi="zh_CN"/>
        </w:rPr>
        <w:t>耶和华</w:t>
      </w:r>
      <w:r>
        <w:rPr>
          <w:lang w:val="zh_CN" w:bidi="zh_CN"/>
        </w:rPr>
        <w:t>贯穿在这段经文的大部分地方。请使用你在前面的经文中所用的相同名字来指耶和华，并参阅主词汇表以了解更多关于</w:t>
      </w:r>
      <w:hyperlink r:id="rId22">
        <w:r>
          <w:rPr>
            <w:lang w:val="zh_CN" w:bidi="zh_CN"/>
          </w:rPr>
          <w:rPr>
            <w:color w:val="0000EE"/>
            <w:u w:val="single"/>
          </w:rPr>
          <w:t>耶和华</w:t>
        </w:r>
      </w:hyperlink>
      <w:r>
        <w:rPr>
          <w:lang w:val="zh_CN" w:bidi="zh_CN"/>
        </w:rPr>
        <w:t>的资讯。</w:t>
      </w:r>
    </w:p>
    <w:p>
      <w:pPr/>
      <w:r>
        <w:rPr>
          <w:lang w:val="zh_CN" w:bidi="zh_CN"/>
        </w:rPr>
      </w:r>
      <w:r>
        <w:rPr>
          <w:lang w:val="zh_CN" w:bidi="zh_CN"/>
        </w:rPr>
        <w:t>亚伯兰的妻子撒莱没有为亚伯兰生孩子。但她有一个埃及</w:t>
      </w:r>
      <w:r>
        <w:rPr>
          <w:b/>
          <w:lang w:val="zh_CN" w:bidi="zh_CN"/>
        </w:rPr>
        <w:t>奴隶</w:t>
      </w:r>
      <w:r>
        <w:rPr>
          <w:lang w:val="zh_CN" w:bidi="zh_CN"/>
        </w:rPr>
        <w:t>，名叫夏甲。奴隶是被别人所拥有的人。这里所用的奴隶这个词指的是某人的贴身仆人。在词汇表中查找</w:t>
      </w:r>
      <w:hyperlink r:id="rId54">
        <w:r>
          <w:rPr>
            <w:lang w:val="zh_CN" w:bidi="zh_CN"/>
          </w:rPr>
          <w:rPr>
            <w:color w:val="0000EE"/>
            <w:u w:val="single"/>
          </w:rPr>
          <w:t>奴隶</w:t>
        </w:r>
      </w:hyperlink>
      <w:r>
        <w:rPr>
          <w:lang w:val="zh_CN" w:bidi="zh_CN"/>
        </w:rPr>
        <w:t>这个词，并使用你在前面的故事中所用的同一词汇。</w:t>
      </w:r>
    </w:p>
    <w:p>
      <w:pPr/>
      <w:r>
        <w:rPr>
          <w:lang w:val="zh_CN" w:bidi="zh_CN"/>
        </w:rPr>
      </w:r>
      <w:r>
        <w:rPr>
          <w:lang w:val="zh_CN" w:bidi="zh_CN"/>
        </w:rPr>
        <w:t>当夏甲看见自己怀孕时，她就开始轻看她的女主人。所以撒莱对亚伯兰说："这都是你的错！我知道我把我的奴隶</w:t>
      </w:r>
      <w:r>
        <w:rPr>
          <w:b/>
          <w:lang w:val="zh_CN" w:bidi="zh_CN"/>
        </w:rPr>
        <w:t>交在你怀里</w:t>
      </w:r>
      <w:r>
        <w:rPr>
          <w:lang w:val="zh_CN" w:bidi="zh_CN"/>
        </w:rPr>
        <w:t>。"撒莱在这里用</w:t>
      </w:r>
      <w:r>
        <w:rPr>
          <w:b/>
          <w:lang w:val="zh_CN" w:bidi="zh_CN"/>
        </w:rPr>
        <w:t>在你怀里</w:t>
      </w:r>
      <w:r>
        <w:rPr>
          <w:lang w:val="zh_CN" w:bidi="zh_CN"/>
        </w:rPr>
        <w:t>这个片语，指的是撒莱把夏甲交给亚伯兰，专门为了使亚伯兰让夏甲怀孕。</w:t>
      </w:r>
    </w:p>
    <w:p>
      <w:pPr/>
      <w:r>
        <w:rPr>
          <w:lang w:val="zh_CN" w:bidi="zh_CN"/>
        </w:rPr>
      </w:r>
      <w:r>
        <w:rPr>
          <w:lang w:val="zh_CN" w:bidi="zh_CN"/>
        </w:rPr>
        <w:t>当撒莱开始苦待夏甲时，夏甲就逃跑了。</w:t>
      </w:r>
      <w:r>
        <w:rPr>
          <w:b/>
          <w:lang w:val="zh_CN" w:bidi="zh_CN"/>
        </w:rPr>
        <w:t>耶和华的使者</w:t>
      </w:r>
      <w:r>
        <w:rPr>
          <w:lang w:val="zh_CN" w:bidi="zh_CN"/>
        </w:rPr>
        <w:t>在通往书珥的路上，在旷野的一处水泉旁边，向夏甲显现。天使是一种超自然的属灵存在，是神的使者。天使以人的形式出现在人前，他们经常带著特定的信息或特定的任务。然而，在这里，耶和华的使者有不同的意思。天使这个词与神个人的名字耶和华结合在一起。主的使者或耶和华的使者，可能指的是神以人的形像显现。它可能指的是代表神的一个天使。</w:t>
      </w:r>
    </w:p>
    <w:p>
      <w:pPr/>
      <w:r>
        <w:rPr>
          <w:lang w:val="zh_CN" w:bidi="zh_CN"/>
        </w:rPr>
      </w:r>
      <w:r>
        <w:rPr>
          <w:lang w:val="zh_CN" w:bidi="zh_CN"/>
        </w:rPr>
        <w:t>请在这里暂停，在主词汇表中查找</w:t>
      </w:r>
      <w:hyperlink r:id="rId55">
        <w:r>
          <w:rPr>
            <w:lang w:val="zh_CN" w:bidi="zh_CN"/>
          </w:rPr>
          <w:rPr>
            <w:color w:val="0000EE"/>
            <w:u w:val="single"/>
          </w:rPr>
          <w:t>主的使者</w:t>
        </w:r>
      </w:hyperlink>
      <w:r>
        <w:rPr>
          <w:lang w:val="zh_CN" w:bidi="zh_CN"/>
        </w:rPr>
        <w:t>或耶和华的使者，并在你接下来的所有故事中使用相同的词或片语来指耶和华的使者。请在这里暂停音频。</w:t>
      </w:r>
    </w:p>
    <w:p>
      <w:pPr/>
      <w:r>
        <w:rPr>
          <w:lang w:val="zh_CN" w:bidi="zh_CN"/>
        </w:rPr>
      </w:r>
      <w:r>
        <w:rPr>
          <w:lang w:val="zh_CN" w:bidi="zh_CN"/>
        </w:rPr>
        <w:t>天使说："我要赐给你极其多的</w:t>
      </w:r>
      <w:r>
        <w:rPr>
          <w:b/>
          <w:lang w:val="zh_CN" w:bidi="zh_CN"/>
        </w:rPr>
        <w:t>后裔</w:t>
      </w:r>
      <w:r>
        <w:rPr>
          <w:lang w:val="zh_CN" w:bidi="zh_CN"/>
        </w:rPr>
        <w:t>，甚至你无法数算。"后裔指的是夏甲的子孙、他们的孩子，以及所有从夏甲而来并将她视为祖先的人。</w:t>
      </w:r>
    </w:p>
    <w:p>
      <w:pPr/>
      <w:r>
        <w:rPr>
          <w:lang w:val="zh_CN" w:bidi="zh_CN"/>
        </w:rPr>
      </w:r>
      <w:r>
        <w:rPr>
          <w:lang w:val="zh_CN" w:bidi="zh_CN"/>
        </w:rPr>
        <w:t>然后夏甲给神取了一个名字，</w:t>
      </w:r>
      <w:r>
        <w:rPr>
          <w:b/>
          <w:lang w:val="zh_CN" w:bidi="zh_CN"/>
        </w:rPr>
        <w:t>伊勒罗伊</w:t>
      </w:r>
      <w:r>
        <w:rPr>
          <w:lang w:val="zh_CN" w:bidi="zh_CN"/>
        </w:rPr>
        <w:t>。伊勒罗伊的意思是"神看顾"或"神看顾我。"</w:t>
      </w:r>
    </w:p>
    <w:p>
      <w:pPr/>
      <w:r>
        <w:rPr>
          <w:lang w:val="zh_CN" w:bidi="zh_CN"/>
        </w:rPr>
      </w:r>
      <w:r>
        <w:rPr>
          <w:lang w:val="zh_CN" w:bidi="zh_CN"/>
        </w:rPr>
        <w:t>请在这里暂停，以小组的形式讨论：你会如何说神的名字，比如这个？请在主词汇表中查找</w:t>
      </w:r>
      <w:hyperlink r:id="rId56">
        <w:r>
          <w:rPr>
            <w:lang w:val="zh_CN" w:bidi="zh_CN"/>
          </w:rPr>
          <w:rPr>
            <w:color w:val="0000EE"/>
            <w:u w:val="single"/>
          </w:rPr>
          <w:t>伊勒罗伊</w:t>
        </w:r>
      </w:hyperlink>
      <w:r>
        <w:rPr>
          <w:lang w:val="zh_CN" w:bidi="zh_CN"/>
        </w:rPr>
        <w:t>这个词。请在这里暂停音频。</w:t>
      </w:r>
    </w:p>
    <w:p>
      <w:pPr/>
      <w:r>
        <w:rPr>
          <w:lang w:val="zh_CN" w:bidi="zh_CN"/>
        </w:rPr>
      </w:r>
      <w:r>
        <w:rPr>
          <w:lang w:val="zh_CN" w:bidi="zh_CN"/>
        </w:rPr>
        <w:t>夏甲说："我看见了看顾我的神。"这就是为什么夏甲所经过的井后来被称为庇耳‧拉海‧莱。庇耳‧拉海‧莱的意思是"看顾我的永生之神的泉水。"后来可以在加低斯和巴列之间找到它。</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17:1–27</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在这个部分，请聆听创世记17章1至27节，并把它记在心里。请聆听三遍创世记十七章1至27节的音频版本，如果可能的话，请使用三种不同的译本。 然后，小组一起讨论以下问题：</w:t>
      </w:r>
    </w:p>
    <w:p>
      <w:pPr>
        <w:pStyle w:val="ListNumber"/>
        <w:numPr>
          <w:ilvl w:val="0"/>
          <w:numId w:val="44"/>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请使用最容易理解的译本来聆听创世记十七章1至27节的音频。</w:t>
      </w:r>
    </w:p>
    <w:p>
      <w:pPr/>
      <w:r>
        <w:rPr>
          <w:lang w:val="zh_CN" w:bidi="zh_CN"/>
        </w:rPr>
      </w:r>
      <w:r>
        <w:rPr>
          <w:lang w:val="zh_CN" w:bidi="zh_CN"/>
        </w:rPr>
        <w:t>这个故事描述了神与亚伯兰所立的约。它为神在前面的故事中与亚伯兰所立的约增添了细节。在这里，神描述了约中祂的部分、亚伯兰的部分，以及撒莱的部分。神给了亚伯兰和撒莱新名字，并告诉亚伯兰该做什么，作为他们之间约的记号。</w:t>
      </w:r>
    </w:p>
    <w:p>
      <w:pPr/>
      <w:r>
        <w:rPr>
          <w:lang w:val="zh_CN" w:bidi="zh_CN"/>
        </w:rPr>
      </w:r>
      <w:r>
        <w:rPr>
          <w:lang w:val="zh_CN" w:bidi="zh_CN"/>
        </w:rPr>
        <w:t>在前面的经文中，以实玛利出生十三年后，当亚伯兰九十九岁时，耶和华向亚伯兰显现。神说："我是全能的神。行在我的面前，并要无可指摘。"行在我面前"这个片语的意思是以某种方式生活，并且对某人忠诚。人们通常用这个片语来描述忠于他们的王的仆人们。神希望亚伯拉罕对他忠诚。</w:t>
      </w:r>
    </w:p>
    <w:p>
      <w:pPr/>
      <w:r>
        <w:rPr>
          <w:lang w:val="zh_CN" w:bidi="zh_CN"/>
        </w:rPr>
      </w:r>
      <w:r>
        <w:rPr>
          <w:lang w:val="zh_CN" w:bidi="zh_CN"/>
        </w:rPr>
        <w:t>请在这里暂停，以小组的形式讨论这个片语。请讲述一个关于你认识的人的故事，这个人是他的主人、雇主或王的忠诚的仆人。你如何描述对王或主人的忠诚服事？请在这里暂停音频。</w:t>
      </w:r>
    </w:p>
    <w:p>
      <w:pPr/>
      <w:r>
        <w:rPr>
          <w:lang w:val="zh_CN" w:bidi="zh_CN"/>
        </w:rPr>
      </w:r>
      <w:r>
        <w:rPr>
          <w:lang w:val="zh_CN" w:bidi="zh_CN"/>
        </w:rPr>
        <w:t>神继续说："我要与你坚定我的约，并要赐给你许多后裔。"在这里，神确认了祂在前面的故事中与亚伯兰所立的约。约是两个人或团体之间订立的永久性协议，旨在建立和平或友谊关系。两人都同意忠于这个约，并彼此保持良好的关系。双方都在庆祝仪式或献祭中发誓会忠于这个约。约比法律契约更深，因为约要求双方都展现忠诚与牺牲的爱。</w:t>
      </w:r>
    </w:p>
    <w:p>
      <w:pPr/>
      <w:r>
        <w:rPr>
          <w:lang w:val="zh_CN" w:bidi="zh_CN"/>
        </w:rPr>
      </w:r>
      <w:r>
        <w:rPr>
          <w:lang w:val="zh_CN" w:bidi="zh_CN"/>
        </w:rPr>
        <w:t>请在这里暂停，以小组的形式讨论：你认为神为什么再次谈到约？请在这里暂停音频。</w:t>
      </w:r>
    </w:p>
    <w:p>
      <w:pPr/>
      <w:r>
        <w:rPr>
          <w:lang w:val="zh_CN" w:bidi="zh_CN"/>
        </w:rPr>
      </w:r>
      <w:r>
        <w:rPr>
          <w:lang w:val="zh_CN" w:bidi="zh_CN"/>
        </w:rPr>
        <w:t>亚伯兰俯伏在地。当神向他们显现时，人们经常会如此反应。这个姿态表示对神的尊重和顺服。</w:t>
      </w:r>
    </w:p>
    <w:p>
      <w:pPr/>
      <w:r>
        <w:rPr>
          <w:lang w:val="zh_CN" w:bidi="zh_CN"/>
        </w:rPr>
      </w:r>
      <w:r>
        <w:rPr>
          <w:lang w:val="zh_CN" w:bidi="zh_CN"/>
        </w:rPr>
        <w:t>请在这里暂停，并以小组的形式讨论：在你们的文化中，你们如何表现尊敬？ 你有任何表示尊重的姿势吗？在你们的文化中，当有人俯伏在别人面前时，这意味著什么？请在这里暂停音频。</w:t>
      </w:r>
    </w:p>
    <w:p>
      <w:pPr/>
      <w:r>
        <w:rPr>
          <w:lang w:val="zh_CN" w:bidi="zh_CN"/>
        </w:rPr>
      </w:r>
      <w:r>
        <w:rPr>
          <w:lang w:val="zh_CN" w:bidi="zh_CN"/>
        </w:rPr>
        <w:t>神对亚伯兰说："听啊。就我而言，这是我与你所立的约。我要立你为多国的父！我要把你的名字从亚伯兰改为亚伯拉罕，因为我已立你作多国的父。"在亚伯兰的文化中，有人改名字表明他们的生活发生了重要的变化。"亚伯兰"这个名字的意思可能是"父被尊崇"或"尊崇的父。"亚伯拉罕这个名字的意思可能是"多国的父"。</w:t>
      </w:r>
    </w:p>
    <w:p>
      <w:pPr/>
      <w:r>
        <w:rPr>
          <w:lang w:val="zh_CN" w:bidi="zh_CN"/>
        </w:rPr>
      </w:r>
      <w:r>
        <w:rPr>
          <w:lang w:val="zh_CN" w:bidi="zh_CN"/>
        </w:rPr>
        <w:t>神继续说："我要使你的后裔极其繁多，你的后裔要成为许多国度，有君王从你而出。""繁多"的意思是有人会有很多孩子和后裔。</w:t>
      </w:r>
    </w:p>
    <w:p>
      <w:pPr/>
      <w:r>
        <w:rPr>
          <w:lang w:val="zh_CN" w:bidi="zh_CN"/>
        </w:rPr>
      </w:r>
      <w:r>
        <w:rPr>
          <w:lang w:val="zh_CN" w:bidi="zh_CN"/>
        </w:rPr>
        <w:t>神继续说："我要保持与你和你世世代代的后裔之间的约。这个约会持续到永永远远。我要作你的神和你后裔的神。我要把你现在寄居的地，也就是整个迦南地赐给你和你的后裔。你和你的后裔要永远得著这地，而我将成为他们的神。"</w:t>
      </w:r>
    </w:p>
    <w:p>
      <w:pPr/>
      <w:r>
        <w:rPr>
          <w:lang w:val="zh_CN" w:bidi="zh_CN"/>
        </w:rPr>
      </w:r>
      <w:r>
        <w:rPr>
          <w:lang w:val="zh_CN" w:bidi="zh_CN"/>
        </w:rPr>
        <w:t>请在这里暂停，以小组的形式查看迦南地区的地图。请在这里暂停音频。</w:t>
      </w:r>
    </w:p>
    <w:p>
      <w:pPr/>
      <w:r>
        <w:rPr>
          <w:lang w:val="zh_CN" w:bidi="zh_CN"/>
        </w:rPr>
      </w:r>
      <w:r>
        <w:rPr>
          <w:lang w:val="zh_CN" w:bidi="zh_CN"/>
        </w:rPr>
        <w:t>然后神对亚伯拉罕说："至于你，你必须遵守我约的一切要求。你和你世世代代的后裔都必须这样做。这就是我与你并你的后裔所立的约，是你们所当遵守的。你们中的每个男人都必须受割礼。""割礼"的意思是切掉男人阴茎末端松散的皮肤。许多住在亚伯拉罕周围的人都实行割礼，尽管亚伯拉罕的祖先可能没有实行割礼。在亚伯拉罕周遭的文化中，割礼有时是男性婚前仪式的一部分，或是外族人为融入家族而进行的仪式。然而，在亚伯拉罕的后裔中，割礼成为神与祂的子民之间立约的重要记号。</w:t>
      </w:r>
    </w:p>
    <w:p>
      <w:pPr/>
      <w:r>
        <w:rPr>
          <w:lang w:val="zh_CN" w:bidi="zh_CN"/>
        </w:rPr>
      </w:r>
      <w:r>
        <w:rPr>
          <w:lang w:val="zh_CN" w:bidi="zh_CN"/>
        </w:rPr>
        <w:t>请在这里暂停，并以小组的形式讨论：在你们的文化中，你们有行割礼吗？如果有，割礼有任何特殊意义吗？请在这里暂停音频。</w:t>
      </w:r>
    </w:p>
    <w:p>
      <w:pPr/>
      <w:r>
        <w:rPr>
          <w:lang w:val="zh_CN" w:bidi="zh_CN"/>
        </w:rPr>
      </w:r>
      <w:r>
        <w:rPr>
          <w:lang w:val="zh_CN" w:bidi="zh_CN"/>
        </w:rPr>
        <w:t>神继续谈到割礼的重要性。神说："你必须受割礼，作为我与你立约的记号。每个生在亚伯拉罕家中的男孩或被买为奴隶的男孩都应该受割礼。""生在你家里"这个片语可能指的是那些服事亚伯拉罕和他的家的人所生的奴隶和仆人。</w:t>
      </w:r>
    </w:p>
    <w:p>
      <w:pPr/>
      <w:r>
        <w:rPr>
          <w:lang w:val="zh_CN" w:bidi="zh_CN"/>
        </w:rPr>
      </w:r>
      <w:r>
        <w:rPr>
          <w:lang w:val="zh_CN" w:bidi="zh_CN"/>
        </w:rPr>
        <w:t>神继续说："你的肉体会显示我立约的记号，这将持续到永远。"在这里，他们身体上的这个印记表明他们信靠神，他们想顺服神，并且他们都属于同一群人。</w:t>
      </w:r>
    </w:p>
    <w:p>
      <w:pPr/>
      <w:r>
        <w:rPr>
          <w:lang w:val="zh_CN" w:bidi="zh_CN"/>
        </w:rPr>
      </w:r>
      <w:r>
        <w:rPr>
          <w:lang w:val="zh_CN" w:bidi="zh_CN"/>
        </w:rPr>
        <w:t>请在这里暂停，并以小组的形式讨论：在你们的文化中，你们有哪些方式来标记一个人，以表明他们与神或与其他人有特殊的关系？请在这里暂停音频。</w:t>
      </w:r>
    </w:p>
    <w:p>
      <w:pPr/>
      <w:r>
        <w:rPr>
          <w:lang w:val="zh_CN" w:bidi="zh_CN"/>
        </w:rPr>
      </w:r>
      <w:r>
        <w:rPr>
          <w:lang w:val="zh_CN" w:bidi="zh_CN"/>
        </w:rPr>
        <w:t>神继续说："任何不受割礼的人必因背约而从他的子民中被剪除。""从他的民中剪除"这个片语的意思是，任何没有受割礼的人都会被排除在他们的家人和社群之外。"背约"这个片语的意思是没有履行神所立的约的条款，也就是没有受割礼。</w:t>
      </w:r>
    </w:p>
    <w:p>
      <w:pPr/>
      <w:r>
        <w:rPr>
          <w:lang w:val="zh_CN" w:bidi="zh_CN"/>
        </w:rPr>
      </w:r>
      <w:r>
        <w:rPr>
          <w:lang w:val="zh_CN" w:bidi="zh_CN"/>
        </w:rPr>
        <w:t>请在这里暂停，并以小组的形式讨论：在你们的文化中，你们如何立约？ 你们使用什么样的语言？ 你们会举行哪些仪式，以表明你们已经立约了？请在这里暂停音频。</w:t>
      </w:r>
    </w:p>
    <w:p>
      <w:pPr/>
      <w:r>
        <w:rPr>
          <w:lang w:val="zh_CN" w:bidi="zh_CN"/>
        </w:rPr>
      </w:r>
      <w:r>
        <w:rPr>
          <w:lang w:val="zh_CN" w:bidi="zh_CN"/>
        </w:rPr>
        <w:t>神也对亚伯拉罕说："至于你的妻子撒莱，你不要再叫她撒莱。她的名要叫撒拉。我必赐福给她，也要使你从她得一个儿子。我要赐福给她，她也要作多国之母。百姓的君王会出现在她的后裔之中。" "撒拉"这个名字是"撒莱"这个名字的另一种说法。撒拉和亚伯拉罕所居住的迦南人使用"撒拉"这个名字，而不是"撒莱"。这两个名字的意思都是"公主或皇室。"</w:t>
      </w:r>
    </w:p>
    <w:p>
      <w:pPr/>
      <w:r>
        <w:rPr>
          <w:lang w:val="zh_CN" w:bidi="zh_CN"/>
        </w:rPr>
      </w:r>
      <w:r>
        <w:rPr>
          <w:lang w:val="zh_CN" w:bidi="zh_CN"/>
        </w:rPr>
        <w:t>亚伯拉罕俯伏在地。他笑了，对自己说："一百岁的人会生儿子吗？撒拉已经九十岁了，还能生养吗？"亚伯拉罕问自己这些问题，但他并不期望得到回答。他很惊讶！</w:t>
      </w:r>
    </w:p>
    <w:p>
      <w:pPr/>
      <w:r>
        <w:rPr>
          <w:lang w:val="zh_CN" w:bidi="zh_CN"/>
        </w:rPr>
      </w:r>
      <w:r>
        <w:rPr>
          <w:lang w:val="zh_CN" w:bidi="zh_CN"/>
        </w:rPr>
        <w:t>请在这里暂停，并以小组的形式讨论：亚伯拉罕为什么要问这些问题？如果有人告诉你们，你们社区中的人会在一百岁时生孩子，人们会有什么反应？请在这里暂停音频。</w:t>
      </w:r>
    </w:p>
    <w:p>
      <w:pPr/>
      <w:r>
        <w:rPr>
          <w:lang w:val="zh_CN" w:bidi="zh_CN"/>
        </w:rPr>
      </w:r>
      <w:r>
        <w:rPr>
          <w:lang w:val="zh_CN" w:bidi="zh_CN"/>
        </w:rPr>
        <w:t>亚伯拉罕对神说："惟愿以实玛利能活在你的面前！"在这里，亚伯拉罕求神选择以实玛利作为神所应许的特别祝福的后裔。亚伯拉罕不相信他会得到另一个孩子作为他的后裔，所以他向神建议他如何能得到另一个后裔。"活在你面前"的意思是"得著你特别的祝福和恩惠。"</w:t>
      </w:r>
    </w:p>
    <w:p>
      <w:pPr/>
      <w:r>
        <w:rPr>
          <w:lang w:val="zh_CN" w:bidi="zh_CN"/>
        </w:rPr>
      </w:r>
      <w:r>
        <w:rPr>
          <w:lang w:val="zh_CN" w:bidi="zh_CN"/>
        </w:rPr>
        <w:t>然后神说："不，你的妻子撒拉会给你生一个儿子，你要给他取名叫以撒。我要与他并他的后裔坚立我的约，作永远的约。""以撒"这个名字的意思是"他笑。"</w:t>
      </w:r>
    </w:p>
    <w:p>
      <w:pPr/>
      <w:r>
        <w:rPr>
          <w:lang w:val="zh_CN" w:bidi="zh_CN"/>
        </w:rPr>
      </w:r>
      <w:r>
        <w:rPr>
          <w:lang w:val="zh_CN" w:bidi="zh_CN"/>
        </w:rPr>
        <w:t>神继续说："关于以实玛利，我也听见你说的了。我绝对会祝福他。我要使他极其繁多，并要使他有许多后裔。他必生十二个族长，我也要使他成为大国。但我要确认我与以撒所立的约，明年这个时候，他会由你和撒拉所生。"神祝福以实玛利，尽管他不会与神赐给撒拉的儿子以撒的约有份。神和亚伯拉罕说完了话，就离开他上升去了。</w:t>
      </w:r>
    </w:p>
    <w:p>
      <w:pPr/>
      <w:r>
        <w:rPr>
          <w:lang w:val="zh_CN" w:bidi="zh_CN"/>
        </w:rPr>
      </w:r>
      <w:r>
        <w:rPr>
          <w:lang w:val="zh_CN" w:bidi="zh_CN"/>
        </w:rPr>
        <w:t>在同一天，亚伯拉罕带著他的儿子以实玛利和所有在他家里出生或用他的钱买的人，并按照神告诉他的话给他们行了割礼。亚伯拉罕受割礼时是九十九岁。亚伯拉罕的儿子以实玛利当时十三岁。亚伯拉罕和他的儿子以实玛利在那一天都受了割礼。亚伯拉罕家中的所有男人，包括那些在他家里出生的人，以及那些用钱从外人买的，都与亚伯拉罕一起受了割礼。在这里，这个故事重复了神给亚伯拉罕的指示，以解释亚伯拉罕做了神告诉他要做的一切。</w:t>
      </w:r>
    </w:p>
    <w:p>
      <w:pPr>
        <w:pStyle w:val="Heading3"/>
      </w:pPr>
      <w:r>
        <w:rPr>
          <w:lang w:val="zh_CN" w:bidi="zh_CN"/>
        </w:rPr>
        <w:t>界定场景</w:t>
      </w:r>
    </w:p>
    <w:p>
      <w:pPr/>
      <w:r>
        <w:rPr>
          <w:lang w:val="zh_CN" w:bidi="zh_CN"/>
        </w:rPr>
      </w:r>
      <w:r>
        <w:rPr>
          <w:lang w:val="zh_CN" w:bidi="zh_CN"/>
        </w:rPr>
        <w:t>请使用最容易理解的译本来聆听创世记十七章1至27节的音频。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许多年后，耶和华再次向亚伯兰显现。神说："我是全能的神。你当在我面前作完全人。我就与你立约，使你的后裔极其繁多。"</w:t>
      </w:r>
    </w:p>
    <w:p>
      <w:pPr/>
      <w:r>
        <w:rPr>
          <w:lang w:val="zh_CN" w:bidi="zh_CN"/>
        </w:rPr>
      </w:r>
      <w:r>
        <w:rPr>
          <w:b/>
          <w:lang w:val="zh_CN" w:bidi="zh_CN"/>
        </w:rPr>
        <w:t>在第二个场景中：</w:t>
      </w:r>
      <w:r>
        <w:rPr>
          <w:lang w:val="zh_CN" w:bidi="zh_CN"/>
        </w:rPr>
        <w:t>亚伯兰俯伏在地。神描述了神与亚伯兰所立之约中神的那一部分。神告诉亚伯兰，神会赐给他许多后裔，并要永远成为亚伯兰后裔的神。神把亚伯兰的名字改为亚伯拉罕。</w:t>
      </w:r>
    </w:p>
    <w:p>
      <w:pPr/>
      <w:r>
        <w:rPr>
          <w:lang w:val="zh_CN" w:bidi="zh_CN"/>
        </w:rPr>
      </w:r>
      <w:r>
        <w:rPr>
          <w:b/>
          <w:lang w:val="zh_CN" w:bidi="zh_CN"/>
        </w:rPr>
        <w:t>在第三个场景中：</w:t>
      </w:r>
      <w:r>
        <w:rPr>
          <w:lang w:val="zh_CN" w:bidi="zh_CN"/>
        </w:rPr>
        <w:t>神描述了亚伯拉罕与神所立之约中亚伯拉罕的那一部分。神告诉亚伯拉罕要为他家中所有的男性行割礼，作为约的记号。</w:t>
      </w:r>
    </w:p>
    <w:p>
      <w:pPr/>
      <w:r>
        <w:rPr>
          <w:lang w:val="zh_CN" w:bidi="zh_CN"/>
        </w:rPr>
      </w:r>
      <w:r>
        <w:rPr>
          <w:b/>
          <w:lang w:val="zh_CN" w:bidi="zh_CN"/>
        </w:rPr>
        <w:t>在第四个场景中：</w:t>
      </w:r>
      <w:r>
        <w:rPr>
          <w:lang w:val="zh_CN" w:bidi="zh_CN"/>
        </w:rPr>
        <w:t>神告诉亚伯拉罕，撒莱会有一个儿子。神把撒莱的名字改为撒拉。亚伯拉罕俯身跪倒在地，暗自发笑，因为他想知道他和撒拉年老时，怎么能有一个婴孩。亚伯拉罕问神，以实玛利是否可以活在神特别的祝福之下。神回答说，撒拉会有一个儿子，他们应该给儿子取名"以撒。" 而以撒将生活在盟约之下。然后神离开了亚伯拉罕。</w:t>
      </w:r>
    </w:p>
    <w:p>
      <w:pPr/>
      <w:r>
        <w:rPr>
          <w:lang w:val="zh_CN" w:bidi="zh_CN"/>
        </w:rPr>
      </w:r>
      <w:r>
        <w:rPr>
          <w:b/>
          <w:lang w:val="zh_CN" w:bidi="zh_CN"/>
        </w:rPr>
        <w:t>在第五个场景中：</w:t>
      </w:r>
      <w:r>
        <w:rPr>
          <w:lang w:val="zh_CN" w:bidi="zh_CN"/>
        </w:rPr>
        <w:t>就在那一天，亚伯拉罕带他的儿子以实玛利和他家中所有的男子，无论他们是他家生的，还是买来的，并给他们行了割礼。</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亚伯兰，改名为亚伯拉罕。</w:t>
      </w:r>
    </w:p>
    <w:p>
      <w:pPr>
        <w:pStyle w:val="ListBullet"/>
        <w:spacing w:line="240" w:lineRule="auto"/>
        <w:ind w:left="720"/>
      </w:pPr>
      <w:r>
        <w:rPr>
          <w:lang w:val="zh_CN" w:bidi="zh_CN"/>
        </w:rPr>
      </w:r>
      <w:r>
        <w:rPr>
          <w:lang w:val="zh_CN" w:bidi="zh_CN"/>
        </w:rPr>
        <w:t>被重新命名为撒拉的撒莱也有被提到</w:t>
      </w:r>
    </w:p>
    <w:p>
      <w:pPr>
        <w:pStyle w:val="ListBullet"/>
        <w:spacing w:line="240" w:lineRule="auto"/>
        <w:ind w:left="720"/>
      </w:pPr>
      <w:r>
        <w:rPr>
          <w:lang w:val="zh_CN" w:bidi="zh_CN"/>
        </w:rPr>
      </w:r>
      <w:r>
        <w:rPr>
          <w:lang w:val="zh_CN" w:bidi="zh_CN"/>
        </w:rPr>
        <w:t>以撒有被提到</w:t>
      </w:r>
    </w:p>
    <w:p>
      <w:pPr>
        <w:pStyle w:val="ListBullet"/>
        <w:spacing w:line="240" w:lineRule="auto"/>
        <w:ind w:left="720"/>
      </w:pPr>
      <w:r>
        <w:rPr>
          <w:lang w:val="zh_CN" w:bidi="zh_CN"/>
        </w:rPr>
      </w:r>
      <w:r>
        <w:rPr>
          <w:lang w:val="zh_CN" w:bidi="zh_CN"/>
        </w:rPr>
        <w:t>以实玛利有被提到</w:t>
      </w:r>
    </w:p>
    <w:p>
      <w:pPr>
        <w:pStyle w:val="ListBullet"/>
        <w:spacing w:line="240" w:lineRule="auto"/>
        <w:ind w:left="720"/>
      </w:pPr>
      <w:r>
        <w:rPr>
          <w:lang w:val="zh_CN" w:bidi="zh_CN"/>
        </w:rPr>
      </w:r>
      <w:r>
        <w:rPr>
          <w:lang w:val="zh_CN" w:bidi="zh_CN"/>
        </w:rPr>
        <w:t>每个生在亚伯拉罕家里，或从外邦人那里买来的，都有被提到</w:t>
      </w:r>
    </w:p>
    <w:p>
      <w:pPr/>
      <w:r>
        <w:rPr>
          <w:lang w:val="zh_CN" w:bidi="zh_CN"/>
        </w:rPr>
      </w:r>
      <w:r>
        <w:rPr>
          <w:lang w:val="zh_CN" w:bidi="zh_CN"/>
        </w:rPr>
        <w:t>小组成员应当请共同留意经文背景中的这些部分：</w:t>
      </w:r>
    </w:p>
    <w:p>
      <w:pPr/>
      <w:r>
        <w:rPr>
          <w:lang w:val="zh_CN" w:bidi="zh_CN"/>
        </w:rPr>
      </w:r>
      <w:r>
        <w:rPr>
          <w:lang w:val="zh_CN" w:bidi="zh_CN"/>
        </w:rPr>
        <w:t>第一个场景铺陈了故事背景。当亚伯兰九十九岁时，耶和华向他显现。 在这段经文中，这是唯一一次使用神个人的名字耶和华。你可能想重新排列神在这里所说的话。神说："我是全能的神。我必与你坚立我的约，使你的后裔繁多，只要你忠心事奉我，过著完全正直的生活。</w:t>
      </w:r>
    </w:p>
    <w:p>
      <w:pPr/>
      <w:r>
        <w:rPr>
          <w:lang w:val="zh_CN" w:bidi="zh_CN"/>
        </w:rPr>
      </w:r>
      <w:r>
        <w:rPr>
          <w:lang w:val="zh_CN" w:bidi="zh_CN"/>
        </w:rPr>
        <w:t>在第二、第三和第四个场景中，神描述了盟约中祂的那一部分，亚伯兰的那一部分，以及撒莱的那一部分。在这些场景中，神经常重复自己，或以不同的方式说类似的话。这强调了他所说的话很重要。因为这个盟约中有重要的要求，所以这种重复也确保神所说的话对亚伯兰是清楚的。</w:t>
      </w:r>
    </w:p>
    <w:p>
      <w:pPr/>
      <w:r>
        <w:rPr>
          <w:lang w:val="zh_CN" w:bidi="zh_CN"/>
        </w:rPr>
      </w:r>
      <w:r>
        <w:rPr>
          <w:lang w:val="zh_CN" w:bidi="zh_CN"/>
        </w:rPr>
        <w:t>在第二个场景中，亚伯兰俯伏在地。请确保将神对亚伯兰所说的话形象化。神开始使用一个词语说话，意思是祂接下来所说的话很重要。神说："听啊。然后神把亚伯兰的名字改为亚伯拉罕，意思是"多国的父。"神继续说，神会赐给亚伯拉罕许多后裔。那些后裔将成为许多国家或民族。这些族群会有君王统治他们。神说，这个盟约会持续到永远。神说："这是那个盟约。我必永远作你的神，和你后裔的神。我要将你现在寄居的地，就是迦南全地，赐给你和你的后裔，永远为业。我也必作他们的神。"</w:t>
      </w:r>
    </w:p>
    <w:p>
      <w:pPr/>
      <w:r>
        <w:rPr>
          <w:lang w:val="zh_CN" w:bidi="zh_CN"/>
        </w:rPr>
      </w:r>
      <w:r>
        <w:rPr>
          <w:lang w:val="zh_CN" w:bidi="zh_CN"/>
        </w:rPr>
        <w:t>请在这里暂停，以小组的形式查看迦南地区的地图。请在这里暂停音频。</w:t>
      </w:r>
    </w:p>
    <w:p>
      <w:pPr/>
      <w:r>
        <w:rPr>
          <w:lang w:val="zh_CN" w:bidi="zh_CN"/>
        </w:rPr>
      </w:r>
      <w:r>
        <w:rPr>
          <w:lang w:val="zh_CN" w:bidi="zh_CN"/>
        </w:rPr>
        <w:t>在第三个场景中，将神继续对亚伯拉罕说的话形象化。神现在告诉亚伯拉罕，他需要做什么，才能表明他想成为这个盟约的一部分。神说，每个人都必须受割礼，作为神与祂子民立约的记号。神赐给他们规则："在以后的各个世代，每个男孩出生后八天都必须受割礼，包括你家生的，和你从外族人买的，那些不是你后裔的人。每个人都必须受割礼。你们的身体会有我盟约的印记，这盟约会持续到永远。"神重复了祂所说的。然后神说，如果祂的子民不遵守这些规则，会发生什么事："任何未受割礼的男子，在他身体上没有受割礼，都会从祂子民中被剪除。他会被祂的子民所排斥。他背了我的约。"</w:t>
      </w:r>
    </w:p>
    <w:p>
      <w:pPr/>
      <w:r>
        <w:rPr>
          <w:lang w:val="zh_CN" w:bidi="zh_CN"/>
        </w:rPr>
      </w:r>
      <w:r>
        <w:rPr>
          <w:lang w:val="zh_CN" w:bidi="zh_CN"/>
        </w:rPr>
        <w:t>在第四个场景中，将神与亚伯拉罕之间的对话形象化。神对亚伯拉罕说："至于你的妻子撒莱，你不可再称她为撒莱。她的名要叫撒拉。我必赐福给她，也要使你从她得一个儿子。我要大大地赐福给她，她也会成为多国的母。她的后裔中必有列国的君王，列族的君王。"</w:t>
      </w:r>
    </w:p>
    <w:p>
      <w:pPr/>
      <w:r>
        <w:rPr>
          <w:lang w:val="zh_CN" w:bidi="zh_CN"/>
        </w:rPr>
      </w:r>
      <w:r>
        <w:rPr>
          <w:lang w:val="zh_CN" w:bidi="zh_CN"/>
        </w:rPr>
        <w:t>亚伯拉罕俯伏在地，却在心底暗自发笑，难以置信。他心里想："一百岁的人还会生儿子吗？撒拉已经九十岁了，还能生养吗？"亚伯拉罕问自己这些问题，但他并不期望得到回答。他认为他和撒拉不可能在他们这个年纪生孩子。</w:t>
      </w:r>
    </w:p>
    <w:p>
      <w:pPr/>
      <w:r>
        <w:rPr>
          <w:lang w:val="zh_CN" w:bidi="zh_CN"/>
        </w:rPr>
      </w:r>
      <w:r>
        <w:rPr>
          <w:lang w:val="zh_CN" w:bidi="zh_CN"/>
        </w:rPr>
        <w:t>所以亚伯拉罕问神："以实玛利可以活在你特别的祝福之下吗？"</w:t>
      </w:r>
    </w:p>
    <w:p>
      <w:pPr/>
      <w:r>
        <w:rPr>
          <w:lang w:val="zh_CN" w:bidi="zh_CN"/>
        </w:rPr>
      </w:r>
      <w:r>
        <w:rPr>
          <w:lang w:val="zh_CN" w:bidi="zh_CN"/>
        </w:rPr>
        <w:t>但神回答说："不然，你的妻子撒拉会为你生一个儿子。你要给他取名叫以撒。我要与他并他的后裔坚立我的约，作永远的约。"神也祝福了以实玛利，但他清楚地表明，以实玛利不是这个特殊盟约的一部分。即使他不是这个盟约的一部分，神也会祝福以实玛利，使他有许多后裔，在他家中生十二个王子，并且会使他成为大国。</w:t>
      </w:r>
    </w:p>
    <w:p>
      <w:pPr/>
      <w:r>
        <w:rPr>
          <w:lang w:val="zh_CN" w:bidi="zh_CN"/>
        </w:rPr>
      </w:r>
      <w:r>
        <w:rPr>
          <w:lang w:val="zh_CN" w:bidi="zh_CN"/>
        </w:rPr>
        <w:t>在第五个场景中，将亚伯拉罕在神与他说话的那一天所做的事形象化。第五个场景也以不同的方式重复了相同的信息，以强调所发生的事情。亚伯拉罕带他的儿子以实玛利，和他家中所有的男子，无论是亚伯拉罕家生的，还是从外族人买的，都给他们行了割礼，正如神所告诉他的。亚伯拉罕受割礼的时候九十九岁，而以实玛利则十三岁。在那一天，亚伯拉罕和以实玛利都受了割礼，连家中其余的男子也都受了割礼，无论是家中生的，还是买来作仆人的人，都正如神所告诉他们的。有趣的是，以实玛利受了割礼，即使这个盟约不会通过他传递。每个人都与亚伯拉罕一起受了割礼，因为他们是亚伯拉罕家中的一份子。</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请使用最容易理解的译本来聆听创世记十七章1至27节的音频。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这段经文有五个场景。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亚伯兰，改名为亚伯拉罕。</w:t>
      </w:r>
    </w:p>
    <w:p>
      <w:pPr>
        <w:pStyle w:val="ListBullet"/>
        <w:spacing w:line="240" w:lineRule="auto"/>
        <w:ind w:left="720"/>
      </w:pPr>
      <w:r>
        <w:rPr>
          <w:lang w:val="zh_CN" w:bidi="zh_CN"/>
        </w:rPr>
      </w:r>
      <w:r>
        <w:rPr>
          <w:lang w:val="zh_CN" w:bidi="zh_CN"/>
        </w:rPr>
        <w:t>被重新命名为撒拉的撒莱也有被提到</w:t>
      </w:r>
    </w:p>
    <w:p>
      <w:pPr>
        <w:pStyle w:val="ListBullet"/>
        <w:spacing w:line="240" w:lineRule="auto"/>
        <w:ind w:left="720"/>
      </w:pPr>
      <w:r>
        <w:rPr>
          <w:lang w:val="zh_CN" w:bidi="zh_CN"/>
        </w:rPr>
      </w:r>
      <w:r>
        <w:rPr>
          <w:lang w:val="zh_CN" w:bidi="zh_CN"/>
        </w:rPr>
        <w:t>以撒有被提到</w:t>
      </w:r>
    </w:p>
    <w:p>
      <w:pPr>
        <w:pStyle w:val="ListBullet"/>
        <w:spacing w:line="240" w:lineRule="auto"/>
        <w:ind w:left="720"/>
      </w:pPr>
      <w:r>
        <w:rPr>
          <w:lang w:val="zh_CN" w:bidi="zh_CN"/>
        </w:rPr>
      </w:r>
      <w:r>
        <w:rPr>
          <w:lang w:val="zh_CN" w:bidi="zh_CN"/>
        </w:rPr>
        <w:t>以实玛利有被提到</w:t>
      </w:r>
    </w:p>
    <w:p>
      <w:pPr>
        <w:pStyle w:val="ListBullet"/>
        <w:spacing w:line="240" w:lineRule="auto"/>
        <w:ind w:left="720"/>
      </w:pPr>
      <w:r>
        <w:rPr>
          <w:lang w:val="zh_CN" w:bidi="zh_CN"/>
        </w:rPr>
      </w:r>
      <w:r>
        <w:rPr>
          <w:lang w:val="zh_CN" w:bidi="zh_CN"/>
        </w:rPr>
        <w:t>每个生在亚伯拉罕家里，或从外邦人那里买来的，都有被提到</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当亚伯兰九十九岁时，耶和华向他显现。 神说："我是全能的神。你当在我面前作完全人，我就与你立约，使你的后裔极其繁多。"</w:t>
      </w:r>
    </w:p>
    <w:p>
      <w:pPr/>
      <w:r>
        <w:rPr>
          <w:lang w:val="zh_CN" w:bidi="zh_CN"/>
        </w:rPr>
      </w:r>
      <w:r>
        <w:rPr>
          <w:lang w:val="zh_CN" w:bidi="zh_CN"/>
        </w:rPr>
        <w:t>亚伯兰俯伏在地。</w:t>
      </w:r>
    </w:p>
    <w:p>
      <w:pPr/>
      <w:r>
        <w:rPr>
          <w:lang w:val="zh_CN" w:bidi="zh_CN"/>
        </w:rPr>
      </w:r>
      <w:r>
        <w:rPr>
          <w:lang w:val="zh_CN" w:bidi="zh_CN"/>
        </w:rPr>
        <w:t>请在这里暂停表演。 问扮演亚伯兰的人："你有什么感受或想法？" 这人可能会这样回答："我想表达对神的尊敬"，或"我知道重要的事即将发生"，或"我很惊讶，神已经向我显现过，现在又再次对我做出应许。"请重新开始表演。</w:t>
      </w:r>
    </w:p>
    <w:p>
      <w:pPr/>
      <w:r>
        <w:rPr>
          <w:lang w:val="zh_CN" w:bidi="zh_CN"/>
        </w:rPr>
      </w:r>
      <w:r>
        <w:rPr>
          <w:lang w:val="zh_CN" w:bidi="zh_CN"/>
        </w:rPr>
        <w:t>神对亚伯兰说："我与你立约。你要作多国的父。从此以后，你的名不再叫亚伯兰。要叫亚伯拉罕，因为我已立你作多国的父。我必使你的后裔极其繁多。国度从你而立，君王从你而出。我要与你并你世世代代的后裔坚立我的约，作永远的约。是要作你和你后裔的神。我要将你现在寄居的地，就是迦南全地，赐给你和你的后裔，永远为业。我也必作他们的神。"</w:t>
      </w:r>
    </w:p>
    <w:p>
      <w:pPr/>
      <w:r>
        <w:rPr>
          <w:lang w:val="zh_CN" w:bidi="zh_CN"/>
        </w:rPr>
      </w:r>
      <w:r>
        <w:rPr>
          <w:lang w:val="zh_CN" w:bidi="zh_CN"/>
        </w:rPr>
        <w:t>请在这里暂停表演。 问扮演神的人："你有什么感受或想法？" 这人可能会回答说："我计划大大地祝福亚伯拉罕"，或"我知道亚伯拉罕现在没有永久的家，并想应许他和他的后裔在这地要有一个家"，或"这个约是我的想法，我计划信守我对亚伯拉罕的应许"，或"我想应许亚伯拉罕，我要永远做他的神"，或"我知道这个约是严肃的，并将持续到永远。"请重新开始表演。</w:t>
      </w:r>
    </w:p>
    <w:p>
      <w:pPr/>
      <w:r>
        <w:rPr>
          <w:lang w:val="zh_CN" w:bidi="zh_CN"/>
        </w:rPr>
      </w:r>
      <w:r>
        <w:rPr>
          <w:lang w:val="zh_CN" w:bidi="zh_CN"/>
        </w:rPr>
        <w:t>神又对亚伯拉罕说："你和你的后裔必世世代代遵守我的约。这就是我与你并你的后裔所立的约，是你们所当遵守的。你们所有的男子都要受割礼。你们都要受割礼；这是我与你们立约的证据。你们世世代代的男子，无论是家里生的，是在你后裔之外用银子从外人买的，生下来第八日，都要受割礼。你家里生的和你用银子买的，都必须受割礼。我的约就立在你们肉体上作永远的约。但不受割礼的男子必从民中剪除，因他背了我的约。"</w:t>
      </w:r>
    </w:p>
    <w:p>
      <w:pPr/>
      <w:r>
        <w:rPr>
          <w:lang w:val="zh_CN" w:bidi="zh_CN"/>
        </w:rPr>
      </w:r>
      <w:r>
        <w:rPr>
          <w:lang w:val="zh_CN" w:bidi="zh_CN"/>
        </w:rPr>
        <w:t>请在这里暂停表演。 问扮演亚伯拉罕的人："你有什么感受或想法？" 这人可能会这样回答："我听说过这个仪式，也明白这将是神与我立约的记号"，或"我明白，这个仪式将是我和我的后裔与神立约的一个记号"，或"我被这个约的严肃性所震惊。"请重新开始表演。</w:t>
      </w:r>
    </w:p>
    <w:p>
      <w:pPr/>
      <w:r>
        <w:rPr>
          <w:lang w:val="zh_CN" w:bidi="zh_CN"/>
        </w:rPr>
      </w:r>
      <w:r>
        <w:rPr>
          <w:lang w:val="zh_CN" w:bidi="zh_CN"/>
        </w:rPr>
        <w:t>神又对亚伯拉罕说："你的妻子撒莱不可再叫撒莱。她的名要叫撒拉。我必赐福给她，也要使你从她得一个儿子。我要赐福给她，她也要作多国之母。必有百姓的君王从她而出。"</w:t>
      </w:r>
    </w:p>
    <w:p>
      <w:pPr/>
      <w:r>
        <w:rPr>
          <w:lang w:val="zh_CN" w:bidi="zh_CN"/>
        </w:rPr>
      </w:r>
      <w:r>
        <w:rPr>
          <w:lang w:val="zh_CN" w:bidi="zh_CN"/>
        </w:rPr>
        <w:t>亚伯拉罕就俯伏在地。他喜笑，心里说："一百岁的人还能得孩子吗？撒拉已经九十岁了，还能生养吗？"亚伯拉罕对神说："但愿以实玛利活在你面前。"</w:t>
      </w:r>
    </w:p>
    <w:p>
      <w:pPr/>
      <w:r>
        <w:rPr>
          <w:lang w:val="zh_CN" w:bidi="zh_CN"/>
        </w:rPr>
      </w:r>
      <w:r>
        <w:rPr>
          <w:lang w:val="zh_CN" w:bidi="zh_CN"/>
        </w:rPr>
        <w:t>请在这里暂停表演。 问扮演亚伯拉罕的人："你有什么感受或想法？" 这人可能会这样回答："我难以置信地笑了，因为听起来很年老的人不太可能生儿子"，或"我想求以实玛利能得到神给我的赐福"，或"也许神的意思是以实玛利会得到这些应许。"请重新开始表演。</w:t>
      </w:r>
    </w:p>
    <w:p>
      <w:pPr/>
      <w:r>
        <w:rPr>
          <w:lang w:val="zh_CN" w:bidi="zh_CN"/>
        </w:rPr>
      </w:r>
      <w:r>
        <w:rPr>
          <w:lang w:val="zh_CN" w:bidi="zh_CN"/>
        </w:rPr>
        <w:t>神说："不然，你妻子撒拉要给你生一个儿子。你要给他起名叫以撒。我要与他坚定所立的约，作他后裔永远的约。至于以实玛利，我也应允你：我必赐福给他。使他昌盛，极其繁多。他必生十二个族长，我也要使他成为大国。到明年这时节，撒拉必给你生以撒，我要与他坚定所立的约。"神和亚伯拉罕说完了话，就离开他上升去了。</w:t>
      </w:r>
    </w:p>
    <w:p>
      <w:pPr/>
      <w:r>
        <w:rPr>
          <w:lang w:val="zh_CN" w:bidi="zh_CN"/>
        </w:rPr>
      </w:r>
      <w:r>
        <w:rPr>
          <w:lang w:val="zh_CN" w:bidi="zh_CN"/>
        </w:rPr>
        <w:t>请在这里暂停表演。 问扮演神的人："你有什么感受或想法？" 你可能会听到这样的话："我想确保亚伯拉罕理解我的约"，或"我知道亚伯拉罕笑了，但我要成就我的应许"，或"我的计划是给亚伯拉罕和撒拉一个儿子，尽管他们年纪大了。"问扮演亚伯拉罕的人："你有什么感受或想法？" 你可能会听到这样的话："我很高兴以实玛利也得到了神的恩惠"，或"我很高兴撒拉将有一个儿子！"请重新开始表演。</w:t>
      </w:r>
    </w:p>
    <w:p>
      <w:pPr/>
      <w:r>
        <w:rPr>
          <w:lang w:val="zh_CN" w:bidi="zh_CN"/>
        </w:rPr>
      </w:r>
      <w:r>
        <w:rPr>
          <w:lang w:val="zh_CN" w:bidi="zh_CN"/>
        </w:rPr>
        <w:t>正当那日，亚伯拉罕遵著神的命，给他的儿子以实玛利和家里的一切男子，无论是在家里生的，是用银子买的，都行了割礼。亚伯拉罕受割礼的时候年九十九岁。他儿子以实玛利受割礼的时候年十三岁。所有人都与亚伯拉罕一同受了割礼。</w:t>
      </w:r>
    </w:p>
    <w:p>
      <w:pPr/>
      <w:r>
        <w:rPr>
          <w:lang w:val="zh_CN" w:bidi="zh_CN"/>
        </w:rPr>
      </w:r>
      <w:r>
        <w:rPr>
          <w:lang w:val="zh_CN" w:bidi="zh_CN"/>
        </w:rPr>
        <w:t>请结束这段表演。问扮演亚伯拉罕的人："你有什么感受或想法？" 这个人可能会回答这样的话："我相信神会照祂所说的成就"，或"我全家都在身体上，有神与我立约的永久的记号"，或"我渴望完成盟约中我的那一部分"，或"我想确保我已经尽快照著神所说的完成。"</w:t>
      </w:r>
    </w:p>
    <w:p>
      <w:pPr>
        <w:pStyle w:val="Heading3"/>
      </w:pPr>
      <w:r>
        <w:rPr>
          <w:lang w:val="zh_CN" w:bidi="zh_CN"/>
        </w:rPr>
        <w:t>填补空白</w:t>
      </w:r>
    </w:p>
    <w:p>
      <w:pPr/>
      <w:r>
        <w:rPr>
          <w:lang w:val="zh_CN" w:bidi="zh_CN"/>
        </w:rPr>
      </w:r>
      <w:r>
        <w:rPr>
          <w:lang w:val="zh_CN" w:bidi="zh_CN"/>
        </w:rPr>
        <w:t>请使用最容易理解的经文译本来聆听创世记十七章1至27节的音频。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当亚伯兰九十九岁时，耶和华再次向他</w:t>
      </w:r>
      <w:r>
        <w:rPr>
          <w:b/>
          <w:lang w:val="zh_CN" w:bidi="zh_CN"/>
        </w:rPr>
        <w:t>显现</w:t>
      </w:r>
      <w:r>
        <w:rPr>
          <w:lang w:val="zh_CN" w:bidi="zh_CN"/>
        </w:rPr>
        <w:t>。 显现的意思是神向亚伯兰显示并启示了祂自己。这个故事在这里使用的词语，与先前神向亚伯兰显现、并吩咐他离开家族和本地时所用的是同一个词语。</w:t>
      </w:r>
    </w:p>
    <w:p>
      <w:pPr/>
      <w:r>
        <w:rPr>
          <w:lang w:val="zh_CN" w:bidi="zh_CN"/>
        </w:rPr>
      </w:r>
      <w:r>
        <w:rPr>
          <w:b/>
          <w:lang w:val="zh_CN" w:bidi="zh_CN"/>
        </w:rPr>
        <w:t>耶和华</w:t>
      </w:r>
      <w:r>
        <w:rPr>
          <w:lang w:val="zh_CN" w:bidi="zh_CN"/>
        </w:rPr>
        <w:t>说："我是</w:t>
      </w:r>
      <w:r>
        <w:rPr>
          <w:b/>
          <w:lang w:val="zh_CN" w:bidi="zh_CN"/>
        </w:rPr>
        <w:t>伊勒沙代</w:t>
      </w:r>
      <w:r>
        <w:rPr>
          <w:lang w:val="zh_CN" w:bidi="zh_CN"/>
        </w:rPr>
        <w:t>。"我们在这里听到神的两个名字。我们听到的神的第一个名字是耶和华。"耶和华"是神的名字。这个用法只在这个故事中出现。请在主词汇表中查找</w:t>
      </w:r>
      <w:hyperlink r:id="rId22">
        <w:r>
          <w:rPr>
            <w:lang w:val="zh_CN" w:bidi="zh_CN"/>
          </w:rPr>
          <w:rPr>
            <w:color w:val="0000EE"/>
            <w:u w:val="single"/>
          </w:rPr>
          <w:t>耶和华</w:t>
        </w:r>
      </w:hyperlink>
      <w:r>
        <w:rPr>
          <w:lang w:val="zh_CN" w:bidi="zh_CN"/>
        </w:rPr>
        <w:t>这个词，并使用你在前面的故事中所用的相同词语。</w:t>
      </w:r>
    </w:p>
    <w:p>
      <w:pPr/>
      <w:r>
        <w:rPr>
          <w:lang w:val="zh_CN" w:bidi="zh_CN"/>
        </w:rPr>
      </w:r>
      <w:r>
        <w:rPr>
          <w:lang w:val="zh_CN" w:bidi="zh_CN"/>
        </w:rPr>
        <w:t>我们听到的神的第二个名字是伊勒沙代。伊勒沙代是神的名字，可能意思是"全能的神。"这是旧约中第一次使用神的这个名字。</w:t>
      </w:r>
    </w:p>
    <w:p>
      <w:pPr/>
      <w:r>
        <w:rPr>
          <w:lang w:val="zh_CN" w:bidi="zh_CN"/>
        </w:rPr>
      </w:r>
      <w:r>
        <w:rPr>
          <w:lang w:val="zh_CN" w:bidi="zh_CN"/>
        </w:rPr>
        <w:t>在这里停下来，讨论一下你会使用什么片语来描述神的名字伊勒沙代。请在主词汇表中查找</w:t>
      </w:r>
      <w:hyperlink r:id="rId57">
        <w:r>
          <w:rPr>
            <w:lang w:val="zh_CN" w:bidi="zh_CN"/>
          </w:rPr>
          <w:rPr>
            <w:color w:val="0000EE"/>
            <w:u w:val="single"/>
          </w:rPr>
          <w:t>伊勒沙代</w:t>
        </w:r>
      </w:hyperlink>
      <w:r>
        <w:rPr>
          <w:lang w:val="zh_CN" w:bidi="zh_CN"/>
        </w:rPr>
        <w:t>这个词。请在这里暂停音频。</w:t>
      </w:r>
    </w:p>
    <w:p>
      <w:pPr/>
      <w:r>
        <w:rPr>
          <w:lang w:val="zh_CN" w:bidi="zh_CN"/>
        </w:rPr>
      </w:r>
      <w:r>
        <w:rPr>
          <w:b/>
          <w:lang w:val="zh_CN" w:bidi="zh_CN"/>
        </w:rPr>
        <w:t>无可指摘</w:t>
      </w:r>
      <w:r>
        <w:rPr>
          <w:lang w:val="zh_CN" w:bidi="zh_CN"/>
        </w:rPr>
        <w:t>指的是完美、完全，并且没有缺陷的事物。</w:t>
      </w:r>
    </w:p>
    <w:p>
      <w:pPr/>
      <w:r>
        <w:rPr>
          <w:lang w:val="zh_CN" w:bidi="zh_CN"/>
        </w:rPr>
      </w:r>
      <w:r>
        <w:rPr>
          <w:lang w:val="zh_CN" w:bidi="zh_CN"/>
        </w:rPr>
        <w:t>在这里停下来，讨论一下你要用什么词语来翻译无可指摘。请确保你使用的词语与你在之前经文中所使用的词语相同。</w:t>
      </w:r>
    </w:p>
    <w:p>
      <w:pPr/>
      <w:r>
        <w:rPr>
          <w:lang w:val="zh_CN" w:bidi="zh_CN"/>
        </w:rPr>
      </w:r>
      <w:r>
        <w:rPr>
          <w:b/>
          <w:lang w:val="zh_CN" w:bidi="zh_CN"/>
        </w:rPr>
        <w:t>神</w:t>
      </w:r>
      <w:r>
        <w:rPr>
          <w:lang w:val="zh_CN" w:bidi="zh_CN"/>
        </w:rPr>
        <w:t>继续说话。在这里，这个故事使用</w:t>
      </w:r>
      <w:r>
        <w:rPr>
          <w:b/>
          <w:lang w:val="zh_CN" w:bidi="zh_CN"/>
        </w:rPr>
        <w:t>伊罗欣</w:t>
      </w:r>
      <w:r>
        <w:rPr>
          <w:lang w:val="zh_CN" w:bidi="zh_CN"/>
        </w:rPr>
        <w:t>来指称神，这是旧约中用来称呼神的常用词语。请在主词汇表中查找</w:t>
      </w:r>
      <w:hyperlink r:id="rId28">
        <w:r>
          <w:rPr>
            <w:lang w:val="zh_CN" w:bidi="zh_CN"/>
          </w:rPr>
          <w:rPr>
            <w:color w:val="0000EE"/>
            <w:u w:val="single"/>
          </w:rPr>
          <w:t>伊罗欣</w:t>
        </w:r>
      </w:hyperlink>
      <w:r>
        <w:rPr>
          <w:lang w:val="zh_CN" w:bidi="zh_CN"/>
        </w:rPr>
        <w:t>或</w:t>
      </w:r>
      <w:hyperlink r:id="rId28">
        <w:r>
          <w:rPr>
            <w:lang w:val="zh_CN" w:bidi="zh_CN"/>
          </w:rPr>
          <w:rPr>
            <w:color w:val="0000EE"/>
            <w:u w:val="single"/>
          </w:rPr>
          <w:t>神</w:t>
        </w:r>
      </w:hyperlink>
      <w:r>
        <w:rPr>
          <w:lang w:val="zh_CN" w:bidi="zh_CN"/>
        </w:rPr>
        <w:t>，并使用你在前面的故事中所用的相同词语。</w:t>
      </w:r>
    </w:p>
    <w:p>
      <w:pPr/>
      <w:r>
        <w:rPr>
          <w:lang w:val="zh_CN" w:bidi="zh_CN"/>
        </w:rPr>
      </w:r>
      <w:r>
        <w:rPr>
          <w:lang w:val="zh_CN" w:bidi="zh_CN"/>
        </w:rPr>
        <w:t>神说："我要与你立</w:t>
      </w:r>
      <w:r>
        <w:rPr>
          <w:b/>
          <w:lang w:val="zh_CN" w:bidi="zh_CN"/>
        </w:rPr>
        <w:t>约</w:t>
      </w:r>
      <w:r>
        <w:rPr>
          <w:lang w:val="zh_CN" w:bidi="zh_CN"/>
        </w:rPr>
        <w:t>，并使你的</w:t>
      </w:r>
      <w:r>
        <w:rPr>
          <w:b/>
          <w:lang w:val="zh_CN" w:bidi="zh_CN"/>
        </w:rPr>
        <w:t>后裔</w:t>
      </w:r>
      <w:r>
        <w:rPr>
          <w:lang w:val="zh_CN" w:bidi="zh_CN"/>
        </w:rPr>
        <w:t>极其繁多。"约是两个人或两个群体之间订立的永久性协议，旨在建立和平或友谊关系。两人都承诺遵守这个约，并彼此保持良好的关系。双方都在庆祝仪式或献祭中发誓会忠于这个约。约比法律契约更为深刻，因为约要求双方都展现忠诚与牺牲的爱。这或许就是为什么约经常会使用像"父亲"和"儿子"这类亲属关系词语的原因。这个盟约也是一个庄严的应许。请在主词汇表中查找</w:t>
      </w:r>
      <w:hyperlink r:id="rId34">
        <w:r>
          <w:rPr>
            <w:lang w:val="zh_CN" w:bidi="zh_CN"/>
          </w:rPr>
          <w:rPr>
            <w:color w:val="0000EE"/>
            <w:u w:val="single"/>
          </w:rPr>
          <w:t>约</w:t>
        </w:r>
      </w:hyperlink>
      <w:r>
        <w:rPr>
          <w:lang w:val="zh_CN" w:bidi="zh_CN"/>
        </w:rPr>
        <w:t>这个词，并使用你在前面的故事中所使用的相同的词语。</w:t>
      </w:r>
    </w:p>
    <w:p>
      <w:pPr/>
      <w:r>
        <w:rPr>
          <w:lang w:val="zh_CN" w:bidi="zh_CN"/>
        </w:rPr>
      </w:r>
      <w:r>
        <w:rPr>
          <w:b/>
          <w:lang w:val="zh_CN" w:bidi="zh_CN"/>
        </w:rPr>
        <w:t>后裔</w:t>
      </w:r>
      <w:r>
        <w:rPr>
          <w:lang w:val="zh_CN" w:bidi="zh_CN"/>
        </w:rPr>
        <w:t>指的是亚伯兰的子孙，也就是他的孩子、孩子的孩子，依此延续下去的人。这是指的是将来每个将亚伯兰视为他们祖先的人。</w:t>
      </w:r>
    </w:p>
    <w:p>
      <w:pPr/>
      <w:r>
        <w:rPr>
          <w:lang w:val="zh_CN" w:bidi="zh_CN"/>
        </w:rPr>
      </w:r>
      <w:r>
        <w:rPr>
          <w:lang w:val="zh_CN" w:bidi="zh_CN"/>
        </w:rPr>
        <w:t>亚伯兰俯伏在地。神说："这是我与你所立的约。你要作多国的父。你的名字不再叫</w:t>
      </w:r>
      <w:r>
        <w:rPr>
          <w:b/>
          <w:lang w:val="zh_CN" w:bidi="zh_CN"/>
        </w:rPr>
        <w:t>亚伯兰</w:t>
      </w:r>
      <w:r>
        <w:rPr>
          <w:lang w:val="zh_CN" w:bidi="zh_CN"/>
        </w:rPr>
        <w:t>。你要被称为</w:t>
      </w:r>
      <w:r>
        <w:rPr>
          <w:b/>
          <w:lang w:val="zh_CN" w:bidi="zh_CN"/>
        </w:rPr>
        <w:t>亚伯拉罕</w:t>
      </w:r>
      <w:r>
        <w:rPr>
          <w:lang w:val="zh_CN" w:bidi="zh_CN"/>
        </w:rPr>
        <w:t>。"亚伯兰的意思可能是"父亲地位崇高"或"身居高位的父亲"。亚伯拉罕的意思可能是"多国的父。"</w:t>
      </w:r>
    </w:p>
    <w:p>
      <w:pPr/>
      <w:r>
        <w:rPr>
          <w:lang w:val="zh_CN" w:bidi="zh_CN"/>
        </w:rPr>
      </w:r>
      <w:r>
        <w:rPr>
          <w:lang w:val="zh_CN" w:bidi="zh_CN"/>
        </w:rPr>
        <w:t>神继续说："我要使你的后裔极其</w:t>
      </w:r>
      <w:r>
        <w:rPr>
          <w:b/>
          <w:lang w:val="zh_CN" w:bidi="zh_CN"/>
        </w:rPr>
        <w:t>繁多</w:t>
      </w:r>
      <w:r>
        <w:rPr>
          <w:lang w:val="zh_CN" w:bidi="zh_CN"/>
        </w:rPr>
        <w:t>。"繁多的意思是亚伯拉罕会有很多后裔。</w:t>
      </w:r>
    </w:p>
    <w:p>
      <w:pPr/>
      <w:r>
        <w:rPr>
          <w:lang w:val="zh_CN" w:bidi="zh_CN"/>
        </w:rPr>
      </w:r>
      <w:r>
        <w:rPr>
          <w:lang w:val="zh_CN" w:bidi="zh_CN"/>
        </w:rPr>
        <w:t>神继续说："你的后裔必成为多</w:t>
      </w:r>
      <w:r>
        <w:rPr>
          <w:b/>
          <w:lang w:val="zh_CN" w:bidi="zh_CN"/>
        </w:rPr>
        <w:t>国</w:t>
      </w:r>
      <w:r>
        <w:rPr>
          <w:lang w:val="zh_CN" w:bidi="zh_CN"/>
        </w:rPr>
        <w:t>，其中必有</w:t>
      </w:r>
      <w:r>
        <w:rPr>
          <w:b/>
          <w:lang w:val="zh_CN" w:bidi="zh_CN"/>
        </w:rPr>
        <w:t>君王</w:t>
      </w:r>
      <w:r>
        <w:rPr>
          <w:lang w:val="zh_CN" w:bidi="zh_CN"/>
        </w:rPr>
        <w:t>！"此处的"国"指的是许多共同生活、拥有相同语言与政府的群体。这里指的是不同的族群，而不是不同的国家。请在主词汇表中查找</w:t>
      </w:r>
      <w:hyperlink r:id="rId44">
        <w:r>
          <w:rPr>
            <w:lang w:val="zh_CN" w:bidi="zh_CN"/>
          </w:rPr>
          <w:rPr>
            <w:color w:val="0000EE"/>
            <w:u w:val="single"/>
          </w:rPr>
          <w:t>国</w:t>
        </w:r>
      </w:hyperlink>
      <w:r>
        <w:rPr>
          <w:lang w:val="zh_CN" w:bidi="zh_CN"/>
        </w:rPr>
        <w:t>这个词，并使用你在前面的故事中所使用的相同的词语。</w:t>
      </w:r>
    </w:p>
    <w:p>
      <w:pPr/>
      <w:r>
        <w:rPr>
          <w:lang w:val="zh_CN" w:bidi="zh_CN"/>
        </w:rPr>
      </w:r>
      <w:r>
        <w:rPr>
          <w:b/>
          <w:lang w:val="zh_CN" w:bidi="zh_CN"/>
        </w:rPr>
        <w:t>王</w:t>
      </w:r>
      <w:r>
        <w:rPr>
          <w:lang w:val="zh_CN" w:bidi="zh_CN"/>
        </w:rPr>
        <w:t>是统治一座城市或领土的人。王通常终生统治，并将他的权柄传递给他的一个儿子。请在主词汇表中查找</w:t>
      </w:r>
      <w:hyperlink r:id="rId58">
        <w:r>
          <w:rPr>
            <w:lang w:val="zh_CN" w:bidi="zh_CN"/>
          </w:rPr>
          <w:rPr>
            <w:color w:val="0000EE"/>
            <w:u w:val="single"/>
          </w:rPr>
          <w:t>王</w:t>
        </w:r>
      </w:hyperlink>
      <w:r>
        <w:rPr>
          <w:lang w:val="zh_CN" w:bidi="zh_CN"/>
        </w:rPr>
        <w:t>这个词，并使用你在前面的故事中所使用的相同的词语。</w:t>
      </w:r>
    </w:p>
    <w:p>
      <w:pPr/>
      <w:r>
        <w:rPr>
          <w:lang w:val="zh_CN" w:bidi="zh_CN"/>
        </w:rPr>
      </w:r>
      <w:r>
        <w:rPr>
          <w:lang w:val="zh_CN" w:bidi="zh_CN"/>
        </w:rPr>
        <w:t>"我要把我的约延续给你的后裔，直到他们</w:t>
      </w:r>
      <w:r>
        <w:rPr>
          <w:b/>
          <w:lang w:val="zh_CN" w:bidi="zh_CN"/>
        </w:rPr>
        <w:t>世世代代</w:t>
      </w:r>
      <w:r>
        <w:rPr>
          <w:lang w:val="zh_CN" w:bidi="zh_CN"/>
        </w:rPr>
        <w:t>。""世代"指的是人寿命的平均长度，通常被视为七十至一百年。世代有时被翻译为家谱此处，神指的是亚伯拉罕之后将要生的所有后裔。请在主词汇表中查找</w:t>
      </w:r>
      <w:hyperlink r:id="rId30">
        <w:r>
          <w:rPr>
            <w:lang w:val="zh_CN" w:bidi="zh_CN"/>
          </w:rPr>
          <w:rPr>
            <w:color w:val="0000EE"/>
            <w:u w:val="single"/>
          </w:rPr>
          <w:t>世代</w:t>
        </w:r>
      </w:hyperlink>
      <w:r>
        <w:rPr>
          <w:lang w:val="zh_CN" w:bidi="zh_CN"/>
        </w:rPr>
        <w:t>这个词，并使用你在前面的故事中所使用的相同的词语。</w:t>
      </w:r>
    </w:p>
    <w:p>
      <w:pPr/>
      <w:r>
        <w:rPr>
          <w:lang w:val="zh_CN" w:bidi="zh_CN"/>
        </w:rPr>
      </w:r>
      <w:r>
        <w:rPr>
          <w:lang w:val="zh_CN" w:bidi="zh_CN"/>
        </w:rPr>
        <w:t>神继续描述神与亚伯拉罕后裔之间的约。神说："你们中所有的男子都必须</w:t>
      </w:r>
      <w:r>
        <w:rPr>
          <w:b/>
          <w:lang w:val="zh_CN" w:bidi="zh_CN"/>
        </w:rPr>
        <w:t>受割礼</w:t>
      </w:r>
      <w:r>
        <w:rPr>
          <w:lang w:val="zh_CN" w:bidi="zh_CN"/>
        </w:rPr>
        <w:t>。"这是割礼这个词第一次出现在这些故事中。受割礼指的是割掉男孩阴茎末端松散的皮肤。许多住在亚伯拉罕周围的人都实行割礼，通常作为婚前仪式的一部分。在亚伯拉罕的后裔犹太人中，割礼是神与祂的子民之间立</w:t>
      </w:r>
      <w:r>
        <w:rPr>
          <w:b/>
          <w:lang w:val="zh_CN" w:bidi="zh_CN"/>
        </w:rPr>
        <w:t>约</w:t>
      </w:r>
      <w:r>
        <w:rPr>
          <w:lang w:val="zh_CN" w:bidi="zh_CN"/>
        </w:rPr>
        <w:t>的重要的、身体上且永久的记号。割礼是一个记号，表明这个男孩是神所拣选以色列民的一部分，并且神的应许适用于他。</w:t>
      </w:r>
    </w:p>
    <w:p>
      <w:pPr/>
      <w:r>
        <w:rPr>
          <w:lang w:val="zh_CN" w:bidi="zh_CN"/>
        </w:rPr>
      </w:r>
      <w:r>
        <w:rPr>
          <w:lang w:val="zh_CN" w:bidi="zh_CN"/>
        </w:rPr>
        <w:t>请在词汇表中查找</w:t>
      </w:r>
      <w:hyperlink r:id="rId59">
        <w:r>
          <w:rPr>
            <w:lang w:val="zh_CN" w:bidi="zh_CN"/>
          </w:rPr>
          <w:rPr>
            <w:color w:val="0000EE"/>
            <w:u w:val="single"/>
          </w:rPr>
          <w:t>割礼</w:t>
        </w:r>
      </w:hyperlink>
      <w:r>
        <w:rPr>
          <w:lang w:val="zh_CN" w:bidi="zh_CN"/>
        </w:rPr>
        <w:t>这个词，并在接下来的所有故事中使用相同的词语。</w:t>
      </w:r>
    </w:p>
    <w:p>
      <w:pPr/>
      <w:r>
        <w:rPr>
          <w:lang w:val="zh_CN" w:bidi="zh_CN"/>
        </w:rPr>
      </w:r>
      <w:r>
        <w:rPr>
          <w:lang w:val="zh_CN" w:bidi="zh_CN"/>
        </w:rPr>
        <w:t>在这里停下来，以小组的形式讨论一下，你会用什么词语或片语来表示割礼。请在这里暂停音频。</w:t>
      </w:r>
    </w:p>
    <w:p>
      <w:pPr/>
      <w:r>
        <w:rPr>
          <w:lang w:val="zh_CN" w:bidi="zh_CN"/>
        </w:rPr>
      </w:r>
      <w:r>
        <w:rPr>
          <w:lang w:val="zh_CN" w:bidi="zh_CN"/>
        </w:rPr>
        <w:t>神继续说："你必须受割礼，这是我与你立约的</w:t>
      </w:r>
      <w:r>
        <w:rPr>
          <w:b/>
          <w:lang w:val="zh_CN" w:bidi="zh_CN"/>
        </w:rPr>
        <w:t>记号</w:t>
      </w:r>
      <w:r>
        <w:rPr>
          <w:lang w:val="zh_CN" w:bidi="zh_CN"/>
        </w:rPr>
        <w:t>。"记号是某件事属实或将要发生的标记或者印记。 此处的记号指的是你可以看到的提醒。这个记号表明，亚伯拉罕和他的后裔与神建立了关系，并且他们信靠神。这是一个永久的记号，用来表明某人属于与神有关系的子民。</w:t>
      </w:r>
    </w:p>
    <w:p>
      <w:pPr/>
      <w:r>
        <w:rPr>
          <w:lang w:val="zh_CN" w:bidi="zh_CN"/>
        </w:rPr>
      </w:r>
      <w:r>
        <w:rPr>
          <w:lang w:val="zh_CN" w:bidi="zh_CN"/>
        </w:rPr>
        <w:t>请在主词汇表中查找</w:t>
      </w:r>
      <w:hyperlink r:id="rId42">
        <w:r>
          <w:rPr>
            <w:lang w:val="zh_CN" w:bidi="zh_CN"/>
          </w:rPr>
          <w:rPr>
            <w:color w:val="0000EE"/>
            <w:u w:val="single"/>
          </w:rPr>
          <w:t>记号</w:t>
        </w:r>
      </w:hyperlink>
      <w:r>
        <w:rPr>
          <w:lang w:val="zh_CN" w:bidi="zh_CN"/>
        </w:rPr>
        <w:t>这个词，并使用你在前面的故事中所用的相同词语。</w:t>
      </w:r>
    </w:p>
    <w:p>
      <w:pPr/>
      <w:r>
        <w:rPr>
          <w:lang w:val="zh_CN" w:bidi="zh_CN"/>
        </w:rPr>
      </w:r>
      <w:r>
        <w:rPr>
          <w:lang w:val="zh_CN" w:bidi="zh_CN"/>
        </w:rPr>
        <w:t>神继续说："在将来的世代，每个八日大的男子都必须受割礼。这包括生在你</w:t>
      </w:r>
      <w:r>
        <w:rPr>
          <w:b/>
          <w:lang w:val="zh_CN" w:bidi="zh_CN"/>
        </w:rPr>
        <w:t>家中的人</w:t>
      </w:r>
      <w:r>
        <w:rPr>
          <w:lang w:val="zh_CN" w:bidi="zh_CN"/>
        </w:rPr>
        <w:t>。""家中的人"指的是住在亚伯拉罕家中的人，包括仆人、奴隶，和其他家庭成员。请在主词汇表中查找</w:t>
      </w:r>
      <w:hyperlink r:id="rId36">
        <w:r>
          <w:rPr>
            <w:lang w:val="zh_CN" w:bidi="zh_CN"/>
          </w:rPr>
          <w:rPr>
            <w:color w:val="0000EE"/>
            <w:u w:val="single"/>
          </w:rPr>
          <w:t>家中的人</w:t>
        </w:r>
      </w:hyperlink>
      <w:r>
        <w:rPr>
          <w:lang w:val="zh_CN" w:bidi="zh_CN"/>
        </w:rPr>
        <w:t>这个词，并使用你在前面的故事中所使用的相同的词语。</w:t>
      </w:r>
    </w:p>
    <w:p>
      <w:pPr/>
      <w:r>
        <w:rPr>
          <w:lang w:val="zh_CN" w:bidi="zh_CN"/>
        </w:rPr>
      </w:r>
      <w:r>
        <w:rPr>
          <w:lang w:val="zh_CN" w:bidi="zh_CN"/>
        </w:rPr>
        <w:t>神还对亚伯拉罕说："至于你的妻子</w:t>
      </w:r>
      <w:r>
        <w:rPr>
          <w:b/>
          <w:lang w:val="zh_CN" w:bidi="zh_CN"/>
        </w:rPr>
        <w:t>撒莱</w:t>
      </w:r>
      <w:r>
        <w:rPr>
          <w:lang w:val="zh_CN" w:bidi="zh_CN"/>
        </w:rPr>
        <w:t>，你不可再称她为撒莱。她的名要叫</w:t>
      </w:r>
      <w:r>
        <w:rPr>
          <w:b/>
          <w:lang w:val="zh_CN" w:bidi="zh_CN"/>
        </w:rPr>
        <w:t>撒拉</w:t>
      </w:r>
      <w:r>
        <w:rPr>
          <w:lang w:val="zh_CN" w:bidi="zh_CN"/>
        </w:rPr>
        <w:t>。撒莱和撒拉的意思可能都是"公主，或王族。"</w:t>
      </w:r>
    </w:p>
    <w:p>
      <w:pPr/>
      <w:r>
        <w:rPr>
          <w:lang w:val="zh_CN" w:bidi="zh_CN"/>
        </w:rPr>
      </w:r>
      <w:r>
        <w:rPr>
          <w:lang w:val="zh_CN" w:bidi="zh_CN"/>
        </w:rPr>
        <w:t>神继续说，"我必</w:t>
      </w:r>
      <w:r>
        <w:rPr>
          <w:b/>
          <w:lang w:val="zh_CN" w:bidi="zh_CN"/>
        </w:rPr>
        <w:t>赐</w:t>
      </w:r>
      <w:r>
        <w:rPr>
          <w:lang w:val="zh_CN" w:bidi="zh_CN"/>
        </w:rPr>
        <w:t>福给她，也要使你从她得一个儿子。我要赐福给她，她也要作多国之母。"祝福指的是神帮助、施恩或眷顾某人或某事的时候。 请尽量避免使用与运气或赌博相关的词语。当人们祝福一件事物时，通常意味著将它分别出来，用于特别的目的。此处的国指的是族群。请在主词汇表中查找</w:t>
      </w:r>
      <w:hyperlink r:id="rId16">
        <w:r>
          <w:rPr>
            <w:lang w:val="zh_CN" w:bidi="zh_CN"/>
          </w:rPr>
          <w:rPr>
            <w:color w:val="0000EE"/>
            <w:u w:val="single"/>
          </w:rPr>
          <w:t>祝福</w:t>
        </w:r>
      </w:hyperlink>
      <w:r>
        <w:rPr>
          <w:lang w:val="zh_CN" w:bidi="zh_CN"/>
        </w:rPr>
        <w:t>和</w:t>
      </w:r>
      <w:hyperlink r:id="rId44">
        <w:r>
          <w:rPr>
            <w:lang w:val="zh_CN" w:bidi="zh_CN"/>
          </w:rPr>
          <w:rPr>
            <w:color w:val="0000EE"/>
            <w:u w:val="single"/>
          </w:rPr>
          <w:t>国</w:t>
        </w:r>
      </w:hyperlink>
      <w:r>
        <w:rPr>
          <w:lang w:val="zh_CN" w:bidi="zh_CN"/>
        </w:rPr>
        <w:t>，并使用你在前面的故事中所用的相同词语。</w:t>
      </w:r>
    </w:p>
    <w:p>
      <w:pPr/>
      <w:r>
        <w:rPr>
          <w:lang w:val="zh_CN" w:bidi="zh_CN"/>
        </w:rPr>
      </w:r>
      <w:r>
        <w:rPr>
          <w:lang w:val="zh_CN" w:bidi="zh_CN"/>
        </w:rPr>
        <w:t>神继续说："列国或列族的君</w:t>
      </w:r>
      <w:r>
        <w:rPr>
          <w:b/>
          <w:lang w:val="zh_CN" w:bidi="zh_CN"/>
        </w:rPr>
        <w:t>王</w:t>
      </w:r>
      <w:r>
        <w:rPr>
          <w:lang w:val="zh_CN" w:bidi="zh_CN"/>
        </w:rPr>
        <w:t>将从撒拉而出。"此处的国指的是地理领土，而不一定是特定的族群。</w:t>
      </w:r>
    </w:p>
    <w:p>
      <w:pPr/>
      <w:r>
        <w:rPr>
          <w:lang w:val="zh_CN" w:bidi="zh_CN"/>
        </w:rPr>
      </w:r>
      <w:r>
        <w:rPr>
          <w:lang w:val="zh_CN" w:bidi="zh_CN"/>
        </w:rPr>
        <w:t>神说："我要赐给你一个儿子，你要给他取名叫</w:t>
      </w:r>
      <w:r>
        <w:rPr>
          <w:b/>
          <w:lang w:val="zh_CN" w:bidi="zh_CN"/>
        </w:rPr>
        <w:t>以撒</w:t>
      </w:r>
      <w:r>
        <w:rPr>
          <w:lang w:val="zh_CN" w:bidi="zh_CN"/>
        </w:rPr>
        <w:t>。""以撒"的意思是"他笑了。"</w:t>
      </w:r>
    </w:p>
    <w:p>
      <w:pPr/>
      <w:r>
        <w:rPr>
          <w:lang w:val="zh_CN" w:bidi="zh_CN"/>
        </w:rPr>
      </w:r>
      <w:r>
        <w:rPr>
          <w:lang w:val="zh_CN" w:bidi="zh_CN"/>
        </w:rPr>
        <w:t>神说，以实玛利会生十二个</w:t>
      </w:r>
      <w:r>
        <w:rPr>
          <w:b/>
          <w:lang w:val="zh_CN" w:bidi="zh_CN"/>
        </w:rPr>
        <w:t>王子</w:t>
      </w:r>
      <w:r>
        <w:rPr>
          <w:lang w:val="zh_CN" w:bidi="zh_CN"/>
        </w:rPr>
        <w:t>。""王子"指的是部落的统治者，但王子与王不同。许多王子通常服事同一个王。</w:t>
      </w:r>
    </w:p>
    <w:p>
      <w:pPr/>
      <w:r>
        <w:rPr>
          <w:lang w:val="zh_CN" w:bidi="zh_CN"/>
        </w:rPr>
      </w:r>
      <w:r>
        <w:rPr>
          <w:lang w:val="zh_CN" w:bidi="zh_CN"/>
        </w:rPr>
        <w:t>神继续说："我要使他成为大国，或民族。但我要与以撒坚立我的约，就是撒拉在明年这个时候要生的。"当祂与亚伯拉罕说完话后，神离开了亚伯拉罕。亚伯拉罕做了神告诉他要做的事。</w:t>
      </w:r>
    </w:p>
    <w:p>
      <w:pPr/>
      <w:r>
        <w:rPr>
          <w:lang w:val="zh_CN" w:bidi="zh_CN"/>
        </w:rPr>
      </w:r>
      <w:r>
        <w:rPr>
          <w:lang w:val="zh_CN" w:bidi="zh_CN"/>
        </w:rPr>
        <w:t>亚伯拉罕家中每个男子都受了割礼。这包括亚伯拉罕的所有男性家庭成员和奴隶。亚伯拉罕的一些奴隶是他的奴隶所生，因此也是亚伯拉罕的奴隶。亚伯拉罕也会从外族人买奴隶，以增加他家中的人。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18:1–15</w:t>
      </w:r>
      <w:r>
        <w:rPr>
          <w:lang w:val="zh_CN" w:bidi="zh_CN"/>
        </w:rPr>
      </w:r>
    </w:p>
    <w:p>
      <w:pPr>
        <w:pStyle w:val="Heading3"/>
      </w:pPr>
      <w:r>
        <w:rPr>
          <w:lang w:val="zh_CN" w:bidi="zh_CN"/>
        </w:rPr>
        <w:t>聆听话语与铭记于心</w:t>
      </w:r>
    </w:p>
    <w:p>
      <w:pPr/>
      <w:r>
        <w:rPr>
          <w:lang w:val="zh_CN" w:bidi="zh_CN"/>
        </w:rPr>
      </w:r>
      <w:r>
        <w:rPr>
          <w:lang w:val="zh_CN" w:bidi="zh_CN"/>
        </w:rPr>
        <w:t>请聆听创世记十八章1至15节的音频，并将它记在心里。聆听经文三次（如果可能的话，请听三种不同的翻译版本）。然后以小组的形式来讨论以下的问题：</w:t>
      </w:r>
    </w:p>
    <w:p>
      <w:pPr>
        <w:pStyle w:val="ListNumber"/>
        <w:numPr>
          <w:ilvl w:val="0"/>
          <w:numId w:val="4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请使用最容易理解的译本来聆听创世记十八章1至15节的音频。</w:t>
      </w:r>
    </w:p>
    <w:p>
      <w:pPr/>
      <w:r>
        <w:rPr>
          <w:lang w:val="zh_CN" w:bidi="zh_CN"/>
        </w:rPr>
      </w:r>
      <w:r>
        <w:rPr>
          <w:lang w:val="zh_CN" w:bidi="zh_CN"/>
        </w:rPr>
        <w:t>这个故事发生在耶和华向亚伯拉罕确认并阐述祂的约之后的某个时间。这是关于亚伯拉罕和罗得的四个故事系列中的第一个。在这个故事中，亚伯拉罕欢迎了三个访客，他们正在前往所多玛的路上，那里是罗得居住的地方。亚伯拉罕扮演了一位好主人的角色。其中一个访客是耶和华，祂告诉亚伯拉罕和撒拉，明年祂会再来，赐给他们一个儿子。</w:t>
      </w:r>
    </w:p>
    <w:p>
      <w:pPr/>
      <w:r>
        <w:rPr>
          <w:lang w:val="zh_CN" w:bidi="zh_CN"/>
        </w:rPr>
      </w:r>
      <w:r>
        <w:rPr>
          <w:lang w:val="zh_CN" w:bidi="zh_CN"/>
        </w:rPr>
        <w:t>耶和华在属于幔利的大树附近向亚伯拉罕显现。亚伯拉罕和他家中每个人都住在帐篷中，靠近幔利的大树。</w:t>
      </w:r>
    </w:p>
    <w:p>
      <w:pPr/>
      <w:r>
        <w:rPr>
          <w:lang w:val="zh_CN" w:bidi="zh_CN"/>
        </w:rPr>
      </w:r>
      <w:r>
        <w:rPr>
          <w:lang w:val="zh_CN" w:bidi="zh_CN"/>
        </w:rPr>
        <w:t>在这里停下来，以小组的形式在地图上查看幔利。</w:t>
      </w:r>
    </w:p>
    <w:p>
      <w:pPr/>
      <w:r>
        <w:rPr>
          <w:lang w:val="zh_CN" w:bidi="zh_CN"/>
        </w:rPr>
      </w:r>
      <w:r>
        <w:rPr>
          <w:lang w:val="zh_CN" w:bidi="zh_CN"/>
        </w:rPr>
        <w:t>在这里停下来，以小组的形式观看一张亚伯拉罕的帐篷可能看起来的样子的图片。请在这里暂停音频。</w:t>
      </w:r>
    </w:p>
    <w:p>
      <w:pPr/>
      <w:r>
        <w:rPr>
          <w:lang w:val="zh_CN" w:bidi="zh_CN"/>
        </w:rPr>
      </w:r>
      <w:r>
        <w:rPr>
          <w:lang w:val="zh_CN" w:bidi="zh_CN"/>
        </w:rPr>
        <w:t>有一天，在最热的时候，亚伯拉罕坐在他帐篷的门口。这可能是在下午早些时候，亚伯拉罕可能正在帐篷外的树下休息。</w:t>
      </w:r>
    </w:p>
    <w:p>
      <w:pPr/>
      <w:r>
        <w:rPr>
          <w:lang w:val="zh_CN" w:bidi="zh_CN"/>
        </w:rPr>
      </w:r>
      <w:r>
        <w:rPr>
          <w:lang w:val="zh_CN" w:bidi="zh_CN"/>
        </w:rPr>
        <w:t>亚伯拉罕擡头观看，突然注意到有三个男人站在附近。这个故事没有给我们关于三人的描述，但在故事接近尾声时说，耶和华对亚伯拉罕说话。那三个人可能是耶和华和祂的两个使者，但有些人说，这三个人都是耶和华的使者。在整个故事中，亚伯拉罕有时与所有三个人说话，有时只与那些人的领袖说话。</w:t>
      </w:r>
    </w:p>
    <w:p>
      <w:pPr/>
      <w:r>
        <w:rPr>
          <w:lang w:val="zh_CN" w:bidi="zh_CN"/>
        </w:rPr>
      </w:r>
      <w:r>
        <w:rPr>
          <w:lang w:val="zh_CN" w:bidi="zh_CN"/>
        </w:rPr>
        <w:t>亚伯拉罕跑去迎接他们。他俯伏在地欢迎他们。在亚伯拉罕的文化中，俯伏在地是尊重和欢迎的姿态。亚伯拉罕说："主，你若认为我配得，就请不要离开你仆人，我这里。""你若认为我配得"和"不要离开你仆人，我这里"都是非常礼貌的片语。亚伯拉罕对这三个人表示尊重，并与他们说话，好像他们是重要的人，即使他不知道他们是谁。</w:t>
      </w:r>
    </w:p>
    <w:p>
      <w:pPr/>
      <w:r>
        <w:rPr>
          <w:lang w:val="zh_CN" w:bidi="zh_CN"/>
        </w:rPr>
      </w:r>
      <w:r>
        <w:rPr>
          <w:lang w:val="zh_CN" w:bidi="zh_CN"/>
        </w:rPr>
        <w:t>在这里停下来，以小组的形式讨论：当访客进入你家时，你如何问候他们？你如何向访客表示尊重？当你们恭敬地欢迎重要的人进入你们家时，你们会使用什么片语、问候语或手势？请在这里暂停音频。</w:t>
      </w:r>
    </w:p>
    <w:p>
      <w:pPr/>
      <w:r>
        <w:rPr>
          <w:lang w:val="zh_CN" w:bidi="zh_CN"/>
        </w:rPr>
      </w:r>
      <w:r>
        <w:rPr>
          <w:lang w:val="zh_CN" w:bidi="zh_CN"/>
        </w:rPr>
        <w:t>亚伯拉罕继续说："请在这棵树的荫凉下休息，我会让人带一点水给你们所有人洗脚。"在亚伯拉罕的文化中，人们在进入某人家之前要洗脚。访客可能穿著凉鞋，他们旅行所走的道路可能会很热，而且布满灰尘。"一点水"是亚伯拉罕用来礼貌地告诉他的访客，他给他们拿一些水并不麻烦的一句话。</w:t>
      </w:r>
    </w:p>
    <w:p>
      <w:pPr/>
      <w:r>
        <w:rPr>
          <w:lang w:val="zh_CN" w:bidi="zh_CN"/>
        </w:rPr>
      </w:r>
      <w:r>
        <w:rPr>
          <w:lang w:val="zh_CN" w:bidi="zh_CN"/>
        </w:rPr>
        <w:t>亚伯拉罕接著说："既然你们如此赏识我这个仆人，亲自前来探望，我也带些饼来，好让你们在继续赶路之前可以稍作休息。""一点饼"是亚伯拉罕用来告诉访客他一点都不会麻烦的另一个礼貌的片语。可能每个人都会知道，亚伯拉罕会为他的访客带来很多食物。</w:t>
      </w:r>
    </w:p>
    <w:p>
      <w:pPr/>
      <w:r>
        <w:rPr>
          <w:lang w:val="zh_CN" w:bidi="zh_CN"/>
        </w:rPr>
      </w:r>
      <w:r>
        <w:rPr>
          <w:lang w:val="zh_CN" w:bidi="zh_CN"/>
        </w:rPr>
        <w:t>在这里，亚伯拉罕表现得像个好主人。在亚伯拉罕的文化中，做一个好主人并向陌生人表示尊重非常重要。主人有责任照顾他们的客人，并保护他们的客人的安全。亚伯拉罕表现得像个好主人，恭敬地问候那些人，邀请他们休息，给他们水洗脚，并给他们食物。</w:t>
      </w:r>
    </w:p>
    <w:p>
      <w:pPr/>
      <w:r>
        <w:rPr>
          <w:lang w:val="zh_CN" w:bidi="zh_CN"/>
        </w:rPr>
      </w:r>
      <w:r>
        <w:rPr>
          <w:lang w:val="zh_CN" w:bidi="zh_CN"/>
        </w:rPr>
        <w:t>请在这里暂停，并以小组的形式讨论：在你们的文化中，你们如何表现好客之道？ 你们会如何对待客人？ 请在这里暂停音频。</w:t>
      </w:r>
    </w:p>
    <w:p>
      <w:pPr/>
      <w:r>
        <w:rPr>
          <w:lang w:val="zh_CN" w:bidi="zh_CN"/>
        </w:rPr>
      </w:r>
      <w:r>
        <w:rPr>
          <w:lang w:val="zh_CN" w:bidi="zh_CN"/>
        </w:rPr>
        <w:t>那三个人同意了："那很好。就照你说的去做。"</w:t>
      </w:r>
    </w:p>
    <w:p>
      <w:pPr/>
      <w:r>
        <w:rPr>
          <w:lang w:val="zh_CN" w:bidi="zh_CN"/>
        </w:rPr>
      </w:r>
      <w:r>
        <w:rPr>
          <w:lang w:val="zh_CN" w:bidi="zh_CN"/>
        </w:rPr>
        <w:t>所以亚伯拉罕匆忙回到帐篷中，回到撒拉身边。他说："快，拿三细亚你们最好的面粉，把它们做成面包。""细亚"指的是三大份的面粉。其中一种面粉的计量单位可能约为8公升、8公斤或2加仑。这可以制成非常多的面包。为了制作面包，人们会用手混合面粉和水，直到它变成面团。他们会捏合面团，这指的是推拉面团，以确保面粉和水很好地混合在一起。然后，人们会把面团放在热的石头上烤，制成圆形的扁面包。这是一种特别的面包，能快速为访客制作。</w:t>
      </w:r>
    </w:p>
    <w:p>
      <w:pPr/>
      <w:r>
        <w:rPr>
          <w:lang w:val="zh_CN" w:bidi="zh_CN"/>
        </w:rPr>
      </w:r>
      <w:r>
        <w:rPr>
          <w:lang w:val="zh_CN" w:bidi="zh_CN"/>
        </w:rPr>
        <w:t>在这里停下来，以小组的形式观看一张面包的照片。请在这里暂停音频。</w:t>
      </w:r>
    </w:p>
    <w:p>
      <w:pPr/>
      <w:r>
        <w:rPr>
          <w:lang w:val="zh_CN" w:bidi="zh_CN"/>
        </w:rPr>
      </w:r>
      <w:r>
        <w:rPr>
          <w:lang w:val="zh_CN" w:bidi="zh_CN"/>
        </w:rPr>
        <w:t>于是亚伯拉罕跑到他的牛群里，挑选了一头小牛犊，就是一头看起来鲜嫩肥美、非常好吃的小母牛。他将它交给一名仆人，仆人便急忙准备好供人食用。</w:t>
      </w:r>
    </w:p>
    <w:p>
      <w:pPr/>
      <w:r>
        <w:rPr>
          <w:lang w:val="zh_CN" w:bidi="zh_CN"/>
        </w:rPr>
      </w:r>
      <w:r>
        <w:rPr>
          <w:lang w:val="zh_CN" w:bidi="zh_CN"/>
        </w:rPr>
        <w:t>亚伯拉罕带了酸奶、牛奶和煮好的小牛给那三个人，并将食物送给那三位访客。小牛不仅肉质好，而且是很有价值的牲畜。酸奶和牛奶被视为是好的、特别的食物。酸奶指的是经过发酵而变得浓稠且带有酸味的牛奶。亚伯拉罕提供的牛奶可能来自于一头母牛。</w:t>
      </w:r>
    </w:p>
    <w:p>
      <w:pPr/>
      <w:r>
        <w:rPr>
          <w:lang w:val="zh_CN" w:bidi="zh_CN"/>
        </w:rPr>
      </w:r>
      <w:r>
        <w:rPr>
          <w:lang w:val="zh_CN" w:bidi="zh_CN"/>
        </w:rPr>
        <w:t>在这里停下来，观看一张小母牛或小牛的照片，以及酸奶和牛奶。以小组的形式讨论：你们会为访客制作什么特别的食物？请在这里暂停音频。</w:t>
      </w:r>
    </w:p>
    <w:p>
      <w:pPr/>
      <w:r>
        <w:rPr>
          <w:lang w:val="zh_CN" w:bidi="zh_CN"/>
        </w:rPr>
      </w:r>
      <w:r>
        <w:rPr>
          <w:lang w:val="zh_CN" w:bidi="zh_CN"/>
        </w:rPr>
        <w:t>当那些人吃饭时，亚伯拉罕站在他们附近，在树荫下，确保他的客人得到他们所需的一切。这是主人惯常的做法。那些人问亚伯拉罕："你妻子撒拉在哪里？"</w:t>
      </w:r>
    </w:p>
    <w:p>
      <w:pPr/>
      <w:r>
        <w:rPr>
          <w:lang w:val="zh_CN" w:bidi="zh_CN"/>
        </w:rPr>
      </w:r>
      <w:r>
        <w:rPr>
          <w:lang w:val="zh_CN" w:bidi="zh_CN"/>
        </w:rPr>
        <w:t>亚伯拉罕回答说："她在那里，在帐篷里。"</w:t>
      </w:r>
    </w:p>
    <w:p>
      <w:pPr/>
      <w:r>
        <w:rPr>
          <w:lang w:val="zh_CN" w:bidi="zh_CN"/>
        </w:rPr>
      </w:r>
      <w:r>
        <w:rPr>
          <w:lang w:val="zh_CN" w:bidi="zh_CN"/>
        </w:rPr>
        <w:t>其中一个男人，就是耶和华，说："听著，明年这个时候，我一定会回到你这里，你的妻子撒拉会生一个儿子！"</w:t>
      </w:r>
    </w:p>
    <w:p>
      <w:pPr/>
      <w:r>
        <w:rPr>
          <w:lang w:val="zh_CN" w:bidi="zh_CN"/>
        </w:rPr>
      </w:r>
      <w:r>
        <w:rPr>
          <w:lang w:val="zh_CN" w:bidi="zh_CN"/>
        </w:rPr>
        <w:t>现在，撒拉正在帐篷入口后面听著。亚伯拉罕和撒拉已经非常老了，撒拉已经停了月经，这意味著她已经过了女人可以生孩子的时间。</w:t>
      </w:r>
    </w:p>
    <w:p>
      <w:pPr/>
      <w:r>
        <w:rPr>
          <w:lang w:val="zh_CN" w:bidi="zh_CN"/>
        </w:rPr>
      </w:r>
      <w:r>
        <w:rPr>
          <w:lang w:val="zh_CN" w:bidi="zh_CN"/>
        </w:rPr>
        <w:t>于是撒拉暗自发笑，说："像我这样年老衰残的妇人，怎能有幸与丈夫同寝生儿育女呢？" 尤其是因为我的主人，我的丈夫，已经这么老了？"在这里，撒拉使用了一个礼貌而正式的词语来指称亚伯拉罕。</w:t>
      </w:r>
    </w:p>
    <w:p>
      <w:pPr/>
      <w:r>
        <w:rPr>
          <w:lang w:val="zh_CN" w:bidi="zh_CN"/>
        </w:rPr>
      </w:r>
      <w:r>
        <w:rPr>
          <w:lang w:val="zh_CN" w:bidi="zh_CN"/>
        </w:rPr>
        <w:t>于是那位就是耶和华的人对亚伯拉罕说："撒拉为什么笑？"那个就是耶和华的人知道，撒拉笑了，即使那些人可能听不到她的笑声。</w:t>
      </w:r>
    </w:p>
    <w:p>
      <w:pPr/>
      <w:r>
        <w:rPr>
          <w:lang w:val="zh_CN" w:bidi="zh_CN"/>
        </w:rPr>
      </w:r>
      <w:r>
        <w:rPr>
          <w:lang w:val="zh_CN" w:bidi="zh_CN"/>
        </w:rPr>
        <w:t>那位就是耶和华的男人说："撒拉为什么说，像我这样的老妇人能生孩子吗？"在我，也就是神来说，岂有难成的事吗？我会在明年这个时候回来，撒拉会生一个儿子。"</w:t>
      </w:r>
    </w:p>
    <w:p>
      <w:pPr/>
      <w:r>
        <w:rPr>
          <w:lang w:val="zh_CN" w:bidi="zh_CN"/>
        </w:rPr>
      </w:r>
      <w:r>
        <w:rPr>
          <w:lang w:val="zh_CN" w:bidi="zh_CN"/>
        </w:rPr>
        <w:t>撒拉害怕了，所以她撒谎说："我没有笑。"</w:t>
      </w:r>
    </w:p>
    <w:p>
      <w:pPr/>
      <w:r>
        <w:rPr>
          <w:lang w:val="zh_CN" w:bidi="zh_CN"/>
        </w:rPr>
      </w:r>
      <w:r>
        <w:rPr>
          <w:lang w:val="zh_CN" w:bidi="zh_CN"/>
        </w:rPr>
        <w:t>但耶和华回答说："是的，你确实笑了。"</w:t>
      </w:r>
    </w:p>
    <w:p>
      <w:pPr>
        <w:pStyle w:val="Heading3"/>
      </w:pPr>
      <w:r>
        <w:rPr>
          <w:lang w:val="zh_CN" w:bidi="zh_CN"/>
        </w:rPr>
        <w:t>界定场景</w:t>
      </w:r>
    </w:p>
    <w:p>
      <w:pPr/>
      <w:r>
        <w:rPr>
          <w:lang w:val="zh_CN" w:bidi="zh_CN"/>
        </w:rPr>
      </w:r>
      <w:r>
        <w:rPr>
          <w:lang w:val="zh_CN" w:bidi="zh_CN"/>
        </w:rPr>
        <w:t>请使用最容易理解的译本来聆听创世记十八章1至15节的音频。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这段经文有三个场景。</w:t>
      </w:r>
    </w:p>
    <w:p>
      <w:pPr/>
      <w:r>
        <w:rPr>
          <w:lang w:val="zh_CN" w:bidi="zh_CN"/>
        </w:rPr>
      </w:r>
      <w:r>
        <w:rPr>
          <w:b/>
          <w:lang w:val="zh_CN" w:bidi="zh_CN"/>
        </w:rPr>
        <w:t>第一个场景：</w:t>
      </w:r>
      <w:r>
        <w:rPr>
          <w:lang w:val="zh_CN" w:bidi="zh_CN"/>
        </w:rPr>
        <w:t>耶和华在属于幔利的大树那里向亚伯拉罕显现。亚伯拉罕在他的帐篷旁看到了三个人。他恭敬地问候他们，并邀请他们休息和吃饭。那些人同意了。</w:t>
      </w:r>
    </w:p>
    <w:p>
      <w:pPr/>
      <w:r>
        <w:rPr>
          <w:lang w:val="zh_CN" w:bidi="zh_CN"/>
        </w:rPr>
      </w:r>
      <w:r>
        <w:rPr>
          <w:b/>
          <w:lang w:val="zh_CN" w:bidi="zh_CN"/>
        </w:rPr>
        <w:t>第二个场景：</w:t>
      </w:r>
      <w:r>
        <w:rPr>
          <w:lang w:val="zh_CN" w:bidi="zh_CN"/>
        </w:rPr>
        <w:t>所以亚伯拉罕迅速走回帐篷内，回到撒拉身边，说："快！拿三大份你最好的面粉，制作成面包！"他跑到他的牛群里，选择了一头鲜嫩好看的牛犊，并把它交给他的仆人，他很快杀死并煮熟了那头牛犊。当食物准备好后，亚伯拉罕拿了一些酸奶、牛奶和肉，并把它送给那些人。他们吃饭时，亚伯拉罕在树荫下服事他们。</w:t>
      </w:r>
    </w:p>
    <w:p>
      <w:pPr/>
      <w:r>
        <w:rPr>
          <w:lang w:val="zh_CN" w:bidi="zh_CN"/>
        </w:rPr>
      </w:r>
      <w:r>
        <w:rPr>
          <w:b/>
          <w:lang w:val="zh_CN" w:bidi="zh_CN"/>
        </w:rPr>
        <w:t>第三个场景：</w:t>
      </w:r>
      <w:r>
        <w:rPr>
          <w:lang w:val="zh_CN" w:bidi="zh_CN"/>
        </w:rPr>
        <w:t>那些人问："你妻子撒拉在哪里？"</w:t>
      </w:r>
    </w:p>
    <w:p>
      <w:pPr/>
      <w:r>
        <w:rPr>
          <w:lang w:val="zh_CN" w:bidi="zh_CN"/>
        </w:rPr>
      </w:r>
      <w:r>
        <w:rPr>
          <w:lang w:val="zh_CN" w:bidi="zh_CN"/>
        </w:rPr>
        <w:t>亚伯拉罕回答说："她在帐篷里。"</w:t>
      </w:r>
    </w:p>
    <w:p>
      <w:pPr/>
      <w:r>
        <w:rPr>
          <w:lang w:val="zh_CN" w:bidi="zh_CN"/>
        </w:rPr>
      </w:r>
      <w:r>
        <w:rPr>
          <w:lang w:val="zh_CN" w:bidi="zh_CN"/>
        </w:rPr>
        <w:t>其中一个男人说："我会在明年这个时候回来，你的妻子撒拉会生一个儿子！"</w:t>
      </w:r>
    </w:p>
    <w:p>
      <w:pPr/>
      <w:r>
        <w:rPr>
          <w:lang w:val="zh_CN" w:bidi="zh_CN"/>
        </w:rPr>
      </w:r>
      <w:r>
        <w:rPr>
          <w:lang w:val="zh_CN" w:bidi="zh_CN"/>
        </w:rPr>
        <w:t>撒拉正在帐篷内听他们说话。撒拉和亚伯拉罕已经非常老了，撒拉已经过了她可以生孩子的时间。她笑著对自己说："像我这样年老衰残的妇人，能有幸生儿育女吗，尤其是当我的丈夫也这么老了的时候？"</w:t>
      </w:r>
    </w:p>
    <w:p>
      <w:pPr/>
      <w:r>
        <w:rPr>
          <w:lang w:val="zh_CN" w:bidi="zh_CN"/>
        </w:rPr>
      </w:r>
      <w:r>
        <w:rPr>
          <w:lang w:val="zh_CN" w:bidi="zh_CN"/>
        </w:rPr>
        <w:t>于是耶和华对亚伯拉罕说："撒拉为什么笑？她为什么说："像我这样的老妇人能生孩子吗"？在神岂有难成的事吗？我会在明年这个时候回来，撒拉会生一个儿子。"</w:t>
      </w:r>
    </w:p>
    <w:p>
      <w:pPr/>
      <w:r>
        <w:rPr>
          <w:lang w:val="zh_CN" w:bidi="zh_CN"/>
        </w:rPr>
      </w:r>
      <w:r>
        <w:rPr>
          <w:lang w:val="zh_CN" w:bidi="zh_CN"/>
        </w:rPr>
        <w:t>撒拉害怕了，所以她说："我没有笑。"</w:t>
      </w:r>
    </w:p>
    <w:p>
      <w:pPr/>
      <w:r>
        <w:rPr>
          <w:lang w:val="zh_CN" w:bidi="zh_CN"/>
        </w:rPr>
      </w:r>
      <w:r>
        <w:rPr>
          <w:lang w:val="zh_CN" w:bidi="zh_CN"/>
        </w:rPr>
        <w:t>但耶和华说："不，你确实笑了。"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和那三位访客，其中一位是神。</w:t>
      </w:r>
    </w:p>
    <w:p>
      <w:pPr/>
      <w:r>
        <w:rPr>
          <w:lang w:val="zh_CN" w:bidi="zh_CN"/>
        </w:rPr>
      </w:r>
      <w:r>
        <w:rPr>
          <w:lang w:val="zh_CN" w:bidi="zh_CN"/>
        </w:rPr>
        <w:t>小组成员应当请共同留意经文背景中的这些部分：</w:t>
      </w:r>
    </w:p>
    <w:p>
      <w:pPr/>
      <w:r>
        <w:rPr>
          <w:lang w:val="zh_CN" w:bidi="zh_CN"/>
        </w:rPr>
      </w:r>
      <w:r>
        <w:rPr>
          <w:lang w:val="zh_CN" w:bidi="zh_CN"/>
        </w:rPr>
        <w:t>将场景一中的设定和动作形象化。有一天，亚伯拉罕坐在他帐篷的入口处，靠近幔利的树木，这时神向他显现。天可能很热，亚伯拉罕正在休息。</w:t>
      </w:r>
    </w:p>
    <w:p>
      <w:pPr/>
      <w:r>
        <w:rPr>
          <w:lang w:val="zh_CN" w:bidi="zh_CN"/>
        </w:rPr>
      </w:r>
      <w:r>
        <w:rPr>
          <w:lang w:val="zh_CN" w:bidi="zh_CN"/>
        </w:rPr>
        <w:t>在这里停下来，以小组的形式，观看一张亚伯拉罕的帐篷可能看起来的样子。请观看一张亚伯拉罕帐篷入口可能看起来的样子。在地图上查看幔利。请观看一张幔利的大树的样子。请在这里暂停音频。</w:t>
      </w:r>
    </w:p>
    <w:p>
      <w:pPr/>
      <w:r>
        <w:rPr>
          <w:lang w:val="zh_CN" w:bidi="zh_CN"/>
        </w:rPr>
      </w:r>
      <w:r>
        <w:rPr>
          <w:lang w:val="zh_CN" w:bidi="zh_CN"/>
        </w:rPr>
        <w:t>这个故事告诉我们，耶和华在故事一开始就向亚伯拉罕显现，但亚伯拉罕可能不知道神已经向他显现，直到第三个场景，当耶和华对亚伯拉罕和撒拉说话时。</w:t>
      </w:r>
    </w:p>
    <w:p>
      <w:pPr/>
      <w:r>
        <w:rPr>
          <w:lang w:val="zh_CN" w:bidi="zh_CN"/>
        </w:rPr>
      </w:r>
      <w:r>
        <w:rPr>
          <w:lang w:val="zh_CN" w:bidi="zh_CN"/>
        </w:rPr>
        <w:t>亚伯拉罕擡头观看，突然注意到有三个男人站在附近。当他看到那些人时，亚伯拉罕迅速跑去迎接他们。他俯伏在地欢迎他们。亚伯拉罕对其中一个男人，他认为可能是领袖的人说："主，如果你认为我配得，就不要离开你仆人我这里。"他然后对所有三个男人说："请在这棵树的荫凉下休息，我会让人带一点水给你们所有人洗脚。既然你们如此赏识我这个仆人，亲自前来探望，我也带些些饼来使你们在继续赶路之前可以稍作休息。"</w:t>
      </w:r>
    </w:p>
    <w:p>
      <w:pPr/>
      <w:r>
        <w:rPr>
          <w:lang w:val="zh_CN" w:bidi="zh_CN"/>
        </w:rPr>
      </w:r>
      <w:r>
        <w:rPr>
          <w:lang w:val="zh_CN" w:bidi="zh_CN"/>
        </w:rPr>
        <w:t>那些人回答说："谢谢。就照你说的去做。"</w:t>
      </w:r>
    </w:p>
    <w:p>
      <w:pPr/>
      <w:r>
        <w:rPr>
          <w:lang w:val="zh_CN" w:bidi="zh_CN"/>
        </w:rPr>
      </w:r>
      <w:r>
        <w:rPr>
          <w:lang w:val="zh_CN" w:bidi="zh_CN"/>
        </w:rPr>
        <w:t>将亚伯拉罕的动作形象化为第二个场景。亚伯拉罕迅速进入帐篷内，回到撒拉身边，说："快！拿三份你最好的面粉，制作成面包。"</w:t>
      </w:r>
    </w:p>
    <w:p>
      <w:pPr/>
      <w:r>
        <w:rPr>
          <w:lang w:val="zh_CN" w:bidi="zh_CN"/>
        </w:rPr>
      </w:r>
      <w:r>
        <w:rPr>
          <w:lang w:val="zh_CN" w:bidi="zh_CN"/>
        </w:rPr>
        <w:t>然后亚伯拉罕跑到他的牛群里，选择了一头看起来肉质鲜嫩肥美的小牛。他将牛交给一名仆人，他迅速准备好了它。小牛一煮好，亚伯拉罕就会为他的访客奉上了牛肉，酸奶和牛奶。然后亚伯拉罕就站在附近，如果他们需要什么，他就会服事那些人。</w:t>
      </w:r>
    </w:p>
    <w:p>
      <w:pPr/>
      <w:r>
        <w:rPr>
          <w:lang w:val="zh_CN" w:bidi="zh_CN"/>
        </w:rPr>
      </w:r>
      <w:r>
        <w:rPr>
          <w:lang w:val="zh_CN" w:bidi="zh_CN"/>
        </w:rPr>
        <w:t>请在这里暂停。 向小组展示一张小牛，酸奶和牛奶的照片。</w:t>
      </w:r>
    </w:p>
    <w:p>
      <w:pPr/>
      <w:r>
        <w:rPr>
          <w:lang w:val="zh_CN" w:bidi="zh_CN"/>
        </w:rPr>
      </w:r>
      <w:r>
        <w:rPr>
          <w:lang w:val="zh_CN" w:bidi="zh_CN"/>
        </w:rPr>
        <w:t>将第三个场景中的对话形象化。注意角色的位置和对话的流程。在这个场景中，三个男人可能仍在树荫下吃饭。亚伯拉罕就站在附近，以防他们需要什么。撒拉站在帐篷内，帐篷入口后面。她可以听到他们的对话，但那些男人可能看不到她。重要的是要记住，在那种文化中，女人可能不适合与男人一起吃饭。这就是撒拉留在帐篷内的原因。</w:t>
      </w:r>
    </w:p>
    <w:p>
      <w:pPr/>
      <w:r>
        <w:rPr>
          <w:lang w:val="zh_CN" w:bidi="zh_CN"/>
        </w:rPr>
      </w:r>
      <w:r>
        <w:rPr>
          <w:lang w:val="zh_CN" w:bidi="zh_CN"/>
        </w:rPr>
        <w:t>在这里停下来，以小组的形式讨论：如果这是你的文化，女人与客人一起吃饭时会做什么？女人会在哪里？这个故事和你们的文化有什么不同？ 请在这里暂停音频。</w:t>
      </w:r>
    </w:p>
    <w:p>
      <w:pPr/>
      <w:r>
        <w:rPr>
          <w:lang w:val="zh_CN" w:bidi="zh_CN"/>
        </w:rPr>
      </w:r>
      <w:r>
        <w:rPr>
          <w:lang w:val="zh_CN" w:bidi="zh_CN"/>
        </w:rPr>
        <w:t>请留意这段对话中，故事是如何称呼那三位来访者。首先，这个故事说三个男人发言，然后它说其中一个男人发言，最后它揭示了那个男人是耶和华，是耶和华在说话。</w:t>
      </w:r>
    </w:p>
    <w:p>
      <w:pPr/>
      <w:r>
        <w:rPr>
          <w:lang w:val="zh_CN" w:bidi="zh_CN"/>
        </w:rPr>
      </w:r>
      <w:r>
        <w:rPr>
          <w:lang w:val="zh_CN" w:bidi="zh_CN"/>
        </w:rPr>
        <w:t>那三个人问亚伯拉罕："你妻子撒拉在哪里？"</w:t>
      </w:r>
    </w:p>
    <w:p>
      <w:pPr/>
      <w:r>
        <w:rPr>
          <w:lang w:val="zh_CN" w:bidi="zh_CN"/>
        </w:rPr>
      </w:r>
      <w:r>
        <w:rPr>
          <w:lang w:val="zh_CN" w:bidi="zh_CN"/>
        </w:rPr>
        <w:t>亚伯拉罕回答说："她在那里，在帐篷里。"</w:t>
      </w:r>
    </w:p>
    <w:p>
      <w:pPr/>
      <w:r>
        <w:rPr>
          <w:lang w:val="zh_CN" w:bidi="zh_CN"/>
        </w:rPr>
      </w:r>
      <w:r>
        <w:rPr>
          <w:lang w:val="zh_CN" w:bidi="zh_CN"/>
        </w:rPr>
        <w:t>其中一个男人开口说话。他以一个词作为开始，意思是他将要说的是令人惊讶和重要的。那人说："听著，我会在明年这个时候回到你这里，你的妻子撒拉会生一个儿子。"</w:t>
      </w:r>
    </w:p>
    <w:p>
      <w:pPr/>
      <w:r>
        <w:rPr>
          <w:lang w:val="zh_CN" w:bidi="zh_CN"/>
        </w:rPr>
      </w:r>
      <w:r>
        <w:rPr>
          <w:lang w:val="zh_CN" w:bidi="zh_CN"/>
        </w:rPr>
        <w:t>现在，撒拉一直在帐篷入口后面倾听整个对话。撒拉早已过了女人可以生儿育女的年龄，所以她开始暗自发笑，心里想："我年老衰残，所以我怎能体验到生儿育女的喜乐呢，尤其是我的丈夫也老了。"撒拉并不期望这个问题得到回答。 她认为这个问题的答案是她不能生孩子。</w:t>
      </w:r>
    </w:p>
    <w:p>
      <w:pPr/>
      <w:r>
        <w:rPr>
          <w:lang w:val="zh_CN" w:bidi="zh_CN"/>
        </w:rPr>
      </w:r>
      <w:r>
        <w:rPr>
          <w:lang w:val="zh_CN" w:bidi="zh_CN"/>
        </w:rPr>
        <w:t>现在这个故事确定了那位说话的人是耶和华。于是耶和华对亚伯拉罕说："撒拉为什么笑？她为什么说："像我这样的老妇人能生孩子吗"？对我耶和华来说，有什么不可能的事吗？"耶和华提出这些问题的方式表明，祂并不期望亚伯拉罕作出回应。祂是在说，对耶和华来说，没有什么是不可能的。</w:t>
      </w:r>
    </w:p>
    <w:p>
      <w:pPr/>
      <w:r>
        <w:rPr>
          <w:lang w:val="zh_CN" w:bidi="zh_CN"/>
        </w:rPr>
      </w:r>
      <w:r>
        <w:rPr>
          <w:lang w:val="zh_CN" w:bidi="zh_CN"/>
        </w:rPr>
        <w:t>耶和华继续说："我会按照我告诉你的，在明年这个时候回来，撒拉会生一个儿子。"在这里，耶和华重复祂的话语以表示强调。</w:t>
      </w:r>
    </w:p>
    <w:p>
      <w:pPr/>
      <w:r>
        <w:rPr>
          <w:lang w:val="zh_CN" w:bidi="zh_CN"/>
        </w:rPr>
      </w:r>
      <w:r>
        <w:rPr>
          <w:lang w:val="zh_CN" w:bidi="zh_CN"/>
        </w:rPr>
        <w:t>在这里停下来，作为一个小组讨论。 关于亚伯拉罕的故事有很多重复的资讯。很多时候，耶和华多次说了相同的事，但是以不同的方式。在你的故事中，你会如何展示重点或帮助人们记住信息？你会重复资讯吗？请在这里暂停音频。</w:t>
      </w:r>
    </w:p>
    <w:p>
      <w:pPr/>
      <w:r>
        <w:rPr>
          <w:lang w:val="zh_CN" w:bidi="zh_CN"/>
        </w:rPr>
      </w:r>
      <w:r>
        <w:rPr>
          <w:lang w:val="zh_CN" w:bidi="zh_CN"/>
        </w:rPr>
        <w:t>撒拉非常害怕，以至于她否认了它，说："我没有笑。"</w:t>
      </w:r>
    </w:p>
    <w:p>
      <w:pPr/>
      <w:r>
        <w:rPr>
          <w:lang w:val="zh_CN" w:bidi="zh_CN"/>
        </w:rPr>
      </w:r>
      <w:r>
        <w:rPr>
          <w:lang w:val="zh_CN" w:bidi="zh_CN"/>
        </w:rPr>
        <w:t>但耶和华说："不。你确实笑了。"在这里，耶和华反驳了撒拉所说的，并表明她确实笑了。当有人反驳他人时，你应该使用你语言中惯用的片语或词语。</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请使用最容易理解的译本来聆听创世记十八章1至15节的音频。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和三个访客，其中一个是神。</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亚伯拉罕住在幔利橡树那里。有一天，他坐在他帐篷的入口处，亚伯拉罕擡头观看，突然看到三个男人出现在他面前。他跑向他们，对领袖说："主啊，若你觉得合适，请在此稍作停留休息片刻。" 在这棵树的荫凉下休息。我会带水来洗你们的脚。既然你们如此赏识我这个仆人，亲自前来探望，让我准备些食物来使你们在继续赶路之前可以稍作休息。"</w:t>
      </w:r>
    </w:p>
    <w:p>
      <w:pPr/>
      <w:r>
        <w:rPr>
          <w:lang w:val="zh_CN" w:bidi="zh_CN"/>
        </w:rPr>
      </w:r>
      <w:r>
        <w:rPr>
          <w:lang w:val="zh_CN" w:bidi="zh_CN"/>
        </w:rPr>
        <w:t>请在这里暂停表演，并问扮演亚伯拉罕的演员："你有什么感受或想法？"你可能会听到类似的回答："我想成为一个好主人"或"我很惊讶看到这三个男人"或"我觉得有必要好好地问候这些男人。"请重新开始表演。</w:t>
      </w:r>
    </w:p>
    <w:p>
      <w:pPr/>
      <w:r>
        <w:rPr>
          <w:lang w:val="zh_CN" w:bidi="zh_CN"/>
        </w:rPr>
      </w:r>
      <w:r>
        <w:rPr>
          <w:lang w:val="zh_CN" w:bidi="zh_CN"/>
        </w:rPr>
        <w:t>那些人说："好吧，让我们照你说的去做。"</w:t>
      </w:r>
    </w:p>
    <w:p>
      <w:pPr/>
      <w:r>
        <w:rPr>
          <w:lang w:val="zh_CN" w:bidi="zh_CN"/>
        </w:rPr>
      </w:r>
      <w:r>
        <w:rPr>
          <w:lang w:val="zh_CN" w:bidi="zh_CN"/>
        </w:rPr>
        <w:t>所以亚伯拉罕迅速回到帐篷内，撒拉的身边。他说："快！拿三大份你最好的面粉，制作成面包！"于是亚伯拉罕跑去他的牛群中，挑选了一头肉质鲜嫩、美味可口的牛犊。他将小牛交给一名仆人烹饪。然后他为三位客人奉上了酸奶、牛奶和煮好的小牛。他们吃饭时，亚伯拉罕在树荫下服事他们。</w:t>
      </w:r>
    </w:p>
    <w:p>
      <w:pPr/>
      <w:r>
        <w:rPr>
          <w:lang w:val="zh_CN" w:bidi="zh_CN"/>
        </w:rPr>
      </w:r>
      <w:r>
        <w:rPr>
          <w:lang w:val="zh_CN" w:bidi="zh_CN"/>
        </w:rPr>
        <w:t>请在这里暂停表演，并问扮演亚伯拉罕的演员："你有什么感受或想法？"你可能会听到类似这样的说法："我正忙著当个好主人"、"我准备了超出我们食量的食物，只为确保能好好款待访客"，或是"我想对客人大方些"。问扮演撒拉的人："你有什么感受或想法？" 你可能会听到类似的话："我想知道这些人是谁，正在发生什么，所以我正在聆听他们的对话"或"我很好奇。"请重新开始表演。</w:t>
      </w:r>
    </w:p>
    <w:p>
      <w:pPr/>
      <w:r>
        <w:rPr>
          <w:lang w:val="zh_CN" w:bidi="zh_CN"/>
        </w:rPr>
      </w:r>
      <w:r>
        <w:rPr>
          <w:lang w:val="zh_CN" w:bidi="zh_CN"/>
        </w:rPr>
        <w:t>那三人问亚伯拉罕："你妻子撒拉在哪里？"</w:t>
      </w:r>
    </w:p>
    <w:p>
      <w:pPr/>
      <w:r>
        <w:rPr>
          <w:lang w:val="zh_CN" w:bidi="zh_CN"/>
        </w:rPr>
      </w:r>
      <w:r>
        <w:rPr>
          <w:lang w:val="zh_CN" w:bidi="zh_CN"/>
        </w:rPr>
        <w:t>亚伯拉罕回答说："她在帐篷里。"</w:t>
      </w:r>
    </w:p>
    <w:p>
      <w:pPr/>
      <w:r>
        <w:rPr>
          <w:lang w:val="zh_CN" w:bidi="zh_CN"/>
        </w:rPr>
      </w:r>
      <w:r>
        <w:rPr>
          <w:lang w:val="zh_CN" w:bidi="zh_CN"/>
        </w:rPr>
        <w:t>其中一个男人说："我会在明年这个时候回来，并且撒拉将会生一个孩子。"</w:t>
      </w:r>
    </w:p>
    <w:p>
      <w:pPr/>
      <w:r>
        <w:rPr>
          <w:lang w:val="zh_CN" w:bidi="zh_CN"/>
        </w:rPr>
      </w:r>
      <w:r>
        <w:rPr>
          <w:lang w:val="zh_CN" w:bidi="zh_CN"/>
        </w:rPr>
        <w:t>撒拉正在帐篷内聆听。撒拉和亚伯拉罕已经非常老了，撒拉不可能再生孩子了。所以撒拉笑了，心里想："像我这样年老的女人，怎能还有生儿育女的喜乐呢，尤其是我的丈夫如此老了。"</w:t>
      </w:r>
    </w:p>
    <w:p>
      <w:pPr/>
      <w:r>
        <w:rPr>
          <w:lang w:val="zh_CN" w:bidi="zh_CN"/>
        </w:rPr>
      </w:r>
      <w:r>
        <w:rPr>
          <w:lang w:val="zh_CN" w:bidi="zh_CN"/>
        </w:rPr>
        <w:t>请在这里暂停表演，并问扮演撒拉的演员："你有什么感受或想法？"你可能会听到类似这样的话："我难以置信地笑了，因为我无法想像在我这么老的时候要孩子"或"这对我来说听起来不可能"或"我老了，而且我知道我的身体不能再生孩子了，所以我不相信神会赐我孩子。"请重新开始表演。</w:t>
      </w:r>
    </w:p>
    <w:p>
      <w:pPr/>
      <w:r>
        <w:rPr>
          <w:lang w:val="zh_CN" w:bidi="zh_CN"/>
        </w:rPr>
      </w:r>
      <w:r>
        <w:rPr>
          <w:lang w:val="zh_CN" w:bidi="zh_CN"/>
        </w:rPr>
        <w:t>于是耶和华对亚伯拉罕说："撒拉为什么笑？她为什么说："像我这样的老妇人还能生孩子吗"？在神岂有难成的事吗？我会在明年这个时候回来，撒拉会生一个儿子。"</w:t>
      </w:r>
    </w:p>
    <w:p>
      <w:pPr/>
      <w:r>
        <w:rPr>
          <w:lang w:val="zh_CN" w:bidi="zh_CN"/>
        </w:rPr>
      </w:r>
      <w:r>
        <w:rPr>
          <w:lang w:val="zh_CN" w:bidi="zh_CN"/>
        </w:rPr>
        <w:t>请在这里暂停表演，并问扮演耶和华的演员，也就是三人中的一个："你有什么感受或想法？"你可能会听到类似这样的话："撒拉不相信我，我很生气"或"撒拉认为我很难给她生孩子，我很生气。"请重新开始表演。</w:t>
      </w:r>
    </w:p>
    <w:p>
      <w:pPr/>
      <w:r>
        <w:rPr>
          <w:lang w:val="zh_CN" w:bidi="zh_CN"/>
        </w:rPr>
      </w:r>
      <w:r>
        <w:rPr>
          <w:lang w:val="zh_CN" w:bidi="zh_CN"/>
        </w:rPr>
        <w:t>撒拉害怕了，所以她说："我没有笑。"</w:t>
      </w:r>
    </w:p>
    <w:p>
      <w:pPr/>
      <w:r>
        <w:rPr>
          <w:lang w:val="zh_CN" w:bidi="zh_CN"/>
        </w:rPr>
      </w:r>
      <w:r>
        <w:rPr>
          <w:lang w:val="zh_CN" w:bidi="zh_CN"/>
        </w:rPr>
        <w:t>但耶和华说："不，你确实笑了。"</w:t>
      </w:r>
    </w:p>
    <w:p>
      <w:pPr/>
      <w:r>
        <w:rPr>
          <w:lang w:val="zh_CN" w:bidi="zh_CN"/>
        </w:rPr>
      </w:r>
      <w:r>
        <w:rPr>
          <w:lang w:val="zh_CN" w:bidi="zh_CN"/>
        </w:rPr>
        <w:t>请完成表演。问扮演撒拉的人："你有什么感受或想法？" 你可能会听到类似这样的话："我刚刚意识到我正在对神说话，我很害怕"或"我害怕，因为我没有意识到神可以听到我。"问扮演耶和华的人："你有什么感受或想法？" 你可能会听到类似这样的话："我希望撒拉知道我可以听到她"或"我希望撒拉知道我知道她笑了。"</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耶和华</w:t>
      </w:r>
      <w:r>
        <w:rPr>
          <w:lang w:val="zh_CN" w:bidi="zh_CN"/>
        </w:rPr>
        <w:t>，神，向亚伯拉罕显现，而亚伯拉罕则在幔利拥有的大树旁。这个故事使用神的个人名字，耶和华。请在词汇表中查找</w:t>
      </w:r>
      <w:hyperlink r:id="rId22">
        <w:r>
          <w:rPr>
            <w:lang w:val="zh_CN" w:bidi="zh_CN"/>
          </w:rPr>
          <w:rPr>
            <w:color w:val="0000EE"/>
            <w:u w:val="single"/>
          </w:rPr>
          <w:t>耶和华</w:t>
        </w:r>
      </w:hyperlink>
      <w:r>
        <w:rPr>
          <w:lang w:val="zh_CN" w:bidi="zh_CN"/>
        </w:rPr>
        <w:t>这个词，并使用你在前面的故事中所使用的相同的词语来表示耶和华。</w:t>
      </w:r>
    </w:p>
    <w:p>
      <w:pPr/>
      <w:r>
        <w:rPr>
          <w:lang w:val="zh_CN" w:bidi="zh_CN"/>
        </w:rPr>
      </w:r>
      <w:r>
        <w:rPr>
          <w:lang w:val="zh_CN" w:bidi="zh_CN"/>
        </w:rPr>
        <w:t>有一天，亚伯拉罕坐在他帐篷的入口外，他擡头观看，突然看到三个男人站在附近。亚伯拉罕跑去迎接他们。他俯伏在地，开始说："</w:t>
      </w:r>
      <w:r>
        <w:rPr>
          <w:b/>
          <w:lang w:val="zh_CN" w:bidi="zh_CN"/>
        </w:rPr>
        <w:t>主</w:t>
      </w:r>
      <w:r>
        <w:rPr>
          <w:lang w:val="zh_CN" w:bidi="zh_CN"/>
        </w:rPr>
        <w:t>。"亚伯拉罕在这里使用的词语有时指的是耶和华，但它也可以是用于对人的尊称。在这里，亚伯拉罕可能不知道他正在对耶和华说话，而是想说"先生。"</w:t>
      </w:r>
    </w:p>
    <w:p>
      <w:pPr/>
      <w:r>
        <w:rPr>
          <w:lang w:val="zh_CN" w:bidi="zh_CN"/>
        </w:rPr>
      </w:r>
      <w:r>
        <w:rPr>
          <w:lang w:val="zh_CN" w:bidi="zh_CN"/>
        </w:rPr>
        <w:t>亚伯拉罕邀请那些人休息，并与他一起吃饭。那些人同意了。</w:t>
      </w:r>
    </w:p>
    <w:p>
      <w:pPr/>
      <w:r>
        <w:rPr>
          <w:lang w:val="zh_CN" w:bidi="zh_CN"/>
        </w:rPr>
      </w:r>
      <w:r>
        <w:rPr>
          <w:lang w:val="zh_CN" w:bidi="zh_CN"/>
        </w:rPr>
        <w:t>然后亚伯拉罕迅速进入帐篷内，回到撒拉身边，说："快！拿三</w:t>
      </w:r>
      <w:r>
        <w:rPr>
          <w:b/>
          <w:lang w:val="zh_CN" w:bidi="zh_CN"/>
        </w:rPr>
        <w:t>细亚</w:t>
      </w:r>
      <w:r>
        <w:rPr>
          <w:lang w:val="zh_CN" w:bidi="zh_CN"/>
        </w:rPr>
        <w:t>你最好的面粉，把它</w:t>
      </w:r>
      <w:r>
        <w:rPr>
          <w:b/>
          <w:lang w:val="zh_CN" w:bidi="zh_CN"/>
        </w:rPr>
        <w:t>揉</w:t>
      </w:r>
      <w:r>
        <w:rPr>
          <w:lang w:val="zh_CN" w:bidi="zh_CN"/>
        </w:rPr>
        <w:t>成面包。""细亚"指的是大份的面粉。它们可能约为8公升、8公斤或2加仑。"揉"面粉是指将面粉与水的混合物反复推压拉扯，直至面粉形成可塑成面包的面团。</w:t>
      </w:r>
    </w:p>
    <w:p>
      <w:pPr/>
      <w:r>
        <w:rPr>
          <w:lang w:val="zh_CN" w:bidi="zh_CN"/>
        </w:rPr>
      </w:r>
      <w:r>
        <w:rPr>
          <w:lang w:val="zh_CN" w:bidi="zh_CN"/>
        </w:rPr>
        <w:t>然后亚伯拉罕跑去他的牛群中，挑选了一头鲜嫩上好的</w:t>
      </w:r>
      <w:r>
        <w:rPr>
          <w:b/>
          <w:lang w:val="zh_CN" w:bidi="zh_CN"/>
        </w:rPr>
        <w:t>牛犊</w:t>
      </w:r>
      <w:r>
        <w:rPr>
          <w:lang w:val="zh_CN" w:bidi="zh_CN"/>
        </w:rPr>
        <w:t>，交给仆人，吩咐他赶快预备。牛犊就是小牛。</w:t>
      </w:r>
    </w:p>
    <w:p>
      <w:pPr/>
      <w:r>
        <w:rPr>
          <w:lang w:val="zh_CN" w:bidi="zh_CN"/>
        </w:rPr>
      </w:r>
      <w:r>
        <w:rPr>
          <w:lang w:val="zh_CN" w:bidi="zh_CN"/>
        </w:rPr>
        <w:t>当食物准备好后，亚伯拉罕为那些人奉上了烤肉、</w:t>
      </w:r>
      <w:r>
        <w:rPr>
          <w:b/>
          <w:lang w:val="zh_CN" w:bidi="zh_CN"/>
        </w:rPr>
        <w:t>酸奶</w:t>
      </w:r>
      <w:r>
        <w:rPr>
          <w:lang w:val="zh_CN" w:bidi="zh_CN"/>
        </w:rPr>
        <w:t>和牛奶。酸奶指的是经过发酵而变得浓稠且带有酸味的牛奶。</w:t>
      </w:r>
    </w:p>
    <w:p>
      <w:pPr/>
      <w:r>
        <w:rPr>
          <w:lang w:val="zh_CN" w:bidi="zh_CN"/>
        </w:rPr>
      </w:r>
      <w:r>
        <w:rPr>
          <w:lang w:val="zh_CN" w:bidi="zh_CN"/>
        </w:rPr>
        <w:t>那些人吃饭时，亚伯拉罕在树荫下服事他们。</w:t>
      </w:r>
    </w:p>
    <w:p>
      <w:pPr/>
      <w:r>
        <w:rPr>
          <w:lang w:val="zh_CN" w:bidi="zh_CN"/>
        </w:rPr>
      </w:r>
      <w:r>
        <w:rPr>
          <w:lang w:val="zh_CN" w:bidi="zh_CN"/>
        </w:rPr>
        <w:t>当访客与亚伯拉罕交谈时，其中一个访客说，撒拉明年会生一个儿子。正在帐篷内聆听的撒拉，暗自发笑，说："像我这样年老的妇人，怎能有幸与我丈夫同寝生儿育女呢？尤其是</w:t>
      </w:r>
      <w:r>
        <w:rPr>
          <w:b/>
          <w:lang w:val="zh_CN" w:bidi="zh_CN"/>
        </w:rPr>
        <w:t>我的主，我的丈夫</w:t>
      </w:r>
      <w:r>
        <w:rPr>
          <w:lang w:val="zh_CN" w:bidi="zh_CN"/>
        </w:rPr>
        <w:t>，也这么老了。"在这个故事中，撒拉使用了对丈夫的尊称来称呼亚伯拉罕。</w:t>
      </w:r>
    </w:p>
    <w:p>
      <w:pPr/>
      <w:r>
        <w:rPr>
          <w:lang w:val="zh_CN" w:bidi="zh_CN"/>
        </w:rPr>
      </w:r>
      <w:r>
        <w:rPr>
          <w:lang w:val="zh_CN" w:bidi="zh_CN"/>
        </w:rPr>
        <w:t>然后耶和华问亚伯拉罕，撒拉为什么笑。撒拉害怕了，所以她说她没有笑。但耶和华说："不，你确实笑了。"</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18:16–33</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在这个部分，请聆听创世记十八章16至33节的音频，并将它记在心里。请聆听三遍创世记十八章16至33节的音频版本，如果可能的话，请听三种不同的翻译版本。 然后，小组一起讨论以下问题：</w:t>
      </w:r>
    </w:p>
    <w:p>
      <w:pPr>
        <w:pStyle w:val="ListNumber"/>
        <w:numPr>
          <w:ilvl w:val="0"/>
          <w:numId w:val="46"/>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请使用最容易理解的译本来聆听创世记十八章16至33节的音频。</w:t>
      </w:r>
    </w:p>
    <w:p>
      <w:pPr/>
      <w:r>
        <w:rPr>
          <w:lang w:val="zh_CN" w:bidi="zh_CN"/>
        </w:rPr>
      </w:r>
      <w:r>
        <w:rPr>
          <w:lang w:val="zh_CN" w:bidi="zh_CN"/>
        </w:rPr>
        <w:t>这个故事紧接在前一个故事之后发生。这是关于亚伯拉罕和罗得的四个故事系列中的第二个。虽然罗得没有出现在这段经文中，但那些人正在前往所多玛的路上，也就是罗得居住的城。这个故事主要是神与亚伯拉罕之间的对话。在这个故事中，亚伯拉罕请求神不要一起毁灭无辜的人和有罪的人。亚伯拉罕想知道他是否可以信任神是一个良善而公平的法官。</w:t>
      </w:r>
    </w:p>
    <w:p>
      <w:pPr/>
      <w:r>
        <w:rPr>
          <w:lang w:val="zh_CN" w:bidi="zh_CN"/>
        </w:rPr>
      </w:r>
      <w:r>
        <w:rPr>
          <w:lang w:val="zh_CN" w:bidi="zh_CN"/>
        </w:rPr>
        <w:t>曾拜访过亚伯拉罕的三人，在与亚伯拉罕一起吃过饭后，立即起身离开。亚伯拉罕与那些人同行。在亚伯拉罕的文化中，当客人离开时，与他们一起散步一段时间，以表示对他们来访的尊重和感激，这是很常见的。</w:t>
      </w:r>
    </w:p>
    <w:p>
      <w:pPr/>
      <w:r>
        <w:rPr>
          <w:lang w:val="zh_CN" w:bidi="zh_CN"/>
        </w:rPr>
      </w:r>
      <w:r>
        <w:rPr>
          <w:lang w:val="zh_CN" w:bidi="zh_CN"/>
        </w:rPr>
        <w:t>在这里停下来，以小组的形式讨论：在你们的文化中，你们是如何向受尊荣的客人说再见的？请在这里暂停音频。</w:t>
      </w:r>
    </w:p>
    <w:p>
      <w:pPr/>
      <w:r>
        <w:rPr>
          <w:lang w:val="zh_CN" w:bidi="zh_CN"/>
        </w:rPr>
      </w:r>
      <w:r>
        <w:rPr>
          <w:lang w:val="zh_CN" w:bidi="zh_CN"/>
        </w:rPr>
        <w:t>他们俯瞰所多玛。当他们俯瞰所多玛时，这些人很可能站在幔利树林外山丘上的高地或悬崖上，而幔利树林是亚伯拉罕居住的地方。</w:t>
      </w:r>
    </w:p>
    <w:p>
      <w:pPr/>
      <w:r>
        <w:rPr>
          <w:lang w:val="zh_CN" w:bidi="zh_CN"/>
        </w:rPr>
      </w:r>
      <w:r>
        <w:rPr>
          <w:lang w:val="zh_CN" w:bidi="zh_CN"/>
        </w:rPr>
        <w:t>在这里停下来，观看一张幔利橡树的地图。请观看所多玛和蛾摩拉城的地图。请在这里暂停音频。</w:t>
      </w:r>
    </w:p>
    <w:p>
      <w:pPr/>
      <w:r>
        <w:rPr>
          <w:lang w:val="zh_CN" w:bidi="zh_CN"/>
        </w:rPr>
      </w:r>
      <w:r>
        <w:rPr>
          <w:lang w:val="zh_CN" w:bidi="zh_CN"/>
        </w:rPr>
        <w:t>然后那些人中的一个，也就是耶和华，心里想："我应该向亚伯拉罕隐瞒我的计划吗？亚伯拉罕的后裔将成为一个强大的国家，地上的万国都要因亚伯拉罕而蒙福。这将会发生，因为我拣选了他，命令他的儿女和他们的家人遵守耶和华的道，我的道，行公义和公正的事。""遵守耶和华的道"这个片语的意思是顺服神，并按照神的意愿生活。遵守耶和华的道的方法是行公义和公正的事，或与耶和华建立良好的关系，使你行良善、正确和公平的事。</w:t>
      </w:r>
    </w:p>
    <w:p>
      <w:pPr/>
      <w:r>
        <w:rPr>
          <w:lang w:val="zh_CN" w:bidi="zh_CN"/>
        </w:rPr>
      </w:r>
      <w:r>
        <w:rPr>
          <w:lang w:val="zh_CN" w:bidi="zh_CN"/>
        </w:rPr>
        <w:t>耶和华一直在心里想："那么，我会履行我应许亚伯拉罕的一切。"在这里，耶和华正在自言自语，可能是大声说出来，也可能是默默地想著。耶和华希望向亚伯拉罕揭示他在世上的作为，因为亚伯拉罕的后裔将成为一个重要的国家。</w:t>
      </w:r>
    </w:p>
    <w:p>
      <w:pPr/>
      <w:r>
        <w:rPr>
          <w:lang w:val="zh_CN" w:bidi="zh_CN"/>
        </w:rPr>
      </w:r>
      <w:r>
        <w:rPr>
          <w:lang w:val="zh_CN" w:bidi="zh_CN"/>
        </w:rPr>
        <w:t>所以耶和华告诉亚伯拉罕："我听到所多玛和蛾摩拉的强烈呼声，因为他们的罪恶甚重。我将下去，看看他们的行为是否和我听到的呼声一样糟糕。如果不是的话，我会知道的。" 在这里，"强烈呼声"可以指某人因受到严酷待遇的压迫而发出的呼声，也可以指人们呼喊耶和华惩罚罪人。</w:t>
      </w:r>
    </w:p>
    <w:p>
      <w:pPr/>
      <w:r>
        <w:rPr>
          <w:lang w:val="zh_CN" w:bidi="zh_CN"/>
        </w:rPr>
      </w:r>
      <w:r>
        <w:rPr>
          <w:lang w:val="zh_CN" w:bidi="zh_CN"/>
        </w:rPr>
        <w:t>所以另外两人离开，前往所多玛，但亚伯拉罕仍然站在耶和华的身边。在这里，这段经文使用的片语是"亚伯拉罕仍旧站在耶和华面前。"这有时指先知，也就是耶和华的使者，站在耶和华面前，代表其他人向耶和华请求某事。亚伯拉罕站在耶和华面前，为他人辩护。</w:t>
      </w:r>
    </w:p>
    <w:p>
      <w:pPr/>
      <w:r>
        <w:rPr>
          <w:lang w:val="zh_CN" w:bidi="zh_CN"/>
        </w:rPr>
      </w:r>
      <w:r>
        <w:rPr>
          <w:lang w:val="zh_CN" w:bidi="zh_CN"/>
        </w:rPr>
        <w:t>亚伯拉罕就近耶和华。他说："你真的会把义人与恶人一起毁灭吗？"在这里，亚伯拉罕谈论公义时，可能指的是"良善"或"无辜"。"邪恶"是公义的相反词。它指的是与耶和华没有一个正确的关系，并且不断悖逆耶和华的人。在这里，亚伯拉罕可能指的是"罪恶"或"有罪。"</w:t>
      </w:r>
    </w:p>
    <w:p>
      <w:pPr/>
      <w:r>
        <w:rPr>
          <w:lang w:val="zh_CN" w:bidi="zh_CN"/>
        </w:rPr>
      </w:r>
      <w:r>
        <w:rPr>
          <w:lang w:val="zh_CN" w:bidi="zh_CN"/>
        </w:rPr>
        <w:t>然后亚伯拉罕问耶和华，如果城中有五十个义人，耶和华是否会摧毁这座城市。亚伯拉罕说："你绝不会做这样的事，把义人与恶人一起杀死，以同样的方式对待他们！"当亚伯拉罕说"你绝不会"时，亚伯拉罕是在强烈的反对耶和华会杀死义人的想法。</w:t>
      </w:r>
    </w:p>
    <w:p>
      <w:pPr/>
      <w:r>
        <w:rPr>
          <w:lang w:val="zh_CN" w:bidi="zh_CN"/>
        </w:rPr>
      </w:r>
      <w:r>
        <w:rPr>
          <w:lang w:val="zh_CN" w:bidi="zh_CN"/>
        </w:rPr>
        <w:t>亚伯拉罕继续说："你绝不会！你，全地的审判者，难道不做正确的事吗？"耶和华是"全地的审判者"——他有权决定谁做的对或错，以及每个人应得的惩罚或奖赏。</w:t>
      </w:r>
    </w:p>
    <w:p>
      <w:pPr/>
      <w:r>
        <w:rPr>
          <w:lang w:val="zh_CN" w:bidi="zh_CN"/>
        </w:rPr>
      </w:r>
      <w:r>
        <w:rPr>
          <w:lang w:val="zh_CN" w:bidi="zh_CN"/>
        </w:rPr>
        <w:t>耶和华回答说："如果我在所多玛找到五十个义人，我会因他们而饶恕那整个地方。"</w:t>
      </w:r>
    </w:p>
    <w:p>
      <w:pPr/>
      <w:r>
        <w:rPr>
          <w:lang w:val="zh_CN" w:bidi="zh_CN"/>
        </w:rPr>
      </w:r>
      <w:r>
        <w:rPr>
          <w:lang w:val="zh_CN" w:bidi="zh_CN"/>
        </w:rPr>
        <w:t>然后亚伯拉罕说："主啊，我既然已经开始大胆地向你开口说话，虽然我不过是尘土和灰烬，还请容我再说几句话。如果城中的义人比五十少了五个，会怎样？你会因为少了五人而摧毁整个城市吗？"在这里，亚伯拉罕使用了一种礼貌的称呼，来提出这个请求。亚伯拉罕向耶和华说话的方式，就像他向君王或重要的人说话一样。亚伯拉罕使用"主"或"先生"来称呼耶和华。在这里，以及他与耶和华的其余对话中，亚伯拉罕都使用了非常礼貌和尊重的语言。</w:t>
      </w:r>
    </w:p>
    <w:p>
      <w:pPr/>
      <w:r>
        <w:rPr>
          <w:lang w:val="zh_CN" w:bidi="zh_CN"/>
        </w:rPr>
      </w:r>
      <w:r>
        <w:rPr>
          <w:lang w:val="zh_CN" w:bidi="zh_CN"/>
        </w:rPr>
        <w:t>在这里停下来，以小组的形式讨论：你会如何恭敬地向有权柄的人说话？你会如何用你的语言提出礼貌和尊重的请求？请在这里暂停音频。</w:t>
      </w:r>
    </w:p>
    <w:p>
      <w:pPr/>
      <w:r>
        <w:rPr>
          <w:lang w:val="zh_CN" w:bidi="zh_CN"/>
        </w:rPr>
      </w:r>
      <w:r>
        <w:rPr>
          <w:lang w:val="zh_CN" w:bidi="zh_CN"/>
        </w:rPr>
        <w:t>亚伯拉罕称自己为"尘土和灰烬。"亚伯拉罕是在承认他只是一个人。他并不像耶和华那么重要。</w:t>
      </w:r>
    </w:p>
    <w:p>
      <w:pPr/>
      <w:r>
        <w:rPr>
          <w:lang w:val="zh_CN" w:bidi="zh_CN"/>
        </w:rPr>
      </w:r>
      <w:r>
        <w:rPr>
          <w:lang w:val="zh_CN" w:bidi="zh_CN"/>
        </w:rPr>
        <w:t>在这里停下来，以小组的形式讨论：在你们的语言中，你有哪些类似于"尘土和灰烬"的片语来表达这样的谦卑？请在这里暂停音频。</w:t>
      </w:r>
    </w:p>
    <w:p>
      <w:pPr/>
      <w:r>
        <w:rPr>
          <w:lang w:val="zh_CN" w:bidi="zh_CN"/>
        </w:rPr>
      </w:r>
      <w:r>
        <w:rPr>
          <w:lang w:val="zh_CN" w:bidi="zh_CN"/>
        </w:rPr>
        <w:t>然后亚伯拉罕三次问耶和华，如果有一定数量的义人住在那里，他是否会摧毁这座城市。每次，亚伯拉罕问的人的数量都会减少。每次耶和华都说，如果那里有那么多义人，祂就不会摧毁这座城市。最后，耶和华说，如果祂在城中找到十个义人，祂就不会摧毁这座城市。这段经文没有解释为什么亚伯拉罕在十人时就不再问了。</w:t>
      </w:r>
    </w:p>
    <w:p>
      <w:pPr/>
      <w:r>
        <w:rPr>
          <w:lang w:val="zh_CN" w:bidi="zh_CN"/>
        </w:rPr>
      </w:r>
      <w:r>
        <w:rPr>
          <w:lang w:val="zh_CN" w:bidi="zh_CN"/>
        </w:rPr>
        <w:t>在这里，耶和华向亚伯拉罕表明，祂更关心几个义人，而不是许多恶人。</w:t>
      </w:r>
    </w:p>
    <w:p>
      <w:pPr/>
      <w:r>
        <w:rPr>
          <w:lang w:val="zh_CN" w:bidi="zh_CN"/>
        </w:rPr>
      </w:r>
      <w:r>
        <w:rPr>
          <w:lang w:val="zh_CN" w:bidi="zh_CN"/>
        </w:rPr>
        <w:t>在这个故事中，耶和华再次告诉亚伯拉罕，耶和华会祝福亚伯拉罕的后裔，并且万国都将因亚伯拉罕的后裔而蒙福。然后，在这个故事中，亚伯拉罕也成为了其它国家的祝福，因为他请求耶和华不要摧毁它们。</w:t>
      </w:r>
    </w:p>
    <w:p>
      <w:pPr>
        <w:pStyle w:val="Heading3"/>
      </w:pPr>
      <w:r>
        <w:rPr>
          <w:lang w:val="zh_CN" w:bidi="zh_CN"/>
        </w:rPr>
        <w:t>界定场景</w:t>
      </w:r>
    </w:p>
    <w:p>
      <w:pPr/>
      <w:r>
        <w:rPr>
          <w:lang w:val="zh_CN" w:bidi="zh_CN"/>
        </w:rPr>
      </w:r>
      <w:r>
        <w:rPr>
          <w:lang w:val="zh_CN" w:bidi="zh_CN"/>
        </w:rPr>
        <w:t>请使用最容易理解的译本来聆听创世记十八章16至33节的音频。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那些人起身离开餐桌，走向所多玛。亚伯拉罕与他们同行，送他们上路。神想知道，祂是否应该告诉亚伯拉罕，祂接下来要做什么。</w:t>
      </w:r>
    </w:p>
    <w:p>
      <w:pPr/>
      <w:r>
        <w:rPr>
          <w:lang w:val="zh_CN" w:bidi="zh_CN"/>
        </w:rPr>
      </w:r>
      <w:r>
        <w:rPr>
          <w:b/>
          <w:lang w:val="zh_CN" w:bidi="zh_CN"/>
        </w:rPr>
        <w:t>在第二个场景中：</w:t>
      </w:r>
      <w:r>
        <w:rPr>
          <w:lang w:val="zh_CN" w:bidi="zh_CN"/>
        </w:rPr>
        <w:t>然后另外两个人离开，前往所多玛。但神留下与亚伯拉罕同在。</w:t>
      </w:r>
    </w:p>
    <w:p>
      <w:pPr/>
      <w:r>
        <w:rPr>
          <w:lang w:val="zh_CN" w:bidi="zh_CN"/>
        </w:rPr>
      </w:r>
      <w:r>
        <w:rPr>
          <w:lang w:val="zh_CN" w:bidi="zh_CN"/>
        </w:rPr>
        <w:t>亚伯拉罕就近耶和华。亚伯拉罕问耶和华，耶和华是否真的会把义人和恶人一起消灭。亚伯拉罕问，如果所多玛有五十个义人，如果有四十五个义人，如果有四十个义人，如果有三十个义人，如果有二十个义人，如果有十个义人，耶和华是否会摧毁所多玛。每次耶和华都回答说，祂不会摧毁这座城市。</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神，或耶和华。</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另外两个访客</w:t>
      </w:r>
    </w:p>
    <w:p>
      <w:pPr>
        <w:pStyle w:val="ListBullet"/>
        <w:spacing w:line="240" w:lineRule="auto"/>
        <w:ind w:left="720"/>
      </w:pPr>
      <w:r>
        <w:rPr>
          <w:lang w:val="zh_CN" w:bidi="zh_CN"/>
        </w:rPr>
      </w:r>
      <w:r>
        <w:rPr>
          <w:lang w:val="zh_CN" w:bidi="zh_CN"/>
        </w:rPr>
        <w:t>城中那些正在呼求的人</w:t>
      </w:r>
    </w:p>
    <w:p>
      <w:pPr/>
      <w:r>
        <w:rPr>
          <w:lang w:val="zh_CN" w:bidi="zh_CN"/>
        </w:rPr>
      </w:r>
      <w:r>
        <w:rPr>
          <w:lang w:val="zh_CN" w:bidi="zh_CN"/>
        </w:rPr>
        <w:t>小组成员应当请共同留意经文背景中的这些部分：</w:t>
      </w:r>
    </w:p>
    <w:p>
      <w:pPr/>
      <w:r>
        <w:rPr>
          <w:lang w:val="zh_CN" w:bidi="zh_CN"/>
        </w:rPr>
      </w:r>
      <w:r>
        <w:rPr>
          <w:lang w:val="zh_CN" w:bidi="zh_CN"/>
        </w:rPr>
        <w:t>你可能想改变第一个场景开头的事件顺序。在他们与亚伯拉罕一起完成在幔利橡树旁用餐后，三个人起身离开。亚伯拉罕和他们同行，与他们道别。在山顶的某个高处，他们一起站著眺望山谷中所多玛城的方向。</w:t>
      </w:r>
    </w:p>
    <w:p>
      <w:pPr/>
      <w:r>
        <w:rPr>
          <w:lang w:val="zh_CN" w:bidi="zh_CN"/>
        </w:rPr>
      </w:r>
      <w:r>
        <w:rPr>
          <w:lang w:val="zh_CN" w:bidi="zh_CN"/>
        </w:rPr>
        <w:t>在这里暂停，在地图上，向小组展示所多玛城和幔利的大树，以及亚伯拉罕和那些人可能暂停下来俯瞰所多玛的地方。请在这里暂停音频。</w:t>
      </w:r>
    </w:p>
    <w:p>
      <w:pPr/>
      <w:r>
        <w:rPr>
          <w:lang w:val="zh_CN" w:bidi="zh_CN"/>
        </w:rPr>
      </w:r>
      <w:r>
        <w:rPr>
          <w:lang w:val="zh_CN" w:bidi="zh_CN"/>
        </w:rPr>
        <w:t>然后耶和华问自己："我应该向亚伯拉罕隐瞒我的计划吗？"这是耶和华并不期待得到答案的问题。在这里，耶和华是自言自语。我们不知道耶和华是出声说话，还是只是在心中这样想。</w:t>
      </w:r>
    </w:p>
    <w:p>
      <w:pPr/>
      <w:r>
        <w:rPr>
          <w:lang w:val="zh_CN" w:bidi="zh_CN"/>
        </w:rPr>
      </w:r>
      <w:r>
        <w:rPr>
          <w:lang w:val="zh_CN" w:bidi="zh_CN"/>
        </w:rPr>
        <w:t>耶和华继续说："亚伯拉罕会是一个强大国家的祖先，地上的万国都将因他而得福。"耶和华说这句话的方式表明，祂所说的肯定会发生。因为亚伯拉罕将成为这个伟大国家的重要祖先，耶和华希望向亚伯拉罕揭示祂的计划。</w:t>
      </w:r>
    </w:p>
    <w:p>
      <w:pPr/>
      <w:r>
        <w:rPr>
          <w:lang w:val="zh_CN" w:bidi="zh_CN"/>
        </w:rPr>
      </w:r>
      <w:r>
        <w:rPr>
          <w:lang w:val="zh_CN" w:bidi="zh_CN"/>
        </w:rPr>
        <w:t>耶和华继续解释为什么亚伯拉罕会是一个伟大国家的祖先。耶和华拣选了亚伯拉罕来担任这个重要的角色。作为这个伟大国家的祖先，耶和华会教导他的子女和他们的家人如何按照耶和华希望他们生活的方式去生活。</w:t>
      </w:r>
    </w:p>
    <w:p>
      <w:pPr/>
      <w:r>
        <w:rPr>
          <w:lang w:val="zh_CN" w:bidi="zh_CN"/>
        </w:rPr>
      </w:r>
      <w:r>
        <w:rPr>
          <w:lang w:val="zh_CN" w:bidi="zh_CN"/>
        </w:rPr>
        <w:t xml:space="preserve">现在耶和华直接对亚伯拉罕说话。耶和华说："我听见有人控告所多玛和蛾摩拉，因为他们行了许多罪恶的事。我要下去，看看他们的行为是否和我听到的一样糟糕。如果不是的话，我会知道的。" </w:t>
      </w:r>
    </w:p>
    <w:p>
      <w:pPr/>
      <w:r>
        <w:rPr>
          <w:lang w:val="zh_CN" w:bidi="zh_CN"/>
        </w:rPr>
      </w:r>
      <w:r>
        <w:rPr>
          <w:lang w:val="zh_CN" w:bidi="zh_CN"/>
        </w:rPr>
        <w:t>请在这里暂停。 请以小组的形式，在地图上查看所多玛和蛾摩拉这两个城市。请在这里暂停音频。</w:t>
      </w:r>
    </w:p>
    <w:p>
      <w:pPr/>
      <w:r>
        <w:rPr>
          <w:lang w:val="zh_CN" w:bidi="zh_CN"/>
        </w:rPr>
      </w:r>
      <w:r>
        <w:rPr>
          <w:lang w:val="zh_CN" w:bidi="zh_CN"/>
        </w:rPr>
        <w:t>另外两个人离开，开始前往所多玛。但亚伯拉罕仍然站在神面前。他想为所多玛的义人向耶和华求帮助。</w:t>
      </w:r>
    </w:p>
    <w:p>
      <w:pPr/>
      <w:r>
        <w:rPr>
          <w:lang w:val="zh_CN" w:bidi="zh_CN"/>
        </w:rPr>
      </w:r>
      <w:r>
        <w:rPr>
          <w:lang w:val="zh_CN" w:bidi="zh_CN"/>
        </w:rPr>
        <w:t>将第二个场景中的对话形象化。亚伯拉罕就近耶和华。亚伯拉罕说："你真的会把无辜的和有罪的一起消灭吗？"这段经文用来指无辜和有罪的词语指的是人。亚伯拉罕问，耶和华是否真的会把无辜的人和有罪的人一起消灭。亚伯拉罕并不期望这个问题得到回答。 相反，亚伯拉罕是在试图说，把无辜的人和有罪的人一起消灭是错误的。</w:t>
      </w:r>
    </w:p>
    <w:p>
      <w:pPr/>
      <w:r>
        <w:rPr>
          <w:lang w:val="zh_CN" w:bidi="zh_CN"/>
        </w:rPr>
      </w:r>
      <w:r>
        <w:rPr>
          <w:lang w:val="zh_CN" w:bidi="zh_CN"/>
        </w:rPr>
        <w:t>亚伯拉罕继续说："如果城中有五十个无辜的人，会怎么样？"在这里，以及在其余的问题中，亚伯拉罕想象了一种可能的情况，这种情况可能存在，也可能不存在。城中可能有，也可能没有无辜的人。</w:t>
      </w:r>
    </w:p>
    <w:p>
      <w:pPr/>
      <w:r>
        <w:rPr>
          <w:lang w:val="zh_CN" w:bidi="zh_CN"/>
        </w:rPr>
      </w:r>
      <w:r>
        <w:rPr>
          <w:lang w:val="zh_CN" w:bidi="zh_CN"/>
        </w:rPr>
        <w:t>亚伯拉罕继续说："你真的会毁灭这座城市，不会饶恕它，以拯救其中的五十个无辜的人吗？"你做这样的事，把无辜的人和有罪的人一起消灭，把无辜的人和有罪的人都杀死，这是不可想象的。这是不可想象的！你，全地的审判者，难道不该秉公行事吗？"在这里，亚伯拉罕重复了自己的话，以强调他的论点。亚伯拉罕是在告诉耶和华，他知道耶和华是谁，以及耶和华如何行事。亚伯拉罕是在试图说服耶和华不要把无辜的人和有罪的人都消灭，他说，耶和华不会这样做。</w:t>
      </w:r>
    </w:p>
    <w:p>
      <w:pPr/>
      <w:r>
        <w:rPr>
          <w:lang w:val="zh_CN" w:bidi="zh_CN"/>
        </w:rPr>
      </w:r>
      <w:r>
        <w:rPr>
          <w:lang w:val="zh_CN" w:bidi="zh_CN"/>
        </w:rPr>
        <w:t>请在此停下来，以小组的形式进行讨论：讲述一次你试图说服某人，因为你相信他们绝不是会做错事的人的经历。你会怎么说？你会使用什么词或片语来表明你不相信某人会做错事？请在这里暂停音频。</w:t>
      </w:r>
    </w:p>
    <w:p>
      <w:pPr/>
      <w:r>
        <w:rPr>
          <w:lang w:val="zh_CN" w:bidi="zh_CN"/>
        </w:rPr>
      </w:r>
      <w:r>
        <w:rPr>
          <w:lang w:val="zh_CN" w:bidi="zh_CN"/>
        </w:rPr>
        <w:t>耶和华说："如果我在所多玛找到五十个无辜的人，我会为他们的缘故饶恕整个城市。"</w:t>
      </w:r>
    </w:p>
    <w:p>
      <w:pPr/>
      <w:r>
        <w:rPr>
          <w:lang w:val="zh_CN" w:bidi="zh_CN"/>
        </w:rPr>
      </w:r>
      <w:r>
        <w:rPr>
          <w:lang w:val="zh_CN" w:bidi="zh_CN"/>
        </w:rPr>
        <w:t>亚伯拉罕再次说："主啊，请允许我继续向你说话，即使我只是一个人而已。如果不是五十个义人，而是只有四十五个，你会怎么样？你会因为少了五个人而把整个城市消灭吗？"在这里，亚伯拉罕是谦卑恭敬地说话。亚伯拉罕说，他知道耶和华比他伟大的多。</w:t>
      </w:r>
    </w:p>
    <w:p>
      <w:pPr/>
      <w:r>
        <w:rPr>
          <w:lang w:val="zh_CN" w:bidi="zh_CN"/>
        </w:rPr>
      </w:r>
      <w:r>
        <w:rPr>
          <w:lang w:val="zh_CN" w:bidi="zh_CN"/>
        </w:rPr>
        <w:t>在故事的下一部分，亚伯拉罕与耶和华交谈。亚伯拉罕问"主"或"先生"，如果祂在城中找到无辜的人，祂是否会把这座城市消灭。每次亚伯拉罕问耶和华时，他都会减少他问耶和华的数目。前两次亚伯拉罕把这个数字每次减少了五个人。最后三次，亚伯拉罕把这个数字每次减少了十个人。每次耶和华都回答说，如果祂在城中找到那么多无辜的人，祂就不会把这座城市消灭。</w:t>
      </w:r>
    </w:p>
    <w:p>
      <w:pPr/>
      <w:r>
        <w:rPr>
          <w:lang w:val="zh_CN" w:bidi="zh_CN"/>
        </w:rPr>
      </w:r>
      <w:r>
        <w:rPr>
          <w:lang w:val="zh_CN" w:bidi="zh_CN"/>
        </w:rPr>
        <w:t>最后，亚伯拉罕说："主啊，如果我再说一次，请不要对我生气。如果只有十个无辜的人，会怎么样？"这是这段经文最重要的部分。这是亚伯拉罕问的人数最少的一次。</w:t>
      </w:r>
    </w:p>
    <w:p>
      <w:pPr/>
      <w:r>
        <w:rPr>
          <w:lang w:val="zh_CN" w:bidi="zh_CN"/>
        </w:rPr>
      </w:r>
      <w:r>
        <w:rPr>
          <w:lang w:val="zh_CN" w:bidi="zh_CN"/>
        </w:rPr>
        <w:t>请在这里暂停。 以小组的形式讨论：讲述一个来自你们文化中情节起伏的故事。当你进入故事中最重要的部分时，请注意你是如何讲述这个部分的。你们会使用什么片语？你的声音有什么作用？ 你如何表明这是故事中最重要的部分？请在这里暂停音频。</w:t>
      </w:r>
    </w:p>
    <w:p>
      <w:pPr/>
      <w:r>
        <w:rPr>
          <w:lang w:val="zh_CN" w:bidi="zh_CN"/>
        </w:rPr>
      </w:r>
      <w:r>
        <w:rPr>
          <w:lang w:val="zh_CN" w:bidi="zh_CN"/>
        </w:rPr>
        <w:t>耶和华回答说："那么，我不会因为那十个人把这座城市毁灭。"</w:t>
      </w:r>
    </w:p>
    <w:p>
      <w:pPr/>
      <w:r>
        <w:rPr>
          <w:lang w:val="zh_CN" w:bidi="zh_CN"/>
        </w:rPr>
      </w:r>
      <w:r>
        <w:rPr>
          <w:lang w:val="zh_CN" w:bidi="zh_CN"/>
        </w:rPr>
        <w:t>将故事的结尾形象化。当耶和华结束与亚伯拉罕的对话后，他继续前行。亚伯拉罕回到他的帐篷去了。</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请使用最容易理解的译本来聆听创世记十八章16至33节的音频。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这段经文有两个场景。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神，或耶和华。</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另外两个访客</w:t>
      </w:r>
    </w:p>
    <w:p>
      <w:pPr>
        <w:pStyle w:val="ListBullet"/>
        <w:spacing w:line="240" w:lineRule="auto"/>
        <w:ind w:left="720"/>
      </w:pPr>
      <w:r>
        <w:rPr>
          <w:lang w:val="zh_CN" w:bidi="zh_CN"/>
        </w:rPr>
      </w:r>
      <w:r>
        <w:rPr>
          <w:lang w:val="zh_CN" w:bidi="zh_CN"/>
        </w:rPr>
        <w:t>城中那些正在呼求的人</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这三个人与亚伯拉罕一起吃完饭后起身，开始前往所多玛。亚伯拉罕和他们同行，与他们道别。耶和华问自己："我应该向亚伯拉罕隐瞒我的计划吗？"亚伯拉罕肯定会有很多后裔，他们将成为一个强大的国家，地上的万国都将因亚伯拉罕而得福。我拣选了亚伯拉罕，这样他会教导他的儿子和他们的家人按照我希望他们生活的方式，做正确和公正的事。然后，我会履行我对亚伯拉罕的承诺。"</w:t>
      </w:r>
    </w:p>
    <w:p>
      <w:pPr/>
      <w:r>
        <w:rPr>
          <w:lang w:val="zh_CN" w:bidi="zh_CN"/>
        </w:rPr>
      </w:r>
      <w:r>
        <w:rPr>
          <w:lang w:val="zh_CN" w:bidi="zh_CN"/>
        </w:rPr>
        <w:t>所以耶和华告诉亚伯拉罕："我听到所多玛和蛾摩拉的强烈呼声，因为它们行了这么多邪恶。"我要去看看他们的行为是否和我听到的一样邪恶。如果不是，我想要知道。"然后另外两个人转身，继续前往所多玛，但耶和华仍然与亚伯拉罕同在。</w:t>
      </w:r>
    </w:p>
    <w:p>
      <w:pPr/>
      <w:r>
        <w:rPr>
          <w:lang w:val="zh_CN" w:bidi="zh_CN"/>
        </w:rPr>
      </w:r>
      <w:r>
        <w:rPr>
          <w:lang w:val="zh_CN" w:bidi="zh_CN"/>
        </w:rPr>
        <w:t>请在这里暂停表演。 问扮演耶和华的人："你有什么感受或想法？" 这个人可能会回答这样的话："我想告诉亚伯拉罕我要做什么"，或"我已经选择了亚伯拉罕与我建立关系，所以我对正在做什么保持开放和诚实"，或"我想知道能否将我的计划托付给亚伯拉罕"，或"我邀请亚伯拉罕与我对话。"请重新开始表演。</w:t>
      </w:r>
    </w:p>
    <w:p>
      <w:pPr/>
      <w:r>
        <w:rPr>
          <w:lang w:val="zh_CN" w:bidi="zh_CN"/>
        </w:rPr>
      </w:r>
      <w:r>
        <w:rPr>
          <w:lang w:val="zh_CN" w:bidi="zh_CN"/>
        </w:rPr>
        <w:t>亚伯拉罕就近耶和华。他说："主啊，你会把无辜的人和有罪的人都消灭吗？"如果有五十个无辜的人在那里会怎样？你仍要毁灭这些城邑，不因其中无辜的人而饶恕他们吗？你当然不会做这样的事，把无辜的人和有罪的人一起消灭。那么你们就会以同样的方式对待无辜的人和有罪的人。你肯定不会那样做！审判全地的主岂不行公义吗？"</w:t>
      </w:r>
    </w:p>
    <w:p>
      <w:pPr/>
      <w:r>
        <w:rPr>
          <w:lang w:val="zh_CN" w:bidi="zh_CN"/>
        </w:rPr>
      </w:r>
      <w:r>
        <w:rPr>
          <w:lang w:val="zh_CN" w:bidi="zh_CN"/>
        </w:rPr>
        <w:t>请在这里暂停表演。 问扮演亚伯拉罕的人："你有什么感受或想法？" 这人可能会这样回答："我谦卑地接近神"或"我害怕神会把无辜的人和有罪的人都消灭，这不是一个好审判官会做的事"或"我认识神，所以我想为所多玛和蛾摩拉的人恳求怜悯"或"我担心我住在所多玛的侄子罗得会被消灭"或"我想知道我可以信任神的审判。"请重新开始表演。</w:t>
      </w:r>
    </w:p>
    <w:p>
      <w:pPr/>
      <w:r>
        <w:rPr>
          <w:lang w:val="zh_CN" w:bidi="zh_CN"/>
        </w:rPr>
      </w:r>
      <w:r>
        <w:rPr>
          <w:lang w:val="zh_CN" w:bidi="zh_CN"/>
        </w:rPr>
        <w:t>耶和华回答说："如果我在所多玛找到五十个义人，为了他们我就不会把那座城市毁灭。"</w:t>
      </w:r>
    </w:p>
    <w:p>
      <w:pPr/>
      <w:r>
        <w:rPr>
          <w:lang w:val="zh_CN" w:bidi="zh_CN"/>
        </w:rPr>
      </w:r>
      <w:r>
        <w:rPr>
          <w:lang w:val="zh_CN" w:bidi="zh_CN"/>
        </w:rPr>
        <w:t>然后亚伯拉罕说："既然我开始说话，请让我多说些，即使我只是一个人。请想像一下，只有四十五个义人而不是五十个。你会因为少了五个义人而把整个城市消灭吗？"</w:t>
      </w:r>
    </w:p>
    <w:p>
      <w:pPr/>
      <w:r>
        <w:rPr>
          <w:lang w:val="zh_CN" w:bidi="zh_CN"/>
        </w:rPr>
      </w:r>
      <w:r>
        <w:rPr>
          <w:lang w:val="zh_CN" w:bidi="zh_CN"/>
        </w:rPr>
        <w:t>耶和华回答说："如果我在那里找到四十五个无辜的人，我也不会把那座城市毁灭。"</w:t>
      </w:r>
    </w:p>
    <w:p>
      <w:pPr/>
      <w:r>
        <w:rPr>
          <w:lang w:val="zh_CN" w:bidi="zh_CN"/>
        </w:rPr>
      </w:r>
      <w:r>
        <w:rPr>
          <w:lang w:val="zh_CN" w:bidi="zh_CN"/>
        </w:rPr>
        <w:t>亚伯拉罕说："如果那里只有四十个会怎么样？"</w:t>
      </w:r>
    </w:p>
    <w:p>
      <w:pPr/>
      <w:r>
        <w:rPr>
          <w:lang w:val="zh_CN" w:bidi="zh_CN"/>
        </w:rPr>
      </w:r>
      <w:r>
        <w:rPr>
          <w:lang w:val="zh_CN" w:bidi="zh_CN"/>
        </w:rPr>
        <w:t>耶和华回答说："如果我在那里找到四十个无辜的人，我也不会把那座城市毁灭。"</w:t>
      </w:r>
    </w:p>
    <w:p>
      <w:pPr/>
      <w:r>
        <w:rPr>
          <w:lang w:val="zh_CN" w:bidi="zh_CN"/>
        </w:rPr>
      </w:r>
      <w:r>
        <w:rPr>
          <w:lang w:val="zh_CN" w:bidi="zh_CN"/>
        </w:rPr>
        <w:t>亚伯拉罕恳求："主啊，请不要生气，让我继续说话。如果只找到三十个无辜的人，你会怎么样？"</w:t>
      </w:r>
    </w:p>
    <w:p>
      <w:pPr/>
      <w:r>
        <w:rPr>
          <w:lang w:val="zh_CN" w:bidi="zh_CN"/>
        </w:rPr>
      </w:r>
      <w:r>
        <w:rPr>
          <w:lang w:val="zh_CN" w:bidi="zh_CN"/>
        </w:rPr>
        <w:t>耶和华回答说："如果我在那里找到三十个无辜的人，我也不会把那座城市毁灭。"</w:t>
      </w:r>
    </w:p>
    <w:p>
      <w:pPr/>
      <w:r>
        <w:rPr>
          <w:lang w:val="zh_CN" w:bidi="zh_CN"/>
        </w:rPr>
      </w:r>
      <w:r>
        <w:rPr>
          <w:lang w:val="zh_CN" w:bidi="zh_CN"/>
        </w:rPr>
        <w:t>亚伯拉罕说："主啊，既然我敢于向主说话，请让我继续。如果只有二十个无辜的人会怎么样？"</w:t>
      </w:r>
    </w:p>
    <w:p>
      <w:pPr/>
      <w:r>
        <w:rPr>
          <w:lang w:val="zh_CN" w:bidi="zh_CN"/>
        </w:rPr>
      </w:r>
      <w:r>
        <w:rPr>
          <w:lang w:val="zh_CN" w:bidi="zh_CN"/>
        </w:rPr>
        <w:t>耶和华回答说："如果我在那里找到二十个无辜的人，我也不会把那座城市毁灭。"</w:t>
      </w:r>
    </w:p>
    <w:p>
      <w:pPr/>
      <w:r>
        <w:rPr>
          <w:lang w:val="zh_CN" w:bidi="zh_CN"/>
        </w:rPr>
      </w:r>
      <w:r>
        <w:rPr>
          <w:lang w:val="zh_CN" w:bidi="zh_CN"/>
        </w:rPr>
        <w:t>最后，亚伯拉罕说："主啊，如果我再说一次，请不要生气。如果只有十个无辜的人，会怎么样？"</w:t>
      </w:r>
    </w:p>
    <w:p>
      <w:pPr/>
      <w:r>
        <w:rPr>
          <w:lang w:val="zh_CN" w:bidi="zh_CN"/>
        </w:rPr>
      </w:r>
      <w:r>
        <w:rPr>
          <w:lang w:val="zh_CN" w:bidi="zh_CN"/>
        </w:rPr>
        <w:t>耶和华回答说："那么，我不会因为那十个人把那座城市毁灭。"</w:t>
      </w:r>
    </w:p>
    <w:p>
      <w:pPr/>
      <w:r>
        <w:rPr>
          <w:lang w:val="zh_CN" w:bidi="zh_CN"/>
        </w:rPr>
      </w:r>
      <w:r>
        <w:rPr>
          <w:lang w:val="zh_CN" w:bidi="zh_CN"/>
        </w:rPr>
        <w:t>请结束这段表演。问扮演耶和华的人："你有什么感受或想法？" 这人可能会这样回答："我希望亚伯拉罕和我交谈"或"我不会把无辜的人和有罪的人都消灭。"问扮演亚伯拉罕的人："你有什么感受或想法？" 这人可能会这样回答："我松了一口气，神没有对我的请求感到生气"或"我松了一口气，神不会把无辜的人和有罪的人一起消灭"或"我希望所多玛有足够多无辜的人，以至于神不会把那座城市毁灭"或"我很惊讶神让我与祂谈祂的计划。"</w:t>
      </w:r>
    </w:p>
    <w:p>
      <w:pPr>
        <w:pStyle w:val="Heading3"/>
      </w:pPr>
      <w:r>
        <w:rPr>
          <w:lang w:val="zh_CN" w:bidi="zh_CN"/>
        </w:rPr>
        <w:t>填补空白</w:t>
      </w:r>
    </w:p>
    <w:p>
      <w:pPr/>
      <w:r>
        <w:rPr>
          <w:lang w:val="zh_CN" w:bidi="zh_CN"/>
        </w:rPr>
      </w:r>
      <w:r>
        <w:rPr>
          <w:lang w:val="zh_CN" w:bidi="zh_CN"/>
        </w:rPr>
        <w:t>请使用最容易理解的经文译本来聆听创世记十八章16至33节的音频。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这些人吃完饭后起来，向所多玛望去。当他们离开时，亚伯拉罕与他们一起去，要送他们上路。</w:t>
      </w:r>
    </w:p>
    <w:p>
      <w:pPr/>
      <w:r>
        <w:rPr>
          <w:lang w:val="zh_CN" w:bidi="zh_CN"/>
        </w:rPr>
      </w:r>
      <w:r>
        <w:rPr>
          <w:b/>
          <w:lang w:val="zh_CN" w:bidi="zh_CN"/>
        </w:rPr>
        <w:t>神</w:t>
      </w:r>
      <w:r>
        <w:rPr>
          <w:lang w:val="zh_CN" w:bidi="zh_CN"/>
        </w:rPr>
        <w:t>说话了。在这里，这个故事使用神的个人名字，</w:t>
      </w:r>
      <w:r>
        <w:rPr>
          <w:b/>
          <w:lang w:val="zh_CN" w:bidi="zh_CN"/>
        </w:rPr>
        <w:t>耶和华</w:t>
      </w:r>
      <w:r>
        <w:rPr>
          <w:lang w:val="zh_CN" w:bidi="zh_CN"/>
        </w:rPr>
        <w:t>。然而，当亚伯拉罕与神说话时，他使用了</w:t>
      </w:r>
      <w:r>
        <w:rPr>
          <w:b/>
          <w:lang w:val="zh_CN" w:bidi="zh_CN"/>
        </w:rPr>
        <w:t>主（Adonai）</w:t>
      </w:r>
      <w:r>
        <w:rPr>
          <w:lang w:val="zh_CN" w:bidi="zh_CN"/>
        </w:rPr>
        <w:t>这个称呼，这是神的另一个名字。主（Adonai）是一个称呼，意思是主、主人或先生。然而，亚伯拉罕很可能在这个时候才知道他正在对神说话。</w:t>
      </w:r>
    </w:p>
    <w:p>
      <w:pPr/>
      <w:r>
        <w:rPr>
          <w:lang w:val="zh_CN" w:bidi="zh_CN"/>
        </w:rPr>
      </w:r>
      <w:r>
        <w:rPr>
          <w:lang w:val="zh_CN" w:bidi="zh_CN"/>
        </w:rPr>
        <w:t>请查阅主词汇表中的</w:t>
      </w:r>
      <w:hyperlink r:id="rId22">
        <w:r>
          <w:rPr>
            <w:lang w:val="zh_CN" w:bidi="zh_CN"/>
          </w:rPr>
          <w:rPr>
            <w:color w:val="0000EE"/>
            <w:u w:val="single"/>
          </w:rPr>
          <w:t>耶和华</w:t>
        </w:r>
      </w:hyperlink>
      <w:r>
        <w:rPr>
          <w:lang w:val="zh_CN" w:bidi="zh_CN"/>
        </w:rPr>
        <w:t>和</w:t>
      </w:r>
      <w:hyperlink r:id="rId60">
        <w:r>
          <w:rPr>
            <w:lang w:val="zh_CN" w:bidi="zh_CN"/>
          </w:rPr>
          <w:rPr>
            <w:color w:val="0000EE"/>
            <w:u w:val="single"/>
          </w:rPr>
          <w:t>主（Adonai</w:t>
        </w:r>
      </w:hyperlink>
      <w:r>
        <w:rPr>
          <w:lang w:val="zh_CN" w:bidi="zh_CN"/>
        </w:rPr>
        <w:t>）或</w:t>
      </w:r>
      <w:hyperlink r:id="rId35">
        <w:r>
          <w:rPr>
            <w:lang w:val="zh_CN" w:bidi="zh_CN"/>
          </w:rPr>
          <w:rPr>
            <w:color w:val="0000EE"/>
            <w:u w:val="single"/>
          </w:rPr>
          <w:t>主</w:t>
        </w:r>
      </w:hyperlink>
      <w:r>
        <w:rPr>
          <w:lang w:val="zh_CN" w:bidi="zh_CN"/>
        </w:rPr>
        <w:t>，并用你在前面的故事中翻译这些词的方式来翻译它们。请在这里暂停音频。</w:t>
      </w:r>
    </w:p>
    <w:p>
      <w:pPr/>
      <w:r>
        <w:rPr>
          <w:lang w:val="zh_CN" w:bidi="zh_CN"/>
        </w:rPr>
      </w:r>
      <w:r>
        <w:rPr>
          <w:lang w:val="zh_CN" w:bidi="zh_CN"/>
        </w:rPr>
        <w:t>耶和华问："我应该向亚伯拉罕隐瞒我的计划吗？毕竟，亚伯拉罕的后裔将成为一个强大的</w:t>
      </w:r>
      <w:r>
        <w:rPr>
          <w:b/>
          <w:lang w:val="zh_CN" w:bidi="zh_CN"/>
        </w:rPr>
        <w:t>国</w:t>
      </w:r>
      <w:r>
        <w:rPr>
          <w:lang w:val="zh_CN" w:bidi="zh_CN"/>
        </w:rPr>
        <w:t>，地上的万国都将因亚伯拉罕而</w:t>
      </w:r>
      <w:r>
        <w:rPr>
          <w:b/>
          <w:lang w:val="zh_CN" w:bidi="zh_CN"/>
        </w:rPr>
        <w:t>有福</w:t>
      </w:r>
      <w:r>
        <w:rPr>
          <w:lang w:val="zh_CN" w:bidi="zh_CN"/>
        </w:rPr>
        <w:t>。"在这里，国的意思是一群拥有特定领土和政府的人。有福指的是当神帮助、赐福或眷顾某人或某事时。请查阅主词汇表中的</w:t>
      </w:r>
      <w:hyperlink r:id="rId44">
        <w:r>
          <w:rPr>
            <w:lang w:val="zh_CN" w:bidi="zh_CN"/>
          </w:rPr>
          <w:rPr>
            <w:color w:val="0000EE"/>
            <w:u w:val="single"/>
          </w:rPr>
          <w:t>国</w:t>
        </w:r>
      </w:hyperlink>
      <w:r>
        <w:rPr>
          <w:lang w:val="zh_CN" w:bidi="zh_CN"/>
        </w:rPr>
        <w:t>和</w:t>
      </w:r>
      <w:hyperlink r:id="rId16">
        <w:r>
          <w:rPr>
            <w:lang w:val="zh_CN" w:bidi="zh_CN"/>
          </w:rPr>
          <w:rPr>
            <w:color w:val="0000EE"/>
            <w:u w:val="single"/>
          </w:rPr>
          <w:t>有福</w:t>
        </w:r>
      </w:hyperlink>
      <w:r>
        <w:rPr>
          <w:lang w:val="zh_CN" w:bidi="zh_CN"/>
        </w:rPr>
        <w:t>，并使用与前文经文中相同的词语。</w:t>
      </w:r>
    </w:p>
    <w:p>
      <w:pPr/>
      <w:r>
        <w:rPr>
          <w:lang w:val="zh_CN" w:bidi="zh_CN"/>
        </w:rPr>
      </w:r>
      <w:r>
        <w:rPr>
          <w:lang w:val="zh_CN" w:bidi="zh_CN"/>
        </w:rPr>
        <w:t>耶和华继续说："我拣选了亚伯拉罕，这样他会教导他的儿子和家人按照我希望他们生活的方式，做</w:t>
      </w:r>
      <w:r>
        <w:rPr>
          <w:b/>
          <w:lang w:val="zh_CN" w:bidi="zh_CN"/>
        </w:rPr>
        <w:t>公义</w:t>
      </w:r>
      <w:r>
        <w:rPr>
          <w:lang w:val="zh_CN" w:bidi="zh_CN"/>
        </w:rPr>
        <w:t>和</w:t>
      </w:r>
      <w:r>
        <w:rPr>
          <w:b/>
          <w:lang w:val="zh_CN" w:bidi="zh_CN"/>
        </w:rPr>
        <w:t>公正</w:t>
      </w:r>
      <w:r>
        <w:rPr>
          <w:lang w:val="zh_CN" w:bidi="zh_CN"/>
        </w:rPr>
        <w:t>的事。然后，我会履行我对亚伯拉罕的承诺。"旧约中关于公义的观念是建立在神与人之间，或人与人之间的关系之上。公义指的是圣洁、正直或无罪。在你的译本中，你应该以相同的方式描述公义和称义的概念。例如，你可能会把公义描述为"与神的正确关系。" 你也可以用法律术语来描述它，例如"无可指责/无辜。"描述这些概念的其它方式是：</w:t>
      </w:r>
    </w:p>
    <w:p>
      <w:pPr>
        <w:pStyle w:val="ListBullet"/>
        <w:spacing w:line="240" w:lineRule="auto"/>
        <w:ind w:left="720"/>
      </w:pPr>
      <w:r>
        <w:rPr>
          <w:lang w:val="zh_CN" w:bidi="zh_CN"/>
        </w:rPr>
      </w:r>
      <w:r>
        <w:rPr>
          <w:lang w:val="zh_CN" w:bidi="zh_CN"/>
        </w:rPr>
        <w:t>在神眼中是正确的</w:t>
      </w:r>
    </w:p>
    <w:p>
      <w:pPr>
        <w:pStyle w:val="ListBullet"/>
        <w:spacing w:line="240" w:lineRule="auto"/>
        <w:ind w:left="720"/>
      </w:pPr>
      <w:r>
        <w:rPr>
          <w:lang w:val="zh_CN" w:bidi="zh_CN"/>
        </w:rPr>
      </w:r>
      <w:r>
        <w:rPr>
          <w:lang w:val="zh_CN" w:bidi="zh_CN"/>
        </w:rPr>
        <w:t>站在神的那一边，</w:t>
      </w:r>
    </w:p>
    <w:p>
      <w:pPr>
        <w:pStyle w:val="ListBullet"/>
        <w:spacing w:line="240" w:lineRule="auto"/>
        <w:ind w:left="720"/>
      </w:pPr>
      <w:r>
        <w:rPr>
          <w:lang w:val="zh_CN" w:bidi="zh_CN"/>
        </w:rPr>
      </w:r>
      <w:r>
        <w:rPr>
          <w:lang w:val="zh_CN" w:bidi="zh_CN"/>
        </w:rPr>
        <w:t>被神接受</w:t>
      </w:r>
    </w:p>
    <w:p>
      <w:pPr/>
      <w:r>
        <w:rPr>
          <w:lang w:val="zh_CN" w:bidi="zh_CN"/>
        </w:rPr>
      </w:r>
      <w:r>
        <w:rPr>
          <w:lang w:val="zh_CN" w:bidi="zh_CN"/>
        </w:rPr>
        <w:t>你的听众所使用的语言中，也可能有一些修辞或形象性的说法，用来表达公义的概念，例如"心地正直、为人端正、无可指责/清白无辜、行走在神的道路上"等等。当你为你的故事选择合适的措辞时，请考虑这些因素。 请记住，在圣经中，人们永远不能靠自己而成为公义，或者做足够多的善事来达到。 你用来翻译公义的词或片语不应该基于善行。</w:t>
      </w:r>
    </w:p>
    <w:p>
      <w:pPr/>
      <w:r>
        <w:rPr>
          <w:lang w:val="zh_CN" w:bidi="zh_CN"/>
        </w:rPr>
      </w:r>
      <w:r>
        <w:rPr>
          <w:lang w:val="zh_CN" w:bidi="zh_CN"/>
        </w:rPr>
        <w:t>请在这里暂停，并讨论在你的语言中，你将使用什么词来翻译公义。</w:t>
      </w:r>
    </w:p>
    <w:p>
      <w:pPr/>
      <w:r>
        <w:rPr>
          <w:lang w:val="zh_CN" w:bidi="zh_CN"/>
        </w:rPr>
      </w:r>
      <w:r>
        <w:rPr>
          <w:lang w:val="zh_CN" w:bidi="zh_CN"/>
        </w:rPr>
        <w:t>请查阅主词汇表中的</w:t>
      </w:r>
      <w:hyperlink r:id="rId32">
        <w:r>
          <w:rPr>
            <w:lang w:val="zh_CN" w:bidi="zh_CN"/>
          </w:rPr>
          <w:rPr>
            <w:color w:val="0000EE"/>
            <w:u w:val="single"/>
          </w:rPr>
          <w:t>义人</w:t>
        </w:r>
      </w:hyperlink>
      <w:r>
        <w:rPr>
          <w:lang w:val="zh_CN" w:bidi="zh_CN"/>
        </w:rPr>
        <w:t>这个词，并在这里使用与前文故事中相同的词。</w:t>
      </w:r>
    </w:p>
    <w:p>
      <w:pPr/>
      <w:r>
        <w:rPr>
          <w:lang w:val="zh_CN" w:bidi="zh_CN"/>
        </w:rPr>
      </w:r>
      <w:r>
        <w:rPr>
          <w:b/>
          <w:lang w:val="zh_CN" w:bidi="zh_CN"/>
        </w:rPr>
        <w:t>公义</w:t>
      </w:r>
      <w:r>
        <w:rPr>
          <w:lang w:val="zh_CN" w:bidi="zh_CN"/>
        </w:rPr>
        <w:t>指的是做出公平的法律判决，或一般意义上的公平、良好的决定。</w:t>
      </w:r>
    </w:p>
    <w:p>
      <w:pPr/>
      <w:r>
        <w:rPr>
          <w:lang w:val="zh_CN" w:bidi="zh_CN"/>
        </w:rPr>
      </w:r>
      <w:r>
        <w:rPr>
          <w:lang w:val="zh_CN" w:bidi="zh_CN"/>
        </w:rPr>
        <w:t>所以神告诉亚伯拉罕："我听到所多玛和蛾摩拉的呼声甚大，因为他们的</w:t>
      </w:r>
      <w:r>
        <w:rPr>
          <w:b/>
          <w:lang w:val="zh_CN" w:bidi="zh_CN"/>
        </w:rPr>
        <w:t>罪</w:t>
      </w:r>
      <w:r>
        <w:rPr>
          <w:lang w:val="zh_CN" w:bidi="zh_CN"/>
        </w:rPr>
        <w:t>恶甚重。"罪是指不顺服神的行为。请确保你在这里使用的词并不意味著某人没有履行宗教行为，比如仪式性的祷告，或遵守某些宗教规条。请在主词汇表中查找</w:t>
      </w:r>
      <w:hyperlink r:id="rId27">
        <w:r>
          <w:rPr>
            <w:lang w:val="zh_CN" w:bidi="zh_CN"/>
          </w:rPr>
          <w:rPr>
            <w:color w:val="0000EE"/>
            <w:u w:val="single"/>
          </w:rPr>
          <w:t>罪</w:t>
        </w:r>
      </w:hyperlink>
      <w:r>
        <w:rPr>
          <w:lang w:val="zh_CN" w:bidi="zh_CN"/>
        </w:rPr>
        <w:t>这个词，并使用你在前面的故事中所用的相同词语。</w:t>
      </w:r>
    </w:p>
    <w:p>
      <w:pPr/>
      <w:r>
        <w:rPr>
          <w:lang w:val="zh_CN" w:bidi="zh_CN"/>
        </w:rPr>
      </w:r>
      <w:r>
        <w:rPr>
          <w:lang w:val="zh_CN" w:bidi="zh_CN"/>
        </w:rPr>
        <w:t>神继续说："我现在要去看看他们的行为是否像我听说的一样</w:t>
      </w:r>
      <w:r>
        <w:rPr>
          <w:b/>
          <w:lang w:val="zh_CN" w:bidi="zh_CN"/>
        </w:rPr>
        <w:t>邪恶</w:t>
      </w:r>
      <w:r>
        <w:rPr>
          <w:lang w:val="zh_CN" w:bidi="zh_CN"/>
        </w:rPr>
        <w:t>。如果不是，我想要知道。"邪恶指的是极其败坏、充满罪恶的状态。它是公义的相反词。这两个词在这段经文中都是用来指不同类型的人。在整个故事中，请使用相同的词来翻译"义人"和"恶人"。主词汇表中有</w:t>
      </w:r>
      <w:hyperlink r:id="rId61">
        <w:r>
          <w:rPr>
            <w:lang w:val="zh_CN" w:bidi="zh_CN"/>
          </w:rPr>
          <w:rPr>
            <w:color w:val="0000EE"/>
            <w:u w:val="single"/>
          </w:rPr>
          <w:t>邪恶</w:t>
        </w:r>
      </w:hyperlink>
      <w:r>
        <w:rPr>
          <w:lang w:val="zh_CN" w:bidi="zh_CN"/>
        </w:rPr>
        <w:t>这个词。</w:t>
      </w:r>
    </w:p>
    <w:p>
      <w:pPr/>
      <w:r>
        <w:rPr>
          <w:lang w:val="zh_CN" w:bidi="zh_CN"/>
        </w:rPr>
      </w:r>
      <w:r>
        <w:rPr>
          <w:lang w:val="zh_CN" w:bidi="zh_CN"/>
        </w:rPr>
        <w:t>亚伯拉罕继续说："</w:t>
      </w:r>
      <w:r>
        <w:rPr>
          <w:b/>
          <w:lang w:val="zh_CN" w:bidi="zh_CN"/>
        </w:rPr>
        <w:t>审判</w:t>
      </w:r>
      <w:r>
        <w:rPr>
          <w:lang w:val="zh_CN" w:bidi="zh_CN"/>
        </w:rPr>
        <w:t>全地的主难道不行公义吗？"审判官决定谁是无辜或有罪，以及有罪的人应该受到什么惩罚。</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19:1–29</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在这个部分，请聆听创世记19章1至29节，并将它记在心里。请聆听三遍创世记十九章1至29节的音频版本，如果可能的话，请使用三种不同翻译版本。然后，小组一起讨论以下问题：</w:t>
      </w:r>
    </w:p>
    <w:p>
      <w:pPr>
        <w:pStyle w:val="ListNumber"/>
        <w:numPr>
          <w:ilvl w:val="0"/>
          <w:numId w:val="47"/>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请使用最容易理解的译本来聆听创世记十九章1至29节的音频。</w:t>
      </w:r>
    </w:p>
    <w:p>
      <w:pPr/>
      <w:r>
        <w:rPr>
          <w:lang w:val="zh_CN" w:bidi="zh_CN"/>
        </w:rPr>
      </w:r>
      <w:r>
        <w:rPr>
          <w:lang w:val="zh_CN" w:bidi="zh_CN"/>
        </w:rPr>
        <w:t>这是关于亚伯拉罕和罗得的四个故事系列中的第三个。在前面的故事中，有三个人拜访亚伯拉罕，并与他一起吃饭。然后其中一个人，也就是耶和华，或神，与亚伯拉罕谈论他计划毁灭所多玛和蛾摩拉。当耶和华与亚伯拉罕说话时，另外两个人继续前往所多玛。这个故事描述了当这两个人到达所多玛后发生的事情。耶和华毁灭了所多玛和蛾摩拉，但因著亚伯拉罕的缘故，拯救了罗得和罗得的一家。</w:t>
      </w:r>
    </w:p>
    <w:p>
      <w:pPr/>
      <w:r>
        <w:rPr>
          <w:lang w:val="zh_CN" w:bidi="zh_CN"/>
        </w:rPr>
      </w:r>
      <w:r>
        <w:rPr>
          <w:lang w:val="zh_CN" w:bidi="zh_CN"/>
        </w:rPr>
        <w:t>这两个人在晚上到达所多玛。他们可能在与亚伯拉罕一起吃饭的同一天的晚上到达所多玛。这个故事称这两个人为"两个人"或"两个天使"。天使是一种超自然的属灵存在，是神的使者。天使经常以人的样式出现在人前。他们经常为人带来特定的讯息，或执行特定的任务。</w:t>
      </w:r>
    </w:p>
    <w:p>
      <w:pPr/>
      <w:r>
        <w:rPr>
          <w:lang w:val="zh_CN" w:bidi="zh_CN"/>
        </w:rPr>
      </w:r>
      <w:r>
        <w:rPr>
          <w:lang w:val="zh_CN" w:bidi="zh_CN"/>
        </w:rPr>
        <w:t>请在这里暂停，并以小组的形式讨论：你们如何描述在你们的文化中类似的属灵存在？若你们的文化中有这类灵性存在，他们会做些什么？请在这里暂停音频。</w:t>
      </w:r>
    </w:p>
    <w:p>
      <w:pPr/>
      <w:r>
        <w:rPr>
          <w:lang w:val="zh_CN" w:bidi="zh_CN"/>
        </w:rPr>
      </w:r>
      <w:r>
        <w:rPr>
          <w:lang w:val="zh_CN" w:bidi="zh_CN"/>
        </w:rPr>
        <w:t>罗得坐在所多玛城的入口处。可能有一堵墙围绕著所多玛，以保护它，所以所多玛的入口可能是城墙上的一个门。在那种文化中，人们用城门周围的地区作为聚会的场所。社区领袖在城门前会面，讨论重要的事情，做生意，并施行公义。虽然罗得是外人，但他是城里一个重要的人。罗得是唯一一个向这两个人问安的社区领袖。</w:t>
      </w:r>
    </w:p>
    <w:p>
      <w:pPr/>
      <w:r>
        <w:rPr>
          <w:lang w:val="zh_CN" w:bidi="zh_CN"/>
        </w:rPr>
      </w:r>
      <w:r>
        <w:rPr>
          <w:lang w:val="zh_CN" w:bidi="zh_CN"/>
        </w:rPr>
        <w:t xml:space="preserve">请在这里暂停。 请以小组的形式，观看一张城门的图片。 </w:t>
      </w:r>
    </w:p>
    <w:p>
      <w:pPr/>
      <w:r>
        <w:rPr>
          <w:lang w:val="zh_CN" w:bidi="zh_CN"/>
        </w:rPr>
      </w:r>
      <w:r>
        <w:rPr>
          <w:lang w:val="zh_CN" w:bidi="zh_CN"/>
        </w:rPr>
        <w:t>请在这里暂停，以小组的形式讨论：在你们的文化中，类似的聚会场所被称为什么？请描述这些聚会的场所。请在这里暂停音频。</w:t>
      </w:r>
    </w:p>
    <w:p>
      <w:pPr/>
      <w:r>
        <w:rPr>
          <w:lang w:val="zh_CN" w:bidi="zh_CN"/>
        </w:rPr>
      </w:r>
      <w:r>
        <w:rPr>
          <w:lang w:val="zh_CN" w:bidi="zh_CN"/>
        </w:rPr>
        <w:t>当罗得看见天使时，他起来迎接他们。罗得欢迎这两个天使，并俯伏在地。这个动作是一种问候，表示极大的尊敬。通常，访客会对他们的主人表示这种尊重。罗得对这些人表现出的尊重远超寻常，因为他是主人，而他们是客人。</w:t>
      </w:r>
    </w:p>
    <w:p>
      <w:pPr/>
      <w:r>
        <w:rPr>
          <w:lang w:val="zh_CN" w:bidi="zh_CN"/>
        </w:rPr>
      </w:r>
      <w:r>
        <w:rPr>
          <w:lang w:val="zh_CN" w:bidi="zh_CN"/>
        </w:rPr>
        <w:t>请在这里暂停，并以小组的形式讨论：在你们的文化中，哪些动作表示尊敬？请在这里暂停音频。</w:t>
      </w:r>
    </w:p>
    <w:p>
      <w:pPr/>
      <w:r>
        <w:rPr>
          <w:lang w:val="zh_CN" w:bidi="zh_CN"/>
        </w:rPr>
      </w:r>
      <w:r>
        <w:rPr>
          <w:lang w:val="zh_CN" w:bidi="zh_CN"/>
        </w:rPr>
        <w:t>罗得说："我主啊，请进入你仆人的家。"在这里，罗得说得非常礼貌和尊敬，他说"我的主"，或"我的先生"，并称自己是天使的仆人。这个时候，罗得可能还没有意识到这些人是天使。</w:t>
      </w:r>
    </w:p>
    <w:p>
      <w:pPr/>
      <w:r>
        <w:rPr>
          <w:lang w:val="zh_CN" w:bidi="zh_CN"/>
        </w:rPr>
      </w:r>
      <w:r>
        <w:rPr>
          <w:lang w:val="zh_CN" w:bidi="zh_CN"/>
        </w:rPr>
        <w:t>罗得继续说："洗洗你们的脚，并留下过夜。然后你们可以早上早点起来，继续你们的旅程。"在罗得的文化中，为客人奉上清水洗脚是种礼貌的举动。天使可能穿著凉鞋，并且曾在满是灰尘的路上行走。</w:t>
      </w:r>
    </w:p>
    <w:p>
      <w:pPr/>
      <w:r>
        <w:rPr>
          <w:lang w:val="zh_CN" w:bidi="zh_CN"/>
        </w:rPr>
      </w:r>
      <w:r>
        <w:rPr>
          <w:lang w:val="zh_CN" w:bidi="zh_CN"/>
        </w:rPr>
        <w:t>这两个天使回答说："不了，我们会在城里的广场过夜。"在那种文化中，第一次有人邀请你到他们家里时，拒绝邀请是一种礼貌。天使们说要在那里过夜的城门广场，指的是罗得坐著的城门旁一片开阔的空地，可能曾用作聚会场所。</w:t>
      </w:r>
    </w:p>
    <w:p>
      <w:pPr/>
      <w:r>
        <w:rPr>
          <w:lang w:val="zh_CN" w:bidi="zh_CN"/>
        </w:rPr>
      </w:r>
      <w:r>
        <w:rPr>
          <w:lang w:val="zh_CN" w:bidi="zh_CN"/>
        </w:rPr>
        <w:t>但罗得再三恳求，最后两位天使便随他一同去了他家。罗得为他们预备了一顿饭。罗得可能是命令仆人预备这顿饭。这顿饭包括了无酵饼。无酵面包很可能是种扁平的饼，能快速制作以应付临时来访的客人。这种饼不同于撒拉在她家里为这些客人做的饼。这种饼扁平、坚硬且松脆。在这里，罗得把这两个天使当作贵宾。</w:t>
      </w:r>
    </w:p>
    <w:p>
      <w:pPr/>
      <w:r>
        <w:rPr>
          <w:lang w:val="zh_CN" w:bidi="zh_CN"/>
        </w:rPr>
      </w:r>
      <w:r>
        <w:rPr>
          <w:lang w:val="zh_CN" w:bidi="zh_CN"/>
        </w:rPr>
        <w:t>请在这里暂停，并展示一张罗得为他的客人做的扁平且坚硬的饼的照片。请以小组的形式讨论：在你们的文化中，你们是如何款待客人的？请在这里暂停音频。</w:t>
      </w:r>
    </w:p>
    <w:p>
      <w:pPr/>
      <w:r>
        <w:rPr>
          <w:lang w:val="zh_CN" w:bidi="zh_CN"/>
        </w:rPr>
      </w:r>
      <w:r>
        <w:rPr>
          <w:lang w:val="zh_CN" w:bidi="zh_CN"/>
        </w:rPr>
        <w:t>在罗得和两个天使睡觉之前，所多玛的所有人，从年轻人到老年人，都从全城各地来，并包围了罗得的房子。这群人向罗得喊叫："今晚与你一起住的那些人在哪里？把他们带到我们面前，好让我们认识他们！""这样我们就可以认识他们"这个片语的意思是"这样我们就可以与他们发生性关系。"</w:t>
      </w:r>
    </w:p>
    <w:p>
      <w:pPr/>
      <w:r>
        <w:rPr>
          <w:lang w:val="zh_CN" w:bidi="zh_CN"/>
        </w:rPr>
      </w:r>
      <w:r>
        <w:rPr>
          <w:lang w:val="zh_CN" w:bidi="zh_CN"/>
        </w:rPr>
        <w:t>请在这里暂停，并以小组的形式讨论：你们如何谈论彼此间有性关系的人？在有男女在场的大型团体中谈论性关系时，你们会使用什么片语？请在这里暂停音频。</w:t>
      </w:r>
    </w:p>
    <w:p>
      <w:pPr/>
      <w:r>
        <w:rPr>
          <w:lang w:val="zh_CN" w:bidi="zh_CN"/>
        </w:rPr>
      </w:r>
      <w:r>
        <w:rPr>
          <w:lang w:val="zh_CN" w:bidi="zh_CN"/>
        </w:rPr>
        <w:t>罗得出去与所多玛的人说话。他关上了他后面的房子的门。罗得说："我的朋友们，请不要做这样可怕的事。请听，我有两个女儿，她们从来没有与男人发生过关系。"这意味著罗得的女儿们从未与男人发生性关系。</w:t>
      </w:r>
    </w:p>
    <w:p>
      <w:pPr/>
      <w:r>
        <w:rPr>
          <w:lang w:val="zh_CN" w:bidi="zh_CN"/>
        </w:rPr>
      </w:r>
      <w:r>
        <w:rPr>
          <w:lang w:val="zh_CN" w:bidi="zh_CN"/>
        </w:rPr>
        <w:t>罗得接著说：“让我把我的两个女儿带到你们面前，你们想怎样对她们都行。但请放过这些人。他们是我的客人，在我屋顶的庇护之下。""在我屋顶的庇护之下"这个片语的意思是，这些人在罗得的保护之下。在罗得的文化中，主人负责保护他的客人的安全。</w:t>
      </w:r>
    </w:p>
    <w:p>
      <w:pPr/>
      <w:r>
        <w:rPr>
          <w:lang w:val="zh_CN" w:bidi="zh_CN"/>
        </w:rPr>
      </w:r>
      <w:r>
        <w:rPr>
          <w:lang w:val="zh_CN" w:bidi="zh_CN"/>
        </w:rPr>
        <w:t>但所多玛的人喊著说："让开！这个人罗得，以外人的身份来到城里，现在他表现的像我们的审判官一样！罗得，我们对你的待遇会比那些人更糟糕！" 他们用力逼迫罗得，并朝罗得走近，想打破他的门。</w:t>
      </w:r>
    </w:p>
    <w:p>
      <w:pPr/>
      <w:r>
        <w:rPr>
          <w:lang w:val="zh_CN" w:bidi="zh_CN"/>
        </w:rPr>
      </w:r>
      <w:r>
        <w:rPr>
          <w:lang w:val="zh_CN" w:bidi="zh_CN"/>
        </w:rPr>
        <w:t>但与罗得在一起的两个天使伸出手，把罗得拉回屋里，并关上门。然后，他们突然弄瞎了所有在门口的所多玛人的眼睛，无论是年轻人还是老年人，以至于他们筋疲力尽于寻找大门。天使们或许用一道强光使这些人失明了，又或许只是让他们感到困惑，以至于找不到罗得家的门。</w:t>
      </w:r>
    </w:p>
    <w:p>
      <w:pPr/>
      <w:r>
        <w:rPr>
          <w:lang w:val="zh_CN" w:bidi="zh_CN"/>
        </w:rPr>
      </w:r>
      <w:r>
        <w:rPr>
          <w:lang w:val="zh_CN" w:bidi="zh_CN"/>
        </w:rPr>
        <w:t>然后这两个天使警告罗得。他们告诉罗得，把他家里的每个人都召集起来，并把他们带出城。他们说："我们即将毁灭这座城，因为对它的控诉如此严重，以致于神差遣我们来毁灭它。" 对这城的"呼喊"是如果有人受到压迫或遭遇困境或非常非常悲伤时会发出的声音。</w:t>
      </w:r>
    </w:p>
    <w:p>
      <w:pPr/>
      <w:r>
        <w:rPr>
          <w:lang w:val="zh_CN" w:bidi="zh_CN"/>
        </w:rPr>
      </w:r>
      <w:r>
        <w:rPr>
          <w:lang w:val="zh_CN" w:bidi="zh_CN"/>
        </w:rPr>
        <w:t>于是罗得赶紧去告诉那些他女儿要嫁的男人们："快！离开这座城市！神即将毁灭它。"但这些年轻人认为罗得是在开玩笑，他们认为罗得在欺骗他们。</w:t>
      </w:r>
    </w:p>
    <w:p>
      <w:pPr/>
      <w:r>
        <w:rPr>
          <w:lang w:val="zh_CN" w:bidi="zh_CN"/>
        </w:rPr>
      </w:r>
      <w:r>
        <w:rPr>
          <w:lang w:val="zh_CN" w:bidi="zh_CN"/>
        </w:rPr>
        <w:t>在太阳开始升起之前，天使对罗得说："快点！带著你的妻子和你这两个女儿离开这里，否则这座城受惩罚时，你也会被毁灭。"但罗得犹豫了。所以天使抓住罗得的手，以及他妻子和两个女儿的手。天使把他们安全地带出城，因为神怜悯罗得。</w:t>
      </w:r>
    </w:p>
    <w:p>
      <w:pPr/>
      <w:r>
        <w:rPr>
          <w:lang w:val="zh_CN" w:bidi="zh_CN"/>
        </w:rPr>
      </w:r>
      <w:r>
        <w:rPr>
          <w:lang w:val="zh_CN" w:bidi="zh_CN"/>
        </w:rPr>
        <w:t>当天使把他们带出城时，其中一个天使说："逃命吧！不要向后看，也不要在山谷的任何地方停下来。逃到山上，免得被毁灭。"</w:t>
      </w:r>
    </w:p>
    <w:p>
      <w:pPr/>
      <w:r>
        <w:rPr>
          <w:lang w:val="zh_CN" w:bidi="zh_CN"/>
        </w:rPr>
      </w:r>
      <w:r>
        <w:rPr>
          <w:lang w:val="zh_CN" w:bidi="zh_CN"/>
        </w:rPr>
        <w:t>在这里暂停，并以小组的形式，观看地图上的所多玛和天使告诉罗得要逃往的山丘。请在这里暂停音频。</w:t>
      </w:r>
    </w:p>
    <w:p>
      <w:pPr/>
      <w:r>
        <w:rPr>
          <w:lang w:val="zh_CN" w:bidi="zh_CN"/>
        </w:rPr>
      </w:r>
      <w:r>
        <w:rPr>
          <w:lang w:val="zh_CN" w:bidi="zh_CN"/>
        </w:rPr>
        <w:t>罗得问天使是否可以把他送到附近的一个小村庄。其中一个天使说："好吧，我也会答应你的请求。我不会毁灭这个小村庄。快点！逃到那里去，因为在你到达之前，我不能做任何事。"这就是为什么这个村庄后来被称为琐珥，意思是"小地方"。</w:t>
      </w:r>
    </w:p>
    <w:p>
      <w:pPr/>
      <w:r>
        <w:rPr>
          <w:lang w:val="zh_CN" w:bidi="zh_CN"/>
        </w:rPr>
      </w:r>
      <w:r>
        <w:rPr>
          <w:lang w:val="zh_CN" w:bidi="zh_CN"/>
        </w:rPr>
        <w:t>请在这里暂停，并以小组的形式观看地图上的琐珥。请在这里暂停音频。</w:t>
      </w:r>
    </w:p>
    <w:p>
      <w:pPr/>
      <w:r>
        <w:rPr>
          <w:lang w:val="zh_CN" w:bidi="zh_CN"/>
        </w:rPr>
      </w:r>
      <w:r>
        <w:rPr>
          <w:lang w:val="zh_CN" w:bidi="zh_CN"/>
        </w:rPr>
        <w:t>当太阳升起，天亮的时候，罗得到达了琐珥村。然后耶和华把燃烧的硫磺从天上降下来，落在所多玛和蛾摩拉。硫磺是一种散发著臭味的黄色岩石，极易燃烧，燃烧后产生的火很难扑灭。耶和华使燃烧的硫磺和火从天上落下来。</w:t>
      </w:r>
    </w:p>
    <w:p>
      <w:pPr/>
      <w:r>
        <w:rPr>
          <w:lang w:val="zh_CN" w:bidi="zh_CN"/>
        </w:rPr>
      </w:r>
      <w:r>
        <w:rPr>
          <w:lang w:val="zh_CN" w:bidi="zh_CN"/>
        </w:rPr>
        <w:t>请在这里暂停。 请以小组的形式，观看一张硫磺的图片。请在这里暂停音频。</w:t>
      </w:r>
    </w:p>
    <w:p>
      <w:pPr/>
      <w:r>
        <w:rPr>
          <w:lang w:val="zh_CN" w:bidi="zh_CN"/>
        </w:rPr>
      </w:r>
      <w:r>
        <w:rPr>
          <w:lang w:val="zh_CN" w:bidi="zh_CN"/>
        </w:rPr>
        <w:t>所以耶和华彻底毁灭了所多玛和蛾摩拉，以及同一个山谷中的其它城镇和村庄。神毁灭了所有住在城镇和村庄的人，以及山谷中生长的所有植物。</w:t>
      </w:r>
    </w:p>
    <w:p>
      <w:pPr/>
      <w:r>
        <w:rPr>
          <w:lang w:val="zh_CN" w:bidi="zh_CN"/>
        </w:rPr>
      </w:r>
      <w:r>
        <w:rPr>
          <w:lang w:val="zh_CN" w:bidi="zh_CN"/>
        </w:rPr>
        <w:t>请在这里暂停，并以小组的形式，观看地图上的所多玛、蛾摩拉和山谷地区。请在这里暂停音频。</w:t>
      </w:r>
    </w:p>
    <w:p>
      <w:pPr/>
      <w:r>
        <w:rPr>
          <w:lang w:val="zh_CN" w:bidi="zh_CN"/>
        </w:rPr>
      </w:r>
      <w:r>
        <w:rPr>
          <w:lang w:val="zh_CN" w:bidi="zh_CN"/>
        </w:rPr>
        <w:t>但罗得的妻子在罗得一家逃离所多玛时回头望了一眼。她变成了一根盐柱。</w:t>
      </w:r>
    </w:p>
    <w:p>
      <w:pPr/>
      <w:r>
        <w:rPr>
          <w:lang w:val="zh_CN" w:bidi="zh_CN"/>
        </w:rPr>
      </w:r>
      <w:r>
        <w:rPr>
          <w:lang w:val="zh_CN" w:bidi="zh_CN"/>
        </w:rPr>
        <w:t>亚伯拉罕那天早上早早起来，急忙回到他之前站著与耶和华说话的地方。</w:t>
      </w:r>
    </w:p>
    <w:p>
      <w:pPr/>
      <w:r>
        <w:rPr>
          <w:lang w:val="zh_CN" w:bidi="zh_CN"/>
        </w:rPr>
      </w:r>
      <w:r>
        <w:rPr>
          <w:lang w:val="zh_CN" w:bidi="zh_CN"/>
        </w:rPr>
        <w:t>请在这里暂停，小组一起查看地图，找出亚伯拉罕匆忙前往的那处山地位置。请在这里暂停音频。</w:t>
      </w:r>
    </w:p>
    <w:p>
      <w:pPr/>
      <w:r>
        <w:rPr>
          <w:lang w:val="zh_CN" w:bidi="zh_CN"/>
        </w:rPr>
      </w:r>
      <w:r>
        <w:rPr>
          <w:lang w:val="zh_CN" w:bidi="zh_CN"/>
        </w:rPr>
        <w:t>亚伯拉罕向山谷对面的所多玛和蛾摩拉望去。他看著烟柱从城市升起，就像烟从炉子里冒出来一样。在这里，"炉子"指的是用来制作陶器的炉子。这些炉子产生了巨大的火焰，冒著大量的烟。</w:t>
      </w:r>
    </w:p>
    <w:p>
      <w:pPr/>
      <w:r>
        <w:rPr>
          <w:lang w:val="zh_CN" w:bidi="zh_CN"/>
        </w:rPr>
      </w:r>
      <w:r>
        <w:rPr>
          <w:lang w:val="zh_CN" w:bidi="zh_CN"/>
        </w:rPr>
        <w:t>请在这里暂停。 请以小组的形式，观看一张炉子的图片。请在这里暂停音频。</w:t>
      </w:r>
    </w:p>
    <w:p>
      <w:pPr/>
      <w:r>
        <w:rPr>
          <w:lang w:val="zh_CN" w:bidi="zh_CN"/>
        </w:rPr>
      </w:r>
      <w:r>
        <w:rPr>
          <w:lang w:val="zh_CN" w:bidi="zh_CN"/>
        </w:rPr>
        <w:t>当耶和华毁灭所多玛和蛾摩拉时，他记念了亚伯拉罕的请求，保全了罗得的安全。神将罗得从他居住地发生的灾难中带出来了。</w:t>
      </w:r>
    </w:p>
    <w:p>
      <w:pPr>
        <w:pStyle w:val="Heading3"/>
      </w:pPr>
      <w:r>
        <w:rPr>
          <w:lang w:val="zh_CN" w:bidi="zh_CN"/>
        </w:rPr>
        <w:t>界定场景</w:t>
      </w:r>
    </w:p>
    <w:p>
      <w:pPr/>
      <w:r>
        <w:rPr>
          <w:lang w:val="zh_CN" w:bidi="zh_CN"/>
        </w:rPr>
      </w:r>
      <w:r>
        <w:rPr>
          <w:lang w:val="zh_CN" w:bidi="zh_CN"/>
        </w:rPr>
        <w:t>请使用最容易理解的译本来聆听创世记十九章1至29节的音频。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这段经文有六个场景。</w:t>
      </w:r>
    </w:p>
    <w:p>
      <w:pPr/>
      <w:r>
        <w:rPr>
          <w:lang w:val="zh_CN" w:bidi="zh_CN"/>
        </w:rPr>
      </w:r>
      <w:r>
        <w:rPr>
          <w:b/>
          <w:lang w:val="zh_CN" w:bidi="zh_CN"/>
        </w:rPr>
        <w:t>在第一个场景中：</w:t>
      </w:r>
      <w:r>
        <w:rPr>
          <w:lang w:val="zh_CN" w:bidi="zh_CN"/>
        </w:rPr>
        <w:t>这两个天使到了所多玛。罗得向他们问安，并把他们带到他的家。</w:t>
      </w:r>
    </w:p>
    <w:p>
      <w:pPr/>
      <w:r>
        <w:rPr>
          <w:lang w:val="zh_CN" w:bidi="zh_CN"/>
        </w:rPr>
      </w:r>
      <w:r>
        <w:rPr>
          <w:b/>
          <w:lang w:val="zh_CN" w:bidi="zh_CN"/>
        </w:rPr>
        <w:t>在第二个场景中：</w:t>
      </w:r>
      <w:r>
        <w:rPr>
          <w:lang w:val="zh_CN" w:bidi="zh_CN"/>
        </w:rPr>
        <w:t>但在他们上床睡觉之前，所有所多玛的男人，包括年轻人和老年人，都从全城各地来，把房子包围了。他们要求罗得把两个天使交给他们，但罗得拒绝了。天使把罗得从城里人的手中救了出来。</w:t>
      </w:r>
    </w:p>
    <w:p>
      <w:pPr/>
      <w:r>
        <w:rPr>
          <w:lang w:val="zh_CN" w:bidi="zh_CN"/>
        </w:rPr>
      </w:r>
      <w:r>
        <w:rPr>
          <w:b/>
          <w:lang w:val="zh_CN" w:bidi="zh_CN"/>
        </w:rPr>
        <w:t>在第三个场景中：</w:t>
      </w:r>
      <w:r>
        <w:rPr>
          <w:lang w:val="zh_CN" w:bidi="zh_CN"/>
        </w:rPr>
        <w:t>天使告诉罗得，要把他的家人聚集在一起，离开所多玛，因为他们要毁灭所多玛。罗得试图说服他女儿未来的丈夫们和他们一起走，但他们拒绝了。</w:t>
      </w:r>
    </w:p>
    <w:p>
      <w:pPr/>
      <w:r>
        <w:rPr>
          <w:lang w:val="zh_CN" w:bidi="zh_CN"/>
        </w:rPr>
      </w:r>
      <w:r>
        <w:rPr>
          <w:b/>
          <w:lang w:val="zh_CN" w:bidi="zh_CN"/>
        </w:rPr>
        <w:t>在第四个场景中：</w:t>
      </w:r>
      <w:r>
        <w:rPr>
          <w:lang w:val="zh_CN" w:bidi="zh_CN"/>
        </w:rPr>
        <w:t>当太阳在清晨升起时，罗得犹豫了，所以天使抓住罗得、他的妻子和女儿们的手，把他们带出了城。他们告诉罗得，要逃到山上，但罗得问，他们是否可以把他的家人送到附近的一个小村庄，天使们同意了。</w:t>
      </w:r>
    </w:p>
    <w:p>
      <w:pPr/>
      <w:r>
        <w:rPr>
          <w:lang w:val="zh_CN" w:bidi="zh_CN"/>
        </w:rPr>
      </w:r>
      <w:r>
        <w:rPr>
          <w:b/>
          <w:lang w:val="zh_CN" w:bidi="zh_CN"/>
        </w:rPr>
        <w:t>在第五个场景中：</w:t>
      </w:r>
      <w:r>
        <w:rPr>
          <w:lang w:val="zh_CN" w:bidi="zh_CN"/>
        </w:rPr>
        <w:t>太阳升起，天空变亮时，罗得到了村庄。然后耶和华把火从天上降在所多玛和蛾摩拉。神彻底毁灭了它们，连同山谷中的其它城镇和村庄，把所有人和植物都消灭了。但罗得的妻子在跟著罗得的时候回头看了一眼，结果变成了一堆盐或一座盐柱。</w:t>
      </w:r>
    </w:p>
    <w:p>
      <w:pPr/>
      <w:r>
        <w:rPr>
          <w:lang w:val="zh_CN" w:bidi="zh_CN"/>
        </w:rPr>
      </w:r>
      <w:r>
        <w:rPr>
          <w:b/>
          <w:lang w:val="zh_CN" w:bidi="zh_CN"/>
        </w:rPr>
        <w:t>在第六个场景中：</w:t>
      </w:r>
      <w:r>
        <w:rPr>
          <w:lang w:val="zh_CN" w:bidi="zh_CN"/>
        </w:rPr>
        <w:t>亚伯拉罕清早起来，急忙回到他之前与耶和华站著的地方。他向山谷对面的所多玛和蛾摩拉望去。他看到烟柱从城市升起，就像烟从炉子里冒出来一样。但耶和华听了亚伯拉罕的请求，保全了罗得的安全。耶和华将罗得从毁灭山谷诸城的灾难中解救出来。</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两个天使</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所多玛城的年轻人和老年人</w:t>
      </w:r>
    </w:p>
    <w:p>
      <w:pPr>
        <w:pStyle w:val="ListBullet"/>
        <w:spacing w:line="240" w:lineRule="auto"/>
        <w:ind w:left="720"/>
      </w:pPr>
      <w:r>
        <w:rPr>
          <w:lang w:val="zh_CN" w:bidi="zh_CN"/>
        </w:rPr>
      </w:r>
      <w:r>
        <w:rPr>
          <w:lang w:val="zh_CN" w:bidi="zh_CN"/>
        </w:rPr>
        <w:t>罗得的两个女儿</w:t>
      </w:r>
    </w:p>
    <w:p>
      <w:pPr>
        <w:pStyle w:val="ListBullet"/>
        <w:spacing w:line="240" w:lineRule="auto"/>
        <w:ind w:left="720"/>
      </w:pPr>
      <w:r>
        <w:rPr>
          <w:lang w:val="zh_CN" w:bidi="zh_CN"/>
        </w:rPr>
      </w:r>
      <w:r>
        <w:rPr>
          <w:lang w:val="zh_CN" w:bidi="zh_CN"/>
        </w:rPr>
        <w:t>罗得未来的女婿</w:t>
      </w:r>
    </w:p>
    <w:p>
      <w:pPr>
        <w:pStyle w:val="ListBullet"/>
        <w:spacing w:line="240" w:lineRule="auto"/>
        <w:ind w:left="720"/>
      </w:pPr>
      <w:r>
        <w:rPr>
          <w:lang w:val="zh_CN" w:bidi="zh_CN"/>
        </w:rPr>
      </w:r>
      <w:r>
        <w:rPr>
          <w:lang w:val="zh_CN" w:bidi="zh_CN"/>
        </w:rPr>
        <w:t>罗得的妻子</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耶和华</w:t>
      </w:r>
    </w:p>
    <w:p>
      <w:pPr/>
      <w:r>
        <w:rPr>
          <w:lang w:val="zh_CN" w:bidi="zh_CN"/>
        </w:rPr>
      </w:r>
      <w:r>
        <w:rPr>
          <w:lang w:val="zh_CN" w:bidi="zh_CN"/>
        </w:rPr>
        <w:t>小组成员应当请共同留意经文背景中的这些部分：</w:t>
      </w:r>
    </w:p>
    <w:p>
      <w:pPr/>
      <w:r>
        <w:rPr>
          <w:lang w:val="zh_CN" w:bidi="zh_CN"/>
        </w:rPr>
      </w:r>
      <w:r>
        <w:rPr>
          <w:lang w:val="zh_CN" w:bidi="zh_CN"/>
        </w:rPr>
        <w:t>请留意这个故事的时间线。两个天使在与亚伯拉罕一起吃饭的同一天的晚上进了城。那个晚上，两个天使与罗得一起吃饭。当天晚上晚些时候，所多玛的人包围了罗得的房子。天使敦促罗得在第二天早上太阳开始升起之前离开。太阳升起时，罗得和他的两个女儿进入琐珥，神毁灭了所多玛和蛾摩拉。同时，在同一个早上，亚伯拉罕冲向所多玛和蛾摩拉俯瞰，看到烟雾。</w:t>
      </w:r>
    </w:p>
    <w:p>
      <w:pPr/>
      <w:r>
        <w:rPr>
          <w:lang w:val="zh_CN" w:bidi="zh_CN"/>
        </w:rPr>
      </w:r>
      <w:r>
        <w:rPr>
          <w:lang w:val="zh_CN" w:bidi="zh_CN"/>
        </w:rPr>
        <w:t>请将第一个场景中的动作形象化。两个天使在晚上到达所多玛。罗得坐在城门口。当罗得看到他们时，他上来迎接他们。没有其他人上来迎接他们。罗得俯伏在地，说：“主啊，请到我家来，洗洗你们的脚，今晚就住在我家。”你们可以在早上继续你们的旅行。"在这里，罗得非常礼貌和好客。</w:t>
      </w:r>
    </w:p>
    <w:p>
      <w:pPr/>
      <w:r>
        <w:rPr>
          <w:lang w:val="zh_CN" w:bidi="zh_CN"/>
        </w:rPr>
      </w:r>
      <w:r>
        <w:rPr>
          <w:lang w:val="zh_CN" w:bidi="zh_CN"/>
        </w:rPr>
        <w:t>天使们回答说："哦不，我们就在城市广场上过夜吧。"但罗得非常坚持，他们就与他一起去了他的家。罗得为他们准备了一顿饭，或命令仆人为他们准备一顿饭，其中有无酵饼，他们就一起吃了。</w:t>
      </w:r>
    </w:p>
    <w:p>
      <w:pPr/>
      <w:r>
        <w:rPr>
          <w:lang w:val="zh_CN" w:bidi="zh_CN"/>
        </w:rPr>
      </w:r>
      <w:r>
        <w:rPr>
          <w:lang w:val="zh_CN" w:bidi="zh_CN"/>
        </w:rPr>
        <w:t>请将第二个场景中罗得和所多玛人之间的对话形象化。在两个天使和罗得上床之前，所有所多玛的男人，包括年轻人和老年人，都包围了罗得的房子。故事中提到这些人既有年轻人也有老年人，强调了来自所多玛各地的众多男子都来到了罗得的家。</w:t>
      </w:r>
    </w:p>
    <w:p>
      <w:pPr/>
      <w:r>
        <w:rPr>
          <w:lang w:val="zh_CN" w:bidi="zh_CN"/>
        </w:rPr>
      </w:r>
      <w:r>
        <w:rPr>
          <w:lang w:val="zh_CN" w:bidi="zh_CN"/>
        </w:rPr>
        <w:t>那些人向罗得喊叫说："那些来与你一起过夜的人在哪里？将他们带到我们这里，好让我们与他们一起睡觉。"</w:t>
      </w:r>
    </w:p>
    <w:p>
      <w:pPr/>
      <w:r>
        <w:rPr>
          <w:lang w:val="zh_CN" w:bidi="zh_CN"/>
        </w:rPr>
      </w:r>
      <w:r>
        <w:rPr>
          <w:lang w:val="zh_CN" w:bidi="zh_CN"/>
        </w:rPr>
        <w:t>罗得走出来与他们说话，把他身后的门关上了。他说："朋友或弟兄们，请不要做这么可怕的事。"罗得把这些人当作朋友，希望能使他们平静下来。然后罗得继续说："看哪，我有两个女儿，她们从来没有与男人睡过觉。让我把她们带到你们这里，你们想怎么样对她们都可以。但请放过这些人，因为他们是我的客人，在我的保护之下。</w:t>
      </w:r>
    </w:p>
    <w:p>
      <w:pPr/>
      <w:r>
        <w:rPr>
          <w:lang w:val="zh_CN" w:bidi="zh_CN"/>
        </w:rPr>
      </w:r>
      <w:r>
        <w:rPr>
          <w:lang w:val="zh_CN" w:bidi="zh_CN"/>
        </w:rPr>
        <w:t>你可能想清楚地说明，当这些人向罗得喊叫时，他们是在向谁说话。那些人向罗得喊叫说："让开！"然后那些人彼此说："这个名叫罗得的人，是以外人的身份来到城里，现在他要审判我们。"然后这些人再次向罗得喊叫说："我们会比你家里的其他人更糟糕地对待你！然后他们冲向罗得，想打破罗得的门。</w:t>
      </w:r>
    </w:p>
    <w:p>
      <w:pPr/>
      <w:r>
        <w:rPr>
          <w:lang w:val="zh_CN" w:bidi="zh_CN"/>
        </w:rPr>
      </w:r>
      <w:r>
        <w:rPr>
          <w:lang w:val="zh_CN" w:bidi="zh_CN"/>
        </w:rPr>
        <w:t>但天使们打开了门，把罗得拉进来，把他们身后的门关上了。然后他们使所多玛的人瞎了眼，所以他们找不到门。这些人找门找累了，就放弃了。</w:t>
      </w:r>
    </w:p>
    <w:p>
      <w:pPr/>
      <w:r>
        <w:rPr>
          <w:lang w:val="zh_CN" w:bidi="zh_CN"/>
        </w:rPr>
      </w:r>
      <w:r>
        <w:rPr>
          <w:lang w:val="zh_CN" w:bidi="zh_CN"/>
        </w:rPr>
        <w:t>请将第三个场景中的动作形象化。当所多玛的人正在寻找通往罗得家的门时，天使们对罗得说："耶和华已经听到了许多关于所多玛人的可怕事情，所以祂把我们送到这里，要毁灭这城。带上你的家人离开。把城里你所有的亲戚，以及你女儿们要嫁的男人带走。</w:t>
      </w:r>
    </w:p>
    <w:p>
      <w:pPr/>
      <w:r>
        <w:rPr>
          <w:lang w:val="zh_CN" w:bidi="zh_CN"/>
        </w:rPr>
      </w:r>
      <w:r>
        <w:rPr>
          <w:lang w:val="zh_CN" w:bidi="zh_CN"/>
        </w:rPr>
        <w:t>所以罗得冲到那些要嫁给他女儿的年轻人那里。他说："快点离开这座城，因为耶和华即将毁灭这城！但年轻人认为他是在开玩笑。</w:t>
      </w:r>
    </w:p>
    <w:p>
      <w:pPr/>
      <w:r>
        <w:rPr>
          <w:lang w:val="zh_CN" w:bidi="zh_CN"/>
        </w:rPr>
      </w:r>
      <w:r>
        <w:rPr>
          <w:lang w:val="zh_CN" w:bidi="zh_CN"/>
        </w:rPr>
        <w:t>请将第四个场景中的动作形象化。在太阳开始升起之前，天使敦促罗得快点。他们说："把你的妻子和两个女儿带上。现在就离开城，否则你将与城一起被毁灭！当罗得仍然犹豫时，天使抓住他的手，以及他妻子和两个女儿的手，把他们安全地带出了城。然后其中一个天使命令道："快逃命吧！"不要向后看，也不要在山谷的任何地方停下来！跑到山上去，否则你将被毁灭！</w:t>
      </w:r>
    </w:p>
    <w:p>
      <w:pPr/>
      <w:r>
        <w:rPr>
          <w:lang w:val="zh_CN" w:bidi="zh_CN"/>
        </w:rPr>
      </w:r>
      <w:r>
        <w:rPr>
          <w:lang w:val="zh_CN" w:bidi="zh_CN"/>
        </w:rPr>
        <w:t>但罗得回答说："哦不，先生！你已经对我这么好，救了我的性命。但我不能上山去。城市毁灭的灾祸也会临到我，我很快就会死。看哪，附近有一个小村庄。请让我去那里。看到那个村庄有多小了吗？这样我的命就能保住了。罗得试图与天使谈判，这样他就不必跑很远。我们不知道为什么罗得不想跑到那么远的山上。</w:t>
      </w:r>
    </w:p>
    <w:p>
      <w:pPr/>
      <w:r>
        <w:rPr>
          <w:lang w:val="zh_CN" w:bidi="zh_CN"/>
        </w:rPr>
      </w:r>
      <w:r>
        <w:rPr>
          <w:lang w:val="zh_CN" w:bidi="zh_CN"/>
        </w:rPr>
        <w:t>请在这里暂停。 请以小组的形式查看地图上的所多玛、蛾摩拉、琐珥、天使告诉罗得要跑到那个山丘，以及山谷地区。请在这里暂停音频。</w:t>
      </w:r>
    </w:p>
    <w:p>
      <w:pPr/>
      <w:r>
        <w:rPr>
          <w:lang w:val="zh_CN" w:bidi="zh_CN"/>
        </w:rPr>
      </w:r>
      <w:r>
        <w:rPr>
          <w:lang w:val="zh_CN" w:bidi="zh_CN"/>
        </w:rPr>
        <w:t>天使说："好吧，我会准许你的请求。我不会毁灭这个小村庄。但快点逃到那里去，因为在你到达之前，我什么都做不了。这就是为什么这个小村庄后来被称为琐珥，意思是"小地方。"</w:t>
      </w:r>
    </w:p>
    <w:p>
      <w:pPr/>
      <w:r>
        <w:rPr>
          <w:lang w:val="zh_CN" w:bidi="zh_CN"/>
        </w:rPr>
      </w:r>
      <w:r>
        <w:rPr>
          <w:lang w:val="zh_CN" w:bidi="zh_CN"/>
        </w:rPr>
        <w:t>请在这里暂停。 请以小组的形式讨论：在你们的文化中，你们如何命名城镇？请在这里暂停音频。</w:t>
      </w:r>
    </w:p>
    <w:p>
      <w:pPr/>
      <w:r>
        <w:rPr>
          <w:lang w:val="zh_CN" w:bidi="zh_CN"/>
        </w:rPr>
      </w:r>
      <w:r>
        <w:rPr>
          <w:lang w:val="zh_CN" w:bidi="zh_CN"/>
        </w:rPr>
        <w:t>第五个场景是故事的高潮，或故事最重要的部分。你可能想改变这个场景中信息的顺序，这样就会更清晰。当他们逃跑时，罗得的妻子回头看了眼所多玛。她变成了一根盐柱。这可能意味著她变成了一个由盐制成的直立岩石，也许就像一个由盐制成的人雕像。太阳升起时，罗得到达琐珥村。然后神使燃烧的硫磺和火像雨一样落在所多玛和蛾摩拉，彻底摧毁了所多玛、蛾摩拉以及山谷中的其它城镇和村庄。所有人和植物都死了。</w:t>
      </w:r>
    </w:p>
    <w:p>
      <w:pPr/>
      <w:r>
        <w:rPr>
          <w:lang w:val="zh_CN" w:bidi="zh_CN"/>
        </w:rPr>
      </w:r>
      <w:r>
        <w:rPr>
          <w:lang w:val="zh_CN" w:bidi="zh_CN"/>
        </w:rPr>
        <w:t>在第六个场景中，故事回到亚伯拉罕那里，他仍然住在幔利橡树旁。那天清晨，亚伯拉罕早早起身，奔向山顶，在那里他曾与神谈论所多玛城。亚伯拉罕俯瞰所多玛和蛾摩拉，看到烟柱升起。作者把烟柱与从炉子升起的烟柱进行了比较。</w:t>
      </w:r>
    </w:p>
    <w:p>
      <w:pPr/>
      <w:r>
        <w:rPr>
          <w:lang w:val="zh_CN" w:bidi="zh_CN"/>
        </w:rPr>
      </w:r>
      <w:r>
        <w:rPr>
          <w:lang w:val="zh_CN" w:bidi="zh_CN"/>
        </w:rPr>
        <w:t>但神听了亚伯拉罕的请求，保全了罗得的安全。</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请使用最容易理解的译本来聆听创世记十九章1至29节的音频。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这段经文有六个场景。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两个天使</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所多玛城的年轻人和老年人</w:t>
      </w:r>
    </w:p>
    <w:p>
      <w:pPr>
        <w:pStyle w:val="ListBullet"/>
        <w:spacing w:line="240" w:lineRule="auto"/>
        <w:ind w:left="720"/>
      </w:pPr>
      <w:r>
        <w:rPr>
          <w:lang w:val="zh_CN" w:bidi="zh_CN"/>
        </w:rPr>
      </w:r>
      <w:r>
        <w:rPr>
          <w:lang w:val="zh_CN" w:bidi="zh_CN"/>
        </w:rPr>
        <w:t>罗得的两个女儿</w:t>
      </w:r>
    </w:p>
    <w:p>
      <w:pPr>
        <w:pStyle w:val="ListBullet"/>
        <w:spacing w:line="240" w:lineRule="auto"/>
        <w:ind w:left="720"/>
      </w:pPr>
      <w:r>
        <w:rPr>
          <w:lang w:val="zh_CN" w:bidi="zh_CN"/>
        </w:rPr>
      </w:r>
      <w:r>
        <w:rPr>
          <w:lang w:val="zh_CN" w:bidi="zh_CN"/>
        </w:rPr>
        <w:t>罗得未来的女婿</w:t>
      </w:r>
    </w:p>
    <w:p>
      <w:pPr>
        <w:pStyle w:val="ListBullet"/>
        <w:spacing w:line="240" w:lineRule="auto"/>
        <w:ind w:left="720"/>
      </w:pPr>
      <w:r>
        <w:rPr>
          <w:lang w:val="zh_CN" w:bidi="zh_CN"/>
        </w:rPr>
      </w:r>
      <w:r>
        <w:rPr>
          <w:lang w:val="zh_CN" w:bidi="zh_CN"/>
        </w:rPr>
        <w:t>罗得的妻子</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耶和华</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那天晚上，天使到达所多玛城的入口。罗得坐在城门处，当他看到这些人时，他就上来迎接他们。他俯伏在地说："先生，请到我家来。洗一洗你们的脚，并留下过夜。然后你们可以早上早点起来，继续你们的旅程。</w:t>
      </w:r>
    </w:p>
    <w:p>
      <w:pPr/>
      <w:r>
        <w:rPr>
          <w:lang w:val="zh_CN" w:bidi="zh_CN"/>
        </w:rPr>
      </w:r>
      <w:r>
        <w:rPr>
          <w:lang w:val="zh_CN" w:bidi="zh_CN"/>
        </w:rPr>
        <w:t>天使回答说："不，我们就在城市广场上，或城里的空地上过夜吧。"</w:t>
      </w:r>
    </w:p>
    <w:p>
      <w:pPr/>
      <w:r>
        <w:rPr>
          <w:lang w:val="zh_CN" w:bidi="zh_CN"/>
        </w:rPr>
      </w:r>
      <w:r>
        <w:rPr>
          <w:lang w:val="zh_CN" w:bidi="zh_CN"/>
        </w:rPr>
        <w:t>但罗得坚持他们和他待在一起，他们最终同意了。</w:t>
      </w:r>
    </w:p>
    <w:p>
      <w:pPr/>
      <w:r>
        <w:rPr>
          <w:lang w:val="zh_CN" w:bidi="zh_CN"/>
        </w:rPr>
      </w:r>
      <w:r>
        <w:rPr>
          <w:lang w:val="zh_CN" w:bidi="zh_CN"/>
        </w:rPr>
        <w:t>请在这里暂停表演。 请问扮演罗得的人："你有什么感受或想法？"这人可能会这样回答："我担心这些人在城里广场上过夜不会安全"，或"我没有认出这些人是天使，但我决心要做一个好主人，我认识到这些人是重要的人。请重新开始表演。</w:t>
      </w:r>
    </w:p>
    <w:p>
      <w:pPr/>
      <w:r>
        <w:rPr>
          <w:lang w:val="zh_CN" w:bidi="zh_CN"/>
        </w:rPr>
      </w:r>
      <w:r>
        <w:rPr>
          <w:lang w:val="zh_CN" w:bidi="zh_CN"/>
        </w:rPr>
        <w:t>罗得给天使摆了一顿盛宴，其中就有无酵饼。但那天晚上他们入睡之前，所有所多玛的男人，包括老人和年轻人，都包围了罗得的房子。他们向罗得喊叫说："在你家里过夜的那两个人在哪里？把他们带出来，这样我们就可以与他们一起睡觉！罗得从他的房子出来，与群众说话，把他身后的门关上了。罗得说："朋友们，请不要做这么可怕的事。看哪，我有两个女儿，她们从来没有与男人睡过觉。我会把她们带出来，你可以随意怎么样对她们，但不要管这两个人。他们是我的客人，在我的保护之下。</w:t>
      </w:r>
    </w:p>
    <w:p>
      <w:pPr/>
      <w:r>
        <w:rPr>
          <w:lang w:val="zh_CN" w:bidi="zh_CN"/>
        </w:rPr>
      </w:r>
      <w:r>
        <w:rPr>
          <w:lang w:val="zh_CN" w:bidi="zh_CN"/>
        </w:rPr>
        <w:t>请在这里暂停表演。 请问扮演罗得的人："你有什么想法或感觉？"这人可能会这样回答："我拼命想保护我的客人"，或"我愿意做任何事来保护我的客人，因为我知道他们很重要，即使这意味著做些坏事，把我的女儿们献上。请重新开始表演。</w:t>
      </w:r>
    </w:p>
    <w:p>
      <w:pPr/>
      <w:r>
        <w:rPr>
          <w:lang w:val="zh_CN" w:bidi="zh_CN"/>
        </w:rPr>
      </w:r>
      <w:r>
        <w:rPr>
          <w:lang w:val="zh_CN" w:bidi="zh_CN"/>
        </w:rPr>
        <w:t>但这些人向罗得喊叫说："让开！你是一个外人，但现在你想要审判我们！我们会比对待那些人更糟糕地对待你。然后他们开始推挤罗得，向罗得的门走去，想要把门撞开。</w:t>
      </w:r>
    </w:p>
    <w:p>
      <w:pPr/>
      <w:r>
        <w:rPr>
          <w:lang w:val="zh_CN" w:bidi="zh_CN"/>
        </w:rPr>
      </w:r>
      <w:r>
        <w:rPr>
          <w:lang w:val="zh_CN" w:bidi="zh_CN"/>
        </w:rPr>
        <w:t>请在这里暂停表演。 请问扮演这些人的人："你们有什么感受或想法？"这些人可能会回答类似这样的话："我们非常生气，因为罗得没有给我们想要的"，或"我们已经准备好伤害罗得和他的客人。问扮演罗得的人："你有什么感受或想法？"这人可能会这样回答："我非常害怕这些人可能会对我和我的客人做什么"，或"我很害怕这些人可能会做什么，这就是为什么我把我的女儿们献给他们"，或"我拼命想保护我的客人，因为他们是在我的保护之下。请重新开始表演。</w:t>
      </w:r>
    </w:p>
    <w:p>
      <w:pPr/>
      <w:r>
        <w:rPr>
          <w:lang w:val="zh_CN" w:bidi="zh_CN"/>
        </w:rPr>
      </w:r>
      <w:r>
        <w:rPr>
          <w:lang w:val="zh_CN" w:bidi="zh_CN"/>
        </w:rPr>
        <w:t>两个天使打开了门，把罗得拉进来，把门关上了。天使使所多玛的人都瞎了眼，所以他们找不到门。他们找门找得筋疲力尽。然后天使问罗得："你在城里还有其他亲戚吗？女婿、儿子、女儿或其他人？把他们从这里都带出去！对这座城的呼声非常大，神已经听到了，就差遣我们来毁灭这座城。</w:t>
      </w:r>
    </w:p>
    <w:p>
      <w:pPr/>
      <w:r>
        <w:rPr>
          <w:lang w:val="zh_CN" w:bidi="zh_CN"/>
        </w:rPr>
      </w:r>
      <w:r>
        <w:rPr>
          <w:lang w:val="zh_CN" w:bidi="zh_CN"/>
        </w:rPr>
        <w:t>所以罗得去找他女儿们的未婚夫，说："离开这座城，因为神即将毁灭这城！但年轻人认为他是在开玩笑。</w:t>
      </w:r>
    </w:p>
    <w:p>
      <w:pPr/>
      <w:r>
        <w:rPr>
          <w:lang w:val="zh_CN" w:bidi="zh_CN"/>
        </w:rPr>
      </w:r>
      <w:r>
        <w:rPr>
          <w:lang w:val="zh_CN" w:bidi="zh_CN"/>
        </w:rPr>
        <w:t>就在太阳升起之前，天使敦促罗得逃跑。他们说："快点！带上你的妻子和两个女儿逃跑，否则你将会与城一起被毁灭。罗得犹豫了。天使抓住罗得、他的妻子和他的两个女儿，他们把他们安全地带出了城。其中一个天使说："逃命吧！不要向后看，也不要在山谷的任何地方停下来！跑到山上去，否则你将被毁灭！</w:t>
      </w:r>
    </w:p>
    <w:p>
      <w:pPr/>
      <w:r>
        <w:rPr>
          <w:lang w:val="zh_CN" w:bidi="zh_CN"/>
        </w:rPr>
      </w:r>
      <w:r>
        <w:rPr>
          <w:lang w:val="zh_CN" w:bidi="zh_CN"/>
        </w:rPr>
        <w:t>但罗得说："哦不，先生们，请不要！你已经对我这么好，救了我的性命。但我不能跑到山上去，否则这场毁灭将会临到我，我就会死。看哪，附近有一个小村庄。请让我去那里，看它有多么的小？这样我的命就能保住了。</w:t>
      </w:r>
    </w:p>
    <w:p>
      <w:pPr/>
      <w:r>
        <w:rPr>
          <w:lang w:val="zh_CN" w:bidi="zh_CN"/>
        </w:rPr>
      </w:r>
      <w:r>
        <w:rPr>
          <w:lang w:val="zh_CN" w:bidi="zh_CN"/>
        </w:rPr>
        <w:t>请在这里暂停表演。 问扮演罗得的人："你有什么感受或想法？"这人可能会这样回答："我不想离开我的家"，或"我不知所措"，或"我不确定我是否应该跟随这两个人，似乎没有其他人认为城即将被毁灭"，或"我不想把所有东西都留在城里"，或"我不认为我能够及时赶到山上。请重新开始表演。</w:t>
      </w:r>
    </w:p>
    <w:p>
      <w:pPr/>
      <w:r>
        <w:rPr>
          <w:lang w:val="zh_CN" w:bidi="zh_CN"/>
        </w:rPr>
      </w:r>
      <w:r>
        <w:rPr>
          <w:lang w:val="zh_CN" w:bidi="zh_CN"/>
        </w:rPr>
        <w:t>天使回答说："好吧，我会准许你的请求。我不会毁灭这个小村庄。但快去吧！在你到那里之前，我什么都做不了。这就是为什么这个小村庄后来被称为琐珥，意思是"小地方。"</w:t>
      </w:r>
    </w:p>
    <w:p>
      <w:pPr/>
      <w:r>
        <w:rPr>
          <w:lang w:val="zh_CN" w:bidi="zh_CN"/>
        </w:rPr>
      </w:r>
      <w:r>
        <w:rPr>
          <w:lang w:val="zh_CN" w:bidi="zh_CN"/>
        </w:rPr>
        <w:t>太阳开始升起时，罗得到达琐珥。但他们逃跑时，罗得的妻子回头看了看，她就变成了一根盐柱或盐雕像。</w:t>
      </w:r>
    </w:p>
    <w:p>
      <w:pPr/>
      <w:r>
        <w:rPr>
          <w:lang w:val="zh_CN" w:bidi="zh_CN"/>
        </w:rPr>
      </w:r>
      <w:r>
        <w:rPr>
          <w:lang w:val="zh_CN" w:bidi="zh_CN"/>
        </w:rPr>
        <w:t>请在这里暂停表演。 问扮演罗得妻子的人："你有什么感受或想法？"这人可能会这样回答："我不想把一切都抛在脑后"，或"我想回到我的家里。请重新开始表演。</w:t>
      </w:r>
    </w:p>
    <w:p>
      <w:pPr/>
      <w:r>
        <w:rPr>
          <w:lang w:val="zh_CN" w:bidi="zh_CN"/>
        </w:rPr>
      </w:r>
      <w:r>
        <w:rPr>
          <w:lang w:val="zh_CN" w:bidi="zh_CN"/>
        </w:rPr>
        <w:t>然后神使火和燃烧的硫磺像雨一样落在所多玛和蛾摩拉。神彻底毁灭了它们和山谷中其它所有城镇，杀了所有人和植物。</w:t>
      </w:r>
    </w:p>
    <w:p>
      <w:pPr/>
      <w:r>
        <w:rPr>
          <w:lang w:val="zh_CN" w:bidi="zh_CN"/>
        </w:rPr>
      </w:r>
      <w:r>
        <w:rPr>
          <w:lang w:val="zh_CN" w:bidi="zh_CN"/>
        </w:rPr>
        <w:t>那天清晨，亚伯拉罕早早起身，急忙去到山上的高处。他向所多玛和蛾摩拉的方向观看，看到烟柱从两座城升起，就像烟从炉子里冒出来一样。</w:t>
      </w:r>
    </w:p>
    <w:p>
      <w:pPr/>
      <w:r>
        <w:rPr>
          <w:lang w:val="zh_CN" w:bidi="zh_CN"/>
        </w:rPr>
      </w:r>
      <w:r>
        <w:rPr>
          <w:lang w:val="zh_CN" w:bidi="zh_CN"/>
        </w:rPr>
        <w:t>请在这里暂停表演。 问扮演亚伯拉罕的人："你有什么感受或想法？" 这人可能会这样回答："我害怕我的侄子罗得和他的家人已经被毁灭"，或"看到所多玛和蛾摩拉被毁灭，我非常难过"，或"我记得我与神的对话。我意识到，所多玛一定不会有十个无辜的人。请重新开始表演。</w:t>
      </w:r>
    </w:p>
    <w:p>
      <w:pPr/>
      <w:r>
        <w:rPr>
          <w:lang w:val="zh_CN" w:bidi="zh_CN"/>
        </w:rPr>
      </w:r>
      <w:r>
        <w:rPr>
          <w:lang w:val="zh_CN" w:bidi="zh_CN"/>
        </w:rPr>
        <w:t>但神听了亚伯拉罕的请求，保全了罗得的安全，把他从吞没山谷城镇的灾难中带出来。</w:t>
      </w:r>
    </w:p>
    <w:p>
      <w:pPr/>
      <w:r>
        <w:rPr>
          <w:lang w:val="zh_CN" w:bidi="zh_CN"/>
        </w:rPr>
      </w:r>
      <w:r>
        <w:rPr>
          <w:lang w:val="zh_CN" w:bidi="zh_CN"/>
        </w:rPr>
        <w:t>请结束这段表演。问扮演神的人："你有什么感受或想法？" 这人可能会这样回答："因为我和亚伯拉罕的关系，我确保救了罗得"或"我很遗憾不得不摧毁所多玛和蛾摩拉"之类的问题。</w:t>
      </w:r>
    </w:p>
    <w:p>
      <w:pPr>
        <w:pStyle w:val="Heading3"/>
      </w:pPr>
      <w:r>
        <w:rPr>
          <w:lang w:val="zh_CN" w:bidi="zh_CN"/>
        </w:rPr>
        <w:t>填补空白</w:t>
      </w:r>
    </w:p>
    <w:p>
      <w:pPr/>
      <w:r>
        <w:rPr>
          <w:lang w:val="zh_CN" w:bidi="zh_CN"/>
        </w:rPr>
      </w:r>
      <w:r>
        <w:rPr>
          <w:lang w:val="zh_CN" w:bidi="zh_CN"/>
        </w:rPr>
        <w:t>请使用最容易理解的经文译本来聆听创世记十九章1至29节的音频。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这个故事的大部分地方都使用了神的个人名字，即</w:t>
      </w:r>
      <w:r>
        <w:rPr>
          <w:b/>
          <w:lang w:val="zh_CN" w:bidi="zh_CN"/>
        </w:rPr>
        <w:t>耶和华</w:t>
      </w:r>
      <w:r>
        <w:rPr>
          <w:lang w:val="zh_CN" w:bidi="zh_CN"/>
        </w:rPr>
        <w:t>。请使用你在前面的故事中使用的相同用词来翻译耶和华，并查看主词汇表来了解更多关于</w:t>
      </w:r>
      <w:hyperlink r:id="rId22">
        <w:r>
          <w:rPr>
            <w:lang w:val="zh_CN" w:bidi="zh_CN"/>
          </w:rPr>
          <w:rPr>
            <w:color w:val="0000EE"/>
            <w:u w:val="single"/>
          </w:rPr>
          <w:t>耶和华</w:t>
        </w:r>
      </w:hyperlink>
      <w:r>
        <w:rPr>
          <w:lang w:val="zh_CN" w:bidi="zh_CN"/>
        </w:rPr>
        <w:t>的信息。</w:t>
      </w:r>
    </w:p>
    <w:p>
      <w:pPr/>
      <w:r>
        <w:rPr>
          <w:lang w:val="zh_CN" w:bidi="zh_CN"/>
        </w:rPr>
      </w:r>
      <w:r>
        <w:rPr>
          <w:lang w:val="zh_CN" w:bidi="zh_CN"/>
        </w:rPr>
        <w:t>两个</w:t>
      </w:r>
      <w:r>
        <w:rPr>
          <w:b/>
          <w:lang w:val="zh_CN" w:bidi="zh_CN"/>
        </w:rPr>
        <w:t>天使</w:t>
      </w:r>
      <w:r>
        <w:rPr>
          <w:lang w:val="zh_CN" w:bidi="zh_CN"/>
        </w:rPr>
        <w:t>到达所多玛城的入口。天使是一种超自然的属灵存在，是神的使者。天使经常以人的样貌向人显现，他们多半带著明确的信息，或奉命执行特定的任务。有些译本将故事中的"天使"译为"人"或"使者"，不过在原文中确实是使用"天使"一词来描述这些人。如果你使用天使这个词，请在主词汇表中查询</w:t>
      </w:r>
      <w:hyperlink r:id="rId62">
        <w:r>
          <w:rPr>
            <w:lang w:val="zh_CN" w:bidi="zh_CN"/>
          </w:rPr>
          <w:rPr>
            <w:color w:val="0000EE"/>
            <w:u w:val="single"/>
          </w:rPr>
          <w:t>天使</w:t>
        </w:r>
      </w:hyperlink>
      <w:r>
        <w:rPr>
          <w:lang w:val="zh_CN" w:bidi="zh_CN"/>
        </w:rPr>
        <w:t>，并使用你在前面的故事中所用的相同方式来翻译这个词。</w:t>
      </w:r>
    </w:p>
    <w:p>
      <w:pPr/>
      <w:r>
        <w:rPr>
          <w:lang w:val="zh_CN" w:bidi="zh_CN"/>
        </w:rPr>
      </w:r>
      <w:r>
        <w:rPr>
          <w:lang w:val="zh_CN" w:bidi="zh_CN"/>
        </w:rPr>
        <w:t>罗得坐在城门口。当他看到天使时，他上来向他们问安。罗得俯伏在地，说："</w:t>
      </w:r>
      <w:r>
        <w:rPr>
          <w:b/>
          <w:lang w:val="zh_CN" w:bidi="zh_CN"/>
        </w:rPr>
        <w:t>我主</w:t>
      </w:r>
      <w:r>
        <w:rPr>
          <w:lang w:val="zh_CN" w:bidi="zh_CN"/>
        </w:rPr>
        <w:t>，请到我家来。请你们洗洗脚，在我家里休息，这样清早你们就可以继续上路。"在这里，</w:t>
      </w:r>
      <w:r>
        <w:rPr>
          <w:b/>
          <w:lang w:val="zh_CN" w:bidi="zh_CN"/>
        </w:rPr>
        <w:t>我主</w:t>
      </w:r>
      <w:r>
        <w:rPr>
          <w:lang w:val="zh_CN" w:bidi="zh_CN"/>
        </w:rPr>
        <w:t>或</w:t>
      </w:r>
      <w:r>
        <w:rPr>
          <w:b/>
          <w:lang w:val="zh_CN" w:bidi="zh_CN"/>
        </w:rPr>
        <w:t>我的先生们</w:t>
      </w:r>
      <w:r>
        <w:rPr>
          <w:lang w:val="zh_CN" w:bidi="zh_CN"/>
        </w:rPr>
        <w:t>是一种礼貌的方式，来称呼社会地位高的人。请参阅主词汇表中的</w:t>
      </w:r>
      <w:hyperlink r:id="rId63">
        <w:r>
          <w:rPr>
            <w:lang w:val="zh_CN" w:bidi="zh_CN"/>
          </w:rPr>
          <w:rPr>
            <w:color w:val="0000EE"/>
            <w:u w:val="single"/>
          </w:rPr>
          <w:t>主</w:t>
        </w:r>
      </w:hyperlink>
      <w:r>
        <w:rPr>
          <w:lang w:val="zh_CN" w:bidi="zh_CN"/>
        </w:rPr>
        <w:t>这个词，以获取更多信息，并使用你在前面的故事中所用的相同方式来翻译这个词。</w:t>
      </w:r>
    </w:p>
    <w:p>
      <w:pPr/>
      <w:r>
        <w:rPr>
          <w:lang w:val="zh_CN" w:bidi="zh_CN"/>
        </w:rPr>
      </w:r>
      <w:r>
        <w:rPr>
          <w:lang w:val="zh_CN" w:bidi="zh_CN"/>
        </w:rPr>
        <w:t>天使告诉罗得："这地方的</w:t>
      </w:r>
      <w:r>
        <w:rPr>
          <w:b/>
          <w:lang w:val="zh_CN" w:bidi="zh_CN"/>
        </w:rPr>
        <w:t>呼声</w:t>
      </w:r>
      <w:r>
        <w:rPr>
          <w:lang w:val="zh_CN" w:bidi="zh_CN"/>
        </w:rPr>
        <w:t>非常大，已经达到了神那里，所以祂差遣我们来毁灭这座城。"这里的"呼声"这个词与前面的故事中使用的词相同。它指的是某人在受压迫时发出的呼喊。</w:t>
      </w:r>
    </w:p>
    <w:p>
      <w:pPr/>
      <w:r>
        <w:rPr>
          <w:lang w:val="zh_CN" w:bidi="zh_CN"/>
        </w:rPr>
      </w:r>
      <w:r>
        <w:rPr>
          <w:lang w:val="zh_CN" w:bidi="zh_CN"/>
        </w:rPr>
        <w:t>所以罗得冲出去告诉那些他女儿们要嫁的男人们："快点离开这座城！耶和华即将毁灭它。"但年轻人认为他是在开玩笑。</w:t>
      </w:r>
    </w:p>
    <w:p>
      <w:pPr/>
      <w:r>
        <w:rPr>
          <w:lang w:val="zh_CN" w:bidi="zh_CN"/>
        </w:rPr>
      </w:r>
      <w:r>
        <w:rPr>
          <w:lang w:val="zh_CN" w:bidi="zh_CN"/>
        </w:rPr>
        <w:t>请在这里暂停，并以小组的形式讨论：你们会使用什么词来描述那些答应与你们女儿们结婚的年轻人？在此处暂停音频。</w:t>
      </w:r>
    </w:p>
    <w:p>
      <w:pPr/>
      <w:r>
        <w:rPr>
          <w:lang w:val="zh_CN" w:bidi="zh_CN"/>
        </w:rPr>
      </w:r>
      <w:r>
        <w:rPr>
          <w:lang w:val="zh_CN" w:bidi="zh_CN"/>
        </w:rPr>
        <w:t>天使敦促罗得立即离开，当罗得仍然犹豫时，天使抓住他的手，以及他妻子和两个女儿的手，把他们安全地带出了城，因为神是</w:t>
      </w:r>
      <w:r>
        <w:rPr>
          <w:b/>
          <w:lang w:val="zh_CN" w:bidi="zh_CN"/>
        </w:rPr>
        <w:t>怜悯</w:t>
      </w:r>
      <w:r>
        <w:rPr>
          <w:lang w:val="zh_CN" w:bidi="zh_CN"/>
        </w:rPr>
        <w:t>的。当有人表现出怜悯时，这意味著他们关心其他人的福祉。请在主词汇表中查询</w:t>
      </w:r>
      <w:hyperlink r:id="rId64">
        <w:r>
          <w:rPr>
            <w:lang w:val="zh_CN" w:bidi="zh_CN"/>
          </w:rPr>
          <w:rPr>
            <w:color w:val="0000EE"/>
            <w:u w:val="single"/>
          </w:rPr>
          <w:t>怜悯</w:t>
        </w:r>
      </w:hyperlink>
      <w:r>
        <w:rPr>
          <w:lang w:val="zh_CN" w:bidi="zh_CN"/>
        </w:rPr>
        <w:t>，并使用你在前面的经文中所用的相同方式来翻译怜悯。</w:t>
      </w:r>
    </w:p>
    <w:p>
      <w:pPr/>
      <w:r>
        <w:rPr>
          <w:lang w:val="zh_CN" w:bidi="zh_CN"/>
        </w:rPr>
      </w:r>
      <w:r>
        <w:rPr>
          <w:lang w:val="zh_CN" w:bidi="zh_CN"/>
        </w:rPr>
        <w:t>所以当</w:t>
      </w:r>
      <w:r>
        <w:rPr>
          <w:b/>
          <w:lang w:val="zh_CN" w:bidi="zh_CN"/>
        </w:rPr>
        <w:t>神</w:t>
      </w:r>
      <w:r>
        <w:rPr>
          <w:lang w:val="zh_CN" w:bidi="zh_CN"/>
        </w:rPr>
        <w:t>毁灭山谷中的城镇时，祂记念亚伯拉罕，把罗得从即将被毁灭的城市中救出来。在故事的最后，故事使用了</w:t>
      </w:r>
      <w:r>
        <w:rPr>
          <w:b/>
          <w:lang w:val="zh_CN" w:bidi="zh_CN"/>
        </w:rPr>
        <w:t>伊罗欣</w:t>
      </w:r>
      <w:r>
        <w:rPr>
          <w:lang w:val="zh_CN" w:bidi="zh_CN"/>
        </w:rPr>
        <w:t>这个名字来指称神，这是称呼神的常用词。故事的其余部分使用了神的个人名字，</w:t>
      </w:r>
      <w:r>
        <w:rPr>
          <w:b/>
          <w:lang w:val="zh_CN" w:bidi="zh_CN"/>
        </w:rPr>
        <w:t>耶和华</w:t>
      </w:r>
      <w:r>
        <w:rPr>
          <w:lang w:val="zh_CN" w:bidi="zh_CN"/>
        </w:rPr>
        <w:t>。在主词汇表中查找</w:t>
      </w:r>
      <w:hyperlink r:id="rId22">
        <w:r>
          <w:rPr>
            <w:lang w:val="zh_CN" w:bidi="zh_CN"/>
          </w:rPr>
          <w:rPr>
            <w:color w:val="0000EE"/>
            <w:u w:val="single"/>
          </w:rPr>
          <w:t>耶和华</w:t>
        </w:r>
      </w:hyperlink>
      <w:r>
        <w:rPr>
          <w:lang w:val="zh_CN" w:bidi="zh_CN"/>
        </w:rPr>
        <w:t>和</w:t>
      </w:r>
      <w:hyperlink r:id="rId28">
        <w:r>
          <w:rPr>
            <w:lang w:val="zh_CN" w:bidi="zh_CN"/>
          </w:rPr>
          <w:rPr>
            <w:color w:val="0000EE"/>
            <w:u w:val="single"/>
          </w:rPr>
          <w:t>伊罗欣</w:t>
        </w:r>
      </w:hyperlink>
      <w:r>
        <w:rPr>
          <w:lang w:val="zh_CN" w:bidi="zh_CN"/>
        </w:rPr>
        <w:t>或</w:t>
      </w:r>
      <w:hyperlink r:id="rId28">
        <w:r>
          <w:rPr>
            <w:lang w:val="zh_CN" w:bidi="zh_CN"/>
          </w:rPr>
          <w:rPr>
            <w:color w:val="0000EE"/>
            <w:u w:val="single"/>
          </w:rPr>
          <w:t>神</w:t>
        </w:r>
      </w:hyperlink>
      <w:r>
        <w:rPr>
          <w:lang w:val="zh_CN" w:bidi="zh_CN"/>
        </w:rPr>
        <w:t>，并使用你在前面的故事中所用的相同词语。</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19:30–38</w:t>
      </w:r>
      <w:r>
        <w:rPr>
          <w:lang w:val="zh_CN" w:bidi="zh_CN"/>
        </w:rPr>
      </w:r>
    </w:p>
    <w:p>
      <w:pPr>
        <w:pStyle w:val="Heading3"/>
      </w:pPr>
      <w:r>
        <w:rPr>
          <w:lang w:val="zh_CN" w:bidi="zh_CN"/>
        </w:rPr>
        <w:t>聆听话语与铭记于心</w:t>
      </w:r>
    </w:p>
    <w:p>
      <w:pPr/>
      <w:r>
        <w:rPr>
          <w:lang w:val="zh_CN" w:bidi="zh_CN"/>
        </w:rPr>
      </w:r>
      <w:r>
        <w:rPr>
          <w:lang w:val="zh_CN" w:bidi="zh_CN"/>
        </w:rPr>
        <w:t>在这在这个部分，请聆听创世记19章30至38节的音频，并将它记在心里。请聆听三遍创世记十九章30至38节的音频版本，如果可能的话，请使用三种不同的翻译版本。 然后，小组一起讨论以下问题：</w:t>
      </w:r>
    </w:p>
    <w:p>
      <w:pPr>
        <w:pStyle w:val="ListNumber"/>
        <w:numPr>
          <w:ilvl w:val="0"/>
          <w:numId w:val="48"/>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请使用最容易理解的译本来聆听创世记19章30至38节的音频。</w:t>
      </w:r>
    </w:p>
    <w:p>
      <w:pPr/>
      <w:r>
        <w:rPr>
          <w:lang w:val="zh_CN" w:bidi="zh_CN"/>
        </w:rPr>
      </w:r>
      <w:r>
        <w:rPr>
          <w:lang w:val="zh_CN" w:bidi="zh_CN"/>
        </w:rPr>
        <w:t>这是四个关于亚伯拉罕和罗得的故事中的第四个。这个故事描述了在神毁灭所多玛和蛾摩拉之后，罗得和他的女儿们发生的事。</w:t>
      </w:r>
    </w:p>
    <w:p>
      <w:pPr/>
      <w:r>
        <w:rPr>
          <w:lang w:val="zh_CN" w:bidi="zh_CN"/>
        </w:rPr>
      </w:r>
      <w:r>
        <w:rPr>
          <w:lang w:val="zh_CN" w:bidi="zh_CN"/>
        </w:rPr>
        <w:t>后来，神毁灭了所多玛和蛾摩拉之后，罗得和他的两个女儿离开琐珥，去山上居住，因为罗得害怕留在琐珥。罗得可能感到害怕，因为他认为神可能会像毁灭所多玛和蛾摩拉一样毁灭琐珥。他去往山上居住可能是因为天使最初告诉他，要到山上去。罗得与他的两个女儿住在一个山洞里。这与和其他人住在村庄里非常不同。</w:t>
      </w:r>
    </w:p>
    <w:p>
      <w:pPr/>
      <w:r>
        <w:rPr>
          <w:lang w:val="zh_CN" w:bidi="zh_CN"/>
        </w:rPr>
      </w:r>
      <w:r>
        <w:rPr>
          <w:lang w:val="zh_CN" w:bidi="zh_CN"/>
        </w:rPr>
        <w:t>请在这里暂停。 请以小组的形式，查看地图上的琐珥和罗得与他的女儿们所居住的山丘。请以小组的形式，观看一张该地区洞穴的照片。请在这里暂停音频。</w:t>
      </w:r>
    </w:p>
    <w:p>
      <w:pPr/>
      <w:r>
        <w:rPr>
          <w:lang w:val="zh_CN" w:bidi="zh_CN"/>
        </w:rPr>
      </w:r>
      <w:r>
        <w:rPr>
          <w:lang w:val="zh_CN" w:bidi="zh_CN"/>
        </w:rPr>
        <w:t>有一天，大女儿，也就是长女，对小女儿说："我们的父亲已经老了，地上又没有人可以进到我们这里来，就像其它地方的人一样。"地上"这个词可能只是指"在这个地区。"女儿们刚还在琐珥，她们会知道还有其他男人的存在。"进到我们这里来"这个词的意思是，为了生孩子，与一个人睡觉。</w:t>
      </w:r>
    </w:p>
    <w:p>
      <w:pPr/>
      <w:r>
        <w:rPr>
          <w:lang w:val="zh_CN" w:bidi="zh_CN"/>
        </w:rPr>
      </w:r>
      <w:r>
        <w:rPr>
          <w:lang w:val="zh_CN" w:bidi="zh_CN"/>
        </w:rPr>
        <w:t>大女儿建议，那天晚上用酒把她们的父亲灌醉。然后她们就可以"和他上床"，或与他发生性关系以生育孩子。对女儿们来说，生儿育女或许很重要，这样家族才能延续下去。</w:t>
      </w:r>
    </w:p>
    <w:p>
      <w:pPr/>
      <w:r>
        <w:rPr>
          <w:lang w:val="zh_CN" w:bidi="zh_CN"/>
        </w:rPr>
      </w:r>
      <w:r>
        <w:rPr>
          <w:lang w:val="zh_CN" w:bidi="zh_CN"/>
        </w:rPr>
        <w:t>请在这里暂停。 请以小组的形式讨论：你们如何用你们的语言恰当地谈论与某人发生性关系？请在这里暂停音频。</w:t>
      </w:r>
    </w:p>
    <w:p>
      <w:pPr/>
      <w:r>
        <w:rPr>
          <w:lang w:val="zh_CN" w:bidi="zh_CN"/>
        </w:rPr>
      </w:r>
      <w:r>
        <w:rPr>
          <w:lang w:val="zh_CN" w:bidi="zh_CN"/>
        </w:rPr>
        <w:t>所以那天晚上，她们就叫她们的父亲喝酒，大女儿就去与她父亲睡觉。罗得不知道她什么时候躺下，或什么时候起来。</w:t>
      </w:r>
    </w:p>
    <w:p>
      <w:pPr/>
      <w:r>
        <w:rPr>
          <w:lang w:val="zh_CN" w:bidi="zh_CN"/>
        </w:rPr>
      </w:r>
      <w:r>
        <w:rPr>
          <w:lang w:val="zh_CN" w:bidi="zh_CN"/>
        </w:rPr>
        <w:t>第二天晚上，大女儿对小女儿说："昨晚我与我们的父亲睡觉了。今晚我们再叫他喝醉，你就进去与他睡觉，这样我们的家族就可以通过我们的父亲延续。所以那天晚上，她们就叫她们的父亲喝酒，小女儿就进去与她父亲睡觉。他又一次不知道她什么时候躺下，或什么时候起来。</w:t>
      </w:r>
    </w:p>
    <w:p>
      <w:pPr/>
      <w:r>
        <w:rPr>
          <w:lang w:val="zh_CN" w:bidi="zh_CN"/>
        </w:rPr>
      </w:r>
      <w:r>
        <w:rPr>
          <w:lang w:val="zh_CN" w:bidi="zh_CN"/>
        </w:rPr>
        <w:t>请在这里暂停。 请以小组的形式讨论：在你们的文化中，延续家族血统有多重要？如果有人没有孩子会发生什么事？人们是如何对待他们的？当人们没有孩子时，他们感觉如何？请在这里暂停音频。</w:t>
      </w:r>
    </w:p>
    <w:p>
      <w:pPr/>
      <w:r>
        <w:rPr>
          <w:lang w:val="zh_CN" w:bidi="zh_CN"/>
        </w:rPr>
      </w:r>
      <w:r>
        <w:rPr>
          <w:lang w:val="zh_CN" w:bidi="zh_CN"/>
        </w:rPr>
        <w:t>结果，罗得的两个女儿都因父亲而怀孕。大女儿生了个儿子，她给他起名叫摩押。摩押的意思可能是"从我父亲那里来的"，或"父亲的儿子。"摩押成了这个名叫摩押的民族的父亲或祖先。</w:t>
      </w:r>
    </w:p>
    <w:p>
      <w:pPr/>
      <w:r>
        <w:rPr>
          <w:lang w:val="zh_CN" w:bidi="zh_CN"/>
        </w:rPr>
      </w:r>
      <w:r>
        <w:rPr>
          <w:lang w:val="zh_CN" w:bidi="zh_CN"/>
        </w:rPr>
        <w:t>小女儿也生了个儿子，她给他起名叫便‧亚米。便‧亚米的意思可能是"我亲戚的儿子。"便‧亚米成了亚扪人这个民族的父亲或祖先。这些不同的国家会成为亚伯拉罕的后裔的邻居。</w:t>
      </w:r>
    </w:p>
    <w:p>
      <w:pPr>
        <w:pStyle w:val="Heading3"/>
      </w:pPr>
      <w:r>
        <w:rPr>
          <w:lang w:val="zh_CN" w:bidi="zh_CN"/>
        </w:rPr>
        <w:t>界定场景</w:t>
      </w:r>
    </w:p>
    <w:p>
      <w:pPr/>
      <w:r>
        <w:rPr>
          <w:lang w:val="zh_CN" w:bidi="zh_CN"/>
        </w:rPr>
      </w:r>
      <w:r>
        <w:rPr>
          <w:lang w:val="zh_CN" w:bidi="zh_CN"/>
        </w:rPr>
        <w:t>请使用最容易理解的译本来聆听创世记19章30至38节的音频。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罗得和他的两个女儿逃离所多玛之后，他们离开琐珥去住在山上，因为罗得害怕留在琐珥。罗得和他的两个女儿去住在一个山洞里。</w:t>
      </w:r>
    </w:p>
    <w:p>
      <w:pPr/>
      <w:r>
        <w:rPr>
          <w:lang w:val="zh_CN" w:bidi="zh_CN"/>
        </w:rPr>
      </w:r>
      <w:r>
        <w:rPr>
          <w:b/>
          <w:lang w:val="zh_CN" w:bidi="zh_CN"/>
        </w:rPr>
        <w:t>在第二个场景中：</w:t>
      </w:r>
      <w:r>
        <w:rPr>
          <w:lang w:val="zh_CN" w:bidi="zh_CN"/>
        </w:rPr>
        <w:t>有一天，罗得的女儿们决定通过罗得来延续她们的家族。</w:t>
      </w:r>
    </w:p>
    <w:p>
      <w:pPr/>
      <w:r>
        <w:rPr>
          <w:lang w:val="zh_CN" w:bidi="zh_CN"/>
        </w:rPr>
      </w:r>
      <w:r>
        <w:rPr>
          <w:lang w:val="zh_CN" w:bidi="zh_CN"/>
        </w:rPr>
        <w:t>那天晚上，她们让罗得喝醉了。长女就去与她父亲睡觉了。</w:t>
      </w:r>
    </w:p>
    <w:p>
      <w:pPr/>
      <w:r>
        <w:rPr>
          <w:lang w:val="zh_CN" w:bidi="zh_CN"/>
        </w:rPr>
      </w:r>
      <w:r>
        <w:rPr>
          <w:b/>
          <w:lang w:val="zh_CN" w:bidi="zh_CN"/>
        </w:rPr>
        <w:t>在第三个场景中：</w:t>
      </w:r>
      <w:r>
        <w:rPr>
          <w:lang w:val="zh_CN" w:bidi="zh_CN"/>
        </w:rPr>
        <w:t>第二天，她们又让罗得喝醉了。那天晚上，小女儿去与她父亲睡觉，就像她姐姐前一天晚上一样。</w:t>
      </w:r>
    </w:p>
    <w:p>
      <w:pPr/>
      <w:r>
        <w:rPr>
          <w:lang w:val="zh_CN" w:bidi="zh_CN"/>
        </w:rPr>
      </w:r>
      <w:r>
        <w:rPr>
          <w:b/>
          <w:lang w:val="zh_CN" w:bidi="zh_CN"/>
        </w:rPr>
        <w:t>在第四个场景中：</w:t>
      </w:r>
      <w:r>
        <w:rPr>
          <w:lang w:val="zh_CN" w:bidi="zh_CN"/>
        </w:rPr>
        <w:t>所以罗得的两个女儿都因父亲而怀孕。大女儿生了个儿子，她给他起名叫摩押。摩押是摩押人的祖先。小女儿也生了个儿子，她给他起名叫便‧亚米。便‧亚米是亚扪人的祖先。</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罗得的大女儿</w:t>
      </w:r>
    </w:p>
    <w:p>
      <w:pPr>
        <w:pStyle w:val="ListBullet"/>
        <w:spacing w:line="240" w:lineRule="auto"/>
        <w:ind w:left="720"/>
      </w:pPr>
      <w:r>
        <w:rPr>
          <w:lang w:val="zh_CN" w:bidi="zh_CN"/>
        </w:rPr>
      </w:r>
      <w:r>
        <w:rPr>
          <w:lang w:val="zh_CN" w:bidi="zh_CN"/>
        </w:rPr>
        <w:t>罗得的小女儿</w:t>
      </w:r>
    </w:p>
    <w:p>
      <w:pPr>
        <w:pStyle w:val="ListBullet"/>
        <w:spacing w:line="240" w:lineRule="auto"/>
        <w:ind w:left="720"/>
      </w:pPr>
      <w:r>
        <w:rPr>
          <w:lang w:val="zh_CN" w:bidi="zh_CN"/>
        </w:rPr>
      </w:r>
      <w:r>
        <w:rPr>
          <w:lang w:val="zh_CN" w:bidi="zh_CN"/>
        </w:rPr>
        <w:t>摩押</w:t>
      </w:r>
    </w:p>
    <w:p>
      <w:pPr>
        <w:pStyle w:val="ListBullet"/>
        <w:spacing w:line="240" w:lineRule="auto"/>
        <w:ind w:left="720"/>
      </w:pPr>
      <w:r>
        <w:rPr>
          <w:lang w:val="zh_CN" w:bidi="zh_CN"/>
        </w:rPr>
      </w:r>
      <w:r>
        <w:rPr>
          <w:lang w:val="zh_CN" w:bidi="zh_CN"/>
        </w:rPr>
        <w:t>便‧亚米</w:t>
      </w:r>
    </w:p>
    <w:p>
      <w:pPr>
        <w:pStyle w:val="ListBullet"/>
        <w:spacing w:line="240" w:lineRule="auto"/>
        <w:ind w:left="720"/>
      </w:pPr>
      <w:r>
        <w:rPr>
          <w:lang w:val="zh_CN" w:bidi="zh_CN"/>
        </w:rPr>
      </w:r>
      <w:r>
        <w:rPr>
          <w:lang w:val="zh_CN" w:bidi="zh_CN"/>
        </w:rPr>
        <w:t>以及摩押和便‧亚米的后裔</w:t>
      </w:r>
    </w:p>
    <w:p>
      <w:pPr/>
      <w:r>
        <w:rPr>
          <w:lang w:val="zh_CN" w:bidi="zh_CN"/>
        </w:rPr>
      </w:r>
      <w:r>
        <w:rPr>
          <w:lang w:val="zh_CN" w:bidi="zh_CN"/>
        </w:rPr>
        <w:t>小组成员应当请共同留意经文背景中的这些部分：</w:t>
      </w:r>
    </w:p>
    <w:p>
      <w:pPr/>
      <w:r>
        <w:rPr>
          <w:lang w:val="zh_CN" w:bidi="zh_CN"/>
        </w:rPr>
      </w:r>
      <w:r>
        <w:rPr>
          <w:lang w:val="zh_CN" w:bidi="zh_CN"/>
        </w:rPr>
        <w:t>请将第一个场景中的动作形象化。这段经文以一个词开头，表示在这段经文中，一个新的故事开始了。罗得和他的两个女儿离开琐珥，去住在山上，因为罗得害怕留在琐珥。他们住在一个山洞里。这段经文使用的"住"这个词表明，他们已经在山洞里住了很久。</w:t>
      </w:r>
    </w:p>
    <w:p>
      <w:pPr/>
      <w:r>
        <w:rPr>
          <w:lang w:val="zh_CN" w:bidi="zh_CN"/>
        </w:rPr>
      </w:r>
      <w:r>
        <w:rPr>
          <w:lang w:val="zh_CN" w:bidi="zh_CN"/>
        </w:rPr>
        <w:t>请在这里暂停。 请以小组的形式，查看地图上的琐珥和附近的山丘。请在这里暂停音频。</w:t>
      </w:r>
    </w:p>
    <w:p>
      <w:pPr/>
      <w:r>
        <w:rPr>
          <w:lang w:val="zh_CN" w:bidi="zh_CN"/>
        </w:rPr>
      </w:r>
      <w:r>
        <w:rPr>
          <w:lang w:val="zh_CN" w:bidi="zh_CN"/>
        </w:rPr>
        <w:t>在第二个场景中，请将大女儿和小女儿之间的对话和行动形象化。有一天，大女儿对小女儿说话。在这里，"有一天"这个词表明，故事中新的行动即将开始。</w:t>
      </w:r>
    </w:p>
    <w:p>
      <w:pPr/>
      <w:r>
        <w:rPr>
          <w:lang w:val="zh_CN" w:bidi="zh_CN"/>
        </w:rPr>
      </w:r>
      <w:r>
        <w:rPr>
          <w:lang w:val="zh_CN" w:bidi="zh_CN"/>
        </w:rPr>
        <w:t>请在这里暂停。 请以小组的形式讨论：在你们的文化中，你们如何表明新的行动即将开始？请尝试彼此分享一个你们文化中充满动作与情节的故事。请留意你在故事中引入新动作的时候，所用的词语。请在这里暂停音频。</w:t>
      </w:r>
    </w:p>
    <w:p>
      <w:pPr/>
      <w:r>
        <w:rPr>
          <w:lang w:val="zh_CN" w:bidi="zh_CN"/>
        </w:rPr>
      </w:r>
      <w:r>
        <w:rPr>
          <w:lang w:val="zh_CN" w:bidi="zh_CN"/>
        </w:rPr>
        <w:t>大女儿对小女儿说："我们的父亲已经老了，这地方也没有男人能像世上的人那样与我们同房。今晚我们再叫我们的父亲喝醉酒，然后与他睡觉，这样我们的家族就可以通过我们的父亲延续。</w:t>
      </w:r>
    </w:p>
    <w:p>
      <w:pPr/>
      <w:r>
        <w:rPr>
          <w:lang w:val="zh_CN" w:bidi="zh_CN"/>
        </w:rPr>
      </w:r>
      <w:r>
        <w:rPr>
          <w:lang w:val="zh_CN" w:bidi="zh_CN"/>
        </w:rPr>
        <w:t>所以那天晚上，她们让罗得喝醉了酒。大女儿去与罗得睡觉，罗得没有注意到她与他一起躺下，以及她什么时候起来。故事通过描述罗得在她躺下和起来时都没注意到，强调罗得不知道他女儿做了什么。</w:t>
      </w:r>
    </w:p>
    <w:p>
      <w:pPr/>
      <w:r>
        <w:rPr>
          <w:lang w:val="zh_CN" w:bidi="zh_CN"/>
        </w:rPr>
      </w:r>
      <w:r>
        <w:rPr>
          <w:lang w:val="zh_CN" w:bidi="zh_CN"/>
        </w:rPr>
        <w:t>第三个场景发生在第二天。大女儿对小女儿说："昨晚我与我们的父亲睡觉了。今晚我们再叫他喝醉酒，然后你去与他睡觉。那样的话，我们就可以通过我们的父来延续我们的家族。在这段经文中，女儿们彼此说话，并对她们的父亲做了同样的事，因此有很多重复。</w:t>
      </w:r>
    </w:p>
    <w:p>
      <w:pPr/>
      <w:r>
        <w:rPr>
          <w:lang w:val="zh_CN" w:bidi="zh_CN"/>
        </w:rPr>
      </w:r>
      <w:r>
        <w:rPr>
          <w:lang w:val="zh_CN" w:bidi="zh_CN"/>
        </w:rPr>
        <w:t>所以那天晚上，她们又叫罗得喝醉酒，小女儿就进去与他睡觉。就像之前一样，罗得没有注意到她什么时候躺下或什么时候起来的。</w:t>
      </w:r>
    </w:p>
    <w:p>
      <w:pPr/>
      <w:r>
        <w:rPr>
          <w:lang w:val="zh_CN" w:bidi="zh_CN"/>
        </w:rPr>
      </w:r>
      <w:r>
        <w:rPr>
          <w:lang w:val="zh_CN" w:bidi="zh_CN"/>
        </w:rPr>
        <w:t>请将第四个场景形象化。结果，两个女儿都因自己的父亲而怀孕。当大女儿生了她的儿子时，她给他起名叫摩押，意思是"从我父亲那里来的。"摩押成了今天摩押人的祖先。</w:t>
      </w:r>
    </w:p>
    <w:p>
      <w:pPr/>
      <w:r>
        <w:rPr>
          <w:lang w:val="zh_CN" w:bidi="zh_CN"/>
        </w:rPr>
      </w:r>
      <w:r>
        <w:rPr>
          <w:lang w:val="zh_CN" w:bidi="zh_CN"/>
        </w:rPr>
        <w:t>当小女儿生了儿子时，她给他起名叫便‧亚米，意思是"我亲戚的儿子。"这段经文说，便‧亚米成了"今日"亚扪人的祖先。"今日"指的是这段经文被写下的时间。</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请使用最容易理解的译本来聆听创世记19章30至38节的音频。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这段经文有四个场景。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罗得</w:t>
      </w:r>
    </w:p>
    <w:p>
      <w:pPr>
        <w:pStyle w:val="ListBullet"/>
        <w:spacing w:line="240" w:lineRule="auto"/>
        <w:ind w:left="720"/>
      </w:pPr>
      <w:r>
        <w:rPr>
          <w:lang w:val="zh_CN" w:bidi="zh_CN"/>
        </w:rPr>
      </w:r>
      <w:r>
        <w:rPr>
          <w:lang w:val="zh_CN" w:bidi="zh_CN"/>
        </w:rPr>
        <w:t>罗得的大女儿</w:t>
      </w:r>
    </w:p>
    <w:p>
      <w:pPr>
        <w:pStyle w:val="ListBullet"/>
        <w:spacing w:line="240" w:lineRule="auto"/>
        <w:ind w:left="720"/>
      </w:pPr>
      <w:r>
        <w:rPr>
          <w:lang w:val="zh_CN" w:bidi="zh_CN"/>
        </w:rPr>
      </w:r>
      <w:r>
        <w:rPr>
          <w:lang w:val="zh_CN" w:bidi="zh_CN"/>
        </w:rPr>
        <w:t>罗得的小女儿</w:t>
      </w:r>
    </w:p>
    <w:p>
      <w:pPr>
        <w:pStyle w:val="ListBullet"/>
        <w:spacing w:line="240" w:lineRule="auto"/>
        <w:ind w:left="720"/>
      </w:pPr>
      <w:r>
        <w:rPr>
          <w:lang w:val="zh_CN" w:bidi="zh_CN"/>
        </w:rPr>
      </w:r>
      <w:r>
        <w:rPr>
          <w:lang w:val="zh_CN" w:bidi="zh_CN"/>
        </w:rPr>
        <w:t>摩押</w:t>
      </w:r>
    </w:p>
    <w:p>
      <w:pPr>
        <w:pStyle w:val="ListBullet"/>
        <w:spacing w:line="240" w:lineRule="auto"/>
        <w:ind w:left="720"/>
      </w:pPr>
      <w:r>
        <w:rPr>
          <w:lang w:val="zh_CN" w:bidi="zh_CN"/>
        </w:rPr>
      </w:r>
      <w:r>
        <w:rPr>
          <w:lang w:val="zh_CN" w:bidi="zh_CN"/>
        </w:rPr>
        <w:t>便‧亚米</w:t>
      </w:r>
    </w:p>
    <w:p>
      <w:pPr>
        <w:pStyle w:val="ListBullet"/>
        <w:spacing w:line="240" w:lineRule="auto"/>
        <w:ind w:left="720"/>
      </w:pPr>
      <w:r>
        <w:rPr>
          <w:lang w:val="zh_CN" w:bidi="zh_CN"/>
        </w:rPr>
      </w:r>
      <w:r>
        <w:rPr>
          <w:lang w:val="zh_CN" w:bidi="zh_CN"/>
        </w:rPr>
        <w:t>以及摩押和便‧亚米的后裔</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罗得和他的两个女儿离开琐珥，住在山上的一个山洞里，因为罗得害怕留在琐珥。</w:t>
      </w:r>
    </w:p>
    <w:p>
      <w:pPr/>
      <w:r>
        <w:rPr>
          <w:lang w:val="zh_CN" w:bidi="zh_CN"/>
        </w:rPr>
      </w:r>
      <w:r>
        <w:rPr>
          <w:lang w:val="zh_CN" w:bidi="zh_CN"/>
        </w:rPr>
        <w:t>请在这里暂停表演。 问扮演罗得的人："你有什么感受或想法？"这人可能会这样回答："我害怕我在琐珥不会安全"，或"我怀念我以前的生活"，或"我害怕琐珥的人，以及他们可能会对我做什么，或他们可能会如何看待我。"问扮演罗得女儿们的人："你们有什么感受或想法？"她们可能会回答类似这样的话："我们非常孤独"，或"我们想念我们的母亲，以及那些在所多玛被杀的人"，或"我们想念我们过去的生活"，或"我们很生气，因为我们的父亲让我们住在远离所有人的山上。请重新开始表演。</w:t>
      </w:r>
    </w:p>
    <w:p>
      <w:pPr/>
      <w:r>
        <w:rPr>
          <w:lang w:val="zh_CN" w:bidi="zh_CN"/>
        </w:rPr>
      </w:r>
      <w:r>
        <w:rPr>
          <w:lang w:val="zh_CN" w:bidi="zh_CN"/>
        </w:rPr>
        <w:t>有一天，罗得的大女儿对罗得的小女儿说："我们的父亲已经老了。这地方没有一个人会与我们睡觉，就像世上的人所行的那样。我们来让我们的父亲喝醉酒，然后与他睡觉，这样我们就可以通过他延续我们的家族。</w:t>
      </w:r>
    </w:p>
    <w:p>
      <w:pPr/>
      <w:r>
        <w:rPr>
          <w:lang w:val="zh_CN" w:bidi="zh_CN"/>
        </w:rPr>
      </w:r>
      <w:r>
        <w:rPr>
          <w:lang w:val="zh_CN" w:bidi="zh_CN"/>
        </w:rPr>
        <w:t>请在这里暂停表演。 问扮演大女儿的人："你有什么感受或想法？"这人可能会这样回答："我拼命想确保我们的家族延续，并且我们可以有后裔"，或"我失去了一切，我想要孩子"，或"我感到沮丧，这地方没有人会与我们睡觉，从而让我们可以有孩子"，或"我害怕，如果我们不与罗得睡觉，他会变得太老，不能生孩子，我们就会错过生孩子的唯一机会。"请重新开始表演。</w:t>
      </w:r>
    </w:p>
    <w:p>
      <w:pPr/>
      <w:r>
        <w:rPr>
          <w:lang w:val="zh_CN" w:bidi="zh_CN"/>
        </w:rPr>
      </w:r>
      <w:r>
        <w:rPr>
          <w:lang w:val="zh_CN" w:bidi="zh_CN"/>
        </w:rPr>
        <w:t>那天晚上，她们给罗得酒喝。大女儿就去与罗得睡觉了。罗得没有注意到她什么时候躺下或什么时候起来。</w:t>
      </w:r>
    </w:p>
    <w:p>
      <w:pPr/>
      <w:r>
        <w:rPr>
          <w:lang w:val="zh_CN" w:bidi="zh_CN"/>
        </w:rPr>
      </w:r>
      <w:r>
        <w:rPr>
          <w:lang w:val="zh_CN" w:bidi="zh_CN"/>
        </w:rPr>
        <w:t>第二天，大女儿对小女儿说："昨晚我与我们的父亲睡觉了。今晚我们再叫他喝酒吧。然后你去与他睡觉，这样我们就可以通过他来延续我们的家族。所以那天晚上他们也让罗得喝酒。然后小女儿去与罗得睡觉，他不知道她什么时候躺下或什么时候起来。</w:t>
      </w:r>
    </w:p>
    <w:p>
      <w:pPr/>
      <w:r>
        <w:rPr>
          <w:lang w:val="zh_CN" w:bidi="zh_CN"/>
        </w:rPr>
      </w:r>
      <w:r>
        <w:rPr>
          <w:lang w:val="zh_CN" w:bidi="zh_CN"/>
        </w:rPr>
        <w:t>请在这里暂停表演。 问扮演小女儿的人："你有什么感受或想法？"这人可能会这样回答："我正在做我姐姐告诉我该做的事"，或"我也不顾一切地想要拥有一个家族和后裔。"请重新开始表演。</w:t>
      </w:r>
    </w:p>
    <w:p>
      <w:pPr/>
      <w:r>
        <w:rPr>
          <w:lang w:val="zh_CN" w:bidi="zh_CN"/>
        </w:rPr>
      </w:r>
      <w:r>
        <w:rPr>
          <w:lang w:val="zh_CN" w:bidi="zh_CN"/>
        </w:rPr>
        <w:t>罗得的女儿们生了儿子，那些儿子们有很多孩子，他们住在山上。请结束这段表演。</w:t>
      </w:r>
    </w:p>
    <w:p>
      <w:pPr>
        <w:pStyle w:val="Heading3"/>
      </w:pPr>
      <w:r>
        <w:rPr>
          <w:lang w:val="zh_CN" w:bidi="zh_CN"/>
        </w:rPr>
        <w:t>填补空白</w:t>
      </w:r>
    </w:p>
    <w:p>
      <w:pPr/>
      <w:r>
        <w:rPr>
          <w:lang w:val="zh_CN" w:bidi="zh_CN"/>
        </w:rPr>
      </w:r>
      <w:r>
        <w:rPr>
          <w:lang w:val="zh_CN" w:bidi="zh_CN"/>
        </w:rPr>
        <w:t>请使用最容易理解的经文译本来聆听创世记19章30至38节的音频。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罗得和他的两个女儿去住在山上，因为罗得害怕留在琐珥。他们住在一个</w:t>
      </w:r>
      <w:r>
        <w:rPr>
          <w:b/>
          <w:lang w:val="zh_CN" w:bidi="zh_CN"/>
        </w:rPr>
        <w:t>山洞</w:t>
      </w:r>
      <w:r>
        <w:rPr>
          <w:lang w:val="zh_CN" w:bidi="zh_CN"/>
        </w:rPr>
        <w:t>里。山洞是山上的一个由岩石形成的空洞，经常可以在山上看到。它不是人造的。</w:t>
      </w:r>
    </w:p>
    <w:p>
      <w:pPr/>
      <w:r>
        <w:rPr>
          <w:lang w:val="zh_CN" w:bidi="zh_CN"/>
        </w:rPr>
      </w:r>
      <w:r>
        <w:rPr>
          <w:lang w:val="zh_CN" w:bidi="zh_CN"/>
        </w:rPr>
        <w:t>有一天，大女儿对小女儿说："我们的父亲已经老了，这地方也没有男人可以与我们同房，就像所有人做的一样。我们来让父亲喝</w:t>
      </w:r>
      <w:r>
        <w:rPr>
          <w:b/>
          <w:lang w:val="zh_CN" w:bidi="zh_CN"/>
        </w:rPr>
        <w:t>酒</w:t>
      </w:r>
      <w:r>
        <w:rPr>
          <w:lang w:val="zh_CN" w:bidi="zh_CN"/>
        </w:rPr>
        <w:t>，然后与他同房，好藉著我们的父亲延续我们的家族。"酒是用葡萄果实制成的酒精饮料。然后她们就可以"与他同房"，也就是与他发生性关系，好生养后代。</w:t>
      </w:r>
    </w:p>
    <w:p>
      <w:pPr/>
      <w:r>
        <w:rPr>
          <w:lang w:val="zh_CN" w:bidi="zh_CN"/>
        </w:rPr>
      </w:r>
      <w:r>
        <w:rPr>
          <w:lang w:val="zh_CN" w:bidi="zh_CN"/>
        </w:rPr>
        <w:t>请在这里暂停，并以小组的形式讨论：你们将如何以适当的方式谈论与某人发生性关系？在此处暂停音频。</w:t>
      </w:r>
    </w:p>
    <w:p>
      <w:pPr/>
      <w:r>
        <w:rPr>
          <w:lang w:val="zh_CN" w:bidi="zh_CN"/>
        </w:rPr>
      </w:r>
      <w:r>
        <w:rPr>
          <w:lang w:val="zh_CN" w:bidi="zh_CN"/>
        </w:rPr>
        <w:t>两个女儿都因父亲而怀孕。大女儿生了个儿子，给他起名叫</w:t>
      </w:r>
      <w:r>
        <w:rPr>
          <w:b/>
          <w:lang w:val="zh_CN" w:bidi="zh_CN"/>
        </w:rPr>
        <w:t>摩押</w:t>
      </w:r>
      <w:r>
        <w:rPr>
          <w:lang w:val="zh_CN" w:bidi="zh_CN"/>
        </w:rPr>
        <w:t>。摩押的意思是"出于我父亲"，或"父亲的孩子。"他成了摩押人的祖先。</w:t>
      </w:r>
    </w:p>
    <w:p>
      <w:pPr/>
      <w:r>
        <w:rPr>
          <w:lang w:val="zh_CN" w:bidi="zh_CN"/>
        </w:rPr>
      </w:r>
      <w:r>
        <w:rPr>
          <w:lang w:val="zh_CN" w:bidi="zh_CN"/>
        </w:rPr>
        <w:t>小女儿生了儿子，给他起名叫</w:t>
      </w:r>
      <w:r>
        <w:rPr>
          <w:b/>
          <w:lang w:val="zh_CN" w:bidi="zh_CN"/>
        </w:rPr>
        <w:t>便‧亚米</w:t>
      </w:r>
      <w:r>
        <w:rPr>
          <w:lang w:val="zh_CN" w:bidi="zh_CN"/>
        </w:rPr>
        <w:t>。便‧亚米的意思是"我亲族的儿子。"他成了亚扪人的祖先。</w:t>
      </w:r>
    </w:p>
    <w:p>
      <w:pPr/>
      <w:r>
        <w:rPr>
          <w:lang w:val="zh_CN" w:bidi="zh_CN"/>
        </w:rPr>
      </w:r>
      <w:r>
        <w:rPr>
          <w:lang w:val="zh_CN" w:bidi="zh_CN"/>
        </w:rPr>
        <w:t>这段经文说，这两个儿子成了摩押人和亚扪人的祖先，直到"今日"仍是如此。"今日"指的是这段经文被写下来的那个时候。这表示当这个故事被记录下来的时候，摩押人和亚扪人仍然居住在那片土地上。</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20:1–18</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在这个部分，请聆听创世记二十章1至18节的音频，并将它记在心里。请聆听三遍创世记二十章1至18节的音频版本，如果可能的话，请使用三种不同的翻译版本。 然后，小组一起讨论以下问题：</w:t>
      </w:r>
    </w:p>
    <w:p>
      <w:pPr>
        <w:pStyle w:val="ListNumber"/>
        <w:numPr>
          <w:ilvl w:val="0"/>
          <w:numId w:val="49"/>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请使用最容易理解的译本来聆听创世记二十章1至18节的音频。</w:t>
      </w:r>
    </w:p>
    <w:p>
      <w:pPr/>
      <w:r>
        <w:rPr>
          <w:lang w:val="zh_CN" w:bidi="zh_CN"/>
        </w:rPr>
      </w:r>
      <w:r>
        <w:rPr>
          <w:lang w:val="zh_CN" w:bidi="zh_CN"/>
        </w:rPr>
        <w:t>这段经文与前面关于罗得的经文有著相似的主题。在这些经文中，男人利用女人来保护自己。在前面的经文中，罗得把他的女儿们献给所多玛的人，在这段经文中，亚伯拉罕为了保护自己而在撒拉的事情上撒谎。也在这两段经文中，神都保护了无辜的人。在前面的经文中，当神毁灭所多玛时，神保护了罗得和他的家人，在这段经文中，神保护了亚比米勒。</w:t>
      </w:r>
    </w:p>
    <w:p>
      <w:pPr/>
      <w:r>
        <w:rPr>
          <w:lang w:val="zh_CN" w:bidi="zh_CN"/>
        </w:rPr>
      </w:r>
      <w:r>
        <w:rPr>
          <w:lang w:val="zh_CN" w:bidi="zh_CN"/>
        </w:rPr>
        <w:t>在这段经文中，直到经文的最后，使用的都是对神的一般性称呼。亚伯拉罕离开后，前往南地的沙漠地区，在加低斯和书珥之间住了一段时间。亚伯拉罕可能是从他之前所住幔利那里离开。然后他暂时住在基拉耳。</w:t>
      </w:r>
    </w:p>
    <w:p>
      <w:pPr/>
      <w:r>
        <w:rPr>
          <w:lang w:val="zh_CN" w:bidi="zh_CN"/>
        </w:rPr>
      </w:r>
      <w:r>
        <w:rPr>
          <w:lang w:val="zh_CN" w:bidi="zh_CN"/>
        </w:rPr>
        <w:t>请在这里暂停。 请以小组的形式，查看地图上的南地沙漠、加低斯、书珥和基拉耳。请在这里暂停音频。</w:t>
      </w:r>
    </w:p>
    <w:p>
      <w:pPr/>
      <w:r>
        <w:rPr>
          <w:lang w:val="zh_CN" w:bidi="zh_CN"/>
        </w:rPr>
      </w:r>
      <w:r>
        <w:rPr>
          <w:lang w:val="zh_CN" w:bidi="zh_CN"/>
        </w:rPr>
        <w:t>当亚伯拉罕住在基拉耳时，他向人们如此介绍他的妻子撒拉："她是我的妹妹。"所以基拉耳的亚比米勒王差遣人来召撒拉。亚比米勒可能希望撒拉成为他的妻子之一。在那种文化中，拥有许多妻子和孩子，是财富和权力的象征。</w:t>
      </w:r>
    </w:p>
    <w:p>
      <w:pPr/>
      <w:r>
        <w:rPr>
          <w:lang w:val="zh_CN" w:bidi="zh_CN"/>
        </w:rPr>
      </w:r>
      <w:r>
        <w:rPr>
          <w:lang w:val="zh_CN" w:bidi="zh_CN"/>
        </w:rPr>
        <w:t>但有一天晚上，神在梦中向亚比米勒显现。神说："你将会死，因为你娶的这个女人已经结婚了！"在那种文化中，人们可能认为任何夺走别人妻子的人都应该被处以死刑。</w:t>
      </w:r>
    </w:p>
    <w:p>
      <w:pPr/>
      <w:r>
        <w:rPr>
          <w:lang w:val="zh_CN" w:bidi="zh_CN"/>
        </w:rPr>
      </w:r>
      <w:r>
        <w:rPr>
          <w:lang w:val="zh_CN" w:bidi="zh_CN"/>
        </w:rPr>
        <w:t>但亚比米勒还没有亲近撒拉。这意味著亚比米勒还没有与撒拉发生性关系。</w:t>
      </w:r>
    </w:p>
    <w:p>
      <w:pPr/>
      <w:r>
        <w:rPr>
          <w:lang w:val="zh_CN" w:bidi="zh_CN"/>
        </w:rPr>
      </w:r>
      <w:r>
        <w:rPr>
          <w:lang w:val="zh_CN" w:bidi="zh_CN"/>
        </w:rPr>
        <w:t>所以亚比米勒说："我主，或主啊，你会毁灭一个无辜的国家吗？"亚伯拉罕不是说："她是我的妹妹"吗？"撒拉自己也告诉我，亚伯拉罕是她的兄弟。我作这事是心正手洁的。亚比米勒使用了主人或先生这个词，来以尊敬的方式称呼神。"心正"这个片语的意思是，有良好的良心，并以良好的动机行事。"手洁"这个词意味著亚比米勒没有做任何错事。</w:t>
      </w:r>
    </w:p>
    <w:p>
      <w:pPr/>
      <w:r>
        <w:rPr>
          <w:lang w:val="zh_CN" w:bidi="zh_CN"/>
        </w:rPr>
      </w:r>
      <w:r>
        <w:rPr>
          <w:lang w:val="zh_CN" w:bidi="zh_CN"/>
        </w:rPr>
        <w:t>请在这里暂停，并以小组的形式讨论这个问题：请分享一次有人试图解释自己动机是良善的，却仍然导致不良结果的经验。你们会使用什么样的词来描述拥有良好的良心或良好的动机？请在这里暂停音频。</w:t>
      </w:r>
    </w:p>
    <w:p>
      <w:pPr/>
      <w:r>
        <w:rPr>
          <w:lang w:val="zh_CN" w:bidi="zh_CN"/>
        </w:rPr>
      </w:r>
      <w:r>
        <w:rPr>
          <w:lang w:val="zh_CN" w:bidi="zh_CN"/>
        </w:rPr>
        <w:t>但神已经知道亚比米勒是无辜的。事实上，神自己也阻止了亚比米勒做错误或邪恶的事，不允许亚比米勒碰撒拉，或与撒拉发生性关系。所以神在梦中回答说："是的，我知道你做这事是问心无愧。我防止你得罪我，也不让你碰她。""得罪神"这个词的意思是，通过做错误或邪恶的事来冒犯神。"碰她"指的是与撒拉发生性关系。</w:t>
      </w:r>
    </w:p>
    <w:p>
      <w:pPr/>
      <w:r>
        <w:rPr>
          <w:lang w:val="zh_CN" w:bidi="zh_CN"/>
        </w:rPr>
      </w:r>
      <w:r>
        <w:rPr>
          <w:lang w:val="zh_CN" w:bidi="zh_CN"/>
        </w:rPr>
        <w:t>神继续说："把亚伯拉罕的妻子还给他，因为他是一个先知。"这是在这些故事中第一次使用"先知"这个词。先知是神的使者。他们告诉人们神要说的话。但在这里，神使用了先知这个词来指亚伯拉罕与神的亲密关系。神告诉亚比米勒，要让亚伯拉罕替亚比米勒对神说话。</w:t>
      </w:r>
    </w:p>
    <w:p>
      <w:pPr/>
      <w:r>
        <w:rPr>
          <w:lang w:val="zh_CN" w:bidi="zh_CN"/>
        </w:rPr>
      </w:r>
      <w:r>
        <w:rPr>
          <w:lang w:val="zh_CN" w:bidi="zh_CN"/>
        </w:rPr>
        <w:t>请在这里暂停，并以小组的形式讨论这个问题：在你们的文化中，先知是什么？他们会做什么？请在这里暂停音频。</w:t>
      </w:r>
    </w:p>
    <w:p>
      <w:pPr/>
      <w:r>
        <w:rPr>
          <w:lang w:val="zh_CN" w:bidi="zh_CN"/>
        </w:rPr>
      </w:r>
      <w:r>
        <w:rPr>
          <w:lang w:val="zh_CN" w:bidi="zh_CN"/>
        </w:rPr>
        <w:t>神继续说："亚伯拉罕会为你祷告，你就会存活。但如果你不归还撒拉，你和你所有的人肯定都会死。"</w:t>
      </w:r>
    </w:p>
    <w:p>
      <w:pPr/>
      <w:r>
        <w:rPr>
          <w:lang w:val="zh_CN" w:bidi="zh_CN"/>
        </w:rPr>
      </w:r>
      <w:r>
        <w:rPr>
          <w:lang w:val="zh_CN" w:bidi="zh_CN"/>
        </w:rPr>
        <w:t>所以第二天早上，亚比米勒很快召集了他所有的官吏，并告诉他们发生的事。他们很害怕。</w:t>
      </w:r>
    </w:p>
    <w:p>
      <w:pPr/>
      <w:r>
        <w:rPr>
          <w:lang w:val="zh_CN" w:bidi="zh_CN"/>
        </w:rPr>
      </w:r>
      <w:r>
        <w:rPr>
          <w:lang w:val="zh_CN" w:bidi="zh_CN"/>
        </w:rPr>
        <w:t>然后亚比米勒召来了亚伯拉罕。他问亚伯拉罕："你对我们做了什么？我做了什么错事，以至于应该得到这样的待遇，使我和我的子民都犯了大罪？任何人都不应该像你这样对我！现在告诉我，你为什么要这样做？"</w:t>
      </w:r>
    </w:p>
    <w:p>
      <w:pPr/>
      <w:r>
        <w:rPr>
          <w:lang w:val="zh_CN" w:bidi="zh_CN"/>
        </w:rPr>
      </w:r>
      <w:r>
        <w:rPr>
          <w:lang w:val="zh_CN" w:bidi="zh_CN"/>
        </w:rPr>
        <w:t>亚伯拉罕解释了为什么他告诉亚比米勒，撒拉是他的妹妹。亚伯拉罕意识到，在基拉耳没有人敬畏神。"敬畏神"意味著尊重和尊荣神。亚伯拉罕担心人们会用武力夺走撒拉，并杀死亚伯拉罕，以得到她。此外，撒拉真的是亚伯拉罕同父的妹妹。他们拥有相同的父亲，但不同的母亲。</w:t>
      </w:r>
    </w:p>
    <w:p>
      <w:pPr/>
      <w:r>
        <w:rPr>
          <w:lang w:val="zh_CN" w:bidi="zh_CN"/>
        </w:rPr>
      </w:r>
      <w:r>
        <w:rPr>
          <w:lang w:val="zh_CN" w:bidi="zh_CN"/>
        </w:rPr>
        <w:t>神让亚伯拉罕离开他父亲的故土，四处漂泊。正因为如此，亚伯拉罕要求撒拉告诉新地方的所有人，她是他的妹妹，这样亚伯拉罕的生命在每个新地方都会安全。</w:t>
      </w:r>
    </w:p>
    <w:p>
      <w:pPr/>
      <w:r>
        <w:rPr>
          <w:lang w:val="zh_CN" w:bidi="zh_CN"/>
        </w:rPr>
      </w:r>
      <w:r>
        <w:rPr>
          <w:lang w:val="zh_CN" w:bidi="zh_CN"/>
        </w:rPr>
        <w:t>然后亚比米勒拿出一些他的绵羊、牛，以及男仆和女仆，并把它们给了亚伯拉罕。这些都是非常珍贵的物品，是巨大财富的象征。在这里，亚比米勒可能一直在遵循当地的习俗，如果你在不知不觉中娶了别人的妻子，该怎么办。</w:t>
      </w:r>
    </w:p>
    <w:p>
      <w:pPr/>
      <w:r>
        <w:rPr>
          <w:lang w:val="zh_CN" w:bidi="zh_CN"/>
        </w:rPr>
      </w:r>
      <w:r>
        <w:rPr>
          <w:lang w:val="zh_CN" w:bidi="zh_CN"/>
        </w:rPr>
        <w:t>亚比米勒还把撒拉归还给亚伯拉罕。然后亚比米勒对亚伯拉罕说："听著，你看看我的地，你想住在哪里就住在哪里。"</w:t>
      </w:r>
    </w:p>
    <w:p>
      <w:pPr/>
      <w:r>
        <w:rPr>
          <w:lang w:val="zh_CN" w:bidi="zh_CN"/>
        </w:rPr>
      </w:r>
      <w:r>
        <w:rPr>
          <w:lang w:val="zh_CN" w:bidi="zh_CN"/>
        </w:rPr>
        <w:t>亚比米勒对撒拉说："听著，我给你的"兄弟"一千舍客勒银子。这是在掩盖对你的冒犯，这样每个人都会知道你没有做错任何事。""以掩盖对你的冒犯"这个词意味著亚比米勒想给亚伯拉罕一份礼物，以表明亚比米勒没有与撒拉发生任何性关系。或者可能是亚比米勒因从亚伯拉罕手上夺走撒拉而付给亚伯拉罕的补偿。</w:t>
      </w:r>
    </w:p>
    <w:p>
      <w:pPr/>
      <w:r>
        <w:rPr>
          <w:lang w:val="zh_CN" w:bidi="zh_CN"/>
        </w:rPr>
      </w:r>
      <w:r>
        <w:rPr>
          <w:lang w:val="zh_CN" w:bidi="zh_CN"/>
        </w:rPr>
        <w:t>请在这里暂停，并以小组的形式讨论这个问题：当一个人娶另一个人的妻子时，在你们的文化中会发生什么？请在这里暂停音频。</w:t>
      </w:r>
    </w:p>
    <w:p>
      <w:pPr/>
      <w:r>
        <w:rPr>
          <w:lang w:val="zh_CN" w:bidi="zh_CN"/>
        </w:rPr>
      </w:r>
      <w:r>
        <w:rPr>
          <w:lang w:val="zh_CN" w:bidi="zh_CN"/>
        </w:rPr>
        <w:t>因为亚伯拉罕的妻子撒拉，耶和华使亚比米勒的妻子和女仆都不能生孩子。所以亚伯拉罕向神祷告，神医治了亚比米勒、他的妻子，以及他所有的女奴，这样他们就可以再次生育。</w:t>
      </w:r>
    </w:p>
    <w:p>
      <w:pPr>
        <w:pStyle w:val="Heading3"/>
      </w:pPr>
      <w:r>
        <w:rPr>
          <w:lang w:val="zh_CN" w:bidi="zh_CN"/>
        </w:rPr>
        <w:t>界定场景</w:t>
      </w:r>
    </w:p>
    <w:p>
      <w:pPr/>
      <w:r>
        <w:rPr>
          <w:lang w:val="zh_CN" w:bidi="zh_CN"/>
        </w:rPr>
      </w:r>
      <w:r>
        <w:rPr>
          <w:lang w:val="zh_CN" w:bidi="zh_CN"/>
        </w:rPr>
        <w:t>请使用最容易理解的译本来聆听创世记二十章1至18节的音频。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后来，亚伯拉罕搬到南方。当他以外人的身份住在基拉耳时，他介绍撒拉是他的妹妹，所以亚比米勒王差遣人来召撒拉，并将她带到他住的地方。</w:t>
      </w:r>
    </w:p>
    <w:p>
      <w:pPr/>
      <w:r>
        <w:rPr>
          <w:lang w:val="zh_CN" w:bidi="zh_CN"/>
        </w:rPr>
      </w:r>
      <w:r>
        <w:rPr>
          <w:b/>
          <w:lang w:val="zh_CN" w:bidi="zh_CN"/>
        </w:rPr>
        <w:t>在第二个场景中：</w:t>
      </w:r>
      <w:r>
        <w:rPr>
          <w:lang w:val="zh_CN" w:bidi="zh_CN"/>
        </w:rPr>
        <w:t>神在梦中向亚比米勒显现，并告诉他，撒拉已经结婚。亚比米勒说，他是无辜的，神告诉亚比米勒，要把撒拉归还给亚伯拉罕。</w:t>
      </w:r>
    </w:p>
    <w:p>
      <w:pPr/>
      <w:r>
        <w:rPr>
          <w:lang w:val="zh_CN" w:bidi="zh_CN"/>
        </w:rPr>
      </w:r>
      <w:r>
        <w:rPr>
          <w:b/>
          <w:lang w:val="zh_CN" w:bidi="zh_CN"/>
        </w:rPr>
        <w:t>在第三个场景中：</w:t>
      </w:r>
      <w:r>
        <w:rPr>
          <w:lang w:val="zh_CN" w:bidi="zh_CN"/>
        </w:rPr>
        <w:t>第二天早上，亚比米勒召来亚伯拉罕，并与他说话。亚比米勒很生气，因为亚伯拉罕对他撒了谎。亚伯拉罕解释了为什么他告诉亚比米勒，撒拉是他的妹妹。</w:t>
      </w:r>
    </w:p>
    <w:p>
      <w:pPr/>
      <w:r>
        <w:rPr>
          <w:lang w:val="zh_CN" w:bidi="zh_CN"/>
        </w:rPr>
      </w:r>
      <w:r>
        <w:rPr>
          <w:b/>
          <w:lang w:val="zh_CN" w:bidi="zh_CN"/>
        </w:rPr>
        <w:t>在第四个场景中：</w:t>
      </w:r>
      <w:r>
        <w:rPr>
          <w:lang w:val="zh_CN" w:bidi="zh_CN"/>
        </w:rPr>
        <w:t>然后亚比米勒拿出一些他的绵羊、牛，以及男奴和女奴，并把这些都给了亚伯拉罕。亚比米勒还把撒拉归还给亚伯拉罕。</w:t>
      </w:r>
    </w:p>
    <w:p>
      <w:pPr/>
      <w:r>
        <w:rPr>
          <w:lang w:val="zh_CN" w:bidi="zh_CN"/>
        </w:rPr>
      </w:r>
      <w:r>
        <w:rPr>
          <w:b/>
          <w:lang w:val="zh_CN" w:bidi="zh_CN"/>
        </w:rPr>
        <w:t>在第五个场景中：</w:t>
      </w:r>
      <w:r>
        <w:rPr>
          <w:lang w:val="zh_CN" w:bidi="zh_CN"/>
        </w:rPr>
        <w:t>因为发生在撒拉身上的事，神使亚比米勒王和他的家人不能生育。但亚伯拉罕向神祷告，神就医治了亚比米勒和他的家人。</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亚比米勒王</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亚比米勒的官吏</w:t>
      </w:r>
    </w:p>
    <w:p>
      <w:pPr>
        <w:pStyle w:val="ListBullet"/>
        <w:spacing w:line="240" w:lineRule="auto"/>
        <w:ind w:left="720"/>
      </w:pPr>
      <w:r>
        <w:rPr>
          <w:lang w:val="zh_CN" w:bidi="zh_CN"/>
        </w:rPr>
      </w:r>
      <w:r>
        <w:rPr>
          <w:lang w:val="zh_CN" w:bidi="zh_CN"/>
        </w:rPr>
        <w:t>以及亚比米勒的家人，包括他的妻子和女奴。</w:t>
      </w:r>
    </w:p>
    <w:p>
      <w:pPr/>
      <w:r>
        <w:rPr>
          <w:lang w:val="zh_CN" w:bidi="zh_CN"/>
        </w:rPr>
      </w:r>
      <w:r>
        <w:rPr>
          <w:lang w:val="zh_CN" w:bidi="zh_CN"/>
        </w:rPr>
        <w:t>小组成员应当请共同留意经文背景中的这些部分：</w:t>
      </w:r>
    </w:p>
    <w:p>
      <w:pPr/>
      <w:r>
        <w:rPr>
          <w:lang w:val="zh_CN" w:bidi="zh_CN"/>
        </w:rPr>
      </w:r>
      <w:r>
        <w:rPr>
          <w:lang w:val="zh_CN" w:bidi="zh_CN"/>
        </w:rPr>
        <w:t>请将第一个场景中的动作形象化。亚伯拉罕前往南地。他住在加低斯和书珥之间。然后他留在基拉耳一段时间。亚伯拉罕有一个大家庭，和大量牲畜。亚伯拉罕全家都住在帐棚里。</w:t>
      </w:r>
    </w:p>
    <w:p>
      <w:pPr/>
      <w:r>
        <w:rPr>
          <w:lang w:val="zh_CN" w:bidi="zh_CN"/>
        </w:rPr>
      </w:r>
      <w:r>
        <w:rPr>
          <w:lang w:val="zh_CN" w:bidi="zh_CN"/>
        </w:rPr>
        <w:t>请在这里暂停。 请以小组的形式，查看地图上的南地、加低斯、书珥和基拉耳。请在这里暂停音频。</w:t>
      </w:r>
    </w:p>
    <w:p>
      <w:pPr/>
      <w:r>
        <w:rPr>
          <w:lang w:val="zh_CN" w:bidi="zh_CN"/>
        </w:rPr>
      </w:r>
      <w:r>
        <w:rPr>
          <w:lang w:val="zh_CN" w:bidi="zh_CN"/>
        </w:rPr>
        <w:t>当亚伯拉罕住在基拉耳时，他告诉人们，他的妻子撒拉是他的妹妹。所以基拉耳的亚比米勒王差遣人来召撒拉，并将她带到他的宫殿，但他还没有与她发生性关系。我们从这个故事的后面知道，亚伯拉罕解释说，他说撒拉是他的妹妹，有两个原因。他担心当地人，比如亚比米勒王，会杀死他，以娶撒拉为妻子。此外，撒拉真的是他同父的妹妹。亚伯拉罕和撒拉有同一个父亲。</w:t>
      </w:r>
    </w:p>
    <w:p>
      <w:pPr/>
      <w:r>
        <w:rPr>
          <w:lang w:val="zh_CN" w:bidi="zh_CN"/>
        </w:rPr>
      </w:r>
      <w:r>
        <w:rPr>
          <w:lang w:val="zh_CN" w:bidi="zh_CN"/>
        </w:rPr>
        <w:t>在第二个场景中，请将亚比米勒王与神之间的对话形象化。这场对话发生在梦中。那天晚上，神在梦中临到亚比米勒那里，并告诉他："你是一个死人，因为你娶的这个女人已经结婚了！"</w:t>
      </w:r>
    </w:p>
    <w:p>
      <w:pPr/>
      <w:r>
        <w:rPr>
          <w:lang w:val="zh_CN" w:bidi="zh_CN"/>
        </w:rPr>
      </w:r>
      <w:r>
        <w:rPr>
          <w:lang w:val="zh_CN" w:bidi="zh_CN"/>
        </w:rPr>
        <w:t>但亚比米勒还没有与撒拉睡觉，所以他说："我主，或主啊，你是否要毁灭无辜的人？亚伯拉罕不是说："她是我的妹妹"吗？撒拉自己也说："是的，他是我的兄弟。""在这里，亚比米勒问了一个他并不期望得到回答的问题。他问这些问题，以强调亚伯拉罕和撒拉所说的话。亚比米勒说："请不要毁灭我，我是无辜的！亚伯拉罕告诉我，撒拉只是他的妹妹，甚至撒拉自己也同意！"亚比米勒表现出震惊和惊讶，因为他不知道撒拉是亚伯拉罕的妻子。</w:t>
      </w:r>
    </w:p>
    <w:p>
      <w:pPr/>
      <w:r>
        <w:rPr>
          <w:lang w:val="zh_CN" w:bidi="zh_CN"/>
        </w:rPr>
      </w:r>
      <w:r>
        <w:rPr>
          <w:lang w:val="zh_CN" w:bidi="zh_CN"/>
        </w:rPr>
        <w:t>亚比米勒继续说："我做这事是出于好的动机，也是无辜的。"</w:t>
      </w:r>
    </w:p>
    <w:p>
      <w:pPr/>
      <w:r>
        <w:rPr>
          <w:lang w:val="zh_CN" w:bidi="zh_CN"/>
        </w:rPr>
      </w:r>
      <w:r>
        <w:rPr>
          <w:lang w:val="zh_CN" w:bidi="zh_CN"/>
        </w:rPr>
        <w:t>仍然在梦中，神回答说："是的，我知道你做这事是出于善意，而且是无辜的。这就是为什么我防止你得罪我，也不让你碰她。现在，把她归还给她的丈夫亚伯拉罕，他会为你祷告，因为他是一个先知。然后你就会存活。但如果你不把她还给他，你和你所有的人肯定都会死。"</w:t>
      </w:r>
    </w:p>
    <w:p>
      <w:pPr/>
      <w:r>
        <w:rPr>
          <w:lang w:val="zh_CN" w:bidi="zh_CN"/>
        </w:rPr>
      </w:r>
      <w:r>
        <w:rPr>
          <w:lang w:val="zh_CN" w:bidi="zh_CN"/>
        </w:rPr>
        <w:t>第三个场景发生在第二天清晨。亚比米勒清早起来，迅速召来他所有的官吏。当他告诉他们所发生的事时，他的官吏都很害怕。然后亚比米勒差遣人召来亚伯拉罕。当亚比米勒与亚伯拉罕说话时，官吏们可能会留下来。亚比米勒的公开道歉，以及和亚伯拉罕的讨论，与亚伯拉罕的秘密形成了对比。请将亚比米勒与亚伯拉罕之间的对话形象化。亚比米勒问亚伯拉罕："你对我们做了什么？我做了什么错事，以至于应该得到这种待遇，使我和我的子民都犯了这大罪？任何人都不应该像你这样！"亚比米勒问了这些问题，没有期待得到回答。然后亚比米勒问亚伯拉罕一个他确实希望得到回答的问题。"你为什么要那样做？"</w:t>
      </w:r>
    </w:p>
    <w:p>
      <w:pPr/>
      <w:r>
        <w:rPr>
          <w:lang w:val="zh_CN" w:bidi="zh_CN"/>
        </w:rPr>
      </w:r>
      <w:r>
        <w:rPr>
          <w:lang w:val="zh_CN" w:bidi="zh_CN"/>
        </w:rPr>
        <w:t>亚伯拉罕回答说："我想，"这地方的人不尊重神。他们会想要我的妻子，并会杀了我，以得到她。"她真的是我的妹妹，因为我们都有同一个父亲，但不同的母亲。我娶了她。当神呼召我离开我祖先的家，从一个地方到另一个地方时，我请她帮我一个忙，无论我们走到哪里，都告诉人们，我是她的兄弟。"</w:t>
      </w:r>
    </w:p>
    <w:p>
      <w:pPr/>
      <w:r>
        <w:rPr>
          <w:lang w:val="zh_CN" w:bidi="zh_CN"/>
        </w:rPr>
      </w:r>
      <w:r>
        <w:rPr>
          <w:lang w:val="zh_CN" w:bidi="zh_CN"/>
        </w:rPr>
        <w:t>在第四个场景中，请将亚比米勒的回应形象化。亚比米勒把绵羊、牛，以及男奴和女奴给了亚伯拉罕。</w:t>
      </w:r>
    </w:p>
    <w:p>
      <w:pPr/>
      <w:r>
        <w:rPr>
          <w:lang w:val="zh_CN" w:bidi="zh_CN"/>
        </w:rPr>
      </w:r>
      <w:r>
        <w:rPr>
          <w:lang w:val="zh_CN" w:bidi="zh_CN"/>
        </w:rPr>
        <w:t>请向小组展示一张绵羊和牛的图片。请在这里暂停音频。</w:t>
      </w:r>
    </w:p>
    <w:p>
      <w:pPr/>
      <w:r>
        <w:rPr>
          <w:lang w:val="zh_CN" w:bidi="zh_CN"/>
        </w:rPr>
      </w:r>
      <w:r>
        <w:rPr>
          <w:lang w:val="zh_CN" w:bidi="zh_CN"/>
        </w:rPr>
        <w:t>然后亚比米勒对亚伯拉罕说："听著，你看看我的地，你想住在哪里就住在哪里。"</w:t>
      </w:r>
    </w:p>
    <w:p>
      <w:pPr/>
      <w:r>
        <w:rPr>
          <w:lang w:val="zh_CN" w:bidi="zh_CN"/>
        </w:rPr>
      </w:r>
      <w:r>
        <w:rPr>
          <w:lang w:val="zh_CN" w:bidi="zh_CN"/>
        </w:rPr>
        <w:t>亚比米勒对撒拉说："听著，我给你的兄弟一千舍客勒银子。这是在所有你的人面前，证明你是无辜的。任何人都不应该怀疑你做错了什么。"在这里，亚比米勒以这个词"听！"开头。这强调了他即将说一些重要的事。</w:t>
      </w:r>
    </w:p>
    <w:p>
      <w:pPr/>
      <w:r>
        <w:rPr>
          <w:lang w:val="zh_CN" w:bidi="zh_CN"/>
        </w:rPr>
      </w:r>
      <w:r>
        <w:rPr>
          <w:lang w:val="zh_CN" w:bidi="zh_CN"/>
        </w:rPr>
        <w:t>你可能想重新排列第五个场景的顺序，使其更清晰。因为发生在亚伯拉罕的妻子撒拉身上的事，耶和华使亚比米勒家中任何一个女人都不能生孩子。所以亚伯拉罕为亚比米勒祷告，神医治了亚比米勒、亚比米勒的妻子，以及亚比米勒的女奴，这样他们就可以生育。</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请使用最容易理解的译本来聆听创世记二十章1至18节的音频。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这段经文有五个场景。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亚比米勒王</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亚比米勒的官吏</w:t>
      </w:r>
    </w:p>
    <w:p>
      <w:pPr>
        <w:pStyle w:val="ListBullet"/>
        <w:spacing w:line="240" w:lineRule="auto"/>
        <w:ind w:left="720"/>
      </w:pPr>
      <w:r>
        <w:rPr>
          <w:lang w:val="zh_CN" w:bidi="zh_CN"/>
        </w:rPr>
      </w:r>
      <w:r>
        <w:rPr>
          <w:lang w:val="zh_CN" w:bidi="zh_CN"/>
        </w:rPr>
        <w:t>以及亚比米勒的家人，包括他的妻子和女奴。</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后来，亚伯拉罕从他住的地方搬到别的地方。他搬到南地地区，住在加低斯和书珥之间。他住在基拉耳有一段时间，在那里居住时，他告诉人们，他的妻子撒拉是他的妹妹。所以基拉耳的亚比米勒王差遣人来召撒拉，并将她带走。</w:t>
      </w:r>
    </w:p>
    <w:p>
      <w:pPr/>
      <w:r>
        <w:rPr>
          <w:lang w:val="zh_CN" w:bidi="zh_CN"/>
        </w:rPr>
      </w:r>
      <w:r>
        <w:rPr>
          <w:lang w:val="zh_CN" w:bidi="zh_CN"/>
        </w:rPr>
        <w:t>但有一天晚上，神在梦中临到亚比米勒。神说："你将会死，因为你娶的这个女人已经结婚了。"</w:t>
      </w:r>
    </w:p>
    <w:p>
      <w:pPr/>
      <w:r>
        <w:rPr>
          <w:lang w:val="zh_CN" w:bidi="zh_CN"/>
        </w:rPr>
      </w:r>
      <w:r>
        <w:rPr>
          <w:lang w:val="zh_CN" w:bidi="zh_CN"/>
        </w:rPr>
        <w:t>现在亚比米勒还没有与撒拉睡觉，所以他回答说："主啊，你要毁灭一个没有做错事的国家吗？亚伯拉罕难道没有告诉我，她是他的妹妹，撒拉也说，亚伯拉罕是她的兄弟吗？我做这事是无辜的，也是出于无愧的良心。"</w:t>
      </w:r>
    </w:p>
    <w:p>
      <w:pPr/>
      <w:r>
        <w:rPr>
          <w:lang w:val="zh_CN" w:bidi="zh_CN"/>
        </w:rPr>
      </w:r>
      <w:r>
        <w:rPr>
          <w:lang w:val="zh_CN" w:bidi="zh_CN"/>
        </w:rPr>
        <w:t>请在这里暂停表演。 请问扮演亚比米勒的人："你有什么感受或想法？"这个人可能会这样回答："我很害怕，也很震惊！"或"我恳求神，不要因为我不小心娶了已婚女子，而杀我和我的同胞。"请重新开始表演。</w:t>
      </w:r>
    </w:p>
    <w:p>
      <w:pPr/>
      <w:r>
        <w:rPr>
          <w:lang w:val="zh_CN" w:bidi="zh_CN"/>
        </w:rPr>
      </w:r>
      <w:r>
        <w:rPr>
          <w:lang w:val="zh_CN" w:bidi="zh_CN"/>
        </w:rPr>
        <w:t>然后神在梦中对亚比米勒说："是的，我知道你做这事是无辜的，而且是出于无愧的良心，所以我阻止你得罪我。这就是为什么我没有让你碰她。现在，请把亚伯拉罕的妻子归还他，因为他是一个先知。他会为你祷告，你就会存活。但如果你不把她还给他，你和你的百姓都会死。"</w:t>
      </w:r>
    </w:p>
    <w:p>
      <w:pPr/>
      <w:r>
        <w:rPr>
          <w:lang w:val="zh_CN" w:bidi="zh_CN"/>
        </w:rPr>
      </w:r>
      <w:r>
        <w:rPr>
          <w:lang w:val="zh_CN" w:bidi="zh_CN"/>
        </w:rPr>
        <w:t>请在这里暂停表演。 问扮演神的人："你有什么感受或想法？" 这人可能会这样回答："我想给亚比米勒一个做正确的事的机会"，或"我想警告亚比米勒，不要与撒拉同房，要把她还给亚伯拉罕。"请重新开始表演。</w:t>
      </w:r>
    </w:p>
    <w:p>
      <w:pPr/>
      <w:r>
        <w:rPr>
          <w:lang w:val="zh_CN" w:bidi="zh_CN"/>
        </w:rPr>
      </w:r>
      <w:r>
        <w:rPr>
          <w:lang w:val="zh_CN" w:bidi="zh_CN"/>
        </w:rPr>
        <w:t>亚比米勒第二天清早起来，召来他所有的官吏。当他告诉他们所发生的事时，他们都很害怕。然后亚比米勒召来亚伯拉罕。他对亚伯拉罕说："你对我们做了什么？我做了什么错事，以致你使我和我的百姓做了如此可怕的事？你对我做了永远不应该做的事。现在告诉我，你为什么要这样做？"</w:t>
      </w:r>
    </w:p>
    <w:p>
      <w:pPr/>
      <w:r>
        <w:rPr>
          <w:lang w:val="zh_CN" w:bidi="zh_CN"/>
        </w:rPr>
      </w:r>
      <w:r>
        <w:rPr>
          <w:lang w:val="zh_CN" w:bidi="zh_CN"/>
        </w:rPr>
        <w:t>请在这里暂停表演。 请问扮演亚比米勒的人："你有什么感受或想法？"这人可能会这样回答："我很害怕"，或"我很生气，因为亚伯拉罕把我置于这种境地"，或"我不想暗中做任何事，我想确保在公开场合解决这个问题。"请重新开始表演。</w:t>
      </w:r>
    </w:p>
    <w:p>
      <w:pPr/>
      <w:r>
        <w:rPr>
          <w:lang w:val="zh_CN" w:bidi="zh_CN"/>
        </w:rPr>
      </w:r>
      <w:r>
        <w:rPr>
          <w:lang w:val="zh_CN" w:bidi="zh_CN"/>
        </w:rPr>
        <w:t>亚伯拉罕回答说："我告诉自己，在这里没有人敬畏神，人们会想要我的妻子，并会为了得到她而杀我。并且她真的是我的妹妹。我们拥有相同的父亲，但不同的母亲，她就成了我的妻子。当神告诉我，要离开我父亲的家，从一个地方流浪到另一个地方时，我要求撒拉，要告诉人们，我是她的兄弟，以此来表示她对我的忠诚。"</w:t>
      </w:r>
    </w:p>
    <w:p>
      <w:pPr/>
      <w:r>
        <w:rPr>
          <w:lang w:val="zh_CN" w:bidi="zh_CN"/>
        </w:rPr>
      </w:r>
      <w:r>
        <w:rPr>
          <w:lang w:val="zh_CN" w:bidi="zh_CN"/>
        </w:rPr>
        <w:t>请在这里暂停表演。 问扮演亚伯拉罕的人："你有什么感受或想法？" 这个人可能会这样回答："我试图找借口"，或"我试图解释发生的事"，或"我害怕亚比米勒接下来会做的事。"请重新开始表演。</w:t>
      </w:r>
    </w:p>
    <w:p>
      <w:pPr/>
      <w:r>
        <w:rPr>
          <w:lang w:val="zh_CN" w:bidi="zh_CN"/>
        </w:rPr>
      </w:r>
      <w:r>
        <w:rPr>
          <w:lang w:val="zh_CN" w:bidi="zh_CN"/>
        </w:rPr>
        <w:t>然后，亚比米勒给亚伯拉罕一些绵羊、山羊、牛，以及男女仆役。他还把撒拉归还给亚伯拉罕。然后亚比米勒说："你看看我的地，你可以选择任何你想住的地方。"亚比米勒对撒拉说："看哪，我给你的兄弟一千块银子，要让所有与你在一起的人都知道，你没有做错事。"</w:t>
      </w:r>
    </w:p>
    <w:p>
      <w:pPr/>
      <w:r>
        <w:rPr>
          <w:lang w:val="zh_CN" w:bidi="zh_CN"/>
        </w:rPr>
      </w:r>
      <w:r>
        <w:rPr>
          <w:lang w:val="zh_CN" w:bidi="zh_CN"/>
        </w:rPr>
        <w:t>请结束这段表演。请问扮演亚比米勒的人："你有什么感受或想法？"这人可能会这样回答："我想确保撒拉不会感到尴尬或羞愧"，或"这就是我应该做的事，以弥补带走已婚女子撒拉的后果。"</w:t>
      </w:r>
    </w:p>
    <w:p>
      <w:pPr/>
      <w:r>
        <w:rPr>
          <w:lang w:val="zh_CN" w:bidi="zh_CN"/>
        </w:rPr>
      </w:r>
      <w:r>
        <w:rPr>
          <w:lang w:val="zh_CN" w:bidi="zh_CN"/>
        </w:rPr>
        <w:t>因为亚伯拉罕的妻子撒拉，耶和华使亚比米勒家中所有的妇女都不能生孩子。所以亚伯拉罕向神祷告，神就医治了亚比米勒、他的妻子，以及他的女奴，这样他们就可以再次生育。</w:t>
      </w:r>
    </w:p>
    <w:p>
      <w:pPr>
        <w:pStyle w:val="Heading3"/>
      </w:pPr>
      <w:r>
        <w:rPr>
          <w:lang w:val="zh_CN" w:bidi="zh_CN"/>
        </w:rPr>
        <w:t>填补空白</w:t>
      </w:r>
    </w:p>
    <w:p>
      <w:pPr/>
      <w:r>
        <w:rPr>
          <w:lang w:val="zh_CN" w:bidi="zh_CN"/>
        </w:rPr>
      </w:r>
      <w:r>
        <w:rPr>
          <w:lang w:val="zh_CN" w:bidi="zh_CN"/>
        </w:rPr>
        <w:t>请使用最容易理解的经文译本来聆听创世记二十章1至18节的音频。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在这段经文中，直到结尾，都一直使用了指称</w:t>
      </w:r>
      <w:r>
        <w:rPr>
          <w:b/>
          <w:lang w:val="zh_CN" w:bidi="zh_CN"/>
        </w:rPr>
        <w:t>神</w:t>
      </w:r>
      <w:r>
        <w:rPr>
          <w:lang w:val="zh_CN" w:bidi="zh_CN"/>
        </w:rPr>
        <w:t>的通用词</w:t>
      </w:r>
      <w:r>
        <w:rPr>
          <w:b/>
          <w:lang w:val="zh_CN" w:bidi="zh_CN"/>
        </w:rPr>
        <w:t>伊罗欣</w:t>
      </w:r>
      <w:r>
        <w:rPr>
          <w:lang w:val="zh_CN" w:bidi="zh_CN"/>
        </w:rPr>
        <w:t>。请使用你在前面的故事中使用的相同用词来描述神，并请记住，主词汇表中有</w:t>
      </w:r>
      <w:hyperlink r:id="rId28">
        <w:r>
          <w:rPr>
            <w:lang w:val="zh_CN" w:bidi="zh_CN"/>
          </w:rPr>
          <w:rPr>
            <w:color w:val="0000EE"/>
            <w:u w:val="single"/>
          </w:rPr>
          <w:t>神</w:t>
        </w:r>
      </w:hyperlink>
      <w:r>
        <w:rPr>
          <w:lang w:val="zh_CN" w:bidi="zh_CN"/>
        </w:rPr>
        <w:t>这个词。</w:t>
      </w:r>
    </w:p>
    <w:p>
      <w:pPr/>
      <w:r>
        <w:rPr>
          <w:lang w:val="zh_CN" w:bidi="zh_CN"/>
        </w:rPr>
      </w:r>
      <w:r>
        <w:rPr>
          <w:lang w:val="zh_CN" w:bidi="zh_CN"/>
        </w:rPr>
        <w:t>后来，亚伯拉罕往南迁移到南地。他住在书珥和加低斯之间一段时间。然后他在基拉耳住了一段时间。当亚伯拉罕住在那里时，他介绍他的妻子撒拉，告诉人们她是他的妹妹。所以亚比米勒</w:t>
      </w:r>
      <w:r>
        <w:rPr>
          <w:b/>
          <w:lang w:val="zh_CN" w:bidi="zh_CN"/>
        </w:rPr>
        <w:t>王</w:t>
      </w:r>
      <w:r>
        <w:rPr>
          <w:lang w:val="zh_CN" w:bidi="zh_CN"/>
        </w:rPr>
        <w:t>差遣人来召撒拉，并将她带走。王是统治一座城市或领土的人。请使用你在前面的故事中所用的相同词语来描述王。主词汇表中有</w:t>
      </w:r>
      <w:hyperlink r:id="rId58">
        <w:r>
          <w:rPr>
            <w:lang w:val="zh_CN" w:bidi="zh_CN"/>
          </w:rPr>
          <w:rPr>
            <w:color w:val="0000EE"/>
            <w:u w:val="single"/>
          </w:rPr>
          <w:t>王</w:t>
        </w:r>
      </w:hyperlink>
      <w:r>
        <w:rPr>
          <w:lang w:val="zh_CN" w:bidi="zh_CN"/>
        </w:rPr>
        <w:t>这个词。</w:t>
      </w:r>
    </w:p>
    <w:p>
      <w:pPr/>
      <w:r>
        <w:rPr>
          <w:lang w:val="zh_CN" w:bidi="zh_CN"/>
        </w:rPr>
      </w:r>
      <w:r>
        <w:rPr>
          <w:lang w:val="zh_CN" w:bidi="zh_CN"/>
        </w:rPr>
        <w:t>一天晚上，神在</w:t>
      </w:r>
      <w:r>
        <w:rPr>
          <w:b/>
          <w:lang w:val="zh_CN" w:bidi="zh_CN"/>
        </w:rPr>
        <w:t>梦</w:t>
      </w:r>
      <w:r>
        <w:rPr>
          <w:lang w:val="zh_CN" w:bidi="zh_CN"/>
        </w:rPr>
        <w:t>中临到亚比米勒。神对他说："你将会死，因为你娶的这个女人已经结婚了。"梦通常发生在人睡著的时候。有关梦的更多信息，请在主词汇表中查找</w:t>
      </w:r>
      <w:hyperlink r:id="rId65">
        <w:r>
          <w:rPr>
            <w:lang w:val="zh_CN" w:bidi="zh_CN"/>
          </w:rPr>
          <w:rPr>
            <w:color w:val="0000EE"/>
            <w:u w:val="single"/>
          </w:rPr>
          <w:t>梦</w:t>
        </w:r>
      </w:hyperlink>
      <w:r>
        <w:rPr>
          <w:lang w:val="zh_CN" w:bidi="zh_CN"/>
        </w:rPr>
        <w:t>这个词。</w:t>
      </w:r>
    </w:p>
    <w:p>
      <w:pPr/>
      <w:r>
        <w:rPr>
          <w:lang w:val="zh_CN" w:bidi="zh_CN"/>
        </w:rPr>
      </w:r>
      <w:r>
        <w:rPr>
          <w:lang w:val="zh_CN" w:bidi="zh_CN"/>
        </w:rPr>
        <w:t>亚比米勒没有与撒拉同房，所以他回答说："</w:t>
      </w:r>
      <w:r>
        <w:rPr>
          <w:b/>
          <w:lang w:val="zh_CN" w:bidi="zh_CN"/>
        </w:rPr>
        <w:t>主</w:t>
      </w:r>
      <w:r>
        <w:rPr>
          <w:lang w:val="zh_CN" w:bidi="zh_CN"/>
        </w:rPr>
        <w:t>啊，</w:t>
      </w:r>
      <w:r>
        <w:rPr>
          <w:b/>
          <w:lang w:val="zh_CN" w:bidi="zh_CN"/>
        </w:rPr>
        <w:t>主</w:t>
      </w:r>
      <w:r>
        <w:rPr>
          <w:lang w:val="zh_CN" w:bidi="zh_CN"/>
        </w:rPr>
        <w:t>啊，或</w:t>
      </w:r>
      <w:r>
        <w:rPr>
          <w:b/>
          <w:lang w:val="zh_CN" w:bidi="zh_CN"/>
        </w:rPr>
        <w:t>先生</w:t>
      </w:r>
      <w:r>
        <w:rPr>
          <w:lang w:val="zh_CN" w:bidi="zh_CN"/>
        </w:rPr>
        <w:t>，你会毁灭一个无辜的</w:t>
      </w:r>
      <w:r>
        <w:rPr>
          <w:b/>
          <w:lang w:val="zh_CN" w:bidi="zh_CN"/>
        </w:rPr>
        <w:t>国家</w:t>
      </w:r>
      <w:r>
        <w:rPr>
          <w:lang w:val="zh_CN" w:bidi="zh_CN"/>
        </w:rPr>
        <w:t>吗？"在这里，亚比米勒使用主这个词来指神。主（Adonai）是一个尊重的词，意思是主人、主或先生。在主词汇表中查找</w:t>
      </w:r>
      <w:hyperlink r:id="rId60">
        <w:r>
          <w:rPr>
            <w:lang w:val="zh_CN" w:bidi="zh_CN"/>
          </w:rPr>
          <w:rPr>
            <w:color w:val="0000EE"/>
            <w:u w:val="single"/>
          </w:rPr>
          <w:t>主</w:t>
        </w:r>
      </w:hyperlink>
      <w:r>
        <w:rPr>
          <w:lang w:val="zh_CN" w:bidi="zh_CN"/>
        </w:rPr>
        <w:t>或</w:t>
      </w:r>
      <w:hyperlink r:id="rId35">
        <w:r>
          <w:rPr>
            <w:lang w:val="zh_CN" w:bidi="zh_CN"/>
          </w:rPr>
          <w:rPr>
            <w:color w:val="0000EE"/>
            <w:u w:val="single"/>
          </w:rPr>
          <w:t>主</w:t>
        </w:r>
      </w:hyperlink>
      <w:r>
        <w:rPr>
          <w:lang w:val="zh_CN" w:bidi="zh_CN"/>
        </w:rPr>
        <w:t>，并在这里使用你在前面的故事中所用的相同词语。</w:t>
      </w:r>
    </w:p>
    <w:p>
      <w:pPr/>
      <w:r>
        <w:rPr>
          <w:lang w:val="zh_CN" w:bidi="zh_CN"/>
        </w:rPr>
      </w:r>
      <w:r>
        <w:rPr>
          <w:b/>
          <w:lang w:val="zh_CN" w:bidi="zh_CN"/>
        </w:rPr>
        <w:t>国</w:t>
      </w:r>
      <w:r>
        <w:rPr>
          <w:lang w:val="zh_CN" w:bidi="zh_CN"/>
        </w:rPr>
        <w:t>指的是拥有特定领土和政府的一群人。有关国的更多信息，请在主词汇表中查找</w:t>
      </w:r>
      <w:hyperlink r:id="rId44">
        <w:r>
          <w:rPr>
            <w:lang w:val="zh_CN" w:bidi="zh_CN"/>
          </w:rPr>
          <w:rPr>
            <w:color w:val="0000EE"/>
            <w:u w:val="single"/>
          </w:rPr>
          <w:t>国</w:t>
        </w:r>
      </w:hyperlink>
      <w:r>
        <w:rPr>
          <w:lang w:val="zh_CN" w:bidi="zh_CN"/>
        </w:rPr>
        <w:t>这个词。</w:t>
      </w:r>
    </w:p>
    <w:p>
      <w:pPr/>
      <w:r>
        <w:rPr>
          <w:lang w:val="zh_CN" w:bidi="zh_CN"/>
        </w:rPr>
      </w:r>
      <w:r>
        <w:rPr>
          <w:lang w:val="zh_CN" w:bidi="zh_CN"/>
        </w:rPr>
        <w:t>神回答说："我知道你做这事是问心无愧的，而且是无辜的。我拦阻你</w:t>
      </w:r>
      <w:r>
        <w:rPr>
          <w:b/>
          <w:lang w:val="zh_CN" w:bidi="zh_CN"/>
        </w:rPr>
        <w:t>得罪</w:t>
      </w:r>
      <w:r>
        <w:rPr>
          <w:lang w:val="zh_CN" w:bidi="zh_CN"/>
        </w:rPr>
        <w:t>我，也不让你碰她。"罪是指不顺服神的行为。在主词汇表中查找</w:t>
      </w:r>
      <w:hyperlink r:id="rId27">
        <w:r>
          <w:rPr>
            <w:lang w:val="zh_CN" w:bidi="zh_CN"/>
          </w:rPr>
          <w:rPr>
            <w:color w:val="0000EE"/>
            <w:u w:val="single"/>
          </w:rPr>
          <w:t>罪</w:t>
        </w:r>
      </w:hyperlink>
      <w:r>
        <w:rPr>
          <w:lang w:val="zh_CN" w:bidi="zh_CN"/>
        </w:rPr>
        <w:t>这个词，并使用你在前面的故事中所用的相同词语。</w:t>
      </w:r>
    </w:p>
    <w:p>
      <w:pPr/>
      <w:r>
        <w:rPr>
          <w:lang w:val="zh_CN" w:bidi="zh_CN"/>
        </w:rPr>
      </w:r>
      <w:r>
        <w:rPr>
          <w:lang w:val="zh_CN" w:bidi="zh_CN"/>
        </w:rPr>
        <w:t>神继续说："把亚伯拉罕的妻子还给他，因为他是一个</w:t>
      </w:r>
      <w:r>
        <w:rPr>
          <w:b/>
          <w:lang w:val="zh_CN" w:bidi="zh_CN"/>
        </w:rPr>
        <w:t>先知</w:t>
      </w:r>
      <w:r>
        <w:rPr>
          <w:lang w:val="zh_CN" w:bidi="zh_CN"/>
        </w:rPr>
        <w:t>。"先知指的是蒙神呼召、领受神的信息，并把神的话传达给人，他清楚知道，自己最重要的职分就是把神的信息带给众人。在这里，先知指的是与神关系密切并与神说话的人。</w:t>
      </w:r>
    </w:p>
    <w:p>
      <w:pPr/>
      <w:r>
        <w:rPr>
          <w:lang w:val="zh_CN" w:bidi="zh_CN"/>
        </w:rPr>
      </w:r>
      <w:r>
        <w:rPr>
          <w:lang w:val="zh_CN" w:bidi="zh_CN"/>
        </w:rPr>
        <w:t>请在这里暂停，并以小组的形式讨论：你会使用什么词来描述先知？若要了解更多关于先知这个词的资讯，请在主词汇表中查找</w:t>
      </w:r>
      <w:hyperlink r:id="rId66">
        <w:r>
          <w:rPr>
            <w:lang w:val="zh_CN" w:bidi="zh_CN"/>
          </w:rPr>
          <w:rPr>
            <w:color w:val="0000EE"/>
            <w:u w:val="single"/>
          </w:rPr>
          <w:t>先知</w:t>
        </w:r>
      </w:hyperlink>
      <w:r>
        <w:rPr>
          <w:lang w:val="zh_CN" w:bidi="zh_CN"/>
        </w:rPr>
        <w:t>这个词。请在这里暂停音频。</w:t>
      </w:r>
    </w:p>
    <w:p>
      <w:pPr/>
      <w:r>
        <w:rPr>
          <w:lang w:val="zh_CN" w:bidi="zh_CN"/>
        </w:rPr>
      </w:r>
      <w:r>
        <w:rPr>
          <w:lang w:val="zh_CN" w:bidi="zh_CN"/>
        </w:rPr>
        <w:t>神继续说："亚伯拉罕会为你</w:t>
      </w:r>
      <w:r>
        <w:rPr>
          <w:b/>
          <w:lang w:val="zh_CN" w:bidi="zh_CN"/>
        </w:rPr>
        <w:t>祷告</w:t>
      </w:r>
      <w:r>
        <w:rPr>
          <w:lang w:val="zh_CN" w:bidi="zh_CN"/>
        </w:rPr>
        <w:t>，使你存活。但如果你不把撒拉还给他，你和你的百姓都会死。"在这里，"祷告"这个词的意思是为别人向神提出紧急请求。有关"祷告"这个词的更多信息，请在主词汇表中查找</w:t>
      </w:r>
      <w:hyperlink r:id="rId67">
        <w:r>
          <w:rPr>
            <w:lang w:val="zh_CN" w:bidi="zh_CN"/>
          </w:rPr>
          <w:rPr>
            <w:color w:val="0000EE"/>
            <w:u w:val="single"/>
          </w:rPr>
          <w:t>祷告</w:t>
        </w:r>
      </w:hyperlink>
      <w:r>
        <w:rPr>
          <w:lang w:val="zh_CN" w:bidi="zh_CN"/>
        </w:rPr>
        <w:t>这个词。</w:t>
      </w:r>
    </w:p>
    <w:p>
      <w:pPr/>
      <w:r>
        <w:rPr>
          <w:lang w:val="zh_CN" w:bidi="zh_CN"/>
        </w:rPr>
      </w:r>
      <w:r>
        <w:rPr>
          <w:lang w:val="zh_CN" w:bidi="zh_CN"/>
        </w:rPr>
        <w:t>亚伯拉罕解释了他的谎言。他说："在这地方绝对没有</w:t>
      </w:r>
      <w:r>
        <w:rPr>
          <w:b/>
          <w:lang w:val="zh_CN" w:bidi="zh_CN"/>
        </w:rPr>
        <w:t>对神的敬畏</w:t>
      </w:r>
      <w:r>
        <w:rPr>
          <w:lang w:val="zh_CN" w:bidi="zh_CN"/>
        </w:rPr>
        <w:t>。他们会杀我，以夺取我的妻子。"敬畏神意味著对神有敬畏、尊荣和尊重。这表现出一种对神的圣洁敬畏，或是对刑罚的惧怕。敬畏可以表现为出于敬畏神而产生的积极顺服，或因为害怕神的惩罚而产生的消极顺服。敬畏神是信神的重要组成部分。</w:t>
      </w:r>
    </w:p>
    <w:p>
      <w:pPr/>
      <w:r>
        <w:rPr>
          <w:lang w:val="zh_CN" w:bidi="zh_CN"/>
        </w:rPr>
      </w:r>
      <w:r>
        <w:rPr>
          <w:lang w:val="zh_CN" w:bidi="zh_CN"/>
        </w:rPr>
        <w:t>在这里停下来，作为一个小组讨论。 你会如何谈论"敬畏神"？有关"敬畏神"这个词的更多信息，请在主词汇表中查找</w:t>
      </w:r>
      <w:hyperlink r:id="rId68">
        <w:r>
          <w:rPr>
            <w:lang w:val="zh_CN" w:bidi="zh_CN"/>
          </w:rPr>
          <w:rPr>
            <w:color w:val="0000EE"/>
            <w:u w:val="single"/>
          </w:rPr>
          <w:t>敬畏神</w:t>
        </w:r>
      </w:hyperlink>
      <w:r>
        <w:rPr>
          <w:lang w:val="zh_CN" w:bidi="zh_CN"/>
        </w:rPr>
        <w:t>这个词。请在这里暂停音频。</w:t>
      </w:r>
    </w:p>
    <w:p>
      <w:pPr/>
      <w:r>
        <w:rPr>
          <w:lang w:val="zh_CN" w:bidi="zh_CN"/>
        </w:rPr>
      </w:r>
      <w:r>
        <w:rPr>
          <w:lang w:val="zh_CN" w:bidi="zh_CN"/>
        </w:rPr>
        <w:t>亚伯拉罕继续说："此外，她真的是我的妹妹。我们拥有同一个父亲，但不同的母亲，后来我娶了她。当神让我离开我父亲的</w:t>
      </w:r>
      <w:r>
        <w:rPr>
          <w:b/>
          <w:lang w:val="zh_CN" w:bidi="zh_CN"/>
        </w:rPr>
        <w:t>家</w:t>
      </w:r>
      <w:r>
        <w:rPr>
          <w:lang w:val="zh_CN" w:bidi="zh_CN"/>
        </w:rPr>
        <w:t>，从一个地方迁徙到另一个地方时，我对撒拉说："这就是你向我表示</w:t>
      </w:r>
      <w:r>
        <w:rPr>
          <w:b/>
          <w:lang w:val="zh_CN" w:bidi="zh_CN"/>
        </w:rPr>
        <w:t>爱</w:t>
      </w:r>
      <w:r>
        <w:rPr>
          <w:lang w:val="zh_CN" w:bidi="zh_CN"/>
        </w:rPr>
        <w:t>的方式。无论我们走到哪里，都要说："他是我的兄弟。""家中的人指的是所有与亚伯拉罕的父亲一起生活的人，包括家人、仆人和奴隶。有关家这个词的更多信息，请在主词汇表中查找</w:t>
      </w:r>
      <w:hyperlink r:id="rId36">
        <w:r>
          <w:rPr>
            <w:lang w:val="zh_CN" w:bidi="zh_CN"/>
          </w:rPr>
          <w:rPr>
            <w:color w:val="0000EE"/>
            <w:u w:val="single"/>
          </w:rPr>
          <w:t>家中的人</w:t>
        </w:r>
      </w:hyperlink>
      <w:r>
        <w:rPr>
          <w:lang w:val="zh_CN" w:bidi="zh_CN"/>
        </w:rPr>
        <w:t>，并使用你在前面的经文中所用的相同方式来翻译。在这里，"爱"意味著忠诚或仁慈。</w:t>
      </w:r>
    </w:p>
    <w:p>
      <w:pPr/>
      <w:r>
        <w:rPr>
          <w:lang w:val="zh_CN" w:bidi="zh_CN"/>
        </w:rPr>
      </w:r>
      <w:r>
        <w:rPr>
          <w:lang w:val="zh_CN" w:bidi="zh_CN"/>
        </w:rPr>
        <w:t>亚比米勒给了亚伯拉罕许多礼物。亚比米勒给亚伯拉罕</w:t>
      </w:r>
      <w:r>
        <w:rPr>
          <w:b/>
          <w:lang w:val="zh_CN" w:bidi="zh_CN"/>
        </w:rPr>
        <w:t>羊</w:t>
      </w:r>
      <w:r>
        <w:rPr>
          <w:lang w:val="zh_CN" w:bidi="zh_CN"/>
        </w:rPr>
        <w:t>，包括绵羊和山羊。</w:t>
      </w:r>
    </w:p>
    <w:p>
      <w:pPr/>
      <w:r>
        <w:rPr>
          <w:lang w:val="zh_CN" w:bidi="zh_CN"/>
        </w:rPr>
      </w:r>
      <w:r>
        <w:rPr>
          <w:lang w:val="zh_CN" w:bidi="zh_CN"/>
        </w:rPr>
        <w:t>然后亚伯拉罕向神祷告，神就</w:t>
      </w:r>
      <w:r>
        <w:rPr>
          <w:b/>
          <w:lang w:val="zh_CN" w:bidi="zh_CN"/>
        </w:rPr>
        <w:t>医治</w:t>
      </w:r>
      <w:r>
        <w:rPr>
          <w:lang w:val="zh_CN" w:bidi="zh_CN"/>
        </w:rPr>
        <w:t>了亚比米勒、他的妻子，以及他的女奴，这样他们就可以生育。在这里，"医治"意味著让某人或某物恢复健康。</w:t>
      </w:r>
    </w:p>
    <w:p>
      <w:pPr/>
      <w:r>
        <w:rPr>
          <w:lang w:val="zh_CN" w:bidi="zh_CN"/>
        </w:rPr>
      </w:r>
      <w:r>
        <w:rPr>
          <w:b/>
          <w:lang w:val="zh_CN" w:bidi="zh_CN"/>
        </w:rPr>
        <w:t>神</w:t>
      </w:r>
      <w:r>
        <w:rPr>
          <w:lang w:val="zh_CN" w:bidi="zh_CN"/>
        </w:rPr>
        <w:t>已经使他们不能生育，因为发生在亚伯拉罕的妻子撒拉身上的事。故事的最后一部分使用了神的个人名字</w:t>
      </w:r>
      <w:r>
        <w:rPr>
          <w:b/>
          <w:lang w:val="zh_CN" w:bidi="zh_CN"/>
        </w:rPr>
        <w:t>耶和华</w:t>
      </w:r>
      <w:r>
        <w:rPr>
          <w:lang w:val="zh_CN" w:bidi="zh_CN"/>
        </w:rPr>
        <w:t>。有关耶和华这个词的更多信息，请在主词汇表中查找</w:t>
      </w:r>
      <w:hyperlink r:id="rId22">
        <w:r>
          <w:rPr>
            <w:lang w:val="zh_CN" w:bidi="zh_CN"/>
          </w:rPr>
          <w:rPr>
            <w:color w:val="0000EE"/>
            <w:u w:val="single"/>
          </w:rPr>
          <w:t>耶和华</w:t>
        </w:r>
      </w:hyperlink>
      <w:r>
        <w:rPr>
          <w:lang w:val="zh_CN" w:bidi="zh_CN"/>
        </w:rPr>
        <w:t>。请使用你在前面的经文中所用的相同用词来描述耶和华。</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21:1–21</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在这个部分，请聆听创世记二十一章1至21节的音频，并将它记在心里。请聆听三遍创世记二十一章1至21节的音频，如果可能的话，请使用三种不同的翻译版本。然后，小组一起讨论以下问题：</w:t>
      </w:r>
    </w:p>
    <w:p>
      <w:pPr>
        <w:pStyle w:val="ListNumber"/>
        <w:numPr>
          <w:ilvl w:val="0"/>
          <w:numId w:val="50"/>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请使用最容易理解的译本来聆听创世记二十一章1至21节的音频。</w:t>
      </w:r>
    </w:p>
    <w:p>
      <w:pPr/>
      <w:r>
        <w:rPr>
          <w:lang w:val="zh_CN" w:bidi="zh_CN"/>
        </w:rPr>
      </w:r>
      <w:r>
        <w:rPr>
          <w:lang w:val="zh_CN" w:bidi="zh_CN"/>
        </w:rPr>
        <w:t>在这个故事中，神遵守了祂对撒拉和亚伯拉罕的应许，并赐给撒拉一个儿子。这个故事还描述了发生在亚伯拉罕的长子以实玛利，以及生了以实玛利的奴隶夏甲身上的事。这个故事大多使用了对神的一般称呼，只有在故事开头提到耶和华探望撒拉、并照祂所应许的成就那件事。</w:t>
      </w:r>
    </w:p>
    <w:p>
      <w:pPr/>
      <w:r>
        <w:rPr>
          <w:lang w:val="zh_CN" w:bidi="zh_CN"/>
        </w:rPr>
      </w:r>
      <w:r>
        <w:rPr>
          <w:lang w:val="zh_CN" w:bidi="zh_CN"/>
        </w:rPr>
        <w:t>耶和华正如祂所说的那样，探望撒拉。当神探望某人时，通常意味著一些特殊的事即将发生。当神探望没有孩子的女人时，这通常意味著神会给她们一个孩子。在这里，这意味著神赐给撒拉祂所应许给她的孩子。</w:t>
      </w:r>
    </w:p>
    <w:p>
      <w:pPr/>
      <w:r>
        <w:rPr>
          <w:lang w:val="zh_CN" w:bidi="zh_CN"/>
        </w:rPr>
      </w:r>
      <w:r>
        <w:rPr>
          <w:lang w:val="zh_CN" w:bidi="zh_CN"/>
        </w:rPr>
        <w:t>耶和华为撒拉成就了祂所应许的。当亚伯拉罕年老时，撒拉怀孕并为亚伯拉罕生了个儿子。撒拉果然在神说她要生下孩子的时间生下了孩子，当时有三位访客拜访亚伯拉罕和撒拉，并预言她将要生一个孩子。亚伯拉罕给撒拉所生的儿子起名叫以撒。</w:t>
      </w:r>
    </w:p>
    <w:p>
      <w:pPr/>
      <w:r>
        <w:rPr>
          <w:lang w:val="zh_CN" w:bidi="zh_CN"/>
        </w:rPr>
      </w:r>
      <w:r>
        <w:rPr>
          <w:lang w:val="zh_CN" w:bidi="zh_CN"/>
        </w:rPr>
        <w:t>亚伯拉罕在以撒八天大时给他行了割礼，正如神告诉他的那样。请记住割礼是切掉男孩阴茎末端松散皮肤的习俗。这部分应验了神与亚伯拉罕所立的约。以撒出生时，亚伯拉罕一百岁。</w:t>
      </w:r>
    </w:p>
    <w:p>
      <w:pPr/>
      <w:r>
        <w:rPr>
          <w:lang w:val="zh_CN" w:bidi="zh_CN"/>
        </w:rPr>
      </w:r>
      <w:r>
        <w:rPr>
          <w:lang w:val="zh_CN" w:bidi="zh_CN"/>
        </w:rPr>
        <w:t>撒拉说："神给了我笑声。每个听到这事的人都会和我一起笑。"笑指的是在前面的经文中，当神告诉撒拉祂要给她一个孩子时。当撒拉听到神的话时，她不可置信的笑了，所以神告诉亚伯拉罕，要给孩子起名叫以撒。但现在撒拉正在欢喜地笑。</w:t>
      </w:r>
    </w:p>
    <w:p>
      <w:pPr/>
      <w:r>
        <w:rPr>
          <w:lang w:val="zh_CN" w:bidi="zh_CN"/>
        </w:rPr>
      </w:r>
      <w:r>
        <w:rPr>
          <w:lang w:val="zh_CN" w:bidi="zh_CN"/>
        </w:rPr>
        <w:t>撒拉继续说："谁会告诉亚伯拉罕，我会乳养孩子呢？但当亚伯拉罕年老时，我为他生了个儿子。"撒拉会"乳养"一个孩子，或给以撒喂奶。这意味著撒拉将是生下孩子的人。</w:t>
      </w:r>
    </w:p>
    <w:p>
      <w:pPr/>
      <w:r>
        <w:rPr>
          <w:lang w:val="zh_CN" w:bidi="zh_CN"/>
        </w:rPr>
      </w:r>
      <w:r>
        <w:rPr>
          <w:lang w:val="zh_CN" w:bidi="zh_CN"/>
        </w:rPr>
        <w:t>过了一段时间，撒拉不再用她的奶喂以撒。这意味著以撒那时大约三岁大。在那一天，亚伯拉罕预备了盛大的宴席。在亚伯拉罕的文化中，人们在生命的每个阶段都会有宴席来庆祝。在这里，亚伯拉罕举行了一场盛大的宴席，以庆祝以撒长大。</w:t>
      </w:r>
    </w:p>
    <w:p>
      <w:pPr/>
      <w:r>
        <w:rPr>
          <w:lang w:val="zh_CN" w:bidi="zh_CN"/>
        </w:rPr>
      </w:r>
      <w:r>
        <w:rPr>
          <w:lang w:val="zh_CN" w:bidi="zh_CN"/>
        </w:rPr>
        <w:t>请在这里暂停，并以小组的形式讨论这个问题：在你们的文化中，有哪些庆祝活动来展示生命的每个阶段？请在这里暂停音频。</w:t>
      </w:r>
    </w:p>
    <w:p>
      <w:pPr/>
      <w:r>
        <w:rPr>
          <w:lang w:val="zh_CN" w:bidi="zh_CN"/>
        </w:rPr>
      </w:r>
      <w:r>
        <w:rPr>
          <w:lang w:val="zh_CN" w:bidi="zh_CN"/>
        </w:rPr>
        <w:t>但撒拉看到撒拉的埃及奴隶夏甲的儿子以实玛利在嘲笑以撒。在前面的经文中，撒拉把夏甲给亚伯拉罕作为第二任妻子，以实玛利也是亚伯拉罕的儿子。于是撒拉转向亚伯拉罕，要求说：“赶走那个使女和她的儿子！”那个奴隶的儿子永远不能与我的儿子以撒一同继承产业。"尽管她与亚伯拉罕生了个儿子，夏甲仍然是一个奴隶，没有得到正式妻子的权利。这意味著夏甲的儿子以实玛利没有像撒拉的儿子以撒那样高的地位。在那种文化中，因为亚伯拉罕接受了以实玛利为他的儿子，所以在亚伯拉罕死后，以实玛利可以继承一部分亚伯拉罕所拥有的。在这里，撒拉要求亚伯拉罕把以实玛利和夏甲送走，这样以实玛利就不会从亚伯拉罕那里继承任何东西。</w:t>
      </w:r>
    </w:p>
    <w:p>
      <w:pPr/>
      <w:r>
        <w:rPr>
          <w:lang w:val="zh_CN" w:bidi="zh_CN"/>
        </w:rPr>
      </w:r>
      <w:r>
        <w:rPr>
          <w:lang w:val="zh_CN" w:bidi="zh_CN"/>
        </w:rPr>
        <w:t>请在这里暂停，并以小组的形式讨论：在你们的文化中，当某人死时，谁可以继承他们的财产？哪些孩子比其他孩子继承的更多？请在这里暂停音频。</w:t>
      </w:r>
    </w:p>
    <w:p>
      <w:pPr/>
      <w:r>
        <w:rPr>
          <w:lang w:val="zh_CN" w:bidi="zh_CN"/>
        </w:rPr>
      </w:r>
      <w:r>
        <w:rPr>
          <w:lang w:val="zh_CN" w:bidi="zh_CN"/>
        </w:rPr>
        <w:t>撒拉的要求使亚伯拉罕非常不安，因为以实玛利也是他的儿子。但神告诉亚伯拉罕："不要为这个男孩和你的奴隶而忧愁。凡撒拉吩咐你的，你都要照做，因为以撒将是你的儿子，我必藉著他使你的后裔繁多。但我也会给女奴夏甲的儿子许多孩子。以实玛利的后裔也将成为一个国家，或一个庞大的民族群体，因为他也是你的儿子。"</w:t>
      </w:r>
    </w:p>
    <w:p>
      <w:pPr/>
      <w:r>
        <w:rPr>
          <w:lang w:val="zh_CN" w:bidi="zh_CN"/>
        </w:rPr>
      </w:r>
      <w:r>
        <w:rPr>
          <w:lang w:val="zh_CN" w:bidi="zh_CN"/>
        </w:rPr>
        <w:t>所以第二天早上，亚伯拉罕早早起来，预备了食物和一瓶水。他把食物和一瓶水放在夏甲的肩上，把孩子以实玛利给她，然后把她送走。这个装水的容器可能是一个用干皮制成的容器，用于装水。</w:t>
      </w:r>
    </w:p>
    <w:p>
      <w:pPr/>
      <w:r>
        <w:rPr>
          <w:lang w:val="zh_CN" w:bidi="zh_CN"/>
        </w:rPr>
      </w:r>
      <w:r>
        <w:rPr>
          <w:lang w:val="zh_CN" w:bidi="zh_CN"/>
        </w:rPr>
        <w:t>请在这里暂停，并观看这个水瓶可能看起来的样子的图片。请在这里暂停音频。</w:t>
      </w:r>
    </w:p>
    <w:p>
      <w:pPr/>
      <w:r>
        <w:rPr>
          <w:lang w:val="zh_CN" w:bidi="zh_CN"/>
        </w:rPr>
      </w:r>
      <w:r>
        <w:rPr>
          <w:lang w:val="zh_CN" w:bidi="zh_CN"/>
        </w:rPr>
        <w:t>夏甲离开后，在别是巴的旷野流浪。她不知道该去哪里，漫无目的地游荡著。</w:t>
      </w:r>
    </w:p>
    <w:p>
      <w:pPr/>
      <w:r>
        <w:rPr>
          <w:lang w:val="zh_CN" w:bidi="zh_CN"/>
        </w:rPr>
      </w:r>
      <w:r>
        <w:rPr>
          <w:lang w:val="zh_CN" w:bidi="zh_CN"/>
        </w:rPr>
        <w:t>请在这里暂停。 请以小组的形式一起查看地图，找出夏甲可能在别是巴一带徘徊的区域。请在这里暂停音频。</w:t>
      </w:r>
    </w:p>
    <w:p>
      <w:pPr/>
      <w:r>
        <w:rPr>
          <w:lang w:val="zh_CN" w:bidi="zh_CN"/>
        </w:rPr>
      </w:r>
      <w:r>
        <w:rPr>
          <w:lang w:val="zh_CN" w:bidi="zh_CN"/>
        </w:rPr>
        <w:t>当水尽时，夏甲就把以实玛利留在灌木丛下，自己却远离他，约莫能射一箭的距离。"约莫能射一箭的距离"这个片语意味著夏甲坐在大约一百码或九十公尺之外。</w:t>
      </w:r>
    </w:p>
    <w:p>
      <w:pPr/>
      <w:r>
        <w:rPr>
          <w:lang w:val="zh_CN" w:bidi="zh_CN"/>
        </w:rPr>
      </w:r>
      <w:r>
        <w:rPr>
          <w:lang w:val="zh_CN" w:bidi="zh_CN"/>
        </w:rPr>
        <w:t>在这里暂停，并以小组的形式讨论：分享一次你曾需要描述某样东西距离另一样东西有多远的经验。你使用了什么样的词和片语？请在这里暂停音频。</w:t>
      </w:r>
    </w:p>
    <w:p>
      <w:pPr/>
      <w:r>
        <w:rPr>
          <w:lang w:val="zh_CN" w:bidi="zh_CN"/>
        </w:rPr>
      </w:r>
      <w:r>
        <w:rPr>
          <w:lang w:val="zh_CN" w:bidi="zh_CN"/>
        </w:rPr>
        <w:t>请在这里暂停。 请以小组的形式，观看一张弓和箭的图片。请在这里暂停音频。</w:t>
      </w:r>
    </w:p>
    <w:p>
      <w:pPr/>
      <w:r>
        <w:rPr>
          <w:lang w:val="zh_CN" w:bidi="zh_CN"/>
        </w:rPr>
      </w:r>
      <w:r>
        <w:rPr>
          <w:lang w:val="zh_CN" w:bidi="zh_CN"/>
        </w:rPr>
        <w:t>夏甲对自己说："我不能眼看著我的孩子死去。"当她坐在那里时，她开始哭泣。</w:t>
      </w:r>
    </w:p>
    <w:p>
      <w:pPr/>
      <w:r>
        <w:rPr>
          <w:lang w:val="zh_CN" w:bidi="zh_CN"/>
        </w:rPr>
      </w:r>
      <w:r>
        <w:rPr>
          <w:lang w:val="zh_CN" w:bidi="zh_CN"/>
        </w:rPr>
        <w:t>神听到了以实玛利的哭声。神的使者呼唤夏甲。"神的使者"经常指的是神自己以人的样式说话。在这里，"神的使者"意味著神亲自对夏甲说话。但神是从天上说话，天上是神和祂的使者居住的地方。</w:t>
      </w:r>
    </w:p>
    <w:p>
      <w:pPr/>
      <w:r>
        <w:rPr>
          <w:lang w:val="zh_CN" w:bidi="zh_CN"/>
        </w:rPr>
      </w:r>
      <w:r>
        <w:rPr>
          <w:lang w:val="zh_CN" w:bidi="zh_CN"/>
        </w:rPr>
        <w:t>神说："夏甲，出了什么问题？不要惧怕！我，神，听见了这个男孩躺在那里时在哭泣。起来安慰他，因为我要使他的后裔成为一个大国，或一个大的族群。"</w:t>
      </w:r>
    </w:p>
    <w:p>
      <w:pPr/>
      <w:r>
        <w:rPr>
          <w:lang w:val="zh_CN" w:bidi="zh_CN"/>
        </w:rPr>
      </w:r>
      <w:r>
        <w:rPr>
          <w:lang w:val="zh_CN" w:bidi="zh_CN"/>
        </w:rPr>
        <w:t>然后神开了夏甲的眼睛。换句话说，神使夏甲注意到她以前没有注意到的事。夏甲看到附近有一口满满的水井，所以她迅速把她的水瓶装满，并给了以实玛利一杯水喝。这口井可能是地上的一个深洞。人们把容器放进井里，从井里取水。</w:t>
      </w:r>
    </w:p>
    <w:p>
      <w:pPr/>
      <w:r>
        <w:rPr>
          <w:lang w:val="zh_CN" w:bidi="zh_CN"/>
        </w:rPr>
      </w:r>
      <w:r>
        <w:rPr>
          <w:lang w:val="zh_CN" w:bidi="zh_CN"/>
        </w:rPr>
        <w:t>请在这里暂停。 请以小组的形式，观看一口井的图片。请在这里暂停音频。</w:t>
      </w:r>
    </w:p>
    <w:p>
      <w:pPr/>
      <w:r>
        <w:rPr>
          <w:lang w:val="zh_CN" w:bidi="zh_CN"/>
        </w:rPr>
      </w:r>
      <w:r>
        <w:rPr>
          <w:lang w:val="zh_CN" w:bidi="zh_CN"/>
        </w:rPr>
        <w:t>当以实玛利在旷野长大时，神与以实玛利同在。这意味著神帮助、保护和祝福以实玛利。以实玛利成为一个熟练的弓箭手。弓箭手使用弓和箭来狩猎或战斗。</w:t>
      </w:r>
    </w:p>
    <w:p>
      <w:pPr/>
      <w:r>
        <w:rPr>
          <w:lang w:val="zh_CN" w:bidi="zh_CN"/>
        </w:rPr>
      </w:r>
      <w:r>
        <w:rPr>
          <w:lang w:val="zh_CN" w:bidi="zh_CN"/>
        </w:rPr>
        <w:t>以实玛利住在巴兰的沙漠，他的母亲安排他娶了个来自埃及的女人。在夏甲的文化中，父母会安排他们孩子的婚姻。</w:t>
      </w:r>
    </w:p>
    <w:p>
      <w:pPr/>
      <w:r>
        <w:rPr>
          <w:lang w:val="zh_CN" w:bidi="zh_CN"/>
        </w:rPr>
      </w:r>
      <w:r>
        <w:rPr>
          <w:lang w:val="zh_CN" w:bidi="zh_CN"/>
        </w:rPr>
        <w:t>请在这里暂停。 请以小组的形式，观看地图上的巴兰和埃及。请在这里暂停音频。</w:t>
      </w:r>
    </w:p>
    <w:p>
      <w:pPr>
        <w:pStyle w:val="Heading3"/>
      </w:pPr>
      <w:r>
        <w:rPr>
          <w:lang w:val="zh_CN" w:bidi="zh_CN"/>
        </w:rPr>
        <w:t>界定场景</w:t>
      </w:r>
    </w:p>
    <w:p>
      <w:pPr/>
      <w:r>
        <w:rPr>
          <w:lang w:val="zh_CN" w:bidi="zh_CN"/>
        </w:rPr>
      </w:r>
      <w:r>
        <w:rPr>
          <w:lang w:val="zh_CN" w:bidi="zh_CN"/>
        </w:rPr>
        <w:t>请使用最容易理解的译本来聆听创世记二十一章1至21节的音频。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耶和华正如祂所应许的那样，祝福了撒拉。当亚伯拉罕年老时，撒拉怀孕并为亚伯拉罕生了个名叫以撒的儿子。撒拉说，神给她带来了笑声，每个人都会与她一起欢笑。</w:t>
      </w:r>
    </w:p>
    <w:p>
      <w:pPr/>
      <w:r>
        <w:rPr>
          <w:lang w:val="zh_CN" w:bidi="zh_CN"/>
        </w:rPr>
      </w:r>
      <w:r>
        <w:rPr>
          <w:b/>
          <w:lang w:val="zh_CN" w:bidi="zh_CN"/>
        </w:rPr>
        <w:t>在第二个场景中：</w:t>
      </w:r>
      <w:r>
        <w:rPr>
          <w:lang w:val="zh_CN" w:bidi="zh_CN"/>
        </w:rPr>
        <w:t>当以撒长大到可以吃饭时，亚伯拉罕准备了一场盛大的宴席来庆祝。但撒拉看到了奴隶夏甲为亚伯拉罕所生的儿子以实玛利在嘲笑以撒。所以撒拉告诉亚伯拉罕，要把以实玛利赶出去。</w:t>
      </w:r>
    </w:p>
    <w:p>
      <w:pPr/>
      <w:r>
        <w:rPr>
          <w:lang w:val="zh_CN" w:bidi="zh_CN"/>
        </w:rPr>
      </w:r>
      <w:r>
        <w:rPr>
          <w:lang w:val="zh_CN" w:bidi="zh_CN"/>
        </w:rPr>
        <w:t>亚伯拉罕非常不安，因为以实玛利是他的儿子。但神告诉亚伯拉罕不要难过，并要照撒拉所说的做，因为以撒将得到神的特殊祝福。</w:t>
      </w:r>
    </w:p>
    <w:p>
      <w:pPr/>
      <w:r>
        <w:rPr>
          <w:lang w:val="zh_CN" w:bidi="zh_CN"/>
        </w:rPr>
      </w:r>
      <w:r>
        <w:rPr>
          <w:b/>
          <w:lang w:val="zh_CN" w:bidi="zh_CN"/>
        </w:rPr>
        <w:t>在第三个场景中：</w:t>
      </w:r>
      <w:r>
        <w:rPr>
          <w:lang w:val="zh_CN" w:bidi="zh_CN"/>
        </w:rPr>
        <w:t>所以亚伯拉罕第二天早上早早起来，给夏甲一些食物，一个装满水的容器，然后把夏甲送走。</w:t>
      </w:r>
    </w:p>
    <w:p>
      <w:pPr/>
      <w:r>
        <w:rPr>
          <w:lang w:val="zh_CN" w:bidi="zh_CN"/>
        </w:rPr>
      </w:r>
      <w:r>
        <w:rPr>
          <w:lang w:val="zh_CN" w:bidi="zh_CN"/>
        </w:rPr>
        <w:t>夏甲离开后，漫无目的地在别是巴的沙漠周围流浪。当她所有的水都用尽时，她把以实玛利放在灌木丛下，并远离他坐下。她对自己说："我绝不能眼看著我的儿子死去。"当夏甲坐在那里时，她开始哭泣。</w:t>
      </w:r>
    </w:p>
    <w:p>
      <w:pPr/>
      <w:r>
        <w:rPr>
          <w:lang w:val="zh_CN" w:bidi="zh_CN"/>
        </w:rPr>
      </w:r>
      <w:r>
        <w:rPr>
          <w:b/>
          <w:lang w:val="zh_CN" w:bidi="zh_CN"/>
        </w:rPr>
        <w:t>在第四个场景中：</w:t>
      </w:r>
      <w:r>
        <w:rPr>
          <w:lang w:val="zh_CN" w:bidi="zh_CN"/>
        </w:rPr>
        <w:t>后来，神听到了以实玛利的哭声。神的使者从天上呼唤夏甲说："夏甲，出了什么问题？我听见这个男孩躺在那里时在哭泣。不要害怕。站起来，去帮助这个男孩并安慰他。我要使他的后裔成为一个大国。"然后神给夏甲指明了一口水井。夏甲去到井边，迅速把她的容器装满水，并拿给以实玛利喝。</w:t>
      </w:r>
    </w:p>
    <w:p>
      <w:pPr/>
      <w:r>
        <w:rPr>
          <w:lang w:val="zh_CN" w:bidi="zh_CN"/>
        </w:rPr>
      </w:r>
      <w:r>
        <w:rPr>
          <w:b/>
          <w:lang w:val="zh_CN" w:bidi="zh_CN"/>
        </w:rPr>
        <w:t>在第五个场景中：</w:t>
      </w:r>
      <w:r>
        <w:rPr>
          <w:lang w:val="zh_CN" w:bidi="zh_CN"/>
        </w:rPr>
        <w:t>当以实玛利在沙漠长大时，神与他同在并帮助他。以实玛利成为一个熟练的弓箭手，他住在巴兰的沙漠。夏甲安排他娶了她自己国家埃及的人。</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神，或从天上说话的神的使者。</w:t>
      </w:r>
    </w:p>
    <w:p>
      <w:pPr>
        <w:pStyle w:val="ListBullet"/>
        <w:spacing w:line="240" w:lineRule="auto"/>
        <w:ind w:left="720"/>
      </w:pPr>
      <w:r>
        <w:rPr>
          <w:lang w:val="zh_CN" w:bidi="zh_CN"/>
        </w:rPr>
      </w:r>
      <w:r>
        <w:rPr>
          <w:lang w:val="zh_CN" w:bidi="zh_CN"/>
        </w:rPr>
        <w:t>夏甲</w:t>
      </w:r>
    </w:p>
    <w:p>
      <w:pPr>
        <w:pStyle w:val="ListBullet"/>
        <w:spacing w:line="240" w:lineRule="auto"/>
        <w:ind w:left="720"/>
      </w:pPr>
      <w:r>
        <w:rPr>
          <w:lang w:val="zh_CN" w:bidi="zh_CN"/>
        </w:rPr>
      </w:r>
      <w:r>
        <w:rPr>
          <w:lang w:val="zh_CN" w:bidi="zh_CN"/>
        </w:rPr>
        <w:t>和以实玛利</w:t>
      </w:r>
    </w:p>
    <w:p>
      <w:pPr/>
      <w:r>
        <w:rPr>
          <w:lang w:val="zh_CN" w:bidi="zh_CN"/>
        </w:rPr>
      </w:r>
      <w:r>
        <w:rPr>
          <w:lang w:val="zh_CN" w:bidi="zh_CN"/>
        </w:rPr>
        <w:t>小组成员应当请共同留意经文背景中的这些部分：</w:t>
      </w:r>
    </w:p>
    <w:p>
      <w:pPr/>
      <w:r>
        <w:rPr>
          <w:lang w:val="zh_CN" w:bidi="zh_CN"/>
        </w:rPr>
      </w:r>
      <w:r>
        <w:rPr>
          <w:lang w:val="zh_CN" w:bidi="zh_CN"/>
        </w:rPr>
        <w:t>小组可能想要在第一个场景中按顺序排列信息。首先，神应许撒拉在某个时候会生一个儿子。神临到撒拉，并为她成就了祂所应许的。当亚伯拉罕一百岁时，在神说这些事将发生的时候，撒拉怀孕并为亚伯拉罕生了个儿子。</w:t>
      </w:r>
    </w:p>
    <w:p>
      <w:pPr/>
      <w:r>
        <w:rPr>
          <w:lang w:val="zh_CN" w:bidi="zh_CN"/>
        </w:rPr>
      </w:r>
      <w:r>
        <w:rPr>
          <w:lang w:val="zh_CN" w:bidi="zh_CN"/>
        </w:rPr>
        <w:t>在这里，这段经文以几种不同的方式重复表达了相同的意思。作者想强调的是，神做了祂所应许要做的事。这段经文重复说：神曾经说过撒拉会生一个儿子。当亚伯拉罕一百岁时，神像他所说的那样临到撒拉，并且神完全照著祂所应许的做了。撒拉在神说她要怀孕的时候怀孕，当亚伯拉罕年老时，撒拉为他生了个儿子。</w:t>
      </w:r>
    </w:p>
    <w:p>
      <w:pPr/>
      <w:r>
        <w:rPr>
          <w:lang w:val="zh_CN" w:bidi="zh_CN"/>
        </w:rPr>
      </w:r>
      <w:r>
        <w:rPr>
          <w:lang w:val="zh_CN" w:bidi="zh_CN"/>
        </w:rPr>
        <w:t>亚伯拉罕给孩子起名叫以撒。再一次的，这段经文重复强调撒拉生了以撒。这段经文说：给撒拉所生的孩子起名叫以撒。</w:t>
      </w:r>
    </w:p>
    <w:p>
      <w:pPr/>
      <w:r>
        <w:rPr>
          <w:lang w:val="zh_CN" w:bidi="zh_CN"/>
        </w:rPr>
      </w:r>
      <w:r>
        <w:rPr>
          <w:lang w:val="zh_CN" w:bidi="zh_CN"/>
        </w:rPr>
        <w:t>请在这里暂停，并以小组的形式讨论这个问题：当你们用你们的语言讲故事时，你们会如何强调一件事？你如何表明某些信息是重要的？你如何以某种形式说出这些信息，从而让人们记住它？请讲述你们文化中的重要历史，并注意你们如何强调某些信息，以便人们会记住它。请在这里暂停音频。</w:t>
      </w:r>
    </w:p>
    <w:p>
      <w:pPr/>
      <w:r>
        <w:rPr>
          <w:lang w:val="zh_CN" w:bidi="zh_CN"/>
        </w:rPr>
      </w:r>
      <w:r>
        <w:rPr>
          <w:lang w:val="zh_CN" w:bidi="zh_CN"/>
        </w:rPr>
        <w:t>亚伯拉罕在以撒八天大时给他行了割礼，就像神所吩咐的那样。</w:t>
      </w:r>
    </w:p>
    <w:p>
      <w:pPr/>
      <w:r>
        <w:rPr>
          <w:lang w:val="zh_CN" w:bidi="zh_CN"/>
        </w:rPr>
      </w:r>
      <w:r>
        <w:rPr>
          <w:lang w:val="zh_CN" w:bidi="zh_CN"/>
        </w:rPr>
        <w:t>撒拉说："神使我欢喜地笑。每个听到我生了孩子的人都会和我一起欢笑。"在这里，撒拉是用诗的形式说话，表示她正在赞美和感谢神。诗歌是一种人们视为美妙的特殊表达方式。撒拉想表明以撒的出生是美妙而重要的。</w:t>
      </w:r>
    </w:p>
    <w:p>
      <w:pPr/>
      <w:r>
        <w:rPr>
          <w:lang w:val="zh_CN" w:bidi="zh_CN"/>
        </w:rPr>
      </w:r>
      <w:r>
        <w:rPr>
          <w:lang w:val="zh_CN" w:bidi="zh_CN"/>
        </w:rPr>
        <w:t>然后撒拉补充说："谁会告诉亚伯拉罕，我会生孩子？"这是一个撒拉不期望得到回答的问题。撒拉在说，她生了个儿子，真是太好了。撒拉最后回答了她自己的问题："但当亚伯拉罕年老时，我为他生了个儿子！"</w:t>
      </w:r>
    </w:p>
    <w:p>
      <w:pPr/>
      <w:r>
        <w:rPr>
          <w:lang w:val="zh_CN" w:bidi="zh_CN"/>
        </w:rPr>
      </w:r>
      <w:r>
        <w:rPr>
          <w:lang w:val="zh_CN" w:bidi="zh_CN"/>
        </w:rPr>
        <w:t>第二个场景发生在几年后。它可能发生在大约三年后。以撒长大到可以吃东西了。在那一天，亚伯拉罕举行了一个盛大的宴会来庆祝。但撒拉注意到以实玛利在嘲笑她的儿子以撒。以实玛利是亚伯拉罕和撒拉的埃及奴隶夏甲的儿子。</w:t>
      </w:r>
    </w:p>
    <w:p>
      <w:pPr/>
      <w:r>
        <w:rPr>
          <w:lang w:val="zh_CN" w:bidi="zh_CN"/>
        </w:rPr>
      </w:r>
      <w:r>
        <w:rPr>
          <w:lang w:val="zh_CN" w:bidi="zh_CN"/>
        </w:rPr>
        <w:t>所以撒拉转向亚伯拉罕说："把那个使女和她的儿子送走！我不希望他继承任何东西。它应该全部归到我的儿子以撒身上。"</w:t>
      </w:r>
    </w:p>
    <w:p>
      <w:pPr/>
      <w:r>
        <w:rPr>
          <w:lang w:val="zh_CN" w:bidi="zh_CN"/>
        </w:rPr>
      </w:r>
      <w:r>
        <w:rPr>
          <w:lang w:val="zh_CN" w:bidi="zh_CN"/>
        </w:rPr>
        <w:t>撒拉的要求使亚伯拉罕感觉非常糟糕，因为这意味著把他自己的儿子送走。但神对亚伯拉罕说："不要为这个男孩和你的奴隶感到难过。照撒拉所告诉你的去做。你将通过以撒得到我所应许的后裔。但我也会给夏甲的儿子许多后裔，因为他也是你的儿子。"</w:t>
      </w:r>
    </w:p>
    <w:p>
      <w:pPr/>
      <w:r>
        <w:rPr>
          <w:lang w:val="zh_CN" w:bidi="zh_CN"/>
        </w:rPr>
      </w:r>
      <w:r>
        <w:rPr>
          <w:lang w:val="zh_CN" w:bidi="zh_CN"/>
        </w:rPr>
        <w:t>将第三个场景中的动作形象化。第二天早上，亚伯拉罕早早起来，预备了食物和一瓶水。</w:t>
      </w:r>
    </w:p>
    <w:p>
      <w:pPr/>
      <w:r>
        <w:rPr>
          <w:lang w:val="zh_CN" w:bidi="zh_CN"/>
        </w:rPr>
      </w:r>
      <w:r>
        <w:rPr>
          <w:lang w:val="zh_CN" w:bidi="zh_CN"/>
        </w:rPr>
        <w:t>亚伯拉罕把食物和水放在夏甲的肩上，并把以实玛利给她。然后他把她送走。夏甲漫无目的地在别是巴附近的沙漠中流浪。</w:t>
      </w:r>
    </w:p>
    <w:p>
      <w:pPr/>
      <w:r>
        <w:rPr>
          <w:lang w:val="zh_CN" w:bidi="zh_CN"/>
        </w:rPr>
      </w:r>
      <w:r>
        <w:rPr>
          <w:lang w:val="zh_CN" w:bidi="zh_CN"/>
        </w:rPr>
        <w:t>请在这里暂停。 请以小组的形式，在地图上查看别是巴。 请在这里暂停音频。</w:t>
      </w:r>
    </w:p>
    <w:p>
      <w:pPr/>
      <w:r>
        <w:rPr>
          <w:lang w:val="zh_CN" w:bidi="zh_CN"/>
        </w:rPr>
      </w:r>
      <w:r>
        <w:rPr>
          <w:lang w:val="zh_CN" w:bidi="zh_CN"/>
        </w:rPr>
        <w:t>过了一些时候，当水用尽时，夏甲把她的儿子放在灌木丛下，并坐在远处。她想："我不想眼看著我的儿子死去。"然后她开始哭泣。</w:t>
      </w:r>
    </w:p>
    <w:p>
      <w:pPr/>
      <w:r>
        <w:rPr>
          <w:lang w:val="zh_CN" w:bidi="zh_CN"/>
        </w:rPr>
      </w:r>
      <w:r>
        <w:rPr>
          <w:lang w:val="zh_CN" w:bidi="zh_CN"/>
        </w:rPr>
        <w:t>将第四个场景中神和夏甲之间的对话形象化。神听到了以实玛利的哭声。神的使者从天上呼唤夏甲说："夏甲，出了什么问题？神的使者可能没有期望对这个问题的回答。</w:t>
      </w:r>
    </w:p>
    <w:p>
      <w:pPr/>
      <w:r>
        <w:rPr>
          <w:lang w:val="zh_CN" w:bidi="zh_CN"/>
        </w:rPr>
      </w:r>
      <w:r>
        <w:rPr>
          <w:lang w:val="zh_CN" w:bidi="zh_CN"/>
        </w:rPr>
        <w:t>使者或神继续说："不要害怕，你的孩子不会死。我听见这个男孩在哭泣。现在起来，去见他并安慰他。我要使他成为一个大国的祖先。</w:t>
      </w:r>
    </w:p>
    <w:p>
      <w:pPr/>
      <w:r>
        <w:rPr>
          <w:lang w:val="zh_CN" w:bidi="zh_CN"/>
        </w:rPr>
      </w:r>
      <w:r>
        <w:rPr>
          <w:lang w:val="zh_CN" w:bidi="zh_CN"/>
        </w:rPr>
        <w:t>故事用特殊的语言描述了神向夏甲显明，在他们附近有一口水井。这个故事说："神开了她的眼睛。"夏甲去到井边，把她的容器装满水，并给男孩一杯水喝。这口井可能是地上的一个深洞。人们把容器放进井里，从井里取水。</w:t>
      </w:r>
    </w:p>
    <w:p>
      <w:pPr/>
      <w:r>
        <w:rPr>
          <w:lang w:val="zh_CN" w:bidi="zh_CN"/>
        </w:rPr>
      </w:r>
      <w:r>
        <w:rPr>
          <w:lang w:val="zh_CN" w:bidi="zh_CN"/>
        </w:rPr>
        <w:t>将第五个场景形象化。随著时间的推移，以实玛利长大了，神保护著他。以实玛利成为一个熟练的弓箭手，并住在一个名叫巴兰的沙漠中。弓箭手使用弓和箭来狩猎或战斗。</w:t>
      </w:r>
    </w:p>
    <w:p>
      <w:pPr/>
      <w:r>
        <w:rPr>
          <w:lang w:val="zh_CN" w:bidi="zh_CN"/>
        </w:rPr>
      </w:r>
      <w:r>
        <w:rPr>
          <w:lang w:val="zh_CN" w:bidi="zh_CN"/>
        </w:rPr>
        <w:t>当夏甲住在巴兰时，她从埃及为以实玛利选了个妻子。</w:t>
      </w:r>
    </w:p>
    <w:p>
      <w:pPr/>
      <w:r>
        <w:rPr>
          <w:lang w:val="zh_CN" w:bidi="zh_CN"/>
        </w:rPr>
      </w:r>
      <w:r>
        <w:rPr>
          <w:lang w:val="zh_CN" w:bidi="zh_CN"/>
        </w:rPr>
        <w:t>请在这里暂停。 请以小组的形式，观看地图上的巴兰和埃及。请在这里暂停音频。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请使用最容易理解的译本来聆听创世记二十一章1至21节的音频。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这段经文有五个场景。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神，和神的使者</w:t>
      </w:r>
    </w:p>
    <w:p>
      <w:pPr>
        <w:pStyle w:val="ListBullet"/>
        <w:spacing w:line="240" w:lineRule="auto"/>
        <w:ind w:left="720"/>
      </w:pPr>
      <w:r>
        <w:rPr>
          <w:lang w:val="zh_CN" w:bidi="zh_CN"/>
        </w:rPr>
      </w:r>
      <w:r>
        <w:rPr>
          <w:lang w:val="zh_CN" w:bidi="zh_CN"/>
        </w:rPr>
        <w:t>夏甲</w:t>
      </w:r>
    </w:p>
    <w:p>
      <w:pPr>
        <w:pStyle w:val="ListBullet"/>
        <w:spacing w:line="240" w:lineRule="auto"/>
        <w:ind w:left="720"/>
      </w:pPr>
      <w:r>
        <w:rPr>
          <w:lang w:val="zh_CN" w:bidi="zh_CN"/>
        </w:rPr>
      </w:r>
      <w:r>
        <w:rPr>
          <w:lang w:val="zh_CN" w:bidi="zh_CN"/>
        </w:rPr>
        <w:t>和以实玛利</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当亚伯拉罕一百岁时，耶和华实现了祂对撒拉的应许。撒拉怀孕了，并像神所应许的那样为亚伯拉罕生了个儿子。亚伯拉罕给孩子起名叫以撒。当以撒八天大时，亚伯拉罕照神所吩咐的那样给他行了割礼。</w:t>
      </w:r>
    </w:p>
    <w:p>
      <w:pPr/>
      <w:r>
        <w:rPr>
          <w:lang w:val="zh_CN" w:bidi="zh_CN"/>
        </w:rPr>
      </w:r>
      <w:r>
        <w:rPr>
          <w:lang w:val="zh_CN" w:bidi="zh_CN"/>
        </w:rPr>
        <w:t>请在这里暂停表演。 问扮演亚伯拉罕的人："你有什么感受或想法？" 这人可能会这样回答："我非常非常高兴，在我等了这么久之后，我终于有了一个儿子"，或"我惊讶在我如此老的时候，我有了个儿子"，或"我想确保我通过给我的儿子行割礼来保持我与神所立的约中的一部分，特别是因为神遵守了祂的应许，并赐给我一个与撒拉的儿子。"请重新开始表演。</w:t>
      </w:r>
    </w:p>
    <w:p>
      <w:pPr/>
      <w:r>
        <w:rPr>
          <w:lang w:val="zh_CN" w:bidi="zh_CN"/>
        </w:rPr>
      </w:r>
      <w:r>
        <w:rPr>
          <w:lang w:val="zh_CN" w:bidi="zh_CN"/>
        </w:rPr>
        <w:t>撒拉说："神给了我欢喜和笑声，每个听到这事的人都会和我一起笑。没有人会预料到我会为亚伯拉罕生一个孩子。但现在我给亚伯拉罕生了一个儿子，尽管他已经年老了。</w:t>
      </w:r>
    </w:p>
    <w:p>
      <w:pPr/>
      <w:r>
        <w:rPr>
          <w:lang w:val="zh_CN" w:bidi="zh_CN"/>
        </w:rPr>
      </w:r>
      <w:r>
        <w:rPr>
          <w:lang w:val="zh_CN" w:bidi="zh_CN"/>
        </w:rPr>
        <w:t>请在这里暂停表演。 请问扮演撒拉的人："你有什么感受或想法？"这人可能会这样回答："我正在欢喜地笑，因为神已经遵守了祂的应许"，或"我正在与每个人分享生了孩子所带来的喜悦。"请重新开始表演。</w:t>
      </w:r>
    </w:p>
    <w:p>
      <w:pPr/>
      <w:r>
        <w:rPr>
          <w:lang w:val="zh_CN" w:bidi="zh_CN"/>
        </w:rPr>
      </w:r>
      <w:r>
        <w:rPr>
          <w:lang w:val="zh_CN" w:bidi="zh_CN"/>
        </w:rPr>
        <w:t>后来，当以撒长大到可以吃东西时，亚伯拉罕举行了一个盛大的宴会来庆祝。但撒拉看到她的埃及奴隶夏甲为亚伯拉罕所生的儿子以实玛利在嘲笑以撒。所以撒拉转向亚伯拉罕说："把那个使女和她的儿子送走！我不希望他在你死时得到你的任何财产。它必须全部归到我的儿子以撒身上。"</w:t>
      </w:r>
    </w:p>
    <w:p>
      <w:pPr/>
      <w:r>
        <w:rPr>
          <w:lang w:val="zh_CN" w:bidi="zh_CN"/>
        </w:rPr>
      </w:r>
      <w:r>
        <w:rPr>
          <w:lang w:val="zh_CN" w:bidi="zh_CN"/>
        </w:rPr>
        <w:t>请在这里暂停表演。 问扮演撒拉的人："你有什么感受或想法？"这人可能会这样回答："我嫉妒夏甲和以实玛利"，或"我感到夏甲和以实玛利的威胁"，或"我决定在我的儿子死后，只有他可以得到亚伯拉罕的财产。"请重新开始表演。</w:t>
      </w:r>
    </w:p>
    <w:p>
      <w:pPr/>
      <w:r>
        <w:rPr>
          <w:lang w:val="zh_CN" w:bidi="zh_CN"/>
        </w:rPr>
      </w:r>
      <w:r>
        <w:rPr>
          <w:lang w:val="zh_CN" w:bidi="zh_CN"/>
        </w:rPr>
        <w:t>这使亚伯拉罕非常不安，因为以实玛利也是他的儿子。但神对亚伯拉罕说："不要为了把这个男孩和你的奴隶送走而如此忧愁。照撒拉所要求的做，因为你将通过以撒得到我所应许的后裔。我要使夏甲的儿子成为一个国家的祖先，因为他也是你的儿子。</w:t>
      </w:r>
    </w:p>
    <w:p>
      <w:pPr/>
      <w:r>
        <w:rPr>
          <w:lang w:val="zh_CN" w:bidi="zh_CN"/>
        </w:rPr>
      </w:r>
      <w:r>
        <w:rPr>
          <w:lang w:val="zh_CN" w:bidi="zh_CN"/>
        </w:rPr>
        <w:t>所以第二天早上，亚伯拉罕早早起来。他为夏甲预备了食物和一瓶水，把它们放在她的肩上，把以实玛利给她，并把她送走了。</w:t>
      </w:r>
    </w:p>
    <w:p>
      <w:pPr/>
      <w:r>
        <w:rPr>
          <w:lang w:val="zh_CN" w:bidi="zh_CN"/>
        </w:rPr>
      </w:r>
      <w:r>
        <w:rPr>
          <w:lang w:val="zh_CN" w:bidi="zh_CN"/>
        </w:rPr>
        <w:t>请在这里暂停表演。 问扮演亚伯拉罕的人："你有什么感受或想法？" 这人可能会这样回答："我为把夏甲和以实玛利送走而非常不安，因为我可能再也见不到以实玛利了"，或"我担心以实玛利会处于危险之中"，或"我不想把我的儿子送走"，或"我把我的儿子给夏甲照顾。"请重新开始表演。</w:t>
      </w:r>
    </w:p>
    <w:p>
      <w:pPr/>
      <w:r>
        <w:rPr>
          <w:lang w:val="zh_CN" w:bidi="zh_CN"/>
        </w:rPr>
      </w:r>
      <w:r>
        <w:rPr>
          <w:lang w:val="zh_CN" w:bidi="zh_CN"/>
        </w:rPr>
        <w:t>夏甲在沙漠中流浪。当她的水用尽时，她把以实玛利放在灌木丛的荫下，并远远地坐著，因为她对自己说："我不想眼看著这个男孩死去。夏甲开始哭泣。</w:t>
      </w:r>
    </w:p>
    <w:p>
      <w:pPr/>
      <w:r>
        <w:rPr>
          <w:lang w:val="zh_CN" w:bidi="zh_CN"/>
        </w:rPr>
      </w:r>
      <w:r>
        <w:rPr>
          <w:lang w:val="zh_CN" w:bidi="zh_CN"/>
        </w:rPr>
        <w:t>请在这里暂停表演。 问扮演夏甲的人："你有什么感受或想法？"这人可能会这样回答："我悲痛欲绝"或"我无法眼睁睁地看著我的儿子死去，这太痛苦了。"请重新开始表演。</w:t>
      </w:r>
    </w:p>
    <w:p>
      <w:pPr/>
      <w:r>
        <w:rPr>
          <w:lang w:val="zh_CN" w:bidi="zh_CN"/>
        </w:rPr>
      </w:r>
      <w:r>
        <w:rPr>
          <w:lang w:val="zh_CN" w:bidi="zh_CN"/>
        </w:rPr>
        <w:t>神听见这个男孩在哭泣。神的使者从天上呼唤夏甲说："夏甲，出了什么事？不要害怕。 我听见这个男孩躺在那里时在哭泣。去帮助这个男孩起来，并安慰他。我要使他成为一个大国的祖先。然后神帮助夏甲注意到附近有一口水井。所以夏甲去把她的容器装满水，并拿给男孩一杯水喝。</w:t>
      </w:r>
    </w:p>
    <w:p>
      <w:pPr/>
      <w:r>
        <w:rPr>
          <w:lang w:val="zh_CN" w:bidi="zh_CN"/>
        </w:rPr>
      </w:r>
      <w:r>
        <w:rPr>
          <w:lang w:val="zh_CN" w:bidi="zh_CN"/>
        </w:rPr>
        <w:t>问扮演夏甲的人："你有什么感受或想法？"这人可能会这样回答："我很感激神听了我的儿子，并拯救了我的儿子的性命"，或"我很惊讶神再次听见我，就像我上次在沙漠中流浪时所做的那样"，或"我不再担心我的儿子会死了。"请结束这段表演。</w:t>
      </w:r>
    </w:p>
    <w:p>
      <w:pPr/>
      <w:r>
        <w:rPr>
          <w:lang w:val="zh_CN" w:bidi="zh_CN"/>
        </w:rPr>
      </w:r>
      <w:r>
        <w:rPr>
          <w:lang w:val="zh_CN" w:bidi="zh_CN"/>
        </w:rPr>
        <w:t>神与以实玛利同在。以实玛利长大了，成为一个弓箭手。夏甲从埃及为以实玛利找了个妻子。</w:t>
      </w:r>
    </w:p>
    <w:p>
      <w:pPr>
        <w:pStyle w:val="Heading3"/>
      </w:pPr>
      <w:r>
        <w:rPr>
          <w:lang w:val="zh_CN" w:bidi="zh_CN"/>
        </w:rPr>
        <w:t>填补空白</w:t>
      </w:r>
    </w:p>
    <w:p>
      <w:pPr/>
      <w:r>
        <w:rPr>
          <w:lang w:val="zh_CN" w:bidi="zh_CN"/>
        </w:rPr>
      </w:r>
      <w:r>
        <w:rPr>
          <w:lang w:val="zh_CN" w:bidi="zh_CN"/>
        </w:rPr>
        <w:t>请使用最容易理解的经文译本来聆听创世记二十一章1至21节的音频。</w:t>
      </w:r>
    </w:p>
    <w:p>
      <w:pPr/>
      <w:r>
        <w:rPr>
          <w:lang w:val="zh_CN" w:bidi="zh_CN"/>
        </w:rPr>
      </w:r>
      <w:r>
        <w:rPr>
          <w:lang w:val="zh_CN" w:bidi="zh_CN"/>
        </w:rPr>
        <w:t>在这个部分，小组将讨论这段经文中的主词汇和词语。</w:t>
      </w:r>
    </w:p>
    <w:p>
      <w:pPr/>
      <w:r>
        <w:rPr>
          <w:lang w:val="zh_CN" w:bidi="zh_CN"/>
        </w:rPr>
      </w:r>
      <w:r>
        <w:rPr>
          <w:b/>
          <w:lang w:val="zh_CN" w:bidi="zh_CN"/>
        </w:rPr>
        <w:t>耶和华</w:t>
      </w:r>
      <w:r>
        <w:rPr>
          <w:lang w:val="zh_CN" w:bidi="zh_CN"/>
        </w:rPr>
        <w:t>像祂所说的那样临到撒拉，并且完全照著祂所应许的做了。在这里，这个故事使用了神的个人名字耶和华。这是这个故事中唯一一次用这个名字来称呼神。其余提到神的地方，则使用的是对神的一般称呼。请在主词汇表中查找</w:t>
      </w:r>
      <w:hyperlink r:id="rId31">
        <w:r>
          <w:rPr>
            <w:lang w:val="zh_CN" w:bidi="zh_CN"/>
          </w:rPr>
          <w:rPr>
            <w:color w:val="0000EE"/>
            <w:u w:val="single"/>
          </w:rPr>
          <w:t>耶和华</w:t>
        </w:r>
      </w:hyperlink>
      <w:r>
        <w:rPr>
          <w:lang w:val="zh_CN" w:bidi="zh_CN"/>
        </w:rPr>
        <w:t>和</w:t>
      </w:r>
      <w:hyperlink r:id="rId28">
        <w:r>
          <w:rPr>
            <w:lang w:val="zh_CN" w:bidi="zh_CN"/>
          </w:rPr>
          <w:rPr>
            <w:color w:val="0000EE"/>
            <w:u w:val="single"/>
          </w:rPr>
          <w:t>神</w:t>
        </w:r>
      </w:hyperlink>
      <w:r>
        <w:rPr>
          <w:lang w:val="zh_CN" w:bidi="zh_CN"/>
        </w:rPr>
        <w:t>，以获取更多资讯。使用你在前面的经文中所用的相同用词来描述耶和华和神。</w:t>
      </w:r>
    </w:p>
    <w:p>
      <w:pPr/>
      <w:r>
        <w:rPr>
          <w:lang w:val="zh_CN" w:bidi="zh_CN"/>
        </w:rPr>
      </w:r>
      <w:r>
        <w:rPr>
          <w:lang w:val="zh_CN" w:bidi="zh_CN"/>
        </w:rPr>
        <w:t>当亚伯拉罕年老时，撒拉怀孕并为亚伯拉罕生了个儿子。她在神所说的那个时间生了孩子。亚伯拉罕给孩子起名叫</w:t>
      </w:r>
      <w:r>
        <w:rPr>
          <w:b/>
          <w:lang w:val="zh_CN" w:bidi="zh_CN"/>
        </w:rPr>
        <w:t>以撒</w:t>
      </w:r>
      <w:r>
        <w:rPr>
          <w:lang w:val="zh_CN" w:bidi="zh_CN"/>
        </w:rPr>
        <w:t>。以撒的意思是"他笑了。"</w:t>
      </w:r>
    </w:p>
    <w:p>
      <w:pPr/>
      <w:r>
        <w:rPr>
          <w:lang w:val="zh_CN" w:bidi="zh_CN"/>
        </w:rPr>
      </w:r>
      <w:r>
        <w:rPr>
          <w:lang w:val="zh_CN" w:bidi="zh_CN"/>
        </w:rPr>
        <w:t>就像神所吩咐的那样，亚伯拉罕在以撒八天大时给他行了</w:t>
      </w:r>
      <w:r>
        <w:rPr>
          <w:b/>
          <w:lang w:val="zh_CN" w:bidi="zh_CN"/>
        </w:rPr>
        <w:t>割礼</w:t>
      </w:r>
      <w:r>
        <w:rPr>
          <w:lang w:val="zh_CN" w:bidi="zh_CN"/>
        </w:rPr>
        <w:t>。使用你在前面的经文中所用的相同词语来描述割礼，并记住主词汇表中包含</w:t>
      </w:r>
      <w:hyperlink r:id="rId59">
        <w:r>
          <w:rPr>
            <w:lang w:val="zh_CN" w:bidi="zh_CN"/>
          </w:rPr>
          <w:rPr>
            <w:color w:val="0000EE"/>
            <w:u w:val="single"/>
          </w:rPr>
          <w:t>割礼</w:t>
        </w:r>
      </w:hyperlink>
      <w:r>
        <w:rPr>
          <w:lang w:val="zh_CN" w:bidi="zh_CN"/>
        </w:rPr>
        <w:t>这个词。</w:t>
      </w:r>
    </w:p>
    <w:p>
      <w:pPr/>
      <w:r>
        <w:rPr>
          <w:lang w:val="zh_CN" w:bidi="zh_CN"/>
        </w:rPr>
      </w:r>
      <w:r>
        <w:rPr>
          <w:lang w:val="zh_CN" w:bidi="zh_CN"/>
        </w:rPr>
        <w:t>以撒长大了。当孩子</w:t>
      </w:r>
      <w:r>
        <w:rPr>
          <w:b/>
          <w:lang w:val="zh_CN" w:bidi="zh_CN"/>
        </w:rPr>
        <w:t>断奶</w:t>
      </w:r>
      <w:r>
        <w:rPr>
          <w:lang w:val="zh_CN" w:bidi="zh_CN"/>
        </w:rPr>
        <w:t>时，亚伯拉罕举行了一个盛大的宴会来庆祝。"断奶"意味著以撒停止喝撒拉的奶，并开始吃固体食物。</w:t>
      </w:r>
    </w:p>
    <w:p>
      <w:pPr/>
      <w:r>
        <w:rPr>
          <w:lang w:val="zh_CN" w:bidi="zh_CN"/>
        </w:rPr>
      </w:r>
      <w:r>
        <w:rPr>
          <w:lang w:val="zh_CN" w:bidi="zh_CN"/>
        </w:rPr>
        <w:t>但撒拉看到夏甲的儿子以实玛利在嘲笑以撒。于是，撒拉对亚伯拉罕说："把这个使女和她的儿子赶走吧，因为这个使女的儿子不能与我的儿子以撒一起成为</w:t>
      </w:r>
      <w:r>
        <w:rPr>
          <w:b/>
          <w:lang w:val="zh_CN" w:bidi="zh_CN"/>
        </w:rPr>
        <w:t>继承人</w:t>
      </w:r>
      <w:r>
        <w:rPr>
          <w:lang w:val="zh_CN" w:bidi="zh_CN"/>
        </w:rPr>
        <w:t>。"继承人指的是在父亲去世后，会承受父亲一份</w:t>
      </w:r>
      <w:r>
        <w:rPr>
          <w:b/>
          <w:lang w:val="zh_CN" w:bidi="zh_CN"/>
        </w:rPr>
        <w:t>产业</w:t>
      </w:r>
      <w:r>
        <w:rPr>
          <w:lang w:val="zh_CN" w:bidi="zh_CN"/>
        </w:rPr>
        <w:t>、分得其财产的孩子。</w:t>
      </w:r>
    </w:p>
    <w:p>
      <w:pPr/>
      <w:r>
        <w:rPr>
          <w:lang w:val="zh_CN" w:bidi="zh_CN"/>
        </w:rPr>
      </w:r>
      <w:r>
        <w:rPr>
          <w:lang w:val="zh_CN" w:bidi="zh_CN"/>
        </w:rPr>
        <w:t>这使亚伯拉罕很忧愁，因为以实玛利是他的儿子。但神对亚伯拉罕说："不要为这个男孩和你的使女而忧愁。凡撒拉对你说的，你都要听从，因为我要藉著以撒成就我所应许给你的</w:t>
      </w:r>
      <w:r>
        <w:rPr>
          <w:b/>
          <w:lang w:val="zh_CN" w:bidi="zh_CN"/>
        </w:rPr>
        <w:t>后裔</w:t>
      </w:r>
      <w:r>
        <w:rPr>
          <w:lang w:val="zh_CN" w:bidi="zh_CN"/>
        </w:rPr>
        <w:t>。"后裔指的是以撒的儿子，他们的孩子，以及每个将以撒视为他们祖先的人。</w:t>
      </w:r>
    </w:p>
    <w:p>
      <w:pPr/>
      <w:r>
        <w:rPr>
          <w:lang w:val="zh_CN" w:bidi="zh_CN"/>
        </w:rPr>
      </w:r>
      <w:r>
        <w:rPr>
          <w:lang w:val="zh_CN" w:bidi="zh_CN"/>
        </w:rPr>
        <w:t>神继续说："我也要使你使女的儿子成为一个大</w:t>
      </w:r>
      <w:r>
        <w:rPr>
          <w:b/>
          <w:lang w:val="zh_CN" w:bidi="zh_CN"/>
        </w:rPr>
        <w:t>国</w:t>
      </w:r>
      <w:r>
        <w:rPr>
          <w:lang w:val="zh_CN" w:bidi="zh_CN"/>
        </w:rPr>
        <w:t>，因为他也是你的儿子。""国"指的是使用相同语言和治理体系的一群人。在主词汇表中查找</w:t>
      </w:r>
      <w:hyperlink r:id="rId44">
        <w:r>
          <w:rPr>
            <w:lang w:val="zh_CN" w:bidi="zh_CN"/>
          </w:rPr>
          <w:rPr>
            <w:color w:val="0000EE"/>
            <w:u w:val="single"/>
          </w:rPr>
          <w:t>国</w:t>
        </w:r>
      </w:hyperlink>
      <w:r>
        <w:rPr>
          <w:lang w:val="zh_CN" w:bidi="zh_CN"/>
        </w:rPr>
        <w:t>这个词，以获取更多信息。请使用你在前面的经文中所用的相同词语来指国。</w:t>
      </w:r>
    </w:p>
    <w:p>
      <w:pPr/>
      <w:r>
        <w:rPr>
          <w:lang w:val="zh_CN" w:bidi="zh_CN"/>
        </w:rPr>
      </w:r>
      <w:r>
        <w:rPr>
          <w:lang w:val="zh_CN" w:bidi="zh_CN"/>
        </w:rPr>
        <w:t>所以第二天早上，亚伯拉罕早早起来。他预备了食物和水，把它们给夏甲，并把她送走。夏甲在沙漠中流浪。当她把水用尽时，夏甲把她的儿子放在灌木丛下，并开始哭泣。</w:t>
      </w:r>
    </w:p>
    <w:p>
      <w:pPr/>
      <w:r>
        <w:rPr>
          <w:lang w:val="zh_CN" w:bidi="zh_CN"/>
        </w:rPr>
      </w:r>
      <w:r>
        <w:rPr>
          <w:lang w:val="zh_CN" w:bidi="zh_CN"/>
        </w:rPr>
        <w:t>神听见这个男孩哭泣，</w:t>
      </w:r>
      <w:r>
        <w:rPr>
          <w:b/>
          <w:lang w:val="zh_CN" w:bidi="zh_CN"/>
        </w:rPr>
        <w:t>神的使者</w:t>
      </w:r>
      <w:r>
        <w:rPr>
          <w:lang w:val="zh_CN" w:bidi="zh_CN"/>
        </w:rPr>
        <w:t>从</w:t>
      </w:r>
      <w:r>
        <w:rPr>
          <w:b/>
          <w:lang w:val="zh_CN" w:bidi="zh_CN"/>
        </w:rPr>
        <w:t>天上</w:t>
      </w:r>
      <w:r>
        <w:rPr>
          <w:lang w:val="zh_CN" w:bidi="zh_CN"/>
        </w:rPr>
        <w:t>呼唤夏甲。在其他经文中，这位天使被称为耶和华的使者，主的使者，指的是相同的意思。</w:t>
      </w:r>
      <w:r>
        <w:rPr>
          <w:b/>
          <w:lang w:val="zh_CN" w:bidi="zh_CN"/>
        </w:rPr>
        <w:t>神的使者</w:t>
      </w:r>
      <w:r>
        <w:rPr>
          <w:lang w:val="zh_CN" w:bidi="zh_CN"/>
        </w:rPr>
        <w:t>或</w:t>
      </w:r>
      <w:r>
        <w:rPr>
          <w:b/>
          <w:lang w:val="zh_CN" w:bidi="zh_CN"/>
        </w:rPr>
        <w:t>耶和华的使者</w:t>
      </w:r>
      <w:r>
        <w:rPr>
          <w:lang w:val="zh_CN" w:bidi="zh_CN"/>
        </w:rPr>
        <w:t>经常指的是神以人的形像向某人显现。 在这里，很可能指的是神亲自对夏甲说话。天是神和祂的使者居住的地方。在主词汇表中查找</w:t>
      </w:r>
      <w:hyperlink r:id="rId13">
        <w:r>
          <w:rPr>
            <w:lang w:val="zh_CN" w:bidi="zh_CN"/>
          </w:rPr>
          <w:rPr>
            <w:color w:val="0000EE"/>
            <w:u w:val="single"/>
          </w:rPr>
          <w:t>天</w:t>
        </w:r>
      </w:hyperlink>
      <w:r>
        <w:rPr>
          <w:lang w:val="zh_CN" w:bidi="zh_CN"/>
        </w:rPr>
        <w:t>和</w:t>
      </w:r>
      <w:hyperlink r:id="rId55">
        <w:r>
          <w:rPr>
            <w:lang w:val="zh_CN" w:bidi="zh_CN"/>
          </w:rPr>
          <w:rPr>
            <w:color w:val="0000EE"/>
            <w:u w:val="single"/>
          </w:rPr>
          <w:t>主的使者</w:t>
        </w:r>
      </w:hyperlink>
      <w:r>
        <w:rPr>
          <w:lang w:val="zh_CN" w:bidi="zh_CN"/>
        </w:rPr>
        <w:t>或</w:t>
      </w:r>
      <w:hyperlink r:id="rId55">
        <w:r>
          <w:rPr>
            <w:lang w:val="zh_CN" w:bidi="zh_CN"/>
          </w:rPr>
          <w:rPr>
            <w:color w:val="0000EE"/>
            <w:u w:val="single"/>
          </w:rPr>
          <w:t>耶和华的使者</w:t>
        </w:r>
      </w:hyperlink>
      <w:r>
        <w:rPr>
          <w:lang w:val="zh_CN" w:bidi="zh_CN"/>
        </w:rPr>
        <w:t>，以获取更多信息。请使用你在前面的经文中所用的相同词语来描述天和耶和华的使者。在这段经文中，你也可以选择用</w:t>
      </w:r>
      <w:r>
        <w:rPr>
          <w:b/>
          <w:lang w:val="zh_CN" w:bidi="zh_CN"/>
        </w:rPr>
        <w:t>耶和华</w:t>
      </w:r>
      <w:r>
        <w:rPr>
          <w:lang w:val="zh_CN" w:bidi="zh_CN"/>
        </w:rPr>
        <w:t>取代对</w:t>
      </w:r>
      <w:r>
        <w:rPr>
          <w:b/>
          <w:lang w:val="zh_CN" w:bidi="zh_CN"/>
        </w:rPr>
        <w:t>神</w:t>
      </w:r>
      <w:r>
        <w:rPr>
          <w:lang w:val="zh_CN" w:bidi="zh_CN"/>
        </w:rPr>
        <w:t>的一般称呼。</w:t>
      </w:r>
    </w:p>
    <w:p>
      <w:pPr/>
      <w:r>
        <w:rPr>
          <w:lang w:val="zh_CN" w:bidi="zh_CN"/>
        </w:rPr>
      </w:r>
      <w:r>
        <w:rPr>
          <w:lang w:val="zh_CN" w:bidi="zh_CN"/>
        </w:rPr>
        <w:t>夏甲把她的容器装满水，拿给那孩子喝。神在以实玛利成长的过程中保护了他。以实玛利住在沙漠中，成为一个熟练的</w:t>
      </w:r>
      <w:r>
        <w:rPr>
          <w:b/>
          <w:lang w:val="zh_CN" w:bidi="zh_CN"/>
        </w:rPr>
        <w:t>弓箭手</w:t>
      </w:r>
      <w:r>
        <w:rPr>
          <w:lang w:val="zh_CN" w:bidi="zh_CN"/>
        </w:rPr>
        <w:t>。"弓箭手"指的是可以使用弓箭来狩猎或战斗的人。</w:t>
      </w:r>
    </w:p>
    <w:p>
      <w:pPr/>
      <w:r>
        <w:rPr>
          <w:lang w:val="zh_CN" w:bidi="zh_CN"/>
        </w:rPr>
      </w:r>
      <w:r>
        <w:rPr>
          <w:lang w:val="zh_CN" w:bidi="zh_CN"/>
        </w:rPr>
        <w:t>以实玛利住在巴兰的沙漠，夏甲从埃及为他娶了一个妻子。</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21:22–34</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在这个部分，请聆听创世记二十一章22至34节的音频，并将它记在心里。请聆听三遍创世记二十一章22至34的音频，如果可能的话，请使用三种不同的翻译版本。然后，小组一起讨论以下问题：</w:t>
      </w:r>
    </w:p>
    <w:p>
      <w:pPr>
        <w:pStyle w:val="ListNumber"/>
        <w:numPr>
          <w:ilvl w:val="0"/>
          <w:numId w:val="51"/>
        </w:numPr>
        <w:spacing w:line="240" w:lineRule="auto"/>
        <w:ind w:left="720"/>
      </w:pPr>
      <w:r>
        <w:rPr>
          <w:lang w:val="zh_CN" w:bidi="zh_CN"/>
        </w:rPr>
      </w:r>
      <w:r>
        <w:rPr>
          <w:lang w:val="zh_CN" w:bidi="zh_CN"/>
        </w:rPr>
        <w:t>你喜欢这段经文的哪个部分？</w:t>
      </w:r>
    </w:p>
    <w:p>
      <w:pPr>
        <w:pStyle w:val="ListNumber"/>
        <w:spacing w:line="240" w:lineRule="auto"/>
        <w:ind w:left="720"/>
      </w:pPr>
      <w:r>
        <w:rPr>
          <w:lang w:val="zh_CN" w:bidi="zh_CN"/>
        </w:rPr>
      </w:r>
      <w:r>
        <w:rPr>
          <w:lang w:val="zh_CN" w:bidi="zh_CN"/>
        </w:rPr>
        <w:t>在这段经文有哪些部分是你不喜欢或不明白的地方？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请使用最容易理解的经文译本来聆听创世记二十一章22至34节的音频。</w:t>
      </w:r>
    </w:p>
    <w:p>
      <w:pPr/>
      <w:r>
        <w:rPr>
          <w:lang w:val="zh_CN" w:bidi="zh_CN"/>
        </w:rPr>
      </w:r>
      <w:r>
        <w:rPr>
          <w:lang w:val="zh_CN" w:bidi="zh_CN"/>
        </w:rPr>
        <w:t>在这个故事中，亚伯拉罕与他所居住地区的基拉耳王亚比米勒订立了和平条约。在前面的故事中，亚伯拉罕曾对亚比米勒撒谎，说撒拉是他的妹妹，而不是他的妻子。亚比米勒带走撒拉，因此神向亚比米勒显现，并使他和他家中的人都不能生育，直到亚伯拉罕为他祷告。在这个故事中，亚比米勒与亚伯拉罕订立了和平条约，亚伯拉罕在亚比米勒的土地上平静地生活。这是神开始信守祂所应许把地赐给亚伯拉罕的一种方式。</w:t>
      </w:r>
    </w:p>
    <w:p>
      <w:pPr/>
      <w:r>
        <w:rPr>
          <w:lang w:val="zh_CN" w:bidi="zh_CN"/>
        </w:rPr>
      </w:r>
      <w:r>
        <w:rPr>
          <w:lang w:val="zh_CN" w:bidi="zh_CN"/>
        </w:rPr>
        <w:t>有一天，基拉耳王亚比米勒和他军队的元帅非各来拜访亚伯拉罕。非各可能是作为亚比米勒的卫兵与亚比米勒一起前来，或者他可能成为亚伯拉罕和亚比米勒所立之约的正式见证人。</w:t>
      </w:r>
    </w:p>
    <w:p>
      <w:pPr/>
      <w:r>
        <w:rPr>
          <w:lang w:val="zh_CN" w:bidi="zh_CN"/>
        </w:rPr>
      </w:r>
      <w:r>
        <w:rPr>
          <w:lang w:val="zh_CN" w:bidi="zh_CN"/>
        </w:rPr>
        <w:t>亚比米勒对亚伯拉罕说："在你所做的一切事中，神都与你同在。""神与你同在"这个词指的是神帮助、保护和祝福亚伯拉罕。</w:t>
      </w:r>
    </w:p>
    <w:p>
      <w:pPr/>
      <w:r>
        <w:rPr>
          <w:lang w:val="zh_CN" w:bidi="zh_CN"/>
        </w:rPr>
      </w:r>
      <w:r>
        <w:rPr>
          <w:lang w:val="zh_CN" w:bidi="zh_CN"/>
        </w:rPr>
        <w:t>请在这里暂停，并以小组的形式讨论这个问题：在你们的文化中，你们如何描述祝福？在你们的文化中，人们认为当神祝福他们或与他们同在时，会发生什么事？请在这里暂停音频。</w:t>
      </w:r>
    </w:p>
    <w:p>
      <w:pPr/>
      <w:r>
        <w:rPr>
          <w:lang w:val="zh_CN" w:bidi="zh_CN"/>
        </w:rPr>
      </w:r>
      <w:r>
        <w:rPr>
          <w:lang w:val="zh_CN" w:bidi="zh_CN"/>
        </w:rPr>
        <w:t>亚比米勒继续说："我希望你在神面前答应我，你永远不会违背与我，我的孩子，或我的任何后裔所立的约。""在神面前"这个词的意思是亚比米勒希望亚伯拉罕在神面前许下一个承诺。如果亚伯拉罕不遵守他所承诺的那部分，神会惩罚亚伯拉罕。</w:t>
      </w:r>
    </w:p>
    <w:p>
      <w:pPr/>
      <w:r>
        <w:rPr>
          <w:lang w:val="zh_CN" w:bidi="zh_CN"/>
        </w:rPr>
      </w:r>
      <w:r>
        <w:rPr>
          <w:lang w:val="zh_CN" w:bidi="zh_CN"/>
        </w:rPr>
        <w:t>亚比米勒这样结束："我一直忠于你，所以你也要向我发誓，忠于我，忠于你现在作为外人所居住的这个国家。"亚比米勒似乎比亚伯拉罕有更多的权力，因为亚比米勒是一个王。然而，亚比米勒所说的话表明，亚比米勒看到亚伯拉罕有力量，因为神与他同在。</w:t>
      </w:r>
    </w:p>
    <w:p>
      <w:pPr/>
      <w:r>
        <w:rPr>
          <w:lang w:val="zh_CN" w:bidi="zh_CN"/>
        </w:rPr>
      </w:r>
      <w:r>
        <w:rPr>
          <w:lang w:val="zh_CN" w:bidi="zh_CN"/>
        </w:rPr>
        <w:t>亚伯拉罕回答说："是的，我发誓！"誓言是人们之间的重要承诺。人们有义务遵守他们所许的誓言。</w:t>
      </w:r>
    </w:p>
    <w:p>
      <w:pPr/>
      <w:r>
        <w:rPr>
          <w:lang w:val="zh_CN" w:bidi="zh_CN"/>
        </w:rPr>
      </w:r>
      <w:r>
        <w:rPr>
          <w:lang w:val="zh_CN" w:bidi="zh_CN"/>
        </w:rPr>
        <w:t>然后亚伯拉罕向亚比米勒抱怨，亚比米勒的仆人强行从亚伯拉罕的仆人那里夺走了一口水井。亚比米勒的仆人之前一段时间占据了这口井。亚比米勒回答说："这是我第一次听说这事。我不知道谁对此事负责。你以前从来没有抱怨过这件事。"</w:t>
      </w:r>
    </w:p>
    <w:p>
      <w:pPr/>
      <w:r>
        <w:rPr>
          <w:lang w:val="zh_CN" w:bidi="zh_CN"/>
        </w:rPr>
      </w:r>
      <w:r>
        <w:rPr>
          <w:lang w:val="zh_CN" w:bidi="zh_CN"/>
        </w:rPr>
        <w:t>然后亚伯拉罕给亚比米勒一些绵羊和牛，他们共同立了约。亚伯拉罕给亚比米勒的礼物，羊和牛，可能表明他们已经共同立了约。这是亚伯拉罕和亚比米勒之间友谊的礼物。约是两个人或团体之间订立的永久性协议，旨在建立和平或友谊关系。两人都同意忠于这个约，并彼此保持良好的关系。约比法律契约更为深刻，因为约要求双方都展现忠诚。这个约表明了亚比米勒和亚伯拉罕之间的友谊协议。</w:t>
      </w:r>
    </w:p>
    <w:p>
      <w:pPr/>
      <w:r>
        <w:rPr>
          <w:lang w:val="zh_CN" w:bidi="zh_CN"/>
        </w:rPr>
      </w:r>
      <w:r>
        <w:rPr>
          <w:lang w:val="zh_CN" w:bidi="zh_CN"/>
        </w:rPr>
        <w:t>请在这里暂停，并以小组的形式讨论这个问题：在你们的文化中，人们如何以及何时做出类似的协议？讲述一个关于某人订立盟约或协议的故事，就像亚伯拉罕和亚比米勒所订立的盟约一样。请在这里暂停音频。</w:t>
      </w:r>
    </w:p>
    <w:p>
      <w:pPr/>
      <w:r>
        <w:rPr>
          <w:lang w:val="zh_CN" w:bidi="zh_CN"/>
        </w:rPr>
      </w:r>
      <w:r>
        <w:rPr>
          <w:lang w:val="zh_CN" w:bidi="zh_CN"/>
        </w:rPr>
        <w:t>但亚伯拉罕还带了另外七只母羊，它们是年幼的母羊，并把它们放在一边。亚比米勒问："你为什么把这七只羊与其它羊分开？"</w:t>
      </w:r>
    </w:p>
    <w:p>
      <w:pPr/>
      <w:r>
        <w:rPr>
          <w:lang w:val="zh_CN" w:bidi="zh_CN"/>
        </w:rPr>
      </w:r>
      <w:r>
        <w:rPr>
          <w:lang w:val="zh_CN" w:bidi="zh_CN"/>
        </w:rPr>
        <w:t>亚伯拉罕回答说："请接受这七只羊羔，以表明你同意我挖这口井。"亚比米勒通过接受羊羔，向他们周围的每个人表明，他同意亚伯拉罕拥有这口井。</w:t>
      </w:r>
    </w:p>
    <w:p>
      <w:pPr/>
      <w:r>
        <w:rPr>
          <w:lang w:val="zh_CN" w:bidi="zh_CN"/>
        </w:rPr>
      </w:r>
      <w:r>
        <w:rPr>
          <w:lang w:val="zh_CN" w:bidi="zh_CN"/>
        </w:rPr>
        <w:t>然后亚伯拉罕给这个地方起名叫别是巴，意思是"誓言之井"或"七井。"这可以指他们在那里所起的誓，或者它可以指亚伯拉罕作为礼物所给的七只羊羔。"誓言"是加在应许上的，为的是让人明白这约定一定要遵守，不能改变。立誓的人会求神惩罚自己，如果他不守所立的应许。</w:t>
      </w:r>
    </w:p>
    <w:p>
      <w:pPr/>
      <w:r>
        <w:rPr>
          <w:lang w:val="zh_CN" w:bidi="zh_CN"/>
        </w:rPr>
      </w:r>
      <w:r>
        <w:rPr>
          <w:lang w:val="zh_CN" w:bidi="zh_CN"/>
        </w:rPr>
        <w:t>请在这里暂停。 请以小组的形式，观看别是巴和那口井在地图上可能存在的区域。请在这里暂停音频。</w:t>
      </w:r>
    </w:p>
    <w:p>
      <w:pPr/>
      <w:r>
        <w:rPr>
          <w:lang w:val="zh_CN" w:bidi="zh_CN"/>
        </w:rPr>
      </w:r>
      <w:r>
        <w:rPr>
          <w:lang w:val="zh_CN" w:bidi="zh_CN"/>
        </w:rPr>
        <w:t>在他们立约之后，亚比米勒和非各回到他们的家乡，非利士人的地。亚伯拉罕在别是巴种了一棵垂丝柳树，并敬拜那永活的永生神。亚伯拉罕可能种下这棵树，以提醒他神如何祝福他，并表明他已经在那里敬拜神。亚伯拉罕没有敬拜那棵树。</w:t>
      </w:r>
    </w:p>
    <w:p>
      <w:pPr/>
      <w:r>
        <w:rPr>
          <w:lang w:val="zh_CN" w:bidi="zh_CN"/>
        </w:rPr>
      </w:r>
      <w:r>
        <w:rPr>
          <w:lang w:val="zh_CN" w:bidi="zh_CN"/>
        </w:rPr>
        <w:t>请在这里暂停：以小组的形式，观看一张垂丝柳树的图片。请在这里暂停音频。</w:t>
      </w:r>
    </w:p>
    <w:p>
      <w:pPr/>
      <w:r>
        <w:rPr>
          <w:lang w:val="zh_CN" w:bidi="zh_CN"/>
        </w:rPr>
      </w:r>
      <w:r>
        <w:rPr>
          <w:lang w:val="zh_CN" w:bidi="zh_CN"/>
        </w:rPr>
        <w:t>请在这里暂停，并以小组的形式讨论这个问题：当你想提醒自己神如何祝福你时，你或你们社群通常会做哪些事？请在这里暂停音频。</w:t>
      </w:r>
    </w:p>
    <w:p>
      <w:pPr/>
      <w:r>
        <w:rPr>
          <w:lang w:val="zh_CN" w:bidi="zh_CN"/>
        </w:rPr>
      </w:r>
      <w:r>
        <w:rPr>
          <w:lang w:val="zh_CN" w:bidi="zh_CN"/>
        </w:rPr>
        <w:t>亚伯拉罕在非利士人的土地上作为外人生活了很长一段时间。这是这些经文第一次将亚伯拉罕所居住的土地称为非利士人的土地。</w:t>
      </w:r>
    </w:p>
    <w:p>
      <w:pPr/>
      <w:r>
        <w:rPr>
          <w:lang w:val="zh_CN" w:bidi="zh_CN"/>
        </w:rPr>
      </w:r>
      <w:r>
        <w:rPr>
          <w:lang w:val="zh_CN" w:bidi="zh_CN"/>
        </w:rPr>
        <w:t>请在这里暂停。 请以小组的形式，观看非利士人所居住的地域，包括别是巴。请在这里暂停音频。</w:t>
      </w:r>
    </w:p>
    <w:p>
      <w:pPr>
        <w:pStyle w:val="Heading3"/>
      </w:pPr>
      <w:r>
        <w:rPr>
          <w:lang w:val="zh_CN" w:bidi="zh_CN"/>
        </w:rPr>
        <w:t>界定场景</w:t>
      </w:r>
    </w:p>
    <w:p>
      <w:pPr/>
      <w:r>
        <w:rPr>
          <w:lang w:val="zh_CN" w:bidi="zh_CN"/>
        </w:rPr>
      </w:r>
      <w:r>
        <w:rPr>
          <w:lang w:val="zh_CN" w:bidi="zh_CN"/>
        </w:rPr>
        <w:t>使用最容易理解的译本来聆听创世记二十一章22至34节的音频。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大约在那个时候，亚比米勒和他的军队统帅非各拜访了亚伯拉罕。亚比米勒说："神显然与你同在，在你所做的一切事中帮助你。以神的名义向我发誓，你不会对我，我的孩子，或我的任何后裔撒谎。我一直对你友善，所以你发誓，你将友善地对待我，以及你作为外人所居住的这个国家。"</w:t>
      </w:r>
    </w:p>
    <w:p>
      <w:pPr/>
      <w:r>
        <w:rPr>
          <w:lang w:val="zh_CN" w:bidi="zh_CN"/>
        </w:rPr>
      </w:r>
      <w:r>
        <w:rPr>
          <w:lang w:val="zh_CN" w:bidi="zh_CN"/>
        </w:rPr>
        <w:t>亚伯拉罕回答说："是的，我发誓！"</w:t>
      </w:r>
    </w:p>
    <w:p>
      <w:pPr/>
      <w:r>
        <w:rPr>
          <w:lang w:val="zh_CN" w:bidi="zh_CN"/>
        </w:rPr>
      </w:r>
      <w:r>
        <w:rPr>
          <w:b/>
          <w:lang w:val="zh_CN" w:bidi="zh_CN"/>
        </w:rPr>
        <w:t>在第二个场景中：</w:t>
      </w:r>
      <w:r>
        <w:rPr>
          <w:lang w:val="zh_CN" w:bidi="zh_CN"/>
        </w:rPr>
        <w:t>然后亚伯拉罕向亚比米勒抱怨，亚比米勒的仆人用武力从亚伯拉罕的仆人那里夺走了一口水井。</w:t>
      </w:r>
    </w:p>
    <w:p>
      <w:pPr/>
      <w:r>
        <w:rPr>
          <w:lang w:val="zh_CN" w:bidi="zh_CN"/>
        </w:rPr>
      </w:r>
      <w:r>
        <w:rPr>
          <w:lang w:val="zh_CN" w:bidi="zh_CN"/>
        </w:rPr>
        <w:t>亚比米勒说："我不知道谁做了那事。你之前没有告诉我，这是我第一次听说。"</w:t>
      </w:r>
    </w:p>
    <w:p>
      <w:pPr/>
      <w:r>
        <w:rPr>
          <w:lang w:val="zh_CN" w:bidi="zh_CN"/>
        </w:rPr>
      </w:r>
      <w:r>
        <w:rPr>
          <w:b/>
          <w:lang w:val="zh_CN" w:bidi="zh_CN"/>
        </w:rPr>
        <w:t>在第三个场景中：</w:t>
      </w:r>
      <w:r>
        <w:rPr>
          <w:lang w:val="zh_CN" w:bidi="zh_CN"/>
        </w:rPr>
        <w:t>所以亚伯拉罕给亚比米勒一些绵羊和牛，他们立了约。但亚伯拉罕带了七只母羊羔，并把它们单独存放。亚比米勒问："你为什么把这七只母羊羔与其它羊分开？"</w:t>
      </w:r>
    </w:p>
    <w:p>
      <w:pPr/>
      <w:r>
        <w:rPr>
          <w:lang w:val="zh_CN" w:bidi="zh_CN"/>
        </w:rPr>
      </w:r>
      <w:r>
        <w:rPr>
          <w:lang w:val="zh_CN" w:bidi="zh_CN"/>
        </w:rPr>
        <w:t>亚伯拉罕回答说："请接受这七只羊，以表明你同意我挖这口井。"然后亚伯拉罕给那个地方起名叫别是巴，因为他们在那里起誓。</w:t>
      </w:r>
    </w:p>
    <w:p>
      <w:pPr/>
      <w:r>
        <w:rPr>
          <w:lang w:val="zh_CN" w:bidi="zh_CN"/>
        </w:rPr>
      </w:r>
      <w:r>
        <w:rPr>
          <w:b/>
          <w:lang w:val="zh_CN" w:bidi="zh_CN"/>
        </w:rPr>
        <w:t>在第四个场景中：</w:t>
      </w:r>
      <w:r>
        <w:rPr>
          <w:lang w:val="zh_CN" w:bidi="zh_CN"/>
        </w:rPr>
        <w:t>在别是巴立约之后，亚比米勒与他的军队统帅非各离开，他们回到非利士人所居住的土地。</w:t>
      </w:r>
    </w:p>
    <w:p>
      <w:pPr/>
      <w:r>
        <w:rPr>
          <w:lang w:val="zh_CN" w:bidi="zh_CN"/>
        </w:rPr>
      </w:r>
      <w:r>
        <w:rPr>
          <w:lang w:val="zh_CN" w:bidi="zh_CN"/>
        </w:rPr>
        <w:t>然后亚伯拉罕在别是巴种下一棵垂丝柳树，他在那里敬拜永生之神。亚伯拉罕在非利士人的国家作为外人生活了很长一段时间。</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亚比米勒</w:t>
      </w:r>
    </w:p>
    <w:p>
      <w:pPr>
        <w:pStyle w:val="ListBullet"/>
        <w:spacing w:line="240" w:lineRule="auto"/>
        <w:ind w:left="720"/>
      </w:pPr>
      <w:r>
        <w:rPr>
          <w:lang w:val="zh_CN" w:bidi="zh_CN"/>
        </w:rPr>
      </w:r>
      <w:r>
        <w:rPr>
          <w:lang w:val="zh_CN" w:bidi="zh_CN"/>
        </w:rPr>
        <w:t>和非各</w:t>
      </w:r>
    </w:p>
    <w:p>
      <w:pPr/>
      <w:r>
        <w:rPr>
          <w:lang w:val="zh_CN" w:bidi="zh_CN"/>
        </w:rPr>
      </w:r>
      <w:r>
        <w:rPr>
          <w:lang w:val="zh_CN" w:bidi="zh_CN"/>
        </w:rPr>
        <w:t>小组成员应当请共同留意经文背景中的这些部分：</w:t>
      </w:r>
    </w:p>
    <w:p>
      <w:pPr/>
      <w:r>
        <w:rPr>
          <w:lang w:val="zh_CN" w:bidi="zh_CN"/>
        </w:rPr>
      </w:r>
      <w:r>
        <w:rPr>
          <w:lang w:val="zh_CN" w:bidi="zh_CN"/>
        </w:rPr>
        <w:t>将第一个场景中的动作和对话形象化。第一个场景以一个词开始，它的意思是"大约那个时候"或"不久之后。"这个故事发生在亚伯拉罕把夏甲和以实玛利送走之后不久。亚比米勒和他军队的统帅非各拜访了亚伯拉罕。</w:t>
      </w:r>
    </w:p>
    <w:p>
      <w:pPr/>
      <w:r>
        <w:rPr>
          <w:lang w:val="zh_CN" w:bidi="zh_CN"/>
        </w:rPr>
      </w:r>
      <w:r>
        <w:rPr>
          <w:lang w:val="zh_CN" w:bidi="zh_CN"/>
        </w:rPr>
        <w:t>亚比米勒对亚伯拉罕说："我注意到在你所做的一切事中，神与你同在。我希望你在神面前向我发誓，你永远不会违背与我，我的孩子，或我的任何后裔所立的约。我一直对你友善，所以请善待我，以及你现在作为外人所居住的这个国家的人。"在这里，亚比米勒使用的语言表明他礼貌地向亚伯拉罕请求某事。</w:t>
      </w:r>
    </w:p>
    <w:p>
      <w:pPr/>
      <w:r>
        <w:rPr>
          <w:lang w:val="zh_CN" w:bidi="zh_CN"/>
        </w:rPr>
      </w:r>
      <w:r>
        <w:rPr>
          <w:lang w:val="zh_CN" w:bidi="zh_CN"/>
        </w:rPr>
        <w:t>亚伯拉罕回答说："我保证。"</w:t>
      </w:r>
    </w:p>
    <w:p>
      <w:pPr/>
      <w:r>
        <w:rPr>
          <w:lang w:val="zh_CN" w:bidi="zh_CN"/>
        </w:rPr>
      </w:r>
      <w:r>
        <w:rPr>
          <w:lang w:val="zh_CN" w:bidi="zh_CN"/>
        </w:rPr>
        <w:t>在第二个场景中，你可能想把这个场景中动作的顺序改为它发生的顺序。在亚比米勒访问之前的某个时候，亚比米勒的仆人强行从亚伯拉罕的仆人那里夺走了一口水井。在亚伯拉罕与亚比米勒许诺之后，他向亚比米勒抱怨了关于这口水井的事。</w:t>
      </w:r>
    </w:p>
    <w:p>
      <w:pPr/>
      <w:r>
        <w:rPr>
          <w:lang w:val="zh_CN" w:bidi="zh_CN"/>
        </w:rPr>
      </w:r>
      <w:r>
        <w:rPr>
          <w:lang w:val="zh_CN" w:bidi="zh_CN"/>
        </w:rPr>
        <w:t>但亚比米勒回答说："我不知道谁夺走了你的井。为什么你之前没有说什么？这是我第一次听说这事。"</w:t>
      </w:r>
    </w:p>
    <w:p>
      <w:pPr/>
      <w:r>
        <w:rPr>
          <w:lang w:val="zh_CN" w:bidi="zh_CN"/>
        </w:rPr>
      </w:r>
      <w:r>
        <w:rPr>
          <w:lang w:val="zh_CN" w:bidi="zh_CN"/>
        </w:rPr>
        <w:t>将第三个场景中的动作形象化。亚伯拉罕给亚比米勒一些绵羊和牛，两个人共同立了约。但亚伯拉罕带了七只母羊羔，并把它们放在一边。</w:t>
      </w:r>
    </w:p>
    <w:p>
      <w:pPr/>
      <w:r>
        <w:rPr>
          <w:lang w:val="zh_CN" w:bidi="zh_CN"/>
        </w:rPr>
      </w:r>
      <w:r>
        <w:rPr>
          <w:lang w:val="zh_CN" w:bidi="zh_CN"/>
        </w:rPr>
        <w:t>请在这里暂停。 请以小组的形式，观看羊、牛和母羊羔的图片。请在这里暂停音频。</w:t>
      </w:r>
    </w:p>
    <w:p>
      <w:pPr/>
      <w:r>
        <w:rPr>
          <w:lang w:val="zh_CN" w:bidi="zh_CN"/>
        </w:rPr>
      </w:r>
      <w:r>
        <w:rPr>
          <w:lang w:val="zh_CN" w:bidi="zh_CN"/>
        </w:rPr>
        <w:t>亚比米勒问："你为什么把这七只母羊羔放在一边？"</w:t>
      </w:r>
    </w:p>
    <w:p>
      <w:pPr/>
      <w:r>
        <w:rPr>
          <w:lang w:val="zh_CN" w:bidi="zh_CN"/>
        </w:rPr>
      </w:r>
      <w:r>
        <w:rPr>
          <w:lang w:val="zh_CN" w:bidi="zh_CN"/>
        </w:rPr>
        <w:t>亚伯拉罕回答说："请从我这里接受这七只母羊羔，作为对所有人的证据，证明这口水井属于我。"亚比米勒同意并接受了这些羊羔。</w:t>
      </w:r>
    </w:p>
    <w:p>
      <w:pPr/>
      <w:r>
        <w:rPr>
          <w:lang w:val="zh_CN" w:bidi="zh_CN"/>
        </w:rPr>
      </w:r>
      <w:r>
        <w:rPr>
          <w:lang w:val="zh_CN" w:bidi="zh_CN"/>
        </w:rPr>
        <w:t>请将第四个场景中的动作形象化。亚比米勒和非各回到非利士人所居住的地方。</w:t>
      </w:r>
    </w:p>
    <w:p>
      <w:pPr/>
      <w:r>
        <w:rPr>
          <w:lang w:val="zh_CN" w:bidi="zh_CN"/>
        </w:rPr>
      </w:r>
      <w:r>
        <w:rPr>
          <w:lang w:val="zh_CN" w:bidi="zh_CN"/>
        </w:rPr>
        <w:t>亚伯拉罕给那个地方起名叫别是巴，意思是"誓言之井"，因为亚伯拉罕和亚比米勒在那里起誓。</w:t>
      </w:r>
    </w:p>
    <w:p>
      <w:pPr/>
      <w:r>
        <w:rPr>
          <w:lang w:val="zh_CN" w:bidi="zh_CN"/>
        </w:rPr>
      </w:r>
      <w:r>
        <w:rPr>
          <w:lang w:val="zh_CN" w:bidi="zh_CN"/>
        </w:rPr>
        <w:t>请在这里暂停。 请以小组的形式，观看别是巴地区在地图上可能存在的位置。请在这里暂停音频。</w:t>
      </w:r>
    </w:p>
    <w:p>
      <w:pPr/>
      <w:r>
        <w:rPr>
          <w:lang w:val="zh_CN" w:bidi="zh_CN"/>
        </w:rPr>
      </w:r>
      <w:r>
        <w:rPr>
          <w:lang w:val="zh_CN" w:bidi="zh_CN"/>
        </w:rPr>
        <w:t>亚伯拉罕种下一棵垂丝柳树，并呼求永生神耶和华的名字。这段经文使用了特殊的语言来谈论亚伯拉罕敬拜神。如果有人呼求某人的名，他们认为这个人有权力和权柄。</w:t>
      </w:r>
    </w:p>
    <w:p>
      <w:pPr/>
      <w:r>
        <w:rPr>
          <w:lang w:val="zh_CN" w:bidi="zh_CN"/>
        </w:rPr>
      </w:r>
      <w:r>
        <w:rPr>
          <w:lang w:val="zh_CN" w:bidi="zh_CN"/>
        </w:rPr>
        <w:t>请在这里暂停。 请以小组的形式，观看一张垂丝柳树的图片。请在这里暂停音频。</w:t>
      </w:r>
    </w:p>
    <w:p>
      <w:pPr/>
      <w:r>
        <w:rPr>
          <w:lang w:val="zh_CN" w:bidi="zh_CN"/>
        </w:rPr>
      </w:r>
      <w:r>
        <w:rPr>
          <w:lang w:val="zh_CN" w:bidi="zh_CN"/>
        </w:rPr>
        <w:t>亚伯拉罕在非利士人的地方作为外人生活了许多年。</w:t>
      </w:r>
    </w:p>
    <w:p>
      <w:pPr/>
      <w:r>
        <w:rPr>
          <w:lang w:val="zh_CN" w:bidi="zh_CN"/>
        </w:rPr>
      </w:r>
      <w:r>
        <w:rPr>
          <w:lang w:val="zh_CN" w:bidi="zh_CN"/>
        </w:rPr>
        <w:t>请在这里暂停。 请以小组的形式，观看地图上非利士人所居住的地区。这包括别是巴。请在这里暂停音频。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使用最容易理解的译本来聆听创世记二十一章22至34节的音频。</w:t>
      </w:r>
    </w:p>
    <w:p>
      <w:pPr/>
      <w:r>
        <w:rPr>
          <w:lang w:val="zh_CN" w:bidi="zh_CN"/>
        </w:rPr>
      </w:r>
      <w:r>
        <w:rPr>
          <w:lang w:val="zh_CN" w:bidi="zh_CN"/>
        </w:rPr>
        <w:t>在这个部分，小组将用戏剧化的方式来演绎这段经文。</w:t>
      </w:r>
    </w:p>
    <w:p>
      <w:pPr/>
      <w:r>
        <w:rPr>
          <w:lang w:val="zh_CN" w:bidi="zh_CN"/>
        </w:rPr>
      </w:r>
      <w:r>
        <w:rPr>
          <w:lang w:val="zh_CN" w:bidi="zh_CN"/>
        </w:rPr>
        <w:t>这段经文有四个场景。</w:t>
      </w:r>
    </w:p>
    <w:p>
      <w:pPr/>
      <w:r>
        <w:rPr>
          <w:lang w:val="zh_CN" w:bidi="zh_CN"/>
        </w:rPr>
      </w:r>
      <w:r>
        <w:rPr>
          <w:lang w:val="zh_CN" w:bidi="zh_CN"/>
        </w:rPr>
        <w:t>这段经文中的角色有：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亚比米勒</w:t>
      </w:r>
    </w:p>
    <w:p>
      <w:pPr>
        <w:pStyle w:val="ListBullet"/>
        <w:spacing w:line="240" w:lineRule="auto"/>
        <w:ind w:left="720"/>
      </w:pPr>
      <w:r>
        <w:rPr>
          <w:lang w:val="zh_CN" w:bidi="zh_CN"/>
        </w:rPr>
      </w:r>
      <w:r>
        <w:rPr>
          <w:lang w:val="zh_CN" w:bidi="zh_CN"/>
        </w:rPr>
        <w:t>和非各</w:t>
      </w:r>
    </w:p>
    <w:p>
      <w:pPr/>
      <w:r>
        <w:rPr>
          <w:lang w:val="zh_CN" w:bidi="zh_CN"/>
        </w:rPr>
      </w:r>
      <w:r>
        <w:rPr>
          <w:lang w:val="zh_CN" w:bidi="zh_CN"/>
        </w:rPr>
        <w:t>请以小组为单位把这段经文表演两次。你们应该用你们自己的语言来表演这段经文。</w:t>
      </w:r>
    </w:p>
    <w:p>
      <w:pPr/>
      <w:r>
        <w:rPr>
          <w:lang w:val="zh_CN" w:bidi="zh_CN"/>
        </w:rPr>
      </w:r>
      <w:r>
        <w:rPr>
          <w:lang w:val="zh_CN" w:bidi="zh_CN"/>
        </w:rPr>
        <w:t>首先，在不间断的情况下表演这个故事。 留意故事的对话、流畅度、情节发展和时间顺序。 确保你不会跳过故事表演中困难或重要的部分。 协助彼此记住故事的每一个部分。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小组应该再次表演这段经文。 请在戏剧的某些时刻暂停表演，并问扮演角色的人："你有什么感受或想法？"扮演这个角色的人应该回答，如果他们是那个角色的话，他们会有什么感受或想法。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有一天，亚比米勒带著亚比米勒的军队统帅非各拜访了亚伯拉罕。亚比米勒对亚伯拉罕说："神显然与你同在，在你所做的一切事中帮助你。以神的名义向我发誓，你永远不会对我，我的孩子，或我的任何后裔撒谎。我一直忠于你，所以请向我发誓，你将忠于我，以及你作为外人所居住的这个国家。"</w:t>
      </w:r>
    </w:p>
    <w:p>
      <w:pPr/>
      <w:r>
        <w:rPr>
          <w:lang w:val="zh_CN" w:bidi="zh_CN"/>
        </w:rPr>
      </w:r>
      <w:r>
        <w:rPr>
          <w:lang w:val="zh_CN" w:bidi="zh_CN"/>
        </w:rPr>
        <w:t>请在这里暂停表演。 请问扮演亚比米勒的人："你有什么感受或想法？"这人可能会这样回答："我想确保亚伯拉罕不会再对我撒谎，就像他在撒拉是他的妹妹时所做的那样"，或"我可以看到神与亚伯拉罕同在，所以我想确保亚伯拉罕和我有个同盟"，或"我一直忠于亚伯拉罕，所以我认为亚伯拉罕应该承诺忠于我。"请重新开始表演。</w:t>
      </w:r>
    </w:p>
    <w:p>
      <w:pPr/>
      <w:r>
        <w:rPr>
          <w:lang w:val="zh_CN" w:bidi="zh_CN"/>
        </w:rPr>
      </w:r>
      <w:r>
        <w:rPr>
          <w:lang w:val="zh_CN" w:bidi="zh_CN"/>
        </w:rPr>
        <w:t>亚伯拉罕回答说："是的，我会发誓做到这一点！"然后亚伯拉罕向亚比米勒抱怨，亚比米勒的仆人用武力从亚伯拉罕的仆人那里夺走了一口井。</w:t>
      </w:r>
    </w:p>
    <w:p>
      <w:pPr/>
      <w:r>
        <w:rPr>
          <w:lang w:val="zh_CN" w:bidi="zh_CN"/>
        </w:rPr>
      </w:r>
      <w:r>
        <w:rPr>
          <w:lang w:val="zh_CN" w:bidi="zh_CN"/>
        </w:rPr>
        <w:t>亚比米勒说："这是我第一次听说这事。我不知道谁做了那事。你以前从来没有抱怨过这件事。"</w:t>
      </w:r>
    </w:p>
    <w:p>
      <w:pPr/>
      <w:r>
        <w:rPr>
          <w:lang w:val="zh_CN" w:bidi="zh_CN"/>
        </w:rPr>
      </w:r>
      <w:r>
        <w:rPr>
          <w:lang w:val="zh_CN" w:bidi="zh_CN"/>
        </w:rPr>
        <w:t>然后亚伯拉罕给亚比米勒一些他的绵羊和牛，他们立了约。亚伯拉罕将七只母羊羔分别出来。亚比米勒问，为什么亚伯拉罕把七只羊羔放在一边。亚伯拉罕回答说："请接受这七只羊羔，以表明你同意我挖这口井。"</w:t>
      </w:r>
    </w:p>
    <w:p>
      <w:pPr/>
      <w:r>
        <w:rPr>
          <w:lang w:val="zh_CN" w:bidi="zh_CN"/>
        </w:rPr>
      </w:r>
      <w:r>
        <w:rPr>
          <w:lang w:val="zh_CN" w:bidi="zh_CN"/>
        </w:rPr>
        <w:t>请在这里暂停表演。 问扮演亚伯拉罕的人："你有什么感受或想法？"这人可能会这样回答："我想确保我们之间没有误解"，或"我想在我们之间建立这个约"，或"我想通过我给的礼物，表明我致力于这个约。"请重新开始表演。</w:t>
      </w:r>
    </w:p>
    <w:p>
      <w:pPr/>
      <w:r>
        <w:rPr>
          <w:lang w:val="zh_CN" w:bidi="zh_CN"/>
        </w:rPr>
      </w:r>
      <w:r>
        <w:rPr>
          <w:lang w:val="zh_CN" w:bidi="zh_CN"/>
        </w:rPr>
        <w:t>然后亚伯拉罕给那个地方起名叫别是巴，意思是"誓言之井。"</w:t>
      </w:r>
    </w:p>
    <w:p>
      <w:pPr/>
      <w:r>
        <w:rPr>
          <w:lang w:val="zh_CN" w:bidi="zh_CN"/>
        </w:rPr>
      </w:r>
      <w:r>
        <w:rPr>
          <w:lang w:val="zh_CN" w:bidi="zh_CN"/>
        </w:rPr>
        <w:t>在别是巴立约之后，亚比米勒与非各离开，并回到家里。然后亚伯拉罕在别是巴种下一棵树，他敬拜永生之神。</w:t>
      </w:r>
    </w:p>
    <w:p>
      <w:pPr/>
      <w:r>
        <w:rPr>
          <w:lang w:val="zh_CN" w:bidi="zh_CN"/>
        </w:rPr>
      </w:r>
      <w:r>
        <w:rPr>
          <w:lang w:val="zh_CN" w:bidi="zh_CN"/>
        </w:rPr>
        <w:t>请结束这段表演。问扮演亚伯拉罕的人："你有什么感受或想法？"这人可能会这样回答："我很感激神给了我一个地方，让我与我周围的人平安地生活。"</w:t>
      </w:r>
    </w:p>
    <w:p>
      <w:pPr>
        <w:pStyle w:val="Heading3"/>
      </w:pPr>
      <w:r>
        <w:rPr>
          <w:lang w:val="zh_CN" w:bidi="zh_CN"/>
        </w:rPr>
        <w:t>填补空白</w:t>
      </w:r>
    </w:p>
    <w:p>
      <w:pPr/>
      <w:r>
        <w:rPr>
          <w:lang w:val="zh_CN" w:bidi="zh_CN"/>
        </w:rPr>
      </w:r>
      <w:r>
        <w:rPr>
          <w:lang w:val="zh_CN" w:bidi="zh_CN"/>
        </w:rPr>
        <w:t>请使用最容易理解的经文译本来聆听创世记二十一章22至34节的音频。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有一天，亚比米勒和他的</w:t>
      </w:r>
      <w:r>
        <w:rPr>
          <w:b/>
          <w:lang w:val="zh_CN" w:bidi="zh_CN"/>
        </w:rPr>
        <w:t>军队</w:t>
      </w:r>
      <w:r>
        <w:rPr>
          <w:lang w:val="zh_CN" w:bidi="zh_CN"/>
        </w:rPr>
        <w:t>统帅非各来拜访亚伯拉罕。军队指的是为亚比米勒作战的一群人。</w:t>
      </w:r>
    </w:p>
    <w:p>
      <w:pPr/>
      <w:r>
        <w:rPr>
          <w:lang w:val="zh_CN" w:bidi="zh_CN"/>
        </w:rPr>
      </w:r>
      <w:r>
        <w:rPr>
          <w:lang w:val="zh_CN" w:bidi="zh_CN"/>
        </w:rPr>
        <w:t>亚比米勒对亚伯拉罕说："</w:t>
      </w:r>
      <w:r>
        <w:rPr>
          <w:b/>
          <w:lang w:val="zh_CN" w:bidi="zh_CN"/>
        </w:rPr>
        <w:t>神</w:t>
      </w:r>
      <w:r>
        <w:rPr>
          <w:lang w:val="zh_CN" w:bidi="zh_CN"/>
        </w:rPr>
        <w:t>显然与你同在，在你所做的一切事中帮助你。"在这里，亚比米勒使用了</w:t>
      </w:r>
      <w:r>
        <w:rPr>
          <w:b/>
          <w:lang w:val="zh_CN" w:bidi="zh_CN"/>
        </w:rPr>
        <w:t>伊罗欣</w:t>
      </w:r>
      <w:r>
        <w:rPr>
          <w:lang w:val="zh_CN" w:bidi="zh_CN"/>
        </w:rPr>
        <w:t>这个名字来称呼神。这是神的通用名称。在主词汇表中查找</w:t>
      </w:r>
      <w:hyperlink r:id="rId28">
        <w:r>
          <w:rPr>
            <w:lang w:val="zh_CN" w:bidi="zh_CN"/>
          </w:rPr>
          <w:rPr>
            <w:color w:val="0000EE"/>
            <w:u w:val="single"/>
          </w:rPr>
          <w:t>伊罗欣</w:t>
        </w:r>
      </w:hyperlink>
      <w:r>
        <w:rPr>
          <w:lang w:val="zh_CN" w:bidi="zh_CN"/>
        </w:rPr>
        <w:t>或</w:t>
      </w:r>
      <w:hyperlink r:id="rId28">
        <w:r>
          <w:rPr>
            <w:lang w:val="zh_CN" w:bidi="zh_CN"/>
          </w:rPr>
          <w:rPr>
            <w:color w:val="0000EE"/>
            <w:u w:val="single"/>
          </w:rPr>
          <w:t>神</w:t>
        </w:r>
      </w:hyperlink>
      <w:r>
        <w:rPr>
          <w:lang w:val="zh_CN" w:bidi="zh_CN"/>
        </w:rPr>
        <w:t>，并使用你在前面的故事中所用的相同词语。</w:t>
      </w:r>
    </w:p>
    <w:p>
      <w:pPr/>
      <w:r>
        <w:rPr>
          <w:lang w:val="zh_CN" w:bidi="zh_CN"/>
        </w:rPr>
      </w:r>
      <w:r>
        <w:rPr>
          <w:lang w:val="zh_CN" w:bidi="zh_CN"/>
        </w:rPr>
        <w:t>亚比米勒继续说："向我发誓，你不会</w:t>
      </w:r>
      <w:r>
        <w:rPr>
          <w:b/>
          <w:lang w:val="zh_CN" w:bidi="zh_CN"/>
        </w:rPr>
        <w:t>欺骗</w:t>
      </w:r>
      <w:r>
        <w:rPr>
          <w:lang w:val="zh_CN" w:bidi="zh_CN"/>
        </w:rPr>
        <w:t>我，我的孩子，或我的任何</w:t>
      </w:r>
      <w:r>
        <w:rPr>
          <w:b/>
          <w:lang w:val="zh_CN" w:bidi="zh_CN"/>
        </w:rPr>
        <w:t>后裔</w:t>
      </w:r>
      <w:r>
        <w:rPr>
          <w:lang w:val="zh_CN" w:bidi="zh_CN"/>
        </w:rPr>
        <w:t>。"亚比米勒在这里使用的"欺骗"这个词指的是某人撒谎或违背与别人所立的约。"后裔"指的是亚比米勒的所有子孙，以及他们的孩子，以及任何将亚比米勒视为他们祖先的人。</w:t>
      </w:r>
    </w:p>
    <w:p>
      <w:pPr/>
      <w:r>
        <w:rPr>
          <w:lang w:val="zh_CN" w:bidi="zh_CN"/>
        </w:rPr>
      </w:r>
      <w:r>
        <w:rPr>
          <w:lang w:val="zh_CN" w:bidi="zh_CN"/>
        </w:rPr>
        <w:t>亚比米勒继续说："我一直</w:t>
      </w:r>
      <w:r>
        <w:rPr>
          <w:b/>
          <w:lang w:val="zh_CN" w:bidi="zh_CN"/>
        </w:rPr>
        <w:t>忠于</w:t>
      </w:r>
      <w:r>
        <w:rPr>
          <w:lang w:val="zh_CN" w:bidi="zh_CN"/>
        </w:rPr>
        <w:t>你，所以请发誓，你将忠于我，以及你现在作为外人所居住的这个国家。"在这里，忠于这个词可以指"忠诚"、"善良"或"信实。"</w:t>
      </w:r>
    </w:p>
    <w:p>
      <w:pPr/>
      <w:r>
        <w:rPr>
          <w:lang w:val="zh_CN" w:bidi="zh_CN"/>
        </w:rPr>
      </w:r>
      <w:r>
        <w:rPr>
          <w:lang w:val="zh_CN" w:bidi="zh_CN"/>
        </w:rPr>
        <w:t>亚伯拉罕回答说："是的，我承诺做到这一点！"然后亚伯拉罕向亚比米勒抱怨，亚比米勒的仆人强行从亚伯拉罕的仆人那里夺走了一口水井。</w:t>
      </w:r>
    </w:p>
    <w:p>
      <w:pPr/>
      <w:r>
        <w:rPr>
          <w:lang w:val="zh_CN" w:bidi="zh_CN"/>
        </w:rPr>
      </w:r>
      <w:r>
        <w:rPr>
          <w:lang w:val="zh_CN" w:bidi="zh_CN"/>
        </w:rPr>
        <w:t>亚伯拉罕给亚比米勒一些他的绵羊和牛，他们立了</w:t>
      </w:r>
      <w:r>
        <w:rPr>
          <w:b/>
          <w:lang w:val="zh_CN" w:bidi="zh_CN"/>
        </w:rPr>
        <w:t>约</w:t>
      </w:r>
      <w:r>
        <w:rPr>
          <w:lang w:val="zh_CN" w:bidi="zh_CN"/>
        </w:rPr>
        <w:t>。约是两个人或两个群体之间订立的永久性协议，旨在建立和平或友谊关系。两人都同意忠于这个约，并彼此保持良好的关系。约比法律契约更为深刻，因为约要求双方都展现忠诚。这个约是亚伯拉罕和亚比米勒之间的和平条约。请在主词汇表中查找</w:t>
      </w:r>
      <w:hyperlink r:id="rId34">
        <w:r>
          <w:rPr>
            <w:lang w:val="zh_CN" w:bidi="zh_CN"/>
          </w:rPr>
          <w:rPr>
            <w:color w:val="0000EE"/>
            <w:u w:val="single"/>
          </w:rPr>
          <w:t>约</w:t>
        </w:r>
      </w:hyperlink>
      <w:r>
        <w:rPr>
          <w:lang w:val="zh_CN" w:bidi="zh_CN"/>
        </w:rPr>
        <w:t>这个词，并使用你在前面的故事中所用的相同词语。</w:t>
      </w:r>
    </w:p>
    <w:p>
      <w:pPr/>
      <w:r>
        <w:rPr>
          <w:lang w:val="zh_CN" w:bidi="zh_CN"/>
        </w:rPr>
      </w:r>
      <w:r>
        <w:rPr>
          <w:lang w:val="zh_CN" w:bidi="zh_CN"/>
        </w:rPr>
        <w:t>然后亚伯拉罕给那个地方起名叫</w:t>
      </w:r>
      <w:r>
        <w:rPr>
          <w:b/>
          <w:lang w:val="zh_CN" w:bidi="zh_CN"/>
        </w:rPr>
        <w:t>别是巴</w:t>
      </w:r>
      <w:r>
        <w:rPr>
          <w:lang w:val="zh_CN" w:bidi="zh_CN"/>
        </w:rPr>
        <w:t>。别是巴的意思是"</w:t>
      </w:r>
      <w:r>
        <w:rPr>
          <w:b/>
          <w:lang w:val="zh_CN" w:bidi="zh_CN"/>
        </w:rPr>
        <w:t>起誓</w:t>
      </w:r>
      <w:r>
        <w:rPr>
          <w:lang w:val="zh_CN" w:bidi="zh_CN"/>
        </w:rPr>
        <w:t>之井"或"七口井。"起誓是加在应许上的保证，为的是让人明白这约定一定要遵守，不能更改。起誓的人是在求神作证，若自己不遵守所许下的承诺，就愿意承受神的惩罚。请使用你在前面的经文中所用的相同词语来描述起誓，并记住主词汇表中有</w:t>
      </w:r>
      <w:hyperlink r:id="rId69">
        <w:r>
          <w:rPr>
            <w:lang w:val="zh_CN" w:bidi="zh_CN"/>
          </w:rPr>
          <w:rPr>
            <w:color w:val="0000EE"/>
            <w:u w:val="single"/>
          </w:rPr>
          <w:t>起誓</w:t>
        </w:r>
      </w:hyperlink>
      <w:r>
        <w:rPr>
          <w:lang w:val="zh_CN" w:bidi="zh_CN"/>
        </w:rPr>
        <w:t>这个词。</w:t>
      </w:r>
    </w:p>
    <w:p>
      <w:pPr/>
      <w:r>
        <w:rPr>
          <w:lang w:val="zh_CN" w:bidi="zh_CN"/>
        </w:rPr>
      </w:r>
      <w:r>
        <w:rPr>
          <w:lang w:val="zh_CN" w:bidi="zh_CN"/>
        </w:rPr>
        <w:t>亚伯拉罕敬拜</w:t>
      </w:r>
      <w:r>
        <w:rPr>
          <w:b/>
          <w:lang w:val="zh_CN" w:bidi="zh_CN"/>
        </w:rPr>
        <w:t>永生神</w:t>
      </w:r>
      <w:r>
        <w:rPr>
          <w:b/>
          <w:lang w:val="zh_CN" w:bidi="zh_CN"/>
        </w:rPr>
        <w:t>耶和华</w:t>
      </w:r>
      <w:r>
        <w:rPr>
          <w:lang w:val="zh_CN" w:bidi="zh_CN"/>
        </w:rPr>
        <w:t>。这里用来指称神的这个词，是神的专名，耶和华。永生神是神的名字，这意味著神已经永远存在，并将存到永远。请在主词汇表中查找</w:t>
      </w:r>
      <w:hyperlink r:id="rId22">
        <w:r>
          <w:rPr>
            <w:lang w:val="zh_CN" w:bidi="zh_CN"/>
          </w:rPr>
          <w:rPr>
            <w:color w:val="0000EE"/>
            <w:u w:val="single"/>
          </w:rPr>
          <w:t>耶和华</w:t>
        </w:r>
      </w:hyperlink>
      <w:r>
        <w:rPr>
          <w:lang w:val="zh_CN" w:bidi="zh_CN"/>
        </w:rPr>
        <w:t>这个词，并使用你在前面的故事中所用的相同词语。你可以说，亚伯拉罕求告耶和华的名，但如果你说亚伯拉罕</w:t>
      </w:r>
      <w:r>
        <w:rPr>
          <w:b/>
          <w:lang w:val="zh_CN" w:bidi="zh_CN"/>
        </w:rPr>
        <w:t>敬拜</w:t>
      </w:r>
      <w:r>
        <w:rPr>
          <w:lang w:val="zh_CN" w:bidi="zh_CN"/>
        </w:rPr>
        <w:t>耶和华，请确保使用你在前面的经文中所用的相同词语来描述敬拜，并参阅主词汇表，以获取更多关于</w:t>
      </w:r>
      <w:hyperlink r:id="rId29">
        <w:r>
          <w:rPr>
            <w:lang w:val="zh_CN" w:bidi="zh_CN"/>
          </w:rPr>
          <w:rPr>
            <w:color w:val="0000EE"/>
            <w:u w:val="single"/>
          </w:rPr>
          <w:t>敬拜</w:t>
        </w:r>
      </w:hyperlink>
      <w:r>
        <w:rPr>
          <w:lang w:val="zh_CN" w:bidi="zh_CN"/>
        </w:rPr>
        <w:t>的资讯。</w:t>
      </w:r>
    </w:p>
    <w:p>
      <w:pPr/>
      <w:r>
        <w:rPr>
          <w:lang w:val="zh_CN" w:bidi="zh_CN"/>
        </w:rPr>
      </w:r>
      <w:r>
        <w:rPr>
          <w:lang w:val="zh_CN" w:bidi="zh_CN"/>
        </w:rPr>
        <w:t>然后亚伯拉罕在那个国家作为外人生活了很长一段时间。</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22:1–19</w:t>
      </w:r>
      <w:r>
        <w:rPr>
          <w:lang w:val="zh_CN" w:bidi="zh_CN"/>
        </w:rPr>
      </w:r>
    </w:p>
    <w:p>
      <w:pPr>
        <w:pStyle w:val="Heading3"/>
      </w:pPr>
      <w:r>
        <w:rPr>
          <w:lang w:val="zh_CN" w:bidi="zh_CN"/>
        </w:rPr>
        <w:t>聆听话语与铭记于心</w:t>
      </w:r>
    </w:p>
    <w:p>
      <w:pPr/>
      <w:r>
        <w:rPr>
          <w:lang w:val="zh_CN" w:bidi="zh_CN"/>
        </w:rPr>
      </w:r>
      <w:r>
        <w:rPr>
          <w:lang w:val="zh_CN" w:bidi="zh_CN"/>
        </w:rPr>
        <w:t>在这个步骤，请聆听创世记二十二章1至19节的音频，并将它记在心里。 聆听创世记二十二章1至19节三次，如果可能的话，请听三种不同的翻译版本。 然后以小组的形式来讨论以下问题：</w:t>
      </w:r>
    </w:p>
    <w:p>
      <w:pPr>
        <w:pStyle w:val="ListNumber"/>
        <w:numPr>
          <w:ilvl w:val="0"/>
          <w:numId w:val="52"/>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请使用最容易理解的经文译本来聆听创世记二十二章1至19节的音频。</w:t>
      </w:r>
    </w:p>
    <w:p>
      <w:pPr/>
      <w:r>
        <w:rPr>
          <w:lang w:val="zh_CN" w:bidi="zh_CN"/>
        </w:rPr>
      </w:r>
      <w:r>
        <w:rPr>
          <w:lang w:val="zh_CN" w:bidi="zh_CN"/>
        </w:rPr>
        <w:t>这是所有关于亚伯拉罕的故事中最重要的一个故事。 在这个故事中，神藉著要求亚伯拉罕献上独生的儿子以撒，来考验亚伯拉罕。 亚伯拉罕愿意献祭以撒，这表明他是多么信靠神和神的应许。 神再次应许祝福亚伯拉罕，并透过亚伯拉罕的后裔祝福全人类。</w:t>
      </w:r>
    </w:p>
    <w:p>
      <w:pPr/>
      <w:r>
        <w:rPr>
          <w:lang w:val="zh_CN" w:bidi="zh_CN"/>
        </w:rPr>
      </w:r>
      <w:r>
        <w:rPr>
          <w:lang w:val="zh_CN" w:bidi="zh_CN"/>
        </w:rPr>
        <w:t>在前面一个故事结束后的某段时间，神考验亚伯拉罕。 考验亚伯拉罕的意思是，神采取行动，要看亚伯拉罕是否信靠神。</w:t>
      </w:r>
    </w:p>
    <w:p>
      <w:pPr/>
      <w:r>
        <w:rPr>
          <w:lang w:val="zh_CN" w:bidi="zh_CN"/>
        </w:rPr>
      </w:r>
      <w:r>
        <w:rPr>
          <w:lang w:val="zh_CN" w:bidi="zh_CN"/>
        </w:rPr>
        <w:t>神对亚伯拉罕说："亚伯拉罕！ 亚伯拉罕。"</w:t>
      </w:r>
    </w:p>
    <w:p>
      <w:pPr/>
      <w:r>
        <w:rPr>
          <w:lang w:val="zh_CN" w:bidi="zh_CN"/>
        </w:rPr>
      </w:r>
      <w:r>
        <w:rPr>
          <w:lang w:val="zh_CN" w:bidi="zh_CN"/>
        </w:rPr>
        <w:t>亚伯拉罕回答说："我在这里。"</w:t>
      </w:r>
    </w:p>
    <w:p>
      <w:pPr/>
      <w:r>
        <w:rPr>
          <w:lang w:val="zh_CN" w:bidi="zh_CN"/>
        </w:rPr>
      </w:r>
      <w:r>
        <w:rPr>
          <w:lang w:val="zh_CN" w:bidi="zh_CN"/>
        </w:rPr>
        <w:t>神说："带上你唯一的儿子，就是你爱的儿子以撒，去摩利亚地区。" 我们从之前的经文中知道，亚伯拉罕还有另一个儿子以实玛利。 在这个故事中，神认为以撒是亚伯拉罕的独子，因为他才是那将来在神与亚伯拉罕所立的约中有份的儿子。 亚伯拉罕非常爱以撒，就是父亲爱他的儿子那样。 当人们像这样爱一个家庭成员时，他们会对他们表现出仁慈，并对他们充满感情。 亚伯拉罕可能会很难遵守神的命令，因为他非常爱他的儿子。</w:t>
      </w:r>
    </w:p>
    <w:p>
      <w:pPr/>
      <w:r>
        <w:rPr>
          <w:lang w:val="zh_CN" w:bidi="zh_CN"/>
        </w:rPr>
      </w:r>
      <w:r>
        <w:rPr>
          <w:lang w:val="zh_CN" w:bidi="zh_CN"/>
        </w:rPr>
        <w:t>请在这里暂停。小组一起观看摩利亚地区在地图上可能的位置的图。 请在这里暂停音频。</w:t>
      </w:r>
    </w:p>
    <w:p>
      <w:pPr/>
      <w:r>
        <w:rPr>
          <w:lang w:val="zh_CN" w:bidi="zh_CN"/>
        </w:rPr>
      </w:r>
      <w:r>
        <w:rPr>
          <w:lang w:val="zh_CN" w:bidi="zh_CN"/>
        </w:rPr>
        <w:t>神继续说："在我指示给你的山上，把你的儿子作为完全的燔祭献上。" 在当时，人们经常宰杀牲畜献给神。 祭物是献给神，用来感谢祂或求祂赦免。敬拜者会宰杀并且焚烧牲畜，作为献给神的礼物，以表明他们完全属于神。 当有人献燔祭时，他们将它宰杀，并完全烧掉，作为献给神的祭物。 在亚伯拉罕周围的一些文化中，有些人会把他们的孩子献给他们的神，以此来敬拜这些神。 神要求亚伯拉罕献上以撒，只是作为考验，神并没有要求人们把其他人献祭给他。</w:t>
      </w:r>
    </w:p>
    <w:p>
      <w:pPr/>
      <w:r>
        <w:rPr>
          <w:lang w:val="zh_CN" w:bidi="zh_CN"/>
        </w:rPr>
      </w:r>
      <w:r>
        <w:rPr>
          <w:lang w:val="zh_CN" w:bidi="zh_CN"/>
        </w:rPr>
        <w:t>请在这里暂停，并以小组的形式讨论这个问题：在你们的文化中，你们如何敬拜？ 你们如何把东西献给神？ 你们将什么东西献给神？ 请在这里暂停音频。</w:t>
      </w:r>
    </w:p>
    <w:p>
      <w:pPr/>
      <w:r>
        <w:rPr>
          <w:lang w:val="zh_CN" w:bidi="zh_CN"/>
        </w:rPr>
      </w:r>
      <w:r>
        <w:rPr>
          <w:lang w:val="zh_CN" w:bidi="zh_CN"/>
        </w:rPr>
        <w:t>所以亚伯拉罕一早就起来，让驴驼上东西。</w:t>
      </w:r>
    </w:p>
    <w:p>
      <w:pPr/>
      <w:r>
        <w:rPr>
          <w:lang w:val="zh_CN" w:bidi="zh_CN"/>
        </w:rPr>
      </w:r>
      <w:r>
        <w:rPr>
          <w:lang w:val="zh_CN" w:bidi="zh_CN"/>
        </w:rPr>
        <w:t>请在这里暂停。请小组一起观看一张驴的图片。 请在这里暂停音频。</w:t>
      </w:r>
    </w:p>
    <w:p>
      <w:pPr/>
      <w:r>
        <w:rPr>
          <w:lang w:val="zh_CN" w:bidi="zh_CN"/>
        </w:rPr>
      </w:r>
      <w:r>
        <w:rPr>
          <w:lang w:val="zh_CN" w:bidi="zh_CN"/>
        </w:rPr>
        <w:t>亚伯拉罕带著以撒和他的两个仆人同去。 亚伯拉罕砍下用于燔祭的木头，并开始前往神告诉他要去的地方。</w:t>
      </w:r>
    </w:p>
    <w:p>
      <w:pPr/>
      <w:r>
        <w:rPr>
          <w:lang w:val="zh_CN" w:bidi="zh_CN"/>
        </w:rPr>
      </w:r>
      <w:r>
        <w:rPr>
          <w:lang w:val="zh_CN" w:bidi="zh_CN"/>
        </w:rPr>
        <w:t>第三天，亚伯拉罕从远处看见了那个地方。 然后亚伯拉罕对他的两个仆人说："你们和驴留在这里。 这个男孩和我还要再走更远一点。 我们会去那边敬拜，然后就回到你们这里来。" 在这里，亚伯拉罕可能一直在对他的仆人说谎，让他们不知道即将要发生的事，或者他可能确信神会提供一个祭物，而不是献上以撒本人。</w:t>
      </w:r>
    </w:p>
    <w:p>
      <w:pPr/>
      <w:r>
        <w:rPr>
          <w:lang w:val="zh_CN" w:bidi="zh_CN"/>
        </w:rPr>
      </w:r>
      <w:r>
        <w:rPr>
          <w:lang w:val="zh_CN" w:bidi="zh_CN"/>
        </w:rPr>
        <w:t>亚伯拉罕拿起用于燔祭的木头，放在以撒的肩上。 亚伯拉罕拿著献祭所需的火和刀。 在这里，亚伯拉罕可能带了一个容器，里面装著从营火中取出的热的煤炭，可以在献祭的时候生火，或者他拿著可以用来生火的东西。</w:t>
      </w:r>
    </w:p>
    <w:p>
      <w:pPr/>
      <w:r>
        <w:rPr>
          <w:lang w:val="zh_CN" w:bidi="zh_CN"/>
        </w:rPr>
      </w:r>
      <w:r>
        <w:rPr>
          <w:lang w:val="zh_CN" w:bidi="zh_CN"/>
        </w:rPr>
        <w:t>请在这里暂停。小组一起观看一张一个容器里面装著热的煤炭的图片。 请看一张可能是亚伯拉罕所使用的那种刀的图片。 请在这里暂停音频。</w:t>
      </w:r>
    </w:p>
    <w:p>
      <w:pPr/>
      <w:r>
        <w:rPr>
          <w:lang w:val="zh_CN" w:bidi="zh_CN"/>
        </w:rPr>
      </w:r>
      <w:r>
        <w:rPr>
          <w:lang w:val="zh_CN" w:bidi="zh_CN"/>
        </w:rPr>
        <w:t>亚伯拉罕和以撒是一起去的。 以撒对亚伯拉罕说："父亲？"</w:t>
      </w:r>
    </w:p>
    <w:p>
      <w:pPr/>
      <w:r>
        <w:rPr>
          <w:lang w:val="zh_CN" w:bidi="zh_CN"/>
        </w:rPr>
      </w:r>
      <w:r>
        <w:rPr>
          <w:lang w:val="zh_CN" w:bidi="zh_CN"/>
        </w:rPr>
        <w:t>亚伯拉罕回答说："我在这里，我的儿子。"</w:t>
      </w:r>
    </w:p>
    <w:p>
      <w:pPr/>
      <w:r>
        <w:rPr>
          <w:lang w:val="zh_CN" w:bidi="zh_CN"/>
        </w:rPr>
      </w:r>
      <w:r>
        <w:rPr>
          <w:lang w:val="zh_CN" w:bidi="zh_CN"/>
        </w:rPr>
        <w:t>以撒说："火和木头在这里，但燔祭的小羊在哪里？" 小羊是经常用来献祭的牲畜。</w:t>
      </w:r>
    </w:p>
    <w:p>
      <w:pPr/>
      <w:r>
        <w:rPr>
          <w:lang w:val="zh_CN" w:bidi="zh_CN"/>
        </w:rPr>
      </w:r>
      <w:r>
        <w:rPr>
          <w:lang w:val="zh_CN" w:bidi="zh_CN"/>
        </w:rPr>
        <w:t>请在这里暂停。小组一起观看一张小羊的图片。 请在这里暂停音频。</w:t>
      </w:r>
    </w:p>
    <w:p>
      <w:pPr/>
      <w:r>
        <w:rPr>
          <w:lang w:val="zh_CN" w:bidi="zh_CN"/>
        </w:rPr>
      </w:r>
      <w:r>
        <w:rPr>
          <w:lang w:val="zh_CN" w:bidi="zh_CN"/>
        </w:rPr>
        <w:t>亚伯拉罕回答说："我的儿子，神会亲自预备一只燔祭的羊。"</w:t>
      </w:r>
    </w:p>
    <w:p>
      <w:pPr/>
      <w:r>
        <w:rPr>
          <w:lang w:val="zh_CN" w:bidi="zh_CN"/>
        </w:rPr>
      </w:r>
      <w:r>
        <w:rPr>
          <w:lang w:val="zh_CN" w:bidi="zh_CN"/>
        </w:rPr>
        <w:t>于是他们一同起行。</w:t>
      </w:r>
    </w:p>
    <w:p>
      <w:pPr/>
      <w:r>
        <w:rPr>
          <w:lang w:val="zh_CN" w:bidi="zh_CN"/>
        </w:rPr>
      </w:r>
      <w:r>
        <w:rPr>
          <w:lang w:val="zh_CN" w:bidi="zh_CN"/>
        </w:rPr>
        <w:t>当他们来到神告诉亚伯拉罕要去的地方时，亚伯拉罕筑了一座坛。 坛是宰杀牲畜并焚烧的地方，这牲畜是献给神的祭物。 人们经常用石头筑坛，并把坛的形状做得像桌子或小台子。</w:t>
      </w:r>
    </w:p>
    <w:p>
      <w:pPr/>
      <w:r>
        <w:rPr>
          <w:lang w:val="zh_CN" w:bidi="zh_CN"/>
        </w:rPr>
      </w:r>
      <w:r>
        <w:rPr>
          <w:lang w:val="zh_CN" w:bidi="zh_CN"/>
        </w:rPr>
        <w:t>请在这里暂停。小组一起观看一张祭坛的图片。 请在这里暂停音频。</w:t>
      </w:r>
    </w:p>
    <w:p>
      <w:pPr/>
      <w:r>
        <w:rPr>
          <w:lang w:val="zh_CN" w:bidi="zh_CN"/>
        </w:rPr>
      </w:r>
      <w:r>
        <w:rPr>
          <w:lang w:val="zh_CN" w:bidi="zh_CN"/>
        </w:rPr>
        <w:t>亚伯拉罕把木头放在坛上。 他捆住他的儿子以撒，并把他放在坛上的木头上。 然后亚伯拉罕伸出他的手。 "伸出他的手"这个片语强调了亚伯拉罕的行动，并表明接下来发生的事很重要。 亚伯拉罕拿起他的刀，要杀以撒。 但耶和华的使者从天上呼叫亚伯拉罕。 耶和华的使者经常指的是神以人的形像向某人显现。 在这里，它可能指的是神亲自对亚伯拉罕说话。</w:t>
      </w:r>
    </w:p>
    <w:p>
      <w:pPr/>
      <w:r>
        <w:rPr>
          <w:lang w:val="zh_CN" w:bidi="zh_CN"/>
        </w:rPr>
      </w:r>
      <w:r>
        <w:rPr>
          <w:lang w:val="zh_CN" w:bidi="zh_CN"/>
        </w:rPr>
        <w:t>耶和华的使者说："亚伯拉罕，亚伯拉罕！"</w:t>
      </w:r>
    </w:p>
    <w:p>
      <w:pPr/>
      <w:r>
        <w:rPr>
          <w:lang w:val="zh_CN" w:bidi="zh_CN"/>
        </w:rPr>
      </w:r>
      <w:r>
        <w:rPr>
          <w:lang w:val="zh_CN" w:bidi="zh_CN"/>
        </w:rPr>
        <w:t>亚伯拉罕回答说："我在这里。"</w:t>
      </w:r>
    </w:p>
    <w:p>
      <w:pPr/>
      <w:r>
        <w:rPr>
          <w:lang w:val="zh_CN" w:bidi="zh_CN"/>
        </w:rPr>
      </w:r>
      <w:r>
        <w:rPr>
          <w:lang w:val="zh_CN" w:bidi="zh_CN"/>
        </w:rPr>
        <w:t>神说："不要伤害这个男孩，或对他做任何事。 现在我知道你是敬畏神的。" 敬畏神意味著对神的尊敬、尊荣和尊重。 这样的表现可能是圣洁的尊敬，或是对惩罚的恐惧。在这里，它的意思可能是亚伯拉罕已经表明了他会顺服神，因为他非常尊重神。 这就是亚伯拉罕对神的信心如此坚强的原因。</w:t>
      </w:r>
    </w:p>
    <w:p>
      <w:pPr/>
      <w:r>
        <w:rPr>
          <w:lang w:val="zh_CN" w:bidi="zh_CN"/>
        </w:rPr>
      </w:r>
      <w:r>
        <w:rPr>
          <w:lang w:val="zh_CN" w:bidi="zh_CN"/>
        </w:rPr>
        <w:t>神继续说："我看见你没有把你的儿子，也就是你的独生子，留下来不给我。"</w:t>
      </w:r>
    </w:p>
    <w:p>
      <w:pPr/>
      <w:r>
        <w:rPr>
          <w:lang w:val="zh_CN" w:bidi="zh_CN"/>
        </w:rPr>
      </w:r>
      <w:r>
        <w:rPr>
          <w:lang w:val="zh_CN" w:bidi="zh_CN"/>
        </w:rPr>
        <w:t>亚伯拉罕擡头观看，在他身后有一只公羊，或一只公绵羊，它的角夹在灌木丛中。</w:t>
      </w:r>
    </w:p>
    <w:p>
      <w:pPr/>
      <w:r>
        <w:rPr>
          <w:lang w:val="zh_CN" w:bidi="zh_CN"/>
        </w:rPr>
      </w:r>
      <w:r>
        <w:rPr>
          <w:lang w:val="zh_CN" w:bidi="zh_CN"/>
        </w:rPr>
        <w:t>请在这里暂停。小组一起观看一张公羊的图片。 请在这里暂停音频。</w:t>
      </w:r>
    </w:p>
    <w:p>
      <w:pPr/>
      <w:r>
        <w:rPr>
          <w:lang w:val="zh_CN" w:bidi="zh_CN"/>
        </w:rPr>
      </w:r>
      <w:r>
        <w:rPr>
          <w:lang w:val="zh_CN" w:bidi="zh_CN"/>
        </w:rPr>
        <w:t>亚伯拉罕取了这只公羊，用牠代替他的儿子献上给神。 所以亚伯拉罕给那个地方取名叫："耶和华必供应"或"耶和华看见"。</w:t>
      </w:r>
    </w:p>
    <w:p>
      <w:pPr/>
      <w:r>
        <w:rPr>
          <w:lang w:val="zh_CN" w:bidi="zh_CN"/>
        </w:rPr>
      </w:r>
      <w:r>
        <w:rPr>
          <w:lang w:val="zh_CN" w:bidi="zh_CN"/>
        </w:rPr>
        <w:t>这就是为什么后来的箴言说："在耶和华的山上必有预备。" 这个片语的意思也可能是："在耶和华的山上可以看见"，但这种意思的可能性比较小。 箴言是在特定文化中的简短格言，用来提供人们建议。 创世记的作者解释了人们为什么说这句箴言。</w:t>
      </w:r>
    </w:p>
    <w:p>
      <w:pPr/>
      <w:r>
        <w:rPr>
          <w:lang w:val="zh_CN" w:bidi="zh_CN"/>
        </w:rPr>
      </w:r>
      <w:r>
        <w:rPr>
          <w:lang w:val="zh_CN" w:bidi="zh_CN"/>
        </w:rPr>
        <w:t>耶和华的使者第二次从天上呼叫亚伯拉罕。 耶和华的使者说："这是神所说的。 因为你顺服我，没有把你的儿子，你的独生子留下来不给我，所以我指著自己的名起誓，我必定赐福给你。" 在创世记中，这是神唯一一次以指著自己名字起誓的方式，给予一个应许。 这表明了神在这里所说的话的重要性。</w:t>
      </w:r>
    </w:p>
    <w:p>
      <w:pPr/>
      <w:r>
        <w:rPr>
          <w:lang w:val="zh_CN" w:bidi="zh_CN"/>
        </w:rPr>
      </w:r>
      <w:r>
        <w:rPr>
          <w:lang w:val="zh_CN" w:bidi="zh_CN"/>
        </w:rPr>
        <w:t>神继续说："我要赐给你多得数不清的后裔，就像你数不清天上的星星或海边的沙一样。" 海指的是大片的水体，海边指的是海旁边的大片沙地。</w:t>
      </w:r>
    </w:p>
    <w:p>
      <w:pPr/>
      <w:r>
        <w:rPr>
          <w:lang w:val="zh_CN" w:bidi="zh_CN"/>
        </w:rPr>
      </w:r>
      <w:r>
        <w:rPr>
          <w:lang w:val="zh_CN" w:bidi="zh_CN"/>
        </w:rPr>
        <w:t>请在这里暂停。小组一起观看一张海边的沙的图片。 请在这里暂停音频。</w:t>
      </w:r>
    </w:p>
    <w:p>
      <w:pPr/>
      <w:r>
        <w:rPr>
          <w:lang w:val="zh_CN" w:bidi="zh_CN"/>
        </w:rPr>
      </w:r>
      <w:r>
        <w:rPr>
          <w:lang w:val="zh_CN" w:bidi="zh_CN"/>
        </w:rPr>
        <w:t>神继续说："你的后裔要征服仇敌的城。 因为你顺服了我，所以我要藉著你的后裔，祝福万国和万族，也就是向他们行善。"</w:t>
      </w:r>
    </w:p>
    <w:p>
      <w:pPr/>
      <w:r>
        <w:rPr>
          <w:lang w:val="zh_CN" w:bidi="zh_CN"/>
        </w:rPr>
      </w:r>
      <w:r>
        <w:rPr>
          <w:lang w:val="zh_CN" w:bidi="zh_CN"/>
        </w:rPr>
        <w:t>然后亚伯拉罕和以撒回到亚伯拉罕的仆人那里，并回到别是巴，亚伯拉罕继续住在那里。</w:t>
      </w:r>
    </w:p>
    <w:p>
      <w:pPr>
        <w:pStyle w:val="Heading3"/>
      </w:pPr>
      <w:r>
        <w:rPr>
          <w:lang w:val="zh_CN" w:bidi="zh_CN"/>
        </w:rPr>
        <w:t>界定场景</w:t>
      </w:r>
    </w:p>
    <w:p>
      <w:pPr/>
      <w:r>
        <w:rPr>
          <w:lang w:val="zh_CN" w:bidi="zh_CN"/>
        </w:rPr>
      </w:r>
      <w:r>
        <w:rPr>
          <w:lang w:val="zh_CN" w:bidi="zh_CN"/>
        </w:rPr>
        <w:t>请使用最容易理解的经文译本来聆听创世记二十二章1至19节的音频。</w:t>
      </w:r>
    </w:p>
    <w:p>
      <w:pPr/>
      <w:r>
        <w:rPr>
          <w:lang w:val="zh_CN" w:bidi="zh_CN"/>
        </w:rPr>
      </w:r>
      <w:r>
        <w:rPr>
          <w:lang w:val="zh_CN" w:bidi="zh_CN"/>
        </w:rPr>
        <w:t>在这个步骤中，小组将确定这段经文的场景、人物和设定。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过了一段时间，神想考验亚伯拉罕，看他是否会顺服神。 所以神告诉亚伯拉罕，要在山上献祭他的儿子以撒。</w:t>
      </w:r>
    </w:p>
    <w:p>
      <w:pPr/>
      <w:r>
        <w:rPr>
          <w:lang w:val="zh_CN" w:bidi="zh_CN"/>
        </w:rPr>
      </w:r>
      <w:r>
        <w:rPr>
          <w:b/>
          <w:lang w:val="zh_CN" w:bidi="zh_CN"/>
        </w:rPr>
        <w:t>在第二个场景中：</w:t>
      </w:r>
      <w:r>
        <w:rPr>
          <w:lang w:val="zh_CN" w:bidi="zh_CN"/>
        </w:rPr>
        <w:t>于是第二天清早，亚伯拉罕起来，把东西放在驴上。 他带著他的两个仆人和他的儿子以撒。 他们走了将近三天之后，亚伯拉罕看见了神告诉他要去的地方。 亚伯拉罕告诉他的两个仆人留下来，他和以撒继续旅程。</w:t>
      </w:r>
    </w:p>
    <w:p>
      <w:pPr/>
      <w:r>
        <w:rPr>
          <w:lang w:val="zh_CN" w:bidi="zh_CN"/>
        </w:rPr>
      </w:r>
      <w:r>
        <w:rPr>
          <w:b/>
          <w:lang w:val="zh_CN" w:bidi="zh_CN"/>
        </w:rPr>
        <w:t>在第三个场景中：</w:t>
      </w:r>
      <w:r>
        <w:rPr>
          <w:lang w:val="zh_CN" w:bidi="zh_CN"/>
        </w:rPr>
        <w:t>当他们一起走时，以撒问亚伯拉罕，他们为什么没有带一只羊去献祭。 亚伯拉罕告诉以撒，神会提供一只羊。</w:t>
      </w:r>
    </w:p>
    <w:p>
      <w:pPr/>
      <w:r>
        <w:rPr>
          <w:lang w:val="zh_CN" w:bidi="zh_CN"/>
        </w:rPr>
      </w:r>
      <w:r>
        <w:rPr>
          <w:b/>
          <w:lang w:val="zh_CN" w:bidi="zh_CN"/>
        </w:rPr>
        <w:t>在第四个场景中：</w:t>
      </w:r>
      <w:r>
        <w:rPr>
          <w:lang w:val="zh_CN" w:bidi="zh_CN"/>
        </w:rPr>
        <w:t>当他们来到神告诉亚伯拉罕的地方时，亚伯拉罕筑了一座坛，把生火用的木头放在坛上。 然后他把以撒放在木头上。 然后亚伯拉罕拿起刀，要杀他的儿子。 突然，耶和华的使者在天上大声说话，并告诉亚伯拉罕不要杀以撒。</w:t>
      </w:r>
    </w:p>
    <w:p>
      <w:pPr/>
      <w:r>
        <w:rPr>
          <w:lang w:val="zh_CN" w:bidi="zh_CN"/>
        </w:rPr>
      </w:r>
      <w:r>
        <w:rPr>
          <w:lang w:val="zh_CN" w:bidi="zh_CN"/>
        </w:rPr>
        <w:t>然后亚伯拉罕往后看，看见一只公羊，它的角被灌木丛困住。 亚伯拉罕将公羊代替以撒，当作祭物献上。</w:t>
      </w:r>
    </w:p>
    <w:p>
      <w:pPr/>
      <w:r>
        <w:rPr>
          <w:lang w:val="zh_CN" w:bidi="zh_CN"/>
        </w:rPr>
      </w:r>
      <w:r>
        <w:rPr>
          <w:b/>
          <w:lang w:val="zh_CN" w:bidi="zh_CN"/>
        </w:rPr>
        <w:t>在第五个场景中：</w:t>
      </w:r>
      <w:r>
        <w:rPr>
          <w:lang w:val="zh_CN" w:bidi="zh_CN"/>
        </w:rPr>
        <w:t>耶和华的使者第二次从天上呼叫，应许要祝福亚伯拉罕。</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神，以及耶和华的使者</w:t>
      </w:r>
    </w:p>
    <w:p>
      <w:pPr>
        <w:pStyle w:val="ListBullet"/>
        <w:spacing w:line="240" w:lineRule="auto"/>
        <w:ind w:left="720"/>
      </w:pPr>
      <w:r>
        <w:rPr>
          <w:lang w:val="zh_CN" w:bidi="zh_CN"/>
        </w:rPr>
      </w:r>
      <w:r>
        <w:rPr>
          <w:lang w:val="zh_CN" w:bidi="zh_CN"/>
        </w:rPr>
        <w:t>和亚伯拉罕的两个仆人</w:t>
      </w:r>
    </w:p>
    <w:p>
      <w:pPr/>
      <w:r>
        <w:rPr>
          <w:lang w:val="zh_CN" w:bidi="zh_CN"/>
        </w:rPr>
      </w:r>
      <w:r>
        <w:rPr>
          <w:lang w:val="zh_CN" w:bidi="zh_CN"/>
        </w:rPr>
        <w:t>请小组注意这段经文设定的这些部分：</w:t>
      </w:r>
    </w:p>
    <w:p>
      <w:pPr/>
      <w:r>
        <w:rPr>
          <w:lang w:val="zh_CN" w:bidi="zh_CN"/>
        </w:rPr>
      </w:r>
      <w:r>
        <w:rPr>
          <w:lang w:val="zh_CN" w:bidi="zh_CN"/>
        </w:rPr>
        <w:t>在第一个场景中，故事一开始的这个词，表明一个新事件即将发生。 请形象化神与亚伯拉罕之间的对话。 在这个对话中，神呼叫亚伯拉罕，而亚伯拉罕回应神。 这表明即将有重要的事要发生。</w:t>
      </w:r>
    </w:p>
    <w:p>
      <w:pPr/>
      <w:r>
        <w:rPr>
          <w:lang w:val="zh_CN" w:bidi="zh_CN"/>
        </w:rPr>
      </w:r>
      <w:r>
        <w:rPr>
          <w:lang w:val="zh_CN" w:bidi="zh_CN"/>
        </w:rPr>
        <w:t>神考验亚伯拉罕。 祂对亚伯拉罕说："亚伯拉罕！ 亚伯拉罕！" 祂呼叫亚伯拉罕两遍，以表明亚伯拉罕迫切地需要来聆听祂的话。</w:t>
      </w:r>
    </w:p>
    <w:p>
      <w:pPr/>
      <w:r>
        <w:rPr>
          <w:lang w:val="zh_CN" w:bidi="zh_CN"/>
        </w:rPr>
      </w:r>
      <w:r>
        <w:rPr>
          <w:lang w:val="zh_CN" w:bidi="zh_CN"/>
        </w:rPr>
        <w:t>亚伯拉罕回答说："我在这里。" 这个回答可能是亚伯拉罕表示出他正在等待，并准备好听到神更多的话。</w:t>
      </w:r>
    </w:p>
    <w:p>
      <w:pPr/>
      <w:r>
        <w:rPr>
          <w:lang w:val="zh_CN" w:bidi="zh_CN"/>
        </w:rPr>
      </w:r>
      <w:r>
        <w:rPr>
          <w:lang w:val="zh_CN" w:bidi="zh_CN"/>
        </w:rPr>
        <w:t>神说："带著你的儿子，就是你所爱的独生子，去摩利亚地。" 在这里，神描述以撒为"你的儿子，就是你所爱的独生子"，为的是要强调神正在谈论以撒，而以撒是亚伯拉罕的独生子，他将要接受神在约中的应许。</w:t>
      </w:r>
    </w:p>
    <w:p>
      <w:pPr/>
      <w:r>
        <w:rPr>
          <w:lang w:val="zh_CN" w:bidi="zh_CN"/>
        </w:rPr>
      </w:r>
      <w:r>
        <w:rPr>
          <w:lang w:val="zh_CN" w:bidi="zh_CN"/>
        </w:rPr>
        <w:t>请在这里暂停。 小组一起在地图上查看摩利亚地区的位置。 请在这里暂停音频。</w:t>
      </w:r>
    </w:p>
    <w:p>
      <w:pPr/>
      <w:r>
        <w:rPr>
          <w:lang w:val="zh_CN" w:bidi="zh_CN"/>
        </w:rPr>
      </w:r>
      <w:r>
        <w:rPr>
          <w:lang w:val="zh_CN" w:bidi="zh_CN"/>
        </w:rPr>
        <w:t>神继续说："在我指示的山上，把以撒当作燔祭献上。"</w:t>
      </w:r>
    </w:p>
    <w:p>
      <w:pPr/>
      <w:r>
        <w:rPr>
          <w:lang w:val="zh_CN" w:bidi="zh_CN"/>
        </w:rPr>
      </w:r>
      <w:r>
        <w:rPr>
          <w:lang w:val="zh_CN" w:bidi="zh_CN"/>
        </w:rPr>
        <w:t>在第二个场景中，你可能需要将事件重新排序，以表现出这些事件真实发生的顺序。 亚伯拉罕起床，砍下一些用于献祭的木头，并把木头担在驴身上。 亚伯拉罕可能先砍了木头。 他可能已经砍下木头了，为的是不让以撒和仆人知道这次旅程的真正原因，或者他可能花了时间去砍木头，因为他犹豫是否要开始这个旅程。 然后亚伯拉罕召集了他的两个仆人和他的儿子以撒，他们开始前往神告诉亚伯拉罕要去的地方。</w:t>
      </w:r>
    </w:p>
    <w:p>
      <w:pPr/>
      <w:r>
        <w:rPr>
          <w:lang w:val="zh_CN" w:bidi="zh_CN"/>
        </w:rPr>
      </w:r>
      <w:r>
        <w:rPr>
          <w:lang w:val="zh_CN" w:bidi="zh_CN"/>
        </w:rPr>
        <w:t>他们走了三天。 当亚伯拉罕从远处看见神告诉他要去的地方时，他对与他同行的仆人说："你们和驴留在这里。 我和以撒去那边敬拜，然后回到你们这里。" 亚伯拉罕拿起用于燔祭的木头，并把它放在以撒的肩上。 以撒扛著木头，亚伯拉罕拿著生火用的炭和宰杀祭物的刀。</w:t>
      </w:r>
    </w:p>
    <w:p>
      <w:pPr/>
      <w:r>
        <w:rPr>
          <w:lang w:val="zh_CN" w:bidi="zh_CN"/>
        </w:rPr>
      </w:r>
      <w:r>
        <w:rPr>
          <w:lang w:val="zh_CN" w:bidi="zh_CN"/>
        </w:rPr>
        <w:t>第三个场景是亚伯拉罕和以撒一起行走。 在这个场景和下一场景中，经文借由延长行动并加入大量对话，从而产生悬念。 这有助于展示出故事最重要的部分。 请将他们的对话形象化。 以撒问："父亲？" 在这里，以撒使用尊重的语言对亚伯拉罕说话。</w:t>
      </w:r>
    </w:p>
    <w:p>
      <w:pPr/>
      <w:r>
        <w:rPr>
          <w:lang w:val="zh_CN" w:bidi="zh_CN"/>
        </w:rPr>
      </w:r>
      <w:r>
        <w:rPr>
          <w:lang w:val="zh_CN" w:bidi="zh_CN"/>
        </w:rPr>
        <w:t>亚伯拉罕回答说："我在这里，我的儿子。"</w:t>
      </w:r>
    </w:p>
    <w:p>
      <w:pPr/>
      <w:r>
        <w:rPr>
          <w:lang w:val="zh_CN" w:bidi="zh_CN"/>
        </w:rPr>
      </w:r>
      <w:r>
        <w:rPr>
          <w:lang w:val="zh_CN" w:bidi="zh_CN"/>
        </w:rPr>
        <w:t>以撒说："看哪，火和木头在这里，但燔祭的羔羊在哪里？"</w:t>
      </w:r>
    </w:p>
    <w:p>
      <w:pPr/>
      <w:r>
        <w:rPr>
          <w:lang w:val="zh_CN" w:bidi="zh_CN"/>
        </w:rPr>
      </w:r>
      <w:r>
        <w:rPr>
          <w:lang w:val="zh_CN" w:bidi="zh_CN"/>
        </w:rPr>
        <w:t>亚伯拉罕回答说："神会为自己预备燔祭的羔羊，我的儿子。" 他们继续一起走。</w:t>
      </w:r>
    </w:p>
    <w:p>
      <w:pPr/>
      <w:r>
        <w:rPr>
          <w:lang w:val="zh_CN" w:bidi="zh_CN"/>
        </w:rPr>
      </w:r>
      <w:r>
        <w:rPr>
          <w:lang w:val="zh_CN" w:bidi="zh_CN"/>
        </w:rPr>
        <w:t>第四个场景是亚伯拉罕和以撒来到神告诉亚伯拉罕要去的地方。 亚伯拉罕在那里筑了一座坛，把木头放在坛上，捆住以撒，并把以撒放在木头上。 然后亚伯拉罕伸手拿刀，要杀以撒。 但耶和华的使者从天上呼叫亚伯拉罕。 天使大声说："亚伯拉罕，亚伯拉罕！" 天使叫亚伯拉罕的名字两遍，以表明耶和华的使者迫切地对亚伯拉罕说话。</w:t>
      </w:r>
    </w:p>
    <w:p>
      <w:pPr/>
      <w:r>
        <w:rPr>
          <w:lang w:val="zh_CN" w:bidi="zh_CN"/>
        </w:rPr>
      </w:r>
      <w:r>
        <w:rPr>
          <w:lang w:val="zh_CN" w:bidi="zh_CN"/>
        </w:rPr>
        <w:t>耶和华的使者说："不要杀以撒，也不要对他做任何事！ 现在我知道你敬畏耶和华，因为你没有把你的儿子，就是你的独生子，留下来不给我。" 亚伯拉罕擡头观看，突然在他身后看见一只公羊，牠的角困在灌木丛中。</w:t>
      </w:r>
    </w:p>
    <w:p>
      <w:pPr/>
      <w:r>
        <w:rPr>
          <w:lang w:val="zh_CN" w:bidi="zh_CN"/>
        </w:rPr>
      </w:r>
      <w:r>
        <w:rPr>
          <w:lang w:val="zh_CN" w:bidi="zh_CN"/>
        </w:rPr>
        <w:t>亚伯拉罕走到公羊面前，杀了牠，用牠代替他的儿子，作为燔祭献上。 所以亚伯拉罕给这个地方取名叫"耶和华必供应"。 一句箴言说："在耶和华的山上必有供应"，或"在耶和华的山上，耶和华供应我们所需要的。"</w:t>
      </w:r>
    </w:p>
    <w:p>
      <w:pPr/>
      <w:r>
        <w:rPr>
          <w:lang w:val="zh_CN" w:bidi="zh_CN"/>
        </w:rPr>
      </w:r>
      <w:r>
        <w:rPr>
          <w:lang w:val="zh_CN" w:bidi="zh_CN"/>
        </w:rPr>
        <w:t>请在这里暂停，并以小组的形式讨论这个问题：箴言是教导某些东西或提供某种智慧的简短格言。 请例举你最喜欢的箴言。 它们来自何处？ 它们是如何开始的？ 你在箴言中会使用什么样的语言？ 人们如何知道你是在说一个箴言？ 请在这里暂停音频。</w:t>
      </w:r>
    </w:p>
    <w:p>
      <w:pPr/>
      <w:r>
        <w:rPr>
          <w:lang w:val="zh_CN" w:bidi="zh_CN"/>
        </w:rPr>
      </w:r>
      <w:r>
        <w:rPr>
          <w:lang w:val="zh_CN" w:bidi="zh_CN"/>
        </w:rPr>
        <w:t>第五个场景是这个故事的高潮，也是所有关于亚伯拉罕的故事的高潮。 耶和华的使者第二次呼叫亚伯拉罕。 他说："耶和华这样说。 我指著自己起誓。" 在这里，神说"耶和华这样说"以及"我指著自己起誓"，为的是强调祂将要说的话的重要性。</w:t>
      </w:r>
    </w:p>
    <w:p>
      <w:pPr/>
      <w:r>
        <w:rPr>
          <w:lang w:val="zh_CN" w:bidi="zh_CN"/>
        </w:rPr>
      </w:r>
      <w:r>
        <w:rPr>
          <w:lang w:val="zh_CN" w:bidi="zh_CN"/>
        </w:rPr>
        <w:t>请在这里暂停，并以小组的形式讨论这个问题：在你的文化中，当你讲故事时，你如何表明某些东西是这个故事最重要的部分？ 请在这里暂停音频。</w:t>
      </w:r>
    </w:p>
    <w:p>
      <w:pPr/>
      <w:r>
        <w:rPr>
          <w:lang w:val="zh_CN" w:bidi="zh_CN"/>
        </w:rPr>
      </w:r>
      <w:r>
        <w:rPr>
          <w:lang w:val="zh_CN" w:bidi="zh_CN"/>
        </w:rPr>
        <w:t>耶和华的使者继续说："我必祝福你，你的后裔必如天上的星和海边的沙那样多。"</w:t>
      </w:r>
    </w:p>
    <w:p>
      <w:pPr/>
      <w:r>
        <w:rPr>
          <w:lang w:val="zh_CN" w:bidi="zh_CN"/>
        </w:rPr>
      </w:r>
      <w:r>
        <w:rPr>
          <w:lang w:val="zh_CN" w:bidi="zh_CN"/>
        </w:rPr>
        <w:t>耶和华继续说："你的后裔要打败仇敌，并征服他们的城。 我要藉著你的后裔祝福地上万民，因为你顺服了我。"</w:t>
      </w:r>
    </w:p>
    <w:p>
      <w:pPr/>
      <w:r>
        <w:rPr>
          <w:lang w:val="zh_CN" w:bidi="zh_CN"/>
        </w:rPr>
      </w:r>
      <w:r>
        <w:rPr>
          <w:lang w:val="zh_CN" w:bidi="zh_CN"/>
        </w:rPr>
        <w:t>然后亚伯拉罕和以撒回到仆人那里，并回到亚伯拉罕居住的别是巴。</w:t>
      </w:r>
    </w:p>
    <w:p>
      <w:pPr/>
      <w:r>
        <w:rPr>
          <w:lang w:val="zh_CN" w:bidi="zh_CN"/>
        </w:rPr>
      </w:r>
      <w:r>
        <w:rPr>
          <w:lang w:val="zh_CN" w:bidi="zh_CN"/>
        </w:rPr>
        <w:t>请在这里暂停。 小组一起在地图上查看别是巴的位置。 请在这里暂停音频。</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请使用最容易理解的经文译本来聆听创世记二十二章1至19节的音频。</w:t>
      </w:r>
    </w:p>
    <w:p>
      <w:pPr/>
      <w:r>
        <w:rPr>
          <w:lang w:val="zh_CN" w:bidi="zh_CN"/>
        </w:rPr>
      </w:r>
      <w:r>
        <w:rPr>
          <w:lang w:val="zh_CN" w:bidi="zh_CN"/>
        </w:rPr>
        <w:t>在这个步骤中，小组将用戏剧化的方式来演绎这段经文。</w:t>
      </w:r>
    </w:p>
    <w:p>
      <w:pPr/>
      <w:r>
        <w:rPr>
          <w:lang w:val="zh_CN" w:bidi="zh_CN"/>
        </w:rPr>
      </w:r>
      <w:r>
        <w:rPr>
          <w:lang w:val="zh_CN" w:bidi="zh_CN"/>
        </w:rPr>
        <w:t>这段经文有五个场景。</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神，以及耶和华的使者</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和两个仆人</w:t>
      </w:r>
    </w:p>
    <w:p>
      <w:pPr/>
      <w:r>
        <w:rPr>
          <w:lang w:val="zh_CN" w:bidi="zh_CN"/>
        </w:rPr>
      </w:r>
      <w:r>
        <w:rPr>
          <w:lang w:val="zh_CN" w:bidi="zh_CN"/>
        </w:rPr>
        <w:t>请以小组为单位把这段经文表演两次。你们应该用你们自己的语言来演出这段经文。</w:t>
      </w:r>
    </w:p>
    <w:p>
      <w:pPr/>
      <w:r>
        <w:rPr>
          <w:lang w:val="zh_CN" w:bidi="zh_CN"/>
        </w:rPr>
      </w:r>
      <w:r>
        <w:rPr>
          <w:lang w:val="zh_CN" w:bidi="zh_CN"/>
        </w:rPr>
        <w:t>首先，在不间断的情况下表演这个故事。 请留意故事的对话、流畅度、情节发展以及时间顺序。 请确保你在演出时不会跳过故事中困难或重要的部分。 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小组应当表演两遍这段经文。请在戏剧的某些时刻暂停表演，并问扮演角色的人："你有什么感受或想法？"扮演这个角色的人应该回答，如果他们是那个角色的话，他们会有什么感受或想法。 然后重新开始表演这出戏。</w:t>
      </w:r>
    </w:p>
    <w:p>
      <w:pPr/>
      <w:r>
        <w:rPr>
          <w:lang w:val="zh_CN" w:bidi="zh_CN"/>
        </w:rPr>
      </w:r>
      <w:r>
        <w:rPr>
          <w:lang w:val="zh_CN" w:bidi="zh_CN"/>
        </w:rPr>
        <w:t>请在这里暂停音频，并再次表演这段经文。</w:t>
      </w:r>
    </w:p>
    <w:p>
      <w:pPr/>
      <w:r>
        <w:rPr>
          <w:lang w:val="zh_CN" w:bidi="zh_CN"/>
        </w:rPr>
      </w:r>
      <w:r>
        <w:rPr>
          <w:lang w:val="zh_CN" w:bidi="zh_CN"/>
        </w:rPr>
        <w:t>以下是戏剧的范例，以及可能的回应。</w:t>
      </w:r>
    </w:p>
    <w:p>
      <w:pPr/>
      <w:r>
        <w:rPr>
          <w:lang w:val="zh_CN" w:bidi="zh_CN"/>
        </w:rPr>
      </w:r>
      <w:r>
        <w:rPr>
          <w:lang w:val="zh_CN" w:bidi="zh_CN"/>
        </w:rPr>
        <w:t>神考验亚伯拉罕的信心。 神呼唤说："亚伯拉罕！ 亚伯拉罕！"</w:t>
      </w:r>
    </w:p>
    <w:p>
      <w:pPr/>
      <w:r>
        <w:rPr>
          <w:lang w:val="zh_CN" w:bidi="zh_CN"/>
        </w:rPr>
      </w:r>
      <w:r>
        <w:rPr>
          <w:lang w:val="zh_CN" w:bidi="zh_CN"/>
        </w:rPr>
        <w:t>亚伯拉罕回答说："是的，我在这里！"</w:t>
      </w:r>
    </w:p>
    <w:p>
      <w:pPr/>
      <w:r>
        <w:rPr>
          <w:lang w:val="zh_CN" w:bidi="zh_CN"/>
        </w:rPr>
      </w:r>
      <w:r>
        <w:rPr>
          <w:lang w:val="zh_CN" w:bidi="zh_CN"/>
        </w:rPr>
        <w:t>然后神说："带著你的儿子，你爱的独生子以撒，到一个叫做摩利亚的地方去。 在我向你展示的山上，杀死以撒，并且焚烧，作为燔祭。"</w:t>
      </w:r>
    </w:p>
    <w:p>
      <w:pPr/>
      <w:r>
        <w:rPr>
          <w:lang w:val="zh_CN" w:bidi="zh_CN"/>
        </w:rPr>
      </w:r>
      <w:r>
        <w:rPr>
          <w:lang w:val="zh_CN" w:bidi="zh_CN"/>
        </w:rPr>
        <w:t>请在这里暂停演出。 请问扮演神的人："你有什么感受或想法？" 这个人可能会这样回答："我想知道亚伯拉罕是否信任我"，或"我知道当我这样要求时，让亚伯拉罕相信我，这有多难"，或"我给亚伯拉罕一个考验，看看他是否真的对我有信心。" 请重新开始表演。</w:t>
      </w:r>
    </w:p>
    <w:p>
      <w:pPr/>
      <w:r>
        <w:rPr>
          <w:lang w:val="zh_CN" w:bidi="zh_CN"/>
        </w:rPr>
      </w:r>
      <w:r>
        <w:rPr>
          <w:lang w:val="zh_CN" w:bidi="zh_CN"/>
        </w:rPr>
        <w:t>第二天早上，亚伯拉罕很早就起来了。 他砍伐要为燔祭所用的木头，然后担到驴身上。 亚伯拉罕、他的两个仆人，和以撒开始前往神告诉亚伯拉罕要去的山。 经过三天的旅行，亚伯拉罕看到了这座山。 他告诉两个仆人："和驴一起留在这里。 以撒和我要走得再远一些。 我们会在那边敬拜，然后再回来。"</w:t>
      </w:r>
    </w:p>
    <w:p>
      <w:pPr/>
      <w:r>
        <w:rPr>
          <w:lang w:val="zh_CN" w:bidi="zh_CN"/>
        </w:rPr>
      </w:r>
      <w:r>
        <w:rPr>
          <w:lang w:val="zh_CN" w:bidi="zh_CN"/>
        </w:rPr>
        <w:t>请在这里暂停演出。 请问扮演亚伯拉罕的人："你有什么感受或想法？" 这个人可能会这样回答："我非常难过，因为我想顺服神，但我非常爱我的儿子以撒"，或"我不明白，如果神赐给我的儿子死了，祂将如何给我许多后裔"，或"我刚刚失去了以实玛利，现在我又要失去以撒"，或"我这样做很犹豫。" 请重新开始表演。</w:t>
      </w:r>
    </w:p>
    <w:p>
      <w:pPr/>
      <w:r>
        <w:rPr>
          <w:lang w:val="zh_CN" w:bidi="zh_CN"/>
        </w:rPr>
      </w:r>
      <w:r>
        <w:rPr>
          <w:lang w:val="zh_CN" w:bidi="zh_CN"/>
        </w:rPr>
        <w:t>所以亚伯拉罕把用于燔祭的木头放在以撒的肩上，让他扛著。 亚伯拉罕拿著生火的炭和一把刀。 当他们一起行走时，以撒问："父亲？"</w:t>
      </w:r>
    </w:p>
    <w:p>
      <w:pPr/>
      <w:r>
        <w:rPr>
          <w:lang w:val="zh_CN" w:bidi="zh_CN"/>
        </w:rPr>
      </w:r>
      <w:r>
        <w:rPr>
          <w:lang w:val="zh_CN" w:bidi="zh_CN"/>
        </w:rPr>
        <w:t>亚伯拉罕回答说："是的，我的儿子？"</w:t>
      </w:r>
    </w:p>
    <w:p>
      <w:pPr/>
      <w:r>
        <w:rPr>
          <w:lang w:val="zh_CN" w:bidi="zh_CN"/>
        </w:rPr>
      </w:r>
      <w:r>
        <w:rPr>
          <w:lang w:val="zh_CN" w:bidi="zh_CN"/>
        </w:rPr>
        <w:t>以撒问："我们有火和木头，但燔祭的羊在哪里？"</w:t>
      </w:r>
    </w:p>
    <w:p>
      <w:pPr/>
      <w:r>
        <w:rPr>
          <w:lang w:val="zh_CN" w:bidi="zh_CN"/>
        </w:rPr>
      </w:r>
      <w:r>
        <w:rPr>
          <w:lang w:val="zh_CN" w:bidi="zh_CN"/>
        </w:rPr>
        <w:t>亚伯拉罕回答说："神会供应用于燔祭的羊。" 他们继续行走。</w:t>
      </w:r>
    </w:p>
    <w:p>
      <w:pPr/>
      <w:r>
        <w:rPr>
          <w:lang w:val="zh_CN" w:bidi="zh_CN"/>
        </w:rPr>
      </w:r>
      <w:r>
        <w:rPr>
          <w:lang w:val="zh_CN" w:bidi="zh_CN"/>
        </w:rPr>
        <w:t>请在这里暂停演出。 请问扮演以撒的人："你有什么感受或想法？" 这个人可能会这样回答："我很困惑"，或"我知道献祭中有什么，但我没看到这里有所有的东西"，或"我不知道发生了什么，但我信任我的父亲。" 请重新开始表演。</w:t>
      </w:r>
    </w:p>
    <w:p>
      <w:pPr/>
      <w:r>
        <w:rPr>
          <w:lang w:val="zh_CN" w:bidi="zh_CN"/>
        </w:rPr>
      </w:r>
      <w:r>
        <w:rPr>
          <w:lang w:val="zh_CN" w:bidi="zh_CN"/>
        </w:rPr>
        <w:t>当他们到达神告诉亚伯拉罕要去的地方时，亚伯拉罕建造了一个坛，并将木头放在坛上。 然后他把以撒绑起来，把他放在木头上。 亚伯拉罕拿起刀，要杀以撒作为祭物，这时突然有耶和华的使者从天上呼唤他，说："亚伯拉罕！ 亚伯拉罕！"</w:t>
      </w:r>
    </w:p>
    <w:p>
      <w:pPr/>
      <w:r>
        <w:rPr>
          <w:lang w:val="zh_CN" w:bidi="zh_CN"/>
        </w:rPr>
      </w:r>
      <w:r>
        <w:rPr>
          <w:lang w:val="zh_CN" w:bidi="zh_CN"/>
        </w:rPr>
        <w:t>亚伯拉罕回答说："是的，我在这里！"</w:t>
      </w:r>
    </w:p>
    <w:p>
      <w:pPr/>
      <w:r>
        <w:rPr>
          <w:lang w:val="zh_CN" w:bidi="zh_CN"/>
        </w:rPr>
      </w:r>
      <w:r>
        <w:rPr>
          <w:lang w:val="zh_CN" w:bidi="zh_CN"/>
        </w:rPr>
        <w:t>天使说："不要杀这个男孩！ 不要以任何方式伤害他！ 现在我知道，你真的很敬畏我耶和华，因为你没有拒绝把你独生的儿子当作燔祭献给我。"</w:t>
      </w:r>
    </w:p>
    <w:p>
      <w:pPr/>
      <w:r>
        <w:rPr>
          <w:lang w:val="zh_CN" w:bidi="zh_CN"/>
        </w:rPr>
      </w:r>
      <w:r>
        <w:rPr>
          <w:lang w:val="zh_CN" w:bidi="zh_CN"/>
        </w:rPr>
        <w:t>然后亚伯拉罕擡头，看到附近的灌木丛中，一只公羊的角被缠住了。 所以亚伯拉罕把公羊取过来，用牠代替以撒献上。 亚伯拉罕将这个地方取名叫"耶和华必供应"，即使到今天，人们仍然说，"在耶和华的山上必有供应"。</w:t>
      </w:r>
    </w:p>
    <w:p>
      <w:pPr/>
      <w:r>
        <w:rPr>
          <w:lang w:val="zh_CN" w:bidi="zh_CN"/>
        </w:rPr>
      </w:r>
      <w:r>
        <w:rPr>
          <w:lang w:val="zh_CN" w:bidi="zh_CN"/>
        </w:rPr>
        <w:t>请在这里暂停演出。 请问扮演亚伯拉罕的人："你有什么感受或想法？" 这个人可能会这样回答："我感到非常宽慰"，或"我很高兴，我不需要杀我的儿子"，或"我知道我可以信靠神。" 请问扮演以撒的演员："你有什么感受或想法？" 你可能会听到这样的话："我愿意让我的父亲杀了我"，或"我很高兴还活著"，或"我很高兴神拯救我，使我免于死亡"，或"我的心跳迅速，我想哭泣。" 请重新开始表演。</w:t>
      </w:r>
    </w:p>
    <w:p>
      <w:pPr/>
      <w:r>
        <w:rPr>
          <w:lang w:val="zh_CN" w:bidi="zh_CN"/>
        </w:rPr>
      </w:r>
      <w:r>
        <w:rPr>
          <w:lang w:val="zh_CN" w:bidi="zh_CN"/>
        </w:rPr>
        <w:t>然后，耶和华的使者再次从天上呼唤说："这是耶和华所说的。 因为你顺服我，没有拒绝献上你的儿子，就是你的独生子，所以我指著自己的名起誓，我要赐给你许多后裔。 我要赐给你很多后裔，多到你数不清，就像天上的星或海边的沙一样。 而且因为你听从了我，地上的万国都必因你的后裔而蒙福。"</w:t>
      </w:r>
    </w:p>
    <w:p>
      <w:pPr/>
      <w:r>
        <w:rPr>
          <w:lang w:val="zh_CN" w:bidi="zh_CN"/>
        </w:rPr>
      </w:r>
      <w:r>
        <w:rPr>
          <w:lang w:val="zh_CN" w:bidi="zh_CN"/>
        </w:rPr>
        <w:t>请完成这部戏剧。请问扮演神的人："你有什么感受或想法？" 这个人可能会这样回答："我知道亚伯拉罕会信任我"，或"我很高兴看到亚伯拉罕会做我要求的任何事情，甚至是杀他的儿子"，或"我永远不会让亚伯拉罕杀他的儿子"，或"现在，我要应许，地上的每个国家，都会因为亚伯拉罕对我的信任而得到祝福。"</w:t>
      </w:r>
    </w:p>
    <w:p>
      <w:pPr>
        <w:pStyle w:val="Heading3"/>
      </w:pPr>
      <w:r>
        <w:rPr>
          <w:lang w:val="zh_CN" w:bidi="zh_CN"/>
        </w:rPr>
        <w:t>填补空白</w:t>
      </w:r>
    </w:p>
    <w:p>
      <w:pPr/>
      <w:r>
        <w:rPr>
          <w:lang w:val="zh_CN" w:bidi="zh_CN"/>
        </w:rPr>
      </w:r>
      <w:r>
        <w:rPr>
          <w:lang w:val="zh_CN" w:bidi="zh_CN"/>
        </w:rPr>
        <w:t>请使用最容易理解的经文译本来聆听创世记二十二章1至19节的音频。</w:t>
      </w:r>
    </w:p>
    <w:p>
      <w:pPr/>
      <w:r>
        <w:rPr>
          <w:lang w:val="zh_CN" w:bidi="zh_CN"/>
        </w:rPr>
      </w:r>
      <w:r>
        <w:rPr>
          <w:lang w:val="zh_CN" w:bidi="zh_CN"/>
        </w:rPr>
        <w:t>在这个步骤中，小组将讨论这段经文中的主词汇和字词。</w:t>
      </w:r>
    </w:p>
    <w:p>
      <w:pPr/>
      <w:r>
        <w:rPr>
          <w:lang w:val="zh_CN" w:bidi="zh_CN"/>
        </w:rPr>
      </w:r>
      <w:r>
        <w:rPr>
          <w:lang w:val="zh_CN" w:bidi="zh_CN"/>
        </w:rPr>
        <w:t>后来，</w:t>
      </w:r>
      <w:r>
        <w:rPr>
          <w:b/>
          <w:lang w:val="zh_CN" w:bidi="zh_CN"/>
        </w:rPr>
        <w:t>神</w:t>
      </w:r>
      <w:r>
        <w:rPr>
          <w:b/>
          <w:lang w:val="zh_CN" w:bidi="zh_CN"/>
        </w:rPr>
        <w:t>试验</w:t>
      </w:r>
      <w:r>
        <w:rPr>
          <w:lang w:val="zh_CN" w:bidi="zh_CN"/>
        </w:rPr>
        <w:t>亚伯拉罕。 "试验"意味著神做了一些事，要看亚伯拉罕是否有信心并信靠祂。 这并不意味著神期望亚伯拉罕失败。 在这里，这个故事使用了通用的词语来指神。 请使用你在前面的经文中所用的相同词语来指神。</w:t>
      </w:r>
    </w:p>
    <w:p>
      <w:pPr/>
      <w:r>
        <w:rPr>
          <w:lang w:val="zh_CN" w:bidi="zh_CN"/>
        </w:rPr>
      </w:r>
      <w:r>
        <w:rPr>
          <w:lang w:val="zh_CN" w:bidi="zh_CN"/>
        </w:rPr>
        <w:t>神呼唤亚伯拉罕："亚伯拉罕！"</w:t>
      </w:r>
    </w:p>
    <w:p>
      <w:pPr/>
      <w:r>
        <w:rPr>
          <w:lang w:val="zh_CN" w:bidi="zh_CN"/>
        </w:rPr>
      </w:r>
      <w:r>
        <w:rPr>
          <w:lang w:val="zh_CN" w:bidi="zh_CN"/>
        </w:rPr>
        <w:t>亚伯拉罕回答说："是的，我在这里！"</w:t>
      </w:r>
    </w:p>
    <w:p>
      <w:pPr/>
      <w:r>
        <w:rPr>
          <w:lang w:val="zh_CN" w:bidi="zh_CN"/>
        </w:rPr>
      </w:r>
      <w:r>
        <w:rPr>
          <w:lang w:val="zh_CN" w:bidi="zh_CN"/>
        </w:rPr>
        <w:t>神说："带著你的儿子以撒，你独生子，你所爱的儿子，到一个名叫摩利亚的地方，在我所吩咐你的山上，献上以撒作为燔</w:t>
      </w:r>
      <w:r>
        <w:rPr>
          <w:b/>
          <w:lang w:val="zh_CN" w:bidi="zh_CN"/>
        </w:rPr>
        <w:t>祭</w:t>
      </w:r>
      <w:r>
        <w:rPr>
          <w:lang w:val="zh_CN" w:bidi="zh_CN"/>
        </w:rPr>
        <w:t>。" 祭物是献给神的事物，是用来感谢祂或求祂赦免。这是一种燔祭，包括杀死和焚烧一只动物。 动物献祭在旧约圣经中是一种常见的做法。 敬拜者会宰杀并焚烧一只动物，作为献给神的礼物，以表明他完全属于神。 在主词汇表中查找</w:t>
      </w:r>
      <w:hyperlink r:id="rId70">
        <w:r>
          <w:rPr>
            <w:lang w:val="zh_CN" w:bidi="zh_CN"/>
          </w:rPr>
          <w:rPr>
            <w:color w:val="0000EE"/>
            <w:u w:val="single"/>
          </w:rPr>
          <w:t>献祭</w:t>
        </w:r>
      </w:hyperlink>
      <w:r>
        <w:rPr>
          <w:lang w:val="zh_CN" w:bidi="zh_CN"/>
        </w:rPr>
        <w:t>，并使用你在前面的故事中所用的相同词语。</w:t>
      </w:r>
    </w:p>
    <w:p>
      <w:pPr/>
      <w:r>
        <w:rPr>
          <w:lang w:val="zh_CN" w:bidi="zh_CN"/>
        </w:rPr>
      </w:r>
      <w:r>
        <w:rPr>
          <w:lang w:val="zh_CN" w:bidi="zh_CN"/>
        </w:rPr>
        <w:t>亚伯拉罕</w:t>
      </w:r>
      <w:r>
        <w:rPr>
          <w:b/>
          <w:lang w:val="zh_CN" w:bidi="zh_CN"/>
        </w:rPr>
        <w:t>爱</w:t>
      </w:r>
      <w:r>
        <w:rPr>
          <w:lang w:val="zh_CN" w:bidi="zh_CN"/>
        </w:rPr>
        <w:t>他的儿子以撒，就像一个好父亲爱他的儿子一样。 请使用一个词来描述爱，其表明了父亲对他的儿子的感情和仁慈。</w:t>
      </w:r>
    </w:p>
    <w:p>
      <w:pPr/>
      <w:r>
        <w:rPr>
          <w:lang w:val="zh_CN" w:bidi="zh_CN"/>
        </w:rPr>
      </w:r>
      <w:r>
        <w:rPr>
          <w:lang w:val="zh_CN" w:bidi="zh_CN"/>
        </w:rPr>
        <w:t>他们开始前往神所告诉亚伯拉罕的地方。 三天后，亚伯拉罕擡头，看到神吩咐他去的山。 然后亚伯拉罕对他的两个仆人说："你们和驴留在这里。 这个男孩以撒和我，会去那边</w:t>
      </w:r>
      <w:r>
        <w:rPr>
          <w:b/>
          <w:lang w:val="zh_CN" w:bidi="zh_CN"/>
        </w:rPr>
        <w:t>敬拜</w:t>
      </w:r>
      <w:r>
        <w:rPr>
          <w:lang w:val="zh_CN" w:bidi="zh_CN"/>
        </w:rPr>
        <w:t>，然后回到你们这里。" 敬拜的意思是对神表示敬畏和惊叹。 不同的文化和语言有不同的词语来指敬拜，其中一些词语只是指人必须做的某些仪式或礼仪。 在许多使用敬拜这个词的故事中，敬拜不只是表示举行仪式，还包括爱神、敬畏神和对神感到惊奇的心。 请确保你选择的敬拜这个词或词组包含这个意思。 在主词汇表中查找</w:t>
      </w:r>
      <w:hyperlink r:id="rId29">
        <w:r>
          <w:rPr>
            <w:lang w:val="zh_CN" w:bidi="zh_CN"/>
          </w:rPr>
          <w:rPr>
            <w:color w:val="0000EE"/>
            <w:u w:val="single"/>
          </w:rPr>
          <w:t>敬拜</w:t>
        </w:r>
      </w:hyperlink>
      <w:r>
        <w:rPr>
          <w:lang w:val="zh_CN" w:bidi="zh_CN"/>
        </w:rPr>
        <w:t>，并在这里使用你在前面的故事中所用的相同词语。</w:t>
      </w:r>
    </w:p>
    <w:p>
      <w:pPr/>
      <w:r>
        <w:rPr>
          <w:lang w:val="zh_CN" w:bidi="zh_CN"/>
        </w:rPr>
      </w:r>
      <w:r>
        <w:rPr>
          <w:lang w:val="zh_CN" w:bidi="zh_CN"/>
        </w:rPr>
        <w:t>当他们到达神告诉亚伯拉罕要去的地方时，亚伯拉罕建造了一座</w:t>
      </w:r>
      <w:r>
        <w:rPr>
          <w:b/>
          <w:lang w:val="zh_CN" w:bidi="zh_CN"/>
        </w:rPr>
        <w:t>坛</w:t>
      </w:r>
      <w:r>
        <w:rPr>
          <w:lang w:val="zh_CN" w:bidi="zh_CN"/>
        </w:rPr>
        <w:t>。 在这里，"坛"指的是人们宰杀和焚烧动物，将其献给神的地方。 人们经常用石头筑坛，并把坛的形状做得像桌子或小台子。 在主词汇表中查找</w:t>
      </w:r>
      <w:hyperlink r:id="rId39">
        <w:r>
          <w:rPr>
            <w:lang w:val="zh_CN" w:bidi="zh_CN"/>
          </w:rPr>
          <w:rPr>
            <w:color w:val="0000EE"/>
            <w:u w:val="single"/>
          </w:rPr>
          <w:t>坛</w:t>
        </w:r>
      </w:hyperlink>
      <w:r>
        <w:rPr>
          <w:lang w:val="zh_CN" w:bidi="zh_CN"/>
        </w:rPr>
        <w:t>，并使用你在前面的故事中所用的相同词语。</w:t>
      </w:r>
    </w:p>
    <w:p>
      <w:pPr/>
      <w:r>
        <w:rPr>
          <w:lang w:val="zh_CN" w:bidi="zh_CN"/>
        </w:rPr>
      </w:r>
      <w:r>
        <w:rPr>
          <w:lang w:val="zh_CN" w:bidi="zh_CN"/>
        </w:rPr>
        <w:t>亚伯拉罕把木头放在坛上，绑住以撒，并把他放在坛上。 然后亚伯拉罕拿起刀，要杀他的儿子。 但</w:t>
      </w:r>
      <w:r>
        <w:rPr>
          <w:b/>
          <w:lang w:val="zh_CN" w:bidi="zh_CN"/>
        </w:rPr>
        <w:t>耶和华的使者</w:t>
      </w:r>
      <w:r>
        <w:rPr>
          <w:lang w:val="zh_CN" w:bidi="zh_CN"/>
        </w:rPr>
        <w:t>从</w:t>
      </w:r>
      <w:r>
        <w:rPr>
          <w:b/>
          <w:lang w:val="zh_CN" w:bidi="zh_CN"/>
        </w:rPr>
        <w:t>天</w:t>
      </w:r>
      <w:r>
        <w:rPr>
          <w:lang w:val="zh_CN" w:bidi="zh_CN"/>
        </w:rPr>
        <w:t>上呼唤亚伯拉罕。 在这里，天指的是神居住的地方。 请使用你在前面的经文中所用的相同词语来指天上，并记住主词汇表中有</w:t>
      </w:r>
      <w:hyperlink r:id="rId13">
        <w:r>
          <w:rPr>
            <w:lang w:val="zh_CN" w:bidi="zh_CN"/>
          </w:rPr>
          <w:rPr>
            <w:color w:val="0000EE"/>
            <w:u w:val="single"/>
          </w:rPr>
          <w:t>天</w:t>
        </w:r>
      </w:hyperlink>
      <w:r>
        <w:rPr>
          <w:lang w:val="zh_CN" w:bidi="zh_CN"/>
        </w:rPr>
        <w:t>一词。</w:t>
      </w:r>
    </w:p>
    <w:p>
      <w:pPr/>
      <w:r>
        <w:rPr>
          <w:lang w:val="zh_CN" w:bidi="zh_CN"/>
        </w:rPr>
      </w:r>
      <w:r>
        <w:rPr>
          <w:b/>
          <w:lang w:val="zh_CN" w:bidi="zh_CN"/>
        </w:rPr>
        <w:t>主的使者</w:t>
      </w:r>
      <w:r>
        <w:rPr>
          <w:lang w:val="zh_CN" w:bidi="zh_CN"/>
        </w:rPr>
        <w:t>，或</w:t>
      </w:r>
      <w:r>
        <w:rPr>
          <w:b/>
          <w:lang w:val="zh_CN" w:bidi="zh_CN"/>
        </w:rPr>
        <w:t>耶和华的使者</w:t>
      </w:r>
      <w:r>
        <w:rPr>
          <w:lang w:val="zh_CN" w:bidi="zh_CN"/>
        </w:rPr>
        <w:t>，指的可能是神以人的形象显现。 它指的可能是一个代表神的使者。 在主词汇表中查找</w:t>
      </w:r>
      <w:hyperlink r:id="rId55">
        <w:r>
          <w:rPr>
            <w:lang w:val="zh_CN" w:bidi="zh_CN"/>
          </w:rPr>
          <w:rPr>
            <w:color w:val="0000EE"/>
            <w:u w:val="single"/>
          </w:rPr>
          <w:t>主的使者</w:t>
        </w:r>
      </w:hyperlink>
      <w:r>
        <w:rPr>
          <w:lang w:val="zh_CN" w:bidi="zh_CN"/>
        </w:rPr>
        <w:t>或</w:t>
      </w:r>
      <w:hyperlink r:id="rId55">
        <w:r>
          <w:rPr>
            <w:lang w:val="zh_CN" w:bidi="zh_CN"/>
          </w:rPr>
          <w:rPr>
            <w:color w:val="0000EE"/>
            <w:u w:val="single"/>
          </w:rPr>
          <w:t>耶和华的使者</w:t>
        </w:r>
      </w:hyperlink>
      <w:r>
        <w:rPr>
          <w:lang w:val="zh_CN" w:bidi="zh_CN"/>
        </w:rPr>
        <w:t>，并使用你在前面的故事中所用的相同词语或片语来指耶和华的使者。</w:t>
      </w:r>
    </w:p>
    <w:p>
      <w:pPr/>
      <w:r>
        <w:rPr>
          <w:lang w:val="zh_CN" w:bidi="zh_CN"/>
        </w:rPr>
      </w:r>
      <w:r>
        <w:rPr>
          <w:lang w:val="zh_CN" w:bidi="zh_CN"/>
        </w:rPr>
        <w:t>耶和华的使者说："亚伯拉罕，亚伯拉罕！" 亚伯拉罕回答说："是的，我在这里。" 使者说："不要杀这个男孩，或对他做任何事，因为现在我知道你是</w:t>
      </w:r>
      <w:r>
        <w:rPr>
          <w:b/>
          <w:lang w:val="zh_CN" w:bidi="zh_CN"/>
        </w:rPr>
        <w:t>敬畏神</w:t>
      </w:r>
      <w:r>
        <w:rPr>
          <w:lang w:val="zh_CN" w:bidi="zh_CN"/>
        </w:rPr>
        <w:t>的。" 这是旧约圣经中第一次使用这个片语。 敬畏神意味著对神有敬畏、尊荣和尊重。 在这里，"敬畏"指的是由于尊敬神而产生的正面的顺服。 敬畏神是相信神的重要部分。</w:t>
      </w:r>
    </w:p>
    <w:p>
      <w:pPr/>
      <w:r>
        <w:rPr>
          <w:lang w:val="zh_CN" w:bidi="zh_CN"/>
        </w:rPr>
      </w:r>
      <w:r>
        <w:rPr>
          <w:lang w:val="zh_CN" w:bidi="zh_CN"/>
        </w:rPr>
        <w:t>请在这里暂停，并在主词汇表中查找</w:t>
      </w:r>
      <w:hyperlink r:id="rId68">
        <w:r>
          <w:rPr>
            <w:lang w:val="zh_CN" w:bidi="zh_CN"/>
          </w:rPr>
          <w:rPr>
            <w:color w:val="0000EE"/>
            <w:u w:val="single"/>
          </w:rPr>
          <w:t>敬畏神</w:t>
        </w:r>
      </w:hyperlink>
      <w:r>
        <w:rPr>
          <w:lang w:val="zh_CN" w:bidi="zh_CN"/>
        </w:rPr>
        <w:t>。 在接下的故事中，请使用相同的片语来指敬畏神。 请在这里暂停音频。</w:t>
      </w:r>
    </w:p>
    <w:p>
      <w:pPr/>
      <w:r>
        <w:rPr>
          <w:lang w:val="zh_CN" w:bidi="zh_CN"/>
        </w:rPr>
      </w:r>
      <w:r>
        <w:rPr>
          <w:lang w:val="zh_CN" w:bidi="zh_CN"/>
        </w:rPr>
        <w:t>所以亚伯拉罕取了这只</w:t>
      </w:r>
      <w:r>
        <w:rPr>
          <w:b/>
          <w:lang w:val="zh_CN" w:bidi="zh_CN"/>
        </w:rPr>
        <w:t>公羊</w:t>
      </w:r>
      <w:r>
        <w:rPr>
          <w:lang w:val="zh_CN" w:bidi="zh_CN"/>
        </w:rPr>
        <w:t>，宰了牠，并用牠来代替他的儿子以献给神。 所以亚伯拉罕给那个地方起名叫</w:t>
      </w:r>
      <w:r>
        <w:rPr>
          <w:b/>
          <w:lang w:val="zh_CN" w:bidi="zh_CN"/>
        </w:rPr>
        <w:t>耶和华以勒</w:t>
      </w:r>
      <w:r>
        <w:rPr>
          <w:lang w:val="zh_CN" w:bidi="zh_CN"/>
        </w:rPr>
        <w:t>。 耶和华以勒的意思是"神必供应"或"神必看见。" 后来，人们在一句箴言中使用了这个名字，说："在神的山上，必有供应。"</w:t>
      </w:r>
    </w:p>
    <w:p>
      <w:pPr/>
      <w:r>
        <w:rPr>
          <w:lang w:val="zh_CN" w:bidi="zh_CN"/>
        </w:rPr>
      </w:r>
      <w:r>
        <w:rPr>
          <w:lang w:val="zh_CN" w:bidi="zh_CN"/>
        </w:rPr>
        <w:t>耶和华的使者告诉亚伯拉罕，祂会</w:t>
      </w:r>
      <w:r>
        <w:rPr>
          <w:b/>
          <w:lang w:val="zh_CN" w:bidi="zh_CN"/>
        </w:rPr>
        <w:t>祝福</w:t>
      </w:r>
      <w:r>
        <w:rPr>
          <w:lang w:val="zh_CN" w:bidi="zh_CN"/>
        </w:rPr>
        <w:t>他，因为他愿意将以撒献上。 "祝福"指的是神帮助人、为人做好的事情或偏爱某人或某事。 在主词汇表中查找</w:t>
      </w:r>
      <w:hyperlink r:id="rId16">
        <w:r>
          <w:rPr>
            <w:lang w:val="zh_CN" w:bidi="zh_CN"/>
          </w:rPr>
          <w:rPr>
            <w:color w:val="0000EE"/>
            <w:u w:val="single"/>
          </w:rPr>
          <w:t>祝福</w:t>
        </w:r>
      </w:hyperlink>
      <w:r>
        <w:rPr>
          <w:lang w:val="zh_CN" w:bidi="zh_CN"/>
        </w:rPr>
        <w:t>，并在这里使用你在前面的故事中所用的相同词语。</w:t>
      </w:r>
    </w:p>
    <w:p>
      <w:pPr/>
      <w:r>
        <w:rPr>
          <w:lang w:val="zh_CN" w:bidi="zh_CN"/>
        </w:rPr>
      </w:r>
      <w:r>
        <w:rPr>
          <w:lang w:val="zh_CN" w:bidi="zh_CN"/>
        </w:rPr>
        <w:t>耶和华的使者继续说："我要赐给你许多</w:t>
      </w:r>
      <w:r>
        <w:rPr>
          <w:b/>
          <w:lang w:val="zh_CN" w:bidi="zh_CN"/>
        </w:rPr>
        <w:t>后裔</w:t>
      </w:r>
      <w:r>
        <w:rPr>
          <w:lang w:val="zh_CN" w:bidi="zh_CN"/>
        </w:rPr>
        <w:t>，他们必如天上的星或海边的沙那样多。" 后裔指的是亚伯拉罕的所有孩子，孩子的孩子，以及任何将亚伯拉罕视为祖先的人。</w:t>
      </w:r>
    </w:p>
    <w:p>
      <w:pPr/>
      <w:r>
        <w:rPr>
          <w:lang w:val="zh_CN" w:bidi="zh_CN"/>
        </w:rPr>
      </w:r>
      <w:r>
        <w:rPr>
          <w:lang w:val="zh_CN" w:bidi="zh_CN"/>
        </w:rPr>
        <w:t xml:space="preserve">耶和华的使者继续说："你的后裔要打败他们的敌人。 </w:t>
      </w:r>
      <w:r>
        <w:rPr>
          <w:b/>
          <w:lang w:val="zh_CN" w:bidi="zh_CN"/>
        </w:rPr>
        <w:t>地</w:t>
      </w:r>
      <w:r>
        <w:rPr>
          <w:lang w:val="zh_CN" w:bidi="zh_CN"/>
        </w:rPr>
        <w:t>上万</w:t>
      </w:r>
      <w:r>
        <w:rPr>
          <w:b/>
          <w:lang w:val="zh_CN" w:bidi="zh_CN"/>
        </w:rPr>
        <w:t>国</w:t>
      </w:r>
      <w:r>
        <w:rPr>
          <w:lang w:val="zh_CN" w:bidi="zh_CN"/>
        </w:rPr>
        <w:t xml:space="preserve">要借由你的后裔而蒙福，因为你听从了我。" </w:t>
      </w:r>
      <w:r>
        <w:rPr>
          <w:b/>
          <w:lang w:val="zh_CN" w:bidi="zh_CN"/>
        </w:rPr>
        <w:t>国</w:t>
      </w:r>
      <w:r>
        <w:rPr>
          <w:lang w:val="zh_CN" w:bidi="zh_CN"/>
        </w:rPr>
        <w:t>指的是拥有特定领土和政府的一群人。</w:t>
      </w:r>
      <w:r>
        <w:rPr>
          <w:b/>
          <w:lang w:val="zh_CN" w:bidi="zh_CN"/>
        </w:rPr>
        <w:t>地</w:t>
      </w:r>
      <w:r>
        <w:rPr>
          <w:lang w:val="zh_CN" w:bidi="zh_CN"/>
        </w:rPr>
        <w:t>指的是世上所有国家。 请使用你在前面的故事中所用的相同词语来指国，并记住主词汇表中有</w:t>
      </w:r>
      <w:hyperlink r:id="rId44">
        <w:r>
          <w:rPr>
            <w:lang w:val="zh_CN" w:bidi="zh_CN"/>
          </w:rPr>
          <w:rPr>
            <w:color w:val="0000EE"/>
            <w:u w:val="single"/>
          </w:rPr>
          <w:t>国</w:t>
        </w:r>
      </w:hyperlink>
      <w:r>
        <w:rPr>
          <w:lang w:val="zh_CN" w:bidi="zh_CN"/>
        </w:rPr>
        <w:t>这个词。</w:t>
      </w:r>
    </w:p>
    <w:p>
      <w:pPr/>
      <w:r>
        <w:rPr>
          <w:lang w:val="zh_CN" w:bidi="zh_CN"/>
        </w:rPr>
      </w:r>
      <w:r>
        <w:rPr>
          <w:lang w:val="zh_CN" w:bidi="zh_CN"/>
        </w:rPr>
        <w:t>所以亚伯拉罕回到他的仆人那里，他们一起去了别是巴，亚伯拉罕继续住在别是巴。</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22:20–24</w:t>
      </w:r>
      <w:r>
        <w:rPr>
          <w:lang w:val="zh_CN" w:bidi="zh_CN"/>
        </w:rPr>
      </w:r>
    </w:p>
    <w:p>
      <w:pPr>
        <w:pStyle w:val="Heading3"/>
      </w:pPr>
      <w:r>
        <w:rPr>
          <w:lang w:val="zh_CN" w:bidi="zh_CN"/>
        </w:rPr>
        <w:t>聆听话语与铭记于心</w:t>
      </w:r>
    </w:p>
    <w:p>
      <w:pPr/>
      <w:r>
        <w:rPr>
          <w:lang w:val="zh_CN" w:bidi="zh_CN"/>
        </w:rPr>
      </w:r>
      <w:r>
        <w:rPr>
          <w:lang w:val="zh_CN" w:bidi="zh_CN"/>
        </w:rPr>
        <w:t>在这个步骤，请聆听创世记二十二章20至24节的音频，并将它记在心里。 聆听创世记二十二章20至24节三次，如果可能的话，请听三种不同的翻译版本。 然后以小组的形式来讨论以下问题：</w:t>
      </w:r>
    </w:p>
    <w:p>
      <w:pPr>
        <w:pStyle w:val="ListNumber"/>
        <w:numPr>
          <w:ilvl w:val="0"/>
          <w:numId w:val="53"/>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这段经文告诉我们关于神的哪些信息？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请使用最容易理解的经文译本来聆听创世记二十二章20至24节的音频。</w:t>
      </w:r>
    </w:p>
    <w:p>
      <w:pPr/>
      <w:r>
        <w:rPr>
          <w:lang w:val="zh_CN" w:bidi="zh_CN"/>
        </w:rPr>
      </w:r>
      <w:r>
        <w:rPr>
          <w:lang w:val="zh_CN" w:bidi="zh_CN"/>
        </w:rPr>
        <w:t>这是亚伯拉罕兄弟的后裔的家谱或名单。 这段经文还介绍了将在后面故事中出现的人物，那时亚伯拉罕差遣人到他的家人那里，为他的儿子找一个妻子。</w:t>
      </w:r>
    </w:p>
    <w:p>
      <w:pPr/>
      <w:r>
        <w:rPr>
          <w:lang w:val="zh_CN" w:bidi="zh_CN"/>
        </w:rPr>
      </w:r>
      <w:r>
        <w:rPr>
          <w:lang w:val="zh_CN" w:bidi="zh_CN"/>
        </w:rPr>
        <w:t>过了一段时间，有人告诉亚伯拉罕，他的兄弟拿鹤的妻子密迦生了儿子。 拿鹤和他的家人可能仍然住在遥远的哈兰。 请留意：亚伯拉罕很多年前就离开了他父亲的家，跟随神进入神应许给他的土地。 这对亚伯拉罕来说是一个好消息，因为听到他的兄弟有许多孩子。</w:t>
      </w:r>
    </w:p>
    <w:p>
      <w:pPr/>
      <w:r>
        <w:rPr>
          <w:lang w:val="zh_CN" w:bidi="zh_CN"/>
        </w:rPr>
      </w:r>
      <w:r>
        <w:rPr>
          <w:lang w:val="zh_CN" w:bidi="zh_CN"/>
        </w:rPr>
        <w:t>请在这里暂停并以小组的形式讨论这个问题：在你们的文化中，你们如何带给人们来自远方的消息？ 请在这里暂停音频。</w:t>
      </w:r>
    </w:p>
    <w:p>
      <w:pPr/>
      <w:r>
        <w:rPr>
          <w:lang w:val="zh_CN" w:bidi="zh_CN"/>
        </w:rPr>
      </w:r>
      <w:r>
        <w:rPr>
          <w:lang w:val="zh_CN" w:bidi="zh_CN"/>
        </w:rPr>
        <w:t>拿鹤的长子名叫乌斯。 二儿子名叫布斯，接下来的是基母利，他是亚兰的父亲。 亚兰指的可能是一个族群，而基母利是他们的祖先。</w:t>
      </w:r>
    </w:p>
    <w:p>
      <w:pPr/>
      <w:r>
        <w:rPr>
          <w:lang w:val="zh_CN" w:bidi="zh_CN"/>
        </w:rPr>
      </w:r>
      <w:r>
        <w:rPr>
          <w:lang w:val="zh_CN" w:bidi="zh_CN"/>
        </w:rPr>
        <w:t>其余的儿子叫作基薛、哈琐、必达、益拉和彼土利。 彼土利是利百加的父亲。 换句话说，利百加是彼土利的女儿。 虽然这段经文还没有告诉我们这一点，但我们后来知道，利百加嫁给了亚伯拉罕的儿子以撒。 这些是亚伯拉罕的兄弟拿鹤的八个儿子。</w:t>
      </w:r>
    </w:p>
    <w:p>
      <w:pPr/>
      <w:r>
        <w:rPr>
          <w:lang w:val="zh_CN" w:bidi="zh_CN"/>
        </w:rPr>
      </w:r>
      <w:r>
        <w:rPr>
          <w:lang w:val="zh_CN" w:bidi="zh_CN"/>
        </w:rPr>
        <w:t>拿鹤的妾名叫流玛，也生了儿子。 "妾"指的是第二个妻子，她没有与第一个妻子相同的权利。 妾有时候是在战场上被掳来的，或者是用买来的奴隶。</w:t>
      </w:r>
    </w:p>
    <w:p>
      <w:pPr/>
      <w:r>
        <w:rPr>
          <w:lang w:val="zh_CN" w:bidi="zh_CN"/>
        </w:rPr>
      </w:r>
      <w:r>
        <w:rPr>
          <w:lang w:val="zh_CN" w:bidi="zh_CN"/>
        </w:rPr>
        <w:t>流玛的儿子名叫提八、迦含、他辖和玛迦。</w:t>
      </w:r>
    </w:p>
    <w:p>
      <w:pPr/>
      <w:r>
        <w:rPr>
          <w:lang w:val="zh_CN" w:bidi="zh_CN"/>
        </w:rPr>
      </w:r>
      <w:r>
        <w:rPr>
          <w:lang w:val="zh_CN" w:bidi="zh_CN"/>
        </w:rPr>
        <w:t>请在这里暂停，并以小组的形式讨论这个问题：在你们的语言和文化中，你们如何描述家谱？ 请让小组里的某人描述他们的家族血统。 请留意他们使用的字词和语言。 请在这里暂停音频。</w:t>
      </w:r>
    </w:p>
    <w:p>
      <w:pPr>
        <w:pStyle w:val="Heading3"/>
      </w:pPr>
      <w:r>
        <w:rPr>
          <w:lang w:val="zh_CN" w:bidi="zh_CN"/>
        </w:rPr>
        <w:t>界定场景</w:t>
      </w:r>
    </w:p>
    <w:p>
      <w:pPr/>
      <w:r>
        <w:rPr>
          <w:lang w:val="zh_CN" w:bidi="zh_CN"/>
        </w:rPr>
      </w:r>
      <w:r>
        <w:rPr>
          <w:lang w:val="zh_CN" w:bidi="zh_CN"/>
        </w:rPr>
        <w:t>请使用最容易理解的经文译本来聆听创世记二十二章20至24节的音频。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这段经文只有一个场景。</w:t>
      </w:r>
    </w:p>
    <w:p>
      <w:pPr/>
      <w:r>
        <w:rPr>
          <w:lang w:val="zh_CN" w:bidi="zh_CN"/>
        </w:rPr>
      </w:r>
      <w:r>
        <w:rPr>
          <w:lang w:val="zh_CN" w:bidi="zh_CN"/>
        </w:rPr>
        <w:t>在第一个场景中：过了一段时间，有人告诉亚伯拉罕，他的兄弟拿鹤的妻子密迦生了八个儿子。 这段经文说出了这些儿子的名字。</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密迦</w:t>
      </w:r>
    </w:p>
    <w:p>
      <w:pPr>
        <w:pStyle w:val="ListBullet"/>
        <w:spacing w:line="240" w:lineRule="auto"/>
        <w:ind w:left="720"/>
      </w:pPr>
      <w:r>
        <w:rPr>
          <w:lang w:val="zh_CN" w:bidi="zh_CN"/>
        </w:rPr>
      </w:r>
      <w:r>
        <w:rPr>
          <w:lang w:val="zh_CN" w:bidi="zh_CN"/>
        </w:rPr>
        <w:t>密迦的八个儿子：乌斯、布斯、基母利、基薛、哈琐、必达、益拉和彼土利。</w:t>
      </w:r>
    </w:p>
    <w:p>
      <w:pPr>
        <w:pStyle w:val="ListBullet"/>
        <w:spacing w:line="240" w:lineRule="auto"/>
        <w:ind w:left="720"/>
      </w:pPr>
      <w:r>
        <w:rPr>
          <w:lang w:val="zh_CN" w:bidi="zh_CN"/>
        </w:rPr>
      </w:r>
      <w:r>
        <w:rPr>
          <w:lang w:val="zh_CN" w:bidi="zh_CN"/>
        </w:rPr>
        <w:t>基母利的儿子亚兰</w:t>
      </w:r>
    </w:p>
    <w:p>
      <w:pPr>
        <w:pStyle w:val="ListBullet"/>
        <w:spacing w:line="240" w:lineRule="auto"/>
        <w:ind w:left="720"/>
      </w:pPr>
      <w:r>
        <w:rPr>
          <w:lang w:val="zh_CN" w:bidi="zh_CN"/>
        </w:rPr>
      </w:r>
      <w:r>
        <w:rPr>
          <w:lang w:val="zh_CN" w:bidi="zh_CN"/>
        </w:rPr>
        <w:t>彼土利的女儿利百加</w:t>
      </w:r>
    </w:p>
    <w:p>
      <w:pPr>
        <w:pStyle w:val="ListBullet"/>
        <w:spacing w:line="240" w:lineRule="auto"/>
        <w:ind w:left="720"/>
      </w:pPr>
      <w:r>
        <w:rPr>
          <w:lang w:val="zh_CN" w:bidi="zh_CN"/>
        </w:rPr>
      </w:r>
      <w:r>
        <w:rPr>
          <w:lang w:val="zh_CN" w:bidi="zh_CN"/>
        </w:rPr>
        <w:t>流玛</w:t>
      </w:r>
    </w:p>
    <w:p>
      <w:pPr>
        <w:pStyle w:val="ListBullet"/>
        <w:spacing w:line="240" w:lineRule="auto"/>
        <w:ind w:left="720"/>
      </w:pPr>
      <w:r>
        <w:rPr>
          <w:lang w:val="zh_CN" w:bidi="zh_CN"/>
        </w:rPr>
      </w:r>
      <w:r>
        <w:rPr>
          <w:lang w:val="zh_CN" w:bidi="zh_CN"/>
        </w:rPr>
        <w:t>和流玛的四个儿子：提八、迦含、他辖和玛迦</w:t>
      </w:r>
    </w:p>
    <w:p>
      <w:pPr/>
      <w:r>
        <w:rPr>
          <w:lang w:val="zh_CN" w:bidi="zh_CN"/>
        </w:rPr>
      </w:r>
      <w:r>
        <w:rPr>
          <w:lang w:val="zh_CN" w:bidi="zh_CN"/>
        </w:rPr>
        <w:t>请小组一起注意这段经文设定的这些部分：</w:t>
      </w:r>
    </w:p>
    <w:p>
      <w:pPr/>
      <w:r>
        <w:rPr>
          <w:lang w:val="zh_CN" w:bidi="zh_CN"/>
        </w:rPr>
      </w:r>
      <w:r>
        <w:rPr>
          <w:lang w:val="zh_CN" w:bidi="zh_CN"/>
        </w:rPr>
        <w:t>这个场景以"过了一段时间"这些词开始，这意味著这发生在亚伯拉罕去到摩利亚献以撒之后的一段时间。 我们不知道过了多久，但有人来告诉亚伯拉罕，有关他兄弟拿鹤的儿子们的事情。</w:t>
      </w:r>
    </w:p>
    <w:p>
      <w:pPr/>
      <w:r>
        <w:rPr>
          <w:lang w:val="zh_CN" w:bidi="zh_CN"/>
        </w:rPr>
      </w:r>
      <w:r>
        <w:rPr>
          <w:lang w:val="zh_CN" w:bidi="zh_CN"/>
        </w:rPr>
        <w:t>请在这里暂停。 请小组一在地图上观看拿鹤和他的家人可能住的地方。 请在这里暂停音频。</w:t>
      </w:r>
    </w:p>
    <w:p>
      <w:pPr/>
      <w:r>
        <w:rPr>
          <w:lang w:val="zh_CN" w:bidi="zh_CN"/>
        </w:rPr>
      </w:r>
      <w:r>
        <w:rPr>
          <w:lang w:val="zh_CN" w:bidi="zh_CN"/>
        </w:rPr>
        <w:t>拿鹤的妻子密迦生了八个儿子。 你可能想重新排列关于密迦的儿子们的资讯。 长子名叫乌斯。 二儿子是布斯。 他的兄弟名叫基母利。 然后是基薛、哈琐、必达、益拉和彼土利。 基母利后来有了一个儿子，名叫亚兰。 彼土利后来有一个女儿，名叫利百加。</w:t>
      </w:r>
    </w:p>
    <w:p>
      <w:pPr/>
      <w:r>
        <w:rPr>
          <w:lang w:val="zh_CN" w:bidi="zh_CN"/>
        </w:rPr>
      </w:r>
      <w:r>
        <w:rPr>
          <w:lang w:val="zh_CN" w:bidi="zh_CN"/>
        </w:rPr>
        <w:t>此外，拿鹤的第二个妻子或妾，名叫流玛，她生了提八、迦含、他辖和玛迦。</w:t>
      </w:r>
    </w:p>
    <w:p>
      <w:pPr/>
      <w:r>
        <w:rPr>
          <w:lang w:val="zh_CN" w:bidi="zh_CN"/>
        </w:rPr>
      </w:r>
      <w:r>
        <w:rPr>
          <w:lang w:val="zh_CN" w:bidi="zh_CN"/>
        </w:rPr>
        <w:t>请在这里暂停。 请小组一起找到一种方式来记住这个家谱中的名字。你可能会编一首歌，或者使用押韵，来记住这些名字。 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请使用最容易理解的经文译本来聆听创世记二十二章20至24节的音频。</w:t>
      </w:r>
    </w:p>
    <w:p>
      <w:pPr/>
      <w:r>
        <w:rPr>
          <w:lang w:val="zh_CN" w:bidi="zh_CN"/>
        </w:rPr>
      </w:r>
      <w:r>
        <w:rPr>
          <w:lang w:val="zh_CN" w:bidi="zh_CN"/>
        </w:rPr>
        <w:t>在这一个步骤中，小组将用戏剧化的方式来演绎这段经文。</w:t>
      </w:r>
    </w:p>
    <w:p>
      <w:pPr/>
      <w:r>
        <w:rPr>
          <w:lang w:val="zh_CN" w:bidi="zh_CN"/>
        </w:rPr>
      </w:r>
      <w:r>
        <w:rPr>
          <w:lang w:val="zh_CN" w:bidi="zh_CN"/>
        </w:rPr>
        <w:t>这段经文只有一个场景。</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拿鹤</w:t>
      </w:r>
    </w:p>
    <w:p>
      <w:pPr>
        <w:pStyle w:val="ListBullet"/>
        <w:spacing w:line="240" w:lineRule="auto"/>
        <w:ind w:left="720"/>
      </w:pPr>
      <w:r>
        <w:rPr>
          <w:lang w:val="zh_CN" w:bidi="zh_CN"/>
        </w:rPr>
      </w:r>
      <w:r>
        <w:rPr>
          <w:lang w:val="zh_CN" w:bidi="zh_CN"/>
        </w:rPr>
        <w:t>密迦</w:t>
      </w:r>
    </w:p>
    <w:p>
      <w:pPr>
        <w:pStyle w:val="ListBullet"/>
        <w:spacing w:line="240" w:lineRule="auto"/>
        <w:ind w:left="720"/>
      </w:pPr>
      <w:r>
        <w:rPr>
          <w:lang w:val="zh_CN" w:bidi="zh_CN"/>
        </w:rPr>
      </w:r>
      <w:r>
        <w:rPr>
          <w:lang w:val="zh_CN" w:bidi="zh_CN"/>
        </w:rPr>
        <w:t>密迦的八个儿子：乌斯、布斯、基母利、基薛、哈琐、必达、益拉和彼土利。</w:t>
      </w:r>
    </w:p>
    <w:p>
      <w:pPr>
        <w:pStyle w:val="ListBullet"/>
        <w:spacing w:line="240" w:lineRule="auto"/>
        <w:ind w:left="720"/>
      </w:pPr>
      <w:r>
        <w:rPr>
          <w:lang w:val="zh_CN" w:bidi="zh_CN"/>
        </w:rPr>
      </w:r>
      <w:r>
        <w:rPr>
          <w:lang w:val="zh_CN" w:bidi="zh_CN"/>
        </w:rPr>
        <w:t>基母利的儿子亚兰</w:t>
      </w:r>
    </w:p>
    <w:p>
      <w:pPr>
        <w:pStyle w:val="ListBullet"/>
        <w:spacing w:line="240" w:lineRule="auto"/>
        <w:ind w:left="720"/>
      </w:pPr>
      <w:r>
        <w:rPr>
          <w:lang w:val="zh_CN" w:bidi="zh_CN"/>
        </w:rPr>
      </w:r>
      <w:r>
        <w:rPr>
          <w:lang w:val="zh_CN" w:bidi="zh_CN"/>
        </w:rPr>
        <w:t>彼土利的女儿利百加</w:t>
      </w:r>
    </w:p>
    <w:p>
      <w:pPr>
        <w:pStyle w:val="ListBullet"/>
        <w:spacing w:line="240" w:lineRule="auto"/>
        <w:ind w:left="720"/>
      </w:pPr>
      <w:r>
        <w:rPr>
          <w:lang w:val="zh_CN" w:bidi="zh_CN"/>
        </w:rPr>
      </w:r>
      <w:r>
        <w:rPr>
          <w:lang w:val="zh_CN" w:bidi="zh_CN"/>
        </w:rPr>
        <w:t>流玛</w:t>
      </w:r>
    </w:p>
    <w:p>
      <w:pPr>
        <w:pStyle w:val="ListBullet"/>
        <w:spacing w:line="240" w:lineRule="auto"/>
        <w:ind w:left="720"/>
      </w:pPr>
      <w:r>
        <w:rPr>
          <w:lang w:val="zh_CN" w:bidi="zh_CN"/>
        </w:rPr>
      </w:r>
      <w:r>
        <w:rPr>
          <w:lang w:val="zh_CN" w:bidi="zh_CN"/>
        </w:rPr>
        <w:t>和流玛的四个儿子：提八、迦含、他辖和玛迦</w:t>
      </w:r>
    </w:p>
    <w:p>
      <w:pPr/>
      <w:r>
        <w:rPr>
          <w:lang w:val="zh_CN" w:bidi="zh_CN"/>
        </w:rPr>
      </w:r>
      <w:r>
        <w:rPr>
          <w:lang w:val="zh_CN" w:bidi="zh_CN"/>
        </w:rPr>
        <w:t>请小组表演两遍这段经文。你们应该用你们自己的语言来表演这段经文。</w:t>
      </w:r>
    </w:p>
    <w:p>
      <w:pPr/>
      <w:r>
        <w:rPr>
          <w:lang w:val="zh_CN" w:bidi="zh_CN"/>
        </w:rPr>
      </w:r>
      <w:r>
        <w:rPr>
          <w:lang w:val="zh_CN" w:bidi="zh_CN"/>
        </w:rPr>
        <w:t>首先，请小组在不间断的情况下表演这个故事。 请留意故事的对话、流畅度、情节发展以及时间顺序。 请确保你不会跳过故事表演中困难或重要的部分。 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小组应当表演两遍这段经文。请在戏剧的某些时刻暂停表演，并问扮演角色的人："你有什么感受或想法？"扮演这个角色的人应该回答，如果他们是那个角色的话，他们会有什么感受或想法。 然后重新开始演这出戏。</w:t>
      </w:r>
    </w:p>
    <w:p>
      <w:pPr/>
      <w:r>
        <w:rPr>
          <w:lang w:val="zh_CN" w:bidi="zh_CN"/>
        </w:rPr>
      </w:r>
      <w:r>
        <w:rPr>
          <w:lang w:val="zh_CN" w:bidi="zh_CN"/>
        </w:rPr>
        <w:t>请在这里暂停音频，然后再表演一次这段经文。</w:t>
      </w:r>
    </w:p>
    <w:p>
      <w:pPr/>
      <w:r>
        <w:rPr>
          <w:lang w:val="zh_CN" w:bidi="zh_CN"/>
        </w:rPr>
      </w:r>
      <w:r>
        <w:rPr>
          <w:lang w:val="zh_CN" w:bidi="zh_CN"/>
        </w:rPr>
        <w:t>以下是戏剧的范例，以及可能的回应。</w:t>
      </w:r>
    </w:p>
    <w:p>
      <w:pPr/>
      <w:r>
        <w:rPr>
          <w:lang w:val="zh_CN" w:bidi="zh_CN"/>
        </w:rPr>
      </w:r>
      <w:r>
        <w:rPr>
          <w:lang w:val="zh_CN" w:bidi="zh_CN"/>
        </w:rPr>
        <w:t>过了一段时间，有人告诉亚伯拉罕，他的兄弟拿鹤的妻子密迦也是八个儿子的母亲。 她的儿子们被取名叫乌斯、布斯、基母利、基薛、哈琐、必达、益拉和彼土利。 基母利是亚兰的父亲，彼土利是利百加的父亲。 拿鹤的妾流玛也有儿子，名叫提八、迦含、他辖和玛迦。</w:t>
      </w:r>
    </w:p>
    <w:p>
      <w:pPr/>
      <w:r>
        <w:rPr>
          <w:lang w:val="zh_CN" w:bidi="zh_CN"/>
        </w:rPr>
      </w:r>
      <w:r>
        <w:rPr>
          <w:lang w:val="zh_CN" w:bidi="zh_CN"/>
        </w:rPr>
        <w:t>请完成这部戏剧剧。请问扮演亚伯拉罕的人："你有什么感受或想法？"这个人可能会回答这样的话："我很高兴听到我的兄弟也得到了孩子"，或"我很高兴听到神祝福拿鹤"，或"我很高兴听到我家人的消息，我很久没有听到他们的消息了。"</w:t>
      </w:r>
    </w:p>
    <w:p>
      <w:pPr>
        <w:pStyle w:val="Heading3"/>
      </w:pPr>
      <w:r>
        <w:rPr>
          <w:lang w:val="zh_CN" w:bidi="zh_CN"/>
        </w:rPr>
        <w:t>填补空白</w:t>
      </w:r>
    </w:p>
    <w:p>
      <w:pPr/>
      <w:r>
        <w:rPr>
          <w:lang w:val="zh_CN" w:bidi="zh_CN"/>
        </w:rPr>
      </w:r>
      <w:r>
        <w:rPr>
          <w:lang w:val="zh_CN" w:bidi="zh_CN"/>
        </w:rPr>
        <w:t>请使用最容易理解的经文译本来聆听创世记二十二章20至24节的音频。</w:t>
      </w:r>
    </w:p>
    <w:p>
      <w:pPr/>
      <w:r>
        <w:rPr>
          <w:lang w:val="zh_CN" w:bidi="zh_CN"/>
        </w:rPr>
      </w:r>
      <w:r>
        <w:rPr>
          <w:lang w:val="zh_CN" w:bidi="zh_CN"/>
        </w:rPr>
        <w:t>在这一步骤中，小组将讨论这段经文中的主词汇和词语。</w:t>
      </w:r>
    </w:p>
    <w:p>
      <w:pPr/>
      <w:r>
        <w:rPr>
          <w:lang w:val="zh_CN" w:bidi="zh_CN"/>
        </w:rPr>
      </w:r>
      <w:r>
        <w:rPr>
          <w:lang w:val="zh_CN" w:bidi="zh_CN"/>
        </w:rPr>
        <w:t>过了一段时间，有人告诉亚伯拉罕："听著，你兄弟拿鹤的妻子密迦也生了儿子。 长子名叫乌斯。 接下来的叫布斯，然后是亚兰的父亲基母利，然后是基薛、哈琐、必达、益拉和彼土利。"</w:t>
      </w:r>
    </w:p>
    <w:p>
      <w:pPr/>
      <w:r>
        <w:rPr>
          <w:lang w:val="zh_CN" w:bidi="zh_CN"/>
        </w:rPr>
      </w:r>
      <w:r>
        <w:rPr>
          <w:lang w:val="zh_CN" w:bidi="zh_CN"/>
        </w:rPr>
        <w:t>彼土利是利百加的父亲。 密迦为亚伯拉罕的兄弟拿鹤生了八个儿子。</w:t>
      </w:r>
    </w:p>
    <w:p>
      <w:pPr/>
      <w:r>
        <w:rPr>
          <w:lang w:val="zh_CN" w:bidi="zh_CN"/>
        </w:rPr>
      </w:r>
      <w:r>
        <w:rPr>
          <w:lang w:val="zh_CN" w:bidi="zh_CN"/>
        </w:rPr>
        <w:t>拿鹤的</w:t>
      </w:r>
      <w:r>
        <w:rPr>
          <w:b/>
          <w:lang w:val="zh_CN" w:bidi="zh_CN"/>
        </w:rPr>
        <w:t>妾</w:t>
      </w:r>
      <w:r>
        <w:rPr>
          <w:lang w:val="zh_CN" w:bidi="zh_CN"/>
        </w:rPr>
        <w:t>名叫流玛，也生了儿子。 妾指的是第二个妻子，她没有与第一个妻子相同的权利。 有时候妾是在战场上被掳的，或者是被买来的奴隶。</w:t>
      </w:r>
    </w:p>
    <w:p>
      <w:pPr/>
      <w:r>
        <w:rPr>
          <w:lang w:val="zh_CN" w:bidi="zh_CN"/>
        </w:rPr>
      </w:r>
      <w:r>
        <w:rPr>
          <w:lang w:val="zh_CN" w:bidi="zh_CN"/>
        </w:rPr>
        <w:t>流玛的儿子名叫提八、迦含、他辖和玛迦。</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小组成员可以在这个步骤中互相纠正。 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23:1–20</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请聆听创世记二十三章1至20节的音频，并将它记在心里。 聆听经文三次（如果可能的话，请听三种不同的翻译版本）。然后以小组的形式来讨论以下的问题：</w:t>
      </w:r>
    </w:p>
    <w:p>
      <w:pPr>
        <w:pStyle w:val="ListNumber"/>
        <w:numPr>
          <w:ilvl w:val="0"/>
          <w:numId w:val="5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在上一段经文中，亚伯拉罕和以撒从献燔祭的地方回到他们在别是巴的家中。 亚伯拉罕收到了关于他兄弟家庭的消息。 这个历史叙述中的事件发生在几年之后，亚伯拉罕已经搬到了希伯仑。 这个故事是亚伯拉罕生命中最后的几个故事之一。</w:t>
      </w:r>
    </w:p>
    <w:p>
      <w:pPr/>
      <w:r>
        <w:rPr>
          <w:lang w:val="zh_CN" w:bidi="zh_CN"/>
        </w:rPr>
      </w:r>
      <w:r>
        <w:rPr>
          <w:lang w:val="zh_CN" w:bidi="zh_CN"/>
        </w:rPr>
        <w:t>创世记第二十三章的引言和结论包括撒拉的死亡和埋葬。 这个故事还讲述了亚伯拉罕如何买下一块地，作为家庭的墓地。 他在当地首领面前合法地买下了这块土地。 这个地区被称为希伯仑。 离这个地方不远的一个地方，那里神曾经告诉亚伯拉罕，他八十九岁的妻子撒拉会给他们生个儿子。 亚伯拉罕没有回到他父亲的家里去埋葬他的妻子。 他在神所应许他的土地，买下了家庭的墓地。 族长亚伯拉罕、以撒、利百加、雅各和利亚也将埋在那里。 这块地在亚伯拉罕后裔的历史中很重要。 虽然神应许给亚伯拉罕这块土地，但亚伯拉罕还是通过神提供的经济手段合法地买下了这块土地。</w:t>
      </w:r>
    </w:p>
    <w:p>
      <w:pPr/>
      <w:r>
        <w:rPr>
          <w:lang w:val="zh_CN" w:bidi="zh_CN"/>
        </w:rPr>
      </w:r>
      <w:r>
        <w:rPr>
          <w:lang w:val="zh_CN" w:bidi="zh_CN"/>
        </w:rPr>
        <w:t>请看一张上面显示了希伯仑离耶路撒冷有多近的地图。</w:t>
      </w:r>
    </w:p>
    <w:p>
      <w:pPr/>
      <w:r>
        <w:rPr>
          <w:lang w:val="zh_CN" w:bidi="zh_CN"/>
        </w:rPr>
      </w:r>
      <w:r>
        <w:rPr>
          <w:lang w:val="zh_CN" w:bidi="zh_CN"/>
        </w:rPr>
        <w:t>请看一张上面包括亚伯拉罕从迦勒底的吾珥，经过哈兰到希伯仑的旅程的地图。</w:t>
      </w:r>
    </w:p>
    <w:p>
      <w:pPr/>
      <w:r>
        <w:rPr>
          <w:lang w:val="zh_CN" w:bidi="zh_CN"/>
        </w:rPr>
      </w:r>
      <w:r>
        <w:rPr>
          <w:lang w:val="zh_CN" w:bidi="zh_CN"/>
        </w:rPr>
        <w:t>亚伯拉罕为他妻子撒拉的死而哀伤。</w:t>
      </w:r>
    </w:p>
    <w:p>
      <w:pPr/>
      <w:r>
        <w:rPr>
          <w:lang w:val="zh_CN" w:bidi="zh_CN"/>
        </w:rPr>
      </w:r>
      <w:r>
        <w:rPr>
          <w:lang w:val="zh_CN" w:bidi="zh_CN"/>
        </w:rPr>
        <w:t>请花一些时间讨论以下问题：在你们的文化中，人们如何表达对心爱的亲属去世的哀悼？</w:t>
      </w:r>
    </w:p>
    <w:p>
      <w:pPr/>
      <w:r>
        <w:rPr>
          <w:lang w:val="zh_CN" w:bidi="zh_CN"/>
        </w:rPr>
      </w:r>
      <w:r>
        <w:rPr>
          <w:lang w:val="zh_CN" w:bidi="zh_CN"/>
        </w:rPr>
        <w:t>撒拉死时，亚伯拉罕在迦南地住了六十二年。 亚伯拉罕不是本地人，而是外人，他住在这块土地上，但并不拥有这块土地。 在亚伯拉罕的时代，一个叫做赫人的民族住在这个叫做迦南的地区。 赫人称亚伯拉罕为王子，以表示尊敬。 亚伯拉罕尊重当地地主的习俗，并以礼貌的方式要求购买土地。 亚伯拉罕不想借一个坟墓，他想拥有这个坟墓。 亚伯拉罕站起来，这样他就可以向赫人俯首，他开始对墓地正式谈判。 在那种文化中，男人以随意的姿势坐著进行交易。</w:t>
      </w:r>
    </w:p>
    <w:p>
      <w:pPr/>
      <w:r>
        <w:rPr>
          <w:lang w:val="zh_CN" w:bidi="zh_CN"/>
        </w:rPr>
      </w:r>
      <w:r>
        <w:rPr>
          <w:lang w:val="zh_CN" w:bidi="zh_CN"/>
        </w:rPr>
        <w:t>请花一些时间讨论以下问题：在你们的文化中，人们是如何买卖土地？ 在你们的文化中，外国人是如何买卖土地？ 请彼此讲述，某人向别人买卖土地时的情景。</w:t>
      </w:r>
    </w:p>
    <w:p>
      <w:pPr/>
      <w:r>
        <w:rPr>
          <w:lang w:val="zh_CN" w:bidi="zh_CN"/>
        </w:rPr>
      </w:r>
      <w:r>
        <w:rPr>
          <w:lang w:val="zh_CN" w:bidi="zh_CN"/>
        </w:rPr>
        <w:t>埋葬的做法是在岩石上刻出或挖出坟墓，而不是埋在地上的洞里。 这个家庭把尸体放在一个石头架子上，它会在那里分解。 过了一段时间，这个家庭会将骨头收集起来，放在一个石制容器里，好给下一个死亲属的尸体腾出地方。 亚伯拉罕买下了这块土地，以确保他有这块土地的永久权利。 如果这块土地是别人送的，那么就存在著这块土地在未来的世代被收回的威胁。</w:t>
      </w:r>
    </w:p>
    <w:p>
      <w:pPr/>
      <w:r>
        <w:rPr>
          <w:lang w:val="zh_CN" w:bidi="zh_CN"/>
        </w:rPr>
      </w:r>
      <w:r>
        <w:rPr>
          <w:lang w:val="zh_CN" w:bidi="zh_CN"/>
        </w:rPr>
        <w:t>请在这里暂停，并展示一张洞穴坟墓的图片。</w:t>
      </w:r>
    </w:p>
    <w:p>
      <w:pPr/>
      <w:r>
        <w:rPr>
          <w:lang w:val="zh_CN" w:bidi="zh_CN"/>
        </w:rPr>
      </w:r>
      <w:r>
        <w:rPr>
          <w:lang w:val="zh_CN" w:bidi="zh_CN"/>
        </w:rPr>
        <w:t>在城门口，亚伯拉罕在社群的长老和男人面前俯伏谦卑。 一堵墙把城包围起来，是为了保护此城，在墙上有入口和出口。 关闭的门在夜间或遭受攻击的时候，可以保护这个城。 合法的生意、对话、市场上的商品和消息都在城门口交流。</w:t>
      </w:r>
    </w:p>
    <w:p>
      <w:pPr/>
      <w:r>
        <w:rPr>
          <w:lang w:val="zh_CN" w:bidi="zh_CN"/>
        </w:rPr>
      </w:r>
      <w:r>
        <w:rPr>
          <w:lang w:val="zh_CN" w:bidi="zh_CN"/>
        </w:rPr>
        <w:t>亚伯拉罕就他想要的墓地进行了谈判。 主人以弗仑刻意地说著。 他礼貌地称呼亚伯拉罕为主或先生。 以弗仑使用了一个常见的片语："这块土地只值四百块银子，但在朋友们之间，这些钱算什么呢？" 今天，在这个地区，这个片语仍然是一种讨价还价的常用语。 似乎以弗仑试图把价值显得最小，他说："</w:t>
      </w:r>
      <w:r>
        <w:rPr>
          <w:i/>
          <w:lang w:val="zh_CN" w:bidi="zh_CN"/>
        </w:rPr>
        <w:t>只</w:t>
      </w:r>
      <w:r>
        <w:rPr>
          <w:lang w:val="zh_CN" w:bidi="zh_CN"/>
        </w:rPr>
        <w:t>值四百块或四百舍客勒银子。" 与每年平均工资十舍客勒相比，这笔钱是一笔很大的钱。 经文没有在购买的价格中说明确切的数量和这块地的价值。 你不应该说出，对于这块土地来说，这是一个低的价钱还是高的价钱。 亚伯拉罕很乐意、并且公开地按照原价付给了那地的主人，没有讨价还价。</w:t>
      </w:r>
    </w:p>
    <w:p>
      <w:pPr/>
      <w:r>
        <w:rPr>
          <w:lang w:val="zh_CN" w:bidi="zh_CN"/>
        </w:rPr>
      </w:r>
      <w:r>
        <w:rPr>
          <w:lang w:val="zh_CN" w:bidi="zh_CN"/>
        </w:rPr>
        <w:t>请讨论：当人们在买卖土地时，是否有不讨价还价，按照报价全额付上的时候？</w:t>
      </w:r>
    </w:p>
    <w:p>
      <w:pPr/>
      <w:r>
        <w:rPr>
          <w:lang w:val="zh_CN" w:bidi="zh_CN"/>
        </w:rPr>
      </w:r>
      <w:r>
        <w:rPr>
          <w:lang w:val="zh_CN" w:bidi="zh_CN"/>
        </w:rPr>
        <w:t>公开谈判，以及在长老和社群面前付清这块土地的费用，这显明了这块用于埋葬的土地，正式被买下了。 这样的行为还表明了亚伯拉罕相信神会履行祂的约，也就是这块土地将来会属于亚伯拉罕的后裔。</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撒拉一百二十七岁时，死在希伯仑。 亚伯拉罕为她的死而哀伤。 撒拉的死和埋葬，构成了创世记第二十三章的背景，其中包含亚伯拉罕与赫人长老商议，如何为他的家人买一块墓地。</w:t>
      </w:r>
    </w:p>
    <w:p>
      <w:pPr/>
      <w:r>
        <w:rPr>
          <w:lang w:val="zh_CN" w:bidi="zh_CN"/>
        </w:rPr>
      </w:r>
      <w:r>
        <w:rPr>
          <w:b/>
          <w:lang w:val="zh_CN" w:bidi="zh_CN"/>
        </w:rPr>
        <w:t>第二个场景：</w:t>
      </w:r>
      <w:r>
        <w:rPr>
          <w:lang w:val="zh_CN" w:bidi="zh_CN"/>
        </w:rPr>
        <w:t>亚伯拉罕离开她的尸体，去到城门口，向这地居民赫人，寻求一块埋葬家人的土地。</w:t>
      </w:r>
    </w:p>
    <w:p>
      <w:pPr/>
      <w:r>
        <w:rPr>
          <w:lang w:val="zh_CN" w:bidi="zh_CN"/>
        </w:rPr>
      </w:r>
      <w:r>
        <w:rPr>
          <w:b/>
          <w:lang w:val="zh_CN" w:bidi="zh_CN"/>
        </w:rPr>
        <w:t>第三个场景：</w:t>
      </w:r>
      <w:r>
        <w:rPr>
          <w:lang w:val="zh_CN" w:bidi="zh_CN"/>
        </w:rPr>
        <w:t>亚伯拉罕要求要得以弗仑的洞，以弗仑同意了。 亚伯拉罕接受了以弗仑提出的价格，没有讨价还价。</w:t>
      </w:r>
    </w:p>
    <w:p>
      <w:pPr/>
      <w:r>
        <w:rPr>
          <w:lang w:val="zh_CN" w:bidi="zh_CN"/>
        </w:rPr>
      </w:r>
      <w:r>
        <w:rPr>
          <w:b/>
          <w:lang w:val="zh_CN" w:bidi="zh_CN"/>
        </w:rPr>
        <w:t>第四个场景：</w:t>
      </w:r>
      <w:r>
        <w:rPr>
          <w:lang w:val="zh_CN" w:bidi="zh_CN"/>
        </w:rPr>
        <w:t>亚伯拉罕把钱拿出来，钱也被称作舍客勒，他在城门口的众人的面前数点清楚。 亚伯拉罕合法地买下了这块地。</w:t>
      </w:r>
    </w:p>
    <w:p>
      <w:pPr/>
      <w:r>
        <w:rPr>
          <w:lang w:val="zh_CN" w:bidi="zh_CN"/>
        </w:rPr>
      </w:r>
      <w:r>
        <w:rPr>
          <w:b/>
          <w:lang w:val="zh_CN" w:bidi="zh_CN"/>
        </w:rPr>
        <w:t>第五个场景：</w:t>
      </w:r>
      <w:r>
        <w:rPr>
          <w:lang w:val="zh_CN" w:bidi="zh_CN"/>
        </w:rPr>
        <w:t>最后一个场景总结了这笔交易。 它包括亚伯拉罕埋葬撒拉的这块地的地理特征。</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赫人</w:t>
      </w:r>
    </w:p>
    <w:p>
      <w:pPr>
        <w:pStyle w:val="ListBullet"/>
        <w:spacing w:line="240" w:lineRule="auto"/>
        <w:ind w:left="720"/>
      </w:pPr>
      <w:r>
        <w:rPr>
          <w:lang w:val="zh_CN" w:bidi="zh_CN"/>
        </w:rPr>
      </w:r>
      <w:r>
        <w:rPr>
          <w:lang w:val="zh_CN" w:bidi="zh_CN"/>
        </w:rPr>
        <w:t>赫人以弗仑</w:t>
      </w:r>
    </w:p>
    <w:p>
      <w:pPr>
        <w:pStyle w:val="ListBullet"/>
        <w:spacing w:line="240" w:lineRule="auto"/>
        <w:ind w:left="720"/>
      </w:pPr>
      <w:r>
        <w:rPr>
          <w:lang w:val="zh_CN" w:bidi="zh_CN"/>
        </w:rPr>
      </w:r>
      <w:r>
        <w:rPr>
          <w:lang w:val="zh_CN" w:bidi="zh_CN"/>
        </w:rPr>
        <w:t>希伯仑</w:t>
      </w:r>
    </w:p>
    <w:p>
      <w:pPr>
        <w:pStyle w:val="ListBullet"/>
        <w:spacing w:line="240" w:lineRule="auto"/>
        <w:ind w:left="720"/>
      </w:pPr>
      <w:r>
        <w:rPr>
          <w:lang w:val="zh_CN" w:bidi="zh_CN"/>
        </w:rPr>
      </w:r>
      <w:r>
        <w:rPr>
          <w:lang w:val="zh_CN" w:bidi="zh_CN"/>
        </w:rPr>
        <w:t>叙述者</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请按时间顺序浏览故事，并谈论每个场景中那些需要描述或表演的重要事情，这样就可以完全理解故事中发生的事情。</w:t>
      </w:r>
    </w:p>
    <w:p>
      <w:pPr/>
      <w:r>
        <w:rPr>
          <w:lang w:val="zh_CN" w:bidi="zh_CN"/>
        </w:rPr>
      </w:r>
      <w:r>
        <w:rPr>
          <w:lang w:val="zh_CN" w:bidi="zh_CN"/>
        </w:rPr>
        <w:t>撒拉的死和埋葬，在创世记第二十三章的引言和结论中都被提到。这些资讯前后包夹著，就像"三明治"一样，其中有亚伯拉罕与赫人长老们的为了给他的家人买一块墓地的商议。</w:t>
      </w:r>
    </w:p>
    <w:p>
      <w:pPr/>
      <w:r>
        <w:rPr>
          <w:lang w:val="zh_CN" w:bidi="zh_CN"/>
        </w:rPr>
      </w:r>
      <w:r>
        <w:rPr>
          <w:lang w:val="zh_CN" w:bidi="zh_CN"/>
        </w:rPr>
        <w:t>亚伯拉罕的妻子撒拉死在迦南的一个地方，这个地方现在叫作希伯仑。 这是神应许亚伯拉罕的后裔要拥有的土地。 希伯仑城将继续在族长的生活以及以色列人的历史中，扮演重要的角色。 亚伯拉罕为他的妻子撒拉哀伤哭泣。</w:t>
      </w:r>
    </w:p>
    <w:p>
      <w:pPr/>
      <w:r>
        <w:rPr>
          <w:lang w:val="zh_CN" w:bidi="zh_CN"/>
        </w:rPr>
      </w:r>
      <w:r>
        <w:rPr>
          <w:lang w:val="zh_CN" w:bidi="zh_CN"/>
        </w:rPr>
        <w:t>亚伯拉罕在社群长老面前的行为很恰当，他买下了这块墓地。 亚伯拉罕确定他的法律身份为是外来的居民或寄居者，所有这些词语都是用来指没有土地的外国人。 亚伯拉罕会在城门口，向赫人的长老，以及当地社群的其他人问安。 城门是社群的长老和重要人物们进行官方交易的地方。 亚伯拉罕、他的家人和仆人在这地区住了许多年，但没有任何财产。</w:t>
      </w:r>
    </w:p>
    <w:p>
      <w:pPr/>
      <w:r>
        <w:rPr>
          <w:lang w:val="zh_CN" w:bidi="zh_CN"/>
        </w:rPr>
      </w:r>
      <w:r>
        <w:rPr>
          <w:lang w:val="zh_CN" w:bidi="zh_CN"/>
        </w:rPr>
        <w:t>"埋葬死者"这个片语在经文中多次重复，因为这是这个故事的重要主题。</w:t>
      </w:r>
    </w:p>
    <w:p>
      <w:pPr/>
      <w:r>
        <w:rPr>
          <w:lang w:val="zh_CN" w:bidi="zh_CN"/>
        </w:rPr>
      </w:r>
      <w:r>
        <w:rPr>
          <w:lang w:val="zh_CN" w:bidi="zh_CN"/>
        </w:rPr>
        <w:t>重要的是请看到，亚伯拉罕是以一种体面的方式，生活在赫人当中。 "你是我们中间尊贵的王子。 请选择我们中最好的坟墓，把她埋在那里。 这里没有人会拒绝这样帮助你。" 亚伯拉罕站起来，很恰当的俯首问道："既然你们愿意帮助我，请以恩慈待我，问问琐辖的儿子以弗仑，让我买下他田地尽头的麦比拉洞。 我会在见证人在场的情况下，付清全部价钱，这样我就可以有一块永久的地，来埋葬我的家人。" 以弗仑在场，他听到了亚伯拉罕的请求。 亚伯拉罕以一种方式请求社群的长老，在他和以弗仑中间作中保。 在经文中，亚伯拉罕在土地交易过程中，有三次不同的讨论。 这是希伯来人讲故事的一种方式。</w:t>
      </w:r>
    </w:p>
    <w:p>
      <w:pPr/>
      <w:r>
        <w:rPr>
          <w:lang w:val="zh_CN" w:bidi="zh_CN"/>
        </w:rPr>
      </w:r>
      <w:r>
        <w:rPr>
          <w:lang w:val="zh_CN" w:bidi="zh_CN"/>
        </w:rPr>
        <w:t>以弗仑坐在城门口，和长老们在一起。 以弗仑公开地回答亚伯拉罕说："请听我的话，我要把田地和山洞给你。 在我百姓面前，我把这地给你——亚伯拉罕。 去埋葬你的死者吧。"</w:t>
      </w:r>
    </w:p>
    <w:p>
      <w:pPr/>
      <w:r>
        <w:rPr>
          <w:lang w:val="zh_CN" w:bidi="zh_CN"/>
        </w:rPr>
      </w:r>
      <w:r>
        <w:rPr>
          <w:lang w:val="zh_CN" w:bidi="zh_CN"/>
        </w:rPr>
        <w:t>亚伯拉罕又一次在赫人面前下拜，说："不，听我说，我要从你那里买下这地。 请让我支付全部价钱，这样我就可以把我的死人埋在那里。" 以弗仑回答亚伯拉罕说："我主，请听，这块地只值四百块银子，但在我们之间这算得了什么呢？ 把你的妻子埋在那里。" 这个问题是一个修辞性的问句。 并不期盼会得到一个口头的回应。 亚伯拉罕同意了以弗仑的价格，并按照当时当地市场的标准，在赫人面前，数算出这四百块银币作为报酬。</w:t>
      </w:r>
    </w:p>
    <w:p>
      <w:pPr/>
      <w:r>
        <w:rPr>
          <w:lang w:val="zh_CN" w:bidi="zh_CN"/>
        </w:rPr>
      </w:r>
      <w:r>
        <w:rPr>
          <w:lang w:val="zh_CN" w:bidi="zh_CN"/>
        </w:rPr>
        <w:t>亚伯拉罕在幔利——就是现在被称为希伯仑的地方——附近的麦比拉，买了属于以弗仑的一块地。 这包括田地，其中的洞穴，以及周围的所有树木。 这地的主人在城门口，当著赫人长老的面，把这块地转移给亚伯拉罕，作为他永久的财产。 亚伯拉罕把他的妻子撒拉埋在那里的洞穴里。 这块田地和洞穴从赫人手中转移给亚伯拉罕，用作永久的埋葬地。 亚伯拉罕现在在迦南正式拥有土地了。</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撒拉</w:t>
      </w:r>
    </w:p>
    <w:p>
      <w:pPr>
        <w:pStyle w:val="ListBullet"/>
        <w:spacing w:line="240" w:lineRule="auto"/>
        <w:ind w:left="720"/>
      </w:pPr>
      <w:r>
        <w:rPr>
          <w:lang w:val="zh_CN" w:bidi="zh_CN"/>
        </w:rPr>
      </w:r>
      <w:r>
        <w:rPr>
          <w:lang w:val="zh_CN" w:bidi="zh_CN"/>
        </w:rPr>
        <w:t>赫人</w:t>
      </w:r>
    </w:p>
    <w:p>
      <w:pPr>
        <w:pStyle w:val="ListBullet"/>
        <w:spacing w:line="240" w:lineRule="auto"/>
        <w:ind w:left="720"/>
      </w:pPr>
      <w:r>
        <w:rPr>
          <w:lang w:val="zh_CN" w:bidi="zh_CN"/>
        </w:rPr>
      </w:r>
      <w:r>
        <w:rPr>
          <w:lang w:val="zh_CN" w:bidi="zh_CN"/>
        </w:rPr>
        <w:t>赫人以弗仑</w:t>
      </w:r>
    </w:p>
    <w:p>
      <w:pPr>
        <w:pStyle w:val="ListBullet"/>
        <w:spacing w:line="240" w:lineRule="auto"/>
        <w:ind w:left="720"/>
      </w:pPr>
      <w:r>
        <w:rPr>
          <w:lang w:val="zh_CN" w:bidi="zh_CN"/>
        </w:rPr>
      </w:r>
      <w:r>
        <w:rPr>
          <w:lang w:val="zh_CN" w:bidi="zh_CN"/>
        </w:rPr>
        <w:t>希伯仑</w:t>
      </w:r>
    </w:p>
    <w:p>
      <w:pPr>
        <w:pStyle w:val="ListBullet"/>
        <w:spacing w:line="240" w:lineRule="auto"/>
        <w:ind w:left="720"/>
      </w:pPr>
      <w:r>
        <w:rPr>
          <w:lang w:val="zh_CN" w:bidi="zh_CN"/>
        </w:rPr>
      </w:r>
      <w:r>
        <w:rPr>
          <w:lang w:val="zh_CN" w:bidi="zh_CN"/>
        </w:rPr>
        <w:t>叙述者</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当小组第一次表演这个故事时，请留意故事的对话、流畅度、情节发展以及时间顺序。请留意故事或经文中重要或较难的部分，确保演出包含这些内容。请请帮助小组成员记住故事的各个部分。</w:t>
      </w:r>
    </w:p>
    <w:p>
      <w:pPr/>
      <w:r>
        <w:rPr>
          <w:lang w:val="zh_CN" w:bidi="zh_CN"/>
        </w:rPr>
      </w:r>
      <w:r>
        <w:rPr>
          <w:lang w:val="zh_CN" w:bidi="zh_CN"/>
        </w:rPr>
        <w:t>在亚伯拉罕和以撒从献祭的地方回来以后，又过了许多年，亚伯拉罕收到了关于他兄弟和孩子们的消息。 这包括以撒未来的新娘利百加的家系。</w:t>
      </w:r>
    </w:p>
    <w:p>
      <w:pPr/>
      <w:r>
        <w:rPr>
          <w:lang w:val="zh_CN" w:bidi="zh_CN"/>
        </w:rPr>
      </w:r>
      <w:r>
        <w:rPr>
          <w:lang w:val="zh_CN" w:bidi="zh_CN"/>
        </w:rPr>
        <w:t>请在这里暂停表演，并请问："亚伯拉罕，你感觉如何？" 你可能会听到这样的话："很高兴听到我兄弟的消息"，"很惊讶他有这么多儿子"，"感谢神应许给我的儿子以撒"，"想得太周到了。 以撒需要一个妻子。 我会记得我兄弟的儿子"，"我很惊讶，他的一个女奴为他生了这么多儿子。" 请重新开始表演。</w:t>
      </w:r>
    </w:p>
    <w:p>
      <w:pPr/>
      <w:r>
        <w:rPr>
          <w:lang w:val="zh_CN" w:bidi="zh_CN"/>
        </w:rPr>
      </w:r>
      <w:r>
        <w:rPr>
          <w:lang w:val="zh_CN" w:bidi="zh_CN"/>
        </w:rPr>
        <w:t>亚伯拉罕的妻子撒拉，活到一百二十七岁。 她死在迦南地，现在被称为希伯仑的地方。 亚伯拉罕在那里，为撒拉哀悼、哭泣。</w:t>
      </w:r>
    </w:p>
    <w:p>
      <w:pPr/>
      <w:r>
        <w:rPr>
          <w:lang w:val="zh_CN" w:bidi="zh_CN"/>
        </w:rPr>
      </w:r>
      <w:r>
        <w:rPr>
          <w:lang w:val="zh_CN" w:bidi="zh_CN"/>
        </w:rPr>
        <w:t>请在这里暂停表演，并请问："亚伯拉罕，你感觉如何？" 你可能会听到这样的话："难过，悲伤，我的妻子死了"，"负责任。 我必须决定把她和我们的家人埋在哪里"，"要坚定。 我相信神会把这地赐给我的后裔。" "神，你感觉如何？" 你可能会听到这样的话："亚伯拉罕，我与你同在，我看到你在受苦。" 请重新开始表演。</w:t>
      </w:r>
    </w:p>
    <w:p>
      <w:pPr/>
      <w:r>
        <w:rPr>
          <w:lang w:val="zh_CN" w:bidi="zh_CN"/>
        </w:rPr>
      </w:r>
      <w:r>
        <w:rPr>
          <w:lang w:val="zh_CN" w:bidi="zh_CN"/>
        </w:rPr>
        <w:t>亚伯拉罕离开撒拉的遗体，他去和坐在城门口的赫人长老说话。 "我是个寄居的，在你们的土地上是外人。 请给我一个价钱，把产业卖给我，作为我妻子埋葬的地方。</w:t>
      </w:r>
    </w:p>
    <w:p>
      <w:pPr/>
      <w:r>
        <w:rPr>
          <w:lang w:val="zh_CN" w:bidi="zh_CN"/>
        </w:rPr>
      </w:r>
      <w:r>
        <w:rPr>
          <w:lang w:val="zh_CN" w:bidi="zh_CN"/>
        </w:rPr>
        <w:t>请在这里暂停表演，并请问："亚伯拉罕，你感觉如何？" 你可能会听到这样的话："脆弱。 这些人会占我便宜"，"悲伤，焦虑"，"卑微，我没有自己的土地。" "赫人，你们感觉如何？" 你可能会听到这样的话："同情亚伯拉罕的处境"，"渴望在这个外人身上赚到额外的钱"，"好奇。 困惑，为什么他不回家？" 请重新开始表演。</w:t>
      </w:r>
    </w:p>
    <w:p>
      <w:pPr/>
      <w:r>
        <w:rPr>
          <w:lang w:val="zh_CN" w:bidi="zh_CN"/>
        </w:rPr>
      </w:r>
      <w:r>
        <w:rPr>
          <w:lang w:val="zh_CN" w:bidi="zh_CN"/>
        </w:rPr>
        <w:t>赫人回答亚伯拉罕说："你是我们中间尊贵的王子。 请选择我们中最好的坟墓，把她埋在那里。 这里没有人会拒绝这样帮助你。 亚伯拉罕站起来，很恰当地俯首问道："既然你们愿意帮助我，就请恩慈地问琐辖的儿子以弗仑，让我买下他在在他田地尽头麦比拉的山洞。 我将在见证人在场的情况下支付全额的价钱，这样我就有一块永久的地，可以埋葬我的家人。"</w:t>
      </w:r>
    </w:p>
    <w:p>
      <w:pPr/>
      <w:r>
        <w:rPr>
          <w:lang w:val="zh_CN" w:bidi="zh_CN"/>
        </w:rPr>
      </w:r>
      <w:r>
        <w:rPr>
          <w:lang w:val="zh_CN" w:bidi="zh_CN"/>
        </w:rPr>
        <w:t>请在这里暂停表演，并请问："亚伯拉罕，你现在感觉如何？" 你可能会听到这样的话："仍然很悲伤，买了地，为的是埋葬我们第一个死人撒拉和我们其余的家人"，"担心，这些谈判将会如何进展？" "卑微。 有压力。 我没有土地，所以我必须仔细地谈这笔交易"，"坚定。 这是神应许的地。 祂会供应。""神，你感觉如何？" 你可能会听到这样的话："很高兴，亚伯拉罕相信我对他的应许，他的后裔将拥有这地"，"我在这里，亚伯拉罕，我在看顾"，"我要供应亚伯拉罕。" 请重新开始表演。</w:t>
      </w:r>
    </w:p>
    <w:p>
      <w:pPr/>
      <w:r>
        <w:rPr>
          <w:lang w:val="zh_CN" w:bidi="zh_CN"/>
        </w:rPr>
      </w:r>
      <w:r>
        <w:rPr>
          <w:lang w:val="zh_CN" w:bidi="zh_CN"/>
        </w:rPr>
        <w:t>以弗仑坐在城门口，和长老们在一起。 以弗仑公开地回答亚伯拉罕说："请听我的话，我要把田地和山洞给你。 在我百姓面前，我把这地给你亚伯拉罕。 去埋葬你的死人吧。" 亚伯拉罕又一次在赫人面前下拜，说："不，听我说，我要从你那里买下这地。 让我支付全部的价钱，这样我就可以把我的死人埋在那里。" 以弗仑回答亚伯拉罕说："主啊，请听，这地只值四百块银子，这在我们之间算什么呢？ 把你的妻子埋在那里。" 亚伯拉罕同意以弗仑的价格，他根据当时当地市场的标准，在赫人面前，数算出四百块银子。</w:t>
      </w:r>
    </w:p>
    <w:p>
      <w:pPr/>
      <w:r>
        <w:rPr>
          <w:lang w:val="zh_CN" w:bidi="zh_CN"/>
        </w:rPr>
      </w:r>
      <w:r>
        <w:rPr>
          <w:lang w:val="zh_CN" w:bidi="zh_CN"/>
        </w:rPr>
        <w:t>请在这里暂停表演，并请问："亚伯拉罕，你现在感觉如何？" 你可能会听到这样的话："释放"、"高兴"、"悲伤"、"思绪万千，这是我们家埋葬死人的地。 有一天我会被埋在这里"，"感恩。 耶和华供应我。" "神，你感觉如何？" 你可能会听到这样的话："很高兴，亚伯拉罕相信我对他的应许，他的后裔将拥有这地"，"我在这里，亚伯拉罕，我在看顾"。"以弗仑，你感觉如何？" 你可能会听到这样的话："很高兴！ 我富有了！ 傲慢。 哈，我欺骗了这个有钱的外人。" 请重新开始表演。</w:t>
      </w:r>
    </w:p>
    <w:p>
      <w:pPr/>
      <w:r>
        <w:rPr>
          <w:lang w:val="zh_CN" w:bidi="zh_CN"/>
        </w:rPr>
      </w:r>
      <w:r>
        <w:rPr>
          <w:lang w:val="zh_CN" w:bidi="zh_CN"/>
        </w:rPr>
        <w:t>亚伯拉罕在幔利附近的麦比拉，就是现在被称为希伯仑的地方，买了属于以弗仑的一块地。 这包括田地，其中的洞穴，以及周围的所有树木。 以弗仑把这地交给亚伯拉罕，作为他永久的产业，城门口的赫人长老都在场。 亚伯拉罕把他的妻子撒拉埋在那里的洞穴里。 田地和洞穴从赫人转移到亚伯拉罕那里，作为永久的埋葬地。</w:t>
      </w:r>
    </w:p>
    <w:p>
      <w:pPr/>
      <w:r>
        <w:rPr>
          <w:lang w:val="zh_CN" w:bidi="zh_CN"/>
        </w:rPr>
      </w:r>
      <w:r>
        <w:rPr>
          <w:lang w:val="zh_CN" w:bidi="zh_CN"/>
        </w:rPr>
        <w:t>"亚伯拉罕，你现在感觉如何？" 你可能会听到这样的话："松了口气，快乐了，完成了"、"悲伤，我的妻子死了"、"思绪万千，这是我们家最后的安息之地。 "神，你感觉如何？" 你可能会听到这样的话："高兴"、"喜悦"。 "赫人，你们感觉如何？" 你可能会听到这样的话："很高兴从这个有钱的外人身上赚了钱。 请承认亚伯拉罕在我们中间有永久的住处。 他没有讨价还价。 他在见证人面前合法地做了所有的事。"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亚伯拉罕的妻子撒拉，活到一百二十七岁。 她死在基列亚巴，也就是现在的</w:t>
      </w:r>
      <w:r>
        <w:rPr>
          <w:b/>
          <w:lang w:val="zh_CN" w:bidi="zh_CN"/>
        </w:rPr>
        <w:t>希伯仑</w:t>
      </w:r>
      <w:r>
        <w:rPr>
          <w:lang w:val="zh_CN" w:bidi="zh_CN"/>
        </w:rPr>
        <w:t>。 主词汇表中有</w:t>
      </w:r>
      <w:hyperlink r:id="rId71">
        <w:r>
          <w:rPr>
            <w:lang w:val="zh_CN" w:bidi="zh_CN"/>
          </w:rPr>
          <w:rPr>
            <w:color w:val="0000EE"/>
            <w:u w:val="single"/>
          </w:rPr>
          <w:t>希伯仑</w:t>
        </w:r>
      </w:hyperlink>
      <w:r>
        <w:rPr>
          <w:lang w:val="zh_CN" w:bidi="zh_CN"/>
        </w:rPr>
        <w:t>这个词。 亚伯拉罕在那里，为撒拉</w:t>
      </w:r>
      <w:r>
        <w:rPr>
          <w:b/>
          <w:lang w:val="zh_CN" w:bidi="zh_CN"/>
        </w:rPr>
        <w:t>哀悼</w:t>
      </w:r>
      <w:r>
        <w:rPr>
          <w:lang w:val="zh_CN" w:bidi="zh_CN"/>
        </w:rPr>
        <w:t>、</w:t>
      </w:r>
      <w:r>
        <w:rPr>
          <w:b/>
          <w:lang w:val="zh_CN" w:bidi="zh_CN"/>
        </w:rPr>
        <w:t>哭泣</w:t>
      </w:r>
      <w:r>
        <w:rPr>
          <w:lang w:val="zh_CN" w:bidi="zh_CN"/>
        </w:rPr>
        <w:t>。哀悼是人们因失去心爱的人而悲伤的方式。 可以大声地表达哀悼和哭号。 哭号是一种激烈的哭泣方式。 亚伯拉罕为失去他妻子撒拉而哭泣。 亚伯拉罕会站在撒拉的尸体旁边。</w:t>
      </w:r>
    </w:p>
    <w:p>
      <w:pPr/>
      <w:r>
        <w:rPr>
          <w:lang w:val="zh_CN" w:bidi="zh_CN"/>
        </w:rPr>
      </w:r>
      <w:r>
        <w:rPr>
          <w:lang w:val="zh_CN" w:bidi="zh_CN"/>
        </w:rPr>
        <w:t>亚伯拉罕离开撒拉的尸体，对坐在</w:t>
      </w:r>
      <w:r>
        <w:rPr>
          <w:b/>
          <w:lang w:val="zh_CN" w:bidi="zh_CN"/>
        </w:rPr>
        <w:t>城门</w:t>
      </w:r>
      <w:r>
        <w:rPr>
          <w:lang w:val="zh_CN" w:bidi="zh_CN"/>
        </w:rPr>
        <w:t>口的</w:t>
      </w:r>
      <w:r>
        <w:rPr>
          <w:b/>
          <w:lang w:val="zh_CN" w:bidi="zh_CN"/>
        </w:rPr>
        <w:t>赫人</w:t>
      </w:r>
      <w:r>
        <w:rPr>
          <w:lang w:val="zh_CN" w:bidi="zh_CN"/>
        </w:rPr>
        <w:t>长老说话。 在亚伯拉罕之前，赫人就已经住在迦南。 城门是长老或社群领袖坐著的地方，他们在那里做生意、交换消息，以及买卖市场上的物品。 亚伯拉罕对长老们说："我在这里，在你们的土地上是</w:t>
      </w:r>
      <w:r>
        <w:rPr>
          <w:b/>
          <w:lang w:val="zh_CN" w:bidi="zh_CN"/>
        </w:rPr>
        <w:t>客旅，是外人</w:t>
      </w:r>
      <w:r>
        <w:rPr>
          <w:lang w:val="zh_CN" w:bidi="zh_CN"/>
        </w:rPr>
        <w:t xml:space="preserve">。" </w:t>
      </w:r>
      <w:r>
        <w:rPr>
          <w:b/>
          <w:lang w:val="zh_CN" w:bidi="zh_CN"/>
        </w:rPr>
        <w:t>外人</w:t>
      </w:r>
      <w:r>
        <w:rPr>
          <w:lang w:val="zh_CN" w:bidi="zh_CN"/>
        </w:rPr>
        <w:t>也译成"客旅"，指的是暂时住在与他出生地不同的国家里的人。 你可以在主词汇表中查找到</w:t>
      </w:r>
      <w:hyperlink r:id="rId72">
        <w:r>
          <w:rPr>
            <w:lang w:val="zh_CN" w:bidi="zh_CN"/>
          </w:rPr>
          <w:rPr>
            <w:color w:val="0000EE"/>
            <w:u w:val="single"/>
          </w:rPr>
          <w:t>外人</w:t>
        </w:r>
      </w:hyperlink>
      <w:r>
        <w:rPr>
          <w:lang w:val="zh_CN" w:bidi="zh_CN"/>
        </w:rPr>
        <w:t>或</w:t>
      </w:r>
      <w:hyperlink r:id="rId73">
        <w:r>
          <w:rPr>
            <w:lang w:val="zh_CN" w:bidi="zh_CN"/>
          </w:rPr>
          <w:rPr>
            <w:color w:val="0000EE"/>
            <w:u w:val="single"/>
          </w:rPr>
          <w:t>寄居者</w:t>
        </w:r>
      </w:hyperlink>
      <w:r>
        <w:rPr>
          <w:lang w:val="zh_CN" w:bidi="zh_CN"/>
        </w:rPr>
        <w:t>这两个词。</w:t>
      </w:r>
    </w:p>
    <w:p>
      <w:pPr/>
      <w:r>
        <w:rPr>
          <w:lang w:val="zh_CN" w:bidi="zh_CN"/>
        </w:rPr>
      </w:r>
      <w:r>
        <w:rPr>
          <w:lang w:val="zh_CN" w:bidi="zh_CN"/>
        </w:rPr>
        <w:t>然后，亚伯拉罕请求："请卖给我土地，作为我</w:t>
      </w:r>
      <w:r>
        <w:rPr>
          <w:b/>
          <w:lang w:val="zh_CN" w:bidi="zh_CN"/>
        </w:rPr>
        <w:t>埋葬</w:t>
      </w:r>
      <w:r>
        <w:rPr>
          <w:lang w:val="zh_CN" w:bidi="zh_CN"/>
        </w:rPr>
        <w:t>妻子的地方。" 亚伯拉罕想要的墓地是一个洞穴，或者是一块石头，可以用来安放死者的尸体。 然后，他们会把一块大石头滚到入口，防止盗贼或野兽进入。 这并不是在地里挖的坟墓。 尸体会被放在挖出的坟墓或洞穴里。 尸体分解后，家人会把骨头收集起来，放在一个用石头做的较小的容器里。 你可以在主词汇表中查找到</w:t>
      </w:r>
      <w:hyperlink r:id="rId74">
        <w:r>
          <w:rPr>
            <w:lang w:val="zh_CN" w:bidi="zh_CN"/>
          </w:rPr>
          <w:rPr>
            <w:color w:val="0000EE"/>
            <w:u w:val="single"/>
          </w:rPr>
          <w:t>坟墓</w:t>
        </w:r>
      </w:hyperlink>
      <w:r>
        <w:rPr>
          <w:lang w:val="zh_CN" w:bidi="zh_CN"/>
        </w:rPr>
        <w:t>这个词。</w:t>
      </w:r>
    </w:p>
    <w:p>
      <w:pPr/>
      <w:r>
        <w:rPr>
          <w:lang w:val="zh_CN" w:bidi="zh_CN"/>
        </w:rPr>
      </w:r>
      <w:r>
        <w:rPr>
          <w:lang w:val="zh_CN" w:bidi="zh_CN"/>
        </w:rPr>
        <w:t>赫人回答亚伯拉罕说："你在我们中间是</w:t>
      </w:r>
      <w:r>
        <w:rPr>
          <w:b/>
          <w:lang w:val="zh_CN" w:bidi="zh_CN"/>
        </w:rPr>
        <w:t>尊贵的神的王子</w:t>
      </w:r>
      <w:r>
        <w:rPr>
          <w:lang w:val="zh_CN" w:bidi="zh_CN"/>
        </w:rPr>
        <w:t>。" 赫人认为亚伯拉罕不是普通的外人，而是有神祝福的人。 请选择我们中最好的坟墓，把她埋在那里。 这里没有人会拒绝这样帮助你。"</w:t>
      </w:r>
      <w:r>
        <w:rPr>
          <w:b/>
          <w:lang w:val="zh_CN" w:bidi="zh_CN"/>
        </w:rPr>
        <w:t>亚伯拉罕站起来</w:t>
      </w:r>
      <w:r>
        <w:rPr>
          <w:lang w:val="zh_CN" w:bidi="zh_CN"/>
        </w:rPr>
        <w:t>。在城门口进行的商业会以坐著的姿势进行。 亚伯拉罕站起来，为的是要俯伏，并且作一个正式的要求，以鞠躬进行请求是合宜的。他说："既然你们愿意帮助我，就请以恩慈待我，请琐辖的儿子</w:t>
      </w:r>
      <w:r>
        <w:rPr>
          <w:b/>
          <w:lang w:val="zh_CN" w:bidi="zh_CN"/>
        </w:rPr>
        <w:t>以弗仑</w:t>
      </w:r>
      <w:r>
        <w:rPr>
          <w:lang w:val="zh_CN" w:bidi="zh_CN"/>
        </w:rPr>
        <w:t>，允许我</w:t>
      </w:r>
      <w:r>
        <w:rPr>
          <w:b/>
          <w:lang w:val="zh_CN" w:bidi="zh_CN"/>
        </w:rPr>
        <w:t>买</w:t>
      </w:r>
      <w:r>
        <w:rPr>
          <w:lang w:val="zh_CN" w:bidi="zh_CN"/>
        </w:rPr>
        <w:t>下他田地尽头的麦比拉山洞。" 有些翻译可能会使用"给"这个动词而不是"买"，意思是"给出一个价钱"或"卖出"。</w:t>
      </w:r>
    </w:p>
    <w:p>
      <w:pPr/>
      <w:r>
        <w:rPr>
          <w:lang w:val="zh_CN" w:bidi="zh_CN"/>
        </w:rPr>
      </w:r>
      <w:r>
        <w:rPr>
          <w:lang w:val="zh_CN" w:bidi="zh_CN"/>
        </w:rPr>
        <w:t>以弗仑把这块土地的所有权给了亚伯拉罕。 亚伯拉罕按照足价付了钱。</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24:1–14</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请聆听创世记二十四章1至14节的音频，并将它记在心里。 聆听经文三次（如果可能的话，请听三种不同的翻译版本）。然后以小组的形式来讨论以下的问题：</w:t>
      </w:r>
    </w:p>
    <w:p>
      <w:pPr>
        <w:pStyle w:val="ListBullet"/>
        <w:spacing w:line="240" w:lineRule="auto"/>
        <w:ind w:left="720"/>
      </w:pPr>
      <w:r>
        <w:rPr>
          <w:lang w:val="zh_CN" w:bidi="zh_CN"/>
        </w:rPr>
      </w:r>
      <w:r>
        <w:rPr>
          <w:lang w:val="zh_CN" w:bidi="zh_CN"/>
        </w:rPr>
        <w:t>你喜欢这个故事中的哪个部分？</w:t>
      </w:r>
    </w:p>
    <w:p>
      <w:pPr>
        <w:pStyle w:val="ListBullet"/>
        <w:spacing w:line="240" w:lineRule="auto"/>
        <w:ind w:left="720"/>
      </w:pPr>
      <w:r>
        <w:rPr>
          <w:lang w:val="zh_CN" w:bidi="zh_CN"/>
        </w:rPr>
      </w:r>
      <w:r>
        <w:rPr>
          <w:lang w:val="zh_CN" w:bidi="zh_CN"/>
        </w:rPr>
        <w:t>这个故事有哪些部分是你不喜欢或不明白的地方？</w:t>
      </w:r>
    </w:p>
    <w:p>
      <w:pPr>
        <w:pStyle w:val="ListBullet"/>
        <w:spacing w:line="240" w:lineRule="auto"/>
        <w:ind w:left="720"/>
      </w:pPr>
      <w:r>
        <w:rPr>
          <w:lang w:val="zh_CN" w:bidi="zh_CN"/>
        </w:rPr>
      </w:r>
      <w:r>
        <w:rPr>
          <w:lang w:val="zh_CN" w:bidi="zh_CN"/>
        </w:rPr>
        <w:t>这个故事告诉我们关于神的哪些信息?</w:t>
      </w:r>
    </w:p>
    <w:p>
      <w:pPr>
        <w:pStyle w:val="ListBullet"/>
        <w:spacing w:line="240" w:lineRule="auto"/>
        <w:ind w:left="720"/>
      </w:pPr>
      <w:r>
        <w:rPr>
          <w:lang w:val="zh_CN" w:bidi="zh_CN"/>
        </w:rPr>
      </w:r>
      <w:r>
        <w:rPr>
          <w:lang w:val="zh_CN" w:bidi="zh_CN"/>
        </w:rPr>
        <w:t>这个故事告诉了我们关于人的什么事?</w:t>
      </w:r>
    </w:p>
    <w:p>
      <w:pPr>
        <w:pStyle w:val="ListBullet"/>
        <w:spacing w:line="240" w:lineRule="auto"/>
        <w:ind w:left="720"/>
      </w:pPr>
      <w:r>
        <w:rPr>
          <w:lang w:val="zh_CN" w:bidi="zh_CN"/>
        </w:rPr>
      </w:r>
      <w:r>
        <w:rPr>
          <w:lang w:val="zh_CN" w:bidi="zh_CN"/>
        </w:rPr>
        <w:t>这个故事对我们的日常生活有什么影响?</w:t>
      </w:r>
    </w:p>
    <w:p>
      <w:pPr>
        <w:pStyle w:val="ListBullet"/>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在上一段经文中，亚伯拉罕的妻子撒拉死了。 亚伯拉罕没有把撒拉的尸体带回他们的家乡埋葬。 亚伯拉罕在迦南那里买了块地，把她的尸体埋在一个洞穴里。 创世记二十四章是一个历史叙述。 这个故事以亚伯拉罕开始，但以以撒作为主要人物结束。</w:t>
      </w:r>
    </w:p>
    <w:p>
      <w:pPr/>
      <w:r>
        <w:rPr>
          <w:lang w:val="zh_CN" w:bidi="zh_CN"/>
        </w:rPr>
      </w:r>
      <w:r>
        <w:rPr>
          <w:lang w:val="zh_CN" w:bidi="zh_CN"/>
        </w:rPr>
        <w:t>亚伯拉罕年纪非常老迈。 耶和华在一切事上</w:t>
      </w:r>
      <w:r>
        <w:rPr>
          <w:b/>
          <w:lang w:val="zh_CN" w:bidi="zh_CN"/>
        </w:rPr>
        <w:t>祝福</w:t>
      </w:r>
      <w:r>
        <w:rPr>
          <w:lang w:val="zh_CN" w:bidi="zh_CN"/>
        </w:rPr>
        <w:t>亚伯拉罕。 祝福是贯穿这一章的重要主题。 祝福的意思是"帮助、行善、喜悦。" 在这里，对亚伯拉罕而言，这意味著身体健康和财产富足。</w:t>
      </w:r>
    </w:p>
    <w:p>
      <w:pPr/>
      <w:r>
        <w:rPr>
          <w:lang w:val="zh_CN" w:bidi="zh_CN"/>
        </w:rPr>
      </w:r>
      <w:r>
        <w:rPr>
          <w:lang w:val="zh_CN" w:bidi="zh_CN"/>
        </w:rPr>
        <w:t>请花一些时间讨论以下的问题：神祝福亚伯拉罕。 在你们的文化中，祝福是什么样的？ 神的祝福与传统或世俗的祝福有什么不同？</w:t>
      </w:r>
    </w:p>
    <w:p>
      <w:pPr/>
      <w:r>
        <w:rPr>
          <w:lang w:val="zh_CN" w:bidi="zh_CN"/>
        </w:rPr>
      </w:r>
      <w:r>
        <w:rPr>
          <w:lang w:val="zh_CN" w:bidi="zh_CN"/>
        </w:rPr>
        <w:t>亚伯拉罕认为，现在是他儿子以撒结婚的时候了。 住在迦南的当地女子，不适合与以撒结婚。 当地人敬拜偶像。 亚伯拉罕希望他的后裔只敬拜神。</w:t>
      </w:r>
    </w:p>
    <w:p>
      <w:pPr/>
      <w:r>
        <w:rPr>
          <w:lang w:val="zh_CN" w:bidi="zh_CN"/>
        </w:rPr>
      </w:r>
      <w:r>
        <w:rPr>
          <w:lang w:val="zh_CN" w:bidi="zh_CN"/>
        </w:rPr>
        <w:t>亚伯拉罕要求他家中年纪最大、最受信任的仆人回到亚伯拉罕的家乡，在亚伯拉罕的亲戚中为以撒寻找一个妻子。 一些注释者说，这个仆人就是创世记前面提到的以利以谢。 亚伯兰曾问神，当他没有任何后裔时，赏赐有什么好处呢？ 他的仆人以利以谢将成为他的继承人。 经文没有说这个故事里的仆人就是以利以谢。 亚伯拉罕要求这个仆人以神为证人起誓。 亚伯拉罕称神为天地的神。 在任何翻译中，都应该清楚，这不是在引导读者或听众认为亚伯拉罕谈论的是两个不同的神。 这样起誓是一个庄严的象征性的姿势。 亚伯拉罕要求他的仆人把手放在亚伯拉罕的大腿下。 这是一种有礼貌的比喻，指的是亚伯拉罕的生殖器部位。 这种姿势代表亚伯拉罕家庭的后裔。 这个誓言给予仆人一个责任。 如果这位被信任的仆人违反了誓言，那么神就会惩罚他。 仆人担心女子可能会拒绝与他一起回去。 如果仆人找到的女子不愿意与她一起回来，那么他的誓言就会被解除。 仆人甚至问以撒是否可以与他一起去。 亚伯拉罕拒绝让以撒去。 亚伯拉罕坚持说："耶和华神，雅巍，天上的神已经应许将这地赐给亚伯拉罕的后裔。" 亚伯拉罕仍然在对独一的神说话。 亚伯拉罕应许仆人，神会差遣祂的使者在他前面，为他寻找合适的女子。 神的使者是神的代表或体现，而不是神自己。 神是如此圣洁，没有人亲眼看见神以后，还能活下来。 仆人不能看见神以后，还活下来。</w:t>
      </w:r>
    </w:p>
    <w:p>
      <w:pPr/>
      <w:r>
        <w:rPr>
          <w:lang w:val="zh_CN" w:bidi="zh_CN"/>
        </w:rPr>
      </w:r>
      <w:r>
        <w:rPr>
          <w:lang w:val="zh_CN" w:bidi="zh_CN"/>
        </w:rPr>
        <w:t>仆人起誓之后，他装上许多礼物，放在十只骆驼上。 骆驼是一种非常大而值钱的牲畜，可以携带很多重物长距离行走。 在旅程中，牠不需要喝很多水。 骆驼和礼物是给新娘的彩礼的一部分，为的是与新娘的家人安排婚姻。 仆人并不是像买奴隶那样买一个女子。 在安排婚姻的时候，新郎的家庭必须提供新娘的彩礼，而新娘的家人必须提供嫁妆。</w:t>
      </w:r>
    </w:p>
    <w:p>
      <w:pPr/>
      <w:r>
        <w:rPr>
          <w:lang w:val="zh_CN" w:bidi="zh_CN"/>
        </w:rPr>
      </w:r>
      <w:r>
        <w:rPr>
          <w:lang w:val="zh_CN" w:bidi="zh_CN"/>
        </w:rPr>
        <w:t>请在这里暂停并讨论：展示一张骆驼的图片。 请展示一张骆驼商队的图片。 在你们的文化中，人们如何安排婚姻？ 这是否涉及新娘的彩礼，如果有，这会是如何安排？</w:t>
      </w:r>
    </w:p>
    <w:p>
      <w:pPr/>
      <w:r>
        <w:rPr>
          <w:lang w:val="zh_CN" w:bidi="zh_CN"/>
        </w:rPr>
      </w:r>
      <w:r>
        <w:rPr>
          <w:lang w:val="zh_CN" w:bidi="zh_CN"/>
        </w:rPr>
        <w:t>这趟前往亚伯拉罕家乡八百公里的旅程，至少需要费时一个月。 仆人到达亚伯拉罕的兄弟拿鹤居住的城外。 这座城市可能是哈兰，在今天的伊拉克北部。 这个地区被称为两河流域。 仆人停在水源旁，他使骆驼跪在地上，为要得到休息，并且可以给牠们水喝。 这水源既是泉水，也是一口井。 当水量丰富，并且接近地表时，人们就认为它是一个泉水。 在干燥的月份，水是从地表以下的井中抽出来的。 这个水源在城外，所以成群的牲畜可以很容易地接近它。 这是在晚上。 这也是年轻女子从城里来取水的时候。 在干燥的中东，水是一种稀有而重要的东西。 在正常情况下，这口井是旅行者和当地人聚会的场所。</w:t>
      </w:r>
    </w:p>
    <w:p>
      <w:pPr/>
      <w:r>
        <w:rPr>
          <w:lang w:val="zh_CN" w:bidi="zh_CN"/>
        </w:rPr>
      </w:r>
      <w:r>
        <w:rPr>
          <w:lang w:val="zh_CN" w:bidi="zh_CN"/>
        </w:rPr>
        <w:t>请在这里暂停并讨论：在你们的文化中，人们会作出庄严的誓言吗？ 他们为什么而起誓？ 请描述这些习俗。 谁会参与在其中？誓言会如何被解除？ 在你们的文化中，人们会用什么样的礼貌方式来指一个人的生殖器官，且是可以让教会中的男人和女人都读到或听到的？ 在你们的文化中，井是自然的聚会场所吗？ 人们在这个地方聚集会很奇怪吗？ 在你们地区，什么是重要的水源？</w:t>
      </w:r>
    </w:p>
    <w:p>
      <w:pPr/>
      <w:r>
        <w:rPr>
          <w:lang w:val="zh_CN" w:bidi="zh_CN"/>
        </w:rPr>
      </w:r>
      <w:r>
        <w:rPr>
          <w:lang w:val="zh_CN" w:bidi="zh_CN"/>
        </w:rPr>
        <w:t>请看一张包括哈兰以及底格里斯河和幼发拉底河的地图。 这是今天的伊拉克北部。</w:t>
      </w:r>
    </w:p>
    <w:p>
      <w:pPr/>
      <w:r>
        <w:rPr>
          <w:lang w:val="zh_CN" w:bidi="zh_CN"/>
        </w:rPr>
      </w:r>
      <w:r>
        <w:rPr>
          <w:lang w:val="zh_CN" w:bidi="zh_CN"/>
        </w:rPr>
        <w:t>仆人向耶和华神——雅巍——我主人的神祷告，求他当天能成功找到未来的新娘。 仆人向神作了一个非正式的、私人的祷告。 仆人祈求耶和华向他显出爱的恩慈。 爱的恩慈这个词，指的是信实和爱，这包含在神与亚伯拉罕所立的盟约关系中。 仆人求神给他两个具体的神迹，以确定以撒未来的妻子。 这个女孩会尊重接待客人的习俗，给陌生人提供水喝。 然后她会更进一步，也主动愿意给十只骆驼水喝。 仆人是在将近黄昏的时候到达的。 这是年轻女子们去井边的时候。 在那种文化中，年轻的未婚女子负责为她们的家庭和牲畜取水。 年轻女子们拿著水瓶，这是一种用黏土制成的罐状的容器，能用来装水。它们能装的水不超过十一公升。</w:t>
      </w:r>
    </w:p>
    <w:p>
      <w:pPr/>
      <w:r>
        <w:rPr>
          <w:lang w:val="zh_CN" w:bidi="zh_CN"/>
        </w:rPr>
      </w:r>
      <w:r>
        <w:rPr>
          <w:lang w:val="zh_CN" w:bidi="zh_CN"/>
        </w:rPr>
        <w:t>请在这里暂停并讨论：在你们的文化中，衷心祷告会是什么样子。</w:t>
      </w:r>
    </w:p>
    <w:p>
      <w:pPr/>
      <w:r>
        <w:rPr>
          <w:lang w:val="zh_CN" w:bidi="zh_CN"/>
        </w:rPr>
      </w:r>
      <w:r>
        <w:rPr>
          <w:lang w:val="zh_CN" w:bidi="zh_CN"/>
        </w:rPr>
        <w:t>有其他一些仆人陪同这个仆人。 这个故事的后面会提到这一点。 如果他独自一人旅行，十只骆驼是非常困难的。 他很容易会成为贼人的目标。</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亚伯拉罕年纪老迈。 他认为，现在是他的儿子以撒结婚的时候了。 当地的异教徒迦南女子并不适合。 亚伯拉罕请他最信任的仆人回到亚伯拉罕的家乡，为以撒找一个妻子。 亚伯拉罕要求这个仆人在神面前起誓。 仆人接受并起誓。</w:t>
      </w:r>
    </w:p>
    <w:p>
      <w:pPr/>
      <w:r>
        <w:rPr>
          <w:lang w:val="zh_CN" w:bidi="zh_CN"/>
        </w:rPr>
      </w:r>
      <w:r>
        <w:rPr>
          <w:b/>
          <w:lang w:val="zh_CN" w:bidi="zh_CN"/>
        </w:rPr>
        <w:t>第二个场景：</w:t>
      </w:r>
      <w:r>
        <w:rPr>
          <w:lang w:val="zh_CN" w:bidi="zh_CN"/>
        </w:rPr>
        <w:t>仆人为旅途做准备。 作为亚伯拉罕的代表，仆人预备了十只骆驼，每只骆驼都装上给未来新娘的家人准备的礼物。 仆人用了一个多月的时间，走了八百公里，才到达亚伯拉罕的家乡。</w:t>
      </w:r>
    </w:p>
    <w:p>
      <w:pPr/>
      <w:r>
        <w:rPr>
          <w:lang w:val="zh_CN" w:bidi="zh_CN"/>
        </w:rPr>
      </w:r>
      <w:r>
        <w:rPr>
          <w:b/>
          <w:lang w:val="zh_CN" w:bidi="zh_CN"/>
        </w:rPr>
        <w:t>第三个场景：</w:t>
      </w:r>
      <w:r>
        <w:rPr>
          <w:lang w:val="zh_CN" w:bidi="zh_CN"/>
        </w:rPr>
        <w:t>仆人到达亚伯拉罕的兄弟拿鹤所住的城外。 仆人在城外的井旁停下来，要让骆驼休息，也给牠们喝水。 仆人在井旁向神祷告，求神给他两个特定的记号，好让他知道神为以撒选择了哪个女人。</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以撒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请按时间顺序浏览故事，并谈论每个场景中那些需要描述或表演的重要事情，这样可以完全理解故事中正在发生的事情。</w:t>
      </w:r>
    </w:p>
    <w:p>
      <w:pPr/>
      <w:r>
        <w:rPr>
          <w:lang w:val="zh_CN" w:bidi="zh_CN"/>
        </w:rPr>
      </w:r>
      <w:r>
        <w:rPr>
          <w:lang w:val="zh_CN" w:bidi="zh_CN"/>
        </w:rPr>
        <w:t>重要的是请留意：这个故事开始时，亚伯拉罕已经很老了。 神在一切事上都赐福给他。 如果你在故事开始时分享一些故事中将会出现的背景资讯，这可能会让这个场景更清晰。 亚伯拉罕决定让他的后裔留在神应许亚伯拉罕的迦南地。 亚伯拉罕决定，现在是他的儿子以撒结婚的时候了。 当地的女子是异教徒，她们是拜偶像的，不适合以撒。 亚伯拉罕向他最信任的仆人要求，他想他去亚伯拉罕的家乡，为以撒找一个合适的妻子。 重要的是请留意：经文没有说出这个仆人的名字。</w:t>
      </w:r>
    </w:p>
    <w:p>
      <w:pPr/>
      <w:r>
        <w:rPr>
          <w:lang w:val="zh_CN" w:bidi="zh_CN"/>
        </w:rPr>
      </w:r>
      <w:r>
        <w:rPr>
          <w:lang w:val="zh_CN" w:bidi="zh_CN"/>
        </w:rPr>
        <w:t>对仆人的这个请求是一个严肃的请求，以致于亚伯拉罕要让仆人在神面前起誓，要从他的家乡带一个女子回来。 起誓的仪式包括仆人把他的手放在亚伯拉罕的大腿根部。 这个姿势代表了亚伯拉罕未来的后裔。 像圣经经文一样，小组成员应该选择一个合宜的字词或间接的表达方式，来表示起誓涉及到亚伯拉罕的大腿根部。 如果仆人违反了誓言，神就会惩罚他。 如果仆人找到的女子不愿意与她一起回来，那么他的誓言就被解除了。 仆人甚至问以撒是否可以与他一起去。 亚伯拉罕拒绝让以撒去。 亚伯拉罕说："哦，耶和华神把我从那块土地带到这块土地，并且起誓，祂会把这块土地赐给我的后裔。 耶和华的使者会行在你前面，你必在那里为我的儿子找一个妻子。" 亚伯拉罕希望以撒留在神所应许的土地上。</w:t>
      </w:r>
    </w:p>
    <w:p>
      <w:pPr/>
      <w:r>
        <w:rPr>
          <w:lang w:val="zh_CN" w:bidi="zh_CN"/>
        </w:rPr>
      </w:r>
      <w:r>
        <w:rPr>
          <w:lang w:val="zh_CN" w:bidi="zh_CN"/>
        </w:rPr>
        <w:t>重要的是请留意：仆人准备骆驼，以及用作聘礼的其它礼物。 回到亚伯拉罕的家乡是一段漫长的旅程，需要准备。</w:t>
      </w:r>
    </w:p>
    <w:p>
      <w:pPr/>
      <w:r>
        <w:rPr>
          <w:lang w:val="zh_CN" w:bidi="zh_CN"/>
        </w:rPr>
      </w:r>
      <w:r>
        <w:rPr>
          <w:lang w:val="zh_CN" w:bidi="zh_CN"/>
        </w:rPr>
        <w:t>仆人，和赶骆驼的人以及商队，前往亚伯拉罕的兄弟拿鹤所住的城。 他没有进入城，但在城外的水源附近停了下来。 他使骆驼跪在水源旁休息。 仆人开始祷告，求神当天就为以撒的妻子做出选择。 重要的是，不是仆人选择这个女人。 仆人祷告，求神让他看见神为以撒所选择的女性。 仆人求了两个神迹。 第一个是，这个年轻的女子——一个处女——会按照他们百姓的习俗，拿水给仆人喝。 仆人会求水喝。 她会回答说："是的"，并提出也要给骆驼水喝。 重要的是请留意：这是仆人在祷告中与神进行的对话。 对这个特定祷告的回答，反映了神对亚伯拉罕忠诚的爱。</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仆人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神在一切事上祝福亚伯拉罕，现在亚伯拉罕年纪老迈。 亚伯拉罕认为，现在是他儿子以撒结婚的时候了。 亚伯拉罕对他家中最信任的仆人说话。 亚伯拉罕向仆人解释了这个情况。 亚伯拉罕对他的仆人说："我希望你发誓，你将在我家乡的亲属中为以撒找一个妻子。 请在神面前发出这个神圣的誓言，把你的手放在我的大腿底下。 不要在这些敬拜偶像的异教徒中选择妻子。"</w:t>
      </w:r>
    </w:p>
    <w:p>
      <w:pPr/>
      <w:r>
        <w:rPr>
          <w:lang w:val="zh_CN" w:bidi="zh_CN"/>
        </w:rPr>
      </w:r>
      <w:r>
        <w:rPr>
          <w:lang w:val="zh_CN" w:bidi="zh_CN"/>
        </w:rPr>
        <w:t>请在这里暂停表演，并请问："亚伯拉罕，你感觉如何？" 你可能会听到这样的话："我很高兴，因为神在各方面祝福了我！ "感谢我生了以撒，他是神应许给我的儿子。" "体贴。 以撒需要一个妻子。" "担心，我希望我信任的仆人会正确地执行这个请求。" "平安。 神会信守祂对我和我的后裔的应许。" "仆人，你感觉如何？" 你可能会听到这样的话："很高兴，是的，以撒是时候要结婚并开始一个家庭了。" "有压力，哇，这是一个很大的责任。""耶和华请帮助我，引导我找到合适的女子。" "尴尬。 我的主人让我摸他那里？" 请重新开始表演。</w:t>
      </w:r>
    </w:p>
    <w:p>
      <w:pPr/>
      <w:r>
        <w:rPr>
          <w:lang w:val="zh_CN" w:bidi="zh_CN"/>
        </w:rPr>
      </w:r>
      <w:r>
        <w:rPr>
          <w:lang w:val="zh_CN" w:bidi="zh_CN"/>
        </w:rPr>
        <w:t>仆人对亚伯拉罕说："如果这个女人不想和我一起去呢？ 我应该要把以撒带回那里吗？" 亚伯拉罕回答说："不，不要把我的儿子带回我的家乡。 神对我说过，祂把这块土地应许给我的后裔。 祂会差遣祂的使者行在你前面，帮助你找到合适的女子。 如果那个女子不愿意和你一起回来，你就不再受这个誓言的束缚了。 不要把我的儿子带到那里。" 然后仆人拿了十只骆驼和其它礼物，这些礼物是用来作为聘礼的。</w:t>
      </w:r>
    </w:p>
    <w:p>
      <w:pPr/>
      <w:r>
        <w:rPr>
          <w:lang w:val="zh_CN" w:bidi="zh_CN"/>
        </w:rPr>
      </w:r>
      <w:r>
        <w:rPr>
          <w:lang w:val="zh_CN" w:bidi="zh_CN"/>
        </w:rPr>
        <w:t>请在这里暂停表演，并请问："亚伯拉罕，你感觉如何？" 你可能会听到这样的话："我很高兴我的仆人问了这个问题。 他现在知道我的期望了。" "感谢有一个值得信赖的仆人。" "感恩，我可以为以撒未来的妻子提供这么大的聘礼。" "平安。 神会信守祂对我和我的后裔的应许。" "仆人，你感觉如何？" 你可能会听到这样的话："有压力，这是一个重要的任务。 主啊，帮助我！" "是的，很高兴能这样服事我的主人亚伯拉罕。" "有信心。 神的使者会行在我前面。 我没有什么可担心的。" 请重新开始表演。</w:t>
      </w:r>
    </w:p>
    <w:p>
      <w:pPr/>
      <w:r>
        <w:rPr>
          <w:lang w:val="zh_CN" w:bidi="zh_CN"/>
        </w:rPr>
      </w:r>
      <w:r>
        <w:rPr>
          <w:lang w:val="zh_CN" w:bidi="zh_CN"/>
        </w:rPr>
        <w:t>仆人踏上了漫长的旅程。 他到达了城镇的外面，这城镇就是亚伯拉罕的兄弟拿鹤所住的城镇。 他在井旁停下骆驼，这样牠们就可以休息喝水了。</w:t>
      </w:r>
    </w:p>
    <w:p>
      <w:pPr/>
      <w:r>
        <w:rPr>
          <w:lang w:val="zh_CN" w:bidi="zh_CN"/>
        </w:rPr>
      </w:r>
      <w:r>
        <w:rPr>
          <w:lang w:val="zh_CN" w:bidi="zh_CN"/>
        </w:rPr>
        <w:t>在这里，仆人向神祷告，并向神祈求两件特定的事。 首先，仆人祈求神："哦，神啊，你为以撒选择的那位女子，请她给我水喝。 然后，这个女人会给我的十只骆驼水喝。 如果发生这种情况，我会知道你对亚伯拉罕仍有持续的爱。</w:t>
      </w:r>
    </w:p>
    <w:p>
      <w:pPr/>
      <w:r>
        <w:rPr>
          <w:lang w:val="zh_CN" w:bidi="zh_CN"/>
        </w:rPr>
      </w:r>
      <w:r>
        <w:rPr>
          <w:lang w:val="zh_CN" w:bidi="zh_CN"/>
        </w:rPr>
        <w:t>请在这里暂停表演，并问："仆人，你感觉如何？" 你可能会听到这样的话："疲倦。这是一个骑著骆驼的漫长而艰难的旅程。" "高兴，在这里看到神会做什么事，这很好。" "有压力，哇，这是一个很大的责任。"</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亚伯拉罕年纪老迈。 </w:t>
      </w:r>
      <w:r>
        <w:rPr>
          <w:b/>
          <w:lang w:val="zh_CN" w:bidi="zh_CN"/>
        </w:rPr>
        <w:t>神在一切事上祝福亚伯拉罕</w:t>
      </w:r>
      <w:r>
        <w:rPr>
          <w:lang w:val="zh_CN" w:bidi="zh_CN"/>
        </w:rPr>
        <w:t>。 你可以在主词汇表中查找到</w:t>
      </w:r>
      <w:hyperlink r:id="rId16">
        <w:r>
          <w:rPr>
            <w:lang w:val="zh_CN" w:bidi="zh_CN"/>
          </w:rPr>
          <w:rPr>
            <w:color w:val="0000EE"/>
            <w:u w:val="single"/>
          </w:rPr>
          <w:t>祝福</w:t>
        </w:r>
      </w:hyperlink>
      <w:r>
        <w:rPr>
          <w:lang w:val="zh_CN" w:bidi="zh_CN"/>
        </w:rPr>
        <w:t>这个词。 亚伯拉罕要求他</w:t>
      </w:r>
      <w:r>
        <w:rPr>
          <w:b/>
          <w:lang w:val="zh_CN" w:bidi="zh_CN"/>
        </w:rPr>
        <w:t>最信任的仆人</w:t>
      </w:r>
      <w:r>
        <w:rPr>
          <w:lang w:val="zh_CN" w:bidi="zh_CN"/>
        </w:rPr>
        <w:t>回到亚伯拉罕的家乡，为他的儿子以撒找一个妻子。 仆人的名字不明。 他要为以撒与亚伯拉罕家里的一个女人，安排婚姻。 亚伯拉罕要求这个仆人，把他的手放在亚伯拉罕的大腿底下，在神面前做一个</w:t>
      </w:r>
      <w:r>
        <w:rPr>
          <w:b/>
          <w:lang w:val="zh_CN" w:bidi="zh_CN"/>
        </w:rPr>
        <w:t>庄严的誓言</w:t>
      </w:r>
      <w:r>
        <w:rPr>
          <w:lang w:val="zh_CN" w:bidi="zh_CN"/>
        </w:rPr>
        <w:t>。 这个象征性的手势，触摸亚伯拉罕的大腿根部，是一个古老的习俗，意味著亚伯拉罕把他的后裔托付给这个重要的仆人。 如果仆人违反了誓言，那么神会惩罚这个仆人。</w:t>
      </w:r>
    </w:p>
    <w:p>
      <w:pPr/>
      <w:r>
        <w:rPr>
          <w:lang w:val="zh_CN" w:bidi="zh_CN"/>
        </w:rPr>
      </w:r>
      <w:r>
        <w:rPr>
          <w:lang w:val="zh_CN" w:bidi="zh_CN"/>
        </w:rPr>
        <w:t>仆人对亚伯拉罕说："如果这个女人不想和我一起去呢？ 我应该要把以撒带回那里吗？" 亚伯拉罕回答说："不，不要把我的儿子带回我的家乡。 天地的神对我说，祂应许把这块土地赐给我的后裔。 祂会差遣</w:t>
      </w:r>
      <w:hyperlink r:id="rId55">
        <w:r>
          <w:rPr>
            <w:lang w:val="zh_CN" w:bidi="zh_CN"/>
          </w:rPr>
          <w:rPr>
            <w:color w:val="0000EE"/>
            <w:u w:val="single"/>
          </w:rPr>
          <w:t>耶和华的使者</w:t>
        </w:r>
      </w:hyperlink>
      <w:r>
        <w:rPr>
          <w:lang w:val="zh_CN" w:bidi="zh_CN"/>
        </w:rPr>
        <w:t>在你前头，帮助你找到合适的女人。" 请参阅主词汇表。 这种使用的使者并不是一个服事神的传递信息的天使。 这是神的显现。 这不是神本人，因为没有人看到神以后还能活著。 "如果这个女人不愿意和你一起回来，你就不被这个誓言束缚了。 不要把我的儿子带到那里。" 然后，仆人起誓。</w:t>
      </w:r>
    </w:p>
    <w:p>
      <w:pPr/>
      <w:r>
        <w:rPr>
          <w:lang w:val="zh_CN" w:bidi="zh_CN"/>
        </w:rPr>
      </w:r>
      <w:r>
        <w:rPr>
          <w:lang w:val="zh_CN" w:bidi="zh_CN"/>
        </w:rPr>
        <w:t>仆人带了十只亚伯拉罕的</w:t>
      </w:r>
      <w:r>
        <w:rPr>
          <w:b/>
          <w:lang w:val="zh_CN" w:bidi="zh_CN"/>
        </w:rPr>
        <w:t>骆驼</w:t>
      </w:r>
      <w:r>
        <w:rPr>
          <w:lang w:val="zh_CN" w:bidi="zh_CN"/>
        </w:rPr>
        <w:t>，并装上</w:t>
      </w:r>
      <w:r>
        <w:rPr>
          <w:b/>
          <w:lang w:val="zh_CN" w:bidi="zh_CN"/>
        </w:rPr>
        <w:t>精美的礼物</w:t>
      </w:r>
      <w:r>
        <w:rPr>
          <w:lang w:val="zh_CN" w:bidi="zh_CN"/>
        </w:rPr>
        <w:t>。 亚伯拉罕允许他这样行。 骆驼是大型动物，牠们很贵重。 牠们与礼物一起，将作为聘礼送给年轻女子的家人。这种习俗不是在买女人。 她不是奴隶。 这是一种对家庭表达尊重的礼物，以展示未来有能力养活她。 仆人前往亚兰·纳哈拉音，这是亚伯拉罕的兄弟拿鹤所住的城。 这是在美索不达米亚的哈兰地区。 今天，它在伊拉克北部。</w:t>
      </w:r>
    </w:p>
    <w:p>
      <w:pPr/>
      <w:r>
        <w:rPr>
          <w:lang w:val="zh_CN" w:bidi="zh_CN"/>
        </w:rPr>
      </w:r>
      <w:r>
        <w:rPr>
          <w:lang w:val="zh_CN" w:bidi="zh_CN"/>
        </w:rPr>
        <w:t>就在城外，仆人在</w:t>
      </w:r>
      <w:r>
        <w:rPr>
          <w:b/>
          <w:lang w:val="zh_CN" w:bidi="zh_CN"/>
        </w:rPr>
        <w:t>城外的水井</w:t>
      </w:r>
      <w:r>
        <w:rPr>
          <w:lang w:val="zh_CN" w:bidi="zh_CN"/>
        </w:rPr>
        <w:t>旁停了下来，并让骆驼跪下。 现在是晚上，来自城里的年轻女子会来打水。 仆人使骆驼在水源旁休息。 这是一块无水干燥的土地，水源有限。 水源既是一个水在地表上的泉水，也是在泉水干涸时的一口井。</w:t>
      </w:r>
    </w:p>
    <w:p>
      <w:pPr/>
      <w:r>
        <w:rPr>
          <w:lang w:val="zh_CN" w:bidi="zh_CN"/>
        </w:rPr>
      </w:r>
      <w:r>
        <w:rPr>
          <w:lang w:val="zh_CN" w:bidi="zh_CN"/>
        </w:rPr>
        <w:t>然后，仆人</w:t>
      </w:r>
      <w:r>
        <w:rPr>
          <w:b/>
          <w:lang w:val="zh_CN" w:bidi="zh_CN"/>
        </w:rPr>
        <w:t>祷告</w:t>
      </w:r>
      <w:r>
        <w:rPr>
          <w:lang w:val="zh_CN" w:bidi="zh_CN"/>
        </w:rPr>
        <w:t>。 你可以在主词汇表中查找到</w:t>
      </w:r>
      <w:hyperlink r:id="rId67">
        <w:r>
          <w:rPr>
            <w:lang w:val="zh_CN" w:bidi="zh_CN"/>
          </w:rPr>
          <w:rPr>
            <w:color w:val="0000EE"/>
            <w:u w:val="single"/>
          </w:rPr>
          <w:t>祷告</w:t>
        </w:r>
      </w:hyperlink>
      <w:r>
        <w:rPr>
          <w:lang w:val="zh_CN" w:bidi="zh_CN"/>
        </w:rPr>
        <w:t>这个词。 "哦，我主人亚伯拉罕的</w:t>
      </w:r>
      <w:r>
        <w:rPr>
          <w:b/>
          <w:lang w:val="zh_CN" w:bidi="zh_CN"/>
        </w:rPr>
        <w:t>主神耶和华</w:t>
      </w:r>
      <w:r>
        <w:rPr>
          <w:lang w:val="zh_CN" w:bidi="zh_CN"/>
        </w:rPr>
        <w:t>，求你今天赐给我成功，并显出你对亚伯拉罕的</w:t>
      </w:r>
      <w:r>
        <w:rPr>
          <w:b/>
          <w:lang w:val="zh_CN" w:bidi="zh_CN"/>
        </w:rPr>
        <w:t>坚定信实</w:t>
      </w:r>
      <w:r>
        <w:rPr>
          <w:lang w:val="zh_CN" w:bidi="zh_CN"/>
        </w:rPr>
        <w:t>的爱。 你可以在主词汇表中查找到</w:t>
      </w:r>
      <w:hyperlink r:id="rId22">
        <w:r>
          <w:rPr>
            <w:lang w:val="zh_CN" w:bidi="zh_CN"/>
          </w:rPr>
          <w:rPr>
            <w:color w:val="0000EE"/>
            <w:u w:val="single"/>
          </w:rPr>
          <w:t>耶和华</w:t>
        </w:r>
      </w:hyperlink>
      <w:r>
        <w:rPr>
          <w:lang w:val="zh_CN" w:bidi="zh_CN"/>
        </w:rPr>
        <w:t>。 这种爱代表了神和亚伯拉罕之间的立约的关系，这种关系永远不会被打破。 "我在这个水源旁边，年轻女子很快就会来打水。" 年轻女子每天早上和晚上来到井前，为家庭和牲畜打水。 "若我请求一位年轻女子放下水瓶时，请让她说："喝吧，我也会给你的骆驼喝水。" 愿这人就是你选择的以撒要娶的女人。 这样，我就知道这是你所选择的，也是你向亚伯拉罕显出你</w:t>
      </w:r>
      <w:r>
        <w:rPr>
          <w:b/>
          <w:lang w:val="zh_CN" w:bidi="zh_CN"/>
        </w:rPr>
        <w:t>坚定的爱</w:t>
      </w:r>
      <w:r>
        <w:rPr>
          <w:lang w:val="zh_CN" w:bidi="zh_CN"/>
        </w:rPr>
        <w:t>。"</w:t>
      </w:r>
    </w:p>
    <w:p>
      <w:pPr/>
      <w:r>
        <w:rPr>
          <w:lang w:val="zh_CN" w:bidi="zh_CN"/>
        </w:rPr>
      </w:r>
      <w:r>
        <w:rPr>
          <w:lang w:val="zh_CN" w:bidi="zh_CN"/>
        </w:rPr>
        <w:t>有其他一些仆人陪同这个仆人。 这个故事的后面会提到这一点。 如果他独自一人旅行，带领十只骆驼会非常困难。 他很容易会成为贼人的目标。</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24:15–28</w:t>
      </w:r>
      <w:r>
        <w:rPr>
          <w:lang w:val="zh_CN" w:bidi="zh_CN"/>
        </w:rPr>
      </w:r>
    </w:p>
    <w:p>
      <w:pPr>
        <w:pStyle w:val="Heading3"/>
      </w:pPr>
      <w:r>
        <w:rPr>
          <w:lang w:val="zh_CN" w:bidi="zh_CN"/>
        </w:rPr>
        <w:t>聆听话语与铭记于心</w:t>
      </w:r>
    </w:p>
    <w:p>
      <w:pPr/>
      <w:r>
        <w:rPr>
          <w:lang w:val="zh_CN" w:bidi="zh_CN"/>
        </w:rPr>
      </w:r>
      <w:r>
        <w:rPr>
          <w:lang w:val="zh_CN" w:bidi="zh_CN"/>
        </w:rPr>
        <w:t>这个部分每次都是相同的，只有经文会改变。 翻译小组将以敬虔的方式处理每段经文。</w:t>
      </w:r>
    </w:p>
    <w:p>
      <w:pPr/>
      <w:r>
        <w:rPr>
          <w:lang w:val="zh_CN" w:bidi="zh_CN"/>
        </w:rPr>
      </w:r>
      <w:r>
        <w:rPr>
          <w:lang w:val="zh_CN" w:bidi="zh_CN"/>
        </w:rPr>
        <w:t>如果你只有一个翻译版本，请听三遍。 如果你有超过三个翻译版本，请挑选三个，每个都听一遍。</w:t>
      </w:r>
    </w:p>
    <w:p>
      <w:pPr/>
      <w:r>
        <w:rPr>
          <w:lang w:val="zh_CN" w:bidi="zh_CN"/>
        </w:rPr>
      </w:r>
      <w:r>
        <w:rPr>
          <w:lang w:val="zh_CN" w:bidi="zh_CN"/>
        </w:rPr>
        <w:t>选择的方式：</w:t>
      </w:r>
    </w:p>
    <w:p>
      <w:pPr>
        <w:pStyle w:val="ListBullet"/>
        <w:spacing w:line="240" w:lineRule="auto"/>
        <w:ind w:left="720"/>
      </w:pPr>
      <w:r>
        <w:rPr>
          <w:lang w:val="zh_CN" w:bidi="zh_CN"/>
        </w:rPr>
      </w:r>
      <w:r>
        <w:rPr>
          <w:lang w:val="zh_CN" w:bidi="zh_CN"/>
        </w:rPr>
        <w:t>最广泛使用的版本</w:t>
      </w:r>
    </w:p>
    <w:p>
      <w:pPr>
        <w:pStyle w:val="ListBullet"/>
        <w:spacing w:line="240" w:lineRule="auto"/>
        <w:ind w:left="720"/>
      </w:pPr>
      <w:r>
        <w:rPr>
          <w:lang w:val="zh_CN" w:bidi="zh_CN"/>
        </w:rPr>
      </w:r>
      <w:r>
        <w:rPr>
          <w:lang w:val="zh_CN" w:bidi="zh_CN"/>
        </w:rPr>
        <w:t>最容易理解的版本（最简单的语言）</w:t>
      </w:r>
    </w:p>
    <w:p>
      <w:pPr/>
      <w:r>
        <w:rPr>
          <w:lang w:val="zh_CN" w:bidi="zh_CN"/>
        </w:rPr>
      </w:r>
      <w:r>
        <w:rPr>
          <w:lang w:val="zh_CN" w:bidi="zh_CN"/>
        </w:rPr>
        <w:t>这是一个发掘的时刻，允许神的灵从圣经中教导你。</w:t>
      </w:r>
    </w:p>
    <w:p>
      <w:pPr/>
      <w:r>
        <w:rPr>
          <w:lang w:val="zh_CN" w:bidi="zh_CN"/>
        </w:rPr>
      </w:r>
      <w:r>
        <w:rPr>
          <w:lang w:val="zh_CN" w:bidi="zh_CN"/>
        </w:rPr>
        <w:t>你可能会发现，你需要根据文化来改写这些问题。</w:t>
      </w:r>
    </w:p>
    <w:p>
      <w:pPr/>
      <w:r>
        <w:rPr>
          <w:lang w:val="zh_CN" w:bidi="zh_CN"/>
        </w:rPr>
      </w:r>
      <w:r>
        <w:rPr>
          <w:lang w:val="zh_CN" w:bidi="zh_CN"/>
        </w:rPr>
        <w:t>如果某人的回应不清楚，或者你认为在故事中找不到，不要纠正他们，而是问他们是在故事中的哪里找到这一点。</w:t>
      </w:r>
    </w:p>
    <w:p>
      <w:pPr/>
      <w:r>
        <w:rPr>
          <w:lang w:val="zh_CN" w:bidi="zh_CN"/>
        </w:rPr>
      </w:r>
      <w:r>
        <w:rPr>
          <w:lang w:val="zh_CN" w:bidi="zh_CN"/>
        </w:rPr>
        <w:t>请聆听创世记二十四章15至28节的音频，并将它记在心里。 聆听经文三次（如果可能的话，请听三种不同的翻译版本）。然后以小组的形式来讨论以下的问题：</w:t>
      </w:r>
    </w:p>
    <w:p>
      <w:pPr>
        <w:pStyle w:val="ListNumber"/>
        <w:numPr>
          <w:ilvl w:val="0"/>
          <w:numId w:val="5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请使用最容易理解的译本来聆听一遍此处的经文。</w:t>
      </w:r>
    </w:p>
    <w:p>
      <w:pPr/>
      <w:r>
        <w:rPr>
          <w:lang w:val="zh_CN" w:bidi="zh_CN"/>
        </w:rPr>
      </w:r>
      <w:r>
        <w:rPr>
          <w:lang w:val="zh_CN" w:bidi="zh_CN"/>
        </w:rPr>
        <w:t>在前面一段经文中，亚伯拉罕要求他最信任的仆人，为亚伯拉罕的儿子以撒找一个妻子。 仆人，装满礼物的骆驼，以及其他仆人，来到亚伯拉罕亲戚居住的城，到达城外的井边。 故事的后面会提到一些帮助这个仆人的其他仆人。 仆人向他的主人亚伯拉罕的神祷告，希望神所拣选的女人能给仆人喝水，然后给他带来的骆驼喝水。 这些经文的开始和结束都是祷告。 这位仆人以个人的、对话的方式向神祷告。 这与整个中东地区其它宗教中的仪式颂歌不同。</w:t>
      </w:r>
    </w:p>
    <w:p>
      <w:pPr/>
      <w:r>
        <w:rPr>
          <w:lang w:val="zh_CN" w:bidi="zh_CN"/>
        </w:rPr>
      </w:r>
      <w:r>
        <w:rPr>
          <w:lang w:val="zh_CN" w:bidi="zh_CN"/>
        </w:rPr>
        <w:t>在仆人祷告完之前，利百加突然来到城外的井旁。 现在，故事用水源这个词来描述井这个词。 水源可能原本是指容易得到水的地方。 这是不需要用绳子把水从井底拉上来的地方。 故事中断了，为要介绍利百加，以及她的家族历史。 在这段历史叙述中，听众比仆人更早地了解到利百加是来自亚伯拉罕的家族。 利百加的肩上扛著一个泥水瓶。 这个水瓶是被用为打水，并将水拿到动物面前。 叙事者接著提供了关于一位潜在新娘之重要条件的细节。 利百加很漂亮，已经长大，可以结婚生子。 她仍然是个处女。 她没有与任何男人发生过性关系。</w:t>
      </w:r>
    </w:p>
    <w:p>
      <w:pPr/>
      <w:r>
        <w:rPr>
          <w:lang w:val="zh_CN" w:bidi="zh_CN"/>
        </w:rPr>
      </w:r>
      <w:r>
        <w:rPr>
          <w:lang w:val="zh_CN" w:bidi="zh_CN"/>
        </w:rPr>
        <w:t>请在这里暂停并讨论：在你们的文化中，潜在的新娘会有哪些重要的特点？ 婚姻是如何安排的？ 你们如何从井里或水源打水，以及如何运送水？ 谁去打水？</w:t>
      </w:r>
    </w:p>
    <w:p>
      <w:pPr/>
      <w:r>
        <w:rPr>
          <w:lang w:val="zh_CN" w:bidi="zh_CN"/>
        </w:rPr>
      </w:r>
      <w:r>
        <w:rPr>
          <w:lang w:val="zh_CN" w:bidi="zh_CN"/>
        </w:rPr>
        <w:t>亚伯拉罕的仆人</w:t>
      </w:r>
      <w:r>
        <w:rPr>
          <w:i/>
          <w:lang w:val="zh_CN" w:bidi="zh_CN"/>
        </w:rPr>
        <w:t>跑</w:t>
      </w:r>
      <w:r>
        <w:rPr>
          <w:lang w:val="zh_CN" w:bidi="zh_CN"/>
        </w:rPr>
        <w:t>到她面前。 这个故事充满了动作和图像。 在仆人祷告完之前，神回应了他的祷告。 仆人</w:t>
      </w:r>
      <w:r>
        <w:rPr>
          <w:i/>
          <w:lang w:val="zh_CN" w:bidi="zh_CN"/>
        </w:rPr>
        <w:t>跑</w:t>
      </w:r>
      <w:r>
        <w:rPr>
          <w:lang w:val="zh_CN" w:bidi="zh_CN"/>
        </w:rPr>
        <w:t>去要水。 利百加</w:t>
      </w:r>
      <w:r>
        <w:rPr>
          <w:i/>
          <w:lang w:val="zh_CN" w:bidi="zh_CN"/>
        </w:rPr>
        <w:t>急忙</w:t>
      </w:r>
      <w:r>
        <w:rPr>
          <w:lang w:val="zh_CN" w:bidi="zh_CN"/>
        </w:rPr>
        <w:t>地跑去给骆驼喝水，并</w:t>
      </w:r>
      <w:r>
        <w:rPr>
          <w:i/>
          <w:lang w:val="zh_CN" w:bidi="zh_CN"/>
        </w:rPr>
        <w:t>跑</w:t>
      </w:r>
      <w:r>
        <w:rPr>
          <w:lang w:val="zh_CN" w:bidi="zh_CN"/>
        </w:rPr>
        <w:t>去告诉她的家人。 仆人要求喝"一点"水。 在他们的文化中，请求某样东西时只要"一点"，是被视为有礼貌的行为。 这并不意味著仆人不口渴。 他是有礼貌的。 利百加的回应与仆人所祷告的完全相同。 她说："请喝，我主"，这是一个尊重的称呼，就好像是用"先生"来称呼年长者——也就是这个仆人。 她给他水喝。 利百加说："我也会为你的骆驼打水，直到牠们喝饱。"利百加的回应与仆人所祷告的完全相同。 她跑到水前，开始把水罐或水槽装满。 水槽是一种长而窄的容器，就像一个石箱。 它的用途是为动物保存水或食物。 如果骆驼几天没有水，那么每一只骆驼都会需要很多水。 每只骆驼可能需要九十五公升的水！ 利百加的瓶子最多只能装十一公升。 这是大量额外的工作。 水很重！</w:t>
      </w:r>
    </w:p>
    <w:p>
      <w:pPr/>
      <w:r>
        <w:rPr>
          <w:lang w:val="zh_CN" w:bidi="zh_CN"/>
        </w:rPr>
      </w:r>
      <w:r>
        <w:rPr>
          <w:lang w:val="zh_CN" w:bidi="zh_CN"/>
        </w:rPr>
        <w:t>请在这里暂停并讨论：利百加是否表现出年轻女子的良好气质？ 她是怎么做到这一点的？</w:t>
      </w:r>
    </w:p>
    <w:p>
      <w:pPr/>
      <w:r>
        <w:rPr>
          <w:lang w:val="zh_CN" w:bidi="zh_CN"/>
        </w:rPr>
      </w:r>
      <w:r>
        <w:rPr>
          <w:lang w:val="zh_CN" w:bidi="zh_CN"/>
        </w:rPr>
        <w:t>当利百加努力给所有的骆驼喝水时，仆人密切地看著她。 他正在研究这个年轻女子，以确定这是否是神为以撒选择的女人。 仆人并不是出于性的动机而观察她，即使她很漂亮，而且有礼貌。</w:t>
      </w:r>
    </w:p>
    <w:p>
      <w:pPr/>
      <w:r>
        <w:rPr>
          <w:lang w:val="zh_CN" w:bidi="zh_CN"/>
        </w:rPr>
      </w:r>
      <w:r>
        <w:rPr>
          <w:lang w:val="zh_CN" w:bidi="zh_CN"/>
        </w:rPr>
        <w:t>当骆驼喝完水时，亚伯拉罕的仆人给利百加一个金环，和两个大金手镯，戴在她的手腕上。 在他们的文化中，人们用"舍客勒"来衡量黄金。 这个金环大约是六克重的金子。 她的手腕或手臂上的手环是一对手镯。 每一个重一百二十克。 这些是贵重的礼物。 这些是居住在中东的女性常见的首饰。 鼻环是美丽和财富的象征。 女人的鼻子被重视、被视为优雅或品味的身体特征。</w:t>
      </w:r>
    </w:p>
    <w:p>
      <w:pPr/>
      <w:r>
        <w:rPr>
          <w:lang w:val="zh_CN" w:bidi="zh_CN"/>
        </w:rPr>
      </w:r>
      <w:r>
        <w:rPr>
          <w:lang w:val="zh_CN" w:bidi="zh_CN"/>
        </w:rPr>
        <w:t>然后，亚伯拉罕的仆人问了重要的问题："请告诉我，你是谁的女儿？ 你的父亲有地方让我们过夜吗？" 在那种文化中，这样问问题是礼貌的问法。 彼土利是亚伯拉罕的侄子。 这使得以撒和利百加成为表亲。 在那种文化中，这不被视为乱伦。 神后来在利未记中，给以色列人制定了严格的有关乱伦的律法。</w:t>
      </w:r>
    </w:p>
    <w:p>
      <w:pPr/>
      <w:r>
        <w:rPr>
          <w:lang w:val="zh_CN" w:bidi="zh_CN"/>
        </w:rPr>
      </w:r>
      <w:r>
        <w:rPr>
          <w:lang w:val="zh_CN" w:bidi="zh_CN"/>
        </w:rPr>
        <w:t>请在这里暂停并讨论：娶你的表亲会被视为乱伦吗？ 这对你们的文化来说，这会是一个令人不安的细节吗？即使此事是发生在几千年前？</w:t>
      </w:r>
    </w:p>
    <w:p>
      <w:pPr/>
      <w:r>
        <w:rPr>
          <w:lang w:val="zh_CN" w:bidi="zh_CN"/>
        </w:rPr>
      </w:r>
      <w:r>
        <w:rPr>
          <w:lang w:val="zh_CN" w:bidi="zh_CN"/>
        </w:rPr>
        <w:t>利百加回答说："我们有足够的稻草，以及供骆驼使用的食物，同时也有地方给客人。" 她的兄弟拉班后来会发出邀请，让仆人和他的一队人在他们的家里住宿。 然后，亚伯拉罕的仆人俯伏敬拜主。 俯伏和敬拜是两个经常一起使用的表达动作的词。 俯伏的意思是跪在地上，伸出双臂。 在这种情况下，敬拜也可以意味著脸伏在地上。 这种动作是深深的、真诚的谦卑，为的是感谢神。 "祝福"的意思是赞美。 "赞美主，就是我的主人亚伯拉罕的神耶和华。 耶和华向我的主人显出永不止息的慈爱和信实。" 这是一个惯用语，意思是"以真正的忠诚对待我的主人。" 这就是耶和华向亚伯拉罕显出的立约式的爱。 耶和华完美地回答了仆人的祷告。 利百加跑回家，把所发生的事告诉她的家人。</w:t>
      </w:r>
    </w:p>
    <w:p>
      <w:pPr/>
      <w:r>
        <w:rPr>
          <w:lang w:val="zh_CN" w:bidi="zh_CN"/>
        </w:rPr>
      </w:r>
      <w:r>
        <w:rPr>
          <w:lang w:val="zh_CN" w:bidi="zh_CN"/>
        </w:rPr>
        <w:t>请在这里暂停并讨论：在你们的文化中，一个人如何显示出谦卑地敬拜神？ 请讨论你生命中，你谦卑地敬拜神的某段时间。</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仆人和骆驼在哈兰城外的水源或水井旁休息。 他为了以撒的妻子，祷告求神的指引。 就在他祷告完时，利百加带著水瓶上场。</w:t>
      </w:r>
    </w:p>
    <w:p>
      <w:pPr/>
      <w:r>
        <w:rPr>
          <w:lang w:val="zh_CN" w:bidi="zh_CN"/>
        </w:rPr>
      </w:r>
      <w:r>
        <w:rPr>
          <w:b/>
          <w:lang w:val="zh_CN" w:bidi="zh_CN"/>
        </w:rPr>
        <w:t>第二个场景：</w:t>
      </w:r>
      <w:r>
        <w:rPr>
          <w:lang w:val="zh_CN" w:bidi="zh_CN"/>
        </w:rPr>
        <w:t>利百加去打水。 仆人求她将水瓶里的水给他一点喝。 她给了他水喝。 她也给他所有的骆驼水喝。</w:t>
      </w:r>
    </w:p>
    <w:p>
      <w:pPr/>
      <w:r>
        <w:rPr>
          <w:lang w:val="zh_CN" w:bidi="zh_CN"/>
        </w:rPr>
      </w:r>
      <w:r>
        <w:rPr>
          <w:b/>
          <w:lang w:val="zh_CN" w:bidi="zh_CN"/>
        </w:rPr>
        <w:t>第三个场景：</w:t>
      </w:r>
      <w:r>
        <w:rPr>
          <w:lang w:val="zh_CN" w:bidi="zh_CN"/>
        </w:rPr>
        <w:t>当她给牲畜喝完水后，仆人用漂亮的珠宝奖励她。 仆人问她的父母是谁，以及她的父亲有没有地方让他这群人住。 利百加把她父亲和祖父母的名字告诉了他。 仆人停下来赞美神，神应允了这个仆人的祷告。 利百加解释说，他们有地方和食物给牲畜。</w:t>
      </w:r>
    </w:p>
    <w:p>
      <w:pPr/>
      <w:r>
        <w:rPr>
          <w:lang w:val="zh_CN" w:bidi="zh_CN"/>
        </w:rPr>
      </w:r>
      <w:r>
        <w:rPr>
          <w:b/>
          <w:lang w:val="zh_CN" w:bidi="zh_CN"/>
        </w:rPr>
        <w:t>第四个场景：</w:t>
      </w:r>
      <w:r>
        <w:rPr>
          <w:lang w:val="zh_CN" w:bidi="zh_CN"/>
        </w:rPr>
        <w:t>利百加跑回家，把发生的一切都告诉她的家人。</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亚伯拉罕的仆人</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仆人手下的人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请按时间顺序浏览故事，并谈论每个场景中那些需要描述或表演的重要事情，这样可以完全理解故事中正在发生的事情。</w:t>
      </w:r>
    </w:p>
    <w:p>
      <w:pPr/>
      <w:r>
        <w:rPr>
          <w:lang w:val="zh_CN" w:bidi="zh_CN"/>
        </w:rPr>
      </w:r>
      <w:r>
        <w:rPr>
          <w:lang w:val="zh_CN" w:bidi="zh_CN"/>
        </w:rPr>
        <w:t>亚伯拉罕差遣他最信任的仆人到他的家乡，为以撒找一个妻子。 请留意：经文没有说出这个仆人的名字。 仆人甚至严肃地发誓。 其他仆人与他同行，帮助他照顾骆驼和礼物。 仆人到达城外，他和十只骆驼在井边休息。 这是在晚上。 这是村里的年轻女子出来打水的时候。 仆人开始向神祷告。 他请求神给仆人看神为以撒选择的女子。 他请求神，她会给仆人水喝，也给所有的骆驼水喝。</w:t>
      </w:r>
    </w:p>
    <w:p>
      <w:pPr/>
      <w:r>
        <w:rPr>
          <w:lang w:val="zh_CN" w:bidi="zh_CN"/>
        </w:rPr>
      </w:r>
      <w:r>
        <w:rPr>
          <w:lang w:val="zh_CN" w:bidi="zh_CN"/>
        </w:rPr>
        <w:t>在他祷告完之前，一位美丽的年轻女子肩上扛著水瓶，来到井前。 她是利百加。 她来到水源前打水。 仆人向她要一点水，他很有礼貌。 她说："好的，我主，请喝水。 我也会给你的骆驼喝水。" 利百加忙碌起来，她开始给十只骆驼水喝。 请留意：这是大量的工作，超越了文化上的良善。 利百加应该演出她努力工作，多次下到水源那里，为口渴的骆驼打水。</w:t>
      </w:r>
    </w:p>
    <w:p>
      <w:pPr/>
      <w:r>
        <w:rPr>
          <w:lang w:val="zh_CN" w:bidi="zh_CN"/>
        </w:rPr>
      </w:r>
      <w:r>
        <w:rPr>
          <w:lang w:val="zh_CN" w:bidi="zh_CN"/>
        </w:rPr>
        <w:t>当利百加给骆驼水时，仆人看著她，并想知道："这是神选择的人吗？" 当她给骆驼喝完水后，仆人给她一个金鼻环，还有两个金手镯，戴在手腕或手臂上。 请留意：这些东西非常贵重。 毫无疑问，利百加得到这么好的礼物，她非常惊喜。 然后，仆人问："你是谁的女儿？ 你的父亲有地方让我们过夜吗？"</w:t>
      </w:r>
    </w:p>
    <w:p>
      <w:pPr/>
      <w:r>
        <w:rPr>
          <w:lang w:val="zh_CN" w:bidi="zh_CN"/>
        </w:rPr>
      </w:r>
      <w:r>
        <w:rPr>
          <w:lang w:val="zh_CN" w:bidi="zh_CN"/>
        </w:rPr>
        <w:t>利百加回答说："我的父亲是彼土利，我的祖父母是拿鹤和密迦。 是的，我们有供你的牲畜使用的稻草和食物，以及足够的地方供客人使用。" 仆人听到这些名字，就是他的主人亚伯拉罕的家人的名字，于是他俯伏祷告，敬拜神！ 请留意：仆人当时是一种卑微的姿势，跪在地上，双手向天举起。 仆人祷告说："哦，耶和华神、我主人亚伯拉罕的神。 耶和华向我的主人亚伯拉罕显出永不止息的慈爱。 你带我直接来到我主人的亲属这里！"</w:t>
      </w:r>
    </w:p>
    <w:p>
      <w:pPr/>
      <w:r>
        <w:rPr>
          <w:lang w:val="zh_CN" w:bidi="zh_CN"/>
        </w:rPr>
      </w:r>
      <w:r>
        <w:rPr>
          <w:lang w:val="zh_CN" w:bidi="zh_CN"/>
        </w:rPr>
        <w:t>利百加跑回家，把发生的一切都告诉她的家人。 请留意：利百加赶忙地在家人面前显示她的新珠宝，并告诉他们关于这些客人的消息。</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亚伯拉罕的仆人</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其他仆人</w:t>
      </w:r>
    </w:p>
    <w:p>
      <w:pPr>
        <w:pStyle w:val="ListBullet"/>
        <w:spacing w:line="240" w:lineRule="auto"/>
        <w:ind w:left="720"/>
      </w:pPr>
      <w:r>
        <w:rPr>
          <w:lang w:val="zh_CN" w:bidi="zh_CN"/>
        </w:rPr>
      </w:r>
      <w:r>
        <w:rPr>
          <w:lang w:val="zh_CN" w:bidi="zh_CN"/>
        </w:rPr>
        <w:t>骆驼</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亚伯拉罕差遣他最信任的仆人到他的家乡，为以撒找一个妻子。 仆人甚至严肃地发誓。 其他仆人与他一起，帮助他引领骆驼和那些带给女人和她的家人的礼物。 当仆人到达城外时，他让骆驼跪在水源旁边和井旁休息。 请让参与者扮演骆驼；他们应该跪著。 这是在晚上。 这是村里的年轻女子出来打水的时候。 仆人开始向神祷告。 他请求神给仆人看神为以撒选择的女人。 他请求神，她会给仆人喝水，然后给所有的骆驼喝水。</w:t>
      </w:r>
    </w:p>
    <w:p>
      <w:pPr/>
      <w:r>
        <w:rPr>
          <w:lang w:val="zh_CN" w:bidi="zh_CN"/>
        </w:rPr>
      </w:r>
      <w:r>
        <w:rPr>
          <w:lang w:val="zh_CN" w:bidi="zh_CN"/>
        </w:rPr>
        <w:t>请在这里暂停表演，并问："仆人，你感觉如何？" 你可能会听到这样的话："疲倦。这是一段长途旅行"，以及"担心，哦，神真的会为以撒而让我看见这个女人吗？" 以及"有信心。 我知道我主人亚伯拉罕的神会让我看见这个女人"，以及"体贴。 以撒需要一个好妻子，但这里有许多口渴的骆驼。" "其他仆人，你们感觉如何？" "累了，这是一段长途旅行"，以及"很高兴我们没有被抢劫，并且亚伯拉罕的神保护我们"，以及"担心。 需要多久才能为以撒找到这个妻子？" 请重新开始表演。</w:t>
      </w:r>
    </w:p>
    <w:p>
      <w:pPr/>
      <w:r>
        <w:rPr>
          <w:lang w:val="zh_CN" w:bidi="zh_CN"/>
        </w:rPr>
      </w:r>
      <w:r>
        <w:rPr>
          <w:lang w:val="zh_CN" w:bidi="zh_CN"/>
        </w:rPr>
        <w:t>在他祷告完之前，一位美丽的年轻女子肩上扛著水瓶，来到井前。 她是利百加。 她来到水源前打水。 仆人跑到她面前，礼貌地向她要一点水。 她说："好的，我主，请喝水。 我也会给你的骆驼喝水。" 利百加开始忙碌，给十只骆驼喝水。</w:t>
      </w:r>
    </w:p>
    <w:p>
      <w:pPr/>
      <w:r>
        <w:rPr>
          <w:lang w:val="zh_CN" w:bidi="zh_CN"/>
        </w:rPr>
      </w:r>
      <w:r>
        <w:rPr>
          <w:lang w:val="zh_CN" w:bidi="zh_CN"/>
        </w:rPr>
        <w:t>请在这里暂停表演，并问："仆人，你感觉如何？" 你可能会听到这样的话："好奇。看看这个漂亮的女孩。 她就是那人吗？" 和"高兴。 神已经回应这个祷告了吗？" 和"有信心，但我知道我应该有耐心"。我主人亚伯拉罕的神会让我看见适合以撒的女子。" "利百加，你感觉如何？" "很好。 现在是为我的家人和动物打水的时候"，以及"很好奇，哦，看哪，井边有带著很多骆驼的陌生人。 他们来自何处？ "他们要去哪里？""其他仆人，你们感觉如何？" "好奇。 那个仆人祷告很多"，以及"很高兴。 看，一个漂亮的女孩来了"，以及"很高兴，很高兴这个女孩给骆驼水喝，这样我们就不需要做了。" 请重新开始表演。</w:t>
      </w:r>
    </w:p>
    <w:p>
      <w:pPr/>
      <w:r>
        <w:rPr>
          <w:lang w:val="zh_CN" w:bidi="zh_CN"/>
        </w:rPr>
      </w:r>
      <w:r>
        <w:rPr>
          <w:lang w:val="zh_CN" w:bidi="zh_CN"/>
        </w:rPr>
        <w:t>当利百加给骆驼水时，仆人看著她，并想知道："这是神选择的人吗？" 当她给骆驼喝完水时，仆人给她一个用来装饰鼻子的金环，以及两个用来装饰手腕或手臂的金手镯。 请留意：这些东西非常贵重。 然后，仆人问："你是谁的女儿？ 你的父亲有地方让我们过夜吗？"</w:t>
      </w:r>
    </w:p>
    <w:p>
      <w:pPr/>
      <w:r>
        <w:rPr>
          <w:lang w:val="zh_CN" w:bidi="zh_CN"/>
        </w:rPr>
      </w:r>
      <w:r>
        <w:rPr>
          <w:lang w:val="zh_CN" w:bidi="zh_CN"/>
        </w:rPr>
        <w:t>请在这里暂停表演。 "仆人，你感觉如何？" 你可能会听到这样的话："高兴。孩子，很好，做了这么辛苦的活，而且礼貌"，以及"体贴。 神已经回应这个祷告了吗？" 以及"很高兴，给这个年轻女子这些漂亮的礼物，有鼻环和手镯"，以及"满怀希望。 她的父亲是谁？" "利百加，你感觉如何？" "哇！ 给这些骆驼喝水，就得到这些美丽的礼物！" 以及"好奇。这些漂亮的礼物到底意味著什么？" "谨慎。 我应该小心这些人。" "其他仆人，你们感觉如何？" "很高兴，很高兴这个女孩给骆驼水喝，这样我们就不需要做了。" 请重新开始表演。</w:t>
      </w:r>
    </w:p>
    <w:p>
      <w:pPr/>
      <w:r>
        <w:rPr>
          <w:lang w:val="zh_CN" w:bidi="zh_CN"/>
        </w:rPr>
      </w:r>
      <w:r>
        <w:rPr>
          <w:lang w:val="zh_CN" w:bidi="zh_CN"/>
        </w:rPr>
        <w:t>利百加回答说："我的父亲是彼土利，我的祖父母是拿鹤和密迦。 是的，我们有供你的牲畜使用的稻草和食物，以及足够的地方供客人使用。" 仆人听到这些名字，就是他的主人亚伯拉罕的家人的名字，于是他俯伏祷告，敬拜神！ 仆人祷告说："噢，我主人亚伯拉罕的神耶和华。 耶和华已经向我的主人亚伯拉罕显出永不止息的爱。 你带领我直接来到我主人的亲戚这里！" 利百加跑回家，把发生的一切都告诉她的家人。</w:t>
      </w:r>
    </w:p>
    <w:p>
      <w:pPr/>
      <w:r>
        <w:rPr>
          <w:lang w:val="zh_CN" w:bidi="zh_CN"/>
        </w:rPr>
      </w:r>
      <w:r>
        <w:rPr>
          <w:lang w:val="zh_CN" w:bidi="zh_CN"/>
        </w:rPr>
        <w:t>请在这里暂停表演。 "仆人，你感觉如何？" 你可能会听到这样的话："高兴。赞美神，他带领我到了亚伯拉罕的家里"，以及"体贴。 耶和华已经准确地回答了我的请求"，以及"体贴。 现在，我必须做好准备，要与她的父亲和家人进行一个讨论。" "利百加，你感觉如何？" "高兴！ 我迫不及待地想让我的母亲和家人看到这些礼物"，"我很兴奋。 我必须赶紧去告诉我的家人，要为客人做好准备"，"好奇。 这个人赞美神？ 发生了什么事？""其他仆人，你们感觉如何？" "很高兴，这个女孩来自我们的主人亚伯拉罕的家族。"</w:t>
      </w:r>
    </w:p>
    <w:p>
      <w:pPr>
        <w:pStyle w:val="Heading3"/>
      </w:pPr>
      <w:r>
        <w:rPr>
          <w:lang w:val="zh_CN" w:bidi="zh_CN"/>
        </w:rPr>
        <w:t>填补空白</w:t>
      </w:r>
    </w:p>
    <w:p>
      <w:pPr/>
      <w:r>
        <w:rPr>
          <w:lang w:val="zh_CN" w:bidi="zh_CN"/>
        </w:rPr>
      </w:r>
      <w:r>
        <w:rPr>
          <w:lang w:val="zh_CN" w:bidi="zh_CN"/>
        </w:rPr>
        <w:t>请使用最容易理解的译本来聆听一遍此处的经文。</w:t>
      </w:r>
    </w:p>
    <w:p>
      <w:pPr/>
      <w:r>
        <w:rPr>
          <w:lang w:val="zh_CN" w:bidi="zh_CN"/>
        </w:rPr>
      </w:r>
      <w:r>
        <w:rPr>
          <w:lang w:val="zh_CN" w:bidi="zh_CN"/>
        </w:rPr>
        <w:t>用粗体表示的</w:t>
      </w:r>
      <w:r>
        <w:rPr>
          <w:b/>
          <w:lang w:val="zh_CN" w:bidi="zh_CN"/>
        </w:rPr>
        <w:t>关键概念</w:t>
      </w:r>
      <w:r>
        <w:rPr>
          <w:lang w:val="zh_CN" w:bidi="zh_CN"/>
        </w:rPr>
        <w:t>来重述故事的各个部分。 请解释每个关键概念在上下文中的意思。</w:t>
      </w:r>
    </w:p>
    <w:p>
      <w:pPr/>
      <w:r>
        <w:rPr>
          <w:lang w:val="zh_CN" w:bidi="zh_CN"/>
        </w:rPr>
      </w:r>
      <w:r>
        <w:rPr>
          <w:lang w:val="zh_CN" w:bidi="zh_CN"/>
        </w:rPr>
        <w:t>亚伯拉罕要求他最信任的仆人，为他的儿子以撒找一个妻子。 他告诉仆人，回到亚伯拉罕的家乡，在亚伯拉罕的家人中找一个年轻女子。 亚伯拉罕没有允许以撒参与这次旅行。 他不希望以撒在他们居住的迦南娶一个崇拜偶像的女人。 亚伯拉罕相信神，亚伯拉罕的后裔会得到神所应许的土地。</w:t>
      </w:r>
    </w:p>
    <w:p>
      <w:pPr/>
      <w:r>
        <w:rPr>
          <w:lang w:val="zh_CN" w:bidi="zh_CN"/>
        </w:rPr>
      </w:r>
      <w:r>
        <w:rPr>
          <w:lang w:val="zh_CN" w:bidi="zh_CN"/>
        </w:rPr>
        <w:t>仆人离开亚伯拉罕，到达一座城外的井旁，亚伯拉罕的亲戚就住在这座城。 仆人向</w:t>
      </w:r>
      <w:r>
        <w:rPr>
          <w:b/>
          <w:lang w:val="zh_CN" w:bidi="zh_CN"/>
        </w:rPr>
        <w:t>主神耶和华</w:t>
      </w:r>
      <w:r>
        <w:rPr>
          <w:b/>
          <w:lang w:val="zh_CN" w:bidi="zh_CN"/>
        </w:rPr>
        <w:t>祷告</w:t>
      </w:r>
      <w:r>
        <w:rPr>
          <w:lang w:val="zh_CN" w:bidi="zh_CN"/>
        </w:rPr>
        <w:t>，祈求神所拣选的女子会给仆人水喝，然后会给仆人带来的骆驼水喝。可以在主词汇表中查找到</w:t>
      </w:r>
      <w:hyperlink r:id="rId67">
        <w:r>
          <w:rPr>
            <w:lang w:val="zh_CN" w:bidi="zh_CN"/>
          </w:rPr>
          <w:rPr>
            <w:color w:val="0000EE"/>
            <w:u w:val="single"/>
          </w:rPr>
          <w:t>祷告</w:t>
        </w:r>
      </w:hyperlink>
      <w:r>
        <w:rPr>
          <w:lang w:val="zh_CN" w:bidi="zh_CN"/>
        </w:rPr>
        <w:t>和祷词这两个词，也有</w:t>
      </w:r>
      <w:hyperlink r:id="rId22">
        <w:r>
          <w:rPr>
            <w:lang w:val="zh_CN" w:bidi="zh_CN"/>
          </w:rPr>
          <w:rPr>
            <w:color w:val="0000EE"/>
            <w:u w:val="single"/>
          </w:rPr>
          <w:t>主神耶和华</w:t>
        </w:r>
      </w:hyperlink>
      <w:r>
        <w:rPr>
          <w:lang w:val="zh_CN" w:bidi="zh_CN"/>
        </w:rPr>
        <w:t>一词。</w:t>
      </w:r>
    </w:p>
    <w:p>
      <w:pPr/>
      <w:r>
        <w:rPr>
          <w:lang w:val="zh_CN" w:bidi="zh_CN"/>
        </w:rPr>
      </w:r>
      <w:r>
        <w:rPr>
          <w:lang w:val="zh_CN" w:bidi="zh_CN"/>
        </w:rPr>
        <w:t>在仆人祷告结束之前，他看到</w:t>
      </w:r>
      <w:r>
        <w:rPr>
          <w:b/>
          <w:lang w:val="zh_CN" w:bidi="zh_CN"/>
        </w:rPr>
        <w:t>利百加</w:t>
      </w:r>
      <w:r>
        <w:rPr>
          <w:lang w:val="zh_CN" w:bidi="zh_CN"/>
        </w:rPr>
        <w:t>拿著一个瓶子，就是用泥土做的水壶，来到井边，她用肩膀扛著水，把水带给牲畜，以及带回城里。 利百加是彼土利的女儿，彼土利是亚伯拉罕的兄弟拿鹤和密迦的儿子。 她是拿鹤和密迦的孙女。 利百加很漂亮。 她已经长大，可以结婚生子，但仍然是个处女。 她没有与任何男人发生过性关系。 她走到水源那里，打了水后又拿过来。 水源靠近井，它提供了可以容易得到的水，而不必从井的深处打水。</w:t>
      </w:r>
    </w:p>
    <w:p>
      <w:pPr/>
      <w:r>
        <w:rPr>
          <w:lang w:val="zh_CN" w:bidi="zh_CN"/>
        </w:rPr>
      </w:r>
      <w:r>
        <w:rPr>
          <w:lang w:val="zh_CN" w:bidi="zh_CN"/>
        </w:rPr>
        <w:t>当她回来时，亚伯拉罕的仆人跑到她面前，要</w:t>
      </w:r>
      <w:r>
        <w:rPr>
          <w:i/>
          <w:lang w:val="zh_CN" w:bidi="zh_CN"/>
        </w:rPr>
        <w:t>一点</w:t>
      </w:r>
      <w:r>
        <w:rPr>
          <w:lang w:val="zh_CN" w:bidi="zh_CN"/>
        </w:rPr>
        <w:t>水喝。 她说："好的，我主，请喝。" 你可以在主词汇表中查找到</w:t>
      </w:r>
      <w:hyperlink r:id="rId63">
        <w:r>
          <w:rPr>
            <w:lang w:val="zh_CN" w:bidi="zh_CN"/>
          </w:rPr>
          <w:rPr>
            <w:color w:val="0000EE"/>
            <w:u w:val="single"/>
          </w:rPr>
          <w:t>主</w:t>
        </w:r>
      </w:hyperlink>
      <w:r>
        <w:rPr>
          <w:lang w:val="zh_CN" w:bidi="zh_CN"/>
        </w:rPr>
        <w:t>这个词。她放下瓶子，给他水喝。 利百加说："我也会为你的骆驼打水，直到它们喝饱。"她把她罐子里的水全部倒进动物的槽里。 水槽是一种长而窄的容器，就像一个石箱。 它的用途是为动物保存水或食物。 给这么多骆驼水喝，是一项大量的额外工作。</w:t>
      </w:r>
    </w:p>
    <w:p>
      <w:pPr/>
      <w:r>
        <w:rPr>
          <w:lang w:val="zh_CN" w:bidi="zh_CN"/>
        </w:rPr>
      </w:r>
      <w:r>
        <w:rPr>
          <w:lang w:val="zh_CN" w:bidi="zh_CN"/>
        </w:rPr>
        <w:t>当利百加辛劳给所有的骆驼喝水时，仆人密切地看著她。 他正在思量这个年轻女子，以确定是否是神为以撒选择的女人。 他不是以与性有关的方式看著她。 当骆驼喝完水后，仆人给利百加一个金鼻环，是半</w:t>
      </w:r>
      <w:r>
        <w:rPr>
          <w:b/>
          <w:lang w:val="zh_CN" w:bidi="zh_CN"/>
        </w:rPr>
        <w:t>舍客勒</w:t>
      </w:r>
      <w:r>
        <w:rPr>
          <w:lang w:val="zh_CN" w:bidi="zh_CN"/>
        </w:rPr>
        <w:t>，或六克金子，还把两个大金手镯戴在她的手腕上，每个手镯是十舍客勒，或一百二十克金子。 这些是贵重的礼物。</w:t>
      </w:r>
    </w:p>
    <w:p>
      <w:pPr/>
      <w:r>
        <w:rPr>
          <w:lang w:val="zh_CN" w:bidi="zh_CN"/>
        </w:rPr>
      </w:r>
      <w:r>
        <w:rPr>
          <w:lang w:val="zh_CN" w:bidi="zh_CN"/>
        </w:rPr>
        <w:t>然后，亚伯拉罕的仆人问："请告诉我，你是谁的</w:t>
      </w:r>
      <w:r>
        <w:rPr>
          <w:b/>
          <w:lang w:val="zh_CN" w:bidi="zh_CN"/>
        </w:rPr>
        <w:t>女儿</w:t>
      </w:r>
      <w:r>
        <w:rPr>
          <w:lang w:val="zh_CN" w:bidi="zh_CN"/>
        </w:rPr>
        <w:t>？ 你的父亲有地方让我们过夜吗？"利百加回答说："我是彼土利的女儿，彼土利是密迦和拿鹤的儿子。" 拿鹤是亚伯拉罕的兄弟。 彼土利是亚伯拉罕的侄子。</w:t>
      </w:r>
    </w:p>
    <w:p>
      <w:pPr/>
      <w:r>
        <w:rPr>
          <w:lang w:val="zh_CN" w:bidi="zh_CN"/>
        </w:rPr>
      </w:r>
      <w:r>
        <w:rPr>
          <w:lang w:val="zh_CN" w:bidi="zh_CN"/>
        </w:rPr>
        <w:t>利百加说："我们有足够的稻草和饲料，供骆驼使用，也有供客人住宿的房间。" 然后，仆人</w:t>
      </w:r>
      <w:r>
        <w:rPr>
          <w:b/>
          <w:lang w:val="zh_CN" w:bidi="zh_CN"/>
        </w:rPr>
        <w:t>俯伏</w:t>
      </w:r>
      <w:r>
        <w:rPr>
          <w:lang w:val="zh_CN" w:bidi="zh_CN"/>
        </w:rPr>
        <w:t>，</w:t>
      </w:r>
      <w:r>
        <w:rPr>
          <w:b/>
          <w:lang w:val="zh_CN" w:bidi="zh_CN"/>
        </w:rPr>
        <w:t>敬拜耶和华</w:t>
      </w:r>
      <w:r>
        <w:rPr>
          <w:lang w:val="zh_CN" w:bidi="zh_CN"/>
        </w:rPr>
        <w:t xml:space="preserve">。 </w:t>
      </w:r>
      <w:hyperlink r:id="rId75">
        <w:r>
          <w:rPr>
            <w:lang w:val="zh_CN" w:bidi="zh_CN"/>
          </w:rPr>
          <w:rPr>
            <w:color w:val="0000EE"/>
            <w:u w:val="single"/>
          </w:rPr>
          <w:t>俯伏</w:t>
        </w:r>
      </w:hyperlink>
      <w:r>
        <w:rPr>
          <w:lang w:val="zh_CN" w:bidi="zh_CN"/>
        </w:rPr>
        <w:t>表现出谦卑。 你可以在主词汇表中查找到</w:t>
      </w:r>
      <w:hyperlink r:id="rId29">
        <w:r>
          <w:rPr>
            <w:lang w:val="zh_CN" w:bidi="zh_CN"/>
          </w:rPr>
          <w:rPr>
            <w:color w:val="0000EE"/>
            <w:u w:val="single"/>
          </w:rPr>
          <w:t>敬拜</w:t>
        </w:r>
      </w:hyperlink>
      <w:r>
        <w:rPr>
          <w:lang w:val="zh_CN" w:bidi="zh_CN"/>
        </w:rPr>
        <w:t>这个词。"赞美主神耶和华。" 你可以在主词汇表中查找到主神耶和华。 "我主人亚伯拉罕的神。 耶和华向我的主人显出永不止息的慈爱和信实。 他带领我一直来到我主人的亲属这里。" 神完美地回答了仆人的祷告。 利百加跑回家，把所发生的事告诉她的家人。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24:29–49</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请聆听创世记二十四章29至49节的音频，并将它记在心里。 聆听经文三次（如果可能的话，请听三种不同的翻译版本）。然后以小组的形式来讨论以下的问题：</w:t>
      </w:r>
    </w:p>
    <w:p>
      <w:pPr>
        <w:pStyle w:val="ListBullet"/>
        <w:spacing w:line="240" w:lineRule="auto"/>
        <w:ind w:left="720"/>
      </w:pPr>
      <w:r>
        <w:rPr>
          <w:lang w:val="zh_CN" w:bidi="zh_CN"/>
        </w:rPr>
      </w:r>
      <w:r>
        <w:rPr>
          <w:lang w:val="zh_CN" w:bidi="zh_CN"/>
        </w:rPr>
        <w:t>你喜欢这个故事中的哪个部分？</w:t>
      </w:r>
    </w:p>
    <w:p>
      <w:pPr>
        <w:pStyle w:val="ListBullet"/>
        <w:spacing w:line="240" w:lineRule="auto"/>
        <w:ind w:left="720"/>
      </w:pPr>
      <w:r>
        <w:rPr>
          <w:lang w:val="zh_CN" w:bidi="zh_CN"/>
        </w:rPr>
      </w:r>
      <w:r>
        <w:rPr>
          <w:lang w:val="zh_CN" w:bidi="zh_CN"/>
        </w:rPr>
        <w:t>这个故事有哪些部分是你不喜欢或不明白的地方？</w:t>
      </w:r>
    </w:p>
    <w:p>
      <w:pPr>
        <w:pStyle w:val="ListBullet"/>
        <w:spacing w:line="240" w:lineRule="auto"/>
        <w:ind w:left="720"/>
      </w:pPr>
      <w:r>
        <w:rPr>
          <w:lang w:val="zh_CN" w:bidi="zh_CN"/>
        </w:rPr>
      </w:r>
      <w:r>
        <w:rPr>
          <w:lang w:val="zh_CN" w:bidi="zh_CN"/>
        </w:rPr>
        <w:t>这个故事告诉我们关于神的哪些信息?</w:t>
      </w:r>
    </w:p>
    <w:p>
      <w:pPr>
        <w:pStyle w:val="ListBullet"/>
        <w:spacing w:line="240" w:lineRule="auto"/>
        <w:ind w:left="720"/>
      </w:pPr>
      <w:r>
        <w:rPr>
          <w:lang w:val="zh_CN" w:bidi="zh_CN"/>
        </w:rPr>
      </w:r>
      <w:r>
        <w:rPr>
          <w:lang w:val="zh_CN" w:bidi="zh_CN"/>
        </w:rPr>
        <w:t>这个故事告诉了我们关于人的什么事?</w:t>
      </w:r>
    </w:p>
    <w:p>
      <w:pPr>
        <w:pStyle w:val="ListBullet"/>
        <w:spacing w:line="240" w:lineRule="auto"/>
        <w:ind w:left="720"/>
      </w:pPr>
      <w:r>
        <w:rPr>
          <w:lang w:val="zh_CN" w:bidi="zh_CN"/>
        </w:rPr>
      </w:r>
      <w:r>
        <w:rPr>
          <w:lang w:val="zh_CN" w:bidi="zh_CN"/>
        </w:rPr>
        <w:t>这个故事对我们的日常生活有什么影响?</w:t>
      </w:r>
    </w:p>
    <w:p>
      <w:pPr>
        <w:pStyle w:val="ListBullet"/>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亚伯拉罕差遣他最信任的仆人回到他的故乡，在自己的亲属中为以撒找一个妻子。 当仆人到达城外的井边时，便祷告神，求神带领仆人见到神为以撒所拣选的年轻女子。 亚伯拉罕的侄女利百加来到井前，给这个仆人水喝，也给他的骆驼喝。 这是对仆人的祷告的直接回应。 历史的叙述仍在继续。 这段经文的大部分内容都是在重复创世记二十四章1至28节。 这增加了吸引力与戏剧张力。 利百加跑回她的家，把亚伯拉罕的仆人的事告诉她的母亲和家人。</w:t>
      </w:r>
    </w:p>
    <w:p>
      <w:pPr/>
      <w:r>
        <w:rPr>
          <w:lang w:val="zh_CN" w:bidi="zh_CN"/>
        </w:rPr>
      </w:r>
      <w:r>
        <w:rPr>
          <w:lang w:val="zh_CN" w:bidi="zh_CN"/>
        </w:rPr>
        <w:t>第29节的开头是一个类似"现在"的过渡词，表示重要的改变正在发生。 利百加的兄弟拉班被介绍出来。请使用自然的方式来介绍新的人物。 他像利百加一样，</w:t>
      </w:r>
      <w:r>
        <w:rPr>
          <w:i/>
          <w:lang w:val="zh_CN" w:bidi="zh_CN"/>
        </w:rPr>
        <w:t>跑</w:t>
      </w:r>
      <w:r>
        <w:rPr>
          <w:lang w:val="zh_CN" w:bidi="zh_CN"/>
        </w:rPr>
        <w:t>去迎接仆人。 按照事件的发生顺序重新排列经文，这可能会使经文更加清晰。 在这里可以看见拉班的贪婪，将来当他与雅各在一起的时候，贪婪会再次出现。 自从亚伯拉罕离开哈兰以来，他的家人可能很少有他的消息。 拉班看见利百加的贵重礼物，金鼻环和金手环，就跑去迎接那人。 在此提到的兄弟拉班，行为上更像是主人，而不是利百加的父亲彼土利。 拉班邀请仆人来住在他们的家里。 在后来故事中的谈判期间，彼土利才被提到。 彼土利可能年纪老迈，或身体不能接待这些客人，就将日常事务交给拉班。</w:t>
      </w:r>
    </w:p>
    <w:p>
      <w:pPr/>
      <w:r>
        <w:rPr>
          <w:lang w:val="zh_CN" w:bidi="zh_CN"/>
        </w:rPr>
      </w:r>
      <w:r>
        <w:rPr>
          <w:lang w:val="zh_CN" w:bidi="zh_CN"/>
        </w:rPr>
        <w:t>拉班邀请仆人到他们的家里来。 "你这蒙耶和华祝福的"这样的问候，是问候富有访客的方式。 拉班特别说"耶和华"，这是神个人的立约之名，而不是神的一般名称"伊罗欣"。 财富被视为蒙神祝福的记号。 "你为什么站在外面？" 这是一个不期望得到回答的问题。 如果这样表达在语言中会显得不自然，那么可以重新措辞，使其成为一个陈述句。</w:t>
      </w:r>
    </w:p>
    <w:p>
      <w:pPr/>
      <w:r>
        <w:rPr>
          <w:lang w:val="zh_CN" w:bidi="zh_CN"/>
        </w:rPr>
      </w:r>
      <w:r>
        <w:rPr>
          <w:lang w:val="zh_CN" w:bidi="zh_CN"/>
        </w:rPr>
        <w:t>拉班邀请仆人从外面进到他们的家里。 拉班为仆人和骆驼预备了地方。 最有可能的是，拉班的仆人为客人和动物做好了准备。 仆人进入家里，先去照顾骆驼的基本需求。 他在外面留给动物的地方，给牠们食物和睡觉用的稻草，并给牠们水喝。 拉班还给仆人和与他同行的人"洗脚的水"。 当他们穿著凉鞋走过干燥、满是灰尘的道路时，给客人水洗去脚上的尘土，这是一种接待客人的习俗。</w:t>
      </w:r>
    </w:p>
    <w:p>
      <w:pPr/>
      <w:r>
        <w:rPr>
          <w:lang w:val="zh_CN" w:bidi="zh_CN"/>
        </w:rPr>
      </w:r>
      <w:r>
        <w:rPr>
          <w:lang w:val="zh_CN" w:bidi="zh_CN"/>
        </w:rPr>
        <w:t>请花一些时间讨论以下问题：</w:t>
      </w:r>
    </w:p>
    <w:p>
      <w:pPr>
        <w:pStyle w:val="ListBullet"/>
        <w:spacing w:line="240" w:lineRule="auto"/>
        <w:ind w:left="720"/>
      </w:pPr>
      <w:r>
        <w:rPr>
          <w:lang w:val="zh_CN" w:bidi="zh_CN"/>
        </w:rPr>
      </w:r>
      <w:r>
        <w:rPr>
          <w:lang w:val="zh_CN" w:bidi="zh_CN"/>
        </w:rPr>
        <w:t>在你们的文化中，人们会如何接待意料之外的访客？</w:t>
      </w:r>
    </w:p>
    <w:p>
      <w:pPr>
        <w:pStyle w:val="ListBullet"/>
        <w:spacing w:line="240" w:lineRule="auto"/>
        <w:ind w:left="720"/>
      </w:pPr>
      <w:r>
        <w:rPr>
          <w:lang w:val="zh_CN" w:bidi="zh_CN"/>
        </w:rPr>
      </w:r>
      <w:r>
        <w:rPr>
          <w:lang w:val="zh_CN" w:bidi="zh_CN"/>
        </w:rPr>
        <w:t>会由谁负责接待？</w:t>
      </w:r>
    </w:p>
    <w:p>
      <w:pPr>
        <w:pStyle w:val="ListBullet"/>
        <w:spacing w:line="240" w:lineRule="auto"/>
        <w:ind w:left="720"/>
      </w:pPr>
      <w:r>
        <w:rPr>
          <w:lang w:val="zh_CN" w:bidi="zh_CN"/>
        </w:rPr>
      </w:r>
      <w:r>
        <w:rPr>
          <w:lang w:val="zh_CN" w:bidi="zh_CN"/>
        </w:rPr>
        <w:t>这种习俗是否会根据访客的身份而有所不同？</w:t>
      </w:r>
    </w:p>
    <w:p>
      <w:pPr>
        <w:pStyle w:val="ListBullet"/>
        <w:spacing w:line="240" w:lineRule="auto"/>
        <w:ind w:left="720"/>
      </w:pPr>
      <w:r>
        <w:rPr>
          <w:lang w:val="zh_CN" w:bidi="zh_CN"/>
        </w:rPr>
      </w:r>
      <w:r>
        <w:rPr>
          <w:lang w:val="zh_CN" w:bidi="zh_CN"/>
        </w:rPr>
        <w:t>主人应当提供什么物品？</w:t>
      </w:r>
    </w:p>
    <w:p>
      <w:pPr>
        <w:pStyle w:val="ListBullet"/>
        <w:spacing w:line="240" w:lineRule="auto"/>
        <w:ind w:left="720"/>
      </w:pPr>
      <w:r>
        <w:rPr>
          <w:lang w:val="zh_CN" w:bidi="zh_CN"/>
        </w:rPr>
      </w:r>
      <w:r>
        <w:rPr>
          <w:lang w:val="zh_CN" w:bidi="zh_CN"/>
        </w:rPr>
        <w:t>客人有什么责任吗？</w:t>
      </w:r>
    </w:p>
    <w:p>
      <w:pPr/>
      <w:r>
        <w:rPr>
          <w:lang w:val="zh_CN" w:bidi="zh_CN"/>
        </w:rPr>
      </w:r>
      <w:r>
        <w:rPr>
          <w:lang w:val="zh_CN" w:bidi="zh_CN"/>
        </w:rPr>
        <w:t>所有的人都会被供应食物。 仆人说，在他们讨论他此行的目的之前，他不会吃饭。 拉班同意了。</w:t>
      </w:r>
    </w:p>
    <w:p>
      <w:pPr/>
      <w:r>
        <w:rPr>
          <w:lang w:val="zh_CN" w:bidi="zh_CN"/>
        </w:rPr>
      </w:r>
      <w:r>
        <w:rPr>
          <w:lang w:val="zh_CN" w:bidi="zh_CN"/>
        </w:rPr>
        <w:t>仆人解释了耶和华如何引导他找到利百加。 婚姻谈判开始了。 仆人解释了神如何在各方面祝福亚伯拉罕。 仆人解释了神如何在经济上祝福亚伯拉罕。 亚伯拉罕现在很伟大，或者是一个富有的人。 "羊群"包括山羊和绵羊；"牲畜"指的是牛。 祝福还包括骆驼、驴、男女仆人。 亚伯拉罕也与他年老的妻子撒拉一同蒙福，得了一个儿子。</w:t>
      </w:r>
    </w:p>
    <w:p>
      <w:pPr/>
      <w:r>
        <w:rPr>
          <w:lang w:val="zh_CN" w:bidi="zh_CN"/>
        </w:rPr>
      </w:r>
      <w:r>
        <w:rPr>
          <w:lang w:val="zh_CN" w:bidi="zh_CN"/>
        </w:rPr>
        <w:t>请在这里暂停，并讨论在你们的文化中列出这些祝福的最佳方式。 顺序是否应该改变？</w:t>
      </w:r>
    </w:p>
    <w:p>
      <w:pPr/>
      <w:r>
        <w:rPr>
          <w:lang w:val="zh_CN" w:bidi="zh_CN"/>
        </w:rPr>
      </w:r>
      <w:r>
        <w:rPr>
          <w:lang w:val="zh_CN" w:bidi="zh_CN"/>
        </w:rPr>
        <w:t>请展示这些动物的图片：绵羊、山羊、驴、骆驼。</w:t>
      </w:r>
    </w:p>
    <w:p>
      <w:pPr/>
      <w:r>
        <w:rPr>
          <w:lang w:val="zh_CN" w:bidi="zh_CN"/>
        </w:rPr>
      </w:r>
      <w:r>
        <w:rPr>
          <w:lang w:val="zh_CN" w:bidi="zh_CN"/>
        </w:rPr>
        <w:t>然后，仆人向拉班重新讲述他来是要为以撒寻找妻子。 这样的措辞与仆人和利百加之间的第一次对话非常相似。 一个明显的区别是："我在耶和华面前行走" 早些时候，当耶和华向亚伯拉罕显现时，他说："你要在我面前行走，并且无可指摘"。 "在我前面行走"的意思是"按照我的旨意生活"、"照我的吩咐做"、"听从我"。 "祂的使者"是指前面的故事中提到过的神的使者。 这不是一个服事的天使。</w:t>
      </w:r>
    </w:p>
    <w:p>
      <w:pPr/>
      <w:r>
        <w:rPr>
          <w:lang w:val="zh_CN" w:bidi="zh_CN"/>
        </w:rPr>
      </w:r>
      <w:r>
        <w:rPr>
          <w:lang w:val="zh_CN" w:bidi="zh_CN"/>
        </w:rPr>
        <w:t>仆人开始告诉拉班，这天在井边发生了什么事。 这种措辞与前面的措辞非常相似。 请使用你在那些经文中所使用的字词来翻译这里相同的词，比如水源、瓶子等。 "我在心里祷告"告诉我们，仆人在井边默默地向神祷告。</w:t>
      </w:r>
    </w:p>
    <w:p>
      <w:pPr/>
      <w:r>
        <w:rPr>
          <w:lang w:val="zh_CN" w:bidi="zh_CN"/>
        </w:rPr>
      </w:r>
      <w:r>
        <w:rPr>
          <w:lang w:val="zh_CN" w:bidi="zh_CN"/>
        </w:rPr>
        <w:t>当仆人向拉班讲述这个故事时，他没有提到利百加称他为"主"，也没有提到他问的关于过夜的地方的问题。</w:t>
      </w:r>
    </w:p>
    <w:p>
      <w:pPr/>
      <w:r>
        <w:rPr>
          <w:lang w:val="zh_CN" w:bidi="zh_CN"/>
        </w:rPr>
      </w:r>
      <w:r>
        <w:rPr>
          <w:lang w:val="zh_CN" w:bidi="zh_CN"/>
        </w:rPr>
        <w:t>仆人使用了一个过渡词"现在"，来描述仆人正式向拉班和彼土行提出要求，关于以撒和利百加之间的婚姻。 在后来的故事中有提到，彼土利当时在场。 正确的做法是，在征求年轻女子的意见之前，先问家里的长辈们。 仆人要求人们要有永不止息的爱和忠诚的仁慈，就像耶和华向他所显明的那样。 仆人用一个希伯来文的惯用语来结束这个婚姻请求："这样我可以或向右或向左。" 这意味著提供了仆人一个回答，这样他就会知道接下来该做什么事。</w:t>
      </w:r>
    </w:p>
    <w:p>
      <w:pPr/>
      <w:r>
        <w:rPr>
          <w:lang w:val="zh_CN" w:bidi="zh_CN"/>
        </w:rPr>
      </w:r>
      <w:r>
        <w:rPr>
          <w:lang w:val="zh_CN" w:bidi="zh_CN"/>
        </w:rPr>
        <w:t>请在这里暂停并讨论：在你们的文化中，是如何安排婚姻的？ 要询问过这个女子吗？ 谈判是由男性还是女性亲属主理？ 如何做出最终决定？ 在你们的语言中，是否有任何有趣的俗语，是与婚姻习俗有关的？</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利百加回到村庄，给她的家人和她的兄弟拉班看这些珠宝，并告诉他们她在井边遇到的人。</w:t>
      </w:r>
    </w:p>
    <w:p>
      <w:pPr/>
      <w:r>
        <w:rPr>
          <w:lang w:val="zh_CN" w:bidi="zh_CN"/>
        </w:rPr>
      </w:r>
      <w:r>
        <w:rPr>
          <w:b/>
          <w:lang w:val="zh_CN" w:bidi="zh_CN"/>
        </w:rPr>
        <w:t>第二个场景：</w:t>
      </w:r>
      <w:r>
        <w:rPr>
          <w:lang w:val="zh_CN" w:bidi="zh_CN"/>
        </w:rPr>
        <w:t>拉班跑到井前，向这个陌生人问安，并邀请仆人和他的商队，包括骆驼和赶骆驼的人，回到他们的家。</w:t>
      </w:r>
    </w:p>
    <w:p>
      <w:pPr/>
      <w:r>
        <w:rPr>
          <w:lang w:val="zh_CN" w:bidi="zh_CN"/>
        </w:rPr>
      </w:r>
      <w:r>
        <w:rPr>
          <w:b/>
          <w:lang w:val="zh_CN" w:bidi="zh_CN"/>
        </w:rPr>
        <w:t>第三个场景：</w:t>
      </w:r>
      <w:r>
        <w:rPr>
          <w:lang w:val="zh_CN" w:bidi="zh_CN"/>
        </w:rPr>
        <w:t>仆人和赶骆驼的人，为牲畜安排过夜，提供食物，以及稻草给牠们作为床。</w:t>
      </w:r>
    </w:p>
    <w:p>
      <w:pPr/>
      <w:r>
        <w:rPr>
          <w:lang w:val="zh_CN" w:bidi="zh_CN"/>
        </w:rPr>
      </w:r>
      <w:r>
        <w:rPr>
          <w:b/>
          <w:lang w:val="zh_CN" w:bidi="zh_CN"/>
        </w:rPr>
        <w:t>第四个场景：</w:t>
      </w:r>
      <w:r>
        <w:rPr>
          <w:lang w:val="zh_CN" w:bidi="zh_CN"/>
        </w:rPr>
        <w:t>仆人向拉班和彼土利述说导致他来到他们家的整个经过。 仆人询问拉班和彼土利有关对以撒和利百加的婚姻所作的决定。</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彼土利</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赶骆驼的人或其他仆人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亚伯拉罕差遣他最信任的仆人回到亚伯拉罕的家乡，为亚伯拉罕的儿子以撒寻找一个妻子。 仆人到达当地在城外的水井旁。 他在那里遇到了利百加，她是亚伯拉罕的侄女，也可能是以撒的新娘。 她让仆人和他的骆驼喝水之后，仆人便送给她一个金鼻环和两个金手镯。</w:t>
      </w:r>
    </w:p>
    <w:p>
      <w:pPr/>
      <w:r>
        <w:rPr>
          <w:lang w:val="zh_CN" w:bidi="zh_CN"/>
        </w:rPr>
      </w:r>
      <w:r>
        <w:rPr>
          <w:lang w:val="zh_CN" w:bidi="zh_CN"/>
        </w:rPr>
        <w:t>利百加跑回家，把所发生的一切都告诉了她的家人。 利百加的家人和哥哥拉班听到了她的故事。 请留意：拉班在这个故事和未来的故事中都是故事的中心，他似乎被金钱所驱使。 拉班看见了礼物，就立刻跑到井旁，邀请仆人住到他们家里。 他看见了那人，就说："你是蒙耶和华祝福的人，请来和我们一起住吧！ 我为你预备好了房间，也有骆驼住的地方，你们为什么站在城外呢？"</w:t>
      </w:r>
    </w:p>
    <w:p>
      <w:pPr/>
      <w:r>
        <w:rPr>
          <w:lang w:val="zh_CN" w:bidi="zh_CN"/>
        </w:rPr>
      </w:r>
      <w:r>
        <w:rPr>
          <w:lang w:val="zh_CN" w:bidi="zh_CN"/>
        </w:rPr>
        <w:t>所以这个人同拉班回家，也为骆驼和赶骆驼的人提供食物和一个住宿的地方。 与仆人一同来的赶骆驼的人，他也给他们水，让他们洗脚。 然后摆上食物。 请留意：在那种文化中，对于一个好主人来说，所有这些事情都是习俗。 但仆人说："我要先告诉你们我来的原因，然后再吃饭。" 拉班回答说："请告诉我们。" 请留意："我们"指的是他和利百加的父亲彼土利。</w:t>
      </w:r>
    </w:p>
    <w:p>
      <w:pPr/>
      <w:r>
        <w:rPr>
          <w:lang w:val="zh_CN" w:bidi="zh_CN"/>
        </w:rPr>
      </w:r>
      <w:r>
        <w:rPr>
          <w:lang w:val="zh_CN" w:bidi="zh_CN"/>
        </w:rPr>
        <w:t>仆人解释说："耶和华大大地祝福了我的主人亚伯拉罕。 他已经成为富有的人。 耶和华给了他成群的绵羊和山羊、牛、许多金银、驴，以及男仆和女仆。" 请留意：要如何按照你们文化的方式安排这份财物清单。</w:t>
      </w:r>
    </w:p>
    <w:p>
      <w:pPr/>
      <w:r>
        <w:rPr>
          <w:lang w:val="zh_CN" w:bidi="zh_CN"/>
        </w:rPr>
      </w:r>
      <w:r>
        <w:rPr>
          <w:lang w:val="zh_CN" w:bidi="zh_CN"/>
        </w:rPr>
        <w:t>仆人向家人覆述了他与亚伯拉罕的对话。 仆人解释了起誓的条件，以及他怎样才不被这个起誓束缚。 "我的主人说："那让我在其面前行走的耶和华，必差遣祂的使者与你同去，使你的任务顺利。"" 请留意：这不是服事的天使，神本身的显现或彰显。 "是的，你必须在我的百姓，我父亲的家人中，为我的儿子找一个妻子。"</w:t>
      </w:r>
    </w:p>
    <w:p>
      <w:pPr/>
      <w:r>
        <w:rPr>
          <w:lang w:val="zh_CN" w:bidi="zh_CN"/>
        </w:rPr>
      </w:r>
      <w:r>
        <w:rPr>
          <w:lang w:val="zh_CN" w:bidi="zh_CN"/>
        </w:rPr>
        <w:t>请留意：这个对话曾在亚伯拉罕的家里进行。 现在，对话转到了今天的事件。 请留意：仆人几乎重复了和之前的经文里一样的每一个字。</w:t>
      </w:r>
    </w:p>
    <w:p>
      <w:pPr/>
      <w:r>
        <w:rPr>
          <w:lang w:val="zh_CN" w:bidi="zh_CN"/>
        </w:rPr>
      </w:r>
      <w:r>
        <w:rPr>
          <w:lang w:val="zh_CN" w:bidi="zh_CN"/>
        </w:rPr>
        <w:t>请留意：故事在这里有轻微的变化，仆人把首饰"载在"利百加身上，但没有说他问有没有可以过夜的地方。 "然后我把鼻环戴在她的鼻子上，把手镯戴在她的手臂上，我俯伏感谢耶和华。 我赞美耶和华，就是我主人亚伯拉罕的神，因为祂引导我直接到了我主人的侄女那里，让她成为他儿子的妻子。"</w:t>
      </w:r>
    </w:p>
    <w:p>
      <w:pPr/>
      <w:r>
        <w:rPr>
          <w:lang w:val="zh_CN" w:bidi="zh_CN"/>
        </w:rPr>
      </w:r>
      <w:r>
        <w:rPr>
          <w:lang w:val="zh_CN" w:bidi="zh_CN"/>
        </w:rPr>
        <w:t>对拉班和彼土利说："请告诉我，你们愿意不愿意以慈爱和诚实对待我的主人？ 请告诉我是或者不是，这样我就知道接下来该做什么。"</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彼土利</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赶骆驼的人或其他仆人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亚伯拉罕差遣他最信任的仆人回到亚伯拉罕的家乡，为亚伯拉罕的儿子以撒寻找一个妻子。 仆人到达当地在城外的水井旁。 他在那里遇到了利百加，她是亚伯拉罕的侄女，有可能成为以撒的新娘。 她让仆人和他的骆驼喝水之后，仆人便送给她一个金鼻环和两个金手镯。</w:t>
      </w:r>
    </w:p>
    <w:p>
      <w:pPr/>
      <w:r>
        <w:rPr>
          <w:lang w:val="zh_CN" w:bidi="zh_CN"/>
        </w:rPr>
      </w:r>
      <w:r>
        <w:rPr>
          <w:lang w:val="zh_CN" w:bidi="zh_CN"/>
        </w:rPr>
        <w:t>利百加跑回家，把所发生的一切都告诉了她的家人。 利百加的家人和哥哥拉班听到了她的故事。 拉班看见了礼物，就立刻跑到井那里，邀请仆人住到他们家里。 他看见了那人，就说："你是蒙耶和华祝福的人，请来和我们一起住吧！ 我为你预备好了房间，也有骆驼住的地方，你们为什么站在城外呢？"</w:t>
      </w:r>
    </w:p>
    <w:p>
      <w:pPr/>
      <w:r>
        <w:rPr>
          <w:lang w:val="zh_CN" w:bidi="zh_CN"/>
        </w:rPr>
      </w:r>
      <w:r>
        <w:rPr>
          <w:lang w:val="zh_CN" w:bidi="zh_CN"/>
        </w:rPr>
        <w:t>请在这里暂停表演。 请问扮演利百加的演员："你感觉如何？"你可能会听到这样的话："很兴奋！ 哇，漂亮的珠宝！" 以及"好奇，这个人为什么如此慷慨？" 以及"赶紧让我母亲看看，并告诉全家人，关于这个从自亚伯拉罕家来的仆人。" 请问扮演拉班的演员："你感觉如何？"你可能会听到这样的话："惊讶！ 利百加从哪里得到那些金首饰？" "高兴！ 这个人很富有，还赠送贵重的礼物。"以及"紧张。 我将替我父亲来负责预备一切。 我希望我做得好。" 请重新开始表演。</w:t>
      </w:r>
    </w:p>
    <w:p>
      <w:pPr/>
      <w:r>
        <w:rPr>
          <w:lang w:val="zh_CN" w:bidi="zh_CN"/>
        </w:rPr>
      </w:r>
      <w:r>
        <w:rPr>
          <w:lang w:val="zh_CN" w:bidi="zh_CN"/>
        </w:rPr>
        <w:t>于是这个人同拉班回家了，拉班安置骆驼，给牠们稻草作床，也给牠们吃。 与仆人一同来的赶骆驼的人，他也给他们水，让他们洗脚。 然后摆上食物。 但仆人说："我要先告诉你们我来的原因，然后再吃饭。" 拉班回答说："请告诉我们。"</w:t>
      </w:r>
    </w:p>
    <w:p>
      <w:pPr/>
      <w:r>
        <w:rPr>
          <w:lang w:val="zh_CN" w:bidi="zh_CN"/>
        </w:rPr>
      </w:r>
      <w:r>
        <w:rPr>
          <w:lang w:val="zh_CN" w:bidi="zh_CN"/>
        </w:rPr>
        <w:t>请在这里暂停表演，并问扮演仆人的演员："你感觉如何？"你可能会听到这样的话："高兴。利百加的哥哥来欢迎我，并邀请我到他们家里"，"感恩，神立刻回应了我的祷告。" 请问扮演拉班的演员："你感觉如何？""疲倦，招待客人是很辛苦的工作！" 以及"高兴，期待著商讨。" 请重新开始表演。</w:t>
      </w:r>
    </w:p>
    <w:p>
      <w:pPr/>
      <w:r>
        <w:rPr>
          <w:lang w:val="zh_CN" w:bidi="zh_CN"/>
        </w:rPr>
      </w:r>
      <w:r>
        <w:rPr>
          <w:lang w:val="zh_CN" w:bidi="zh_CN"/>
        </w:rPr>
        <w:t>仆人解释说，耶和华大大地祝福了我的主人亚伯拉罕。他已经成为富有的人。 耶和华已经赐给了他成群的绵羊和山羊、牛群、许多金银、驴、以及男女仆人。 我主人亚伯拉罕的妻子撒拉，在她很老的时候生下我主人的儿子以撒，我的主人把他所有的一切都给了他。 我的主人让我发誓。 他说："不要让我儿子娶这些当地的迦南女子。 请去我父亲的家，到我的亲戚那里，为我的儿子找一个妻子。" 但我对我的主人说："如果我找不到一个愿意跟我回去的年轻女子，该怎么办？" 我的主人说："我活在耶和华面前，祂必差遣祂在天使与你同行，使你的使命成功。 是的，你必须从我的人民，也就是我父亲的家中，为我儿子找一个妻子。 这样你们就兑现了誓言。 但如果你到了我的亲戚那里，他们拒绝让她与你一起走，你就能脱离我的誓言。"</w:t>
      </w:r>
    </w:p>
    <w:p>
      <w:pPr/>
      <w:r>
        <w:rPr>
          <w:lang w:val="zh_CN" w:bidi="zh_CN"/>
        </w:rPr>
      </w:r>
      <w:r>
        <w:rPr>
          <w:lang w:val="zh_CN" w:bidi="zh_CN"/>
        </w:rPr>
        <w:t>请在这里暂停表演。 请问扮演仆人的演员："你感觉如何？"你可能会听到这样的话："考虑得很周全。 我必须清楚解释我来到这里的原因"，以及"兴奋。 看看神如何祝福我的主人。" 请问扮演拉班的演员："你感觉如何？""好兴奋啊。 我叔叔亚伯拉罕很富有！" 以及"心情复杂，我为利百加感到高兴，但我会想念我的妹妹。 她要去到很远的地方。" 请问扮演利百加的演员："你感觉如何？""好奇。 这个陌生人今天为什么在这里？" 以及"高兴。 哇，我真的很高兴我尊重这个人，给他水，也给他的骆驼水。"，"满意。 我不明白为什么年轻人自己不来。" 请重新开始表演。</w:t>
      </w:r>
    </w:p>
    <w:p>
      <w:pPr/>
      <w:r>
        <w:rPr>
          <w:lang w:val="zh_CN" w:bidi="zh_CN"/>
        </w:rPr>
      </w:r>
      <w:r>
        <w:rPr>
          <w:lang w:val="zh_CN" w:bidi="zh_CN"/>
        </w:rPr>
        <w:t>今天，我来到城外的泉水边，开始祷告："主啊，我主人亚伯拉罕的神，请使我此次的旅程成功。 我站在泉水旁，等著一个年轻的女子出来打水，我会说："请把你瓶里的水给我喝。" 然后请她对我说："请喝这水，我要为你的骆驼取水。" 如果她这样说，我就知道主已经为我主人的儿子拣选了她。"</w:t>
      </w:r>
    </w:p>
    <w:p>
      <w:pPr/>
      <w:r>
        <w:rPr>
          <w:lang w:val="zh_CN" w:bidi="zh_CN"/>
        </w:rPr>
      </w:r>
      <w:r>
        <w:rPr>
          <w:lang w:val="zh_CN" w:bidi="zh_CN"/>
        </w:rPr>
        <w:t>请在这里暂停表演。 请问扮演仆人的演员："你感觉如何？"你可能会听到这样的话："谨慎。 我必须仔细解释今天的事件"，以及"高兴。 耶和华已经安排了这一切。" 请问扮演拉班的演员："你感觉如何？""感兴趣。 我想从这人那里听听发生了什么事"，以及"谨慎。 我们在这笔交易中会得到多少钱？ 她很漂亮，也很勤劳。" 请问扮演利百加的演员："你感觉如何？""害羞。 所有这些讨论都是关于我的"，以及"高兴，但悲伤。 我知道我必须嫁给一个人，所以他富有，这很好，但是离开我的家人，住在这么远的地方，我感到难过。" 请重新开始表演。</w:t>
      </w:r>
    </w:p>
    <w:p>
      <w:pPr/>
      <w:r>
        <w:rPr>
          <w:lang w:val="zh_CN" w:bidi="zh_CN"/>
        </w:rPr>
      </w:r>
      <w:r>
        <w:rPr>
          <w:lang w:val="zh_CN" w:bidi="zh_CN"/>
        </w:rPr>
        <w:t>我默默的祷告还没有结束，利百加肩上扛著水罐出了城。 她来到水源前取水。 我对她说："请给我水喝。" 她很快就从肩上放下罐子，说："请喝这个。 我也会为你的骆驼打水。" 所以，我喝了水，她也给我的骆驼水喝。 我就问她："你父亲是谁？" 她回答说："我父亲是彼土利，他是密迦与拿鹤的儿子。" 然后我把金环戴在她的鼻子上，把手镯戴在她的手臂上，我低下头感谢耶和华。 我赞美耶和华，就是我主人亚伯拉罕的神，因为祂引导我直接到我主人的侄女那里，让她成为他儿子的妻子。</w:t>
      </w:r>
    </w:p>
    <w:p>
      <w:pPr/>
      <w:r>
        <w:rPr>
          <w:lang w:val="zh_CN" w:bidi="zh_CN"/>
        </w:rPr>
      </w:r>
      <w:r>
        <w:rPr>
          <w:lang w:val="zh_CN" w:bidi="zh_CN"/>
        </w:rPr>
        <w:t>请在这里暂停表演。 请问扮演仆人的演员："你感觉如何？"你可能会听到这样的话："感恩。 耶和华似乎照我所求的，引导我来到这个女孩这里"，以及"担心。 她还未嫁吗？ 家里人会配合吗？" 请问扮演拉班的演员："你感觉如何？""高兴。 我妹妹做得很好，她尊重那人。" 以及"感兴趣。 我叔叔亚伯拉罕终于传来消息。" 请问扮演利百加的演员："你感觉如何？""尴尬。所有这些讨论都是关于我的！" "这个陌生人的出现，这一切都非常有趣。" 以及"高兴。哇，我真的很高兴我尊重这个人，给他水，也给他的骆驼水。"请重新开始表演。</w:t>
      </w:r>
    </w:p>
    <w:p>
      <w:pPr/>
      <w:r>
        <w:rPr>
          <w:lang w:val="zh_CN" w:bidi="zh_CN"/>
        </w:rPr>
      </w:r>
      <w:r>
        <w:rPr>
          <w:lang w:val="zh_CN" w:bidi="zh_CN"/>
        </w:rPr>
        <w:t>对拉班和彼土利说："请告诉我，你们愿意不愿意以慈爱和诚实对待我的主人？ 请告诉我是或不是，我就知道下一步该做什么。"</w:t>
      </w:r>
    </w:p>
    <w:p>
      <w:pPr/>
      <w:r>
        <w:rPr>
          <w:lang w:val="zh_CN" w:bidi="zh_CN"/>
        </w:rPr>
      </w:r>
      <w:r>
        <w:rPr>
          <w:lang w:val="zh_CN" w:bidi="zh_CN"/>
        </w:rPr>
        <w:t>请问扮演仆人的演员："你感觉如何？"你可能会听到这样的话："焦虑。我已经讲述了整个故事。 他们会怎样回答呢？" 以及"有信心。 难道有人会拒绝这个提议，不要神的带领和祝福？" 请问扮演拉班的演员："你感觉如何？""沉重。 这是一个重大的决定。" 以及，"很高兴我父亲也在这里，帮助做了这个决定。" "贪婪。 我能得到多少？" 请问扮演利百加的演员："你感觉如何？""紧张。 我父亲和哥哥会怎么说？ 他们正在讨论的是我的未来。" "很兴奋，我要嫁给一个有钱人！" 请问扮演彼土利的演员："你感觉如何？" 你可能会听到这样的话："悲伤。我知道我的小女儿终究会到这一天"，以及"高兴，这是我哥哥亚伯拉罕的家人的慷慨奉献"，以及"惊奇。 亚伯兰几年前就离开了。 现在他很富有，与妻子撒拉有一个儿子。" "令人印象深刻。 亚伯兰决心跟随神，住在神应许他的那地。"</w:t>
      </w:r>
    </w:p>
    <w:p>
      <w:pPr>
        <w:pStyle w:val="Heading3"/>
      </w:pPr>
      <w:r>
        <w:rPr>
          <w:lang w:val="zh_CN" w:bidi="zh_CN"/>
        </w:rPr>
        <w:t>填补空白</w:t>
      </w:r>
    </w:p>
    <w:p>
      <w:pPr/>
      <w:r>
        <w:rPr>
          <w:lang w:val="zh_CN" w:bidi="zh_CN"/>
        </w:rPr>
      </w:r>
      <w:r>
        <w:rPr>
          <w:lang w:val="zh_CN" w:bidi="zh_CN"/>
        </w:rPr>
        <w:t>请使用最容易理解的译本来聆听一遍此处的经文。</w:t>
      </w:r>
    </w:p>
    <w:p>
      <w:pPr/>
      <w:r>
        <w:rPr>
          <w:lang w:val="zh_CN" w:bidi="zh_CN"/>
        </w:rPr>
      </w:r>
      <w:r>
        <w:rPr>
          <w:lang w:val="zh_CN" w:bidi="zh_CN"/>
        </w:rPr>
        <w:t>仆人在井边遇见了利百加，她是亚伯拉罕的侄女，可能成为以撒的新娘。 她给他和他的骆驼水喝。 仆人给她一个金鼻环和两个金手镯。 这部分与创世记二十四章1至28节有很多重复。 这在故事中制造了戏剧张力。</w:t>
      </w:r>
    </w:p>
    <w:p>
      <w:pPr/>
      <w:r>
        <w:rPr>
          <w:lang w:val="zh_CN" w:bidi="zh_CN"/>
        </w:rPr>
      </w:r>
      <w:r>
        <w:rPr>
          <w:lang w:val="zh_CN" w:bidi="zh_CN"/>
        </w:rPr>
        <w:t>现在，利百加有个兄弟，拉班。 他听到了她的故事。 拉班看到礼物，就立刻跑到井旁，邀请仆人到他们家里，请他们住到他们家里。 拉班似乎已经接管了他父亲彼土利对日常事务的责任。 他看到了这个人，就说："</w:t>
      </w:r>
      <w:r>
        <w:rPr>
          <w:b/>
          <w:lang w:val="zh_CN" w:bidi="zh_CN"/>
        </w:rPr>
        <w:t>你这蒙耶和华赐福的</w:t>
      </w:r>
      <w:r>
        <w:rPr>
          <w:lang w:val="zh_CN" w:bidi="zh_CN"/>
        </w:rPr>
        <w:t>，来和我们住吧！" 人们认为，这是问候富有访客的方式。 在这里，"赐福"的意思是"帮助、行善、支持"。 也有一种普遍安康和物质富裕的意思。 在主词汇表中有</w:t>
      </w:r>
      <w:hyperlink r:id="rId16">
        <w:r>
          <w:rPr>
            <w:lang w:val="zh_CN" w:bidi="zh_CN"/>
          </w:rPr>
          <w:rPr>
            <w:color w:val="0000EE"/>
            <w:u w:val="single"/>
          </w:rPr>
          <w:t>赐福</w:t>
        </w:r>
      </w:hyperlink>
      <w:r>
        <w:rPr>
          <w:lang w:val="zh_CN" w:bidi="zh_CN"/>
        </w:rPr>
        <w:t>这个词。请使用你前面的经文中所用的相同方式来翻译祝福。</w:t>
      </w:r>
    </w:p>
    <w:p>
      <w:pPr/>
      <w:r>
        <w:rPr>
          <w:lang w:val="zh_CN" w:bidi="zh_CN"/>
        </w:rPr>
      </w:r>
      <w:r>
        <w:rPr>
          <w:lang w:val="zh_CN" w:bidi="zh_CN"/>
        </w:rPr>
        <w:t>在这段经文中，神用的名字是</w:t>
      </w:r>
      <w:r>
        <w:rPr>
          <w:b/>
          <w:lang w:val="zh_CN" w:bidi="zh_CN"/>
        </w:rPr>
        <w:t>耶和华</w:t>
      </w:r>
      <w:r>
        <w:rPr>
          <w:lang w:val="zh_CN" w:bidi="zh_CN"/>
        </w:rPr>
        <w:t>。 在主词汇表中有</w:t>
      </w:r>
      <w:hyperlink r:id="rId22">
        <w:r>
          <w:rPr>
            <w:lang w:val="zh_CN" w:bidi="zh_CN"/>
          </w:rPr>
          <w:rPr>
            <w:color w:val="0000EE"/>
            <w:u w:val="single"/>
          </w:rPr>
          <w:t>耶和华</w:t>
        </w:r>
      </w:hyperlink>
      <w:r>
        <w:rPr>
          <w:lang w:val="zh_CN" w:bidi="zh_CN"/>
        </w:rPr>
        <w:t>这个词。</w:t>
      </w:r>
    </w:p>
    <w:p>
      <w:pPr/>
      <w:r>
        <w:rPr>
          <w:lang w:val="zh_CN" w:bidi="zh_CN"/>
        </w:rPr>
      </w:r>
      <w:r>
        <w:rPr>
          <w:lang w:val="zh_CN" w:bidi="zh_CN"/>
        </w:rPr>
        <w:t>这些来访的人去拉班的家里，住下。</w:t>
      </w:r>
    </w:p>
    <w:p>
      <w:pPr/>
      <w:r>
        <w:rPr>
          <w:lang w:val="zh_CN" w:bidi="zh_CN"/>
        </w:rPr>
      </w:r>
      <w:r>
        <w:rPr>
          <w:lang w:val="zh_CN" w:bidi="zh_CN"/>
        </w:rPr>
        <w:t>仆人解释说，</w:t>
      </w:r>
      <w:r>
        <w:rPr>
          <w:b/>
          <w:lang w:val="zh_CN" w:bidi="zh_CN"/>
        </w:rPr>
        <w:t>主</w:t>
      </w:r>
      <w:r>
        <w:rPr>
          <w:lang w:val="zh_CN" w:bidi="zh_CN"/>
        </w:rPr>
        <w:t>耶和华，这是以色列的神合适的名字，祂已经大大地祝福了我的主人亚伯拉罕。 他已经成为一个富有的人。</w:t>
      </w:r>
    </w:p>
    <w:p>
      <w:pPr/>
      <w:r>
        <w:rPr>
          <w:lang w:val="zh_CN" w:bidi="zh_CN"/>
        </w:rPr>
      </w:r>
      <w:r>
        <w:rPr>
          <w:lang w:val="zh_CN" w:bidi="zh_CN"/>
        </w:rPr>
        <w:t>我的主人要我起</w:t>
      </w:r>
      <w:r>
        <w:rPr>
          <w:b/>
          <w:lang w:val="zh_CN" w:bidi="zh_CN"/>
        </w:rPr>
        <w:t>誓</w:t>
      </w:r>
      <w:r>
        <w:rPr>
          <w:lang w:val="zh_CN" w:bidi="zh_CN"/>
        </w:rPr>
        <w:t>。 誓言是加在应许上的，为的是让人明白这约定一定要遵守，不能改变。立誓的人会求神惩罚自己，如果他不守所立的应许。你可以在主词汇表中查找到</w:t>
      </w:r>
      <w:hyperlink r:id="rId69">
        <w:r>
          <w:rPr>
            <w:lang w:val="zh_CN" w:bidi="zh_CN"/>
          </w:rPr>
          <w:rPr>
            <w:color w:val="0000EE"/>
            <w:u w:val="single"/>
          </w:rPr>
          <w:t>誓言</w:t>
        </w:r>
      </w:hyperlink>
      <w:r>
        <w:rPr>
          <w:lang w:val="zh_CN" w:bidi="zh_CN"/>
        </w:rPr>
        <w:t>这个词。</w:t>
      </w:r>
    </w:p>
    <w:p>
      <w:pPr/>
      <w:r>
        <w:rPr>
          <w:lang w:val="zh_CN" w:bidi="zh_CN"/>
        </w:rPr>
      </w:r>
      <w:r>
        <w:rPr>
          <w:lang w:val="zh_CN" w:bidi="zh_CN"/>
        </w:rPr>
        <w:t>仆人重复了本章前面的大部分对话。 这强调了这些话的重要性。 他说："不要让我的儿子娶当地的迦南人女子。" 亚伯拉罕认真地接受了神的应许，他的后裔有一天会拥有神所应许的土地。 "到我父亲的家里，到我亲戚那里，为我的儿子找一个妻子。" 但我对我的主人说："如果我找不到一个愿意跟我回去的年轻女子，该怎么办？" 我的主人说："我活在祂面前的耶和华，必差遣祂的</w:t>
      </w:r>
      <w:r>
        <w:rPr>
          <w:b/>
          <w:lang w:val="zh_CN" w:bidi="zh_CN"/>
        </w:rPr>
        <w:t>使者</w:t>
      </w:r>
      <w:r>
        <w:rPr>
          <w:lang w:val="zh_CN" w:bidi="zh_CN"/>
        </w:rPr>
        <w:t>与你同行，使你的使命成功。 是的，你必须从我的人民，也就是我父亲的家中，为我儿子找一个妻子。"家指的是较大的家族或氏族意义上的亚伯拉罕的人民。 请使用你前面的经文中所用的相同方式来翻译天使。 主词汇表中有</w:t>
      </w:r>
      <w:hyperlink r:id="rId62">
        <w:r>
          <w:rPr>
            <w:lang w:val="zh_CN" w:bidi="zh_CN"/>
          </w:rPr>
          <w:rPr>
            <w:color w:val="0000EE"/>
            <w:u w:val="single"/>
          </w:rPr>
          <w:t>天使</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24:50–61</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请聆听创世记二十四章50至61节的音频，并将它记在心里。 聆听经文三次（如果可能的话，请听三种不同的翻译版本）。然后以小组的形式来讨论以下的问题：</w:t>
      </w:r>
    </w:p>
    <w:p>
      <w:pPr>
        <w:pStyle w:val="ListBullet"/>
        <w:spacing w:line="240" w:lineRule="auto"/>
        <w:ind w:left="720"/>
      </w:pPr>
      <w:r>
        <w:rPr>
          <w:lang w:val="zh_CN" w:bidi="zh_CN"/>
        </w:rPr>
      </w:r>
      <w:r>
        <w:rPr>
          <w:lang w:val="zh_CN" w:bidi="zh_CN"/>
        </w:rPr>
        <w:t>你喜欢这个故事中的哪个部分？</w:t>
      </w:r>
    </w:p>
    <w:p>
      <w:pPr>
        <w:pStyle w:val="ListBullet"/>
        <w:spacing w:line="240" w:lineRule="auto"/>
        <w:ind w:left="720"/>
      </w:pPr>
      <w:r>
        <w:rPr>
          <w:lang w:val="zh_CN" w:bidi="zh_CN"/>
        </w:rPr>
      </w:r>
      <w:r>
        <w:rPr>
          <w:lang w:val="zh_CN" w:bidi="zh_CN"/>
        </w:rPr>
        <w:t>这个故事有哪些部分是你不喜欢或不明白的地方？</w:t>
      </w:r>
    </w:p>
    <w:p>
      <w:pPr>
        <w:pStyle w:val="ListBullet"/>
        <w:spacing w:line="240" w:lineRule="auto"/>
        <w:ind w:left="720"/>
      </w:pPr>
      <w:r>
        <w:rPr>
          <w:lang w:val="zh_CN" w:bidi="zh_CN"/>
        </w:rPr>
      </w:r>
      <w:r>
        <w:rPr>
          <w:lang w:val="zh_CN" w:bidi="zh_CN"/>
        </w:rPr>
        <w:t>这个故事告诉我们关于神的哪些信息?</w:t>
      </w:r>
    </w:p>
    <w:p>
      <w:pPr>
        <w:pStyle w:val="ListBullet"/>
        <w:spacing w:line="240" w:lineRule="auto"/>
        <w:ind w:left="720"/>
      </w:pPr>
      <w:r>
        <w:rPr>
          <w:lang w:val="zh_CN" w:bidi="zh_CN"/>
        </w:rPr>
      </w:r>
      <w:r>
        <w:rPr>
          <w:lang w:val="zh_CN" w:bidi="zh_CN"/>
        </w:rPr>
        <w:t>这个故事告诉了我们关于人的什么事?</w:t>
      </w:r>
    </w:p>
    <w:p>
      <w:pPr>
        <w:pStyle w:val="ListBullet"/>
        <w:spacing w:line="240" w:lineRule="auto"/>
        <w:ind w:left="720"/>
      </w:pPr>
      <w:r>
        <w:rPr>
          <w:lang w:val="zh_CN" w:bidi="zh_CN"/>
        </w:rPr>
      </w:r>
      <w:r>
        <w:rPr>
          <w:lang w:val="zh_CN" w:bidi="zh_CN"/>
        </w:rPr>
        <w:t>这个故事对我们的日常生活有什么影响?</w:t>
      </w:r>
    </w:p>
    <w:p>
      <w:pPr>
        <w:pStyle w:val="ListBullet"/>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亚伯拉罕的仆人向拉班和彼土利详尽描述了，他为什么来到他们家。 主耶和华带领仆人遇到利百加，利百加可能会成为亚伯拉罕的儿子以撒的妻子。</w:t>
      </w:r>
    </w:p>
    <w:p>
      <w:pPr/>
      <w:r>
        <w:rPr>
          <w:lang w:val="zh_CN" w:bidi="zh_CN"/>
        </w:rPr>
      </w:r>
      <w:r>
        <w:rPr>
          <w:lang w:val="zh_CN" w:bidi="zh_CN"/>
        </w:rPr>
        <w:t>拉班作为哥哥，在安排利百加的婚姻方面发挥了重要作用。 在那种文化中，由哥哥代替父亲带领讨论，这并不罕见。 年长的人们首先要决定，是否允许年轻女子接受这个求婚。 两个人都同意，是耶和华带来这段婚配，所以他们不想对这件事说不同的意见。 "带著她去吧"，并不意味著他们应该立即离开，而是这些人同意利百加与以撒结婚。</w:t>
      </w:r>
    </w:p>
    <w:p>
      <w:pPr/>
      <w:r>
        <w:rPr>
          <w:lang w:val="zh_CN" w:bidi="zh_CN"/>
        </w:rPr>
      </w:r>
      <w:r>
        <w:rPr>
          <w:lang w:val="zh_CN" w:bidi="zh_CN"/>
        </w:rPr>
        <w:t>仆人没有感谢这些人，而是再次低下头、跪著、敬拜并感谢耶和华。 这与他在故事前面的行为相似。 故事进入到一系列的新事件，其中使用了"和"或"然后"这样的过渡词。 仆人拿出礼物来。 仆人给利百加更多的礼物。 在他们的文化中，男方的家人必须提供聘礼。 女方的家人提供嫁妆。 这些礼物不仅是首饰，还有其它有用的金银物品，给她的家庭。 他给拉班和他们的母亲是"昂贵的"的礼物，为的是表明亚伯拉罕会好好照顾利百加。</w:t>
      </w:r>
    </w:p>
    <w:p>
      <w:pPr/>
      <w:r>
        <w:rPr>
          <w:lang w:val="zh_CN" w:bidi="zh_CN"/>
        </w:rPr>
      </w:r>
      <w:r>
        <w:rPr>
          <w:lang w:val="zh_CN" w:bidi="zh_CN"/>
        </w:rPr>
        <w:t>请在这里暂停并讨论：在你们的文化中，谁会安排婚姻？ 在你们的文化中，有聘礼吗？ 女方的家人需要支付什么费用？ 男方的家人要负责什么事宜？ 这是如何决定的？ 这些家庭会交换礼物吗？ 他们的家人会给新娘和新郎什么样的礼物？</w:t>
      </w:r>
    </w:p>
    <w:p>
      <w:pPr/>
      <w:r>
        <w:rPr>
          <w:lang w:val="zh_CN" w:bidi="zh_CN"/>
        </w:rPr>
      </w:r>
      <w:r>
        <w:rPr>
          <w:lang w:val="zh_CN" w:bidi="zh_CN"/>
        </w:rPr>
        <w:t>故事再次转换，使用了"和"或"然后"这些词。 只有在讨论和赠送礼物之后，仆人和所有赶骆驼的人才吃了主人给他们的饭。 第二天早上，仆人请求与利百加一起回到亚伯拉罕和以撒那里。 虽然男人们问年轻女子的意见是不寻常的事，但是男人们还是问了她，是否准备好</w:t>
      </w:r>
      <w:r>
        <w:rPr>
          <w:i/>
          <w:lang w:val="zh_CN" w:bidi="zh_CN"/>
        </w:rPr>
        <w:t>立即</w:t>
      </w:r>
      <w:r>
        <w:rPr>
          <w:lang w:val="zh_CN" w:bidi="zh_CN"/>
        </w:rPr>
        <w:t>离开。 这些人问她是否准备好离开，并且叫她的乳母和仆人与她一起去，好帮助保护利百加的安全。 可能要再多住十天，为的是确保这个安排是适当的，并且她可以安全地离开。 这些人问利百加，因为她的离开需要冒险。</w:t>
      </w:r>
    </w:p>
    <w:p>
      <w:pPr/>
      <w:r>
        <w:rPr>
          <w:lang w:val="zh_CN" w:bidi="zh_CN"/>
        </w:rPr>
      </w:r>
      <w:r>
        <w:rPr>
          <w:lang w:val="zh_CN" w:bidi="zh_CN"/>
        </w:rPr>
        <w:t>利百加小时候的乳母陪著她。 在这种情况下，乳母的意思是从小帮助将她养大的女仆。 在后来的故事中，将会提到乳母的名字底波拉。 乳母底波拉是私人的仆人。 她是一个忠诚的仆人，也是利百加娘家的最后一个联系。 利百加还让女仆与她一起前往新的生活和新家，这是在后面的故事中会提到的。</w:t>
      </w:r>
    </w:p>
    <w:p>
      <w:pPr/>
      <w:r>
        <w:rPr>
          <w:lang w:val="zh_CN" w:bidi="zh_CN"/>
        </w:rPr>
      </w:r>
      <w:r>
        <w:rPr>
          <w:lang w:val="zh_CN" w:bidi="zh_CN"/>
        </w:rPr>
        <w:t>这个家庭让利百加和她的乳母以及仆人，回到以撒和亚伯拉罕那里。 在她离开之前，利百加的家人对她说了一些正式的、诗意的祝福。 当一个家庭成员祝福另一个家庭成员时，这个祝福被认为有很大的力量。 他们认为耶和华听了，并实现了他们的祝福。 在这里，祝福这个词不是物质或经济上的祝福。 第一个祝福是，能够生许多孩子，然后这些孩子会生育，直到有"大量"的后裔。 在他们的语言中，他们问候的词会押韵且具有诗意。 这就像神在园中给亚当和夏娃的祝福，让他们生许多后裔。</w:t>
      </w:r>
    </w:p>
    <w:p>
      <w:pPr/>
      <w:r>
        <w:rPr>
          <w:lang w:val="zh_CN" w:bidi="zh_CN"/>
        </w:rPr>
      </w:r>
      <w:r>
        <w:rPr>
          <w:lang w:val="zh_CN" w:bidi="zh_CN"/>
        </w:rPr>
        <w:t>利百加的家人给她的第二个口头祝福是："愿你的后裔得著这扇门。" 这意味著后代会征服他们敌人的城邑。 这是一种祝福，愿人拥有能力，战胜他们的敌人。</w:t>
      </w:r>
    </w:p>
    <w:p>
      <w:pPr/>
      <w:r>
        <w:rPr>
          <w:lang w:val="zh_CN" w:bidi="zh_CN"/>
        </w:rPr>
      </w:r>
      <w:r>
        <w:rPr>
          <w:lang w:val="zh_CN" w:bidi="zh_CN"/>
        </w:rPr>
        <w:t>请讨论：你们的文化中有口头上的祝福吗？ 什么时候会使用这些口头上的祝福？ 是否有些祝福比其它的更重要？ 为什么？ 有哪些口头祝福的例子？ 在你们的文化中，什么样的口头祝福很重要？ 一个女人离开她父亲的家，前往她丈夫的家，这个离开的仪式会包含什么？</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亚伯拉罕的仆人向利百加的兄弟和父亲讲述仆人如何遇见她。 这次遇见是对仆人祷告的回应。 兄弟和父亲看到这是耶和华带来的。 他们不反对这个求婚。</w:t>
      </w:r>
    </w:p>
    <w:p>
      <w:pPr/>
      <w:r>
        <w:rPr>
          <w:lang w:val="zh_CN" w:bidi="zh_CN"/>
        </w:rPr>
      </w:r>
      <w:r>
        <w:rPr>
          <w:b/>
          <w:lang w:val="zh_CN" w:bidi="zh_CN"/>
        </w:rPr>
        <w:t>第二个场景：</w:t>
      </w:r>
      <w:r>
        <w:rPr>
          <w:lang w:val="zh_CN" w:bidi="zh_CN"/>
        </w:rPr>
        <w:t>仆人为新娘和其家人带来了礼物。 仆人和赶骆驼的人吃了其家人所提供的饮食。</w:t>
      </w:r>
    </w:p>
    <w:p>
      <w:pPr/>
      <w:r>
        <w:rPr>
          <w:lang w:val="zh_CN" w:bidi="zh_CN"/>
        </w:rPr>
      </w:r>
      <w:r>
        <w:rPr>
          <w:b/>
          <w:lang w:val="zh_CN" w:bidi="zh_CN"/>
        </w:rPr>
        <w:t>第三个场景：</w:t>
      </w:r>
      <w:r>
        <w:rPr>
          <w:lang w:val="zh_CN" w:bidi="zh_CN"/>
        </w:rPr>
        <w:t>第二天早上，仆人请求与利百加一起回到以撒那里。 拉班叫来利百加，并问她。 他们问利百加，她同意立即去。</w:t>
      </w:r>
    </w:p>
    <w:p>
      <w:pPr/>
      <w:r>
        <w:rPr>
          <w:lang w:val="zh_CN" w:bidi="zh_CN"/>
        </w:rPr>
      </w:r>
      <w:r>
        <w:rPr>
          <w:b/>
          <w:lang w:val="zh_CN" w:bidi="zh_CN"/>
        </w:rPr>
        <w:t>第四个场景：</w:t>
      </w:r>
      <w:r>
        <w:rPr>
          <w:lang w:val="zh_CN" w:bidi="zh_CN"/>
        </w:rPr>
        <w:t>仆人和商队和利百加以及她的仆人一起离开，她的家人祝福他们。</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彼土利</w:t>
      </w:r>
    </w:p>
    <w:p>
      <w:pPr>
        <w:pStyle w:val="ListBullet"/>
        <w:spacing w:line="240" w:lineRule="auto"/>
        <w:ind w:left="720"/>
      </w:pPr>
      <w:r>
        <w:rPr>
          <w:lang w:val="zh_CN" w:bidi="zh_CN"/>
        </w:rPr>
      </w:r>
      <w:r>
        <w:rPr>
          <w:lang w:val="zh_CN" w:bidi="zh_CN"/>
        </w:rPr>
        <w:t>利百加的母亲</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赶骆驼的人</w:t>
      </w:r>
    </w:p>
    <w:p>
      <w:pPr>
        <w:pStyle w:val="ListBullet"/>
        <w:spacing w:line="240" w:lineRule="auto"/>
        <w:ind w:left="720"/>
      </w:pPr>
      <w:r>
        <w:rPr>
          <w:lang w:val="zh_CN" w:bidi="zh_CN"/>
        </w:rPr>
      </w:r>
      <w:r>
        <w:rPr>
          <w:lang w:val="zh_CN" w:bidi="zh_CN"/>
        </w:rPr>
        <w:t>利百加的乳母</w:t>
      </w:r>
    </w:p>
    <w:p>
      <w:pPr>
        <w:pStyle w:val="ListBullet"/>
        <w:spacing w:line="240" w:lineRule="auto"/>
        <w:ind w:left="720"/>
      </w:pPr>
      <w:r>
        <w:rPr>
          <w:lang w:val="zh_CN" w:bidi="zh_CN"/>
        </w:rPr>
      </w:r>
      <w:r>
        <w:rPr>
          <w:lang w:val="zh_CN" w:bidi="zh_CN"/>
        </w:rPr>
        <w:t>利百加的女仆</w:t>
      </w:r>
    </w:p>
    <w:p>
      <w:pPr>
        <w:pStyle w:val="ListBullet"/>
        <w:spacing w:line="240" w:lineRule="auto"/>
        <w:ind w:left="720"/>
      </w:pPr>
      <w:r>
        <w:rPr>
          <w:lang w:val="zh_CN" w:bidi="zh_CN"/>
        </w:rPr>
      </w:r>
      <w:r>
        <w:rPr>
          <w:lang w:val="zh_CN" w:bidi="zh_CN"/>
        </w:rPr>
        <w:t>家中的人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亚伯拉罕的仆人把他如何找到利百加的整个故事告诉了拉班和彼土利。 拉班和彼土利说： "显然是耶和华把你带到这里，所以我们无话可说。 利百加在这里。" 请留意：这是一个礼貌而友好的对话。 有人给这些来访的客人食物吃。 "在这里"一词显示利百加当时在场，参与了那些男子的对话。 他们说："你带著她离开吧。 是的，正如神所引领的，让她成为你主人儿子的妻子。" 仆人听到他们的回答，就俯伏在地，敬拜耶和华。 请留意：仆人应该是以谦卑的姿势跪下来，敬拜神。</w:t>
      </w:r>
    </w:p>
    <w:p>
      <w:pPr/>
      <w:r>
        <w:rPr>
          <w:lang w:val="zh_CN" w:bidi="zh_CN"/>
        </w:rPr>
      </w:r>
      <w:r>
        <w:rPr>
          <w:lang w:val="zh_CN" w:bidi="zh_CN"/>
        </w:rPr>
        <w:t>仆人把金银珠宝和衣服拿出来，献给利百加。 请留意：这是利用现有的物品作为礼物（无需额外购买）。 仆人应该是把这些物品交给利百加、拉班和其母亲。 他还把贵重的礼物给她的兄弟和母亲。</w:t>
      </w:r>
    </w:p>
    <w:p>
      <w:pPr/>
      <w:r>
        <w:rPr>
          <w:lang w:val="zh_CN" w:bidi="zh_CN"/>
        </w:rPr>
      </w:r>
      <w:r>
        <w:rPr>
          <w:lang w:val="zh_CN" w:bidi="zh_CN"/>
        </w:rPr>
        <w:t>然后他们吃了饭，仆人和与他一起的人在那里过夜。 请留意：这些人无疑地又累又饿，渴望一顿家常饭菜。</w:t>
      </w:r>
    </w:p>
    <w:p>
      <w:pPr/>
      <w:r>
        <w:rPr>
          <w:lang w:val="zh_CN" w:bidi="zh_CN"/>
        </w:rPr>
      </w:r>
      <w:r>
        <w:rPr>
          <w:lang w:val="zh_CN" w:bidi="zh_CN"/>
        </w:rPr>
        <w:t>第二天一早，仆人说："现在请让我和你们的利百加一起回到我的主人那里。" 拉班和母亲说："我们希望利百加和我们在一起至少十天。 然后她可以去。" 仆人说："不要担误我的时间。 耶和华使我的使命成功了，现在请让我回到我的主人那里。" 请留意：这是一个友好的对话，可能出于担心利百加的安全。 他们可能再也见不到她了。 拉班和她的母亲说："我们把利百加叫来，问她有什么想法。" 请留意：这次对话时，利百加不在场。利百加同意和仆人一起去。</w:t>
      </w:r>
    </w:p>
    <w:p>
      <w:pPr/>
      <w:r>
        <w:rPr>
          <w:lang w:val="zh_CN" w:bidi="zh_CN"/>
        </w:rPr>
      </w:r>
      <w:r>
        <w:rPr>
          <w:lang w:val="zh_CN" w:bidi="zh_CN"/>
        </w:rPr>
        <w:t>这个家庭向利百加说再见，并让她和亚伯拉罕的仆人以及他的人一起离开。 请留意：这里会有很多混合的情绪，比如在向利百加和仆人告别时，会感到高兴，甚至有些难过。 利百加小时候的乳母，也与她一起走了。 请留意：乳母是一个年长的女人。 利百加离开时，这个家庭给她特殊的祝福。请留意：这不是一件很随意的事情。 人们认为，神会回应这种家庭的祝福。 "我们的妹妹啊，愿你成为数百万后裔的母亲！ 愿你的后裔强大，并征服他们敌人的城邑。"</w:t>
      </w:r>
    </w:p>
    <w:p>
      <w:pPr/>
      <w:r>
        <w:rPr>
          <w:lang w:val="zh_CN" w:bidi="zh_CN"/>
        </w:rPr>
      </w:r>
      <w:r>
        <w:rPr>
          <w:lang w:val="zh_CN" w:bidi="zh_CN"/>
        </w:rPr>
        <w:t>然后利百加和她的仆人，骑上骆驼，跟随这个男人。 这个家庭向利百加祝福，希望她有许多孩子，并且这些孩子会很强大，打败未来的敌人。 利百加和她的仆人骑上骆驼。 这个家庭应该是向离开的整群人挥手道别。 亚伯拉罕的仆人带著利百加和她的仆人上路了。 利百加和女仆应该是向利百加的家人挥手道别，或用任何在你们的文化中合适的方式挥手道别。</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彼土利</w:t>
      </w:r>
    </w:p>
    <w:p>
      <w:pPr>
        <w:pStyle w:val="ListBullet"/>
        <w:spacing w:line="240" w:lineRule="auto"/>
        <w:ind w:left="720"/>
      </w:pPr>
      <w:r>
        <w:rPr>
          <w:lang w:val="zh_CN" w:bidi="zh_CN"/>
        </w:rPr>
      </w:r>
      <w:r>
        <w:rPr>
          <w:lang w:val="zh_CN" w:bidi="zh_CN"/>
        </w:rPr>
        <w:t>利百加的母亲</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赶骆驼的人</w:t>
      </w:r>
    </w:p>
    <w:p>
      <w:pPr>
        <w:pStyle w:val="ListBullet"/>
        <w:spacing w:line="240" w:lineRule="auto"/>
        <w:ind w:left="720"/>
      </w:pPr>
      <w:r>
        <w:rPr>
          <w:lang w:val="zh_CN" w:bidi="zh_CN"/>
        </w:rPr>
      </w:r>
      <w:r>
        <w:rPr>
          <w:lang w:val="zh_CN" w:bidi="zh_CN"/>
        </w:rPr>
        <w:t>利百加的乳母</w:t>
      </w:r>
    </w:p>
    <w:p>
      <w:pPr>
        <w:pStyle w:val="ListBullet"/>
        <w:spacing w:line="240" w:lineRule="auto"/>
        <w:ind w:left="720"/>
      </w:pPr>
      <w:r>
        <w:rPr>
          <w:lang w:val="zh_CN" w:bidi="zh_CN"/>
        </w:rPr>
      </w:r>
      <w:r>
        <w:rPr>
          <w:lang w:val="zh_CN" w:bidi="zh_CN"/>
        </w:rPr>
        <w:t>利百加的女仆</w:t>
      </w:r>
    </w:p>
    <w:p>
      <w:pPr>
        <w:pStyle w:val="ListBullet"/>
        <w:spacing w:line="240" w:lineRule="auto"/>
        <w:ind w:left="720"/>
      </w:pPr>
      <w:r>
        <w:rPr>
          <w:lang w:val="zh_CN" w:bidi="zh_CN"/>
        </w:rPr>
      </w:r>
      <w:r>
        <w:rPr>
          <w:lang w:val="zh_CN" w:bidi="zh_CN"/>
        </w:rPr>
        <w:t>家中的人</w:t>
      </w:r>
    </w:p>
    <w:p>
      <w:pPr>
        <w:pStyle w:val="ListBullet"/>
        <w:spacing w:line="240" w:lineRule="auto"/>
        <w:ind w:left="720"/>
      </w:pPr>
      <w:r>
        <w:rPr>
          <w:lang w:val="zh_CN" w:bidi="zh_CN"/>
        </w:rPr>
      </w:r>
      <w:r>
        <w:rPr>
          <w:lang w:val="zh_CN" w:bidi="zh_CN"/>
        </w:rPr>
        <w:t>骆驼</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当小组第一次表演这个故事时，请留意故事的对话、流畅度、情节发展以及时间顺序。请留意故事或经文中重要或较难的部分，确保演出包含这些内容。请请帮助小组成员记住故事的各个部分。</w:t>
      </w:r>
    </w:p>
    <w:p>
      <w:pPr/>
      <w:r>
        <w:rPr>
          <w:lang w:val="zh_CN" w:bidi="zh_CN"/>
        </w:rPr>
      </w:r>
      <w:r>
        <w:rPr>
          <w:lang w:val="zh_CN" w:bidi="zh_CN"/>
        </w:rPr>
        <w:t>在第一个场景中，亚伯拉罕的仆人把他如何找到利百加的整个故事告诉了拉班和彼土利。 他们说："显然是耶和华把你带到这里，所以我们无话可说。 利百加在这里。" 他们说："你带著她离开吧。 是的，正如神所引领的，让她成为你主人儿子的妻子。" 仆人听见他们的回答，就俯伏在地，敬拜耶和华。</w:t>
      </w:r>
    </w:p>
    <w:p>
      <w:pPr/>
      <w:r>
        <w:rPr>
          <w:lang w:val="zh_CN" w:bidi="zh_CN"/>
        </w:rPr>
      </w:r>
      <w:r>
        <w:rPr>
          <w:lang w:val="zh_CN" w:bidi="zh_CN"/>
        </w:rPr>
        <w:t>请在这里暂停表演，并问扮演仆人的演员："你感觉如何？" 你可能会听到这样的话："太棒了！ 我的祷告都奇妙地得到了应允！" "谦卑，哇，神是良善的。" 请问扮演拉班的演员："你感觉如何？"你可能会听到这样的话："惊讶。 神已经安排好了这一切。" "愉快，我很高兴我的妹妹这样与一位丈夫如此般配。" 请重新开始表演。</w:t>
      </w:r>
    </w:p>
    <w:p>
      <w:pPr/>
      <w:r>
        <w:rPr>
          <w:lang w:val="zh_CN" w:bidi="zh_CN"/>
        </w:rPr>
      </w:r>
      <w:r>
        <w:rPr>
          <w:lang w:val="zh_CN" w:bidi="zh_CN"/>
        </w:rPr>
        <w:t>在第二个场景中，仆人把金银首饰和衣服带出来，献给利百加。 请留意：这是利用现有的物品（不需要买任何东西）来代表礼物。 仆人应该把这些物品交给利百加、拉班和母亲。 他还把昂贵的礼物送给她的兄弟和母亲。 然后他们吃了饭，仆人和跟他一起的人在那里过夜。</w:t>
      </w:r>
    </w:p>
    <w:p>
      <w:pPr/>
      <w:r>
        <w:rPr>
          <w:lang w:val="zh_CN" w:bidi="zh_CN"/>
        </w:rPr>
      </w:r>
      <w:r>
        <w:rPr>
          <w:lang w:val="zh_CN" w:bidi="zh_CN"/>
        </w:rPr>
        <w:t>请在这里暂停表演，并问扮演仆人的演员："你感觉如何？" 你可能会听到这样的话："很高兴！ 很高兴这一天终于到了。" "兴奋。 以撒一定会因为美丽的利百加而感到高兴。 我的祷告都奇妙地得到了应允！" 请问扮演利百加的演员："你感觉如何？"你可能会听到这样的话："兴奋！ 哇，我要结婚了！" 以及："他友善吗？" 并且说："难过。 我现在要离开我的家人。 我可能再也见不到他们了。" 请重新开始表演。</w:t>
      </w:r>
    </w:p>
    <w:p>
      <w:pPr/>
      <w:r>
        <w:rPr>
          <w:lang w:val="zh_CN" w:bidi="zh_CN"/>
        </w:rPr>
      </w:r>
      <w:r>
        <w:rPr>
          <w:lang w:val="zh_CN" w:bidi="zh_CN"/>
        </w:rPr>
        <w:t>在第三个场景中，第二天早上，仆人要求回到他的主人那里。 拉班和母亲要求利百加再待十天。 然后她可以走。 仆人说："不要担误我。" 拉班和母亲说："我们把利百加叫来，问她有什么想法。" 请留意：第二天早上的对话发生时，利百加并不在场。 扮演利百加的演员应该进入此范围。 他们问："你愿意和这个人一起去吗？" 利百加说："是的，我愿意去。"</w:t>
      </w:r>
    </w:p>
    <w:p>
      <w:pPr/>
      <w:r>
        <w:rPr>
          <w:lang w:val="zh_CN" w:bidi="zh_CN"/>
        </w:rPr>
      </w:r>
      <w:r>
        <w:rPr>
          <w:lang w:val="zh_CN" w:bidi="zh_CN"/>
        </w:rPr>
        <w:t>请在这里暂停表演，并问扮演拉班的演员："你感觉如何？" 你可能会听到这样的话："担心。 发生得太快了。 我希望我们没有仓促行事。" 并且说："很高兴。 我妹妹会有一个好丈夫。" 请问扮演彼土利的演员："你感觉如何？" 你可能会听到这样的话："悲伤。我的小女孩要离开了。 我还能看到她吗？" 以及"很高兴。 我的女儿与亚伯拉罕的儿子非常般配。 我们是一家人。 他会保护她的安全。" 请重新开始表演。</w:t>
      </w:r>
    </w:p>
    <w:p>
      <w:pPr/>
      <w:r>
        <w:rPr>
          <w:lang w:val="zh_CN" w:bidi="zh_CN"/>
        </w:rPr>
      </w:r>
      <w:r>
        <w:rPr>
          <w:lang w:val="zh_CN" w:bidi="zh_CN"/>
        </w:rPr>
        <w:t>在第四个场景中，这个家庭向利百加说再见，并让她与亚伯拉罕的仆人以及他的人，一起离开。 利百加小时候的乳母，也与她一起走了。 利百加离开时，这个家庭给了她特殊的祝福："我们的妹妹，愿你成为数百万后裔的母亲！ 愿你的后裔强大，并征服他们敌人的城邑。" 然后利百加和她的仆人，骑上骆驼，跟随这个男人。</w:t>
      </w:r>
    </w:p>
    <w:p>
      <w:pPr/>
      <w:r>
        <w:rPr>
          <w:lang w:val="zh_CN" w:bidi="zh_CN"/>
        </w:rPr>
      </w:r>
      <w:r>
        <w:rPr>
          <w:lang w:val="zh_CN" w:bidi="zh_CN"/>
        </w:rPr>
        <w:t>请在这里暂停表演，并问扮演利百加的演员："你感觉如何？" 你可能会听到这样的话："感恩。 我很高兴我的乳母和仆人也来了。 这会让我的新生活容易一些。" 以及"难过。 我会想念我的母亲和我的家人"，以及"幸福。 我一生中，都梦想著这一天。"</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亚伯拉罕的仆人把他如何找到利百加的整个故事告诉了拉班和彼土利。 他们说："显然是</w:t>
      </w:r>
      <w:r>
        <w:rPr>
          <w:b/>
          <w:lang w:val="zh_CN" w:bidi="zh_CN"/>
        </w:rPr>
        <w:t>主</w:t>
      </w:r>
      <w:r>
        <w:rPr>
          <w:lang w:val="zh_CN" w:bidi="zh_CN"/>
        </w:rPr>
        <w:t>把你带到这里，所以我们无话可说。" 每个人都认出耶和华神安排了这个会面，他们顺服祂的旨意。 在这段经文中，代表</w:t>
      </w:r>
      <w:r>
        <w:rPr>
          <w:b/>
          <w:lang w:val="zh_CN" w:bidi="zh_CN"/>
        </w:rPr>
        <w:t>神</w:t>
      </w:r>
      <w:r>
        <w:rPr>
          <w:lang w:val="zh_CN" w:bidi="zh_CN"/>
        </w:rPr>
        <w:t>的词是</w:t>
      </w:r>
      <w:r>
        <w:rPr>
          <w:b/>
          <w:lang w:val="zh_CN" w:bidi="zh_CN"/>
        </w:rPr>
        <w:t>耶和华</w:t>
      </w:r>
      <w:r>
        <w:rPr>
          <w:lang w:val="zh_CN" w:bidi="zh_CN"/>
        </w:rPr>
        <w:t>。 请使用你在前面经文中所用的相同方式来翻译耶和华。 你可以在主词汇表中查找到</w:t>
      </w:r>
      <w:hyperlink r:id="rId22">
        <w:r>
          <w:rPr>
            <w:lang w:val="zh_CN" w:bidi="zh_CN"/>
          </w:rPr>
          <w:rPr>
            <w:color w:val="0000EE"/>
            <w:u w:val="single"/>
          </w:rPr>
          <w:t>耶和华</w:t>
        </w:r>
      </w:hyperlink>
      <w:r>
        <w:rPr>
          <w:lang w:val="zh_CN" w:bidi="zh_CN"/>
        </w:rPr>
        <w:t>这个词。 他们说："你带著她离开吧。 是的，正如神所引领的，让她成为你主人儿子的妻子。" 当仆人听到他们的回答，就俯伏在地，</w:t>
      </w:r>
      <w:r>
        <w:rPr>
          <w:b/>
          <w:lang w:val="zh_CN" w:bidi="zh_CN"/>
        </w:rPr>
        <w:t>敬拜</w:t>
      </w:r>
      <w:r>
        <w:rPr>
          <w:lang w:val="zh_CN" w:bidi="zh_CN"/>
        </w:rPr>
        <w:t>耶和华。 你可以在主词汇表中查找到</w:t>
      </w:r>
      <w:hyperlink r:id="rId29">
        <w:r>
          <w:rPr>
            <w:lang w:val="zh_CN" w:bidi="zh_CN"/>
          </w:rPr>
          <w:rPr>
            <w:color w:val="0000EE"/>
            <w:u w:val="single"/>
          </w:rPr>
          <w:t>敬拜</w:t>
        </w:r>
      </w:hyperlink>
      <w:r>
        <w:rPr>
          <w:lang w:val="zh_CN" w:bidi="zh_CN"/>
        </w:rPr>
        <w:t>这个词。仆人并不是感谢这些人，他立即停下来，感谢神。 他处于一个微小、谦卑的姿势。</w:t>
      </w:r>
    </w:p>
    <w:p>
      <w:pPr/>
      <w:r>
        <w:rPr>
          <w:lang w:val="zh_CN" w:bidi="zh_CN"/>
        </w:rPr>
      </w:r>
      <w:r>
        <w:rPr>
          <w:lang w:val="zh_CN" w:bidi="zh_CN"/>
        </w:rPr>
        <w:t>仆人拿出</w:t>
      </w:r>
      <w:r>
        <w:rPr>
          <w:b/>
          <w:lang w:val="zh_CN" w:bidi="zh_CN"/>
        </w:rPr>
        <w:t>礼物</w:t>
      </w:r>
      <w:r>
        <w:rPr>
          <w:lang w:val="zh_CN" w:bidi="zh_CN"/>
        </w:rPr>
        <w:t>来，不仅有衣服和珠宝，还有其它用金银制成的有用物品，送给利百加的家人。 他还把昂贵的礼物送给她的兄弟和母亲。 这是他们家庭中婚姻契约的一部分。 仆人不是在买利百加。她不是奴隶。</w:t>
      </w:r>
    </w:p>
    <w:p>
      <w:pPr/>
      <w:r>
        <w:rPr>
          <w:lang w:val="zh_CN" w:bidi="zh_CN"/>
        </w:rPr>
      </w:r>
      <w:r>
        <w:rPr>
          <w:lang w:val="zh_CN" w:bidi="zh_CN"/>
        </w:rPr>
        <w:t>第二天一早，仆人请求允许他立即离开，因为"耶和华使我的使命成功。" 虽然这个家庭想要更多的时间，但他们把利百加叫来，问她："你愿意和这个人一起去吗？" 利百加说："是的，我愿意去。"</w:t>
      </w:r>
    </w:p>
    <w:p>
      <w:pPr/>
      <w:r>
        <w:rPr>
          <w:lang w:val="zh_CN" w:bidi="zh_CN"/>
        </w:rPr>
      </w:r>
      <w:r>
        <w:rPr>
          <w:lang w:val="zh_CN" w:bidi="zh_CN"/>
        </w:rPr>
        <w:t>这个家庭就向利百加说再见。 在她离开时，这个家庭给她这个</w:t>
      </w:r>
      <w:r>
        <w:rPr>
          <w:b/>
          <w:lang w:val="zh_CN" w:bidi="zh_CN"/>
        </w:rPr>
        <w:t>祝福</w:t>
      </w:r>
      <w:r>
        <w:rPr>
          <w:lang w:val="zh_CN" w:bidi="zh_CN"/>
        </w:rPr>
        <w:t>。 这个祝福是祈求有许多强壮的孩子，他们要打败他们的敌人。 你可以在主词汇表中查找到</w:t>
      </w:r>
      <w:hyperlink r:id="rId16">
        <w:r>
          <w:rPr>
            <w:lang w:val="zh_CN" w:bidi="zh_CN"/>
          </w:rPr>
          <w:rPr>
            <w:color w:val="0000EE"/>
            <w:u w:val="single"/>
          </w:rPr>
          <w:t>祝福</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24:62–67</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请聆听创世记二十四章62至67节的音频，并将它记在心里。 聆听经文三次（如果可能的话，请听三种不同的翻译版本）。然后以小组的形式来讨论以下的问题：</w:t>
      </w:r>
    </w:p>
    <w:p>
      <w:pPr>
        <w:pStyle w:val="ListBullet"/>
        <w:spacing w:line="240" w:lineRule="auto"/>
        <w:ind w:left="720"/>
      </w:pPr>
      <w:r>
        <w:rPr>
          <w:lang w:val="zh_CN" w:bidi="zh_CN"/>
        </w:rPr>
      </w:r>
      <w:r>
        <w:rPr>
          <w:lang w:val="zh_CN" w:bidi="zh_CN"/>
        </w:rPr>
        <w:t>你喜欢这个故事中的哪个部分？</w:t>
      </w:r>
    </w:p>
    <w:p>
      <w:pPr>
        <w:pStyle w:val="ListBullet"/>
        <w:spacing w:line="240" w:lineRule="auto"/>
        <w:ind w:left="720"/>
      </w:pPr>
      <w:r>
        <w:rPr>
          <w:lang w:val="zh_CN" w:bidi="zh_CN"/>
        </w:rPr>
      </w:r>
      <w:r>
        <w:rPr>
          <w:lang w:val="zh_CN" w:bidi="zh_CN"/>
        </w:rPr>
        <w:t>这个故事有哪些部分是你不喜欢或不明白的地方？</w:t>
      </w:r>
    </w:p>
    <w:p>
      <w:pPr>
        <w:pStyle w:val="ListBullet"/>
        <w:spacing w:line="240" w:lineRule="auto"/>
        <w:ind w:left="720"/>
      </w:pPr>
      <w:r>
        <w:rPr>
          <w:lang w:val="zh_CN" w:bidi="zh_CN"/>
        </w:rPr>
      </w:r>
      <w:r>
        <w:rPr>
          <w:lang w:val="zh_CN" w:bidi="zh_CN"/>
        </w:rPr>
        <w:t>这个故事告诉我们关于神的哪些信息?</w:t>
      </w:r>
    </w:p>
    <w:p>
      <w:pPr>
        <w:pStyle w:val="ListBullet"/>
        <w:spacing w:line="240" w:lineRule="auto"/>
        <w:ind w:left="720"/>
      </w:pPr>
      <w:r>
        <w:rPr>
          <w:lang w:val="zh_CN" w:bidi="zh_CN"/>
        </w:rPr>
      </w:r>
      <w:r>
        <w:rPr>
          <w:lang w:val="zh_CN" w:bidi="zh_CN"/>
        </w:rPr>
        <w:t>这个故事告诉了我们关于人的什么事?</w:t>
      </w:r>
    </w:p>
    <w:p>
      <w:pPr>
        <w:pStyle w:val="ListBullet"/>
        <w:spacing w:line="240" w:lineRule="auto"/>
        <w:ind w:left="720"/>
      </w:pPr>
      <w:r>
        <w:rPr>
          <w:lang w:val="zh_CN" w:bidi="zh_CN"/>
        </w:rPr>
      </w:r>
      <w:r>
        <w:rPr>
          <w:lang w:val="zh_CN" w:bidi="zh_CN"/>
        </w:rPr>
        <w:t>这个故事对我们的日常生活有什么影响?</w:t>
      </w:r>
    </w:p>
    <w:p>
      <w:pPr>
        <w:pStyle w:val="ListBullet"/>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亚伯拉罕的仆人、利百加、和她的仆人离开了利百加的家，要去见以撒，并成为他的妻子。</w:t>
      </w:r>
    </w:p>
    <w:p>
      <w:pPr/>
      <w:r>
        <w:rPr>
          <w:lang w:val="zh_CN" w:bidi="zh_CN"/>
        </w:rPr>
      </w:r>
      <w:r>
        <w:rPr>
          <w:lang w:val="zh_CN" w:bidi="zh_CN"/>
        </w:rPr>
        <w:t>他们骑上骆驼，前往以撒在南地旷野的家。 南地是迦南地南部的旷野地区。 降雨很少，也没有多少水源。 在雨季，牲畜在那里吃草。 似乎是以撒，或以撒和亚伯拉罕，从希伯仑向南搬迁至此。亚伯拉罕最初定居在希伯仑。 以撒从庇耳·拉海·莱回来。 这个名字的意思是"看顾我的那永活者的井"。 在以撒出生之前许多年，夏甲就是在这个地方遇见耶和华的使者。</w:t>
      </w:r>
    </w:p>
    <w:p>
      <w:pPr/>
      <w:r>
        <w:rPr>
          <w:lang w:val="zh_CN" w:bidi="zh_CN"/>
        </w:rPr>
      </w:r>
      <w:r>
        <w:rPr>
          <w:lang w:val="zh_CN" w:bidi="zh_CN"/>
        </w:rPr>
        <w:t>请参看有希伯仑、迦南南部、南地、旷野、庇耳·拉海·莱的地图。</w:t>
      </w:r>
    </w:p>
    <w:p>
      <w:pPr/>
      <w:r>
        <w:rPr>
          <w:lang w:val="zh_CN" w:bidi="zh_CN"/>
        </w:rPr>
      </w:r>
      <w:r>
        <w:rPr>
          <w:lang w:val="zh_CN" w:bidi="zh_CN"/>
        </w:rPr>
        <w:t>一天晚上，以撒在田间散步，不是要劳动，只是在思考。 以撒擡头，看见有骆驼向他走来。 在同一时间，利百加擡头，看到了以撒。 利百加迅速从骆驼上下来。 她不是停下来让骆驼跪下，以便从牠高高的背上下来。</w:t>
      </w:r>
    </w:p>
    <w:p>
      <w:pPr/>
      <w:r>
        <w:rPr>
          <w:lang w:val="zh_CN" w:bidi="zh_CN"/>
        </w:rPr>
      </w:r>
      <w:r>
        <w:rPr>
          <w:lang w:val="zh_CN" w:bidi="zh_CN"/>
        </w:rPr>
        <w:t>仆人称以撒为我的主人。 经文没有说亚伯拉罕是否死了，但历史性的叙述现在把焦点转移到以撒身上。 所以，利百加迅速戴上面纱。 面纱是一块布，包裹著头、肩膀，有时也包裹脸。 在那种文化中，这是一个风俗，婚礼上的新娘会用一个面纱盖在脸上。 利百加戴上头巾，以表示对她未来丈夫的尊重，并表现出谦卑。</w:t>
      </w:r>
    </w:p>
    <w:p>
      <w:pPr/>
      <w:r>
        <w:rPr>
          <w:lang w:val="zh_CN" w:bidi="zh_CN"/>
        </w:rPr>
      </w:r>
      <w:r>
        <w:rPr>
          <w:lang w:val="zh_CN" w:bidi="zh_CN"/>
        </w:rPr>
        <w:t>请在这里暂停并讨论：在你们的文化中，新娘和新郎在婚礼庆祝活动中会穿什么特殊的衣服？ 是否有任何特殊的衣服来表示尊敬？</w:t>
      </w:r>
    </w:p>
    <w:p>
      <w:pPr/>
      <w:r>
        <w:rPr>
          <w:lang w:val="zh_CN" w:bidi="zh_CN"/>
        </w:rPr>
      </w:r>
      <w:r>
        <w:rPr>
          <w:lang w:val="zh_CN" w:bidi="zh_CN"/>
        </w:rPr>
        <w:t>作者省略了故事中的细节。 仆人、利百加、以及随行人员停下了他们的旅程，仆人与以撒相见。 仆人向以撒解释了在寻找利百加的旅途中，所发生的一切。</w:t>
      </w:r>
    </w:p>
    <w:p>
      <w:pPr/>
      <w:r>
        <w:rPr>
          <w:lang w:val="zh_CN" w:bidi="zh_CN"/>
        </w:rPr>
      </w:r>
      <w:r>
        <w:rPr>
          <w:lang w:val="zh_CN" w:bidi="zh_CN"/>
        </w:rPr>
        <w:t>经文中没有描述婚礼。 经文中的措辞，是事件发生时的一个象征性动作。 以撒带利百加进到他母亲撒拉的帐棚。 在他们的文化中，这个象征意味著利百加现在将成为这个家庭的女主人。 利百加成了他的妻子，他们现在已经结婚。</w:t>
      </w:r>
    </w:p>
    <w:p>
      <w:pPr/>
      <w:r>
        <w:rPr>
          <w:lang w:val="zh_CN" w:bidi="zh_CN"/>
        </w:rPr>
      </w:r>
      <w:r>
        <w:rPr>
          <w:lang w:val="zh_CN" w:bidi="zh_CN"/>
        </w:rPr>
        <w:t>请在这里暂停并讨论：在你们的文化中，人们结婚时，有哪些象征性的动作？ 请描述你们文化中的婚礼。 在你们的文化中，女主人或男主人的位置重要吗？</w:t>
      </w:r>
    </w:p>
    <w:p>
      <w:pPr/>
      <w:r>
        <w:rPr>
          <w:lang w:val="zh_CN" w:bidi="zh_CN"/>
        </w:rPr>
      </w:r>
      <w:r>
        <w:rPr>
          <w:lang w:val="zh_CN" w:bidi="zh_CN"/>
        </w:rPr>
        <w:t>经文说，以撒爱利百加。 这不是性意义上的爱，而是对利百加真诚的爱。 撒拉大约在他们结婚的三年前就过世了。对以撒来说，利百加是一个特殊的安慰，他因为他母亲撒拉的死而悲伤。</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以撒现在住在迦南的南部。 当他看见骆驼队伍正在走近的时候，利百加也看见了他。</w:t>
      </w:r>
    </w:p>
    <w:p>
      <w:pPr/>
      <w:r>
        <w:rPr>
          <w:lang w:val="zh_CN" w:bidi="zh_CN"/>
        </w:rPr>
      </w:r>
      <w:r>
        <w:rPr>
          <w:b/>
          <w:lang w:val="zh_CN" w:bidi="zh_CN"/>
        </w:rPr>
        <w:t>第二个场景：</w:t>
      </w:r>
      <w:r>
        <w:rPr>
          <w:lang w:val="zh_CN" w:bidi="zh_CN"/>
        </w:rPr>
        <w:t>仆人告诉以撒，他是如何找到利百加的。 以撒娶了利百加。</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骆驼</w:t>
      </w:r>
    </w:p>
    <w:p>
      <w:pPr>
        <w:pStyle w:val="ListBullet"/>
        <w:spacing w:line="240" w:lineRule="auto"/>
        <w:ind w:left="720"/>
      </w:pPr>
      <w:r>
        <w:rPr>
          <w:lang w:val="zh_CN" w:bidi="zh_CN"/>
        </w:rPr>
      </w:r>
      <w:r>
        <w:rPr>
          <w:lang w:val="zh_CN" w:bidi="zh_CN"/>
        </w:rPr>
        <w:t>其余陪伴这个仆人和利百加的人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在第一个场景中，叙述的焦点是以撒。 他已经搬到迦南的南部。 他正在田间一边散步，一边思考。 他看到有骆驼队伍从远处向他走来。 与此同时，利百加看到了以撒，她就迅速地从她骑的骆驼上下来。 利百加问他是谁，仆人说是他的主人以撒。 所以，利百加就用她的面纱遮住她的脸。 "所以"告诉我们利百加戴上她的面纱的原因。 她准备好迎接新郎和婚礼。</w:t>
      </w:r>
    </w:p>
    <w:p>
      <w:pPr/>
      <w:r>
        <w:rPr>
          <w:lang w:val="zh_CN" w:bidi="zh_CN"/>
        </w:rPr>
      </w:r>
      <w:r>
        <w:rPr>
          <w:lang w:val="zh_CN" w:bidi="zh_CN"/>
        </w:rPr>
        <w:t>第二个场景以"然后"这个词开始，并介绍了下一个场景。 仆人向以撒解释寻找利百加的路上所发生的一切事情。 他把利百加带到他母亲撒拉的帐棚里。 以撒娶了利百加。 以撒爱利百加，她对他而言是安慰，他一直在他母亲去世以后的悲伤当中。</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骆驼</w:t>
      </w:r>
    </w:p>
    <w:p>
      <w:pPr>
        <w:pStyle w:val="ListBullet"/>
        <w:spacing w:line="240" w:lineRule="auto"/>
        <w:ind w:left="720"/>
      </w:pPr>
      <w:r>
        <w:rPr>
          <w:lang w:val="zh_CN" w:bidi="zh_CN"/>
        </w:rPr>
      </w:r>
      <w:r>
        <w:rPr>
          <w:lang w:val="zh_CN" w:bidi="zh_CN"/>
        </w:rPr>
        <w:t>其余陪伴这个仆人和利百加的人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当小组第一次表演这个故事时，请留意故事的对话、流畅度、情节发展以及时间顺序。请留意故事或经文中重要或较难的部分，确保演出包含这些内容。请请帮助小组成员记住故事的各个部分。</w:t>
      </w:r>
    </w:p>
    <w:p>
      <w:pPr/>
      <w:r>
        <w:rPr>
          <w:lang w:val="zh_CN" w:bidi="zh_CN"/>
        </w:rPr>
      </w:r>
      <w:r>
        <w:rPr>
          <w:lang w:val="zh_CN" w:bidi="zh_CN"/>
        </w:rPr>
        <w:t>在第一个场景中，以撒住在迦南南部的南地旷野。 有一天，以撒正边走边思考，他看到远处有骆驼。 与此同时，利百加看到以撒在田间行走。 她立即从骆驼上下来，问他是谁。 仆人确定那是以撒。</w:t>
      </w:r>
    </w:p>
    <w:p>
      <w:pPr/>
      <w:r>
        <w:rPr>
          <w:lang w:val="zh_CN" w:bidi="zh_CN"/>
        </w:rPr>
      </w:r>
      <w:r>
        <w:rPr>
          <w:lang w:val="zh_CN" w:bidi="zh_CN"/>
        </w:rPr>
        <w:t>请在这里暂停表演，并问扮演以撒的演员："你感觉如何？" 你可能会听到这样的话："好奇，这会是谁？" 或"很兴奋，这就是我父亲的仆人带回来给我的新娘吗？" 或"难过，我想念我的母亲，在她死后，我仍然很难过。" 请问扮演利百加的演员："你感觉如何？" 你可能会听到这样的话："很高兴，我们终于到这里了！" 或"紧张。 我希望他爱我。" 请重新开始表演。</w:t>
      </w:r>
    </w:p>
    <w:p>
      <w:pPr/>
      <w:r>
        <w:rPr>
          <w:lang w:val="zh_CN" w:bidi="zh_CN"/>
        </w:rPr>
      </w:r>
      <w:r>
        <w:rPr>
          <w:lang w:val="zh_CN" w:bidi="zh_CN"/>
        </w:rPr>
        <w:t>在第二个场景中，仆人解释了从他离开亚伯拉罕的家直到现在，所发生的一切事情。 以撒和利百加正式结婚。 以撒把利百加带到他母亲的旧帐棚里。 利百加现在是这个家的女主人。 以撒爱利百加，她也安慰了他，在他母亲去世后，他一直在悲伤当中。</w:t>
      </w:r>
    </w:p>
    <w:p>
      <w:pPr/>
      <w:r>
        <w:rPr>
          <w:lang w:val="zh_CN" w:bidi="zh_CN"/>
        </w:rPr>
      </w:r>
      <w:r>
        <w:rPr>
          <w:lang w:val="zh_CN" w:bidi="zh_CN"/>
        </w:rPr>
        <w:t>请在这里暂停表演，并问扮演以撒的演员："你感觉如何？" 你可能会听到这样的话："满足。 我现在有了一个漂亮的妻子。 她让我开心。" 请问扮演利百加的演员："你感觉如何？" 你可能会听到这样的话："满足。 我有一个好丈夫，他把他母亲重要的帐棚给了我。 他已经很特别地对待我了。"</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在第一个场景中，以撒搬到迦南的南部，靠近一个水源。 这个水源是在以撒出生之前，夏甲遇到耶和华的使者的地方。 在他们的语言中，这口井的名字是</w:t>
      </w:r>
      <w:r>
        <w:rPr>
          <w:b/>
          <w:lang w:val="zh_CN" w:bidi="zh_CN"/>
        </w:rPr>
        <w:t>庇耳·拉海·莱</w:t>
      </w:r>
      <w:r>
        <w:rPr>
          <w:lang w:val="zh_CN" w:bidi="zh_CN"/>
        </w:rPr>
        <w:t>，意思是</w:t>
      </w:r>
      <w:r>
        <w:rPr>
          <w:b/>
          <w:lang w:val="zh_CN" w:bidi="zh_CN"/>
        </w:rPr>
        <w:t>看顾我的神的井</w:t>
      </w:r>
      <w:r>
        <w:rPr>
          <w:lang w:val="zh_CN" w:bidi="zh_CN"/>
        </w:rPr>
        <w:t>。 以撒在</w:t>
      </w:r>
      <w:r>
        <w:rPr>
          <w:b/>
          <w:lang w:val="zh_CN" w:bidi="zh_CN"/>
        </w:rPr>
        <w:t>田间</w:t>
      </w:r>
      <w:r>
        <w:rPr>
          <w:lang w:val="zh_CN" w:bidi="zh_CN"/>
        </w:rPr>
        <w:t>散步，在没有耕种的田里。 以撒正在</w:t>
      </w:r>
      <w:r>
        <w:rPr>
          <w:b/>
          <w:lang w:val="zh_CN" w:bidi="zh_CN"/>
        </w:rPr>
        <w:t>默想</w:t>
      </w:r>
      <w:r>
        <w:rPr>
          <w:lang w:val="zh_CN" w:bidi="zh_CN"/>
        </w:rPr>
        <w:t>或</w:t>
      </w:r>
      <w:r>
        <w:rPr>
          <w:b/>
          <w:lang w:val="zh_CN" w:bidi="zh_CN"/>
        </w:rPr>
        <w:t>思考</w:t>
      </w:r>
      <w:r>
        <w:rPr>
          <w:lang w:val="zh_CN" w:bidi="zh_CN"/>
        </w:rPr>
        <w:t>。 以撒和利百加同时看到对方。 在这段经文中，仆人使用</w:t>
      </w:r>
      <w:r>
        <w:rPr>
          <w:b/>
          <w:lang w:val="zh_CN" w:bidi="zh_CN"/>
        </w:rPr>
        <w:t>主人</w:t>
      </w:r>
      <w:r>
        <w:rPr>
          <w:lang w:val="zh_CN" w:bidi="zh_CN"/>
        </w:rPr>
        <w:t>这个词来指以撒。 这种形式的主人，是对地位或身份较高的人的尊称。 这个身份比"主"要小。 你可以在主词汇表中查找到</w:t>
      </w:r>
      <w:hyperlink r:id="rId76">
        <w:r>
          <w:rPr>
            <w:lang w:val="zh_CN" w:bidi="zh_CN"/>
          </w:rPr>
          <w:rPr>
            <w:color w:val="0000EE"/>
            <w:u w:val="single"/>
          </w:rPr>
          <w:t>主人</w:t>
        </w:r>
      </w:hyperlink>
      <w:r>
        <w:rPr>
          <w:lang w:val="zh_CN" w:bidi="zh_CN"/>
        </w:rPr>
        <w:t>这个词。利百加的回应是，戴上她的</w:t>
      </w:r>
      <w:r>
        <w:rPr>
          <w:b/>
          <w:lang w:val="zh_CN" w:bidi="zh_CN"/>
        </w:rPr>
        <w:t>面纱</w:t>
      </w:r>
      <w:r>
        <w:rPr>
          <w:lang w:val="zh_CN" w:bidi="zh_CN"/>
        </w:rPr>
        <w:t>，为婚礼做准备。</w:t>
      </w:r>
    </w:p>
    <w:p>
      <w:pPr/>
      <w:r>
        <w:rPr>
          <w:lang w:val="zh_CN" w:bidi="zh_CN"/>
        </w:rPr>
      </w:r>
      <w:r>
        <w:rPr>
          <w:lang w:val="zh_CN" w:bidi="zh_CN"/>
        </w:rPr>
        <w:t>在第二个场景中，</w:t>
      </w:r>
      <w:r>
        <w:rPr>
          <w:b/>
          <w:lang w:val="zh_CN" w:bidi="zh_CN"/>
        </w:rPr>
        <w:t>仆人</w:t>
      </w:r>
      <w:r>
        <w:rPr>
          <w:lang w:val="zh_CN" w:bidi="zh_CN"/>
        </w:rPr>
        <w:t>告诉以撒在他旅途中发生的一切事情。 你可以在主词汇表中查找到</w:t>
      </w:r>
      <w:hyperlink r:id="rId43">
        <w:r>
          <w:rPr>
            <w:lang w:val="zh_CN" w:bidi="zh_CN"/>
          </w:rPr>
          <w:rPr>
            <w:color w:val="0000EE"/>
            <w:u w:val="single"/>
          </w:rPr>
          <w:t>仆人</w:t>
        </w:r>
      </w:hyperlink>
      <w:r>
        <w:rPr>
          <w:lang w:val="zh_CN" w:bidi="zh_CN"/>
        </w:rPr>
        <w:t>这个词。 经文没有提到婚礼。 相反，它描述的是以撒把利百加带到他母亲撒拉的帐棚里，成为这个家庭的女主人。 利百加成了以撒的</w:t>
      </w:r>
      <w:r>
        <w:rPr>
          <w:b/>
          <w:lang w:val="zh_CN" w:bidi="zh_CN"/>
        </w:rPr>
        <w:t>妻子</w:t>
      </w:r>
      <w:r>
        <w:rPr>
          <w:lang w:val="zh_CN" w:bidi="zh_CN"/>
        </w:rPr>
        <w:t>。 以撒以友谊的方式</w:t>
      </w:r>
      <w:r>
        <w:rPr>
          <w:b/>
          <w:lang w:val="zh_CN" w:bidi="zh_CN"/>
        </w:rPr>
        <w:t>爱</w:t>
      </w:r>
      <w:r>
        <w:rPr>
          <w:lang w:val="zh_CN" w:bidi="zh_CN"/>
        </w:rPr>
        <w:t>利百加，而不只是性。 她对他来说是一个安慰。</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25:1–11</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请聆听创世记二十五章1至11节的音频，并将它记在心里。 聆听经文三次（如果可能的话，请听三种不同的翻译版本）。然后以小组的形式来讨论以下的问题：</w:t>
      </w:r>
    </w:p>
    <w:p>
      <w:pPr>
        <w:pStyle w:val="ListNumber"/>
        <w:numPr>
          <w:ilvl w:val="0"/>
          <w:numId w:val="5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前面一个故事是关于亚伯拉罕的仆人去为亚伯拉罕的儿子以撒找一个妻子。 正如亚伯拉罕所吩咐的那样，他的仆人从亚伯拉罕的亲属中找到了一位女子。 这位女子是利百加。 仆人把利百加带回家，以撒娶了利百加。</w:t>
      </w:r>
    </w:p>
    <w:p>
      <w:pPr/>
      <w:r>
        <w:rPr>
          <w:lang w:val="zh_CN" w:bidi="zh_CN"/>
        </w:rPr>
      </w:r>
      <w:r>
        <w:rPr>
          <w:lang w:val="zh_CN" w:bidi="zh_CN"/>
        </w:rPr>
        <w:t>此处的故事回到了亚伯拉罕身上，但这里却是他的故事和以实玛利的故事的结尾。 这段经文开始把焦点转移到以撒和他的后裔身上。 亚伯拉罕的第一任妻子撒拉已经去世。 在这个故事中，亚伯拉罕娶了另一个名叫基土拉的女人。 她被称为妻子，但后来，她被认为是一个妾。 妾是地位和权利较低的妻子。</w:t>
      </w:r>
    </w:p>
    <w:p>
      <w:pPr/>
      <w:r>
        <w:rPr>
          <w:lang w:val="zh_CN" w:bidi="zh_CN"/>
        </w:rPr>
      </w:r>
      <w:r>
        <w:rPr>
          <w:lang w:val="zh_CN" w:bidi="zh_CN"/>
        </w:rPr>
        <w:t>请在这里暂停并讨论以下问题：在你们的文化中，男人有多个妻子吗？ 在嫁给同一个男人的女人中，你们如何描述那些拥有较少权利的女人？</w:t>
      </w:r>
    </w:p>
    <w:p>
      <w:pPr/>
      <w:r>
        <w:rPr>
          <w:lang w:val="zh_CN" w:bidi="zh_CN"/>
        </w:rPr>
      </w:r>
      <w:r>
        <w:rPr>
          <w:lang w:val="zh_CN" w:bidi="zh_CN"/>
        </w:rPr>
        <w:t>我们对基土拉所知不多，只知道她为亚伯拉罕生了六个儿子：心兰、约珊、米但、米甸、伊施巴和书亚。 这意味著除了以实玛利和以撒之外，亚伯拉罕还有六个儿子。 亚伯拉罕总共有八个儿子。 亚伯拉罕与基土拉所生的两个儿子都有自己的孩子。 米甸有五个儿子：以法、以弗、哈诺、亚比大和以勒大。 米甸的家人将成为一个族群，被称为米甸人。 他们在后面的某些故事中将会是一个重要的族群。 亚伯拉罕的另一个儿子约珊有两个孩子：示巴和底但。 在之前的一个故事中，示巴和底但这两个名字已经出现过了。挪亚的两个孙子有相同的名字。 请确保使用你之前翻译这些名字的方式来翻译现在这些名字。 约珊的儿子底但有三个孩子，这些孩子后来成了各族群。 他们被称为亚书利人、利都是人和利乌米人。 所有这些人都被说成是基土拉的孩子。 但这份名单上有基土拉的儿子、孙子和其他后裔。 因此，在这里"孩子"这个词的意思是他们是亚伯拉罕和基土拉的后裔。</w:t>
      </w:r>
    </w:p>
    <w:p>
      <w:pPr/>
      <w:r>
        <w:rPr>
          <w:lang w:val="zh_CN" w:bidi="zh_CN"/>
        </w:rPr>
      </w:r>
      <w:r>
        <w:rPr>
          <w:lang w:val="zh_CN" w:bidi="zh_CN"/>
        </w:rPr>
        <w:t>然后亚伯兰"把他所有的都给了以撒。" 亚伯拉罕意识到他很快就会死去，所以他把他拥有的一切都给以撒作为遗产。 这意味著以撒将在亚伯拉罕死后得到这地、仆人、动物和其它贵重的物品。 同时，亚伯拉罕把礼物给了"他的妾所生的儿子"。 这些儿子指的是透过夏甲和基土拉所生的孩子。 亚伯拉罕还活著时，就吩咐他其他的儿子住在东边某个地方，远离他的儿子以撒。 亚伯拉罕这样做，是为了让他的其他儿子不会从以撒那里夺走他的遗产。 亚伯拉罕也不希望他们威胁以撒作为族长的地位。 重要的是请留意：当他其他的儿子离开时，他们是与他们的妻子和孩子在一起。</w:t>
      </w:r>
    </w:p>
    <w:p>
      <w:pPr/>
      <w:r>
        <w:rPr>
          <w:lang w:val="zh_CN" w:bidi="zh_CN"/>
        </w:rPr>
      </w:r>
      <w:r>
        <w:rPr>
          <w:lang w:val="zh_CN" w:bidi="zh_CN"/>
        </w:rPr>
        <w:t>请在这里暂停并讨论以下问题：</w:t>
      </w:r>
    </w:p>
    <w:p>
      <w:pPr>
        <w:pStyle w:val="ListNumber"/>
        <w:numPr>
          <w:ilvl w:val="0"/>
          <w:numId w:val="57"/>
        </w:numPr>
        <w:spacing w:line="240" w:lineRule="auto"/>
        <w:ind w:left="720"/>
      </w:pPr>
      <w:r>
        <w:rPr>
          <w:lang w:val="zh_CN" w:bidi="zh_CN"/>
        </w:rPr>
      </w:r>
      <w:r>
        <w:rPr>
          <w:lang w:val="zh_CN" w:bidi="zh_CN"/>
        </w:rPr>
        <w:t>在你们的文化中，一个人如何确保他的继承人会得到他想留给他的遗产？</w:t>
      </w:r>
    </w:p>
    <w:p>
      <w:pPr>
        <w:pStyle w:val="ListNumber"/>
        <w:spacing w:line="240" w:lineRule="auto"/>
        <w:ind w:left="720"/>
      </w:pPr>
      <w:r>
        <w:rPr>
          <w:lang w:val="zh_CN" w:bidi="zh_CN"/>
        </w:rPr>
      </w:r>
      <w:r>
        <w:rPr>
          <w:lang w:val="zh_CN" w:bidi="zh_CN"/>
        </w:rPr>
        <w:t>他如何确保没有人会夺走他继承人的遗产？</w:t>
      </w:r>
    </w:p>
    <w:p>
      <w:pPr/>
      <w:r>
        <w:rPr>
          <w:lang w:val="zh_CN" w:bidi="zh_CN"/>
        </w:rPr>
      </w:r>
      <w:r>
        <w:rPr>
          <w:lang w:val="zh_CN" w:bidi="zh_CN"/>
        </w:rPr>
        <w:t>所有这些都意味著亚伯拉罕有一个妻子，撒拉。 以撒是他的儿子和合理的继承人。 夏甲和基土拉是妾，或地位更低的妻子。 亚伯拉罕与他的妾所生的孩子，仍然被当作是亚伯拉罕的孩子，但他们的地位比以撒低，因为他们的母亲是妾。 因为他们地位较低，所以他们不能继承他们父亲亚伯拉罕的产业。 只有以撒是亚伯拉罕遗产的合理的继承人。</w:t>
      </w:r>
    </w:p>
    <w:p>
      <w:pPr/>
      <w:r>
        <w:rPr>
          <w:lang w:val="zh_CN" w:bidi="zh_CN"/>
        </w:rPr>
      </w:r>
      <w:r>
        <w:rPr>
          <w:lang w:val="zh_CN" w:bidi="zh_CN"/>
        </w:rPr>
        <w:t>故事的下一部分讲述了亚伯拉罕的死。 亚伯拉罕"最后一次呼吸"，"在年纪老迈的时候去世，一个活了很长时间的老人"。 这意味著亚伯拉罕死的时候年纪很大。 他在一百七十五岁时去世。他心满意足地死去，因为他一生跟随神。 亚伯拉罕"归到他的民那里"，这意味著他像他的祖先一样死了。 对亚伯拉罕之死的描述反复出现表明了他的死是一个重要事件。</w:t>
      </w:r>
    </w:p>
    <w:p>
      <w:pPr/>
      <w:r>
        <w:rPr>
          <w:lang w:val="zh_CN" w:bidi="zh_CN"/>
        </w:rPr>
      </w:r>
      <w:r>
        <w:rPr>
          <w:lang w:val="zh_CN" w:bidi="zh_CN"/>
        </w:rPr>
        <w:t>亚伯拉罕的儿子以撒和以实玛利把他埋在"麦比拉的洞穴里"。 洞穴是一个洞，通常位于山丘、悬崖或山的侧面。 这个洞位于一个叫作麦比拉的田地中。 这块地原先属于赫人琐辖的儿子以弗仑。 赫人是一个族群的名字，他们是一个名叫赫的男人的后裔。 在前面一个故事中，亚伯拉罕从以弗仑手中买了这块地，为的是可以埋葬他的妻子撒拉。 这块地在幔利的东边。 幔利是靠近希伯仑的一个地方。 亚伯拉罕和他的妻子撒拉埋在同一个洞穴里。</w:t>
      </w:r>
    </w:p>
    <w:p>
      <w:pPr/>
      <w:r>
        <w:rPr>
          <w:lang w:val="zh_CN" w:bidi="zh_CN"/>
        </w:rPr>
      </w:r>
      <w:r>
        <w:rPr>
          <w:lang w:val="zh_CN" w:bidi="zh_CN"/>
        </w:rPr>
        <w:t>亚伯拉罕死后，神祝福亚伯拉罕的儿子以撒。 神的祝福很重要，因为这是指神将恩惠或佳美的事物赐给一个人。在这个故事中，神应许要保护以撒，使他成功，并给他很多财富。 以撒住在庇耳·拉海·莱。 庇耳·拉海·莱是神对亚伯拉罕的妾夏甲说话的地方。</w:t>
      </w:r>
    </w:p>
    <w:p>
      <w:pPr/>
      <w:r>
        <w:rPr>
          <w:lang w:val="zh_CN" w:bidi="zh_CN"/>
        </w:rPr>
      </w:r>
      <w:r>
        <w:rPr>
          <w:lang w:val="zh_CN" w:bidi="zh_CN"/>
        </w:rPr>
        <w:t>请在这里暂停，并展示庇耳·拉海·莱在地图上的位置。 它应该是在加低斯和巴列之间。</w:t>
      </w:r>
    </w:p>
    <w:p>
      <w:pPr/>
      <w:r>
        <w:rPr>
          <w:lang w:val="zh_CN" w:bidi="zh_CN"/>
        </w:rPr>
      </w:r>
      <w:r>
        <w:rPr>
          <w:lang w:val="zh_CN" w:bidi="zh_CN"/>
        </w:rPr>
        <w:t>重要的是请留意：以撒住在庇耳·拉海·莱的时候，他的妻子利百加与他在一起。</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亚伯拉罕和他新的妾基土拉在一起。 他们和他们的六个孩子在一起：心兰、约珊、米但、米甸、伊施巴和书亚。 和他们在一起的还有米甸的五个孩子：以法、以弗、哈诺、亚比大和以勒大，以及约珊的两个孩子：示巴和底但。 他们还与底但的后裔在一起，就是亚书利人、利都是人和利乌米人。</w:t>
      </w:r>
    </w:p>
    <w:p>
      <w:pPr/>
      <w:r>
        <w:rPr>
          <w:lang w:val="zh_CN" w:bidi="zh_CN"/>
        </w:rPr>
      </w:r>
      <w:r>
        <w:rPr>
          <w:b/>
          <w:lang w:val="zh_CN" w:bidi="zh_CN"/>
        </w:rPr>
        <w:t>第二个场景：</w:t>
      </w:r>
      <w:r>
        <w:rPr>
          <w:lang w:val="zh_CN" w:bidi="zh_CN"/>
        </w:rPr>
        <w:t>亚伯拉罕把他所有的产业都给了以撒。 然后，亚伯拉罕把礼物分给他的其他儿子们，并吩咐他们住在东边的某个地方。</w:t>
      </w:r>
    </w:p>
    <w:p>
      <w:pPr/>
      <w:r>
        <w:rPr>
          <w:lang w:val="zh_CN" w:bidi="zh_CN"/>
        </w:rPr>
      </w:r>
      <w:r>
        <w:rPr>
          <w:b/>
          <w:lang w:val="zh_CN" w:bidi="zh_CN"/>
        </w:rPr>
        <w:t>第三个场景：</w:t>
      </w:r>
      <w:r>
        <w:rPr>
          <w:lang w:val="zh_CN" w:bidi="zh_CN"/>
        </w:rPr>
        <w:t>以撒和以实玛利把亚伯拉罕埋在麦比拉的洞穴里，撒拉也埋葬在那里。</w:t>
      </w:r>
    </w:p>
    <w:p>
      <w:pPr/>
      <w:r>
        <w:rPr>
          <w:lang w:val="zh_CN" w:bidi="zh_CN"/>
        </w:rPr>
      </w:r>
      <w:r>
        <w:rPr>
          <w:b/>
          <w:lang w:val="zh_CN" w:bidi="zh_CN"/>
        </w:rPr>
        <w:t>第四个场景：</w:t>
      </w:r>
      <w:r>
        <w:rPr>
          <w:lang w:val="zh_CN" w:bidi="zh_CN"/>
        </w:rPr>
        <w:t>神祝福以撒。 以撒住在庇耳·拉海·莱。</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基土拉</w:t>
      </w:r>
    </w:p>
    <w:p>
      <w:pPr>
        <w:pStyle w:val="ListBullet"/>
        <w:spacing w:line="240" w:lineRule="auto"/>
        <w:ind w:left="720"/>
      </w:pPr>
      <w:r>
        <w:rPr>
          <w:lang w:val="zh_CN" w:bidi="zh_CN"/>
        </w:rPr>
      </w:r>
      <w:r>
        <w:rPr>
          <w:lang w:val="zh_CN" w:bidi="zh_CN"/>
        </w:rPr>
        <w:t>心兰</w:t>
      </w:r>
    </w:p>
    <w:p>
      <w:pPr>
        <w:pStyle w:val="ListBullet"/>
        <w:spacing w:line="240" w:lineRule="auto"/>
        <w:ind w:left="720"/>
      </w:pPr>
      <w:r>
        <w:rPr>
          <w:lang w:val="zh_CN" w:bidi="zh_CN"/>
        </w:rPr>
      </w:r>
      <w:r>
        <w:rPr>
          <w:lang w:val="zh_CN" w:bidi="zh_CN"/>
        </w:rPr>
        <w:t>约珊</w:t>
      </w:r>
    </w:p>
    <w:p>
      <w:pPr>
        <w:pStyle w:val="ListBullet"/>
        <w:spacing w:line="240" w:lineRule="auto"/>
        <w:ind w:left="720"/>
      </w:pPr>
      <w:r>
        <w:rPr>
          <w:lang w:val="zh_CN" w:bidi="zh_CN"/>
        </w:rPr>
      </w:r>
      <w:r>
        <w:rPr>
          <w:lang w:val="zh_CN" w:bidi="zh_CN"/>
        </w:rPr>
        <w:t>米但</w:t>
      </w:r>
    </w:p>
    <w:p>
      <w:pPr>
        <w:pStyle w:val="ListBullet"/>
        <w:spacing w:line="240" w:lineRule="auto"/>
        <w:ind w:left="720"/>
      </w:pPr>
      <w:r>
        <w:rPr>
          <w:lang w:val="zh_CN" w:bidi="zh_CN"/>
        </w:rPr>
      </w:r>
      <w:r>
        <w:rPr>
          <w:lang w:val="zh_CN" w:bidi="zh_CN"/>
        </w:rPr>
        <w:t>米甸</w:t>
      </w:r>
    </w:p>
    <w:p>
      <w:pPr>
        <w:pStyle w:val="ListBullet"/>
        <w:spacing w:line="240" w:lineRule="auto"/>
        <w:ind w:left="720"/>
      </w:pPr>
      <w:r>
        <w:rPr>
          <w:lang w:val="zh_CN" w:bidi="zh_CN"/>
        </w:rPr>
      </w:r>
      <w:r>
        <w:rPr>
          <w:lang w:val="zh_CN" w:bidi="zh_CN"/>
        </w:rPr>
        <w:t>伊施巴</w:t>
      </w:r>
    </w:p>
    <w:p>
      <w:pPr>
        <w:pStyle w:val="ListBullet"/>
        <w:spacing w:line="240" w:lineRule="auto"/>
        <w:ind w:left="720"/>
      </w:pPr>
      <w:r>
        <w:rPr>
          <w:lang w:val="zh_CN" w:bidi="zh_CN"/>
        </w:rPr>
      </w:r>
      <w:r>
        <w:rPr>
          <w:lang w:val="zh_CN" w:bidi="zh_CN"/>
        </w:rPr>
        <w:t>书亚</w:t>
      </w:r>
    </w:p>
    <w:p>
      <w:pPr>
        <w:pStyle w:val="ListBullet"/>
        <w:spacing w:line="240" w:lineRule="auto"/>
        <w:ind w:left="720"/>
      </w:pPr>
      <w:r>
        <w:rPr>
          <w:lang w:val="zh_CN" w:bidi="zh_CN"/>
        </w:rPr>
      </w:r>
      <w:r>
        <w:rPr>
          <w:lang w:val="zh_CN" w:bidi="zh_CN"/>
        </w:rPr>
        <w:t>以法</w:t>
      </w:r>
    </w:p>
    <w:p>
      <w:pPr>
        <w:pStyle w:val="ListBullet"/>
        <w:spacing w:line="240" w:lineRule="auto"/>
        <w:ind w:left="720"/>
      </w:pPr>
      <w:r>
        <w:rPr>
          <w:lang w:val="zh_CN" w:bidi="zh_CN"/>
        </w:rPr>
      </w:r>
      <w:r>
        <w:rPr>
          <w:lang w:val="zh_CN" w:bidi="zh_CN"/>
        </w:rPr>
        <w:t>以弗</w:t>
      </w:r>
    </w:p>
    <w:p>
      <w:pPr>
        <w:pStyle w:val="ListBullet"/>
        <w:spacing w:line="240" w:lineRule="auto"/>
        <w:ind w:left="720"/>
      </w:pPr>
      <w:r>
        <w:rPr>
          <w:lang w:val="zh_CN" w:bidi="zh_CN"/>
        </w:rPr>
      </w:r>
      <w:r>
        <w:rPr>
          <w:lang w:val="zh_CN" w:bidi="zh_CN"/>
        </w:rPr>
        <w:t>哈诺</w:t>
      </w:r>
    </w:p>
    <w:p>
      <w:pPr>
        <w:pStyle w:val="ListBullet"/>
        <w:spacing w:line="240" w:lineRule="auto"/>
        <w:ind w:left="720"/>
      </w:pPr>
      <w:r>
        <w:rPr>
          <w:lang w:val="zh_CN" w:bidi="zh_CN"/>
        </w:rPr>
      </w:r>
      <w:r>
        <w:rPr>
          <w:lang w:val="zh_CN" w:bidi="zh_CN"/>
        </w:rPr>
        <w:t>亚比大</w:t>
      </w:r>
    </w:p>
    <w:p>
      <w:pPr>
        <w:pStyle w:val="ListBullet"/>
        <w:spacing w:line="240" w:lineRule="auto"/>
        <w:ind w:left="720"/>
      </w:pPr>
      <w:r>
        <w:rPr>
          <w:lang w:val="zh_CN" w:bidi="zh_CN"/>
        </w:rPr>
      </w:r>
      <w:r>
        <w:rPr>
          <w:lang w:val="zh_CN" w:bidi="zh_CN"/>
        </w:rPr>
        <w:t>以勒大</w:t>
      </w:r>
    </w:p>
    <w:p>
      <w:pPr>
        <w:pStyle w:val="ListBullet"/>
        <w:spacing w:line="240" w:lineRule="auto"/>
        <w:ind w:left="720"/>
      </w:pPr>
      <w:r>
        <w:rPr>
          <w:lang w:val="zh_CN" w:bidi="zh_CN"/>
        </w:rPr>
      </w:r>
      <w:r>
        <w:rPr>
          <w:lang w:val="zh_CN" w:bidi="zh_CN"/>
        </w:rPr>
        <w:t>示巴</w:t>
      </w:r>
    </w:p>
    <w:p>
      <w:pPr>
        <w:pStyle w:val="ListBullet"/>
        <w:spacing w:line="240" w:lineRule="auto"/>
        <w:ind w:left="720"/>
      </w:pPr>
      <w:r>
        <w:rPr>
          <w:lang w:val="zh_CN" w:bidi="zh_CN"/>
        </w:rPr>
      </w:r>
      <w:r>
        <w:rPr>
          <w:lang w:val="zh_CN" w:bidi="zh_CN"/>
        </w:rPr>
        <w:t>底但</w:t>
      </w:r>
    </w:p>
    <w:p>
      <w:pPr>
        <w:pStyle w:val="ListBullet"/>
        <w:spacing w:line="240" w:lineRule="auto"/>
        <w:ind w:left="720"/>
      </w:pPr>
      <w:r>
        <w:rPr>
          <w:lang w:val="zh_CN" w:bidi="zh_CN"/>
        </w:rPr>
      </w:r>
      <w:r>
        <w:rPr>
          <w:lang w:val="zh_CN" w:bidi="zh_CN"/>
        </w:rPr>
        <w:t>亚书利人</w:t>
      </w:r>
    </w:p>
    <w:p>
      <w:pPr>
        <w:pStyle w:val="ListBullet"/>
        <w:spacing w:line="240" w:lineRule="auto"/>
        <w:ind w:left="720"/>
      </w:pPr>
      <w:r>
        <w:rPr>
          <w:lang w:val="zh_CN" w:bidi="zh_CN"/>
        </w:rPr>
      </w:r>
      <w:r>
        <w:rPr>
          <w:lang w:val="zh_CN" w:bidi="zh_CN"/>
        </w:rPr>
        <w:t>利都是人</w:t>
      </w:r>
    </w:p>
    <w:p>
      <w:pPr>
        <w:pStyle w:val="ListBullet"/>
        <w:spacing w:line="240" w:lineRule="auto"/>
        <w:ind w:left="720"/>
      </w:pPr>
      <w:r>
        <w:rPr>
          <w:lang w:val="zh_CN" w:bidi="zh_CN"/>
        </w:rPr>
      </w:r>
      <w:r>
        <w:rPr>
          <w:lang w:val="zh_CN" w:bidi="zh_CN"/>
        </w:rPr>
        <w:t>利乌米人</w:t>
      </w:r>
    </w:p>
    <w:p>
      <w:pPr>
        <w:pStyle w:val="ListBullet"/>
        <w:spacing w:line="240" w:lineRule="auto"/>
        <w:ind w:left="720"/>
      </w:pPr>
      <w:r>
        <w:rPr>
          <w:lang w:val="zh_CN" w:bidi="zh_CN"/>
        </w:rPr>
      </w:r>
      <w:r>
        <w:rPr>
          <w:lang w:val="zh_CN" w:bidi="zh_CN"/>
        </w:rPr>
        <w:t>以实玛利</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在第一个场景中，亚伯拉罕的家人与基土拉在一起在同一个场景中。 因为这个单一的场景会有许多角色，所以你们可以让每个角色穿上一些衣服，上面有他们所扮演的角色的名字。 或者，你们可以用石子或石头来描述每个人，并按照家庭把他们的石头拼在一起。 这将帮助你记住家谱中每个人的名字。 然后，他们可以一起做一些事情，比如吃饭。 在亚伯拉罕的时代，吃饭是全家人一起做的一项活动。</w:t>
      </w:r>
    </w:p>
    <w:p>
      <w:pPr/>
      <w:r>
        <w:rPr>
          <w:lang w:val="zh_CN" w:bidi="zh_CN"/>
        </w:rPr>
      </w:r>
      <w:r>
        <w:rPr>
          <w:lang w:val="zh_CN" w:bidi="zh_CN"/>
        </w:rPr>
        <w:t>在第二个场景中，亚伯拉罕给以撒看他所拥有的一切：土地、动物、仆人和其它贵重物品。 亚伯拉罕告诉以撒，以撒是他合法的继承人。 所以，一旦他死了，以撒将继承他所拥有的一切。 在这之后，亚伯拉罕会给他的其他儿子一些礼物。 这些礼物包括金银和一些牲畜。 如果在这个场景中没有金银或牲畜之类的物件，你可以使用任何可能代表它们的物件。 然后，亚伯拉罕会指示他的其他儿子们住在东边的一个地方。 这个场景结束时，亚伯拉罕的其他儿子前往东边。 重要的是请留意：当亚伯拉罕的儿子们与基土拉一起离开时，他们是与他们的妻子和孩子在一起。</w:t>
      </w:r>
    </w:p>
    <w:p>
      <w:pPr/>
      <w:r>
        <w:rPr>
          <w:lang w:val="zh_CN" w:bidi="zh_CN"/>
        </w:rPr>
      </w:r>
      <w:r>
        <w:rPr>
          <w:lang w:val="zh_CN" w:bidi="zh_CN"/>
        </w:rPr>
        <w:t>在第三个场景中，以撒和以实玛利从他们居住的不同地方一起回来，埋葬他们的父亲。 他们在麦比拉的田里。 请留意：亚伯拉罕一百七十五岁，他对他的一生很满足。 他死了，被归到他的民那里，或者他去与所有在他之前死去的人在一起。 重要的是请留意：以撒和以实玛利把亚伯拉罕埋在亚伯拉罕买下并埋葬他妻子撒拉的同一个洞穴里。</w:t>
      </w:r>
    </w:p>
    <w:p>
      <w:pPr/>
      <w:r>
        <w:rPr>
          <w:lang w:val="zh_CN" w:bidi="zh_CN"/>
        </w:rPr>
      </w:r>
      <w:r>
        <w:rPr>
          <w:lang w:val="zh_CN" w:bidi="zh_CN"/>
        </w:rPr>
        <w:t>在第四个场景中，神祝福以撒，并应许保护他，给他财富和许多孩子。 目前尚不清楚神是怎样做的，但演员可以描绘神对以撒说出这些祝福。 然后，以撒和他的妻子利百加在庇耳·拉海·莱搭他们的帐棚。</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基土拉</w:t>
      </w:r>
    </w:p>
    <w:p>
      <w:pPr>
        <w:pStyle w:val="ListBullet"/>
        <w:spacing w:line="240" w:lineRule="auto"/>
        <w:ind w:left="720"/>
      </w:pPr>
      <w:r>
        <w:rPr>
          <w:lang w:val="zh_CN" w:bidi="zh_CN"/>
        </w:rPr>
      </w:r>
      <w:r>
        <w:rPr>
          <w:lang w:val="zh_CN" w:bidi="zh_CN"/>
        </w:rPr>
        <w:t>心兰</w:t>
      </w:r>
    </w:p>
    <w:p>
      <w:pPr>
        <w:pStyle w:val="ListBullet"/>
        <w:spacing w:line="240" w:lineRule="auto"/>
        <w:ind w:left="720"/>
      </w:pPr>
      <w:r>
        <w:rPr>
          <w:lang w:val="zh_CN" w:bidi="zh_CN"/>
        </w:rPr>
      </w:r>
      <w:r>
        <w:rPr>
          <w:lang w:val="zh_CN" w:bidi="zh_CN"/>
        </w:rPr>
        <w:t>约珊</w:t>
      </w:r>
    </w:p>
    <w:p>
      <w:pPr>
        <w:pStyle w:val="ListBullet"/>
        <w:spacing w:line="240" w:lineRule="auto"/>
        <w:ind w:left="720"/>
      </w:pPr>
      <w:r>
        <w:rPr>
          <w:lang w:val="zh_CN" w:bidi="zh_CN"/>
        </w:rPr>
      </w:r>
      <w:r>
        <w:rPr>
          <w:lang w:val="zh_CN" w:bidi="zh_CN"/>
        </w:rPr>
        <w:t>米但</w:t>
      </w:r>
    </w:p>
    <w:p>
      <w:pPr>
        <w:pStyle w:val="ListBullet"/>
        <w:spacing w:line="240" w:lineRule="auto"/>
        <w:ind w:left="720"/>
      </w:pPr>
      <w:r>
        <w:rPr>
          <w:lang w:val="zh_CN" w:bidi="zh_CN"/>
        </w:rPr>
      </w:r>
      <w:r>
        <w:rPr>
          <w:lang w:val="zh_CN" w:bidi="zh_CN"/>
        </w:rPr>
        <w:t>米甸</w:t>
      </w:r>
    </w:p>
    <w:p>
      <w:pPr>
        <w:pStyle w:val="ListBullet"/>
        <w:spacing w:line="240" w:lineRule="auto"/>
        <w:ind w:left="720"/>
      </w:pPr>
      <w:r>
        <w:rPr>
          <w:lang w:val="zh_CN" w:bidi="zh_CN"/>
        </w:rPr>
      </w:r>
      <w:r>
        <w:rPr>
          <w:lang w:val="zh_CN" w:bidi="zh_CN"/>
        </w:rPr>
        <w:t>伊施巴</w:t>
      </w:r>
    </w:p>
    <w:p>
      <w:pPr>
        <w:pStyle w:val="ListBullet"/>
        <w:spacing w:line="240" w:lineRule="auto"/>
        <w:ind w:left="720"/>
      </w:pPr>
      <w:r>
        <w:rPr>
          <w:lang w:val="zh_CN" w:bidi="zh_CN"/>
        </w:rPr>
      </w:r>
      <w:r>
        <w:rPr>
          <w:lang w:val="zh_CN" w:bidi="zh_CN"/>
        </w:rPr>
        <w:t>书亚</w:t>
      </w:r>
    </w:p>
    <w:p>
      <w:pPr>
        <w:pStyle w:val="ListBullet"/>
        <w:spacing w:line="240" w:lineRule="auto"/>
        <w:ind w:left="720"/>
      </w:pPr>
      <w:r>
        <w:rPr>
          <w:lang w:val="zh_CN" w:bidi="zh_CN"/>
        </w:rPr>
      </w:r>
      <w:r>
        <w:rPr>
          <w:lang w:val="zh_CN" w:bidi="zh_CN"/>
        </w:rPr>
        <w:t>以法</w:t>
      </w:r>
    </w:p>
    <w:p>
      <w:pPr>
        <w:pStyle w:val="ListBullet"/>
        <w:spacing w:line="240" w:lineRule="auto"/>
        <w:ind w:left="720"/>
      </w:pPr>
      <w:r>
        <w:rPr>
          <w:lang w:val="zh_CN" w:bidi="zh_CN"/>
        </w:rPr>
      </w:r>
      <w:r>
        <w:rPr>
          <w:lang w:val="zh_CN" w:bidi="zh_CN"/>
        </w:rPr>
        <w:t>以弗</w:t>
      </w:r>
    </w:p>
    <w:p>
      <w:pPr>
        <w:pStyle w:val="ListBullet"/>
        <w:spacing w:line="240" w:lineRule="auto"/>
        <w:ind w:left="720"/>
      </w:pPr>
      <w:r>
        <w:rPr>
          <w:lang w:val="zh_CN" w:bidi="zh_CN"/>
        </w:rPr>
      </w:r>
      <w:r>
        <w:rPr>
          <w:lang w:val="zh_CN" w:bidi="zh_CN"/>
        </w:rPr>
        <w:t>哈诺</w:t>
      </w:r>
    </w:p>
    <w:p>
      <w:pPr>
        <w:pStyle w:val="ListBullet"/>
        <w:spacing w:line="240" w:lineRule="auto"/>
        <w:ind w:left="720"/>
      </w:pPr>
      <w:r>
        <w:rPr>
          <w:lang w:val="zh_CN" w:bidi="zh_CN"/>
        </w:rPr>
      </w:r>
      <w:r>
        <w:rPr>
          <w:lang w:val="zh_CN" w:bidi="zh_CN"/>
        </w:rPr>
        <w:t>亚比大</w:t>
      </w:r>
    </w:p>
    <w:p>
      <w:pPr>
        <w:pStyle w:val="ListBullet"/>
        <w:spacing w:line="240" w:lineRule="auto"/>
        <w:ind w:left="720"/>
      </w:pPr>
      <w:r>
        <w:rPr>
          <w:lang w:val="zh_CN" w:bidi="zh_CN"/>
        </w:rPr>
      </w:r>
      <w:r>
        <w:rPr>
          <w:lang w:val="zh_CN" w:bidi="zh_CN"/>
        </w:rPr>
        <w:t>以勒大</w:t>
      </w:r>
    </w:p>
    <w:p>
      <w:pPr>
        <w:pStyle w:val="ListBullet"/>
        <w:spacing w:line="240" w:lineRule="auto"/>
        <w:ind w:left="720"/>
      </w:pPr>
      <w:r>
        <w:rPr>
          <w:lang w:val="zh_CN" w:bidi="zh_CN"/>
        </w:rPr>
      </w:r>
      <w:r>
        <w:rPr>
          <w:lang w:val="zh_CN" w:bidi="zh_CN"/>
        </w:rPr>
        <w:t>示巴</w:t>
      </w:r>
    </w:p>
    <w:p>
      <w:pPr>
        <w:pStyle w:val="ListBullet"/>
        <w:spacing w:line="240" w:lineRule="auto"/>
        <w:ind w:left="720"/>
      </w:pPr>
      <w:r>
        <w:rPr>
          <w:lang w:val="zh_CN" w:bidi="zh_CN"/>
        </w:rPr>
      </w:r>
      <w:r>
        <w:rPr>
          <w:lang w:val="zh_CN" w:bidi="zh_CN"/>
        </w:rPr>
        <w:t>底但</w:t>
      </w:r>
    </w:p>
    <w:p>
      <w:pPr>
        <w:pStyle w:val="ListBullet"/>
        <w:spacing w:line="240" w:lineRule="auto"/>
        <w:ind w:left="720"/>
      </w:pPr>
      <w:r>
        <w:rPr>
          <w:lang w:val="zh_CN" w:bidi="zh_CN"/>
        </w:rPr>
      </w:r>
      <w:r>
        <w:rPr>
          <w:lang w:val="zh_CN" w:bidi="zh_CN"/>
        </w:rPr>
        <w:t>亚书利人</w:t>
      </w:r>
    </w:p>
    <w:p>
      <w:pPr>
        <w:pStyle w:val="ListBullet"/>
        <w:spacing w:line="240" w:lineRule="auto"/>
        <w:ind w:left="720"/>
      </w:pPr>
      <w:r>
        <w:rPr>
          <w:lang w:val="zh_CN" w:bidi="zh_CN"/>
        </w:rPr>
      </w:r>
      <w:r>
        <w:rPr>
          <w:lang w:val="zh_CN" w:bidi="zh_CN"/>
        </w:rPr>
        <w:t>利都是人</w:t>
      </w:r>
    </w:p>
    <w:p>
      <w:pPr>
        <w:pStyle w:val="ListBullet"/>
        <w:spacing w:line="240" w:lineRule="auto"/>
        <w:ind w:left="720"/>
      </w:pPr>
      <w:r>
        <w:rPr>
          <w:lang w:val="zh_CN" w:bidi="zh_CN"/>
        </w:rPr>
      </w:r>
      <w:r>
        <w:rPr>
          <w:lang w:val="zh_CN" w:bidi="zh_CN"/>
        </w:rPr>
        <w:t>利乌米人</w:t>
      </w:r>
    </w:p>
    <w:p>
      <w:pPr>
        <w:pStyle w:val="ListBullet"/>
        <w:spacing w:line="240" w:lineRule="auto"/>
        <w:ind w:left="720"/>
      </w:pPr>
      <w:r>
        <w:rPr>
          <w:lang w:val="zh_CN" w:bidi="zh_CN"/>
        </w:rPr>
      </w:r>
      <w:r>
        <w:rPr>
          <w:lang w:val="zh_CN" w:bidi="zh_CN"/>
        </w:rPr>
        <w:t>以实玛利</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在第一个场景中，亚伯拉罕娶了基土拉。 过了一段时间，他们有六个孩子。 他们的孩子也会生孩子，所以亚伯拉罕的后裔就会增加。</w:t>
      </w:r>
    </w:p>
    <w:p>
      <w:pPr/>
      <w:r>
        <w:rPr>
          <w:lang w:val="zh_CN" w:bidi="zh_CN"/>
        </w:rPr>
      </w:r>
      <w:r>
        <w:rPr>
          <w:lang w:val="zh_CN" w:bidi="zh_CN"/>
        </w:rPr>
        <w:t>请在这里暂停表演，并问扮演亚伯拉罕的演员："你感觉如何？" 你可能会听到这样的话："赞美神，因为祂赐给我更多的后裔"，或"有了这些新的后裔，神又一次实现祂的应许！" 请重新开始表演。</w:t>
      </w:r>
    </w:p>
    <w:p>
      <w:pPr/>
      <w:r>
        <w:rPr>
          <w:lang w:val="zh_CN" w:bidi="zh_CN"/>
        </w:rPr>
      </w:r>
      <w:r>
        <w:rPr>
          <w:lang w:val="zh_CN" w:bidi="zh_CN"/>
        </w:rPr>
        <w:t>在第二个场景中，亚伯拉罕把他拥有的一切都拿给以撒，并告诉以撒，他将继承这一切。</w:t>
      </w:r>
    </w:p>
    <w:p>
      <w:pPr/>
      <w:r>
        <w:rPr>
          <w:lang w:val="zh_CN" w:bidi="zh_CN"/>
        </w:rPr>
      </w:r>
      <w:r>
        <w:rPr>
          <w:lang w:val="zh_CN" w:bidi="zh_CN"/>
        </w:rPr>
        <w:t>请在这里暂停表演，并问扮演以撒的演员："你感觉如何？" 你可能会听到这样的话："神真的像祂所应许的那样，祝福我的父亲！" 或"有这么多财产，我确信我们家会生活得很好。" 请重新开始表演。</w:t>
      </w:r>
    </w:p>
    <w:p>
      <w:pPr/>
      <w:r>
        <w:rPr>
          <w:lang w:val="zh_CN" w:bidi="zh_CN"/>
        </w:rPr>
      </w:r>
      <w:r>
        <w:rPr>
          <w:lang w:val="zh_CN" w:bidi="zh_CN"/>
        </w:rPr>
        <w:t>亚伯拉罕也会给他其他儿子们礼物。 但在这之后，亚伯拉罕会指示他们住在东边的一个地方。 请留意：当他其他的儿子离开时，他们的妻子和孩子是与他们一起离开。</w:t>
      </w:r>
    </w:p>
    <w:p>
      <w:pPr/>
      <w:r>
        <w:rPr>
          <w:lang w:val="zh_CN" w:bidi="zh_CN"/>
        </w:rPr>
      </w:r>
      <w:r>
        <w:rPr>
          <w:lang w:val="zh_CN" w:bidi="zh_CN"/>
        </w:rPr>
        <w:t>在第三个场景中，以撒和以实玛利埋葬亚伯拉罕。 他们把亚伯拉罕的尸体放在洞穴里，在他妻子撒拉的旁边。</w:t>
      </w:r>
    </w:p>
    <w:p>
      <w:pPr/>
      <w:r>
        <w:rPr>
          <w:lang w:val="zh_CN" w:bidi="zh_CN"/>
        </w:rPr>
      </w:r>
      <w:r>
        <w:rPr>
          <w:lang w:val="zh_CN" w:bidi="zh_CN"/>
        </w:rPr>
        <w:t>请在这里暂停表演，并问扮演以撒的演员："你感觉如何？" 你可能会听到这样的话："我很难过，我的父亲亚伯拉罕死了"，或"我希望效仿我的父亲亚伯拉罕，他跟从神。" 请重新开始表演。</w:t>
      </w:r>
    </w:p>
    <w:p>
      <w:pPr/>
      <w:r>
        <w:rPr>
          <w:lang w:val="zh_CN" w:bidi="zh_CN"/>
        </w:rPr>
      </w:r>
      <w:r>
        <w:rPr>
          <w:lang w:val="zh_CN" w:bidi="zh_CN"/>
        </w:rPr>
        <w:t>在第四个场景中，神祝福以撒。</w:t>
      </w:r>
    </w:p>
    <w:p>
      <w:pPr/>
      <w:r>
        <w:rPr>
          <w:lang w:val="zh_CN" w:bidi="zh_CN"/>
        </w:rPr>
      </w:r>
      <w:r>
        <w:rPr>
          <w:lang w:val="zh_CN" w:bidi="zh_CN"/>
        </w:rPr>
        <w:t>请在这里暂停表演，并问扮演以撒的演员："你感觉如何？" 你可能会听到这样的话："我感谢神，因为他祝福我父亲亚伯拉罕"，或"神祝福我的家人，意味著神实现了他对我父亲亚伯拉罕的应许。"</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这个故事是关于亚伯拉罕的新妻子和后裔。 这故事也有关亚伯拉罕的死，以及神如何祝福以撒成为他的继承人。</w:t>
      </w:r>
    </w:p>
    <w:p>
      <w:pPr/>
      <w:r>
        <w:rPr>
          <w:lang w:val="zh_CN" w:bidi="zh_CN"/>
        </w:rPr>
      </w:r>
      <w:r>
        <w:rPr>
          <w:lang w:val="zh_CN" w:bidi="zh_CN"/>
        </w:rPr>
        <w:t>撒拉死后，亚伯拉罕又娶了另一个女人为</w:t>
      </w:r>
      <w:r>
        <w:rPr>
          <w:b/>
          <w:lang w:val="zh_CN" w:bidi="zh_CN"/>
        </w:rPr>
        <w:t>妻</w:t>
      </w:r>
      <w:r>
        <w:rPr>
          <w:lang w:val="zh_CN" w:bidi="zh_CN"/>
        </w:rPr>
        <w:t>。 这个女人名叫基土拉。 希伯来文"妻子"这个词可以翻译成女人、妻子或妾，具体取决于上下文。 基土拉被称为妻子，但后来，她被认为是一个妾。 妾是地位和权利较低的妻子。 所以，在这个故事中，这个字词可以翻译成妻子或妾。 基土拉生了六个儿子。 亚伯拉罕与基土拉所生的儿子中，有两个儿子有自己的孩子。 米甸有五个儿子。 亚伯拉罕的另一个儿子约珊有两个孩子。 约珊的儿子底但有三个孩子，他们后来成为不同的族群。 他们被称为亚书利人、利都是人和利乌米人。 所有这些人都是基土拉的</w:t>
      </w:r>
      <w:r>
        <w:rPr>
          <w:b/>
          <w:lang w:val="zh_CN" w:bidi="zh_CN"/>
        </w:rPr>
        <w:t>孩子</w:t>
      </w:r>
      <w:r>
        <w:rPr>
          <w:lang w:val="zh_CN" w:bidi="zh_CN"/>
        </w:rPr>
        <w:t>。 在这里，孩子这个词可以按字面意思翻译成儿子。 但这份名单上有基土拉的儿子、孙子和其他后裔。 这意味著，在这里"孩子"这个词不仅仅是亚伯拉罕和基土拉的六个儿子。 相反，它指的是他们的孩子、他们的孙子和曾孙。 换句话说，它指的是亚伯拉罕和基土拉的后裔。</w:t>
      </w:r>
    </w:p>
    <w:p>
      <w:pPr/>
      <w:r>
        <w:rPr>
          <w:lang w:val="zh_CN" w:bidi="zh_CN"/>
        </w:rPr>
      </w:r>
      <w:r>
        <w:rPr>
          <w:lang w:val="zh_CN" w:bidi="zh_CN"/>
        </w:rPr>
        <w:t>然后，亚伯拉罕把他拥有的一切都给以撒作为他的产业。 然后，亚伯拉罕打发他其他的儿子和他们的家人离开。</w:t>
      </w:r>
    </w:p>
    <w:p>
      <w:pPr/>
      <w:r>
        <w:rPr>
          <w:lang w:val="zh_CN" w:bidi="zh_CN"/>
        </w:rPr>
      </w:r>
      <w:r>
        <w:rPr>
          <w:lang w:val="zh_CN" w:bidi="zh_CN"/>
        </w:rPr>
        <w:t>然后，亚伯拉罕死了。 亚伯拉罕寿终正寝，他死时一百七十五岁。 然后，以撒和以实玛利把亚伯拉罕埋在他多年前买下的这个洞穴，原是用来埋葬撒拉。</w:t>
      </w:r>
    </w:p>
    <w:p>
      <w:pPr/>
      <w:r>
        <w:rPr>
          <w:lang w:val="zh_CN" w:bidi="zh_CN"/>
        </w:rPr>
      </w:r>
      <w:r>
        <w:rPr>
          <w:lang w:val="zh_CN" w:bidi="zh_CN"/>
        </w:rPr>
        <w:t>亚伯拉罕死后，神</w:t>
      </w:r>
      <w:r>
        <w:rPr>
          <w:b/>
          <w:lang w:val="zh_CN" w:bidi="zh_CN"/>
        </w:rPr>
        <w:t>祝福</w:t>
      </w:r>
      <w:r>
        <w:rPr>
          <w:lang w:val="zh_CN" w:bidi="zh_CN"/>
        </w:rPr>
        <w:t>以撒。 祝福是一个人把恩惠给予另一个人。 在圣经中，神是一切祝福的源头。 神祝福一个人，意味著祂喜悦这个人。 因此，祂应许要赐给这个人孩子、成功、保护，甚至财富。 在这个故事中，神会保护以撒，他成功，并给他很多财富。 若要了解更多关于</w:t>
      </w:r>
      <w:hyperlink r:id="rId16">
        <w:r>
          <w:rPr>
            <w:lang w:val="zh_CN" w:bidi="zh_CN"/>
          </w:rPr>
          <w:rPr>
            <w:color w:val="0000EE"/>
            <w:u w:val="single"/>
          </w:rPr>
          <w:t>祝福</w:t>
        </w:r>
      </w:hyperlink>
      <w:r>
        <w:rPr>
          <w:lang w:val="zh_CN" w:bidi="zh_CN"/>
        </w:rPr>
        <w:t>这个词的资讯，你可以参阅主词汇表。以撒住在</w:t>
      </w:r>
      <w:r>
        <w:rPr>
          <w:b/>
          <w:lang w:val="zh_CN" w:bidi="zh_CN"/>
        </w:rPr>
        <w:t>庇耳·拉海·莱</w:t>
      </w:r>
      <w:r>
        <w:rPr>
          <w:lang w:val="zh_CN" w:bidi="zh_CN"/>
        </w:rPr>
        <w:t>。 庇耳·拉海·莱是神对亚伯拉罕的妾夏甲说话的地方。</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25:12–18</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请聆听创世记二十五章12至18节的音频，并将它记在心里。 聆听经文三次（如果可能的话，请听三种不同的翻译版本）。然后以小组的形式来讨论以下的问题：</w:t>
      </w:r>
    </w:p>
    <w:p>
      <w:pPr>
        <w:pStyle w:val="ListNumber"/>
        <w:numPr>
          <w:ilvl w:val="0"/>
          <w:numId w:val="5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之前的故事讲述了亚伯拉罕的新家庭。 亚伯拉罕死前，他把他一切所有的财产都给了以撒，作为他的产业。 亚伯拉罕也把礼物分给他的妾或小老婆给他生的儿子们，并告诉他们要搬到东边的地方去。 然后，亚伯拉罕死了。 以撒和以实玛利把亚伯拉罕埋在曾经埋葬他妻子的那个洞穴里。 亚伯拉罕死后，神祝福以撒，以撒住在庇耳·拉海·莱。</w:t>
      </w:r>
    </w:p>
    <w:p>
      <w:pPr/>
      <w:r>
        <w:rPr>
          <w:lang w:val="zh_CN" w:bidi="zh_CN"/>
        </w:rPr>
      </w:r>
      <w:r>
        <w:rPr>
          <w:lang w:val="zh_CN" w:bidi="zh_CN"/>
        </w:rPr>
        <w:t>现在的故事以引言开始："这些是以实玛利的后代。" 希伯来文"后代"这个词指的是一个人的祖先的故事或记录。 它也经常被翻译成"家谱"或"家族历史"。 这段记录显示了一个人属于哪个家族。 这个资讯很重要，因为一个人的社会地位、权利和义务都是根据他的家谱或家族历史决定的。 以实玛利是亚伯拉罕的儿子。 以实玛利的母亲是亚伯拉罕的妾：夏甲。 夏甲是一个埃及女子，是亚伯拉罕的妻子撒拉的仆人。 仆人指的是与主人住在同一个家里的男人或女人，他们为主人家里的需要服务。</w:t>
      </w:r>
    </w:p>
    <w:p>
      <w:pPr/>
      <w:r>
        <w:rPr>
          <w:lang w:val="zh_CN" w:bidi="zh_CN"/>
        </w:rPr>
      </w:r>
      <w:r>
        <w:rPr>
          <w:lang w:val="zh_CN" w:bidi="zh_CN"/>
        </w:rPr>
        <w:t>介绍之后，以实玛利的儿子们从大到小都被列了出来。 以实玛利的最早出生、年龄最大的儿子是尼拜约。 在他之后，是基达、亚德别、米比衫、米施玛、度玛、玛撒、哈大、提玛、耶突、拿非施和基底玛。 这意味著以实玛利有十二个儿子。 这十二个儿子成了他们族群的王子或统治者。 族群是一小群人，通常有同一个祖先。 因此，族群里的成员通常会是血亲。 族群的首领被称为王子或统治者。 这意味著以实玛利的儿子们有自己的后裔。 因为他们是他们族群的统治者和共同祖先，所以他们的族群可能也是以他们的名字命名的。 此外，他们的名字成了他们族群所定居的地方的地名。 他们扎营并住在他们的帐棚里，这样他们就可以从一个地方搬到另一个地方。 这些地方被称为"营地"。 但在某些地方，他们也会住得更久一些。 这些地方被称为"村庄"。</w:t>
      </w:r>
    </w:p>
    <w:p>
      <w:pPr/>
      <w:r>
        <w:rPr>
          <w:lang w:val="zh_CN" w:bidi="zh_CN"/>
        </w:rPr>
      </w:r>
      <w:r>
        <w:rPr>
          <w:lang w:val="zh_CN" w:bidi="zh_CN"/>
        </w:rPr>
        <w:t>请在这里暂停并讨论以下问题：</w:t>
      </w:r>
    </w:p>
    <w:p>
      <w:pPr>
        <w:pStyle w:val="ListNumber"/>
        <w:numPr>
          <w:ilvl w:val="0"/>
          <w:numId w:val="59"/>
        </w:numPr>
        <w:spacing w:line="240" w:lineRule="auto"/>
        <w:ind w:left="720"/>
      </w:pPr>
      <w:r>
        <w:rPr>
          <w:lang w:val="zh_CN" w:bidi="zh_CN"/>
        </w:rPr>
      </w:r>
      <w:r>
        <w:rPr>
          <w:lang w:val="zh_CN" w:bidi="zh_CN"/>
        </w:rPr>
        <w:t>在你们的文化中，族群或民族是如何命名的？ 它们是否也是以共同的祖先命名？</w:t>
      </w:r>
    </w:p>
    <w:p>
      <w:pPr>
        <w:pStyle w:val="ListNumber"/>
        <w:spacing w:line="240" w:lineRule="auto"/>
        <w:ind w:left="720"/>
      </w:pPr>
      <w:r>
        <w:rPr>
          <w:lang w:val="zh_CN" w:bidi="zh_CN"/>
        </w:rPr>
      </w:r>
      <w:r>
        <w:rPr>
          <w:lang w:val="zh_CN" w:bidi="zh_CN"/>
        </w:rPr>
        <w:t>在你们的文化中，地方是如何被命名的？ 它们是否也是以某个特定人物的名字命名？</w:t>
      </w:r>
    </w:p>
    <w:p>
      <w:pPr/>
      <w:r>
        <w:rPr>
          <w:lang w:val="zh_CN" w:bidi="zh_CN"/>
        </w:rPr>
      </w:r>
      <w:r>
        <w:rPr>
          <w:lang w:val="zh_CN" w:bidi="zh_CN"/>
        </w:rPr>
        <w:t>以实玛利的儿子和后裔实现了神对他母亲夏甲的应许。 请留意：神曾应许夏甲，以实玛利会是十二个统治者的父亲。 神还应许以实玛利会有许多后裔，以至于无法被数清。 他的后裔将成为一个伟大的国家。</w:t>
      </w:r>
    </w:p>
    <w:p>
      <w:pPr/>
      <w:r>
        <w:rPr>
          <w:lang w:val="zh_CN" w:bidi="zh_CN"/>
        </w:rPr>
      </w:r>
      <w:r>
        <w:rPr>
          <w:lang w:val="zh_CN" w:bidi="zh_CN"/>
        </w:rPr>
        <w:t>然后，以实玛利"呼出最后一口气，就死了，并被归到他的民那里。" 这意味著，以实玛利像他的祖先那样，也死了。 他在一百三十七岁时去世。</w:t>
      </w:r>
    </w:p>
    <w:p>
      <w:pPr/>
      <w:r>
        <w:rPr>
          <w:lang w:val="zh_CN" w:bidi="zh_CN"/>
        </w:rPr>
      </w:r>
      <w:r>
        <w:rPr>
          <w:lang w:val="zh_CN" w:bidi="zh_CN"/>
        </w:rPr>
        <w:t>以实玛利的后裔所住的地方从哈腓拉一直到书珥。 哈腓拉和书珥是两个不同的地方。 "从哈腓拉到书珥"这些词描述了以实玛利的后裔所住的土地的大小。 哈腓拉的确切位置尚不清楚。 但据说它靠近伊甸园所在的地方。 书珥的确切位置也不确定。 但据说它位于迦南的南部和埃及的北部之间。 这就是为什么从哈腓拉到书珥的整个地区，都被描述成与埃及相对的地方。 它也位在前往亚述的方向。 在这段时间内，亚述是美索不达米亚北部的一个小国家。</w:t>
      </w:r>
    </w:p>
    <w:p>
      <w:pPr/>
      <w:r>
        <w:rPr>
          <w:lang w:val="zh_CN" w:bidi="zh_CN"/>
        </w:rPr>
      </w:r>
      <w:r>
        <w:rPr>
          <w:lang w:val="zh_CN" w:bidi="zh_CN"/>
        </w:rPr>
        <w:t>请在这里暂停，并在地图上展示哈腓拉、书珥、埃及和亚述的位置。</w:t>
      </w:r>
    </w:p>
    <w:p>
      <w:pPr/>
      <w:r>
        <w:rPr>
          <w:lang w:val="zh_CN" w:bidi="zh_CN"/>
        </w:rPr>
      </w:r>
      <w:r>
        <w:rPr>
          <w:lang w:val="zh_CN" w:bidi="zh_CN"/>
        </w:rPr>
        <w:t>然后，以实玛利的后裔住在远离他们所有亲戚的地方。 这段经文的希伯来文原文并不清楚。 有些人认为他们只是住得离他们的亲戚很远，而有些人认为他们对他们的亲戚有敌意。 在这个故事中，他们的亲戚指的是亚伯拉罕的其他后裔。</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以实玛利介绍了他的十二个儿子，尼拜约、基达、亚德别、米比衫、米施玛、度玛、玛撒、哈大、提玛、伊突、拿非施和基底玛。</w:t>
      </w:r>
    </w:p>
    <w:p>
      <w:pPr/>
      <w:r>
        <w:rPr>
          <w:lang w:val="zh_CN" w:bidi="zh_CN"/>
        </w:rPr>
      </w:r>
      <w:r>
        <w:rPr>
          <w:b/>
          <w:lang w:val="zh_CN" w:bidi="zh_CN"/>
        </w:rPr>
        <w:t>第二个场景：</w:t>
      </w:r>
      <w:r>
        <w:rPr>
          <w:lang w:val="zh_CN" w:bidi="zh_CN"/>
        </w:rPr>
        <w:t>以实玛利死了，埋在某个地方。</w:t>
      </w:r>
    </w:p>
    <w:p>
      <w:pPr/>
      <w:r>
        <w:rPr>
          <w:lang w:val="zh_CN" w:bidi="zh_CN"/>
        </w:rPr>
      </w:r>
      <w:r>
        <w:rPr>
          <w:lang w:val="zh_CN" w:bidi="zh_CN"/>
        </w:rPr>
        <w:t>第</w:t>
      </w:r>
      <w:r>
        <w:rPr>
          <w:b/>
          <w:lang w:val="zh_CN" w:bidi="zh_CN"/>
        </w:rPr>
        <w:t>三个场景：</w:t>
      </w:r>
      <w:r>
        <w:rPr>
          <w:lang w:val="zh_CN" w:bidi="zh_CN"/>
        </w:rPr>
        <w:t>以实玛利的后裔住在从哈腓拉一直到书珥的地方，远离他们的亲戚。</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以实玛利</w:t>
      </w:r>
    </w:p>
    <w:p>
      <w:pPr>
        <w:pStyle w:val="ListBullet"/>
        <w:spacing w:line="240" w:lineRule="auto"/>
        <w:ind w:left="720"/>
      </w:pPr>
      <w:r>
        <w:rPr>
          <w:lang w:val="zh_CN" w:bidi="zh_CN"/>
        </w:rPr>
      </w:r>
      <w:r>
        <w:rPr>
          <w:lang w:val="zh_CN" w:bidi="zh_CN"/>
        </w:rPr>
        <w:t>尼拜约</w:t>
      </w:r>
    </w:p>
    <w:p>
      <w:pPr>
        <w:pStyle w:val="ListBullet"/>
        <w:spacing w:line="240" w:lineRule="auto"/>
        <w:ind w:left="720"/>
      </w:pPr>
      <w:r>
        <w:rPr>
          <w:lang w:val="zh_CN" w:bidi="zh_CN"/>
        </w:rPr>
      </w:r>
      <w:r>
        <w:rPr>
          <w:lang w:val="zh_CN" w:bidi="zh_CN"/>
        </w:rPr>
        <w:t>基达</w:t>
      </w:r>
    </w:p>
    <w:p>
      <w:pPr>
        <w:pStyle w:val="ListBullet"/>
        <w:spacing w:line="240" w:lineRule="auto"/>
        <w:ind w:left="720"/>
      </w:pPr>
      <w:r>
        <w:rPr>
          <w:lang w:val="zh_CN" w:bidi="zh_CN"/>
        </w:rPr>
      </w:r>
      <w:r>
        <w:rPr>
          <w:lang w:val="zh_CN" w:bidi="zh_CN"/>
        </w:rPr>
        <w:t>亚德别</w:t>
      </w:r>
    </w:p>
    <w:p>
      <w:pPr>
        <w:pStyle w:val="ListBullet"/>
        <w:spacing w:line="240" w:lineRule="auto"/>
        <w:ind w:left="720"/>
      </w:pPr>
      <w:r>
        <w:rPr>
          <w:lang w:val="zh_CN" w:bidi="zh_CN"/>
        </w:rPr>
      </w:r>
      <w:r>
        <w:rPr>
          <w:lang w:val="zh_CN" w:bidi="zh_CN"/>
        </w:rPr>
        <w:t>米比衫</w:t>
      </w:r>
    </w:p>
    <w:p>
      <w:pPr>
        <w:pStyle w:val="ListBullet"/>
        <w:spacing w:line="240" w:lineRule="auto"/>
        <w:ind w:left="720"/>
      </w:pPr>
      <w:r>
        <w:rPr>
          <w:lang w:val="zh_CN" w:bidi="zh_CN"/>
        </w:rPr>
      </w:r>
      <w:r>
        <w:rPr>
          <w:lang w:val="zh_CN" w:bidi="zh_CN"/>
        </w:rPr>
        <w:t>米施玛</w:t>
      </w:r>
    </w:p>
    <w:p>
      <w:pPr>
        <w:pStyle w:val="ListBullet"/>
        <w:spacing w:line="240" w:lineRule="auto"/>
        <w:ind w:left="720"/>
      </w:pPr>
      <w:r>
        <w:rPr>
          <w:lang w:val="zh_CN" w:bidi="zh_CN"/>
        </w:rPr>
      </w:r>
      <w:r>
        <w:rPr>
          <w:lang w:val="zh_CN" w:bidi="zh_CN"/>
        </w:rPr>
        <w:t>度玛</w:t>
      </w:r>
    </w:p>
    <w:p>
      <w:pPr>
        <w:pStyle w:val="ListBullet"/>
        <w:spacing w:line="240" w:lineRule="auto"/>
        <w:ind w:left="720"/>
      </w:pPr>
      <w:r>
        <w:rPr>
          <w:lang w:val="zh_CN" w:bidi="zh_CN"/>
        </w:rPr>
      </w:r>
      <w:r>
        <w:rPr>
          <w:lang w:val="zh_CN" w:bidi="zh_CN"/>
        </w:rPr>
        <w:t>玛撒</w:t>
      </w:r>
    </w:p>
    <w:p>
      <w:pPr>
        <w:pStyle w:val="ListBullet"/>
        <w:spacing w:line="240" w:lineRule="auto"/>
        <w:ind w:left="720"/>
      </w:pPr>
      <w:r>
        <w:rPr>
          <w:lang w:val="zh_CN" w:bidi="zh_CN"/>
        </w:rPr>
      </w:r>
      <w:r>
        <w:rPr>
          <w:lang w:val="zh_CN" w:bidi="zh_CN"/>
        </w:rPr>
        <w:t>哈大</w:t>
      </w:r>
    </w:p>
    <w:p>
      <w:pPr>
        <w:pStyle w:val="ListBullet"/>
        <w:spacing w:line="240" w:lineRule="auto"/>
        <w:ind w:left="720"/>
      </w:pPr>
      <w:r>
        <w:rPr>
          <w:lang w:val="zh_CN" w:bidi="zh_CN"/>
        </w:rPr>
      </w:r>
      <w:r>
        <w:rPr>
          <w:lang w:val="zh_CN" w:bidi="zh_CN"/>
        </w:rPr>
        <w:t>提玛</w:t>
      </w:r>
    </w:p>
    <w:p>
      <w:pPr>
        <w:pStyle w:val="ListBullet"/>
        <w:spacing w:line="240" w:lineRule="auto"/>
        <w:ind w:left="720"/>
      </w:pPr>
      <w:r>
        <w:rPr>
          <w:lang w:val="zh_CN" w:bidi="zh_CN"/>
        </w:rPr>
      </w:r>
      <w:r>
        <w:rPr>
          <w:lang w:val="zh_CN" w:bidi="zh_CN"/>
        </w:rPr>
        <w:t>伊突</w:t>
      </w:r>
    </w:p>
    <w:p>
      <w:pPr>
        <w:pStyle w:val="ListBullet"/>
        <w:spacing w:line="240" w:lineRule="auto"/>
        <w:ind w:left="720"/>
      </w:pPr>
      <w:r>
        <w:rPr>
          <w:lang w:val="zh_CN" w:bidi="zh_CN"/>
        </w:rPr>
      </w:r>
      <w:r>
        <w:rPr>
          <w:lang w:val="zh_CN" w:bidi="zh_CN"/>
        </w:rPr>
        <w:t>拿非施</w:t>
      </w:r>
    </w:p>
    <w:p>
      <w:pPr>
        <w:pStyle w:val="ListBullet"/>
        <w:spacing w:line="240" w:lineRule="auto"/>
        <w:ind w:left="720"/>
      </w:pPr>
      <w:r>
        <w:rPr>
          <w:lang w:val="zh_CN" w:bidi="zh_CN"/>
        </w:rPr>
      </w:r>
      <w:r>
        <w:rPr>
          <w:lang w:val="zh_CN" w:bidi="zh_CN"/>
        </w:rPr>
        <w:t>基底玛</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在第一个场景中，以实玛利可以被描绘成正在自我介绍。 他是亚伯拉罕的儿子。 他的母亲埃及人夏甲，是亚伯拉罕的妻子撒拉的仆人然后，以实玛利从大到小，列出他的儿子。</w:t>
      </w:r>
    </w:p>
    <w:p>
      <w:pPr/>
      <w:r>
        <w:rPr>
          <w:lang w:val="zh_CN" w:bidi="zh_CN"/>
        </w:rPr>
      </w:r>
      <w:r>
        <w:rPr>
          <w:lang w:val="zh_CN" w:bidi="zh_CN"/>
        </w:rPr>
        <w:t>请在这里暂停，并讨论以下问题：在你们的文化中，人们如何列出他们的家人？</w:t>
      </w:r>
    </w:p>
    <w:p>
      <w:pPr/>
      <w:r>
        <w:rPr>
          <w:lang w:val="zh_CN" w:bidi="zh_CN"/>
        </w:rPr>
      </w:r>
      <w:r>
        <w:rPr>
          <w:lang w:val="zh_CN" w:bidi="zh_CN"/>
        </w:rPr>
        <w:t>请留意：以实玛利的儿子们将成为他们自己支派的统治者，他们所居住的地方也将以他们的名字命名。</w:t>
      </w:r>
    </w:p>
    <w:p>
      <w:pPr/>
      <w:r>
        <w:rPr>
          <w:lang w:val="zh_CN" w:bidi="zh_CN"/>
        </w:rPr>
      </w:r>
      <w:r>
        <w:rPr>
          <w:lang w:val="zh_CN" w:bidi="zh_CN"/>
        </w:rPr>
        <w:t>在第二个场景中，以实玛利一百三十七岁时死了。这段经文说，他"呼出他最后的气息，去与他的祖先在一起。"</w:t>
      </w:r>
    </w:p>
    <w:p>
      <w:pPr/>
      <w:r>
        <w:rPr>
          <w:lang w:val="zh_CN" w:bidi="zh_CN"/>
        </w:rPr>
      </w:r>
      <w:r>
        <w:rPr>
          <w:lang w:val="zh_CN" w:bidi="zh_CN"/>
        </w:rPr>
        <w:t>请在这里暂停并讨论这个问题：你们的文化如何谈论一个人在老的时候死去？</w:t>
      </w:r>
    </w:p>
    <w:p>
      <w:pPr/>
      <w:r>
        <w:rPr>
          <w:lang w:val="zh_CN" w:bidi="zh_CN"/>
        </w:rPr>
      </w:r>
      <w:r>
        <w:rPr>
          <w:lang w:val="zh_CN" w:bidi="zh_CN"/>
        </w:rPr>
        <w:t>在第三个场景中，他的十二个儿子将搭起他们的帐棚，从哈腓拉到书珥，远离他们的亲戚。</w:t>
      </w:r>
    </w:p>
    <w:p>
      <w:pPr/>
      <w:r>
        <w:rPr>
          <w:lang w:val="zh_CN" w:bidi="zh_CN"/>
        </w:rPr>
      </w:r>
      <w:r>
        <w:rPr>
          <w:lang w:val="zh_CN" w:bidi="zh_CN"/>
        </w:rPr>
        <w:t>请在这里暂停，并在地图上展示哈腓拉、书珥、埃及和亚述的位置。</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以实玛利</w:t>
      </w:r>
    </w:p>
    <w:p>
      <w:pPr>
        <w:pStyle w:val="ListBullet"/>
        <w:spacing w:line="240" w:lineRule="auto"/>
        <w:ind w:left="720"/>
      </w:pPr>
      <w:r>
        <w:rPr>
          <w:lang w:val="zh_CN" w:bidi="zh_CN"/>
        </w:rPr>
      </w:r>
      <w:r>
        <w:rPr>
          <w:lang w:val="zh_CN" w:bidi="zh_CN"/>
        </w:rPr>
        <w:t>尼拜约</w:t>
      </w:r>
    </w:p>
    <w:p>
      <w:pPr>
        <w:pStyle w:val="ListBullet"/>
        <w:spacing w:line="240" w:lineRule="auto"/>
        <w:ind w:left="720"/>
      </w:pPr>
      <w:r>
        <w:rPr>
          <w:lang w:val="zh_CN" w:bidi="zh_CN"/>
        </w:rPr>
      </w:r>
      <w:r>
        <w:rPr>
          <w:lang w:val="zh_CN" w:bidi="zh_CN"/>
        </w:rPr>
        <w:t>基达</w:t>
      </w:r>
    </w:p>
    <w:p>
      <w:pPr>
        <w:pStyle w:val="ListBullet"/>
        <w:spacing w:line="240" w:lineRule="auto"/>
        <w:ind w:left="720"/>
      </w:pPr>
      <w:r>
        <w:rPr>
          <w:lang w:val="zh_CN" w:bidi="zh_CN"/>
        </w:rPr>
      </w:r>
      <w:r>
        <w:rPr>
          <w:lang w:val="zh_CN" w:bidi="zh_CN"/>
        </w:rPr>
        <w:t>亚德别</w:t>
      </w:r>
    </w:p>
    <w:p>
      <w:pPr>
        <w:pStyle w:val="ListBullet"/>
        <w:spacing w:line="240" w:lineRule="auto"/>
        <w:ind w:left="720"/>
      </w:pPr>
      <w:r>
        <w:rPr>
          <w:lang w:val="zh_CN" w:bidi="zh_CN"/>
        </w:rPr>
      </w:r>
      <w:r>
        <w:rPr>
          <w:lang w:val="zh_CN" w:bidi="zh_CN"/>
        </w:rPr>
        <w:t>米比衫</w:t>
      </w:r>
    </w:p>
    <w:p>
      <w:pPr>
        <w:pStyle w:val="ListBullet"/>
        <w:spacing w:line="240" w:lineRule="auto"/>
        <w:ind w:left="720"/>
      </w:pPr>
      <w:r>
        <w:rPr>
          <w:lang w:val="zh_CN" w:bidi="zh_CN"/>
        </w:rPr>
      </w:r>
      <w:r>
        <w:rPr>
          <w:lang w:val="zh_CN" w:bidi="zh_CN"/>
        </w:rPr>
        <w:t>米施玛</w:t>
      </w:r>
    </w:p>
    <w:p>
      <w:pPr>
        <w:pStyle w:val="ListBullet"/>
        <w:spacing w:line="240" w:lineRule="auto"/>
        <w:ind w:left="720"/>
      </w:pPr>
      <w:r>
        <w:rPr>
          <w:lang w:val="zh_CN" w:bidi="zh_CN"/>
        </w:rPr>
      </w:r>
      <w:r>
        <w:rPr>
          <w:lang w:val="zh_CN" w:bidi="zh_CN"/>
        </w:rPr>
        <w:t>度玛</w:t>
      </w:r>
    </w:p>
    <w:p>
      <w:pPr>
        <w:pStyle w:val="ListBullet"/>
        <w:spacing w:line="240" w:lineRule="auto"/>
        <w:ind w:left="720"/>
      </w:pPr>
      <w:r>
        <w:rPr>
          <w:lang w:val="zh_CN" w:bidi="zh_CN"/>
        </w:rPr>
      </w:r>
      <w:r>
        <w:rPr>
          <w:lang w:val="zh_CN" w:bidi="zh_CN"/>
        </w:rPr>
        <w:t>玛撒</w:t>
      </w:r>
    </w:p>
    <w:p>
      <w:pPr>
        <w:pStyle w:val="ListBullet"/>
        <w:spacing w:line="240" w:lineRule="auto"/>
        <w:ind w:left="720"/>
      </w:pPr>
      <w:r>
        <w:rPr>
          <w:lang w:val="zh_CN" w:bidi="zh_CN"/>
        </w:rPr>
      </w:r>
      <w:r>
        <w:rPr>
          <w:lang w:val="zh_CN" w:bidi="zh_CN"/>
        </w:rPr>
        <w:t>哈大</w:t>
      </w:r>
    </w:p>
    <w:p>
      <w:pPr>
        <w:pStyle w:val="ListBullet"/>
        <w:spacing w:line="240" w:lineRule="auto"/>
        <w:ind w:left="720"/>
      </w:pPr>
      <w:r>
        <w:rPr>
          <w:lang w:val="zh_CN" w:bidi="zh_CN"/>
        </w:rPr>
      </w:r>
      <w:r>
        <w:rPr>
          <w:lang w:val="zh_CN" w:bidi="zh_CN"/>
        </w:rPr>
        <w:t>提玛</w:t>
      </w:r>
    </w:p>
    <w:p>
      <w:pPr>
        <w:pStyle w:val="ListBullet"/>
        <w:spacing w:line="240" w:lineRule="auto"/>
        <w:ind w:left="720"/>
      </w:pPr>
      <w:r>
        <w:rPr>
          <w:lang w:val="zh_CN" w:bidi="zh_CN"/>
        </w:rPr>
      </w:r>
      <w:r>
        <w:rPr>
          <w:lang w:val="zh_CN" w:bidi="zh_CN"/>
        </w:rPr>
        <w:t>伊突</w:t>
      </w:r>
    </w:p>
    <w:p>
      <w:pPr>
        <w:pStyle w:val="ListBullet"/>
        <w:spacing w:line="240" w:lineRule="auto"/>
        <w:ind w:left="720"/>
      </w:pPr>
      <w:r>
        <w:rPr>
          <w:lang w:val="zh_CN" w:bidi="zh_CN"/>
        </w:rPr>
      </w:r>
      <w:r>
        <w:rPr>
          <w:lang w:val="zh_CN" w:bidi="zh_CN"/>
        </w:rPr>
        <w:t>拿非施</w:t>
      </w:r>
    </w:p>
    <w:p>
      <w:pPr>
        <w:pStyle w:val="ListBullet"/>
        <w:spacing w:line="240" w:lineRule="auto"/>
        <w:ind w:left="720"/>
      </w:pPr>
      <w:r>
        <w:rPr>
          <w:lang w:val="zh_CN" w:bidi="zh_CN"/>
        </w:rPr>
      </w:r>
      <w:r>
        <w:rPr>
          <w:lang w:val="zh_CN" w:bidi="zh_CN"/>
        </w:rPr>
        <w:t>基底玛</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在第一个场景中，以实玛利自我介绍说，他是亚伯拉罕的儿子。 他的母亲埃及人夏甲，是亚伯拉罕的妻子撒拉的仆人然后，以实玛利会从大到小介绍他的儿子，从尼拜约到基底玛。 以实玛利也会提到他的儿子们将有自己的后裔，他们将成为自己支派的统治者。 他们居住的地方将以他们的名字命名。</w:t>
      </w:r>
    </w:p>
    <w:p>
      <w:pPr/>
      <w:r>
        <w:rPr>
          <w:lang w:val="zh_CN" w:bidi="zh_CN"/>
        </w:rPr>
      </w:r>
      <w:r>
        <w:rPr>
          <w:lang w:val="zh_CN" w:bidi="zh_CN"/>
        </w:rPr>
        <w:t>请在这里暂停表演，并问扮演以实玛利的演员："你感觉如何？" 你可能会听到这样的话："赞美神，因为祂实现了祂对我母亲夏甲的应许"，或"我的儿子和后裔表明，神是信实的，祂对祂的应许是信实的。" 请重新开始表演。</w:t>
      </w:r>
    </w:p>
    <w:p>
      <w:pPr/>
      <w:r>
        <w:rPr>
          <w:lang w:val="zh_CN" w:bidi="zh_CN"/>
        </w:rPr>
      </w:r>
      <w:r>
        <w:rPr>
          <w:lang w:val="zh_CN" w:bidi="zh_CN"/>
        </w:rPr>
        <w:t>在第二个场景中，以实玛利的儿子们把他埋在某个地方。</w:t>
      </w:r>
    </w:p>
    <w:p>
      <w:pPr/>
      <w:r>
        <w:rPr>
          <w:lang w:val="zh_CN" w:bidi="zh_CN"/>
        </w:rPr>
      </w:r>
      <w:r>
        <w:rPr>
          <w:lang w:val="zh_CN" w:bidi="zh_CN"/>
        </w:rPr>
        <w:t>请在这里暂停表演，并问扮演以实玛利儿子们的演员："你们感觉如何？" 你可能会听到这样的话："我们会想念我们的父亲以实玛利"，或"我们会像我们的父亲以实玛利一样，领导自己的家庭和宗族。" 请重新开始表演。</w:t>
      </w:r>
    </w:p>
    <w:p>
      <w:pPr/>
      <w:r>
        <w:rPr>
          <w:lang w:val="zh_CN" w:bidi="zh_CN"/>
        </w:rPr>
      </w:r>
      <w:r>
        <w:rPr>
          <w:lang w:val="zh_CN" w:bidi="zh_CN"/>
        </w:rPr>
        <w:t>在第三个场景中，以实玛利的儿子们支搭他们的帐棚，从哈腓拉直到书珥。</w:t>
      </w:r>
    </w:p>
    <w:p>
      <w:pPr/>
      <w:r>
        <w:rPr>
          <w:lang w:val="zh_CN" w:bidi="zh_CN"/>
        </w:rPr>
      </w:r>
      <w:r>
        <w:rPr>
          <w:lang w:val="zh_CN" w:bidi="zh_CN"/>
        </w:rPr>
        <w:t>请在这里暂停表演，并问扮演尼拜约的演员："你感觉如何？" 你可能会听到这样的话："我们只需要住在从哈腓拉到书珥之间的地方"，或"我们应该住在离我们的亲戚很远的地方，尤其是离以撒远的地方。" 这是我们的祖父亚伯拉罕想要我们做的。"</w:t>
      </w:r>
    </w:p>
    <w:p>
      <w:pPr>
        <w:pStyle w:val="Heading3"/>
      </w:pPr>
      <w:r>
        <w:rPr>
          <w:lang w:val="zh_CN" w:bidi="zh_CN"/>
        </w:rPr>
        <w:t>填补空白</w:t>
      </w:r>
    </w:p>
    <w:p>
      <w:pPr/>
      <w:r>
        <w:rPr>
          <w:lang w:val="zh_CN" w:bidi="zh_CN"/>
        </w:rPr>
      </w:r>
      <w:r>
        <w:rPr>
          <w:lang w:val="zh_CN" w:bidi="zh_CN"/>
        </w:rPr>
        <w:t>这个故事是关于以实玛利的家谱。 故事以介绍开始："这些是以实玛利的</w:t>
      </w:r>
      <w:r>
        <w:rPr>
          <w:b/>
          <w:lang w:val="zh_CN" w:bidi="zh_CN"/>
        </w:rPr>
        <w:t>后代</w:t>
      </w:r>
      <w:r>
        <w:rPr>
          <w:lang w:val="zh_CN" w:bidi="zh_CN"/>
        </w:rPr>
        <w:t>。" 希伯来文"后代"这个词指的是一个人的祖先的故事或记录。 它也被翻译成家谱或历史。 一个人的祖先很重要，因为这是一个人的社会地位、权利和义务的基础。 请使用与前文一致的用词来翻译这个词。 你可以参考主词汇表，以了解更多关于</w:t>
      </w:r>
      <w:hyperlink r:id="rId45">
        <w:r>
          <w:rPr>
            <w:lang w:val="zh_CN" w:bidi="zh_CN"/>
          </w:rPr>
          <w:rPr>
            <w:color w:val="0000EE"/>
            <w:u w:val="single"/>
          </w:rPr>
          <w:t>家谱</w:t>
        </w:r>
      </w:hyperlink>
      <w:r>
        <w:rPr>
          <w:lang w:val="zh_CN" w:bidi="zh_CN"/>
        </w:rPr>
        <w:t>和</w:t>
      </w:r>
      <w:hyperlink r:id="rId30">
        <w:r>
          <w:rPr>
            <w:lang w:val="zh_CN" w:bidi="zh_CN"/>
          </w:rPr>
          <w:rPr>
            <w:color w:val="0000EE"/>
            <w:u w:val="single"/>
          </w:rPr>
          <w:t>后代</w:t>
        </w:r>
      </w:hyperlink>
      <w:r>
        <w:rPr>
          <w:lang w:val="zh_CN" w:bidi="zh_CN"/>
        </w:rPr>
        <w:t>的资讯。</w:t>
      </w:r>
    </w:p>
    <w:p>
      <w:pPr/>
      <w:r>
        <w:rPr>
          <w:lang w:val="zh_CN" w:bidi="zh_CN"/>
        </w:rPr>
      </w:r>
      <w:r>
        <w:rPr>
          <w:lang w:val="zh_CN" w:bidi="zh_CN"/>
        </w:rPr>
        <w:t xml:space="preserve">以实玛利是亚伯拉罕的儿子。 他的母亲是亚伯拉罕的妾，埃及人夏甲。 夏甲是亚伯拉罕的妻子撒拉的仆人。 仆人就是与主人同在一家中，服事主人一家所需的人。 </w:t>
      </w:r>
      <w:hyperlink r:id="rId43">
        <w:r>
          <w:rPr>
            <w:lang w:val="zh_CN" w:bidi="zh_CN"/>
          </w:rPr>
          <w:rPr>
            <w:color w:val="0000EE"/>
            <w:u w:val="single"/>
          </w:rPr>
          <w:t>仆人</w:t>
        </w:r>
      </w:hyperlink>
      <w:r>
        <w:rPr>
          <w:lang w:val="zh_CN" w:bidi="zh_CN"/>
        </w:rPr>
        <w:t>可以是男性或女性。 请留意：使用与前文一致的用词来翻译仆人。 你也可以在主词汇表中查找到这个词，以了解更多资讯。</w:t>
      </w:r>
    </w:p>
    <w:p>
      <w:pPr/>
      <w:r>
        <w:rPr>
          <w:lang w:val="zh_CN" w:bidi="zh_CN"/>
        </w:rPr>
      </w:r>
      <w:r>
        <w:rPr>
          <w:lang w:val="zh_CN" w:bidi="zh_CN"/>
        </w:rPr>
        <w:t>以实玛利的儿子们是</w:t>
      </w:r>
      <w:r>
        <w:rPr>
          <w:b/>
          <w:lang w:val="zh_CN" w:bidi="zh_CN"/>
        </w:rPr>
        <w:t>按照他们出生的顺序</w:t>
      </w:r>
      <w:r>
        <w:rPr>
          <w:lang w:val="zh_CN" w:bidi="zh_CN"/>
        </w:rPr>
        <w:t>排列的。 "按照他们出生的顺序"这些词的意思是从年纪大的到小的。 以实玛利有十二个儿子。 他的长子是尼拜约。 他最小的儿子是基底玛。 以实玛利的儿子们会有自己的后裔。 因此，他们将成为他们支派的统治者。 他们的支派将以他们的名字来命名。 族群是一小群人，通常有同一个祖先。 因此，族群里的成员通常是血亲。 族群的首领被称为</w:t>
      </w:r>
      <w:r>
        <w:rPr>
          <w:b/>
          <w:lang w:val="zh_CN" w:bidi="zh_CN"/>
        </w:rPr>
        <w:t>王子</w:t>
      </w:r>
      <w:r>
        <w:rPr>
          <w:lang w:val="zh_CN" w:bidi="zh_CN"/>
        </w:rPr>
        <w:t>或</w:t>
      </w:r>
      <w:r>
        <w:rPr>
          <w:b/>
          <w:lang w:val="zh_CN" w:bidi="zh_CN"/>
        </w:rPr>
        <w:t>统治者</w:t>
      </w:r>
      <w:r>
        <w:rPr>
          <w:lang w:val="zh_CN" w:bidi="zh_CN"/>
        </w:rPr>
        <w:t>。 他们居住的</w:t>
      </w:r>
      <w:r>
        <w:rPr>
          <w:b/>
          <w:lang w:val="zh_CN" w:bidi="zh_CN"/>
        </w:rPr>
        <w:t>村庄</w:t>
      </w:r>
      <w:r>
        <w:rPr>
          <w:lang w:val="zh_CN" w:bidi="zh_CN"/>
        </w:rPr>
        <w:t>和</w:t>
      </w:r>
      <w:r>
        <w:rPr>
          <w:b/>
          <w:lang w:val="zh_CN" w:bidi="zh_CN"/>
        </w:rPr>
        <w:t>营地</w:t>
      </w:r>
      <w:r>
        <w:rPr>
          <w:lang w:val="zh_CN" w:bidi="zh_CN"/>
        </w:rPr>
        <w:t>也将以他们的名字命名。 村庄和营地指的是他们所住的地方。 当人们扎营时，他们住在帐棚里，这样他们就可以从一个地方搬到另一个地方。 因此，营地意味著成群的帐棚。 另一方面，村庄指的是人们在某个地方永久居住时建造的地方。</w:t>
      </w:r>
    </w:p>
    <w:p>
      <w:pPr/>
      <w:r>
        <w:rPr>
          <w:lang w:val="zh_CN" w:bidi="zh_CN"/>
        </w:rPr>
      </w:r>
      <w:r>
        <w:rPr>
          <w:lang w:val="zh_CN" w:bidi="zh_CN"/>
        </w:rPr>
        <w:t>以实玛利的儿子们所住之地将从</w:t>
      </w:r>
      <w:r>
        <w:rPr>
          <w:b/>
          <w:lang w:val="zh_CN" w:bidi="zh_CN"/>
        </w:rPr>
        <w:t>哈腓拉</w:t>
      </w:r>
      <w:r>
        <w:rPr>
          <w:lang w:val="zh_CN" w:bidi="zh_CN"/>
        </w:rPr>
        <w:t>直到</w:t>
      </w:r>
      <w:r>
        <w:rPr>
          <w:b/>
          <w:lang w:val="zh_CN" w:bidi="zh_CN"/>
        </w:rPr>
        <w:t>书珥</w:t>
      </w:r>
      <w:r>
        <w:rPr>
          <w:lang w:val="zh_CN" w:bidi="zh_CN"/>
        </w:rPr>
        <w:t xml:space="preserve">。 这片土地正对著埃及，并且位在通往亚述的方向。 哈腓拉的确切位置尚不清楚。 但据说它靠近伊甸园所在的地方。 书珥的确切位置也不确定。 但据说它位于迦南的南部和埃及的北部之间。 </w:t>
      </w:r>
      <w:r>
        <w:rPr>
          <w:b/>
          <w:lang w:val="zh_CN" w:bidi="zh_CN"/>
        </w:rPr>
        <w:t>埃及</w:t>
      </w:r>
      <w:r>
        <w:rPr>
          <w:lang w:val="zh_CN" w:bidi="zh_CN"/>
        </w:rPr>
        <w:t>是在迦南以南的一个国家。 在整卷创世记中，每当主要人物处于危险时，埃及将成为他们的避难所。 在希伯来文中，</w:t>
      </w:r>
      <w:r>
        <w:rPr>
          <w:b/>
          <w:lang w:val="zh_CN" w:bidi="zh_CN"/>
        </w:rPr>
        <w:t>亚述</w:t>
      </w:r>
      <w:r>
        <w:rPr>
          <w:lang w:val="zh_CN" w:bidi="zh_CN"/>
        </w:rPr>
        <w:t>这个词的拼写是亚设。 研究这个故事的人都不同意亚设是亚述的一座城，或这是亚述的另一个名称。大多数圣经翻译都把这个词翻译成亚述，而不是亚设。</w:t>
      </w:r>
    </w:p>
    <w:p>
      <w:pPr/>
      <w:r>
        <w:rPr>
          <w:lang w:val="zh_CN" w:bidi="zh_CN"/>
        </w:rPr>
      </w:r>
      <w:r>
        <w:rPr>
          <w:lang w:val="zh_CN" w:bidi="zh_CN"/>
        </w:rPr>
        <w:t>请在这里暂停，并在地图上展示哈腓拉、书珥、埃及和亚述的位置。</w:t>
      </w:r>
    </w:p>
    <w:p>
      <w:pPr/>
      <w:r>
        <w:rPr>
          <w:lang w:val="zh_CN" w:bidi="zh_CN"/>
        </w:rPr>
      </w:r>
      <w:r>
        <w:rPr>
          <w:lang w:val="zh_CN" w:bidi="zh_CN"/>
        </w:rPr>
        <w:t>然后"</w:t>
      </w:r>
      <w:r>
        <w:rPr>
          <w:b/>
          <w:lang w:val="zh_CN" w:bidi="zh_CN"/>
        </w:rPr>
        <w:t>他</w:t>
      </w:r>
      <w:r>
        <w:rPr>
          <w:b/>
          <w:lang w:val="zh_CN" w:bidi="zh_CN"/>
        </w:rPr>
        <w:t>住</w:t>
      </w:r>
      <w:r>
        <w:rPr>
          <w:lang w:val="zh_CN" w:bidi="zh_CN"/>
        </w:rPr>
        <w:t>在远离他</w:t>
      </w:r>
      <w:r>
        <w:rPr>
          <w:b/>
          <w:lang w:val="zh_CN" w:bidi="zh_CN"/>
        </w:rPr>
        <w:t>亲属</w:t>
      </w:r>
      <w:r>
        <w:rPr>
          <w:lang w:val="zh_CN" w:bidi="zh_CN"/>
        </w:rPr>
        <w:t>的地方。 在一些圣经翻译中，"他"这个词最有可能指的是以实玛利。 这时，以实玛利已经死了。 在希伯来文中，"住"这个词的字面意思是"跌倒"。 这个希伯来文字的意思很难理解。 因此，研究这个故事的人对这个词的意思存在不同的意见。 但大多数圣经翻译的理解是，以实玛利的后裔住在远离他们亲戚的地方。 在希伯来文中，亲戚这个词与兄弟这个词相同。 它也可以翻译成亲戚。 在这个故事中，它指的是亚伯拉罕的其他后裔。 以实玛利的儿子们决定住在远离他们亲戚的地方。</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25:19–34</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请聆听创世记二十五章19至34节的音频，并将它记在心里。 聆听经文三次（如果可能的话，请听三种不同的翻译版本）。然后以小组的形式来讨论以下的问题：</w:t>
      </w:r>
    </w:p>
    <w:p>
      <w:pPr>
        <w:pStyle w:val="ListNumber"/>
        <w:numPr>
          <w:ilvl w:val="0"/>
          <w:numId w:val="6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前一个故事是关于以实玛利的家谱和以实玛利的死。 现在的故事是另一个家谱，但这次是关于以撒和他的两个儿子以扫和雅各。 在这个故事中，我们开始看到他们在争斗，渴望成为以撒生命中最重要的人。</w:t>
      </w:r>
    </w:p>
    <w:p>
      <w:pPr/>
      <w:r>
        <w:rPr>
          <w:lang w:val="zh_CN" w:bidi="zh_CN"/>
        </w:rPr>
      </w:r>
      <w:r>
        <w:rPr>
          <w:lang w:val="zh_CN" w:bidi="zh_CN"/>
        </w:rPr>
        <w:t>这个故事的开头是这样介绍的："这些是亚伯拉罕的儿子以撒的后代。" 希伯来文"后代"这个词，通常是指关于一个人的祖先的故事或记录。 它也经常被翻译为"家谱"。</w:t>
      </w:r>
    </w:p>
    <w:p>
      <w:pPr/>
      <w:r>
        <w:rPr>
          <w:lang w:val="zh_CN" w:bidi="zh_CN"/>
        </w:rPr>
      </w:r>
      <w:r>
        <w:rPr>
          <w:lang w:val="zh_CN" w:bidi="zh_CN"/>
        </w:rPr>
        <w:t>亚伯拉罕是以撒的父亲。 以撒娶了利百加。 利百加的父亲彼土利住在巴旦·亚兰地区。 他的父亲和兄弟拉班都是亚兰人。 在这里提到拉班，因为他将在接下来的一些故事中会扮演重要的角色。</w:t>
      </w:r>
    </w:p>
    <w:p>
      <w:pPr/>
      <w:r>
        <w:rPr>
          <w:lang w:val="zh_CN" w:bidi="zh_CN"/>
        </w:rPr>
      </w:r>
      <w:r>
        <w:rPr>
          <w:lang w:val="zh_CN" w:bidi="zh_CN"/>
        </w:rPr>
        <w:t>请在这里暂停，在地图上指出巴旦·亚兰的位置。 这张地图也应该展示出周围的地方，例如美索不达米亚、叙利亚、哈兰和迦南。</w:t>
      </w:r>
    </w:p>
    <w:p>
      <w:pPr/>
      <w:r>
        <w:rPr>
          <w:lang w:val="zh_CN" w:bidi="zh_CN"/>
        </w:rPr>
      </w:r>
      <w:r>
        <w:rPr>
          <w:lang w:val="zh_CN" w:bidi="zh_CN"/>
        </w:rPr>
        <w:t>以撒与神说话，为利百加向神求，因为利百加不能生育，她是不孕的。 以撒向神祷告，因为在那个时代，人们认为如果一个妇人不能生育，这意味著神咒诅她。 目前尚不清楚利百加不能生育的原因是否是因为神。 尽管如此，神应许以撒所求的。 结果，利百加怀孕了。</w:t>
      </w:r>
    </w:p>
    <w:p>
      <w:pPr/>
      <w:r>
        <w:rPr>
          <w:lang w:val="zh_CN" w:bidi="zh_CN"/>
        </w:rPr>
      </w:r>
      <w:r>
        <w:rPr>
          <w:lang w:val="zh_CN" w:bidi="zh_CN"/>
        </w:rPr>
        <w:t>孩子们在利百加腹中争斗。 这意味著孩子们在母亲子宫里互相争斗。 因此，利百加对自己说："为什么这事发生在我身上？" 利百加的提问可能是由于腹中胎儿挣扎所引起的剧烈疼痛。 所以，她求问神。</w:t>
      </w:r>
    </w:p>
    <w:p>
      <w:pPr/>
      <w:r>
        <w:rPr>
          <w:lang w:val="zh_CN" w:bidi="zh_CN"/>
        </w:rPr>
      </w:r>
      <w:r>
        <w:rPr>
          <w:lang w:val="zh_CN" w:bidi="zh_CN"/>
        </w:rPr>
        <w:t>神对利百加说了两件事。 第一，神说："两个国在你腹内，两个族要从你身上出来。" 然后，神说："这族必强于那族，年长的要服事年幼的。"</w:t>
      </w:r>
    </w:p>
    <w:p>
      <w:pPr/>
      <w:r>
        <w:rPr>
          <w:lang w:val="zh_CN" w:bidi="zh_CN"/>
        </w:rPr>
      </w:r>
      <w:r>
        <w:rPr>
          <w:lang w:val="zh_CN" w:bidi="zh_CN"/>
        </w:rPr>
        <w:t>神所说的是，利百加腹里有两个儿子。 这两个儿子会生出许多后裔，这些后裔会形成他们各自的国。 这两个国要互相反对。 哥哥的后裔实际上会比弟弟的后裔弱。 弟弟的后裔会更强壮，这意味著他们会有更多的人，也变得更强大。 年长者的后裔要服事较弱者的后裔。 这开始了我们在接下来的故事中看到族群和后裔之间的争斗。</w:t>
      </w:r>
    </w:p>
    <w:p>
      <w:pPr/>
      <w:r>
        <w:rPr>
          <w:lang w:val="zh_CN" w:bidi="zh_CN"/>
        </w:rPr>
      </w:r>
      <w:r>
        <w:rPr>
          <w:lang w:val="zh_CN" w:bidi="zh_CN"/>
        </w:rPr>
        <w:t>当终于到了利百加生产的时候，她确实生了两个儿子！ 他们是双胞胎，也就是两个同时出生的婴孩。 先从利百加腹中出来的哥哥被描述为"发红"和"浑身有毛"。 "有毛的衣服"这几个字的意思是，这个孩子全身都有毛。 发红指的可能是覆盖他身体的毛发的颜色。 因此，他的父母以撒和利百加给他取名叫以扫。</w:t>
      </w:r>
    </w:p>
    <w:p>
      <w:pPr/>
      <w:r>
        <w:rPr>
          <w:lang w:val="zh_CN" w:bidi="zh_CN"/>
        </w:rPr>
      </w:r>
      <w:r>
        <w:rPr>
          <w:lang w:val="zh_CN" w:bidi="zh_CN"/>
        </w:rPr>
        <w:t>然后弟弟出生了。 他出生时"手抓著以扫的脚跟"。 脚跟指的是一个人的脚底。 所以，以撒和利百加给弟弟取名叫雅各。 雅各这个名字在希伯来文中，听起来就像是希伯来文的脚跟。 当利百加生下以扫和雅各时，以撒六十岁。</w:t>
      </w:r>
    </w:p>
    <w:p>
      <w:pPr/>
      <w:r>
        <w:rPr>
          <w:lang w:val="zh_CN" w:bidi="zh_CN"/>
        </w:rPr>
      </w:r>
      <w:r>
        <w:rPr>
          <w:lang w:val="zh_CN" w:bidi="zh_CN"/>
        </w:rPr>
        <w:t>这两个男孩长大了。 以扫擅长捕捉动物作为食物。 以扫也是"田野里的人"。 这意味著他喜欢住在田野里，靠近动物居住的地方，这样他就可以很容易地捕捉牠们。 另一方面，雅各更喜欢待在家附近。 以撒爱以扫，因为他吃他的野味。 在这个故事中，爱这个词的意思是，以撒偏爱以扫，所以他更多地关注以扫，而不是雅各。 野味指的是野生动物的肉。 以撒爱以扫，因为以撒喜欢吃以扫捕的野兽的肉。 我们不知道为什么，但利百加爱雅各，所以她更多地关注雅各，而不是以扫。 以撒对以扫的爱，以及利百加对雅各的爱，将成为后面的故事的重要资讯。 即使是现在，我们也开始看到了为家庭内部的重要性而展开的争斗。</w:t>
      </w:r>
    </w:p>
    <w:p>
      <w:pPr/>
      <w:r>
        <w:rPr>
          <w:lang w:val="zh_CN" w:bidi="zh_CN"/>
        </w:rPr>
      </w:r>
      <w:r>
        <w:rPr>
          <w:lang w:val="zh_CN" w:bidi="zh_CN"/>
        </w:rPr>
        <w:t>有一天，雅各正在煮食物，这食物被称作汤。 雅各正在做饭的时候，以扫回来了，他很累也很饿，因为他在田野里捕捉动物。 以扫请问扮演雅各的演员，他是否可以吃一些雅各正在煮的红汤。 以扫描述这汤是红色的，也许是因为加在汤里的原料，把汤变成红色。 因为以扫想吃红汤，也许也因为他的整个身体被红毛覆盖，所以人们开始称他为以东。 在希伯来文中，以东听起来像是希伯来文的"红色"。 在后面的故事中，以扫的后裔将被称为以东人。</w:t>
      </w:r>
    </w:p>
    <w:p>
      <w:pPr/>
      <w:r>
        <w:rPr>
          <w:lang w:val="zh_CN" w:bidi="zh_CN"/>
        </w:rPr>
      </w:r>
      <w:r>
        <w:rPr>
          <w:lang w:val="zh_CN" w:bidi="zh_CN"/>
        </w:rPr>
        <w:t>为了回应以扫的请求，雅各说："首先，把你长子的名分卖给我。" 在这里，卖的意思是"给我一些东西，以换取你想要的东西。" 在这里，雅各要求以扫用他长子的名分，来换取他所要求的红汤。 长子的名分指的是以扫作为长子的权利。 长子拥有特殊的权利和特权。 当他父亲死后，他通常会继承父亲去世时将留下作为遗产的几乎所有东西。 雅各可能要求了以扫的长子继承权，好让他取代他的哥哥，成为从父亲以撒那里接收遗产的人。</w:t>
      </w:r>
    </w:p>
    <w:p>
      <w:pPr/>
      <w:r>
        <w:rPr>
          <w:lang w:val="zh_CN" w:bidi="zh_CN"/>
        </w:rPr>
      </w:r>
      <w:r>
        <w:rPr>
          <w:lang w:val="zh_CN" w:bidi="zh_CN"/>
        </w:rPr>
        <w:t>以扫的回应突显了他的饥饿。 然后以扫问了一个问题："长子的名分对我有什么好处呢？" 他并不期望他会回答这个问题。 以扫所说的是，他作为长子的身份是没有意义的。 因为如果他饿死了，他就不会得到他的产业。</w:t>
      </w:r>
    </w:p>
    <w:p>
      <w:pPr/>
      <w:r>
        <w:rPr>
          <w:lang w:val="zh_CN" w:bidi="zh_CN"/>
        </w:rPr>
      </w:r>
      <w:r>
        <w:rPr>
          <w:lang w:val="zh_CN" w:bidi="zh_CN"/>
        </w:rPr>
        <w:t>雅各要求以扫在神面前应许，他将把他长子的名分给他。</w:t>
      </w:r>
    </w:p>
    <w:p>
      <w:pPr/>
      <w:r>
        <w:rPr>
          <w:lang w:val="zh_CN" w:bidi="zh_CN"/>
        </w:rPr>
      </w:r>
      <w:r>
        <w:rPr>
          <w:lang w:val="zh_CN" w:bidi="zh_CN"/>
        </w:rPr>
        <w:t>请在这里暂停并讨论以下的问题：在你们的文化中，一个人如何向另一个人作出应许？</w:t>
      </w:r>
    </w:p>
    <w:p>
      <w:pPr/>
      <w:r>
        <w:rPr>
          <w:lang w:val="zh_CN" w:bidi="zh_CN"/>
        </w:rPr>
      </w:r>
      <w:r>
        <w:rPr>
          <w:lang w:val="zh_CN" w:bidi="zh_CN"/>
        </w:rPr>
        <w:t>所以，以扫向雅各发誓。 然后，雅各给以扫饼和豆汤。 饼指的是不放酵母或没有发酵的饼。 豆汤是用豆子煮的汤。</w:t>
      </w:r>
    </w:p>
    <w:p>
      <w:pPr/>
      <w:r>
        <w:rPr>
          <w:lang w:val="zh_CN" w:bidi="zh_CN"/>
        </w:rPr>
      </w:r>
      <w:r>
        <w:rPr>
          <w:lang w:val="zh_CN" w:bidi="zh_CN"/>
        </w:rPr>
        <w:t>请在这里暂停，展示一张饼和豆汤的图片。</w:t>
      </w:r>
    </w:p>
    <w:p>
      <w:pPr/>
      <w:r>
        <w:rPr>
          <w:lang w:val="zh_CN" w:bidi="zh_CN"/>
        </w:rPr>
      </w:r>
      <w:r>
        <w:rPr>
          <w:lang w:val="zh_CN" w:bidi="zh_CN"/>
        </w:rPr>
        <w:t>以扫吃了饼，喝了豆汤，然后继续走他的路。 这里我们并不清楚以扫去了哪里，但我们知道他吃饭的时候很匆忙。 这个故事向我们展示，以扫轻看了他长子的名分，或者他不认为这是一件有价值的东西。</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以撒介绍了他的家谱。 他提到他的父亲亚伯拉罕和他的妻子利百加。 他还提到利百加的父亲彼土利和他的兄弟拉班。</w:t>
      </w:r>
    </w:p>
    <w:p>
      <w:pPr/>
      <w:r>
        <w:rPr>
          <w:lang w:val="zh_CN" w:bidi="zh_CN"/>
        </w:rPr>
      </w:r>
      <w:r>
        <w:rPr>
          <w:b/>
          <w:lang w:val="zh_CN" w:bidi="zh_CN"/>
        </w:rPr>
        <w:t>第二个场景：</w:t>
      </w:r>
      <w:r>
        <w:rPr>
          <w:lang w:val="zh_CN" w:bidi="zh_CN"/>
        </w:rPr>
        <w:t>以撒向神祷告，求神帮助利百加怀孕，因为她不能生育。 神应许了以撒的请求。 过了一段时间，利百加怀孕了。</w:t>
      </w:r>
    </w:p>
    <w:p>
      <w:pPr/>
      <w:r>
        <w:rPr>
          <w:lang w:val="zh_CN" w:bidi="zh_CN"/>
        </w:rPr>
      </w:r>
      <w:r>
        <w:rPr>
          <w:b/>
          <w:lang w:val="zh_CN" w:bidi="zh_CN"/>
        </w:rPr>
        <w:t>第三个场景：</w:t>
      </w:r>
      <w:r>
        <w:rPr>
          <w:lang w:val="zh_CN" w:bidi="zh_CN"/>
        </w:rPr>
        <w:t>利百加感到她腹中的孩子们在打架。 然后，她心里想，为什么孩子们在打架。 利百加问神，为什么会发生这件事。 神回应了利百加，并告诉她，有关她腹中两个孩子的事情，以及他们的命运。</w:t>
      </w:r>
    </w:p>
    <w:p>
      <w:pPr/>
      <w:r>
        <w:rPr>
          <w:lang w:val="zh_CN" w:bidi="zh_CN"/>
        </w:rPr>
      </w:r>
      <w:r>
        <w:rPr>
          <w:b/>
          <w:lang w:val="zh_CN" w:bidi="zh_CN"/>
        </w:rPr>
        <w:t>第四个场景：</w:t>
      </w:r>
      <w:r>
        <w:rPr>
          <w:lang w:val="zh_CN" w:bidi="zh_CN"/>
        </w:rPr>
        <w:t>雅各和以扫出生。 以扫先出生，他的身体上覆盖著红色的毛发。 利百加生出以扫之后，雅各也立即出生了。 雅各抓住以扫的脚跟。 以撒和利百加给他们的儿子起了名字。</w:t>
      </w:r>
    </w:p>
    <w:p>
      <w:pPr/>
      <w:r>
        <w:rPr>
          <w:lang w:val="zh_CN" w:bidi="zh_CN"/>
        </w:rPr>
      </w:r>
      <w:r>
        <w:rPr>
          <w:b/>
          <w:lang w:val="zh_CN" w:bidi="zh_CN"/>
        </w:rPr>
        <w:t>第五个场景：</w:t>
      </w:r>
      <w:r>
        <w:rPr>
          <w:lang w:val="zh_CN" w:bidi="zh_CN"/>
        </w:rPr>
        <w:t>雅各和以扫长大。 以扫在田野里打猎，而雅各在他们的帐棚里。 以扫会为他的父亲以撒带猎物回家。 以撒喜欢以扫带来的猎物。 利百加和雅各在他们的帐棚里。</w:t>
      </w:r>
    </w:p>
    <w:p>
      <w:pPr/>
      <w:r>
        <w:rPr>
          <w:lang w:val="zh_CN" w:bidi="zh_CN"/>
        </w:rPr>
      </w:r>
      <w:r>
        <w:rPr>
          <w:b/>
          <w:lang w:val="zh_CN" w:bidi="zh_CN"/>
        </w:rPr>
        <w:t>第六个场景：</w:t>
      </w:r>
      <w:r>
        <w:rPr>
          <w:lang w:val="zh_CN" w:bidi="zh_CN"/>
        </w:rPr>
        <w:t>雅各正在煮汤。 以扫从田野回来，他很累也很饿。 以扫向雅各要汤喝。 但雅各说，以扫应该先卖掉他长子的名分。 以扫告诉雅各，他非常饿，如果他无论如何都要死，那么他长子的名分是毫无价值的。 雅各要求以扫在神面前发誓，他把他长子的名分给了雅各。 以扫在神面前发誓，雅各现在要拿走他长子的名分。 于是，雅各把饼和豆汤给了以扫。 以扫吃了，喝了，然后立即走了。 以扫也轻看了他长子的名分。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雅各</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在第一个场景中，以撒介绍自己是亚伯拉罕的儿子。 然后他提到他的年龄，然后介绍了他的妻子利百加，以及她的父亲和兄弟。</w:t>
      </w:r>
    </w:p>
    <w:p>
      <w:pPr/>
      <w:r>
        <w:rPr>
          <w:lang w:val="zh_CN" w:bidi="zh_CN"/>
        </w:rPr>
      </w:r>
      <w:r>
        <w:rPr>
          <w:lang w:val="zh_CN" w:bidi="zh_CN"/>
        </w:rPr>
        <w:t>请在这里暂停，并展示巴旦·亚兰在地图上的位置。 这张地图也应该展示出周围的地方，例如美索不达米亚、叙利亚、哈兰和迦南。</w:t>
      </w:r>
    </w:p>
    <w:p>
      <w:pPr/>
      <w:r>
        <w:rPr>
          <w:lang w:val="zh_CN" w:bidi="zh_CN"/>
        </w:rPr>
      </w:r>
      <w:r>
        <w:rPr>
          <w:lang w:val="zh_CN" w:bidi="zh_CN"/>
        </w:rPr>
        <w:t>在第二个场景中，以撒向神祷告，因为利百加不能生育。</w:t>
      </w:r>
    </w:p>
    <w:p>
      <w:pPr/>
      <w:r>
        <w:rPr>
          <w:lang w:val="zh_CN" w:bidi="zh_CN"/>
        </w:rPr>
      </w:r>
      <w:r>
        <w:rPr>
          <w:lang w:val="zh_CN" w:bidi="zh_CN"/>
        </w:rPr>
        <w:t>请在这里暂停，并讨论以下问题：在你们的文化中，人们如何祷告？ 回答这个问题将帮助你思考如何体现以撒的祷告。</w:t>
      </w:r>
    </w:p>
    <w:p>
      <w:pPr/>
      <w:r>
        <w:rPr>
          <w:lang w:val="zh_CN" w:bidi="zh_CN"/>
        </w:rPr>
      </w:r>
      <w:r>
        <w:rPr>
          <w:lang w:val="zh_CN" w:bidi="zh_CN"/>
        </w:rPr>
        <w:t>他请求神帮助利百加怀孕。 神应许了以撒的祷告，利百加怀孕了。 此处不清楚神是如何帮助利百加。 请记住，利百加怀孕之前，还需要过一段时间。 当利百加怀孕时，以撒感谢神应允了他的祷告。 不清楚这个场景是在哪里发生。</w:t>
      </w:r>
    </w:p>
    <w:p>
      <w:pPr/>
      <w:r>
        <w:rPr>
          <w:lang w:val="zh_CN" w:bidi="zh_CN"/>
        </w:rPr>
      </w:r>
      <w:r>
        <w:rPr>
          <w:lang w:val="zh_CN" w:bidi="zh_CN"/>
        </w:rPr>
        <w:t>在第三个场景中，利百加可能表现出一些痛苦和不适，因为她觉得她腹中的孩子正在争斗。 她说："为什么这件事发生在我身上？" 然后，她问神。 不清楚利百加是如何询问神。</w:t>
      </w:r>
    </w:p>
    <w:p>
      <w:pPr/>
      <w:r>
        <w:rPr>
          <w:lang w:val="zh_CN" w:bidi="zh_CN"/>
        </w:rPr>
      </w:r>
      <w:r>
        <w:rPr>
          <w:lang w:val="zh_CN" w:bidi="zh_CN"/>
        </w:rPr>
        <w:t>在第四个场景中，利百加生产了。 经文说："看哪，她腹中有双胞胎。" 看哪这个词是一种用在一段非常重要的陈述之前的表达方式。 在这种情况下，利百加腹中有双胞胎是很重要的陈述。 双胞胎指的是两个同时出生的孩子。 以撒从利百加腹中接过小小的以扫。 当以撒看到以扫时，他描述以扫身上长满了红色毛发。 然后，在以撒从利百加那里接过以扫之前，小小的雅各抓住了以扫的脚跟。 所以，以撒从利百加腹中接过了以扫，然后是雅各。 以撒和利百加给长子起名叫以扫，因为他长著红色毛发。 以撒给小孩子起名叫雅各，因为他抓住了他兄弟的脚跟。</w:t>
      </w:r>
    </w:p>
    <w:p>
      <w:pPr/>
      <w:r>
        <w:rPr>
          <w:lang w:val="zh_CN" w:bidi="zh_CN"/>
        </w:rPr>
      </w:r>
      <w:r>
        <w:rPr>
          <w:lang w:val="zh_CN" w:bidi="zh_CN"/>
        </w:rPr>
        <w:t>在第五个场景中，以扫和雅各长大成青年。 不清楚这对双胞胎这时是多大年纪。 但在这个场景中，重要的是要展示以扫和雅各之间的不同。 以扫外出在田野中打猎，因为他是"一个熟练的猎人，是属于田野的人。" 以扫打猎时，以撒在他们的帐棚里。 同时，以撒描述雅各"满足于待在帐棚里。" 这一场景结束时，以扫把他所捕获的猎物煮熟，端到饭桌上，以撒喜欢吃这样的食物。 以撒爱以扫。 同时，利百加爱雅各。</w:t>
      </w:r>
    </w:p>
    <w:p>
      <w:pPr/>
      <w:r>
        <w:rPr>
          <w:lang w:val="zh_CN" w:bidi="zh_CN"/>
        </w:rPr>
      </w:r>
      <w:r>
        <w:rPr>
          <w:lang w:val="zh_CN" w:bidi="zh_CN"/>
        </w:rPr>
        <w:t>请在这里暂停，并讨论以下问题：在你们的文化中，父亲和母亲是如何表达他们对孩子的爱？ 回答这个问题将帮助你体现这个场景中以撒对以扫的爱，以及利百加对雅各的爱。</w:t>
      </w:r>
    </w:p>
    <w:p>
      <w:pPr/>
      <w:r>
        <w:rPr>
          <w:lang w:val="zh_CN" w:bidi="zh_CN"/>
        </w:rPr>
      </w:r>
      <w:r>
        <w:rPr>
          <w:lang w:val="zh_CN" w:bidi="zh_CN"/>
        </w:rPr>
        <w:t>在第六个场景中，雅各正在煮红汤。 然后，以扫从田野回到家。 他看起来非常疲倦和饥饿，所以他向雅各要一些红汤。 红汤的希伯来文单词，按字面翻译是"红色，红色。"以扫重复了两遍希伯来文中红色这个词，这是因为他在对雅各说，他想马上就吃这汤。 他解释说，这是因为他精疲力竭。</w:t>
      </w:r>
    </w:p>
    <w:p>
      <w:pPr/>
      <w:r>
        <w:rPr>
          <w:lang w:val="zh_CN" w:bidi="zh_CN"/>
        </w:rPr>
      </w:r>
      <w:r>
        <w:rPr>
          <w:lang w:val="zh_CN" w:bidi="zh_CN"/>
        </w:rPr>
        <w:t>请在这里暂停，并讨论以下问题：一个人会如何说他非常饥饿？</w:t>
      </w:r>
    </w:p>
    <w:p>
      <w:pPr/>
      <w:r>
        <w:rPr>
          <w:lang w:val="zh_CN" w:bidi="zh_CN"/>
        </w:rPr>
      </w:r>
      <w:r>
        <w:rPr>
          <w:lang w:val="zh_CN" w:bidi="zh_CN"/>
        </w:rPr>
        <w:t>因为以扫真的想吃红汤，所以人们开始称他为以东。 然后，雅各要求以扫先卖掉他与生俱来的权利。 以扫对雅各的回应以"看哪"开头，这意味著他希望雅各仔细听他接下来要说的话。 希伯来文中的"看哪"这个词与希伯来文中的"留意"这个词相同。 他说："看哪，我快要死了；长子的名分对我有什么用呢？" 在这里，以扫说的是，解决他的饥饿比这长子的名分更重要。 雅各坚持以扫应该先卖掉他长子的名分。 所以，以扫应许把他长子的名分给了雅各。 然后雅各把食物和饮料交给以扫。 在这个场景的结束，以扫吃了饼，喝了红豆汤之后，走出帐棚，去到某个地方。 当他走出去时，他轻看了他长子的名分。</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雅各</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在第一个场景中，以撒会介绍他的家人，从他的父亲亚伯拉罕开始，再到他的妻子利百加。 以撒会提到自己娶利百加为妻时的年龄。 他还介绍利百加的父亲和兄弟，他们都是亚兰人。</w:t>
      </w:r>
    </w:p>
    <w:p>
      <w:pPr/>
      <w:r>
        <w:rPr>
          <w:lang w:val="zh_CN" w:bidi="zh_CN"/>
        </w:rPr>
      </w:r>
      <w:r>
        <w:rPr>
          <w:lang w:val="zh_CN" w:bidi="zh_CN"/>
        </w:rPr>
        <w:t>在第二个场景中，以撒向神祷告，求神帮助利百加怀孕，因为她不能生育。</w:t>
      </w:r>
    </w:p>
    <w:p>
      <w:pPr/>
      <w:r>
        <w:rPr>
          <w:lang w:val="zh_CN" w:bidi="zh_CN"/>
        </w:rPr>
      </w:r>
      <w:r>
        <w:rPr>
          <w:lang w:val="zh_CN" w:bidi="zh_CN"/>
        </w:rPr>
        <w:t>请在这里暂停表演，并问扮演以撒的演员："你感觉如何？" 你可能会听到这样的话："神应许我的父亲亚伯拉罕，要让我们的家有很多后裔。 神一定会帮助我们生孩子"，或"我不知道利百加为什么不能生育，但神一定会帮助她怀孕。" 请重新开始表演。</w:t>
      </w:r>
    </w:p>
    <w:p>
      <w:pPr/>
      <w:r>
        <w:rPr>
          <w:lang w:val="zh_CN" w:bidi="zh_CN"/>
        </w:rPr>
      </w:r>
      <w:r>
        <w:rPr>
          <w:lang w:val="zh_CN" w:bidi="zh_CN"/>
        </w:rPr>
        <w:t>神应许了以撒的祷告，利百加怀孕了。 请确保显示出神做了某些事情，也许是一个动作，这样就可以显示出，是神帮助了利百加怀孕。</w:t>
      </w:r>
    </w:p>
    <w:p>
      <w:pPr/>
      <w:r>
        <w:rPr>
          <w:lang w:val="zh_CN" w:bidi="zh_CN"/>
        </w:rPr>
      </w:r>
      <w:r>
        <w:rPr>
          <w:lang w:val="zh_CN" w:bidi="zh_CN"/>
        </w:rPr>
        <w:t>在第三个场景中，利百加表现出痛苦和不适，因为她腹中的孩子在争斗。 因为这个痛苦，所以她说："为什么这件事会发生在我身上？"</w:t>
      </w:r>
    </w:p>
    <w:p>
      <w:pPr/>
      <w:r>
        <w:rPr>
          <w:lang w:val="zh_CN" w:bidi="zh_CN"/>
        </w:rPr>
      </w:r>
      <w:r>
        <w:rPr>
          <w:lang w:val="zh_CN" w:bidi="zh_CN"/>
        </w:rPr>
        <w:t>请在这里暂停表演，并问扮演利百加的演员："你感觉如何？" 你可能会听到这样的话："这些孩子在我腹里，这很辛苦。 现在他们甚至在打架！" 或"我腹里的孩子在争斗，这让我非常痛苦！为什么会这样？" 请重新开始表演。</w:t>
      </w:r>
    </w:p>
    <w:p>
      <w:pPr/>
      <w:r>
        <w:rPr>
          <w:lang w:val="zh_CN" w:bidi="zh_CN"/>
        </w:rPr>
      </w:r>
      <w:r>
        <w:rPr>
          <w:lang w:val="zh_CN" w:bidi="zh_CN"/>
        </w:rPr>
        <w:t>利百加可能藉著祷告来求神。 然后，神会回应利百加。 请确保神是直接对利百加说出她孩子的命运。</w:t>
      </w:r>
    </w:p>
    <w:p>
      <w:pPr/>
      <w:r>
        <w:rPr>
          <w:lang w:val="zh_CN" w:bidi="zh_CN"/>
        </w:rPr>
      </w:r>
      <w:r>
        <w:rPr>
          <w:lang w:val="zh_CN" w:bidi="zh_CN"/>
        </w:rPr>
        <w:t>在第四个场景中，以扫和雅各出生了。 小以扫先出来，以撒形容他身上长满了红毛。 当小以扫从利百加的腹中出来时，小雅各抓著他哥哥的脚跟。 双胞胎出生后，以撒和利百加会给他们的孩子们起名字。 以扫和雅各出生时，以撒六十岁。 请确保在这个场景中，以撒看起来很老。</w:t>
      </w:r>
    </w:p>
    <w:p>
      <w:pPr/>
      <w:r>
        <w:rPr>
          <w:lang w:val="zh_CN" w:bidi="zh_CN"/>
        </w:rPr>
      </w:r>
      <w:r>
        <w:rPr>
          <w:lang w:val="zh_CN" w:bidi="zh_CN"/>
        </w:rPr>
        <w:t>请在这里暂停表演，并问扮演以撒的演员："你感觉如何？" 你可能会听到这样的话："赞美神，因为祂信守祂的应许，让我们家里永远有后代。" 或"我感谢神，因为即使我已经老了，利百加也不生育，神还是赐给我们有自己的孩子！" 请重新开始表演。</w:t>
      </w:r>
    </w:p>
    <w:p>
      <w:pPr/>
      <w:r>
        <w:rPr>
          <w:lang w:val="zh_CN" w:bidi="zh_CN"/>
        </w:rPr>
      </w:r>
      <w:r>
        <w:rPr>
          <w:lang w:val="zh_CN" w:bidi="zh_CN"/>
        </w:rPr>
        <w:t>在第五个场景中，以扫和雅各从小男孩成长为年轻的成年男子。 这个场景展示了以扫和雅各之间的不同。 以扫喜欢在田间打猎。 他成为一个熟练的猎人。 而雅各喜欢待在帐棚里。</w:t>
      </w:r>
    </w:p>
    <w:p>
      <w:pPr/>
      <w:r>
        <w:rPr>
          <w:lang w:val="zh_CN" w:bidi="zh_CN"/>
        </w:rPr>
      </w:r>
      <w:r>
        <w:rPr>
          <w:lang w:val="zh_CN" w:bidi="zh_CN"/>
        </w:rPr>
        <w:t>请在这里暂停表演，并问扮演以撒的演员："你感觉如何？" 你可能会听到这样的话："我爱以扫，因为他总能打到猎物，并把猎物煮给我吃。"你也可以问扮演利百加的演员："你感觉如何？" 你可能会听到这样的话："我爱雅各，因为他很安静，更喜欢待在我们的帐棚里。" 请重新开始表演。</w:t>
      </w:r>
    </w:p>
    <w:p>
      <w:pPr/>
      <w:r>
        <w:rPr>
          <w:lang w:val="zh_CN" w:bidi="zh_CN"/>
        </w:rPr>
      </w:r>
      <w:r>
        <w:rPr>
          <w:lang w:val="zh_CN" w:bidi="zh_CN"/>
        </w:rPr>
        <w:t>在第六个场景中，雅各煮汤的时候，以扫从田里回家。 他既疲倦又饥饿。 他向雅各要一些红汤。 正因为这个，人们也称他为以东。 从这里开始，雅各和以扫就开始了关于以扫长子的名分的对话。 请确保表现出以扫和雅各在这个场景中是在直接对话。 雅各要求以扫卖掉他长子的名分，</w:t>
      </w:r>
    </w:p>
    <w:p>
      <w:pPr/>
      <w:r>
        <w:rPr>
          <w:lang w:val="zh_CN" w:bidi="zh_CN"/>
        </w:rPr>
      </w:r>
      <w:r>
        <w:rPr>
          <w:lang w:val="zh_CN" w:bidi="zh_CN"/>
        </w:rPr>
        <w:t>请在这里暂停表演，并问扮演雅各的演员："你感觉如何？" 你可能会听到这样的话："以扫将成为我父亲的继承人，只是因为他先出生，这很不公平"，或"我想要以扫长子的名分，这样我就可以继承我父亲以撒所拥有的一切。"</w:t>
      </w:r>
    </w:p>
    <w:p>
      <w:pPr/>
      <w:r>
        <w:rPr>
          <w:lang w:val="zh_CN" w:bidi="zh_CN"/>
        </w:rPr>
      </w:r>
      <w:r>
        <w:rPr>
          <w:lang w:val="zh_CN" w:bidi="zh_CN"/>
        </w:rPr>
        <w:t>正如雅各所要求的那样，以扫把他长子的名分卖给了雅各，所以他可以喝一些汤。 雅各把饼和红豆汤给以扫吃。 以扫吃了饼，喝了汤，然后立即离开。</w:t>
      </w:r>
    </w:p>
    <w:p>
      <w:pPr/>
      <w:r>
        <w:rPr>
          <w:lang w:val="zh_CN" w:bidi="zh_CN"/>
        </w:rPr>
      </w:r>
      <w:r>
        <w:rPr>
          <w:lang w:val="zh_CN" w:bidi="zh_CN"/>
        </w:rPr>
        <w:t>请在这里暂停表演，并问扮演以扫的演员："你感觉如何？" 你可能会听到这样的话："我不在乎我长子的名分，因为如果我饿死了，它就毫无价值"，或"雅各可以得到我与生俱来的权利。 重要的是我不再饿了。"</w:t>
      </w:r>
    </w:p>
    <w:p>
      <w:pPr>
        <w:pStyle w:val="Heading3"/>
      </w:pPr>
      <w:r>
        <w:rPr>
          <w:lang w:val="zh_CN" w:bidi="zh_CN"/>
        </w:rPr>
        <w:t>填补空白</w:t>
      </w:r>
    </w:p>
    <w:p>
      <w:pPr/>
      <w:r>
        <w:rPr>
          <w:lang w:val="zh_CN" w:bidi="zh_CN"/>
        </w:rPr>
      </w:r>
      <w:r>
        <w:rPr>
          <w:lang w:val="zh_CN" w:bidi="zh_CN"/>
        </w:rPr>
        <w:t>这个故事是关于以撒的</w:t>
      </w:r>
      <w:r>
        <w:rPr>
          <w:b/>
          <w:lang w:val="zh_CN" w:bidi="zh_CN"/>
        </w:rPr>
        <w:t>后代</w:t>
      </w:r>
      <w:r>
        <w:rPr>
          <w:lang w:val="zh_CN" w:bidi="zh_CN"/>
        </w:rPr>
        <w:t>。 其讲述了以撒的儿子以扫和雅各的事。希伯来文的后代这个词，通常是指关于一个人的祖先的故事或记录。 它也经常被翻译为</w:t>
      </w:r>
      <w:r>
        <w:rPr>
          <w:b/>
          <w:lang w:val="zh_CN" w:bidi="zh_CN"/>
        </w:rPr>
        <w:t>家谱</w:t>
      </w:r>
      <w:r>
        <w:rPr>
          <w:lang w:val="zh_CN" w:bidi="zh_CN"/>
        </w:rPr>
        <w:t>。 在创世记中，这个词有两个主要功能。 首先，它的功能是预示一个新的部分或故事的开始。 其次，它的功能是表明一个人属于哪个家庭。 这个资讯很重要，因为一个人的社会地位、权利和义务是基于他的祖先。 请确保使用你在前面的家谱中所用的相同词语来指后代。 你可以参考主词汇表，以了解更多关于</w:t>
      </w:r>
      <w:hyperlink r:id="rId30">
        <w:r>
          <w:rPr>
            <w:lang w:val="zh_CN" w:bidi="zh_CN"/>
          </w:rPr>
          <w:rPr>
            <w:color w:val="0000EE"/>
            <w:u w:val="single"/>
          </w:rPr>
          <w:t>后代</w:t>
        </w:r>
      </w:hyperlink>
      <w:r>
        <w:rPr>
          <w:lang w:val="zh_CN" w:bidi="zh_CN"/>
        </w:rPr>
        <w:t>或</w:t>
      </w:r>
      <w:hyperlink r:id="rId45">
        <w:r>
          <w:rPr>
            <w:lang w:val="zh_CN" w:bidi="zh_CN"/>
          </w:rPr>
          <w:rPr>
            <w:color w:val="0000EE"/>
            <w:u w:val="single"/>
          </w:rPr>
          <w:t>家谱</w:t>
        </w:r>
      </w:hyperlink>
      <w:r>
        <w:rPr>
          <w:lang w:val="zh_CN" w:bidi="zh_CN"/>
        </w:rPr>
        <w:t>的资讯。</w:t>
      </w:r>
    </w:p>
    <w:p>
      <w:pPr/>
      <w:r>
        <w:rPr>
          <w:lang w:val="zh_CN" w:bidi="zh_CN"/>
        </w:rPr>
      </w:r>
      <w:r>
        <w:rPr>
          <w:lang w:val="zh_CN" w:bidi="zh_CN"/>
        </w:rPr>
        <w:t xml:space="preserve">因为利百加不能生产，所以她不可能怀孕。 </w:t>
      </w:r>
      <w:r>
        <w:rPr>
          <w:b/>
          <w:lang w:val="zh_CN" w:bidi="zh_CN"/>
        </w:rPr>
        <w:t>不能生产</w:t>
      </w:r>
      <w:r>
        <w:rPr>
          <w:lang w:val="zh_CN" w:bidi="zh_CN"/>
        </w:rPr>
        <w:t>指的是一个女人无法怀上孩子。 因为神命令人类要繁衍并遍满全地，所以生育孩子被认为是一个实现神旨意的巨大祝福。 另一方面，无法生育孩子被认为是一种很大的耻辱。 人们认为，不能生育孩子的女性是被神咒诅的。 所以，人们经常以嘲笑和羞辱对待她们。 利百加不能生育的问题尤其严重，因为神应许亚伯拉罕，他的后裔会很多。 因为以撒是亚伯拉罕的儿子，所以以撒应该有孩子。 所以，以撒向神</w:t>
      </w:r>
      <w:r>
        <w:rPr>
          <w:b/>
          <w:lang w:val="zh_CN" w:bidi="zh_CN"/>
        </w:rPr>
        <w:t>祷告</w:t>
      </w:r>
      <w:r>
        <w:rPr>
          <w:lang w:val="zh_CN" w:bidi="zh_CN"/>
        </w:rPr>
        <w:t>，求神帮助利百加怀孕。 祷告指的是与神交流的行为。 请确保使用你在前面的故事中所用的相同方式来翻译祷告。 你可以参考主词汇表，以了解更多关于</w:t>
      </w:r>
      <w:hyperlink r:id="rId67">
        <w:r>
          <w:rPr>
            <w:lang w:val="zh_CN" w:bidi="zh_CN"/>
          </w:rPr>
          <w:rPr>
            <w:color w:val="0000EE"/>
            <w:u w:val="single"/>
          </w:rPr>
          <w:t>祷告</w:t>
        </w:r>
      </w:hyperlink>
      <w:r>
        <w:rPr>
          <w:lang w:val="zh_CN" w:bidi="zh_CN"/>
        </w:rPr>
        <w:t>的资讯。 神应许了以撒的祷告，在一段时间以后，利百加怀孕了。 也请留意：在这个故事中，神的名字是</w:t>
      </w:r>
      <w:r>
        <w:rPr>
          <w:b/>
          <w:lang w:val="zh_CN" w:bidi="zh_CN"/>
        </w:rPr>
        <w:t>耶和华</w:t>
      </w:r>
      <w:r>
        <w:rPr>
          <w:lang w:val="zh_CN" w:bidi="zh_CN"/>
        </w:rPr>
        <w:t>，这是神个人的名字。 你的小组应该使用你在其它故事中所用的相同方式来翻译这个名字，并记住，主词汇表中有</w:t>
      </w:r>
      <w:hyperlink r:id="rId22">
        <w:r>
          <w:rPr>
            <w:lang w:val="zh_CN" w:bidi="zh_CN"/>
          </w:rPr>
          <w:rPr>
            <w:color w:val="0000EE"/>
            <w:u w:val="single"/>
          </w:rPr>
          <w:t>耶和华</w:t>
        </w:r>
      </w:hyperlink>
      <w:r>
        <w:rPr>
          <w:lang w:val="zh_CN" w:bidi="zh_CN"/>
        </w:rPr>
        <w:t>这个词。</w:t>
      </w:r>
    </w:p>
    <w:p>
      <w:pPr/>
      <w:r>
        <w:rPr>
          <w:lang w:val="zh_CN" w:bidi="zh_CN"/>
        </w:rPr>
      </w:r>
      <w:r>
        <w:rPr>
          <w:lang w:val="zh_CN" w:bidi="zh_CN"/>
        </w:rPr>
        <w:t>利百加问神，为什么那些婴儿在她腹中挣扎或打斗。 许多翻译为孩子的这个词，指的是儿子。</w:t>
      </w:r>
    </w:p>
    <w:p>
      <w:pPr/>
      <w:r>
        <w:rPr>
          <w:lang w:val="zh_CN" w:bidi="zh_CN"/>
        </w:rPr>
      </w:r>
      <w:r>
        <w:rPr>
          <w:lang w:val="zh_CN" w:bidi="zh_CN"/>
        </w:rPr>
        <w:t>神对利百加说："两个</w:t>
      </w:r>
      <w:r>
        <w:rPr>
          <w:b/>
          <w:lang w:val="zh_CN" w:bidi="zh_CN"/>
        </w:rPr>
        <w:t>国</w:t>
      </w:r>
      <w:r>
        <w:rPr>
          <w:lang w:val="zh_CN" w:bidi="zh_CN"/>
        </w:rPr>
        <w:t>在你的腹中，两个民族要从你里面出来。" 国这个词指的是由一群人统治的地方或领土。 请确保使用你在前面的故事中所用的相同词语来指列国。 你可以参考主词汇表，以了解更多关于</w:t>
      </w:r>
      <w:hyperlink r:id="rId44">
        <w:r>
          <w:rPr>
            <w:lang w:val="zh_CN" w:bidi="zh_CN"/>
          </w:rPr>
          <w:rPr>
            <w:color w:val="0000EE"/>
            <w:u w:val="single"/>
          </w:rPr>
          <w:t>国</w:t>
        </w:r>
      </w:hyperlink>
      <w:r>
        <w:rPr>
          <w:lang w:val="zh_CN" w:bidi="zh_CN"/>
        </w:rPr>
        <w:t>这个词的资讯。 希伯来文</w:t>
      </w:r>
      <w:r>
        <w:rPr>
          <w:b/>
          <w:lang w:val="zh_CN" w:bidi="zh_CN"/>
        </w:rPr>
        <w:t>分开</w:t>
      </w:r>
      <w:r>
        <w:rPr>
          <w:lang w:val="zh_CN" w:bidi="zh_CN"/>
        </w:rPr>
        <w:t>这个词的意思是分离。 在这个故事中，它的意思是这两个孩子和他们的后裔将分开生活，因为他们将成为仇敌。 然后神也说："一个要比另一个</w:t>
      </w:r>
      <w:r>
        <w:rPr>
          <w:b/>
          <w:lang w:val="zh_CN" w:bidi="zh_CN"/>
        </w:rPr>
        <w:t>强壮</w:t>
      </w:r>
      <w:r>
        <w:rPr>
          <w:lang w:val="zh_CN" w:bidi="zh_CN"/>
        </w:rPr>
        <w:t>，年长的要</w:t>
      </w:r>
      <w:r>
        <w:rPr>
          <w:b/>
          <w:lang w:val="zh_CN" w:bidi="zh_CN"/>
        </w:rPr>
        <w:t>服事</w:t>
      </w:r>
      <w:r>
        <w:rPr>
          <w:lang w:val="zh_CN" w:bidi="zh_CN"/>
        </w:rPr>
        <w:t>年幼的。" 强壮这个词指的是数量和军事力量方面的能力。 这意味著一个孩子的后裔将控制并击败另一个孩子的后裔。 服事这个词描述的是仆人的工作。 它涉及不同类型的工作。 例如，男性仆人可能会是牧羊人，照顾他们主人的牲畜。 女性仆人，比如夏甲，可以成为妻子的帮助者。 在这个故事中，它的意思是，哥哥的后裔将在弟弟的后裔的统治下服事。 请确保使用你在前面的故事中所用的相同词语来指服事。</w:t>
      </w:r>
    </w:p>
    <w:p>
      <w:pPr/>
      <w:r>
        <w:rPr>
          <w:lang w:val="zh_CN" w:bidi="zh_CN"/>
        </w:rPr>
      </w:r>
      <w:r>
        <w:rPr>
          <w:lang w:val="zh_CN" w:bidi="zh_CN"/>
        </w:rPr>
        <w:t>在这个语境中的一个重要的陈述是，利百加腹中的孩子是</w:t>
      </w:r>
      <w:r>
        <w:rPr>
          <w:b/>
          <w:lang w:val="zh_CN" w:bidi="zh_CN"/>
        </w:rPr>
        <w:t>双胞胎</w:t>
      </w:r>
      <w:r>
        <w:rPr>
          <w:lang w:val="zh_CN" w:bidi="zh_CN"/>
        </w:rPr>
        <w:t>。 "双胞胎"指的是两个同时出生的孩子。 长子出来的时候带著红色的</w:t>
      </w:r>
      <w:r>
        <w:rPr>
          <w:b/>
          <w:lang w:val="zh_CN" w:bidi="zh_CN"/>
        </w:rPr>
        <w:t>有毛的衣服</w:t>
      </w:r>
      <w:r>
        <w:rPr>
          <w:lang w:val="zh_CN" w:bidi="zh_CN"/>
        </w:rPr>
        <w:t>。 有毛的衣服指的是他的全身都覆盖著毛。 年纪小的孩子出来时，抓著他兄弟的</w:t>
      </w:r>
      <w:r>
        <w:rPr>
          <w:b/>
          <w:lang w:val="zh_CN" w:bidi="zh_CN"/>
        </w:rPr>
        <w:t>脚跟</w:t>
      </w:r>
      <w:r>
        <w:rPr>
          <w:lang w:val="zh_CN" w:bidi="zh_CN"/>
        </w:rPr>
        <w:t>。 脚跟指的是一个人的脚底。 以撒和利百加给长子取名叫以扫，给年纪小的孩子取名叫</w:t>
      </w:r>
      <w:r>
        <w:rPr>
          <w:b/>
          <w:lang w:val="zh_CN" w:bidi="zh_CN"/>
        </w:rPr>
        <w:t>雅各</w:t>
      </w:r>
      <w:r>
        <w:rPr>
          <w:lang w:val="zh_CN" w:bidi="zh_CN"/>
        </w:rPr>
        <w:t>。 雅各在希伯来文中，听起来像是希伯来文的脚跟。</w:t>
      </w:r>
    </w:p>
    <w:p>
      <w:pPr/>
      <w:r>
        <w:rPr>
          <w:lang w:val="zh_CN" w:bidi="zh_CN"/>
        </w:rPr>
      </w:r>
      <w:r>
        <w:rPr>
          <w:lang w:val="zh_CN" w:bidi="zh_CN"/>
        </w:rPr>
        <w:t>以扫是一个猎人，是</w:t>
      </w:r>
      <w:r>
        <w:rPr>
          <w:b/>
          <w:lang w:val="zh_CN" w:bidi="zh_CN"/>
        </w:rPr>
        <w:t>田野里的人</w:t>
      </w:r>
      <w:r>
        <w:rPr>
          <w:lang w:val="zh_CN" w:bidi="zh_CN"/>
        </w:rPr>
        <w:t>。 在这里，"田野里的人"指的是，以扫总是在田野里，与野兽一起生活，这样他就可以猎杀牠们作为食物。 雅各也长大了。 但他更愿意待在他们的</w:t>
      </w:r>
      <w:r>
        <w:rPr>
          <w:b/>
          <w:lang w:val="zh_CN" w:bidi="zh_CN"/>
        </w:rPr>
        <w:t>帐棚</w:t>
      </w:r>
      <w:r>
        <w:rPr>
          <w:lang w:val="zh_CN" w:bidi="zh_CN"/>
        </w:rPr>
        <w:t>里帐棚是用编织的布或动物皮制成的临时住棚。 请确保使用你在前面的故事中所用的相同词语来指帐棚。 以撒</w:t>
      </w:r>
      <w:r>
        <w:rPr>
          <w:b/>
          <w:lang w:val="zh_CN" w:bidi="zh_CN"/>
        </w:rPr>
        <w:t>爱</w:t>
      </w:r>
      <w:r>
        <w:rPr>
          <w:lang w:val="zh_CN" w:bidi="zh_CN"/>
        </w:rPr>
        <w:t>以扫，因为他喜欢吃以扫的</w:t>
      </w:r>
      <w:r>
        <w:rPr>
          <w:b/>
          <w:lang w:val="zh_CN" w:bidi="zh_CN"/>
        </w:rPr>
        <w:t>野味</w:t>
      </w:r>
      <w:r>
        <w:rPr>
          <w:lang w:val="zh_CN" w:bidi="zh_CN"/>
        </w:rPr>
        <w:t>。 以扫的"野味"指的是以扫捕杀并煮熟的野兽的肉。 同时，利百加爱雅各。 爱这个词指的是偏向一个人的自愿行为。</w:t>
      </w:r>
    </w:p>
    <w:p>
      <w:pPr/>
      <w:r>
        <w:rPr>
          <w:lang w:val="zh_CN" w:bidi="zh_CN"/>
        </w:rPr>
      </w:r>
      <w:r>
        <w:rPr>
          <w:lang w:val="zh_CN" w:bidi="zh_CN"/>
        </w:rPr>
        <w:t>有一天，雅各正在煮</w:t>
      </w:r>
      <w:r>
        <w:rPr>
          <w:b/>
          <w:lang w:val="zh_CN" w:bidi="zh_CN"/>
        </w:rPr>
        <w:t>汤</w:t>
      </w:r>
      <w:r>
        <w:rPr>
          <w:lang w:val="zh_CN" w:bidi="zh_CN"/>
        </w:rPr>
        <w:t>，而以扫从田野间回来。 汤是煮熟的一种食物。 在这个故事中，雅各正在用豆子煮红汤。 因为以扫回到家时，他很累也很饿，所以他向雅各要一些汤。 因为以扫想吃雅各煮的红汤，并且也许是由于覆盖他全身的红毛，所以人们也称他为</w:t>
      </w:r>
      <w:r>
        <w:rPr>
          <w:b/>
          <w:lang w:val="zh_CN" w:bidi="zh_CN"/>
        </w:rPr>
        <w:t>以东</w:t>
      </w:r>
      <w:r>
        <w:rPr>
          <w:lang w:val="zh_CN" w:bidi="zh_CN"/>
        </w:rPr>
        <w:t>。 在希伯来文中，"以东"听起来就像是红色这个词。 但雅各说，以扫应该先</w:t>
      </w:r>
      <w:r>
        <w:rPr>
          <w:b/>
          <w:lang w:val="zh_CN" w:bidi="zh_CN"/>
        </w:rPr>
        <w:t>卖掉</w:t>
      </w:r>
      <w:r>
        <w:rPr>
          <w:lang w:val="zh_CN" w:bidi="zh_CN"/>
        </w:rPr>
        <w:t>他</w:t>
      </w:r>
      <w:r>
        <w:rPr>
          <w:b/>
          <w:lang w:val="zh_CN" w:bidi="zh_CN"/>
        </w:rPr>
        <w:t>长子的名分</w:t>
      </w:r>
      <w:r>
        <w:rPr>
          <w:lang w:val="zh_CN" w:bidi="zh_CN"/>
        </w:rPr>
        <w:t>，然后他才给他一些汤。 "卖"这种行为是把一个有价值的物品给一个人，以换取另一件有价值的物品。 "长子的名分"指的是以扫作为长子的权利。 长子拥有特殊的权利和特权。 当他死后，他经常会继承父亲去世时将留下作为遗产的几乎所有东西。。 雅各要求以扫发誓，也就是在神面前应许，把他长子的名分给他。 如果这个人不守所发出的应许，神有权惩罚他。 许多时候，人们会举行一个仪式，使这个应许具有约束力，或者他们只是发表一个声明。 所以以扫发誓，把他长子的名分给了雅各。 在这个故事中，并不清楚以扫是如何在神面前发誓的。 可以确定的是，对以扫和雅各来说，以扫所发的誓言具有约束力。 所以，以扫</w:t>
      </w:r>
      <w:r>
        <w:rPr>
          <w:b/>
          <w:lang w:val="zh_CN" w:bidi="zh_CN"/>
        </w:rPr>
        <w:t>轻看</w:t>
      </w:r>
      <w:r>
        <w:rPr>
          <w:lang w:val="zh_CN" w:bidi="zh_CN"/>
        </w:rPr>
        <w:t>了他长子的名分。 在这里，"轻看"指的是以扫认为他与生俱来的权利是没有价值的。</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26:1–33</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请聆听创世记二十六章1至33节的音频，并将它记在心里。 聆听经文三次（如果可能的话，请听三种不同的翻译版本）。然后以小组的形式来讨论以下的问题：</w:t>
      </w:r>
    </w:p>
    <w:p>
      <w:pPr>
        <w:pStyle w:val="ListNumber"/>
        <w:numPr>
          <w:ilvl w:val="0"/>
          <w:numId w:val="6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这段经文继续讲述以撒和他家人的故事。 以撒六十岁的时候，生下双胞胎儿子以扫和雅各。 但这段经文中并没有提到他们。 因为没有提到他们，所以我们不知道这段经文中的事件发生在什么时候。 这段经文可能发生在以撒和利百加结婚之后，但在双胞胎出生之前。 这段经文中断了对雅各生平的叙述，并给了我们关于以撒的更多资讯。</w:t>
      </w:r>
    </w:p>
    <w:p>
      <w:pPr/>
      <w:r>
        <w:rPr>
          <w:lang w:val="zh_CN" w:bidi="zh_CN"/>
        </w:rPr>
      </w:r>
      <w:r>
        <w:rPr>
          <w:lang w:val="zh_CN" w:bidi="zh_CN"/>
        </w:rPr>
        <w:t>这段经文呈现了以撒一生中发生的三个不同的事件，这些事件类似于他父亲亚伯拉罕生平发生的事件。 这三个发生在亚伯拉罕活著时的事件，都是在以撒出生之前发生的。</w:t>
      </w:r>
    </w:p>
    <w:p>
      <w:pPr/>
      <w:r>
        <w:rPr>
          <w:lang w:val="zh_CN" w:bidi="zh_CN"/>
        </w:rPr>
      </w:r>
      <w:r>
        <w:rPr>
          <w:lang w:val="zh_CN" w:bidi="zh_CN"/>
        </w:rPr>
        <w:t>第一个事件是发生在亚伯拉罕时代的饥荒。 亚伯拉罕在饥荒期间去了埃及。 饥荒是没有足够食物供人和牲畜吃的时期。 这场饥荒非常严重。 亚伯拉罕在饥荒期间去了埃及，而以撒则是把他全家向南搬迁，去到一个叫作基拉耳的城镇，靠近南地的旷野。 居住在这个地区的是一个名叫非利士人的族群。 在以撒出生之前，亚伯拉罕也曾在这城里住过。 亚伯拉罕去那里的时候，那时的王叫作亚比米勒。 那个王已经死了。 以撒去基拉耳的时候，另一个王也叫这个名字。</w:t>
      </w:r>
    </w:p>
    <w:p>
      <w:pPr/>
      <w:r>
        <w:rPr>
          <w:lang w:val="zh_CN" w:bidi="zh_CN"/>
        </w:rPr>
      </w:r>
      <w:r>
        <w:rPr>
          <w:lang w:val="zh_CN" w:bidi="zh_CN"/>
        </w:rPr>
        <w:t>请展示一张标示出非利士人的城镇——包括基拉耳——的地图。 这张地图应该包括所有的应许之地，这样就可以追踪以撒的行程。</w:t>
      </w:r>
    </w:p>
    <w:p>
      <w:pPr/>
      <w:r>
        <w:rPr>
          <w:lang w:val="zh_CN" w:bidi="zh_CN"/>
        </w:rPr>
      </w:r>
      <w:r>
        <w:rPr>
          <w:lang w:val="zh_CN" w:bidi="zh_CN"/>
        </w:rPr>
        <w:t>神向以撒说话。 在这段经文中，代表神的词是耶和华。 以撒可能正在前往埃及的路上，和他父亲亚伯拉罕在饥荒期间所做的一样。 然而，神告诉以撒不要去埃及。 神告诉以撒要留在基拉耳。 神特别告诉以撒，要像外人、陌生人或寄居者那样，住在基拉耳这个地方。 神告诉以撒要与那地居民保持距离，也就是不要参与那地居民的文化。神提醒以撒，从前亚伯拉罕顺服神。 以撒顺服神，留在了基拉耳。</w:t>
      </w:r>
    </w:p>
    <w:p>
      <w:pPr/>
      <w:r>
        <w:rPr>
          <w:lang w:val="zh_CN" w:bidi="zh_CN"/>
        </w:rPr>
      </w:r>
      <w:r>
        <w:rPr>
          <w:lang w:val="zh_CN" w:bidi="zh_CN"/>
        </w:rPr>
        <w:t>请在这里暂停，并以小组的形式讨论：你们曾经搬到另一个村庄或国家吗？ 你们是如何与新邻居相处的？ 你认为神为什么要告诉以撒要与他的邻舍保持分离？</w:t>
      </w:r>
    </w:p>
    <w:p>
      <w:pPr/>
      <w:r>
        <w:rPr>
          <w:lang w:val="zh_CN" w:bidi="zh_CN"/>
        </w:rPr>
      </w:r>
      <w:r>
        <w:rPr>
          <w:lang w:val="zh_CN" w:bidi="zh_CN"/>
        </w:rPr>
        <w:t>神也向以撒重复了神从前赐给亚伯拉罕的应许。 这表示神确认了与以撒所立的约，这约是神曾经与亚伯拉罕立下的。 神告诉以撒，神正在更新这约，因为亚伯拉罕听见并遵守了神所说的一切话。 神希望以撒明白，这约也是给以撒家人的。</w:t>
      </w:r>
    </w:p>
    <w:p>
      <w:pPr/>
      <w:r>
        <w:rPr>
          <w:lang w:val="zh_CN" w:bidi="zh_CN"/>
        </w:rPr>
      </w:r>
      <w:r>
        <w:rPr>
          <w:lang w:val="zh_CN" w:bidi="zh_CN"/>
        </w:rPr>
        <w:t>请以小组的形式讨论：神曾与亚伯拉罕立约，神为什么要与以撒重新立这个约？ 在某人去世后，你们的族群如何处理重要的协议？</w:t>
      </w:r>
    </w:p>
    <w:p>
      <w:pPr/>
      <w:r>
        <w:rPr>
          <w:lang w:val="zh_CN" w:bidi="zh_CN"/>
        </w:rPr>
      </w:r>
      <w:r>
        <w:rPr>
          <w:lang w:val="zh_CN" w:bidi="zh_CN"/>
        </w:rPr>
        <w:t>当以撒搬到基拉耳时，他担心如果当地人知道利百加是他的妻子，可能会杀死他。 利百加很漂亮，所以以撒告诉所有人，她是他的妹妹。 你会记得，当亚伯拉罕和撒拉去基拉耳时，亚伯拉罕对撒拉也是这样做。 然后有一天，王向窗外望去，看见以撒在抚摸利百加。 这表示以撒正在拥抱利百加，或者正在对她表示爱意。 这不是性行为。</w:t>
      </w:r>
    </w:p>
    <w:p>
      <w:pPr/>
      <w:r>
        <w:rPr>
          <w:lang w:val="zh_CN" w:bidi="zh_CN"/>
        </w:rPr>
      </w:r>
      <w:r>
        <w:rPr>
          <w:lang w:val="zh_CN" w:bidi="zh_CN"/>
        </w:rPr>
        <w:t>请在这里暂停，并以小组的形式讨论：在你们的文化中，如果一个来访的客人像以撒一样，在关于他妻子的事情上撒谎，人们会有什么感受？ 你会用哪些文雅的词语或片语来描述以撒和利百加正在做的事？</w:t>
      </w:r>
    </w:p>
    <w:p>
      <w:pPr/>
      <w:r>
        <w:rPr>
          <w:lang w:val="zh_CN" w:bidi="zh_CN"/>
        </w:rPr>
      </w:r>
      <w:r>
        <w:rPr>
          <w:lang w:val="zh_CN" w:bidi="zh_CN"/>
        </w:rPr>
        <w:t>王意识到利百加是以撒的妻子，就生以撒的气。 王说，以撒欺骗了百姓。 这会因此带来一个危险，就是当地人可能会试图与利百加同寝。 这将会是严重的罪。 所以王告诉所有的人，谁都不可以伤害以撒和利百加。</w:t>
      </w:r>
    </w:p>
    <w:p>
      <w:pPr/>
      <w:r>
        <w:rPr>
          <w:lang w:val="zh_CN" w:bidi="zh_CN"/>
        </w:rPr>
      </w:r>
      <w:r>
        <w:rPr>
          <w:lang w:val="zh_CN" w:bidi="zh_CN"/>
        </w:rPr>
        <w:t>经文进入到以撒生命中的第二个事件。 这是一场关于水权的冲突。 亚伯拉罕也曾因为水权的问题，而与基拉耳的非利士人发生冲突。 当以撒住在基拉耳居的时候，他种植庄稼，并且收获了大量的谷物。 这表示以撒在基拉耳住了足够长的时间，可以预备土地和播种。 神赐福以撒。 以撒的收割比他所种下的多出百倍。 他越来越富有，并有许多仆人和牲畜。 非利士人开始嫉妒以撒和他的财富。</w:t>
      </w:r>
    </w:p>
    <w:p>
      <w:pPr/>
      <w:r>
        <w:rPr>
          <w:lang w:val="zh_CN" w:bidi="zh_CN"/>
        </w:rPr>
      </w:r>
      <w:r>
        <w:rPr>
          <w:lang w:val="zh_CN" w:bidi="zh_CN"/>
        </w:rPr>
        <w:t>请以小组的形式讨论：在你们的文化中，你们如何计算财富？ 请讲述一个关于你们社群中对财富的嫉妒影响关系的故事。</w:t>
      </w:r>
    </w:p>
    <w:p>
      <w:pPr/>
      <w:r>
        <w:rPr>
          <w:lang w:val="zh_CN" w:bidi="zh_CN"/>
        </w:rPr>
      </w:r>
      <w:r>
        <w:rPr>
          <w:lang w:val="zh_CN" w:bidi="zh_CN"/>
        </w:rPr>
        <w:t>你们可以以小组的形式来做这个活动，以说明一百倍是什么样子。 让小组把一勺谷物放进一个小碗中。 然后用同样的勺子，放一百勺放到一个桶或大碗中。 你也可以用泥土、石头甚至木棍来达到同样的视觉效果。</w:t>
      </w:r>
    </w:p>
    <w:p>
      <w:pPr/>
      <w:r>
        <w:rPr>
          <w:lang w:val="zh_CN" w:bidi="zh_CN"/>
        </w:rPr>
      </w:r>
      <w:r>
        <w:rPr>
          <w:lang w:val="zh_CN" w:bidi="zh_CN"/>
        </w:rPr>
        <w:t>以撒用水井作为羊群和牛群的水源，因为基拉耳地区很少下雨。 非利士人用泥土塞住了以撒的牲畜所用的井，但以撒需要水来照顾他的家人、仆人和牲畜。</w:t>
      </w:r>
    </w:p>
    <w:p>
      <w:pPr/>
      <w:r>
        <w:rPr>
          <w:lang w:val="zh_CN" w:bidi="zh_CN"/>
        </w:rPr>
      </w:r>
      <w:r>
        <w:rPr>
          <w:lang w:val="zh_CN" w:bidi="zh_CN"/>
        </w:rPr>
        <w:t>请展示一张水井的图片，这可能是一张显示古代水井的图画。</w:t>
      </w:r>
    </w:p>
    <w:p>
      <w:pPr/>
      <w:r>
        <w:rPr>
          <w:lang w:val="zh_CN" w:bidi="zh_CN"/>
        </w:rPr>
      </w:r>
      <w:r>
        <w:rPr>
          <w:lang w:val="zh_CN" w:bidi="zh_CN"/>
        </w:rPr>
        <w:t>请以小组的形式讨论：如果有人占据了水源或损坏了水井，你们的人会怎么做？</w:t>
      </w:r>
    </w:p>
    <w:p>
      <w:pPr/>
      <w:r>
        <w:rPr>
          <w:lang w:val="zh_CN" w:bidi="zh_CN"/>
        </w:rPr>
      </w:r>
      <w:r>
        <w:rPr>
          <w:lang w:val="zh_CN" w:bidi="zh_CN"/>
        </w:rPr>
        <w:t>王注意到了正在发展的冲突。 王命令以撒离开基拉耳。 类似的事也发生在亚伯拉罕身上。 以撒同意搬家。 以撒离开城镇，搬到基拉耳谷。 下雨以后，或在更远的旷野中下雨以后，水会在这个地区汇流成河。 下雨后，水会渗入地下。 在这样的地方可以更容易地挖井。 以撒找到了亚伯拉罕所挖的井，并重新打开了这些井。 以撒也用同样的名字来命名这些井，是亚伯拉罕曾经用过的名字。 以撒在基拉耳谷挖了新井，并给每座井起一个名字。 其中一口井被命名为埃色，意思是"相争"，另一口井被命名为西提拿，意思是"为敌"。 以撒挖井之后，非利士人便声称每口井都属于他们。 第一口井很珍贵，因为井里有活水。 这表示这井会不停地流出水。</w:t>
      </w:r>
    </w:p>
    <w:p>
      <w:pPr/>
      <w:r>
        <w:rPr>
          <w:lang w:val="zh_CN" w:bidi="zh_CN"/>
        </w:rPr>
      </w:r>
      <w:r>
        <w:rPr>
          <w:lang w:val="zh_CN" w:bidi="zh_CN"/>
        </w:rPr>
        <w:t>请在这里暂停，并以小组的形式讨论：你们认为以撒为什么要给水井命名？ 你们如何识别公共水源？</w:t>
      </w:r>
    </w:p>
    <w:p>
      <w:pPr/>
      <w:r>
        <w:rPr>
          <w:lang w:val="zh_CN" w:bidi="zh_CN"/>
        </w:rPr>
      </w:r>
      <w:r>
        <w:rPr>
          <w:lang w:val="zh_CN" w:bidi="zh_CN"/>
        </w:rPr>
        <w:t>当以撒搬到基拉耳谷时，他搭建他的帐棚。 我们不知道他在城里时，住在哪里。 帐棚通常是用山羊毛或其它动物的毛织成的布。 住在帐棚里，以撒可以很容易地把他的家，从一个地方搬到另一个地方。 以撒在基拉耳谷中，从一个地方搬到另一个地方。 最终，他挖了一口井，没有人争辩，也没有人认领。</w:t>
      </w:r>
    </w:p>
    <w:p>
      <w:pPr/>
      <w:r>
        <w:rPr>
          <w:lang w:val="zh_CN" w:bidi="zh_CN"/>
        </w:rPr>
      </w:r>
      <w:r>
        <w:rPr>
          <w:lang w:val="zh_CN" w:bidi="zh_CN"/>
        </w:rPr>
        <w:t>请展示一张帐棚的图片。</w:t>
      </w:r>
    </w:p>
    <w:p>
      <w:pPr/>
      <w:r>
        <w:rPr>
          <w:lang w:val="zh_CN" w:bidi="zh_CN"/>
        </w:rPr>
      </w:r>
      <w:r>
        <w:rPr>
          <w:lang w:val="zh_CN" w:bidi="zh_CN"/>
        </w:rPr>
        <w:t>请以小组的形式讨论：以撒没有为了水井而与非利士人争战。 你们地区的人如何解决水的问题？</w:t>
      </w:r>
    </w:p>
    <w:p>
      <w:pPr/>
      <w:r>
        <w:rPr>
          <w:lang w:val="zh_CN" w:bidi="zh_CN"/>
        </w:rPr>
      </w:r>
      <w:r>
        <w:rPr>
          <w:lang w:val="zh_CN" w:bidi="zh_CN"/>
        </w:rPr>
        <w:t>以撒给那井起名叫利河伯，意思是宽阔的空间。 最终，以撒搬到别是巴，这城镇在以色列南部，靠近南地旷野。 别是巴也是亚伯拉罕曾住过的城镇。 以撒到达那里的那天晚上，神向他说话。 神重复了神已经向亚伯拉罕和以撒立下的应许。 这不是新的应许。 神说："我是你父亲亚伯拉罕的神。 不要惧怕。" 神说祂是"神"，也就是曾与亚伯拉罕立约的创造者神，祂要祝福他，并使他的后裔成为大国。 神在这里没有使用祂的名字耶和华。 以撒再次听见了这应许，就建造了一座坛来敬拜神。 以撒住在别是巴。 他的仆人又挖了一口井。</w:t>
      </w:r>
    </w:p>
    <w:p>
      <w:pPr/>
      <w:r>
        <w:rPr>
          <w:lang w:val="zh_CN" w:bidi="zh_CN"/>
        </w:rPr>
      </w:r>
      <w:r>
        <w:rPr>
          <w:lang w:val="zh_CN" w:bidi="zh_CN"/>
        </w:rPr>
        <w:t>请展示一张祭坛的图片。</w:t>
      </w:r>
    </w:p>
    <w:p>
      <w:pPr/>
      <w:r>
        <w:rPr>
          <w:lang w:val="zh_CN" w:bidi="zh_CN"/>
        </w:rPr>
      </w:r>
      <w:r>
        <w:rPr>
          <w:lang w:val="zh_CN" w:bidi="zh_CN"/>
        </w:rPr>
        <w:t>请在这里暂停，并以小组的形式讨论：你们认为神为什么要多次重复这些应许？为什么这种重复很重要？ 以撒敬拜神，他在坛上烧了一只牲畜，以此作为他对应许的回应。 你们那里的人会如何回应神的应许？</w:t>
      </w:r>
    </w:p>
    <w:p>
      <w:pPr/>
      <w:r>
        <w:rPr>
          <w:lang w:val="zh_CN" w:bidi="zh_CN"/>
        </w:rPr>
      </w:r>
      <w:r>
        <w:rPr>
          <w:lang w:val="zh_CN" w:bidi="zh_CN"/>
        </w:rPr>
        <w:t>当以撒在别是巴时，第三个事件发生了。 亚比米勒王从基拉耳来看以撒。 这事也与亚伯拉罕的事件相似。 先前的亚比米勒王来到别是巴，与亚伯拉罕订立盟约。 在这段经文中，王带著他的谋士和军长。 谋士和军长的名字与先前的亚比米勒王的军长和谋士的名字相同。 然而，这些并不是同样的人。 王想与以撒立约或订下盟约。 亚比米勒王并不苛刻。 王不希望以撒和非利士人之间发生麻烦。 王说："我们看见耶和华，也就是雅巍，与你同在。"</w:t>
      </w:r>
    </w:p>
    <w:p>
      <w:pPr/>
      <w:r>
        <w:rPr>
          <w:lang w:val="zh_CN" w:bidi="zh_CN"/>
        </w:rPr>
      </w:r>
      <w:r>
        <w:rPr>
          <w:lang w:val="zh_CN" w:bidi="zh_CN"/>
        </w:rPr>
        <w:t>请在这里暂停并讨论：在你们的文化中，人们如何知道神与某人同在？</w:t>
      </w:r>
    </w:p>
    <w:p>
      <w:pPr/>
      <w:r>
        <w:rPr>
          <w:lang w:val="zh_CN" w:bidi="zh_CN"/>
        </w:rPr>
      </w:r>
      <w:r>
        <w:rPr>
          <w:lang w:val="zh_CN" w:bidi="zh_CN"/>
        </w:rPr>
        <w:t>起初，以撒以敌视的态度回应王。 王提醒以撒，他在基拉耳时，人们对他很好。 以撒听了王的话之后，同意和平条约，并预备特别的宴席来庆祝立约。 然后第二天，王和以撒严肃地承诺要遵守这约或盟约。 宴席和严肃的应许都是与文化有关的事件，表明盟约的重要性和正式性。</w:t>
      </w:r>
    </w:p>
    <w:p>
      <w:pPr/>
      <w:r>
        <w:rPr>
          <w:lang w:val="zh_CN" w:bidi="zh_CN"/>
        </w:rPr>
      </w:r>
      <w:r>
        <w:rPr>
          <w:lang w:val="zh_CN" w:bidi="zh_CN"/>
        </w:rPr>
        <w:t>请在这里暂停并讨论：你们那里的人会做什么来使条约正式生效？</w:t>
      </w:r>
    </w:p>
    <w:p>
      <w:pPr/>
      <w:r>
        <w:rPr>
          <w:lang w:val="zh_CN" w:bidi="zh_CN"/>
        </w:rPr>
      </w:r>
      <w:r>
        <w:rPr>
          <w:lang w:val="zh_CN" w:bidi="zh_CN"/>
        </w:rPr>
        <w:t>以撒的仆人在别是巴挖了一口新井，看见里面有水就很兴奋。 以撒给井起名叫示巴，意思是"严肃的应许"，因为他与基拉耳的亚比米勒王立约。 别是巴城围绕著这口井增长起来。 别是巴这个名字的意思是"庄严应许的井"。</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在饥荒期间，以撒搬到基拉耳。 神重复了神与亚伯拉罕所立的约。</w:t>
      </w:r>
    </w:p>
    <w:p>
      <w:pPr/>
      <w:r>
        <w:rPr>
          <w:lang w:val="zh_CN" w:bidi="zh_CN"/>
        </w:rPr>
      </w:r>
      <w:r>
        <w:rPr>
          <w:b/>
          <w:lang w:val="zh_CN" w:bidi="zh_CN"/>
        </w:rPr>
        <w:t>第二个场景：</w:t>
      </w:r>
      <w:r>
        <w:rPr>
          <w:lang w:val="zh_CN" w:bidi="zh_CN"/>
        </w:rPr>
        <w:t>因为以撒害怕非利士人，所以他说利百加是他的妹妹。 王发现了这个谎言。</w:t>
      </w:r>
    </w:p>
    <w:p>
      <w:pPr/>
      <w:r>
        <w:rPr>
          <w:lang w:val="zh_CN" w:bidi="zh_CN"/>
        </w:rPr>
      </w:r>
      <w:r>
        <w:rPr>
          <w:b/>
          <w:lang w:val="zh_CN" w:bidi="zh_CN"/>
        </w:rPr>
        <w:t>第三个场景：</w:t>
      </w:r>
      <w:r>
        <w:rPr>
          <w:lang w:val="zh_CN" w:bidi="zh_CN"/>
        </w:rPr>
        <w:t>以撒变得如此富有和强大，以至于王要求他离开基拉耳。</w:t>
      </w:r>
    </w:p>
    <w:p>
      <w:pPr/>
      <w:r>
        <w:rPr>
          <w:lang w:val="zh_CN" w:bidi="zh_CN"/>
        </w:rPr>
      </w:r>
      <w:r>
        <w:rPr>
          <w:b/>
          <w:lang w:val="zh_CN" w:bidi="zh_CN"/>
        </w:rPr>
        <w:t>第四个场景：</w:t>
      </w:r>
      <w:r>
        <w:rPr>
          <w:lang w:val="zh_CN" w:bidi="zh_CN"/>
        </w:rPr>
        <w:t>以撒的仆人和非利士人之间为水而发生冲突。</w:t>
      </w:r>
    </w:p>
    <w:p>
      <w:pPr/>
      <w:r>
        <w:rPr>
          <w:lang w:val="zh_CN" w:bidi="zh_CN"/>
        </w:rPr>
      </w:r>
      <w:r>
        <w:rPr>
          <w:b/>
          <w:lang w:val="zh_CN" w:bidi="zh_CN"/>
        </w:rPr>
        <w:t>第五个场景：</w:t>
      </w:r>
      <w:r>
        <w:rPr>
          <w:lang w:val="zh_CN" w:bidi="zh_CN"/>
        </w:rPr>
        <w:t>以撒搬到别是巴，神再次重复了对亚伯拉罕的应许。</w:t>
      </w:r>
    </w:p>
    <w:p>
      <w:pPr/>
      <w:r>
        <w:rPr>
          <w:lang w:val="zh_CN" w:bidi="zh_CN"/>
        </w:rPr>
      </w:r>
      <w:r>
        <w:rPr>
          <w:b/>
          <w:lang w:val="zh_CN" w:bidi="zh_CN"/>
        </w:rPr>
        <w:t>第六个场景：</w:t>
      </w:r>
      <w:r>
        <w:rPr>
          <w:lang w:val="zh_CN" w:bidi="zh_CN"/>
        </w:rPr>
        <w:t xml:space="preserve"> 基拉耳的王来到以撒面前，要求立约。 在立约仪式之后，以撒的人在别是巴挖了一口新井。</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亚比米勒王</w:t>
      </w:r>
    </w:p>
    <w:p>
      <w:pPr>
        <w:pStyle w:val="ListBullet"/>
        <w:spacing w:line="240" w:lineRule="auto"/>
        <w:ind w:left="720"/>
      </w:pPr>
      <w:r>
        <w:rPr>
          <w:lang w:val="zh_CN" w:bidi="zh_CN"/>
        </w:rPr>
      </w:r>
      <w:r>
        <w:rPr>
          <w:lang w:val="zh_CN" w:bidi="zh_CN"/>
        </w:rPr>
        <w:t>以撒的仆人</w:t>
      </w:r>
    </w:p>
    <w:p>
      <w:pPr>
        <w:pStyle w:val="ListBullet"/>
        <w:spacing w:line="240" w:lineRule="auto"/>
        <w:ind w:left="720"/>
      </w:pPr>
      <w:r>
        <w:rPr>
          <w:lang w:val="zh_CN" w:bidi="zh_CN"/>
        </w:rPr>
      </w:r>
      <w:r>
        <w:rPr>
          <w:lang w:val="zh_CN" w:bidi="zh_CN"/>
        </w:rPr>
        <w:t>非利士人</w:t>
      </w:r>
    </w:p>
    <w:p>
      <w:pPr>
        <w:pStyle w:val="ListBullet"/>
        <w:spacing w:line="240" w:lineRule="auto"/>
        <w:ind w:left="720"/>
      </w:pPr>
      <w:r>
        <w:rPr>
          <w:lang w:val="zh_CN" w:bidi="zh_CN"/>
        </w:rPr>
      </w:r>
      <w:r>
        <w:rPr>
          <w:lang w:val="zh_CN" w:bidi="zh_CN"/>
        </w:rPr>
        <w:t>王的谋士</w:t>
      </w:r>
    </w:p>
    <w:p>
      <w:pPr>
        <w:pStyle w:val="ListBullet"/>
        <w:spacing w:line="240" w:lineRule="auto"/>
        <w:ind w:left="720"/>
      </w:pPr>
      <w:r>
        <w:rPr>
          <w:lang w:val="zh_CN" w:bidi="zh_CN"/>
        </w:rPr>
      </w:r>
      <w:r>
        <w:rPr>
          <w:lang w:val="zh_CN" w:bidi="zh_CN"/>
        </w:rPr>
        <w:t>王的军长</w:t>
      </w:r>
    </w:p>
    <w:p>
      <w:pPr>
        <w:pStyle w:val="ListBullet"/>
        <w:spacing w:line="240" w:lineRule="auto"/>
        <w:ind w:left="720"/>
      </w:pPr>
      <w:r>
        <w:rPr>
          <w:lang w:val="zh_CN" w:bidi="zh_CN"/>
        </w:rPr>
      </w:r>
      <w:r>
        <w:rPr>
          <w:lang w:val="zh_CN" w:bidi="zh_CN"/>
        </w:rPr>
        <w:t>经文多次提到亚伯拉罕。</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在第一个场景中，那地开始了严重的饥荒。 以撒搬到基拉耳，这是该国南部地区非利士人的城镇。 重要的是请留意：以撒似乎正在前往埃及的路上，就像他的父亲亚伯拉罕在饥荒期间去了埃及一样。 然而，当他在基拉耳时，神向以撒显现，告诉他不要去埃及。 神告诉以撒，要留在基拉耳，但要作为外族人或外人，住在那些人中间。 然后神重复了神对亚伯拉罕的相同应许。 神告诉以撒，这些应许也是给以撒的，因为亚伯拉罕听从神，并顺服神所吩咐的一切。 以撒留在基拉耳。</w:t>
      </w:r>
    </w:p>
    <w:p>
      <w:pPr/>
      <w:r>
        <w:rPr>
          <w:lang w:val="zh_CN" w:bidi="zh_CN"/>
        </w:rPr>
      </w:r>
      <w:r>
        <w:rPr>
          <w:lang w:val="zh_CN" w:bidi="zh_CN"/>
        </w:rPr>
        <w:t>神对以撒的应许有几个部分。</w:t>
      </w:r>
    </w:p>
    <w:p>
      <w:pPr>
        <w:pStyle w:val="ListNumber"/>
        <w:numPr>
          <w:ilvl w:val="0"/>
          <w:numId w:val="62"/>
        </w:numPr>
        <w:spacing w:line="240" w:lineRule="auto"/>
        <w:ind w:left="720"/>
      </w:pPr>
      <w:r>
        <w:rPr>
          <w:lang w:val="zh_CN" w:bidi="zh_CN"/>
        </w:rPr>
      </w:r>
      <w:r>
        <w:rPr>
          <w:lang w:val="zh_CN" w:bidi="zh_CN"/>
        </w:rPr>
        <w:t>以撒在基拉耳要作为外族人或外人生活。</w:t>
      </w:r>
    </w:p>
    <w:p>
      <w:pPr>
        <w:pStyle w:val="ListNumber"/>
        <w:spacing w:line="240" w:lineRule="auto"/>
        <w:ind w:left="720"/>
      </w:pPr>
      <w:r>
        <w:rPr>
          <w:lang w:val="zh_CN" w:bidi="zh_CN"/>
        </w:rPr>
      </w:r>
      <w:r>
        <w:rPr>
          <w:lang w:val="zh_CN" w:bidi="zh_CN"/>
        </w:rPr>
        <w:t>我要与你同在，祝福你。</w:t>
      </w:r>
    </w:p>
    <w:p>
      <w:pPr>
        <w:pStyle w:val="ListNumber"/>
        <w:spacing w:line="240" w:lineRule="auto"/>
        <w:ind w:left="720"/>
      </w:pPr>
      <w:r>
        <w:rPr>
          <w:lang w:val="zh_CN" w:bidi="zh_CN"/>
        </w:rPr>
      </w:r>
      <w:r>
        <w:rPr>
          <w:lang w:val="zh_CN" w:bidi="zh_CN"/>
        </w:rPr>
        <w:t>我要把所有这些地赐给你和你的后裔，正如我对亚伯拉罕所应许的那样。</w:t>
      </w:r>
    </w:p>
    <w:p>
      <w:pPr>
        <w:pStyle w:val="ListNumber"/>
        <w:spacing w:line="240" w:lineRule="auto"/>
        <w:ind w:left="720"/>
      </w:pPr>
      <w:r>
        <w:rPr>
          <w:lang w:val="zh_CN" w:bidi="zh_CN"/>
        </w:rPr>
      </w:r>
      <w:r>
        <w:rPr>
          <w:lang w:val="zh_CN" w:bidi="zh_CN"/>
        </w:rPr>
        <w:t>我要使你的后裔像星星一样众多，并且要把这些地赐给他们。</w:t>
      </w:r>
    </w:p>
    <w:p>
      <w:pPr>
        <w:pStyle w:val="ListNumber"/>
        <w:spacing w:line="240" w:lineRule="auto"/>
        <w:ind w:left="720"/>
      </w:pPr>
      <w:r>
        <w:rPr>
          <w:lang w:val="zh_CN" w:bidi="zh_CN"/>
        </w:rPr>
      </w:r>
      <w:r>
        <w:rPr>
          <w:lang w:val="zh_CN" w:bidi="zh_CN"/>
        </w:rPr>
        <w:t>地上所有国家或人民，都要透过你的后裔而蒙福。</w:t>
      </w:r>
    </w:p>
    <w:p>
      <w:pPr>
        <w:pStyle w:val="ListNumber"/>
        <w:spacing w:line="240" w:lineRule="auto"/>
        <w:ind w:left="720"/>
      </w:pPr>
      <w:r>
        <w:rPr>
          <w:lang w:val="zh_CN" w:bidi="zh_CN"/>
        </w:rPr>
      </w:r>
      <w:r>
        <w:rPr>
          <w:lang w:val="zh_CN" w:bidi="zh_CN"/>
        </w:rPr>
        <w:t>我会这样做，是因为亚伯拉罕听从了我，并且顺服我。</w:t>
      </w:r>
    </w:p>
    <w:p>
      <w:pPr/>
      <w:r>
        <w:rPr>
          <w:lang w:val="zh_CN" w:bidi="zh_CN"/>
        </w:rPr>
      </w:r>
      <w:r>
        <w:rPr>
          <w:lang w:val="zh_CN" w:bidi="zh_CN"/>
        </w:rPr>
        <w:t>在第二个场景中，以撒在关于利百加的事上撒了谎，因为他害怕男人们会因为利百加非常漂亮而杀了他。 这种欺骗持续了一段时间。 后来，亚比米勒王碰巧从窗外观看，看到以撒在抚摸利百加。 王对以撒非常生气。 王传唤以撒来到王面前。 重要的是请留意：亚比米勒王很生气。 他问了一个问题，表明了他的愤怒："你为什么对我们这样做？" 亚比米勒不希望他的百姓与利百加同寝，从而犯下大罪。 然后亚比米勒王发布了一条命令，人不可以伤害以撒或利百加。</w:t>
      </w:r>
    </w:p>
    <w:p>
      <w:pPr/>
      <w:r>
        <w:rPr>
          <w:lang w:val="zh_CN" w:bidi="zh_CN"/>
        </w:rPr>
      </w:r>
      <w:r>
        <w:rPr>
          <w:lang w:val="zh_CN" w:bidi="zh_CN"/>
        </w:rPr>
        <w:t>在第三个场景中，以撒还在基拉耳时，种下了庄稼。 神祝福以撒。 以撒的绵羊和山羊以及牛群越来越增加。 非利士人变得嫉妒，把井里填满了土。 这种嫉妒以及非利士人和以撒之间的问题越来越严重，直到王告诉以撒要他离开。</w:t>
      </w:r>
    </w:p>
    <w:p>
      <w:pPr/>
      <w:r>
        <w:rPr>
          <w:lang w:val="zh_CN" w:bidi="zh_CN"/>
        </w:rPr>
      </w:r>
      <w:r>
        <w:rPr>
          <w:lang w:val="zh_CN" w:bidi="zh_CN"/>
        </w:rPr>
        <w:t>在第四个场景中，以撒搬到城附近的一个山谷。 以撒重新打开了他父亲亚伯拉罕的一些井。 以撒给这些井起名字时，用了亚伯拉罕曾经用过的相同名字。 以撒的仆人挖了一口新井，发现一个水源，这意味著水会不断地流出来。 非利士人声称这口井属于他们。 以撒给这口井起名叫埃色，意思是"争论"。 以撒的仆人挖了另一口井，非利士人再次声称拥有这口井。 以撒给第二口井起名叫西提拿，意思是"敌意"。 以撒搬到另一个地方，再次挖了一口井。 这次没有关于这口井的争议。 以撒给它起名叫利河伯，意思是"开阔的空间"。</w:t>
      </w:r>
    </w:p>
    <w:p>
      <w:pPr/>
      <w:r>
        <w:rPr>
          <w:lang w:val="zh_CN" w:bidi="zh_CN"/>
        </w:rPr>
      </w:r>
      <w:r>
        <w:rPr>
          <w:lang w:val="zh_CN" w:bidi="zh_CN"/>
        </w:rPr>
        <w:t>在第五个场景中，以撒搬到别是巴。 这是以色列南部的一个城镇，靠近旷野。 亚伯拉罕曾经住在别是巴。 神在别是巴再次向以撒显现，并重复了祂对亚伯拉罕的应许。 在听到应许之后，以撒建造了一座坛，并且敬拜神，可能是在坛上焚烧了一只动物。 以撒留在别是巴，他的仆人挖了另一口井。</w:t>
      </w:r>
    </w:p>
    <w:p>
      <w:pPr/>
      <w:r>
        <w:rPr>
          <w:lang w:val="zh_CN" w:bidi="zh_CN"/>
        </w:rPr>
      </w:r>
      <w:r>
        <w:rPr>
          <w:lang w:val="zh_CN" w:bidi="zh_CN"/>
        </w:rPr>
        <w:t>在第六个场景中，亚比米勒王来到别是巴，与以撒会面。 王带著他的军长和他的谋士。 重要的是请留意：他们想与以撒立约，因为他们意识到他比他们更强大。 起初，以撒的反应并不友好。 然后以撒听从他们的话，同意了这个条约。 以撒准备了一场宴席，来庆祝立约。 他们每个人都严肃地承诺遵守条约。 王和他的谋士离去，平平安地离开以撒。 在同一天，以撒的仆人挖了一口新井，以撒给它起名叫示巴，意思是"誓言"。 这就是别是巴这个名字的意思，严肃的应许的井。</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亚比米勒王</w:t>
      </w:r>
    </w:p>
    <w:p>
      <w:pPr>
        <w:pStyle w:val="ListBullet"/>
        <w:spacing w:line="240" w:lineRule="auto"/>
        <w:ind w:left="720"/>
      </w:pPr>
      <w:r>
        <w:rPr>
          <w:lang w:val="zh_CN" w:bidi="zh_CN"/>
        </w:rPr>
      </w:r>
      <w:r>
        <w:rPr>
          <w:lang w:val="zh_CN" w:bidi="zh_CN"/>
        </w:rPr>
        <w:t>以撒的仆人</w:t>
      </w:r>
    </w:p>
    <w:p>
      <w:pPr>
        <w:pStyle w:val="ListBullet"/>
        <w:spacing w:line="240" w:lineRule="auto"/>
        <w:ind w:left="720"/>
      </w:pPr>
      <w:r>
        <w:rPr>
          <w:lang w:val="zh_CN" w:bidi="zh_CN"/>
        </w:rPr>
      </w:r>
      <w:r>
        <w:rPr>
          <w:lang w:val="zh_CN" w:bidi="zh_CN"/>
        </w:rPr>
        <w:t>非利士人</w:t>
      </w:r>
    </w:p>
    <w:p>
      <w:pPr>
        <w:pStyle w:val="ListBullet"/>
        <w:spacing w:line="240" w:lineRule="auto"/>
        <w:ind w:left="720"/>
      </w:pPr>
      <w:r>
        <w:rPr>
          <w:lang w:val="zh_CN" w:bidi="zh_CN"/>
        </w:rPr>
      </w:r>
      <w:r>
        <w:rPr>
          <w:lang w:val="zh_CN" w:bidi="zh_CN"/>
        </w:rPr>
        <w:t>王的谋士</w:t>
      </w:r>
    </w:p>
    <w:p>
      <w:pPr>
        <w:pStyle w:val="ListBullet"/>
        <w:spacing w:line="240" w:lineRule="auto"/>
        <w:ind w:left="720"/>
      </w:pPr>
      <w:r>
        <w:rPr>
          <w:lang w:val="zh_CN" w:bidi="zh_CN"/>
        </w:rPr>
      </w:r>
      <w:r>
        <w:rPr>
          <w:lang w:val="zh_CN" w:bidi="zh_CN"/>
        </w:rPr>
        <w:t>王的军长</w:t>
      </w:r>
    </w:p>
    <w:p>
      <w:pPr>
        <w:pStyle w:val="ListBullet"/>
        <w:spacing w:line="240" w:lineRule="auto"/>
        <w:ind w:left="720"/>
      </w:pPr>
      <w:r>
        <w:rPr>
          <w:lang w:val="zh_CN" w:bidi="zh_CN"/>
        </w:rPr>
      </w:r>
      <w:r>
        <w:rPr>
          <w:lang w:val="zh_CN" w:bidi="zh_CN"/>
        </w:rPr>
        <w:t>经文多次提到亚伯拉罕。</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当小组第一次表演这个故事时，请留意故事的对话、流畅度、情节发展以及时间顺序。请留意故事或经文中重要或较难的部分，确保演出包含这些内容。请请帮助小组成员记住故事的各个部分。</w:t>
      </w:r>
    </w:p>
    <w:p>
      <w:pPr/>
      <w:r>
        <w:rPr>
          <w:lang w:val="zh_CN" w:bidi="zh_CN"/>
        </w:rPr>
      </w:r>
      <w:r>
        <w:rPr>
          <w:lang w:val="zh_CN" w:bidi="zh_CN"/>
        </w:rPr>
        <w:t>当小组第二次表演这个故事时，在故事的不同片段暂停他们的表演。你会听到"暂停表演"，接接著是一些问题，以及你可能会听到的答案的建议。 然后会要求你重新开始表演。</w:t>
      </w:r>
    </w:p>
    <w:p>
      <w:pPr/>
      <w:r>
        <w:rPr>
          <w:lang w:val="zh_CN" w:bidi="zh_CN"/>
        </w:rPr>
      </w:r>
      <w:r>
        <w:rPr>
          <w:lang w:val="zh_CN" w:bidi="zh_CN"/>
        </w:rPr>
        <w:t>在第一个场景中，发生了一场严重的饥荒。 以撒把家搬到基拉耳。 神向以撒显现，并告诉以撒，要像外人一样留在基拉耳。 然后神重复了祂对亚伯拉罕的应许。</w:t>
      </w:r>
    </w:p>
    <w:p>
      <w:pPr/>
      <w:r>
        <w:rPr>
          <w:lang w:val="zh_CN" w:bidi="zh_CN"/>
        </w:rPr>
      </w:r>
      <w:r>
        <w:rPr>
          <w:lang w:val="zh_CN" w:bidi="zh_CN"/>
        </w:rPr>
        <w:t>请在这里暂停表演，并问扮演神的演员："为什么你希望以撒像外人一样住在基拉耳？" 你可能会听到这样的话："我不希望以撒采纳当地的习俗，开始敬拜他们的神。"请问扮演以撒的演员："像外人一样生活对你来说意味著什么？" 你可能会听到这样的话："这意味著我要与非利士人分开。" 或"这意味著我不应该吃他们的食物，也不应该敬拜他们的神。" 请问扮演以撒的演员："当你听到神重复对你父亲亚伯拉罕的应许时，你感觉如何？" 你可能会听到这样的话："我很高兴知道这些应许也是给我的。" 或"我因为与神的关系而感到谦卑。" 或"我父亲亚伯拉罕顺服神。 我希望我也能顺服神。" 请重新开始表演。</w:t>
      </w:r>
    </w:p>
    <w:p>
      <w:pPr/>
      <w:r>
        <w:rPr>
          <w:lang w:val="zh_CN" w:bidi="zh_CN"/>
        </w:rPr>
      </w:r>
      <w:r>
        <w:rPr>
          <w:lang w:val="zh_CN" w:bidi="zh_CN"/>
        </w:rPr>
        <w:t>在第二个场景中，以撒害怕非利士人。 以撒在关于他妻子利百加的事情上撒了谎，他说利百加是他的妹妹。 王发现以撒和利百加是夫妻。 王对以撒真的很生气。</w:t>
      </w:r>
    </w:p>
    <w:p>
      <w:pPr/>
      <w:r>
        <w:rPr>
          <w:lang w:val="zh_CN" w:bidi="zh_CN"/>
        </w:rPr>
      </w:r>
      <w:r>
        <w:rPr>
          <w:lang w:val="zh_CN" w:bidi="zh_CN"/>
        </w:rPr>
        <w:t>请在这里暂停表演，并问扮演以撒的演员："你为什么要在关于利百加的事情上撒谎？" 你可能会听到这样的话："我害怕这里的人会杀了我。" 或"我不相信神会保护我。" 请问扮演利百加的演员："当你听到以撒在你们的关系上撒了谎时，你感觉如何？" 你可能会听到这样的话："我很难过。" 或"我为他和我担心。" 或"我害怕非利士人。" 请问扮演王的演员："当你意识到以撒在利百加的事情上撒了谎时，你感觉如何？" 你可能会听到这样的话："我对他真的很生气。 这可能会导致我们任何一个人犯罪。" 或"我对他真的很失望。 他应该相信我会照顾他。" 请重新开始表演。</w:t>
      </w:r>
    </w:p>
    <w:p>
      <w:pPr/>
      <w:r>
        <w:rPr>
          <w:lang w:val="zh_CN" w:bidi="zh_CN"/>
        </w:rPr>
      </w:r>
      <w:r>
        <w:rPr>
          <w:lang w:val="zh_CN" w:bidi="zh_CN"/>
        </w:rPr>
        <w:t>在第三个场景中，以撒住在基拉耳，成为一个非常富有的人。 非利士人嫉妒他的财富。 他们在井里填满了土。 最后，王告诉以撒，要他离开这城。</w:t>
      </w:r>
    </w:p>
    <w:p>
      <w:pPr/>
      <w:r>
        <w:rPr>
          <w:lang w:val="zh_CN" w:bidi="zh_CN"/>
        </w:rPr>
      </w:r>
      <w:r>
        <w:rPr>
          <w:lang w:val="zh_CN" w:bidi="zh_CN"/>
        </w:rPr>
        <w:t>请在这里暂停表演，并问搬演非利士人的演员："你们为什么要把井填满土？" 你可能会听到这样的话："我们希望以撒离开我们的地区。" 或"他把我们所有的财富都拿走了。" 或"对我们来说，他变得太富有、太强大了。" 请问扮演王的演员："你为什么要以撒离开？" 你可能会听到这样的话："我不希望他的仆人和我的百姓之间有战争。" 请问扮演以撒的演员："当这些问题发生时，你感觉如何？" 你可能会听到这样的话："我试著与他们和平相处。 我不明白他们为什么对我这么生气。"请重新开始表演。</w:t>
      </w:r>
    </w:p>
    <w:p>
      <w:pPr/>
      <w:r>
        <w:rPr>
          <w:lang w:val="zh_CN" w:bidi="zh_CN"/>
        </w:rPr>
      </w:r>
      <w:r>
        <w:rPr>
          <w:lang w:val="zh_CN" w:bidi="zh_CN"/>
        </w:rPr>
        <w:t>在第四个场景中，冲突仍在继续。 以撒搬到附近的一个山谷，挖了一些井。 非利士人声称这些井是他们的。 以撒不断移动，终于能够挖一口井，非利士人没有声称那是他们的。</w:t>
      </w:r>
    </w:p>
    <w:p>
      <w:pPr/>
      <w:r>
        <w:rPr>
          <w:lang w:val="zh_CN" w:bidi="zh_CN"/>
        </w:rPr>
      </w:r>
      <w:r>
        <w:rPr>
          <w:lang w:val="zh_CN" w:bidi="zh_CN"/>
        </w:rPr>
        <w:t>在第五个场景中，以撒搬到别是巴。 在他到达别是巴的那个晚上，神向他显现。 神称自己是亚伯拉罕的神。 然后神重复了对亚伯拉罕的应许。 在听到这些应许之后，以撒建造了一座坛，敬拜神。</w:t>
      </w:r>
    </w:p>
    <w:p>
      <w:pPr/>
      <w:r>
        <w:rPr>
          <w:lang w:val="zh_CN" w:bidi="zh_CN"/>
        </w:rPr>
      </w:r>
      <w:r>
        <w:rPr>
          <w:lang w:val="zh_CN" w:bidi="zh_CN"/>
        </w:rPr>
        <w:t>请在这里暂停表演，并问扮演以撒的演员："神只是重复了一遍这些应许。 现在听到这些应许，你感觉如何？" 你可能会听到这样的话："我很高兴，神正在透过我和我的家人延续这些应许。" 或"这让我感到谦卑。 我不配拥有这一切。" 请问扮演以撒的演员："你为什么建造一座坛，敬拜神？" 你可能会听到这样的话："我必须敬拜神。 神给了我一个难以置信的应许。 我唯一的回应只能是敬拜和感恩。" 请重新开始表演。</w:t>
      </w:r>
    </w:p>
    <w:p>
      <w:pPr/>
      <w:r>
        <w:rPr>
          <w:lang w:val="zh_CN" w:bidi="zh_CN"/>
        </w:rPr>
      </w:r>
      <w:r>
        <w:rPr>
          <w:lang w:val="zh_CN" w:bidi="zh_CN"/>
        </w:rPr>
        <w:t>在第六个场景中，亚比米勒王同两个谋士来到别是巴，与以撒立一个约或协议。起初，以撒带有敌意。 但王解释了他们想要做的，而以撒同意了这个条约。 以撒准备了一场宴席，来庆祝立约。 然后第二天，他们严肃地承诺，要遵守条约。 王和他的谋士离开了。 以撒又得到一口井，留在了别是巴。</w:t>
      </w:r>
    </w:p>
    <w:p>
      <w:pPr/>
      <w:r>
        <w:rPr>
          <w:lang w:val="zh_CN" w:bidi="zh_CN"/>
        </w:rPr>
      </w:r>
      <w:r>
        <w:rPr>
          <w:lang w:val="zh_CN" w:bidi="zh_CN"/>
        </w:rPr>
        <w:t>请在这里暂停表演，并问扮演王的演员："为什么你与以撒订立这个协议很重要？" 你可能会听到这样的话："他每天都变得更富有，更强大。 我想确保他不会攻击我们。" 或"我看到神如何与他同在。 我需要确保他跟我们保持友好的关系。" 请问扮演以撒的演员："当王说，他看到神与你同在，你感觉如何？" 你可能会听到这样的话："我很高兴其他人可以看到，我与神有一个特殊的关系"，或"我因此而谦卑。"</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当那地发生严重的</w:t>
      </w:r>
      <w:r>
        <w:rPr>
          <w:b/>
          <w:lang w:val="zh_CN" w:bidi="zh_CN"/>
        </w:rPr>
        <w:t>饥荒</w:t>
      </w:r>
      <w:r>
        <w:rPr>
          <w:lang w:val="zh_CN" w:bidi="zh_CN"/>
        </w:rPr>
        <w:t>时，以撒将他的家族向南迁移。 饥荒是没有足够食物供人和牲畜吃的时期。 其原因可能是天然的，比如水量不足或水量太多。 这个原因也可能是人为的，比如战争。 我们不知道这次饥荒的原因。 然而，情况非常严重，以至于以撒将他的家人和牲畜迁移到另一个地方。</w:t>
      </w:r>
    </w:p>
    <w:p>
      <w:pPr/>
      <w:r>
        <w:rPr>
          <w:lang w:val="zh_CN" w:bidi="zh_CN"/>
        </w:rPr>
      </w:r>
      <w:r>
        <w:rPr>
          <w:lang w:val="zh_CN" w:bidi="zh_CN"/>
        </w:rPr>
        <w:t>基拉耳城是一座</w:t>
      </w:r>
      <w:r>
        <w:rPr>
          <w:b/>
          <w:lang w:val="zh_CN" w:bidi="zh_CN"/>
        </w:rPr>
        <w:t>非利士人</w:t>
      </w:r>
      <w:r>
        <w:rPr>
          <w:lang w:val="zh_CN" w:bidi="zh_CN"/>
        </w:rPr>
        <w:t>的城。 非利士人是一个从海对面来的民族。 他们住在以色列南部的沿海城镇，也住在一些内陆城镇。 在这个时候，他们对以撒和他的家人很友好。 亚比米勒王是基拉耳的王。 虽然这是另一个不同的王，但请使用相同的名字。 请使用与你为第一位国王亚比米勒所使用的同一个名字。</w:t>
      </w:r>
    </w:p>
    <w:p>
      <w:pPr/>
      <w:r>
        <w:rPr>
          <w:lang w:val="zh_CN" w:bidi="zh_CN"/>
        </w:rPr>
      </w:r>
      <w:r>
        <w:rPr>
          <w:lang w:val="zh_CN" w:bidi="zh_CN"/>
        </w:rPr>
        <w:t>神向以撒显现。 在这整段经文中，除了有一次之外，用来指神的词都是</w:t>
      </w:r>
      <w:r>
        <w:rPr>
          <w:b/>
          <w:lang w:val="zh_CN" w:bidi="zh_CN"/>
        </w:rPr>
        <w:t>耶和华</w:t>
      </w:r>
      <w:r>
        <w:rPr>
          <w:lang w:val="zh_CN" w:bidi="zh_CN"/>
        </w:rPr>
        <w:t>。 请使用你在其它故事中所用的相同词来指耶和华，请留意主词汇表中有</w:t>
      </w:r>
      <w:hyperlink r:id="rId22">
        <w:r>
          <w:rPr>
            <w:lang w:val="zh_CN" w:bidi="zh_CN"/>
          </w:rPr>
          <w:rPr>
            <w:color w:val="0000EE"/>
            <w:u w:val="single"/>
          </w:rPr>
          <w:t>耶和华</w:t>
        </w:r>
      </w:hyperlink>
      <w:r>
        <w:rPr>
          <w:lang w:val="zh_CN" w:bidi="zh_CN"/>
        </w:rPr>
        <w:t>这个词。 神告诉以撒，要在这地作为</w:t>
      </w:r>
      <w:r>
        <w:rPr>
          <w:b/>
          <w:lang w:val="zh_CN" w:bidi="zh_CN"/>
        </w:rPr>
        <w:t>外人</w:t>
      </w:r>
      <w:r>
        <w:rPr>
          <w:lang w:val="zh_CN" w:bidi="zh_CN"/>
        </w:rPr>
        <w:t>生活。 外人指的是不属于这地的人，他们没有完全顺应当地文化。 神重复了神与以撒的父亲亚伯拉罕所立的</w:t>
      </w:r>
      <w:r>
        <w:rPr>
          <w:b/>
          <w:lang w:val="zh_CN" w:bidi="zh_CN"/>
        </w:rPr>
        <w:t>约</w:t>
      </w:r>
      <w:r>
        <w:rPr>
          <w:lang w:val="zh_CN" w:bidi="zh_CN"/>
        </w:rPr>
        <w:t>。 主词汇表中有关于</w:t>
      </w:r>
      <w:hyperlink r:id="rId34">
        <w:r>
          <w:rPr>
            <w:lang w:val="zh_CN" w:bidi="zh_CN"/>
          </w:rPr>
          <w:rPr>
            <w:color w:val="0000EE"/>
            <w:u w:val="single"/>
          </w:rPr>
          <w:t>约</w:t>
        </w:r>
      </w:hyperlink>
      <w:r>
        <w:rPr>
          <w:lang w:val="zh_CN" w:bidi="zh_CN"/>
        </w:rPr>
        <w:t>这个词的讨论。 请使用你先前用来指亚伯拉罕之约的相同的词来指约这个词。 神应许地上所有的民族或</w:t>
      </w:r>
      <w:r>
        <w:rPr>
          <w:b/>
          <w:lang w:val="zh_CN" w:bidi="zh_CN"/>
        </w:rPr>
        <w:t>国家</w:t>
      </w:r>
      <w:r>
        <w:rPr>
          <w:lang w:val="zh_CN" w:bidi="zh_CN"/>
        </w:rPr>
        <w:t>，都要透过以撒的后裔而得著</w:t>
      </w:r>
      <w:r>
        <w:rPr>
          <w:b/>
          <w:lang w:val="zh_CN" w:bidi="zh_CN"/>
        </w:rPr>
        <w:t>祝福</w:t>
      </w:r>
      <w:r>
        <w:rPr>
          <w:lang w:val="zh_CN" w:bidi="zh_CN"/>
        </w:rPr>
        <w:t>。 主词汇表中有对</w:t>
      </w:r>
      <w:hyperlink r:id="rId16">
        <w:r>
          <w:rPr>
            <w:lang w:val="zh_CN" w:bidi="zh_CN"/>
          </w:rPr>
          <w:rPr>
            <w:color w:val="0000EE"/>
            <w:u w:val="single"/>
          </w:rPr>
          <w:t>祝福</w:t>
        </w:r>
      </w:hyperlink>
      <w:r>
        <w:rPr>
          <w:lang w:val="zh_CN" w:bidi="zh_CN"/>
        </w:rPr>
        <w:t>和</w:t>
      </w:r>
      <w:hyperlink r:id="rId44">
        <w:r>
          <w:rPr>
            <w:lang w:val="zh_CN" w:bidi="zh_CN"/>
          </w:rPr>
          <w:rPr>
            <w:color w:val="0000EE"/>
            <w:u w:val="single"/>
          </w:rPr>
          <w:t>国家</w:t>
        </w:r>
      </w:hyperlink>
      <w:r>
        <w:rPr>
          <w:lang w:val="zh_CN" w:bidi="zh_CN"/>
        </w:rPr>
        <w:t>这两个词的讨论。 请使用你在前面的经文中所用的相同词来指祝福和国家。</w:t>
      </w:r>
    </w:p>
    <w:p>
      <w:pPr/>
      <w:r>
        <w:rPr>
          <w:lang w:val="zh_CN" w:bidi="zh_CN"/>
        </w:rPr>
      </w:r>
      <w:r>
        <w:rPr>
          <w:lang w:val="zh_CN" w:bidi="zh_CN"/>
        </w:rPr>
        <w:t>神告诉以撒，祂会祝福他，并且地上所有的国家都会得到祝福，因为以撒的父亲亚伯拉罕顺服神所有的吩咐、命令、律例和法度。 这四种规章放在一起使用，意味著亚伯拉罕完全顺服神。 吩咐指的是神告诉他要做的一切。 命令指的是神的教导。 律例指的是神所说并告诉亚伯拉罕要做的事。 法度指的是神赐给人们的实际教训和律法。 你可以使用一种更积极的方式来说这话。 你可以这样说："神说："亚伯拉罕照我吩咐他的做了。 他听从了我的指示，我所说的话，以及我给他的教导。"" 这四种规章在意思上非常相似。 如果你没有不同的词来描述各个规章，你可以解释成亚伯拉罕完全遵从了神所吩咐的一切。</w:t>
      </w:r>
    </w:p>
    <w:p>
      <w:pPr/>
      <w:r>
        <w:rPr>
          <w:lang w:val="zh_CN" w:bidi="zh_CN"/>
        </w:rPr>
      </w:r>
      <w:r>
        <w:rPr>
          <w:lang w:val="zh_CN" w:bidi="zh_CN"/>
        </w:rPr>
        <w:t>有一天，以撒在基拉耳时，王看到以撒</w:t>
      </w:r>
      <w:r>
        <w:rPr>
          <w:b/>
          <w:lang w:val="zh_CN" w:bidi="zh_CN"/>
        </w:rPr>
        <w:t>抚摸</w:t>
      </w:r>
      <w:r>
        <w:rPr>
          <w:lang w:val="zh_CN" w:bidi="zh_CN"/>
        </w:rPr>
        <w:t>利百加。 这是一种在已婚夫妇之间会发生的一种搂抱或相拥。 这不是性行为。 当王看到他们在一起时，王意识到以撒向王撒谎，说利百加是他的妹妹。 王很生气。 王说，这个谎言可能会使某人犯下大</w:t>
      </w:r>
      <w:r>
        <w:rPr>
          <w:b/>
          <w:lang w:val="zh_CN" w:bidi="zh_CN"/>
        </w:rPr>
        <w:t>罪</w:t>
      </w:r>
      <w:r>
        <w:rPr>
          <w:lang w:val="zh_CN" w:bidi="zh_CN"/>
        </w:rPr>
        <w:t>。 主词汇表中有关于</w:t>
      </w:r>
      <w:hyperlink r:id="rId27">
        <w:r>
          <w:rPr>
            <w:lang w:val="zh_CN" w:bidi="zh_CN"/>
          </w:rPr>
          <w:rPr>
            <w:color w:val="0000EE"/>
            <w:u w:val="single"/>
          </w:rPr>
          <w:t>罪</w:t>
        </w:r>
      </w:hyperlink>
      <w:r>
        <w:rPr>
          <w:lang w:val="zh_CN" w:bidi="zh_CN"/>
        </w:rPr>
        <w:t>这个词的讨论。 请使用你在其它经文中所用的相同词语来指罪。</w:t>
      </w:r>
    </w:p>
    <w:p>
      <w:pPr/>
      <w:r>
        <w:rPr>
          <w:lang w:val="zh_CN" w:bidi="zh_CN"/>
        </w:rPr>
      </w:r>
      <w:r>
        <w:rPr>
          <w:lang w:val="zh_CN" w:bidi="zh_CN"/>
        </w:rPr>
        <w:t>以撒在一些关于水井的冲突之后，将他的家人迁移到基拉耳山谷。 他们挖了一口井，发现了一个</w:t>
      </w:r>
      <w:r>
        <w:rPr>
          <w:b/>
          <w:lang w:val="zh_CN" w:bidi="zh_CN"/>
        </w:rPr>
        <w:t>活的水源</w:t>
      </w:r>
      <w:r>
        <w:rPr>
          <w:lang w:val="zh_CN" w:bidi="zh_CN"/>
        </w:rPr>
        <w:t>。 这种井意味著水会一直流出来。 它在旱季也不会干。 这使得这口井很有价值。 非利士人声称这口井是他们的。 以撒给这口井起名叫</w:t>
      </w:r>
      <w:r>
        <w:rPr>
          <w:b/>
          <w:lang w:val="zh_CN" w:bidi="zh_CN"/>
        </w:rPr>
        <w:t>埃色</w:t>
      </w:r>
      <w:r>
        <w:rPr>
          <w:lang w:val="zh_CN" w:bidi="zh_CN"/>
        </w:rPr>
        <w:t>，意思是"争论"。 下一口井也有争议。 以撒给这口井取名叫</w:t>
      </w:r>
      <w:r>
        <w:rPr>
          <w:b/>
          <w:lang w:val="zh_CN" w:bidi="zh_CN"/>
        </w:rPr>
        <w:t>西提拿</w:t>
      </w:r>
      <w:r>
        <w:rPr>
          <w:lang w:val="zh_CN" w:bidi="zh_CN"/>
        </w:rPr>
        <w:t>，意思是"敌意"。 以撒继续向前，直到他挖了一口井，没有人因此起争议。 以撒给这口井起名叫</w:t>
      </w:r>
      <w:r>
        <w:rPr>
          <w:b/>
          <w:lang w:val="zh_CN" w:bidi="zh_CN"/>
        </w:rPr>
        <w:t>利河伯</w:t>
      </w:r>
      <w:r>
        <w:rPr>
          <w:lang w:val="zh_CN" w:bidi="zh_CN"/>
        </w:rPr>
        <w:t>，意思是"开阔的空间"。</w:t>
      </w:r>
    </w:p>
    <w:p>
      <w:pPr/>
      <w:r>
        <w:rPr>
          <w:lang w:val="zh_CN" w:bidi="zh_CN"/>
        </w:rPr>
      </w:r>
      <w:r>
        <w:rPr>
          <w:lang w:val="zh_CN" w:bidi="zh_CN"/>
        </w:rPr>
        <w:t>然后以撒搬到别是巴，神向以撒重复那些应许。 然后以撒建造了一座</w:t>
      </w:r>
      <w:r>
        <w:rPr>
          <w:b/>
          <w:lang w:val="zh_CN" w:bidi="zh_CN"/>
        </w:rPr>
        <w:t>坛</w:t>
      </w:r>
      <w:r>
        <w:rPr>
          <w:lang w:val="zh_CN" w:bidi="zh_CN"/>
        </w:rPr>
        <w:t>，敬拜神。 主词汇表中有关于</w:t>
      </w:r>
      <w:hyperlink r:id="rId39">
        <w:r>
          <w:rPr>
            <w:lang w:val="zh_CN" w:bidi="zh_CN"/>
          </w:rPr>
          <w:rPr>
            <w:color w:val="0000EE"/>
            <w:u w:val="single"/>
          </w:rPr>
          <w:t>坛</w:t>
        </w:r>
      </w:hyperlink>
      <w:r>
        <w:rPr>
          <w:lang w:val="zh_CN" w:bidi="zh_CN"/>
        </w:rPr>
        <w:t>这个词的讨论。请使用你之前用的相同词语来指坛。</w:t>
      </w:r>
    </w:p>
    <w:p>
      <w:pPr/>
      <w:r>
        <w:rPr>
          <w:lang w:val="zh_CN" w:bidi="zh_CN"/>
        </w:rPr>
      </w:r>
      <w:r>
        <w:rPr>
          <w:lang w:val="zh_CN" w:bidi="zh_CN"/>
        </w:rPr>
        <w:t>亚比米勒王带著两个谋士来到别是巴，与以撒立</w:t>
      </w:r>
      <w:r>
        <w:rPr>
          <w:b/>
          <w:lang w:val="zh_CN" w:bidi="zh_CN"/>
        </w:rPr>
        <w:t>约</w:t>
      </w:r>
      <w:r>
        <w:rPr>
          <w:lang w:val="zh_CN" w:bidi="zh_CN"/>
        </w:rPr>
        <w:t>。 主词汇表中有关于</w:t>
      </w:r>
      <w:hyperlink r:id="rId34">
        <w:r>
          <w:rPr>
            <w:lang w:val="zh_CN" w:bidi="zh_CN"/>
          </w:rPr>
          <w:rPr>
            <w:color w:val="0000EE"/>
            <w:u w:val="single"/>
          </w:rPr>
          <w:t>约</w:t>
        </w:r>
      </w:hyperlink>
      <w:r>
        <w:rPr>
          <w:lang w:val="zh_CN" w:bidi="zh_CN"/>
        </w:rPr>
        <w:t>这个词的讨论。 在这里，这是两个人之间的约。 在这段经文的前面，神提醒以撒，神与以撒所立的约。 同一个词被用于这两种形式的盟约。。 当两个人立约时，通常会以某种宴席来庆祝。 以撒为王和他的谋士预备了一顿宴席。 然后第二天，他们发了一个严肃的</w:t>
      </w:r>
      <w:r>
        <w:rPr>
          <w:b/>
          <w:lang w:val="zh_CN" w:bidi="zh_CN"/>
        </w:rPr>
        <w:t>誓言</w:t>
      </w:r>
      <w:r>
        <w:rPr>
          <w:lang w:val="zh_CN" w:bidi="zh_CN"/>
        </w:rPr>
        <w:t>，或一个隆重的承诺。 主词汇表中有关于</w:t>
      </w:r>
      <w:hyperlink r:id="rId69">
        <w:r>
          <w:rPr>
            <w:lang w:val="zh_CN" w:bidi="zh_CN"/>
          </w:rPr>
          <w:rPr>
            <w:color w:val="0000EE"/>
            <w:u w:val="single"/>
          </w:rPr>
          <w:t>誓言</w:t>
        </w:r>
      </w:hyperlink>
      <w:r>
        <w:rPr>
          <w:lang w:val="zh_CN" w:bidi="zh_CN"/>
        </w:rPr>
        <w:t>的讨论。 请使用你之前用的相同词语来指起誓。 立约之后，王和他的谋士回到基拉耳。 以撒和非利士人之间就有了和平。</w:t>
      </w:r>
    </w:p>
    <w:p>
      <w:pPr/>
      <w:r>
        <w:rPr>
          <w:lang w:val="zh_CN" w:bidi="zh_CN"/>
        </w:rPr>
      </w:r>
      <w:r>
        <w:rPr>
          <w:lang w:val="zh_CN" w:bidi="zh_CN"/>
        </w:rPr>
        <w:t>以撒的仆人在别是巴挖了一口井。 以撒给这口井起名叫</w:t>
      </w:r>
      <w:r>
        <w:rPr>
          <w:b/>
          <w:lang w:val="zh_CN" w:bidi="zh_CN"/>
        </w:rPr>
        <w:t>示巴</w:t>
      </w:r>
      <w:r>
        <w:rPr>
          <w:lang w:val="zh_CN" w:bidi="zh_CN"/>
        </w:rPr>
        <w:t>，意思是"誓言"。 所以别是巴，被称为誓言之井。 别这个字的意思是"井"。</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26:34–27:17</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请聆听创世记二十六章34节至二十七章17节的音频，并将它记在心里。 聆听经文三次（如果可能的话，请听三种不同的翻译版本）。然后以小组的形式来讨论以下的问题：</w:t>
      </w:r>
    </w:p>
    <w:p>
      <w:pPr>
        <w:pStyle w:val="ListNumber"/>
        <w:numPr>
          <w:ilvl w:val="0"/>
          <w:numId w:val="6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以撒和利百加的故事打断了以撒两个儿子的故事。 现在，我们再次开始以撒家里的故事。 这段叙事涉及以撒、利百加，以及他们的双胞胎儿子以扫和雅各。 以撒六十岁时，他的儿子们出生了。 现在，以扫在四十岁时结婚。 这意味著现在这个故事开始时，以撒已经一百多岁了。</w:t>
      </w:r>
    </w:p>
    <w:p>
      <w:pPr/>
      <w:r>
        <w:rPr>
          <w:lang w:val="zh_CN" w:bidi="zh_CN"/>
        </w:rPr>
      </w:r>
      <w:r>
        <w:rPr>
          <w:lang w:val="zh_CN" w:bidi="zh_CN"/>
        </w:rPr>
        <w:t>之前我们了解到，以扫是双胞胎中年长的那一个。 作为长子，当以撒死时，他应该成为家里的领袖。 作为长子，他拥有的权利和责任，被称为长子的名分。 然而，以扫已经把这个长子的名分卖给他的兄弟雅各。 以扫并不重视这个长子的名分。</w:t>
      </w:r>
    </w:p>
    <w:p>
      <w:pPr/>
      <w:r>
        <w:rPr>
          <w:lang w:val="zh_CN" w:bidi="zh_CN"/>
        </w:rPr>
      </w:r>
      <w:r>
        <w:rPr>
          <w:lang w:val="zh_CN" w:bidi="zh_CN"/>
        </w:rPr>
        <w:t>请在这里暂停并讨论：在你们的文化中，大儿子有哪些责任？ 在你们的文化中，大儿子有哪些权利？ 当大儿子不接受他的责任，或不重视他的权利时，会发生什么事？</w:t>
      </w:r>
    </w:p>
    <w:p>
      <w:pPr/>
      <w:r>
        <w:rPr>
          <w:lang w:val="zh_CN" w:bidi="zh_CN"/>
        </w:rPr>
      </w:r>
      <w:r>
        <w:rPr>
          <w:lang w:val="zh_CN" w:bidi="zh_CN"/>
        </w:rPr>
        <w:t>现在，以扫娶了两个外邦女子。 这两个女人是赫人女子。 赫人是含的儿子迦南的后裔。 挪亚曾经咒诅迦南和他的后裔。 赫人敬拜偶像，而以撒和他的家人敬拜神。 亚伯拉罕非常害怕以撒会娶一个外邦女子，所以他差遣他的仆人去从他们的亲属中，为以撒找一个妻子。 亚伯拉罕不会满意以扫所选择的妻子。 以扫可能没有得到他父母的允许，就娶了这两个女人。 根据当时的文化，他的父母应该参与以扫的妻子的选择。 以扫的行为带给家人羞耻。 其它关于这些婚姻的描述包括，这些婚姻给以撒和利百加带来了悲伤，或使生活更加痛苦。</w:t>
      </w:r>
    </w:p>
    <w:p>
      <w:pPr/>
      <w:r>
        <w:rPr>
          <w:lang w:val="zh_CN" w:bidi="zh_CN"/>
        </w:rPr>
      </w:r>
      <w:r>
        <w:rPr>
          <w:lang w:val="zh_CN" w:bidi="zh_CN"/>
        </w:rPr>
        <w:t>请在这里暂停并讨论：在你们的文化中，谁会安排婚姻？ 如果一个儿子娶了会给他的父母带来悲伤的人，会发生什么事？ 在你们的文化中，儿子的婚姻会如何给他的父母带来悲伤？</w:t>
      </w:r>
    </w:p>
    <w:p>
      <w:pPr/>
      <w:r>
        <w:rPr>
          <w:lang w:val="zh_CN" w:bidi="zh_CN"/>
        </w:rPr>
      </w:r>
      <w:r>
        <w:rPr>
          <w:lang w:val="zh_CN" w:bidi="zh_CN"/>
        </w:rPr>
        <w:t>这个故事是以扫和雅各之间发生的第三次冲突。 第一次是在肚子里，他们努力想看看谁先出生。 第二次是关于长子的名分，以扫把他长子的名分卖给雅各。 现在，我们有了第三次冲突，关于父亲给长子的祝福。</w:t>
      </w:r>
    </w:p>
    <w:p>
      <w:pPr/>
      <w:r>
        <w:rPr>
          <w:lang w:val="zh_CN" w:bidi="zh_CN"/>
        </w:rPr>
      </w:r>
      <w:r>
        <w:rPr>
          <w:lang w:val="zh_CN" w:bidi="zh_CN"/>
        </w:rPr>
        <w:t>以撒至少一百多岁了。 我们不知道为什么，但以撒几乎失明。 这意味著以撒不能够看清楚，无法识别他认识的人的脸。</w:t>
      </w:r>
    </w:p>
    <w:p>
      <w:pPr/>
      <w:r>
        <w:rPr>
          <w:lang w:val="zh_CN" w:bidi="zh_CN"/>
        </w:rPr>
      </w:r>
      <w:r>
        <w:rPr>
          <w:lang w:val="zh_CN" w:bidi="zh_CN"/>
        </w:rPr>
        <w:t>以撒知道他即将到达生命的尽头。 按照习俗，父亲在生命接近终点时，会给他的儿子祝福。 这个祝福是一个重大的事件。 这样的祝福是要将父亲的产权和权柄交给儿子。 这个祝福还要将神的应许交给以撒的儿子，就是神要把这地赐给他和他的后裔。 一旦以撒给予了这个祝福，它就具有了约束力，这意味著人不可以改变它。</w:t>
      </w:r>
    </w:p>
    <w:p>
      <w:pPr/>
      <w:r>
        <w:rPr>
          <w:lang w:val="zh_CN" w:bidi="zh_CN"/>
        </w:rPr>
      </w:r>
      <w:r>
        <w:rPr>
          <w:lang w:val="zh_CN" w:bidi="zh_CN"/>
        </w:rPr>
        <w:t>当我们第一次了解以扫和雅各时，我们发现每位父母都有一个偏爱的孩子。 以撒偏爱以扫，而利百加爱雅各。 现在，在这段经文中，我们看到了这种偏爱的后果。 以撒计划把祝福给大儿子或长子。 这个祝福是他长子的名分的一部分，也就是作为长子的权利。 以扫已经把这个长子的名分卖给雅各。 我们不知道以撒是否知道以扫卖了他长子的名分。 利百加帮助欺骗了以撒，把大儿子的祝福给了雅各。</w:t>
      </w:r>
    </w:p>
    <w:p>
      <w:pPr/>
      <w:r>
        <w:rPr>
          <w:lang w:val="zh_CN" w:bidi="zh_CN"/>
        </w:rPr>
      </w:r>
      <w:r>
        <w:rPr>
          <w:lang w:val="zh_CN" w:bidi="zh_CN"/>
        </w:rPr>
        <w:t>请在这里暂停，并以小组的形式讨论：当父母在孩子中有偏爱时，这个家庭会发生什么事？ 另外，请讨论：在你们的文化中，父亲是否会给长子一个长子名分的祝福？</w:t>
      </w:r>
    </w:p>
    <w:p>
      <w:pPr/>
      <w:r>
        <w:rPr>
          <w:lang w:val="zh_CN" w:bidi="zh_CN"/>
        </w:rPr>
      </w:r>
      <w:r>
        <w:rPr>
          <w:lang w:val="zh_CN" w:bidi="zh_CN"/>
        </w:rPr>
        <w:t>以撒要求以扫去打猎，并用他杀死的一些猎物准备一份美味的汤。 以撒想先享用特殊的一餐，然后在饭后宣告对大儿子的祝福。 吃饭并不是这个祝福的重要部分。 然而，在当时的文化中，一同用餐是共度快乐时光的重要部分。以扫拿著他的弓和箭，出发去猎捕野味。</w:t>
      </w:r>
    </w:p>
    <w:p>
      <w:pPr/>
      <w:r>
        <w:rPr>
          <w:lang w:val="zh_CN" w:bidi="zh_CN"/>
        </w:rPr>
      </w:r>
      <w:r>
        <w:rPr>
          <w:lang w:val="zh_CN" w:bidi="zh_CN"/>
        </w:rPr>
        <w:t>请展示一张弓和箭的图片。</w:t>
      </w:r>
    </w:p>
    <w:p>
      <w:pPr/>
      <w:r>
        <w:rPr>
          <w:lang w:val="zh_CN" w:bidi="zh_CN"/>
        </w:rPr>
      </w:r>
      <w:r>
        <w:rPr>
          <w:lang w:val="zh_CN" w:bidi="zh_CN"/>
        </w:rPr>
        <w:t>利百加听到了以撒对以扫说的话。 在双胞胎出生之前，神告诉利百加，大儿子要服事小儿子。 现在，利百加制定了一个计划，以确保雅各能得到祝福。 没有迹象表明利百加问神该做什么事。 利百加把以撒对以扫说的一切话都告诉了雅各。 然后利百加告诉雅各，要听她的话，并照她说的做。 她计划用山羊羔做一顿饭，让雅各把食物送到以撒面前，然后接受祝福。 雅各知道，他的身体跟以扫不像。 雅各知道他的父亲会认出他不是以扫。 雅各质疑利百加的计划。 然而，利百加有一个计划，来处理这个问题。 利百加给雅各穿上以扫的衣服，把山羊毛盖在他的手臂和脖子上。 然后利百加把餐食拿给雅各，要他拿去给他的父亲以撒。</w:t>
      </w:r>
    </w:p>
    <w:p>
      <w:pPr/>
      <w:r>
        <w:rPr>
          <w:lang w:val="zh_CN" w:bidi="zh_CN"/>
        </w:rPr>
      </w:r>
      <w:r>
        <w:rPr>
          <w:lang w:val="zh_CN" w:bidi="zh_CN"/>
        </w:rPr>
        <w:t>请展示一张帐棚的图片。 请展示一张山羊皮且其上有毛的图片。 请展示一张山羊羔的图片。</w:t>
      </w:r>
    </w:p>
    <w:p>
      <w:pPr/>
      <w:r>
        <w:rPr>
          <w:lang w:val="zh_CN" w:bidi="zh_CN"/>
        </w:rPr>
      </w:r>
      <w:r>
        <w:rPr>
          <w:lang w:val="zh_CN" w:bidi="zh_CN"/>
        </w:rPr>
        <w:t>请以小组的形式讨论：雅各同意做他母亲所说的一切。 雅各加入了这个阴谋，要夺走祝福。 如果你家里有人试图欺骗他的父亲，为的是要得到什么东西，那么将会发生什么事？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以扫娶了外邦女子。</w:t>
      </w:r>
    </w:p>
    <w:p>
      <w:pPr/>
      <w:r>
        <w:rPr>
          <w:lang w:val="zh_CN" w:bidi="zh_CN"/>
        </w:rPr>
      </w:r>
      <w:r>
        <w:rPr>
          <w:b/>
          <w:lang w:val="zh_CN" w:bidi="zh_CN"/>
        </w:rPr>
        <w:t>第二个场景：</w:t>
      </w:r>
      <w:r>
        <w:rPr>
          <w:lang w:val="zh_CN" w:bidi="zh_CN"/>
        </w:rPr>
        <w:t>以撒告诉以扫，是他给他长子祝福的时候了。</w:t>
      </w:r>
    </w:p>
    <w:p>
      <w:pPr/>
      <w:r>
        <w:rPr>
          <w:lang w:val="zh_CN" w:bidi="zh_CN"/>
        </w:rPr>
      </w:r>
      <w:r>
        <w:rPr>
          <w:b/>
          <w:lang w:val="zh_CN" w:bidi="zh_CN"/>
        </w:rPr>
        <w:t>第三个场景：</w:t>
      </w:r>
      <w:r>
        <w:rPr>
          <w:lang w:val="zh_CN" w:bidi="zh_CN"/>
        </w:rPr>
        <w:t>利百加为雅各想了一个办法，让他能得到长子的祝福。</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以扫的妻子犹滴</w:t>
      </w:r>
    </w:p>
    <w:p>
      <w:pPr>
        <w:pStyle w:val="ListBullet"/>
        <w:spacing w:line="240" w:lineRule="auto"/>
        <w:ind w:left="720"/>
      </w:pPr>
      <w:r>
        <w:rPr>
          <w:lang w:val="zh_CN" w:bidi="zh_CN"/>
        </w:rPr>
      </w:r>
      <w:r>
        <w:rPr>
          <w:lang w:val="zh_CN" w:bidi="zh_CN"/>
        </w:rPr>
        <w:t>以扫的妻子巴实抹</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在第一个场景中，四十岁的以扫决定要娶妻，以撒正是在这个年龄结婚。 以扫娶了犹滴和巴实抹。 她们都是赫人女子。 这两个女人让以撒和利百加的生活很痛苦。</w:t>
      </w:r>
    </w:p>
    <w:p>
      <w:pPr/>
      <w:r>
        <w:rPr>
          <w:lang w:val="zh_CN" w:bidi="zh_CN"/>
        </w:rPr>
      </w:r>
      <w:r>
        <w:rPr>
          <w:lang w:val="zh_CN" w:bidi="zh_CN"/>
        </w:rPr>
        <w:t>在第二个场景中，以撒年纪老迈，也失明了。 我们知道以撒一百多岁了，因为以扫和雅各出生时，他六十岁。 因为以扫结婚时四十岁，所以以撒现在一百多岁。我们不知道以撒的确切年龄。 以撒不知道他什么时候会死，但知道他现在已经老了，几乎失明。 以撒叫以扫到他这里来。 以扫回答说："我在这里。" 这是一般回应你身边人的方式。 以撒告诉以扫，去找一些猎物，并准备一顿特别的饭菜。 这实际上是以撒最喜欢的餐点。 以撒说，在他们吃了这顿特殊的饭之后，以撒会把长子祝福给以扫。 以扫照他父亲所说的做了，出去打猎。</w:t>
      </w:r>
    </w:p>
    <w:p>
      <w:pPr/>
      <w:r>
        <w:rPr>
          <w:lang w:val="zh_CN" w:bidi="zh_CN"/>
        </w:rPr>
      </w:r>
      <w:r>
        <w:rPr>
          <w:lang w:val="zh_CN" w:bidi="zh_CN"/>
        </w:rPr>
        <w:t>在第三个场景中，利百加听到了以撒和以扫的对话。 利百加有一个计划，能让雅各得到祝福。 利百加首先重复了以撒给以扫的指示。 雅各现在知道以扫要准备什么。 利百加的计划有几个步骤，雅各必须要一步一步来。</w:t>
      </w:r>
    </w:p>
    <w:p>
      <w:pPr>
        <w:pStyle w:val="ListNumber"/>
        <w:numPr>
          <w:ilvl w:val="0"/>
          <w:numId w:val="64"/>
        </w:numPr>
        <w:spacing w:line="240" w:lineRule="auto"/>
        <w:ind w:left="720"/>
      </w:pPr>
      <w:r>
        <w:rPr>
          <w:lang w:val="zh_CN" w:bidi="zh_CN"/>
        </w:rPr>
      </w:r>
      <w:r>
        <w:rPr>
          <w:lang w:val="zh_CN" w:bidi="zh_CN"/>
        </w:rPr>
        <w:t>从羊群中取两只山羊羔。</w:t>
      </w:r>
    </w:p>
    <w:p>
      <w:pPr>
        <w:pStyle w:val="ListNumber"/>
        <w:spacing w:line="240" w:lineRule="auto"/>
        <w:ind w:left="720"/>
      </w:pPr>
      <w:r>
        <w:rPr>
          <w:lang w:val="zh_CN" w:bidi="zh_CN"/>
        </w:rPr>
      </w:r>
      <w:r>
        <w:rPr>
          <w:lang w:val="zh_CN" w:bidi="zh_CN"/>
        </w:rPr>
        <w:t>利百加会准备一顿以撒喜爱的特别饭菜。</w:t>
      </w:r>
    </w:p>
    <w:p>
      <w:pPr>
        <w:pStyle w:val="ListNumber"/>
        <w:spacing w:line="240" w:lineRule="auto"/>
        <w:ind w:left="720"/>
      </w:pPr>
      <w:r>
        <w:rPr>
          <w:lang w:val="zh_CN" w:bidi="zh_CN"/>
        </w:rPr>
      </w:r>
      <w:r>
        <w:rPr>
          <w:lang w:val="zh_CN" w:bidi="zh_CN"/>
        </w:rPr>
        <w:t>雅各要把餐点拿到以撒那里，然后接受祝福。</w:t>
      </w:r>
    </w:p>
    <w:p>
      <w:pPr/>
      <w:r>
        <w:rPr>
          <w:lang w:val="zh_CN" w:bidi="zh_CN"/>
        </w:rPr>
      </w:r>
      <w:r>
        <w:rPr>
          <w:lang w:val="zh_CN" w:bidi="zh_CN"/>
        </w:rPr>
        <w:t>她说话的方式很迫切。 她需要在以扫回来之前把这件事做好。</w:t>
      </w:r>
    </w:p>
    <w:p>
      <w:pPr/>
      <w:r>
        <w:rPr>
          <w:lang w:val="zh_CN" w:bidi="zh_CN"/>
        </w:rPr>
      </w:r>
      <w:r>
        <w:rPr>
          <w:lang w:val="zh_CN" w:bidi="zh_CN"/>
        </w:rPr>
        <w:t>雅各知道他在外表上不像以扫。 雅各质疑利百加的这个计划。 雅各害怕他会被咒诅，但利百加说，咒诅将会归到她身上。</w:t>
      </w:r>
    </w:p>
    <w:p>
      <w:pPr/>
      <w:r>
        <w:rPr>
          <w:lang w:val="zh_CN" w:bidi="zh_CN"/>
        </w:rPr>
      </w:r>
      <w:r>
        <w:rPr>
          <w:lang w:val="zh_CN" w:bidi="zh_CN"/>
        </w:rPr>
        <w:t>然后，利百加继续她的计划。</w:t>
      </w:r>
    </w:p>
    <w:p>
      <w:pPr>
        <w:pStyle w:val="ListNumber"/>
        <w:numPr>
          <w:ilvl w:val="0"/>
          <w:numId w:val="65"/>
        </w:numPr>
        <w:spacing w:line="240" w:lineRule="auto"/>
        <w:ind w:left="720"/>
      </w:pPr>
      <w:r>
        <w:rPr>
          <w:lang w:val="zh_CN" w:bidi="zh_CN"/>
        </w:rPr>
      </w:r>
      <w:r>
        <w:rPr>
          <w:lang w:val="zh_CN" w:bidi="zh_CN"/>
        </w:rPr>
        <w:t>利百加按照以撒喜欢的方式准备了一顿美味的饭菜。</w:t>
      </w:r>
    </w:p>
    <w:p>
      <w:pPr>
        <w:pStyle w:val="ListNumber"/>
        <w:spacing w:line="240" w:lineRule="auto"/>
        <w:ind w:left="720"/>
      </w:pPr>
      <w:r>
        <w:rPr>
          <w:lang w:val="zh_CN" w:bidi="zh_CN"/>
        </w:rPr>
      </w:r>
      <w:r>
        <w:rPr>
          <w:lang w:val="zh_CN" w:bidi="zh_CN"/>
        </w:rPr>
        <w:t>利百加拿了以扫最喜欢的衣服，让雅各穿上。</w:t>
      </w:r>
    </w:p>
    <w:p>
      <w:pPr>
        <w:pStyle w:val="ListNumber"/>
        <w:spacing w:line="240" w:lineRule="auto"/>
        <w:ind w:left="720"/>
      </w:pPr>
      <w:r>
        <w:rPr>
          <w:lang w:val="zh_CN" w:bidi="zh_CN"/>
        </w:rPr>
      </w:r>
      <w:r>
        <w:rPr>
          <w:lang w:val="zh_CN" w:bidi="zh_CN"/>
        </w:rPr>
        <w:t>利百加用山羊羔的皮来盖住雅各的手臂、手还有他的脖子后面。</w:t>
      </w:r>
    </w:p>
    <w:p>
      <w:pPr>
        <w:pStyle w:val="ListNumber"/>
        <w:spacing w:line="240" w:lineRule="auto"/>
        <w:ind w:left="720"/>
      </w:pPr>
      <w:r>
        <w:rPr>
          <w:lang w:val="zh_CN" w:bidi="zh_CN"/>
        </w:rPr>
      </w:r>
      <w:r>
        <w:rPr>
          <w:lang w:val="zh_CN" w:bidi="zh_CN"/>
        </w:rPr>
        <w:t>然后，她给雅各一顿饭，以及新鲜刚烤好的饼，拿去给以撒。</w:t>
      </w:r>
    </w:p>
    <w:p>
      <w:pPr/>
      <w:r>
        <w:rPr>
          <w:lang w:val="zh_CN" w:bidi="zh_CN"/>
        </w:rPr>
      </w:r>
      <w:r>
        <w:rPr>
          <w:lang w:val="zh_CN" w:bidi="zh_CN"/>
        </w:rPr>
        <w:t>雅各穿著以扫的衣服去见以撒，他的手和手臂上覆盖著山羊毛，这样他就会像以扫一样有毛，雅各带著以撒最喜欢的饭菜，让以撒吃。</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以扫的妻子犹滴</w:t>
      </w:r>
    </w:p>
    <w:p>
      <w:pPr>
        <w:pStyle w:val="ListBullet"/>
        <w:spacing w:line="240" w:lineRule="auto"/>
        <w:ind w:left="720"/>
      </w:pPr>
      <w:r>
        <w:rPr>
          <w:lang w:val="zh_CN" w:bidi="zh_CN"/>
        </w:rPr>
      </w:r>
      <w:r>
        <w:rPr>
          <w:lang w:val="zh_CN" w:bidi="zh_CN"/>
        </w:rPr>
        <w:t>以扫的妻子巴实抹</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请问正在扮演其中一个角色的演员："你感觉如何？"你可能会听到不同的回应。 请重新开始表演。</w:t>
      </w:r>
    </w:p>
    <w:p>
      <w:pPr/>
      <w:r>
        <w:rPr>
          <w:lang w:val="zh_CN" w:bidi="zh_CN"/>
        </w:rPr>
      </w:r>
      <w:r>
        <w:rPr>
          <w:lang w:val="zh_CN" w:bidi="zh_CN"/>
        </w:rPr>
        <w:t>在第一个场景中，没有人说话。 我们知道，以扫现在四十岁，娶了两个妻子。 这些女人是外邦女人，或来自另一个族群的女人。 他们是赫人，是迦南的后裔，迦南是受到咒诅的挪亚的儿子含的儿子。 她们使以撒和利百加的生活很痛苦。</w:t>
      </w:r>
    </w:p>
    <w:p>
      <w:pPr/>
      <w:r>
        <w:rPr>
          <w:lang w:val="zh_CN" w:bidi="zh_CN"/>
        </w:rPr>
      </w:r>
      <w:r>
        <w:rPr>
          <w:lang w:val="zh_CN" w:bidi="zh_CN"/>
        </w:rPr>
        <w:t>请在这里暂停表演，并问扮演以扫的演员："你为什么要娶这些外邦女人？" 你可能会听到这样的话："因为我想这样"，或"她们很漂亮，我想结婚"，或"我可以娶任何我想要的人。" 请问扮演以撒和利百加的演员："你们对这个婚姻感觉如何？" 你可能会听到这样的话："我讨厌这个婚姻。 他们把偶像崇拜带到我们的家中"，或"他们有如此不同的习俗，他们根本不尊重我"，或"她们带给我们羞耻，因为以扫不尊重我们的习俗"。 请重新开始表演。</w:t>
      </w:r>
    </w:p>
    <w:p>
      <w:pPr/>
      <w:r>
        <w:rPr>
          <w:lang w:val="zh_CN" w:bidi="zh_CN"/>
        </w:rPr>
      </w:r>
      <w:r>
        <w:rPr>
          <w:lang w:val="zh_CN" w:bidi="zh_CN"/>
        </w:rPr>
        <w:t>在第二个场景中，以撒一百多岁，几乎失明。 以撒决定，现在是祝福以扫的时候了。 以撒叫来以扫。 当以扫到达后，以撒说："我的儿子。" 以扫说："我在这里。" 然后以撒对以扫说："去捕获一些猎物，为我预备我最喜欢的菜，并把它带到我这里，这样我可以吃。 然后我会给你属于你的祝福，你是我的长子。" 所以，以扫带著他的弓和箭，去到旷野捕捉动物。</w:t>
      </w:r>
    </w:p>
    <w:p>
      <w:pPr/>
      <w:r>
        <w:rPr>
          <w:lang w:val="zh_CN" w:bidi="zh_CN"/>
        </w:rPr>
      </w:r>
      <w:r>
        <w:rPr>
          <w:lang w:val="zh_CN" w:bidi="zh_CN"/>
        </w:rPr>
        <w:t>在第三个场景中，利百加听到以撒告诉以扫的话，去准备一顿饭，并接受长子的祝福。 利百加去见雅各，重复了她所听到的大部分话。 利百加改变了一些用词。 利百加补充说，以撒想在神面前给这个祝福。 然后利百加开始指示雅各该做什么事。 利百加解释说，雅各要杀两只山羊羔。 利百加会像以撒所要的那样来预备它们。 雅各要把这顿饭送给以撒，并接受以撒的祝福。</w:t>
      </w:r>
    </w:p>
    <w:p>
      <w:pPr/>
      <w:r>
        <w:rPr>
          <w:lang w:val="zh_CN" w:bidi="zh_CN"/>
        </w:rPr>
      </w:r>
      <w:r>
        <w:rPr>
          <w:lang w:val="zh_CN" w:bidi="zh_CN"/>
        </w:rPr>
        <w:t>请在这里暂停表演，并问扮演利百加的演员："你这样欺骗以撒，感觉如何？" 你可能会听到这样的话："我知道这个祝福给了雅各。 我只是想确保它会成就"，或"我对以扫以及他的生活方式不满意。 我更愿意让雅各得到这个祝福。" 请问扮演雅各的演员："你对于这样欺骗你的父亲，感觉如何？" 你可能会听到这样的话："我害怕他会发现这个骗局并咒诅我"，或"我准备这样做，因为这个长子的名分是我的。 以扫把它卖给我了"，或"我不害怕。 我母亲知道如何处理这。" 请重新开始表演。</w:t>
      </w:r>
    </w:p>
    <w:p>
      <w:pPr/>
      <w:r>
        <w:rPr>
          <w:lang w:val="zh_CN" w:bidi="zh_CN"/>
        </w:rPr>
      </w:r>
      <w:r>
        <w:rPr>
          <w:lang w:val="zh_CN" w:bidi="zh_CN"/>
        </w:rPr>
        <w:t>雅各看到了这个计划的问题。 以扫身上有毛。 雅各的皮肤是光滑的。 当以撒明白这个骗局时，他会咒诅雅各，而不是祝福他。 利百加说，咒诅会归到她身上，而不是在雅各身上。</w:t>
      </w:r>
    </w:p>
    <w:p>
      <w:pPr/>
      <w:r>
        <w:rPr>
          <w:lang w:val="zh_CN" w:bidi="zh_CN"/>
        </w:rPr>
      </w:r>
      <w:r>
        <w:rPr>
          <w:lang w:val="zh_CN" w:bidi="zh_CN"/>
        </w:rPr>
        <w:t>请在这里暂停表演，并问扮演利百加的演员："你害怕被咒诅吗？"你可能会听到这样的话："不怕，以撒永远不会咒诅我。" 请重新开始表演。</w:t>
      </w:r>
    </w:p>
    <w:p>
      <w:pPr/>
      <w:r>
        <w:rPr>
          <w:lang w:val="zh_CN" w:bidi="zh_CN"/>
        </w:rPr>
      </w:r>
      <w:r>
        <w:rPr>
          <w:lang w:val="zh_CN" w:bidi="zh_CN"/>
        </w:rPr>
        <w:t>利百加又给雅各指示。 雅各要取两只山羊羔，杀了牠们。 利百加准备了食物。 利百加取了以扫最喜欢的衣服，并把它穿在雅各身上。 利百加用有毛的山羊皮盖住雅各的手臂和手。 利百加还把有毛的山羊皮放在雅各的脖子上。 然后利百加给了雅各这顿饭，包括一些新烤的饼。 雅各要把这个带到他的父亲那里。</w:t>
      </w:r>
    </w:p>
    <w:p>
      <w:pPr/>
      <w:r>
        <w:rPr>
          <w:lang w:val="zh_CN" w:bidi="zh_CN"/>
        </w:rPr>
      </w:r>
      <w:r>
        <w:rPr>
          <w:lang w:val="zh_CN" w:bidi="zh_CN"/>
        </w:rPr>
        <w:t>请在这里暂停表演，并问扮演雅各的演员："你现在感觉如何？"你可能会听到这样的话："我很害怕。 我知道我母亲让我这样做，但我害怕不会成功"，或"我很好。 没问题。 母亲想到了一切"，或"以扫活该。 他把他长子的名分卖给了我。 他知道这个祝福在我身上。 无论如何，他他正设法要得到它。"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以扫娶了两个</w:t>
      </w:r>
      <w:r>
        <w:rPr>
          <w:b/>
          <w:lang w:val="zh_CN" w:bidi="zh_CN"/>
        </w:rPr>
        <w:t>赫人</w:t>
      </w:r>
      <w:r>
        <w:rPr>
          <w:lang w:val="zh_CN" w:bidi="zh_CN"/>
        </w:rPr>
        <w:t>女子。 你之前使用过赫人这个名字。 请使用相同的词语来翻译这个词。</w:t>
      </w:r>
    </w:p>
    <w:p>
      <w:pPr/>
      <w:r>
        <w:rPr>
          <w:lang w:val="zh_CN" w:bidi="zh_CN"/>
        </w:rPr>
      </w:r>
      <w:r>
        <w:rPr>
          <w:lang w:val="zh_CN" w:bidi="zh_CN"/>
        </w:rPr>
        <w:t>以撒的眼睛</w:t>
      </w:r>
      <w:r>
        <w:rPr>
          <w:b/>
          <w:lang w:val="zh_CN" w:bidi="zh_CN"/>
        </w:rPr>
        <w:t>失明</w:t>
      </w:r>
      <w:r>
        <w:rPr>
          <w:lang w:val="zh_CN" w:bidi="zh_CN"/>
        </w:rPr>
        <w:t>。 他还没有完全失明，但他的视力已经减弱，到了他认不出面孔的程度。 经文暗示，这种视力下降是衰老正常的现象。</w:t>
      </w:r>
    </w:p>
    <w:p>
      <w:pPr/>
      <w:r>
        <w:rPr>
          <w:lang w:val="zh_CN" w:bidi="zh_CN"/>
        </w:rPr>
      </w:r>
      <w:r>
        <w:rPr>
          <w:lang w:val="zh_CN" w:bidi="zh_CN"/>
        </w:rPr>
        <w:t>雅各告诉以扫，要拿著他的</w:t>
      </w:r>
      <w:r>
        <w:rPr>
          <w:b/>
          <w:lang w:val="zh_CN" w:bidi="zh_CN"/>
        </w:rPr>
        <w:t>弓</w:t>
      </w:r>
      <w:r>
        <w:rPr>
          <w:lang w:val="zh_CN" w:bidi="zh_CN"/>
        </w:rPr>
        <w:t>和</w:t>
      </w:r>
      <w:r>
        <w:rPr>
          <w:b/>
          <w:lang w:val="zh_CN" w:bidi="zh_CN"/>
        </w:rPr>
        <w:t>箭袋</w:t>
      </w:r>
      <w:r>
        <w:rPr>
          <w:lang w:val="zh_CN" w:bidi="zh_CN"/>
        </w:rPr>
        <w:t xml:space="preserve">，在一个开阔或未耕种的地方打猎。 箭袋是猎人随身携带的装箭的容器。 </w:t>
      </w:r>
      <w:r>
        <w:rPr>
          <w:b/>
          <w:lang w:val="zh_CN" w:bidi="zh_CN"/>
        </w:rPr>
        <w:t>猎物</w:t>
      </w:r>
      <w:r>
        <w:rPr>
          <w:lang w:val="zh_CN" w:bidi="zh_CN"/>
        </w:rPr>
        <w:t>或野味指的是野生动物，而不是家畜。</w:t>
      </w:r>
    </w:p>
    <w:p>
      <w:pPr/>
      <w:r>
        <w:rPr>
          <w:lang w:val="zh_CN" w:bidi="zh_CN"/>
        </w:rPr>
      </w:r>
      <w:r>
        <w:rPr>
          <w:lang w:val="zh_CN" w:bidi="zh_CN"/>
        </w:rPr>
        <w:t>请展示弓和箭袋的图片。</w:t>
      </w:r>
    </w:p>
    <w:p>
      <w:pPr/>
      <w:r>
        <w:rPr>
          <w:lang w:val="zh_CN" w:bidi="zh_CN"/>
        </w:rPr>
      </w:r>
      <w:r>
        <w:rPr>
          <w:lang w:val="zh_CN" w:bidi="zh_CN"/>
        </w:rPr>
        <w:t>以撒告诉以扫，他想给他长子应有的</w:t>
      </w:r>
      <w:r>
        <w:rPr>
          <w:b/>
          <w:lang w:val="zh_CN" w:bidi="zh_CN"/>
        </w:rPr>
        <w:t>祝福</w:t>
      </w:r>
      <w:r>
        <w:rPr>
          <w:lang w:val="zh_CN" w:bidi="zh_CN"/>
        </w:rPr>
        <w:t>。 这个祝福被认为有约束力。 其他任何人都不能拥有这个祝福，它也不能被改变或收回。 主词汇表中有关于</w:t>
      </w:r>
      <w:hyperlink r:id="rId16">
        <w:r>
          <w:rPr>
            <w:lang w:val="zh_CN" w:bidi="zh_CN"/>
          </w:rPr>
          <w:rPr>
            <w:color w:val="0000EE"/>
            <w:u w:val="single"/>
          </w:rPr>
          <w:t>祝福</w:t>
        </w:r>
      </w:hyperlink>
      <w:r>
        <w:rPr>
          <w:lang w:val="zh_CN" w:bidi="zh_CN"/>
        </w:rPr>
        <w:t>这个词的讨论。 请使用你之前使用的相同词语来指祝福。</w:t>
      </w:r>
    </w:p>
    <w:p>
      <w:pPr/>
      <w:r>
        <w:rPr>
          <w:lang w:val="zh_CN" w:bidi="zh_CN"/>
        </w:rPr>
      </w:r>
      <w:r>
        <w:rPr>
          <w:lang w:val="zh_CN" w:bidi="zh_CN"/>
        </w:rPr>
        <w:t>利百加听到并告诉雅各，以撒想在</w:t>
      </w:r>
      <w:r>
        <w:rPr>
          <w:b/>
          <w:lang w:val="zh_CN" w:bidi="zh_CN"/>
        </w:rPr>
        <w:t>耶和华</w:t>
      </w:r>
      <w:r>
        <w:rPr>
          <w:lang w:val="zh_CN" w:bidi="zh_CN"/>
        </w:rPr>
        <w:t>面前祝福以扫。 请使用你在其它经文中所用的相同名字来指耶和华。 利百加没有准确地复述以撒所说的话。 利百加告诉雅各，去取两只好的或精美的山羊羔。 这些会是最精美的山羊。 牠们不是软弱的或有疾病的。 当以正确的方式烹饪时，牠们的味道会很鲜美。</w:t>
      </w:r>
    </w:p>
    <w:p>
      <w:pPr/>
      <w:r>
        <w:rPr>
          <w:lang w:val="zh_CN" w:bidi="zh_CN"/>
        </w:rPr>
      </w:r>
      <w:r>
        <w:rPr>
          <w:lang w:val="zh_CN" w:bidi="zh_CN"/>
        </w:rPr>
        <w:t>雅各害怕以撒会发现这个阴谋并</w:t>
      </w:r>
      <w:r>
        <w:rPr>
          <w:b/>
          <w:lang w:val="zh_CN" w:bidi="zh_CN"/>
        </w:rPr>
        <w:t>咒诅</w:t>
      </w:r>
      <w:r>
        <w:rPr>
          <w:lang w:val="zh_CN" w:bidi="zh_CN"/>
        </w:rPr>
        <w:t>他。 利百加告诉雅各，让咒诅落在她身上。 主词汇表中有关于</w:t>
      </w:r>
      <w:hyperlink r:id="rId24">
        <w:r>
          <w:rPr>
            <w:lang w:val="zh_CN" w:bidi="zh_CN"/>
          </w:rPr>
          <w:rPr>
            <w:color w:val="0000EE"/>
            <w:u w:val="single"/>
          </w:rPr>
          <w:t>咒诅</w:t>
        </w:r>
      </w:hyperlink>
      <w:r>
        <w:rPr>
          <w:lang w:val="zh_CN" w:bidi="zh_CN"/>
        </w:rPr>
        <w:t>这个词的讨论。 请使用你在前面的故事中所用的相同词语来指咒诅。</w:t>
      </w:r>
    </w:p>
    <w:p>
      <w:pPr/>
      <w:r>
        <w:rPr>
          <w:lang w:val="zh_CN" w:bidi="zh_CN"/>
        </w:rPr>
      </w:r>
      <w:r>
        <w:rPr>
          <w:lang w:val="zh_CN" w:bidi="zh_CN"/>
        </w:rPr>
        <w:t>利百加用她刚刚煮的山羊的皮来覆盖雅各的手臂、手和脖子。 山羊皮上还留著山羊的毛。</w:t>
      </w:r>
    </w:p>
    <w:p>
      <w:pPr/>
      <w:r>
        <w:rPr>
          <w:lang w:val="zh_CN" w:bidi="zh_CN"/>
        </w:rPr>
      </w:r>
      <w:r>
        <w:rPr>
          <w:lang w:val="zh_CN" w:bidi="zh_CN"/>
        </w:rPr>
        <w:t>请展示山羊皮的图片。</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27:18–29</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请聆听创世记二十七章18至29节的音频，并将它记在心里。 聆听经文三次（如果可能的话，请听三种不同的翻译版本）。然后以小组的形式来讨论以下的问题：</w:t>
      </w:r>
    </w:p>
    <w:p>
      <w:pPr>
        <w:pStyle w:val="ListNumber"/>
        <w:numPr>
          <w:ilvl w:val="0"/>
          <w:numId w:val="6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雅各如何偷走以扫祝福的故事仍继续发展。 在前面的经文中，以撒告诉以扫要预备一顿野味。 吃完饭后，以撒会把长子祝福赐给以扫。 然而，利百加听到了这个计划，她计划让雅各得到这个祝福。 在双胞胎出生前，利百加被告知，小儿子会统治大儿子。 此外，在这个故事发生之前，以扫把他长子的名分卖给雅各，以换取一碗汤。</w:t>
      </w:r>
    </w:p>
    <w:p>
      <w:pPr/>
      <w:r>
        <w:rPr>
          <w:lang w:val="zh_CN" w:bidi="zh_CN"/>
        </w:rPr>
      </w:r>
      <w:r>
        <w:rPr>
          <w:lang w:val="zh_CN" w:bidi="zh_CN"/>
        </w:rPr>
        <w:t>请在这里暂停并回顾：雅各到目前为止做了什么事，表明他同意他母亲的想法，也想为自己偷走这个祝福？</w:t>
      </w:r>
    </w:p>
    <w:p>
      <w:pPr/>
      <w:r>
        <w:rPr>
          <w:lang w:val="zh_CN" w:bidi="zh_CN"/>
        </w:rPr>
      </w:r>
      <w:r>
        <w:rPr>
          <w:lang w:val="zh_CN" w:bidi="zh_CN"/>
        </w:rPr>
        <w:t>利百加预备了一顿饭，她相信这顿饭会让以撒认为是以扫准备的。 利百加让雅各穿上以扫的衣服。 利百加把山羊皮盖在雅各的手、手臂和脖子上。 利百加让雅各带著饭菜去见以撒。 以撒几乎失明。 以撒视力不清，认不出他儿子的脸。</w:t>
      </w:r>
    </w:p>
    <w:p>
      <w:pPr/>
      <w:r>
        <w:rPr>
          <w:lang w:val="zh_CN" w:bidi="zh_CN"/>
        </w:rPr>
      </w:r>
      <w:r>
        <w:rPr>
          <w:lang w:val="zh_CN" w:bidi="zh_CN"/>
        </w:rPr>
        <w:t>雅各穿著以扫的衣服，手、手臂和脖子上有山羊毛。 他前去把饭送给以撒。 起初，以撒觉得可疑。 雅各说话，以撒听到了雅各的声音。 以撒问谁在房间里。 以撒问这个，是因为他不确定在房间里的是哪个儿子。 雅各撒谎说他是以扫。</w:t>
      </w:r>
    </w:p>
    <w:p>
      <w:pPr/>
      <w:r>
        <w:rPr>
          <w:lang w:val="zh_CN" w:bidi="zh_CN"/>
        </w:rPr>
      </w:r>
      <w:r>
        <w:rPr>
          <w:lang w:val="zh_CN" w:bidi="zh_CN"/>
        </w:rPr>
        <w:t>请在这里暂停并讨论：在你们的文化中，人们如何看待撒谎一事？ 他们如何看待雅各的谎言？</w:t>
      </w:r>
    </w:p>
    <w:p>
      <w:pPr/>
      <w:r>
        <w:rPr>
          <w:lang w:val="zh_CN" w:bidi="zh_CN"/>
        </w:rPr>
      </w:r>
      <w:r>
        <w:rPr>
          <w:lang w:val="zh_CN" w:bidi="zh_CN"/>
        </w:rPr>
        <w:t>雅各把利百加预备的饭菜拿给以撒。 以撒很惊讶，因为饭菜准备得这么快。 通常情况下，捕获猎物并准备好饭菜，需要更长的时间。 以撒又问了一遍。 雅各撒谎说："耶和华你的神帮助我。"这也是他谎言的一部分。</w:t>
      </w:r>
    </w:p>
    <w:p>
      <w:pPr/>
      <w:r>
        <w:rPr>
          <w:lang w:val="zh_CN" w:bidi="zh_CN"/>
        </w:rPr>
      </w:r>
      <w:r>
        <w:rPr>
          <w:lang w:val="zh_CN" w:bidi="zh_CN"/>
        </w:rPr>
        <w:t>请在这里暂停并讨论：为什么雅各在这个时候要提到神？ 雅各在向以撒撒谎，说他是如何快速准备好汤。</w:t>
      </w:r>
    </w:p>
    <w:p>
      <w:pPr/>
      <w:r>
        <w:rPr>
          <w:lang w:val="zh_CN" w:bidi="zh_CN"/>
        </w:rPr>
      </w:r>
      <w:r>
        <w:rPr>
          <w:lang w:val="zh_CN" w:bidi="zh_CN"/>
        </w:rPr>
        <w:t>以撒仍然有怀疑，要求雅各靠近点。 以撒摸到雅各的手上有毛，因为那是山羊皮。 以撒很困惑。 声音是雅各的，但手摸上去像是以扫的手。 以撒再次问，是谁在房间里。 雅各又说谎，说他是以扫。 以撒吃了雅各给他的饭菜。 然后以撒要求雅各靠近点，去亲吻他。 在这种文化中，亲吻是近亲之间正常的问候方式。 当雅各弯下腰亲吻以撒时，以撒闻到了衣服的味道。 衣服闻起来像以扫。 以撒终于确信这就是以扫。</w:t>
      </w:r>
    </w:p>
    <w:p>
      <w:pPr/>
      <w:r>
        <w:rPr>
          <w:lang w:val="zh_CN" w:bidi="zh_CN"/>
        </w:rPr>
      </w:r>
      <w:r>
        <w:rPr>
          <w:lang w:val="zh_CN" w:bidi="zh_CN"/>
        </w:rPr>
        <w:t>请在这里暂停并回顾：请看雅各和利百加为了雅各要得到祝福所做的一切。 他们为什么要做这一切？ 请讨论在你们的文化中，得到你父亲的祝福的重要性。 你们的文化如何看待长子的角色？ 一个像雅各那样欺骗父亲的儿子，家人会如何对待他？</w:t>
      </w:r>
    </w:p>
    <w:p>
      <w:pPr/>
      <w:r>
        <w:rPr>
          <w:lang w:val="zh_CN" w:bidi="zh_CN"/>
        </w:rPr>
      </w:r>
      <w:r>
        <w:rPr>
          <w:lang w:val="zh_CN" w:bidi="zh_CN"/>
        </w:rPr>
        <w:t>以撒把长子会得到的祝福给了雅各。 这个祝福广泛而且完整。 这个祝福听起来像诗歌，也像祷告。 这个祝福包括说出以扫是谁，以扫应该得到什么，以及以扫与他人的关系。 这个祝福涵盖了生存和繁荣所需要的东西：充足的水、丰盛的庄稼，以及领导包括家人在内的其他人。 最后，以撒祈求那些祝福以扫的人将被祝福，那些咒诅以扫的人将被咒诅。 这是父亲给长子的祝福。 这不是神所立的约的应许。 以撒以为他是在祝福以扫，但他实际上祝福了雅各。</w:t>
      </w:r>
    </w:p>
    <w:p>
      <w:pPr/>
      <w:r>
        <w:rPr>
          <w:lang w:val="zh_CN" w:bidi="zh_CN"/>
        </w:rPr>
      </w:r>
      <w:r>
        <w:rPr>
          <w:lang w:val="zh_CN" w:bidi="zh_CN"/>
        </w:rPr>
        <w:t>请在这里暂停并讨论：这个祝福与约的应许有什么不同？</w:t>
      </w:r>
    </w:p>
    <w:p>
      <w:pPr/>
      <w:r>
        <w:rPr>
          <w:lang w:val="zh_CN" w:bidi="zh_CN"/>
        </w:rPr>
      </w:r>
      <w:r>
        <w:rPr>
          <w:lang w:val="zh_CN" w:bidi="zh_CN"/>
        </w:rPr>
        <w:t>根据这种文化，一旦以撒说出这个祝福，他就不能把它收回来。 它已经被给予了。 以撒不能把同样的祝福赐给另一个儿子或任何人。 这个祝福被认为是永久的，不能改变或收回。</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这个故事有一个场景。</w:t>
      </w:r>
    </w:p>
    <w:p>
      <w:pPr/>
      <w:r>
        <w:rPr>
          <w:lang w:val="zh_CN" w:bidi="zh_CN"/>
        </w:rPr>
      </w:r>
      <w:r>
        <w:rPr>
          <w:b/>
          <w:lang w:val="zh_CN" w:bidi="zh_CN"/>
        </w:rPr>
        <w:t>第一个场景：</w:t>
      </w:r>
      <w:r>
        <w:rPr>
          <w:lang w:val="zh_CN" w:bidi="zh_CN"/>
        </w:rPr>
        <w:t>雅各拿了利百加为以撒准备的饭菜。 雅各告诉以撒，他是以扫。 吃了饭之后，以撒祝福雅各，却以为他在祝福以扫。</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有提到以扫</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这是一个很长的场景。 在这个故事中，以扫不在场。 以扫不在家，他在寻找可以捕杀的猎物。 雅各与以撒的会面过程充满了紧张感。 雅各知道以扫可能随时会回来。 雅各希望在以扫回来之前得到这个祝福。</w:t>
      </w:r>
    </w:p>
    <w:p>
      <w:pPr/>
      <w:r>
        <w:rPr>
          <w:lang w:val="zh_CN" w:bidi="zh_CN"/>
        </w:rPr>
      </w:r>
      <w:r>
        <w:rPr>
          <w:lang w:val="zh_CN" w:bidi="zh_CN"/>
        </w:rPr>
        <w:t>雅各穿上以扫的衣服。 雅各的手、手臂和脖子上有山羊皮，所以如果以撒碰他，他会感受到像以扫一样有毛的皮肤。 利百加用两只山羊羔准备了一顿饭。 她准备饭食，使它的味道尝起来就和以扫平时做的野味一样。 利百加和雅各做了所有能做的事情，去说服看不清楚的以撒，让他相信站在他面前的是以扫。</w:t>
      </w:r>
    </w:p>
    <w:p>
      <w:pPr/>
      <w:r>
        <w:rPr>
          <w:lang w:val="zh_CN" w:bidi="zh_CN"/>
        </w:rPr>
      </w:r>
      <w:r>
        <w:rPr>
          <w:lang w:val="zh_CN" w:bidi="zh_CN"/>
        </w:rPr>
        <w:t>以撒看不清楚，无法认出雅各的脸。 雅各说："我的父亲"，这是一种尊敬的问候。 以撒被这个声音困惑。 以撒说："你是谁，以扫还是雅各？" 雅各撒谎说："我是以扫。 这是汤。 请坐起来吃，这样你就可以给我你的祝福了。"以撒仍然很困惑。 以撒问："你怎么这么快就得到野味？" 雅各撒谎说，神帮助他很快就找到了猎物。 雅各又说谎，说他是以扫。 以撒不相信，直到他闻到雅各身上的以扫衣服的味道。</w:t>
      </w:r>
    </w:p>
    <w:p>
      <w:pPr/>
      <w:r>
        <w:rPr>
          <w:lang w:val="zh_CN" w:bidi="zh_CN"/>
        </w:rPr>
      </w:r>
      <w:r>
        <w:rPr>
          <w:lang w:val="zh_CN" w:bidi="zh_CN"/>
        </w:rPr>
        <w:t>在雅各和以撒在一起的对话中，有一种迫切感。 雅各知道以扫在外面寻找猎物。 不用多久，以扫就会回来。 雅各希望在以扫回来之前得到这个祝福。 雅各没有这样说，但是我们从雅各对以撒说话的方式，看到了这种迫切感。</w:t>
      </w:r>
    </w:p>
    <w:p>
      <w:pPr/>
      <w:r>
        <w:rPr>
          <w:lang w:val="zh_CN" w:bidi="zh_CN"/>
        </w:rPr>
      </w:r>
      <w:r>
        <w:rPr>
          <w:lang w:val="zh_CN" w:bidi="zh_CN"/>
        </w:rPr>
        <w:t>请在这里暂停并讨论：在雅各与以撒相处的过程中，从他的言行哪里可以看出迫切感？</w:t>
      </w:r>
    </w:p>
    <w:p>
      <w:pPr/>
      <w:r>
        <w:rPr>
          <w:lang w:val="zh_CN" w:bidi="zh_CN"/>
        </w:rPr>
      </w:r>
      <w:r>
        <w:rPr>
          <w:lang w:val="zh_CN" w:bidi="zh_CN"/>
        </w:rPr>
        <w:t>因为以撒看不到，所以他必须依靠他其它的感官来确定是谁与他在一起。 以撒问了问题，但雅各每次的回答都在撒谎。 以撒用了他的嗅觉，发现这些衣服闻起来像户外的衣服，或像以扫平常穿的衣服。 以撒用了他的触觉，摸了雅各的手。 这些手有毛，像以扫的手一样。 以撒用了他的味觉，吃了美味的汤，味道像以扫通常所做的野味。 以撒用不了他的视觉。 他的听觉使他困惑，因为他听到雅各的声音，而他的味觉、嗅觉和触觉都在告诉他，与他在一起的是以扫。</w:t>
      </w:r>
    </w:p>
    <w:p>
      <w:pPr/>
      <w:r>
        <w:rPr>
          <w:lang w:val="zh_CN" w:bidi="zh_CN"/>
        </w:rPr>
      </w:r>
      <w:r>
        <w:rPr>
          <w:lang w:val="zh_CN" w:bidi="zh_CN"/>
        </w:rPr>
        <w:t>以撒用三种感官确认这是以扫，以撒就祝福了他的儿子，并以为他在祝福以扫。</w:t>
      </w:r>
    </w:p>
    <w:p>
      <w:pPr/>
      <w:r>
        <w:rPr>
          <w:lang w:val="zh_CN" w:bidi="zh_CN"/>
        </w:rPr>
      </w:r>
      <w:r>
        <w:rPr>
          <w:lang w:val="zh_CN" w:bidi="zh_CN"/>
        </w:rPr>
        <w:t>这个祝福有三部分。</w:t>
      </w:r>
    </w:p>
    <w:p>
      <w:pPr>
        <w:pStyle w:val="ListNumber"/>
        <w:numPr>
          <w:ilvl w:val="0"/>
          <w:numId w:val="67"/>
        </w:numPr>
        <w:spacing w:line="240" w:lineRule="auto"/>
        <w:ind w:left="720"/>
      </w:pPr>
      <w:r>
        <w:rPr>
          <w:lang w:val="zh_CN" w:bidi="zh_CN"/>
        </w:rPr>
      </w:r>
      <w:r>
        <w:rPr>
          <w:lang w:val="zh_CN" w:bidi="zh_CN"/>
        </w:rPr>
        <w:t>以撒闻到了以扫的衣服，并谈论以扫是谁。 以撒说："我儿子的味道，就像耶和华所祝福的一块田的味道。"</w:t>
      </w:r>
    </w:p>
    <w:p>
      <w:pPr>
        <w:pStyle w:val="ListNumber"/>
        <w:spacing w:line="240" w:lineRule="auto"/>
        <w:ind w:left="720"/>
      </w:pPr>
      <w:r>
        <w:rPr>
          <w:lang w:val="zh_CN" w:bidi="zh_CN"/>
        </w:rPr>
      </w:r>
      <w:r>
        <w:rPr>
          <w:lang w:val="zh_CN" w:bidi="zh_CN"/>
        </w:rPr>
        <w:t>然后以撒为以扫祈求。 他祈求要有许多水，或者神使露水落在地上，为植物提供水。 以撒祈求神给他丰富的谷物和酒。</w:t>
      </w:r>
    </w:p>
    <w:p>
      <w:pPr/>
      <w:r>
        <w:rPr>
          <w:lang w:val="zh_CN" w:bidi="zh_CN"/>
        </w:rPr>
      </w:r>
      <w:r>
        <w:rPr>
          <w:lang w:val="zh_CN" w:bidi="zh_CN"/>
        </w:rPr>
        <w:t>以撒祈求神，让世上的百姓服事他的儿子，并让他的儿子成为他的兄弟的主人。</w:t>
      </w:r>
    </w:p>
    <w:p>
      <w:pPr>
        <w:pStyle w:val="ListNumber"/>
        <w:numPr>
          <w:ilvl w:val="0"/>
          <w:numId w:val="68"/>
        </w:numPr>
        <w:spacing w:line="240" w:lineRule="auto"/>
        <w:ind w:left="720"/>
      </w:pPr>
      <w:r>
        <w:rPr>
          <w:lang w:val="zh_CN" w:bidi="zh_CN"/>
        </w:rPr>
      </w:r>
      <w:r>
        <w:rPr>
          <w:lang w:val="zh_CN" w:bidi="zh_CN"/>
        </w:rPr>
        <w:t>以撒祈求神咒诅任何咒诅他儿子的人。 然后他祈求神祝福任何祝福他儿子的人。</w:t>
      </w:r>
    </w:p>
    <w:p>
      <w:pPr/>
      <w:r>
        <w:rPr>
          <w:lang w:val="zh_CN" w:bidi="zh_CN"/>
        </w:rPr>
      </w:r>
      <w:r>
        <w:rPr>
          <w:lang w:val="zh_CN" w:bidi="zh_CN"/>
        </w:rPr>
        <w:t>这个祝福是以诗意的方式所表达的。</w:t>
      </w:r>
    </w:p>
    <w:p>
      <w:pPr/>
      <w:r>
        <w:rPr>
          <w:lang w:val="zh_CN" w:bidi="zh_CN"/>
        </w:rPr>
      </w:r>
      <w:r>
        <w:rPr>
          <w:lang w:val="zh_CN" w:bidi="zh_CN"/>
        </w:rPr>
        <w:t>这个祝福被认为有约束力。 一旦以撒给出这个祝福，他就不能收回来，他也不能把同样的祝福再给别人。</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这个故事有一个场景。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有提到以扫</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在故事的开始，雅各带著利百加做的汤进入以撒的帐棚。 雅各穿著以扫的衣服，他的手、手臂和脖子上都有山羊皮。</w:t>
      </w:r>
    </w:p>
    <w:p>
      <w:pPr/>
      <w:r>
        <w:rPr>
          <w:lang w:val="zh_CN" w:bidi="zh_CN"/>
        </w:rPr>
      </w:r>
      <w:r>
        <w:rPr>
          <w:lang w:val="zh_CN" w:bidi="zh_CN"/>
        </w:rPr>
        <w:t>请在这里暂停表演，并问扮演雅各的演员："你现在感觉如何？"你可能会听到这样的话："我真的很紧张。 如果我的父亲认出我"，或"我害怕以扫在我得到祝福之前回来"，或"我害怕这欺骗不了我的父亲。" 请重新开始表演。</w:t>
      </w:r>
    </w:p>
    <w:p>
      <w:pPr/>
      <w:r>
        <w:rPr>
          <w:lang w:val="zh_CN" w:bidi="zh_CN"/>
        </w:rPr>
      </w:r>
      <w:r>
        <w:rPr>
          <w:lang w:val="zh_CN" w:bidi="zh_CN"/>
        </w:rPr>
        <w:t>当雅各说话时，以撒很困惑。 以撒看不出来是哪个儿子在房间里。 以撒询问他是谁。 雅各说谎。 雅各说，他是以扫。 雅各说，他已经做了以撒所要求的一切。 雅各劝以撒吃饭，然后给予祝福。</w:t>
      </w:r>
    </w:p>
    <w:p>
      <w:pPr/>
      <w:r>
        <w:rPr>
          <w:lang w:val="zh_CN" w:bidi="zh_CN"/>
        </w:rPr>
      </w:r>
      <w:r>
        <w:rPr>
          <w:lang w:val="zh_CN" w:bidi="zh_CN"/>
        </w:rPr>
        <w:t>请在这里暂停表演，并问扮演雅各的演员："你对你的父亲撒谎，你有什么感受？" 你可能会听到这样的话："为了得到祝福，我不得不对他说谎。 以扫不配这个祝福。 它是给我的。 如果我必须要得到那个祝福，那么撒谎是可以的。" 请重新开始表演。</w:t>
      </w:r>
    </w:p>
    <w:p>
      <w:pPr/>
      <w:r>
        <w:rPr>
          <w:lang w:val="zh_CN" w:bidi="zh_CN"/>
        </w:rPr>
      </w:r>
      <w:r>
        <w:rPr>
          <w:lang w:val="zh_CN" w:bidi="zh_CN"/>
        </w:rPr>
        <w:t>以撒不确定哪个儿子在房间。 以撒说："你是谁，以扫还是雅各？" 雅各回答说："我是你的长子以扫。" 然后以扫问："你怎么这么快就得到猎物？" 雅各说："耶和华你的神，使我得到牠。"</w:t>
      </w:r>
    </w:p>
    <w:p>
      <w:pPr/>
      <w:r>
        <w:rPr>
          <w:lang w:val="zh_CN" w:bidi="zh_CN"/>
        </w:rPr>
      </w:r>
      <w:r>
        <w:rPr>
          <w:lang w:val="zh_CN" w:bidi="zh_CN"/>
        </w:rPr>
        <w:t>请在这里暂停表演，并问扮演雅各的演员："你为什么在这个对话中使用神的名字？" 你可能会听到这样的话："我想让他停止说话，并让他吃，这样他会给我祝福"，或"我的父亲相信神会这样帮助他，所以这句话很容易说出口。" 请问扮演以撒的演员："当你的儿子说神帮助他时，你感觉如何？" 你可能会听到这样的话："这听起来很正确。 神总是帮助我。 我很高兴我的儿子认识到，神愿意帮助他。" 请重新开始表演。</w:t>
      </w:r>
    </w:p>
    <w:p>
      <w:pPr/>
      <w:r>
        <w:rPr>
          <w:lang w:val="zh_CN" w:bidi="zh_CN"/>
        </w:rPr>
      </w:r>
      <w:r>
        <w:rPr>
          <w:lang w:val="zh_CN" w:bidi="zh_CN"/>
        </w:rPr>
        <w:t>以撒很困惑。 他看不到。 他听到雅各的声音。 他摸了雅各的手，结果它们有毛，像以扫的手一样。 以撒又问。 "你是我的儿子以扫吗？" 雅各撒谎说，他是以扫。</w:t>
      </w:r>
    </w:p>
    <w:p>
      <w:pPr/>
      <w:r>
        <w:rPr>
          <w:lang w:val="zh_CN" w:bidi="zh_CN"/>
        </w:rPr>
      </w:r>
      <w:r>
        <w:rPr>
          <w:lang w:val="zh_CN" w:bidi="zh_CN"/>
        </w:rPr>
        <w:t>请在这里暂停表演，并问扮演雅各的演员："这是你对你父亲所说的第三个谎言。 你现在感觉如何？" 你可能会听到这样的话："我发现说谎是可耻的，但我必须这样做，为要得到属于我的祝福"，或"无论如何，为了得到我的东西而撒谎，是可以的。 他把他长子的名分卖给了我。这意味著我得到了这个祝福。" 请重新开始表演。</w:t>
      </w:r>
    </w:p>
    <w:p>
      <w:pPr/>
      <w:r>
        <w:rPr>
          <w:lang w:val="zh_CN" w:bidi="zh_CN"/>
        </w:rPr>
      </w:r>
      <w:r>
        <w:rPr>
          <w:lang w:val="zh_CN" w:bidi="zh_CN"/>
        </w:rPr>
        <w:t>以撒准备吃饭。 喝了汤之后，以撒要求雅各靠近，这样雅各就可以亲吻以撒。 当雅各弯腰亲以撒时，以撒闻到了衣服的味道。 它们有以扫的味道。 以撒最终相信这是以扫，并说了祝福。 这个祝福是一种诗意的表达，也是一个祷告，求神把好东西给雅各。 以撒要求有大量的雨，有丰盛的收成，并希望外邦人会服事雅各，以及雅各会统治这个家庭。 最后，以撒咒诅那些咒诅他儿子的人，并祝福那些祝福他儿子的人。</w:t>
      </w:r>
    </w:p>
    <w:p>
      <w:pPr/>
      <w:r>
        <w:rPr>
          <w:lang w:val="zh_CN" w:bidi="zh_CN"/>
        </w:rPr>
      </w:r>
      <w:r>
        <w:rPr>
          <w:lang w:val="zh_CN" w:bidi="zh_CN"/>
        </w:rPr>
        <w:t>请在这里暂停表演，并问扮演雅各的演员："当以撒给你这个美好的祝福时，你感觉如何？" 你可能会听到这样的话："我感觉很好。 我终于得到了已经属于我的东西"，或"我后悔欺骗了我的父亲，但我必须这样做，为要得到这个祝福。"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雅各去到以扫那里，为要得到</w:t>
      </w:r>
      <w:r>
        <w:rPr>
          <w:b/>
          <w:lang w:val="zh_CN" w:bidi="zh_CN"/>
        </w:rPr>
        <w:t>长子</w:t>
      </w:r>
      <w:r>
        <w:rPr>
          <w:lang w:val="zh_CN" w:bidi="zh_CN"/>
        </w:rPr>
        <w:t>的</w:t>
      </w:r>
      <w:r>
        <w:rPr>
          <w:b/>
          <w:lang w:val="zh_CN" w:bidi="zh_CN"/>
        </w:rPr>
        <w:t>祝福</w:t>
      </w:r>
      <w:r>
        <w:rPr>
          <w:lang w:val="zh_CN" w:bidi="zh_CN"/>
        </w:rPr>
        <w:t>。 主词汇表中有关于</w:t>
      </w:r>
      <w:hyperlink r:id="rId77">
        <w:r>
          <w:rPr>
            <w:lang w:val="zh_CN" w:bidi="zh_CN"/>
          </w:rPr>
          <w:rPr>
            <w:color w:val="0000EE"/>
            <w:u w:val="single"/>
          </w:rPr>
          <w:t>祝福</w:t>
        </w:r>
      </w:hyperlink>
      <w:r>
        <w:rPr>
          <w:lang w:val="zh_CN" w:bidi="zh_CN"/>
        </w:rPr>
        <w:t>这个词的讨论。 请使用你在前面的故事中所用的相同词语来指祝福。 长子有其他儿子没有的权利和责任。 在这种情况下，当以撒死时，人们会期盼长子来接管并治理这个家庭。 整个家庭都需要接受长子的领导。</w:t>
      </w:r>
    </w:p>
    <w:p>
      <w:pPr/>
      <w:r>
        <w:rPr>
          <w:lang w:val="zh_CN" w:bidi="zh_CN"/>
        </w:rPr>
      </w:r>
      <w:r>
        <w:rPr>
          <w:lang w:val="zh_CN" w:bidi="zh_CN"/>
        </w:rPr>
        <w:t>雅各拿了一份餐点，以撒以为是用</w:t>
      </w:r>
      <w:r>
        <w:rPr>
          <w:b/>
          <w:lang w:val="zh_CN" w:bidi="zh_CN"/>
        </w:rPr>
        <w:t>野味</w:t>
      </w:r>
      <w:r>
        <w:rPr>
          <w:lang w:val="zh_CN" w:bidi="zh_CN"/>
        </w:rPr>
        <w:t>做的。 野味指的是任何住在旷野或无人居住之地的动物或鸟。 这不是家畜。 在这里，这是利百加用两只山羊羔做的餐点，但它的味道像以扫通常用野味做的汤。</w:t>
      </w:r>
    </w:p>
    <w:p>
      <w:pPr/>
      <w:r>
        <w:rPr>
          <w:lang w:val="zh_CN" w:bidi="zh_CN"/>
        </w:rPr>
      </w:r>
      <w:r>
        <w:rPr>
          <w:lang w:val="zh_CN" w:bidi="zh_CN"/>
        </w:rPr>
        <w:t>以撒问，以扫怎么能够这么快就准备好这个汤。 雅各回答说："</w:t>
      </w:r>
      <w:r>
        <w:rPr>
          <w:b/>
          <w:lang w:val="zh_CN" w:bidi="zh_CN"/>
        </w:rPr>
        <w:t>耶和华</w:t>
      </w:r>
      <w:r>
        <w:rPr>
          <w:lang w:val="zh_CN" w:bidi="zh_CN"/>
        </w:rPr>
        <w:t>你的</w:t>
      </w:r>
      <w:r>
        <w:rPr>
          <w:b/>
          <w:lang w:val="zh_CN" w:bidi="zh_CN"/>
        </w:rPr>
        <w:t>神</w:t>
      </w:r>
      <w:r>
        <w:rPr>
          <w:lang w:val="zh_CN" w:bidi="zh_CN"/>
        </w:rPr>
        <w:t>，使我得著到。" 这两个神的名字与你在之前的经文中所用的名字相同。 耶和华指的是</w:t>
      </w:r>
      <w:r>
        <w:rPr>
          <w:b/>
          <w:lang w:val="zh_CN" w:bidi="zh_CN"/>
        </w:rPr>
        <w:t>雅巍</w:t>
      </w:r>
      <w:r>
        <w:rPr>
          <w:lang w:val="zh_CN" w:bidi="zh_CN"/>
        </w:rPr>
        <w:t>，而神是我们一直使用的神的一般称呼。 在这段经文中，</w:t>
      </w:r>
      <w:hyperlink r:id="rId22">
        <w:r>
          <w:rPr>
            <w:lang w:val="zh_CN" w:bidi="zh_CN"/>
          </w:rPr>
          <w:rPr>
            <w:color w:val="0000EE"/>
            <w:u w:val="single"/>
          </w:rPr>
          <w:t>耶和华</w:t>
        </w:r>
      </w:hyperlink>
      <w:r>
        <w:rPr>
          <w:lang w:val="zh_CN" w:bidi="zh_CN"/>
        </w:rPr>
        <w:t>和</w:t>
      </w:r>
      <w:hyperlink r:id="rId28">
        <w:r>
          <w:rPr>
            <w:lang w:val="zh_CN" w:bidi="zh_CN"/>
          </w:rPr>
          <w:rPr>
            <w:color w:val="0000EE"/>
            <w:u w:val="single"/>
          </w:rPr>
          <w:t>神</w:t>
        </w:r>
      </w:hyperlink>
      <w:r>
        <w:rPr>
          <w:lang w:val="zh_CN" w:bidi="zh_CN"/>
        </w:rPr>
        <w:t>这两个名字多次出现。 请始终使用你在其它经文中所用的相同名字。</w:t>
      </w:r>
    </w:p>
    <w:p>
      <w:pPr/>
      <w:r>
        <w:rPr>
          <w:lang w:val="zh_CN" w:bidi="zh_CN"/>
        </w:rPr>
      </w:r>
      <w:r>
        <w:rPr>
          <w:lang w:val="zh_CN" w:bidi="zh_CN"/>
        </w:rPr>
        <w:t>雅各还拿了</w:t>
      </w:r>
      <w:r>
        <w:rPr>
          <w:b/>
          <w:lang w:val="zh_CN" w:bidi="zh_CN"/>
        </w:rPr>
        <w:t>酒</w:t>
      </w:r>
      <w:r>
        <w:rPr>
          <w:lang w:val="zh_CN" w:bidi="zh_CN"/>
        </w:rPr>
        <w:t>去给以撒，让他和汤一起喝。 酒是用发酵的葡萄汁制成的。 请使用你在前面的故事中所用的相同词语来指酒。</w:t>
      </w:r>
    </w:p>
    <w:p>
      <w:pPr/>
      <w:r>
        <w:rPr>
          <w:lang w:val="zh_CN" w:bidi="zh_CN"/>
        </w:rPr>
      </w:r>
      <w:r>
        <w:rPr>
          <w:lang w:val="zh_CN" w:bidi="zh_CN"/>
        </w:rPr>
        <w:t>以撒宣告这个祝福。 以撒祈求有来自</w:t>
      </w:r>
      <w:r>
        <w:rPr>
          <w:b/>
          <w:lang w:val="zh_CN" w:bidi="zh_CN"/>
        </w:rPr>
        <w:t>天</w:t>
      </w:r>
      <w:r>
        <w:rPr>
          <w:lang w:val="zh_CN" w:bidi="zh_CN"/>
        </w:rPr>
        <w:t>上的甘露作为祝福的一部分。 主词汇表中有</w:t>
      </w:r>
      <w:hyperlink r:id="rId13">
        <w:r>
          <w:rPr>
            <w:lang w:val="zh_CN" w:bidi="zh_CN"/>
          </w:rPr>
          <w:rPr>
            <w:color w:val="0000EE"/>
            <w:u w:val="single"/>
          </w:rPr>
          <w:t>天</w:t>
        </w:r>
      </w:hyperlink>
      <w:r>
        <w:rPr>
          <w:lang w:val="zh_CN" w:bidi="zh_CN"/>
        </w:rPr>
        <w:t>这个词。 请你使用你之前所用的相同词语来指天。 天上的甘露是每天晚上神送给地和植物的水。</w:t>
      </w:r>
    </w:p>
    <w:p>
      <w:pPr/>
      <w:r>
        <w:rPr>
          <w:lang w:val="zh_CN" w:bidi="zh_CN"/>
        </w:rPr>
      </w:r>
      <w:r>
        <w:rPr>
          <w:lang w:val="zh_CN" w:bidi="zh_CN"/>
        </w:rPr>
        <w:t>然后，以撒咒诅那些</w:t>
      </w:r>
      <w:r>
        <w:rPr>
          <w:b/>
          <w:lang w:val="zh_CN" w:bidi="zh_CN"/>
        </w:rPr>
        <w:t>咒诅</w:t>
      </w:r>
      <w:r>
        <w:rPr>
          <w:lang w:val="zh_CN" w:bidi="zh_CN"/>
        </w:rPr>
        <w:t>他儿子的人，并祝福那些</w:t>
      </w:r>
      <w:r>
        <w:rPr>
          <w:b/>
          <w:lang w:val="zh_CN" w:bidi="zh_CN"/>
        </w:rPr>
        <w:t>祝福</w:t>
      </w:r>
      <w:r>
        <w:rPr>
          <w:lang w:val="zh_CN" w:bidi="zh_CN"/>
        </w:rPr>
        <w:t>他的人。 请使用你之前使用的相同词语来指咒诅。 请使用你之前使用的相同词语来指祝福。 主词汇表里有</w:t>
      </w:r>
      <w:hyperlink r:id="rId24">
        <w:r>
          <w:rPr>
            <w:lang w:val="zh_CN" w:bidi="zh_CN"/>
          </w:rPr>
          <w:rPr>
            <w:color w:val="0000EE"/>
            <w:u w:val="single"/>
          </w:rPr>
          <w:t>咒诅</w:t>
        </w:r>
      </w:hyperlink>
      <w:r>
        <w:rPr>
          <w:lang w:val="zh_CN" w:bidi="zh_CN"/>
        </w:rPr>
        <w:t>和</w:t>
      </w:r>
      <w:hyperlink r:id="rId16">
        <w:r>
          <w:rPr>
            <w:lang w:val="zh_CN" w:bidi="zh_CN"/>
          </w:rPr>
          <w:rPr>
            <w:color w:val="0000EE"/>
            <w:u w:val="single"/>
          </w:rPr>
          <w:t>祝福</w:t>
        </w:r>
      </w:hyperlink>
      <w:r>
        <w:rPr>
          <w:lang w:val="zh_CN" w:bidi="zh_CN"/>
        </w:rPr>
        <w:t>这两个词。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27:30–40</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请聆听创世记二十七章30至40节的音频，并将它记在心里。 聆听经文三次（如果可能的话，请听三种不同的翻译版本）。然后以小组的形式来讨论以下的问题：</w:t>
      </w:r>
    </w:p>
    <w:p>
      <w:pPr>
        <w:pStyle w:val="ListNumber"/>
        <w:numPr>
          <w:ilvl w:val="0"/>
          <w:numId w:val="6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这段经文是雅各和以扫的故事中的下一个事件，以及以撒为长子祝福。 在前面的经文中，以撒告诉以扫，他想把祝福赐给以扫。 然后利百加迅速行动，很快地预备了一顿饭交给雅各，让他拿去给以撒。利百加希望雅各得到长子的祝福。 当雅各与以撒在一起时，他迫切的表现出想要让以撒吃饭，然后宣告祝福。 即使在这种紧迫的情况下，雅各差点没有在以扫回来以前得到祝福。 这一个叙述是以扫失去祝福时的反应。</w:t>
      </w:r>
    </w:p>
    <w:p>
      <w:pPr/>
      <w:r>
        <w:rPr>
          <w:lang w:val="zh_CN" w:bidi="zh_CN"/>
        </w:rPr>
      </w:r>
      <w:r>
        <w:rPr>
          <w:lang w:val="zh_CN" w:bidi="zh_CN"/>
        </w:rPr>
        <w:t>在雅各离开以撒之后，以扫回到营地。 以扫不知道利百加和雅各在以扫打猎时做了什么事。 以扫把他的野味做成一道美味的餐点，并拿到他父亲以撒那里。 当以扫进入帐棚，告诉以撒要坐起来吃饭时，以撒很惊讶。 他甚至问："你是谁？" 以扫回答说："是你的儿子以扫。" 当以撒听到这话时，他开始剧烈地颤抖。 以撒的反应可能是由于他刚刚受到的震惊，甚至是由于他刚刚得到的消息而害怕。 以撒意识到他被欺骗，把祝福给了雅各。 以撒告诉以扫，他已经吃了一顿饭，并且祝福了那位把饭拿到他面前的人。 以撒说，那个祝福已经给出就不能改变。 以撒不能把祝福收回来。</w:t>
      </w:r>
    </w:p>
    <w:p>
      <w:pPr/>
      <w:r>
        <w:rPr>
          <w:lang w:val="zh_CN" w:bidi="zh_CN"/>
        </w:rPr>
      </w:r>
      <w:r>
        <w:rPr>
          <w:lang w:val="zh_CN" w:bidi="zh_CN"/>
        </w:rPr>
        <w:t>请展示一张营地的图片，其中有几顶帐棚，做饭点的火，以及周围的一些动物。</w:t>
      </w:r>
    </w:p>
    <w:p>
      <w:pPr/>
      <w:r>
        <w:rPr>
          <w:lang w:val="zh_CN" w:bidi="zh_CN"/>
        </w:rPr>
      </w:r>
      <w:r>
        <w:rPr>
          <w:lang w:val="zh_CN" w:bidi="zh_CN"/>
        </w:rPr>
        <w:t>当以扫听到这个消息时，他大声痛哭。 这是在表达强烈的情绪，比如痛苦，甚至可能像呻吟一样。 以扫很生气和痛苦。 然后以扫也要以撒为他祝福。 但以撒说，即使他是因为被欺骗才祝福雅各的，以撒也不能把祝福收回来。 雅各得到了祝福。</w:t>
      </w:r>
    </w:p>
    <w:p>
      <w:pPr/>
      <w:r>
        <w:rPr>
          <w:lang w:val="zh_CN" w:bidi="zh_CN"/>
        </w:rPr>
      </w:r>
      <w:r>
        <w:rPr>
          <w:lang w:val="zh_CN" w:bidi="zh_CN"/>
        </w:rPr>
        <w:t>请在这里暂停并讨论：在你们的文化中，一个成年人对极大的失望或损失会如何反应？</w:t>
      </w:r>
    </w:p>
    <w:p>
      <w:pPr/>
      <w:r>
        <w:rPr>
          <w:lang w:val="zh_CN" w:bidi="zh_CN"/>
        </w:rPr>
      </w:r>
      <w:r>
        <w:rPr>
          <w:lang w:val="zh_CN" w:bidi="zh_CN"/>
        </w:rPr>
        <w:t>以扫抱怨雅各。 以扫问了一个修辞性问题。 "难道他名叫雅各不对吗？" 这是一种问题形式的陈述。 这类问题不需要一个回答。 你可以陈述，而不是问："他名叫雅各是正确的。"</w:t>
      </w:r>
    </w:p>
    <w:p>
      <w:pPr/>
      <w:r>
        <w:rPr>
          <w:lang w:val="zh_CN" w:bidi="zh_CN"/>
        </w:rPr>
      </w:r>
      <w:r>
        <w:rPr>
          <w:lang w:val="zh_CN" w:bidi="zh_CN"/>
        </w:rPr>
        <w:t>请在这里暂停并讨论：你们的语言如何表达类似这样的问题？ 请讲一个关于一个做事不诚实的人的简短故事。 让人们能根据他的名字，暗示他为人不诚实。 他们要怎么说出这个意思？</w:t>
      </w:r>
    </w:p>
    <w:p>
      <w:pPr/>
      <w:r>
        <w:rPr>
          <w:lang w:val="zh_CN" w:bidi="zh_CN"/>
        </w:rPr>
      </w:r>
      <w:r>
        <w:rPr>
          <w:lang w:val="zh_CN" w:bidi="zh_CN"/>
        </w:rPr>
        <w:t>以扫指的是雅各名字的意思。 当双胞胎出生时，雅各生下来就抓住以扫的脚跟。 以扫先出生。 雅各这个名字在希伯来文中听起来像两个不同的词。 一个词的意思是"脚跟"，另一个词的意思是"欺骗者"。 在希伯来文中有一个表达方式的意思是"抓住脚跟"，这个词也被用来形容欺骗或诈取他人的人。 这种表达听起来非常像雅各这个名字。</w:t>
      </w:r>
    </w:p>
    <w:p>
      <w:pPr/>
      <w:r>
        <w:rPr>
          <w:lang w:val="zh_CN" w:bidi="zh_CN"/>
        </w:rPr>
      </w:r>
      <w:r>
        <w:rPr>
          <w:lang w:val="zh_CN" w:bidi="zh_CN"/>
        </w:rPr>
        <w:t>请在这里暂停并讨论：讲一个关于一个说谎或设计骗局的人的简短故事。 请留意那些用来描述欺骗之人的名字或词语。 这些词中有没有一些听起来像是你们语言中的人的名字？</w:t>
      </w:r>
    </w:p>
    <w:p>
      <w:pPr/>
      <w:r>
        <w:rPr>
          <w:lang w:val="zh_CN" w:bidi="zh_CN"/>
        </w:rPr>
      </w:r>
      <w:r>
        <w:rPr>
          <w:lang w:val="zh_CN" w:bidi="zh_CN"/>
        </w:rPr>
        <w:t>以扫继续说，雅各欺骗他，偷走了他长子的名分。 事实上，以扫把他长子的名分卖给雅各，以换取一碗红豆汤。 以扫说，雅各偷走了他长子的名分，现在偷走了他的祝福。 以撒似乎并不知道以扫已经卖掉了他长子的名分，去换了一碗汤。 这可能是他第一次听说这件事。 以扫求以撒也祝福他。</w:t>
      </w:r>
    </w:p>
    <w:p>
      <w:pPr/>
      <w:r>
        <w:rPr>
          <w:lang w:val="zh_CN" w:bidi="zh_CN"/>
        </w:rPr>
      </w:r>
      <w:r>
        <w:rPr>
          <w:lang w:val="zh_CN" w:bidi="zh_CN"/>
        </w:rPr>
        <w:t>请在这里暂停并讨论：你们的文化有哪些重要仪式，涉及父亲将能力和权柄传给儿子？</w:t>
      </w:r>
    </w:p>
    <w:p>
      <w:pPr/>
      <w:r>
        <w:rPr>
          <w:lang w:val="zh_CN" w:bidi="zh_CN"/>
        </w:rPr>
      </w:r>
      <w:r>
        <w:rPr>
          <w:lang w:val="zh_CN" w:bidi="zh_CN"/>
        </w:rPr>
        <w:t>以撒告诉以扫，雅各得到了祝福。 以撒甚至在祝福中说，以扫所有的亲属现在都要成为雅各的仆人。 以撒还给雅各很多谷物和酒。 雅各会很富有。 雅各会很有能力。 没有什么可以给以扫了。</w:t>
      </w:r>
    </w:p>
    <w:p>
      <w:pPr/>
      <w:r>
        <w:rPr>
          <w:lang w:val="zh_CN" w:bidi="zh_CN"/>
        </w:rPr>
      </w:r>
      <w:r>
        <w:rPr>
          <w:lang w:val="zh_CN" w:bidi="zh_CN"/>
        </w:rPr>
        <w:t>以扫再次乞求一个祝福。 以扫开始抽泣或痛哭。 最后，以撒祝福以扫。 这个祝福是用诗的方式所表达的。 这个给以扫的祝福，呈现出他和他的后裔会有艰难的生活。 以扫不会有天上的露水——这意味著好雨——也不会有丰盛的庄稼。 这意味著以扫不会很富有。 以扫将"靠刀剑生活"，意思是以扫会成为一个战士。 以扫要服事雅各。 以扫最终会"挣断他脖子上的轭。" 轭是一个木圈，是用来把两头牛放在一起，这样子牠们就可以一起拉一个犁或某种车辆。 在这里，以撒使用这个意象来做生动的描述，以帮助以扫明白他要服事雅各，直到他可以挣脱。</w:t>
      </w:r>
    </w:p>
    <w:p>
      <w:pPr/>
      <w:r>
        <w:rPr>
          <w:lang w:val="zh_CN" w:bidi="zh_CN"/>
        </w:rPr>
      </w:r>
      <w:r>
        <w:rPr>
          <w:lang w:val="zh_CN" w:bidi="zh_CN"/>
        </w:rPr>
        <w:t>请在这里暂停，并以小组的形式讨论：比较这两个祝福。 雅各得到了什么？ 以扫得到了什么？ 在你们的文化中，长子在得到这个祝福之后，会如何反应？</w:t>
      </w:r>
    </w:p>
    <w:p>
      <w:pPr/>
      <w:r>
        <w:rPr>
          <w:lang w:val="zh_CN" w:bidi="zh_CN"/>
        </w:rPr>
      </w:r>
      <w:r>
        <w:rPr>
          <w:lang w:val="zh_CN" w:bidi="zh_CN"/>
        </w:rPr>
        <w:t>请展示一张几头牛用轭去拉一个犁或者一辆车的图片。</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以扫回到帐棚，为他的父亲准备汤。</w:t>
      </w:r>
    </w:p>
    <w:p>
      <w:pPr/>
      <w:r>
        <w:rPr>
          <w:lang w:val="zh_CN" w:bidi="zh_CN"/>
        </w:rPr>
      </w:r>
      <w:r>
        <w:rPr>
          <w:b/>
          <w:lang w:val="zh_CN" w:bidi="zh_CN"/>
        </w:rPr>
        <w:t>第二个场景：</w:t>
      </w:r>
      <w:r>
        <w:rPr>
          <w:lang w:val="zh_CN" w:bidi="zh_CN"/>
        </w:rPr>
        <w:t>以扫把汤拿到他父亲那里，两人得知雅各欺骗了以撒，并拿走了祝福。 以扫很生气。 最后，以撒给以扫一个简短的祝福。</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在第一个场景中，以撒刚刚把祝福给了雅各，雅各就离开了他父亲以撒的房间。 正在雅各离开的时候，以扫回到营地。 这两兄弟没有遇见。 但时间非常靠近。 他们差一点就要遇到。 请确保透过表演来展示雅各如何离开以撒的帐棚，以及以扫如何进入营地却没有相遇，刚刚好错过。 以扫不知道雅各做了什么事。 以扫准备好猎物，把它做成美味的汤。 以扫把这汤拿到他父亲以撒那里。</w:t>
      </w:r>
    </w:p>
    <w:p>
      <w:pPr/>
      <w:r>
        <w:rPr>
          <w:lang w:val="zh_CN" w:bidi="zh_CN"/>
        </w:rPr>
      </w:r>
      <w:r>
        <w:rPr>
          <w:lang w:val="zh_CN" w:bidi="zh_CN"/>
        </w:rPr>
        <w:t>在第二个场景中，以扫带著汤进入帐棚，并与以撒说话。 以扫说："我的父亲，请坐起来，吃这个汤。" 以扫很有礼貌地与他父亲说话。 以撒听到这个声音，就说："你是谁？" 以扫回答说："我是你的长子以扫。"</w:t>
      </w:r>
    </w:p>
    <w:p>
      <w:pPr/>
      <w:r>
        <w:rPr>
          <w:lang w:val="zh_CN" w:bidi="zh_CN"/>
        </w:rPr>
      </w:r>
      <w:r>
        <w:rPr>
          <w:lang w:val="zh_CN" w:bidi="zh_CN"/>
        </w:rPr>
        <w:t>听到这话，以撒开始剧烈地颤抖或抖动。 这是当某人听到非常坏的消息或不愉快的意外时会有的反应。 这个消息如此糟糕，以致于一个人在听到这个消息时，可能会感到恐惧或惊慌。 这种反应也可能来自愤怒。 以撒意识到，他被欺骗，把长子祝福给了雅各。 以撒说："雅各刚才在这里，他拿走了你的祝福。"</w:t>
      </w:r>
    </w:p>
    <w:p>
      <w:pPr/>
      <w:r>
        <w:rPr>
          <w:lang w:val="zh_CN" w:bidi="zh_CN"/>
        </w:rPr>
      </w:r>
      <w:r>
        <w:rPr>
          <w:lang w:val="zh_CN" w:bidi="zh_CN"/>
        </w:rPr>
        <w:t>当以扫听到这话时，他开始大声而且痛苦地哭泣。 这是一个很大的声音。 这不只是流著眼泪哭泣。 这是一种痛苦的表达。 用另一种表达方式来说，以扫发出大声的痛苦叹息。</w:t>
      </w:r>
    </w:p>
    <w:p>
      <w:pPr/>
      <w:r>
        <w:rPr>
          <w:lang w:val="zh_CN" w:bidi="zh_CN"/>
        </w:rPr>
      </w:r>
      <w:r>
        <w:rPr>
          <w:lang w:val="zh_CN" w:bidi="zh_CN"/>
        </w:rPr>
        <w:t>以扫随后控诉雅各更多欺骗的行为。 以扫说，雅各欺骗了他，夺走了他长子的名分。 这不是一个真实的陈述。 在之前的一段经文中，我们已经看到以扫把他长子的名分卖给雅各，因为他饿了，想吃一些雅各做的汤。 确实，雅各偷了以扫的祝福。 雅各的名字听起来像欺骗者这个词，以扫用雅各的名字来进一步解释所发生的事情。 雅各确实是一个欺骗者，就像他的名字一样，因为他两次从我这里拿了东西。 雅各的名字并不是欺骗者的意思。 它听起来像欺骗者这个词。</w:t>
      </w:r>
    </w:p>
    <w:p>
      <w:pPr/>
      <w:r>
        <w:rPr>
          <w:lang w:val="zh_CN" w:bidi="zh_CN"/>
        </w:rPr>
      </w:r>
      <w:r>
        <w:rPr>
          <w:lang w:val="zh_CN" w:bidi="zh_CN"/>
        </w:rPr>
        <w:t>以扫求以撒给他祝福。 最后，以扫崩溃了，开始啜泣。 啜泣是指流著眼泪哭泣。 然后，以撒给以扫一个祝福。这个祝福是以诗歌来表达，说以扫将会是一个战士。 以扫不会富有。 以扫将服事雅各，但最终能够挣脱束缚。 以撒使用牛被束缚在轭上的意像，来展示以扫如何被雅各束缚，直到以扫能够把颈项上的轭解开。</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 你可能会听到不同的回应。请重新开始表演。</w:t>
      </w:r>
    </w:p>
    <w:p>
      <w:pPr/>
      <w:r>
        <w:rPr>
          <w:lang w:val="zh_CN" w:bidi="zh_CN"/>
        </w:rPr>
      </w:r>
      <w:r>
        <w:rPr>
          <w:lang w:val="zh_CN" w:bidi="zh_CN"/>
        </w:rPr>
        <w:t>在第一个场景中，没有人说话。 雅各得到了长子的祝福，并离开以撒。 他差点不能在以扫到达之前离开以撒的帐棚。 请透过表演表明，这两位兄弟几乎要遇见彼此，但却没有。 以扫有一个猎物，他杀了牠。 以扫把它煮成一道美味的汤，并拿到以撒那里。</w:t>
      </w:r>
    </w:p>
    <w:p>
      <w:pPr/>
      <w:r>
        <w:rPr>
          <w:lang w:val="zh_CN" w:bidi="zh_CN"/>
        </w:rPr>
      </w:r>
      <w:r>
        <w:rPr>
          <w:lang w:val="zh_CN" w:bidi="zh_CN"/>
        </w:rPr>
        <w:t>在第二个场景中，以扫到达以撒的帐棚。 以扫说："请坐起来，喝这汤，这样你可以给我祝福。" 当以撒听到这个声音时，以撒问："你是谁？" 以扫回答说："我是你的长子以扫。" 当以撒听到这个回答时，他意识到他被欺骗了，他开始剧烈地颤抖。 然后以撒告诉以扫，他已经喝了另一个人拿来的汤，然后把长子的祝福给了那人。 以撒没有提到雅各的名字。 以撒说："这个祝福必须长存。" 这意味著以撒不能收回他所给的祝福。</w:t>
      </w:r>
    </w:p>
    <w:p>
      <w:pPr/>
      <w:r>
        <w:rPr>
          <w:lang w:val="zh_CN" w:bidi="zh_CN"/>
        </w:rPr>
      </w:r>
      <w:r>
        <w:rPr>
          <w:lang w:val="zh_CN" w:bidi="zh_CN"/>
        </w:rPr>
        <w:t>请在这里暂停表演，并问扮演以撒的演员："你为什么颤抖？" 你可能会听到这样的话："我现在知道我被欺骗了"，或"我对雅各所做的事真的很生气"，或"我不知道我现在能做什么。 这个祝福已经给出去了，我不能把它收回来。" 请重新开始表演。</w:t>
      </w:r>
    </w:p>
    <w:p>
      <w:pPr/>
      <w:r>
        <w:rPr>
          <w:lang w:val="zh_CN" w:bidi="zh_CN"/>
        </w:rPr>
      </w:r>
      <w:r>
        <w:rPr>
          <w:lang w:val="zh_CN" w:bidi="zh_CN"/>
        </w:rPr>
        <w:t>以扫听到祝福已经给了出去，就大声痛哭。 以扫恳求以撒也给他一个祝福。</w:t>
      </w:r>
    </w:p>
    <w:p>
      <w:pPr/>
      <w:r>
        <w:rPr>
          <w:lang w:val="zh_CN" w:bidi="zh_CN"/>
        </w:rPr>
      </w:r>
      <w:r>
        <w:rPr>
          <w:lang w:val="zh_CN" w:bidi="zh_CN"/>
        </w:rPr>
        <w:t>请在这里暂停表演，并问扮演以扫的演员："你现在感觉如何？" 你可能会听到这样的话："我不能相信我没有祝福"，或"我到底做了什么，让我遭受这些？" 或"我现在非常生气，我不能思考"，或"雅各怎么敢对我这样做！"请重新开始表演。</w:t>
      </w:r>
    </w:p>
    <w:p>
      <w:pPr/>
      <w:r>
        <w:rPr>
          <w:lang w:val="zh_CN" w:bidi="zh_CN"/>
        </w:rPr>
      </w:r>
      <w:r>
        <w:rPr>
          <w:lang w:val="zh_CN" w:bidi="zh_CN"/>
        </w:rPr>
        <w:t>以撒向以扫解释，雅各已经得到了这个祝福。 雅各欺骗了以撒。 雅各已经拿走了以扫的祝福。</w:t>
      </w:r>
    </w:p>
    <w:p>
      <w:pPr/>
      <w:r>
        <w:rPr>
          <w:lang w:val="zh_CN" w:bidi="zh_CN"/>
        </w:rPr>
      </w:r>
      <w:r>
        <w:rPr>
          <w:lang w:val="zh_CN" w:bidi="zh_CN"/>
        </w:rPr>
        <w:t>以扫开始抱怨雅各。 以扫指责雅各偷走了他长子的名分。 这不是一个真实的陈述。</w:t>
      </w:r>
    </w:p>
    <w:p>
      <w:pPr/>
      <w:r>
        <w:rPr>
          <w:lang w:val="zh_CN" w:bidi="zh_CN"/>
        </w:rPr>
      </w:r>
      <w:r>
        <w:rPr>
          <w:lang w:val="zh_CN" w:bidi="zh_CN"/>
        </w:rPr>
        <w:t>请在这里暂停表演，并问扮演以扫的演员："你为什么错误地指责雅各偷走了你长子的名分？" 你可能会听到这样的话："嗯，他确实欺骗了我。 他知道我很饥饿，我会为食物做任何事。 这不是我的错。 他欺骗了我。" 请重新开始表演。</w:t>
      </w:r>
    </w:p>
    <w:p>
      <w:pPr/>
      <w:r>
        <w:rPr>
          <w:lang w:val="zh_CN" w:bidi="zh_CN"/>
        </w:rPr>
      </w:r>
      <w:r>
        <w:rPr>
          <w:lang w:val="zh_CN" w:bidi="zh_CN"/>
        </w:rPr>
        <w:t>然后以扫指责雅各偷走了他的祝福。 以扫说，雅各这个名字的意思是"欺骗者"或"不诚实的人"。 以扫最后再次恳求以撒给他一个祝福。 他说："难道给我一个祝福都不可以吗？"</w:t>
      </w:r>
    </w:p>
    <w:p>
      <w:pPr/>
      <w:r>
        <w:rPr>
          <w:lang w:val="zh_CN" w:bidi="zh_CN"/>
        </w:rPr>
      </w:r>
      <w:r>
        <w:rPr>
          <w:lang w:val="zh_CN" w:bidi="zh_CN"/>
        </w:rPr>
        <w:t>请在这里暂停表演，并问扮演以撒的演员："当你听到你的长子乞求一个祝福时，你感觉如何？" 你可能会听到这样的话："我感到非常难过，我给不了他祝福。 我只能给予一次这祝福。 我很生气，雅各这样欺骗了我。" 请重新开始表演。</w:t>
      </w:r>
    </w:p>
    <w:p>
      <w:pPr/>
      <w:r>
        <w:rPr>
          <w:lang w:val="zh_CN" w:bidi="zh_CN"/>
        </w:rPr>
      </w:r>
      <w:r>
        <w:rPr>
          <w:lang w:val="zh_CN" w:bidi="zh_CN"/>
        </w:rPr>
        <w:t>以撒告诉以扫，他给了雅各什么样的祝福。 雅各将成为这个家庭的主人。 雅各会很富有。 然后以撒说："没有什么留给你了。" 以扫乞求一个祝福。 以扫开始哭泣。</w:t>
      </w:r>
    </w:p>
    <w:p>
      <w:pPr/>
      <w:r>
        <w:rPr>
          <w:lang w:val="zh_CN" w:bidi="zh_CN"/>
        </w:rPr>
      </w:r>
      <w:r>
        <w:rPr>
          <w:lang w:val="zh_CN" w:bidi="zh_CN"/>
        </w:rPr>
        <w:t>请在这里暂停表演，并问扮演以撒的演员："你现在感觉如何？" 你可能会听到这样的话："我感到非常伤心，但我无能为力。" 请问扮演以扫的演员："你现在感觉如何？"你可能会听到这样的话："我不能相信我没有祝福。 我以为我的父亲爱我。" 或"我对雅各和这整个混乱非常生气，我甚至不能思考。" 请重新开始表演。</w:t>
      </w:r>
    </w:p>
    <w:p>
      <w:pPr/>
      <w:r>
        <w:rPr>
          <w:lang w:val="zh_CN" w:bidi="zh_CN"/>
        </w:rPr>
      </w:r>
      <w:r>
        <w:rPr>
          <w:lang w:val="zh_CN" w:bidi="zh_CN"/>
        </w:rPr>
        <w:t>最后，以撒给了以扫一个祝福。 这个祝福几乎与长子的祝福相反。 以撒告诉以扫，他将住在一个贫穷的地方，没有露水从天上落下。 以扫将依靠刀剑生活。 以扫将服事雅各。 当以扫决定挣脱时，他会挣脱把他与他兄弟绑在一起的轭。</w:t>
      </w:r>
    </w:p>
    <w:p>
      <w:pPr/>
      <w:r>
        <w:rPr>
          <w:lang w:val="zh_CN" w:bidi="zh_CN"/>
        </w:rPr>
      </w:r>
      <w:r>
        <w:rPr>
          <w:lang w:val="zh_CN" w:bidi="zh_CN"/>
        </w:rPr>
        <w:t>请展示轭的图片。</w:t>
      </w:r>
    </w:p>
    <w:p>
      <w:pPr/>
      <w:r>
        <w:rPr>
          <w:lang w:val="zh_CN" w:bidi="zh_CN"/>
        </w:rPr>
      </w:r>
      <w:r>
        <w:rPr>
          <w:lang w:val="zh_CN" w:bidi="zh_CN"/>
        </w:rPr>
        <w:t>请在这里暂停表演，并问扮演以撒的演员："你对于这份给长子的祝福，感觉如何？" 你可能会听到这样的话："我对此感到非常糟糕。 我希望我能给他一些好东西"，或"我不明白为什么这一切会这样发生。 这非常令人沮丧。" 请问扮演以扫的演员："你对这个祝福感觉如何？" 你可能会听到这样的话："我不明白为什么我的父亲不能给我一个好的祝福。 这一个很糟糕。 这都是雅各的错。 我恨雅各。"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以撒已经</w:t>
      </w:r>
      <w:r>
        <w:rPr>
          <w:b/>
          <w:lang w:val="zh_CN" w:bidi="zh_CN"/>
        </w:rPr>
        <w:t>祝福</w:t>
      </w:r>
      <w:r>
        <w:rPr>
          <w:lang w:val="zh_CN" w:bidi="zh_CN"/>
        </w:rPr>
        <w:t>了雅各。 主词汇表中有关于</w:t>
      </w:r>
      <w:hyperlink r:id="rId16">
        <w:r>
          <w:rPr>
            <w:lang w:val="zh_CN" w:bidi="zh_CN"/>
          </w:rPr>
          <w:rPr>
            <w:color w:val="0000EE"/>
            <w:u w:val="single"/>
          </w:rPr>
          <w:t>祝福</w:t>
        </w:r>
      </w:hyperlink>
      <w:r>
        <w:rPr>
          <w:lang w:val="zh_CN" w:bidi="zh_CN"/>
        </w:rPr>
        <w:t>这个词的讨论。 请使用你之前使用的相同词语来指祝福。</w:t>
      </w:r>
    </w:p>
    <w:p>
      <w:pPr/>
      <w:r>
        <w:rPr>
          <w:lang w:val="zh_CN" w:bidi="zh_CN"/>
        </w:rPr>
      </w:r>
      <w:r>
        <w:rPr>
          <w:lang w:val="zh_CN" w:bidi="zh_CN"/>
        </w:rPr>
        <w:t>当以撒意识到他被欺骗时，他开始剧烈地</w:t>
      </w:r>
      <w:r>
        <w:rPr>
          <w:b/>
          <w:lang w:val="zh_CN" w:bidi="zh_CN"/>
        </w:rPr>
        <w:t>颤抖</w:t>
      </w:r>
      <w:r>
        <w:rPr>
          <w:lang w:val="zh_CN" w:bidi="zh_CN"/>
        </w:rPr>
        <w:t>或抖动。 这是在表达像是听到坏消息或得到非常糟糕的意外时一样的惊慌或恐惧。 颤抖或抖动是身体对惊慌或害怕的感觉作出的反应。</w:t>
      </w:r>
    </w:p>
    <w:p>
      <w:pPr/>
      <w:r>
        <w:rPr>
          <w:lang w:val="zh_CN" w:bidi="zh_CN"/>
        </w:rPr>
      </w:r>
      <w:r>
        <w:rPr>
          <w:lang w:val="zh_CN" w:bidi="zh_CN"/>
        </w:rPr>
        <w:t>以扫听到这个消息，</w:t>
      </w:r>
      <w:r>
        <w:rPr>
          <w:b/>
          <w:lang w:val="zh_CN" w:bidi="zh_CN"/>
        </w:rPr>
        <w:t>放声痛哭</w:t>
      </w:r>
      <w:r>
        <w:rPr>
          <w:lang w:val="zh_CN" w:bidi="zh_CN"/>
        </w:rPr>
        <w:t>。 这甚至可能像呻吟声。 它表达了以扫的深切痛苦的情绪。</w:t>
      </w:r>
    </w:p>
    <w:p>
      <w:pPr/>
      <w:r>
        <w:rPr>
          <w:lang w:val="zh_CN" w:bidi="zh_CN"/>
        </w:rPr>
      </w:r>
      <w:r>
        <w:rPr>
          <w:lang w:val="zh_CN" w:bidi="zh_CN"/>
        </w:rPr>
        <w:t>以扫谈到雅各的名字。 以扫说："他的名字叫雅各，这难道不正确吗？ 现在他欺骗了我两次。" 以扫说的是，雅各这个名字的意思是欺骗者。 雅各这个名字并不是这个意思。 雅各听起来像希伯来文的欺骗者。 以扫谈论这件事的方式，是用一个不需要回答的问题。 这也可以用直接陈述来表达。"难道他名叫雅各不对吗？" 或"他被起名为雅各是名副其实。"</w:t>
      </w:r>
    </w:p>
    <w:p>
      <w:pPr/>
      <w:r>
        <w:rPr>
          <w:lang w:val="zh_CN" w:bidi="zh_CN"/>
        </w:rPr>
      </w:r>
      <w:r>
        <w:rPr>
          <w:lang w:val="zh_CN" w:bidi="zh_CN"/>
        </w:rPr>
        <w:t>长子有被称作</w:t>
      </w:r>
      <w:r>
        <w:rPr>
          <w:b/>
          <w:lang w:val="zh_CN" w:bidi="zh_CN"/>
        </w:rPr>
        <w:t>长子</w:t>
      </w:r>
      <w:r>
        <w:rPr>
          <w:lang w:val="zh_CN" w:bidi="zh_CN"/>
        </w:rPr>
        <w:t>的权利、责任和特权。以撒给的祝福是对长子的祝福。 这个祝福中所给予长子的东西，不能给别人。</w:t>
      </w:r>
    </w:p>
    <w:p>
      <w:pPr/>
      <w:r>
        <w:rPr>
          <w:lang w:val="zh_CN" w:bidi="zh_CN"/>
        </w:rPr>
      </w:r>
      <w:r>
        <w:rPr>
          <w:lang w:val="zh_CN" w:bidi="zh_CN"/>
        </w:rPr>
        <w:t>以撒给以扫一个祝福。 这个祝福几乎与给雅各的祝福相反。</w:t>
      </w:r>
    </w:p>
    <w:p>
      <w:pPr/>
      <w:r>
        <w:rPr>
          <w:lang w:val="zh_CN" w:bidi="zh_CN"/>
        </w:rPr>
      </w:r>
      <w:r>
        <w:rPr>
          <w:lang w:val="zh_CN" w:bidi="zh_CN"/>
        </w:rPr>
        <w:t>"所住之地远离地的肥沃"意味著你将住在一个土地贫瘠的地区，长不出好的庄稼或草来养活牲畜。 "远离天上的甘露"，意味著不会有太多水。 在这里，"天"这个词指的是天空，"露"是每晚覆盖地的水。 对以扫来说，夜里不会有甘露复盖地。 以扫将"靠刀剑生活"，意思是以扫会成为一个战士。 以扫将服事雅各，直到他决定折断他脖子上的</w:t>
      </w:r>
      <w:r>
        <w:rPr>
          <w:b/>
          <w:lang w:val="zh_CN" w:bidi="zh_CN"/>
        </w:rPr>
        <w:t>轭</w:t>
      </w:r>
      <w:r>
        <w:rPr>
          <w:lang w:val="zh_CN" w:bidi="zh_CN"/>
        </w:rPr>
        <w:t>。 轭是一个木圈，它能把两只牛束缚在一起，这样它们就可以一起拉犁或拉车。 请参阅主词汇表关于</w:t>
      </w:r>
      <w:hyperlink r:id="rId78">
        <w:r>
          <w:rPr>
            <w:lang w:val="zh_CN" w:bidi="zh_CN"/>
          </w:rPr>
          <w:rPr>
            <w:color w:val="0000EE"/>
            <w:u w:val="single"/>
          </w:rPr>
          <w:t>轭</w:t>
        </w:r>
      </w:hyperlink>
      <w:r>
        <w:rPr>
          <w:lang w:val="zh_CN" w:bidi="zh_CN"/>
        </w:rPr>
        <w:t>这个词的讨论。</w:t>
      </w:r>
    </w:p>
    <w:p>
      <w:pPr/>
      <w:r>
        <w:rPr>
          <w:lang w:val="zh_CN" w:bidi="zh_CN"/>
        </w:rPr>
      </w:r>
      <w:r>
        <w:rPr>
          <w:lang w:val="zh_CN" w:bidi="zh_CN"/>
        </w:rPr>
        <w:t>请展示一张轭的图片。</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27:41–28:9</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请聆听创世记二十七章41节至二十八章9节的音频，并将它记在心里。 聆听经文三次（如果可能的话，请听三种不同的翻译版本）。然后以小组的形式来讨论以下的问题：</w:t>
      </w:r>
    </w:p>
    <w:p>
      <w:pPr>
        <w:pStyle w:val="ListNumber"/>
        <w:numPr>
          <w:ilvl w:val="0"/>
          <w:numId w:val="7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这段经文延续了雅各偷取长子祝福的故事。 这段经文讲述了以撒和以扫意识到他们被欺骗后所发生的事。 雅各偷取以扫长子祝福的故事产生了严重的后果。 这段经文描述了以撒祝福以扫之后所发生的事，这个祝福应许以扫贫穷、战争和服事他的兄弟雅各。</w:t>
      </w:r>
    </w:p>
    <w:p>
      <w:pPr/>
      <w:r>
        <w:rPr>
          <w:lang w:val="zh_CN" w:bidi="zh_CN"/>
        </w:rPr>
      </w:r>
      <w:r>
        <w:rPr>
          <w:lang w:val="zh_CN" w:bidi="zh_CN"/>
        </w:rPr>
        <w:t>从雅各偷取祝福以后，以扫就恨他。 以扫策划要杀死雅各，但他决定要等到以撒死后才会这样做。 以扫认为以撒很快就会死了。 以扫说："我要等到我父亲去世为他哀悼的日子结束以后。" 以扫在心里对自己这样说。 他没有把他的计划告诉别人。</w:t>
      </w:r>
    </w:p>
    <w:p>
      <w:pPr/>
      <w:r>
        <w:rPr>
          <w:lang w:val="zh_CN" w:bidi="zh_CN"/>
        </w:rPr>
      </w:r>
      <w:r>
        <w:rPr>
          <w:lang w:val="zh_CN" w:bidi="zh_CN"/>
        </w:rPr>
        <w:t>请在这里暂停，并以小组的形式讨论：在你们的文化中，人们如何以及何时寻求报复？ 请讲一个一个人计划报复，但没有把这件事告诉别人的故事。 你如何描述这个人正在考虑要做的事？</w:t>
      </w:r>
    </w:p>
    <w:p>
      <w:pPr/>
      <w:r>
        <w:rPr>
          <w:lang w:val="zh_CN" w:bidi="zh_CN"/>
        </w:rPr>
      </w:r>
      <w:r>
        <w:rPr>
          <w:lang w:val="zh_CN" w:bidi="zh_CN"/>
        </w:rPr>
        <w:t>请在这里暂停，并以小组的形式讨论：你们的文化中有哪些哀悼的习俗？ 当父亲去世时，你们会做什么？</w:t>
      </w:r>
    </w:p>
    <w:p>
      <w:pPr/>
      <w:r>
        <w:rPr>
          <w:lang w:val="zh_CN" w:bidi="zh_CN"/>
        </w:rPr>
      </w:r>
      <w:r>
        <w:rPr>
          <w:lang w:val="zh_CN" w:bidi="zh_CN"/>
        </w:rPr>
        <w:t>利百加不知为何听到了以扫的计划。 我们不知道她是怎么发现的。 利百加差遣人去叫雅各，并告诉雅各，以扫正在策划要杀他。 利百加告诉雅各要准备逃跑，或离开。 利百加使用的词语听起来像是利百加希望雅各立即离开。 雅各没有立即离开。</w:t>
      </w:r>
    </w:p>
    <w:p>
      <w:pPr/>
      <w:r>
        <w:rPr>
          <w:lang w:val="zh_CN" w:bidi="zh_CN"/>
        </w:rPr>
      </w:r>
      <w:r>
        <w:rPr>
          <w:lang w:val="zh_CN" w:bidi="zh_CN"/>
        </w:rPr>
        <w:t>利百加希望雅各去她哥哥那里。 利百加的哥哥住在哈兰。 哈兰这座城位于土耳其的南部，亚伯拉罕住在那里的时候，神告诉他要去神指示他去的地方。 这也是利百加在嫁给以撒之前，与她的家人所住的城。 利百加的哥哥仍然住在这个城里。</w:t>
      </w:r>
    </w:p>
    <w:p>
      <w:pPr/>
      <w:r>
        <w:rPr>
          <w:lang w:val="zh_CN" w:bidi="zh_CN"/>
        </w:rPr>
      </w:r>
      <w:r>
        <w:rPr>
          <w:lang w:val="zh_CN" w:bidi="zh_CN"/>
        </w:rPr>
        <w:t>请展示一张包括以色列全境，直到哈兰所在的土耳其南部的地图。 应该在地图上标示出哈兰的地点。 请使用这张地图来追踪雅各的旅程。</w:t>
      </w:r>
    </w:p>
    <w:p>
      <w:pPr/>
      <w:r>
        <w:rPr>
          <w:lang w:val="zh_CN" w:bidi="zh_CN"/>
        </w:rPr>
      </w:r>
      <w:r>
        <w:rPr>
          <w:lang w:val="zh_CN" w:bidi="zh_CN"/>
        </w:rPr>
        <w:t>利百加告诉雅各要留在哈兰，与她的哥哥在一起，直到以扫冷静下来。 她说："为什么我要在一天之内失去你们两个？" 这是一个不需要回答的问题。 你可以用不同的方式来表达，比如："我不想在一天之内失去你们两个。"</w:t>
      </w:r>
    </w:p>
    <w:p>
      <w:pPr/>
      <w:r>
        <w:rPr>
          <w:lang w:val="zh_CN" w:bidi="zh_CN"/>
        </w:rPr>
      </w:r>
      <w:r>
        <w:rPr>
          <w:lang w:val="zh_CN" w:bidi="zh_CN"/>
        </w:rPr>
        <w:t>请在这里暂停并讨论：讲一个关于母亲担心她的孩子的简短故事。 不知怎的，她害怕会失去他们。 她如何表达她的孩子将要死去的恐惧和担心？ 在这里，利百加问了一个问题。 你故事中的母亲如何表达她的恐惧？</w:t>
      </w:r>
    </w:p>
    <w:p>
      <w:pPr/>
      <w:r>
        <w:rPr>
          <w:lang w:val="zh_CN" w:bidi="zh_CN"/>
        </w:rPr>
      </w:r>
      <w:r>
        <w:rPr>
          <w:lang w:val="zh_CN" w:bidi="zh_CN"/>
        </w:rPr>
        <w:t>请讲一个有关一个儿子对一个兄弟非常生气的简短的故事。 请注意用来表达愤怒的词语，以及当这个人停止生气时的词语。 他们是否使用任何诸如"愤怒的热气"和"冷静下来"这样形象的词语来描述？</w:t>
      </w:r>
    </w:p>
    <w:p>
      <w:pPr/>
      <w:r>
        <w:rPr>
          <w:lang w:val="zh_CN" w:bidi="zh_CN"/>
        </w:rPr>
      </w:r>
      <w:r>
        <w:rPr>
          <w:lang w:val="zh_CN" w:bidi="zh_CN"/>
        </w:rPr>
        <w:t>如果以扫杀死雅各，那么利百加就会失去两个儿子。 雅各会死。 人们会杀死以扫，因为他杀害了他的兄弟，这是按照神在洪水后赐给挪亚的律法。 利百加愿意送走她心爱的儿子雅各，为的是拯救她两个儿子的性命。</w:t>
      </w:r>
    </w:p>
    <w:p>
      <w:pPr/>
      <w:r>
        <w:rPr>
          <w:lang w:val="zh_CN" w:bidi="zh_CN"/>
        </w:rPr>
      </w:r>
      <w:r>
        <w:rPr>
          <w:lang w:val="zh_CN" w:bidi="zh_CN"/>
        </w:rPr>
        <w:t>然后利百加去找以撒。 利百加没有说以扫想要杀死雅各。 相反，利百加抱怨以扫的妻子。 以扫娶了两个赫人女子。 他们被认为是外邦妻子，尽管他们住在同一地区。 挪亚咒诅他的孙子迦南，赫人是迦南的后裔。 他们的习俗与利百加的不同。 利百加和以撒不喜欢他们的儿媳。 借由对儿媳的讨论，利百加说服以撒，雅各应该要去利百加的哥哥那里寻找一个好妻子，这样他就不会像以扫那样娶外邦人。</w:t>
      </w:r>
    </w:p>
    <w:p>
      <w:pPr/>
      <w:r>
        <w:rPr>
          <w:lang w:val="zh_CN" w:bidi="zh_CN"/>
        </w:rPr>
      </w:r>
      <w:r>
        <w:rPr>
          <w:lang w:val="zh_CN" w:bidi="zh_CN"/>
        </w:rPr>
        <w:t>请以小组的形式讨论：描述在你们的文化中，婆婆和儿媳之间通常或正常的关系。 如果她们之间发生冲突，会发生什么事？</w:t>
      </w:r>
    </w:p>
    <w:p>
      <w:pPr/>
      <w:r>
        <w:rPr>
          <w:lang w:val="zh_CN" w:bidi="zh_CN"/>
        </w:rPr>
      </w:r>
      <w:r>
        <w:rPr>
          <w:lang w:val="zh_CN" w:bidi="zh_CN"/>
        </w:rPr>
        <w:t>以撒同意利百加，雅各不应该娶当地的外邦女子。 利百加的父亲彼土利仍然活著。 以撒告诉雅各要去他祖父彼土利的家。 利百加的哥哥拉班与他的父亲住在一起。 以撒告诉雅各娶他舅舅拉班的一个女儿。 雅各的舅舅拉班是他母亲家里的人，或者说是他母亲的兄弟。 拉班的女儿会是雅各最亲的表姐妹。 他们居住的城镇叫作哈兰。 周围的地区被称作巴旦·亚兰。</w:t>
      </w:r>
    </w:p>
    <w:p>
      <w:pPr/>
      <w:r>
        <w:rPr>
          <w:lang w:val="zh_CN" w:bidi="zh_CN"/>
        </w:rPr>
      </w:r>
      <w:r>
        <w:rPr>
          <w:lang w:val="zh_CN" w:bidi="zh_CN"/>
        </w:rPr>
        <w:t>请展示标有巴旦·亚兰和哈兰的地图。</w:t>
      </w:r>
    </w:p>
    <w:p>
      <w:pPr/>
      <w:r>
        <w:rPr>
          <w:lang w:val="zh_CN" w:bidi="zh_CN"/>
        </w:rPr>
      </w:r>
      <w:r>
        <w:rPr>
          <w:lang w:val="zh_CN" w:bidi="zh_CN"/>
        </w:rPr>
        <w:t>请以小组的形式讨论：请某个人讲一个关于他的家庭的故事，这故事要包括他母亲那边的亲戚，以及他父亲那边的亲戚，也就是叔伯、姨妈、表兄弟、祖父母。 请注意对每个亲戚的描述方式，以及你可以娶这个家中的哪些人。</w:t>
      </w:r>
    </w:p>
    <w:p>
      <w:pPr/>
      <w:r>
        <w:rPr>
          <w:lang w:val="zh_CN" w:bidi="zh_CN"/>
        </w:rPr>
      </w:r>
      <w:r>
        <w:rPr>
          <w:lang w:val="zh_CN" w:bidi="zh_CN"/>
        </w:rPr>
        <w:t>然后以撒再次祝福雅各。 这份祝福包含了许多神曾许给亚伯拉罕的相同应许。 以撒为雅各祈求会有许多孩子。 以撒求雅各的后裔成为许多不同的国家。 以撒求神把赐给亚伯拉罕的福，同样地赐给雅各。 最后，以撒求雅各得著应许给亚伯拉罕的土地，这块土地正是以撒和他的家人仍然寄居的地方。</w:t>
      </w:r>
    </w:p>
    <w:p>
      <w:pPr/>
      <w:r>
        <w:rPr>
          <w:lang w:val="zh_CN" w:bidi="zh_CN"/>
        </w:rPr>
      </w:r>
      <w:r>
        <w:rPr>
          <w:lang w:val="zh_CN" w:bidi="zh_CN"/>
        </w:rPr>
        <w:t>请在这里暂停，并以小组的形式讨论：当儿子要离开家很长时间时，父亲和儿子之间会发生什么事？ 在儿子离开前，父亲会对儿子说哪些话？</w:t>
      </w:r>
    </w:p>
    <w:p>
      <w:pPr/>
      <w:r>
        <w:rPr>
          <w:lang w:val="zh_CN" w:bidi="zh_CN"/>
        </w:rPr>
      </w:r>
      <w:r>
        <w:rPr>
          <w:lang w:val="zh_CN" w:bidi="zh_CN"/>
        </w:rPr>
        <w:t>雅各在得到这个祝福后，就前往巴旦·亚兰。</w:t>
      </w:r>
    </w:p>
    <w:p>
      <w:pPr/>
      <w:r>
        <w:rPr>
          <w:lang w:val="zh_CN" w:bidi="zh_CN"/>
        </w:rPr>
      </w:r>
      <w:r>
        <w:rPr>
          <w:lang w:val="zh_CN" w:bidi="zh_CN"/>
        </w:rPr>
        <w:t>以扫知道以撒再次祝福雅各，并且打发雅各去巴旦·亚兰找一个妻子。 以扫知道以撒对雅各说："你不要娶迦南的女子。" 以扫知道雅各顺服以撒，并去了巴旦·亚兰。 以扫终于明白，以撒和利百加不喜欢他的迦南妻子。 所以，以扫去他伯父以实玛利的家，并在那里选了一个妻子。 以实玛利是亚伯拉罕的大儿子，他母亲是撒拉的仆人夏甲。 以扫娶了他的堂妹。 以扫现在有三个妻子。 没有迹象表明以扫在娶他的堂妹之前寻问过以撒或利百加。</w:t>
      </w:r>
    </w:p>
    <w:p>
      <w:pPr/>
      <w:r>
        <w:rPr>
          <w:lang w:val="zh_CN" w:bidi="zh_CN"/>
        </w:rPr>
      </w:r>
      <w:r>
        <w:rPr>
          <w:lang w:val="zh_CN" w:bidi="zh_CN"/>
        </w:rPr>
        <w:t>请展示一张家庭树的图片。 家系图是从亚伯拉罕的父亲他拉开始。 这个族谱可以表明他拉的后裔。 小组应该能够看到亚伯拉罕和撒拉的关系，以撒和利百加的关系，以扫和以实玛利的女儿的关系，以及雅各和他的妻子的关系。 如果绘图并不清楚，你可以用物品来代表各人物，或让小组成员站起来代表每个人。 请在这里暂停，并画出或表演出能显示亚伯拉罕的父亲他拉直至雅各和以扫的所有后裔的一个家系图。 请使用物件来代表各人物，或让小组成员站在这些人的位置上。 然后你可以看到亚伯拉罕和撒拉的关系，以撒和利百加的关系，雅各和他妻子的关系，以及以扫和以实玛利的女儿的关系。 请使用你的语言中适当的称谓来称呼祖父、叔伯和表亲。</w:t>
      </w:r>
    </w:p>
    <w:p>
      <w:pPr/>
      <w:r>
        <w:rPr>
          <w:lang w:val="zh_CN" w:bidi="zh_CN"/>
        </w:rPr>
      </w:r>
      <w:r>
        <w:rPr>
          <w:lang w:val="zh_CN" w:bidi="zh_CN"/>
        </w:rPr>
        <w:t>请以小组的形式讨论：你如何教导你的孩子认清家庭关系？</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以扫策划什么时候要杀雅各。</w:t>
      </w:r>
    </w:p>
    <w:p>
      <w:pPr/>
      <w:r>
        <w:rPr>
          <w:lang w:val="zh_CN" w:bidi="zh_CN"/>
        </w:rPr>
      </w:r>
      <w:r>
        <w:rPr>
          <w:b/>
          <w:lang w:val="zh_CN" w:bidi="zh_CN"/>
        </w:rPr>
        <w:t>第二个场景：</w:t>
      </w:r>
      <w:r>
        <w:rPr>
          <w:lang w:val="zh_CN" w:bidi="zh_CN"/>
        </w:rPr>
        <w:t>利百加得知以扫的计谋，就告诉雅各，要她逃到她哥哥的家里。</w:t>
      </w:r>
    </w:p>
    <w:p>
      <w:pPr/>
      <w:r>
        <w:rPr>
          <w:lang w:val="zh_CN" w:bidi="zh_CN"/>
        </w:rPr>
      </w:r>
      <w:r>
        <w:rPr>
          <w:b/>
          <w:lang w:val="zh_CN" w:bidi="zh_CN"/>
        </w:rPr>
        <w:t>第三个场景：</w:t>
      </w:r>
      <w:r>
        <w:rPr>
          <w:lang w:val="zh_CN" w:bidi="zh_CN"/>
        </w:rPr>
        <w:t>利百加对以撒说，要差遣雅各去在她的家人中找一个妻子。</w:t>
      </w:r>
    </w:p>
    <w:p>
      <w:pPr/>
      <w:r>
        <w:rPr>
          <w:lang w:val="zh_CN" w:bidi="zh_CN"/>
        </w:rPr>
      </w:r>
      <w:r>
        <w:rPr>
          <w:b/>
          <w:lang w:val="zh_CN" w:bidi="zh_CN"/>
        </w:rPr>
        <w:t>第四个场景：</w:t>
      </w:r>
      <w:r>
        <w:rPr>
          <w:lang w:val="zh_CN" w:bidi="zh_CN"/>
        </w:rPr>
        <w:t>以撒叫雅各来。 以撒祝福雅各，并把他送到北方利百加的家，去找一个妻子。</w:t>
      </w:r>
    </w:p>
    <w:p>
      <w:pPr/>
      <w:r>
        <w:rPr>
          <w:lang w:val="zh_CN" w:bidi="zh_CN"/>
        </w:rPr>
      </w:r>
      <w:r>
        <w:rPr>
          <w:b/>
          <w:lang w:val="zh_CN" w:bidi="zh_CN"/>
        </w:rPr>
        <w:t>第五个场景：</w:t>
      </w:r>
      <w:r>
        <w:rPr>
          <w:lang w:val="zh_CN" w:bidi="zh_CN"/>
        </w:rPr>
        <w:t>以扫听到以撒叫雅各去他舅舅那里找一个妻子。 以扫终于意识到他的父母不喜欢他的妻子。 以扫去到他大伯以实玛利那里，娶了他的一个表亲为妻。</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以扫的赫人妻子</w:t>
      </w:r>
    </w:p>
    <w:p>
      <w:pPr>
        <w:pStyle w:val="ListBullet"/>
        <w:spacing w:line="240" w:lineRule="auto"/>
        <w:ind w:left="720"/>
      </w:pPr>
      <w:r>
        <w:rPr>
          <w:lang w:val="zh_CN" w:bidi="zh_CN"/>
        </w:rPr>
      </w:r>
      <w:r>
        <w:rPr>
          <w:lang w:val="zh_CN" w:bidi="zh_CN"/>
        </w:rPr>
        <w:t>有提到利百加的父亲彼土利和利百加的兄弟拉班。</w:t>
      </w:r>
    </w:p>
    <w:p>
      <w:pPr>
        <w:pStyle w:val="ListBullet"/>
        <w:spacing w:line="240" w:lineRule="auto"/>
        <w:ind w:left="720"/>
      </w:pPr>
      <w:r>
        <w:rPr>
          <w:lang w:val="zh_CN" w:bidi="zh_CN"/>
        </w:rPr>
      </w:r>
      <w:r>
        <w:rPr>
          <w:lang w:val="zh_CN" w:bidi="zh_CN"/>
        </w:rPr>
        <w:t>以扫的新妻子，以实玛利的女儿玛哈拉。</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在开始表演这个故事之前，请确保你有正确的事件顺序。</w:t>
      </w:r>
    </w:p>
    <w:p>
      <w:pPr/>
      <w:r>
        <w:rPr>
          <w:lang w:val="zh_CN" w:bidi="zh_CN"/>
        </w:rPr>
      </w:r>
      <w:r>
        <w:rPr>
          <w:lang w:val="zh_CN" w:bidi="zh_CN"/>
        </w:rPr>
        <w:t>以扫恨雅各，并计划杀他。 利百加发现了以扫的计划，就告诉雅各，要他立刻起来，逃到哈兰的利百加家人那里。 雅各没有立即离开。 当利百加去和以撒说话的时候，雅各还没有走。 然后以撒叫雅各进来，告诉他要去利百加的家人那里，并娶他的一个表亲。 以撒祝福雅各，然后雅各就离开了。 以扫知道雅各已经走了。 以扫最终意识到，利百加和以撒不喜欢他的赫人妻子。 以扫去到他大伯以实玛利那里，娶了以实玛利的一个女儿。</w:t>
      </w:r>
    </w:p>
    <w:p>
      <w:pPr/>
      <w:r>
        <w:rPr>
          <w:lang w:val="zh_CN" w:bidi="zh_CN"/>
        </w:rPr>
      </w:r>
      <w:r>
        <w:rPr>
          <w:lang w:val="zh_CN" w:bidi="zh_CN"/>
        </w:rPr>
        <w:t>在第一个场景中，以扫恨雅各，因为雅各偷走了长子祝福。 以扫计划在哀悼以撒的时间结束之后，杀死雅各。 以扫没有告诉任何人这些计划。 以扫在心里想著这样做，或在对自己说。 在这个场景中，没有人说话。</w:t>
      </w:r>
    </w:p>
    <w:p>
      <w:pPr/>
      <w:r>
        <w:rPr>
          <w:lang w:val="zh_CN" w:bidi="zh_CN"/>
        </w:rPr>
      </w:r>
      <w:r>
        <w:rPr>
          <w:lang w:val="zh_CN" w:bidi="zh_CN"/>
        </w:rPr>
        <w:t>在第二个场景中，利百加以某种方式知道了以扫的计划。 我们不知道她是怎么知道这个计划的。 利百加差人去找雅各，把这个计谋告诉他。 利百加告诉雅各，要快快逃到哈兰城。 利百加的哥哥拉班住在哈兰。 利百加希望雅各留在拉班身边，直到以扫冷静下来，或不再生气要杀他的时候。 利百加并没有打算让雅各离开很长一段时间。 利百加计划在雅各可以安全回来的时候，派人去叫他。 利百加差遣雅各离开，为的是要拯救她两个儿子的性命。 如果以扫杀了雅各，以扫也必须死。</w:t>
      </w:r>
    </w:p>
    <w:p>
      <w:pPr/>
      <w:r>
        <w:rPr>
          <w:lang w:val="zh_CN" w:bidi="zh_CN"/>
        </w:rPr>
      </w:r>
      <w:r>
        <w:rPr>
          <w:lang w:val="zh_CN" w:bidi="zh_CN"/>
        </w:rPr>
        <w:t>在第三个场景中，利百加去见以撒。 利百加没有告诉以撒，以扫要杀雅各的计划。 相反，利百加在抱怨以扫的赫人妻子。 利百加说："我宁愿死，也不愿让雅各娶他们的人。" 利百加指的是当地人或赫人女子。 利百加似乎在说服了以撒，去为雅各的婚姻做一些事情。</w:t>
      </w:r>
    </w:p>
    <w:p>
      <w:pPr/>
      <w:r>
        <w:rPr>
          <w:lang w:val="zh_CN" w:bidi="zh_CN"/>
        </w:rPr>
      </w:r>
      <w:r>
        <w:rPr>
          <w:lang w:val="zh_CN" w:bidi="zh_CN"/>
        </w:rPr>
        <w:t>在第四个场景中，以撒叫来雅各。 雅各进入帐棚后，以撒给了他另一个祝福。 以撒告诉雅各，不要与当地的迦南女子结婚。 相反，以撒要雅各去利百加的家人那里。 利百加的父亲彼土利还活著。 雅各应该与彼土利一起生活。 利百加的哥哥拉班住在那里，他有几个女儿。 以撒希望雅各娶他其中一个女儿。 这是他母亲最近的表亲，是他母亲的哥哥的女儿。 彼土利是雅各的外祖父，拉班是雅各的舅舅。 在这些关于婚姻的指示之后，以撒再次祝福雅各。 这次的祝福包括了神给亚伯拉罕的祝福。 然后以撒送走雅各，雅各就离开了。</w:t>
      </w:r>
    </w:p>
    <w:p>
      <w:pPr/>
      <w:r>
        <w:rPr>
          <w:lang w:val="zh_CN" w:bidi="zh_CN"/>
        </w:rPr>
      </w:r>
      <w:r>
        <w:rPr>
          <w:lang w:val="zh_CN" w:bidi="zh_CN"/>
        </w:rPr>
        <w:t>请回顾家系图的图片。 请谈论对这些亲属，以及每个舅舅和每个祖父母的正确称呼。 这将有助于你决定如何正确地称呼彼土利、拉班和拉班的女儿，以及以实玛利和以实玛利的女儿。</w:t>
      </w:r>
    </w:p>
    <w:p>
      <w:pPr/>
      <w:r>
        <w:rPr>
          <w:lang w:val="zh_CN" w:bidi="zh_CN"/>
        </w:rPr>
      </w:r>
      <w:r>
        <w:rPr>
          <w:lang w:val="zh_CN" w:bidi="zh_CN"/>
        </w:rPr>
        <w:t>在第五个场景中，以扫知道以撒已经差遣雅各去在利百加的家人中找一个妻子。 以扫知道以撒给了雅各另一个祝福。 以扫知道以撒特别告诉雅各，不要娶迦南的女子。 以扫的赫人妻子是迦南人。 以扫最终明白，以撒和利百加不满意以扫的妻子。 以扫去他大伯以实玛利那里，娶了以实玛利的一个女儿。 以实玛利是亚伯拉罕的长子，以实玛利的母亲夏甲，是以撒的母亲撒拉的仆人。 以扫没有告诉以撒和利百加，他要娶这个表亲。 以扫现在有三个妻子。 其中两个是赫人女子，第三个是以实玛利的女儿。</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利百加</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以扫的赫人妻子</w:t>
      </w:r>
    </w:p>
    <w:p>
      <w:pPr>
        <w:pStyle w:val="ListBullet"/>
        <w:spacing w:line="240" w:lineRule="auto"/>
        <w:ind w:left="720"/>
      </w:pPr>
      <w:r>
        <w:rPr>
          <w:lang w:val="zh_CN" w:bidi="zh_CN"/>
        </w:rPr>
      </w:r>
      <w:r>
        <w:rPr>
          <w:lang w:val="zh_CN" w:bidi="zh_CN"/>
        </w:rPr>
        <w:t>提到了利百加的父亲彼土利和利百加的兄弟拉班。</w:t>
      </w:r>
    </w:p>
    <w:p>
      <w:pPr>
        <w:pStyle w:val="ListBullet"/>
        <w:spacing w:line="240" w:lineRule="auto"/>
        <w:ind w:left="720"/>
      </w:pPr>
      <w:r>
        <w:rPr>
          <w:lang w:val="zh_CN" w:bidi="zh_CN"/>
        </w:rPr>
      </w:r>
      <w:r>
        <w:rPr>
          <w:lang w:val="zh_CN" w:bidi="zh_CN"/>
        </w:rPr>
        <w:t>以扫的新妻子，以实玛利的女儿玛哈拉。</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请在这里暂停表演，并问扮演其中一个角色的演员："你感觉如何？"你可能会听到不同的回应。 请重新开始表演。</w:t>
      </w:r>
    </w:p>
    <w:p>
      <w:pPr/>
      <w:r>
        <w:rPr>
          <w:lang w:val="zh_CN" w:bidi="zh_CN"/>
        </w:rPr>
      </w:r>
      <w:r>
        <w:rPr>
          <w:lang w:val="zh_CN" w:bidi="zh_CN"/>
        </w:rPr>
        <w:t>在第一场景中，以扫恨雅各，因为雅各偷走了长子的祝福。 以扫计划要杀雅各。 然而，以扫计划要等到以撒死后哀悼的时间结束之后。</w:t>
      </w:r>
    </w:p>
    <w:p>
      <w:pPr/>
      <w:r>
        <w:rPr>
          <w:lang w:val="zh_CN" w:bidi="zh_CN"/>
        </w:rPr>
      </w:r>
      <w:r>
        <w:rPr>
          <w:lang w:val="zh_CN" w:bidi="zh_CN"/>
        </w:rPr>
        <w:t>请在这里暂停表演，并问扮演以扫的演员："你为什么想杀雅各？" 你可能会听到这样的话："因为他是个骗子。 他偷了我长子的名分，现在他偷走了我的祝福。 他不配活著。" 请问扮演以扫的演员："杀了雅各会怎样让你感觉更好？" 你可能会听到这样的话："我不会每天看到他，就想起他拥有的是我的东西。 如果他死了，我就能拿回我长子的名分和祝福。 这样，他们就必须尊重我。" 请重新开始表演。</w:t>
      </w:r>
    </w:p>
    <w:p>
      <w:pPr/>
      <w:r>
        <w:rPr>
          <w:lang w:val="zh_CN" w:bidi="zh_CN"/>
        </w:rPr>
      </w:r>
      <w:r>
        <w:rPr>
          <w:lang w:val="zh_CN" w:bidi="zh_CN"/>
        </w:rPr>
        <w:t>在第二个场景中，利百加知道以扫计划要做什么事。 利百加去见雅各，并告诉他。 利百加告诉雅各，要他立即起来，去哈兰利百加的哥哥那里。 雅各要待在那里，直到以扫不再想杀雅各为止。 等到可以安全回来时，利百加会打发人去接雅各。 利百加说，这是为了救她两个儿子的性命。</w:t>
      </w:r>
    </w:p>
    <w:p>
      <w:pPr/>
      <w:r>
        <w:rPr>
          <w:lang w:val="zh_CN" w:bidi="zh_CN"/>
        </w:rPr>
      </w:r>
      <w:r>
        <w:rPr>
          <w:lang w:val="zh_CN" w:bidi="zh_CN"/>
        </w:rPr>
        <w:t>请在这里暂停表演，并问扮演利百加的演员："雅各去这么远的地方，你感觉如何？" 你可能会听到这样的话："我不希望他去那么远，但这比失去他要好。 我不希望我儿子以扫杀他，那样以扫也必须死。 这样更好。" 请问扮演雅各的演员："你得到了祝福，但你不得不离开你的家人，你现在感觉如何？" 你可能会听到这样的话："有祝福更好。 以扫不配得到那个祝福和长子的名分。 我应该拥有它们。 如果这就是我为了得到祝福而必须做的事，那么我就会去做。" 请重新开始表演。</w:t>
      </w:r>
    </w:p>
    <w:p>
      <w:pPr/>
      <w:r>
        <w:rPr>
          <w:lang w:val="zh_CN" w:bidi="zh_CN"/>
        </w:rPr>
      </w:r>
      <w:r>
        <w:rPr>
          <w:lang w:val="zh_CN" w:bidi="zh_CN"/>
        </w:rPr>
        <w:t>在第三个场景中，利百加去见以撒，抱怨以扫的妻子。 她提出了雅各与一个赫人女人结婚的可能性。</w:t>
      </w:r>
    </w:p>
    <w:p>
      <w:pPr/>
      <w:r>
        <w:rPr>
          <w:lang w:val="zh_CN" w:bidi="zh_CN"/>
        </w:rPr>
      </w:r>
      <w:r>
        <w:rPr>
          <w:lang w:val="zh_CN" w:bidi="zh_CN"/>
        </w:rPr>
        <w:t>请在这里暂停表演，并问扮演利百加的演员："你为什么现在要谈论妻子的事？" 你可能会听到这样的话："这是说服以撒把雅各送走的最好方式。 我希望以撒把雅各送走，而不是让雅各逃跑。" 请问扮演以撒的演员："当利百加提到雅各与一个赫人女人结婚的可能性时，你感觉如何？" 你可能会听到这样的话："我为我的儿子感到害怕。 我不希望他与这些外邦女人中的一个结婚，从而把偶像崇拜和其它外邦方式带进这个家庭。 我希望雅各像我父亲亚伯拉罕一样，领导这个家庭。" 请重新开始表演。</w:t>
      </w:r>
    </w:p>
    <w:p>
      <w:pPr/>
      <w:r>
        <w:rPr>
          <w:lang w:val="zh_CN" w:bidi="zh_CN"/>
        </w:rPr>
      </w:r>
      <w:r>
        <w:rPr>
          <w:lang w:val="zh_CN" w:bidi="zh_CN"/>
        </w:rPr>
        <w:t>在第四个场景中，以撒派人去叫雅各来。 雅各到达以后，以撒祝福他，然后告诉雅各，不要与迦南女人结婚。 相反，雅各要去哈兰，与利百加的父亲彼土利一起生活。 利百加的兄弟拉班有一些女儿。 雅各要从这些女儿中娶妻。 然后以撒再次祝福雅各。 这次的祝福包含了许多神在赐福给亚伯拉罕时所使用的要素。 祝福之后，雅各离开，前往利百加的家人那里。</w:t>
      </w:r>
    </w:p>
    <w:p>
      <w:pPr/>
      <w:r>
        <w:rPr>
          <w:lang w:val="zh_CN" w:bidi="zh_CN"/>
        </w:rPr>
      </w:r>
      <w:r>
        <w:rPr>
          <w:lang w:val="zh_CN" w:bidi="zh_CN"/>
        </w:rPr>
        <w:t>请在这里暂停表演，并问扮演以撒的演员："当你祝福雅各时，你感觉如何？" 你可能会听到这样的话："我感觉很好。 我知道我正在祝福雅各，我知道在我离去之后，雅各将会带领这个家庭。 我很高兴我能够这样祝福雅各。" 请问扮演雅各的演员："雅各，得到这份原本该属于你的祝福，你感觉如何？" 你可能会听到这样的话："感觉太好了。 我知道这个祝福是给我的。 我知道我祖父亚伯拉罕从神那里得到了这个祝福。 我很高兴我父亲对我说了同样的话。" 请重新开始表演。</w:t>
      </w:r>
    </w:p>
    <w:p>
      <w:pPr/>
      <w:r>
        <w:rPr>
          <w:lang w:val="zh_CN" w:bidi="zh_CN"/>
        </w:rPr>
      </w:r>
      <w:r>
        <w:rPr>
          <w:lang w:val="zh_CN" w:bidi="zh_CN"/>
        </w:rPr>
        <w:t>在第五个场景中，以扫知道以撒已经祝福了雅各，并差他去利百加的家人中找一个妻子。</w:t>
      </w:r>
    </w:p>
    <w:p>
      <w:pPr/>
      <w:r>
        <w:rPr>
          <w:lang w:val="zh_CN" w:bidi="zh_CN"/>
        </w:rPr>
      </w:r>
      <w:r>
        <w:rPr>
          <w:lang w:val="zh_CN" w:bidi="zh_CN"/>
        </w:rPr>
        <w:t>请在这里暂停表演，并问扮演以扫的演员："你现在感觉如何？" 你可能会听到这样的话："我仍然很生气! 雅各怎么敢这样从我身上偷东西。现在他再次得到了祝福，并被送走，去找一个妻子。 为什么他们爱他比爱我更深？" 请重新开始表演。</w:t>
      </w:r>
    </w:p>
    <w:p>
      <w:pPr/>
      <w:r>
        <w:rPr>
          <w:lang w:val="zh_CN" w:bidi="zh_CN"/>
        </w:rPr>
      </w:r>
      <w:r>
        <w:rPr>
          <w:lang w:val="zh_CN" w:bidi="zh_CN"/>
        </w:rPr>
        <w:t>以扫终于意识到，利百加和以撒不喜欢他的赫人妻子。 以扫去见亚伯拉罕的长子以实玛利，并娶了他的一个女儿。 以扫没有告诉利百加和以撒，他要与他的一个表妹结婚。</w:t>
      </w:r>
    </w:p>
    <w:p>
      <w:pPr/>
      <w:r>
        <w:rPr>
          <w:lang w:val="zh_CN" w:bidi="zh_CN"/>
        </w:rPr>
      </w:r>
      <w:r>
        <w:rPr>
          <w:lang w:val="zh_CN" w:bidi="zh_CN"/>
        </w:rPr>
        <w:t>请在这里暂停表演，并问扮演以扫的演员："你为什么要娶以实玛利的女儿？" 你可能会听到这样的话："我父母不喜欢我的妻子。 我想藉著选择一个亲属来让他们高兴。他们会很高兴，因为她的祖父是亚伯拉罕。"请问扮演利百加的演员："你对你的新儿媳妇感觉如何？" 你可能会听到这样的话："我知道以扫在试图让我们高兴。 但他为什么不问问我的意见？" 或者，"至少，她相信神。 这是一件值得感恩的事。"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以扫恨雅各，因为雅各偷走了</w:t>
      </w:r>
      <w:r>
        <w:rPr>
          <w:b/>
          <w:lang w:val="zh_CN" w:bidi="zh_CN"/>
        </w:rPr>
        <w:t>祝福</w:t>
      </w:r>
      <w:r>
        <w:rPr>
          <w:lang w:val="zh_CN" w:bidi="zh_CN"/>
        </w:rPr>
        <w:t>。 请使用你在其它经文中所用的相同词语来指祝福。 主词汇表中有关于</w:t>
      </w:r>
      <w:hyperlink r:id="rId16">
        <w:r>
          <w:rPr>
            <w:lang w:val="zh_CN" w:bidi="zh_CN"/>
          </w:rPr>
          <w:rPr>
            <w:color w:val="0000EE"/>
            <w:u w:val="single"/>
          </w:rPr>
          <w:t>祝福</w:t>
        </w:r>
      </w:hyperlink>
      <w:r>
        <w:rPr>
          <w:lang w:val="zh_CN" w:bidi="zh_CN"/>
        </w:rPr>
        <w:t>这个词的讨论。 以扫计划等到以撒死后的</w:t>
      </w:r>
      <w:r>
        <w:rPr>
          <w:b/>
          <w:lang w:val="zh_CN" w:bidi="zh_CN"/>
        </w:rPr>
        <w:t>哀悼</w:t>
      </w:r>
      <w:r>
        <w:rPr>
          <w:lang w:val="zh_CN" w:bidi="zh_CN"/>
        </w:rPr>
        <w:t>之后，他会杀死雅各。 哀悼指的是某人死后的特定时间，以及那些哀悼死亡的人通常会做的事。 一种文化有特定的哀悼习俗，在古代，这些习俗包括哭泣，撕裂衣服，以及穿上一种叫做麻布的特殊材料。 哀悼会持续进行一段特定的时间，比如七天。 以扫计划等到这段时间结束后，才要杀死雅各。</w:t>
      </w:r>
    </w:p>
    <w:p>
      <w:pPr/>
      <w:r>
        <w:rPr>
          <w:lang w:val="zh_CN" w:bidi="zh_CN"/>
        </w:rPr>
      </w:r>
      <w:r>
        <w:rPr>
          <w:lang w:val="zh_CN" w:bidi="zh_CN"/>
        </w:rPr>
        <w:t>以扫在自己心里计划这一切，或者在他头脑里。 他在想这件事。 他没有和别人谈论这件事。 这不是冲动的事，也不是未经思考就做的事。 以扫正在为将来要做的事制定一个计划。</w:t>
      </w:r>
    </w:p>
    <w:p>
      <w:pPr/>
      <w:r>
        <w:rPr>
          <w:lang w:val="zh_CN" w:bidi="zh_CN"/>
        </w:rPr>
      </w:r>
      <w:r>
        <w:rPr>
          <w:lang w:val="zh_CN" w:bidi="zh_CN"/>
        </w:rPr>
        <w:t>利百加告诉雅各，要待在那里，直到以扫</w:t>
      </w:r>
      <w:r>
        <w:rPr>
          <w:b/>
          <w:lang w:val="zh_CN" w:bidi="zh_CN"/>
        </w:rPr>
        <w:t>冷静下来</w:t>
      </w:r>
      <w:r>
        <w:rPr>
          <w:lang w:val="zh_CN" w:bidi="zh_CN"/>
        </w:rPr>
        <w:t>。 以扫非常生气，或者说是</w:t>
      </w:r>
      <w:r>
        <w:rPr>
          <w:b/>
          <w:lang w:val="zh_CN" w:bidi="zh_CN"/>
        </w:rPr>
        <w:t>愤怒</w:t>
      </w:r>
      <w:r>
        <w:rPr>
          <w:lang w:val="zh_CN" w:bidi="zh_CN"/>
        </w:rPr>
        <w:t>。 "冷静下来"的意思是，以扫不再那么生气。 以扫的心情应该会比较平静。 以扫会冷静下来。 以扫可能仍然生气或恨雅各，但他不再计划报复或杀死雅各。 那时，雅各回来是安全的。</w:t>
      </w:r>
    </w:p>
    <w:p>
      <w:pPr/>
      <w:r>
        <w:rPr>
          <w:lang w:val="zh_CN" w:bidi="zh_CN"/>
        </w:rPr>
      </w:r>
      <w:r>
        <w:rPr>
          <w:lang w:val="zh_CN" w:bidi="zh_CN"/>
        </w:rPr>
        <w:t>以扫的妻子是</w:t>
      </w:r>
      <w:r>
        <w:rPr>
          <w:b/>
          <w:lang w:val="zh_CN" w:bidi="zh_CN"/>
        </w:rPr>
        <w:t>赫人</w:t>
      </w:r>
      <w:r>
        <w:rPr>
          <w:lang w:val="zh_CN" w:bidi="zh_CN"/>
        </w:rPr>
        <w:t>女子。 赫人是</w:t>
      </w:r>
      <w:r>
        <w:rPr>
          <w:b/>
          <w:lang w:val="zh_CN" w:bidi="zh_CN"/>
        </w:rPr>
        <w:t>迦南人</w:t>
      </w:r>
      <w:r>
        <w:rPr>
          <w:lang w:val="zh_CN" w:bidi="zh_CN"/>
        </w:rPr>
        <w:t>的一部分。 请使用你在前面的经文中所用的相同词语来指这些人。</w:t>
      </w:r>
    </w:p>
    <w:p>
      <w:pPr/>
      <w:r>
        <w:rPr>
          <w:lang w:val="zh_CN" w:bidi="zh_CN"/>
        </w:rPr>
      </w:r>
      <w:r>
        <w:rPr>
          <w:lang w:val="zh_CN" w:bidi="zh_CN"/>
        </w:rPr>
        <w:t>雅各去见他外祖父和舅舅。 雅各要娶一个最近的表亲。 有些语言有特定的词语来指家庭中母亲一方或父亲一方的亲属。 请使用适当的称呼来指这些亲属。</w:t>
      </w:r>
    </w:p>
    <w:p>
      <w:pPr/>
      <w:r>
        <w:rPr>
          <w:lang w:val="zh_CN" w:bidi="zh_CN"/>
        </w:rPr>
      </w:r>
      <w:r>
        <w:rPr>
          <w:lang w:val="zh_CN" w:bidi="zh_CN"/>
        </w:rPr>
        <w:t>请回顾家系图的图片。</w:t>
      </w:r>
    </w:p>
    <w:p>
      <w:pPr/>
      <w:r>
        <w:rPr>
          <w:lang w:val="zh_CN" w:bidi="zh_CN"/>
        </w:rPr>
      </w:r>
      <w:r>
        <w:rPr>
          <w:lang w:val="zh_CN" w:bidi="zh_CN"/>
        </w:rPr>
        <w:t>以撒用一些神在祝福亚伯拉罕时所说的相同的祝福来祝福雅各。 以撒说："愿</w:t>
      </w:r>
      <w:r>
        <w:rPr>
          <w:b/>
          <w:lang w:val="zh_CN" w:bidi="zh_CN"/>
        </w:rPr>
        <w:t>全能的神</w:t>
      </w:r>
      <w:r>
        <w:rPr>
          <w:lang w:val="zh_CN" w:bidi="zh_CN"/>
        </w:rPr>
        <w:t>祝福你。" 全能的神是神的名字之一。 希伯来文中这个词是</w:t>
      </w:r>
      <w:r>
        <w:rPr>
          <w:b/>
          <w:lang w:val="zh_CN" w:bidi="zh_CN"/>
        </w:rPr>
        <w:t>伊勒沙代</w:t>
      </w:r>
      <w:r>
        <w:rPr>
          <w:lang w:val="zh_CN" w:bidi="zh_CN"/>
        </w:rPr>
        <w:t>。 伊勒指的是神。 沙代可能意味著全能或比任何人都强大。 把这两个词放在一起，就有了一个神的名字。 伊勒沙代是神对亚伯拉罕说话时所用的名字。 神说："我是伊勒沙代，全能的神。" 请在这里使用相同的名字。 伊勒沙代是希伯来文的名字。 你不需要同时使用希伯来文名字。</w:t>
      </w:r>
    </w:p>
    <w:p>
      <w:pPr/>
      <w:r>
        <w:rPr>
          <w:lang w:val="zh_CN" w:bidi="zh_CN"/>
        </w:rPr>
      </w:r>
      <w:r>
        <w:rPr>
          <w:lang w:val="zh_CN" w:bidi="zh_CN"/>
        </w:rPr>
        <w:t>这个祝福的一部分是，祈求雅各有许多孩子，他们会繁衍，成为</w:t>
      </w:r>
      <w:r>
        <w:rPr>
          <w:b/>
          <w:lang w:val="zh_CN" w:bidi="zh_CN"/>
        </w:rPr>
        <w:t>国家</w:t>
      </w:r>
      <w:r>
        <w:rPr>
          <w:lang w:val="zh_CN" w:bidi="zh_CN"/>
        </w:rPr>
        <w:t>或</w:t>
      </w:r>
      <w:r>
        <w:rPr>
          <w:b/>
          <w:lang w:val="zh_CN" w:bidi="zh_CN"/>
        </w:rPr>
        <w:t>民族</w:t>
      </w:r>
      <w:r>
        <w:rPr>
          <w:lang w:val="zh_CN" w:bidi="zh_CN"/>
        </w:rPr>
        <w:t>。 主词汇表中有</w:t>
      </w:r>
      <w:hyperlink r:id="rId44">
        <w:r>
          <w:rPr>
            <w:lang w:val="zh_CN" w:bidi="zh_CN"/>
          </w:rPr>
          <w:rPr>
            <w:color w:val="0000EE"/>
            <w:u w:val="single"/>
          </w:rPr>
          <w:t>国家</w:t>
        </w:r>
      </w:hyperlink>
      <w:r>
        <w:rPr>
          <w:lang w:val="zh_CN" w:bidi="zh_CN"/>
        </w:rPr>
        <w:t>这个词。 请使用你在前面的经文中所用的相同词语。 以撒祷告，雅各将拥有他现在作为</w:t>
      </w:r>
      <w:r>
        <w:rPr>
          <w:b/>
          <w:lang w:val="zh_CN" w:bidi="zh_CN"/>
        </w:rPr>
        <w:t>外人</w:t>
      </w:r>
      <w:r>
        <w:rPr>
          <w:lang w:val="zh_CN" w:bidi="zh_CN"/>
        </w:rPr>
        <w:t>所住的土地。 目前，以撒并不拥有这块土地。 这块土地是应许给亚伯拉罕的。 以撒祷告，有一天，这个家庭将拥有这块土地，在这块土地上不再是外人。</w:t>
      </w:r>
    </w:p>
    <w:p>
      <w:pPr/>
      <w:r>
        <w:rPr>
          <w:lang w:val="zh_CN" w:bidi="zh_CN"/>
        </w:rPr>
      </w:r>
      <w:r>
        <w:rPr>
          <w:lang w:val="zh_CN" w:bidi="zh_CN"/>
        </w:rPr>
        <w:t>雅各离开后，以扫去到他大伯以实玛利那里，娶了他的一个最近的表亲，即以实玛利的女儿。 以实玛利是以撒同父异母的兄弟。 有些语言会使用特定的词语来指父亲的亲属。 请使用适当的称呼来表达这种关系。</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28:10–22</w:t>
      </w:r>
      <w:r>
        <w:rPr>
          <w:lang w:val="zh_CN" w:bidi="zh_CN"/>
        </w:rPr>
      </w:r>
    </w:p>
    <w:p>
      <w:pPr>
        <w:pStyle w:val="Heading3"/>
      </w:pPr>
      <w:r>
        <w:rPr>
          <w:lang w:val="zh_CN" w:bidi="zh_CN"/>
        </w:rPr>
        <w:t>聆听话语与铭记于心</w:t>
      </w:r>
    </w:p>
    <w:p>
      <w:pPr/>
      <w:r>
        <w:rPr>
          <w:lang w:val="zh_CN" w:bidi="zh_CN"/>
        </w:rPr>
      </w:r>
      <w:r>
        <w:rPr>
          <w:lang w:val="zh_CN" w:bidi="zh_CN"/>
        </w:rPr>
        <w:t>请聆听创世记二十八章10至22节的音频，并将它记在心里。 聆听经文三次（如果可能的话，请听三种不同的翻译版本）。然后以小组的形式来讨论以下的问题：</w:t>
      </w:r>
    </w:p>
    <w:p>
      <w:pPr>
        <w:pStyle w:val="ListNumber"/>
        <w:numPr>
          <w:ilvl w:val="0"/>
          <w:numId w:val="7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以撒祝福雅各之后，以撒要雅各去哈兰，与雅各的舅舅利百加的哥哥拉班住在一起。 利百加和以撒是表兄妹，他们已经结婚了。 现在以撒希望雅各娶他的一个表妹。 以撒同他的家人住在以色列南部的别是巴。 从别是巴到哈兰大约有五百五十英里，也就是八百八十五公里。 雅各至少需要一个月才能完成这趟旅行。 这是对这次旅程开始的部分的叙述。</w:t>
      </w:r>
    </w:p>
    <w:p>
      <w:pPr/>
      <w:r>
        <w:rPr>
          <w:lang w:val="zh_CN" w:bidi="zh_CN"/>
        </w:rPr>
      </w:r>
      <w:r>
        <w:rPr>
          <w:lang w:val="zh_CN" w:bidi="zh_CN"/>
        </w:rPr>
        <w:t>以撒告诉雅各要去哈兰之后，雅各开始了他的旅行。 我们并不知道雅各旅行的细节。 因著雅各过夜的地方，雅各的路线似乎是穿过山地，从别是巴向北前往哈兰。</w:t>
      </w:r>
    </w:p>
    <w:p>
      <w:pPr/>
      <w:r>
        <w:rPr>
          <w:lang w:val="zh_CN" w:bidi="zh_CN"/>
        </w:rPr>
      </w:r>
      <w:r>
        <w:rPr>
          <w:lang w:val="zh_CN" w:bidi="zh_CN"/>
        </w:rPr>
        <w:t>请展示以色列的地图，并标明从别是巴一直到哈兰的路线。 这张地图应该标出耶路撒冷北面伯特利的位置。</w:t>
      </w:r>
    </w:p>
    <w:p>
      <w:pPr/>
      <w:r>
        <w:rPr>
          <w:lang w:val="zh_CN" w:bidi="zh_CN"/>
        </w:rPr>
      </w:r>
      <w:r>
        <w:rPr>
          <w:lang w:val="zh_CN" w:bidi="zh_CN"/>
        </w:rPr>
        <w:t>这段经文说，日落时，雅各停下来过夜。 雅各过夜的地方，距离别是巴大约六十英里，也就是九十六公里。 这么远的距离不可能在一天内走完。 因此，这不是旅行的第一天。 日落时，天很快就会变黑。 在那部分地区，黄昏的时间非常短暂。 雅各停下来，在天黑到无法看见之前，他搭起营地，也就是他将要睡觉的地方。 雅各停下来过夜的地方没有名字。 然而，文中多次将其称为"那个地方"。 虽然这地没有名字，但这样做使得它看起来像一个重要的地方。 对雅各来说，这只是个因为天黑要停下来扎营的地方。</w:t>
      </w:r>
    </w:p>
    <w:p>
      <w:pPr/>
      <w:r>
        <w:rPr>
          <w:lang w:val="zh_CN" w:bidi="zh_CN"/>
        </w:rPr>
      </w:r>
      <w:r>
        <w:rPr>
          <w:lang w:val="zh_CN" w:bidi="zh_CN"/>
        </w:rPr>
        <w:t>请在这里暂停并讨论：描述在你所住的地方，太阳下山以及天变黑的方式。 太阳下山后，天还能维持多久的光亮？</w:t>
      </w:r>
    </w:p>
    <w:p>
      <w:pPr/>
      <w:r>
        <w:rPr>
          <w:lang w:val="zh_CN" w:bidi="zh_CN"/>
        </w:rPr>
      </w:r>
      <w:r>
        <w:rPr>
          <w:lang w:val="zh_CN" w:bidi="zh_CN"/>
        </w:rPr>
        <w:t>请讨论：描述你地区的人，他们会如何为过夜搭建营地。</w:t>
      </w:r>
    </w:p>
    <w:p>
      <w:pPr/>
      <w:r>
        <w:rPr>
          <w:lang w:val="zh_CN" w:bidi="zh_CN"/>
        </w:rPr>
      </w:r>
      <w:r>
        <w:rPr>
          <w:lang w:val="zh_CN" w:bidi="zh_CN"/>
        </w:rPr>
        <w:t>当雅各准备睡觉时，他找到一块石头，用它作为枕头。 这意味著雅各躺下睡觉，头放在一块石头上，或在头下放一块石头。 雅各睡著了，他做了一个梦。 这是一个梦，因为雅各睡著了。</w:t>
      </w:r>
    </w:p>
    <w:p>
      <w:pPr/>
      <w:r>
        <w:rPr>
          <w:lang w:val="zh_CN" w:bidi="zh_CN"/>
        </w:rPr>
      </w:r>
      <w:r>
        <w:rPr>
          <w:lang w:val="zh_CN" w:bidi="zh_CN"/>
        </w:rPr>
        <w:t>请在这里暂停，以小组的形式讨论：每个人都要讲述一个他或她做过的梦。 请聆听这个人如何讲述他在梦中所看见的事物。 讲述自然的梦，与讲述由毒品或鬼引起的梦，有不同的方式吗？ 雅各的梦不是由毒品或鬼引起的。</w:t>
      </w:r>
    </w:p>
    <w:p>
      <w:pPr/>
      <w:r>
        <w:rPr>
          <w:lang w:val="zh_CN" w:bidi="zh_CN"/>
        </w:rPr>
      </w:r>
      <w:r>
        <w:rPr>
          <w:lang w:val="zh_CN" w:bidi="zh_CN"/>
        </w:rPr>
        <w:t>雅各梦到他看见一个很宽的梯子，从天上通到地上。 这意味著梯子的一端在地上，另一端伸到神居住的地方。 神的使者在梯子上，上去下来。 天使是好的属灵存有，他们为神传递信息。 雅各看见了神。 我们不知道神是站在雅各身边，还是站在梯子顶上。</w:t>
      </w:r>
    </w:p>
    <w:p>
      <w:pPr/>
      <w:r>
        <w:rPr>
          <w:lang w:val="zh_CN" w:bidi="zh_CN"/>
        </w:rPr>
      </w:r>
      <w:r>
        <w:rPr>
          <w:lang w:val="zh_CN" w:bidi="zh_CN"/>
        </w:rPr>
        <w:t>请展示一张梯子的图片。</w:t>
      </w:r>
    </w:p>
    <w:p>
      <w:pPr/>
      <w:r>
        <w:rPr>
          <w:lang w:val="zh_CN" w:bidi="zh_CN"/>
        </w:rPr>
      </w:r>
      <w:r>
        <w:rPr>
          <w:lang w:val="zh_CN" w:bidi="zh_CN"/>
        </w:rPr>
        <w:t>神对雅各说话。 神说："我是耶和华你的神，是亚伯拉罕的神，也是以撒的神。" 神正在向雅各介绍祂自己，这样雅各就会明白神是谁。 雅各知道神曾经向亚伯拉罕和以撒显现。 神向雅各重复了同样的应许，就是祂曾经向亚伯拉罕和以撒应许过的。 神把雅各睡觉的地方，赐给雅各和他的后裔。 神说，雅各的后裔要像地上的尘埃一样多。 神对雅各说，你的后裔要从这里扩散到四面八方。 世上每个人都要因你和你的后裔蒙福。 然后神说，我必与你同在，保护你，并带你回到这地。</w:t>
      </w:r>
    </w:p>
    <w:p>
      <w:pPr/>
      <w:r>
        <w:rPr>
          <w:lang w:val="zh_CN" w:bidi="zh_CN"/>
        </w:rPr>
      </w:r>
      <w:r>
        <w:rPr>
          <w:lang w:val="zh_CN" w:bidi="zh_CN"/>
        </w:rPr>
        <w:t>请在这里暂停，以小组的形式讨论：如果你得到了这样的应许，你会有什么感受？ 你认为神为什么向雅各表明祂就是亚伯拉罕的神，也是以撒的神？</w:t>
      </w:r>
    </w:p>
    <w:p>
      <w:pPr/>
      <w:r>
        <w:rPr>
          <w:lang w:val="zh_CN" w:bidi="zh_CN"/>
        </w:rPr>
      </w:r>
      <w:r>
        <w:rPr>
          <w:lang w:val="zh_CN" w:bidi="zh_CN"/>
        </w:rPr>
        <w:t>请讨论：谈谈你的大家庭。 请聆听每个人是如何描述部落或氏族中庞大的亲属数量或人口规模。 这或许就是你会用来形容多如地上的尘沙的描述。</w:t>
      </w:r>
    </w:p>
    <w:p>
      <w:pPr/>
      <w:r>
        <w:rPr>
          <w:lang w:val="zh_CN" w:bidi="zh_CN"/>
        </w:rPr>
      </w:r>
      <w:r>
        <w:rPr>
          <w:lang w:val="zh_CN" w:bidi="zh_CN"/>
        </w:rPr>
        <w:t>雅各从梦中醒来。 雅各意识到，耶和华就在他睡觉的地方。 雅各之前没有意识到神也在那里。 雅各很害怕。 这是对神的敬畏。 雅各意识到他就在神的面前。 然后雅各说："这是一个令人敬畏的地方。" 雅各的意思是，这个地方值得惊奇和尊敬。 雅各称这个地方为神的家，是通往天上的门。 雅各所说的是，神住在这里，这是进入神家的道路。 天堂是神居住的地方。 梯子代表了神与地之间的联系。 天使是神的使者。</w:t>
      </w:r>
    </w:p>
    <w:p>
      <w:pPr/>
      <w:r>
        <w:rPr>
          <w:lang w:val="zh_CN" w:bidi="zh_CN"/>
        </w:rPr>
      </w:r>
      <w:r>
        <w:rPr>
          <w:lang w:val="zh_CN" w:bidi="zh_CN"/>
        </w:rPr>
        <w:t>到了早上，或者当天色够亮，以致于可以看见时，雅各拿起他用来做枕头的石头，把它立起来。 雅各希望这块石头成为一根纪念的柱子。 这意味著当雅各看见这石头时，他会记得在那里所发生的事。 雅各把一些橄榄油倒在石头上，作为把那块石头献给神的一种方式。 雅各在那里敬拜神。</w:t>
      </w:r>
    </w:p>
    <w:p>
      <w:pPr/>
      <w:r>
        <w:rPr>
          <w:lang w:val="zh_CN" w:bidi="zh_CN"/>
        </w:rPr>
      </w:r>
      <w:r>
        <w:rPr>
          <w:lang w:val="zh_CN" w:bidi="zh_CN"/>
        </w:rPr>
        <w:t>请在这里暂停，以小组的形式讨论：你如何记念与神的重要经历？</w:t>
      </w:r>
    </w:p>
    <w:p>
      <w:pPr/>
      <w:r>
        <w:rPr>
          <w:lang w:val="zh_CN" w:bidi="zh_CN"/>
        </w:rPr>
      </w:r>
      <w:r>
        <w:rPr>
          <w:lang w:val="zh_CN" w:bidi="zh_CN"/>
        </w:rPr>
        <w:t>请展示一张橄榄油的图片。</w:t>
      </w:r>
    </w:p>
    <w:p>
      <w:pPr/>
      <w:r>
        <w:rPr>
          <w:lang w:val="zh_CN" w:bidi="zh_CN"/>
        </w:rPr>
      </w:r>
      <w:r>
        <w:rPr>
          <w:lang w:val="zh_CN" w:bidi="zh_CN"/>
        </w:rPr>
        <w:t>雅各给他做梦的地方取名叫"伯特利"，意思是"神的家"。 附近有一个城镇，名叫路斯。 然而，在这之后，这个城镇也开始被称作伯特利。</w:t>
      </w:r>
    </w:p>
    <w:p>
      <w:pPr/>
      <w:r>
        <w:rPr>
          <w:lang w:val="zh_CN" w:bidi="zh_CN"/>
        </w:rPr>
      </w:r>
      <w:r>
        <w:rPr>
          <w:lang w:val="zh_CN" w:bidi="zh_CN"/>
        </w:rPr>
        <w:t>以这种方式敬拜神之后，雅各许了一个愿。 许愿是某人对神作出的隆重的承诺，但他通常是希望从神那里得到一些东西。 雅各表达了他希望从神那里得到的三样东西：</w:t>
      </w:r>
    </w:p>
    <w:p>
      <w:pPr>
        <w:pStyle w:val="ListNumber"/>
        <w:numPr>
          <w:ilvl w:val="0"/>
          <w:numId w:val="72"/>
        </w:numPr>
        <w:spacing w:line="240" w:lineRule="auto"/>
        <w:ind w:left="720"/>
      </w:pPr>
      <w:r>
        <w:rPr>
          <w:lang w:val="zh_CN" w:bidi="zh_CN"/>
        </w:rPr>
      </w:r>
      <w:r>
        <w:rPr>
          <w:lang w:val="zh_CN" w:bidi="zh_CN"/>
        </w:rPr>
        <w:t>在这段旅程中与我同在，保护我。</w:t>
      </w:r>
    </w:p>
    <w:p>
      <w:pPr>
        <w:pStyle w:val="ListNumber"/>
        <w:spacing w:line="240" w:lineRule="auto"/>
        <w:ind w:left="720"/>
      </w:pPr>
      <w:r>
        <w:rPr>
          <w:lang w:val="zh_CN" w:bidi="zh_CN"/>
        </w:rPr>
      </w:r>
      <w:r>
        <w:rPr>
          <w:lang w:val="zh_CN" w:bidi="zh_CN"/>
        </w:rPr>
        <w:t>供应我食物和衣服。</w:t>
      </w:r>
    </w:p>
    <w:p>
      <w:pPr>
        <w:pStyle w:val="ListNumber"/>
        <w:spacing w:line="240" w:lineRule="auto"/>
        <w:ind w:left="720"/>
      </w:pPr>
      <w:r>
        <w:rPr>
          <w:lang w:val="zh_CN" w:bidi="zh_CN"/>
        </w:rPr>
      </w:r>
      <w:r>
        <w:rPr>
          <w:lang w:val="zh_CN" w:bidi="zh_CN"/>
        </w:rPr>
        <w:t>带我我安全回到我父亲以撒的家。</w:t>
      </w:r>
    </w:p>
    <w:p>
      <w:pPr/>
      <w:r>
        <w:rPr>
          <w:lang w:val="zh_CN" w:bidi="zh_CN"/>
        </w:rPr>
      </w:r>
      <w:r>
        <w:rPr>
          <w:lang w:val="zh_CN" w:bidi="zh_CN"/>
        </w:rPr>
        <w:t>然后雅各承诺三件事：</w:t>
      </w:r>
    </w:p>
    <w:p>
      <w:pPr>
        <w:pStyle w:val="ListNumber"/>
        <w:numPr>
          <w:ilvl w:val="0"/>
          <w:numId w:val="73"/>
        </w:numPr>
        <w:spacing w:line="240" w:lineRule="auto"/>
        <w:ind w:left="720"/>
      </w:pPr>
      <w:r>
        <w:rPr>
          <w:lang w:val="zh_CN" w:bidi="zh_CN"/>
        </w:rPr>
      </w:r>
      <w:r>
        <w:rPr>
          <w:lang w:val="zh_CN" w:bidi="zh_CN"/>
        </w:rPr>
        <w:t>耶和华要成为我的神。 雅各对于跟随神是认真的。</w:t>
      </w:r>
    </w:p>
    <w:p>
      <w:pPr>
        <w:pStyle w:val="ListNumber"/>
        <w:spacing w:line="240" w:lineRule="auto"/>
        <w:ind w:left="720"/>
      </w:pPr>
      <w:r>
        <w:rPr>
          <w:lang w:val="zh_CN" w:bidi="zh_CN"/>
        </w:rPr>
      </w:r>
      <w:r>
        <w:rPr>
          <w:lang w:val="zh_CN" w:bidi="zh_CN"/>
        </w:rPr>
        <w:t>这根纪念的柱子将成为敬拜神的地方。</w:t>
      </w:r>
    </w:p>
    <w:p>
      <w:pPr>
        <w:pStyle w:val="ListNumber"/>
        <w:spacing w:line="240" w:lineRule="auto"/>
        <w:ind w:left="720"/>
      </w:pPr>
      <w:r>
        <w:rPr>
          <w:lang w:val="zh_CN" w:bidi="zh_CN"/>
        </w:rPr>
      </w:r>
      <w:r>
        <w:rPr>
          <w:lang w:val="zh_CN" w:bidi="zh_CN"/>
        </w:rPr>
        <w:t>每当神赐给我十只牲畜中，我就把其中的一只献给神。 这表明雅各知道一切都来自神。</w:t>
      </w:r>
    </w:p>
    <w:p>
      <w:pPr/>
      <w:r>
        <w:rPr>
          <w:lang w:val="zh_CN" w:bidi="zh_CN"/>
        </w:rPr>
      </w:r>
      <w:r>
        <w:rPr>
          <w:lang w:val="zh_CN" w:bidi="zh_CN"/>
        </w:rPr>
        <w:t>请以小组的形式讨论：在你们的文化中，人们如何许愿？</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雅各开始他前往哈兰的旅行。 天黑时，雅各停下来扎营。</w:t>
      </w:r>
    </w:p>
    <w:p>
      <w:pPr/>
      <w:r>
        <w:rPr>
          <w:lang w:val="zh_CN" w:bidi="zh_CN"/>
        </w:rPr>
      </w:r>
      <w:r>
        <w:rPr>
          <w:b/>
          <w:lang w:val="zh_CN" w:bidi="zh_CN"/>
        </w:rPr>
        <w:t>第二个场景：</w:t>
      </w:r>
      <w:r>
        <w:rPr>
          <w:lang w:val="zh_CN" w:bidi="zh_CN"/>
        </w:rPr>
        <w:t>雅各做了个梦。</w:t>
      </w:r>
    </w:p>
    <w:p>
      <w:pPr/>
      <w:r>
        <w:rPr>
          <w:lang w:val="zh_CN" w:bidi="zh_CN"/>
        </w:rPr>
      </w:r>
      <w:r>
        <w:rPr>
          <w:b/>
          <w:lang w:val="zh_CN" w:bidi="zh_CN"/>
        </w:rPr>
        <w:t>第三个场景：</w:t>
      </w:r>
      <w:r>
        <w:rPr>
          <w:lang w:val="zh_CN" w:bidi="zh_CN"/>
        </w:rPr>
        <w:t>雅各从梦里醒来。 雅各意识到神就在这个地方。</w:t>
      </w:r>
    </w:p>
    <w:p>
      <w:pPr/>
      <w:r>
        <w:rPr>
          <w:lang w:val="zh_CN" w:bidi="zh_CN"/>
        </w:rPr>
      </w:r>
      <w:r>
        <w:rPr>
          <w:b/>
          <w:lang w:val="zh_CN" w:bidi="zh_CN"/>
        </w:rPr>
        <w:t>第四个场景：</w:t>
      </w:r>
      <w:r>
        <w:rPr>
          <w:lang w:val="zh_CN" w:bidi="zh_CN"/>
        </w:rPr>
        <w:t>第二天早上，雅各献上一块石头作为纪念。 雅各向神许了一个愿。</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在第一个场景中，以撒要雅各去哈兰之后，雅各离开了别是巴，向哈兰前进。 日落时，雅各停下来过夜。 这不是雅各离开家以后的第一个晚上，也不是第一个日落。 雅各现在距离别是巴至少六十英里，或九十六公里。 雅各可能采取了一条越过山地的路线，从别是巴来到这个地方。 雅各已经旅行至少一天以上。</w:t>
      </w:r>
    </w:p>
    <w:p>
      <w:pPr/>
      <w:r>
        <w:rPr>
          <w:lang w:val="zh_CN" w:bidi="zh_CN"/>
        </w:rPr>
      </w:r>
      <w:r>
        <w:rPr>
          <w:lang w:val="zh_CN" w:bidi="zh_CN"/>
        </w:rPr>
        <w:t>请展示地图。</w:t>
      </w:r>
    </w:p>
    <w:p>
      <w:pPr/>
      <w:r>
        <w:rPr>
          <w:lang w:val="zh_CN" w:bidi="zh_CN"/>
        </w:rPr>
      </w:r>
      <w:r>
        <w:rPr>
          <w:lang w:val="zh_CN" w:bidi="zh_CN"/>
        </w:rPr>
        <w:t>雅各在一个地方停了下来。 这个地方现在还没有名字，但这个地方靠近一个叫路斯的城镇。 雅各不知道任何与这个地方相关的重要事情。 因为太阳正在下山，雅各需要暂停旅行，在天黑到无法看见之前建立起他的营地。 在那部分地区，黄昏的时间非常短暂。日落以后，雅各就不能再继续前进。</w:t>
      </w:r>
    </w:p>
    <w:p>
      <w:pPr/>
      <w:r>
        <w:rPr>
          <w:lang w:val="zh_CN" w:bidi="zh_CN"/>
        </w:rPr>
      </w:r>
      <w:r>
        <w:rPr>
          <w:lang w:val="zh_CN" w:bidi="zh_CN"/>
        </w:rPr>
        <w:t>在第二个场景中，雅各把头枕在一块石头上。 雅各用这块石头作为枕头。 睡著以后，雅各做了个梦。 在他的梦里，雅各看到一个宽阔的梯子，从地上通往天上。 雅各看到天使在梯子上上下走动。 雅各看到神站在梯子的顶上。 神不在梯子上。 神在梯子的上方或旁边。 神对雅各说话。</w:t>
      </w:r>
    </w:p>
    <w:p>
      <w:pPr/>
      <w:r>
        <w:rPr>
          <w:lang w:val="zh_CN" w:bidi="zh_CN"/>
        </w:rPr>
      </w:r>
      <w:r>
        <w:rPr>
          <w:lang w:val="zh_CN" w:bidi="zh_CN"/>
        </w:rPr>
        <w:t>请展示梯子的图片。</w:t>
      </w:r>
    </w:p>
    <w:p>
      <w:pPr/>
      <w:r>
        <w:rPr>
          <w:lang w:val="zh_CN" w:bidi="zh_CN"/>
        </w:rPr>
      </w:r>
      <w:r>
        <w:rPr>
          <w:lang w:val="zh_CN" w:bidi="zh_CN"/>
        </w:rPr>
        <w:t>神告诉雅各："我是亚伯拉罕的神，也是以撒的神。" 然后，神向雅各作了同样的应许，就像神之前向亚伯拉罕和以撒所应许的那样。 神给雅各增加了一个应许。 神说："我与你同在，无论你走到哪里，我都会保护你。 我必把你带回这片土地，我不会离开你，直到我给了你所有我所应许的。"</w:t>
      </w:r>
    </w:p>
    <w:p>
      <w:pPr/>
      <w:r>
        <w:rPr>
          <w:lang w:val="zh_CN" w:bidi="zh_CN"/>
        </w:rPr>
      </w:r>
      <w:r>
        <w:rPr>
          <w:lang w:val="zh_CN" w:bidi="zh_CN"/>
        </w:rPr>
        <w:t>在第三个场景中，雅各醒来后意识到神就在雅各睡觉的地方。 雅各原先不知道神在那里。 正是这个梦让雅各意识到神在那个地方。 雅各很害怕。 这是一种特别的敬畏。 雅各对神感到敬重或敬畏或尊敬。 雅各称这个地方为"神的家"，是通往天国的门。</w:t>
      </w:r>
    </w:p>
    <w:p>
      <w:pPr/>
      <w:r>
        <w:rPr>
          <w:lang w:val="zh_CN" w:bidi="zh_CN"/>
        </w:rPr>
      </w:r>
      <w:r>
        <w:rPr>
          <w:lang w:val="zh_CN" w:bidi="zh_CN"/>
        </w:rPr>
        <w:t>在第二天早上发生的第四个场景中，雅各很早就醒了。 雅各拿了用来枕头的石头，并把它立起来。 这意味著它是一块长形的石头。 雅各把石头立起来，作成一个纪念柱。 然后，雅各把橄榄油浇在石头的上面。 这是一种献上石头的方式。 然后，雅各给这个地方起了个名字。 雅各称它为伯特利，意思是"神的家"。</w:t>
      </w:r>
    </w:p>
    <w:p>
      <w:pPr/>
      <w:r>
        <w:rPr>
          <w:lang w:val="zh_CN" w:bidi="zh_CN"/>
        </w:rPr>
      </w:r>
      <w:r>
        <w:rPr>
          <w:lang w:val="zh_CN" w:bidi="zh_CN"/>
        </w:rPr>
        <w:t>然后，雅各向神许了一个愿。 这个许愿是一个隆重的承诺。 雅各许愿时向神祈求三件事：在旅途上的保护、食物和衣服，以及安全回家。 然后，雅各承诺要做三件事：接受耶和华神为他的神，在伯特利敬拜神，以及把神所赐给雅各的所有东西的十分之一献给神。</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请问正在扮演其中一个角色的演员："你感觉如何？"你可能会听到不同的回应。请重新开始表演。</w:t>
      </w:r>
    </w:p>
    <w:p>
      <w:pPr/>
      <w:r>
        <w:rPr>
          <w:lang w:val="zh_CN" w:bidi="zh_CN"/>
        </w:rPr>
      </w:r>
      <w:r>
        <w:rPr>
          <w:lang w:val="zh_CN" w:bidi="zh_CN"/>
        </w:rPr>
        <w:t>在第一个场景中，没有人说话。 雅各离开了别是巴和他的家人。 雅各前往哈兰。 雅各走了大约六十英里，或九十六公里。 日落时，雅各停下来过夜。 雅各准备他的营地。 雅各找到了一块石头，可以枕他的头。 雅各躺下睡觉。</w:t>
      </w:r>
    </w:p>
    <w:p>
      <w:pPr/>
      <w:r>
        <w:rPr>
          <w:lang w:val="zh_CN" w:bidi="zh_CN"/>
        </w:rPr>
      </w:r>
      <w:r>
        <w:rPr>
          <w:lang w:val="zh_CN" w:bidi="zh_CN"/>
        </w:rPr>
        <w:t>请在这里暂停表演，并问扮演雅各的演员："你现在感觉如何？"你可能会听到这样的话："我很孤独。 我想念我的家人"，或"我很高兴。" 夜空很漂亮"，或"这是一个冒险。 我以前从来没有来过这里。" 请重新开始表演。</w:t>
      </w:r>
    </w:p>
    <w:p>
      <w:pPr/>
      <w:r>
        <w:rPr>
          <w:lang w:val="zh_CN" w:bidi="zh_CN"/>
        </w:rPr>
      </w:r>
      <w:r>
        <w:rPr>
          <w:lang w:val="zh_CN" w:bidi="zh_CN"/>
        </w:rPr>
        <w:t>在第二个场景中，雅各睡觉时做了个梦。 雅各看到一个梯子，从地上通到天。 雅各看到天使在梯子上，上下走动。 雅各看见神在梯子以上。 雅各听到神说："我是亚伯拉罕的神，也是以撒的神。" 雅各听到神重复了给亚伯拉罕和以撒的相同应许。 雅各听到神说："我要与你同在，保护你，并把你带回这地。 我不会离开你，直到我把我所应许的一切都给了你。"</w:t>
      </w:r>
    </w:p>
    <w:p>
      <w:pPr/>
      <w:r>
        <w:rPr>
          <w:lang w:val="zh_CN" w:bidi="zh_CN"/>
        </w:rPr>
      </w:r>
      <w:r>
        <w:rPr>
          <w:lang w:val="zh_CN" w:bidi="zh_CN"/>
        </w:rPr>
        <w:t>请在这里暂停表演，并问扮演雅各的演员："在这个地方迎接神，感觉如何？" 你可能会听到这样的话："我很害怕。 我以前从来没有见过神。 神是令人敬畏的"，意思是神值得尊敬或惊叹。 请问扮演神的演员："你为什么在这里对雅各说话？" 你可能会听到这样的话："我希望雅各在去哈兰之前知道我是谁。 我希望雅各知道，我对亚伯拉罕和以撒的应许，也是为了雅各和他的后裔。" 请重新开始表演。</w:t>
      </w:r>
    </w:p>
    <w:p>
      <w:pPr/>
      <w:r>
        <w:rPr>
          <w:lang w:val="zh_CN" w:bidi="zh_CN"/>
        </w:rPr>
      </w:r>
      <w:r>
        <w:rPr>
          <w:lang w:val="zh_CN" w:bidi="zh_CN"/>
        </w:rPr>
        <w:t>在第三个场景中，雅各醒来。 雅各说："耶和华在这里，我竟然不知道。" 雅各很害怕。 雅各说，这个地方是"神的家"，也是神居住的"通往天的门"。</w:t>
      </w:r>
    </w:p>
    <w:p>
      <w:pPr/>
      <w:r>
        <w:rPr>
          <w:lang w:val="zh_CN" w:bidi="zh_CN"/>
        </w:rPr>
      </w:r>
      <w:r>
        <w:rPr>
          <w:lang w:val="zh_CN" w:bidi="zh_CN"/>
        </w:rPr>
        <w:t>请在这里暂停表演，并问扮演雅各的演员："你为什么害怕？" 你可能会听到这样的话："我以前从来没有见过神。 这太棒了！" 或"我很荣幸，神选择对我说话，并向我做出这些应许"，或"我对神有如此的敬畏和尊重。 我不知道我会有这样的感觉。" 请重新开始表演。</w:t>
      </w:r>
    </w:p>
    <w:p>
      <w:pPr/>
      <w:r>
        <w:rPr>
          <w:lang w:val="zh_CN" w:bidi="zh_CN"/>
        </w:rPr>
      </w:r>
      <w:r>
        <w:rPr>
          <w:lang w:val="zh_CN" w:bidi="zh_CN"/>
        </w:rPr>
        <w:t>在第四个场景中，雅各很早就醒来。 雅各做的第一件事是拿起他用来做枕头的石头，把它立起来。 雅各不得不把石头固定，这样它就可以立著。 然后雅各把橄榄油倒在立著的石头上。 雅各希望这块石头是一个纪念石。 雅各给这个地方取名叫伯特利，意思是"神的家"。</w:t>
      </w:r>
    </w:p>
    <w:p>
      <w:pPr/>
      <w:r>
        <w:rPr>
          <w:lang w:val="zh_CN" w:bidi="zh_CN"/>
        </w:rPr>
      </w:r>
      <w:r>
        <w:rPr>
          <w:lang w:val="zh_CN" w:bidi="zh_CN"/>
        </w:rPr>
        <w:t>请在这里暂停表演，并问扮演雅各的演员："你今天早上感觉如何？" 你可能会听到这样的话："我仍然对昨晚在梦里看到的东西感到敬畏。 我不想忘记在这里发生的事。 这就是为什么我把这块石头立在这里，这样当我看到它时，我会记得发生的事情。 我想记住神如何向我显现，并向我说话。" 请重新开始表演。</w:t>
      </w:r>
    </w:p>
    <w:p>
      <w:pPr/>
      <w:r>
        <w:rPr>
          <w:lang w:val="zh_CN" w:bidi="zh_CN"/>
        </w:rPr>
      </w:r>
      <w:r>
        <w:rPr>
          <w:lang w:val="zh_CN" w:bidi="zh_CN"/>
        </w:rPr>
        <w:t>在献上了石头之后，雅各向神许了愿。 雅各请求神为他做三件事：与他同在并保护他，给雅各食物和衣服，并把雅各安全地带回以撒的家。 然后雅各承诺了三件事：神将是雅各的神，雅各会在伯特利敬拜神，以及雅各会在神给雅各的全部东西当中，把十分之一献给神。</w:t>
      </w:r>
    </w:p>
    <w:p>
      <w:pPr/>
      <w:r>
        <w:rPr>
          <w:lang w:val="zh_CN" w:bidi="zh_CN"/>
        </w:rPr>
      </w:r>
      <w:r>
        <w:rPr>
          <w:lang w:val="zh_CN" w:bidi="zh_CN"/>
        </w:rPr>
        <w:t>请在这里暂停表演，并问扮演雅各的演员："你为什么许这个愿？" 你可能会听到这样的话："神祝福了我。 我想确保我做到我应该做的，就是感谢神，并且敬拜神。 我想回报神，因为神给了我很多。"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当雅各旅行时，他来到</w:t>
      </w:r>
      <w:r>
        <w:rPr>
          <w:b/>
          <w:lang w:val="zh_CN" w:bidi="zh_CN"/>
        </w:rPr>
        <w:t>某个地方</w:t>
      </w:r>
      <w:r>
        <w:rPr>
          <w:lang w:val="zh_CN" w:bidi="zh_CN"/>
        </w:rPr>
        <w:t>，在那里停下来过夜。 这个地方没有名字，或者雅各不知道它的名字。 然而，这个地方前面有一个定冠词，似乎意味著它很重要。 把它称为某个地方，是一种表示这个地方很重要的方式。</w:t>
      </w:r>
    </w:p>
    <w:p>
      <w:pPr/>
      <w:r>
        <w:rPr>
          <w:lang w:val="zh_CN" w:bidi="zh_CN"/>
        </w:rPr>
      </w:r>
      <w:r>
        <w:rPr>
          <w:lang w:val="zh_CN" w:bidi="zh_CN"/>
        </w:rPr>
        <w:t>雅各睡觉时，他做了个</w:t>
      </w:r>
      <w:r>
        <w:rPr>
          <w:b/>
          <w:lang w:val="zh_CN" w:bidi="zh_CN"/>
        </w:rPr>
        <w:t>梦</w:t>
      </w:r>
      <w:r>
        <w:rPr>
          <w:lang w:val="zh_CN" w:bidi="zh_CN"/>
        </w:rPr>
        <w:t>。 梦发生在睡觉的时候。 当一个人醒著时，发生的叫异象。 主词汇表中有关于</w:t>
      </w:r>
      <w:hyperlink r:id="rId65">
        <w:r>
          <w:rPr>
            <w:lang w:val="zh_CN" w:bidi="zh_CN"/>
          </w:rPr>
          <w:rPr>
            <w:color w:val="0000EE"/>
            <w:u w:val="single"/>
          </w:rPr>
          <w:t>梦</w:t>
        </w:r>
      </w:hyperlink>
      <w:r>
        <w:rPr>
          <w:lang w:val="zh_CN" w:bidi="zh_CN"/>
        </w:rPr>
        <w:t>的讨论。 这个梦是一个自然的梦。 这个梦不是由毒品或灵体所引起的。</w:t>
      </w:r>
    </w:p>
    <w:p>
      <w:pPr/>
      <w:r>
        <w:rPr>
          <w:lang w:val="zh_CN" w:bidi="zh_CN"/>
        </w:rPr>
      </w:r>
      <w:r>
        <w:rPr>
          <w:lang w:val="zh_CN" w:bidi="zh_CN"/>
        </w:rPr>
        <w:t>雅各看到一个宽阔的</w:t>
      </w:r>
      <w:r>
        <w:rPr>
          <w:b/>
          <w:lang w:val="zh_CN" w:bidi="zh_CN"/>
        </w:rPr>
        <w:t>梯子</w:t>
      </w:r>
      <w:r>
        <w:rPr>
          <w:lang w:val="zh_CN" w:bidi="zh_CN"/>
        </w:rPr>
        <w:t>。 这是一组阶梯，从</w:t>
      </w:r>
      <w:r>
        <w:rPr>
          <w:b/>
          <w:lang w:val="zh_CN" w:bidi="zh_CN"/>
        </w:rPr>
        <w:t>地</w:t>
      </w:r>
      <w:r>
        <w:rPr>
          <w:lang w:val="zh_CN" w:bidi="zh_CN"/>
        </w:rPr>
        <w:t>通到</w:t>
      </w:r>
      <w:r>
        <w:rPr>
          <w:b/>
          <w:lang w:val="zh_CN" w:bidi="zh_CN"/>
        </w:rPr>
        <w:t>天</w:t>
      </w:r>
      <w:r>
        <w:rPr>
          <w:lang w:val="zh_CN" w:bidi="zh_CN"/>
        </w:rPr>
        <w:t>上。 天是神居住的地方。 请使用你之前所用的相同词语来指地和天。 梯子很宽，足以让许多</w:t>
      </w:r>
      <w:r>
        <w:rPr>
          <w:b/>
          <w:lang w:val="zh_CN" w:bidi="zh_CN"/>
        </w:rPr>
        <w:t>天使</w:t>
      </w:r>
      <w:r>
        <w:rPr>
          <w:lang w:val="zh_CN" w:bidi="zh_CN"/>
        </w:rPr>
        <w:t>同时上去下来。 天使是神所造的属灵存有，为神传递信息。 主词汇表中有关于</w:t>
      </w:r>
      <w:hyperlink r:id="rId62">
        <w:r>
          <w:rPr>
            <w:lang w:val="zh_CN" w:bidi="zh_CN"/>
          </w:rPr>
          <w:rPr>
            <w:color w:val="0000EE"/>
            <w:u w:val="single"/>
          </w:rPr>
          <w:t>天使</w:t>
        </w:r>
      </w:hyperlink>
      <w:r>
        <w:rPr>
          <w:lang w:val="zh_CN" w:bidi="zh_CN"/>
        </w:rPr>
        <w:t>这个词的讨论。 请使用你之前用过的相同词语来指天使。</w:t>
      </w:r>
    </w:p>
    <w:p>
      <w:pPr/>
      <w:r>
        <w:rPr>
          <w:lang w:val="zh_CN" w:bidi="zh_CN"/>
        </w:rPr>
      </w:r>
      <w:r>
        <w:rPr>
          <w:b/>
          <w:lang w:val="zh_CN" w:bidi="zh_CN"/>
        </w:rPr>
        <w:t>耶和华</w:t>
      </w:r>
      <w:r>
        <w:rPr>
          <w:lang w:val="zh_CN" w:bidi="zh_CN"/>
        </w:rPr>
        <w:t>站在梯子的顶上。 在整段经文中使用了两个名字来指神。 请使用你以前所用的相同词语来指耶和华和神。 神说："我是亚伯拉罕的神，也是以撒的神。" 神重复了给亚伯拉罕和以撒的应许，并说这些也是对雅各的应许。 神还应许要把雅各带回这块土地。 这块土地是神应许给亚伯拉罕和以撒的土地。 现在，神说雅各是这块土地的拥有者。</w:t>
      </w:r>
    </w:p>
    <w:p>
      <w:pPr/>
      <w:r>
        <w:rPr>
          <w:lang w:val="zh_CN" w:bidi="zh_CN"/>
        </w:rPr>
      </w:r>
      <w:r>
        <w:rPr>
          <w:lang w:val="zh_CN" w:bidi="zh_CN"/>
        </w:rPr>
        <w:t>当雅各从梦里醒来时，他很</w:t>
      </w:r>
      <w:r>
        <w:rPr>
          <w:b/>
          <w:lang w:val="zh_CN" w:bidi="zh_CN"/>
        </w:rPr>
        <w:t>害怕</w:t>
      </w:r>
      <w:r>
        <w:rPr>
          <w:lang w:val="zh_CN" w:bidi="zh_CN"/>
        </w:rPr>
        <w:t>。 主词汇表中有关于</w:t>
      </w:r>
      <w:hyperlink r:id="rId68">
        <w:r>
          <w:rPr>
            <w:lang w:val="zh_CN" w:bidi="zh_CN"/>
          </w:rPr>
          <w:rPr>
            <w:color w:val="0000EE"/>
            <w:u w:val="single"/>
          </w:rPr>
          <w:t>敬畏神</w:t>
        </w:r>
      </w:hyperlink>
      <w:r>
        <w:rPr>
          <w:lang w:val="zh_CN" w:bidi="zh_CN"/>
        </w:rPr>
        <w:t>的解释。 雅各感到对神的敬畏、尊荣和尊敬。 雅各说，这个地方是"神的家"，是"</w:t>
      </w:r>
      <w:r>
        <w:rPr>
          <w:b/>
          <w:lang w:val="zh_CN" w:bidi="zh_CN"/>
        </w:rPr>
        <w:t>天</w:t>
      </w:r>
      <w:r>
        <w:rPr>
          <w:lang w:val="zh_CN" w:bidi="zh_CN"/>
        </w:rPr>
        <w:t>的门"。 天是神居住的地方。 "神的家"指的是神生活或居住的地方。 它不是一间实体的房子。</w:t>
      </w:r>
    </w:p>
    <w:p>
      <w:pPr/>
      <w:r>
        <w:rPr>
          <w:lang w:val="zh_CN" w:bidi="zh_CN"/>
        </w:rPr>
      </w:r>
      <w:r>
        <w:rPr>
          <w:lang w:val="zh_CN" w:bidi="zh_CN"/>
        </w:rPr>
        <w:t>早上，雅各把他用来枕头的石头立起来。 雅各把橄榄油倒在石头的顶端。 这是为了把石头献上。 这石头要成为纪念柱，这意味著它会提醒任何看到它的人，在这地方发生过一些特别的事。 雅各给这个地方起名叫</w:t>
      </w:r>
      <w:r>
        <w:rPr>
          <w:b/>
          <w:lang w:val="zh_CN" w:bidi="zh_CN"/>
        </w:rPr>
        <w:t>伯特利</w:t>
      </w:r>
      <w:r>
        <w:rPr>
          <w:lang w:val="zh_CN" w:bidi="zh_CN"/>
        </w:rPr>
        <w:t>，意思是"神的家"。 雅各没有为路斯城改名。 他只是改变了他所在的地方的名字。 然而，后来，人们开始也用伯特利的名字来指附近的路斯。</w:t>
      </w:r>
    </w:p>
    <w:p>
      <w:pPr/>
      <w:r>
        <w:rPr>
          <w:lang w:val="zh_CN" w:bidi="zh_CN"/>
        </w:rPr>
      </w:r>
      <w:r>
        <w:rPr>
          <w:lang w:val="zh_CN" w:bidi="zh_CN"/>
        </w:rPr>
        <w:t>雅各许了</w:t>
      </w:r>
      <w:r>
        <w:rPr>
          <w:b/>
          <w:lang w:val="zh_CN" w:bidi="zh_CN"/>
        </w:rPr>
        <w:t>一个愿</w:t>
      </w:r>
      <w:r>
        <w:rPr>
          <w:lang w:val="zh_CN" w:bidi="zh_CN"/>
        </w:rPr>
        <w:t>。 许愿指的是一个隆重的承诺以事奉神，来换取特定祈求或愿望的达成。 主词汇表中有关于</w:t>
      </w:r>
      <w:hyperlink r:id="rId79">
        <w:r>
          <w:rPr>
            <w:lang w:val="zh_CN" w:bidi="zh_CN"/>
          </w:rPr>
          <w:rPr>
            <w:color w:val="0000EE"/>
            <w:u w:val="single"/>
          </w:rPr>
          <w:t>许愿</w:t>
        </w:r>
      </w:hyperlink>
      <w:r>
        <w:rPr>
          <w:lang w:val="zh_CN" w:bidi="zh_CN"/>
        </w:rPr>
        <w:t>的讨论。</w:t>
      </w:r>
    </w:p>
    <w:p>
      <w:pPr/>
      <w:r>
        <w:rPr>
          <w:lang w:val="zh_CN" w:bidi="zh_CN"/>
        </w:rPr>
      </w:r>
      <w:r>
        <w:rPr>
          <w:lang w:val="zh_CN" w:bidi="zh_CN"/>
        </w:rPr>
        <w:t>雅各在许愿时承诺将他所拥有的一切都献上</w:t>
      </w:r>
      <w:r>
        <w:rPr>
          <w:b/>
          <w:lang w:val="zh_CN" w:bidi="zh_CN"/>
        </w:rPr>
        <w:t>十一</w:t>
      </w:r>
      <w:r>
        <w:rPr>
          <w:lang w:val="zh_CN" w:bidi="zh_CN"/>
        </w:rPr>
        <w:t>。 十一就是十分之一。 这意味著雅各应许要从神给雅各的每十只牲畜中，奉献一只给神。</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29:1–14</w:t>
      </w:r>
      <w:r>
        <w:rPr>
          <w:lang w:val="zh_CN" w:bidi="zh_CN"/>
        </w:rPr>
      </w:r>
    </w:p>
    <w:p>
      <w:pPr>
        <w:pStyle w:val="Heading3"/>
      </w:pPr>
      <w:r>
        <w:rPr>
          <w:lang w:val="zh_CN" w:bidi="zh_CN"/>
        </w:rPr>
        <w:t>聆听话语与铭记于心</w:t>
      </w:r>
    </w:p>
    <w:p>
      <w:pPr/>
      <w:r>
        <w:rPr>
          <w:lang w:val="zh_CN" w:bidi="zh_CN"/>
        </w:rPr>
      </w:r>
      <w:r>
        <w:rPr>
          <w:lang w:val="zh_CN" w:bidi="zh_CN"/>
        </w:rPr>
        <w:t>请聆听创世记29章1至14节的音频，并将它记在心里。聆听经文三次（如果可能的话，请听三种不同的翻译版本）。然后以小组的形式来讨论以下的问题：</w:t>
      </w:r>
    </w:p>
    <w:p>
      <w:pPr>
        <w:pStyle w:val="ListNumber"/>
        <w:numPr>
          <w:ilvl w:val="0"/>
          <w:numId w:val="7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雅各继续往哈兰去。这段经文是以雅各的抵达开始述说。雅各已经旅行了至少一个月，或者更久。 从以撒所住的别是巴到哈兰，相距五百多英里，约八百八十五公里。这个故事是记述雅各抵达哈兰的一段叙事。</w:t>
      </w:r>
    </w:p>
    <w:p>
      <w:pPr/>
      <w:r>
        <w:rPr>
          <w:lang w:val="zh_CN" w:bidi="zh_CN"/>
        </w:rPr>
      </w:r>
      <w:r>
        <w:rPr>
          <w:lang w:val="zh_CN" w:bidi="zh_CN"/>
        </w:rPr>
        <w:t>这段经文的开始用了一个时间词，说到雅各在伯特利立了纪念石并许愿之后，就急忙往哈兰去了。雅各在路上并没有延误。雅各到了东方人的地。 这是位于以色列东方或东北方的地。 从以色列看去，它是在日出的方向。</w:t>
      </w:r>
    </w:p>
    <w:p>
      <w:pPr/>
      <w:r>
        <w:rPr>
          <w:lang w:val="zh_CN" w:bidi="zh_CN"/>
        </w:rPr>
      </w:r>
      <w:r>
        <w:rPr>
          <w:lang w:val="zh_CN" w:bidi="zh_CN"/>
        </w:rPr>
        <w:t>当雅各到了哈兰时，他并不知道自己正身在何处。 雅各看见一口井，井旁有三群羊。那时还是清早。 这些羊已经被提前赶到井旁，准备饮水。"给羊饮水"是指从井或其它水源打水，然后倒在羊能喝到的地方。 羊群若没有人先帮牠们做这件事，就喝不到水。</w:t>
      </w:r>
    </w:p>
    <w:p>
      <w:pPr/>
      <w:r>
        <w:rPr>
          <w:lang w:val="zh_CN" w:bidi="zh_CN"/>
        </w:rPr>
      </w:r>
      <w:r>
        <w:rPr>
          <w:lang w:val="zh_CN" w:bidi="zh_CN"/>
        </w:rPr>
        <w:t>请在这里暂停并讨论：请描述给一群羊饮水的过程。</w:t>
      </w:r>
    </w:p>
    <w:p>
      <w:pPr/>
      <w:r>
        <w:rPr>
          <w:lang w:val="zh_CN" w:bidi="zh_CN"/>
        </w:rPr>
      </w:r>
      <w:r>
        <w:rPr>
          <w:lang w:val="zh_CN" w:bidi="zh_CN"/>
        </w:rPr>
        <w:t>每一群羊都有一个牧羊人。 牧羊人会把自己的羊群与其它羊群分开。</w:t>
      </w:r>
    </w:p>
    <w:p>
      <w:pPr/>
      <w:r>
        <w:rPr>
          <w:lang w:val="zh_CN" w:bidi="zh_CN"/>
        </w:rPr>
      </w:r>
      <w:r>
        <w:rPr>
          <w:lang w:val="zh_CN" w:bidi="zh_CN"/>
        </w:rPr>
        <w:t>这段经文提到，那地方的习俗是要等到所有羊群都聚齐了，才会一起给牲畜喝水。 这样做可以确保每一群羊都有水喝，也避免有牧羊人多取了不该拿的水。 牧人们用一块大石头盖住井口。 这块石头是为了不让东西掉进井里。 这块石头又大又重，一般的牧羊人没办法独自移开它。 要从井里打水，就必须好几个牧羊人一起动手，才能把那块石头搬开。 等所有的牲畜都喝完水之后，牧人们会把那块石头搬回去，盖住井口。</w:t>
      </w:r>
    </w:p>
    <w:p>
      <w:pPr/>
      <w:r>
        <w:rPr>
          <w:lang w:val="zh_CN" w:bidi="zh_CN"/>
        </w:rPr>
      </w:r>
      <w:r>
        <w:rPr>
          <w:lang w:val="zh_CN" w:bidi="zh_CN"/>
        </w:rPr>
        <w:t>请展示一张井口被一大片平石覆盖的图片。 请展示一张牧羊人带著羊群的图片。</w:t>
      </w:r>
    </w:p>
    <w:p>
      <w:pPr/>
      <w:r>
        <w:rPr>
          <w:lang w:val="zh_CN" w:bidi="zh_CN"/>
        </w:rPr>
      </w:r>
      <w:r>
        <w:rPr>
          <w:lang w:val="zh_CN" w:bidi="zh_CN"/>
        </w:rPr>
        <w:t>雅各走近这些羊群和牧人们，称呼他们为"弟兄们"，来向他们问安。 他们并不是雅各的亲兄弟。 这对彼此不认识的人来说，是一种适当而友善的问候方式。</w:t>
      </w:r>
    </w:p>
    <w:p>
      <w:pPr/>
      <w:r>
        <w:rPr>
          <w:lang w:val="zh_CN" w:bidi="zh_CN"/>
        </w:rPr>
      </w:r>
      <w:r>
        <w:rPr>
          <w:lang w:val="zh_CN" w:bidi="zh_CN"/>
        </w:rPr>
        <w:t>请在这里暂停并讨论：请讲述一个男人到一个他从未去过的新地方的故事。 他遇见一些自己从来不认识的男人。 这个人如何礼貌地向那些人打招呼？</w:t>
      </w:r>
    </w:p>
    <w:p>
      <w:pPr/>
      <w:r>
        <w:rPr>
          <w:lang w:val="zh_CN" w:bidi="zh_CN"/>
        </w:rPr>
      </w:r>
      <w:r>
        <w:rPr>
          <w:lang w:val="zh_CN" w:bidi="zh_CN"/>
        </w:rPr>
        <w:t>雅各问那些牧羊人，他们是从哪里来的。 雅各并不知道这一带的地名。 这此刻的旅程中，雅各并不清楚自己身在何处。 牧人们告诉雅各，这里是哈兰。 接著，雅各问那些牧羊人，他们是否认识拿鹤的孙子拉班。 在这里，儿子这个词的意思是后代。 拉班是拿鹤的孙子。 拿鹤是亚伯拉罕的兄弟。 拉班是雅各的母亲利百加的兄弟。</w:t>
      </w:r>
    </w:p>
    <w:p>
      <w:pPr/>
      <w:r>
        <w:rPr>
          <w:lang w:val="zh_CN" w:bidi="zh_CN"/>
        </w:rPr>
      </w:r>
      <w:r>
        <w:rPr>
          <w:lang w:val="zh_CN" w:bidi="zh_CN"/>
        </w:rPr>
        <w:t>雅各开始与那些牧羊人谈起给羊群喝水的时间。 雅各想知道，他们为什么这么早就把羊群赶到这里来。 "日头还高"是一种比喻的说法，意思是现在还很早。 太阳还要好几个小时才会下山。 雅各认为，羊群在天黑以前还有好几个小时可以出去吃草，之后再回来喝水、过夜。 牧人们没有回答雅各关于羊群喝水时间的问题。 牧人们解释说，必须等所有的羊群都带到井边，那块石头才能被移开，羊群才能喝水。</w:t>
      </w:r>
    </w:p>
    <w:p>
      <w:pPr/>
      <w:r>
        <w:rPr>
          <w:lang w:val="zh_CN" w:bidi="zh_CN"/>
        </w:rPr>
      </w:r>
      <w:r>
        <w:rPr>
          <w:lang w:val="zh_CN" w:bidi="zh_CN"/>
        </w:rPr>
        <w:t>正当雅各与那些牧羊人说话时，有一位年轻女子带著一群羊走了过来。 她就是拉班的女儿拉结。 拉结正在牧羊。 通常，只有在家里没有儿子的情况下，女孩才会负责照顾羊群。 拉班有几个儿子。 我们不知道拉结为什么会做这项工作。 身为女孩，去牧羊会让拉结有可能遭受攻击，对她来说是有风险的。</w:t>
      </w:r>
    </w:p>
    <w:p>
      <w:pPr/>
      <w:r>
        <w:rPr>
          <w:lang w:val="zh_CN" w:bidi="zh_CN"/>
        </w:rPr>
      </w:r>
      <w:r>
        <w:rPr>
          <w:lang w:val="zh_CN" w:bidi="zh_CN"/>
        </w:rPr>
        <w:t>请在这里暂停并讨论：在你们的文化中，女孩通常扮演著什么角色？ 一位年轻、尚未出嫁的女孩，通常会被家里安排做哪些工作？</w:t>
      </w:r>
    </w:p>
    <w:p>
      <w:pPr/>
      <w:r>
        <w:rPr>
          <w:lang w:val="zh_CN" w:bidi="zh_CN"/>
        </w:rPr>
      </w:r>
      <w:r>
        <w:rPr>
          <w:lang w:val="zh_CN" w:bidi="zh_CN"/>
        </w:rPr>
        <w:t>雅各明白拉结是他的表妹。 拉结是拉班的女儿。 拉班是利百加的兄弟。 拉结是雅各母亲那边的第一代表亲。 雅各走到井边，把盖在井口上的那块石头搬开。 这需要很大的力气。 通常需要几个牧羊人来搬动这块石头。 雅各替拉结给羊群打水喝。 接著，雅各就亲了拉结。 一般问安的亲吻，是在对方的两边脸颊各亲一下。 雅各开始欢喜地哭泣。 在雅各的文化中，这是一种常见的表达喜悦的方式。</w:t>
      </w:r>
    </w:p>
    <w:p>
      <w:pPr/>
      <w:r>
        <w:rPr>
          <w:lang w:val="zh_CN" w:bidi="zh_CN"/>
        </w:rPr>
      </w:r>
      <w:r>
        <w:rPr>
          <w:lang w:val="zh_CN" w:bidi="zh_CN"/>
        </w:rPr>
        <w:t>请在这里暂停并讨论：在你们的文化中，通常是怎样向来访的人打招呼的？ 请讲述一个客人来到你们村庄的故事。 人们如何向这个人打招呼？ 他表现出什么样的情绪？</w:t>
      </w:r>
    </w:p>
    <w:p>
      <w:pPr/>
      <w:r>
        <w:rPr>
          <w:lang w:val="zh_CN" w:bidi="zh_CN"/>
        </w:rPr>
      </w:r>
      <w:r>
        <w:rPr>
          <w:lang w:val="zh_CN" w:bidi="zh_CN"/>
        </w:rPr>
        <w:t>雅各告诉拉结，他是拉结的姑姑利百加的儿子。 拉结把羊群留在了井边，跑去告诉她父亲拉班，雅各已经到了。</w:t>
      </w:r>
    </w:p>
    <w:p>
      <w:pPr/>
      <w:r>
        <w:rPr>
          <w:lang w:val="zh_CN" w:bidi="zh_CN"/>
        </w:rPr>
      </w:r>
      <w:r>
        <w:rPr>
          <w:lang w:val="zh_CN" w:bidi="zh_CN"/>
        </w:rPr>
        <w:t>拉班立刻起身，跑出去迎接雅各。 拉班亲了雅各的脸颊，并拥抱了他，向他问候。 拉班接著把雅各带到拉班的家里。 雅各告诉拉班，他此行来到哈兰的原因。 于是拉班说："你是我的骨肉。" 这表示拉班承认雅各是他的外甥，也就是他妹妹利百加所生的儿子。 雅各就在拉班家住了一个月。</w:t>
      </w:r>
    </w:p>
    <w:p>
      <w:pPr/>
      <w:r>
        <w:rPr>
          <w:lang w:val="zh_CN" w:bidi="zh_CN"/>
        </w:rPr>
      </w:r>
      <w:r>
        <w:rPr>
          <w:lang w:val="zh_CN" w:bidi="zh_CN"/>
        </w:rPr>
        <w:t>请在这里暂停，并以小组的形式讨论：请讲述一个不熟识的亲戚前来拜访的故事。 人们如何向这个人打招呼？ 家人会做些什么，让这位亲戚感到受欢迎？ 你们会说哪些话，来表明这个人真的是家里的一份子？</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雅各继续往哈兰方向走著。</w:t>
      </w:r>
    </w:p>
    <w:p>
      <w:pPr/>
      <w:r>
        <w:rPr>
          <w:lang w:val="zh_CN" w:bidi="zh_CN"/>
        </w:rPr>
      </w:r>
      <w:r>
        <w:rPr>
          <w:b/>
          <w:lang w:val="zh_CN" w:bidi="zh_CN"/>
        </w:rPr>
        <w:t>第二个场景：</w:t>
      </w:r>
      <w:r>
        <w:rPr>
          <w:lang w:val="zh_CN" w:bidi="zh_CN"/>
        </w:rPr>
        <w:t>雅各看到一口井，周围有一些羊群。 雅各问候牧人们，并且得知这里就是哈兰。 牧人们认识拉班。</w:t>
      </w:r>
    </w:p>
    <w:p>
      <w:pPr/>
      <w:r>
        <w:rPr>
          <w:lang w:val="zh_CN" w:bidi="zh_CN"/>
        </w:rPr>
      </w:r>
      <w:r>
        <w:rPr>
          <w:b/>
          <w:lang w:val="zh_CN" w:bidi="zh_CN"/>
        </w:rPr>
        <w:t>第三个场景：</w:t>
      </w:r>
      <w:r>
        <w:rPr>
          <w:lang w:val="zh_CN" w:bidi="zh_CN"/>
        </w:rPr>
        <w:t>拉结带著一群羊来了。 雅各告诉拉结，雅各是拉结的表亲。 拉结去找拉班。</w:t>
      </w:r>
    </w:p>
    <w:p>
      <w:pPr/>
      <w:r>
        <w:rPr>
          <w:lang w:val="zh_CN" w:bidi="zh_CN"/>
        </w:rPr>
      </w:r>
      <w:r>
        <w:rPr>
          <w:b/>
          <w:lang w:val="zh_CN" w:bidi="zh_CN"/>
        </w:rPr>
        <w:t>第四个场景：</w:t>
      </w:r>
      <w:r>
        <w:rPr>
          <w:lang w:val="zh_CN" w:bidi="zh_CN"/>
        </w:rPr>
        <w:t>拉班出来问候雅各，并将他带到他的家里。 雅各在那里住了一个月。</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牧羊人</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拉班</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这段经文中，雅各和陌生人之间有很多问候。 重要的是请留意这些问候语之间的差异。</w:t>
      </w:r>
    </w:p>
    <w:p>
      <w:pPr>
        <w:pStyle w:val="ListNumber"/>
        <w:numPr>
          <w:ilvl w:val="0"/>
          <w:numId w:val="75"/>
        </w:numPr>
        <w:spacing w:line="240" w:lineRule="auto"/>
        <w:ind w:left="720"/>
      </w:pPr>
      <w:r>
        <w:rPr>
          <w:lang w:val="zh_CN" w:bidi="zh_CN"/>
        </w:rPr>
      </w:r>
      <w:r>
        <w:rPr>
          <w:lang w:val="zh_CN" w:bidi="zh_CN"/>
        </w:rPr>
        <w:t>雅各遇见了其他的牧人们，称他们为"弟兄们"。</w:t>
      </w:r>
    </w:p>
    <w:p>
      <w:pPr>
        <w:pStyle w:val="ListNumber"/>
        <w:spacing w:line="240" w:lineRule="auto"/>
        <w:ind w:left="720"/>
      </w:pPr>
      <w:r>
        <w:rPr>
          <w:lang w:val="zh_CN" w:bidi="zh_CN"/>
        </w:rPr>
      </w:r>
      <w:r>
        <w:rPr>
          <w:lang w:val="zh_CN" w:bidi="zh_CN"/>
        </w:rPr>
        <w:t>雅各遇见了他的表妹拉结，并亲了拉结的两边脸颊，雅各欢喜地哭泣了。</w:t>
      </w:r>
    </w:p>
    <w:p>
      <w:pPr>
        <w:pStyle w:val="ListNumber"/>
        <w:spacing w:line="240" w:lineRule="auto"/>
        <w:ind w:left="720"/>
      </w:pPr>
      <w:r>
        <w:rPr>
          <w:lang w:val="zh_CN" w:bidi="zh_CN"/>
        </w:rPr>
      </w:r>
      <w:r>
        <w:rPr>
          <w:lang w:val="zh_CN" w:bidi="zh_CN"/>
        </w:rPr>
        <w:t>雅各遇见了他的舅舅拉班。 拉班亲了雅各，拥抱他，并将他带到拉班的家里。</w:t>
      </w:r>
    </w:p>
    <w:p>
      <w:pPr/>
      <w:r>
        <w:rPr>
          <w:lang w:val="zh_CN" w:bidi="zh_CN"/>
        </w:rPr>
      </w:r>
      <w:r>
        <w:rPr>
          <w:lang w:val="zh_CN" w:bidi="zh_CN"/>
        </w:rPr>
        <w:t>请在这里暂停，并以小组的形式讨论：这些问候语看起来相似，但也有差别。 如何从每种问候方式，看出彼此之间的关系？ 在你们的文化中，你们会如何问候这些人中的每个人？</w:t>
      </w:r>
    </w:p>
    <w:p>
      <w:pPr/>
      <w:r>
        <w:rPr>
          <w:lang w:val="zh_CN" w:bidi="zh_CN"/>
        </w:rPr>
      </w:r>
      <w:r>
        <w:rPr>
          <w:lang w:val="zh_CN" w:bidi="zh_CN"/>
        </w:rPr>
        <w:t>在第一场景中，雅各在伯特利许了愿之后，就前往哈兰。 他大约需要一个月的时间，来完成这次旅程。 这段经文一开始使用了一个时间词，表明雅各在伯特利许完愿后，就重新踏上旅程。</w:t>
      </w:r>
    </w:p>
    <w:p>
      <w:pPr/>
      <w:r>
        <w:rPr>
          <w:lang w:val="zh_CN" w:bidi="zh_CN"/>
        </w:rPr>
      </w:r>
      <w:r>
        <w:rPr>
          <w:lang w:val="zh_CN" w:bidi="zh_CN"/>
        </w:rPr>
        <w:t>请在这里展示地图，并回顾雅各走过的路线。</w:t>
      </w:r>
    </w:p>
    <w:p>
      <w:pPr/>
      <w:r>
        <w:rPr>
          <w:lang w:val="zh_CN" w:bidi="zh_CN"/>
        </w:rPr>
      </w:r>
      <w:r>
        <w:rPr>
          <w:lang w:val="zh_CN" w:bidi="zh_CN"/>
        </w:rPr>
        <w:t>请在这里暂停并讨论：请讲述一个有明显先后顺序的故事。 请留意你在描述接下来发生的事情时，用了哪些词语。</w:t>
      </w:r>
    </w:p>
    <w:p>
      <w:pPr/>
      <w:r>
        <w:rPr>
          <w:lang w:val="zh_CN" w:bidi="zh_CN"/>
        </w:rPr>
      </w:r>
      <w:r>
        <w:rPr>
          <w:lang w:val="zh_CN" w:bidi="zh_CN"/>
        </w:rPr>
        <w:t>在第二个场景中，雅各终于来到哈兰。 雅各一路走了大约一个月。 雅各看到远处有一口井。 井口上盖著一块大而重的石头。 太阳还在高空，可是已经有三群羊被带到井边准备喝水。 雅各问候牧人们。 雅各问那些牧羊人，他们是从哪里来的。 牧人们说，他们是从哈兰来的。 于是雅各问他们，是否认识一个名叫拉班的人。 牧人们认识拉班。雅各问，拉班最近怎么样。 雅各正与牧人们说话时，他们看到拉班的女儿拉结带著一群羊走近这口井。 然后雅各问，为什么他们这么早就让羊群在这里等水喝。 雅各也是个牧羊人。 雅各知道，当地的习俗是让羊群整天在外面吃草，等到傍晚太阳快下山时才带来喝水。</w:t>
      </w:r>
    </w:p>
    <w:p>
      <w:pPr/>
      <w:r>
        <w:rPr>
          <w:lang w:val="zh_CN" w:bidi="zh_CN"/>
        </w:rPr>
      </w:r>
      <w:r>
        <w:rPr>
          <w:lang w:val="zh_CN" w:bidi="zh_CN"/>
        </w:rPr>
        <w:t>这段经文是关于给羊群喝水的。 大家都明白，这里包含了所有这些动作：</w:t>
      </w:r>
    </w:p>
    <w:p>
      <w:pPr>
        <w:pStyle w:val="ListNumber"/>
        <w:numPr>
          <w:ilvl w:val="0"/>
          <w:numId w:val="76"/>
        </w:numPr>
        <w:spacing w:line="240" w:lineRule="auto"/>
        <w:ind w:left="720"/>
      </w:pPr>
      <w:r>
        <w:rPr>
          <w:lang w:val="zh_CN" w:bidi="zh_CN"/>
        </w:rPr>
      </w:r>
      <w:r>
        <w:rPr>
          <w:lang w:val="zh_CN" w:bidi="zh_CN"/>
        </w:rPr>
        <w:t>带著羊群到井边或其它水源附近。</w:t>
      </w:r>
    </w:p>
    <w:p>
      <w:pPr>
        <w:pStyle w:val="ListNumber"/>
        <w:spacing w:line="240" w:lineRule="auto"/>
        <w:ind w:left="720"/>
      </w:pPr>
      <w:r>
        <w:rPr>
          <w:lang w:val="zh_CN" w:bidi="zh_CN"/>
        </w:rPr>
      </w:r>
      <w:r>
        <w:rPr>
          <w:lang w:val="zh_CN" w:bidi="zh_CN"/>
        </w:rPr>
        <w:t>将石头从井口上移开。</w:t>
      </w:r>
    </w:p>
    <w:p>
      <w:pPr>
        <w:pStyle w:val="ListNumber"/>
        <w:spacing w:line="240" w:lineRule="auto"/>
        <w:ind w:left="720"/>
      </w:pPr>
      <w:r>
        <w:rPr>
          <w:lang w:val="zh_CN" w:bidi="zh_CN"/>
        </w:rPr>
      </w:r>
      <w:r>
        <w:rPr>
          <w:lang w:val="zh_CN" w:bidi="zh_CN"/>
        </w:rPr>
        <w:t>从井里打水。</w:t>
      </w:r>
    </w:p>
    <w:p>
      <w:pPr>
        <w:pStyle w:val="ListNumber"/>
        <w:spacing w:line="240" w:lineRule="auto"/>
        <w:ind w:left="720"/>
      </w:pPr>
      <w:r>
        <w:rPr>
          <w:lang w:val="zh_CN" w:bidi="zh_CN"/>
        </w:rPr>
      </w:r>
      <w:r>
        <w:rPr>
          <w:lang w:val="zh_CN" w:bidi="zh_CN"/>
        </w:rPr>
        <w:t>把水倒进一个容器里，使羊可以喝到。</w:t>
      </w:r>
    </w:p>
    <w:p>
      <w:pPr>
        <w:pStyle w:val="ListNumber"/>
        <w:spacing w:line="240" w:lineRule="auto"/>
        <w:ind w:left="720"/>
      </w:pPr>
      <w:r>
        <w:rPr>
          <w:lang w:val="zh_CN" w:bidi="zh_CN"/>
        </w:rPr>
      </w:r>
      <w:r>
        <w:rPr>
          <w:lang w:val="zh_CN" w:bidi="zh_CN"/>
        </w:rPr>
        <w:t>让羊喝水。</w:t>
      </w:r>
    </w:p>
    <w:p>
      <w:pPr>
        <w:pStyle w:val="ListNumber"/>
        <w:spacing w:line="240" w:lineRule="auto"/>
        <w:ind w:left="720"/>
      </w:pPr>
      <w:r>
        <w:rPr>
          <w:lang w:val="zh_CN" w:bidi="zh_CN"/>
        </w:rPr>
      </w:r>
      <w:r>
        <w:rPr>
          <w:lang w:val="zh_CN" w:bidi="zh_CN"/>
        </w:rPr>
        <w:t>重新把石头盖在井口上。</w:t>
      </w:r>
    </w:p>
    <w:p>
      <w:pPr/>
      <w:r>
        <w:rPr>
          <w:lang w:val="zh_CN" w:bidi="zh_CN"/>
        </w:rPr>
      </w:r>
      <w:r>
        <w:rPr>
          <w:lang w:val="zh_CN" w:bidi="zh_CN"/>
        </w:rPr>
        <w:t>请在这里暂停并讨论：你们需要使用什么样的动作词语，能让人明白要如何给羊喝水。</w:t>
      </w:r>
    </w:p>
    <w:p>
      <w:pPr/>
      <w:r>
        <w:rPr>
          <w:lang w:val="zh_CN" w:bidi="zh_CN"/>
        </w:rPr>
      </w:r>
      <w:r>
        <w:rPr>
          <w:lang w:val="zh_CN" w:bidi="zh_CN"/>
        </w:rPr>
        <w:t>在第三个场景中，拉结带著一群羊来了。 拉结是拉班的其中一个女儿。 这意味著拉结是雅各的第一代表亲。 因为拉结是雅各的表妹，羊群是属于她父亲拉班的，所以雅各走到井前，把石头移开。 一个人要把石头移开，需要非常大的力气。 通常牧人们需要一起出力，才能把那块石头搬开。 在这里，雅各独自一人把它移开。 当地的习俗是等到所有的羊群都到井边时，再一起让牠们喝水。 雅各并没有按照当地的习俗。雅各给拉班的羊群喝水。 然后雅各问候拉结，亲了她的脸颊，并欢喜地哭泣。 雅各解释说，他是拉结的表亲。 拉结把羊留在井边，跑回家，告诉她的父亲拉班，雅各已经来了。 我们不知道这口井到拉班家的距离有多远。</w:t>
      </w:r>
    </w:p>
    <w:p>
      <w:pPr/>
      <w:r>
        <w:rPr>
          <w:lang w:val="zh_CN" w:bidi="zh_CN"/>
        </w:rPr>
      </w:r>
      <w:r>
        <w:rPr>
          <w:lang w:val="zh_CN" w:bidi="zh_CN"/>
        </w:rPr>
        <w:t>在第四个场景中，拉班跑到井前，亲吻雅各的脸颊，向他问候。 然后拉班把雅各带到他的家里。 雅各向拉班解释了他来到哈兰的原因。 拉班明确地说，雅各真的是自家的一份子。 雅各就在拉班家住了一个月。</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牧羊人</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拉班</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请问正在扮演其中一个角色的演员："你感觉如何？"你可能会听到不同的回应。请重新开始表演。</w:t>
      </w:r>
    </w:p>
    <w:p>
      <w:pPr/>
      <w:r>
        <w:rPr>
          <w:lang w:val="zh_CN" w:bidi="zh_CN"/>
        </w:rPr>
      </w:r>
      <w:r>
        <w:rPr>
          <w:lang w:val="zh_CN" w:bidi="zh_CN"/>
        </w:rPr>
        <w:t xml:space="preserve">在第一个场景中，雅各继续从伯特利前往哈兰。 雅各一路走了大约一个月。 </w:t>
      </w:r>
    </w:p>
    <w:p>
      <w:pPr/>
      <w:r>
        <w:rPr>
          <w:lang w:val="zh_CN" w:bidi="zh_CN"/>
        </w:rPr>
      </w:r>
      <w:r>
        <w:rPr>
          <w:lang w:val="zh_CN" w:bidi="zh_CN"/>
        </w:rPr>
        <w:t>请在这里暂停表演，并问雅各："这次旅行如何？" 你可能会听到："路程好长。 我累坏了，真的很期待终于能到哈兰了"，或"这真是太棒了! 一路上路上看到了好多奇妙的事"，或"旅程还不错，但我很想念我的父母。" 请重新开始表演。</w:t>
      </w:r>
    </w:p>
    <w:p>
      <w:pPr/>
      <w:r>
        <w:rPr>
          <w:lang w:val="zh_CN" w:bidi="zh_CN"/>
        </w:rPr>
      </w:r>
      <w:r>
        <w:rPr>
          <w:lang w:val="zh_CN" w:bidi="zh_CN"/>
        </w:rPr>
        <w:t>在第二个场景中，雅各看到一口井，就走近它。 井边，牧人们带著三群羊。 太阳还在高空，但他们已经来到井前，要给羊喝水。 雅各走近牧人们，礼貌地问候他们。 雅各问牧羊人从哪里来。 他们回答说，他们是从哈兰来的。 雅各得知他们认识拉班。 他们都看到一个年轻女子走了过来。 牧人们说，这个女人是拉班的女儿拉结。 雅各问牧羊人，为什么他们这么早就来到井前。</w:t>
      </w:r>
    </w:p>
    <w:p>
      <w:pPr/>
      <w:r>
        <w:rPr>
          <w:lang w:val="zh_CN" w:bidi="zh_CN"/>
        </w:rPr>
      </w:r>
      <w:r>
        <w:rPr>
          <w:lang w:val="zh_CN" w:bidi="zh_CN"/>
        </w:rPr>
        <w:t>请在这里暂停表演，并问雅各："你现在感觉如何？"你可能会听到："终于到了哈兰，真是松了一大口气，也很开心。 得知我的舅舅拉班就在这里，而且一切都很好，我真的很开心"，或"我不太明白他们为什么这么早就给羊喝水，但我很开心自己能到这里。 我很高兴找到了我母亲这边的家人。" 请重新开始表演。</w:t>
      </w:r>
    </w:p>
    <w:p>
      <w:pPr/>
      <w:r>
        <w:rPr>
          <w:lang w:val="zh_CN" w:bidi="zh_CN"/>
        </w:rPr>
      </w:r>
      <w:r>
        <w:rPr>
          <w:lang w:val="zh_CN" w:bidi="zh_CN"/>
        </w:rPr>
        <w:t>在第三个场景中，拉结带著一群羊来到井边。 雅各把那块石头从井口上移开，给拉结的羊喝水。 然后雅各亲了拉结的脸颊，向她问候。 雅各开始欢喜地哭泣。 拉结得知这个人是她的表亲雅各时，就跑回家去告诉拉班。</w:t>
      </w:r>
    </w:p>
    <w:p>
      <w:pPr/>
      <w:r>
        <w:rPr>
          <w:lang w:val="zh_CN" w:bidi="zh_CN"/>
        </w:rPr>
      </w:r>
      <w:r>
        <w:rPr>
          <w:lang w:val="zh_CN" w:bidi="zh_CN"/>
        </w:rPr>
        <w:t>请在这里暂停表演，并问雅各："你为什么哭泣？" 你可能会听到："我很高兴。 我找到了我母亲这边的家人。 拉结很漂亮。 拉结对我而言会是一个很好的妻子。" 请问拉结："你现在感觉如何？"你可能会听到："我很高兴见到我的表亲。 我不知道他为什么来到哈兰。 他真的很强壮。 他一个人把那块石头移开了。" 请问拉班："当拉结告诉你雅各已经到达哈兰时，你感觉如何？" 你可能会听到："我很高兴我的外甥来到这里。 他是我妹妹利百加的儿子。 我很高兴见到他。 欢迎他来拜访我。" 请重新开始表演。</w:t>
      </w:r>
    </w:p>
    <w:p>
      <w:pPr/>
      <w:r>
        <w:rPr>
          <w:lang w:val="zh_CN" w:bidi="zh_CN"/>
        </w:rPr>
      </w:r>
      <w:r>
        <w:rPr>
          <w:lang w:val="zh_CN" w:bidi="zh_CN"/>
        </w:rPr>
        <w:t>在第四个场景中，拉班跑到井前，亲了雅各的脸颊，向他问候，并拥抱了他。 然后拉班把雅各带到他的家里。 雅各把自己的故事告诉了拉班。 当雅各讲完他的故事时，拉班惊呼说："你真的是我的骨肉。" 这是一种表达方式，意思是"你真的是我的亲戚"，或"你确实是我妹妹的儿子。"</w:t>
      </w:r>
    </w:p>
    <w:p>
      <w:pPr/>
      <w:r>
        <w:rPr>
          <w:lang w:val="zh_CN" w:bidi="zh_CN"/>
        </w:rPr>
      </w:r>
      <w:r>
        <w:rPr>
          <w:lang w:val="zh_CN" w:bidi="zh_CN"/>
        </w:rPr>
        <w:t>请在这里暂停表演，并问拉班："为什么雅各和你在一起，你如此高兴？" 你可能会听到："这是我妹妹的儿子。自从她四十多年前离开以后，我就再也没有见过她。 她的儿子在这里向我讲述她的事，真是太好了。" 请问雅各："受到你舅舅如此的欢迎，感觉如何？" 你可能会听到："这太好了。 他对我很好。 他让我感到非常受欢迎，好像真的很希望我来到这里。 我很高兴能在这里找到将来的妻子。"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请在这段经文的开头加上一个词或片语，让人知道雅各在伯特利许完愿之后，下一件事就是继续他的旅程。</w:t>
      </w:r>
    </w:p>
    <w:p>
      <w:pPr/>
      <w:r>
        <w:rPr>
          <w:lang w:val="zh_CN" w:bidi="zh_CN"/>
        </w:rPr>
      </w:r>
      <w:r>
        <w:rPr>
          <w:lang w:val="zh_CN" w:bidi="zh_CN"/>
        </w:rPr>
        <w:t>一块沉重的</w:t>
      </w:r>
      <w:r>
        <w:rPr>
          <w:b/>
          <w:lang w:val="zh_CN" w:bidi="zh_CN"/>
        </w:rPr>
        <w:t>石头</w:t>
      </w:r>
      <w:r>
        <w:rPr>
          <w:lang w:val="zh_CN" w:bidi="zh_CN"/>
        </w:rPr>
        <w:t>盖住了井</w:t>
      </w:r>
      <w:r>
        <w:rPr>
          <w:b/>
          <w:lang w:val="zh_CN" w:bidi="zh_CN"/>
        </w:rPr>
        <w:t>口</w:t>
      </w:r>
      <w:r>
        <w:rPr>
          <w:lang w:val="zh_CN" w:bidi="zh_CN"/>
        </w:rPr>
        <w:t>。 井口是井顶部的开口。 这块石头可能是一块大而平的石头，盖住了井口。 这块石头有几个用途。 它保护了井和水，不让东西掉进井里弄脏井水。 它也防止了人们不小心跌入井中。 因为这块石头太大、太重，通常需要几个人才能把它移开。 所以，所有牧羊人都会先带著羊群集合，然后才一起把那块石头移开。 这样就能确保了每一群羊都能得到适量的水。</w:t>
      </w:r>
    </w:p>
    <w:p>
      <w:pPr/>
      <w:r>
        <w:rPr>
          <w:lang w:val="zh_CN" w:bidi="zh_CN"/>
        </w:rPr>
      </w:r>
      <w:r>
        <w:rPr>
          <w:lang w:val="zh_CN" w:bidi="zh_CN"/>
        </w:rPr>
        <w:t>请展示一张井的照片。</w:t>
      </w:r>
    </w:p>
    <w:p>
      <w:pPr/>
      <w:r>
        <w:rPr>
          <w:lang w:val="zh_CN" w:bidi="zh_CN"/>
        </w:rPr>
      </w:r>
      <w:r>
        <w:rPr>
          <w:lang w:val="zh_CN" w:bidi="zh_CN"/>
        </w:rPr>
        <w:t>他们给羊群</w:t>
      </w:r>
      <w:r>
        <w:rPr>
          <w:b/>
          <w:lang w:val="zh_CN" w:bidi="zh_CN"/>
        </w:rPr>
        <w:t>喝水</w:t>
      </w:r>
      <w:r>
        <w:rPr>
          <w:lang w:val="zh_CN" w:bidi="zh_CN"/>
        </w:rPr>
        <w:t>。 给羊喝水是一个片语，其中包含了许多动作。 如果你没有一个能让每个人都明白的词来形容，可能需要解释这ㄓ整个过程。</w:t>
      </w:r>
    </w:p>
    <w:p>
      <w:pPr/>
      <w:r>
        <w:rPr>
          <w:lang w:val="zh_CN" w:bidi="zh_CN"/>
        </w:rPr>
      </w:r>
      <w:r>
        <w:rPr>
          <w:lang w:val="zh_CN" w:bidi="zh_CN"/>
        </w:rPr>
        <w:t>雅各把牧人们当作</w:t>
      </w:r>
      <w:r>
        <w:rPr>
          <w:b/>
          <w:lang w:val="zh_CN" w:bidi="zh_CN"/>
        </w:rPr>
        <w:t>弟兄们</w:t>
      </w:r>
      <w:r>
        <w:rPr>
          <w:lang w:val="zh_CN" w:bidi="zh_CN"/>
        </w:rPr>
        <w:t>一样向他们问候。 弟兄们是一种礼貌的问候方式。 雅各本可以称他们为朋友。 这些人对他来说是陌生人。 对陌生人使用这样的词是一种礼貌。</w:t>
      </w:r>
    </w:p>
    <w:p>
      <w:pPr/>
      <w:r>
        <w:rPr>
          <w:lang w:val="zh_CN" w:bidi="zh_CN"/>
        </w:rPr>
      </w:r>
      <w:r>
        <w:rPr>
          <w:lang w:val="zh_CN" w:bidi="zh_CN"/>
        </w:rPr>
        <w:t>拉班是拿鹤的</w:t>
      </w:r>
      <w:r>
        <w:rPr>
          <w:b/>
          <w:lang w:val="zh_CN" w:bidi="zh_CN"/>
        </w:rPr>
        <w:t>儿子</w:t>
      </w:r>
      <w:r>
        <w:rPr>
          <w:lang w:val="zh_CN" w:bidi="zh_CN"/>
        </w:rPr>
        <w:t>。 在这里，儿子这个词的意思是拿鹤的后裔。 拿鹤是亚伯拉罕的兄弟。 拉班是拿鹤的孙子。 你可以使用孙子这个词。</w:t>
      </w:r>
    </w:p>
    <w:p>
      <w:pPr/>
      <w:r>
        <w:rPr>
          <w:lang w:val="zh_CN" w:bidi="zh_CN"/>
        </w:rPr>
      </w:r>
      <w:r>
        <w:rPr>
          <w:lang w:val="zh_CN" w:bidi="zh_CN"/>
        </w:rPr>
        <w:t>现在是</w:t>
      </w:r>
      <w:r>
        <w:rPr>
          <w:b/>
          <w:lang w:val="zh_CN" w:bidi="zh_CN"/>
        </w:rPr>
        <w:t>大白天</w:t>
      </w:r>
      <w:r>
        <w:rPr>
          <w:lang w:val="zh_CN" w:bidi="zh_CN"/>
        </w:rPr>
        <w:t>。 这是一种比喻的说法，意思是太阳还高挂在天空。 这可能是指从中午一直到下午晚些时候的任何时间。 雅各感到奇怪，明明还有大把时间让羊吃草，怎么牧人们已经把羊赶来喝水了？ 一般的习俗是在快日落时给羊喝水，不过还要掌握好时间，确保天黑前能把羊群带回去。</w:t>
      </w:r>
    </w:p>
    <w:p>
      <w:pPr/>
      <w:r>
        <w:rPr>
          <w:lang w:val="zh_CN" w:bidi="zh_CN"/>
        </w:rPr>
      </w:r>
      <w:r>
        <w:rPr>
          <w:lang w:val="zh_CN" w:bidi="zh_CN"/>
        </w:rPr>
        <w:t>拉结是雅各的表亲。 拉结是拉班的女儿，而拉班是利百加的兄弟。 请使用正确的亲属称谓来描述拉结。 请使用适当的亲属称谓来描述所有的关系。 例如，利百加是拉结的姑姑，而拉班是雅各的舅舅。 请参阅上一段经文中所使用的家系图，以了解亲属关系。</w:t>
      </w:r>
    </w:p>
    <w:p>
      <w:pPr/>
      <w:r>
        <w:rPr>
          <w:lang w:val="zh_CN" w:bidi="zh_CN"/>
        </w:rPr>
      </w:r>
      <w:r>
        <w:rPr>
          <w:lang w:val="zh_CN" w:bidi="zh_CN"/>
        </w:rPr>
        <w:t>雅各亲了拉结的脸颊，向她问候。 这是亲戚之间正常的问候方式，即使是陌生人也一样。</w:t>
      </w:r>
    </w:p>
    <w:p>
      <w:pPr/>
      <w:r>
        <w:rPr>
          <w:lang w:val="zh_CN" w:bidi="zh_CN"/>
        </w:rPr>
      </w:r>
      <w:r>
        <w:rPr>
          <w:lang w:val="zh_CN" w:bidi="zh_CN"/>
        </w:rPr>
        <w:t>雅各哭了。 这些是喜乐的眼泪。 在那个时代，男人因喜乐而流泪，是很正常的。</w:t>
      </w:r>
    </w:p>
    <w:p>
      <w:pPr/>
      <w:r>
        <w:rPr>
          <w:lang w:val="zh_CN" w:bidi="zh_CN"/>
        </w:rPr>
      </w:r>
      <w:r>
        <w:rPr>
          <w:lang w:val="zh_CN" w:bidi="zh_CN"/>
        </w:rPr>
        <w:t>拉班跑去迎接雅各。拉班拥抱了雅各。这意思是说，拉班把他的双臂环绕在雅各身上。拉班亲了雅各的脸颊。这些都是亲属之间常见的问候之礼，即使跟那位亲属原本是陌生的关系。这些动作——跑上前去、拥抱、亲吻——都显明拉班是多么热切地欢迎这位来访者。</w:t>
      </w:r>
    </w:p>
    <w:p>
      <w:pPr/>
      <w:r>
        <w:rPr>
          <w:lang w:val="zh_CN" w:bidi="zh_CN"/>
        </w:rPr>
      </w:r>
      <w:r>
        <w:rPr>
          <w:lang w:val="zh_CN" w:bidi="zh_CN"/>
        </w:rPr>
        <w:t>拉班对雅各说："你是我的</w:t>
      </w:r>
      <w:r>
        <w:rPr>
          <w:b/>
          <w:lang w:val="zh_CN" w:bidi="zh_CN"/>
        </w:rPr>
        <w:t>骨肉。</w:t>
      </w:r>
      <w:r>
        <w:rPr>
          <w:lang w:val="zh_CN" w:bidi="zh_CN"/>
        </w:rPr>
        <w:t>" 换句话说，就是：‘你是我的骨和我的肉。这些都是表达同一意思的比喻说法。拉班这话的意思是说，雅各是拉班家里的人。他们流著相同的血。 他们有相同的祖先。拉班是在接纳雅各进入他的家族。</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29:15–30</w:t>
      </w:r>
      <w:r>
        <w:rPr>
          <w:lang w:val="zh_CN" w:bidi="zh_CN"/>
        </w:rPr>
      </w:r>
    </w:p>
    <w:p>
      <w:pPr>
        <w:pStyle w:val="Heading3"/>
      </w:pPr>
      <w:r>
        <w:rPr>
          <w:lang w:val="zh_CN" w:bidi="zh_CN"/>
        </w:rPr>
        <w:t>聆听话语与铭记于心</w:t>
      </w:r>
    </w:p>
    <w:p>
      <w:pPr/>
      <w:r>
        <w:rPr>
          <w:lang w:val="zh_CN" w:bidi="zh_CN"/>
        </w:rPr>
      </w:r>
      <w:r>
        <w:rPr>
          <w:lang w:val="zh_CN" w:bidi="zh_CN"/>
        </w:rPr>
        <w:t>请聆听创世记29章15至30节的音频，并将它记在心里。聆听经文三次（如果可能的话，请听三种不同的翻译版本）。然后以小组的形式来讨论以下的问题：</w:t>
      </w:r>
    </w:p>
    <w:p>
      <w:pPr>
        <w:pStyle w:val="ListNumber"/>
        <w:numPr>
          <w:ilvl w:val="0"/>
          <w:numId w:val="7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雅各到了哈兰之后，便住在他舅舅拉班那里。拉班是雅各的母亲利百加的兄弟。雅各在拉班那里住了约一个月。后来，雅各便要求要娶拉结。 这是一段关于雅各、他的妻子、以及婚礼如何成就的叙事记载。</w:t>
      </w:r>
    </w:p>
    <w:p>
      <w:pPr/>
      <w:r>
        <w:rPr>
          <w:lang w:val="zh_CN" w:bidi="zh_CN"/>
        </w:rPr>
      </w:r>
      <w:r>
        <w:rPr>
          <w:lang w:val="zh_CN" w:bidi="zh_CN"/>
        </w:rPr>
        <w:t>显然，雅各到了哈兰之后不久，便开始为拉班做工。拉班并没有为雅各所做的这些工作给他任何工价。我们并不知道这一个月中，雅各为拉班做了些什么工作。一个月过去后，拉班对雅各说："你是我的亲人。岂可白白地为我做工呢？"</w:t>
      </w:r>
    </w:p>
    <w:p>
      <w:pPr/>
      <w:r>
        <w:rPr>
          <w:lang w:val="zh_CN" w:bidi="zh_CN"/>
        </w:rPr>
      </w:r>
      <w:r>
        <w:rPr>
          <w:lang w:val="zh_CN" w:bidi="zh_CN"/>
        </w:rPr>
        <w:t>请在这里暂停并讨论：请讲述一个内容是一位亲戚从远方而来，并长时间住在家人那里的情形的故事。人们对这位亲戚会有哪些期待呢？他应该工作吗？他所做的工应该得到酬劳吗？这位亲戚在家中逗留期间，会做些什么事情呢？</w:t>
      </w:r>
    </w:p>
    <w:p>
      <w:pPr/>
      <w:r>
        <w:rPr>
          <w:lang w:val="zh_CN" w:bidi="zh_CN"/>
        </w:rPr>
      </w:r>
      <w:r>
        <w:rPr>
          <w:lang w:val="zh_CN" w:bidi="zh_CN"/>
        </w:rPr>
        <w:t>拉班问雅各，他想要什么作为工价或酬劳。拉班的意思是，让雅各白白做工并不妥当。拉班应当为雅各所做的工给他一些酬劳。拉班给雅各机会，让他自己说想要什么作为酬劳。</w:t>
      </w:r>
    </w:p>
    <w:p>
      <w:pPr/>
      <w:r>
        <w:rPr>
          <w:lang w:val="zh_CN" w:bidi="zh_CN"/>
        </w:rPr>
      </w:r>
      <w:r>
        <w:rPr>
          <w:lang w:val="zh_CN" w:bidi="zh_CN"/>
        </w:rPr>
        <w:t>请在这里暂停并讨论：你会要求什么作为工资呢？</w:t>
      </w:r>
    </w:p>
    <w:p>
      <w:pPr/>
      <w:r>
        <w:rPr>
          <w:lang w:val="zh_CN" w:bidi="zh_CN"/>
        </w:rPr>
      </w:r>
      <w:r>
        <w:rPr>
          <w:lang w:val="zh_CN" w:bidi="zh_CN"/>
        </w:rPr>
        <w:t>接著，经文介绍了拉班的女儿们。利亚是大女儿。 这段经文只描述了利亚的眼睛。利亚的眼睛柔弱，或说没有亮丽之处。利亚的眼睛使她的神情显得有些柔弱、不甚明亮。经文形容拉结容貌俊美、外貌动人。拉结的容貌俊美，身形也十分秀丽。雅各爱拉结。 雅各对拉班说："若可以娶拉结为妻，我愿为你做工七年。"拉班同意了这个条件。雅各开始为拉班做工。 这七年对雅各来说很快就过去了。因为雅各深爱拉结，那七年在他看来仿佛几天一样。</w:t>
      </w:r>
    </w:p>
    <w:p>
      <w:pPr/>
      <w:r>
        <w:rPr>
          <w:lang w:val="zh_CN" w:bidi="zh_CN"/>
        </w:rPr>
      </w:r>
      <w:r>
        <w:rPr>
          <w:lang w:val="zh_CN" w:bidi="zh_CN"/>
        </w:rPr>
        <w:t>雅各同意为了娶拉结为妻而做工七年。聘礼就是丈夫要给新娘家的一笔金钱或财物，例如牲畜等。七年算是高于一般水准的聘礼。按照一般的聘礼水准与牧人的工价来估算，雅各为了娶拉结本应工作三、四年就足够。雅各同意做更久的工。在有些文化中，新郎要向新娘的家人支付一笔双方同意的聘礼。在有些文化中，女方家人会给新郎一笔双方同意的礼金。有些文化两者都没有。这笔费用可以是金钱、牲畜、土地，或是这些的组合。</w:t>
      </w:r>
    </w:p>
    <w:p>
      <w:pPr/>
      <w:r>
        <w:rPr>
          <w:lang w:val="zh_CN" w:bidi="zh_CN"/>
        </w:rPr>
      </w:r>
      <w:r>
        <w:rPr>
          <w:lang w:val="zh_CN" w:bidi="zh_CN"/>
        </w:rPr>
        <w:t>请在这里暂停并讨论：请说明在你们的文化中的结婚的习俗。你被允许可以和谁结婚呢？女儿的丈夫由谁来选择呢？在一对新人结婚之前，需要进行哪些谈判或协商呢？</w:t>
      </w:r>
    </w:p>
    <w:p>
      <w:pPr/>
      <w:r>
        <w:rPr>
          <w:lang w:val="zh_CN" w:bidi="zh_CN"/>
        </w:rPr>
      </w:r>
      <w:r>
        <w:rPr>
          <w:lang w:val="zh_CN" w:bidi="zh_CN"/>
        </w:rPr>
        <w:t>请讨论：请描述一位美丽的女子。请谈谈一位外貌不算出众的女子。你们会如何形容她呢？</w:t>
      </w:r>
    </w:p>
    <w:p>
      <w:pPr/>
      <w:r>
        <w:rPr>
          <w:lang w:val="zh_CN" w:bidi="zh_CN"/>
        </w:rPr>
      </w:r>
      <w:r>
        <w:rPr>
          <w:lang w:val="zh_CN" w:bidi="zh_CN"/>
        </w:rPr>
        <w:t>七年期满后，雅各提出要娶他的妻子。雅各对拉班说："求你把我的妻子给我，让我可以与她成亲。" 按照当时的文化，雅各与拉结在法律上已算是婚配了。从拉班答应这门亲事的那一刻起，雅各和拉结便视同成婚，被认定为夫妻。然而，雅各尚未与拉结同房。在多数人的观念中，夫妻同房之后，婚姻才算真正开始。那时，雅各和拉结便能以夫妻的身分同住在一起。由家人决定这对新人何时可以同房，并且通常会为此预备婚宴来庆祝。在那之前，新娘仍保持童贞，并与自己的家人同住。</w:t>
      </w:r>
    </w:p>
    <w:p>
      <w:pPr/>
      <w:r>
        <w:rPr>
          <w:lang w:val="zh_CN" w:bidi="zh_CN"/>
        </w:rPr>
      </w:r>
      <w:r>
        <w:rPr>
          <w:lang w:val="zh_CN" w:bidi="zh_CN"/>
        </w:rPr>
        <w:t>请在这里暂停并讨论：请描述在你们文化中的订婚时期。男女双方在谈到对方时，会使用哪些称呼或用语呢？在这个故事中，雅各称拉结为他的妻子，虽然他们尚未同房。你们的文化在哪些方面与雅各和拉结的文化相同？又在哪些方面有所不同呢？</w:t>
      </w:r>
    </w:p>
    <w:p>
      <w:pPr/>
      <w:r>
        <w:rPr>
          <w:lang w:val="zh_CN" w:bidi="zh_CN"/>
        </w:rPr>
      </w:r>
      <w:r>
        <w:rPr>
          <w:lang w:val="zh_CN" w:bidi="zh_CN"/>
        </w:rPr>
        <w:t>拉班安排了婚宴。拉班邀请了邻近所有的人——也就是住在他四周的众人。拉班预备了婚宴。婚宴中会有酒供人饮用。</w:t>
      </w:r>
    </w:p>
    <w:p>
      <w:pPr/>
      <w:r>
        <w:rPr>
          <w:lang w:val="zh_CN" w:bidi="zh_CN"/>
        </w:rPr>
      </w:r>
      <w:r>
        <w:rPr>
          <w:lang w:val="zh_CN" w:bidi="zh_CN"/>
        </w:rPr>
        <w:t>请在这里暂停并讨论：请描述你们文化中的婚礼。 你们的婚礼故事与这里的婚礼故事有何不同呢？由谁预备宴席？ 新娘要去哪里？ 新娘父母在婚礼中担任什么角色呢？新郎父母在婚礼中担任什么角色呢？</w:t>
      </w:r>
    </w:p>
    <w:p>
      <w:pPr/>
      <w:r>
        <w:rPr>
          <w:lang w:val="zh_CN" w:bidi="zh_CN"/>
        </w:rPr>
      </w:r>
      <w:r>
        <w:rPr>
          <w:lang w:val="zh_CN" w:bidi="zh_CN"/>
        </w:rPr>
        <w:t>到了婚宴那天的夜里，拉班把利亚带到雅各所在的帐棚里，雅各便与利亚同房。按著当时的惯例，新娘在整个宴席期间通常都会蒙著厚重的面纱。雅各在婚宴期间并没有看到利亚的脸。拉班也把一名叫悉帕的婢女给了利亚，作她的使女。在那个时代，女儿出嫁时父亲给她一名婢女，是很普遍的做法。到了早晨，雅各醒来，发现躺在他身旁的竟是利亚。雅各非常生气。 雅各对拉班说："你做了什么？我为了拉结，已经做工七年。你为什么欺骗我？"</w:t>
      </w:r>
    </w:p>
    <w:p>
      <w:pPr/>
      <w:r>
        <w:rPr>
          <w:lang w:val="zh_CN" w:bidi="zh_CN"/>
        </w:rPr>
      </w:r>
      <w:r>
        <w:rPr>
          <w:lang w:val="zh_CN" w:bidi="zh_CN"/>
        </w:rPr>
        <w:t>请在这里暂停并讨论：在你们的文化中，若是新娘的父亲像拉班那样欺骗新郎，会发生什么事呢？</w:t>
      </w:r>
    </w:p>
    <w:p>
      <w:pPr/>
      <w:r>
        <w:rPr>
          <w:lang w:val="zh_CN" w:bidi="zh_CN"/>
        </w:rPr>
      </w:r>
      <w:r>
        <w:rPr>
          <w:lang w:val="zh_CN" w:bidi="zh_CN"/>
        </w:rPr>
        <w:t>请讨论：雅各怎么会与错的人同房？ 为什么雅各没有认出新娘不是拉结？</w:t>
      </w:r>
    </w:p>
    <w:p>
      <w:pPr/>
      <w:r>
        <w:rPr>
          <w:lang w:val="zh_CN" w:bidi="zh_CN"/>
        </w:rPr>
      </w:r>
      <w:r>
        <w:rPr>
          <w:lang w:val="zh_CN" w:bidi="zh_CN"/>
        </w:rPr>
        <w:t>拉班告诉雅各，在那地方的风俗，是必须先把大女儿嫁出去。利亚是大女儿。 拉班提出了一个建议。雅各应当先与利亚完成一周的婚宴庆祝。然后满了七天之后，拉班就会允许雅各也娶拉结为妻。但雅各必须同意再为了拉结做工七年。</w:t>
      </w:r>
    </w:p>
    <w:p>
      <w:pPr/>
      <w:r>
        <w:rPr>
          <w:lang w:val="zh_CN" w:bidi="zh_CN"/>
        </w:rPr>
      </w:r>
      <w:r>
        <w:rPr>
          <w:lang w:val="zh_CN" w:bidi="zh_CN"/>
        </w:rPr>
        <w:t>请在这里暂停并讨论：雅各在心中懊恼愤怒的时候，还要为自己想要的妻子进行协商。情绪会如何影响你在生命中作决定时的判断？</w:t>
      </w:r>
    </w:p>
    <w:p>
      <w:pPr/>
      <w:r>
        <w:rPr>
          <w:lang w:val="zh_CN" w:bidi="zh_CN"/>
        </w:rPr>
      </w:r>
      <w:r>
        <w:rPr>
          <w:lang w:val="zh_CN" w:bidi="zh_CN"/>
        </w:rPr>
        <w:t>请讨论：请说明在你们的文化中有关于哪一位女儿应该先结婚的规矩。如果不遵守这些规矩，家庭中会发生什么事情呢？</w:t>
      </w:r>
    </w:p>
    <w:p>
      <w:pPr/>
      <w:r>
        <w:rPr>
          <w:lang w:val="zh_CN" w:bidi="zh_CN"/>
        </w:rPr>
      </w:r>
      <w:r>
        <w:rPr>
          <w:lang w:val="zh_CN" w:bidi="zh_CN"/>
        </w:rPr>
        <w:t>雅各同意再做工七年。在与利亚度过婚宴的一周之后，雅各也与拉结同房，成就了与她的婚姻。这表示雅各娶了拉结为妻，并与她同房。拉班把一名叫辟拉的婢女给了拉结，作她的使女。雅各爱拉结，胜过爱利亚。雅各又在拉班那里留下七年，为拉结成为他的妻子而替拉班做工为代价。</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雅各求娶拉结。雅各同意为拉班做工七年，才能娶拉结为妻。</w:t>
      </w:r>
    </w:p>
    <w:p>
      <w:pPr/>
      <w:r>
        <w:rPr>
          <w:lang w:val="zh_CN" w:bidi="zh_CN"/>
        </w:rPr>
      </w:r>
      <w:r>
        <w:rPr>
          <w:b/>
          <w:lang w:val="zh_CN" w:bidi="zh_CN"/>
        </w:rPr>
        <w:t>第二个场景：</w:t>
      </w:r>
      <w:r>
        <w:rPr>
          <w:lang w:val="zh_CN" w:bidi="zh_CN"/>
        </w:rPr>
        <w:t>拉班欺骗雅各，把利亚给他作新娘。雅各同意再做工七年，才能娶拉结为妻。</w:t>
      </w:r>
    </w:p>
    <w:p>
      <w:pPr/>
      <w:r>
        <w:rPr>
          <w:lang w:val="zh_CN" w:bidi="zh_CN"/>
        </w:rPr>
      </w:r>
      <w:r>
        <w:rPr>
          <w:b/>
          <w:lang w:val="zh_CN" w:bidi="zh_CN"/>
        </w:rPr>
        <w:t>第三个场景：</w:t>
      </w:r>
      <w:r>
        <w:rPr>
          <w:lang w:val="zh_CN" w:bidi="zh_CN"/>
        </w:rPr>
        <w:t>在娶了利亚一周之后，雅各也娶了拉结为妻。</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利亚的仆人悉帕</w:t>
      </w:r>
    </w:p>
    <w:p>
      <w:pPr>
        <w:pStyle w:val="ListBullet"/>
        <w:spacing w:line="240" w:lineRule="auto"/>
        <w:ind w:left="720"/>
      </w:pPr>
      <w:r>
        <w:rPr>
          <w:lang w:val="zh_CN" w:bidi="zh_CN"/>
        </w:rPr>
      </w:r>
      <w:r>
        <w:rPr>
          <w:lang w:val="zh_CN" w:bidi="zh_CN"/>
        </w:rPr>
        <w:t>拉结的仆人辟拉</w:t>
      </w:r>
    </w:p>
    <w:p>
      <w:pPr>
        <w:pStyle w:val="ListBullet"/>
        <w:spacing w:line="240" w:lineRule="auto"/>
        <w:ind w:left="720"/>
      </w:pPr>
      <w:r>
        <w:rPr>
          <w:lang w:val="zh_CN" w:bidi="zh_CN"/>
        </w:rPr>
      </w:r>
      <w:r>
        <w:rPr>
          <w:lang w:val="zh_CN" w:bidi="zh_CN"/>
        </w:rPr>
        <w:t>婚宴的客人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在第一个场景中，雅各在哈兰与拉班同住了一个月。雅各在那一个月中便开始为拉班作工。拉班提出要为雅各所做的工给他工价。</w:t>
      </w:r>
    </w:p>
    <w:p>
      <w:pPr/>
      <w:r>
        <w:rPr>
          <w:lang w:val="zh_CN" w:bidi="zh_CN"/>
        </w:rPr>
      </w:r>
      <w:r>
        <w:rPr>
          <w:lang w:val="zh_CN" w:bidi="zh_CN"/>
        </w:rPr>
        <w:t>接著，经文介绍了拉班的女儿们。这段经文在这段引言的开头，用了</w:t>
      </w:r>
      <w:r>
        <w:rPr>
          <w:i/>
          <w:lang w:val="zh_CN" w:bidi="zh_CN"/>
        </w:rPr>
        <w:t>现在</w:t>
      </w:r>
      <w:r>
        <w:rPr>
          <w:lang w:val="zh_CN" w:bidi="zh_CN"/>
        </w:rPr>
        <w:t>这个词。</w:t>
      </w:r>
      <w:r>
        <w:rPr>
          <w:i/>
          <w:lang w:val="zh_CN" w:bidi="zh_CN"/>
        </w:rPr>
        <w:t>现在</w:t>
      </w:r>
      <w:r>
        <w:rPr>
          <w:lang w:val="zh_CN" w:bidi="zh_CN"/>
        </w:rPr>
        <w:t>通常是一个表示时间的词。在这段经文中，</w:t>
      </w:r>
      <w:r>
        <w:rPr>
          <w:i/>
          <w:lang w:val="zh_CN" w:bidi="zh_CN"/>
        </w:rPr>
        <w:t>现在</w:t>
      </w:r>
      <w:r>
        <w:rPr>
          <w:lang w:val="zh_CN" w:bidi="zh_CN"/>
        </w:rPr>
        <w:t>这个词用来引出主题上的转换。</w:t>
      </w:r>
    </w:p>
    <w:p>
      <w:pPr/>
      <w:r>
        <w:rPr>
          <w:lang w:val="zh_CN" w:bidi="zh_CN"/>
        </w:rPr>
      </w:r>
      <w:r>
        <w:rPr>
          <w:lang w:val="zh_CN" w:bidi="zh_CN"/>
        </w:rPr>
        <w:t>请在这里暂停并讨论：请讲一个在故事进行到一半时，突然转换主题或引入新话题的简短故事。当你要转换话题时，会用哪些词语来引出新的主题？</w:t>
      </w:r>
    </w:p>
    <w:p>
      <w:pPr/>
      <w:r>
        <w:rPr>
          <w:lang w:val="zh_CN" w:bidi="zh_CN"/>
        </w:rPr>
      </w:r>
      <w:r>
        <w:rPr>
          <w:lang w:val="zh_CN" w:bidi="zh_CN"/>
        </w:rPr>
        <w:t>关于拉班女儿们的资讯，可以放在拉班询问雅各想要什么工价之前。这些资讯是为了让人明白，为什么雅各会以这样的方式提出他的工价。</w:t>
      </w:r>
    </w:p>
    <w:p>
      <w:pPr/>
      <w:r>
        <w:rPr>
          <w:lang w:val="zh_CN" w:bidi="zh_CN"/>
        </w:rPr>
      </w:r>
      <w:r>
        <w:rPr>
          <w:lang w:val="zh_CN" w:bidi="zh_CN"/>
        </w:rPr>
        <w:t>拉班有两个女儿。 利亚是大女儿。 利亚并不漂亮。 利亚的眼睛柔弱。拉结是小女儿。 拉结容貌俊美，身形秀丽。雅各求娶拉结。 雅各提出愿为拉班做工七年，只要拉班允许他娶拉结为妻。拉班答应了这个提议。 雅各做工七年；七年是相当高的聘礼。一般而言，牧人为了娶妻通常只需做工三、四年。雅各为了娶妻所付出的代价，比多数人都高。因为雅各爱拉结，时光在他看来过得十分迅速。</w:t>
      </w:r>
    </w:p>
    <w:p>
      <w:pPr/>
      <w:r>
        <w:rPr>
          <w:lang w:val="zh_CN" w:bidi="zh_CN"/>
        </w:rPr>
      </w:r>
      <w:r>
        <w:rPr>
          <w:lang w:val="zh_CN" w:bidi="zh_CN"/>
        </w:rPr>
        <w:t>在第二个场景中，雅各去见拉班，说那七年的期限已经满了。雅各要求娶他的妻子。 雅各想与他的妻子同房。雅各没有提到她的名字。虽然自从拉班同意这门亲事以来，雅各和拉结在法律上已算缔结，但婚姻真正的开始，是在二人同房之时。拉班答应了，并预备了婚宴。拉班邀请住在附近的众人前来参加婚宴的庆祝。</w:t>
      </w:r>
    </w:p>
    <w:p>
      <w:pPr/>
      <w:r>
        <w:rPr>
          <w:lang w:val="zh_CN" w:bidi="zh_CN"/>
        </w:rPr>
      </w:r>
      <w:r>
        <w:rPr>
          <w:lang w:val="zh_CN" w:bidi="zh_CN"/>
        </w:rPr>
        <w:t>婚宴将会是一场盛大的宴会。宴席上会供应丰盛的食物和充足的酒。人们会庆祝好几个小时。 这些庆祝活动通常会持续大半天。新娘在整个宴席期间通常都会蒙著厚重的面纱。雅各无法看到新娘的脸。因此，到了天黑之后，当雅各进入帐棚要迎接他的新娘时，他很可能已吃得饱足，也喝了不少酒。雅各原本期待前来的是拉结。</w:t>
      </w:r>
    </w:p>
    <w:p>
      <w:pPr/>
      <w:r>
        <w:rPr>
          <w:lang w:val="zh_CN" w:bidi="zh_CN"/>
        </w:rPr>
      </w:r>
      <w:r>
        <w:rPr>
          <w:lang w:val="zh_CN" w:bidi="zh_CN"/>
        </w:rPr>
        <w:t>天黑之后，拉班就把大女儿利亚带进帐棚，让她与雅各同房。拉班在没有告诉雅各的情况下，换了新娘。雅各以为自己娶的是拉结，或是即将与拉结同房。利亚从未被提及要成为雅各的新娘。雅各并没有意识到新娘已经换了。雅各与利亚同房。 到了早晨，雅各醒来，才发现拉班欺骗了他。拉班把利亚给了雅各作妻子，而不是拉结。雅各去见拉班，要求他给个交代。雅各质问说："你为什么这样待我？" 拉班解释说，哈兰的风俗，是必须先把大女儿嫁出去。其实，若越过大女儿先嫁小女儿，会使大女儿蒙羞。拉班要雅各先与利亚完成婚宴的一周。然后若雅各愿意再做工七年，拉班就会把拉结也给他作妻子。</w:t>
      </w:r>
    </w:p>
    <w:p>
      <w:pPr/>
      <w:r>
        <w:rPr>
          <w:lang w:val="zh_CN" w:bidi="zh_CN"/>
        </w:rPr>
      </w:r>
      <w:r>
        <w:rPr>
          <w:lang w:val="zh_CN" w:bidi="zh_CN"/>
        </w:rPr>
        <w:t>在第三个场景中，雅各同意了这个提议。在与利亚度过一周之后，雅各便娶了拉结。雅各爱拉结，胜过爱利亚。 经文并未提到为拉结再办一场婚宴。</w:t>
      </w:r>
    </w:p>
    <w:p>
      <w:pPr/>
      <w:r>
        <w:rPr>
          <w:lang w:val="zh_CN" w:bidi="zh_CN"/>
        </w:rPr>
      </w:r>
      <w:r>
        <w:rPr>
          <w:lang w:val="zh_CN" w:bidi="zh_CN"/>
        </w:rPr>
        <w:t>请在这里暂停并讨论：与妻子同房是一种较为委婉的说法，意思是雅各与他的妻子发生了性关系。请谈谈你们文化中的婚姻。 当丈夫和妻子同床共度时，你们会用什么较为礼貌的方式来描述他们之间所发生的事呢？</w:t>
      </w:r>
    </w:p>
    <w:p>
      <w:pPr/>
      <w:r>
        <w:rPr>
          <w:lang w:val="zh_CN" w:bidi="zh_CN"/>
        </w:rPr>
      </w:r>
      <w:r>
        <w:rPr>
          <w:lang w:val="zh_CN" w:bidi="zh_CN"/>
        </w:rPr>
        <w:t>拉班给每个女儿一个使女。利亚的使女名叫悉帕。 拉结的使女名叫辟拉。 拉班给每个女儿一个使女，是在帮助她们建立自己的家庭。父亲在女儿出嫁时给她一名使女，是当时很普遍的做法。提到每位女儿所得到的使女这件事，是一种放慢故事节奏、并营造悬念的叙事方式。</w:t>
      </w:r>
    </w:p>
    <w:p>
      <w:pPr/>
      <w:r>
        <w:rPr>
          <w:lang w:val="zh_CN" w:bidi="zh_CN"/>
        </w:rPr>
      </w:r>
      <w:r>
        <w:rPr>
          <w:lang w:val="zh_CN" w:bidi="zh_CN"/>
        </w:rPr>
        <w:t>请在这里暂停并讨论：为什么要特别记下每位女儿的使女的名字呢？为什么作者在这段经文中特别提到使女和她们的名字？你认为接下来的故事可能会发生什么事呢？</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利亚的仆人悉帕</w:t>
      </w:r>
    </w:p>
    <w:p>
      <w:pPr>
        <w:pStyle w:val="ListBullet"/>
        <w:spacing w:line="240" w:lineRule="auto"/>
        <w:ind w:left="720"/>
      </w:pPr>
      <w:r>
        <w:rPr>
          <w:lang w:val="zh_CN" w:bidi="zh_CN"/>
        </w:rPr>
      </w:r>
      <w:r>
        <w:rPr>
          <w:lang w:val="zh_CN" w:bidi="zh_CN"/>
        </w:rPr>
        <w:t>拉结的仆人辟拉</w:t>
      </w:r>
    </w:p>
    <w:p>
      <w:pPr>
        <w:pStyle w:val="ListBullet"/>
        <w:spacing w:line="240" w:lineRule="auto"/>
        <w:ind w:left="720"/>
      </w:pPr>
      <w:r>
        <w:rPr>
          <w:lang w:val="zh_CN" w:bidi="zh_CN"/>
        </w:rPr>
      </w:r>
      <w:r>
        <w:rPr>
          <w:lang w:val="zh_CN" w:bidi="zh_CN"/>
        </w:rPr>
        <w:t>婚宴的客人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请问正在扮演其中一个角色的演员："你感觉如何？"你可能会听到不同的回应。请重新开始表演。</w:t>
      </w:r>
    </w:p>
    <w:p>
      <w:pPr/>
      <w:r>
        <w:rPr>
          <w:lang w:val="zh_CN" w:bidi="zh_CN"/>
        </w:rPr>
      </w:r>
      <w:r>
        <w:rPr>
          <w:lang w:val="zh_CN" w:bidi="zh_CN"/>
        </w:rPr>
        <w:t>在第一个场景中，雅各和拉班在一起大约一个月。 雅各开始为拉班做工。 拉班没有支付工钱给雅各。 到了月底，拉班把雅各叫来，对他说："你为我做工，应该得到工资。 你是我的亲人，不应该白替我做工。 你想要多少？"</w:t>
      </w:r>
    </w:p>
    <w:p>
      <w:pPr/>
      <w:r>
        <w:rPr>
          <w:lang w:val="zh_CN" w:bidi="zh_CN"/>
        </w:rPr>
      </w:r>
      <w:r>
        <w:rPr>
          <w:lang w:val="zh_CN" w:bidi="zh_CN"/>
        </w:rPr>
        <w:t>请在这里暂停表演，并问雅各："当拉班提出要付你工资时，你感觉如何？" 你可能会听到："这没关系。 我不介意做工，只要有吃的、有地方住就可以。"或"我很高兴他这么问我。 现在，我可以提出想娶拉结为妻了。" 请重新开始表演。</w:t>
      </w:r>
    </w:p>
    <w:p>
      <w:pPr/>
      <w:r>
        <w:rPr>
          <w:lang w:val="zh_CN" w:bidi="zh_CN"/>
        </w:rPr>
      </w:r>
      <w:r>
        <w:rPr>
          <w:lang w:val="zh_CN" w:bidi="zh_CN"/>
        </w:rPr>
        <w:t>拉班有两个女儿。 利亚是大女儿。 利亚的样貌并不出色，但人们都注意到她的眼睛。 拉结是最小的女儿。 拉结很漂亮。 雅各对拉班说："我想娶拉结"。 雅各提出要为拉班做工七年，好换取娶拉结为妻。</w:t>
      </w:r>
    </w:p>
    <w:p>
      <w:pPr/>
      <w:r>
        <w:rPr>
          <w:lang w:val="zh_CN" w:bidi="zh_CN"/>
        </w:rPr>
      </w:r>
      <w:r>
        <w:rPr>
          <w:lang w:val="zh_CN" w:bidi="zh_CN"/>
        </w:rPr>
        <w:t>请在这里暂停表演，并问利亚："你听到拉结要在你之前结婚，你感觉如何？" 你可能会听到："我不觉得意外。 她很漂亮。" 或"我希望雅各能看到我。 我不漂亮，但我会成为一个好妻子。" 请问拉结："你对嫁雅各有什么感受？" 你可能会听到："我很兴奋。 雅各很英俊，也很强壮。 你有没有看到雅各怎么把井口的石头挪开，好让我的羊可以喝水？ 能嫁给像我表哥雅各这样的人，我很高兴。" 请重新开始表演。</w:t>
      </w:r>
    </w:p>
    <w:p>
      <w:pPr/>
      <w:r>
        <w:rPr>
          <w:lang w:val="zh_CN" w:bidi="zh_CN"/>
        </w:rPr>
      </w:r>
      <w:r>
        <w:rPr>
          <w:lang w:val="zh_CN" w:bidi="zh_CN"/>
        </w:rPr>
        <w:t>拉班同意拉结嫁给雅各。 拉班说："我宁愿把她嫁给你，也不愿嫁别人。" 雅各为他做工七年。对雅各来说，时间似乎过得很快。 雅各对拉结的爱非常深。</w:t>
      </w:r>
    </w:p>
    <w:p>
      <w:pPr/>
      <w:r>
        <w:rPr>
          <w:lang w:val="zh_CN" w:bidi="zh_CN"/>
        </w:rPr>
      </w:r>
      <w:r>
        <w:rPr>
          <w:lang w:val="zh_CN" w:bidi="zh_CN"/>
        </w:rPr>
        <w:t>请在这里暂停表演，并问雅各："这七年，你感觉如何？" 你可能会听到："岁月飞逝。 拉结那么美丽，为了娶她，这些年的付出都值得。" 或"我根本不介意。" 为了拉结付出这些，都值得。" 请重新开始表演。</w:t>
      </w:r>
    </w:p>
    <w:p>
      <w:pPr/>
      <w:r>
        <w:rPr>
          <w:lang w:val="zh_CN" w:bidi="zh_CN"/>
        </w:rPr>
      </w:r>
      <w:r>
        <w:rPr>
          <w:lang w:val="zh_CN" w:bidi="zh_CN"/>
        </w:rPr>
        <w:t>在第二个场景中，雅各去见拉班，说："我想娶我的妻子。"雅各说："我已经履行了我的约。" 拉班同意了这段婚事。 拉班请了所有邻居，或住在那一带的人都来。 拉班准备了一场婚宴。 婚宴上有好的食物和酒。天黑了，拉班把新娘带到帐棚里，把她交给雅各。 然而，新娘是姐姐利亚。拉班给了利亚一份结婚礼物，把一个名叫悉帕的使女给她作贴身使女。雅各不知道拉班换了新娘。 雅各以为新娘是拉结。 雅各和他的新娘同房。 到了早晨，雅各看到利亚睡在他身边。 雅各与利亚同房。</w:t>
      </w:r>
    </w:p>
    <w:p>
      <w:pPr/>
      <w:r>
        <w:rPr>
          <w:lang w:val="zh_CN" w:bidi="zh_CN"/>
        </w:rPr>
      </w:r>
      <w:r>
        <w:rPr>
          <w:lang w:val="zh_CN" w:bidi="zh_CN"/>
        </w:rPr>
        <w:t>请在这里暂停表演，并问雅各："你现在感觉如何？"你可能会听到："我气到头脑都转不过来了！" 拉班怎么敢这样欺骗我？ 我为了拉结，已经做工七年。这是不对的。" 请问利亚："你现在感觉如何？" 你可能会听到："我觉得这是我应得的，因为按照规矩应该先由我出嫁。 现在我有了一个丈夫。 我一点都不觉得丢脸。" 或"我很抱歉雅各很生气和失望，但我应该先嫁人。" 问拉结："你现在感觉如何？"你可能会听到："我对我的父亲和姐姐很生气。 本来应该是我做雅各的妻子。雅各为我做工。 当新娘本来就是我的权利。 为什么我的父亲这样对待我？" 请问拉班："你现在感觉如何？" 你可能会听到："我很高兴。 我已经把大女儿嫁出去，而且雅各大概也会为了拉结再为我做工。雅各现在很生气，但他之后会慢慢气消的。利亚是一个好女孩，也会成为一个好妻子。" 请重新开始表演。</w:t>
      </w:r>
    </w:p>
    <w:p>
      <w:pPr/>
      <w:r>
        <w:rPr>
          <w:lang w:val="zh_CN" w:bidi="zh_CN"/>
        </w:rPr>
      </w:r>
      <w:r>
        <w:rPr>
          <w:lang w:val="zh_CN" w:bidi="zh_CN"/>
        </w:rPr>
        <w:t>雅各去找拉班，质问他为什么要这样欺骗自己。 拉班解释说，按照当地的习俗，必须先把大女儿嫁出去。 拉班要雅各先与利亚完成婚宴的一周。然后，拉班答应把拉结也嫁给雅各为妻。 然而，为了拉结，雅各必须再做工七年。 雅各同意再做工七年。</w:t>
      </w:r>
    </w:p>
    <w:p>
      <w:pPr/>
      <w:r>
        <w:rPr>
          <w:lang w:val="zh_CN" w:bidi="zh_CN"/>
        </w:rPr>
      </w:r>
      <w:r>
        <w:rPr>
          <w:lang w:val="zh_CN" w:bidi="zh_CN"/>
        </w:rPr>
        <w:t>在第三个场景中，雅各与利亚度过了新婚一周后，也娶了拉结为妻。 拉班给了拉结一份结婚礼物，一个名叫辟拉的使女作为拉结的贴身使女。 雅各与拉结同睡。 雅各爱拉结，胜过爱利亚。</w:t>
      </w:r>
    </w:p>
    <w:p>
      <w:pPr/>
      <w:r>
        <w:rPr>
          <w:lang w:val="zh_CN" w:bidi="zh_CN"/>
        </w:rPr>
      </w:r>
      <w:r>
        <w:rPr>
          <w:lang w:val="zh_CN" w:bidi="zh_CN"/>
        </w:rPr>
        <w:t>请在这里暂停表演，并问雅各："你现在感觉如何？" 你可能会听到："我仍然很生气。" 拉班不应该这样欺骗我。 拉结是我想娶的妻子。 我愿意为拉结再做工七年。 为了拉结再多做一些工，也是值得的。 拉结很漂亮。" 请问利亚："你现在感觉如何？" 你可能会听到："我很高兴。 我有一个丈夫。 我是第一个妻子。" 请问拉结："你现在感觉如何？" 你可能会听到："我很高兴嫁给雅各。 但我应该是第一个妻子，而不是利亚。雅各爱我。"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雅各跟著拉班大约已经一个月了。有些翻译选择把这个放在这段经文的开头。 其它翻译选择把这些资讯放在前面经文的结尾。 你可以选择把这些资讯放在哪里。</w:t>
      </w:r>
    </w:p>
    <w:p>
      <w:pPr/>
      <w:r>
        <w:rPr>
          <w:lang w:val="zh_CN" w:bidi="zh_CN"/>
        </w:rPr>
      </w:r>
      <w:r>
        <w:rPr>
          <w:lang w:val="zh_CN" w:bidi="zh_CN"/>
        </w:rPr>
        <w:t>拉班开始谈起要给雅各工资，补偿他这段时间所做的工。 拉班提到</w:t>
      </w:r>
      <w:r>
        <w:rPr>
          <w:b/>
          <w:lang w:val="zh_CN" w:bidi="zh_CN"/>
        </w:rPr>
        <w:t>薪水</w:t>
      </w:r>
      <w:r>
        <w:rPr>
          <w:lang w:val="zh_CN" w:bidi="zh_CN"/>
        </w:rPr>
        <w:t>或</w:t>
      </w:r>
      <w:r>
        <w:rPr>
          <w:b/>
          <w:lang w:val="zh_CN" w:bidi="zh_CN"/>
        </w:rPr>
        <w:t>工资</w:t>
      </w:r>
      <w:r>
        <w:rPr>
          <w:lang w:val="zh_CN" w:bidi="zh_CN"/>
        </w:rPr>
        <w:t>。薪水或工资，就是一个人替别人做工时，对方付给他的报酬。拉班问雅各一个问题，但这种问题其实不需要真正回答。这句话其实也可以不用问句的方式来表达。"你是我的亲人。 你做工就应该拿到工资。" 或者，你也可以把这句话用一个不需要回答的问句来表达。</w:t>
      </w:r>
    </w:p>
    <w:p>
      <w:pPr/>
      <w:r>
        <w:rPr>
          <w:lang w:val="zh_CN" w:bidi="zh_CN"/>
        </w:rPr>
      </w:r>
      <w:r>
        <w:rPr>
          <w:lang w:val="zh_CN" w:bidi="zh_CN"/>
        </w:rPr>
        <w:t>经文里用的是</w:t>
      </w:r>
      <w:r>
        <w:rPr>
          <w:b/>
          <w:lang w:val="zh_CN" w:bidi="zh_CN"/>
        </w:rPr>
        <w:t>亲人</w:t>
      </w:r>
      <w:r>
        <w:rPr>
          <w:lang w:val="zh_CN" w:bidi="zh_CN"/>
        </w:rPr>
        <w:t>或</w:t>
      </w:r>
      <w:r>
        <w:rPr>
          <w:b/>
          <w:lang w:val="zh_CN" w:bidi="zh_CN"/>
        </w:rPr>
        <w:t>至亲</w:t>
      </w:r>
      <w:r>
        <w:rPr>
          <w:lang w:val="zh_CN" w:bidi="zh_CN"/>
        </w:rPr>
        <w:t>这个词。雅各是拉班的侄子，拉班妹妹的儿子。 亲人或至亲，就是和你有共同祖先的家族成员。 所以，你们要共享一段家族的历史。 在这里，拉班是雅各母亲的兄长。 雅各的祖父是拉班的父亲。 拉班是雅各的舅舅。 他们是亲戚。</w:t>
      </w:r>
    </w:p>
    <w:p>
      <w:pPr/>
      <w:r>
        <w:rPr>
          <w:lang w:val="zh_CN" w:bidi="zh_CN"/>
        </w:rPr>
      </w:r>
      <w:r>
        <w:rPr>
          <w:lang w:val="zh_CN" w:bidi="zh_CN"/>
        </w:rPr>
        <w:t>利亚是大女儿。 唯一一个有关利亚的描述，是关于她的眼睛。 用来形容利亚的眼睛的这个词的意思并不十分明确。 很多人认为，这段对利亚的描述是说，她的外貌并不出色，但眼睛很好看、很柔美。 也有人认为，这里的描述是说利亚的眼睛比较无神、柔弱，或是缺少光采。 不管怎么解释，利亚的眼睛总是最让人注意的地方。 人们谈论利亚的眼睛，也谈论拉结有多么漂亮。 拉结的容貌和身材都被形容为十分美丽。</w:t>
      </w:r>
    </w:p>
    <w:p>
      <w:pPr/>
      <w:r>
        <w:rPr>
          <w:lang w:val="zh_CN" w:bidi="zh_CN"/>
        </w:rPr>
      </w:r>
      <w:r>
        <w:rPr>
          <w:lang w:val="zh_CN" w:bidi="zh_CN"/>
        </w:rPr>
        <w:t>拉班准备了宴席，并邀请了邻居。 拉班把住在他附近、或距离不远可以算是邻居的人都请来了。</w:t>
      </w:r>
    </w:p>
    <w:p>
      <w:pPr/>
      <w:r>
        <w:rPr>
          <w:lang w:val="zh_CN" w:bidi="zh_CN"/>
        </w:rPr>
      </w:r>
      <w:r>
        <w:rPr>
          <w:lang w:val="zh_CN" w:bidi="zh_CN"/>
        </w:rPr>
        <w:t>拉班说，按照当地的</w:t>
      </w:r>
      <w:r>
        <w:rPr>
          <w:b/>
          <w:lang w:val="zh_CN" w:bidi="zh_CN"/>
        </w:rPr>
        <w:t>习俗</w:t>
      </w:r>
      <w:r>
        <w:rPr>
          <w:lang w:val="zh_CN" w:bidi="zh_CN"/>
        </w:rPr>
        <w:t>，必须先把大女儿嫁出去。 习俗指的是人么平常惯行的做法。 或者说，我们这里一向都是这样做的。 因为这个习俗，拉班不能让小女儿先嫁。 这会使大女儿感到羞愧。</w:t>
      </w:r>
    </w:p>
    <w:p>
      <w:pPr/>
      <w:r>
        <w:rPr>
          <w:lang w:val="zh_CN" w:bidi="zh_CN"/>
        </w:rPr>
      </w:r>
      <w:r>
        <w:rPr>
          <w:lang w:val="zh_CN" w:bidi="zh_CN"/>
        </w:rPr>
        <w:t>拉班要雅各先把与利亚的</w:t>
      </w:r>
      <w:r>
        <w:rPr>
          <w:b/>
          <w:lang w:val="zh_CN" w:bidi="zh_CN"/>
        </w:rPr>
        <w:t>新婚一周</w:t>
      </w:r>
      <w:r>
        <w:rPr>
          <w:lang w:val="zh_CN" w:bidi="zh_CN"/>
        </w:rPr>
        <w:t>过完。 新婚的一周就是一连七天的宴席与庆祝活动。 在这一周里，新娘会接待前来探望的亲友。那一周里，新娘和伴娘们也会花很多时间在一起。新郎在这一周里也不会去做平常的工作。</w:t>
      </w:r>
    </w:p>
    <w:p>
      <w:pPr/>
      <w:r>
        <w:rPr>
          <w:lang w:val="zh_CN" w:bidi="zh_CN"/>
        </w:rPr>
      </w:r>
      <w:r>
        <w:rPr>
          <w:lang w:val="zh_CN" w:bidi="zh_CN"/>
        </w:rPr>
        <w:t>拉班提议，让雅各再为拉结做七年工。然而，拉班允许雅各在与利亚的新婚一周结束后，就可以开始与拉结的婚姻生活。 雅各同意了这个安排。 七天后，雅各也娶了拉结为妻。</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29:31–30:24</w:t>
      </w:r>
      <w:r>
        <w:rPr>
          <w:lang w:val="zh_CN" w:bidi="zh_CN"/>
        </w:rPr>
      </w:r>
    </w:p>
    <w:p>
      <w:pPr>
        <w:pStyle w:val="Heading3"/>
      </w:pPr>
      <w:r>
        <w:rPr>
          <w:lang w:val="zh_CN" w:bidi="zh_CN"/>
        </w:rPr>
        <w:t>聆听话语与铭记于心</w:t>
      </w:r>
    </w:p>
    <w:p>
      <w:pPr/>
      <w:r>
        <w:rPr>
          <w:lang w:val="zh_CN" w:bidi="zh_CN"/>
        </w:rPr>
      </w:r>
      <w:r>
        <w:rPr>
          <w:lang w:val="zh_CN" w:bidi="zh_CN"/>
        </w:rPr>
        <w:t>请聆听创世记29章31节至30章24节的音频，并将它记在心里。聆听经文三次（如果可能的话，请听三种不同的翻译版本）。然后以小组的形式来讨论以下的问题：</w:t>
      </w:r>
    </w:p>
    <w:p>
      <w:pPr>
        <w:pStyle w:val="ListNumber"/>
        <w:numPr>
          <w:ilvl w:val="0"/>
          <w:numId w:val="7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拉班欺骗雅各，把利亚换成新娘给了雅各之后，雅各就同时娶了利亚和拉结。 接著，雅各开始为拉班工作了第二个七年，作为娶拉结的聘礼。 这段记载叙述了婚后最初几年的生活，以及孩子们出生的情况。</w:t>
      </w:r>
    </w:p>
    <w:p>
      <w:pPr/>
      <w:r>
        <w:rPr>
          <w:lang w:val="zh_CN" w:bidi="zh_CN"/>
        </w:rPr>
      </w:r>
      <w:r>
        <w:rPr>
          <w:lang w:val="zh_CN" w:bidi="zh_CN"/>
        </w:rPr>
        <w:t>耶和华看见雅各家中所发生的一切。 耶和华看见雅各并不喜爱利亚。 耶和华介入，让利亚能够生孩子。 耶和华开了利亚的子宫，让利亚能受孕、生孩子。 打开子宫，让女人能够怀孕，这是一种比喻的说法。 这表示耶和华让利亚能生孩子，但没有让拉结怀孕。 耶和华没有开拉结的子宫。 拉结一直不能生孩子。 利亚却怀孕，生了一个儿子。 利亚给这个儿子取名叫吕便。 利亚说："耶和华看见我的苦情。 现在我丈夫会爱我了。" 吕便这个名字听起来像一个词，其意思是"他已经看见了我的苦情"。</w:t>
      </w:r>
    </w:p>
    <w:p>
      <w:pPr/>
      <w:r>
        <w:rPr>
          <w:lang w:val="zh_CN" w:bidi="zh_CN"/>
        </w:rPr>
      </w:r>
      <w:r>
        <w:rPr>
          <w:lang w:val="zh_CN" w:bidi="zh_CN"/>
        </w:rPr>
        <w:t>请在这里暂停并讨论：每个小组成员分享一个关于女人怀孕、生小孩的故事。 请留意：讲故事的人是用哪些礼貌的词来描述这些事情。</w:t>
      </w:r>
    </w:p>
    <w:p>
      <w:pPr/>
      <w:r>
        <w:rPr>
          <w:lang w:val="zh_CN" w:bidi="zh_CN"/>
        </w:rPr>
      </w:r>
      <w:r>
        <w:rPr>
          <w:lang w:val="zh_CN" w:bidi="zh_CN"/>
        </w:rPr>
        <w:t>请在这里暂停并讨论：在你们的文化里，帮新生儿取名字的过程是怎么进行的。 这个名字是怎么决定的？ 谁负责做决定？ 什么时候正式给孩子一个名字？ 名字的意思有多重要？</w:t>
      </w:r>
    </w:p>
    <w:p>
      <w:pPr/>
      <w:r>
        <w:rPr>
          <w:lang w:val="zh_CN" w:bidi="zh_CN"/>
        </w:rPr>
      </w:r>
      <w:r>
        <w:rPr>
          <w:lang w:val="zh_CN" w:bidi="zh_CN"/>
        </w:rPr>
        <w:t>利亚继续生孩子。 第二个儿子叫西缅，这个名字听起来像"祂听见了"的意思。 第三个儿子叫利未，名字听起来像"连结感情"。 第四个儿子叫犹大，这个名字听起来像"赞美"。 每个名字在利亚的语言中，都带著特别的含义。利亚在生了四个儿子之后，暂时没有再生了。 在替三个孩子起名时，利亚把荣耀归给神。 利亚说："耶和华注意到我的苦情，耶和华听见我不被疼爱"。到第四个儿子时，利亚说："现在我要赞美耶和华。"</w:t>
      </w:r>
    </w:p>
    <w:p>
      <w:pPr/>
      <w:r>
        <w:rPr>
          <w:lang w:val="zh_CN" w:bidi="zh_CN"/>
        </w:rPr>
      </w:r>
      <w:r>
        <w:rPr>
          <w:lang w:val="zh_CN" w:bidi="zh_CN"/>
        </w:rPr>
        <w:t>在这么长的时间里，拉结始终没有生孩子。 拉结开始嫉妒利亚。 拉结央求雅各给她一个孩子。 雅各对拉结非常生气。 雅各说："我是神吗？ 使你不能生育的是神。" 拉结想出一个办法。 拉结请求雅各娶她的仆人辟拉为妻。 这样，辟拉所生的孩子就将是拉结的孩子。</w:t>
      </w:r>
    </w:p>
    <w:p>
      <w:pPr/>
      <w:r>
        <w:rPr>
          <w:lang w:val="zh_CN" w:bidi="zh_CN"/>
        </w:rPr>
      </w:r>
      <w:r>
        <w:rPr>
          <w:lang w:val="zh_CN" w:bidi="zh_CN"/>
        </w:rPr>
        <w:t>这在当时是一种很常见的做法。 妻子会把她的使女给丈夫，这样使女所生的孩子算作妻子的孩子。 是仆人生下了孩子，但大家都会说，那不能生育的妻子才是孩子的母亲。 妻子就把这个孩子当作是自己的。 撒拉因为不能生孩子，就在她和夏甲之间发生了同样的情况。</w:t>
      </w:r>
    </w:p>
    <w:p>
      <w:pPr/>
      <w:r>
        <w:rPr>
          <w:lang w:val="zh_CN" w:bidi="zh_CN"/>
        </w:rPr>
      </w:r>
      <w:r>
        <w:rPr>
          <w:lang w:val="zh_CN" w:bidi="zh_CN"/>
        </w:rPr>
        <w:t>请在这里暂停并讨论：在你们的文化中，当一个女人不能生育时，通常会发生什么事？ 如果一个女人不能怀孕，她有哪些方式可以拥有自己的孩子？</w:t>
      </w:r>
    </w:p>
    <w:p>
      <w:pPr/>
      <w:r>
        <w:rPr>
          <w:lang w:val="zh_CN" w:bidi="zh_CN"/>
        </w:rPr>
      </w:r>
      <w:r>
        <w:rPr>
          <w:lang w:val="zh_CN" w:bidi="zh_CN"/>
        </w:rPr>
        <w:t xml:space="preserve">辟拉生了儿子，拉结替这些孩子起名。 第一个儿子叫但，这个名字听起来像是伸冤的意思。 </w:t>
      </w:r>
      <w:r>
        <w:rPr>
          <w:i/>
          <w:lang w:val="zh_CN" w:bidi="zh_CN"/>
        </w:rPr>
        <w:t>伸冤</w:t>
      </w:r>
      <w:r>
        <w:rPr>
          <w:lang w:val="zh_CN" w:bidi="zh_CN"/>
        </w:rPr>
        <w:t>指的是一个人从责难、罪名或怀疑中被澄清。 拉结说，是神替她伸了冤；神审判她，认定她在不能生育这件事上没有错，也没有责备她的地方。 辟拉生了第二个儿子，拉结给他起名叫拿弗他利。 拿弗他利这个名字听起来像争战的意思。</w:t>
      </w:r>
    </w:p>
    <w:p>
      <w:pPr/>
      <w:r>
        <w:rPr>
          <w:lang w:val="zh_CN" w:bidi="zh_CN"/>
        </w:rPr>
      </w:r>
      <w:r>
        <w:rPr>
          <w:lang w:val="zh_CN" w:bidi="zh_CN"/>
        </w:rPr>
        <w:t>利亚意识到拉结现在透过她的仆人辟拉生了儿子，而利亚自己没有再生。 利亚请求雅各娶她的仆人悉帕为妻，使悉帕替她生育。 悉帕生的所有孩子，都算作是利亚的孩子。 雅各娶了悉帕为妻，悉帕很快生了个儿子。 利亚给这个儿子起名叫迦得，这个名字听起来像是好运的意思。 然后悉帕又生了一个儿子，利亚给这个儿子起名叫亚设，这个名字听起来像是赏赐的意思。</w:t>
      </w:r>
    </w:p>
    <w:p>
      <w:pPr/>
      <w:r>
        <w:rPr>
          <w:lang w:val="zh_CN" w:bidi="zh_CN"/>
        </w:rPr>
      </w:r>
      <w:r>
        <w:rPr>
          <w:lang w:val="zh_CN" w:bidi="zh_CN"/>
        </w:rPr>
        <w:t>请在这里暂停并讨论：辟拉和悉帕并没有选择权，无法决定自己要不要成为雅各的妻子。 她们也无权选择是否为拉结和利亚生孩子。 在你们的文化中，像辟拉和悉帕这样的女人通常会发生什么事？</w:t>
      </w:r>
    </w:p>
    <w:p>
      <w:pPr/>
      <w:r>
        <w:rPr>
          <w:lang w:val="zh_CN" w:bidi="zh_CN"/>
        </w:rPr>
      </w:r>
      <w:r>
        <w:rPr>
          <w:lang w:val="zh_CN" w:bidi="zh_CN"/>
        </w:rPr>
        <w:t>有一段时间，所有的女人都没有再生育。 有一天，利亚的大儿子吕便在田里找到一种植物。 这种植物被称为风茄，或爱情果。 人们相信这种称为风茄或爱情果植物可以增加生育能力。 风茄是一种根茎类蔬菜，属于马铃薯科。 是它的果实是小小的黄色浆果，大小差不多像小番茄，是可以吃的。 当时的人相信，吃了这种果实，女人就会比较容易受孕、生得出孩子。 风茄在哈兰地区其实很少见。 吕便把风茄带回家给利亚。 拉结看到吕便带著风茄，就请求利亚分给她一些。 利亚与拉结为此争吵。后来，拉结提出交换，如果利亚愿意给拉结一些风茄，她就让雅各与利亚同房。</w:t>
      </w:r>
    </w:p>
    <w:p>
      <w:pPr/>
      <w:r>
        <w:rPr>
          <w:lang w:val="zh_CN" w:bidi="zh_CN"/>
        </w:rPr>
      </w:r>
      <w:r>
        <w:rPr>
          <w:lang w:val="zh_CN" w:bidi="zh_CN"/>
        </w:rPr>
        <w:t>请在这里暂停并讨论：在你们的文化中，当女性在怀孕或生育上遇到困难，通常会做什么？ 人们对这些方法有什么看法？</w:t>
      </w:r>
    </w:p>
    <w:p>
      <w:pPr/>
      <w:r>
        <w:rPr>
          <w:lang w:val="zh_CN" w:bidi="zh_CN"/>
        </w:rPr>
      </w:r>
      <w:r>
        <w:rPr>
          <w:lang w:val="zh_CN" w:bidi="zh_CN"/>
        </w:rPr>
        <w:t>请展示一张风茄的图片。</w:t>
      </w:r>
    </w:p>
    <w:p>
      <w:pPr/>
      <w:r>
        <w:rPr>
          <w:lang w:val="zh_CN" w:bidi="zh_CN"/>
        </w:rPr>
      </w:r>
      <w:r>
        <w:rPr>
          <w:lang w:val="zh_CN" w:bidi="zh_CN"/>
        </w:rPr>
        <w:t>到了晚上，雅各从田里回来，利亚就去迎接雅各。 利亚告诉雅各，那天晚上雅各要到她那里去，同她一起过夜。 利亚说："今晚你要跟我在一起，因为我用我儿子的风茄把你换来了。" 雅各就去了利亚的帐棚，与她同房。 神让利亚再次怀孕。 利亚生了第五个儿子，给他起名叫以萨迦，这个名字听起来像是赏赐的意思。 后来利亚又生了第六个儿子。 利亚给这个儿子起名叫西布伦，听起来像尊荣一词。 之后，利亚又生了个女儿。 利亚给她的女儿起名叫底拿。</w:t>
      </w:r>
    </w:p>
    <w:p>
      <w:pPr/>
      <w:r>
        <w:rPr>
          <w:lang w:val="zh_CN" w:bidi="zh_CN"/>
        </w:rPr>
      </w:r>
      <w:r>
        <w:rPr>
          <w:lang w:val="zh_CN" w:bidi="zh_CN"/>
        </w:rPr>
        <w:t>最后，在生了这么多孩子之后，神记念拉结。 神开了拉结的子宫，使她怀孕生子。 拉结给她的儿子起名叫约瑟。 约瑟这个名字听起来像：愿神给我更多的孩子。 拉结向神求另一个儿子。 约瑟是雅各的第十一个儿子。 在这段经文的最后，雅各已有十一个儿子和一个女儿。</w:t>
      </w:r>
    </w:p>
    <w:p>
      <w:pPr/>
      <w:r>
        <w:rPr>
          <w:lang w:val="zh_CN" w:bidi="zh_CN"/>
        </w:rPr>
      </w:r>
      <w:r>
        <w:rPr>
          <w:lang w:val="zh_CN" w:bidi="zh_CN"/>
        </w:rPr>
        <w:t>请在这里暂停并讨论：让扮演利亚、拉结、悉帕和辟拉的人站出来。 当每个孩子出生时，就让这个孩子走到母亲旁边。 悉帕应该站在利亚旁边。 辟拉站在拉结旁边。 如果组员不够，可以用石头、木枝或玩具来代表孩子。</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耶和华帮助利亚，她生了四个儿子。</w:t>
      </w:r>
    </w:p>
    <w:p>
      <w:pPr/>
      <w:r>
        <w:rPr>
          <w:lang w:val="zh_CN" w:bidi="zh_CN"/>
        </w:rPr>
      </w:r>
      <w:r>
        <w:rPr>
          <w:b/>
          <w:lang w:val="zh_CN" w:bidi="zh_CN"/>
        </w:rPr>
        <w:t>第二个场景：</w:t>
      </w:r>
      <w:r>
        <w:rPr>
          <w:lang w:val="zh_CN" w:bidi="zh_CN"/>
        </w:rPr>
        <w:t>拉结没有孩子。 拉结把她的仆人辟拉给雅各作妻子。 辟拉生了两个儿子，他们成为拉结的儿子。</w:t>
      </w:r>
    </w:p>
    <w:p>
      <w:pPr/>
      <w:r>
        <w:rPr>
          <w:lang w:val="zh_CN" w:bidi="zh_CN"/>
        </w:rPr>
      </w:r>
      <w:r>
        <w:rPr>
          <w:b/>
          <w:lang w:val="zh_CN" w:bidi="zh_CN"/>
        </w:rPr>
        <w:t>第三个场景：</w:t>
      </w:r>
      <w:r>
        <w:rPr>
          <w:lang w:val="zh_CN" w:bidi="zh_CN"/>
        </w:rPr>
        <w:t>利亚不再生孩子了。 利亚把她的仆人悉帕给雅各作妻子，悉帕生了两个儿子。 这些儿子成为利亚的儿子。</w:t>
      </w:r>
    </w:p>
    <w:p>
      <w:pPr/>
      <w:r>
        <w:rPr>
          <w:lang w:val="zh_CN" w:bidi="zh_CN"/>
        </w:rPr>
      </w:r>
      <w:r>
        <w:rPr>
          <w:b/>
          <w:lang w:val="zh_CN" w:bidi="zh_CN"/>
        </w:rPr>
        <w:t>第四个场景：</w:t>
      </w:r>
      <w:r>
        <w:rPr>
          <w:lang w:val="zh_CN" w:bidi="zh_CN"/>
        </w:rPr>
        <w:t>也吕便找到风茄，也叫爱情果。 利亚和拉结为了雅各起了争执。 利亚同意把一些风茄分给拉结，而拉结答应让雅各那天晚上去和利亚同房。</w:t>
      </w:r>
    </w:p>
    <w:p>
      <w:pPr/>
      <w:r>
        <w:rPr>
          <w:lang w:val="zh_CN" w:bidi="zh_CN"/>
        </w:rPr>
      </w:r>
      <w:r>
        <w:rPr>
          <w:b/>
          <w:lang w:val="zh_CN" w:bidi="zh_CN"/>
        </w:rPr>
        <w:t>第五个场景：</w:t>
      </w:r>
      <w:r>
        <w:rPr>
          <w:lang w:val="zh_CN" w:bidi="zh_CN"/>
        </w:rPr>
        <w:t>利亚告诉雅各，今晚雅各要到利亚那里去，和她同房。 利亚又生了两个儿子和一个女儿。</w:t>
      </w:r>
    </w:p>
    <w:p>
      <w:pPr/>
      <w:r>
        <w:rPr>
          <w:lang w:val="zh_CN" w:bidi="zh_CN"/>
        </w:rPr>
      </w:r>
      <w:r>
        <w:rPr>
          <w:b/>
          <w:lang w:val="zh_CN" w:bidi="zh_CN"/>
        </w:rPr>
        <w:t>第六个场景：</w:t>
      </w:r>
      <w:r>
        <w:rPr>
          <w:lang w:val="zh_CN" w:bidi="zh_CN"/>
        </w:rPr>
        <w:t>神记念拉结。 拉结生了个儿子。</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耶和华/神</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悉帕</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利亚的大儿子吕便。</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但</w:t>
      </w:r>
    </w:p>
    <w:p>
      <w:pPr>
        <w:pStyle w:val="ListBullet"/>
        <w:spacing w:line="240" w:lineRule="auto"/>
        <w:ind w:left="720"/>
      </w:pPr>
      <w:r>
        <w:rPr>
          <w:lang w:val="zh_CN" w:bidi="zh_CN"/>
        </w:rPr>
      </w:r>
      <w:r>
        <w:rPr>
          <w:lang w:val="zh_CN" w:bidi="zh_CN"/>
        </w:rPr>
        <w:t>拿弗他利</w:t>
      </w:r>
    </w:p>
    <w:p>
      <w:pPr>
        <w:pStyle w:val="ListBullet"/>
        <w:spacing w:line="240" w:lineRule="auto"/>
        <w:ind w:left="720"/>
      </w:pPr>
      <w:r>
        <w:rPr>
          <w:lang w:val="zh_CN" w:bidi="zh_CN"/>
        </w:rPr>
      </w:r>
      <w:r>
        <w:rPr>
          <w:lang w:val="zh_CN" w:bidi="zh_CN"/>
        </w:rPr>
        <w:t>迦得</w:t>
      </w:r>
    </w:p>
    <w:p>
      <w:pPr>
        <w:pStyle w:val="ListBullet"/>
        <w:spacing w:line="240" w:lineRule="auto"/>
        <w:ind w:left="720"/>
      </w:pPr>
      <w:r>
        <w:rPr>
          <w:lang w:val="zh_CN" w:bidi="zh_CN"/>
        </w:rPr>
      </w:r>
      <w:r>
        <w:rPr>
          <w:lang w:val="zh_CN" w:bidi="zh_CN"/>
        </w:rPr>
        <w:t>亚设</w:t>
      </w:r>
    </w:p>
    <w:p>
      <w:pPr>
        <w:pStyle w:val="ListBullet"/>
        <w:spacing w:line="240" w:lineRule="auto"/>
        <w:ind w:left="720"/>
      </w:pPr>
      <w:r>
        <w:rPr>
          <w:lang w:val="zh_CN" w:bidi="zh_CN"/>
        </w:rPr>
      </w:r>
      <w:r>
        <w:rPr>
          <w:lang w:val="zh_CN" w:bidi="zh_CN"/>
        </w:rPr>
        <w:t>以萨迦</w:t>
      </w:r>
    </w:p>
    <w:p>
      <w:pPr>
        <w:pStyle w:val="ListBullet"/>
        <w:spacing w:line="240" w:lineRule="auto"/>
        <w:ind w:left="720"/>
      </w:pPr>
      <w:r>
        <w:rPr>
          <w:lang w:val="zh_CN" w:bidi="zh_CN"/>
        </w:rPr>
      </w:r>
      <w:r>
        <w:rPr>
          <w:lang w:val="zh_CN" w:bidi="zh_CN"/>
        </w:rPr>
        <w:t>西布伦</w:t>
      </w:r>
    </w:p>
    <w:p>
      <w:pPr>
        <w:pStyle w:val="ListBullet"/>
        <w:spacing w:line="240" w:lineRule="auto"/>
        <w:ind w:left="720"/>
      </w:pPr>
      <w:r>
        <w:rPr>
          <w:lang w:val="zh_CN" w:bidi="zh_CN"/>
        </w:rPr>
      </w:r>
      <w:r>
        <w:rPr>
          <w:lang w:val="zh_CN" w:bidi="zh_CN"/>
        </w:rPr>
        <w:t>底拿</w:t>
      </w:r>
    </w:p>
    <w:p>
      <w:pPr>
        <w:pStyle w:val="ListBullet"/>
        <w:spacing w:line="240" w:lineRule="auto"/>
        <w:ind w:left="720"/>
      </w:pPr>
      <w:r>
        <w:rPr>
          <w:lang w:val="zh_CN" w:bidi="zh_CN"/>
        </w:rPr>
      </w:r>
      <w:r>
        <w:rPr>
          <w:lang w:val="zh_CN" w:bidi="zh_CN"/>
        </w:rPr>
        <w:t>约瑟</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在第一个场景中，雅各同时娶了利亚和拉结为妻。 雅各爱拉结。 雅各并不爱利亚。 耶和华看见雅各并不喜爱利亚。 耶和华让利亚可以生孩子。 利亚生了个儿子，给他起名叫吕便。 利亚很快又连续生了三个儿子。 在这段时间内，拉结一直没有孩子。</w:t>
      </w:r>
    </w:p>
    <w:p>
      <w:pPr/>
      <w:r>
        <w:rPr>
          <w:lang w:val="zh_CN" w:bidi="zh_CN"/>
        </w:rPr>
      </w:r>
      <w:r>
        <w:rPr>
          <w:lang w:val="zh_CN" w:bidi="zh_CN"/>
        </w:rPr>
        <w:t>在第二个场景中，因为利亚一直在生儿子，而拉结没有孩子，拉结就开始嫉妒利亚。 拉结恳求雅各。 拉结说："给我孩子，不然我就要死了。" 雅各对拉结非常生气。 雅各很清楚，生不生孩子不是他可以决定的，是神在掌管女人何时怀孕。 雅各说："我又不是神。" 拉结就请求雅各娶她的仆人辟拉为妻。 这样，辟拉所生的孩子就要算是拉结的孩子。雅各同意了。 辟拉生了两个儿子。 拉结把这些儿子当作自己的孩子。 拉结给这些儿子起名。</w:t>
      </w:r>
    </w:p>
    <w:p>
      <w:pPr/>
      <w:r>
        <w:rPr>
          <w:lang w:val="zh_CN" w:bidi="zh_CN"/>
        </w:rPr>
      </w:r>
      <w:r>
        <w:rPr>
          <w:lang w:val="zh_CN" w:bidi="zh_CN"/>
        </w:rPr>
        <w:t>在第三个场景中，利亚发现自己不再生孩子了。 拉结在藉著她的仆人辟拉生孩子。 利亚也决定以同样的方式使用自己的仆人悉帕。 利亚叫雅各娶悉帕作妻子。 悉帕生了两个儿子。 这两个儿子的名字是利亚取的。这些孩子都算是利亚的儿子。</w:t>
      </w:r>
    </w:p>
    <w:p>
      <w:pPr/>
      <w:r>
        <w:rPr>
          <w:lang w:val="zh_CN" w:bidi="zh_CN"/>
        </w:rPr>
      </w:r>
      <w:r>
        <w:rPr>
          <w:lang w:val="zh_CN" w:bidi="zh_CN"/>
        </w:rPr>
        <w:t>在第四个场景中，利亚的大儿子吕便已经长大，可以自己到田间去了。 吕便找了一些风茄，也叫爱情果，就采了一些带给利亚。 这件事发生在收割麦子的时候，也就是晚春的季节。 拉结看见吕便带著风茄。 拉结就对利亚说，要求分一些风茄给她。 利亚为这事跟拉结争吵。 后来拉结提出条件：只要利亚把一些风茄给她，就让雅各去跟利亚同房。 利亚同意了。</w:t>
      </w:r>
    </w:p>
    <w:p>
      <w:pPr/>
      <w:r>
        <w:rPr>
          <w:lang w:val="zh_CN" w:bidi="zh_CN"/>
        </w:rPr>
      </w:r>
      <w:r>
        <w:rPr>
          <w:lang w:val="zh_CN" w:bidi="zh_CN"/>
        </w:rPr>
        <w:t>在第五个场景中，雅各从田间回来时，利亚出来迎接他，告诉他当晚要到利亚那里去，与她同房。 利亚说："我用吕便替我找到的风茄，把你买来了。" 利亚又生了两个儿子和一个女儿。</w:t>
      </w:r>
    </w:p>
    <w:p>
      <w:pPr/>
      <w:r>
        <w:rPr>
          <w:lang w:val="zh_CN" w:bidi="zh_CN"/>
        </w:rPr>
      </w:r>
      <w:r>
        <w:rPr>
          <w:lang w:val="zh_CN" w:bidi="zh_CN"/>
        </w:rPr>
        <w:t>在第六个场景中，神记念拉结。 神让拉结可以怀孕。 拉结生了个儿子。</w:t>
      </w:r>
    </w:p>
    <w:p>
      <w:pPr/>
      <w:r>
        <w:rPr>
          <w:lang w:val="zh_CN" w:bidi="zh_CN"/>
        </w:rPr>
      </w:r>
      <w:r>
        <w:rPr>
          <w:lang w:val="zh_CN" w:bidi="zh_CN"/>
        </w:rPr>
        <w:t>重要的是，要记清楚这些孩子的出生顺序。</w:t>
      </w:r>
    </w:p>
    <w:p>
      <w:pPr/>
      <w:r>
        <w:rPr>
          <w:lang w:val="zh_CN" w:bidi="zh_CN"/>
        </w:rPr>
      </w:r>
      <w:r>
        <w:rPr>
          <w:lang w:val="zh_CN" w:bidi="zh_CN"/>
        </w:rPr>
        <w:t>利亚第一次生了吕便、西缅、利未和犹大。 然后拉结的仆人辟拉生了但和拿弗他利。 然后利亚的仆人悉帕生了迦得和亚设。 后来利亚又生了以萨迦、西布伦和底拿。 最后，拉结生了约瑟。</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耶和华/神</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悉帕</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利亚的大儿子吕便。</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但</w:t>
      </w:r>
    </w:p>
    <w:p>
      <w:pPr>
        <w:pStyle w:val="ListBullet"/>
        <w:spacing w:line="240" w:lineRule="auto"/>
        <w:ind w:left="720"/>
      </w:pPr>
      <w:r>
        <w:rPr>
          <w:lang w:val="zh_CN" w:bidi="zh_CN"/>
        </w:rPr>
      </w:r>
      <w:r>
        <w:rPr>
          <w:lang w:val="zh_CN" w:bidi="zh_CN"/>
        </w:rPr>
        <w:t>拿弗他利</w:t>
      </w:r>
    </w:p>
    <w:p>
      <w:pPr>
        <w:pStyle w:val="ListBullet"/>
        <w:spacing w:line="240" w:lineRule="auto"/>
        <w:ind w:left="720"/>
      </w:pPr>
      <w:r>
        <w:rPr>
          <w:lang w:val="zh_CN" w:bidi="zh_CN"/>
        </w:rPr>
      </w:r>
      <w:r>
        <w:rPr>
          <w:lang w:val="zh_CN" w:bidi="zh_CN"/>
        </w:rPr>
        <w:t>迦得</w:t>
      </w:r>
    </w:p>
    <w:p>
      <w:pPr>
        <w:pStyle w:val="ListBullet"/>
        <w:spacing w:line="240" w:lineRule="auto"/>
        <w:ind w:left="720"/>
      </w:pPr>
      <w:r>
        <w:rPr>
          <w:lang w:val="zh_CN" w:bidi="zh_CN"/>
        </w:rPr>
      </w:r>
      <w:r>
        <w:rPr>
          <w:lang w:val="zh_CN" w:bidi="zh_CN"/>
        </w:rPr>
        <w:t>亚设</w:t>
      </w:r>
    </w:p>
    <w:p>
      <w:pPr>
        <w:pStyle w:val="ListBullet"/>
        <w:spacing w:line="240" w:lineRule="auto"/>
        <w:ind w:left="720"/>
      </w:pPr>
      <w:r>
        <w:rPr>
          <w:lang w:val="zh_CN" w:bidi="zh_CN"/>
        </w:rPr>
      </w:r>
      <w:r>
        <w:rPr>
          <w:lang w:val="zh_CN" w:bidi="zh_CN"/>
        </w:rPr>
        <w:t>以萨迦</w:t>
      </w:r>
    </w:p>
    <w:p>
      <w:pPr>
        <w:pStyle w:val="ListBullet"/>
        <w:spacing w:line="240" w:lineRule="auto"/>
        <w:ind w:left="720"/>
      </w:pPr>
      <w:r>
        <w:rPr>
          <w:lang w:val="zh_CN" w:bidi="zh_CN"/>
        </w:rPr>
      </w:r>
      <w:r>
        <w:rPr>
          <w:lang w:val="zh_CN" w:bidi="zh_CN"/>
        </w:rPr>
        <w:t>西布伦</w:t>
      </w:r>
    </w:p>
    <w:p>
      <w:pPr>
        <w:pStyle w:val="ListBullet"/>
        <w:spacing w:line="240" w:lineRule="auto"/>
        <w:ind w:left="720"/>
      </w:pPr>
      <w:r>
        <w:rPr>
          <w:lang w:val="zh_CN" w:bidi="zh_CN"/>
        </w:rPr>
      </w:r>
      <w:r>
        <w:rPr>
          <w:lang w:val="zh_CN" w:bidi="zh_CN"/>
        </w:rPr>
        <w:t>底拿</w:t>
      </w:r>
    </w:p>
    <w:p>
      <w:pPr>
        <w:pStyle w:val="ListBullet"/>
        <w:spacing w:line="240" w:lineRule="auto"/>
        <w:ind w:left="720"/>
      </w:pPr>
      <w:r>
        <w:rPr>
          <w:lang w:val="zh_CN" w:bidi="zh_CN"/>
        </w:rPr>
      </w:r>
      <w:r>
        <w:rPr>
          <w:lang w:val="zh_CN" w:bidi="zh_CN"/>
        </w:rPr>
        <w:t>约瑟</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请在这里暂停表演，并问扮演其中一个角色的演员："你感觉如何？"你可能会听到不同的回应。请重新开始表演。</w:t>
      </w:r>
    </w:p>
    <w:p>
      <w:pPr/>
      <w:r>
        <w:rPr>
          <w:lang w:val="zh_CN" w:bidi="zh_CN"/>
        </w:rPr>
      </w:r>
      <w:r>
        <w:rPr>
          <w:lang w:val="zh_CN" w:bidi="zh_CN"/>
        </w:rPr>
        <w:t xml:space="preserve">在第一个场景中，雅各娶了利亚和拉结。 耶和华看见雅各并不喜爱利亚。 耶和华开了利亚的子宫。 利亚接连生了四个儿子。 利亚亲自为每个儿子起名。 每一个名字在他们的语言中，都听起来像带有特殊含义的词。 吕便这个名字听起来像："神看见我的苦情。" 西缅听起来像"祂听见了"。 利未听起来像"连结感情"。 犹大听起来像"赞美"。 利亚在生了四个儿子之后，暂时没有再生了。 </w:t>
      </w:r>
    </w:p>
    <w:p>
      <w:pPr/>
      <w:r>
        <w:rPr>
          <w:lang w:val="zh_CN" w:bidi="zh_CN"/>
        </w:rPr>
      </w:r>
      <w:r>
        <w:rPr>
          <w:lang w:val="zh_CN" w:bidi="zh_CN"/>
        </w:rPr>
        <w:t>请在这里暂停表演，并问雅各："利亚已经为你生了四个儿子，你现在对她有什么感受？" 你可能会听到："她做得很好。 这几个儿子都很好。 我很感谢她，但我并不爱她。 我爱的是拉结。" 再问利亚："现在你已经有四个儿子，感觉如何？" 你可能会听到："我很爱我的儿子们。 感谢神把他们赐给我。 我知道雅各并不爱我，但他爱我的儿子们。" 问拉结："你现在感觉如何？"你可能会听到："我很生气。 为什么利亚生孩子，而我却不能生？ 这一点都不公平。 我想当母亲！" 请重新开始表演。</w:t>
      </w:r>
    </w:p>
    <w:p>
      <w:pPr/>
      <w:r>
        <w:rPr>
          <w:lang w:val="zh_CN" w:bidi="zh_CN"/>
        </w:rPr>
      </w:r>
      <w:r>
        <w:rPr>
          <w:lang w:val="zh_CN" w:bidi="zh_CN"/>
        </w:rPr>
        <w:t>在第二个场景中，拉结一直不能怀孕生孩子。 拉结开始嫉妒利亚。 拉结叫雅各娶她的仆人辟拉为妻。 辟拉所生的孩子都要算是拉结的孩子。 辟拉生了两个儿子。 这两个儿子是由拉结取名，拉结把他们当作自己的儿子。</w:t>
      </w:r>
    </w:p>
    <w:p>
      <w:pPr/>
      <w:r>
        <w:rPr>
          <w:lang w:val="zh_CN" w:bidi="zh_CN"/>
        </w:rPr>
      </w:r>
      <w:r>
        <w:rPr>
          <w:lang w:val="zh_CN" w:bidi="zh_CN"/>
        </w:rPr>
        <w:t>请在这里暂停表演，并问辟拉："你对于嫁给雅各，并为拉结生孩子，感觉如何？" 你可能会听到："我很爱拉结，也乐意为她这样做。 大家也都知道他们是我亲生的儿子。" 或者，她也可能说："我根本没有选择的余地。" 请重新开始表演。</w:t>
      </w:r>
    </w:p>
    <w:p>
      <w:pPr/>
      <w:r>
        <w:rPr>
          <w:lang w:val="zh_CN" w:bidi="zh_CN"/>
        </w:rPr>
      </w:r>
      <w:r>
        <w:rPr>
          <w:lang w:val="zh_CN" w:bidi="zh_CN"/>
        </w:rPr>
        <w:t>在第三个场景中，利亚已经不再生孩子了。 利亚叫雅各娶她的使女悉帕。 利亚说，悉帕所生的孩子都要算是利亚的孩子。 悉帕生了两个儿子。 利亚给这些儿子取名，并把他们当作自己的儿子。</w:t>
      </w:r>
    </w:p>
    <w:p>
      <w:pPr/>
      <w:r>
        <w:rPr>
          <w:lang w:val="zh_CN" w:bidi="zh_CN"/>
        </w:rPr>
      </w:r>
      <w:r>
        <w:rPr>
          <w:lang w:val="zh_CN" w:bidi="zh_CN"/>
        </w:rPr>
        <w:t>请在这里暂停表演，并问悉帕："你对于替利亚生孩子，感觉如何？" 你可能会听到："我很乐意帮助利亚。" 她是我的主人，也一直对我很好。 我希望她在雅各眼中始终是最重要的。" 或者，她也可能说："我根本没有选择的余地。" 请重新开始表演。</w:t>
      </w:r>
    </w:p>
    <w:p>
      <w:pPr/>
      <w:r>
        <w:rPr>
          <w:lang w:val="zh_CN" w:bidi="zh_CN"/>
        </w:rPr>
      </w:r>
      <w:r>
        <w:rPr>
          <w:lang w:val="zh_CN" w:bidi="zh_CN"/>
        </w:rPr>
        <w:t>在第四个场景中，正在收割麦子的时候，利亚的大儿子吕便在田间找到了一些风茄，也叫爱情果。 吕便把风茄采回去给利亚。 拉结央求利亚说："请分一些风茄给我。" 利亚很生气。 利亚指责拉结说，她已经把自己的丈夫抢走了，现在又想把吕便找到的风茄也夺去。 拉结提出交换条件：只要利亚把一些风茄给拉结，当晚就让雅各与利亚同房。</w:t>
      </w:r>
    </w:p>
    <w:p>
      <w:pPr/>
      <w:r>
        <w:rPr>
          <w:lang w:val="zh_CN" w:bidi="zh_CN"/>
        </w:rPr>
      </w:r>
      <w:r>
        <w:rPr>
          <w:lang w:val="zh_CN" w:bidi="zh_CN"/>
        </w:rPr>
        <w:t>请在这里暂停表演，并问拉结："你为什么这么想要这些风茄？" 你可能会听到："我想要有自己的孩子。 也许这些风茄可以让我比较容易怀孕。 我一定要维持雅各对我的爱。" 再问利亚："你为什么对拉结这么生气？" 你可能会听到："她想要的其实都有了。 她有雅各的爱。 又藉著她的使女生了两个儿子。 她根本不需要我的风茄。" 请重新开始表演。</w:t>
      </w:r>
    </w:p>
    <w:p>
      <w:pPr/>
      <w:r>
        <w:rPr>
          <w:lang w:val="zh_CN" w:bidi="zh_CN"/>
        </w:rPr>
      </w:r>
      <w:r>
        <w:rPr>
          <w:lang w:val="zh_CN" w:bidi="zh_CN"/>
        </w:rPr>
        <w:t>在第五个场景中，雅各从田间回来，利亚出来迎接他，告诉他当晚要与利亚同房。 雅各与利亚同房。 利亚又生了两个儿子和一个女儿。</w:t>
      </w:r>
    </w:p>
    <w:p>
      <w:pPr/>
      <w:r>
        <w:rPr>
          <w:lang w:val="zh_CN" w:bidi="zh_CN"/>
        </w:rPr>
      </w:r>
      <w:r>
        <w:rPr>
          <w:lang w:val="zh_CN" w:bidi="zh_CN"/>
        </w:rPr>
        <w:t xml:space="preserve">在第六个场景中，神记念拉结，让她怀孕，生了一个儿子。 他的名字叫约瑟。 约瑟是雅各的第十一个儿子。 拉结向神求另一个儿子。 </w:t>
      </w:r>
    </w:p>
    <w:p>
      <w:pPr/>
      <w:r>
        <w:rPr>
          <w:lang w:val="zh_CN" w:bidi="zh_CN"/>
        </w:rPr>
      </w:r>
      <w:r>
        <w:rPr>
          <w:lang w:val="zh_CN" w:bidi="zh_CN"/>
        </w:rPr>
        <w:t>请在这里暂停表演，并问拉结："这个儿子才刚出生，你为什么又向神求另一个儿子？ 难道这一个儿子还不够吗？" 你可能会听到："我一定要再多几个儿子。" 利亚生了六个儿子和一个女儿，再加上悉帕的两个儿子。 我只生了这一个儿子，再加上辟拉替我所生的两个儿子。 我一定要再多几个儿子，这样雅各才会一直爱我。" 问雅各："现在拉结生了儿子，你感觉如何？" 你可能会听到："我为她感到非常高兴。" 这孩子很好。 将来会是个好儿子。 神已经赐给我十一个儿子。 我也盼望家里的女人们不再彼此争吵了。" 再问利亚："现在拉结生了儿子，你感觉如何？" 你可能会听到："我为她感到高兴。" 也许现在她不再那么嫉妒了。 我有六个儿子和一个女儿，再加上悉帕的两个儿子。 我不会嫉妒拉结。 神已经非常恩待我了。"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雅各儿子们的名字，后来成为以色列十二支派的名字。 这些名字会在后面的经文中不断被提到。 当你们叫这些名字时，请确保它们在你们的文化中没有其它特别的含义。 这些名字应该要在你们的语言中容易读出来。 每个儿子的名字都有特定的含义。 每一个名字都与他们的语言中某个带有特殊含义的词发音相近。 </w:t>
      </w:r>
    </w:p>
    <w:p>
      <w:pPr/>
      <w:r>
        <w:rPr>
          <w:lang w:val="zh_CN" w:bidi="zh_CN"/>
        </w:rPr>
      </w:r>
      <w:r>
        <w:rPr>
          <w:lang w:val="zh_CN" w:bidi="zh_CN"/>
        </w:rPr>
        <w:t>在这个故事里，利亚替她的孩子起名，拉结也替她的孩子起名。 雅各似乎没有参与孩子取名这件事。</w:t>
      </w:r>
    </w:p>
    <w:p>
      <w:pPr/>
      <w:r>
        <w:rPr>
          <w:lang w:val="zh_CN" w:bidi="zh_CN"/>
        </w:rPr>
      </w:r>
      <w:r>
        <w:rPr>
          <w:lang w:val="zh_CN" w:bidi="zh_CN"/>
        </w:rPr>
        <w:t>利亚提到</w:t>
      </w:r>
      <w:r>
        <w:rPr>
          <w:b/>
          <w:lang w:val="zh_CN" w:bidi="zh_CN"/>
        </w:rPr>
        <w:t>耶和华</w:t>
      </w:r>
      <w:r>
        <w:rPr>
          <w:lang w:val="zh_CN" w:bidi="zh_CN"/>
        </w:rPr>
        <w:t>。 耶和华听见了利亚的祷告。 耶和华看见了利亚的苦情。 请使用你在前面的经文中所用的相同词语来指耶和华。主词汇表中有对耶</w:t>
      </w:r>
      <w:hyperlink r:id="rId22">
        <w:r>
          <w:rPr>
            <w:lang w:val="zh_CN" w:bidi="zh_CN"/>
          </w:rPr>
          <w:rPr>
            <w:color w:val="0000EE"/>
            <w:u w:val="single"/>
          </w:rPr>
          <w:t>和华这</w:t>
        </w:r>
      </w:hyperlink>
      <w:r>
        <w:rPr>
          <w:lang w:val="zh_CN" w:bidi="zh_CN"/>
        </w:rPr>
        <w:t>个词的讨论。</w:t>
      </w:r>
    </w:p>
    <w:p>
      <w:pPr/>
      <w:r>
        <w:rPr>
          <w:lang w:val="zh_CN" w:bidi="zh_CN"/>
        </w:rPr>
      </w:r>
      <w:r>
        <w:rPr>
          <w:lang w:val="zh_CN" w:bidi="zh_CN"/>
        </w:rPr>
        <w:t>这段经文提到女人的</w:t>
      </w:r>
      <w:r>
        <w:rPr>
          <w:b/>
          <w:lang w:val="zh_CN" w:bidi="zh_CN"/>
        </w:rPr>
        <w:t>子宫</w:t>
      </w:r>
      <w:r>
        <w:rPr>
          <w:lang w:val="zh_CN" w:bidi="zh_CN"/>
        </w:rPr>
        <w:t>、</w:t>
      </w:r>
      <w:r>
        <w:rPr>
          <w:b/>
          <w:lang w:val="zh_CN" w:bidi="zh_CN"/>
        </w:rPr>
        <w:t>受孕</w:t>
      </w:r>
      <w:r>
        <w:rPr>
          <w:lang w:val="zh_CN" w:bidi="zh_CN"/>
        </w:rPr>
        <w:t>、</w:t>
      </w:r>
      <w:r>
        <w:rPr>
          <w:b/>
          <w:lang w:val="zh_CN" w:bidi="zh_CN"/>
        </w:rPr>
        <w:t>怀孕</w:t>
      </w:r>
      <w:r>
        <w:rPr>
          <w:lang w:val="zh_CN" w:bidi="zh_CN"/>
        </w:rPr>
        <w:t>、</w:t>
      </w:r>
      <w:r>
        <w:rPr>
          <w:b/>
          <w:lang w:val="zh_CN" w:bidi="zh_CN"/>
        </w:rPr>
        <w:t>生养孩子</w:t>
      </w:r>
      <w:r>
        <w:rPr>
          <w:lang w:val="zh_CN" w:bidi="zh_CN"/>
        </w:rPr>
        <w:t>和</w:t>
      </w:r>
      <w:r>
        <w:rPr>
          <w:b/>
          <w:lang w:val="zh_CN" w:bidi="zh_CN"/>
        </w:rPr>
        <w:t>生下孩子</w:t>
      </w:r>
      <w:r>
        <w:rPr>
          <w:lang w:val="zh_CN" w:bidi="zh_CN"/>
        </w:rPr>
        <w:t>等内容。 经文中一种描述生育的方式，是把孩子称作腹中的果子。子宫是女人体内尚未出生的孩子所在的位置。 你们已经讲过了关于女人生孩子的故事。 请选择适合公开场合、男女一起听时都能接受的词汇来描述这个过程。</w:t>
      </w:r>
    </w:p>
    <w:p>
      <w:pPr/>
      <w:r>
        <w:rPr>
          <w:lang w:val="zh_CN" w:bidi="zh_CN"/>
        </w:rPr>
      </w:r>
      <w:r>
        <w:rPr>
          <w:lang w:val="zh_CN" w:bidi="zh_CN"/>
        </w:rPr>
        <w:t>雅各说："我是</w:t>
      </w:r>
      <w:r>
        <w:rPr>
          <w:b/>
          <w:lang w:val="zh_CN" w:bidi="zh_CN"/>
        </w:rPr>
        <w:t>神</w:t>
      </w:r>
      <w:r>
        <w:rPr>
          <w:lang w:val="zh_CN" w:bidi="zh_CN"/>
        </w:rPr>
        <w:t>吗？" 请使用你在前面的经文中所用的相同词语来指神。在这段经文中多次提到神这个称呼。 主词汇表中有对神</w:t>
      </w:r>
      <w:hyperlink r:id="rId28">
        <w:r>
          <w:rPr>
            <w:lang w:val="zh_CN" w:bidi="zh_CN"/>
          </w:rPr>
          <w:rPr>
            <w:color w:val="0000EE"/>
            <w:u w:val="single"/>
          </w:rPr>
          <w:t>这</w:t>
        </w:r>
      </w:hyperlink>
      <w:r>
        <w:rPr>
          <w:lang w:val="zh_CN" w:bidi="zh_CN"/>
        </w:rPr>
        <w:t>个词的讨论。</w:t>
      </w:r>
    </w:p>
    <w:p>
      <w:pPr/>
      <w:r>
        <w:rPr>
          <w:lang w:val="zh_CN" w:bidi="zh_CN"/>
        </w:rPr>
      </w:r>
      <w:r>
        <w:rPr>
          <w:lang w:val="zh_CN" w:bidi="zh_CN"/>
        </w:rPr>
        <w:t>在收割麦子时，吕便发现田里长著一些</w:t>
      </w:r>
      <w:r>
        <w:rPr>
          <w:b/>
          <w:lang w:val="zh_CN" w:bidi="zh_CN"/>
        </w:rPr>
        <w:t>风茄</w:t>
      </w:r>
      <w:r>
        <w:rPr>
          <w:lang w:val="zh_CN" w:bidi="zh_CN"/>
        </w:rPr>
        <w:t>。 风茄有时也被称为爱情果。 它的果实是一种黄色的小浆果，大概像小番茄一样大小。 想怀孕的女人会吃风茄的果实。 他们相信风茄果能让女人更容易怀孕。 有时这种果实也被称为爱情果。 拉结似乎认为风茄可以让她怀孕。 然而，经文讲得很清楚。 拉结能否怀孕与风茄毫无关系。 神记念了拉结的情况，也答应了她的祷告。 神让拉结怀孕并生下一个儿子。 她说："神除去了我的羞辱。"她知道这是神的作为。 拉结求耶和华再赐给她一个儿子。</w:t>
      </w:r>
    </w:p>
    <w:p>
      <w:pPr/>
      <w:r>
        <w:rPr>
          <w:lang w:val="zh_CN" w:bidi="zh_CN"/>
        </w:rPr>
      </w:r>
      <w:r>
        <w:rPr>
          <w:lang w:val="zh_CN" w:bidi="zh_CN"/>
        </w:rPr>
        <w:t>请再次展示风茄的图片。</w:t>
      </w:r>
    </w:p>
    <w:p>
      <w:pPr/>
      <w:r>
        <w:rPr>
          <w:lang w:val="zh_CN" w:bidi="zh_CN"/>
        </w:rPr>
      </w:r>
      <w:r>
        <w:rPr>
          <w:lang w:val="zh_CN" w:bidi="zh_CN"/>
        </w:rPr>
        <w:t>雅各娶了辟拉，并与辟拉生了两个儿子。 这两个儿子都算是拉结的儿子。 雅各也娶了悉帕，并与她生了两个儿子。 这两个儿子都算是利亚的儿子。 两个仆人都嫁给了雅各。 这两个女人都是雅各的妻子。 所以雅各总共有四个妻子：利亚、拉结、辟拉和悉帕。</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30:25–43</w:t>
      </w:r>
      <w:r>
        <w:rPr>
          <w:lang w:val="zh_CN" w:bidi="zh_CN"/>
        </w:rPr>
      </w:r>
    </w:p>
    <w:p>
      <w:pPr>
        <w:pStyle w:val="Heading3"/>
      </w:pPr>
      <w:r>
        <w:rPr>
          <w:lang w:val="zh_CN" w:bidi="zh_CN"/>
        </w:rPr>
        <w:t>聆听话语与铭记于心</w:t>
      </w:r>
    </w:p>
    <w:p>
      <w:pPr/>
      <w:r>
        <w:rPr>
          <w:lang w:val="zh_CN" w:bidi="zh_CN"/>
        </w:rPr>
      </w:r>
      <w:r>
        <w:rPr>
          <w:lang w:val="zh_CN" w:bidi="zh_CN"/>
        </w:rPr>
        <w:t>请聆听创世记30章25至43节的音频，并将它记在心里。聆听经文三次（如果可能的话，请听三种不同的翻译版本）。然后以小组的形式来讨论以下的问题：</w:t>
      </w:r>
    </w:p>
    <w:p>
      <w:pPr>
        <w:pStyle w:val="ListNumber"/>
        <w:numPr>
          <w:ilvl w:val="0"/>
          <w:numId w:val="7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这段经文，是接著讲雅各和他家人的故事。 雅各已经为拉结的父亲拉班工作了十四年。 雅各先工作了七年，然后娶了拉班的女儿利亚和拉结。 因为拉班欺骗雅各，先把利亚给他作妻子，然后雅各不得不再做七年工，来付给为娶拉结多出来的聘礼费用。 雅各现在有四个妻子，包括利亚、拉结、他们的仆人悉帕和辟拉，以及十一个儿子和一个女儿。 这段是接著描述了拉结生了约瑟之后，所发生的事情。 约瑟是雅各的第十一个儿子。 </w:t>
      </w:r>
    </w:p>
    <w:p>
      <w:pPr/>
      <w:r>
        <w:rPr>
          <w:lang w:val="zh_CN" w:bidi="zh_CN"/>
        </w:rPr>
      </w:r>
      <w:r>
        <w:rPr>
          <w:lang w:val="zh_CN" w:bidi="zh_CN"/>
        </w:rPr>
        <w:t>在这十四年中，雅各一直在帮拉班照顾羊群。 雅各心里决定，现在是时候离开哈兰回家去了。 雅各去见拉班，请求拉班让他可以离开，不再替他做工。 雅各想回到自己的家乡。 意思就是说，雅各想回到别是巴和别是巴一带的土地。 那是神给亚伯拉罕和以撒的土地。 神也在伯特利对雅各说过，这地将要归给他。 当时在伯特利，神对雅各说："有一天，我要把你带回这片土地。"</w:t>
      </w:r>
    </w:p>
    <w:p>
      <w:pPr/>
      <w:r>
        <w:rPr>
          <w:lang w:val="zh_CN" w:bidi="zh_CN"/>
        </w:rPr>
      </w:r>
      <w:r>
        <w:rPr>
          <w:lang w:val="zh_CN" w:bidi="zh_CN"/>
        </w:rPr>
        <w:t>请在这里暂停并讨论：请谈谈一个已经离开家人很多年的人。 这个人对自己的家，也就是他的父母和家人住的地方，会有怎样的感受？</w:t>
      </w:r>
    </w:p>
    <w:p>
      <w:pPr/>
      <w:r>
        <w:rPr>
          <w:lang w:val="zh_CN" w:bidi="zh_CN"/>
        </w:rPr>
      </w:r>
      <w:r>
        <w:rPr>
          <w:lang w:val="zh_CN" w:bidi="zh_CN"/>
        </w:rPr>
        <w:t>拉班承认，是因为雅各的缘故，他变得富有。 在当时，有很多的绵羊和山羊，就算是很富有了。 在雅各开始为拉班工作以前，拉班只有几群绵羊和山羊。 雅各帮忙照顾羊群之后，拉班的财富大大增加。 耶和华向拉班显明，这些财富都是藉著雅各而来的。 这段经文没有清楚说明，耶和华是怎样向拉班启示这件事。 有些译者认为，拉班是藉著占卜发现，是雅各让他变得富有。 所谓占卜，就是从日常事物的一些征兆来解读、推测背后的意思。也有译本译成，是耶和华把这个事实启示给拉班。</w:t>
      </w:r>
    </w:p>
    <w:p>
      <w:pPr/>
      <w:r>
        <w:rPr>
          <w:lang w:val="zh_CN" w:bidi="zh_CN"/>
        </w:rPr>
      </w:r>
      <w:r>
        <w:rPr>
          <w:lang w:val="zh_CN" w:bidi="zh_CN"/>
        </w:rPr>
        <w:t>雅各自己也知道，是耶和华藉著他的辛勤工作，赐福给拉班，使他的产业增加。 但是，雅各此时想要供养他自己的家庭。</w:t>
      </w:r>
    </w:p>
    <w:p>
      <w:pPr/>
      <w:r>
        <w:rPr>
          <w:lang w:val="zh_CN" w:bidi="zh_CN"/>
        </w:rPr>
      </w:r>
      <w:r>
        <w:rPr>
          <w:lang w:val="zh_CN" w:bidi="zh_CN"/>
        </w:rPr>
        <w:t>拉班对雅各说话的口气很客气。 拉班说："如果我在你眼前蒙恩"，或者："如果你真的把我当朋友"。 拉班平常对雅各说话，不会这样客气。 绵羊和山羊都是拉班的。 拉班用这种说话方式，其实是在讨好雅各。 按理说，应该是雅各用这样的话来对拉班说话才对。 当初拉班把利亚给雅各做新娘的时候，就已经欺骗过雅各。 现在他用这样的方式说话，又开始想要再次欺骗雅各。</w:t>
      </w:r>
    </w:p>
    <w:p>
      <w:pPr/>
      <w:r>
        <w:rPr>
          <w:lang w:val="zh_CN" w:bidi="zh_CN"/>
        </w:rPr>
      </w:r>
      <w:r>
        <w:rPr>
          <w:lang w:val="zh_CN" w:bidi="zh_CN"/>
        </w:rPr>
        <w:t>请在这里暂停并讨论：请说一个人想要说服别人替他做某件事的故事。 请留意，听听看这个人会用什么好听的、好说话的方式来说话。</w:t>
      </w:r>
    </w:p>
    <w:p>
      <w:pPr/>
      <w:r>
        <w:rPr>
          <w:lang w:val="zh_CN" w:bidi="zh_CN"/>
        </w:rPr>
      </w:r>
      <w:r>
        <w:rPr>
          <w:lang w:val="zh_CN" w:bidi="zh_CN"/>
        </w:rPr>
        <w:t>拉班提出要付工价给雅各，只要雅各愿意继续替他做工。 但雅各提出了一个不同的方案。 雅各希望能有属于自己一家的的绵羊和山羊。 这些牲畜要算作是雅各的，不是拉班的。 那个时候，大部分的绵羊都是白色的。 大部分的山羊则是深色的。 雅各建议，所有身上多于一种颜色的绵羊和山羊，以及所有深色的绵羊，都归雅各。 这样算起来，大概是拉班每百只牲畜中，有十只会归雅各。 拉班的羊群里面，就都是颜色正常的，绵羊是白色的，山羊是深色的。 拉班所有的牲畜，都会是纯色的。 这样一来，只要看一看羊群，就很容易分辨哪一只属于谁。 拉班可以看著雅各的羊群，检查看看他有没有偷拿拉班的牲畜。 雅各提议，当天就把羊群分开，让雅各把属于自己的那一部分带走。 同时，雅各也答应会继续照顾拉班的羊群。 拉班同意了这个计划。 但就在当天，拉班就把所有有斑点、杂色的牲畜和深色的绵羊分出来，交给自己的儿子们，并把它们赶到离雅各所在之处有三天路程的地方。 拉班只把那些纯色的牲畜留在雅各那里照顾。</w:t>
      </w:r>
    </w:p>
    <w:p>
      <w:pPr/>
      <w:r>
        <w:rPr>
          <w:lang w:val="zh_CN" w:bidi="zh_CN"/>
        </w:rPr>
      </w:r>
      <w:r>
        <w:rPr>
          <w:lang w:val="zh_CN" w:bidi="zh_CN"/>
        </w:rPr>
        <w:t>请展示一张白色绵羊的图片。 请展示一张黑色绵羊的图片。 请展示一张全身只有单一颜色的山羊图片。 请展示一张身上有多种颜色的山羊图片。 请展示一张身上有多种颜色的绵羊图片。</w:t>
      </w:r>
    </w:p>
    <w:p>
      <w:pPr/>
      <w:r>
        <w:rPr>
          <w:lang w:val="zh_CN" w:bidi="zh_CN"/>
        </w:rPr>
      </w:r>
      <w:r>
        <w:rPr>
          <w:lang w:val="zh_CN" w:bidi="zh_CN"/>
        </w:rPr>
        <w:t>请在这里暂停并讨论：请讲一个在你们的文化中，有像拉班这样耍手段、占人便宜的人的故事。</w:t>
      </w:r>
    </w:p>
    <w:p>
      <w:pPr/>
      <w:r>
        <w:rPr>
          <w:lang w:val="zh_CN" w:bidi="zh_CN"/>
        </w:rPr>
      </w:r>
      <w:r>
        <w:rPr>
          <w:lang w:val="zh_CN" w:bidi="zh_CN"/>
        </w:rPr>
        <w:t>那时候，雅各还是在替拉班看守羊群。所有的绵羊都是白色的，所有的山羊都是深色的。 雅各一生都在做牧羊人的工作。 他很清楚绵羊和山羊什么时候会交配。 但雅各并不知道，从科学的角度来看，要怎样配种才会让原本单色的牲畜生出有斑纹的后代。雅各砍下三种不同的树木的枝条，削去一部分树皮，让里面白色的木头露出一道一道的纹路。这些树木包括杨树、杏树和枫树。 这三棵树的树皮底下，木头都是白色的。 雅各把这些枝条放在牲畜喝水的水槽里，让牲畜到井边喝水时，都看得见这些枝条。</w:t>
      </w:r>
    </w:p>
    <w:p>
      <w:pPr/>
      <w:r>
        <w:rPr>
          <w:lang w:val="zh_CN" w:bidi="zh_CN"/>
        </w:rPr>
      </w:r>
      <w:r>
        <w:rPr>
          <w:lang w:val="zh_CN" w:bidi="zh_CN"/>
        </w:rPr>
        <w:t>请展示一张杏树、枫树和杨树的枝条图片。 这些树木应该剥去树皮的部分，可以看到白色的条纹。</w:t>
      </w:r>
    </w:p>
    <w:p>
      <w:pPr/>
      <w:r>
        <w:rPr>
          <w:lang w:val="zh_CN" w:bidi="zh_CN"/>
        </w:rPr>
      </w:r>
      <w:r>
        <w:rPr>
          <w:lang w:val="zh_CN" w:bidi="zh_CN"/>
        </w:rPr>
        <w:t>请在这里暂停并讨论：请谈谈你所在地区的牧羊人或农民是如何让牲畜繁殖的。 请留意，会用哪些词来形容母畜发情、配种和怀上胎等过程。 农夫们又是如何确保母畜是跟合适的公畜交配？</w:t>
      </w:r>
    </w:p>
    <w:p>
      <w:pPr/>
      <w:r>
        <w:rPr>
          <w:lang w:val="zh_CN" w:bidi="zh_CN"/>
        </w:rPr>
      </w:r>
      <w:r>
        <w:rPr>
          <w:lang w:val="zh_CN" w:bidi="zh_CN"/>
        </w:rPr>
        <w:t>在母畜发情、容易受孕的那段时间，牲畜会在井边喝水的时候交配。 雅各就确保在交配时候，牲畜可以看到那些树枝。 母畜所生下来的小羊，就有斑点或条纹。每当有带斑点、有条纹的牲畜出生，雅各就把它们从纯色的羊群里分出来。 雅各刻意让有斑点或条纹的牲畜与纯色的牲畜交配，这样就生出更多有斑纹的后代。 雅各也刻意让健壮的公畜去和健壮的母畜交配。 在交配时候，雅各把那些树枝放在强壮的牲畜面前。 至于比较瘦弱的牲畜，雅各就不把树枝放在它们面前。用这样的方法，雅各很快就让自己名下强壮的杂色山羊和深色绵羊的数量大大增加。 雅各名下的羊群数量迅速增多。 他变得非常富有，有很多绵羊、山羊、骆驼和驴子。 雅各也有许多仆人，有男有女。</w:t>
      </w:r>
    </w:p>
    <w:p>
      <w:pPr/>
      <w:r>
        <w:rPr>
          <w:lang w:val="zh_CN" w:bidi="zh_CN"/>
        </w:rPr>
      </w:r>
      <w:r>
        <w:rPr>
          <w:lang w:val="zh_CN" w:bidi="zh_CN"/>
        </w:rPr>
        <w:t>请在这里暂停并讨论：当拉班和拉班的儿子们看到雅各的财富一直增加时，他们心里会有什么感受？ 在你们的文化中，如果一个岳父看到自己的女婿越来越富有，他通常会怎么做？</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雅各想带著他的家人回到自己的家乡。 拉班提出要付给雅各工钱，希望他留下来，继续帮忙照顾羊群。 雅各就和拉班谈了一个条件、做了一个约定。</w:t>
      </w:r>
    </w:p>
    <w:p>
      <w:pPr/>
      <w:r>
        <w:rPr>
          <w:lang w:val="zh_CN" w:bidi="zh_CN"/>
        </w:rPr>
      </w:r>
      <w:r>
        <w:rPr>
          <w:b/>
          <w:lang w:val="zh_CN" w:bidi="zh_CN"/>
        </w:rPr>
        <w:t>第二个场景：</w:t>
      </w:r>
      <w:r>
        <w:rPr>
          <w:lang w:val="zh_CN" w:bidi="zh_CN"/>
        </w:rPr>
        <w:t>拉班把本应该归雅各的牲畜，赶到三天路程以外的地方去。 拉班差遣他的儿子们到那里去看守那些羊群。</w:t>
      </w:r>
    </w:p>
    <w:p>
      <w:pPr/>
      <w:r>
        <w:rPr>
          <w:lang w:val="zh_CN" w:bidi="zh_CN"/>
        </w:rPr>
      </w:r>
      <w:r>
        <w:rPr>
          <w:b/>
          <w:lang w:val="zh_CN" w:bidi="zh_CN"/>
        </w:rPr>
        <w:t>第三个场景：</w:t>
      </w:r>
      <w:r>
        <w:rPr>
          <w:lang w:val="zh_CN" w:bidi="zh_CN"/>
        </w:rPr>
        <w:t>雅各在羊群当中下功夫，让绵羊和山羊生出许多有斑纹、杂色的小羊。 雅各的财富很快就增加了。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拉班的儿子们</w:t>
      </w:r>
    </w:p>
    <w:p>
      <w:pPr>
        <w:pStyle w:val="ListBullet"/>
        <w:spacing w:line="240" w:lineRule="auto"/>
        <w:ind w:left="720"/>
      </w:pPr>
      <w:r>
        <w:rPr>
          <w:lang w:val="zh_CN" w:bidi="zh_CN"/>
        </w:rPr>
      </w:r>
      <w:r>
        <w:rPr>
          <w:lang w:val="zh_CN" w:bidi="zh_CN"/>
        </w:rPr>
        <w:t>文中提到了拉结。</w:t>
      </w:r>
    </w:p>
    <w:p>
      <w:pPr>
        <w:pStyle w:val="ListBullet"/>
        <w:spacing w:line="240" w:lineRule="auto"/>
        <w:ind w:left="720"/>
      </w:pPr>
      <w:r>
        <w:rPr>
          <w:lang w:val="zh_CN" w:bidi="zh_CN"/>
        </w:rPr>
      </w:r>
      <w:r>
        <w:rPr>
          <w:lang w:val="zh_CN" w:bidi="zh_CN"/>
        </w:rPr>
        <w:t>也提到了雅各的妻子们和孩子们。</w:t>
      </w:r>
    </w:p>
    <w:p>
      <w:pPr>
        <w:pStyle w:val="ListBullet"/>
        <w:spacing w:line="240" w:lineRule="auto"/>
        <w:ind w:left="720"/>
      </w:pPr>
      <w:r>
        <w:rPr>
          <w:lang w:val="zh_CN" w:bidi="zh_CN"/>
        </w:rPr>
      </w:r>
      <w:r>
        <w:rPr>
          <w:lang w:val="zh_CN" w:bidi="zh_CN"/>
        </w:rPr>
        <w:t>还提到了男仆和女仆。</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在第一个场景中，拉结生了个儿子，名叫约瑟，雅各对拉班说，希望拉班让他离开，好让他带著全家回自己的家乡。 雅各说："我替你做了十四年工，才换来我的妻子们和孩子们。" 拉班提到，雅各替他做事做得多好，也帮他赚了很多财富。 拉班说："耶和华因你的缘故，祝福了我。" 拉班说："我藉著占卜才知道，耶和华是怎样因著你赐福给我的。" 拉班提出要给雅各一个工价。 但雅各不想要工钱。 拉班没有正面回应雅各，没有答应让雅各带著他的妻子们和孩子自由离开。 拉班心里似乎认为，只要他给雅各工钱，雅各就会继续替他做事，不会离开。 拉班说话的口气很客气、很中听，这不是一般岳父对女婿说话的方式。拉班说："如果可以这样说的话"，或者："如果你原意的话"，又或者："如果我在你眼前蒙恩。" 岳父平常对女婿说话，通常不会用这种客气的语气。 拉班是在讨好雅各。 你们可能也有类似形容这种说话方式的比喻或惯用语。拉班其实不想让雅各离开哈兰。 拉班用这种说话方式，其实是在奉承雅各，想劝他留下来继续住在哈兰。</w:t>
      </w:r>
    </w:p>
    <w:p>
      <w:pPr/>
      <w:r>
        <w:rPr>
          <w:lang w:val="zh_CN" w:bidi="zh_CN"/>
        </w:rPr>
      </w:r>
      <w:r>
        <w:rPr>
          <w:lang w:val="zh_CN" w:bidi="zh_CN"/>
        </w:rPr>
        <w:t>雅各没有接受工钱或薪水。 雅各想要有属于自己的绵羊和山羊群。 雅各希望藉著自己拥有的羊群和牲畜，建立或增加自己的家业。 雅各提议，凡是身上不是单一颜色，或者不是一般正常颜色的羊，都归给雅各作工价。这样一来，拉班只要看一看羊群，就能知道雅各有没有拿走不该拿的牲畜。 雅各也要求，当天就把牲畜分出来。</w:t>
      </w:r>
    </w:p>
    <w:p>
      <w:pPr/>
      <w:r>
        <w:rPr>
          <w:lang w:val="zh_CN" w:bidi="zh_CN"/>
        </w:rPr>
      </w:r>
      <w:r>
        <w:rPr>
          <w:lang w:val="zh_CN" w:bidi="zh_CN"/>
        </w:rPr>
        <w:t>在第二个场景中，拉班口头上答应，要把所有杂色的牲畜和深色的绵羊给雅各。 但拉班立即动手，把这样的牲畜从自己的羊群中分出来，交给他的儿子们，赶到三天路程以外的另一个地方去。 拉班只把白色的绵羊和纯色的山羊留在哈兰。 拉班把这些羊群交给雅各照顾。 这样一来，拉班再一次占雅各的便宜，欺骗他。 拉班好像认为，雅各不可能有办法只靠这些纯色的牲畜，为自己的家族建立羊群。</w:t>
      </w:r>
    </w:p>
    <w:p>
      <w:pPr/>
      <w:r>
        <w:rPr>
          <w:lang w:val="zh_CN" w:bidi="zh_CN"/>
        </w:rPr>
      </w:r>
      <w:r>
        <w:rPr>
          <w:lang w:val="zh_CN" w:bidi="zh_CN"/>
        </w:rPr>
        <w:t>在第三个场景中，雅各开始专心照顾拉班留下来的羊群。 拉班的儿子们带著其他的羊群离开了。 拉班的儿子们看不到雅各在配种的季节，是如何处理绵羊和山羊的。 雅各知道绵羊和山羊什么时候交配。 雅各从三种不同的树上取下枝条，分别是杨树、杏树和枫树。 雅各把树皮从树枝上剥下来，露出白色的条纹。 当牲畜到井边喝水时，雅各把其中一根枝条放在水槽里，放在那些健壮的牲畜喝水、交配的地方。 在枝条前交配的牲畜生下的小羊，就有条纹、有斑点或带著细小的点斑。 牠们身上是杂色的。 雅各把这些杂色的牲畜，跟那些单色的牲畜分开来。雅各还让正在交配的牲畜，面向拉班羊群里那些有条纹或黑色的牲畜。 这样一来，雅各就慢慢建立起属于他自己的绵羊和山羊群。相反的，拉班的羊群数量并没有增加。 雅各让那些比较瘦弱的牲畜，在看不到树枝的情况下交配。 这些瘦弱的牲畜就留给拉班；而那些健壮的牲畜，所生下来有斑点、有条纹或有细小斑点的小羊，雅各都归入自己的羊群里。 雅各变得非常富有，拥有很多绵羊和山羊。 雅各也有驴子和骆驼。 雅各还有许多仆人替他做事，不论男仆人或女仆人都有。</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拉班的儿子们</w:t>
      </w:r>
    </w:p>
    <w:p>
      <w:pPr>
        <w:pStyle w:val="ListBullet"/>
        <w:spacing w:line="240" w:lineRule="auto"/>
        <w:ind w:left="720"/>
      </w:pPr>
      <w:r>
        <w:rPr>
          <w:lang w:val="zh_CN" w:bidi="zh_CN"/>
        </w:rPr>
      </w:r>
      <w:r>
        <w:rPr>
          <w:lang w:val="zh_CN" w:bidi="zh_CN"/>
        </w:rPr>
        <w:t>文中提到了拉结。</w:t>
      </w:r>
    </w:p>
    <w:p>
      <w:pPr>
        <w:pStyle w:val="ListBullet"/>
        <w:spacing w:line="240" w:lineRule="auto"/>
        <w:ind w:left="720"/>
      </w:pPr>
      <w:r>
        <w:rPr>
          <w:lang w:val="zh_CN" w:bidi="zh_CN"/>
        </w:rPr>
      </w:r>
      <w:r>
        <w:rPr>
          <w:lang w:val="zh_CN" w:bidi="zh_CN"/>
        </w:rPr>
        <w:t>也提到了雅各的妻子们和孩子们。</w:t>
      </w:r>
    </w:p>
    <w:p>
      <w:pPr>
        <w:pStyle w:val="ListBullet"/>
        <w:spacing w:line="240" w:lineRule="auto"/>
        <w:ind w:left="720"/>
      </w:pPr>
      <w:r>
        <w:rPr>
          <w:lang w:val="zh_CN" w:bidi="zh_CN"/>
        </w:rPr>
      </w:r>
      <w:r>
        <w:rPr>
          <w:lang w:val="zh_CN" w:bidi="zh_CN"/>
        </w:rPr>
        <w:t>还提到了男仆和女仆。</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请问正在扮演其中一个角色的演员："你感觉如何？"你可能会听到不同的回应。请重新开始表演。</w:t>
      </w:r>
    </w:p>
    <w:p>
      <w:pPr/>
      <w:r>
        <w:rPr>
          <w:lang w:val="zh_CN" w:bidi="zh_CN"/>
        </w:rPr>
      </w:r>
      <w:r>
        <w:rPr>
          <w:lang w:val="zh_CN" w:bidi="zh_CN"/>
        </w:rPr>
        <w:t>在第一个场景中，拉结生下约瑟之后，雅各走向拉班，请求让他可以带著妻子和孩子自由离开。 雅各想回到别是巴。 雅各提醒拉班，自己过去是如何辛苦地替拉班做工。</w:t>
      </w:r>
    </w:p>
    <w:p>
      <w:pPr/>
      <w:r>
        <w:rPr>
          <w:lang w:val="zh_CN" w:bidi="zh_CN"/>
        </w:rPr>
      </w:r>
      <w:r>
        <w:rPr>
          <w:lang w:val="zh_CN" w:bidi="zh_CN"/>
        </w:rPr>
        <w:t>请在这里暂停表演，并问拉班："你现在感觉如何？"你愿意让雅各回到别是巴吗？" 你可能会听到："我希望雅各留在这里，继续替我工作。 雅各使我变得富有。" 或说："我不想看到我的女儿们和孙子们离开这里。 我以后再也见不到他们了。" 问雅各："你为什么想回到别是巴？" 你可能会听到："我已经离家十四年了。 够久了。 我需要回去看看我的父母。 那片土地是神赐给我的祖父和父亲的。 那土地是属于我的。 我需要脱离拉班，开始独立。" 请重新开始表演。</w:t>
      </w:r>
    </w:p>
    <w:p>
      <w:pPr/>
      <w:r>
        <w:rPr>
          <w:lang w:val="zh_CN" w:bidi="zh_CN"/>
        </w:rPr>
      </w:r>
      <w:r>
        <w:rPr>
          <w:lang w:val="zh_CN" w:bidi="zh_CN"/>
        </w:rPr>
        <w:t>拉班承认雅各确实努力做工。 拉班说："我因你而变得富有。 我藉著占卜才知道，耶和华是如何因著你祝福了我。" 拉班提出要给雅各薪水或工钱。 拉班说："你开个价，你想要多少钱？" 但雅各不想要工钱。 雅各想建立属于自己的牲畜群。 拉班再一次提出要给雅各薪水。</w:t>
      </w:r>
    </w:p>
    <w:p>
      <w:pPr/>
      <w:r>
        <w:rPr>
          <w:lang w:val="zh_CN" w:bidi="zh_CN"/>
        </w:rPr>
      </w:r>
      <w:r>
        <w:rPr>
          <w:lang w:val="zh_CN" w:bidi="zh_CN"/>
        </w:rPr>
        <w:t>请在这里暂停表演，并问拉班："你为什么一定想给雅各工钱？" 你可能会听到："只要给他薪水，他就会留在这里。 他拿薪水是不会变得富有的。" 问雅各："你为什么不要拉班的工钱？" 你可能会听到："要真正独立并积累财富，唯一的方法是拥有自己的畜牧和羊群。 我想把属于我的牛群带回家。" 请重新开始表演。</w:t>
      </w:r>
    </w:p>
    <w:p>
      <w:pPr/>
      <w:r>
        <w:rPr>
          <w:lang w:val="zh_CN" w:bidi="zh_CN"/>
        </w:rPr>
      </w:r>
      <w:r>
        <w:rPr>
          <w:lang w:val="zh_CN" w:bidi="zh_CN"/>
        </w:rPr>
        <w:t>雅各有一个计划。 雅各提出，拉班把所有黑色或深色的绵羊，以及所有带斑点的山羊给雅各。 这大概是十分之一的比例，也就是拉班一百只动物中，雅各可以拿十只开始建立自己的羊群。 雅各说，只要把深色的绵羊和有斑点或杂色的山羊分给他，拉班就可以清楚看出雅各有没有偷拿拉班的牲畜。 雅各希望当天就把牲畜分出来。</w:t>
      </w:r>
    </w:p>
    <w:p>
      <w:pPr/>
      <w:r>
        <w:rPr>
          <w:lang w:val="zh_CN" w:bidi="zh_CN"/>
        </w:rPr>
      </w:r>
      <w:r>
        <w:rPr>
          <w:lang w:val="zh_CN" w:bidi="zh_CN"/>
        </w:rPr>
        <w:t>请在这里暂停表演，并问雅各："你为什么想今天把羊群分清楚？" 你可能会听到："我要快点做，否则拉班一定会想办法欺骗我。" 请重新开始表演。</w:t>
      </w:r>
    </w:p>
    <w:p>
      <w:pPr/>
      <w:r>
        <w:rPr>
          <w:lang w:val="zh_CN" w:bidi="zh_CN"/>
        </w:rPr>
      </w:r>
      <w:r>
        <w:rPr>
          <w:lang w:val="zh_CN" w:bidi="zh_CN"/>
        </w:rPr>
        <w:t>在第二个场景中，拉班同意了雅各的提议。 但拉班立即把所有深色的绵羊，以及所有带斑点的山羊都挑出来，和其他的羊群分开。 拉班马上把这些羊群送走，并派他的两个儿子去照顾这些羊群。 他们离开哈兰走了三天的路。 拉班把剩下的羊群交给雅各照顾。 雅各仍然在替拉班做工。 雅各没有自己的牲畜。</w:t>
      </w:r>
    </w:p>
    <w:p>
      <w:pPr/>
      <w:r>
        <w:rPr>
          <w:lang w:val="zh_CN" w:bidi="zh_CN"/>
        </w:rPr>
      </w:r>
      <w:r>
        <w:rPr>
          <w:lang w:val="zh_CN" w:bidi="zh_CN"/>
        </w:rPr>
        <w:t>请在这里暂停表演，并问雅各："你现在感觉如何？" 你可能会听到："我对拉班很生气，因为他又欺骗了我。" 或说："我知道拉班会欺骗我。 我有自己的应对方法。" 或说："这就是我需要离开的原因。 我再也不能信任拉班了。" 问拉班："你为什么要欺骗雅各？" 你可能会听到："我不想让雅各离开。 他所做的工让我变得极其富有，超乎我的想象。我希望雅各带著我的女儿们和孙子们留在哈兰。" 请重新开始表演。</w:t>
      </w:r>
    </w:p>
    <w:p>
      <w:pPr/>
      <w:r>
        <w:rPr>
          <w:lang w:val="zh_CN" w:bidi="zh_CN"/>
        </w:rPr>
      </w:r>
      <w:r>
        <w:rPr>
          <w:lang w:val="zh_CN" w:bidi="zh_CN"/>
        </w:rPr>
        <w:t xml:space="preserve">在第三个场景中，雅各从三种不同的树上取下枝条。 这三种树是枫树、杨树和杏树。 雅各把树枝的树皮削掉一点，露出里面白色的纹路。 雅各知道这些牲畜什么时候交配。 在配种的季节，雅各把这些枝条放在牲畜面前的饮水槽里，让牲畜在饮水、交配时看到这些枝条。 之后，母畜生下的小羊都有条纹、有斑点或带小斑。 雅各把这些有条纹、有斑点和杂色的小羊从羊群中分开。 这些都算是雅各的牲畜。 雅各也留意著哪些牲畜比较强壮，并在强壮的牲畜交配时，把那些枝条放在牠们面前。 如果这些动物较瘦弱，雅各就不把树枝放在牠们面前。 用这样的方法，雅各就建立起一大群强壮的杂色绵羊和山羊。 雅各变得非常富有。 在这段时间内，拉班的财富却没有增加。 雅各拥有许多绵羊和山羊。 雅各也有很多男仆和女仆。 雅各还有许多驴子和骆驼。 </w:t>
      </w:r>
    </w:p>
    <w:p>
      <w:pPr/>
      <w:r>
        <w:rPr>
          <w:lang w:val="zh_CN" w:bidi="zh_CN"/>
        </w:rPr>
      </w:r>
      <w:r>
        <w:rPr>
          <w:lang w:val="zh_CN" w:bidi="zh_CN"/>
        </w:rPr>
        <w:t>请在这里暂停表演，并问拉班："你现在对雅各有什么感受？" 你可能会听到："他赢了。 我不知道他是怎么做到这一点的，但他现在拥有大量的羊群，并且变得非常富有。 我当初不应该同意这个条件。 我想他一定会离开了。" 问拉班的儿子们："你们现在对雅各有什么感受？" 你可能会听到："雅各一定是欺骗了我们。 怎么会变得这么富有？雅各一定是偷了我们的父亲拉班的。 我们应该惩罚他。"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拉班透过</w:t>
      </w:r>
      <w:r>
        <w:rPr>
          <w:b/>
          <w:lang w:val="zh_CN" w:bidi="zh_CN"/>
        </w:rPr>
        <w:t>占卜</w:t>
      </w:r>
      <w:r>
        <w:rPr>
          <w:lang w:val="zh_CN" w:bidi="zh_CN"/>
        </w:rPr>
        <w:t>得知，是</w:t>
      </w:r>
      <w:r>
        <w:rPr>
          <w:b/>
          <w:lang w:val="zh_CN" w:bidi="zh_CN"/>
        </w:rPr>
        <w:t>耶和华</w:t>
      </w:r>
      <w:r>
        <w:rPr>
          <w:lang w:val="zh_CN" w:bidi="zh_CN"/>
        </w:rPr>
        <w:t>藉著雅各的工作使拉班变得富有。 这意思是说，拉班是从一些征兆去解读出来，或者是耶和华亲自向拉班启示了这件事。 所谓占卜，就是从日常事物的一些征兆来解读、推测背后的意思。主词汇表中有对占</w:t>
      </w:r>
      <w:hyperlink r:id="rId80">
        <w:r>
          <w:rPr>
            <w:lang w:val="zh_CN" w:bidi="zh_CN"/>
          </w:rPr>
          <w:rPr>
            <w:color w:val="0000EE"/>
            <w:u w:val="single"/>
          </w:rPr>
          <w:t>卜这</w:t>
        </w:r>
      </w:hyperlink>
      <w:r>
        <w:rPr>
          <w:lang w:val="zh_CN" w:bidi="zh_CN"/>
        </w:rPr>
        <w:t>个词的讨论。 占卜不是魔术。 在这段经文中，是用耶和华来称呼神。 请使用与前面经文中相同的名字来称呼耶和华。 主词汇表中有对</w:t>
      </w:r>
      <w:hyperlink r:id="rId22">
        <w:r>
          <w:rPr>
            <w:lang w:val="zh_CN" w:bidi="zh_CN"/>
          </w:rPr>
          <w:rPr>
            <w:color w:val="0000EE"/>
            <w:u w:val="single"/>
          </w:rPr>
          <w:t>耶和华</w:t>
        </w:r>
      </w:hyperlink>
      <w:r>
        <w:rPr>
          <w:lang w:val="zh_CN" w:bidi="zh_CN"/>
        </w:rPr>
        <w:t>这个词的讨论。</w:t>
      </w:r>
    </w:p>
    <w:p>
      <w:pPr/>
      <w:r>
        <w:rPr>
          <w:lang w:val="zh_CN" w:bidi="zh_CN"/>
        </w:rPr>
      </w:r>
      <w:r>
        <w:rPr>
          <w:lang w:val="zh_CN" w:bidi="zh_CN"/>
        </w:rPr>
        <w:t>雅各说，是耶和华藉著他的一切工，</w:t>
      </w:r>
      <w:r>
        <w:rPr>
          <w:b/>
          <w:lang w:val="zh_CN" w:bidi="zh_CN"/>
        </w:rPr>
        <w:t>祝福</w:t>
      </w:r>
      <w:r>
        <w:rPr>
          <w:lang w:val="zh_CN" w:bidi="zh_CN"/>
        </w:rPr>
        <w:t>了拉班。 请使用你在其它经文中所用的相同词语来称呼耶和华。主词汇表中有对耶</w:t>
      </w:r>
      <w:hyperlink r:id="rId22">
        <w:r>
          <w:rPr>
            <w:lang w:val="zh_CN" w:bidi="zh_CN"/>
          </w:rPr>
          <w:rPr>
            <w:color w:val="0000EE"/>
            <w:u w:val="single"/>
          </w:rPr>
          <w:t>和华这</w:t>
        </w:r>
      </w:hyperlink>
      <w:r>
        <w:rPr>
          <w:lang w:val="zh_CN" w:bidi="zh_CN"/>
        </w:rPr>
        <w:t>个词的讨论。请使用你在前面的经文中所用的相同词语来指祝福。在主词汇表中有对</w:t>
      </w:r>
      <w:hyperlink r:id="rId16">
        <w:r>
          <w:rPr>
            <w:lang w:val="zh_CN" w:bidi="zh_CN"/>
          </w:rPr>
          <w:rPr>
            <w:color w:val="0000EE"/>
            <w:u w:val="single"/>
          </w:rPr>
          <w:t>祝福</w:t>
        </w:r>
      </w:hyperlink>
      <w:r>
        <w:rPr>
          <w:lang w:val="zh_CN" w:bidi="zh_CN"/>
        </w:rPr>
        <w:t>这个词的讨论。</w:t>
      </w:r>
    </w:p>
    <w:p>
      <w:pPr/>
      <w:r>
        <w:rPr>
          <w:lang w:val="zh_CN" w:bidi="zh_CN"/>
        </w:rPr>
      </w:r>
      <w:r>
        <w:rPr>
          <w:lang w:val="zh_CN" w:bidi="zh_CN"/>
        </w:rPr>
        <w:t>拉班提出要给雅各</w:t>
      </w:r>
      <w:r>
        <w:rPr>
          <w:b/>
          <w:lang w:val="zh_CN" w:bidi="zh_CN"/>
        </w:rPr>
        <w:t>工钱</w:t>
      </w:r>
      <w:r>
        <w:rPr>
          <w:lang w:val="zh_CN" w:bidi="zh_CN"/>
        </w:rPr>
        <w:t>或薪水。 工钱是给某人的钱或实物，以换取这个人所做的服务或工作。 这种给付可以是一次性的，也可以是固定周期支付的。</w:t>
      </w:r>
    </w:p>
    <w:p>
      <w:pPr/>
      <w:r>
        <w:rPr>
          <w:lang w:val="zh_CN" w:bidi="zh_CN"/>
        </w:rPr>
      </w:r>
      <w:r>
        <w:rPr>
          <w:lang w:val="zh_CN" w:bidi="zh_CN"/>
        </w:rPr>
        <w:t>这这个故事发生的那个时代，绵羊通常是白色的。 山羊通常是黑色的。 这些动物通常都是单一颜色。 一般来说，每是十只里面，大概会有一只颜色不同，或者是身上带有杂色。雅各要求，十分之一的牲畜归他，也就是每十只里面他拿一只。 这样一来，剩下的九只就都归拉班。 在白色绵羊中，一只黑羊会非常显眼。在一群黑山羊中，一只杂色的山羊也会特别醒目。 雅各这样安排，就是要让人很容易看出，有没有谁偷了不该拿的牲畜。</w:t>
      </w:r>
    </w:p>
    <w:p>
      <w:pPr/>
      <w:r>
        <w:rPr>
          <w:lang w:val="zh_CN" w:bidi="zh_CN"/>
        </w:rPr>
      </w:r>
      <w:r>
        <w:rPr>
          <w:lang w:val="zh_CN" w:bidi="zh_CN"/>
        </w:rPr>
        <w:t>雅各用了三种不同的树枝，作为他要让牲畜生出杂色后代的计划的一部分。这三种树分别是杨树、杏树和枫树。 你们当地可能没有这三种树。 重要的是，这些树枝只要把树皮削去，露出来的地方就是白色的木头。 雅各相信，让正在交配的牲畜看见这些树枝，会让它们生出的小身上带有条纹或不同的颜色。 比较好解释的说法是，雅各使用了"三种白色木头的树枝"。 雅各把树皮削掉一部分，让里面白色的木头露出来。</w:t>
      </w:r>
    </w:p>
    <w:p>
      <w:pPr/>
      <w:r>
        <w:rPr>
          <w:lang w:val="zh_CN" w:bidi="zh_CN"/>
        </w:rPr>
      </w:r>
      <w:r>
        <w:rPr>
          <w:lang w:val="zh_CN" w:bidi="zh_CN"/>
        </w:rPr>
        <w:t xml:space="preserve">后来雅各变得非常富有。 在这段时间内，拉班的财富却没有增加。 这个故事告诉我们，雅各是如何让自己的绵羊和山羊数量增加起来的。 雅各也得到了骆驼和驴子。 雅各同时还有很多男仆和女仆。 </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31:1–21</w:t>
      </w:r>
      <w:r>
        <w:rPr>
          <w:lang w:val="zh_CN" w:bidi="zh_CN"/>
        </w:rPr>
      </w:r>
    </w:p>
    <w:p>
      <w:pPr>
        <w:pStyle w:val="Heading3"/>
      </w:pPr>
      <w:r>
        <w:rPr>
          <w:lang w:val="zh_CN" w:bidi="zh_CN"/>
        </w:rPr>
        <w:t>聆听话语与铭记于心</w:t>
      </w:r>
    </w:p>
    <w:p>
      <w:pPr/>
      <w:r>
        <w:rPr>
          <w:lang w:val="zh_CN" w:bidi="zh_CN"/>
        </w:rPr>
      </w:r>
      <w:r>
        <w:rPr>
          <w:lang w:val="zh_CN" w:bidi="zh_CN"/>
        </w:rPr>
        <w:t>请聆听创世记31章1至21节的音频，并将它记在心里。聆听经文三次（如果可能的话，请听三种不同的翻译版本）。然后以小组的形式来讨论以下的问题：</w:t>
      </w:r>
    </w:p>
    <w:p>
      <w:pPr>
        <w:pStyle w:val="ListNumber"/>
        <w:numPr>
          <w:ilvl w:val="0"/>
          <w:numId w:val="8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这段经文描述了雅各又为拉班工作了几年，然后变得富有之后，他和拉班之间发生的事情。 雅各工作了十四年，才付清给拉结和利亚的聘礼。 现在，雅各又努力工作，为的是供养自己的家庭。 在前面的经文中，雅各与拉班订下协议：所有深色的绵羊和所有杂色的绵羊和山羊，都要当作雅各的工价。 结果这些杂色的牲畜不断繁殖，让雅各因为成群的杂色绵羊和山羊变得非常富有。</w:t>
      </w:r>
    </w:p>
    <w:p>
      <w:pPr/>
      <w:r>
        <w:rPr>
          <w:lang w:val="zh_CN" w:bidi="zh_CN"/>
        </w:rPr>
      </w:r>
      <w:r>
        <w:rPr>
          <w:lang w:val="zh_CN" w:bidi="zh_CN"/>
        </w:rPr>
        <w:t>拉班的儿子们注意到，雅各变得多么富有。 拉班的儿子们开始抱怨雅各。 他们甚至开始说，是雅各偷走了拉班的羊群。 雅各听说拉班的儿子们是这么想的。 雅各还发现拉班对雅各的态度发生了变化。</w:t>
      </w:r>
    </w:p>
    <w:p>
      <w:pPr/>
      <w:r>
        <w:rPr>
          <w:lang w:val="zh_CN" w:bidi="zh_CN"/>
        </w:rPr>
      </w:r>
      <w:r>
        <w:rPr>
          <w:lang w:val="zh_CN" w:bidi="zh_CN"/>
        </w:rPr>
        <w:t>请在这里暂停并讨论：请讲一个有一个人变成了富人，而身边的人却没有变得富有的故事。 当地人会怎么看这个人？ 他们会怎么说这个人？ 他们对这个人会有什么态度？</w:t>
      </w:r>
    </w:p>
    <w:p>
      <w:pPr/>
      <w:r>
        <w:rPr>
          <w:lang w:val="zh_CN" w:bidi="zh_CN"/>
        </w:rPr>
      </w:r>
      <w:r>
        <w:rPr>
          <w:lang w:val="zh_CN" w:bidi="zh_CN"/>
        </w:rPr>
        <w:t>然后耶和华对雅各说："你要回到你父亲和祖父的那片土地去，我必与你同在。" 雅各叫拉结和利亚到田间，或到一个不会被别人听到的地方。 雅各向她们说明，拉班对雅各的态度已经不一样了。 雅各也提醒拉结和利亚，自己过去是如何辛苦地替拉班工作。 根据雅各的说法，拉班已经十次更改了他的工价。 有一次拉班说，所有有斑点的牲畜都算雅各的。 但当所有出生的小羊都有斑点时，拉班又改口说，应该让雅各拿有条纹的。 结果所有出生的小羊都变成了条纹的。 拉班多次想欺骗雅各。 但每一次，神都保守雅各的财物。 神不允许拉班在任何方面伤害雅各。</w:t>
      </w:r>
    </w:p>
    <w:p>
      <w:pPr/>
      <w:r>
        <w:rPr>
          <w:lang w:val="zh_CN" w:bidi="zh_CN"/>
        </w:rPr>
      </w:r>
      <w:r>
        <w:rPr>
          <w:lang w:val="zh_CN" w:bidi="zh_CN"/>
        </w:rPr>
        <w:t>雅各把他做的梦告诉了拉结和利亚。 在这个梦里，雅各看到，与他的母山羊交配的公山羊，全都是有斑点或条纹或有小点的。 神的使者在梦里，向雅各说话。 神的使者解释说，神使这些有斑点和条纹的公畜，与雅各的母畜交配。 神的使者也提醒雅各，神看到了拉班所做的事。 神对雅各说，祂就是多年前在伯特利向雅各显现的神。 "你应该还记得，伯特利就是你用抹油立石为记，并向我许愿的地方。 现在，预备好，离开这里，回到你出生的那片土地去。"</w:t>
      </w:r>
    </w:p>
    <w:p>
      <w:pPr/>
      <w:r>
        <w:rPr>
          <w:lang w:val="zh_CN" w:bidi="zh_CN"/>
        </w:rPr>
      </w:r>
      <w:r>
        <w:rPr>
          <w:lang w:val="zh_CN" w:bidi="zh_CN"/>
        </w:rPr>
        <w:t>请在这里暂停并讨论：请让小组成员分享他们做过的梦。 他们会用哪些词来描述这个梦？ 描述提醒或指示的梦，会和一般的梦有不同的说法吗？</w:t>
      </w:r>
    </w:p>
    <w:p>
      <w:pPr/>
      <w:r>
        <w:rPr>
          <w:lang w:val="zh_CN" w:bidi="zh_CN"/>
        </w:rPr>
      </w:r>
      <w:r>
        <w:rPr>
          <w:lang w:val="zh_CN" w:bidi="zh_CN"/>
        </w:rPr>
        <w:t>在这段经文里，神的使者说话的方式，就好像神自己在讲一样。 这位天使是神的代表，被神差来，像神亲自说话一样。 有时候，这为天使会用第一人称说话，就好像是神在说。 这位天使本身不是神，但他代表神说话。</w:t>
      </w:r>
    </w:p>
    <w:p>
      <w:pPr/>
      <w:r>
        <w:rPr>
          <w:lang w:val="zh_CN" w:bidi="zh_CN"/>
        </w:rPr>
      </w:r>
      <w:r>
        <w:rPr>
          <w:lang w:val="zh_CN" w:bidi="zh_CN"/>
        </w:rPr>
        <w:t>拉结和利亚同意与雅各一起到回到他的家乡。 她们也说，拉班不会为他们和他们的孩子留下任何产业。 通常情况下，父亲应该把聘礼的一部分留著，若女婿过世或休妻，这笔钱可以让女儿有保障。 但显然，拉班没有为拉结和利亚预备这些。 如果雅各死了，她们就什么都没有了。 拉结和利亚的意思是：拉班对待她们，就像外人，而不是当女儿看待。 她们唯一能拥有的财富，就是雅各为拉班做工所赚到的。 因此，拉结和利亚都愿意跟雅各一起去。</w:t>
      </w:r>
    </w:p>
    <w:p>
      <w:pPr/>
      <w:r>
        <w:rPr>
          <w:lang w:val="zh_CN" w:bidi="zh_CN"/>
        </w:rPr>
      </w:r>
      <w:r>
        <w:rPr>
          <w:lang w:val="zh_CN" w:bidi="zh_CN"/>
        </w:rPr>
        <w:t>请在这里暂停并讨论：在你们的文化中，父亲通常怎么为出嫁的女儿预备？ 一般会如何处理聘礼？</w:t>
      </w:r>
    </w:p>
    <w:p>
      <w:pPr/>
      <w:r>
        <w:rPr>
          <w:lang w:val="zh_CN" w:bidi="zh_CN"/>
        </w:rPr>
      </w:r>
      <w:r>
        <w:rPr>
          <w:lang w:val="zh_CN" w:bidi="zh_CN"/>
        </w:rPr>
        <w:t>拉结和利亚一答应，雅各就立即行动。 那时刚好是剪羊毛的季节，拉班到另一个地方去剪羊毛了。 这是每年都会做的事，对羊群的健康也很重要。 剪毛通常会在春天，羊羔出生前进行。 如果羊群很大，剪毛会需要好几天。 剪完毛之后，通常会有庆祝或宴会，让所有工人一起欢乐。 雅各知道拉班会外出好几天。 因此，雅各有足够的时间准备并离开哈兰。</w:t>
      </w:r>
    </w:p>
    <w:p>
      <w:pPr/>
      <w:r>
        <w:rPr>
          <w:lang w:val="zh_CN" w:bidi="zh_CN"/>
        </w:rPr>
      </w:r>
      <w:r>
        <w:rPr>
          <w:lang w:val="zh_CN" w:bidi="zh_CN"/>
        </w:rPr>
        <w:t>请展示一张剪毛前羊身上厚重的羊毛的图片。请展示一张剪羊毛的图片。 请展示一张剪毛后的羊的照片。</w:t>
      </w:r>
    </w:p>
    <w:p>
      <w:pPr/>
      <w:r>
        <w:rPr>
          <w:lang w:val="zh_CN" w:bidi="zh_CN"/>
        </w:rPr>
      </w:r>
      <w:r>
        <w:rPr>
          <w:lang w:val="zh_CN" w:bidi="zh_CN"/>
        </w:rPr>
        <w:t>雅各让拉结、利亚、悉帕和辟拉，以及所有的孩子，包括十一个儿子和一个女儿，都安排上骆驼。 雅各把所有的牲畜都赶在前面。 意思是，雅各先让牛群和羊群走在最前面。 雅各把他在巴旦‧亚兰所得的一切都收拾好。 巴旦‧亚兰是哈兰一带的地区名称。 预备好一切之后，雅各就启程前往迦南地去。 雅各的父亲以撒就住在迦南。 别是巴在迦南的南边。 离开之前，拉结偷了拉班家里的神像，带在身上。 雅各不知道拉结把这些神像或小偶像偷走了。这些小偶像是人手所造的，可能是代表祖先。 它们体积小到可以藏在拉结骆驼的坐垫里。</w:t>
      </w:r>
    </w:p>
    <w:p>
      <w:pPr/>
      <w:r>
        <w:rPr>
          <w:lang w:val="zh_CN" w:bidi="zh_CN"/>
        </w:rPr>
      </w:r>
      <w:r>
        <w:rPr>
          <w:lang w:val="zh_CN" w:bidi="zh_CN"/>
        </w:rPr>
        <w:t>请展示一张家里的小神像的图片。</w:t>
      </w:r>
    </w:p>
    <w:p>
      <w:pPr/>
      <w:r>
        <w:rPr>
          <w:lang w:val="zh_CN" w:bidi="zh_CN"/>
        </w:rPr>
      </w:r>
      <w:r>
        <w:rPr>
          <w:lang w:val="zh_CN" w:bidi="zh_CN"/>
        </w:rPr>
        <w:t>雅各悄悄地启程离开。 意思是说，雅各避开拉班，没有让他知道。 拉班完全不知道雅各要离开。 雅各没有告诉拉班，他要带著自己的家人和财物回到迦南去。 雅各过了幼发拉底河，往基列山地前进。</w:t>
      </w:r>
    </w:p>
    <w:p>
      <w:pPr/>
      <w:r>
        <w:rPr>
          <w:lang w:val="zh_CN" w:bidi="zh_CN"/>
        </w:rPr>
      </w:r>
      <w:r>
        <w:rPr>
          <w:lang w:val="zh_CN" w:bidi="zh_CN"/>
        </w:rPr>
        <w:t>请展示一张包括哈兰到别是巴的地图。</w:t>
      </w:r>
    </w:p>
    <w:p>
      <w:pPr/>
      <w:r>
        <w:rPr>
          <w:lang w:val="zh_CN" w:bidi="zh_CN"/>
        </w:rPr>
      </w:r>
      <w:r>
        <w:rPr>
          <w:lang w:val="zh_CN" w:bidi="zh_CN"/>
        </w:rPr>
        <w:t>请在这里暂停并以小组的形式讨论：在你们的文化中，如果有人像雅各那样悄悄地离开，作为父亲或家人会有什么反应和行为？</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雅各听说拉班的儿子们抱怨他变得太有钱。 雅各还发现拉班对雅各的态度发生了变化。</w:t>
      </w:r>
    </w:p>
    <w:p>
      <w:pPr/>
      <w:r>
        <w:rPr>
          <w:lang w:val="zh_CN" w:bidi="zh_CN"/>
        </w:rPr>
      </w:r>
      <w:r>
        <w:rPr>
          <w:b/>
          <w:lang w:val="zh_CN" w:bidi="zh_CN"/>
        </w:rPr>
        <w:t>第二个场景：</w:t>
      </w:r>
      <w:r>
        <w:rPr>
          <w:lang w:val="zh_CN" w:bidi="zh_CN"/>
        </w:rPr>
        <w:t>耶和华吩咐雅各回到他父亲和祖父的那片土地去。</w:t>
      </w:r>
    </w:p>
    <w:p>
      <w:pPr/>
      <w:r>
        <w:rPr>
          <w:lang w:val="zh_CN" w:bidi="zh_CN"/>
        </w:rPr>
      </w:r>
      <w:r>
        <w:rPr>
          <w:b/>
          <w:lang w:val="zh_CN" w:bidi="zh_CN"/>
        </w:rPr>
        <w:t>第三个场景：</w:t>
      </w:r>
      <w:r>
        <w:rPr>
          <w:lang w:val="zh_CN" w:bidi="zh_CN"/>
        </w:rPr>
        <w:t>雅各把拉结和利亚叫到田里来。 雅各向她们说明了拉班和拉班的儿子们所做的事。 雅各描述了一个梦，神在梦里要他回到迦南去。 拉结和利亚解释说，拉班没有把她们当作女儿，而是当作外人。 拉结和利亚同意与雅各一起到迦南去。</w:t>
      </w:r>
    </w:p>
    <w:p>
      <w:pPr/>
      <w:r>
        <w:rPr>
          <w:lang w:val="zh_CN" w:bidi="zh_CN"/>
        </w:rPr>
      </w:r>
      <w:r>
        <w:rPr>
          <w:b/>
          <w:lang w:val="zh_CN" w:bidi="zh_CN"/>
        </w:rPr>
        <w:t>第四个场景：</w:t>
      </w:r>
      <w:r>
        <w:rPr>
          <w:lang w:val="zh_CN" w:bidi="zh_CN"/>
        </w:rPr>
        <w:t>趁著拉班外出剪羊毛时，雅各把一切准备好并离开。 拉班完全不知道雅各已经离开哈兰了。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拉班的儿子们</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也提到了雅各的孩子们。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第一个场景：雅各听说拉班的儿子们抱怨他变得太有钱。 我们不知道雅各是怎么听到的这些话的。 拉班的儿子们说，雅各偷了拉班的财产。 雅各还发现拉班对雅各的态度发生了变化。</w:t>
      </w:r>
    </w:p>
    <w:p>
      <w:pPr/>
      <w:r>
        <w:rPr>
          <w:lang w:val="zh_CN" w:bidi="zh_CN"/>
        </w:rPr>
      </w:r>
      <w:r>
        <w:rPr>
          <w:lang w:val="zh_CN" w:bidi="zh_CN"/>
        </w:rPr>
        <w:t>在第二个场景中，耶和华吩咐雅各回到他祖父和父亲的那片土地去。 耶和华对雅各说："我必与你同在。"</w:t>
      </w:r>
    </w:p>
    <w:p>
      <w:pPr/>
      <w:r>
        <w:rPr>
          <w:lang w:val="zh_CN" w:bidi="zh_CN"/>
        </w:rPr>
      </w:r>
      <w:r>
        <w:rPr>
          <w:lang w:val="zh_CN" w:bidi="zh_CN"/>
        </w:rPr>
        <w:t>在第三个场景中，雅各把拉结和利亚叫到田里，他正在那里看守羊群。 在田里没有人听见他们说话。 雅各向他们解释，拉班对雅各的态度已经开始发生变化。 雅各解释了拉班如何多次更改他的工价。 雅各告诉拉结和利亚，神是如何保守他、不让拉班占他便宜。</w:t>
      </w:r>
    </w:p>
    <w:p>
      <w:pPr/>
      <w:r>
        <w:rPr>
          <w:lang w:val="zh_CN" w:bidi="zh_CN"/>
        </w:rPr>
      </w:r>
      <w:r>
        <w:rPr>
          <w:lang w:val="zh_CN" w:bidi="zh_CN"/>
        </w:rPr>
        <w:t>这段经文多次提到拉结和利亚的名字。 通常应该先提到年长的那位。 然而，在这里，每次都是先提到拉结。 拉结是小女儿，也是第二个出嫁的。 雅各爱拉结。</w:t>
      </w:r>
    </w:p>
    <w:p>
      <w:pPr/>
      <w:r>
        <w:rPr>
          <w:lang w:val="zh_CN" w:bidi="zh_CN"/>
        </w:rPr>
      </w:r>
      <w:r>
        <w:rPr>
          <w:lang w:val="zh_CN" w:bidi="zh_CN"/>
        </w:rPr>
        <w:t>接著，雅各把他做的梦告诉了拉结和利亚。 雅各把这个梦详细地描述给拉结和利亚。 在这个梦里，神的使者向雅各显现。 神的使者解释了神如何保护雅各，使这些有斑点、条纹和有小点的公畜数量大大增加。 神的使者对雅各说："我就是在伯特利向你显现的那位神。"</w:t>
      </w:r>
    </w:p>
    <w:p>
      <w:pPr/>
      <w:r>
        <w:rPr>
          <w:lang w:val="zh_CN" w:bidi="zh_CN"/>
        </w:rPr>
      </w:r>
      <w:r>
        <w:rPr>
          <w:lang w:val="zh_CN" w:bidi="zh_CN"/>
        </w:rPr>
        <w:t>请在这里暂停并讨论：请回顾雅各在伯特利那个梦的内容。</w:t>
      </w:r>
    </w:p>
    <w:p>
      <w:pPr/>
      <w:r>
        <w:rPr>
          <w:lang w:val="zh_CN" w:bidi="zh_CN"/>
        </w:rPr>
      </w:r>
      <w:r>
        <w:rPr>
          <w:lang w:val="zh_CN" w:bidi="zh_CN"/>
        </w:rPr>
        <w:t>伯特利就是雅各看见天梯，连接天地的那个地方。 雅各也在伯特利抹油在石头上，并向神许愿。 神的使者吩咐雅各预备好离开哈兰，回到迦南去。</w:t>
      </w:r>
    </w:p>
    <w:p>
      <w:pPr/>
      <w:r>
        <w:rPr>
          <w:lang w:val="zh_CN" w:bidi="zh_CN"/>
        </w:rPr>
      </w:r>
      <w:r>
        <w:rPr>
          <w:lang w:val="zh_CN" w:bidi="zh_CN"/>
        </w:rPr>
        <w:t>然后拉结和利亚向雅各说明，拉班把她们当外人，而不是亲生女儿。 拉班把雅各替他赚的钱都用掉了。 拉班本应该留一些聘金，万一雅各过世或与她们离异，拉结和利亚还能有保障。 但拉班没有这样做。 因此，拉结和利亚将得不到拉班的任何产业。 所以，拉结和利亚愿意跟著雅各离开。</w:t>
      </w:r>
    </w:p>
    <w:p>
      <w:pPr/>
      <w:r>
        <w:rPr>
          <w:lang w:val="zh_CN" w:bidi="zh_CN"/>
        </w:rPr>
      </w:r>
      <w:r>
        <w:rPr>
          <w:lang w:val="zh_CN" w:bidi="zh_CN"/>
        </w:rPr>
        <w:t>在第四个场景中，趁拉班在外剪羊毛时，雅各迅速把一切准备好并离开哈兰。 雅各是按照这个顺序行事的：</w:t>
      </w:r>
    </w:p>
    <w:p>
      <w:pPr>
        <w:pStyle w:val="ListNumber"/>
        <w:numPr>
          <w:ilvl w:val="0"/>
          <w:numId w:val="81"/>
        </w:numPr>
        <w:spacing w:line="240" w:lineRule="auto"/>
        <w:ind w:left="720"/>
      </w:pPr>
      <w:r>
        <w:rPr>
          <w:lang w:val="zh_CN" w:bidi="zh_CN"/>
        </w:rPr>
      </w:r>
      <w:r>
        <w:rPr>
          <w:lang w:val="zh_CN" w:bidi="zh_CN"/>
        </w:rPr>
        <w:t>拉班正在外出剪羊毛。</w:t>
      </w:r>
    </w:p>
    <w:p>
      <w:pPr>
        <w:pStyle w:val="ListNumber"/>
        <w:spacing w:line="240" w:lineRule="auto"/>
        <w:ind w:left="720"/>
      </w:pPr>
      <w:r>
        <w:rPr>
          <w:lang w:val="zh_CN" w:bidi="zh_CN"/>
        </w:rPr>
      </w:r>
      <w:r>
        <w:rPr>
          <w:lang w:val="zh_CN" w:bidi="zh_CN"/>
        </w:rPr>
        <w:t>雅各决定离开哈兰。</w:t>
      </w:r>
    </w:p>
    <w:p>
      <w:pPr>
        <w:pStyle w:val="ListNumber"/>
        <w:spacing w:line="240" w:lineRule="auto"/>
        <w:ind w:left="720"/>
      </w:pPr>
      <w:r>
        <w:rPr>
          <w:lang w:val="zh_CN" w:bidi="zh_CN"/>
        </w:rPr>
      </w:r>
      <w:r>
        <w:rPr>
          <w:lang w:val="zh_CN" w:bidi="zh_CN"/>
        </w:rPr>
        <w:t>雅各没有告诉拉班，他要带著家人离开哈兰。</w:t>
      </w:r>
    </w:p>
    <w:p>
      <w:pPr>
        <w:pStyle w:val="ListNumber"/>
        <w:spacing w:line="240" w:lineRule="auto"/>
        <w:ind w:left="720"/>
      </w:pPr>
      <w:r>
        <w:rPr>
          <w:lang w:val="zh_CN" w:bidi="zh_CN"/>
        </w:rPr>
      </w:r>
      <w:r>
        <w:rPr>
          <w:lang w:val="zh_CN" w:bidi="zh_CN"/>
        </w:rPr>
        <w:t>雅各把他在巴旦‧亚兰所得的一切财物都收拾好。</w:t>
      </w:r>
    </w:p>
    <w:p>
      <w:pPr>
        <w:pStyle w:val="ListNumber"/>
        <w:spacing w:line="240" w:lineRule="auto"/>
        <w:ind w:left="720"/>
      </w:pPr>
      <w:r>
        <w:rPr>
          <w:lang w:val="zh_CN" w:bidi="zh_CN"/>
        </w:rPr>
      </w:r>
      <w:r>
        <w:rPr>
          <w:lang w:val="zh_CN" w:bidi="zh_CN"/>
        </w:rPr>
        <w:t>拉结偷了拉班家里的神像。</w:t>
      </w:r>
    </w:p>
    <w:p>
      <w:pPr>
        <w:pStyle w:val="ListNumber"/>
        <w:spacing w:line="240" w:lineRule="auto"/>
        <w:ind w:left="720"/>
      </w:pPr>
      <w:r>
        <w:rPr>
          <w:lang w:val="zh_CN" w:bidi="zh_CN"/>
        </w:rPr>
      </w:r>
      <w:r>
        <w:rPr>
          <w:lang w:val="zh_CN" w:bidi="zh_CN"/>
        </w:rPr>
        <w:t>雅各把羊群和羊群赶在最前面。</w:t>
      </w:r>
    </w:p>
    <w:p>
      <w:pPr>
        <w:pStyle w:val="ListNumber"/>
        <w:spacing w:line="240" w:lineRule="auto"/>
        <w:ind w:left="720"/>
      </w:pPr>
      <w:r>
        <w:rPr>
          <w:lang w:val="zh_CN" w:bidi="zh_CN"/>
        </w:rPr>
      </w:r>
      <w:r>
        <w:rPr>
          <w:lang w:val="zh_CN" w:bidi="zh_CN"/>
        </w:rPr>
        <w:t>雅各让拉结、利亚、悉帕和辟拉，以及十一个儿子和一个女儿，都骑上骆驼。</w:t>
      </w:r>
    </w:p>
    <w:p>
      <w:pPr>
        <w:pStyle w:val="ListNumber"/>
        <w:spacing w:line="240" w:lineRule="auto"/>
        <w:ind w:left="720"/>
      </w:pPr>
      <w:r>
        <w:rPr>
          <w:lang w:val="zh_CN" w:bidi="zh_CN"/>
        </w:rPr>
      </w:r>
      <w:r>
        <w:rPr>
          <w:lang w:val="zh_CN" w:bidi="zh_CN"/>
        </w:rPr>
        <w:t>雅各带著家人离开哈兰，前往迦南。</w:t>
      </w:r>
    </w:p>
    <w:p>
      <w:pPr>
        <w:pStyle w:val="ListNumber"/>
        <w:spacing w:line="240" w:lineRule="auto"/>
        <w:ind w:left="720"/>
      </w:pPr>
      <w:r>
        <w:rPr>
          <w:lang w:val="zh_CN" w:bidi="zh_CN"/>
        </w:rPr>
      </w:r>
      <w:r>
        <w:rPr>
          <w:lang w:val="zh_CN" w:bidi="zh_CN"/>
        </w:rPr>
        <w:t>雅各过了幼发拉底河，往基列山地前进。</w:t>
      </w:r>
    </w:p>
    <w:p>
      <w:pPr/>
      <w:r>
        <w:rPr>
          <w:lang w:val="zh_CN" w:bidi="zh_CN"/>
        </w:rPr>
      </w:r>
      <w:r>
        <w:rPr>
          <w:lang w:val="zh_CN" w:bidi="zh_CN"/>
        </w:rPr>
        <w:t>雅各用这种方式离开哈兰，相当于欺骗了拉班。 雅各带走他所有的财物，他所有的一切，离开了。 拉班完全不知道雅各带著家人和财物，包括所有的牲畜，离开了哈兰。</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拉班的儿子们</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也提到了雅各的孩子们。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 你可能会听到不同的回应。请重新开始表演。</w:t>
      </w:r>
    </w:p>
    <w:p>
      <w:pPr/>
      <w:r>
        <w:rPr>
          <w:lang w:val="zh_CN" w:bidi="zh_CN"/>
        </w:rPr>
      </w:r>
      <w:r>
        <w:rPr>
          <w:lang w:val="zh_CN" w:bidi="zh_CN"/>
        </w:rPr>
        <w:t>在第一个场景中，拉班的儿子们抱怨雅各。 他们说，雅各变得富有，是因为他偷了拉班的财产。 他们认为雅各之所以富有，是因为他拿走了原本属于拉班的财物。雅各听说或得知了拉班的儿子们在说什么。 接著，雅各也发现拉班对雅各的态度开始改变。</w:t>
      </w:r>
    </w:p>
    <w:p>
      <w:pPr/>
      <w:r>
        <w:rPr>
          <w:lang w:val="zh_CN" w:bidi="zh_CN"/>
        </w:rPr>
      </w:r>
      <w:r>
        <w:rPr>
          <w:lang w:val="zh_CN" w:bidi="zh_CN"/>
        </w:rPr>
        <w:t>请在这里暂停表演，并问拉班的儿子们："你们为什么说雅各偷了你们父亲的财产？" 你可能会听到："雅各不可能变得这么富有，除非拿了我们父亲的东西。 我们家所有的财产都属于父亲的。 雅各一定是欺骗了我们的父亲。" 问雅各："你听到他们的指控，感觉如何？" 你可能会听到："我很难过，他们误会了整件事情。 他们不知道拉班是怎么欺骗我的。 不过，他们爱他们的父亲，这是应该的。" 请重新开始表演。</w:t>
      </w:r>
    </w:p>
    <w:p>
      <w:pPr/>
      <w:r>
        <w:rPr>
          <w:lang w:val="zh_CN" w:bidi="zh_CN"/>
        </w:rPr>
      </w:r>
      <w:r>
        <w:rPr>
          <w:lang w:val="zh_CN" w:bidi="zh_CN"/>
        </w:rPr>
        <w:t xml:space="preserve">在第二个场景中，耶和华吩咐雅各回到他祖父和父亲的那片土地去。 </w:t>
      </w:r>
    </w:p>
    <w:p>
      <w:pPr/>
      <w:r>
        <w:rPr>
          <w:lang w:val="zh_CN" w:bidi="zh_CN"/>
        </w:rPr>
      </w:r>
      <w:r>
        <w:rPr>
          <w:lang w:val="zh_CN" w:bidi="zh_CN"/>
        </w:rPr>
        <w:t>请在这里暂停表演，并问雅各："你听到神叫你回家，感觉如何？" 你可能会听到："我真的很开心。 我想回家。 我在外漂泊很久了。 我很想再见到我的父亲。 我很感恩，神没有忘记我还在哈兰。" 请重新开始表演。</w:t>
      </w:r>
    </w:p>
    <w:p>
      <w:pPr/>
      <w:r>
        <w:rPr>
          <w:lang w:val="zh_CN" w:bidi="zh_CN"/>
        </w:rPr>
      </w:r>
      <w:r>
        <w:rPr>
          <w:lang w:val="zh_CN" w:bidi="zh_CN"/>
        </w:rPr>
        <w:t>在第三个场景中，雅各把拉结和利亚叫到田里，他正在那里看守羊群。 雅各开始向拉结和利亚解释，拉班是怎么欺骗他，十次改变了给他的工价。 雅各说明是神保护了他。 神使这些牲畜生下来的幼畜，正好就是拉班当时答应给雅各的那种。 如果拉班说雅各能拿带条纹的，那羊群就生带条纹。 神使这一切发生。</w:t>
      </w:r>
    </w:p>
    <w:p>
      <w:pPr/>
      <w:r>
        <w:rPr>
          <w:lang w:val="zh_CN" w:bidi="zh_CN"/>
        </w:rPr>
      </w:r>
      <w:r>
        <w:rPr>
          <w:lang w:val="zh_CN" w:bidi="zh_CN"/>
        </w:rPr>
        <w:t>请在这里暂停表演，并问雅各："向拉班的女儿们解释了拉班是怎么欺骗你的，那感觉如何？" 你可能会听到："我不想说，但既然拉班变了，再加上他的儿子们也在指控我，她们必须知道真相。 告诉她们自己父亲的真面目，真的很不容易。" 问拉结和利亚："听到雅各对你们说父亲和兄弟的行为，你们感觉如何？" 你可能会听到："我不觉得意外。 父亲一直都是这样的人。 他也同样亏待了我们。" 请重新开始表演。</w:t>
      </w:r>
    </w:p>
    <w:p>
      <w:pPr/>
      <w:r>
        <w:rPr>
          <w:lang w:val="zh_CN" w:bidi="zh_CN"/>
        </w:rPr>
      </w:r>
      <w:r>
        <w:rPr>
          <w:lang w:val="zh_CN" w:bidi="zh_CN"/>
        </w:rPr>
        <w:t>接著，雅各告诉拉结和利亚，他做了一个梦：神的使者向他显现并跟他说话。 使者对雅各说，是神让这些山羊和绵羊生出有条纹、有斑点或有小斑点的幼畜。 使者说："我就是在伯特利向你说话的那位神，在那里你抹油在石柱上，并向我许愿。 现在预备好，离开这片土地，回到你出生的地方去。"</w:t>
      </w:r>
    </w:p>
    <w:p>
      <w:pPr/>
      <w:r>
        <w:rPr>
          <w:lang w:val="zh_CN" w:bidi="zh_CN"/>
        </w:rPr>
      </w:r>
      <w:r>
        <w:rPr>
          <w:lang w:val="zh_CN" w:bidi="zh_CN"/>
        </w:rPr>
        <w:t>请在这里暂停表演，并问雅各："你发现神的使者在跟你说话时，感觉如何？" 你可能会听到："我非常开心。 我以为神已经忘记我在这里了。 现在知道是神使我富有，我心理很感恩。 也很感谢神要我回家了。" 请重新开始表演。</w:t>
      </w:r>
    </w:p>
    <w:p>
      <w:pPr/>
      <w:r>
        <w:rPr>
          <w:lang w:val="zh_CN" w:bidi="zh_CN"/>
        </w:rPr>
      </w:r>
      <w:r>
        <w:rPr>
          <w:lang w:val="zh_CN" w:bidi="zh_CN"/>
        </w:rPr>
        <w:t>雅各说完后，拉结和利亚开始说话。 他们向雅各说明，拉班也同样亏待她们。 拉班没有预留任何聘金，好让她们在未来能得到照顾。 他们不会从拉班那里得到任何产业。 拉班把她们当作外人，而不是女儿。 于是拉结和利亚对雅各说："照著神对你说的去做吧。"</w:t>
      </w:r>
    </w:p>
    <w:p>
      <w:pPr/>
      <w:r>
        <w:rPr>
          <w:lang w:val="zh_CN" w:bidi="zh_CN"/>
        </w:rPr>
      </w:r>
      <w:r>
        <w:rPr>
          <w:lang w:val="zh_CN" w:bidi="zh_CN"/>
        </w:rPr>
        <w:t>在第四个场景中，雅各知道拉班在外出剪羊毛。 这需要好几天才能完成。 趁拉班不在，雅各开始准备离开。 雅各收拾好他所有的财物。 就在这期间，拉结偷了拉班家的神像。 雅各把羊群和牛群赶在最前面。 雅各准备好骆驼，让拉结、利亚、悉帕和辟拉，以及十一个儿子和一个女儿都坐上去。 然后雅各不告诉拉班，就带著家人离开哈兰。 雅各和家人过了幼发拉底河，向基列山地前进。</w:t>
      </w:r>
    </w:p>
    <w:p>
      <w:pPr/>
      <w:r>
        <w:rPr>
          <w:lang w:val="zh_CN" w:bidi="zh_CN"/>
        </w:rPr>
      </w:r>
      <w:r>
        <w:rPr>
          <w:lang w:val="zh_CN" w:bidi="zh_CN"/>
        </w:rPr>
        <w:t>请在这里暂停表演，问雅各："你为什么不告诉拉班就离开？" 你可能会听到："我觉得拉班会想方设法阻止我离开"，或"拉班可能会想留下我的牲畜。 拉班可能想留下我的家人。 我们必须趁拉班不在时离开。" 问拉结："你为什么拿走你父亲家的神像？"你可能会听到："我希望我们安全，受到保护。 我知道雅各相信神，但我也需要家里的偶像。 如果雅各发现我所做的事，他会很生气。"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这段经文谈到了绵羊和山羊的交配季节。 请使用你在前面的经文中所用的相同词语来描述这个过程。 在这段经文中，雅各承认是神使这些绵羊和山羊生出有条纹、有斑点或有小点的幼畜。</w:t>
      </w:r>
    </w:p>
    <w:p>
      <w:pPr/>
      <w:r>
        <w:rPr>
          <w:lang w:val="zh_CN" w:bidi="zh_CN"/>
        </w:rPr>
      </w:r>
      <w:r>
        <w:rPr>
          <w:lang w:val="zh_CN" w:bidi="zh_CN"/>
        </w:rPr>
        <w:t>拉结和利亚告诉雅各，拉班把她们当外人，而不是亲生女儿。 外人是不会有继承权的。 按理说，父亲应该留出一部分聘金，让女儿将来能有保障。 但拉班没有这样做。 拉班把所有的钱都花光了。</w:t>
      </w:r>
    </w:p>
    <w:p>
      <w:pPr/>
      <w:r>
        <w:rPr>
          <w:lang w:val="zh_CN" w:bidi="zh_CN"/>
        </w:rPr>
      </w:r>
      <w:r>
        <w:rPr>
          <w:lang w:val="zh_CN" w:bidi="zh_CN"/>
        </w:rPr>
        <w:t>耶和华的使者在</w:t>
      </w:r>
      <w:r>
        <w:rPr>
          <w:b/>
          <w:lang w:val="zh_CN" w:bidi="zh_CN"/>
        </w:rPr>
        <w:t>梦</w:t>
      </w:r>
      <w:r>
        <w:rPr>
          <w:lang w:val="zh_CN" w:bidi="zh_CN"/>
        </w:rPr>
        <w:t>里向雅各显现。 因为这是一个梦，所有事情发生时雅各正睡著。 请使用你之前说的相同词语来描述梦。 主词汇表中有</w:t>
      </w:r>
      <w:hyperlink r:id="rId62">
        <w:r>
          <w:rPr>
            <w:lang w:val="zh_CN" w:bidi="zh_CN"/>
          </w:rPr>
          <w:rPr>
            <w:color w:val="0000EE"/>
            <w:u w:val="single"/>
          </w:rPr>
          <w:t>耶和华的使者</w:t>
        </w:r>
      </w:hyperlink>
      <w:r>
        <w:rPr>
          <w:lang w:val="zh_CN" w:bidi="zh_CN"/>
        </w:rPr>
        <w:t>这个词。 有时候，这个使者被称为神的使者。 这位使者是神所差来的，是神在天上的使者，代表神向人说话、行事。 在许多经文中，神的使者几乎等同于是神。 神的使者有时不只是代表神说话，甚至会直接以神自己的口吻、用第一人称来说话。 当亚伯拉罕准备把以撒献上时，神的使者向他显现。 请使用你在那段经文中所用的相同词语。</w:t>
      </w:r>
    </w:p>
    <w:p>
      <w:pPr/>
      <w:r>
        <w:rPr>
          <w:lang w:val="zh_CN" w:bidi="zh_CN"/>
        </w:rPr>
      </w:r>
      <w:r>
        <w:rPr>
          <w:lang w:val="zh_CN" w:bidi="zh_CN"/>
        </w:rPr>
        <w:t>神的使者提醒雅各伯特利、那根抹油的立石，以及雅各当时向神所许的愿。 请使用与你翻译这段经文时相同的词语来描述这个事件。</w:t>
      </w:r>
    </w:p>
    <w:p>
      <w:pPr/>
      <w:r>
        <w:rPr>
          <w:lang w:val="zh_CN" w:bidi="zh_CN"/>
        </w:rPr>
      </w:r>
      <w:r>
        <w:rPr>
          <w:lang w:val="zh_CN" w:bidi="zh_CN"/>
        </w:rPr>
        <w:t>这段经文把神称为</w:t>
      </w:r>
      <w:r>
        <w:rPr>
          <w:b/>
          <w:lang w:val="zh_CN" w:bidi="zh_CN"/>
        </w:rPr>
        <w:t>耶和华</w:t>
      </w:r>
      <w:r>
        <w:rPr>
          <w:lang w:val="zh_CN" w:bidi="zh_CN"/>
        </w:rPr>
        <w:t>和</w:t>
      </w:r>
      <w:r>
        <w:rPr>
          <w:b/>
          <w:lang w:val="zh_CN" w:bidi="zh_CN"/>
        </w:rPr>
        <w:t>神</w:t>
      </w:r>
      <w:r>
        <w:rPr>
          <w:lang w:val="zh_CN" w:bidi="zh_CN"/>
        </w:rPr>
        <w:t>。 请使用你在前面的经文中所用的相同词语。</w:t>
      </w:r>
    </w:p>
    <w:p>
      <w:pPr/>
      <w:r>
        <w:rPr>
          <w:lang w:val="zh_CN" w:bidi="zh_CN"/>
        </w:rPr>
      </w:r>
      <w:r>
        <w:rPr>
          <w:lang w:val="zh_CN" w:bidi="zh_CN"/>
        </w:rPr>
        <w:t>拉结偷了她父亲家里的</w:t>
      </w:r>
      <w:r>
        <w:rPr>
          <w:b/>
          <w:lang w:val="zh_CN" w:bidi="zh_CN"/>
        </w:rPr>
        <w:t>偶像</w:t>
      </w:r>
      <w:r>
        <w:rPr>
          <w:lang w:val="zh_CN" w:bidi="zh_CN"/>
        </w:rPr>
        <w:t>或神像。 主词汇表中有对</w:t>
      </w:r>
      <w:hyperlink r:id="rId81">
        <w:r>
          <w:rPr>
            <w:lang w:val="zh_CN" w:bidi="zh_CN"/>
          </w:rPr>
          <w:rPr>
            <w:color w:val="0000EE"/>
            <w:u w:val="single"/>
          </w:rPr>
          <w:t>偶像</w:t>
        </w:r>
      </w:hyperlink>
      <w:r>
        <w:rPr>
          <w:lang w:val="zh_CN" w:bidi="zh_CN"/>
        </w:rPr>
        <w:t>这个词的讨论。 偶像是人用手所造的，然后当作神来敬拜的东西。 家里的神像通常是小型的雕像，看起来可能像人，也可能象征祖先。 在这个故事中，它们小到可以藏在拉结所坐的垫子里。</w:t>
      </w:r>
    </w:p>
    <w:p>
      <w:pPr/>
      <w:r>
        <w:rPr>
          <w:lang w:val="zh_CN" w:bidi="zh_CN"/>
        </w:rPr>
      </w:r>
      <w:r>
        <w:rPr>
          <w:lang w:val="zh_CN" w:bidi="zh_CN"/>
        </w:rPr>
        <w:t>这段经文用了好几个名字来指同一个地方。 你祖父和父亲的那片土地，你出生的土地，迦南的那片土地，都是指同一个地方。 这是神应许给亚伯拉罕、以撒，后来也应许给雅各的那片土地。 当雅各在伯特利做了天梯的梦时，神向他确认，他会继承这片土地。</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31:22–35</w:t>
      </w:r>
      <w:r>
        <w:rPr>
          <w:lang w:val="zh_CN" w:bidi="zh_CN"/>
        </w:rPr>
      </w:r>
    </w:p>
    <w:p>
      <w:pPr>
        <w:pStyle w:val="Heading3"/>
      </w:pPr>
      <w:r>
        <w:rPr>
          <w:lang w:val="zh_CN" w:bidi="zh_CN"/>
        </w:rPr>
        <w:t>聆听话语与铭记于心</w:t>
      </w:r>
    </w:p>
    <w:p>
      <w:pPr/>
      <w:r>
        <w:rPr>
          <w:lang w:val="zh_CN" w:bidi="zh_CN"/>
        </w:rPr>
      </w:r>
      <w:r>
        <w:rPr>
          <w:lang w:val="zh_CN" w:bidi="zh_CN"/>
        </w:rPr>
        <w:t>请聆听创世记31章22至35节的音频，并将它记在心里。聆听经文三次（如果可能的话，请听三种不同的翻译版本）。然后以小组的形式来讨论以下的问题：</w:t>
      </w:r>
    </w:p>
    <w:p>
      <w:pPr>
        <w:pStyle w:val="ListNumber"/>
        <w:numPr>
          <w:ilvl w:val="0"/>
          <w:numId w:val="8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这段是在叙述雅各返回迦南，回到父亲以撒那里的旅程。 在前面的经文中，雅各得知拉班的儿子们认为雅各是在偷他们父亲拉班的财产。 拉班对雅各的态度也明显改变了。 所以雅各决定，是时候要回家了。 此外，神在梦里向雅各说话，告诉他回到他父亲以撒那里去。 雅各偷偷地收拾好一切，没有告诉拉班就离开了。 雅各带著他所有的牲畜、所有财物，还有他的妻子和孩子们，一起离开哈兰，往迦南、往他父亲以撒那里去。</w:t>
      </w:r>
    </w:p>
    <w:p>
      <w:pPr/>
      <w:r>
        <w:rPr>
          <w:lang w:val="zh_CN" w:bidi="zh_CN"/>
        </w:rPr>
      </w:r>
      <w:r>
        <w:rPr>
          <w:lang w:val="zh_CN" w:bidi="zh_CN"/>
        </w:rPr>
        <w:t>雅各离开时，拉班正在离家一段距离的地方剪羊毛。 雅各走了三天后，才有人通知拉班说，雅各已经走了。 雅各一路带著羊群和牛群，以及他的妻子孩子们同行。 拉班一得知此事，立刻召集亲族，火速追赶。 火速追赶的意思，就是拉班和他的亲族全速前进，越快越好。 即便如此，他们还是花了七天才追上雅各。 这表示雅各已经走了十天路，而拉班只用了七天就追上了同样的距离。 因为拉班没有带牲畜，也没带妻子和孩子，所以速度比较快。 当时雅各已经到了基列山区。 那是基列地最北边的部分。 这里距离哈兰大约三百五十英里，或五百六十公里左右。</w:t>
      </w:r>
    </w:p>
    <w:p>
      <w:pPr/>
      <w:r>
        <w:rPr>
          <w:lang w:val="zh_CN" w:bidi="zh_CN"/>
        </w:rPr>
      </w:r>
      <w:r>
        <w:rPr>
          <w:lang w:val="zh_CN" w:bidi="zh_CN"/>
        </w:rPr>
        <w:t>请展示一张从别是巴到哈兰的迦南地图。 请标出基列山地的位置。</w:t>
      </w:r>
    </w:p>
    <w:p>
      <w:pPr/>
      <w:r>
        <w:rPr>
          <w:lang w:val="zh_CN" w:bidi="zh_CN"/>
        </w:rPr>
      </w:r>
      <w:r>
        <w:rPr>
          <w:lang w:val="zh_CN" w:bidi="zh_CN"/>
        </w:rPr>
        <w:t>请在这里暂停并讨论：雅各每天大约走五十公里。 带著牲畜和孩子，这速度其实很快了。 你认为雅各为什么走那么快？</w:t>
      </w:r>
    </w:p>
    <w:p>
      <w:pPr/>
      <w:r>
        <w:rPr>
          <w:lang w:val="zh_CN" w:bidi="zh_CN"/>
        </w:rPr>
      </w:r>
      <w:r>
        <w:rPr>
          <w:lang w:val="zh_CN" w:bidi="zh_CN"/>
        </w:rPr>
        <w:t>在拉班追上雅各之前，他做了个梦。 神在梦里向拉班显现，对他说："不要动雅各。" 因为这是一个梦，所以它发生在夜里。 拉班追上雅各后，就在雅各营旁扎营。 接著拉班去找雅各，开始口头指责雅各。 从用词看得出来，拉班当时非常愤怒，甚至是在对雅各大吼。 拉班对雅各说了一连串的问题，其实并不需要雅各回答。 拉班并不是在问事情。 拉班是在发泄他的怒气。 拉班控告雅各偷偷逃走，把拉结和利亚像俘虏一样带走，是悄悄地把全家拐走。拉班表示，他本来会为雅各预备宴席，用鼓舞为他送行。</w:t>
      </w:r>
    </w:p>
    <w:p>
      <w:pPr/>
      <w:r>
        <w:rPr>
          <w:lang w:val="zh_CN" w:bidi="zh_CN"/>
        </w:rPr>
      </w:r>
      <w:r>
        <w:rPr>
          <w:lang w:val="zh_CN" w:bidi="zh_CN"/>
        </w:rPr>
        <w:t>请在这里暂停并讨论：请讲一个父亲追赶离家出走的孩子的故事。 当父亲追上孩子们时，会有什么反应？ 父亲会怎样跟他的孩子说话？ 请仔细听父亲如何向孩子表达他的怒气的。</w:t>
      </w:r>
    </w:p>
    <w:p>
      <w:pPr/>
      <w:r>
        <w:rPr>
          <w:lang w:val="zh_CN" w:bidi="zh_CN"/>
        </w:rPr>
      </w:r>
      <w:r>
        <w:rPr>
          <w:lang w:val="zh_CN" w:bidi="zh_CN"/>
        </w:rPr>
        <w:t>拉班特别提到要用手鼓和琴。 这两样是当时常用的乐器。 手鼓是一种小型手持鼓。 琴则是有需要拨动或弹奏的琴弦。 这些乐器当时很普遍，也常用在喜庆场合。</w:t>
      </w:r>
    </w:p>
    <w:p>
      <w:pPr/>
      <w:r>
        <w:rPr>
          <w:lang w:val="zh_CN" w:bidi="zh_CN"/>
        </w:rPr>
      </w:r>
      <w:r>
        <w:rPr>
          <w:lang w:val="zh_CN" w:bidi="zh_CN"/>
        </w:rPr>
        <w:t>请在这里暂停，并展示手鼓和琴的图片。 古代的手鼓没有像现在手鼓那样的金属铃片。</w:t>
      </w:r>
    </w:p>
    <w:p>
      <w:pPr/>
      <w:r>
        <w:rPr>
          <w:lang w:val="zh_CN" w:bidi="zh_CN"/>
        </w:rPr>
      </w:r>
      <w:r>
        <w:rPr>
          <w:lang w:val="zh_CN" w:bidi="zh_CN"/>
        </w:rPr>
        <w:t>拉班告诉雅各，他本来可以伤害雅各。 拉班的语气是："我本来能这样做，但我不会。" 接著，拉班把神在梦里对他说"不要动雅各"这件事告诉雅各。 拉班说："你父亲所拜的神对我说话了。" 这暗示拉班不像以撒和雅各那样认识、敬拜这位神。 这个梦也可能就是拉班没有动手伤害雅各的原因。 拉班说，他理解雅各想回到父亲以撒身边的心情。 接著，拉班指控雅各偷了他家里的神像。</w:t>
      </w:r>
    </w:p>
    <w:p>
      <w:pPr/>
      <w:r>
        <w:rPr>
          <w:lang w:val="zh_CN" w:bidi="zh_CN"/>
        </w:rPr>
      </w:r>
      <w:r>
        <w:rPr>
          <w:lang w:val="zh_CN" w:bidi="zh_CN"/>
        </w:rPr>
        <w:t>请展示一张家里的小神像的图片。</w:t>
      </w:r>
    </w:p>
    <w:p>
      <w:pPr/>
      <w:r>
        <w:rPr>
          <w:lang w:val="zh_CN" w:bidi="zh_CN"/>
        </w:rPr>
      </w:r>
      <w:r>
        <w:rPr>
          <w:lang w:val="zh_CN" w:bidi="zh_CN"/>
        </w:rPr>
        <w:t>雅各解释说，他害怕拉班强行留下拉结和利亚。 然后雅各说："我什么也没有偷。 你可以去找那些神像。 如果有人拿了，就不能存活。 如果你找到任何属于你的东西，我一定还给你。" 雅各不知道，是拉结偷了拉班家里的神像。 雅各希望这些族亲能在搜查营地时作见证。 雅各把他们称为"我们的亲族"。</w:t>
      </w:r>
    </w:p>
    <w:p>
      <w:pPr/>
      <w:r>
        <w:rPr>
          <w:lang w:val="zh_CN" w:bidi="zh_CN"/>
        </w:rPr>
      </w:r>
      <w:r>
        <w:rPr>
          <w:lang w:val="zh_CN" w:bidi="zh_CN"/>
        </w:rPr>
        <w:t>于是，拉班开始搜查雅各的营地。 拉班先查了雅各的帐棚。 接著，拉班搜查了利亚、悉帕和辟拉的帐棚。 最后，拉班去了拉结的帐棚。 拉结当时就在她的帐棚里。 拉结把家神藏在她骆驼鞍座用的垫子里。 拉结正坐在那个垫子上。</w:t>
      </w:r>
    </w:p>
    <w:p>
      <w:pPr/>
      <w:r>
        <w:rPr>
          <w:lang w:val="zh_CN" w:bidi="zh_CN"/>
        </w:rPr>
      </w:r>
      <w:r>
        <w:rPr>
          <w:lang w:val="zh_CN" w:bidi="zh_CN"/>
        </w:rPr>
        <w:t>请展示一张女子骑在骆驼上的照片。 图片里应该看得出垫子的位置。</w:t>
      </w:r>
    </w:p>
    <w:p>
      <w:pPr/>
      <w:r>
        <w:rPr>
          <w:lang w:val="zh_CN" w:bidi="zh_CN"/>
        </w:rPr>
      </w:r>
      <w:r>
        <w:rPr>
          <w:lang w:val="zh_CN" w:bidi="zh_CN"/>
        </w:rPr>
        <w:t>请展示一张帐棚营地的图片。</w:t>
      </w:r>
    </w:p>
    <w:p>
      <w:pPr/>
      <w:r>
        <w:rPr>
          <w:lang w:val="zh_CN" w:bidi="zh_CN"/>
        </w:rPr>
      </w:r>
      <w:r>
        <w:rPr>
          <w:lang w:val="zh_CN" w:bidi="zh_CN"/>
        </w:rPr>
        <w:t>拉班进帐棚时，拉结没有站起来。 一般来说，女儿会站起来表示对父亲的尊敬。 但拉结用非常有礼貌的称呼跟她父亲说话。 拉结说："我主啊"或"先生"。 这里的</w:t>
      </w:r>
      <w:r>
        <w:rPr>
          <w:i/>
          <w:lang w:val="zh_CN" w:bidi="zh_CN"/>
        </w:rPr>
        <w:t>主</w:t>
      </w:r>
      <w:r>
        <w:rPr>
          <w:lang w:val="zh_CN" w:bidi="zh_CN"/>
        </w:rPr>
        <w:t>不是指</w:t>
      </w:r>
      <w:r>
        <w:rPr>
          <w:i/>
          <w:lang w:val="zh_CN" w:bidi="zh_CN"/>
        </w:rPr>
        <w:t>耶和华</w:t>
      </w:r>
      <w:r>
        <w:rPr>
          <w:lang w:val="zh_CN" w:bidi="zh_CN"/>
        </w:rPr>
        <w:t>，而是一般对长辈的尊称。 这是一个用来尊称年长男子的词。 拉结说："因为我正值生理期，没办法起身。" 在古代，经血被视为不洁净的东西。 人们甚至相信，邪灵会附在经血中。 拉结坐在家神上，就使那些神像变成不洁的了。 拉班没有让拉结站起来。 他也没有检查拉结所坐的垫子。 拉班查遍帐棚和营地，还是没有找到他家里的神像。</w:t>
      </w:r>
    </w:p>
    <w:p>
      <w:pPr/>
      <w:r>
        <w:rPr>
          <w:lang w:val="zh_CN" w:bidi="zh_CN"/>
        </w:rPr>
      </w:r>
      <w:r>
        <w:rPr>
          <w:lang w:val="zh_CN" w:bidi="zh_CN"/>
        </w:rPr>
        <w:t>请在这里暂停并讨论：请谈论一个正在经历经期的女人。 你们会用什么词来描述这个事件？ 在你们的文化中，男女在一起时会如何更委婉地提到这件事？ 如果你要向爷爷奶奶解释拉结的情况，你会怎么说？</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拉班得知雅各带著全家的财物和家人逃走了。 拉班立即召集他的亲族，去追捕雅各。 在追赶的途中，拉班做了个梦，神在梦里告诉他不可伤害雅各。</w:t>
      </w:r>
    </w:p>
    <w:p>
      <w:pPr/>
      <w:r>
        <w:rPr>
          <w:lang w:val="zh_CN" w:bidi="zh_CN"/>
        </w:rPr>
      </w:r>
      <w:r>
        <w:rPr>
          <w:b/>
          <w:lang w:val="zh_CN" w:bidi="zh_CN"/>
        </w:rPr>
        <w:t>第二个场景：</w:t>
      </w:r>
      <w:r>
        <w:rPr>
          <w:lang w:val="zh_CN" w:bidi="zh_CN"/>
        </w:rPr>
        <w:t>拉班追上了雅各。 拉班去见雅各，非常生气，他提出了各种指控。 拉班指责雅各偷了家里的神像。 雅各否认偷窃，并告诉拉班可以搜查营地来找出任何可能属于拉班的东西。</w:t>
      </w:r>
    </w:p>
    <w:p>
      <w:pPr/>
      <w:r>
        <w:rPr>
          <w:lang w:val="zh_CN" w:bidi="zh_CN"/>
        </w:rPr>
      </w:r>
      <w:r>
        <w:rPr>
          <w:b/>
          <w:lang w:val="zh_CN" w:bidi="zh_CN"/>
        </w:rPr>
        <w:t>第三个场景：</w:t>
      </w:r>
      <w:r>
        <w:rPr>
          <w:lang w:val="zh_CN" w:bidi="zh_CN"/>
        </w:rPr>
        <w:t>拉班搜查帐棚，并来到拉结的帐棚。 拉结把家里的神像藏在她的骆驼垫子里。 拉结坐在垫子上，告诉拉班，她正有女人的经期，这意味著她不能站起来。 拉班没有找到那些神像。</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把雅各的事告诉拉班的人。</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悉帕</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拉班的亲族</w:t>
      </w:r>
    </w:p>
    <w:p>
      <w:pPr>
        <w:pStyle w:val="ListBullet"/>
        <w:spacing w:line="240" w:lineRule="auto"/>
        <w:ind w:left="720"/>
      </w:pPr>
      <w:r>
        <w:rPr>
          <w:lang w:val="zh_CN" w:bidi="zh_CN"/>
        </w:rPr>
      </w:r>
      <w:r>
        <w:rPr>
          <w:lang w:val="zh_CN" w:bidi="zh_CN"/>
        </w:rPr>
        <w:t>文中也提到了雅各的儿女和仆人。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在第一个场景中，雅各离开哈兰三天后，有人告诉拉班，雅各已经带著他全家和所有财物离开了。 那时拉班正在离哈兰很远的地方羊剪毛。 拉班立即召集了一群亲族，火速追赶雅各。 这意味著拉班一路都在拼命赶路。 雅各一家在十天里大约走了五百六十公里，也就是三百五十英里左右。 换算起来，每天大约走五十公里。 对带著牲畜和孩子的人来说，这样的速度已经非常快了。 拉班走得更快，因为他只用了七天就追上雅各了。 等于拉班每天大约走八十公里。在拉班追上雅各的前一晚，他做了一个梦。 神在梦里向拉班显现，吩咐他不要伤害雅各。</w:t>
      </w:r>
    </w:p>
    <w:p>
      <w:pPr/>
      <w:r>
        <w:rPr>
          <w:lang w:val="zh_CN" w:bidi="zh_CN"/>
        </w:rPr>
      </w:r>
      <w:r>
        <w:rPr>
          <w:lang w:val="zh_CN" w:bidi="zh_CN"/>
        </w:rPr>
        <w:t>在第二个场景中，拉班来到雅各的营地，开始口头责备雅各。 从用词来看，仿佛拉班是在对雅各大吼。 拉班问了许多不需要回答的问题。 他只是用这种方式来发泄他的怒气和不满。 拉班提出了一连串指控。 其中有些指控根本不是真的。 拉班对雅各保证说，如果他事先说要走，他一定会为他预备盛宴，唱歌跳舞，好好替他送行。 拉班接著告诉雅各，神在梦里吩咐他不要伤害雅各。 拉班说："我本来能对你下重手，但你父亲所拜的神向我显现，吩咐我不可伤害你。" 最后，拉班不再大吼，表示他理解雅各想回到他父亲以撒身边。 接著，拉班质问雅各为什么偷走家里的神像。</w:t>
      </w:r>
    </w:p>
    <w:p>
      <w:pPr/>
      <w:r>
        <w:rPr>
          <w:lang w:val="zh_CN" w:bidi="zh_CN"/>
        </w:rPr>
      </w:r>
      <w:r>
        <w:rPr>
          <w:lang w:val="zh_CN" w:bidi="zh_CN"/>
        </w:rPr>
        <w:t>雅各回答，说明自己为什么偷偷带著家人和牲畜一起离开。 他害怕拉班不肯让这些妻子离开哈兰。 雅各否认偷了家里的神像。 雅各说，拉班可以随意搜寻营地，凡事找到属于他的东西，都可以拿走。 雅各希望在场的亲族为这次搜查作见证。 这些亲族会亲眼看见，拉班是否真的找到属于他的东西。 雅各称他们为我们的亲族，表示雅各也把他们当成自己的亲人。 雅各甚至说，偷神像的人应当被处死。 雅各并不知道，偷拉班家里的神像的人是拉结。</w:t>
      </w:r>
    </w:p>
    <w:p>
      <w:pPr/>
      <w:r>
        <w:rPr>
          <w:lang w:val="zh_CN" w:bidi="zh_CN"/>
        </w:rPr>
      </w:r>
      <w:r>
        <w:rPr>
          <w:lang w:val="zh_CN" w:bidi="zh_CN"/>
        </w:rPr>
        <w:t>在第三个场景中，拉班开始搜查各个帐棚。 拉班从雅各的帐棚开始，再到利亚的帐棚。 接著，拉班搜查悉帕和辟拉的帐棚。 拉班在这些帐棚里没找到任何东西。 拉班把帐棚里的一切都翻了一遍。 最后，拉班来到拉结的帐棚搜查。 拉结当时就在她的帐棚里。 拉结把家里的神像放在她骆驼鞍座用的垫子里。 拉结就坐在这个垫子上。 拉结非常客气地对拉班说："我主啊"或"先生"。 拉班进入帐棚时，拉结没有站起来。 拉结说："因为我正值生理期，没办法站起来。" 拉班没有让拉结站起来，也没有让她移动。 他也没有检查拉结坐著的地方。 拉班只把帐棚里其它地方都查了一遍。 他没有找到任何属于他的东西。 拉班没有找到那些家里的神像。</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把雅各的事告诉拉班的人。</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悉帕</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拉班的亲族</w:t>
      </w:r>
    </w:p>
    <w:p>
      <w:pPr>
        <w:pStyle w:val="ListBullet"/>
        <w:spacing w:line="240" w:lineRule="auto"/>
        <w:ind w:left="720"/>
      </w:pPr>
      <w:r>
        <w:rPr>
          <w:lang w:val="zh_CN" w:bidi="zh_CN"/>
        </w:rPr>
      </w:r>
      <w:r>
        <w:rPr>
          <w:lang w:val="zh_CN" w:bidi="zh_CN"/>
        </w:rPr>
        <w:t>文中也提到了雅各的儿女和仆人。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 你可能会听到不同的回应。请重新开始表演。</w:t>
      </w:r>
    </w:p>
    <w:p>
      <w:pPr/>
      <w:r>
        <w:rPr>
          <w:lang w:val="zh_CN" w:bidi="zh_CN"/>
        </w:rPr>
      </w:r>
      <w:r>
        <w:rPr>
          <w:lang w:val="zh_CN" w:bidi="zh_CN"/>
        </w:rPr>
        <w:t>在第一个场景中，雅各离开哈兰三天后，有人告诉拉班，雅各已经带著他的妻子、孩子和牲畜一同离开了。 拉班召集了他的亲戚，起身去追赶雅各。他们一路急行，想要追上雅各。花了七天才追上雅各。在拉班追上雅各的前一晚，拉班做了一个梦。神在梦里对拉班说："不要伤害雅各。"</w:t>
      </w:r>
    </w:p>
    <w:p>
      <w:pPr/>
      <w:r>
        <w:rPr>
          <w:lang w:val="zh_CN" w:bidi="zh_CN"/>
        </w:rPr>
      </w:r>
      <w:r>
        <w:rPr>
          <w:lang w:val="zh_CN" w:bidi="zh_CN"/>
        </w:rPr>
        <w:t>请在这里暂停表演，并问拉班："你为什么要抓住雅各？" 你可能会听到："雅各怎敢这样暗暗地离开！雅各把我的女儿们和我的外孙从我这里带走了。雅各必须为此付出代价。这些牲畜属于我。 雅各是个贼！"请重新开始表演。</w:t>
      </w:r>
    </w:p>
    <w:p>
      <w:pPr/>
      <w:r>
        <w:rPr>
          <w:lang w:val="zh_CN" w:bidi="zh_CN"/>
        </w:rPr>
      </w:r>
      <w:r>
        <w:rPr>
          <w:lang w:val="zh_CN" w:bidi="zh_CN"/>
        </w:rPr>
        <w:t>在第二个场景中，拉班追上了雅各。 拉班就在雅各的营旁扎营。拉班对雅各说了一连串的问题，其实并不需要雅各回答。 拉班说："你这样偷偷离开，是什么意思？ 你们怎么敢把我的女儿们像俘虏一样带走？" 拉班向雅各保证说，如果雅各要离开哈兰，拉班本来会为他举行一场欢送的宴席，有音乐、有跳舞。 拉班接著把前一晚自己作的梦告诉雅各。 拉班说："你父亲所敬拜的神向我显现，吩咐我不可动你。" 拉班最后对雅各说："我能理解你想去见你父亲，但你为什么要偷走我家里的神像？"</w:t>
      </w:r>
    </w:p>
    <w:p>
      <w:pPr/>
      <w:r>
        <w:rPr>
          <w:lang w:val="zh_CN" w:bidi="zh_CN"/>
        </w:rPr>
      </w:r>
      <w:r>
        <w:rPr>
          <w:lang w:val="zh_CN" w:bidi="zh_CN"/>
        </w:rPr>
        <w:t>请在这里暂停表演，并问雅各："你听见拉班这样控告你的话，感觉如何？" 你可能会听到："他现在很生气。 怒气过了应该就没事了。 他说，他本来会给我们设宴席，但我不相信他。 他总是想欺骗我。" 请问拉结和利亚："听到你们的父亲这样对雅各说话，你们感觉如何？" 你可能会听到："父亲确实很生气。 但父亲并没有像父亲该有的样子待我们。 我不相信他说会给我们设宴席。 宴席是要花钱的。 父亲不会在我们身上花钱。" 请重新开始表演。</w:t>
      </w:r>
    </w:p>
    <w:p>
      <w:pPr/>
      <w:r>
        <w:rPr>
          <w:lang w:val="zh_CN" w:bidi="zh_CN"/>
        </w:rPr>
      </w:r>
      <w:r>
        <w:rPr>
          <w:lang w:val="zh_CN" w:bidi="zh_CN"/>
        </w:rPr>
        <w:t>雅各等拉班把话说完。 然后雅各解释说，他害怕拉班不肯让拉结和利亚离开哈兰。 雅各担心拉班会强行把拉结和利亚留下来。 然后雅各否认自己拿了家里的神像。 雅各坚持让拉班搜查整个营地。 雅各希望亲族能作见证，看是否真的在营里找到什么东西。 雅各提醒拉班，这些亲族也是雅各的亲族。 雅各甚至说，如果有人偷了神像，这个人应当死。 雅各不知道，正是拉结偷了这些神像。</w:t>
      </w:r>
    </w:p>
    <w:p>
      <w:pPr/>
      <w:r>
        <w:rPr>
          <w:lang w:val="zh_CN" w:bidi="zh_CN"/>
        </w:rPr>
      </w:r>
      <w:r>
        <w:rPr>
          <w:lang w:val="zh_CN" w:bidi="zh_CN"/>
        </w:rPr>
        <w:t>请在这里暂停表演，并问拉班："你听到雅各说他害怕你会强行带走你的女儿们，感觉如何？" 你可能会听到："我绝不会做这样的事。 雅各就像我的儿子一样。 我的女儿们现在已经属于雅各了。 我不可能把她们抢回来。" 请问亲族："你们被请来作见证，感觉如何？" 你可能会听到："我不喜欢卷入这场争吵。 我觉得拉班的做法不对。 雅各有权回到他父亲那里。" 请问拉结："你听到雅各说，偷了神像的人应当死，感觉如何？" 你可能会听到："我不害怕。 我父亲找不到的。 没有人会知道是我拿的。" 请重新开始表演。</w:t>
      </w:r>
    </w:p>
    <w:p>
      <w:pPr/>
      <w:r>
        <w:rPr>
          <w:lang w:val="zh_CN" w:bidi="zh_CN"/>
        </w:rPr>
      </w:r>
      <w:r>
        <w:rPr>
          <w:lang w:val="zh_CN" w:bidi="zh_CN"/>
        </w:rPr>
        <w:t>在第三个场景中，拉班开始搜查营地。 拉班先从雅各的帐棚开始。 然后拉班到了利亚、悉帕和辟拉的帐棚。 拉班把东西都翻遍了，但找不到神像。 然后，拉班来到了拉结的帐棚。 拉结在帐棚里，坐在骆驼鞍座用的垫子上。 拉结没有站起来。 拉结很客气地对拉班说："我现在正值生理期，没办法站起来。" 拉班搜查了帐棚，但没有碰拉结，也没有动拉结坐的那个垫子。 拉班没有找到那些神像。</w:t>
      </w:r>
    </w:p>
    <w:p>
      <w:pPr/>
      <w:r>
        <w:rPr>
          <w:lang w:val="zh_CN" w:bidi="zh_CN"/>
        </w:rPr>
      </w:r>
      <w:r>
        <w:rPr>
          <w:lang w:val="zh_CN" w:bidi="zh_CN"/>
        </w:rPr>
        <w:t>请在这里暂停表演，并问拉结："你对父亲说谎时，感觉如何？" 你可能会听到："我不得不说谎，但我不在意。 我需要把这些神像带在身边。 我知道雅各敬拜神，但我也需要我们家里的神像。" 请问拉班："你都搜遍了，却找不到神像，你现在怎么看雅各和家里的神像？" 你可能会听到："我想不通。 他一定把神像藏在某个地方。 一定是雅各离开哈兰时有人拿走的。 雅各欺骗了我。" 请问雅各："拉班找不到神像，你现在感觉如何？" 你可能会听到："他当然找不到。 我敬拜的是神。 我不需要偶像。 我们这个家是敬拜神的。"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雅各离开的消息，花了三天时间才传到拉班那里。 有人告诉拉班，雅各已经走了。</w:t>
      </w:r>
    </w:p>
    <w:p>
      <w:pPr/>
      <w:r>
        <w:rPr>
          <w:lang w:val="zh_CN" w:bidi="zh_CN"/>
        </w:rPr>
      </w:r>
      <w:r>
        <w:rPr>
          <w:lang w:val="zh_CN" w:bidi="zh_CN"/>
        </w:rPr>
        <w:t>拉班召集了他的一些亲族，和他们一起出发去追赶雅各。 在此用来形容这趟行程的用词显示，拉班和亲族是用最快的速度赶路。 他们一路追赶雅各，想要追上他。</w:t>
      </w:r>
    </w:p>
    <w:p>
      <w:pPr/>
      <w:r>
        <w:rPr>
          <w:lang w:val="zh_CN" w:bidi="zh_CN"/>
        </w:rPr>
      </w:r>
      <w:r>
        <w:rPr>
          <w:lang w:val="zh_CN" w:bidi="zh_CN"/>
        </w:rPr>
        <w:t>拉班在追上雅各之前，做了一个</w:t>
      </w:r>
      <w:r>
        <w:rPr>
          <w:b/>
          <w:lang w:val="zh_CN" w:bidi="zh_CN"/>
        </w:rPr>
        <w:t>梦</w:t>
      </w:r>
      <w:r>
        <w:rPr>
          <w:lang w:val="zh_CN" w:bidi="zh_CN"/>
        </w:rPr>
        <w:t>。 这个梦是在夜间发生的。 请使用你在前面的经文中所用的相同词语来指梦。</w:t>
      </w:r>
      <w:r>
        <w:rPr>
          <w:b/>
          <w:lang w:val="zh_CN" w:bidi="zh_CN"/>
        </w:rPr>
        <w:t>神</w:t>
      </w:r>
      <w:r>
        <w:rPr>
          <w:lang w:val="zh_CN" w:bidi="zh_CN"/>
        </w:rPr>
        <w:t>在梦中向拉班显现。 当拉班把这个梦告诉雅各时，拉班说："你父亲所信的神向我显现。" 请使用你在前面的经文中所用的相同词语来指神。在这个梦中，</w:t>
      </w:r>
      <w:r>
        <w:rPr>
          <w:b/>
          <w:lang w:val="zh_CN" w:bidi="zh_CN"/>
        </w:rPr>
        <w:t>父亲</w:t>
      </w:r>
      <w:r>
        <w:rPr>
          <w:lang w:val="zh_CN" w:bidi="zh_CN"/>
        </w:rPr>
        <w:t>指的是雅各的父亲以撒。</w:t>
      </w:r>
    </w:p>
    <w:p>
      <w:pPr/>
      <w:r>
        <w:rPr>
          <w:lang w:val="zh_CN" w:bidi="zh_CN"/>
        </w:rPr>
      </w:r>
      <w:r>
        <w:rPr>
          <w:lang w:val="zh_CN" w:bidi="zh_CN"/>
        </w:rPr>
        <w:t>拉班一见到雅各，拉班就开始连续质问雅各。 拉班说："你做了什么事？" 这是一种不需要回答的质问。 拉班问了一系列类似的问题。 拉班并不是在问事情。 拉班并不是想得到答案。 拉班是在发泄他的怒气。 如果你的语言不习惯用问句来表达愤怒，可以把这些话改成肯定句，比如"你不应该这样做。" 拉班用这种问话方式，是在表达愤怒。 从用词来看，拉班甚至像是在对雅各大吼。 拉班在表达愤怒的时候，甚至做出了一些不实的指控。 拉班指控雅各一些他根本没做过的事。 雅各对这些指控或问题都没有回应。</w:t>
      </w:r>
    </w:p>
    <w:p>
      <w:pPr/>
      <w:r>
        <w:rPr>
          <w:lang w:val="zh_CN" w:bidi="zh_CN"/>
        </w:rPr>
      </w:r>
      <w:r>
        <w:rPr>
          <w:lang w:val="zh_CN" w:bidi="zh_CN"/>
        </w:rPr>
        <w:t>拉班提到，如果雅各要走，他本来会办一场有音乐和舞蹈的欢送宴席。 拉班提到了两种乐器：铃鼓和竖琴。 鼓是一种小型手鼓。 竖琴体积不大，可以拿走手上，用手拨动琴弦来演奏。 如果大家不熟悉这些乐器，可以简单说成：有乐器伴奏的歌舞。</w:t>
      </w:r>
    </w:p>
    <w:p>
      <w:pPr/>
      <w:r>
        <w:rPr>
          <w:lang w:val="zh_CN" w:bidi="zh_CN"/>
        </w:rPr>
      </w:r>
      <w:r>
        <w:rPr>
          <w:lang w:val="zh_CN" w:bidi="zh_CN"/>
        </w:rPr>
        <w:t>请再次展示铃鼓和竖琴的图片。</w:t>
      </w:r>
    </w:p>
    <w:p>
      <w:pPr/>
      <w:r>
        <w:rPr>
          <w:lang w:val="zh_CN" w:bidi="zh_CN"/>
        </w:rPr>
      </w:r>
      <w:r>
        <w:rPr>
          <w:lang w:val="zh_CN" w:bidi="zh_CN"/>
        </w:rPr>
        <w:t>拉班说完之后，雅各仍然没有回应那些指控。 雅各只简单地解释了为什么偷偷离开哈兰。 雅各否认自己拿了</w:t>
      </w:r>
      <w:r>
        <w:rPr>
          <w:b/>
          <w:lang w:val="zh_CN" w:bidi="zh_CN"/>
        </w:rPr>
        <w:t>家里的神像</w:t>
      </w:r>
      <w:r>
        <w:rPr>
          <w:lang w:val="zh_CN" w:bidi="zh_CN"/>
        </w:rPr>
        <w:t>。 请使用你在前文中所用的相同词语来描述家中用的神像。 主词汇表中有对</w:t>
      </w:r>
      <w:hyperlink r:id="rId81">
        <w:r>
          <w:rPr>
            <w:lang w:val="zh_CN" w:bidi="zh_CN"/>
          </w:rPr>
          <w:rPr>
            <w:color w:val="0000EE"/>
            <w:u w:val="single"/>
          </w:rPr>
          <w:t>偶像</w:t>
        </w:r>
      </w:hyperlink>
      <w:r>
        <w:rPr>
          <w:lang w:val="zh_CN" w:bidi="zh_CN"/>
        </w:rPr>
        <w:t>这个词的讨论。</w:t>
      </w:r>
    </w:p>
    <w:p>
      <w:pPr/>
      <w:r>
        <w:rPr>
          <w:lang w:val="zh_CN" w:bidi="zh_CN"/>
        </w:rPr>
      </w:r>
      <w:r>
        <w:rPr>
          <w:lang w:val="zh_CN" w:bidi="zh_CN"/>
        </w:rPr>
        <w:t>拉班要搜查帐棚时，雅各希望亲族能做见证。 雅各把他们称为"我们的亲族"。这些亲族也是雅各的亲族。</w:t>
      </w:r>
    </w:p>
    <w:p>
      <w:pPr/>
      <w:r>
        <w:rPr>
          <w:lang w:val="zh_CN" w:bidi="zh_CN"/>
        </w:rPr>
      </w:r>
      <w:r>
        <w:rPr>
          <w:lang w:val="zh_CN" w:bidi="zh_CN"/>
        </w:rPr>
        <w:t>拉结在帐棚里坐在垫子上。 拉结对拉班说话时，称呼他："我主啊"或"先生"。 在这里，</w:t>
      </w:r>
      <w:r>
        <w:rPr>
          <w:b/>
          <w:lang w:val="zh_CN" w:bidi="zh_CN"/>
        </w:rPr>
        <w:t>主</w:t>
      </w:r>
      <w:r>
        <w:rPr>
          <w:lang w:val="zh_CN" w:bidi="zh_CN"/>
        </w:rPr>
        <w:t>这个词是女儿对父亲说话时使用的尊称，也是对年长者说话时使用的敬称。 这个词不是指耶和华。</w:t>
      </w:r>
    </w:p>
    <w:p>
      <w:pPr/>
      <w:r>
        <w:rPr>
          <w:lang w:val="zh_CN" w:bidi="zh_CN"/>
        </w:rPr>
      </w:r>
      <w:r>
        <w:rPr>
          <w:lang w:val="zh_CN" w:bidi="zh_CN"/>
        </w:rPr>
        <w:t>拉结为自己没有站起来表示歉意。 拉结说："正遇到女人常有的情况。" 拉结委婉地表示，她正经历生理期。 在拉结的经期，拉班不会碰拉结，也不会碰她坐著的垫子。 当时的人认为，经期的血与污秽或邪灵有关。 请用委婉、得体的方式来描述女性的经期。</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31:36–55</w:t>
      </w:r>
      <w:r>
        <w:rPr>
          <w:lang w:val="zh_CN" w:bidi="zh_CN"/>
        </w:rPr>
      </w:r>
    </w:p>
    <w:p>
      <w:pPr>
        <w:pStyle w:val="Heading3"/>
      </w:pPr>
      <w:r>
        <w:rPr>
          <w:lang w:val="zh_CN" w:bidi="zh_CN"/>
        </w:rPr>
        <w:t>聆听话语与铭记于心</w:t>
      </w:r>
    </w:p>
    <w:p>
      <w:pPr/>
      <w:r>
        <w:rPr>
          <w:lang w:val="zh_CN" w:bidi="zh_CN"/>
        </w:rPr>
      </w:r>
      <w:r>
        <w:rPr>
          <w:lang w:val="zh_CN" w:bidi="zh_CN"/>
        </w:rPr>
        <w:t>请聆听创世记31章36至55节的音频，并将它记在心里。聆听经文三次（如果可能的话，请听三种不同的翻译版本）。然后以小组的形式来讨论以下的问题：</w:t>
      </w:r>
    </w:p>
    <w:p>
      <w:pPr>
        <w:pStyle w:val="ListNumber"/>
        <w:numPr>
          <w:ilvl w:val="0"/>
          <w:numId w:val="8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这一段是叙事性的描述，延续拉班在基列山区追上雅各之后，两人之间的对峙过程。 拉班对雅各非常愤怒，在追上雅各时，说话的语气似乎像是在怒吼。 雅各也带著怒气回应拉班。 雅各同样提出一些不需要对方回答的问题。 雅各问："我做了什么得罪你的事吗？" 雅各其实也可以用肯定句来说："我并没有做什么得罪你的事。" 这些问句是雅各表达愤怒的方式。</w:t>
      </w:r>
    </w:p>
    <w:p>
      <w:pPr/>
      <w:r>
        <w:rPr>
          <w:lang w:val="zh_CN" w:bidi="zh_CN"/>
        </w:rPr>
      </w:r>
      <w:r>
        <w:rPr>
          <w:lang w:val="zh_CN" w:bidi="zh_CN"/>
        </w:rPr>
        <w:t>请在这里暂停并讨论：请讲述一个两个男人争吵的故事。 请留意每个人说话的方式。 他们各自是怎样表达愤怒的？ 他使用什么词语？</w:t>
      </w:r>
    </w:p>
    <w:p>
      <w:pPr/>
      <w:r>
        <w:rPr>
          <w:lang w:val="zh_CN" w:bidi="zh_CN"/>
        </w:rPr>
      </w:r>
      <w:r>
        <w:rPr>
          <w:lang w:val="zh_CN" w:bidi="zh_CN"/>
        </w:rPr>
        <w:t>请展示从哈兰和别是巴的行程地图。 这是要提醒小组成员，雅各和拉班是在什么地方相遇。</w:t>
      </w:r>
    </w:p>
    <w:p>
      <w:pPr/>
      <w:r>
        <w:rPr>
          <w:lang w:val="zh_CN" w:bidi="zh_CN"/>
        </w:rPr>
      </w:r>
      <w:r>
        <w:rPr>
          <w:lang w:val="zh_CN" w:bidi="zh_CN"/>
        </w:rPr>
        <w:t>雅各提醒拉班，自己已经替拉班工作了二十年。 雅各为了拉结和利亚，服事了十四年。 接著又为了得到羊群作为工价，再工作了六年。 雅各接著描述了他如何照顾拉班的羊群。雅各说，没有一只母羊或母山羊流产。 流产是指母体在孩子出生之前就失去了胎儿。 这个词不论用在人或动物身上，都指未足月就失去胎儿。</w:t>
      </w:r>
    </w:p>
    <w:p>
      <w:pPr/>
      <w:r>
        <w:rPr>
          <w:lang w:val="zh_CN" w:bidi="zh_CN"/>
        </w:rPr>
      </w:r>
      <w:r>
        <w:rPr>
          <w:lang w:val="zh_CN" w:bidi="zh_CN"/>
        </w:rPr>
        <w:t>请在这里暂停并讨论：在你们的文化中，通常会怎么谈论未足月失去孩子的事？</w:t>
      </w:r>
    </w:p>
    <w:p>
      <w:pPr/>
      <w:r>
        <w:rPr>
          <w:lang w:val="zh_CN" w:bidi="zh_CN"/>
        </w:rPr>
      </w:r>
      <w:r>
        <w:rPr>
          <w:lang w:val="zh_CN" w:bidi="zh_CN"/>
        </w:rPr>
        <w:t>雅各描述了自己为拉班所做的一切，这些都是当时牧羊人该负责的工作。 如果羊被野兽咬死，牧羊人要从他的工钱中赔偿。 牧羊人有责任保护羊群不受野兽伤害。 牧羊人只能吃自然死亡的绵羊或山羊。 牧羊人不可以为了吃而宰杀绵羊或山羊。 羊群若有任何损失，包括被偷走，都要由牧羊人负责。 雅各告诉拉班，自己一直遵守这些规定，从来没有要求拉班赔偿损失。</w:t>
      </w:r>
    </w:p>
    <w:p>
      <w:pPr/>
      <w:r>
        <w:rPr>
          <w:lang w:val="zh_CN" w:bidi="zh_CN"/>
        </w:rPr>
      </w:r>
      <w:r>
        <w:rPr>
          <w:lang w:val="zh_CN" w:bidi="zh_CN"/>
        </w:rPr>
        <w:t>雅各继续说下去，从他的语气可以看出，他仍然非常愤怒。 雅各白天忍受炎热工作，夜晚又忍受寒冷。 在旷野地区，白天和黑夜的温差通常很大。 大多数地方白天有太阳时比较炎热，夜晚太阳下山后就变冷。</w:t>
      </w:r>
    </w:p>
    <w:p>
      <w:pPr/>
      <w:r>
        <w:rPr>
          <w:lang w:val="zh_CN" w:bidi="zh_CN"/>
        </w:rPr>
      </w:r>
      <w:r>
        <w:rPr>
          <w:lang w:val="zh_CN" w:bidi="zh_CN"/>
        </w:rPr>
        <w:t>雅各再次强调，自己已经为拉班工作了二十年。 雅各说，这些年来，拉班十次更改了答应付给雅各的报酬。 然后雅各说，是神一直看顾和保护他。 雅各三次提到神，但雅各所指的是同一位神。 雅各还说，就在这次见面的前一晚，神也向拉班显现，警告他不可伤害雅各。</w:t>
      </w:r>
    </w:p>
    <w:p>
      <w:pPr/>
      <w:r>
        <w:rPr>
          <w:lang w:val="zh_CN" w:bidi="zh_CN"/>
        </w:rPr>
      </w:r>
      <w:r>
        <w:rPr>
          <w:lang w:val="zh_CN" w:bidi="zh_CN"/>
        </w:rPr>
        <w:t>拉班再次开口时，语气已经不一样了。 拉班声称，雅各现在所拥有的一切仍然属于拉班。 这其实是不实的说法。 这些羊群是雅各凭著自己的劳力，照拉班同意的工价合法得来的。拉班又问了一个不需要回答的问题。 拉班看起来是想要找个折衷的方式，结束这场争执。 拉班提出要立约。 约是两个人或团体之间订立的永久性协议，旨在建立和平或友谊关系。两人都承诺遵守这个约，并彼此保持良好的关系。双方会透过献祭或仪式性的宴席来确认这个约。</w:t>
      </w:r>
    </w:p>
    <w:p>
      <w:pPr/>
      <w:r>
        <w:rPr>
          <w:lang w:val="zh_CN" w:bidi="zh_CN"/>
        </w:rPr>
      </w:r>
      <w:r>
        <w:rPr>
          <w:lang w:val="zh_CN" w:bidi="zh_CN"/>
        </w:rPr>
        <w:t>雅各似乎同意了拉班，因为他立起一根石柱作为记号。 雅各也吩咐他的亲族捡石头，堆成一堆。 这是两件不同的事。 一个是记念的石柱，另一个是石堆。 石堆立好之后，雅各和拉班一起坐下来吃立约的筵席。拉班用亚兰语把这石堆命名为伊迦尔‧撒哈杜他。雅各用希伯来语称它为迦累得。 这两个名字的意思其实都是作见证的石堆。 接著，他们又给这石堆取了另一个名字。 新名字叫米斯巴，意思是守望台。 拉班呼求耶和华，在两人彼此看不见的时候，也监察拉班和雅各是否遵守这个约。 拉班也告诉雅各，如果雅各苦待妻子们，神都会看见。 拉班宣告，神就是这个约的见证者。</w:t>
      </w:r>
    </w:p>
    <w:p>
      <w:pPr/>
      <w:r>
        <w:rPr>
          <w:lang w:val="zh_CN" w:bidi="zh_CN"/>
        </w:rPr>
      </w:r>
      <w:r>
        <w:rPr>
          <w:lang w:val="zh_CN" w:bidi="zh_CN"/>
        </w:rPr>
        <w:t>接著，拉班宣布这石堆是拉班和雅各之间的界线。 拉班声称，这石柱和石堆是他立的。 但实际上是雅各做的。 拉班承诺自己绝不会越过界线来伤害雅各。 雅各也不会越过界线去伤害拉班。 拉班说，这石堆和石柱要作为他和雅各所立之约与誓言的见证。 接著，拉班求神在拉班和雅各之间作判断。 拉班呼求雅各的祖父亚伯拉罕的神，以及自己祖父拿鹤的神。 拉班也提到亚伯拉罕和拿鹤的祖先他拉，也就是亚伯拉罕和拿鹤的父亲。 拉班希望神在他们中间作审判者。 拿鹤是亚伯拉罕的兄弟。 拉班敬拜不止一个神。 在拉班心中，亚伯拉罕的神和拿鹤的神是不同的神。</w:t>
      </w:r>
    </w:p>
    <w:p>
      <w:pPr/>
      <w:r>
        <w:rPr>
          <w:lang w:val="zh_CN" w:bidi="zh_CN"/>
        </w:rPr>
      </w:r>
      <w:r>
        <w:rPr>
          <w:lang w:val="zh_CN" w:bidi="zh_CN"/>
        </w:rPr>
        <w:t>请在这里暂停并讨论：请回顾他拉的后裔的家谱。 可以请组员示意后代关系，或用石头或树枝来代表各代人物。</w:t>
      </w:r>
    </w:p>
    <w:p>
      <w:pPr/>
      <w:r>
        <w:rPr>
          <w:lang w:val="zh_CN" w:bidi="zh_CN"/>
        </w:rPr>
      </w:r>
      <w:r>
        <w:rPr>
          <w:lang w:val="zh_CN" w:bidi="zh_CN"/>
        </w:rPr>
        <w:t>雅各在使人敬畏的以撒之神面前起誓，要遵守这条界线。 也可以说，雅各是在那位令人敬畏的以撒之神面前起誓。 誓言类似应许或许愿，但比它们更严肃。 誓言一旦立下，就不能更改。 立誓的人等于请神在自己违背誓言时施行惩罚。 雅各只在以撒之神面前起誓。 雅各起誓时，并没有提到拿鹤的神。 起誓之后，雅各献上祭物，并邀请众人参加立约的筵席。 这是创世记中第一次出现献祭这个词。 献祭时，动物会依照仪式被宰杀。 献祭和燔祭是不一样的。 燔祭是把整只牲畜完全烧掉。 献祭只会烧掉牲畜的一部分，剩下的肉会拿来吃。 雅各把献祭的牲畜一部分拿来作为立约筵席的食物。吃完筵席后，他们在山上过了一夜。</w:t>
      </w:r>
    </w:p>
    <w:p>
      <w:pPr/>
      <w:r>
        <w:rPr>
          <w:lang w:val="zh_CN" w:bidi="zh_CN"/>
        </w:rPr>
      </w:r>
      <w:r>
        <w:rPr>
          <w:lang w:val="zh_CN" w:bidi="zh_CN"/>
        </w:rPr>
        <w:t>第二天，拉班与他的女儿拉结和利亚，以及他所有的孙子都亲吻，并祝福他们。 之后，拉班就回家去了。</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雅各回应拉班的指控。 雅各非常愤怒，并在回应拉班时直接表达他的怒气。</w:t>
      </w:r>
    </w:p>
    <w:p>
      <w:pPr/>
      <w:r>
        <w:rPr>
          <w:lang w:val="zh_CN" w:bidi="zh_CN"/>
        </w:rPr>
      </w:r>
      <w:r>
        <w:rPr>
          <w:b/>
          <w:lang w:val="zh_CN" w:bidi="zh_CN"/>
        </w:rPr>
        <w:t>第二个场景：</w:t>
      </w:r>
      <w:r>
        <w:rPr>
          <w:lang w:val="zh_CN" w:bidi="zh_CN"/>
        </w:rPr>
        <w:t>拉班提出要立约。 雅各同意了。 雅各立起一根石柱，又堆起一堆石头。 他们一起吃一顿饭，作为立约的确认。 拉班和雅各继续彼此承诺，并用第二次的宴席来庆祝。</w:t>
      </w:r>
    </w:p>
    <w:p>
      <w:pPr/>
      <w:r>
        <w:rPr>
          <w:lang w:val="zh_CN" w:bidi="zh_CN"/>
        </w:rPr>
      </w:r>
      <w:r>
        <w:rPr>
          <w:b/>
          <w:lang w:val="zh_CN" w:bidi="zh_CN"/>
        </w:rPr>
        <w:t>第三个场景：</w:t>
      </w:r>
      <w:r>
        <w:rPr>
          <w:lang w:val="zh_CN" w:bidi="zh_CN"/>
        </w:rPr>
        <w:t>拉班祝福他的女儿和孙子，然后回到哈兰。</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拉班和雅各的亲族。</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也提到了雅各的妻子们和孩子们。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在第一个场景中，拉班和雅各在基列山区的对峙持续进行。 在前一段经文中，拉班已经提出了他的指控。 现在轮到雅各回应拉班。 雅各非常生气。 从雅各使用的词语来看，仿佛他是在对拉班大声吼叫。 雅各接连提出许多问题，但他并不期待得到这些问题的回答。 如果在你的语言中用肯定的话来表达比较好，也可以用把这些问句改成肯定句。 例如，雅各说："我做了什么，让你像追罪犯一样追赶著我？" 也可以改成叙述句，例如"雅各说：我并没有做任何事，值得你像追罪犯一样追我。" 雅各告诉拉班，他二十年来一直诚实地为拉班工作。 雅各为了娶拉结和利亚，工作了十四年。 接著，雅各又工作了六年，来换取羊群作为工价。 在这个时间里，雅各做的都是牧羊人的本分工作。 拉班前后十次更改了工价的约定。 但神与雅各同在，保护他，使他凡事顺利。</w:t>
      </w:r>
    </w:p>
    <w:p>
      <w:pPr/>
      <w:r>
        <w:rPr>
          <w:lang w:val="zh_CN" w:bidi="zh_CN"/>
        </w:rPr>
      </w:r>
      <w:r>
        <w:rPr>
          <w:lang w:val="zh_CN" w:bidi="zh_CN"/>
        </w:rPr>
        <w:t>在第二个场景中，拉班再次开口，错误地宣称雅各所拥有的一切都属于他。 其实雅各所拥有的一切，都是按照双方同意的工价，靠自己赚来的。 在说了这个不实的话之后，拉班似乎想与雅各和解。 拉班提出要与雅各立约。 雅各同意了。 雅各立起一根石柱，作为记念的柱子。 人们看到这根石柱，就会知道在那个地方曾经发生过特别的事。 雅各也叫亲族搬石头，在石柱旁堆成一堆石头。 接著，为了庆祝并确认这个约，拉班和雅各一起吃了一顿特别的筵席。 吃完之后，雅各和拉班为这个地方取了名字。 拉班用亚兰语来命名。 雅各用希伯来语来命名它。 这两种语言的名字都是"见证的石堆"。 接著，拉班补充说，这石堆也是守望台，或米斯巴，它将确保拉班和雅各都不会违背这个约。 拉班请求耶和华看顾他们和雅各，确保双方都遵守这个约定。 拉班说，神要作他们遵守这个约的见证者。</w:t>
      </w:r>
    </w:p>
    <w:p>
      <w:pPr/>
      <w:r>
        <w:rPr>
          <w:lang w:val="zh_CN" w:bidi="zh_CN"/>
        </w:rPr>
      </w:r>
      <w:r>
        <w:rPr>
          <w:lang w:val="zh_CN" w:bidi="zh_CN"/>
        </w:rPr>
        <w:t xml:space="preserve">接著，拉班又提出了另一种形式的约。 这比较像是一份和平条约。 拉班希望这石堆成为雅各和拉班之间的界线。 拉班和雅各都不可越过这石堆，进入对方的地界去伤害对方。 这是一个为了维持彼此和平的协议，比起立约，更像是一份条约。 拉班呼求神在拉班和雅各之间作判断。 拉班相信不止一位神。 拉班提到亚伯拉罕的神，也提到拿鹤的神。 亚伯拉罕和拿鹤是兄弟，但拉班似乎认为他们敬拜的是不同的神。 亚伯拉罕是雅各的祖父，而拿鹤是拉班的祖父。 拉班是雅各的舅舅。 </w:t>
      </w:r>
    </w:p>
    <w:p>
      <w:pPr/>
      <w:r>
        <w:rPr>
          <w:lang w:val="zh_CN" w:bidi="zh_CN"/>
        </w:rPr>
      </w:r>
      <w:r>
        <w:rPr>
          <w:lang w:val="zh_CN" w:bidi="zh_CN"/>
        </w:rPr>
        <w:t>雅各起誓要尊重这条界线，也就是与拉班所立的条约。 雅各起誓时，只提到那位令人敬畏的以撒之神。 在这段经文中，</w:t>
      </w:r>
      <w:r>
        <w:rPr>
          <w:i/>
          <w:lang w:val="zh_CN" w:bidi="zh_CN"/>
        </w:rPr>
        <w:t>敬畏</w:t>
      </w:r>
      <w:r>
        <w:rPr>
          <w:lang w:val="zh_CN" w:bidi="zh_CN"/>
        </w:rPr>
        <w:t>是用来指神的称呼。 雅各是奉</w:t>
      </w:r>
      <w:r>
        <w:rPr>
          <w:i/>
          <w:lang w:val="zh_CN" w:bidi="zh_CN"/>
        </w:rPr>
        <w:t>以撒所敬畏的那一位</w:t>
      </w:r>
      <w:r>
        <w:rPr>
          <w:lang w:val="zh_CN" w:bidi="zh_CN"/>
        </w:rPr>
        <w:t>起誓，或奉以撒敬畏之神的名起誓。 雅各只敬拜独一的神，不敬拜多个神。</w:t>
      </w:r>
    </w:p>
    <w:p>
      <w:pPr/>
      <w:r>
        <w:rPr>
          <w:lang w:val="zh_CN" w:bidi="zh_CN"/>
        </w:rPr>
      </w:r>
      <w:r>
        <w:rPr>
          <w:lang w:val="zh_CN" w:bidi="zh_CN"/>
        </w:rPr>
        <w:t>立完誓之后，雅各献上了祭物。 雅各按照仪式宰杀牲畜，将其中一部分献给神，感谢祂赐下与拉班之间的和平。 接著，雅各把剩下的肉煮了，分给在场的所有亲族吃。 这是一场立约的筵席，让所有人一同庆祝。 他们在山上过了一夜。</w:t>
      </w:r>
    </w:p>
    <w:p>
      <w:pPr/>
      <w:r>
        <w:rPr>
          <w:lang w:val="zh_CN" w:bidi="zh_CN"/>
        </w:rPr>
      </w:r>
      <w:r>
        <w:rPr>
          <w:lang w:val="zh_CN" w:bidi="zh_CN"/>
        </w:rPr>
        <w:t>在第三个场景中，拉班第二天一早就起来。 拉班去到他的女儿拉结和利亚面前，亲吻她们。 拉班把他所有的孙子聚在一起，一个一个亲吻。 之后，拉班就动身回哈兰去了。</w:t>
      </w:r>
    </w:p>
    <w:p>
      <w:pPr/>
      <w:r>
        <w:rPr>
          <w:lang w:val="zh_CN" w:bidi="zh_CN"/>
        </w:rPr>
      </w:r>
      <w:r>
        <w:rPr>
          <w:lang w:val="zh_CN" w:bidi="zh_CN"/>
        </w:rPr>
        <w:t>因为这段经文里出现两次立约的筵席，所以建议把整个过程到先后顺序整理清楚。</w:t>
      </w:r>
    </w:p>
    <w:p>
      <w:pPr>
        <w:pStyle w:val="ListNumber"/>
        <w:numPr>
          <w:ilvl w:val="0"/>
          <w:numId w:val="84"/>
        </w:numPr>
        <w:spacing w:line="240" w:lineRule="auto"/>
        <w:ind w:left="720"/>
      </w:pPr>
      <w:r>
        <w:rPr>
          <w:lang w:val="zh_CN" w:bidi="zh_CN"/>
        </w:rPr>
      </w:r>
      <w:r>
        <w:rPr>
          <w:lang w:val="zh_CN" w:bidi="zh_CN"/>
        </w:rPr>
        <w:t>雅各立起记念的石柱，也堆起一堆石头。</w:t>
      </w:r>
    </w:p>
    <w:p>
      <w:pPr>
        <w:pStyle w:val="ListNumber"/>
        <w:spacing w:line="240" w:lineRule="auto"/>
        <w:ind w:left="720"/>
      </w:pPr>
      <w:r>
        <w:rPr>
          <w:lang w:val="zh_CN" w:bidi="zh_CN"/>
        </w:rPr>
      </w:r>
      <w:r>
        <w:rPr>
          <w:lang w:val="zh_CN" w:bidi="zh_CN"/>
        </w:rPr>
        <w:t>雅各和拉班一起吃了一顿饭，作为立约的一部分。</w:t>
      </w:r>
    </w:p>
    <w:p>
      <w:pPr>
        <w:pStyle w:val="ListNumber"/>
        <w:spacing w:line="240" w:lineRule="auto"/>
        <w:ind w:left="720"/>
      </w:pPr>
      <w:r>
        <w:rPr>
          <w:lang w:val="zh_CN" w:bidi="zh_CN"/>
        </w:rPr>
      </w:r>
      <w:r>
        <w:rPr>
          <w:lang w:val="zh_CN" w:bidi="zh_CN"/>
        </w:rPr>
        <w:t>拉班提出要立第二个约，也可以说是一份和平条约。 这石堆同时也成为拉班和雅各之间的界线。 雅各同意了。</w:t>
      </w:r>
    </w:p>
    <w:p>
      <w:pPr>
        <w:pStyle w:val="ListNumber"/>
        <w:spacing w:line="240" w:lineRule="auto"/>
        <w:ind w:left="720"/>
      </w:pPr>
      <w:r>
        <w:rPr>
          <w:lang w:val="zh_CN" w:bidi="zh_CN"/>
        </w:rPr>
      </w:r>
      <w:r>
        <w:rPr>
          <w:lang w:val="zh_CN" w:bidi="zh_CN"/>
        </w:rPr>
        <w:t>拉班指著亚伯拉罕的神，也指著拿鹤的神起誓。 雅各指著以撒那位令人敬畏的神的名起誓。</w:t>
      </w:r>
    </w:p>
    <w:p>
      <w:pPr>
        <w:pStyle w:val="ListNumber"/>
        <w:spacing w:line="240" w:lineRule="auto"/>
        <w:ind w:left="720"/>
      </w:pPr>
      <w:r>
        <w:rPr>
          <w:lang w:val="zh_CN" w:bidi="zh_CN"/>
        </w:rPr>
      </w:r>
      <w:r>
        <w:rPr>
          <w:lang w:val="zh_CN" w:bidi="zh_CN"/>
        </w:rPr>
        <w:t>雅各献上感恩的祭物。</w:t>
      </w:r>
    </w:p>
    <w:p>
      <w:pPr>
        <w:pStyle w:val="ListNumber"/>
        <w:spacing w:line="240" w:lineRule="auto"/>
        <w:ind w:left="720"/>
      </w:pPr>
      <w:r>
        <w:rPr>
          <w:lang w:val="zh_CN" w:bidi="zh_CN"/>
        </w:rPr>
      </w:r>
      <w:r>
        <w:rPr>
          <w:lang w:val="zh_CN" w:bidi="zh_CN"/>
        </w:rPr>
        <w:t>他们吃了第二次立约的筵席，所有的亲族都一起参与。</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拉班</w:t>
      </w:r>
    </w:p>
    <w:p>
      <w:pPr>
        <w:pStyle w:val="ListBullet"/>
        <w:spacing w:line="240" w:lineRule="auto"/>
        <w:ind w:left="720"/>
      </w:pPr>
      <w:r>
        <w:rPr>
          <w:lang w:val="zh_CN" w:bidi="zh_CN"/>
        </w:rPr>
      </w:r>
      <w:r>
        <w:rPr>
          <w:lang w:val="zh_CN" w:bidi="zh_CN"/>
        </w:rPr>
        <w:t>拉班和雅各的亲族。</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也提到了雅各的妻子们和孩子们。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请在这里暂停表演，并问扮演其中一个角色的演员："你感觉如何？"你可能会听到不同的回应。请重新开始表演。</w:t>
      </w:r>
    </w:p>
    <w:p>
      <w:pPr/>
      <w:r>
        <w:rPr>
          <w:lang w:val="zh_CN" w:bidi="zh_CN"/>
        </w:rPr>
      </w:r>
      <w:r>
        <w:rPr>
          <w:lang w:val="zh_CN" w:bidi="zh_CN"/>
        </w:rPr>
        <w:t>在第一个场景中，雅各回应拉班的指控。 雅各非常生气。 雅各要求拉班拿出证据，证明他真的做错了什么。雅各回顾自己二十年来一直替拉班牧羊、服事他的经历。雅各为了娶拉结和利亚，工作了十四年。 雅各又为了得到羊群作为工价，另外工作了六年。 拉班前后十次更改了雅各工价的条件，但雅各说，是神保护他，没有让拉班得逞。</w:t>
      </w:r>
    </w:p>
    <w:p>
      <w:pPr/>
      <w:r>
        <w:rPr>
          <w:lang w:val="zh_CN" w:bidi="zh_CN"/>
        </w:rPr>
      </w:r>
      <w:r>
        <w:rPr>
          <w:lang w:val="zh_CN" w:bidi="zh_CN"/>
        </w:rPr>
        <w:t>请在这里暂停表演，并问拉班："你听见雅各这样说，感觉如何？" 你可能会听到："雅各说得不对。 我一直很公正。 该给他的，我都给了。" 或说："这些都是我的牲畜和我的孩子。 无论雅各说什么，他都没权利把它们带走。" 请问雅各："你现在把自己所做的一切说出来之后，感觉如何？" 你可能会听到："说出来感觉好多了，我终于把他如何亏待我讲清楚了。" 或说："我不喜欢这样对我的舅舅说话，但他根本不听我说。" 或说："他一直想欺骗我。 我要让他知道，我不会再容许这样的事发生。" 请重新开始表演。</w:t>
      </w:r>
    </w:p>
    <w:p>
      <w:pPr/>
      <w:r>
        <w:rPr>
          <w:lang w:val="zh_CN" w:bidi="zh_CN"/>
        </w:rPr>
      </w:r>
      <w:r>
        <w:rPr>
          <w:lang w:val="zh_CN" w:bidi="zh_CN"/>
        </w:rPr>
        <w:t>在第二个场景中，拉班又对他的女儿和孙子提出不实的说法。 接著，拉班提出要与雅各立约。 雅各同意了。 雅各立起一根石柱，作为记念的柱子。 接著，雅各叫亲族把石头搬来，堆成一堆。 在这之后，拉班和雅各一起坐下来，吃了一顿立约的筵席。</w:t>
      </w:r>
    </w:p>
    <w:p>
      <w:pPr/>
      <w:r>
        <w:rPr>
          <w:lang w:val="zh_CN" w:bidi="zh_CN"/>
        </w:rPr>
      </w:r>
      <w:r>
        <w:rPr>
          <w:lang w:val="zh_CN" w:bidi="zh_CN"/>
        </w:rPr>
        <w:t>请在这里暂停表演，并问拉班："你为什么仍然声称所有的牲畜和孩子都是你的？" 你可能会听到："本来就是我的。 雅各没有权利把它们带走。 但我还是该和我女儿的丈夫，以及我孙子的父亲和平相处，所以我愿意放下这件事。" 请问雅各："你与拉班一起吃这立约的饭，感觉如何？" 你可能会听到："我只想和他和平相处，然后平安回家。 我其实不信任拉班，但我还是会按照仪式做，就当作相信他。 也许这样，我们暂时可以维持和平，我也能安全带著家人上路。" 请重新开始表演。</w:t>
      </w:r>
    </w:p>
    <w:p>
      <w:pPr/>
      <w:r>
        <w:rPr>
          <w:lang w:val="zh_CN" w:bidi="zh_CN"/>
        </w:rPr>
      </w:r>
      <w:r>
        <w:rPr>
          <w:lang w:val="zh_CN" w:bidi="zh_CN"/>
        </w:rPr>
        <w:t>吃完立约的筵席之后，拉班和雅各用亚兰语和希伯来语，为那堆记念的石头取了名字。 这个名字的意思是作见证的石堆。 接著，拉班请求耶和华在拉班和雅各分开时，看顾并监察他们。 因此，这堆石头也被称为米斯巴，意思是守望台。</w:t>
      </w:r>
    </w:p>
    <w:p>
      <w:pPr/>
      <w:r>
        <w:rPr>
          <w:lang w:val="zh_CN" w:bidi="zh_CN"/>
        </w:rPr>
      </w:r>
      <w:r>
        <w:rPr>
          <w:lang w:val="zh_CN" w:bidi="zh_CN"/>
        </w:rPr>
        <w:t>请在这里暂停表演，并问雅各："你对这个守望台感觉如何？ 你可能会听到："我觉得这很好。 我不信任拉班，所以求神一直看顾我们两个，是一个非常好的主意。 我不会苦待我的妻子和孩子，所以对我来说不是问题。" 请重新开始表演。</w:t>
      </w:r>
    </w:p>
    <w:p>
      <w:pPr/>
      <w:r>
        <w:rPr>
          <w:lang w:val="zh_CN" w:bidi="zh_CN"/>
        </w:rPr>
      </w:r>
      <w:r>
        <w:rPr>
          <w:lang w:val="zh_CN" w:bidi="zh_CN"/>
        </w:rPr>
        <w:t>拉班又提了另一个提议。 拉班希望雅各同意，这石堆同时成为拉班和雅各之间的界线。 拉班希望雅各同意，雅各和拉班都不可越过这石堆，进入对方的地界去伤害对方。 雅各同意了。 这同样被称为约，但更像是一份和平条约。 拉班呼求亚伯拉罕的神，也呼求拿鹤的神，在拉班和雅各之间作判断。 雅各只奉以撒所拜的那位神起誓。 雅各使用</w:t>
      </w:r>
      <w:r>
        <w:rPr>
          <w:i/>
          <w:lang w:val="zh_CN" w:bidi="zh_CN"/>
        </w:rPr>
        <w:t>以撒敬畏的</w:t>
      </w:r>
      <w:r>
        <w:rPr>
          <w:lang w:val="zh_CN" w:bidi="zh_CN"/>
        </w:rPr>
        <w:t>那一位来指神。 接著，雅各献上祭物，感谢神，众人一起坐下来吃立约的筵席。</w:t>
      </w:r>
    </w:p>
    <w:p>
      <w:pPr/>
      <w:r>
        <w:rPr>
          <w:lang w:val="zh_CN" w:bidi="zh_CN"/>
        </w:rPr>
      </w:r>
      <w:r>
        <w:rPr>
          <w:lang w:val="zh_CN" w:bidi="zh_CN"/>
        </w:rPr>
        <w:t>请在这里暂停表演，并问拉班："你现在与雅各立下和平之约，感觉如何？" 你可能会听到："我很高兴。 我希望我的女儿们及我的孙子们与我一起走。 我讨厌失去这些牲畜。 但这样，我至少可以确定雅各不会来攻击我和我的儿子们，并夺走更多的东西。" 请问雅各："你现在与拉班立下和平之约，感觉如何？" 你可能会听到："我很高兴。 现在我可以平安地回家了。 拉班再也不会追赶我，把我的羊群和孩子带走。 我宁愿与他和平相处。" 请重新开始表演。</w:t>
      </w:r>
    </w:p>
    <w:p>
      <w:pPr/>
      <w:r>
        <w:rPr>
          <w:lang w:val="zh_CN" w:bidi="zh_CN"/>
        </w:rPr>
      </w:r>
      <w:r>
        <w:rPr>
          <w:lang w:val="zh_CN" w:bidi="zh_CN"/>
        </w:rPr>
        <w:t>在第三个场景中，筵席结束后的第二天，拉班决定回哈兰。 拉班亲吻他的女儿们，并祝福她们。 拉班亲吻他的孙子们，并祝福他们。 接著，拉班就动身前往哈兰。</w:t>
      </w:r>
    </w:p>
    <w:p>
      <w:pPr/>
      <w:r>
        <w:rPr>
          <w:lang w:val="zh_CN" w:bidi="zh_CN"/>
        </w:rPr>
      </w:r>
      <w:r>
        <w:rPr>
          <w:lang w:val="zh_CN" w:bidi="zh_CN"/>
        </w:rPr>
        <w:t>请在这里暂停表演，并问拉结和利亚："你们现在看到你们的父亲离开、回到哈兰，感觉如何？" 你可能会听到："一方面我很难过，因为我可能再也见不到他了。 但他其实没有好好对待我们。 他没有用一个父亲该有的方式来爱我们。 我很庆幸能跟著雅各，开始新的生活。"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这段经文告诉我们，雅各当时很生气。 从用词来看，雅各说话的样子仿佛是在大声吼叫。 雅各质问，我犯了什么错？我有什么罪行？ 我的罪到底是什么？ 这里的罪不是指得罪神，而是雅各要求拉班说清楚，雅各到底哪一方面得罪了拉班。 雅各究竟做了什么，伤害了拉班或亏待了他？ 雅各不期待得到这些问题的回答。 接著，雅各开始一一列出二十年来他为拉班所做的一切。</w:t>
      </w:r>
    </w:p>
    <w:p>
      <w:pPr/>
      <w:r>
        <w:rPr>
          <w:lang w:val="zh_CN" w:bidi="zh_CN"/>
        </w:rPr>
      </w:r>
      <w:r>
        <w:rPr>
          <w:lang w:val="zh_CN" w:bidi="zh_CN"/>
        </w:rPr>
        <w:t>请在这里暂停并讨论：请讲述一个两个男人争吵的故事。 一个人指控另一个人做错了事。 第二个人是如何回应的？</w:t>
      </w:r>
    </w:p>
    <w:p>
      <w:pPr/>
      <w:r>
        <w:rPr>
          <w:lang w:val="zh_CN" w:bidi="zh_CN"/>
        </w:rPr>
      </w:r>
      <w:r>
        <w:rPr>
          <w:lang w:val="zh_CN" w:bidi="zh_CN"/>
        </w:rPr>
        <w:t>雅各提到当时在场的那些亲族。 这些人是拉班召集、并跟他一起来的亲族。 拉班是雅各的舅舅。 因此，这些人也是雅各的亲族。</w:t>
      </w:r>
    </w:p>
    <w:p>
      <w:pPr/>
      <w:r>
        <w:rPr>
          <w:lang w:val="zh_CN" w:bidi="zh_CN"/>
        </w:rPr>
      </w:r>
      <w:r>
        <w:rPr>
          <w:lang w:val="zh_CN" w:bidi="zh_CN"/>
        </w:rPr>
        <w:t>拉班说，雅各带走的牲畜，都是属于拉班的。 雅各则说，这些牲畜是雅各的，因为他为此工作了六年。 牠们是雅各为照顾拉班所有羊群所得到的工价。 拉班前后十次更改了工价的约定。 在前一段经文中，我们已经看到拉班多次更改雅各工价的例子。 雅各三次提到神。 雅各向拉班说明，神是如何保护并帮助他。 雅各说，我父亲的神，指的就是以撒的神。 接著，雅各又提到亚伯拉罕的神。 亚伯拉罕是雅各的祖父。 接著，雅各又称神为</w:t>
      </w:r>
      <w:r>
        <w:rPr>
          <w:i/>
          <w:lang w:val="zh_CN" w:bidi="zh_CN"/>
        </w:rPr>
        <w:t>以撒所敬畏的</w:t>
      </w:r>
      <w:r>
        <w:rPr>
          <w:lang w:val="zh_CN" w:bidi="zh_CN"/>
        </w:rPr>
        <w:t>。 这样称呼神，只在这段经文中出现。 意思是以撒对神心存敬畏与敬重。 虽然有这些不同的称呼，但雅各指的其实是同一位神。 雅各所敬拜的，是和以撒、亚伯拉罕所敬拜的同一位神。</w:t>
      </w:r>
    </w:p>
    <w:p>
      <w:pPr/>
      <w:r>
        <w:rPr>
          <w:lang w:val="zh_CN" w:bidi="zh_CN"/>
        </w:rPr>
      </w:r>
      <w:r>
        <w:rPr>
          <w:lang w:val="zh_CN" w:bidi="zh_CN"/>
        </w:rPr>
        <w:t>拉班提出一个解决问题的方法。 拉班提议他们立一个</w:t>
      </w:r>
      <w:r>
        <w:rPr>
          <w:b/>
          <w:lang w:val="zh_CN" w:bidi="zh_CN"/>
        </w:rPr>
        <w:t>约</w:t>
      </w:r>
      <w:r>
        <w:rPr>
          <w:lang w:val="zh_CN" w:bidi="zh_CN"/>
        </w:rPr>
        <w:t>。 约是两个人或团体之间订立的永久性协议，旨在建立和平或友谊关系。两人都承诺遵守这个约，并彼此保持良好的关系。双方会透过献祭或仪式性的宴席来确认这个约。请使用与前文一致的用词来翻译约这个词。主词汇表中有对</w:t>
      </w:r>
      <w:hyperlink r:id="rId34">
        <w:r>
          <w:rPr>
            <w:lang w:val="zh_CN" w:bidi="zh_CN"/>
          </w:rPr>
          <w:rPr>
            <w:color w:val="0000EE"/>
            <w:u w:val="single"/>
          </w:rPr>
          <w:t>约</w:t>
        </w:r>
      </w:hyperlink>
      <w:r>
        <w:rPr>
          <w:lang w:val="zh_CN" w:bidi="zh_CN"/>
        </w:rPr>
        <w:t>这个词的讨论。</w:t>
      </w:r>
    </w:p>
    <w:p>
      <w:pPr/>
      <w:r>
        <w:rPr>
          <w:lang w:val="zh_CN" w:bidi="zh_CN"/>
        </w:rPr>
      </w:r>
      <w:r>
        <w:rPr>
          <w:lang w:val="zh_CN" w:bidi="zh_CN"/>
        </w:rPr>
        <w:t>雅各同意了这个约。 雅各立起一根石柱，作为记念的柱子。 接著，雅各叫家人搬石头，并堆成一堆。 这是两件不同的事。 石柱和石堆彼此相邻。 拉班和雅各一起吃了立约的筵席。 这样一起吃饭的仪式，有助于确认并巩固这个约。</w:t>
      </w:r>
    </w:p>
    <w:p>
      <w:pPr/>
      <w:r>
        <w:rPr>
          <w:lang w:val="zh_CN" w:bidi="zh_CN"/>
        </w:rPr>
      </w:r>
      <w:r>
        <w:rPr>
          <w:lang w:val="zh_CN" w:bidi="zh_CN"/>
        </w:rPr>
        <w:t>拉班用亚兰语来为这堆石头命名。 雅各也用希伯来语给这石堆起了一个名字。 这两个名字的意思相同，都是"见证的石堆"。 接著，拉班说："在我们彼此分开的时候，愿</w:t>
      </w:r>
      <w:r>
        <w:rPr>
          <w:b/>
          <w:lang w:val="zh_CN" w:bidi="zh_CN"/>
        </w:rPr>
        <w:t>耶和华</w:t>
      </w:r>
      <w:r>
        <w:rPr>
          <w:lang w:val="zh_CN" w:bidi="zh_CN"/>
        </w:rPr>
        <w:t>监察我们。" 因此，他们也把这石堆称为米斯巴，意思是守望台。 守望台是一种比较高的地方，人会站在上面眺望，看是否有陌生人或敌人靠近。</w:t>
      </w:r>
    </w:p>
    <w:p>
      <w:pPr/>
      <w:r>
        <w:rPr>
          <w:lang w:val="zh_CN" w:bidi="zh_CN"/>
        </w:rPr>
      </w:r>
      <w:r>
        <w:rPr>
          <w:lang w:val="zh_CN" w:bidi="zh_CN"/>
        </w:rPr>
        <w:t>拉班还不实地说，这根石柱和那堆石堆是他立起来的。 然后，拉班又提出另一个约。 这个约比较像两个人之间的和平协议，目的就是维持和平。 拉班建议用那堆石头当作界线。 不管是拉班和还是雅各，都不可以越过这条界线去攻击对方。 雅各同意了，并</w:t>
      </w:r>
      <w:r>
        <w:rPr>
          <w:b/>
          <w:lang w:val="zh_CN" w:bidi="zh_CN"/>
        </w:rPr>
        <w:t>起誓</w:t>
      </w:r>
      <w:r>
        <w:rPr>
          <w:lang w:val="zh_CN" w:bidi="zh_CN"/>
        </w:rPr>
        <w:t>要遵守这个约定。 起誓比起一般的许愿或口头承诺更严重、更有约束力。 一旦用起誓来确认，这个约定就不能随便反悔。 请使用你在前面的经文中所用的相同词语来指誓。主词汇表中有对</w:t>
      </w:r>
      <w:hyperlink r:id="rId69">
        <w:r>
          <w:rPr>
            <w:lang w:val="zh_CN" w:bidi="zh_CN"/>
          </w:rPr>
          <w:rPr>
            <w:color w:val="0000EE"/>
            <w:u w:val="single"/>
          </w:rPr>
          <w:t>誓言</w:t>
        </w:r>
      </w:hyperlink>
      <w:r>
        <w:rPr>
          <w:lang w:val="zh_CN" w:bidi="zh_CN"/>
        </w:rPr>
        <w:t xml:space="preserve">这个词的讨论。 </w:t>
      </w:r>
    </w:p>
    <w:p>
      <w:pPr/>
      <w:r>
        <w:rPr>
          <w:lang w:val="zh_CN" w:bidi="zh_CN"/>
        </w:rPr>
      </w:r>
      <w:r>
        <w:rPr>
          <w:lang w:val="zh_CN" w:bidi="zh_CN"/>
        </w:rPr>
        <w:t>拉班呼求他们祖先的</w:t>
      </w:r>
      <w:r>
        <w:rPr>
          <w:b/>
          <w:lang w:val="zh_CN" w:bidi="zh_CN"/>
        </w:rPr>
        <w:t>神</w:t>
      </w:r>
      <w:r>
        <w:rPr>
          <w:lang w:val="zh_CN" w:bidi="zh_CN"/>
        </w:rPr>
        <w:t>，即亚伯拉罕的神、拿鹤的神，在拉班和雅各之间作判断。 拉班敬拜不止一个神明。 他这样把名字分开来讲，等于是在呼求两位不同的神。 但雅各起誓时，只奉以撒的神的名。 以撒的神和亚伯拉罕的神，其实是同一个神。 雅各用以</w:t>
      </w:r>
      <w:r>
        <w:rPr>
          <w:i/>
          <w:lang w:val="zh_CN" w:bidi="zh_CN"/>
        </w:rPr>
        <w:t>撒所敬畏</w:t>
      </w:r>
      <w:r>
        <w:rPr>
          <w:lang w:val="zh_CN" w:bidi="zh_CN"/>
        </w:rPr>
        <w:t>的来称呼神，也就是以撒所敬畏的神。 这种称呼只在这里出现。 雅各对以撒的神心存敬畏。 雅各尊重以撒的神。</w:t>
      </w:r>
    </w:p>
    <w:p>
      <w:pPr/>
      <w:r>
        <w:rPr>
          <w:lang w:val="zh_CN" w:bidi="zh_CN"/>
        </w:rPr>
      </w:r>
      <w:r>
        <w:rPr>
          <w:lang w:val="zh_CN" w:bidi="zh_CN"/>
        </w:rPr>
        <w:t>在与拉班立了第二个约或条约之后，雅各向神</w:t>
      </w:r>
      <w:r>
        <w:rPr>
          <w:b/>
          <w:lang w:val="zh_CN" w:bidi="zh_CN"/>
        </w:rPr>
        <w:t>献祭</w:t>
      </w:r>
      <w:r>
        <w:rPr>
          <w:lang w:val="zh_CN" w:bidi="zh_CN"/>
        </w:rPr>
        <w:t>。 这是献祭这个词第一次出现。 献祭是献给神的，用来感谢神，或是求祂赦免罪。 主词汇表中有对</w:t>
      </w:r>
      <w:hyperlink r:id="rId70">
        <w:r>
          <w:rPr>
            <w:lang w:val="zh_CN" w:bidi="zh_CN"/>
          </w:rPr>
          <w:rPr>
            <w:color w:val="0000EE"/>
            <w:u w:val="single"/>
          </w:rPr>
          <w:t>献祭</w:t>
        </w:r>
      </w:hyperlink>
      <w:r>
        <w:rPr>
          <w:lang w:val="zh_CN" w:bidi="zh_CN"/>
        </w:rPr>
        <w:t>这个词的讨论。 雅各献祭是为了感谢神。 雅各会用仪式的方式宰杀一只牲畜。 其中一部分会焚烧，当作献给神的祭物。 剩下的肉，雅各用来办立约的筵席，大家一起吃。</w:t>
      </w:r>
    </w:p>
    <w:p>
      <w:pPr/>
      <w:r>
        <w:rPr>
          <w:lang w:val="zh_CN" w:bidi="zh_CN"/>
        </w:rPr>
      </w:r>
      <w:r>
        <w:rPr>
          <w:lang w:val="zh_CN" w:bidi="zh_CN"/>
        </w:rPr>
        <w:t>拉班在隔天早上离开前，亲吻了自己的女儿和孙子们，并且为他们</w:t>
      </w:r>
      <w:r>
        <w:rPr>
          <w:b/>
          <w:lang w:val="zh_CN" w:bidi="zh_CN"/>
        </w:rPr>
        <w:t>祝福</w:t>
      </w:r>
      <w:r>
        <w:rPr>
          <w:lang w:val="zh_CN" w:bidi="zh_CN"/>
        </w:rPr>
        <w:t>。 在主词汇表中有对</w:t>
      </w:r>
      <w:hyperlink r:id="rId16">
        <w:r>
          <w:rPr>
            <w:lang w:val="zh_CN" w:bidi="zh_CN"/>
          </w:rPr>
          <w:rPr>
            <w:color w:val="0000EE"/>
            <w:u w:val="single"/>
          </w:rPr>
          <w:t>祝福</w:t>
        </w:r>
      </w:hyperlink>
      <w:r>
        <w:rPr>
          <w:lang w:val="zh_CN" w:bidi="zh_CN"/>
        </w:rPr>
        <w:t>这个词的讨论。请使用你在之前经文中所用的相同词语。</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32:1–21</w:t>
      </w:r>
      <w:r>
        <w:rPr>
          <w:lang w:val="zh_CN" w:bidi="zh_CN"/>
        </w:rPr>
      </w:r>
    </w:p>
    <w:p>
      <w:pPr>
        <w:pStyle w:val="Heading3"/>
      </w:pPr>
      <w:r>
        <w:rPr>
          <w:lang w:val="zh_CN" w:bidi="zh_CN"/>
        </w:rPr>
        <w:t>聆听话语与铭记于心</w:t>
      </w:r>
    </w:p>
    <w:p>
      <w:pPr/>
      <w:r>
        <w:rPr>
          <w:lang w:val="zh_CN" w:bidi="zh_CN"/>
        </w:rPr>
      </w:r>
      <w:r>
        <w:rPr>
          <w:lang w:val="zh_CN" w:bidi="zh_CN"/>
        </w:rPr>
        <w:t>请聆听创世记32章1至21节的音频，并将它记在心里。聆听经文三次（如果可能的话，请听三种不同的翻译版本）。然后以小组的形式来讨论以下的问题：</w:t>
      </w:r>
    </w:p>
    <w:p>
      <w:pPr>
        <w:pStyle w:val="ListNumber"/>
        <w:numPr>
          <w:ilvl w:val="0"/>
          <w:numId w:val="8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在前一段经文中，拉班与雅各立了两个约之后，就回到哈兰去了。现在，雅各继续上路，踏上返回迦南，也就是以撒所住的别是巴的旅程。这段经文就是对那段旅程的叙述。</w:t>
      </w:r>
    </w:p>
    <w:p>
      <w:pPr/>
      <w:r>
        <w:rPr>
          <w:lang w:val="zh_CN" w:bidi="zh_CN"/>
        </w:rPr>
      </w:r>
      <w:r>
        <w:rPr>
          <w:lang w:val="zh_CN" w:bidi="zh_CN"/>
        </w:rPr>
        <w:t>刚一动身，雅各就遇见了神的使者。天使通常是奉神差遣来传达信息的，但在这里并没有提到天使向雅各传达任何话。天使这个词在这里是复数。那里的天使多到可以形容一个军队的营寨。雅各说，他看见天使的地方，就是神的营寨。雅各给那地方起名叫玛哈念。当雅各从别是巴出发往哈兰去时，他曾看见天使在一座梯子上上去下来。雅各回来后，他又看到了神所差来的使者。所以，雅各旅程的开始和结束都有天使的同在。</w:t>
      </w:r>
    </w:p>
    <w:p>
      <w:pPr/>
      <w:r>
        <w:rPr>
          <w:lang w:val="zh_CN" w:bidi="zh_CN"/>
        </w:rPr>
      </w:r>
      <w:r>
        <w:rPr>
          <w:lang w:val="zh_CN" w:bidi="zh_CN"/>
        </w:rPr>
        <w:t>请在这里暂停并讨论：讲述一些人或团体旅行，晚上扎营过夜的故事。 你们在故事里会用哪一个词形容营寨？</w:t>
      </w:r>
    </w:p>
    <w:p>
      <w:pPr/>
      <w:r>
        <w:rPr>
          <w:lang w:val="zh_CN" w:bidi="zh_CN"/>
        </w:rPr>
      </w:r>
      <w:r>
        <w:rPr>
          <w:lang w:val="zh_CN" w:bidi="zh_CN"/>
        </w:rPr>
        <w:t>自从雅各为了躲避哥哥以扫，离开家前往哈兰，已经二十年了。 以扫当年因为一碗红豆汤，把他长子的名分卖给了雅各。 雅各也曾欺骗他们的父亲以撒，使以撒把原本属于长子以扫的祝福给了他。 雅各夺走了以扫的祝福。 以扫非常生气，甚至威胁要杀雅各。 他们的母亲利百加就叫雅各逃到哈兰的拉班那里。 雅各已经离开家二十年了。</w:t>
      </w:r>
    </w:p>
    <w:p>
      <w:pPr/>
      <w:r>
        <w:rPr>
          <w:lang w:val="zh_CN" w:bidi="zh_CN"/>
        </w:rPr>
      </w:r>
      <w:r>
        <w:rPr>
          <w:lang w:val="zh_CN" w:bidi="zh_CN"/>
        </w:rPr>
        <w:t>现在，雅各又回来了。 但雅各不知道，二十年后，以扫对他还抱著什么样的心情。 雅各得知以扫搬到以东地的西珥地区。 这地方离别是巴有一段距离。</w:t>
      </w:r>
    </w:p>
    <w:p>
      <w:pPr/>
      <w:r>
        <w:rPr>
          <w:lang w:val="zh_CN" w:bidi="zh_CN"/>
        </w:rPr>
      </w:r>
      <w:r>
        <w:rPr>
          <w:lang w:val="zh_CN" w:bidi="zh_CN"/>
        </w:rPr>
        <w:t>请在这里暂停，并展示一张以色列地和以东地的地图。地图上应该标出西珥，以及雅各旅程中经过的其它地点。</w:t>
      </w:r>
    </w:p>
    <w:p>
      <w:pPr/>
      <w:r>
        <w:rPr>
          <w:lang w:val="zh_CN" w:bidi="zh_CN"/>
        </w:rPr>
      </w:r>
      <w:r>
        <w:rPr>
          <w:lang w:val="zh_CN" w:bidi="zh_CN"/>
        </w:rPr>
        <w:t>我们不知道以扫为什么搬得离以撒那么远。 以扫娶了两位赫人女子，以撒和利百加都不喜欢她们。 雅各离开后，以扫娶了以实玛利的女儿。 经文没有告诉我们，以撒和利百加对这位妻子的看法。</w:t>
      </w:r>
    </w:p>
    <w:p>
      <w:pPr/>
      <w:r>
        <w:rPr>
          <w:lang w:val="zh_CN" w:bidi="zh_CN"/>
        </w:rPr>
      </w:r>
      <w:r>
        <w:rPr>
          <w:lang w:val="zh_CN" w:bidi="zh_CN"/>
        </w:rPr>
        <w:t>雅各派人去见以扫，并带去雅各的信息。 雅各自称以扫的仆人。 雅各用仆人这个词，是在向以扫表达尊敬。 雅各告诉以扫，他离开别是巴后就一直待在拉班那里。 他现在有很多牲畜和仆人。 他希望以扫对他能友善一点。 使者了又回来，告诉雅各，以扫正带人要来见他。 以扫已经在路上了。 以扫身边带著四百个人，如同一支军队。 雅各听到这个消息，非常害怕。 雅各决定把他所有的人和牲畜分成两队。 这样，如果以扫攻击其中一队，另一队还能趁机逃脱。 雅各可能会失去一半的财产，但并不是全部。</w:t>
      </w:r>
    </w:p>
    <w:p>
      <w:pPr/>
      <w:r>
        <w:rPr>
          <w:lang w:val="zh_CN" w:bidi="zh_CN"/>
        </w:rPr>
      </w:r>
      <w:r>
        <w:rPr>
          <w:lang w:val="zh_CN" w:bidi="zh_CN"/>
        </w:rPr>
        <w:t>请在这里暂停并讨论：请分享一个故事，内容是一个人欺骗了亲人，夺走了很重要的东西，然后离开那个地方。 那人离开很久以后，回来了。 他要怎么做，才能确保家里人热情地欢迎他？ 被骗的人会如何欢迎他回来？ 每个人会有什么感受？</w:t>
      </w:r>
    </w:p>
    <w:p>
      <w:pPr/>
      <w:r>
        <w:rPr>
          <w:lang w:val="zh_CN" w:bidi="zh_CN"/>
        </w:rPr>
      </w:r>
      <w:r>
        <w:rPr>
          <w:lang w:val="zh_CN" w:bidi="zh_CN"/>
        </w:rPr>
        <w:t>雅各把所有的人和牲畜分成两队后，就开始祷告。 雅各向耶和华，亚伯拉罕和以撒所敬拜的神祷告。 雅各用耶和华的名字来称呼神。 这些名字都指的是同一个神。 雅各记得，神曾吩咐他回到那片土地。 神应许要以慈爱待雅各。 雅各想起神赐给他的一切祝福。 神赐给雅各的一个祝福，就是应许他将来的后裔多得无法数算，像海边的沙那样多。雅各求神保护他，免遭以扫的攻击。 雅各把神曾对他说过、关于他将来后裔的那些应许，再次向神提了出来。</w:t>
      </w:r>
    </w:p>
    <w:p>
      <w:pPr/>
      <w:r>
        <w:rPr>
          <w:lang w:val="zh_CN" w:bidi="zh_CN"/>
        </w:rPr>
      </w:r>
      <w:r>
        <w:rPr>
          <w:lang w:val="zh_CN" w:bidi="zh_CN"/>
        </w:rPr>
        <w:t>请在这里暂停并讨论：请再听一遍雅各的祷告。 如果在你们村里，有人像雅各那样害怕，他在祷告时会说什么？ 这样的祷告与雅各当时的祷告有什么不同？</w:t>
      </w:r>
    </w:p>
    <w:p>
      <w:pPr/>
      <w:r>
        <w:rPr>
          <w:lang w:val="zh_CN" w:bidi="zh_CN"/>
        </w:rPr>
      </w:r>
      <w:r>
        <w:rPr>
          <w:lang w:val="zh_CN" w:bidi="zh_CN"/>
        </w:rPr>
        <w:t>雅各在那里住了一整夜。 第二天早上，雅各决定送一些礼物给以扫。</w:t>
      </w:r>
    </w:p>
    <w:p>
      <w:pPr/>
      <w:r>
        <w:rPr>
          <w:lang w:val="zh_CN" w:bidi="zh_CN"/>
        </w:rPr>
      </w:r>
      <w:r>
        <w:rPr>
          <w:lang w:val="zh_CN" w:bidi="zh_CN"/>
        </w:rPr>
        <w:t>雅各挑选了山羊、绵羊、骆驼、牛和驴子。 雅各从每一群牲畜中挑出公的和母的，让牠们可以繁殖后代。 雅各把牲畜分成几批，每批都由仆人带领。 雅各把每一批都往以扫的方向赶去。 雅各吩咐仆人，各队之间要保持一段距离。</w:t>
      </w:r>
    </w:p>
    <w:p>
      <w:pPr/>
      <w:r>
        <w:rPr>
          <w:lang w:val="zh_CN" w:bidi="zh_CN"/>
        </w:rPr>
      </w:r>
      <w:r>
        <w:rPr>
          <w:lang w:val="zh_CN" w:bidi="zh_CN"/>
        </w:rPr>
        <w:t>请展示一张雅各作为礼物的牲畜的图片。 请展示男人和女人，绵羊、山羊、骆驼、牛、公牛、驴子。</w:t>
      </w:r>
    </w:p>
    <w:p>
      <w:pPr/>
      <w:r>
        <w:rPr>
          <w:lang w:val="zh_CN" w:bidi="zh_CN"/>
        </w:rPr>
      </w:r>
      <w:r>
        <w:rPr>
          <w:lang w:val="zh_CN" w:bidi="zh_CN"/>
        </w:rPr>
        <w:t>雅各给每一批仆人指示。 当仆人们遇见以扫时，要告诉他，这些牲畜是雅各的。雅各把这些牲畜当作礼物送给他的主人以扫。 雅各要仆人们说，雅各是以扫的仆人。 雅各想要表明，他的地位比以扫低。 雅各必须顺服以扫。雅各对以扫表示尊重和敬重。雅各送出这些礼物，是想消除以扫的怒气。</w:t>
      </w:r>
    </w:p>
    <w:p>
      <w:pPr/>
      <w:r>
        <w:rPr>
          <w:lang w:val="zh_CN" w:bidi="zh_CN"/>
        </w:rPr>
      </w:r>
      <w:r>
        <w:rPr>
          <w:lang w:val="zh_CN" w:bidi="zh_CN"/>
        </w:rPr>
        <w:t>请在这里暂停并讨论：请谈论一个欺骗别人的人。 在你们的文化中，这个人要怎么做，才能与被他欺骗的人和好？ 这个人会说什么话？ 那人会做什么样的事？</w:t>
      </w:r>
    </w:p>
    <w:p>
      <w:pPr/>
      <w:r>
        <w:rPr>
          <w:lang w:val="zh_CN" w:bidi="zh_CN"/>
        </w:rPr>
      </w:r>
      <w:r>
        <w:rPr>
          <w:lang w:val="zh_CN" w:bidi="zh_CN"/>
        </w:rPr>
        <w:t>仆人们告诉以扫，这些牲畜是雅各送来的礼物。 他们要说，雅各要来见以扫。 每一组仆人都有相同的指示。 雅各是想安抚以扫，让他心里满意，好使他不会来攻击他。 雅各希望这些礼物能让以扫对他友好。 送出礼物后，雅各仍留在原来安营的地方过夜。</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拉班已经离去，回到自己的家，神的使者来到雅各那里。雅各继续上路，往别是巴去。</w:t>
      </w:r>
    </w:p>
    <w:p>
      <w:pPr/>
      <w:r>
        <w:rPr>
          <w:lang w:val="zh_CN" w:bidi="zh_CN"/>
        </w:rPr>
      </w:r>
      <w:r>
        <w:rPr>
          <w:b/>
          <w:lang w:val="zh_CN" w:bidi="zh_CN"/>
        </w:rPr>
        <w:t>第二个场景：</w:t>
      </w:r>
      <w:r>
        <w:rPr>
          <w:lang w:val="zh_CN" w:bidi="zh_CN"/>
        </w:rPr>
        <w:t>雅各差遣使者到以扫那里，告诉他雅各正要前来。</w:t>
      </w:r>
    </w:p>
    <w:p>
      <w:pPr/>
      <w:r>
        <w:rPr>
          <w:lang w:val="zh_CN" w:bidi="zh_CN"/>
        </w:rPr>
      </w:r>
      <w:r>
        <w:rPr>
          <w:b/>
          <w:lang w:val="zh_CN" w:bidi="zh_CN"/>
        </w:rPr>
        <w:t>第三个场景：</w:t>
      </w:r>
      <w:r>
        <w:rPr>
          <w:lang w:val="zh_CN" w:bidi="zh_CN"/>
        </w:rPr>
        <w:t>使者回来告诉雅各，说以扫正带著四百人迎著他来。雅各把跟随他的人分成两队。</w:t>
      </w:r>
    </w:p>
    <w:p>
      <w:pPr/>
      <w:r>
        <w:rPr>
          <w:lang w:val="zh_CN" w:bidi="zh_CN"/>
        </w:rPr>
      </w:r>
      <w:r>
        <w:rPr>
          <w:b/>
          <w:lang w:val="zh_CN" w:bidi="zh_CN"/>
        </w:rPr>
        <w:t>第四个场景：</w:t>
      </w:r>
      <w:r>
        <w:rPr>
          <w:lang w:val="zh_CN" w:bidi="zh_CN"/>
        </w:rPr>
        <w:t>雅各祷告。</w:t>
      </w:r>
    </w:p>
    <w:p>
      <w:pPr/>
      <w:r>
        <w:rPr>
          <w:lang w:val="zh_CN" w:bidi="zh_CN"/>
        </w:rPr>
      </w:r>
      <w:r>
        <w:rPr>
          <w:b/>
          <w:lang w:val="zh_CN" w:bidi="zh_CN"/>
        </w:rPr>
        <w:t>第五个场景：</w:t>
      </w:r>
      <w:r>
        <w:rPr>
          <w:lang w:val="zh_CN" w:bidi="zh_CN"/>
        </w:rPr>
        <w:t>雅各决定送礼物给以扫。 雅各把礼物交给仆人并指示他们当遵行的话。雅各希望这些礼物能消除以扫的怒气。</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众仆人</w:t>
      </w:r>
    </w:p>
    <w:p>
      <w:pPr>
        <w:pStyle w:val="ListBullet"/>
        <w:spacing w:line="240" w:lineRule="auto"/>
        <w:ind w:left="720"/>
      </w:pPr>
      <w:r>
        <w:rPr>
          <w:lang w:val="zh_CN" w:bidi="zh_CN"/>
        </w:rPr>
      </w:r>
      <w:r>
        <w:rPr>
          <w:lang w:val="zh_CN" w:bidi="zh_CN"/>
        </w:rPr>
        <w:t>以扫和他带的四百人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在第一个场景中，拉班离去，回到哈兰。雅各开始往别是巴去。 神的使者来见雅各。 雅各说，这地方是神的营寨。 雅各给那地方起名叫玛哈念。</w:t>
      </w:r>
    </w:p>
    <w:p>
      <w:pPr/>
      <w:r>
        <w:rPr>
          <w:lang w:val="zh_CN" w:bidi="zh_CN"/>
        </w:rPr>
      </w:r>
      <w:r>
        <w:rPr>
          <w:lang w:val="zh_CN" w:bidi="zh_CN"/>
        </w:rPr>
        <w:t>在第二个场景中，雅各得知以扫住在以东的西珥地区。 这地方是山地，并且在别是巴以南很远的地方。雅各决定差遣使者去告诉以扫，说雅各正要前来。雅各送上友善的问候，表明他愿意与以扫和好，建立良好的关系。雅各是用谦卑的问候的用语，并称自己为你的仆人雅各。雅各告诉以扫，他这二十年来一直在哈兰，与他们的舅舅拉班同住。雅各希望以扫能友善地待他。</w:t>
      </w:r>
    </w:p>
    <w:p>
      <w:pPr/>
      <w:r>
        <w:rPr>
          <w:lang w:val="zh_CN" w:bidi="zh_CN"/>
        </w:rPr>
      </w:r>
      <w:r>
        <w:rPr>
          <w:lang w:val="zh_CN" w:bidi="zh_CN"/>
        </w:rPr>
        <w:t>在第三个场景中，使者们在探望以扫后从那里回来。使者告诉雅各，说以扫正来迎接雅各，已经在路上了。以扫带著四百人随行。这个消息使雅各害怕。 雅各把他所有的东西分成两队。 雅各认为，如果以扫攻击这一队，剩下的那一队还可以逃离。</w:t>
      </w:r>
    </w:p>
    <w:p>
      <w:pPr/>
      <w:r>
        <w:rPr>
          <w:lang w:val="zh_CN" w:bidi="zh_CN"/>
        </w:rPr>
      </w:r>
      <w:r>
        <w:rPr>
          <w:lang w:val="zh_CN" w:bidi="zh_CN"/>
        </w:rPr>
        <w:t>在第四个场景中，雅各祷告。 雅各想起神曾吩咐他回到本地、本族去。雅各想起神应许要以慈爱待他。雅各回想神向他这不配的人所赐的一切恩惠。雅各求神把他从以扫手中救出来。 雅各再一次说起，神曾向他所应许的话。然后，雅各就在那里过夜。</w:t>
      </w:r>
    </w:p>
    <w:p>
      <w:pPr/>
      <w:r>
        <w:rPr>
          <w:lang w:val="zh_CN" w:bidi="zh_CN"/>
        </w:rPr>
      </w:r>
      <w:r>
        <w:rPr>
          <w:lang w:val="zh_CN" w:bidi="zh_CN"/>
        </w:rPr>
        <w:t>在第五个场景中，雅各挑选了一些牲畜，作为礼物送给以扫。雅各把这些牲畜分成几批，派仆人分批带领。雅各告诉仆人，每批之间要保持一定的距离。当仆人遇见以扫的时候，要说这一群是属于你仆人雅各的，是他送给我的主人以扫做礼物的。仆人们要说，雅各是以扫的仆人，以扫是雅各的主人。雅各用这样的话，是在向以扫表达尊敬。 雅各想要借此平息以扫心中仍然可能存留的怒气。雅各希望以扫能友善地待他。 雅各先派那些牲畜在他前面过去，自己又在营里住了一夜。</w:t>
      </w:r>
    </w:p>
    <w:p>
      <w:pPr/>
      <w:r>
        <w:rPr>
          <w:lang w:val="zh_CN" w:bidi="zh_CN"/>
        </w:rPr>
      </w:r>
      <w:r>
        <w:rPr>
          <w:lang w:val="zh_CN" w:bidi="zh_CN"/>
        </w:rPr>
        <w:t>雅各所送的各样牲畜，数目并不相同。雅各送出五批不同的牲畜。</w:t>
      </w:r>
    </w:p>
    <w:p>
      <w:pPr>
        <w:pStyle w:val="ListBullet"/>
        <w:spacing w:line="240" w:lineRule="auto"/>
        <w:ind w:left="720"/>
      </w:pPr>
      <w:r>
        <w:rPr>
          <w:lang w:val="zh_CN" w:bidi="zh_CN"/>
        </w:rPr>
      </w:r>
      <w:r>
        <w:rPr>
          <w:lang w:val="zh_CN" w:bidi="zh_CN"/>
        </w:rPr>
        <w:t>二百只母山羊和二十只公山羊。</w:t>
      </w:r>
    </w:p>
    <w:p>
      <w:pPr>
        <w:pStyle w:val="ListBullet"/>
        <w:spacing w:line="240" w:lineRule="auto"/>
        <w:ind w:left="720"/>
      </w:pPr>
      <w:r>
        <w:rPr>
          <w:lang w:val="zh_CN" w:bidi="zh_CN"/>
        </w:rPr>
      </w:r>
      <w:r>
        <w:rPr>
          <w:lang w:val="zh_CN" w:bidi="zh_CN"/>
        </w:rPr>
        <w:t>二百只母绵羊，公绵羊二十只，</w:t>
      </w:r>
    </w:p>
    <w:p>
      <w:pPr>
        <w:pStyle w:val="ListBullet"/>
        <w:spacing w:line="240" w:lineRule="auto"/>
        <w:ind w:left="720"/>
      </w:pPr>
      <w:r>
        <w:rPr>
          <w:lang w:val="zh_CN" w:bidi="zh_CN"/>
        </w:rPr>
      </w:r>
      <w:r>
        <w:rPr>
          <w:lang w:val="zh_CN" w:bidi="zh_CN"/>
        </w:rPr>
        <w:t>三十只母骆驼各带著孩子</w:t>
      </w:r>
    </w:p>
    <w:p>
      <w:pPr>
        <w:pStyle w:val="ListBullet"/>
        <w:spacing w:line="240" w:lineRule="auto"/>
        <w:ind w:left="720"/>
      </w:pPr>
      <w:r>
        <w:rPr>
          <w:lang w:val="zh_CN" w:bidi="zh_CN"/>
        </w:rPr>
      </w:r>
      <w:r>
        <w:rPr>
          <w:lang w:val="zh_CN" w:bidi="zh_CN"/>
        </w:rPr>
        <w:t>四十只母牛和十只公牛</w:t>
      </w:r>
    </w:p>
    <w:p>
      <w:pPr>
        <w:pStyle w:val="ListBullet"/>
        <w:spacing w:line="240" w:lineRule="auto"/>
        <w:ind w:left="720"/>
      </w:pPr>
      <w:r>
        <w:rPr>
          <w:lang w:val="zh_CN" w:bidi="zh_CN"/>
        </w:rPr>
      </w:r>
      <w:r>
        <w:rPr>
          <w:lang w:val="zh_CN" w:bidi="zh_CN"/>
        </w:rPr>
        <w:t>二十匹母驴，十匹驴驹</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众仆人</w:t>
      </w:r>
    </w:p>
    <w:p>
      <w:pPr>
        <w:pStyle w:val="ListBullet"/>
        <w:spacing w:line="240" w:lineRule="auto"/>
        <w:ind w:left="720"/>
      </w:pPr>
      <w:r>
        <w:rPr>
          <w:lang w:val="zh_CN" w:bidi="zh_CN"/>
        </w:rPr>
      </w:r>
      <w:r>
        <w:rPr>
          <w:lang w:val="zh_CN" w:bidi="zh_CN"/>
        </w:rPr>
        <w:t>以扫和他带的四百人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请在这里暂停表演，并问扮演其中一个角色的演员："你感觉如何？"你可能会听到不同的回应。请重新开始表演。</w:t>
      </w:r>
    </w:p>
    <w:p>
      <w:pPr/>
      <w:r>
        <w:rPr>
          <w:lang w:val="zh_CN" w:bidi="zh_CN"/>
        </w:rPr>
      </w:r>
      <w:r>
        <w:rPr>
          <w:lang w:val="zh_CN" w:bidi="zh_CN"/>
        </w:rPr>
        <w:t>在第一个场景中，拉班已经离开，回到哈兰去。 雅各开始往别是巴去。 神的使者来见雅各。 雅各看见这些天使，就说这是神的营寨。 雅各给那地方起名叫玛哈念。</w:t>
      </w:r>
    </w:p>
    <w:p>
      <w:pPr/>
      <w:r>
        <w:rPr>
          <w:lang w:val="zh_CN" w:bidi="zh_CN"/>
        </w:rPr>
      </w:r>
      <w:r>
        <w:rPr>
          <w:lang w:val="zh_CN" w:bidi="zh_CN"/>
        </w:rPr>
        <w:t>在第二个场景中，雅各先差遣使者到以扫那里去，以扫是雅各的哥哥，也是他的双胞胎兄长。雅各告诉使者，说他正要前来。雅各用尊敬以扫的语言，希望以扫能友善地对待雅各。雅各告诉以扫，自己过去二十年来所做的事。</w:t>
      </w:r>
    </w:p>
    <w:p>
      <w:pPr/>
      <w:r>
        <w:rPr>
          <w:lang w:val="zh_CN" w:bidi="zh_CN"/>
        </w:rPr>
      </w:r>
      <w:r>
        <w:rPr>
          <w:lang w:val="zh_CN" w:bidi="zh_CN"/>
        </w:rPr>
        <w:t>请在这里暂停表演，并问雅各："你再次见到以扫，感觉如何？"你可能会听到："与兄弟分开这么久，我很期待见到他。"或"我很害怕。 我不知道以扫现在的感受如何。 我离开家的时候，以扫曾想杀我。请问以扫："当使者告诉你雅各回家了，你感觉如何？" 你可能会听到："我很高兴再次见到他。 时间很久了。我不再恨他，只是不知道我们是否还能和平相处。我不知道我是否可以信任他。" 请重新开始表演。</w:t>
      </w:r>
    </w:p>
    <w:p>
      <w:pPr/>
      <w:r>
        <w:rPr>
          <w:lang w:val="zh_CN" w:bidi="zh_CN"/>
        </w:rPr>
      </w:r>
      <w:r>
        <w:rPr>
          <w:lang w:val="zh_CN" w:bidi="zh_CN"/>
        </w:rPr>
        <w:t>在第三个场景中，使者回来告诉雅各，以扫要来迎接雅各。以扫带著四百人随行。 雅各听到这个消息，非常害怕。 雅各把他所有的东西分成两队。 雅各认为，如果以扫攻击他，也许一队能逃脱，他就不会失去一切。</w:t>
      </w:r>
    </w:p>
    <w:p>
      <w:pPr/>
      <w:r>
        <w:rPr>
          <w:lang w:val="zh_CN" w:bidi="zh_CN"/>
        </w:rPr>
      </w:r>
      <w:r>
        <w:rPr>
          <w:lang w:val="zh_CN" w:bidi="zh_CN"/>
        </w:rPr>
        <w:t>请在这里暂停表演，并问雅各："你为什么害怕？" 你可能会听到："二十年前，以扫想杀我。 也许以扫仍然想杀我。 以扫为什么要带著这样一只队伍来呢？"请重新开始表演。</w:t>
      </w:r>
    </w:p>
    <w:p>
      <w:pPr/>
      <w:r>
        <w:rPr>
          <w:lang w:val="zh_CN" w:bidi="zh_CN"/>
        </w:rPr>
      </w:r>
      <w:r>
        <w:rPr>
          <w:lang w:val="zh_CN" w:bidi="zh_CN"/>
        </w:rPr>
        <w:t>在第四个场景中，雅各祷告。 雅各同时用神和耶和华这两个名字来称呼神。雅各对神说："你曾吩咐我回到本地。 你曾应许要恩待我。雅各提醒神，自己原不配领受神所赐的一切祝福。雅各知道他现在所拥有的一切都是从神那里来的。 然后，雅各求神："请把我从我兄弟以扫手中救出来。" 雅各提醒神，祂曾应许赐给他的后裔多如海沙，不可胜数。然后，雅各就在那里过夜。</w:t>
      </w:r>
    </w:p>
    <w:p>
      <w:pPr/>
      <w:r>
        <w:rPr>
          <w:lang w:val="zh_CN" w:bidi="zh_CN"/>
        </w:rPr>
      </w:r>
      <w:r>
        <w:rPr>
          <w:lang w:val="zh_CN" w:bidi="zh_CN"/>
        </w:rPr>
        <w:t>请在这里暂停表演，并问雅各："你祷告之后，现在感觉如何？"你可能会听到："我已经得著平安。 我感到神已听到了我的祷告。我感到神必看顾这件事。 我不再担心了。" 请重新开始表演。</w:t>
      </w:r>
    </w:p>
    <w:p>
      <w:pPr/>
      <w:r>
        <w:rPr>
          <w:lang w:val="zh_CN" w:bidi="zh_CN"/>
        </w:rPr>
      </w:r>
      <w:r>
        <w:rPr>
          <w:lang w:val="zh_CN" w:bidi="zh_CN"/>
        </w:rPr>
        <w:t>在第五个场景中，雅各决定送一些礼物给以扫。 雅各把他拥有的每种牲畜都分成几队。 然后，雅各挑选了一些仆人带著牲畜一起走。 雅各告诉仆人，每批之间要保持一定的距离。他们走在雅各的前面。 牲畜到了以扫那里时，仆人们要对以扫说，这些都是你仆人雅各送的礼物，是给雅各的主人以扫的。 雅各想要藉著这样的话语安抚以扫，平息他心中可能仍然存留的怒气。雅各也在表达对以扫的尊敬。每一队仆人向以扫所传达的话都是一样的。雅各让这些牲畜走在前面。 雅各又在营里住了一晚。</w:t>
      </w:r>
    </w:p>
    <w:p>
      <w:pPr/>
      <w:r>
        <w:rPr>
          <w:lang w:val="zh_CN" w:bidi="zh_CN"/>
        </w:rPr>
      </w:r>
      <w:r>
        <w:rPr>
          <w:lang w:val="zh_CN" w:bidi="zh_CN"/>
        </w:rPr>
        <w:t>请在这里暂停表演，并问雅各："你把这些礼物送出去之后，现在感觉如何？" 你可能会听到："我认为这是个好主意。 以扫会因我的话悦纳我，因为我用那些谦卑恭敬的话称他为主人。我已经做了我所能做的一切，为要与他和好。 现在就看以扫的回应了。"请问仆人们："你们带著牲畜和这段话走在前面，感觉如何？"你可能会听到："我很害怕，但我不得不服从我的主人。 以扫带著四百人。 他可能不接受这些礼物或所带来的信息。"请重新开始表演。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神的</w:t>
      </w:r>
      <w:r>
        <w:rPr>
          <w:b/>
          <w:lang w:val="zh_CN" w:bidi="zh_CN"/>
        </w:rPr>
        <w:t>使者</w:t>
      </w:r>
      <w:r>
        <w:rPr>
          <w:lang w:val="zh_CN" w:bidi="zh_CN"/>
        </w:rPr>
        <w:t>来见雅各。 天使这个词在这里是复数。天使是超自然的灵，通常带著神的话语。 然而，在这里，天使没有向雅各传达任何话。 请使用与前文一致的用词来翻译天使。 主词汇表中有对</w:t>
      </w:r>
      <w:hyperlink r:id="rId62">
        <w:r>
          <w:rPr>
            <w:lang w:val="zh_CN" w:bidi="zh_CN"/>
          </w:rPr>
          <w:rPr>
            <w:color w:val="0000EE"/>
            <w:u w:val="single"/>
          </w:rPr>
          <w:t>天使</w:t>
        </w:r>
      </w:hyperlink>
      <w:r>
        <w:rPr>
          <w:lang w:val="zh_CN" w:bidi="zh_CN"/>
        </w:rPr>
        <w:t>这个词的讨论。</w:t>
      </w:r>
    </w:p>
    <w:p>
      <w:pPr/>
      <w:r>
        <w:rPr>
          <w:lang w:val="zh_CN" w:bidi="zh_CN"/>
        </w:rPr>
      </w:r>
      <w:r>
        <w:rPr>
          <w:lang w:val="zh_CN" w:bidi="zh_CN"/>
        </w:rPr>
        <w:t>雅各说，那里有足够的天使，可以称为神的</w:t>
      </w:r>
      <w:r>
        <w:rPr>
          <w:b/>
          <w:lang w:val="zh_CN" w:bidi="zh_CN"/>
        </w:rPr>
        <w:t>营寨</w:t>
      </w:r>
      <w:r>
        <w:rPr>
          <w:lang w:val="zh_CN" w:bidi="zh_CN"/>
        </w:rPr>
        <w:t>。 在这里，营寨这个词就像一个军营。雅各把这些天使看作神的军队。</w:t>
      </w:r>
    </w:p>
    <w:p>
      <w:pPr/>
      <w:r>
        <w:rPr>
          <w:lang w:val="zh_CN" w:bidi="zh_CN"/>
        </w:rPr>
      </w:r>
      <w:r>
        <w:rPr>
          <w:lang w:val="zh_CN" w:bidi="zh_CN"/>
        </w:rPr>
        <w:t>雅各家中的人分成两大营。这些不是军营。 这营地是一个人或一群人暂时停留的地方。雅各一家在行路途中，每到夜间就安营住宿。</w:t>
      </w:r>
    </w:p>
    <w:p>
      <w:pPr/>
      <w:r>
        <w:rPr>
          <w:lang w:val="zh_CN" w:bidi="zh_CN"/>
        </w:rPr>
      </w:r>
      <w:r>
        <w:rPr>
          <w:lang w:val="zh_CN" w:bidi="zh_CN"/>
        </w:rPr>
        <w:t>雅各得知以扫住在</w:t>
      </w:r>
      <w:r>
        <w:rPr>
          <w:b/>
          <w:lang w:val="zh_CN" w:bidi="zh_CN"/>
        </w:rPr>
        <w:t>以东</w:t>
      </w:r>
      <w:r>
        <w:rPr>
          <w:lang w:val="zh_CN" w:bidi="zh_CN"/>
        </w:rPr>
        <w:t>地的</w:t>
      </w:r>
      <w:r>
        <w:rPr>
          <w:b/>
          <w:lang w:val="zh_CN" w:bidi="zh_CN"/>
        </w:rPr>
        <w:t>西珥</w:t>
      </w:r>
      <w:r>
        <w:rPr>
          <w:lang w:val="zh_CN" w:bidi="zh_CN"/>
        </w:rPr>
        <w:t>地区。 这些地名将在经文中被反复使用。 请参阅地图，了解这地区的位置。</w:t>
      </w:r>
    </w:p>
    <w:p>
      <w:pPr/>
      <w:r>
        <w:rPr>
          <w:lang w:val="zh_CN" w:bidi="zh_CN"/>
        </w:rPr>
      </w:r>
      <w:r>
        <w:rPr>
          <w:lang w:val="zh_CN" w:bidi="zh_CN"/>
        </w:rPr>
        <w:t>请展示一张以色列的地图，上面要标示出以东和西珥。</w:t>
      </w:r>
    </w:p>
    <w:p>
      <w:pPr/>
      <w:r>
        <w:rPr>
          <w:lang w:val="zh_CN" w:bidi="zh_CN"/>
        </w:rPr>
      </w:r>
      <w:r>
        <w:rPr>
          <w:lang w:val="zh_CN" w:bidi="zh_CN"/>
        </w:rPr>
        <w:t>雅各祷告。 雅各在对神祷告时，用了</w:t>
      </w:r>
      <w:r>
        <w:rPr>
          <w:b/>
          <w:lang w:val="zh_CN" w:bidi="zh_CN"/>
        </w:rPr>
        <w:t>神</w:t>
      </w:r>
      <w:r>
        <w:rPr>
          <w:lang w:val="zh_CN" w:bidi="zh_CN"/>
        </w:rPr>
        <w:t>和</w:t>
      </w:r>
      <w:r>
        <w:rPr>
          <w:b/>
          <w:lang w:val="zh_CN" w:bidi="zh_CN"/>
        </w:rPr>
        <w:t>耶和华</w:t>
      </w:r>
      <w:r>
        <w:rPr>
          <w:lang w:val="zh_CN" w:bidi="zh_CN"/>
        </w:rPr>
        <w:t>。 请使用与前文一致的用词来指神和耶和华。 主词汇表中有对</w:t>
      </w:r>
      <w:hyperlink r:id="rId22">
        <w:r>
          <w:rPr>
            <w:lang w:val="zh_CN" w:bidi="zh_CN"/>
          </w:rPr>
          <w:rPr>
            <w:color w:val="0000EE"/>
            <w:u w:val="single"/>
          </w:rPr>
          <w:t>耶和华</w:t>
        </w:r>
      </w:hyperlink>
      <w:r>
        <w:rPr>
          <w:lang w:val="zh_CN" w:bidi="zh_CN"/>
        </w:rPr>
        <w:t>和</w:t>
      </w:r>
      <w:hyperlink r:id="rId28">
        <w:r>
          <w:rPr>
            <w:lang w:val="zh_CN" w:bidi="zh_CN"/>
          </w:rPr>
          <w:rPr>
            <w:color w:val="0000EE"/>
            <w:u w:val="single"/>
          </w:rPr>
          <w:t>神</w:t>
        </w:r>
      </w:hyperlink>
      <w:r>
        <w:rPr>
          <w:lang w:val="zh_CN" w:bidi="zh_CN"/>
        </w:rPr>
        <w:t>这两个词的讨论。 雅各在祷告中说，我祖父亚伯拉罕的神和我父亲以撒的神。这些名字指的是雅各此刻所敬拜和祷告的是同一个神。</w:t>
      </w:r>
    </w:p>
    <w:p>
      <w:pPr/>
      <w:r>
        <w:rPr>
          <w:lang w:val="zh_CN" w:bidi="zh_CN"/>
        </w:rPr>
      </w:r>
      <w:r>
        <w:rPr>
          <w:lang w:val="zh_CN" w:bidi="zh_CN"/>
        </w:rPr>
        <w:t>雅各说自己是以扫的</w:t>
      </w:r>
      <w:r>
        <w:rPr>
          <w:b/>
          <w:lang w:val="zh_CN" w:bidi="zh_CN"/>
        </w:rPr>
        <w:t>仆人</w:t>
      </w:r>
      <w:r>
        <w:rPr>
          <w:lang w:val="zh_CN" w:bidi="zh_CN"/>
        </w:rPr>
        <w:t>。 雅各是指自己是神的仆人。 雅各有许多仆人。 主词汇表中有对</w:t>
      </w:r>
      <w:hyperlink r:id="rId43">
        <w:r>
          <w:rPr>
            <w:lang w:val="zh_CN" w:bidi="zh_CN"/>
          </w:rPr>
          <w:rPr>
            <w:color w:val="0000EE"/>
            <w:u w:val="single"/>
          </w:rPr>
          <w:t>仆人</w:t>
        </w:r>
      </w:hyperlink>
      <w:r>
        <w:rPr>
          <w:lang w:val="zh_CN" w:bidi="zh_CN"/>
        </w:rPr>
        <w:t>这个词的讨论。 在每种情况下，仆人这个词都表示这人要顺服并服事他的主人。请使用与前文相同的词语来指仆人。</w:t>
      </w:r>
    </w:p>
    <w:p>
      <w:pPr/>
      <w:r>
        <w:rPr>
          <w:lang w:val="zh_CN" w:bidi="zh_CN"/>
        </w:rPr>
      </w:r>
      <w:r>
        <w:rPr>
          <w:lang w:val="zh_CN" w:bidi="zh_CN"/>
        </w:rPr>
        <w:t>雅各送礼物给以扫，是想</w:t>
      </w:r>
      <w:r>
        <w:rPr>
          <w:b/>
          <w:lang w:val="zh_CN" w:bidi="zh_CN"/>
        </w:rPr>
        <w:t>安抚</w:t>
      </w:r>
      <w:r>
        <w:rPr>
          <w:lang w:val="zh_CN" w:bidi="zh_CN"/>
        </w:rPr>
        <w:t>他。 安抚的意思是藉著供应对方所需要的，使人平静下来或得著满足。 雅各送上这些礼物，希望以扫的怒气能够消散，使雅各和以扫可以平安相见。</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32:22–32</w:t>
      </w:r>
      <w:r>
        <w:rPr>
          <w:lang w:val="zh_CN" w:bidi="zh_CN"/>
        </w:rPr>
      </w:r>
    </w:p>
    <w:p>
      <w:pPr>
        <w:pStyle w:val="Heading3"/>
      </w:pPr>
      <w:r>
        <w:rPr>
          <w:lang w:val="zh_CN" w:bidi="zh_CN"/>
        </w:rPr>
        <w:t>聆听话语与铭记于心</w:t>
      </w:r>
    </w:p>
    <w:p>
      <w:pPr/>
      <w:r>
        <w:rPr>
          <w:lang w:val="zh_CN" w:bidi="zh_CN"/>
        </w:rPr>
      </w:r>
      <w:r>
        <w:rPr>
          <w:lang w:val="zh_CN" w:bidi="zh_CN"/>
        </w:rPr>
        <w:t>请聆听创世记32章22至32节的音频，并将它记在心里。聆听经文三次（如果可能的话，请听三种不同的翻译版本）。然后以小组的形式来讨论以下的问题：</w:t>
      </w:r>
    </w:p>
    <w:p>
      <w:pPr>
        <w:pStyle w:val="ListNumber"/>
        <w:numPr>
          <w:ilvl w:val="0"/>
          <w:numId w:val="8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在前面经文中，雅各得知以扫正在迎接他的路上。以扫带著四百人。 雅各把牲畜送给以扫。 这段经文是叙述性的描述，记载雅各在以扫到来之前，为要迎接以扫所做的准备。</w:t>
      </w:r>
    </w:p>
    <w:p>
      <w:pPr/>
      <w:r>
        <w:rPr>
          <w:lang w:val="zh_CN" w:bidi="zh_CN"/>
        </w:rPr>
      </w:r>
      <w:r>
        <w:rPr>
          <w:lang w:val="zh_CN" w:bidi="zh_CN"/>
        </w:rPr>
        <w:t>雅各送出一群牲畜，作为送给以扫的礼物。然后，雅各在营里过夜。 夜间，雅各起来。雅各带著四个女人，就是利亚和她的使女悉帕，拉结和她的使女辟拉，领她们渡过了雅博河。雅各还带著他的十一个儿子过河。 他们现在都在河的南边。 雅博河在约旦境内。 雅博河有水浅的地方，可以很容易地过河。这被称为渡口。 雅各在雅博河的一处渡口旁安营。 雅各把女人和孩子都送过雅博河，到另一处营地，又把自己所有的财务都送过去。除了雅各之外，所有人和所有东西都已经过了河。这个故事没有告诉我们，为什么雅各要在夜里把所有的人都带过河。在夜里过河更危险。关于雅各夜里所在的位置，有两种解释。一种解释认为，雅各仍然留在原来的营地，就是在河的北岸。另一种解释认为，雅各是在与家人同一边的河岸上，但没有与他们一起住在营里。</w:t>
      </w:r>
    </w:p>
    <w:p>
      <w:pPr/>
      <w:r>
        <w:rPr>
          <w:lang w:val="zh_CN" w:bidi="zh_CN"/>
        </w:rPr>
      </w:r>
      <w:r>
        <w:rPr>
          <w:lang w:val="zh_CN" w:bidi="zh_CN"/>
        </w:rPr>
        <w:t>请展示雅各行程的地图，并在地图上标记出雅博河。</w:t>
      </w:r>
    </w:p>
    <w:p>
      <w:pPr/>
      <w:r>
        <w:rPr>
          <w:lang w:val="zh_CN" w:bidi="zh_CN"/>
        </w:rPr>
      </w:r>
      <w:r>
        <w:rPr>
          <w:lang w:val="zh_CN" w:bidi="zh_CN"/>
        </w:rPr>
        <w:t>请展示一张人们走过河水浅处的图片。</w:t>
      </w:r>
    </w:p>
    <w:p>
      <w:pPr/>
      <w:r>
        <w:rPr>
          <w:lang w:val="zh_CN" w:bidi="zh_CN"/>
        </w:rPr>
      </w:r>
      <w:r>
        <w:rPr>
          <w:lang w:val="zh_CN" w:bidi="zh_CN"/>
        </w:rPr>
        <w:t>请以小组的形式讨论：想象一下有个人像雅各一样，因为夺取了以扫的祝福而离家，如今正要回来。家人们正出门迎接这个人和他的家人。这个回家的人会感觉如何？这个人可能会采取哪些行动，来预备迎接前来接他的家人？</w:t>
      </w:r>
    </w:p>
    <w:p>
      <w:pPr/>
      <w:r>
        <w:rPr>
          <w:lang w:val="zh_CN" w:bidi="zh_CN"/>
        </w:rPr>
      </w:r>
      <w:r>
        <w:rPr>
          <w:lang w:val="zh_CN" w:bidi="zh_CN"/>
        </w:rPr>
        <w:t>雅各独自一人在营里。 现在仍然是夜里。 有一个人进来，和雅各摔跤。 摔跤是指与对手近身搏斗，试图把对方摔倒在地。 双方都没有出手击打对方。雅各不认识这个人。 这个人没有表明自己的身份，也没有对雅各说话。</w:t>
      </w:r>
    </w:p>
    <w:p>
      <w:pPr/>
      <w:r>
        <w:rPr>
          <w:lang w:val="zh_CN" w:bidi="zh_CN"/>
        </w:rPr>
      </w:r>
      <w:r>
        <w:rPr>
          <w:lang w:val="zh_CN" w:bidi="zh_CN"/>
        </w:rPr>
        <w:t>请播放一段两个男人或男孩摔跤的短片。</w:t>
      </w:r>
    </w:p>
    <w:p>
      <w:pPr/>
      <w:r>
        <w:rPr>
          <w:lang w:val="zh_CN" w:bidi="zh_CN"/>
        </w:rPr>
      </w:r>
      <w:r>
        <w:rPr>
          <w:lang w:val="zh_CN" w:bidi="zh_CN"/>
        </w:rPr>
        <w:t>请在这里暂停并讨论：请描述两个男孩在短片中做的事。 在你们的文化中，你们如何称呼这类活动？</w:t>
      </w:r>
    </w:p>
    <w:p>
      <w:pPr/>
      <w:r>
        <w:rPr>
          <w:lang w:val="zh_CN" w:bidi="zh_CN"/>
        </w:rPr>
      </w:r>
      <w:r>
        <w:rPr>
          <w:lang w:val="zh_CN" w:bidi="zh_CN"/>
        </w:rPr>
        <w:t>雅各和这个人摔跤直到天亮。天亮是指天空开始出现光的时候。黎明也是天亮的另一个说法。太阳还没有升起。 随著天色渐亮，人们就能看得更清楚。</w:t>
      </w:r>
    </w:p>
    <w:p>
      <w:pPr/>
      <w:r>
        <w:rPr>
          <w:lang w:val="zh_CN" w:bidi="zh_CN"/>
        </w:rPr>
      </w:r>
      <w:r>
        <w:rPr>
          <w:lang w:val="zh_CN" w:bidi="zh_CN"/>
        </w:rPr>
        <w:t>这个人见自己不能把雅各摔倒在地。这个人无法在摔跤中获胜。 到了天亮的时候，这个人摸了雅各的大腿窝，使雅各的大腿窝在与他摔跤的时候脱了臼。这表示这个人使雅各的髋关节脱臼了。一旦髋关节脱臼，人就无法正常行走。因为雅各的髋关节脱臼，他走路就一瘸一拐。</w:t>
      </w:r>
    </w:p>
    <w:p>
      <w:pPr/>
      <w:r>
        <w:rPr>
          <w:lang w:val="zh_CN" w:bidi="zh_CN"/>
        </w:rPr>
      </w:r>
      <w:r>
        <w:rPr>
          <w:lang w:val="zh_CN" w:bidi="zh_CN"/>
        </w:rPr>
        <w:t>当雅各开始与这个人摔跤的时候，他并不知道这个人是谁。雅各最后终于意识到这个人很特别。</w:t>
      </w:r>
    </w:p>
    <w:p>
      <w:pPr/>
      <w:r>
        <w:rPr>
          <w:lang w:val="zh_CN" w:bidi="zh_CN"/>
        </w:rPr>
      </w:r>
      <w:r>
        <w:rPr>
          <w:lang w:val="zh_CN" w:bidi="zh_CN"/>
        </w:rPr>
        <w:t>在使雅各的髋关节脱臼之后，这个人才第一次开口说话。这个人说："让我去吧，因为天快亮了。"不久天色就亮到足以清楚看见人了。这意味著雅各应当放手，不再抓住这个人，也不再使力把他摔倒在地。 雅各拒绝让这个人走。 雅各坚持要求这个人先给他祝福，否则他不肯放手，也不肯让这人离去。</w:t>
      </w:r>
    </w:p>
    <w:p>
      <w:pPr/>
      <w:r>
        <w:rPr>
          <w:lang w:val="zh_CN" w:bidi="zh_CN"/>
        </w:rPr>
      </w:r>
      <w:r>
        <w:rPr>
          <w:lang w:val="zh_CN" w:bidi="zh_CN"/>
        </w:rPr>
        <w:t>这个人问雅各："你叫什么名字？" 这个人其实早就知道雅各的名字。藉著回答，这个人是在指出雅各的性情和本质。雅各说："我的名字是雅各。" 雅各这个名字的意思是欺骗者或诡诈的人。这个人告诉雅各，从今以后，他的名字要叫以色列。 这个人对雅各说："你与神与人较力，并且没有放弃。" 当神改变一个人的名字时，通常表示这个人的性情有了改变。雅各不再是欺骗者，而是与神与人较力，并且没有放弃的人。 在前面的经文中，神把亚伯兰的名字改为亚伯拉罕，把撒莱的名字改为撒拉。</w:t>
      </w:r>
    </w:p>
    <w:p>
      <w:pPr/>
      <w:r>
        <w:rPr>
          <w:lang w:val="zh_CN" w:bidi="zh_CN"/>
        </w:rPr>
      </w:r>
      <w:r>
        <w:rPr>
          <w:lang w:val="zh_CN" w:bidi="zh_CN"/>
        </w:rPr>
        <w:t>请在这里暂停并讨论：在你们的文化中，会在什么时候且为了什么原因会改变一个人的名字？</w:t>
      </w:r>
    </w:p>
    <w:p>
      <w:pPr/>
      <w:r>
        <w:rPr>
          <w:lang w:val="zh_CN" w:bidi="zh_CN"/>
        </w:rPr>
      </w:r>
      <w:r>
        <w:rPr>
          <w:lang w:val="zh_CN" w:bidi="zh_CN"/>
        </w:rPr>
        <w:t>雅各问这个人的名字。 这个人问雅各："你为什么想知道我的名字？" 当雅各问这个人的名字时，表示他仍然不知道这个人是谁。于是这个人给雅各祝福，就离开了。雅各终于意识到他一直与神同在。雅各已经直接与神相遇。</w:t>
      </w:r>
    </w:p>
    <w:p>
      <w:pPr/>
      <w:r>
        <w:rPr>
          <w:lang w:val="zh_CN" w:bidi="zh_CN"/>
        </w:rPr>
      </w:r>
      <w:r>
        <w:rPr>
          <w:lang w:val="zh_CN" w:bidi="zh_CN"/>
        </w:rPr>
        <w:t>雅各给相遇的地方起名叫毗努伊勒。毗努的意思是</w:t>
      </w:r>
      <w:r>
        <w:rPr>
          <w:i/>
          <w:lang w:val="zh_CN" w:bidi="zh_CN"/>
        </w:rPr>
        <w:t>神的面</w:t>
      </w:r>
      <w:r>
        <w:rPr>
          <w:lang w:val="zh_CN" w:bidi="zh_CN"/>
        </w:rPr>
        <w:t>。雅各说："我看见了神的面，并且活了下来。" 雅各离开毗努伊勒的时候，太阳正在升起。 雅各因大腿受伤而一瘸一拐地走路。</w:t>
      </w:r>
    </w:p>
    <w:p>
      <w:pPr/>
      <w:r>
        <w:rPr>
          <w:lang w:val="zh_CN" w:bidi="zh_CN"/>
        </w:rPr>
      </w:r>
      <w:r>
        <w:rPr>
          <w:lang w:val="zh_CN" w:bidi="zh_CN"/>
        </w:rPr>
        <w:t>请在这里暂停并讨论：一般来说，这样的伤是非常疼痛的。走路也很困难。 雅各没有抱怨疼痛。 他走路时一瘸一拐。在你们的文化中，人们会如何对待腿或髋部受伤、走路一瘸一拐地人？</w:t>
      </w:r>
    </w:p>
    <w:p>
      <w:pPr/>
      <w:r>
        <w:rPr>
          <w:lang w:val="zh_CN" w:bidi="zh_CN"/>
        </w:rPr>
      </w:r>
      <w:r>
        <w:rPr>
          <w:lang w:val="zh_CN" w:bidi="zh_CN"/>
        </w:rPr>
        <w:t>接著，作者暂时中断了叙事，解释这件事如何影响了后来的人。因为神使雅各的大腿窝脱臼，雅各的子孙就不吃牲畜大腿窝的筋。经文把雅各的后裔称为以色列的子孙或以色列人。以色列是雅各的新名字。 经文不再只称他们为雅各的后裔，而是开始称他们为以色列的子孙或以色列的后裔。从此以后，在经文中，他们将被称为以色列的后裔。雅各的新名字以色列，与以色列这个国家的名字相同。</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雅各把他的家人和财产送到雅博河那边。</w:t>
      </w:r>
    </w:p>
    <w:p>
      <w:pPr/>
      <w:r>
        <w:rPr>
          <w:lang w:val="zh_CN" w:bidi="zh_CN"/>
        </w:rPr>
      </w:r>
      <w:r>
        <w:rPr>
          <w:b/>
          <w:lang w:val="zh_CN" w:bidi="zh_CN"/>
        </w:rPr>
        <w:t>第二个场景：</w:t>
      </w:r>
      <w:r>
        <w:rPr>
          <w:lang w:val="zh_CN" w:bidi="zh_CN"/>
        </w:rPr>
        <w:t>雅各与人摔跤。</w:t>
      </w:r>
    </w:p>
    <w:p>
      <w:pPr/>
      <w:r>
        <w:rPr>
          <w:lang w:val="zh_CN" w:bidi="zh_CN"/>
        </w:rPr>
      </w:r>
      <w:r>
        <w:rPr>
          <w:b/>
          <w:lang w:val="zh_CN" w:bidi="zh_CN"/>
        </w:rPr>
        <w:t>第三个场景：</w:t>
      </w:r>
      <w:r>
        <w:rPr>
          <w:lang w:val="zh_CN" w:bidi="zh_CN"/>
        </w:rPr>
        <w:t>雅各给这个地方起名叫毗努伊勒。</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这个人</w:t>
      </w:r>
    </w:p>
    <w:p>
      <w:pPr>
        <w:pStyle w:val="ListBullet"/>
        <w:spacing w:line="240" w:lineRule="auto"/>
        <w:ind w:left="720"/>
      </w:pPr>
      <w:r>
        <w:rPr>
          <w:lang w:val="zh_CN" w:bidi="zh_CN"/>
        </w:rPr>
      </w:r>
      <w:r>
        <w:rPr>
          <w:lang w:val="zh_CN" w:bidi="zh_CN"/>
        </w:rPr>
        <w:t>经文提到雅各的两个妻子、两个使女妻子和孩子们。 经文特别提到了十一个儿子。 这个故事中没有提到这个女儿的名字，但她确实在场。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把送给以扫的礼物送走之后，已经是夜间。雅各和他的家人上床睡觉。然后，在夜里某个时候，雅各起身，带著他的两个妻子拉结和利亚，两个使女妻子悉帕和辟拉，以及所有的孩子，把他们从雅博河的北岸带到河的南岸。雅各在河边的一个渡海口附近扎营。 在安置好家人之后，雅各又把自己一切所有的都送过河的渡口。我们不知道雅各在哪里过夜。 这个故事并没有交代得很清楚。雅各可能仍然留在河的北岸。或者，雅各也可能过了河到南岸，却没有与家人同住在营中，而是独自到另一个地方。无论雅各是在河的哪一边，夜里他都是独自一人。</w:t>
      </w:r>
    </w:p>
    <w:p>
      <w:pPr/>
      <w:r>
        <w:rPr>
          <w:lang w:val="zh_CN" w:bidi="zh_CN"/>
        </w:rPr>
      </w:r>
      <w:r>
        <w:rPr>
          <w:lang w:val="zh_CN" w:bidi="zh_CN"/>
        </w:rPr>
        <w:t>我们不知道雅各为什么选择在夜里过河。 因为天黑，过河对人和牲畜来说都更加危险。 他们看不见河里的岩石，也看不到河底的石头。在夜里过河时，更容易滑倒跌落。显然，所有人都平安过了河，没有受伤。</w:t>
      </w:r>
    </w:p>
    <w:p>
      <w:pPr/>
      <w:r>
        <w:rPr>
          <w:lang w:val="zh_CN" w:bidi="zh_CN"/>
        </w:rPr>
      </w:r>
      <w:r>
        <w:rPr>
          <w:lang w:val="zh_CN" w:bidi="zh_CN"/>
        </w:rPr>
        <w:t>在第二个场景中，有些圣经译本对于是谁做了哪些动作的表达并不清楚。事情是这样的：有一个人来，开始与雅各摔跤。这段经文并没对这个人的描述。他刚一出现，就开始与雅各摔跤。 雅各似乎并没有因这个人，或因他的外貌而感到害怕。雅各并没有问这个人为什么要与他摔跤。雅各和这个人摔跤的时候，双方都没有说话。</w:t>
      </w:r>
    </w:p>
    <w:p>
      <w:pPr/>
      <w:r>
        <w:rPr>
          <w:lang w:val="zh_CN" w:bidi="zh_CN"/>
        </w:rPr>
      </w:r>
      <w:r>
        <w:rPr>
          <w:lang w:val="zh_CN" w:bidi="zh_CN"/>
        </w:rPr>
        <w:t>他们整晚就这样摔跤。天亮时，这个人见自己不能胜过雅各，就摸了雅各的大腿窝，使他的髋关节脱臼。请使用较强烈的词来描述这个动作：他猛然一扭，将雅各的髋关节扯得脱臼。这个人对雅各说："让我走。" 即使髋关节已经脱臼，雅各仍然紧紧抓住这个人，不肯放手。雅各要求这个人先给他祝福，然后才肯放手让他离去。这时，这个人对雅各说："你叫什么名字？" 这个人提出这个问题的方式，清楚表明他的身份与地位在雅各之上。雅各告诉这个人，他名叫雅各。 这个人告诉雅各，从此以后，他要叫以色列。 这个人对雅各说："你与神与人较力，并且得了胜。" 雅各说："请告诉我你的名字。" 雅各说话时很有礼貌，因为他意识到这个人的身份与地位在雅各之上。 这个人没有告诉雅各他的名字。 这个人给雅各祝福。</w:t>
      </w:r>
    </w:p>
    <w:p>
      <w:pPr/>
      <w:r>
        <w:rPr>
          <w:lang w:val="zh_CN" w:bidi="zh_CN"/>
        </w:rPr>
      </w:r>
      <w:r>
        <w:rPr>
          <w:lang w:val="zh_CN" w:bidi="zh_CN"/>
        </w:rPr>
        <w:t>在第三个场景中，雅各给这个地方起名叫毗努伊勒。 雅各说："我看见了神的面，并且活了下来。" 雅各因大腿受伤而一瘸一拐地走路。太阳升起时，雅各离开毗努伊勒，向以扫的方向走去。</w:t>
      </w:r>
    </w:p>
    <w:p>
      <w:pPr/>
      <w:r>
        <w:rPr>
          <w:lang w:val="zh_CN" w:bidi="zh_CN"/>
        </w:rPr>
      </w:r>
      <w:r>
        <w:rPr>
          <w:lang w:val="zh_CN" w:bidi="zh_CN"/>
        </w:rPr>
        <w:t>这段经文最后以一个说明作结，解释为什么雅各的后裔不吃任何牲畜大腿窝的筋。这样的禁忌，是为了记念雅各与这个人摔跤，并且这个人使雅各的髋关节脱臼。</w:t>
      </w:r>
    </w:p>
    <w:p>
      <w:pPr/>
      <w:r>
        <w:rPr>
          <w:lang w:val="zh_CN" w:bidi="zh_CN"/>
        </w:rPr>
      </w:r>
      <w:r>
        <w:rPr>
          <w:lang w:val="zh_CN" w:bidi="zh_CN"/>
        </w:rPr>
        <w:t>请在这里暂停并讨论：请讲述一个过去的故事，用以解释你们现今遵循的一项习俗。。请留意你是如何结束这个故事的。</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这个人</w:t>
      </w:r>
    </w:p>
    <w:p>
      <w:pPr>
        <w:pStyle w:val="ListBullet"/>
        <w:spacing w:line="240" w:lineRule="auto"/>
        <w:ind w:left="720"/>
      </w:pPr>
      <w:r>
        <w:rPr>
          <w:lang w:val="zh_CN" w:bidi="zh_CN"/>
        </w:rPr>
      </w:r>
      <w:r>
        <w:rPr>
          <w:lang w:val="zh_CN" w:bidi="zh_CN"/>
        </w:rPr>
        <w:t>经文提到雅各的两个妻子、两个使女妻子和孩子们。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r>
        <w:rPr>
          <w:lang w:val="zh_CN" w:bidi="zh_CN"/>
        </w:rPr>
        <w:t>请在这里暂停表演，并问扮演其中一个角色的演员："你感觉如何？" 你可能会听到不同的回应。请重新开始表演。</w:t>
      </w:r>
    </w:p>
    <w:p>
      <w:pPr/>
      <w:r>
        <w:rPr>
          <w:lang w:val="zh_CN" w:bidi="zh_CN"/>
        </w:rPr>
      </w:r>
      <w:r>
        <w:rPr>
          <w:lang w:val="zh_CN" w:bidi="zh_CN"/>
        </w:rPr>
        <w:t>在第一个场景中，雅各睡下之后，夜里起身，带著他的妻子和孩子渡过雅博河。 他也把自己一切所有的，都送过河去。雅各独自一人在他的营里。</w:t>
      </w:r>
    </w:p>
    <w:p>
      <w:pPr/>
      <w:r>
        <w:rPr>
          <w:lang w:val="zh_CN" w:bidi="zh_CN"/>
        </w:rPr>
      </w:r>
      <w:r>
        <w:rPr>
          <w:lang w:val="zh_CN" w:bidi="zh_CN"/>
        </w:rPr>
        <w:t>请在这里暂停表演，并问拉结和利亚："你们在夜里过河，却让雅各留在河的对岸，心里有什么感受？"你可能会听到："我不明白为什么我们要在夜里做这件事。 为什么我们非得在夜里叫醒孩子们，带著他们迁移？ 我不知道为什么雅各不与我们在一起。 这让我心里很不安，也有点害怕明天会发生什么事。 雅各要逃避以扫吗？" 请重新开始表演。</w:t>
      </w:r>
    </w:p>
    <w:p>
      <w:pPr/>
      <w:r>
        <w:rPr>
          <w:lang w:val="zh_CN" w:bidi="zh_CN"/>
        </w:rPr>
      </w:r>
      <w:r>
        <w:rPr>
          <w:lang w:val="zh_CN" w:bidi="zh_CN"/>
        </w:rPr>
        <w:t>在第二个场景中，有一个人来到雅各那里，和他摔跤。</w:t>
      </w:r>
    </w:p>
    <w:p>
      <w:pPr/>
      <w:r>
        <w:rPr>
          <w:lang w:val="zh_CN" w:bidi="zh_CN"/>
        </w:rPr>
      </w:r>
      <w:r>
        <w:rPr>
          <w:lang w:val="zh_CN" w:bidi="zh_CN"/>
        </w:rPr>
        <w:t>请在这里暂停表演，并问雅各："你对这个人感觉如何？ 这个人是谁？" 你可能会听到："我不知道这个人是谁。 我以前从未见过他。 但他既然要摔跤，我就和他摔跤。 我不会让他赢得这场比赛。 我要向他展示我有多强壮。" 请重新开始表演。</w:t>
      </w:r>
    </w:p>
    <w:p>
      <w:pPr/>
      <w:r>
        <w:rPr>
          <w:lang w:val="zh_CN" w:bidi="zh_CN"/>
        </w:rPr>
      </w:r>
      <w:r>
        <w:rPr>
          <w:lang w:val="zh_CN" w:bidi="zh_CN"/>
        </w:rPr>
        <w:t>雅各和这个人整夜摔跤，直到天亮。 这个人见自己不能胜过，所以他把雅各的髋关节扭脱了臼。 然后这个人告诉雅各："天快亮了，让我去吧。" 雅各虽然髋关节脱了臼，仍不放手，直到这个人为他祝福。</w:t>
      </w:r>
    </w:p>
    <w:p>
      <w:pPr/>
      <w:r>
        <w:rPr>
          <w:lang w:val="zh_CN" w:bidi="zh_CN"/>
        </w:rPr>
      </w:r>
      <w:r>
        <w:rPr>
          <w:lang w:val="zh_CN" w:bidi="zh_CN"/>
        </w:rPr>
        <w:t>请在这里暂停表演，并问雅各："你现在对这场摔跤比赛感觉如何？" 你可能会听到："我在这方面很拿手。 看吧，他赢不了我。他把我的髋关节扭脱了，却仍然不能赢我。 我的大腿窝虽然很痛，但我为自己今晚所能做到的，心里感到满足。"请问雅各："你为什么想要祝福？" 你可能会听到："以扫带著一支军队前来。 我需要一个祝福，告诉我一切都会好的。 我不知道以扫现在对我是怎样的感受。 我已经试著送礼物，也用话语来表达心意，但我不知道以扫是否仍然对我怀恨在心。 我需要更多的祝福，才能确保一切顺利。" 请重新开始表演。</w:t>
      </w:r>
    </w:p>
    <w:p>
      <w:pPr/>
      <w:r>
        <w:rPr>
          <w:lang w:val="zh_CN" w:bidi="zh_CN"/>
        </w:rPr>
      </w:r>
      <w:r>
        <w:rPr>
          <w:lang w:val="zh_CN" w:bidi="zh_CN"/>
        </w:rPr>
        <w:t>雅各求祝福，但这个人却给雅各改名，称他为以色列。</w:t>
      </w:r>
    </w:p>
    <w:p>
      <w:pPr/>
      <w:r>
        <w:rPr>
          <w:lang w:val="zh_CN" w:bidi="zh_CN"/>
        </w:rPr>
      </w:r>
      <w:r>
        <w:rPr>
          <w:lang w:val="zh_CN" w:bidi="zh_CN"/>
        </w:rPr>
        <w:t>请在这里暂停表演，并问雅各："你对改变名字感觉如何？" 你可能会听到："这意味著我今晚与神同在。 我见了神。 我与神摔跤。 我仍然活著。 这太惊人了！ 我现在感觉非常棒。 不会发生任何坏事。 神与我同在。 神在这里，与我说话，我仍然活著。" 请重新开始表演。</w:t>
      </w:r>
    </w:p>
    <w:p>
      <w:pPr/>
      <w:r>
        <w:rPr>
          <w:lang w:val="zh_CN" w:bidi="zh_CN"/>
        </w:rPr>
      </w:r>
      <w:r>
        <w:rPr>
          <w:lang w:val="zh_CN" w:bidi="zh_CN"/>
        </w:rPr>
        <w:t>雅各问这个人的名字。 这个人没有回答雅各。 这个人给了雅各祝福，然后离开了。</w:t>
      </w:r>
    </w:p>
    <w:p>
      <w:pPr/>
      <w:r>
        <w:rPr>
          <w:lang w:val="zh_CN" w:bidi="zh_CN"/>
        </w:rPr>
      </w:r>
      <w:r>
        <w:rPr>
          <w:lang w:val="zh_CN" w:bidi="zh_CN"/>
        </w:rPr>
        <w:t xml:space="preserve">在第三个场景中，这个人离开之后，雅各就给这个地方改了名字。 雅各给它起名叫毗努伊勒，因为他见了神的面并且活了下来。 </w:t>
      </w:r>
      <w:r>
        <w:rPr>
          <w:i/>
          <w:lang w:val="zh_CN" w:bidi="zh_CN"/>
        </w:rPr>
        <w:t>毗努伊勒</w:t>
      </w:r>
      <w:r>
        <w:rPr>
          <w:lang w:val="zh_CN" w:bidi="zh_CN"/>
        </w:rPr>
        <w:t>这个词的意思是</w:t>
      </w:r>
      <w:r>
        <w:rPr>
          <w:i/>
          <w:lang w:val="zh_CN" w:bidi="zh_CN"/>
        </w:rPr>
        <w:t>神的面</w:t>
      </w:r>
      <w:r>
        <w:rPr>
          <w:lang w:val="zh_CN" w:bidi="zh_CN"/>
        </w:rPr>
        <w:t>。 太阳升起的时候，雅各一瘸一拐地离开了那个地方。</w:t>
      </w:r>
    </w:p>
    <w:p>
      <w:pPr/>
      <w:r>
        <w:rPr>
          <w:lang w:val="zh_CN" w:bidi="zh_CN"/>
        </w:rPr>
      </w:r>
      <w:r>
        <w:rPr>
          <w:lang w:val="zh_CN" w:bidi="zh_CN"/>
        </w:rPr>
        <w:t>请在这里暂停表演，并问雅各："你今天早上感觉如何？" 你可能会听到："我整夜没有睡。 我与那个人摔跤。 我的腿很痛。 我无法正常行走。 我一瘸一拐地走。 但我昨夜与神同在，我已经准备好迎接今天了。 我知道神与我同在。" 请问拉结和利亚："你们看到雅各来，感觉如何？" 你可能会听到："我见到雅各，就如释重负。 我不知道昨晚发生了什么。 雅各为什么一瘸一拐地走路？ 雅各对自己做了什么？ 我希望雅各一切都好。 如果以扫攻击，雅各又受了伤，将会怎么样？ 今天早上我有点害怕。" 请重新开始表演。</w:t>
      </w:r>
    </w:p>
    <w:p>
      <w:pPr/>
      <w:r>
        <w:rPr>
          <w:lang w:val="zh_CN" w:bidi="zh_CN"/>
        </w:rPr>
      </w:r>
      <w:r>
        <w:rPr>
          <w:lang w:val="zh_CN" w:bidi="zh_CN"/>
        </w:rPr>
        <w:t>作者接著解释说，因为雅各与那人摔跤、那人的手摸了雅各大腿窝的筋，所以直到今日，雅各的后裔，也就是以色列人，都不吃任何牲畜大腿窝上的筋。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雅各整夜与一个人</w:t>
      </w:r>
      <w:r>
        <w:rPr>
          <w:b/>
          <w:lang w:val="zh_CN" w:bidi="zh_CN"/>
        </w:rPr>
        <w:t>摔跤</w:t>
      </w:r>
      <w:r>
        <w:rPr>
          <w:lang w:val="zh_CN" w:bidi="zh_CN"/>
        </w:rPr>
        <w:t>。 摔跤是两个人之间的角力。 双方都想把对方摔倒在地。 双方都没有出手击打对方。如果摔跤不是一项运动，或在当地的文化中不为人所知，那么就可以说，雅各在夜里与一个人奋力争战。另一种描述摔跤的方式是说，两个人彼此角力，各自想把对方摔倒在地。 两个人整夜这样摔跤。</w:t>
      </w:r>
    </w:p>
    <w:p>
      <w:pPr/>
      <w:r>
        <w:rPr>
          <w:lang w:val="zh_CN" w:bidi="zh_CN"/>
        </w:rPr>
      </w:r>
      <w:r>
        <w:rPr>
          <w:lang w:val="zh_CN" w:bidi="zh_CN"/>
        </w:rPr>
        <w:t>这个人使雅各的髋关节脱臼。 这意思是说，腿骨被从髋骨中拉脱出来，使那个关节不再像原来那样正常运作。 雅各脱臼之后，一瘸一拐地走路。 一瘸一拐是说雅各不能正常走路。</w:t>
      </w:r>
    </w:p>
    <w:p>
      <w:pPr/>
      <w:r>
        <w:rPr>
          <w:lang w:val="zh_CN" w:bidi="zh_CN"/>
        </w:rPr>
      </w:r>
      <w:r>
        <w:rPr>
          <w:lang w:val="zh_CN" w:bidi="zh_CN"/>
        </w:rPr>
        <w:t>这个人</w:t>
      </w:r>
      <w:r>
        <w:rPr>
          <w:b/>
          <w:lang w:val="zh_CN" w:bidi="zh_CN"/>
        </w:rPr>
        <w:t>祝福</w:t>
      </w:r>
      <w:r>
        <w:rPr>
          <w:lang w:val="zh_CN" w:bidi="zh_CN"/>
        </w:rPr>
        <w:t>雅各。 请使用你在前面的经文中所用的相同词语来指祝福。在主词汇表中有对</w:t>
      </w:r>
      <w:hyperlink r:id="rId16">
        <w:r>
          <w:rPr>
            <w:lang w:val="zh_CN" w:bidi="zh_CN"/>
          </w:rPr>
          <w:rPr>
            <w:color w:val="0000EE"/>
            <w:u w:val="single"/>
          </w:rPr>
          <w:t>祝福</w:t>
        </w:r>
      </w:hyperlink>
      <w:r>
        <w:rPr>
          <w:lang w:val="zh_CN" w:bidi="zh_CN"/>
        </w:rPr>
        <w:t>这个词的讨论。</w:t>
      </w:r>
    </w:p>
    <w:p>
      <w:pPr/>
      <w:r>
        <w:rPr>
          <w:lang w:val="zh_CN" w:bidi="zh_CN"/>
        </w:rPr>
      </w:r>
      <w:r>
        <w:rPr>
          <w:lang w:val="zh_CN" w:bidi="zh_CN"/>
        </w:rPr>
        <w:t>雅各的名字被改为</w:t>
      </w:r>
      <w:r>
        <w:rPr>
          <w:b/>
          <w:lang w:val="zh_CN" w:bidi="zh_CN"/>
        </w:rPr>
        <w:t>以色列</w:t>
      </w:r>
      <w:r>
        <w:rPr>
          <w:lang w:val="zh_CN" w:bidi="zh_CN"/>
        </w:rPr>
        <w:t>。 请参阅主词汇表中关于</w:t>
      </w:r>
      <w:hyperlink r:id="rId82">
        <w:r>
          <w:rPr>
            <w:lang w:val="zh_CN" w:bidi="zh_CN"/>
          </w:rPr>
          <w:rPr>
            <w:color w:val="0000EE"/>
            <w:u w:val="single"/>
          </w:rPr>
          <w:t>以色列</w:t>
        </w:r>
      </w:hyperlink>
      <w:r>
        <w:rPr>
          <w:lang w:val="zh_CN" w:bidi="zh_CN"/>
        </w:rPr>
        <w:t>的讨论。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33:1–20</w:t>
      </w:r>
      <w:r>
        <w:rPr>
          <w:lang w:val="zh_CN" w:bidi="zh_CN"/>
        </w:rPr>
      </w:r>
    </w:p>
    <w:p>
      <w:pPr>
        <w:pStyle w:val="Heading3"/>
      </w:pPr>
      <w:r>
        <w:rPr>
          <w:lang w:val="zh_CN" w:bidi="zh_CN"/>
        </w:rPr>
        <w:t>聆听话语与铭记于心</w:t>
      </w:r>
    </w:p>
    <w:p>
      <w:pPr/>
      <w:r>
        <w:rPr>
          <w:lang w:val="zh_CN" w:bidi="zh_CN"/>
        </w:rPr>
      </w:r>
      <w:r>
        <w:rPr>
          <w:lang w:val="zh_CN" w:bidi="zh_CN"/>
        </w:rPr>
        <w:t>请聆听创世记33章1至20节的音频，并将它记在心里。聆听经文三次（如果可能的话，请听三种不同的翻译版本）。然后以小组的形式来讨论以下的问题：</w:t>
      </w:r>
    </w:p>
    <w:p>
      <w:pPr>
        <w:pStyle w:val="ListNumber"/>
        <w:numPr>
          <w:ilvl w:val="0"/>
          <w:numId w:val="8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整夜摔跤之后，雅各离开了毗努伊勒，就是他与那个人摔跤的地方，回到家人那里。 太阳正在升起。 雅各擡头，看到以扫来了，带著四百人。 以扫是雅各的双胞胎兄弟。 以扫把他长子的名分卖给了雅各。 雅各夺取了以扫作为长子的祝福。因为以扫威胁要杀雅各，雅各就逃往哈兰去了。 他们已经有二十年没有见面了。 现在以扫正在靠近雅各。 这段经文叙述了雅各与以扫的会面。</w:t>
      </w:r>
    </w:p>
    <w:p>
      <w:pPr/>
      <w:r>
        <w:rPr>
          <w:lang w:val="zh_CN" w:bidi="zh_CN"/>
        </w:rPr>
      </w:r>
      <w:r>
        <w:rPr>
          <w:lang w:val="zh_CN" w:bidi="zh_CN"/>
        </w:rPr>
        <w:t>雅各在以扫到来之前，先把妻子和孩子安排妥当。 雅各把辟拉和她的两个儿子，还有悉帕和她的两个儿子，安置在前面。接著，雅各把利亚和她的六个儿子并一个女儿，安排在悉帕和辟拉的后面。最后，雅各把拉结和她的儿子安置在最后面。雅各是按著他心中看重的次序，来安排他的家人。 雅各把拉结和她的儿子安排在最后，才引见给以扫。雅各走在妻子和孩子的前面。这是我们第一次看见雅各站在带头的位置。当雅各走近以扫的时候，七次俯伏在地，以示对以扫的尊敬。这表示雅各一路把脸完全伏在地上。连续七次俯伏，是一种用来加倍表达对对方尊敬的方式。以扫跑向雅各，抱住他，并在脸颊上亲了他。雅各和以扫两人都哭了。</w:t>
      </w:r>
    </w:p>
    <w:p>
      <w:pPr/>
      <w:r>
        <w:rPr>
          <w:lang w:val="zh_CN" w:bidi="zh_CN"/>
        </w:rPr>
      </w:r>
      <w:r>
        <w:rPr>
          <w:lang w:val="zh_CN" w:bidi="zh_CN"/>
        </w:rPr>
        <w:t>请在这里暂停并讨论：分享一个离家很久、后来回到家的故事。 家里的人是怎么迎接这个回来的人？ 这个回家的人会表现出什么样的态度或行为？</w:t>
      </w:r>
    </w:p>
    <w:p>
      <w:pPr/>
      <w:r>
        <w:rPr>
          <w:lang w:val="zh_CN" w:bidi="zh_CN"/>
        </w:rPr>
      </w:r>
      <w:r>
        <w:rPr>
          <w:lang w:val="zh_CN" w:bidi="zh_CN"/>
        </w:rPr>
        <w:t>以扫和他那支四百人的队伍是从西珥来的。 雅各是从哈兰来的。 他们是在雅博河这个地方相遇。</w:t>
      </w:r>
    </w:p>
    <w:p>
      <w:pPr/>
      <w:r>
        <w:rPr>
          <w:lang w:val="zh_CN" w:bidi="zh_CN"/>
        </w:rPr>
      </w:r>
      <w:r>
        <w:rPr>
          <w:lang w:val="zh_CN" w:bidi="zh_CN"/>
        </w:rPr>
        <w:t>请展示一张地图，上面标有哈兰、西珥、雅博河和别是巴。</w:t>
      </w:r>
    </w:p>
    <w:p>
      <w:pPr/>
      <w:r>
        <w:rPr>
          <w:lang w:val="zh_CN" w:bidi="zh_CN"/>
        </w:rPr>
      </w:r>
      <w:r>
        <w:rPr>
          <w:lang w:val="zh_CN" w:bidi="zh_CN"/>
        </w:rPr>
        <w:t>以扫擡头，看到雅各身后的的妇人和孩子。 以扫问这些人是谁。 雅各介绍家人时说："这些孩子是神恩待赐给我的。" 每一位妇人都带著自己的孩子上前，向以扫下拜。 悉帕和辟拉一起走在前面，然后是利亚，最后是拉结。</w:t>
      </w:r>
    </w:p>
    <w:p>
      <w:pPr/>
      <w:r>
        <w:rPr>
          <w:lang w:val="zh_CN" w:bidi="zh_CN"/>
        </w:rPr>
      </w:r>
      <w:r>
        <w:rPr>
          <w:lang w:val="zh_CN" w:bidi="zh_CN"/>
        </w:rPr>
        <w:t>以扫问起他在路上遇到的那些羊群和牲畜。 雅各解释说，这些都是他送给以扫的礼物。 雅各希望能得到以扫的接纳。 雅各用非常恭维、讨好的话对以扫说话。 雅各说，看到以扫的脸，就像看到神的面一样。 也可以这样说："见到你，就像见到神一样"或"看见你，就像看见了神。" 一开始，以扫照著当时的礼节先推辞这些礼物，但雅各一再坚持，最后以扫才收下雅各送来的羊群和牲畜。</w:t>
      </w:r>
    </w:p>
    <w:p>
      <w:pPr/>
      <w:r>
        <w:rPr>
          <w:lang w:val="zh_CN" w:bidi="zh_CN"/>
        </w:rPr>
      </w:r>
      <w:r>
        <w:rPr>
          <w:lang w:val="zh_CN" w:bidi="zh_CN"/>
        </w:rPr>
        <w:t>请在这里暂停并讨论：请讲述一个曾经得罪过别人的人的故事。 当他们见面时，那个先做错事的人，用非常讨好的话对对方说。 那个人并没有说："对不起，我做错了。" 而是不断对对方说恭维、好听的话。 请留意他所使用的语言。 另一个人对这样的恭维话是什么反应？ 请讨论为什么第一个人要对第二个人说这些讨好的话。</w:t>
      </w:r>
    </w:p>
    <w:p>
      <w:pPr/>
      <w:r>
        <w:rPr>
          <w:lang w:val="zh_CN" w:bidi="zh_CN"/>
        </w:rPr>
      </w:r>
      <w:r>
        <w:rPr>
          <w:lang w:val="zh_CN" w:bidi="zh_CN"/>
        </w:rPr>
        <w:t>以扫邀请雅各和他一起到西珥去。 以扫希望雅各当天就和他一起上路。 雅各再次用非常恭敬、讨好的方式对以扫说话。两人说话时，以扫称雅各为"兄弟"，而雅各却称自己是以扫的仆人。 雅各每次对以扫说话，都用仆人自称，并称以扫为"我主"或"主人"。 雅各说，牲畜和孩子需要慢慢走。 雅各坚持请以扫先回家，自己会慢慢跟上。 雅各答应之后会到西珥去见以扫。</w:t>
      </w:r>
    </w:p>
    <w:p>
      <w:pPr/>
      <w:r>
        <w:rPr>
          <w:lang w:val="zh_CN" w:bidi="zh_CN"/>
        </w:rPr>
      </w:r>
      <w:r>
        <w:rPr>
          <w:lang w:val="zh_CN" w:bidi="zh_CN"/>
        </w:rPr>
        <w:t>以扫接受了雅各需要慢慢前行的理由。 以扫提出留下部分人保护雅各，并带他前往西珥。 雅各仍然用非常恭敬的语气，称以扫为"我主"。 这样称呼"我主"或"主人"，是表达尊敬，表示雅各认为以扫配得这样的尊荣。 雅各婉拒了让这些人陪同他和他的家人的提议。</w:t>
      </w:r>
    </w:p>
    <w:p>
      <w:pPr/>
      <w:r>
        <w:rPr>
          <w:lang w:val="zh_CN" w:bidi="zh_CN"/>
        </w:rPr>
      </w:r>
      <w:r>
        <w:rPr>
          <w:lang w:val="zh_CN" w:bidi="zh_CN"/>
        </w:rPr>
        <w:t>当天，以扫就启程回西珥去了。 以扫带著四百人一起回到西珥。 这段经文并没有提到雅各和以扫一起吃饭。</w:t>
      </w:r>
    </w:p>
    <w:p>
      <w:pPr/>
      <w:r>
        <w:rPr>
          <w:lang w:val="zh_CN" w:bidi="zh_CN"/>
        </w:rPr>
      </w:r>
      <w:r>
        <w:rPr>
          <w:lang w:val="zh_CN" w:bidi="zh_CN"/>
        </w:rPr>
        <w:t>请在这里暂停并讨论：你认为雅各信任以扫吗？ 在这个故事中，有哪些地方显示出不信任？ 又有哪些地方显示出信任？</w:t>
      </w:r>
    </w:p>
    <w:p>
      <w:pPr/>
      <w:r>
        <w:rPr>
          <w:lang w:val="zh_CN" w:bidi="zh_CN"/>
        </w:rPr>
      </w:r>
      <w:r>
        <w:rPr>
          <w:lang w:val="zh_CN" w:bidi="zh_CN"/>
        </w:rPr>
        <w:t>雅各并没有去西珥。 雅各去了另一个地方，叫做疏割。 这个地方在约旦河谷，靠近雅博河入约旦河的地方。 疏割这个名字的意思是棚屋。 雅各在疏割盖了房子，也为牲畜建搭建棚子。 雅各在那里住了一段时间，之后就过了约旦河。</w:t>
      </w:r>
    </w:p>
    <w:p>
      <w:pPr/>
      <w:r>
        <w:rPr>
          <w:lang w:val="zh_CN" w:bidi="zh_CN"/>
        </w:rPr>
      </w:r>
      <w:r>
        <w:rPr>
          <w:lang w:val="zh_CN" w:bidi="zh_CN"/>
        </w:rPr>
        <w:t>请展示一张标有毗努伊勒和疏割的地图。</w:t>
      </w:r>
    </w:p>
    <w:p>
      <w:pPr/>
      <w:r>
        <w:rPr>
          <w:lang w:val="zh_CN" w:bidi="zh_CN"/>
        </w:rPr>
      </w:r>
      <w:r>
        <w:rPr>
          <w:lang w:val="zh_CN" w:bidi="zh_CN"/>
        </w:rPr>
        <w:t>雅各来到迦南地的示剑。 示剑位于耶路撒冷以北的山区。 亚伯拉罕进入迦南后，第一个停留的地方就是示剑。 神j就是在示剑对亚伯拉罕说："我要把这地赐给你的后裔。" 亚伯拉罕在那里筑了一座坛，并将其献给神。 雅各到了示剑，在城外扎营。 雅各向一个名叫哈抹的人的家族买了一块地，哈抹是示剑的父亲。 雅各用一百块银子买下这块地。 没有人知道这些银子的实际价值。</w:t>
      </w:r>
    </w:p>
    <w:p>
      <w:pPr/>
      <w:r>
        <w:rPr>
          <w:lang w:val="zh_CN" w:bidi="zh_CN"/>
        </w:rPr>
      </w:r>
      <w:r>
        <w:rPr>
          <w:lang w:val="zh_CN" w:bidi="zh_CN"/>
        </w:rPr>
        <w:t>请再次展示地图。 地图上要标出示剑的位置。 请留意，示剑在疏割的对面，并且在别是巴的北面。</w:t>
      </w:r>
    </w:p>
    <w:p>
      <w:pPr/>
      <w:r>
        <w:rPr>
          <w:lang w:val="zh_CN" w:bidi="zh_CN"/>
        </w:rPr>
      </w:r>
      <w:r>
        <w:rPr>
          <w:lang w:val="zh_CN" w:bidi="zh_CN"/>
        </w:rPr>
        <w:t>雅各在他买的那块地上筑了一座坛。 雅各把这座坛取名叫</w:t>
      </w:r>
      <w:r>
        <w:rPr>
          <w:i/>
          <w:lang w:val="zh_CN" w:bidi="zh_CN"/>
        </w:rPr>
        <w:t>伊利‧伊罗伊‧以色列</w:t>
      </w:r>
      <w:r>
        <w:rPr>
          <w:lang w:val="zh_CN" w:bidi="zh_CN"/>
        </w:rPr>
        <w:t>，意思是神是以色列的神。雅各在雅博河边的毗努伊勒，整夜与那人摔跤，名字被改为以色列。</w:t>
      </w:r>
    </w:p>
    <w:p>
      <w:pPr/>
      <w:r>
        <w:rPr>
          <w:lang w:val="zh_CN" w:bidi="zh_CN"/>
        </w:rPr>
      </w:r>
      <w:r>
        <w:rPr>
          <w:lang w:val="zh_CN" w:bidi="zh_CN"/>
        </w:rPr>
        <w:t>请再次展示地图，标记出毗努伊勒，以及雅各现在所在的示剑。</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雅各和以扫见面。 以扫邀请雅各和他一起去西珥。 雅各答应之后会去。 以扫收下雅各的礼物，然后离开了。</w:t>
      </w:r>
    </w:p>
    <w:p>
      <w:pPr/>
      <w:r>
        <w:rPr>
          <w:lang w:val="zh_CN" w:bidi="zh_CN"/>
        </w:rPr>
      </w:r>
      <w:r>
        <w:rPr>
          <w:b/>
          <w:lang w:val="zh_CN" w:bidi="zh_CN"/>
        </w:rPr>
        <w:t>第二个场景：</w:t>
      </w:r>
      <w:r>
        <w:rPr>
          <w:lang w:val="zh_CN" w:bidi="zh_CN"/>
        </w:rPr>
        <w:t>雅各去了疏割，并在那里住了一段时间。</w:t>
      </w:r>
    </w:p>
    <w:p>
      <w:pPr/>
      <w:r>
        <w:rPr>
          <w:lang w:val="zh_CN" w:bidi="zh_CN"/>
        </w:rPr>
      </w:r>
      <w:r>
        <w:rPr>
          <w:b/>
          <w:lang w:val="zh_CN" w:bidi="zh_CN"/>
        </w:rPr>
        <w:t>第三个场景：</w:t>
      </w:r>
      <w:r>
        <w:rPr>
          <w:lang w:val="zh_CN" w:bidi="zh_CN"/>
        </w:rPr>
        <w:t>雅各搬到示剑，买了一块地，并筑了一座坛。</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悉帕</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雅各的孩子们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以扫的四百人队伍。</w:t>
      </w:r>
    </w:p>
    <w:p>
      <w:pPr>
        <w:pStyle w:val="ListBullet"/>
        <w:spacing w:line="240" w:lineRule="auto"/>
        <w:ind w:left="720"/>
      </w:pPr>
      <w:r>
        <w:rPr>
          <w:lang w:val="zh_CN" w:bidi="zh_CN"/>
        </w:rPr>
      </w:r>
      <w:r>
        <w:rPr>
          <w:lang w:val="zh_CN" w:bidi="zh_CN"/>
        </w:rPr>
        <w:t>哈抹家族</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在第一个场景中，整夜摔跤的事件已经结束。 雅各因为髋关节受伤而一瘸一拐地走路半路。 太阳已经升起。 雅各擡头，看见以扫带著四百人的队伍正朝他走来。 雅各先把两个使女妻子悉帕和辟拉，安排在最前面，每个人都带著她的两个儿子。 然后，雅各把利亚和她的六个儿子和一个女儿排在中间。 最后，雅各把拉结和她的儿子安排在队伍的最后。 然后，雅各自己走到最前面，朝以扫走去。 雅各一边向以扫走去，一边七次俯伏在地，脸贴著地面下拜。 在第七次俯伏之后，以扫就跑过来迎接他。 以扫抱住雅各，用双臂环住雅各的脖子。 以扫亲了雅各。 两个人都流下了喜乐的眼泪。 雅各和以扫已经二十年没有见面了。 雅各离开去哈兰时，以扫气到想杀了他。</w:t>
      </w:r>
    </w:p>
    <w:p>
      <w:pPr/>
      <w:r>
        <w:rPr>
          <w:lang w:val="zh_CN" w:bidi="zh_CN"/>
        </w:rPr>
      </w:r>
      <w:r>
        <w:rPr>
          <w:lang w:val="zh_CN" w:bidi="zh_CN"/>
        </w:rPr>
        <w:t>以扫看见了那些妇人和孩子，就问雅各这些人是谁。 雅各解释说，他们是自己的妻子和孩子。 每个妇人都上前，向以扫下拜。 悉帕和辟拉一起走上前来。 每个人身边都带著她的两个儿子。 然后，利亚走上前来下拜。 利亚身边有她的六个儿子和一个女儿。 最后，拉结带著她的儿子走上前来。</w:t>
      </w:r>
    </w:p>
    <w:p>
      <w:pPr/>
      <w:r>
        <w:rPr>
          <w:lang w:val="zh_CN" w:bidi="zh_CN"/>
        </w:rPr>
      </w:r>
      <w:r>
        <w:rPr>
          <w:lang w:val="zh_CN" w:bidi="zh_CN"/>
        </w:rPr>
        <w:t>接著，以扫问起他在路上看到的那些羊群和牲畜。 雅各解释说，那些是送给以扫的礼物。 雅各对以扫说话时，用了非常讨好、恭维的语气。 雅各称以扫为"我主"或"主人"，还说像"看见你的脸，就像看见神的面一样"这类的话。 雅各请以扫收下这些礼物。 一开始以扫推辞，但雅各一再坚持，最后以扫才收下礼物。 在当时的文化中，人们通常会先推辞几次，才表示接受。</w:t>
      </w:r>
    </w:p>
    <w:p>
      <w:pPr/>
      <w:r>
        <w:rPr>
          <w:lang w:val="zh_CN" w:bidi="zh_CN"/>
        </w:rPr>
      </w:r>
      <w:r>
        <w:rPr>
          <w:lang w:val="zh_CN" w:bidi="zh_CN"/>
        </w:rPr>
        <w:t>以扫邀请雅各和他一起到西珥去。 雅各说他会去，但行程会比以扫慢。 雅各解释说，因为有小孩和牲畜，所以不能走太快。 以扫接受了这个说法。</w:t>
      </w:r>
    </w:p>
    <w:p>
      <w:pPr/>
      <w:r>
        <w:rPr>
          <w:lang w:val="zh_CN" w:bidi="zh_CN"/>
        </w:rPr>
      </w:r>
      <w:r>
        <w:rPr>
          <w:lang w:val="zh_CN" w:bidi="zh_CN"/>
        </w:rPr>
        <w:t>以扫提出要留下一些人，保护雅各，也可以给他带路。 雅各再次婉拒了。 最后，以扫带著他的队伍离开，返回西珥。 以扫在到达的当天就离开了。</w:t>
      </w:r>
    </w:p>
    <w:p>
      <w:pPr/>
      <w:r>
        <w:rPr>
          <w:lang w:val="zh_CN" w:bidi="zh_CN"/>
        </w:rPr>
      </w:r>
      <w:r>
        <w:rPr>
          <w:lang w:val="zh_CN" w:bidi="zh_CN"/>
        </w:rPr>
        <w:t>在第二个场景中，以扫去了西珥，但雅各却往完全不同方向的疏割前进。 雅各原本答应要跟随以扫，却转向西边，下到雅博河汇入约旦河附近的约旦河谷。 雅各在那里为自己盖了一座房子。 雅各为牲畜搭建棚子。 雅各停留的地方被叫疏割，意思是棚屋。</w:t>
      </w:r>
    </w:p>
    <w:p>
      <w:pPr/>
      <w:r>
        <w:rPr>
          <w:lang w:val="zh_CN" w:bidi="zh_CN"/>
        </w:rPr>
      </w:r>
      <w:r>
        <w:rPr>
          <w:lang w:val="zh_CN" w:bidi="zh_CN"/>
        </w:rPr>
        <w:t>请展示一张标有毗努伊勒和疏割的地图。</w:t>
      </w:r>
    </w:p>
    <w:p>
      <w:pPr/>
      <w:r>
        <w:rPr>
          <w:lang w:val="zh_CN" w:bidi="zh_CN"/>
        </w:rPr>
      </w:r>
      <w:r>
        <w:rPr>
          <w:lang w:val="zh_CN" w:bidi="zh_CN"/>
        </w:rPr>
        <w:t>在第三个场景中，雅各离开疏割，过了约旦河。 雅各向西进入山区，来到一个叫示剑的地方。 示剑是亚伯拉罕进入迦南时，第一个停留的地方。 亚伯拉罕在那里筑了一座坛，并敬拜神。 雅各到达示剑后，在城外扎营。 雅各向一个名叫哈抹的人的家族买了一块地，哈抹是示剑的父亲。 雅各用一百块银子买了这块地。 雅各筑了一座坛，称它为"伊利·伊罗伊·以色列"。 这个名字的意思是神、以色列的神。 雅各的另一个名字是以色列。</w:t>
      </w:r>
    </w:p>
    <w:p>
      <w:pPr/>
      <w:r>
        <w:rPr>
          <w:lang w:val="zh_CN" w:bidi="zh_CN"/>
        </w:rPr>
      </w:r>
      <w:r>
        <w:rPr>
          <w:lang w:val="zh_CN" w:bidi="zh_CN"/>
        </w:rPr>
        <w:t>请展示一张地图，要标出雅各的行程，包括毗努伊勒、疏割和示剑。 这张地图要显示从哈兰到别是巴的整个地区，包括西珥。</w:t>
      </w:r>
    </w:p>
    <w:p>
      <w:pPr/>
      <w:r>
        <w:rPr>
          <w:lang w:val="zh_CN" w:bidi="zh_CN"/>
        </w:rPr>
      </w:r>
      <w:r>
        <w:rPr>
          <w:lang w:val="zh_CN" w:bidi="zh_CN"/>
        </w:rPr>
        <w:t>请展示一张坛的照片。</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悉帕</w:t>
      </w:r>
    </w:p>
    <w:p>
      <w:pPr>
        <w:pStyle w:val="ListBullet"/>
        <w:spacing w:line="240" w:lineRule="auto"/>
        <w:ind w:left="720"/>
      </w:pPr>
      <w:r>
        <w:rPr>
          <w:lang w:val="zh_CN" w:bidi="zh_CN"/>
        </w:rPr>
      </w:r>
      <w:r>
        <w:rPr>
          <w:lang w:val="zh_CN" w:bidi="zh_CN"/>
        </w:rPr>
        <w:t>利亚</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雅各的孩子们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以扫的四百人队伍。</w:t>
      </w:r>
    </w:p>
    <w:p>
      <w:pPr>
        <w:pStyle w:val="ListBullet"/>
        <w:spacing w:line="240" w:lineRule="auto"/>
        <w:ind w:left="720"/>
      </w:pPr>
      <w:r>
        <w:rPr>
          <w:lang w:val="zh_CN" w:bidi="zh_CN"/>
        </w:rPr>
      </w:r>
      <w:r>
        <w:rPr>
          <w:lang w:val="zh_CN" w:bidi="zh_CN"/>
        </w:rPr>
        <w:t>哈抹家族</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请在这里暂停表演，并问扮演其中一个角色的演员："你感觉如何？"你可能会听到不同的回应。请重新开始表演。</w:t>
      </w:r>
    </w:p>
    <w:p>
      <w:pPr/>
      <w:r>
        <w:rPr>
          <w:lang w:val="zh_CN" w:bidi="zh_CN"/>
        </w:rPr>
      </w:r>
      <w:r>
        <w:rPr>
          <w:lang w:val="zh_CN" w:bidi="zh_CN"/>
        </w:rPr>
        <w:t>在第一个场景中，雅各看到以扫走近。 雅各安排他的家人去见以扫。 辟拉和悉帕与他们的儿子们一起走在前面。 接下来是利亚和她的儿子们和女儿。 最后，拉结带著她的儿子。 经过整夜摔跤之后，雅各走路一瘸一拐地。 雅各走向以扫，一边前进，一边七次俯身下拜，脸付在地上。</w:t>
      </w:r>
    </w:p>
    <w:p>
      <w:pPr/>
      <w:r>
        <w:rPr>
          <w:lang w:val="zh_CN" w:bidi="zh_CN"/>
        </w:rPr>
      </w:r>
      <w:r>
        <w:rPr>
          <w:lang w:val="zh_CN" w:bidi="zh_CN"/>
        </w:rPr>
        <w:t>请在这里暂停表演，并问雅各："你为什么这样向以扫下拜？" 你可能会听到："他是我的哥哥，我已经二十年没有见到他了。 我想表达对他的尊重。" 或说："我需要讨好我的哥哥。 以前我拿走他的祝福，他想杀我。 我希望他能把这件事忘掉。" 或说："我不知道以扫现在在想什么。 我只希望他不要对我动武。" 请重新开始表演。</w:t>
      </w:r>
    </w:p>
    <w:p>
      <w:pPr/>
      <w:r>
        <w:rPr>
          <w:lang w:val="zh_CN" w:bidi="zh_CN"/>
        </w:rPr>
      </w:r>
      <w:r>
        <w:rPr>
          <w:lang w:val="zh_CN" w:bidi="zh_CN"/>
        </w:rPr>
        <w:t>雅各七次下拜之后，以扫跑上前，抱住雅各的脖子，亲了他。 两个人都哭了。</w:t>
      </w:r>
    </w:p>
    <w:p>
      <w:pPr/>
      <w:r>
        <w:rPr>
          <w:lang w:val="zh_CN" w:bidi="zh_CN"/>
        </w:rPr>
      </w:r>
      <w:r>
        <w:rPr>
          <w:lang w:val="zh_CN" w:bidi="zh_CN"/>
        </w:rPr>
        <w:t>请在这里暂停表演，并问以扫："你为什么哭？" 你可能会听到："我很高兴再次见到我的弟弟。 已经二十年了。 我们当年是在气愤中分开的。 我现在不再生气，因为我过得很好。 我很富足。 雅各当年拿走我的祝福，其实并没有真正伤害到我。" 请问雅各："你为什么哭？" 你可能会听到："我真的松了一口气，以扫没有攻击我。 我不知道他会怎么待我。 我很高兴见到我的哥哥。 即使我们现在很不一样，但我还是很想他。" 请重新开始表演。</w:t>
      </w:r>
    </w:p>
    <w:p>
      <w:pPr/>
      <w:r>
        <w:rPr>
          <w:lang w:val="zh_CN" w:bidi="zh_CN"/>
        </w:rPr>
      </w:r>
      <w:r>
        <w:rPr>
          <w:lang w:val="zh_CN" w:bidi="zh_CN"/>
        </w:rPr>
        <w:t>以扫注意到那些妇人和孩子，就问他们是谁。 雅各说他们是自己的家人，并请他们一个一个上前。 辟拉和悉帕带著她们的儿子们上前，下拜。 利亚带著她的孩子们上前，下拜。 拉结带著她的儿子们上前，下拜。</w:t>
      </w:r>
    </w:p>
    <w:p>
      <w:pPr/>
      <w:r>
        <w:rPr>
          <w:lang w:val="zh_CN" w:bidi="zh_CN"/>
        </w:rPr>
      </w:r>
      <w:r>
        <w:rPr>
          <w:lang w:val="zh_CN" w:bidi="zh_CN"/>
        </w:rPr>
        <w:t>请在这里暂停表演，并问每个妇人："你现在感觉如何？" 你可能会听到："我看到那支队伍时，很害怕，但以扫看起来是个好人。 能见到雅各的家人让我很安心。 以扫对我们很友善。 我也很庆幸，因为雅各现在走路一瘸一拐，如果以扫攻击，我们根本无法自保。" 请重新开始表演。</w:t>
      </w:r>
    </w:p>
    <w:p>
      <w:pPr/>
      <w:r>
        <w:rPr>
          <w:lang w:val="zh_CN" w:bidi="zh_CN"/>
        </w:rPr>
      </w:r>
      <w:r>
        <w:rPr>
          <w:lang w:val="zh_CN" w:bidi="zh_CN"/>
        </w:rPr>
        <w:t>以扫问起他在路上遇到的那些羊群和牲畜。 雅各说那些是送给以扫的礼物。 雅各对以扫说话时，用了非常讨好、恭维的语气。 雅各用"我主"或"主人"，也称自己是"你的仆人"这样的说法。 雅各说，看到以扫的脸，就像看到神的面一样。 最后，以扫收下了礼物。</w:t>
      </w:r>
    </w:p>
    <w:p>
      <w:pPr/>
      <w:r>
        <w:rPr>
          <w:lang w:val="zh_CN" w:bidi="zh_CN"/>
        </w:rPr>
      </w:r>
      <w:r>
        <w:rPr>
          <w:lang w:val="zh_CN" w:bidi="zh_CN"/>
        </w:rPr>
        <w:t>请在这里暂停表演，并问雅各："你为什么这样对以扫说话？" 你可能会听到："我需要让我的哥哥知道，我把他看做比我优越的。 我需要确保他不会生气，不会攻击我们。 我希望他能平安地离开这里。" 请问以扫："你现在对雅各有什么感觉？" 你可能会听到："这段离开的日子，对雅各来说是有益的。 他是照著应当有的眼光来看我了。 我是长子，我应该受尊敬。" 请重新开始表演。</w:t>
      </w:r>
    </w:p>
    <w:p>
      <w:pPr/>
      <w:r>
        <w:rPr>
          <w:lang w:val="zh_CN" w:bidi="zh_CN"/>
        </w:rPr>
      </w:r>
      <w:r>
        <w:rPr>
          <w:lang w:val="zh_CN" w:bidi="zh_CN"/>
        </w:rPr>
        <w:t>以扫邀请雅各和他一起回西珥。 雅各婉拒了，但答应之后会去。 以扫就在当天返回西珥。</w:t>
      </w:r>
    </w:p>
    <w:p>
      <w:pPr/>
      <w:r>
        <w:rPr>
          <w:lang w:val="zh_CN" w:bidi="zh_CN"/>
        </w:rPr>
      </w:r>
      <w:r>
        <w:rPr>
          <w:lang w:val="zh_CN" w:bidi="zh_CN"/>
        </w:rPr>
        <w:t>请在这里暂停表演，并问雅各："你为什么没有跟以扫一起走？" 你可能会听到："以扫看起来很友善，但我还是不完全信任他。 我必须保护我的家人，所以选择和他保持距离。" 请问以扫："你现在对雅各有什么感觉？" 你可能会听到："我希望雅各能和我一起走。 但我以后会见他。 他会看到我做得很好。" 或说："我不知道他为什么没有为我准备一顿饭。" 或说："我现在离开比较好，如果我留下来，我们可能又会再起争执。" 请重新开始表演。</w:t>
      </w:r>
    </w:p>
    <w:p>
      <w:pPr/>
      <w:r>
        <w:rPr>
          <w:lang w:val="zh_CN" w:bidi="zh_CN"/>
        </w:rPr>
      </w:r>
      <w:r>
        <w:rPr>
          <w:lang w:val="zh_CN" w:bidi="zh_CN"/>
        </w:rPr>
        <w:t>在第二个场景中，雅各去了疏割，在那里住了一段时间。 雅各为自己盖了房子，也为牲畜搭建棚子。</w:t>
      </w:r>
    </w:p>
    <w:p>
      <w:pPr/>
      <w:r>
        <w:rPr>
          <w:lang w:val="zh_CN" w:bidi="zh_CN"/>
        </w:rPr>
      </w:r>
      <w:r>
        <w:rPr>
          <w:lang w:val="zh_CN" w:bidi="zh_CN"/>
        </w:rPr>
        <w:t>在第三个场景中，雅各前往示剑。 雅各用一百块银子，向一个名叫哈抹的人的家族买了一块地，哈抹是示剑的父亲。 雅各在那块地上筑了一座坛。 雅各把这座坛取名叫"伊利伊罗伊‧以色列"，意思是神、以色列的神。</w:t>
      </w:r>
    </w:p>
    <w:p>
      <w:pPr/>
      <w:r>
        <w:rPr>
          <w:lang w:val="zh_CN" w:bidi="zh_CN"/>
        </w:rPr>
      </w:r>
      <w:r>
        <w:rPr>
          <w:lang w:val="zh_CN" w:bidi="zh_CN"/>
        </w:rPr>
        <w:t>请在这里暂停表演，并问雅各："来到你祖父亚伯拉罕曾停留过的地方，你感觉如何？" 你可能会听到："我想在这里住一段时间。 这让我感觉离祖父很近。 我想在这里敬拜神。 神把这地赐给我。 现在我拥有其中一部分，没有人能把我赶走。 神就在这里。"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当雅各走近以扫时，他一共停下来七次，俯伏在地。 这意思是雅各每一次停下来，双膝跪地，额头贴在地上。 这不是只有低头，或只是弯腰。 雅各这样做了七次，是要大大表达他对以扫的尊敬。</w:t>
      </w:r>
    </w:p>
    <w:p>
      <w:pPr/>
      <w:r>
        <w:rPr>
          <w:lang w:val="zh_CN" w:bidi="zh_CN"/>
        </w:rPr>
      </w:r>
      <w:r>
        <w:rPr>
          <w:lang w:val="zh_CN" w:bidi="zh_CN"/>
        </w:rPr>
        <w:t>请展示一张一个人俯伏在地、脸贴著地面的图片。</w:t>
      </w:r>
    </w:p>
    <w:p>
      <w:pPr/>
      <w:r>
        <w:rPr>
          <w:lang w:val="zh_CN" w:bidi="zh_CN"/>
        </w:rPr>
      </w:r>
      <w:r>
        <w:rPr>
          <w:lang w:val="zh_CN" w:bidi="zh_CN"/>
        </w:rPr>
        <w:t>以扫伸出双臂，抱住雅各的脖子，紧紧拥抱他。 以扫在雅各脸颊上亲了一下。两个人都因为喜乐，流下了喜悦的眼泪。在当时的文化中，这是两个人表达情感的合宜方式。</w:t>
      </w:r>
    </w:p>
    <w:p>
      <w:pPr/>
      <w:r>
        <w:rPr>
          <w:lang w:val="zh_CN" w:bidi="zh_CN"/>
        </w:rPr>
      </w:r>
      <w:r>
        <w:rPr>
          <w:lang w:val="zh_CN" w:bidi="zh_CN"/>
        </w:rPr>
        <w:t>雅各对以扫说话时，用了非常讨好、恭维的语气。 雅各每次对以扫开口，都先用一个称呼，表明以扫的地位雅各用"主人"或"我主"这样的称呼。 他请求以扫收下他的礼物，也就是他的</w:t>
      </w:r>
      <w:r>
        <w:rPr>
          <w:b/>
          <w:lang w:val="zh_CN" w:bidi="zh_CN"/>
        </w:rPr>
        <w:t>祝福</w:t>
      </w:r>
      <w:r>
        <w:rPr>
          <w:lang w:val="zh_CN" w:bidi="zh_CN"/>
        </w:rPr>
        <w:t>。 主词汇表中有</w:t>
      </w:r>
      <w:hyperlink r:id="rId16">
        <w:r>
          <w:rPr>
            <w:lang w:val="zh_CN" w:bidi="zh_CN"/>
          </w:rPr>
          <w:rPr>
            <w:color w:val="0000EE"/>
            <w:u w:val="single"/>
          </w:rPr>
          <w:t>祝福</w:t>
        </w:r>
      </w:hyperlink>
      <w:r>
        <w:rPr>
          <w:lang w:val="zh_CN" w:bidi="zh_CN"/>
        </w:rPr>
        <w:t>这个词。 这些称呼，通常是仆人对主人说话时才会用的。 雅各提到以扫友善的笑容，说这就像看见神的面一样。 雅各用这样的话，是想让以扫对他产生好感。</w:t>
      </w:r>
    </w:p>
    <w:p>
      <w:pPr/>
      <w:r>
        <w:rPr>
          <w:lang w:val="zh_CN" w:bidi="zh_CN"/>
        </w:rPr>
      </w:r>
      <w:r>
        <w:rPr>
          <w:lang w:val="zh_CN" w:bidi="zh_CN"/>
        </w:rPr>
        <w:t>以扫在到达的当天就离开，返回西珥。 雅各答应之后会跟随他。 然而，雅各并没有真的跟随以扫。</w:t>
      </w:r>
    </w:p>
    <w:p>
      <w:pPr/>
      <w:r>
        <w:rPr>
          <w:lang w:val="zh_CN" w:bidi="zh_CN"/>
        </w:rPr>
      </w:r>
      <w:r>
        <w:rPr>
          <w:lang w:val="zh_CN" w:bidi="zh_CN"/>
        </w:rPr>
        <w:t>雅各转向西边，去了约旦河东岸的一个地方。 那里正是雅博河流入约旦河的地方。雅各在那里住了一段时间。 雅各为自己盖了一座房子，也为牲畜搭建棚子。 这些棚子大多是用树枝或枝条编制而成的。 棚子虽是临时搭建的，但能遮阳，也能挡雨。 因为这些棚子，那地方就被称为疏割，在希伯来文里的意思是棚屋。</w:t>
      </w:r>
    </w:p>
    <w:p>
      <w:pPr/>
      <w:r>
        <w:rPr>
          <w:lang w:val="zh_CN" w:bidi="zh_CN"/>
        </w:rPr>
      </w:r>
      <w:r>
        <w:rPr>
          <w:lang w:val="zh_CN" w:bidi="zh_CN"/>
        </w:rPr>
        <w:t>请展示一张标出疏割位置的地图。</w:t>
      </w:r>
    </w:p>
    <w:p>
      <w:pPr/>
      <w:r>
        <w:rPr>
          <w:lang w:val="zh_CN" w:bidi="zh_CN"/>
        </w:rPr>
      </w:r>
      <w:r>
        <w:rPr>
          <w:lang w:val="zh_CN" w:bidi="zh_CN"/>
        </w:rPr>
        <w:t>接著，雅各决定过约旦河，进入山区，前往一个叫示剑的地方。 这正是亚伯拉罕当年前往迦南途中停留过的地方。 雅各在城外扎</w:t>
      </w:r>
      <w:r>
        <w:rPr>
          <w:b/>
          <w:lang w:val="zh_CN" w:bidi="zh_CN"/>
        </w:rPr>
        <w:t>营</w:t>
      </w:r>
      <w:r>
        <w:rPr>
          <w:lang w:val="zh_CN" w:bidi="zh_CN"/>
        </w:rPr>
        <w:t>。 请使用你在前面的故事中所用的相同词语来指营地。</w:t>
      </w:r>
    </w:p>
    <w:p>
      <w:pPr/>
      <w:r>
        <w:rPr>
          <w:lang w:val="zh_CN" w:bidi="zh_CN"/>
        </w:rPr>
      </w:r>
      <w:r>
        <w:rPr>
          <w:lang w:val="zh_CN" w:bidi="zh_CN"/>
        </w:rPr>
        <w:t>请展示一张标出示剑位置的地图。</w:t>
      </w:r>
    </w:p>
    <w:p>
      <w:pPr/>
      <w:r>
        <w:rPr>
          <w:lang w:val="zh_CN" w:bidi="zh_CN"/>
        </w:rPr>
      </w:r>
      <w:r>
        <w:rPr>
          <w:lang w:val="zh_CN" w:bidi="zh_CN"/>
        </w:rPr>
        <w:t>雅各用一百块银子买了一块地。 没有人知道这些银子的实际价值。 雅各从一个名叫哈抹的人的家族那里买了那地，哈抹是示剑的父亲。 那个儿子名叫示剑。那座城也叫示剑。 它们使用的是同一个字。</w:t>
      </w:r>
    </w:p>
    <w:p>
      <w:pPr/>
      <w:r>
        <w:rPr>
          <w:lang w:val="zh_CN" w:bidi="zh_CN"/>
        </w:rPr>
      </w:r>
      <w:r>
        <w:rPr>
          <w:lang w:val="zh_CN" w:bidi="zh_CN"/>
        </w:rPr>
        <w:t>雅各筑了一座</w:t>
      </w:r>
      <w:r>
        <w:rPr>
          <w:b/>
          <w:lang w:val="zh_CN" w:bidi="zh_CN"/>
        </w:rPr>
        <w:t>坛</w:t>
      </w:r>
      <w:r>
        <w:rPr>
          <w:lang w:val="zh_CN" w:bidi="zh_CN"/>
        </w:rPr>
        <w:t>。 坛通常是用石头堆成的平台，用来按仪式宰杀牲畜，献给神作为祭物。 主词汇表中有对</w:t>
      </w:r>
      <w:hyperlink r:id="rId39">
        <w:r>
          <w:rPr>
            <w:lang w:val="zh_CN" w:bidi="zh_CN"/>
          </w:rPr>
          <w:rPr>
            <w:color w:val="0000EE"/>
            <w:u w:val="single"/>
          </w:rPr>
          <w:t>坛</w:t>
        </w:r>
      </w:hyperlink>
      <w:r>
        <w:rPr>
          <w:lang w:val="zh_CN" w:bidi="zh_CN"/>
        </w:rPr>
        <w:t>这个词的讨论。 请使用你们在前面的经文中所用的相同词语来指坛。</w:t>
      </w:r>
    </w:p>
    <w:p>
      <w:pPr/>
      <w:r>
        <w:rPr>
          <w:lang w:val="zh_CN" w:bidi="zh_CN"/>
        </w:rPr>
      </w:r>
      <w:r>
        <w:rPr>
          <w:lang w:val="zh_CN" w:bidi="zh_CN"/>
        </w:rPr>
        <w:t>请展示一张坛的照片。</w:t>
      </w:r>
    </w:p>
    <w:p>
      <w:pPr/>
      <w:r>
        <w:rPr>
          <w:lang w:val="zh_CN" w:bidi="zh_CN"/>
        </w:rPr>
      </w:r>
      <w:r>
        <w:rPr>
          <w:lang w:val="zh_CN" w:bidi="zh_CN"/>
        </w:rPr>
        <w:t>雅各给这座坛取名为伊利·伊罗伊·以色列。 这名字的意思是</w:t>
      </w:r>
      <w:r>
        <w:rPr>
          <w:b/>
          <w:lang w:val="zh_CN" w:bidi="zh_CN"/>
        </w:rPr>
        <w:t>神</w:t>
      </w:r>
      <w:r>
        <w:rPr>
          <w:lang w:val="zh_CN" w:bidi="zh_CN"/>
        </w:rPr>
        <w:t>、以色列的神。 这里的神，和你之前所使用的神是同一个词。 主词汇表中有对</w:t>
      </w:r>
      <w:hyperlink r:id="rId28">
        <w:r>
          <w:rPr>
            <w:lang w:val="zh_CN" w:bidi="zh_CN"/>
          </w:rPr>
          <w:rPr>
            <w:color w:val="0000EE"/>
            <w:u w:val="single"/>
          </w:rPr>
          <w:t>神</w:t>
        </w:r>
      </w:hyperlink>
      <w:r>
        <w:rPr>
          <w:lang w:val="zh_CN" w:bidi="zh_CN"/>
        </w:rPr>
        <w:t xml:space="preserve">这个词的讨论。 </w:t>
      </w:r>
      <w:r>
        <w:rPr>
          <w:b/>
          <w:lang w:val="zh_CN" w:bidi="zh_CN"/>
        </w:rPr>
        <w:t>以色列</w:t>
      </w:r>
      <w:r>
        <w:rPr>
          <w:lang w:val="zh_CN" w:bidi="zh_CN"/>
        </w:rPr>
        <w:t>是以色列这个国家的名称。 这也是雅各整夜摔跤后，他被改名时所取的名字。 这里的以色列指的是雅各，而不是以色列这个国家。</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34:1–17</w:t>
      </w:r>
      <w:r>
        <w:rPr>
          <w:lang w:val="zh_CN" w:bidi="zh_CN"/>
        </w:rPr>
      </w:r>
    </w:p>
    <w:p>
      <w:pPr>
        <w:pStyle w:val="Heading3"/>
      </w:pPr>
      <w:r>
        <w:rPr>
          <w:lang w:val="zh_CN" w:bidi="zh_CN"/>
        </w:rPr>
        <w:t>聆听话语与铭记于心</w:t>
      </w:r>
    </w:p>
    <w:p>
      <w:pPr/>
      <w:r>
        <w:rPr>
          <w:lang w:val="zh_CN" w:bidi="zh_CN"/>
        </w:rPr>
      </w:r>
      <w:r>
        <w:rPr>
          <w:lang w:val="zh_CN" w:bidi="zh_CN"/>
        </w:rPr>
        <w:t>请聆听创世记34章1至17节的音频，并将它记在心里。</w:t>
      </w:r>
    </w:p>
    <w:p>
      <w:pPr/>
      <w:r>
        <w:rPr>
          <w:lang w:val="zh_CN" w:bidi="zh_CN"/>
        </w:rPr>
      </w:r>
      <w:r>
        <w:rPr>
          <w:lang w:val="zh_CN" w:bidi="zh_CN"/>
        </w:rPr>
        <w:t>这个由两个部分组成的故事，包含许多关于性暴力的细节；如果你，或你所认识的人，曾经经历过性暴力或强暴，可能会很难聆听这些内容。</w:t>
      </w:r>
    </w:p>
    <w:p>
      <w:pPr/>
      <w:r>
        <w:rPr>
          <w:lang w:val="zh_CN" w:bidi="zh_CN"/>
        </w:rPr>
      </w:r>
      <w:r>
        <w:rPr>
          <w:lang w:val="zh_CN" w:bidi="zh_CN"/>
        </w:rPr>
        <w:t>在你们开始就这段经文进行任何小组讨论之前，请在这里暂停，全组一起商量决定你们希望用什么方式谈论这段内容。在你们的文化中，什么是谈论这些事情时最合适的方式？把这样的对话分成男生一组、女生一组进行，这样会不会比较合适？ 你们希望用一种不同于其它段落的方式来进行这一部分的讨论吗？请在这里暂停音频。</w:t>
      </w:r>
    </w:p>
    <w:p>
      <w:pPr/>
      <w:r>
        <w:rPr>
          <w:lang w:val="zh_CN" w:bidi="zh_CN"/>
        </w:rPr>
      </w:r>
      <w:r>
        <w:rPr>
          <w:lang w:val="zh_CN" w:bidi="zh_CN"/>
        </w:rPr>
        <w:t>聆听经文三次（如果可能的话，请听三种不同的翻译版本）。然后以小组的形式来讨论以下的问题：</w:t>
      </w:r>
    </w:p>
    <w:p>
      <w:pPr>
        <w:pStyle w:val="ListNumber"/>
        <w:numPr>
          <w:ilvl w:val="0"/>
          <w:numId w:val="88"/>
        </w:numPr>
        <w:spacing w:line="240" w:lineRule="auto"/>
        <w:ind w:left="720"/>
      </w:pPr>
      <w:r>
        <w:rPr>
          <w:lang w:val="zh_CN" w:bidi="zh_CN"/>
        </w:rPr>
      </w:r>
      <w:r>
        <w:rPr>
          <w:lang w:val="zh_CN" w:bidi="zh_CN"/>
        </w:rPr>
        <w:t>你喜欢这个故事中的哪个部分？请在这里暂停音频。</w:t>
      </w:r>
    </w:p>
    <w:p>
      <w:pPr>
        <w:pStyle w:val="ListNumber"/>
        <w:spacing w:line="240" w:lineRule="auto"/>
        <w:ind w:left="720"/>
      </w:pPr>
      <w:r>
        <w:rPr>
          <w:lang w:val="zh_CN" w:bidi="zh_CN"/>
        </w:rPr>
      </w:r>
      <w:r>
        <w:rPr>
          <w:lang w:val="zh_CN" w:bidi="zh_CN"/>
        </w:rPr>
        <w:t>这个故事有哪些部分是你不喜欢或不明白的地方？请在这里暂停音频。</w:t>
      </w:r>
    </w:p>
    <w:p>
      <w:pPr>
        <w:pStyle w:val="ListNumber"/>
        <w:spacing w:line="240" w:lineRule="auto"/>
        <w:ind w:left="720"/>
      </w:pPr>
      <w:r>
        <w:rPr>
          <w:lang w:val="zh_CN" w:bidi="zh_CN"/>
        </w:rPr>
      </w:r>
      <w:r>
        <w:rPr>
          <w:lang w:val="zh_CN" w:bidi="zh_CN"/>
        </w:rPr>
        <w:t>这个故事告诉我们关于神的哪些信息?请在这里暂停音频。</w:t>
      </w:r>
    </w:p>
    <w:p>
      <w:pPr>
        <w:pStyle w:val="ListNumber"/>
        <w:spacing w:line="240" w:lineRule="auto"/>
        <w:ind w:left="720"/>
      </w:pPr>
      <w:r>
        <w:rPr>
          <w:lang w:val="zh_CN" w:bidi="zh_CN"/>
        </w:rPr>
      </w:r>
      <w:r>
        <w:rPr>
          <w:lang w:val="zh_CN" w:bidi="zh_CN"/>
        </w:rPr>
        <w:t>这个故事告诉了我们关于人的什么事?请在这里暂停音频。</w:t>
      </w:r>
    </w:p>
    <w:p>
      <w:pPr>
        <w:pStyle w:val="ListNumber"/>
        <w:spacing w:line="240" w:lineRule="auto"/>
        <w:ind w:left="720"/>
      </w:pPr>
      <w:r>
        <w:rPr>
          <w:lang w:val="zh_CN" w:bidi="zh_CN"/>
        </w:rPr>
      </w:r>
      <w:r>
        <w:rPr>
          <w:lang w:val="zh_CN" w:bidi="zh_CN"/>
        </w:rPr>
        <w:t>这个故事对我们的日常生活有什么影响?请在这里暂停音频。</w:t>
      </w:r>
    </w:p>
    <w:p>
      <w:pPr>
        <w:pStyle w:val="ListNumber"/>
        <w:spacing w:line="240" w:lineRule="auto"/>
        <w:ind w:left="720"/>
      </w:pPr>
      <w:r>
        <w:rPr>
          <w:lang w:val="zh_CN" w:bidi="zh_CN"/>
        </w:rPr>
      </w:r>
      <w:r>
        <w:rPr>
          <w:lang w:val="zh_CN" w:bidi="zh_CN"/>
        </w:rPr>
        <w:t>你认识哪些人需要听一听这个故事呢?</w:t>
      </w:r>
    </w:p>
    <w:p>
      <w:pPr/>
      <w:r>
        <w:rPr>
          <w:lang w:val="zh_CN" w:bidi="zh_CN"/>
        </w:rPr>
      </w:r>
      <w:r>
        <w:rPr>
          <w:lang w:val="zh_CN" w:bidi="zh_CN"/>
        </w:rPr>
        <w:t>这是录音的结束。</w:t>
      </w:r>
    </w:p>
    <w:p>
      <w:pPr>
        <w:pStyle w:val="Heading3"/>
      </w:pPr>
      <w:r>
        <w:rPr>
          <w:lang w:val="zh_CN" w:bidi="zh_CN"/>
        </w:rPr>
        <w:t>设置经文舞台背景</w:t>
      </w:r>
    </w:p>
    <w:p>
      <w:pPr/>
      <w:r>
        <w:rPr>
          <w:lang w:val="zh_CN" w:bidi="zh_CN"/>
        </w:rPr>
      </w:r>
      <w:r>
        <w:rPr>
          <w:lang w:val="zh_CN" w:bidi="zh_CN"/>
        </w:rPr>
        <w:t>舞台设置。</w:t>
      </w:r>
    </w:p>
    <w:p>
      <w:pPr/>
      <w:r>
        <w:rPr>
          <w:lang w:val="zh_CN" w:bidi="zh_CN"/>
        </w:rPr>
      </w:r>
      <w:r>
        <w:rPr>
          <w:lang w:val="zh_CN" w:bidi="zh_CN"/>
        </w:rPr>
        <w:t>创世记三十四章1至17节</w:t>
      </w:r>
    </w:p>
    <w:p>
      <w:pPr/>
      <w:r>
        <w:rPr>
          <w:lang w:val="zh_CN" w:bidi="zh_CN"/>
        </w:rPr>
      </w:r>
      <w:r>
        <w:rPr>
          <w:lang w:val="zh_CN" w:bidi="zh_CN"/>
        </w:rPr>
        <w:t>请使用最容易理解的译本来聆听一遍此处的经文。</w:t>
      </w:r>
    </w:p>
    <w:p>
      <w:pPr/>
      <w:r>
        <w:rPr>
          <w:lang w:val="zh_CN" w:bidi="zh_CN"/>
        </w:rPr>
      </w:r>
      <w:r>
        <w:rPr>
          <w:lang w:val="zh_CN" w:bidi="zh_CN"/>
        </w:rPr>
        <w:t>这个由两个部分组成的故事，包含许多关于性暴力的细节；如果你，或你所认识的人，曾经经历过性暴力或强暴，听到这些内容可能会感到十分艰难。</w:t>
      </w:r>
    </w:p>
    <w:p>
      <w:pPr/>
      <w:r>
        <w:rPr>
          <w:lang w:val="zh_CN" w:bidi="zh_CN"/>
        </w:rPr>
      </w:r>
      <w:r>
        <w:rPr>
          <w:lang w:val="zh_CN" w:bidi="zh_CN"/>
        </w:rPr>
        <w:t>在你们开始就这段经文进行任何小组讨论之前，请在这里暂停，全组一起商量决定你们希望用什么方式谈论这段内容。在你们的文化中，什么是谈论这些事情时最合适的方式？把这样的对话分成男生一组、女生一组进行，这样做会不会较合适？ 你们是否希望用一种不同于其它章节的方式来进行创作？ 请在这里暂停音频。</w:t>
      </w:r>
    </w:p>
    <w:p>
      <w:pPr/>
      <w:r>
        <w:rPr>
          <w:lang w:val="zh_CN" w:bidi="zh_CN"/>
        </w:rPr>
      </w:r>
      <w:r>
        <w:rPr>
          <w:lang w:val="zh_CN" w:bidi="zh_CN"/>
        </w:rPr>
        <w:t>这段经文是一则叙述性的记载，讲述了雅各和利亚的女儿底拿所发生的一件事。 雅各住在示剑附近的一块地上，这块地是他向希未人哈抹买来的。 希未人是迦南的后裔，迦南是含的儿子，含是挪亚的儿子。 挪亚曾咒诅迦南。 迦南的后裔逐渐发展成许多族群，分散住在神赐给亚伯拉罕的那片土地上。 希未人就住在示剑城周围的地区。 自从雅各和以扫分开后，已经过了足够的时间，使底拿长大到可以论及婚嫁的年纪。雅各的儿子们已经长大，可以到田里和牲畜一起工作。 在这个故事中，示剑既是一个年轻人的名字，他是哈抹的儿子，同时也是这座城的名字。 请展示一张标有示剑城位置的地图。</w:t>
      </w:r>
    </w:p>
    <w:p>
      <w:pPr/>
      <w:r>
        <w:rPr>
          <w:lang w:val="zh_CN" w:bidi="zh_CN"/>
        </w:rPr>
      </w:r>
      <w:r>
        <w:rPr>
          <w:lang w:val="zh_CN" w:bidi="zh_CN"/>
        </w:rPr>
        <w:t>一般在记载族谱时，通常不会特别提到母亲。 在这个故事中，我们知道，利亚是底拿的母亲。 底拿看起来有相当的自由，可以离开家去拜访别人。底拿去拜访住在那一带的一些年轻女子。 希未人哈抹的儿子示剑，看起来是城里一位重要的年轻人，也被人尊敬为领袖。 示剑被称为王子，虽然他的父亲哈抹不是国王。 哈抹看起来是城里的一位领袖。 示剑看见底拿，就抓住她，用暴力的方式强迫她与自己发生关系，完全违背底拿的意愿。 示剑没有娶底拿。 这种暴力的性行为被称为强暴。 在示剑强迫底拿与他发生关系后，示剑却爱上了底拿。 示剑试著用温柔、充满爱意的话对底拿说，希望底拿能接受他作丈夫。 示剑想娶底拿，就告诉父亲，要他帮忙把底拿娶来为妻。</w:t>
      </w:r>
    </w:p>
    <w:p>
      <w:pPr/>
      <w:r>
        <w:rPr>
          <w:lang w:val="zh_CN" w:bidi="zh_CN"/>
        </w:rPr>
      </w:r>
      <w:r>
        <w:rPr>
          <w:lang w:val="zh_CN" w:bidi="zh_CN"/>
        </w:rPr>
        <w:t>请在这里暂停并讨论：请讲述一个在你们的文化中被强暴的故事。你会使用什么词语来描述所发生的事？ 当你在群体中讲述这个故事时，你是否使用相同的词语？ 女孩的父亲会做什么？ 兄弟们会做什么？ 做这事的人会发生什么事？ 女孩会怎么样？</w:t>
      </w:r>
    </w:p>
    <w:p>
      <w:pPr/>
      <w:r>
        <w:rPr>
          <w:lang w:val="zh_CN" w:bidi="zh_CN"/>
        </w:rPr>
      </w:r>
      <w:r>
        <w:rPr>
          <w:lang w:val="zh_CN" w:bidi="zh_CN"/>
        </w:rPr>
        <w:t>雅各得知底拿发生的事，但在儿子们从田里、牧放牲畜的地方回来之前，他没有采取行动。 底拿的兄弟们一听到这件事，就立刻赶回家。 雅各的儿子们因为示剑羞辱了他们的的妹妹底拿，感到极度震惊，也非常愤怒。 经文用强烈的字眼描述底拿的兄弟们的愤怒，从没有记载雅各的反应。</w:t>
      </w:r>
    </w:p>
    <w:p>
      <w:pPr/>
      <w:r>
        <w:rPr>
          <w:lang w:val="zh_CN" w:bidi="zh_CN"/>
        </w:rPr>
      </w:r>
      <w:r>
        <w:rPr>
          <w:lang w:val="zh_CN" w:bidi="zh_CN"/>
        </w:rPr>
        <w:t>请讲述一个在你们的文化中被强暴的故事。 女人家里的男人会做什么？ 他们如何行事？什么词语会被用来描述他们的感受？</w:t>
      </w:r>
    </w:p>
    <w:p>
      <w:pPr/>
      <w:r>
        <w:rPr>
          <w:lang w:val="zh_CN" w:bidi="zh_CN"/>
        </w:rPr>
      </w:r>
      <w:r>
        <w:rPr>
          <w:lang w:val="zh_CN" w:bidi="zh_CN"/>
        </w:rPr>
        <w:t>故事中重复提到，示剑玷污了底拿。 玷污的意思，是把原本洁净的事物变成不洁，使它在神面前成为不能接受的。 示剑强迫底拿与他同房，就是玷污了她，使她被视为不洁。</w:t>
      </w:r>
    </w:p>
    <w:p>
      <w:pPr/>
      <w:r>
        <w:rPr>
          <w:lang w:val="zh_CN" w:bidi="zh_CN"/>
        </w:rPr>
      </w:r>
      <w:r>
        <w:rPr>
          <w:lang w:val="zh_CN" w:bidi="zh_CN"/>
        </w:rPr>
        <w:t>首先，雅各听到说示剑把他的女儿玷污了。 雅各什么也没做。</w:t>
      </w:r>
    </w:p>
    <w:p>
      <w:pPr/>
      <w:r>
        <w:rPr>
          <w:lang w:val="zh_CN" w:bidi="zh_CN"/>
        </w:rPr>
      </w:r>
      <w:r>
        <w:rPr>
          <w:lang w:val="zh_CN" w:bidi="zh_CN"/>
        </w:rPr>
        <w:t>示剑的父亲哈抹前来，和雅各和他的儿子们谈这件事。 哈抹试图和雅各谈一笔交易。 哈抹提议，让示剑娶底拿为妻。 此外，哈抹还提议，让雅各的儿子娶他的女儿，也让他的儿子娶雅各的女儿。 这种做法叫做通婚，也就是不同文化或不同族群之间彼此结婚。 这样一来，雅各一家就能被当地人接纳，彼此做生意，大家一起兴旺。 但这样的通婚提议，违背了亚伯拉罕和以撒的心意。 亚伯拉罕曾派人回哈兰，为以撒找妻子，为的就是避免与迦南人通婚。 以撒也曾把雅各送到哈兰去找妻子，而不是娶迦南女子。 以撒和利百加厌恶以扫所娶的赫人女子，因为她们属于迦南人。 亚伯拉罕和以撒都希望，把像迦南女子这样的外邦女子排除在家族之外。</w:t>
      </w:r>
    </w:p>
    <w:p>
      <w:pPr/>
      <w:r>
        <w:rPr>
          <w:lang w:val="zh_CN" w:bidi="zh_CN"/>
        </w:rPr>
      </w:r>
      <w:r>
        <w:rPr>
          <w:lang w:val="zh_CN" w:bidi="zh_CN"/>
        </w:rPr>
        <w:t>示剑也对雅各和他的儿子们说话。 示剑非常想娶底拿，甚至恳求她的兄弟们同意这件婚事。 示剑提出，无论雅各开出多少聘礼，他都愿意付。 聘礼是男人为了娶妻，付给女方家人的金钱或财物。 雅各当年为了娶利亚服事了七年，为了娶拉结又服侍了七年，作为聘礼。</w:t>
      </w:r>
    </w:p>
    <w:p>
      <w:pPr/>
      <w:r>
        <w:rPr>
          <w:lang w:val="zh_CN" w:bidi="zh_CN"/>
        </w:rPr>
      </w:r>
      <w:r>
        <w:rPr>
          <w:lang w:val="zh_CN" w:bidi="zh_CN"/>
        </w:rPr>
        <w:t>雅各的儿子们用诡诈的方式回答示剑和哈抹。 雅各的儿子们因为示剑玷污、羞辱了他们的妹妹而愤怒。 雅各的儿子们要求，示剑和示剑城里的男人都必须受割礼。 割礼是把男孩生殖器前端的包皮割掉。 通常是在男孩出生后第八天完成的。 对成年男子来说，这个手术非常疼痛，会让人好几天无法行动，更不可能作战。 在许多古老的文化中，男人在结婚前须接受割礼。城里的男人知道割礼是常见的事，就同意了这个要求。 神拣选割礼，作为祂与亚伯拉罕立约的记号。 神曾吩咐亚伯拉罕，给自己和家中的男人行割礼。 亚伯拉罕所有的后裔都要接受割礼。 在这个故事中，雅各的儿子们却要求示剑和城里的男人受割礼。 这并不是出于守约的记号。 示剑人没有打算放弃他们的偶像，去敬拜神。 雅各的儿子们提出割礼，其实是计划让那些男人在几天内无法作战。 这个提议是诡诈的，因为他们没有打算娶哈抹的女儿，也没打算让示剑娶底拿。</w:t>
      </w:r>
    </w:p>
    <w:p>
      <w:pPr/>
      <w:r>
        <w:rPr>
          <w:lang w:val="zh_CN" w:bidi="zh_CN"/>
        </w:rPr>
      </w:r>
      <w:r>
        <w:rPr>
          <w:lang w:val="zh_CN" w:bidi="zh_CN"/>
        </w:rPr>
        <w:t>儿子们承诺，双方会通婚，成为同一个民族。 他们也承诺，示剑可以娶底拿。 他们这样说，是为了让示剑和哈抹去说服城里的男人接受割礼。 但他们根本没有打算遵守这个承诺。</w:t>
      </w:r>
    </w:p>
    <w:p>
      <w:pPr/>
      <w:r>
        <w:rPr>
          <w:lang w:val="zh_CN" w:bidi="zh_CN"/>
        </w:rPr>
      </w:r>
      <w:r>
        <w:rPr>
          <w:lang w:val="zh_CN" w:bidi="zh_CN"/>
        </w:rPr>
        <w:t>请在这里暂停，并讨论：这些兄弟在用诡诈的手段。 在你们的文化中，人在什么情况下可以使用诡诈的手段？ 请讲述有人使用诡诈，或做出他不打算遵守的承诺的故事。 在那种情况下发生了什么事？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示剑强行玷污了底拿，然后想要娶她为妻。</w:t>
      </w:r>
    </w:p>
    <w:p>
      <w:pPr/>
      <w:r>
        <w:rPr>
          <w:lang w:val="zh_CN" w:bidi="zh_CN"/>
        </w:rPr>
      </w:r>
      <w:r>
        <w:rPr>
          <w:b/>
          <w:lang w:val="zh_CN" w:bidi="zh_CN"/>
        </w:rPr>
        <w:t>第二个场景：</w:t>
      </w:r>
      <w:r>
        <w:rPr>
          <w:lang w:val="zh_CN" w:bidi="zh_CN"/>
        </w:rPr>
        <w:t>雅各和他的儿子们得知底拿的事。</w:t>
      </w:r>
    </w:p>
    <w:p>
      <w:pPr/>
      <w:r>
        <w:rPr>
          <w:lang w:val="zh_CN" w:bidi="zh_CN"/>
        </w:rPr>
      </w:r>
      <w:r>
        <w:rPr>
          <w:lang w:val="zh_CN" w:bidi="zh_CN"/>
        </w:rPr>
        <w:t>第</w:t>
      </w:r>
      <w:r>
        <w:rPr>
          <w:b/>
          <w:lang w:val="zh_CN" w:bidi="zh_CN"/>
        </w:rPr>
        <w:t>三个场景：</w:t>
      </w:r>
      <w:r>
        <w:rPr>
          <w:lang w:val="zh_CN" w:bidi="zh_CN"/>
        </w:rPr>
        <w:t>哈抹请求雅各允许示剑娶底拿为妻，并进一步提议，让双方的儿女彼此通婚。</w:t>
      </w:r>
    </w:p>
    <w:p>
      <w:pPr/>
      <w:r>
        <w:rPr>
          <w:lang w:val="zh_CN" w:bidi="zh_CN"/>
        </w:rPr>
      </w:r>
      <w:r>
        <w:rPr>
          <w:b/>
          <w:lang w:val="zh_CN" w:bidi="zh_CN"/>
        </w:rPr>
        <w:t>第四个场景：</w:t>
      </w:r>
      <w:r>
        <w:rPr>
          <w:lang w:val="zh_CN" w:bidi="zh_CN"/>
        </w:rPr>
        <w:t>示剑求娶底拿。 兄弟们用诡诈的方式回答示剑，对他说，所有的男人必须接受割礼。</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底拿</w:t>
      </w:r>
    </w:p>
    <w:p>
      <w:pPr>
        <w:pStyle w:val="ListBullet"/>
        <w:spacing w:line="240" w:lineRule="auto"/>
        <w:ind w:left="720"/>
      </w:pPr>
      <w:r>
        <w:rPr>
          <w:lang w:val="zh_CN" w:bidi="zh_CN"/>
        </w:rPr>
      </w:r>
      <w:r>
        <w:rPr>
          <w:lang w:val="zh_CN" w:bidi="zh_CN"/>
        </w:rPr>
        <w:t>示剑</w:t>
      </w:r>
    </w:p>
    <w:p>
      <w:pPr>
        <w:pStyle w:val="ListBullet"/>
        <w:spacing w:line="240" w:lineRule="auto"/>
        <w:ind w:left="720"/>
      </w:pPr>
      <w:r>
        <w:rPr>
          <w:lang w:val="zh_CN" w:bidi="zh_CN"/>
        </w:rPr>
      </w:r>
      <w:r>
        <w:rPr>
          <w:lang w:val="zh_CN" w:bidi="zh_CN"/>
        </w:rPr>
        <w:t>哈抹</w:t>
      </w:r>
    </w:p>
    <w:p>
      <w:pPr>
        <w:pStyle w:val="ListBullet"/>
        <w:spacing w:line="240" w:lineRule="auto"/>
        <w:ind w:left="720"/>
      </w:pPr>
      <w:r>
        <w:rPr>
          <w:lang w:val="zh_CN" w:bidi="zh_CN"/>
        </w:rPr>
      </w:r>
      <w:r>
        <w:rPr>
          <w:lang w:val="zh_CN" w:bidi="zh_CN"/>
        </w:rPr>
        <w:t>雅各的儿子们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请留意，这是一个包含暴力的故事，对曾经经历性暴力或强暴的人来说，可能会特别难受。 请留意，这个故事是两个连续故事中的第一个。</w:t>
      </w:r>
    </w:p>
    <w:p>
      <w:pPr/>
      <w:r>
        <w:rPr>
          <w:lang w:val="zh_CN" w:bidi="zh_CN"/>
        </w:rPr>
      </w:r>
      <w:r>
        <w:rPr>
          <w:lang w:val="zh_CN" w:bidi="zh_CN"/>
        </w:rPr>
        <w:t>这个故事发生在示剑城。 哈抹的儿子示剑是故事中的主要人物之一。 这座城的名字，和这年轻人的名字是同一个。大多数翻译为了避免混淆，提到示剑这座城时，常直接说那城，而不再重复名字。</w:t>
      </w:r>
    </w:p>
    <w:p>
      <w:pPr/>
      <w:r>
        <w:rPr>
          <w:lang w:val="zh_CN" w:bidi="zh_CN"/>
        </w:rPr>
      </w:r>
      <w:r>
        <w:rPr>
          <w:lang w:val="zh_CN" w:bidi="zh_CN"/>
        </w:rPr>
        <w:t>在第一个场景中，底拿去拜访当地的一些年轻女子。 示剑看见底拿，就攻击她，强迫她与自己发生性关系。 这被称为强暴。 后来我们得知，示剑把底拿留在自己家里。 示剑不让底拿回到她的家人那里。 示剑爱上了底拿，想娶她。 示剑试著用温柔、充满爱意的话对底拿说，试图赢得她的爱。</w:t>
      </w:r>
    </w:p>
    <w:p>
      <w:pPr/>
      <w:r>
        <w:rPr>
          <w:lang w:val="zh_CN" w:bidi="zh_CN"/>
        </w:rPr>
      </w:r>
      <w:r>
        <w:rPr>
          <w:lang w:val="zh_CN" w:bidi="zh_CN"/>
        </w:rPr>
        <w:t>在第二个场景中，雅各得知底拿被玷污，但在他的儿子们从田里回来之前，他没有采取行动。 示剑的父亲哈抹带著示剑，一起来找雅各，想谈这件事。 就在哈抹和雅各谈话的同时，底拿的兄弟们听说了这件事，赶回家来。 哈抹来访和兄弟们回家是同时发生的。 兄弟们非常愤怒。 这个故事指出，示剑对底拿做了极其羞辱的事，是绝对不该发生的行为。 经文一再提到底拿的羞辱和玷污，显示雅各一家对这次强暴事件看得非常严重。</w:t>
      </w:r>
    </w:p>
    <w:p>
      <w:pPr/>
      <w:r>
        <w:rPr>
          <w:lang w:val="zh_CN" w:bidi="zh_CN"/>
        </w:rPr>
      </w:r>
      <w:r>
        <w:rPr>
          <w:lang w:val="zh_CN" w:bidi="zh_CN"/>
        </w:rPr>
        <w:t>在第三个场景中，哈抹对雅各和他的儿子们说话。 哈抹告诉他们，示剑真的爱底拿，并且想娶她为妻。 哈抹提议，两家彼此通婚，这样雅各一家就可以留在当地。 这个故事似乎暗示，女儿们在嫁给谁这件事上，并没有选择的权利。 父亲会把女儿嫁给另一族群的男人。</w:t>
      </w:r>
    </w:p>
    <w:p>
      <w:pPr/>
      <w:r>
        <w:rPr>
          <w:lang w:val="zh_CN" w:bidi="zh_CN"/>
        </w:rPr>
      </w:r>
      <w:r>
        <w:rPr>
          <w:lang w:val="zh_CN" w:bidi="zh_CN"/>
        </w:rPr>
        <w:t>在第四个场景中，示剑对雅各和他的儿子们说话。 示剑和哈抹一起来见雅各，但直到现在才开口说话。 示剑表示愿意付出任何代价，只求能娶底拿为妻。 因为示剑玷污了底拿，她的兄弟们就用诡诈的方式回答他。 他们告诉示剑，示剑和城里所有的男人必须先受割礼，婚事才有可能进行。 这样的割礼，并不会让示剑和希未人成为亚伯拉罕之约的一部分。 他们没有决定去敬拜神，也没有放弃他们的偶像。 雅各的儿子们诡诈地承诺，如果城里所有的男人都受割礼，雅各的儿子们就同意通婚。 示剑也可以娶底拿。 接著他们又提出相反的情况——如果那些男人不同意受割礼，他们就把底拿带走。</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这段经文的故事非常暴力，因此在这个步骤中，小组不会将其戏剧化。 小组将回顾这个故事，并讨论每个角色可能正在经历的感受。</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底拿</w:t>
      </w:r>
    </w:p>
    <w:p>
      <w:pPr>
        <w:pStyle w:val="ListBullet"/>
        <w:spacing w:line="240" w:lineRule="auto"/>
        <w:ind w:left="720"/>
      </w:pPr>
      <w:r>
        <w:rPr>
          <w:lang w:val="zh_CN" w:bidi="zh_CN"/>
        </w:rPr>
      </w:r>
      <w:r>
        <w:rPr>
          <w:lang w:val="zh_CN" w:bidi="zh_CN"/>
        </w:rPr>
        <w:t>示剑</w:t>
      </w:r>
    </w:p>
    <w:p>
      <w:pPr>
        <w:pStyle w:val="ListBullet"/>
        <w:spacing w:line="240" w:lineRule="auto"/>
        <w:ind w:left="720"/>
      </w:pPr>
      <w:r>
        <w:rPr>
          <w:lang w:val="zh_CN" w:bidi="zh_CN"/>
        </w:rPr>
      </w:r>
      <w:r>
        <w:rPr>
          <w:lang w:val="zh_CN" w:bidi="zh_CN"/>
        </w:rPr>
        <w:t>哈抹</w:t>
      </w:r>
    </w:p>
    <w:p>
      <w:pPr>
        <w:pStyle w:val="ListBullet"/>
        <w:spacing w:line="240" w:lineRule="auto"/>
        <w:ind w:left="720"/>
      </w:pPr>
      <w:r>
        <w:rPr>
          <w:lang w:val="zh_CN" w:bidi="zh_CN"/>
        </w:rPr>
      </w:r>
      <w:r>
        <w:rPr>
          <w:lang w:val="zh_CN" w:bidi="zh_CN"/>
        </w:rPr>
        <w:t>雅各的儿子们</w:t>
      </w:r>
    </w:p>
    <w:p>
      <w:pPr/>
      <w:r>
        <w:rPr>
          <w:lang w:val="zh_CN" w:bidi="zh_CN"/>
        </w:rPr>
      </w:r>
      <w:r>
        <w:rPr>
          <w:lang w:val="zh_CN" w:bidi="zh_CN"/>
        </w:rPr>
        <w:t xml:space="preserve">在第一个场景中，利亚的女儿底拿去拜访当地的一些年轻女子。 哈抹的儿子示剑看见底拿，就攻击她，强迫她与自己发生性关系。 然后示剑爱上了底拿，想娶她。 </w:t>
      </w:r>
      <w:r>
        <w:rPr>
          <w:b/>
          <w:lang w:val="zh_CN" w:bidi="zh_CN"/>
        </w:rPr>
        <w:t>请在这里暂停表演，</w:t>
      </w:r>
      <w:r>
        <w:rPr>
          <w:lang w:val="zh_CN" w:bidi="zh_CN"/>
        </w:rPr>
        <w:t>并问示剑："你觉得你能说服底拿嫁给你吗？" 你可能会听到："我当然可以。 我在这一带是首领。 我的家族很强大。 任何女人都会很高兴嫁给我。" 请问底拿："你怎么看示剑？ 你可能会听到："他攻击我，用暴力夺走我。 他玷污了我！ 我绝不会接受成为他的妻子。" 请重新开始表演。</w:t>
      </w:r>
    </w:p>
    <w:p>
      <w:pPr/>
      <w:r>
        <w:rPr>
          <w:lang w:val="zh_CN" w:bidi="zh_CN"/>
        </w:rPr>
      </w:r>
      <w:r>
        <w:rPr>
          <w:lang w:val="zh_CN" w:bidi="zh_CN"/>
        </w:rPr>
        <w:t xml:space="preserve">在第二个场景中，雅各得知示剑玷污了底拿，却什么也没有做。 哈抹前来，想与雅各讨论这件事。 雅各的儿子们听到这件事，就赶回家来。 他们对这样的事感到极度震惊和愤怒。 </w:t>
      </w:r>
      <w:r>
        <w:rPr>
          <w:b/>
          <w:lang w:val="zh_CN" w:bidi="zh_CN"/>
        </w:rPr>
        <w:t>请在这里暂停表演，</w:t>
      </w:r>
      <w:r>
        <w:rPr>
          <w:lang w:val="zh_CN" w:bidi="zh_CN"/>
        </w:rPr>
        <w:t>并问雅各："你为什么不为你的女儿做任何事？" 你可能会听到："我需要等到我的儿子们回来。 我只是一个男人。 如果我一个人去要回我的女儿，或自己去惩罚示剑，他们可能会杀了我。" 请问哈抹："你为什么要来跟雅各谈这件事？" 你可能会听到："我的儿子做了愚蠢的事，但他是真的爱这个女子。 我们作为父亲，应该想办法解决这件事。 我知道我的儿子做错了事，但我不希望他受惩罚，或发生什么不好的事。 此外，雅各非常富有，有许多羊群和牛群。 把这些财富留在城里，对城里的人也有好处。" 请重新开始表演。</w:t>
      </w:r>
    </w:p>
    <w:p>
      <w:pPr/>
      <w:r>
        <w:rPr>
          <w:lang w:val="zh_CN" w:bidi="zh_CN"/>
        </w:rPr>
      </w:r>
      <w:r>
        <w:rPr>
          <w:lang w:val="zh_CN" w:bidi="zh_CN"/>
        </w:rPr>
        <w:t xml:space="preserve">在第三个场景中，哈抹开始与雅各和他的儿子们说话。 哈抹告诉他们，示剑真的爱底拿。 接著，哈抹提议，父亲们把女儿们嫁给对方的儿子们。 通过通婚，双方就得著和平，雅各也可以留在当地。 </w:t>
      </w:r>
      <w:r>
        <w:rPr>
          <w:b/>
          <w:lang w:val="zh_CN" w:bidi="zh_CN"/>
        </w:rPr>
        <w:t>请在这里暂停表演，</w:t>
      </w:r>
      <w:r>
        <w:rPr>
          <w:lang w:val="zh_CN" w:bidi="zh_CN"/>
        </w:rPr>
        <w:t>并问雅各："你怎么看这样的通婚？" 你可能会听到："我反对。 我们不能娶这些外邦人的女儿。 我的祖父亚伯拉罕和父亲以撒不会允许这样的事。 我还不确定接下来要怎么做，但我不会让这些婚姻发生。" 请重新开始表演。</w:t>
      </w:r>
    </w:p>
    <w:p>
      <w:pPr/>
      <w:r>
        <w:rPr>
          <w:lang w:val="zh_CN" w:bidi="zh_CN"/>
        </w:rPr>
      </w:r>
      <w:r>
        <w:rPr>
          <w:lang w:val="zh_CN" w:bidi="zh_CN"/>
        </w:rPr>
        <w:t xml:space="preserve">在第四个场景中，示剑请求雅各和兄弟们让他娶底拿。 示剑承诺，不论兄弟们要求什么聘礼，他都愿意付。 因为示剑玷污了底拿，她的兄弟们就用诡诈的方式回答。 他们要求，城里所有的成年男子都必须先受割礼，婚事才有可能进行。 </w:t>
      </w:r>
      <w:r>
        <w:rPr>
          <w:b/>
          <w:lang w:val="zh_CN" w:bidi="zh_CN"/>
        </w:rPr>
        <w:t>请在这里暂停表演，</w:t>
      </w:r>
      <w:r>
        <w:rPr>
          <w:lang w:val="zh_CN" w:bidi="zh_CN"/>
        </w:rPr>
        <w:t>并问兄弟们："你们为什么要求割礼？ 你们真的打算把妹妹嫁给示剑吗？" 你可能会听到："我们绝不会让示剑娶底拿。 我们有一个计划。 当所有的男人都受了割礼、疼痛难忍时，我们就会报仇。" 请问示剑："你怎么看这个割礼的建议？ 你可能会听到："为了娶底拿，这只是一个小代价。 我以为他们会要很多钱或牲畜。 这不过是几天的疼痛。"</w:t>
      </w:r>
    </w:p>
    <w:p>
      <w:pPr/>
      <w:r>
        <w:rPr>
          <w:lang w:val="zh_CN" w:bidi="zh_CN"/>
        </w:rPr>
      </w:r>
      <w:r>
        <w:rPr>
          <w:lang w:val="zh_CN" w:bidi="zh_CN"/>
        </w:rPr>
        <w:t>请在这里暂停，并以小组的形式讨论这个故事给你的感受和想法。 你是否需要一些时间，和小组的人，或其他人谈谈这个故事？在思考这样的故事时，你可以做些什么来照顾自己的身心？</w:t>
      </w:r>
    </w:p>
    <w:p>
      <w:pPr/>
      <w:r>
        <w:rPr>
          <w:lang w:val="zh_CN" w:bidi="zh_CN"/>
        </w:rPr>
      </w:r>
      <w:r>
        <w:rPr>
          <w:lang w:val="zh_CN" w:bidi="zh_CN"/>
        </w:rPr>
        <w:t>这是录音的结束。</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雅各住在示剑城外一块他自己买来的土地上。 希未人哈抹的儿子叫示剑。 这两个名字是同一个词。 你需要避免把城名和人名混淆。 在这段经文中，大多数翻译用示剑来指那个人。 大部分翻译那座城为那城，而不特别说出名字。</w:t>
      </w:r>
    </w:p>
    <w:p>
      <w:pPr/>
      <w:r>
        <w:rPr>
          <w:lang w:val="zh_CN" w:bidi="zh_CN"/>
        </w:rPr>
      </w:r>
      <w:r>
        <w:rPr>
          <w:lang w:val="zh_CN" w:bidi="zh_CN"/>
        </w:rPr>
        <w:t>请看一张标有示剑位置的地图。</w:t>
      </w:r>
    </w:p>
    <w:p>
      <w:pPr/>
      <w:r>
        <w:rPr>
          <w:lang w:val="zh_CN" w:bidi="zh_CN"/>
        </w:rPr>
      </w:r>
      <w:r>
        <w:rPr>
          <w:lang w:val="zh_CN" w:bidi="zh_CN"/>
        </w:rPr>
        <w:t>示剑被描述为希未人中的</w:t>
      </w:r>
      <w:r>
        <w:rPr>
          <w:b/>
          <w:lang w:val="zh_CN" w:bidi="zh_CN"/>
        </w:rPr>
        <w:t>王子</w:t>
      </w:r>
      <w:r>
        <w:rPr>
          <w:lang w:val="zh_CN" w:bidi="zh_CN"/>
        </w:rPr>
        <w:t>。 王子是个有相当地位的人。 王子通常是王的儿子。 但示剑的父亲哈抹，从来没有被称为王。示剑看见正在拜访当地女子的底拿。 示剑</w:t>
      </w:r>
      <w:r>
        <w:rPr>
          <w:b/>
          <w:lang w:val="zh_CN" w:bidi="zh_CN"/>
        </w:rPr>
        <w:t>强暴</w:t>
      </w:r>
      <w:r>
        <w:rPr>
          <w:lang w:val="zh_CN" w:bidi="zh_CN"/>
        </w:rPr>
        <w:t>了底拿。 强暴是一个暴力的词语。 意思是男人用暴力、违背女人意愿，强迫与她发生性关系。 请找一种社会上可接受的说法，来描述底拿所遭遇的事。</w:t>
      </w:r>
    </w:p>
    <w:p>
      <w:pPr/>
      <w:r>
        <w:rPr>
          <w:lang w:val="zh_CN" w:bidi="zh_CN"/>
        </w:rPr>
      </w:r>
      <w:r>
        <w:rPr>
          <w:lang w:val="zh_CN" w:bidi="zh_CN"/>
        </w:rPr>
        <w:t>底拿被</w:t>
      </w:r>
      <w:r>
        <w:rPr>
          <w:b/>
          <w:lang w:val="zh_CN" w:bidi="zh_CN"/>
        </w:rPr>
        <w:t>玷污</w:t>
      </w:r>
      <w:r>
        <w:rPr>
          <w:lang w:val="zh_CN" w:bidi="zh_CN"/>
        </w:rPr>
        <w:t>了。 玷污是指使原本洁净的事物变成不洁，在神面前成为不能接受的。 底拿如今在宗教上被视为不洁，在社会上也不被接纳。 底拿被视为不洁的。 也可以说，底拿被羞辱、被践踏了尊严。 此外，底拿心里会感到羞愧。 被这样强行夺走，又被他人知道，会让底拿一辈子活在羞耻中。</w:t>
      </w:r>
    </w:p>
    <w:p>
      <w:pPr/>
      <w:r>
        <w:rPr>
          <w:lang w:val="zh_CN" w:bidi="zh_CN"/>
        </w:rPr>
      </w:r>
      <w:r>
        <w:rPr>
          <w:lang w:val="zh_CN" w:bidi="zh_CN"/>
        </w:rPr>
        <w:t>底拿的兄弟们一听到这件事，都感到震惊又愤怒。 这些都是形容强烈情绪的词语。 他们心里充满悲痛，怒火在里面燃烧。 这些都是用文字画面来形容他们的愤怒。 需要用很强烈的词语来表达他们的感受。</w:t>
      </w:r>
    </w:p>
    <w:p>
      <w:pPr/>
      <w:r>
        <w:rPr>
          <w:lang w:val="zh_CN" w:bidi="zh_CN"/>
        </w:rPr>
      </w:r>
      <w:r>
        <w:rPr>
          <w:lang w:val="zh_CN" w:bidi="zh_CN"/>
        </w:rPr>
        <w:t>请在这里暂停并讨论：谈谈一个女人被陌生人攻击的情形。 她家里的男人会有什么反应？ 请留意他们使用的词语。 这些词是不是带有画面感？ 用哪些动词或画面来形容强烈的愤怒？</w:t>
      </w:r>
    </w:p>
    <w:p>
      <w:pPr/>
      <w:r>
        <w:rPr>
          <w:lang w:val="zh_CN" w:bidi="zh_CN"/>
        </w:rPr>
      </w:r>
      <w:r>
        <w:rPr>
          <w:lang w:val="zh_CN" w:bidi="zh_CN"/>
        </w:rPr>
        <w:t>哈抹提出通婚的建议。 双方的女儿会被嫁给对方的男人。 女儿们在这件事上没有选择权。 这样，两个家族会融合在一起，最后雅各的家族可能会被吸收进希未人的文化中。</w:t>
      </w:r>
    </w:p>
    <w:p>
      <w:pPr/>
      <w:r>
        <w:rPr>
          <w:lang w:val="zh_CN" w:bidi="zh_CN"/>
        </w:rPr>
      </w:r>
      <w:r>
        <w:rPr>
          <w:lang w:val="zh_CN" w:bidi="zh_CN"/>
        </w:rPr>
        <w:t>兄弟们用</w:t>
      </w:r>
      <w:r>
        <w:rPr>
          <w:b/>
          <w:lang w:val="zh_CN" w:bidi="zh_CN"/>
        </w:rPr>
        <w:t>诡诈地</w:t>
      </w:r>
      <w:r>
        <w:rPr>
          <w:lang w:val="zh_CN" w:bidi="zh_CN"/>
        </w:rPr>
        <w:t>方式对示剑说话，要求所有的男人都要受割礼。 诡诈地意思是，嘴上说一套，心里想的是另一套。他们表面上让示剑以为，他可以娶底拿。 但兄弟们没有打算让示剑娶底拿。为了让示剑和哈抹同意割礼，兄弟们说，如果底拿嫁给未受割礼的男人，他们全家都会蒙羞。 不只是底拿会受羞辱，她的整个家族也都会蒙羞。</w:t>
      </w:r>
    </w:p>
    <w:p>
      <w:pPr/>
      <w:r>
        <w:rPr>
          <w:lang w:val="zh_CN" w:bidi="zh_CN"/>
        </w:rPr>
      </w:r>
      <w:r>
        <w:rPr>
          <w:lang w:val="zh_CN" w:bidi="zh_CN"/>
        </w:rPr>
        <w:t>按照神与亚伯拉罕立约时的吩咐，雅各和他的儿子们在出生时就已经受了</w:t>
      </w:r>
      <w:r>
        <w:rPr>
          <w:b/>
          <w:lang w:val="zh_CN" w:bidi="zh_CN"/>
        </w:rPr>
        <w:t>割礼</w:t>
      </w:r>
      <w:r>
        <w:rPr>
          <w:lang w:val="zh_CN" w:bidi="zh_CN"/>
        </w:rPr>
        <w:t>。 主词汇表中有对</w:t>
      </w:r>
      <w:hyperlink r:id="rId59">
        <w:r>
          <w:rPr>
            <w:lang w:val="zh_CN" w:bidi="zh_CN"/>
          </w:rPr>
          <w:rPr>
            <w:color w:val="0000EE"/>
            <w:u w:val="single"/>
          </w:rPr>
          <w:t>割礼</w:t>
        </w:r>
      </w:hyperlink>
      <w:r>
        <w:rPr>
          <w:lang w:val="zh_CN" w:bidi="zh_CN"/>
        </w:rPr>
        <w:t>这个词的讨论。 但在这里，兄弟们要求示剑和城里所有的男人都受割礼。</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35:1–15</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请聆听创世记三十五章1至15节的音频，并将它记在心里。聆听经文三次（如果可能的话，请听三种不同的翻译版本）。然后以小组的形式来讨论以下的问题：</w:t>
      </w:r>
    </w:p>
    <w:p>
      <w:pPr>
        <w:pStyle w:val="ListNumber"/>
        <w:numPr>
          <w:ilvl w:val="0"/>
          <w:numId w:val="8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段经文开始时，雅各和他的家人仍然住在示剑。雅各的家族现在大了许多，因为所有从城里掳掠的妇女和儿童都与雅各住在一起。这是一段关于神如何要雅各从示剑搬到伯特利的叙述，也就是雅各前往哈兰的途中停下来的地方。许多年前，雅各去了哈兰，与他的母亲利百加的哥哥住在一起。在途中，雅各在伯特利停了下来。伯特利是雅各梦到通往天上的梯子的地方，神在此重申了与亚伯拉罕和以撒所立的约。伯特利是神告诉雅各，这地将属于雅各和雅各的后裔的地方。神告诉雅各，地上万族都将透过雅各的后裔而得福。</w:t>
      </w:r>
    </w:p>
    <w:p>
      <w:pPr/>
      <w:r>
        <w:rPr>
          <w:lang w:val="zh_CN" w:bidi="zh_CN"/>
        </w:rPr>
      </w:r>
      <w:r>
        <w:rPr>
          <w:lang w:val="zh_CN" w:bidi="zh_CN"/>
        </w:rPr>
        <w:t>现在，神向雅各说话，并告诉雅各上去伯特利。伯特利位于示剑以南约三十公里，也就是二十英里，但海拔高出约三百公尺，也就是一千英尺。"上去"这个命令也可以指朝圣，也就是前往圣地或敬拜的地方，即使这个地方不是海拔更高。朝圣是前往敬拜的地方的一个特别旅行。</w:t>
      </w:r>
    </w:p>
    <w:p>
      <w:pPr/>
      <w:r>
        <w:rPr>
          <w:lang w:val="zh_CN" w:bidi="zh_CN"/>
        </w:rPr>
      </w:r>
      <w:r>
        <w:rPr>
          <w:lang w:val="zh_CN" w:bidi="zh_CN"/>
        </w:rPr>
        <w:t>请展示一下标有示剑和伯特利的地图。</w:t>
      </w:r>
    </w:p>
    <w:p>
      <w:pPr/>
      <w:r>
        <w:rPr>
          <w:lang w:val="zh_CN" w:bidi="zh_CN"/>
        </w:rPr>
      </w:r>
      <w:r>
        <w:rPr>
          <w:lang w:val="zh_CN" w:bidi="zh_CN"/>
        </w:rPr>
        <w:t>神告诉雅各搬到伯特利，并在那里定居。这表示神希望雅各在伯特利停留一段时间。神告诉雅各在伯特利为祂筑一座坛。神告诉雅各，祂就是雅各前往哈兰途中，在伯特利停下来时，向雅各显现的同一个神。</w:t>
      </w:r>
    </w:p>
    <w:p>
      <w:pPr/>
      <w:r>
        <w:rPr>
          <w:lang w:val="zh_CN" w:bidi="zh_CN"/>
        </w:rPr>
      </w:r>
      <w:r>
        <w:rPr>
          <w:lang w:val="zh_CN" w:bidi="zh_CN"/>
        </w:rPr>
        <w:t>请展示一张祭坛的图片。</w:t>
      </w:r>
    </w:p>
    <w:p>
      <w:pPr/>
      <w:r>
        <w:rPr>
          <w:lang w:val="zh_CN" w:bidi="zh_CN"/>
        </w:rPr>
      </w:r>
      <w:r>
        <w:rPr>
          <w:lang w:val="zh_CN" w:bidi="zh_CN"/>
        </w:rPr>
        <w:t>在离开示剑之前，雅各告诉他的全家，要除掉所有从其它地方取来的外邦异教神像。全家指的是任何与雅各住在一起生活的人，包括家人和仆人。所有敬拜偶像的示剑妇女和儿童，现在都作为俘虏也与雅各同住。之前的经文告诉我们，雅各从哈兰带了许多仆人。即使拉结也曾把家中的神像带在身边。每个人都把他们的神像和耳环交给雅各，雅各就把它们埋在一棵树下。我们不知道这是哪种树。有些翻译说是橡树。我们不知道雅各为什么拿走了他们的耳环。有些人认为这些耳环并不是首饰，而是护身符或魔咒。</w:t>
      </w:r>
    </w:p>
    <w:p>
      <w:pPr/>
      <w:r>
        <w:rPr>
          <w:lang w:val="zh_CN" w:bidi="zh_CN"/>
        </w:rPr>
      </w:r>
      <w:r>
        <w:rPr>
          <w:lang w:val="zh_CN" w:bidi="zh_CN"/>
        </w:rPr>
        <w:t>请展示一张小型家神的图片，这些可能是代表人物或祖先等家神的小东西。</w:t>
      </w:r>
    </w:p>
    <w:p>
      <w:pPr/>
      <w:r>
        <w:rPr>
          <w:lang w:val="zh_CN" w:bidi="zh_CN"/>
        </w:rPr>
      </w:r>
      <w:r>
        <w:rPr>
          <w:lang w:val="zh_CN" w:bidi="zh_CN"/>
        </w:rPr>
        <w:t>雅各告诉家中所有的人，要洁净自己。洁净通常包括洗澡，或清洗和换衣服，以清除任何不洁净的东西。雅各的全家在离开示剑之前做了这件事。这表示他们到达伯特利时并不是穿著干净的衣服，而是洗了澡，换上了干净的衣服，才启程踏上这段旅程。透过洁净自己和除去外邦神像，人们是在为敬拜神做准备。而这些其它的东西会干扰他们对神的敬拜。</w:t>
      </w:r>
    </w:p>
    <w:p>
      <w:pPr/>
      <w:r>
        <w:rPr>
          <w:lang w:val="zh_CN" w:bidi="zh_CN"/>
        </w:rPr>
      </w:r>
      <w:r>
        <w:rPr>
          <w:lang w:val="zh_CN" w:bidi="zh_CN"/>
        </w:rPr>
        <w:t>请在这里暂停并讨论：请描述在你们的文化中，人们如何为敬拜做准备。</w:t>
      </w:r>
    </w:p>
    <w:p>
      <w:pPr/>
      <w:r>
        <w:rPr>
          <w:lang w:val="zh_CN" w:bidi="zh_CN"/>
        </w:rPr>
      </w:r>
      <w:r>
        <w:rPr>
          <w:lang w:val="zh_CN" w:bidi="zh_CN"/>
        </w:rPr>
        <w:t>当雅各和他的全家，包括他所有的牲畜前往伯特利时，神使周围城镇的人笼罩在恐惧中。这是以文字作为画面，意思是当雅各接近时，神使人们感到非常害怕。没有人攻击雅各，也没有人夺取他的任何财物。雅各平安地搬到了伯特利。在西缅和利未杀尽所有示剑男子之后，雅各一直担心当地人会袭击雅各和他的家人。神向雅各表明，神将保护雅各的全家。</w:t>
      </w:r>
    </w:p>
    <w:p>
      <w:pPr/>
      <w:r>
        <w:rPr>
          <w:lang w:val="zh_CN" w:bidi="zh_CN"/>
        </w:rPr>
      </w:r>
      <w:r>
        <w:rPr>
          <w:lang w:val="zh_CN" w:bidi="zh_CN"/>
        </w:rPr>
        <w:t>雅各到达了路斯，这是伯特利城的旧名。当雅各到达伯特利时，雅各筑了一座坛，并将它命名为伊勒·伯特利，意思是伯特利的神。伯特利的意思是神的家。所以，这新名字的意思就是神的家之神。雅各记得，当雅各逃离以扫前往哈兰时，神在这个地方向雅各显现。</w:t>
      </w:r>
    </w:p>
    <w:p>
      <w:pPr/>
      <w:r>
        <w:rPr>
          <w:lang w:val="zh_CN" w:bidi="zh_CN"/>
        </w:rPr>
      </w:r>
      <w:r>
        <w:rPr>
          <w:lang w:val="zh_CN" w:bidi="zh_CN"/>
        </w:rPr>
        <w:t>不久之后，利百加的乳母底波拉就去世了。当利百加离开哈兰嫁给以撒时，利百加带上她的乳母，也就是从小照顾利百加的那位妇人。在那段经文中没有提到她的名字。而从这段经文中，我们知道她的名字是底波拉。底波拉被埋在伯特利附近山谷里的一棵橡树下。 这棵树被命名为哭泣的橡树。这段经文没有告诉我们任何关于雅各的母亲利百加的事。</w:t>
      </w:r>
    </w:p>
    <w:p>
      <w:pPr/>
      <w:r>
        <w:rPr>
          <w:lang w:val="zh_CN" w:bidi="zh_CN"/>
        </w:rPr>
      </w:r>
      <w:r>
        <w:rPr>
          <w:lang w:val="zh_CN" w:bidi="zh_CN"/>
        </w:rPr>
        <w:t>这段经文提到的巴旦·亚兰，这是哈兰周围地区的地名。当雅各抵达伯特利时，他是从巴旦·亚兰来的。雅各离开巴旦·亚兰和他的叔叔拉班的这段旅程，历时多年。终于，雅各的长途旅程结束了。神再次在伯特利向雅各显现，并祝福雅各。神使用的是一种诗歌形式的言语。你可以以诗歌的形式表达，或保持叙述的的形式。神为雅各重新命名。神说："你的名字是雅各，但以后不再叫你雅各。从现在起，你的名字要叫以色列。"这和在毗努伊勒与雅各摔跤的人给雅各取的名字相同。当神为某人改名时，通常意味著重要的事发生了。雅各这名字的意思是骗子。神说雅各不再是一个骗子。新名字意味著这个人的性格或命运发生了变化。以色列也是雅各后裔的民族和国家的名字。</w:t>
      </w:r>
    </w:p>
    <w:p>
      <w:pPr/>
      <w:r>
        <w:rPr>
          <w:lang w:val="zh_CN" w:bidi="zh_CN"/>
        </w:rPr>
      </w:r>
      <w:r>
        <w:rPr>
          <w:lang w:val="zh_CN" w:bidi="zh_CN"/>
        </w:rPr>
        <w:t>请展示雅各几年从巴旦·亚兰到伯特利的长途旅程的地图。</w:t>
      </w:r>
    </w:p>
    <w:p>
      <w:pPr/>
      <w:r>
        <w:rPr>
          <w:lang w:val="zh_CN" w:bidi="zh_CN"/>
        </w:rPr>
      </w:r>
      <w:r>
        <w:rPr>
          <w:lang w:val="zh_CN" w:bidi="zh_CN"/>
        </w:rPr>
        <w:t>然后神说："我是伊勒沙代，全能的神。"这是神的另一个名字。</w:t>
      </w:r>
      <w:r>
        <w:rPr>
          <w:i/>
          <w:lang w:val="zh_CN" w:bidi="zh_CN"/>
        </w:rPr>
        <w:t>伊勒</w:t>
      </w:r>
      <w:r>
        <w:rPr>
          <w:lang w:val="zh_CN" w:bidi="zh_CN"/>
        </w:rPr>
        <w:t>是对神的称呼。</w:t>
      </w:r>
      <w:r>
        <w:rPr>
          <w:i/>
          <w:lang w:val="zh_CN" w:bidi="zh_CN"/>
        </w:rPr>
        <w:t>沙代</w:t>
      </w:r>
      <w:r>
        <w:rPr>
          <w:lang w:val="zh_CN" w:bidi="zh_CN"/>
        </w:rPr>
        <w:t>是一个词，意思是全能的。把这两个词放在一起，便构成了全能神的含义。神在应许祝福亚伯拉罕、以撒和雅各时，使用了这个名字。</w:t>
      </w:r>
    </w:p>
    <w:p>
      <w:pPr/>
      <w:r>
        <w:rPr>
          <w:lang w:val="zh_CN" w:bidi="zh_CN"/>
        </w:rPr>
      </w:r>
      <w:r>
        <w:rPr>
          <w:lang w:val="zh_CN" w:bidi="zh_CN"/>
        </w:rPr>
        <w:t>神告诉雅各要生养众多。这是神自与亚当和夏娃说话以来，一直使用的一种诗意的表达方式。在这里，这句话是一种祝福，而不是命令。雅各已经有很多子女了。雅各的子女会生更多的孩子。然后神继续为雅各祝福。神告诉雅各，雅各的后裔将成为一个大国。后裔中甚至会出现君王。神还告诉雅各，神赐给亚伯拉罕和以撒的土地，现在属于雅各。然后神离开了那个地方。</w:t>
      </w:r>
    </w:p>
    <w:p>
      <w:pPr/>
      <w:r>
        <w:rPr>
          <w:lang w:val="zh_CN" w:bidi="zh_CN"/>
        </w:rPr>
      </w:r>
      <w:r>
        <w:rPr>
          <w:lang w:val="zh_CN" w:bidi="zh_CN"/>
        </w:rPr>
        <w:t>雅各设立了一根石柱，以标明神向雅各说话的地方。许多年前，神第一次对雅各说话时，雅各也竖起了一根石柱，并将橄榄油浇在上面。这次，雅各把酒倒在柱子上，作为献给神的祭物。然后雅各用橄榄油膏抹柱子。膏抹，或把橄榄油浇在柱子上，是表明某物是圣洁的，也就是分别为圣给神。雅各给这个地方取名叫伯特利，意思是神的家。雅各使用这个名字，因为神在这个地方向雅各说话。</w:t>
      </w:r>
    </w:p>
    <w:p>
      <w:pPr/>
      <w:r>
        <w:rPr>
          <w:lang w:val="zh_CN" w:bidi="zh_CN"/>
        </w:rPr>
      </w:r>
      <w:r>
        <w:rPr>
          <w:lang w:val="zh_CN" w:bidi="zh_CN"/>
        </w:rPr>
        <w:t>请在这里暂停并讨论：你们的文化如何纪念一个特殊的地方？</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神告诉雅各离开示剑，去伯特利。</w:t>
      </w:r>
    </w:p>
    <w:p>
      <w:pPr/>
      <w:r>
        <w:rPr>
          <w:lang w:val="zh_CN" w:bidi="zh_CN"/>
        </w:rPr>
      </w:r>
      <w:r>
        <w:rPr>
          <w:b/>
          <w:lang w:val="zh_CN" w:bidi="zh_CN"/>
        </w:rPr>
        <w:t>第二个场景：</w:t>
      </w:r>
      <w:r>
        <w:rPr>
          <w:lang w:val="zh_CN" w:bidi="zh_CN"/>
        </w:rPr>
        <w:t>雅各告诉雅各家中的每个人，在前往伯特利之前，要洁净自己。雅各也要求他们交出所有外邦神像和耳环。</w:t>
      </w:r>
    </w:p>
    <w:p>
      <w:pPr/>
      <w:r>
        <w:rPr>
          <w:lang w:val="zh_CN" w:bidi="zh_CN"/>
        </w:rPr>
      </w:r>
      <w:r>
        <w:rPr>
          <w:b/>
          <w:lang w:val="zh_CN" w:bidi="zh_CN"/>
        </w:rPr>
        <w:t>第三个场景：</w:t>
      </w:r>
      <w:r>
        <w:rPr>
          <w:lang w:val="zh_CN" w:bidi="zh_CN"/>
        </w:rPr>
        <w:t>雅各和他的家人抵达伯特利。雅各筑了一座坛。</w:t>
      </w:r>
    </w:p>
    <w:p>
      <w:pPr/>
      <w:r>
        <w:rPr>
          <w:lang w:val="zh_CN" w:bidi="zh_CN"/>
        </w:rPr>
      </w:r>
      <w:r>
        <w:rPr>
          <w:b/>
          <w:lang w:val="zh_CN" w:bidi="zh_CN"/>
        </w:rPr>
        <w:t>第四个场景：</w:t>
      </w:r>
      <w:r>
        <w:rPr>
          <w:lang w:val="zh_CN" w:bidi="zh_CN"/>
        </w:rPr>
        <w:t>利百加的乳母底波拉死了。</w:t>
      </w:r>
    </w:p>
    <w:p>
      <w:pPr/>
      <w:r>
        <w:rPr>
          <w:lang w:val="zh_CN" w:bidi="zh_CN"/>
        </w:rPr>
      </w:r>
      <w:r>
        <w:rPr>
          <w:b/>
          <w:lang w:val="zh_CN" w:bidi="zh_CN"/>
        </w:rPr>
        <w:t>第五个场景：</w:t>
      </w:r>
      <w:r>
        <w:rPr>
          <w:lang w:val="zh_CN" w:bidi="zh_CN"/>
        </w:rPr>
        <w:t>神向雅各显现，祝福雅各，并为雅各重新命名。雅各的新名字是以色列。</w:t>
      </w:r>
    </w:p>
    <w:p>
      <w:pPr/>
      <w:r>
        <w:rPr>
          <w:lang w:val="zh_CN" w:bidi="zh_CN"/>
        </w:rPr>
      </w:r>
      <w:r>
        <w:rPr>
          <w:b/>
          <w:lang w:val="zh_CN" w:bidi="zh_CN"/>
        </w:rPr>
        <w:t>第六个场景：</w:t>
      </w:r>
      <w:r>
        <w:rPr>
          <w:lang w:val="zh_CN" w:bidi="zh_CN"/>
        </w:rPr>
        <w:t>雅各竖起并膏抹一根石柱。</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雅各的全家</w:t>
      </w:r>
    </w:p>
    <w:p>
      <w:pPr>
        <w:pStyle w:val="ListBullet"/>
        <w:spacing w:line="240" w:lineRule="auto"/>
        <w:ind w:left="720"/>
      </w:pPr>
      <w:r>
        <w:rPr>
          <w:lang w:val="zh_CN" w:bidi="zh_CN"/>
        </w:rPr>
      </w:r>
      <w:r>
        <w:rPr>
          <w:lang w:val="zh_CN" w:bidi="zh_CN"/>
        </w:rPr>
        <w:t>邻近城镇的人</w:t>
      </w:r>
    </w:p>
    <w:p>
      <w:pPr>
        <w:pStyle w:val="ListBullet"/>
        <w:spacing w:line="240" w:lineRule="auto"/>
        <w:ind w:left="720"/>
      </w:pPr>
      <w:r>
        <w:rPr>
          <w:lang w:val="zh_CN" w:bidi="zh_CN"/>
        </w:rPr>
      </w:r>
      <w:r>
        <w:rPr>
          <w:lang w:val="zh_CN" w:bidi="zh_CN"/>
        </w:rPr>
        <w:t>利百加的乳母底波拉</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在第一个场景中，雅各仍然住在示剑。神告诉雅各离开那里，去伯特利，并在那里定居。神告诉雅各在那里为神筑一座坛。这坛是用来敬拜神的。神向雅各表明自己就是雅各当年逃离以扫时，向他显现的神。</w:t>
      </w:r>
    </w:p>
    <w:p>
      <w:pPr/>
      <w:r>
        <w:rPr>
          <w:lang w:val="zh_CN" w:bidi="zh_CN"/>
        </w:rPr>
      </w:r>
      <w:r>
        <w:rPr>
          <w:lang w:val="zh_CN" w:bidi="zh_CN"/>
        </w:rPr>
        <w:t>在第二个场景中，雅各告诉他家中的每个人，要为搬到伯特利做准备。这就像是朝圣，也就是前往圣地的一次特别旅行。雅各家中的人包括家中成员、仆人，以及所有从示剑掳来的妇女和儿童。雅各解释说，他们要去雅各去哈兰之前，遇见神的地方。雅各告诉他们，无论他去哪里，神都与他同在。人们要除去所有异教敬拜的象征物——偶像、外邦神像，以及任何使他们远离敬拜神的东西。他们要洁净自己，这意味著他们要洗澡或沐浴。这象征性地使他们洁净，或没有任何不洁净的东西，因为洗澡可以除去所有污秽的东西。他们要穿上干净的衣服。他们要在离开示剑之前做到这一点，这意味著他们到达伯特利时，身体并不是干净的。他们正在做的是洗掉或除去任何使他们远离敬拜神的东西。在离开前这样做，使得这段旅程就好像一次朝圣，或前往圣地的旅行。人们把他们的神像和耳环交给雅各。这些耳环可能是特别的护身符，或异教敬拜中使用的东西。雅各把这些东西埋在一棵大树下。当他们开始这个旅程时，周围的城镇都很害怕，因此没有采取任何措施阻止雅各带著他的大家族和许多牲畜离开。</w:t>
      </w:r>
    </w:p>
    <w:p>
      <w:pPr/>
      <w:r>
        <w:rPr>
          <w:lang w:val="zh_CN" w:bidi="zh_CN"/>
        </w:rPr>
      </w:r>
      <w:r>
        <w:rPr>
          <w:lang w:val="zh_CN" w:bidi="zh_CN"/>
        </w:rPr>
        <w:t>在第三个场景中，经过几天的旅程，雅各和他的全家抵达伯特利。雅各在那里筑了一座坛，用来纪念很久以前，当雅各逃离以扫时，神曾在那里向他显现。</w:t>
      </w:r>
    </w:p>
    <w:p>
      <w:pPr/>
      <w:r>
        <w:rPr>
          <w:lang w:val="zh_CN" w:bidi="zh_CN"/>
        </w:rPr>
      </w:r>
      <w:r>
        <w:rPr>
          <w:lang w:val="zh_CN" w:bidi="zh_CN"/>
        </w:rPr>
        <w:t>第四个场景是额外的资讯。我们不知道这发生在什么时候，但作者认为这是我们需要知道的重要资讯。在第四个场景中，底波拉死了。底波拉是在雅各的母亲利百加还是个孩子时，负责照顾利百加的妇人。当利百加来嫁给以撒时，底波拉跟著利百加一起过来。雅各家中的人把底波拉埋在伯特利城外的一棵大树下。</w:t>
      </w:r>
    </w:p>
    <w:p>
      <w:pPr/>
      <w:r>
        <w:rPr>
          <w:lang w:val="zh_CN" w:bidi="zh_CN"/>
        </w:rPr>
      </w:r>
      <w:r>
        <w:rPr>
          <w:lang w:val="zh_CN" w:bidi="zh_CN"/>
        </w:rPr>
        <w:t>在第五个场景中，经文说雅各从巴旦·亚兰回来。巴旦·亚兰是哈兰周围地区的名称。这就是雅各去并和他的叔叔拉班一起生活了二十年的地方。雅各在那里娶了妻，并在那里生了孩子。雅各多年来一直想要踏上归家的旅程。当雅各抵达伯特利时，他终于回到了二十多年前踏上旅程，初次遇见神的地方。这段经文说，雅各的旅程已经结束。雅各已经回到家了。神在伯特利向雅各显现。神祝福雅各。神以具有诗意的短句说话。神把雅各的名字改成以色列。神使用了对亚当和夏娃以及挪亚相同的表达方式。神说："要生养众多。"这是一个比喻性的表达，神告诉雅各，要生许多孩子，而雅各的孩子也将生许多孩子。这听起来像是一项命令，但实际上是一个祝福。神应许雅各的后裔将成为一个大国，甚至在他们的后裔中会有君王产生。其它国也会从中而出。神应许，神赐给亚伯拉罕和以撒的土地，现在将属于雅各和雅各的后裔。在对雅各说话之后，神就从那个地方上去。这意味著神离开了雅各，但这段经文没有告诉我们神是如何离开的。</w:t>
      </w:r>
    </w:p>
    <w:p>
      <w:pPr/>
      <w:r>
        <w:rPr>
          <w:lang w:val="zh_CN" w:bidi="zh_CN"/>
        </w:rPr>
      </w:r>
      <w:r>
        <w:rPr>
          <w:lang w:val="zh_CN" w:bidi="zh_CN"/>
        </w:rPr>
        <w:t>在第六个场景中，雅各竖起了一根石柱，用来标明这个地方。雅各想纪念，神在那里向他说话。雅各把酒倒在柱子上，作为献给神的祭物。然后雅各把橄榄油浇在柱子上，作为膏抹柱子，或把它分别为圣献给神的一种方式。雅各给这个地方取名叫伯特利。这是雅各第二次给这个地方取名叫伯特利。伯特利的意思是神的家。经文重复了三次，神在伯特利向雅各说话。重复叙述所发生的事，是为了强调这件事对雅各的重要性。</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雅各的全家</w:t>
      </w:r>
    </w:p>
    <w:p>
      <w:pPr>
        <w:pStyle w:val="ListBullet"/>
        <w:spacing w:line="240" w:lineRule="auto"/>
        <w:ind w:left="720"/>
      </w:pPr>
      <w:r>
        <w:rPr>
          <w:lang w:val="zh_CN" w:bidi="zh_CN"/>
        </w:rPr>
      </w:r>
      <w:r>
        <w:rPr>
          <w:lang w:val="zh_CN" w:bidi="zh_CN"/>
        </w:rPr>
        <w:t>邻近城镇的人</w:t>
      </w:r>
    </w:p>
    <w:p>
      <w:pPr>
        <w:pStyle w:val="ListBullet"/>
        <w:spacing w:line="240" w:lineRule="auto"/>
        <w:ind w:left="720"/>
      </w:pPr>
      <w:r>
        <w:rPr>
          <w:lang w:val="zh_CN" w:bidi="zh_CN"/>
        </w:rPr>
      </w:r>
      <w:r>
        <w:rPr>
          <w:lang w:val="zh_CN" w:bidi="zh_CN"/>
        </w:rPr>
        <w:t>利百加的乳母底波拉</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请在这里暂停表演，并问扮演其中一个角色的演员："你感觉如何？"你可能会听到不同的回应。请重新开始表演。</w:t>
      </w:r>
    </w:p>
    <w:p>
      <w:pPr/>
      <w:r>
        <w:rPr>
          <w:lang w:val="zh_CN" w:bidi="zh_CN"/>
        </w:rPr>
      </w:r>
      <w:r>
        <w:rPr>
          <w:lang w:val="zh_CN" w:bidi="zh_CN"/>
        </w:rPr>
        <w:t>在第一个场景中，神告诉雅各搬到伯特利，并筑一座坛，献给当他逃离以扫时，向他显现的神。</w:t>
      </w:r>
    </w:p>
    <w:p>
      <w:pPr/>
      <w:r>
        <w:rPr>
          <w:lang w:val="zh_CN" w:bidi="zh_CN"/>
        </w:rPr>
      </w:r>
      <w:r>
        <w:rPr>
          <w:lang w:val="zh_CN" w:bidi="zh_CN"/>
        </w:rPr>
        <w:t>请在这里暂停表演，并问雅各："将回到伯特利，你有什么感受？"你可能会听到："我很兴奋，能去伯特利。记得许多年前，在前往哈兰的路上，我在那里遇见了神。能再次在那里敬拜神真好。"</w:t>
      </w:r>
    </w:p>
    <w:p>
      <w:pPr/>
      <w:r>
        <w:rPr>
          <w:lang w:val="zh_CN" w:bidi="zh_CN"/>
        </w:rPr>
      </w:r>
      <w:r>
        <w:rPr>
          <w:lang w:val="zh_CN" w:bidi="zh_CN"/>
        </w:rPr>
        <w:t>在第二个场景中，雅各告诉他家中的每个人都要准备。这意味著他们要除去所有的偶像或外邦神像。他们要透过洗澡或沐浴来洁净自己。他们要穿上干净的衣服。雅各告诉他们，他们要去伯特利，这样雅各就可以为神筑一座坛。雅各说，当他处于危难中时，正是神回应了他的祷告。无论雅各去哪里，神都与他同在。</w:t>
      </w:r>
    </w:p>
    <w:p>
      <w:pPr/>
      <w:r>
        <w:rPr>
          <w:lang w:val="zh_CN" w:bidi="zh_CN"/>
        </w:rPr>
      </w:r>
      <w:r>
        <w:rPr>
          <w:lang w:val="zh_CN" w:bidi="zh_CN"/>
        </w:rPr>
        <w:t>请在这里暂停表演，并问人们对除掉偶像有什么感受。你可能会听到："我不明白为什么我不能把我的神像带走。"或者，"雅各的神大有能力。我认为我们应该敬拜雅各的神。"或者，"我很害怕。我总是要有我家的神像在我身边。"请重新开始表演。</w:t>
      </w:r>
    </w:p>
    <w:p>
      <w:pPr/>
      <w:r>
        <w:rPr>
          <w:lang w:val="zh_CN" w:bidi="zh_CN"/>
        </w:rPr>
      </w:r>
      <w:r>
        <w:rPr>
          <w:lang w:val="zh_CN" w:bidi="zh_CN"/>
        </w:rPr>
        <w:t>人们把他们所有的神像和耳环交给雅各。雅各把这些东西埋在一棵树下。然后他们都离开往伯特利去。 神使周围城镇的人害怕雅各。当雅各和他的家人前往伯特利时，没有人攻击他们。</w:t>
      </w:r>
    </w:p>
    <w:p>
      <w:pPr/>
      <w:r>
        <w:rPr>
          <w:lang w:val="zh_CN" w:bidi="zh_CN"/>
        </w:rPr>
      </w:r>
      <w:r>
        <w:rPr>
          <w:lang w:val="zh_CN" w:bidi="zh_CN"/>
        </w:rPr>
        <w:t>在第三个场景中，雅各和他的全家抵达伯特利旁边的城镇路斯。雅各筑了一座坛，并将这个地方取名叫伊勒·伯特利，意思是神的家之神。这是当雅各逃离以扫时，神向他显现的地方。</w:t>
      </w:r>
    </w:p>
    <w:p>
      <w:pPr/>
      <w:r>
        <w:rPr>
          <w:lang w:val="zh_CN" w:bidi="zh_CN"/>
        </w:rPr>
      </w:r>
      <w:r>
        <w:rPr>
          <w:lang w:val="zh_CN" w:bidi="zh_CN"/>
        </w:rPr>
        <w:t>请在这里暂停表演，并问雅各："你现在感觉如何？"你可能会听到："我很兴奋能再次来到这里。神在这里向我说话，并应许我许多事。能想起这些应许真好。" 请问雅各的孩子们："你们在这个地方，感觉如何？"你可能会听到："我很高兴看到这个地方。父亲告诉过我们，神如何在这里向他显现。"请重新开始表演。</w:t>
      </w:r>
    </w:p>
    <w:p>
      <w:pPr/>
      <w:r>
        <w:rPr>
          <w:lang w:val="zh_CN" w:bidi="zh_CN"/>
        </w:rPr>
      </w:r>
      <w:r>
        <w:rPr>
          <w:lang w:val="zh_CN" w:bidi="zh_CN"/>
        </w:rPr>
        <w:t>第四个场景，利百加的乳母底波拉，也就是小时候照顾利百加的妇人，死了，并埋在伯特利附近。当利百加嫁给以撒时，底波拉与利百加同行。</w:t>
      </w:r>
    </w:p>
    <w:p>
      <w:pPr/>
      <w:r>
        <w:rPr>
          <w:lang w:val="zh_CN" w:bidi="zh_CN"/>
        </w:rPr>
      </w:r>
      <w:r>
        <w:rPr>
          <w:lang w:val="zh_CN" w:bidi="zh_CN"/>
        </w:rPr>
        <w:t>请在这里暂停表演，并问雅各："你对底波拉的死有什么感受？"你可能会听到："我很难过。底波拉总是与我母亲同在。她很好地照顾了以扫和我。全家人都爱她。我们会想念她。"请重新开始表演。</w:t>
      </w:r>
    </w:p>
    <w:p>
      <w:pPr/>
      <w:r>
        <w:rPr>
          <w:lang w:val="zh_CN" w:bidi="zh_CN"/>
        </w:rPr>
      </w:r>
      <w:r>
        <w:rPr>
          <w:lang w:val="zh_CN" w:bidi="zh_CN"/>
        </w:rPr>
        <w:t>在第五个场景中，神向雅各说话。神祝福雅各。神对雅各说："你的名字不再是雅各。你的名字是以色列。"</w:t>
      </w:r>
    </w:p>
    <w:p>
      <w:pPr/>
      <w:r>
        <w:rPr>
          <w:lang w:val="zh_CN" w:bidi="zh_CN"/>
        </w:rPr>
      </w:r>
      <w:r>
        <w:rPr>
          <w:lang w:val="zh_CN" w:bidi="zh_CN"/>
        </w:rPr>
        <w:t>请在这里暂停表演，并问雅各："听见神告诉你，你的名字现在是以色列，感觉如何？"不再叫你雅各，这名字的的意思是骗子。"你可能会听到："我很荣幸，神向我说话。我知道，在毗努伊勒整夜与我摔跤的人曾告诉我，我的名字要改为以色列。但神如此说，便使这话成为真实。我很高兴我不再被称为骗子。"请重新开始表演。</w:t>
      </w:r>
    </w:p>
    <w:p>
      <w:pPr/>
      <w:r>
        <w:rPr>
          <w:lang w:val="zh_CN" w:bidi="zh_CN"/>
        </w:rPr>
      </w:r>
      <w:r>
        <w:rPr>
          <w:lang w:val="zh_CN" w:bidi="zh_CN"/>
        </w:rPr>
        <w:t>神说："我是伊勒沙代，全能的神。"然后神告诉雅各，要生孩子，而他们会再生孩子。神说："你的后裔将成为一个大国，在你的后裔中会有君王产生。我要把这块我赐给亚伯拉罕和以撒的土地赐给你们。这地是要给你和你的后裔的。"然后神离开了那个地方。</w:t>
      </w:r>
    </w:p>
    <w:p>
      <w:pPr/>
      <w:r>
        <w:rPr>
          <w:lang w:val="zh_CN" w:bidi="zh_CN"/>
        </w:rPr>
      </w:r>
      <w:r>
        <w:rPr>
          <w:lang w:val="zh_CN" w:bidi="zh_CN"/>
        </w:rPr>
        <w:t>请在这里暂停表演，并问雅各："你现在感觉如何？"你可能会听到："神是一位令人敬畏的神！神再次告诉了我祂以前曾告诉我的话。这地是给我和我的后裔的。我几乎无法一下承受这一切。我因此感到很卑微。"请重新开始表演。</w:t>
      </w:r>
    </w:p>
    <w:p>
      <w:pPr/>
      <w:r>
        <w:rPr>
          <w:lang w:val="zh_CN" w:bidi="zh_CN"/>
        </w:rPr>
      </w:r>
      <w:r>
        <w:rPr>
          <w:lang w:val="zh_CN" w:bidi="zh_CN"/>
        </w:rPr>
        <w:t>在第六个场景中，雅各竖起了一根石柱，作为纪念，或用来提醒雅各自己在那里所发生的事。雅各把酒倒在柱子上，作为祭物。雅各把橄榄油浇在柱子上，以膏抹柱子。这意味著雅各正在将这根柱子分别为圣，并宣告它是神的。雅各再次给这个地方取名叫伯特利，意思是神的家。</w:t>
      </w:r>
    </w:p>
    <w:p>
      <w:pPr/>
      <w:r>
        <w:rPr>
          <w:lang w:val="zh_CN" w:bidi="zh_CN"/>
        </w:rPr>
      </w:r>
      <w:r>
        <w:rPr>
          <w:lang w:val="zh_CN" w:bidi="zh_CN"/>
        </w:rPr>
        <w:t>请在这里暂停表演，并问雅各："你为什么竖起一根柱子，并膏抹它？"你可能会听到："我想记住神在这里所说的话。我希望我的孩子们和孙子们都能记住。这地是给他们所有人的。他们将成为一个大国。我希望他们记住神在这里所给的应许。"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神告诉雅各上去伯特利，并在那里筑一座</w:t>
      </w:r>
      <w:r>
        <w:rPr>
          <w:b/>
          <w:lang w:val="zh_CN" w:bidi="zh_CN"/>
        </w:rPr>
        <w:t>坛</w:t>
      </w:r>
      <w:r>
        <w:rPr>
          <w:lang w:val="zh_CN" w:bidi="zh_CN"/>
        </w:rPr>
        <w:t>。主词汇表中有对</w:t>
      </w:r>
      <w:hyperlink r:id="rId39">
        <w:r>
          <w:rPr>
            <w:lang w:val="zh_CN" w:bidi="zh_CN"/>
          </w:rPr>
          <w:rPr>
            <w:color w:val="0000EE"/>
            <w:u w:val="single"/>
          </w:rPr>
          <w:t>坛</w:t>
        </w:r>
      </w:hyperlink>
      <w:r>
        <w:rPr>
          <w:lang w:val="zh_CN" w:bidi="zh_CN"/>
        </w:rPr>
        <w:t>这个词的讨论。请使用与前文一致的用词来翻译伯特利。请使用与前文一致的用词来翻译坛。在这里，</w:t>
      </w:r>
      <w:r>
        <w:rPr>
          <w:i/>
          <w:lang w:val="zh_CN" w:bidi="zh_CN"/>
        </w:rPr>
        <w:t>上去</w:t>
      </w:r>
      <w:r>
        <w:rPr>
          <w:lang w:val="zh_CN" w:bidi="zh_CN"/>
        </w:rPr>
        <w:t>的表达方式可能是表示伯特利比示剑海拔更高。它也可以是用来表达去敬拜的地方的方式。人们会说，要</w:t>
      </w:r>
      <w:r>
        <w:rPr>
          <w:i/>
          <w:lang w:val="zh_CN" w:bidi="zh_CN"/>
        </w:rPr>
        <w:t>上去</w:t>
      </w:r>
      <w:r>
        <w:rPr>
          <w:lang w:val="zh_CN" w:bidi="zh_CN"/>
        </w:rPr>
        <w:t>某个地方，即使这个地方不是真的海拔更高。</w:t>
      </w:r>
    </w:p>
    <w:p>
      <w:pPr/>
      <w:r>
        <w:rPr>
          <w:lang w:val="zh_CN" w:bidi="zh_CN"/>
        </w:rPr>
      </w:r>
      <w:r>
        <w:rPr>
          <w:lang w:val="zh_CN" w:bidi="zh_CN"/>
        </w:rPr>
        <w:t>请在这里暂停并讨论：请谈谈去一个特定的地方敬拜或庆祝的经验。你如何描述这一过程？</w:t>
      </w:r>
    </w:p>
    <w:p>
      <w:pPr/>
      <w:r>
        <w:rPr>
          <w:lang w:val="zh_CN" w:bidi="zh_CN"/>
        </w:rPr>
      </w:r>
      <w:r>
        <w:rPr>
          <w:lang w:val="zh_CN" w:bidi="zh_CN"/>
        </w:rPr>
        <w:t>雅各告诉全家都要准备。</w:t>
      </w:r>
      <w:r>
        <w:rPr>
          <w:b/>
          <w:lang w:val="zh_CN" w:bidi="zh_CN"/>
        </w:rPr>
        <w:t>全家</w:t>
      </w:r>
      <w:r>
        <w:rPr>
          <w:lang w:val="zh_CN" w:bidi="zh_CN"/>
        </w:rPr>
        <w:t>指的是每个与雅各同住的人。这包括雅各的妻子和孩子。它也包括雅各的仆人，以及所有从示剑掠夺的妇女和儿童。主词汇表中有对</w:t>
      </w:r>
      <w:hyperlink r:id="rId36">
        <w:r>
          <w:rPr>
            <w:lang w:val="zh_CN" w:bidi="zh_CN"/>
          </w:rPr>
          <w:rPr>
            <w:color w:val="0000EE"/>
            <w:u w:val="single"/>
          </w:rPr>
          <w:t>全家</w:t>
        </w:r>
      </w:hyperlink>
      <w:r>
        <w:rPr>
          <w:lang w:val="zh_CN" w:bidi="zh_CN"/>
        </w:rPr>
        <w:t>这个词的讨论。</w:t>
      </w:r>
    </w:p>
    <w:p>
      <w:pPr/>
      <w:r>
        <w:rPr>
          <w:lang w:val="zh_CN" w:bidi="zh_CN"/>
        </w:rPr>
      </w:r>
      <w:r>
        <w:rPr>
          <w:lang w:val="zh_CN" w:bidi="zh_CN"/>
        </w:rPr>
        <w:t>雅各告诉他们要除掉所有异教</w:t>
      </w:r>
      <w:r>
        <w:rPr>
          <w:b/>
          <w:lang w:val="zh_CN" w:bidi="zh_CN"/>
        </w:rPr>
        <w:t>神像</w:t>
      </w:r>
      <w:r>
        <w:rPr>
          <w:lang w:val="zh_CN" w:bidi="zh_CN"/>
        </w:rPr>
        <w:t>，并洁净自己，穿上干净的衣服。异教的神像是人所造，但被拿来敬拜的东西。这包括拉结从拉班那里取的神像。主词汇表中有对</w:t>
      </w:r>
      <w:hyperlink r:id="rId81">
        <w:r>
          <w:rPr>
            <w:lang w:val="zh_CN" w:bidi="zh_CN"/>
          </w:rPr>
          <w:rPr>
            <w:color w:val="0000EE"/>
            <w:u w:val="single"/>
          </w:rPr>
          <w:t>偶像</w:t>
        </w:r>
      </w:hyperlink>
      <w:r>
        <w:rPr>
          <w:lang w:val="zh_CN" w:bidi="zh_CN"/>
        </w:rPr>
        <w:t xml:space="preserve">这个词的讨论。 </w:t>
      </w:r>
      <w:r>
        <w:rPr>
          <w:b/>
          <w:lang w:val="zh_CN" w:bidi="zh_CN"/>
        </w:rPr>
        <w:t>洁净</w:t>
      </w:r>
      <w:r>
        <w:rPr>
          <w:lang w:val="zh_CN" w:bidi="zh_CN"/>
        </w:rPr>
        <w:t>自己意味著借由洗澡或沐浴的仪式，象征性地除去任何使他们不洁净或不配敬拜神的事物。他们穿上干净的衣服，也是为了同样的原因，——为了敬拜神的仪式做准备。主词汇表中有</w:t>
      </w:r>
      <w:hyperlink r:id="rId83">
        <w:r>
          <w:rPr>
            <w:lang w:val="zh_CN" w:bidi="zh_CN"/>
          </w:rPr>
          <w:rPr>
            <w:color w:val="0000EE"/>
            <w:u w:val="single"/>
          </w:rPr>
          <w:t>洁净</w:t>
        </w:r>
      </w:hyperlink>
      <w:r>
        <w:rPr>
          <w:lang w:val="zh_CN" w:bidi="zh_CN"/>
        </w:rPr>
        <w:t>这个词。通过在离开前做准备，整个旅程就是朝圣，或敬拜经历的一部分。</w:t>
      </w:r>
    </w:p>
    <w:p>
      <w:pPr/>
      <w:r>
        <w:rPr>
          <w:lang w:val="zh_CN" w:bidi="zh_CN"/>
        </w:rPr>
      </w:r>
      <w:r>
        <w:rPr>
          <w:lang w:val="zh_CN" w:bidi="zh_CN"/>
        </w:rPr>
        <w:t>人们把他们的神像和耳环交给雅各。耳环可能是护身符，或用来敬拜偶像，或用来保护自己免受邪恶的物品。这些东西夺走了对神的敬拜。他们必须除掉一切这样的东西。</w:t>
      </w:r>
    </w:p>
    <w:p>
      <w:pPr/>
      <w:r>
        <w:rPr>
          <w:lang w:val="zh_CN" w:bidi="zh_CN"/>
        </w:rPr>
      </w:r>
      <w:r>
        <w:rPr>
          <w:lang w:val="zh_CN" w:bidi="zh_CN"/>
        </w:rPr>
        <w:t>神</w:t>
      </w:r>
      <w:r>
        <w:rPr>
          <w:b/>
          <w:lang w:val="zh_CN" w:bidi="zh_CN"/>
        </w:rPr>
        <w:t>祝福雅</w:t>
      </w:r>
      <w:r>
        <w:rPr>
          <w:lang w:val="zh_CN" w:bidi="zh_CN"/>
        </w:rPr>
        <w:t>各。请使用与前文一致的用词来翻译祝福这个词。主词汇表中有对</w:t>
      </w:r>
      <w:hyperlink r:id="rId16">
        <w:r>
          <w:rPr>
            <w:lang w:val="zh_CN" w:bidi="zh_CN"/>
          </w:rPr>
          <w:rPr>
            <w:color w:val="0000EE"/>
            <w:u w:val="single"/>
          </w:rPr>
          <w:t>祝福</w:t>
        </w:r>
      </w:hyperlink>
      <w:r>
        <w:rPr>
          <w:lang w:val="zh_CN" w:bidi="zh_CN"/>
        </w:rPr>
        <w:t>这个词的讨论。</w:t>
      </w:r>
    </w:p>
    <w:p>
      <w:pPr/>
      <w:r>
        <w:rPr>
          <w:lang w:val="zh_CN" w:bidi="zh_CN"/>
        </w:rPr>
      </w:r>
      <w:r>
        <w:rPr>
          <w:lang w:val="zh_CN" w:bidi="zh_CN"/>
        </w:rPr>
        <w:t>神说："我是</w:t>
      </w:r>
      <w:r>
        <w:rPr>
          <w:b/>
          <w:lang w:val="zh_CN" w:bidi="zh_CN"/>
        </w:rPr>
        <w:t>伊勒沙代</w:t>
      </w:r>
      <w:r>
        <w:rPr>
          <w:lang w:val="zh_CN" w:bidi="zh_CN"/>
        </w:rPr>
        <w:t>。"伊勒沙代是神的另一个名字。</w:t>
      </w:r>
      <w:r>
        <w:rPr>
          <w:i/>
          <w:lang w:val="zh_CN" w:bidi="zh_CN"/>
        </w:rPr>
        <w:t>伊勒</w:t>
      </w:r>
      <w:r>
        <w:rPr>
          <w:lang w:val="zh_CN" w:bidi="zh_CN"/>
        </w:rPr>
        <w:t>的意思是神。</w:t>
      </w:r>
      <w:r>
        <w:rPr>
          <w:i/>
          <w:lang w:val="zh_CN" w:bidi="zh_CN"/>
        </w:rPr>
        <w:t>沙代</w:t>
      </w:r>
      <w:r>
        <w:rPr>
          <w:lang w:val="zh_CN" w:bidi="zh_CN"/>
        </w:rPr>
        <w:t>的意思是大能的或是全能的。神在其他几次场合使用过这个名字。主词汇表中有</w:t>
      </w:r>
      <w:hyperlink r:id="rId57">
        <w:r>
          <w:rPr>
            <w:lang w:val="zh_CN" w:bidi="zh_CN"/>
          </w:rPr>
          <w:rPr>
            <w:color w:val="0000EE"/>
            <w:u w:val="single"/>
          </w:rPr>
          <w:t>伊勒沙代</w:t>
        </w:r>
      </w:hyperlink>
      <w:r>
        <w:rPr>
          <w:lang w:val="zh_CN" w:bidi="zh_CN"/>
        </w:rPr>
        <w:t>这个词。</w:t>
      </w:r>
    </w:p>
    <w:p>
      <w:pPr/>
      <w:r>
        <w:rPr>
          <w:lang w:val="zh_CN" w:bidi="zh_CN"/>
        </w:rPr>
      </w:r>
      <w:r>
        <w:rPr>
          <w:lang w:val="zh_CN" w:bidi="zh_CN"/>
        </w:rPr>
        <w:t>雅各竖起了一根石柱。这通常是一根纪念柱，或用来提醒所有看见它的人，在那里发生过的重要事。雅各把酒倒在柱子上。这酒是献给神的祭物或礼物。然后雅各用橄榄油</w:t>
      </w:r>
      <w:r>
        <w:rPr>
          <w:b/>
          <w:lang w:val="zh_CN" w:bidi="zh_CN"/>
        </w:rPr>
        <w:t>膏抹</w:t>
      </w:r>
      <w:r>
        <w:rPr>
          <w:lang w:val="zh_CN" w:bidi="zh_CN"/>
        </w:rPr>
        <w:t>柱子。主词汇表中有</w:t>
      </w:r>
      <w:hyperlink r:id="rId84">
        <w:r>
          <w:rPr>
            <w:lang w:val="zh_CN" w:bidi="zh_CN"/>
          </w:rPr>
          <w:rPr>
            <w:color w:val="0000EE"/>
            <w:u w:val="single"/>
          </w:rPr>
          <w:t>膏抹</w:t>
        </w:r>
      </w:hyperlink>
      <w:r>
        <w:rPr>
          <w:lang w:val="zh_CN" w:bidi="zh_CN"/>
        </w:rPr>
        <w:t>这个词。膏抹柱子意味著把这根柱子分别为圣，作为圣地。雅各用酒和油来将石柱献给神。这使石柱被分别出来，作为敬拜神的地方。</w:t>
      </w:r>
    </w:p>
    <w:p>
      <w:pPr/>
      <w:r>
        <w:rPr>
          <w:lang w:val="zh_CN" w:bidi="zh_CN"/>
        </w:rPr>
      </w:r>
      <w:r>
        <w:rPr>
          <w:lang w:val="zh_CN" w:bidi="zh_CN"/>
        </w:rPr>
        <w:t>雅各再次给这个地方取名为伯特利，或神的家，这与他先前为此地所取过的名字一致。</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35:16–20</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请聆听创世记三十五章16至20节的音频，并将它记在心里。聆听经文三次（如果可能的话，请听三种不同的翻译版本）。然后以小组的形式来讨论以下的问题：</w:t>
      </w:r>
    </w:p>
    <w:p>
      <w:pPr>
        <w:pStyle w:val="ListNumber"/>
        <w:numPr>
          <w:ilvl w:val="0"/>
          <w:numId w:val="9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雅各在伯特利与神相遇之后，雅各离开了伯特利，向南前往以法他。这段旅程大约是十七英里，也就是二十七公里。这一个地区都是山地。伯特利在一个山顶上，而以法他则是在另一个山顶上。以法他是伯利恒的古名。因此，虽然旅程不长，但对于非常年幼或怀孕的人来说，却是很困难。这是一个对这次旅程的叙述。</w:t>
      </w:r>
    </w:p>
    <w:p>
      <w:pPr/>
      <w:r>
        <w:rPr>
          <w:lang w:val="zh_CN" w:bidi="zh_CN"/>
        </w:rPr>
      </w:r>
      <w:r>
        <w:rPr>
          <w:lang w:val="zh_CN" w:bidi="zh_CN"/>
        </w:rPr>
        <w:t>我们不知道雅各在伯特利待了多久。然而，当雅各和他的家人离开伯特利时，雅各的妻子拉结怀孕了，且她生产的时候快到了。当他们前往伯特利以南的以法他时，拉结开始分娩。</w:t>
      </w:r>
    </w:p>
    <w:p>
      <w:pPr/>
      <w:r>
        <w:rPr>
          <w:lang w:val="zh_CN" w:bidi="zh_CN"/>
        </w:rPr>
      </w:r>
      <w:r>
        <w:rPr>
          <w:lang w:val="zh_CN" w:bidi="zh_CN"/>
        </w:rPr>
        <w:t>请展示一张标有伯特利和以法他的地图。以法他是伯利恒的古名。</w:t>
      </w:r>
    </w:p>
    <w:p>
      <w:pPr/>
      <w:r>
        <w:rPr>
          <w:lang w:val="zh_CN" w:bidi="zh_CN"/>
        </w:rPr>
      </w:r>
      <w:r>
        <w:rPr>
          <w:lang w:val="zh_CN" w:bidi="zh_CN"/>
        </w:rPr>
        <w:t>请在这里暂停并讨论：在你们的文化中，有关妇女们经历分娩和生产的故事。请注意你用来描述这个过程的词语和片语。是谁来帮助将分娩的母亲？你们要找出你们用来与任何人谈论这事的词语。</w:t>
      </w:r>
    </w:p>
    <w:p>
      <w:pPr/>
      <w:r>
        <w:rPr>
          <w:lang w:val="zh_CN" w:bidi="zh_CN"/>
        </w:rPr>
      </w:r>
      <w:r>
        <w:rPr>
          <w:lang w:val="zh_CN" w:bidi="zh_CN"/>
        </w:rPr>
        <w:t>这段经文说，拉结的生产很困难。对此可有不同的描述方式。有些人说，她经历了难产。另有人说，疼痛很剧烈。也有人说，她经历了一段艰难或艰苦的时刻。无论如何，这次生产似乎非常困难，或不寻常。拉结生的是一个儿子。接生婆告诉拉结，她生的是一个儿子。接生婆是帮助分娩的母亲生孩子的人。在分娩的过程中，接生婆会照顾母亲。这次的分娩非常困难，以至于在生产完孩子之后，拉结就快死了。</w:t>
      </w:r>
    </w:p>
    <w:p>
      <w:pPr/>
      <w:r>
        <w:rPr>
          <w:lang w:val="zh_CN" w:bidi="zh_CN"/>
        </w:rPr>
      </w:r>
      <w:r>
        <w:rPr>
          <w:lang w:val="zh_CN" w:bidi="zh_CN"/>
        </w:rPr>
        <w:t>请在这里暂停并讨论：请讨论一个即将死去的人。请注意你如何描述发生在这个人身上的事。</w:t>
      </w:r>
    </w:p>
    <w:p>
      <w:pPr/>
      <w:r>
        <w:rPr>
          <w:lang w:val="zh_CN" w:bidi="zh_CN"/>
        </w:rPr>
      </w:r>
      <w:r>
        <w:rPr>
          <w:lang w:val="zh_CN" w:bidi="zh_CN"/>
        </w:rPr>
        <w:t>婴儿出生之后，拉结就快要死了。有些翻译说，她的灵魂要离开了。也有人说，她正在呼吸最后一口气，或者呼出最后一口气。更有人直说，她快死了。拉结用她最后一口气来给她的儿子取名。她称她的儿子为便·俄尼，意思是我悲伤之子。拉结给她的儿子取名之后，就死了。</w:t>
      </w:r>
    </w:p>
    <w:p>
      <w:pPr/>
      <w:r>
        <w:rPr>
          <w:lang w:val="zh_CN" w:bidi="zh_CN"/>
        </w:rPr>
      </w:r>
      <w:r>
        <w:rPr>
          <w:lang w:val="zh_CN" w:bidi="zh_CN"/>
        </w:rPr>
        <w:t>请在这里暂停并讨论：谈谈一个难产而死的女子。她的孩子会怎么样？谁来给孩子取名？</w:t>
      </w:r>
    </w:p>
    <w:p>
      <w:pPr/>
      <w:r>
        <w:rPr>
          <w:lang w:val="zh_CN" w:bidi="zh_CN"/>
        </w:rPr>
      </w:r>
      <w:r>
        <w:rPr>
          <w:lang w:val="zh_CN" w:bidi="zh_CN"/>
        </w:rPr>
        <w:t>雅各把这个男孩的名字改为便雅悯，意思是我右手之子。在这个古老的文化中，右手是好的手，或蒙宠爱的手。右手也是一个受保护的地方。雅各给他取名叫便雅悯，就是带来幸运、良善和力量的意象。这是雅各十二个儿子中唯一由他所命名的儿子。其他的儿子都是由母亲命名。</w:t>
      </w:r>
    </w:p>
    <w:p>
      <w:pPr/>
      <w:r>
        <w:rPr>
          <w:lang w:val="zh_CN" w:bidi="zh_CN"/>
        </w:rPr>
      </w:r>
      <w:r>
        <w:rPr>
          <w:lang w:val="zh_CN" w:bidi="zh_CN"/>
        </w:rPr>
        <w:t>拉结在他们抵达以法他之前就死了。雅各把拉结埋葬在前往以法他的路上，以法他就是今天的伯利恒城。雅各在坟墓上方竖起了一根纪念石柱。这个纪念石柱的目的是为了标示拉结的坟墓，也就是埋葬地的位置。这不像雅各在伯特利竖起的石柱那样是为了成为敬拜的地方。今天仍可以看到这个石碑。这意味著，当这段经文被写下来时，仍然可以看到这个标记。</w:t>
      </w:r>
    </w:p>
    <w:p>
      <w:pPr/>
      <w:r>
        <w:rPr>
          <w:lang w:val="zh_CN" w:bidi="zh_CN"/>
        </w:rPr>
      </w:r>
      <w:r>
        <w:rPr>
          <w:lang w:val="zh_CN" w:bidi="zh_CN"/>
        </w:rPr>
        <w:t>请展示一张用来标示重要地方的石柱的图片。</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雅各和他的全家从伯特利前往以法他。拉结生了一个儿子，但却死了。</w:t>
      </w:r>
    </w:p>
    <w:p>
      <w:pPr/>
      <w:r>
        <w:rPr>
          <w:lang w:val="zh_CN" w:bidi="zh_CN"/>
        </w:rPr>
      </w:r>
      <w:r>
        <w:rPr>
          <w:b/>
          <w:lang w:val="zh_CN" w:bidi="zh_CN"/>
        </w:rPr>
        <w:t>第二个场景：</w:t>
      </w:r>
      <w:r>
        <w:rPr>
          <w:lang w:val="zh_CN" w:bidi="zh_CN"/>
        </w:rPr>
        <w:t>雅各给儿子命名。</w:t>
      </w:r>
    </w:p>
    <w:p>
      <w:pPr/>
      <w:r>
        <w:rPr>
          <w:lang w:val="zh_CN" w:bidi="zh_CN"/>
        </w:rPr>
      </w:r>
      <w:r>
        <w:rPr>
          <w:b/>
          <w:lang w:val="zh_CN" w:bidi="zh_CN"/>
        </w:rPr>
        <w:t>第三个场景：</w:t>
      </w:r>
      <w:r>
        <w:rPr>
          <w:lang w:val="zh_CN" w:bidi="zh_CN"/>
        </w:rPr>
        <w:t>雅各埋葬了拉结，并在坟墓上方竖起了一根石柱。</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接生婆</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便雅悯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在第一个场景中，雅各和他的全家离开伯特利，越过山向南前往以法他。以法他也是一个位于山区的城。以法他是伯利恒的古名。伯特利与以法他之间的距离大约是二十七公里。</w:t>
      </w:r>
    </w:p>
    <w:p>
      <w:pPr/>
      <w:r>
        <w:rPr>
          <w:lang w:val="zh_CN" w:bidi="zh_CN"/>
        </w:rPr>
      </w:r>
      <w:r>
        <w:rPr>
          <w:lang w:val="zh_CN" w:bidi="zh_CN"/>
        </w:rPr>
        <w:t>雅各最爱的妻子拉结，在这次旅程中，即将分娩。拉结的分娩异常艰难。最后，经过非常艰难的分娩，拉结生了一个儿子。接生婆试图通过宣布一个儿子已经出生了，来鼓励拉结。但拉结快死了。拉结用最后一口气，给她的儿子取名叫便·俄尼，意思是我悲伤之子。</w:t>
      </w:r>
    </w:p>
    <w:p>
      <w:pPr/>
      <w:r>
        <w:rPr>
          <w:lang w:val="zh_CN" w:bidi="zh_CN"/>
        </w:rPr>
      </w:r>
      <w:r>
        <w:rPr>
          <w:lang w:val="zh_CN" w:bidi="zh_CN"/>
        </w:rPr>
        <w:t>请在这里暂停并讨论：谈谈你将如何描述分娩过程，好让这段文字在你的文化中是被接受的。请找出描述分娩的最佳方式。然后也想想能最好的表达出拉结在临终前给她的儿子取名的方式。</w:t>
      </w:r>
    </w:p>
    <w:p>
      <w:pPr/>
      <w:r>
        <w:rPr>
          <w:lang w:val="zh_CN" w:bidi="zh_CN"/>
        </w:rPr>
      </w:r>
      <w:r>
        <w:rPr>
          <w:lang w:val="zh_CN" w:bidi="zh_CN"/>
        </w:rPr>
        <w:t>在第二个场景中，雅各更改了男婴的名字。雅各给他取名叫便雅悯，意思是我右手之子。</w:t>
      </w:r>
    </w:p>
    <w:p>
      <w:pPr/>
      <w:r>
        <w:rPr>
          <w:lang w:val="zh_CN" w:bidi="zh_CN"/>
        </w:rPr>
      </w:r>
      <w:r>
        <w:rPr>
          <w:lang w:val="zh_CN" w:bidi="zh_CN"/>
        </w:rPr>
        <w:t>在第三个场景中，雅各把拉结埋在前往以法他（也叫伯利恒）路上的路旁。这意味著，所有这些事件都发生在他们还在路上，也就是在他们抵达城里之前。雅各竖起了一根石柱，以标记拉结的坟墓。这根石柱并不是要成为敬拜的地方。更确切地说，这根柱子是要标示拉结坟墓的位置。</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拉结</w:t>
      </w:r>
    </w:p>
    <w:p>
      <w:pPr>
        <w:pStyle w:val="ListBullet"/>
        <w:spacing w:line="240" w:lineRule="auto"/>
        <w:ind w:left="720"/>
      </w:pPr>
      <w:r>
        <w:rPr>
          <w:lang w:val="zh_CN" w:bidi="zh_CN"/>
        </w:rPr>
      </w:r>
      <w:r>
        <w:rPr>
          <w:lang w:val="zh_CN" w:bidi="zh_CN"/>
        </w:rPr>
        <w:t>接生婆</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便雅悯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当小组第二次表演这个故事时，在特定片段暂停他们，并暂停表演。</w:t>
      </w:r>
    </w:p>
    <w:p>
      <w:pPr/>
      <w:r>
        <w:rPr>
          <w:lang w:val="zh_CN" w:bidi="zh_CN"/>
        </w:rPr>
      </w:r>
      <w:r>
        <w:rPr>
          <w:lang w:val="zh_CN" w:bidi="zh_CN"/>
        </w:rPr>
        <w:t>在第一个场景中，雅各和他的全家从伯特利前往以法他。这条路线需翻山越岭，对于年幼或年迈或可能怀孕的人来说，这段路线很困难。旅程大约是二十七公里。</w:t>
      </w:r>
    </w:p>
    <w:p>
      <w:pPr/>
      <w:r>
        <w:rPr>
          <w:lang w:val="zh_CN" w:bidi="zh_CN"/>
        </w:rPr>
      </w:r>
      <w:r>
        <w:rPr>
          <w:lang w:val="zh_CN" w:bidi="zh_CN"/>
        </w:rPr>
        <w:t>在前往以法他的路上，拉结开始分娩。拉结的分娩非常困难，似乎异常艰难。一种翻译说，疼痛很强烈。也有人使用艰难、辛苦或剧烈这样的词。分娩是艰难的。拉结生了一个男孩。接生婆试图通过告诉拉结，婴儿是一个男孩，来鼓励拉结。</w:t>
      </w:r>
    </w:p>
    <w:p>
      <w:pPr/>
      <w:r>
        <w:rPr>
          <w:lang w:val="zh_CN" w:bidi="zh_CN"/>
        </w:rPr>
      </w:r>
      <w:r>
        <w:rPr>
          <w:lang w:val="zh_CN" w:bidi="zh_CN"/>
        </w:rPr>
        <w:t>请在这里暂停表演，并问雅各："拉结就快生产了，为什么要开始这次旅程？"你可能会听到："这是女人的事。我对此一无所知。"或者，"我不知道她生产时间快到了。"或者，"妇女们通常在生孩子时没有困难。我完全没有想到会发生这事。"请问拉结："你感觉如何？"你可能会听到："我好累。我很高兴我可以给雅各另一个儿子，但我很累。这真的很辛苦。"请问接生婆："你现在感觉如何？"你可能会听到："我为拉结感到害怕。这是一次艰难的分娩，也是困难的生产。她面临很大危险。"请重新开始表演。</w:t>
      </w:r>
    </w:p>
    <w:p>
      <w:pPr/>
      <w:r>
        <w:rPr>
          <w:lang w:val="zh_CN" w:bidi="zh_CN"/>
        </w:rPr>
      </w:r>
      <w:r>
        <w:rPr>
          <w:lang w:val="zh_CN" w:bidi="zh_CN"/>
        </w:rPr>
        <w:t>分娩之后，拉结就死了。她以她最后一口气来给她的儿子命名。拉结给她的儿子取名叫便·俄尼，意思是我悲伤之子。给婴儿命名之后，拉结就死了。</w:t>
      </w:r>
    </w:p>
    <w:p>
      <w:pPr/>
      <w:r>
        <w:rPr>
          <w:lang w:val="zh_CN" w:bidi="zh_CN"/>
        </w:rPr>
      </w:r>
      <w:r>
        <w:rPr>
          <w:lang w:val="zh_CN" w:bidi="zh_CN"/>
        </w:rPr>
        <w:t>请在这里暂停表演，并问雅各："你现在感觉如何？"你可能会听到："我很伤心。我非常爱拉结。我第一次见到拉结时，就想娶她。拉结是如此美丽。我简直不敢相信，我失去了拉结。"请重新开始表演。</w:t>
      </w:r>
    </w:p>
    <w:p>
      <w:pPr/>
      <w:r>
        <w:rPr>
          <w:lang w:val="zh_CN" w:bidi="zh_CN"/>
        </w:rPr>
      </w:r>
      <w:r>
        <w:rPr>
          <w:lang w:val="zh_CN" w:bidi="zh_CN"/>
        </w:rPr>
        <w:t>在第二个场景中，雅各为婴儿重新命名。雅各给婴儿取名叫便雅悯，意思是我右手之子。</w:t>
      </w:r>
    </w:p>
    <w:p>
      <w:pPr/>
      <w:r>
        <w:rPr>
          <w:lang w:val="zh_CN" w:bidi="zh_CN"/>
        </w:rPr>
      </w:r>
      <w:r>
        <w:rPr>
          <w:lang w:val="zh_CN" w:bidi="zh_CN"/>
        </w:rPr>
        <w:t>请在这里暂停表演，并问雅各："你为什么为婴儿重新命名？"你可能会听到："这是我的小儿子。我希望他有一个好名字。我爱拉结，但我不希望这个婴儿的名字成为悲伤的名字。"请重新开始表演。</w:t>
      </w:r>
    </w:p>
    <w:p>
      <w:pPr/>
      <w:r>
        <w:rPr>
          <w:lang w:val="zh_CN" w:bidi="zh_CN"/>
        </w:rPr>
      </w:r>
      <w:r>
        <w:rPr>
          <w:lang w:val="zh_CN" w:bidi="zh_CN"/>
        </w:rPr>
        <w:t>在第三个场景中，雅各把拉结埋在路旁。这是在伯特利与以法他或伯利恒之间的道路。埋葬之后，雅各在坟墓上方竖起了一根石柱。这根柱子留在坟墓上，作为标记，告诉所有经过的人，有人被埋在那里。当叙述者写下这个故事时，柱子仍然矗立著。</w:t>
      </w:r>
    </w:p>
    <w:p>
      <w:pPr/>
      <w:r>
        <w:rPr>
          <w:lang w:val="zh_CN" w:bidi="zh_CN"/>
        </w:rPr>
      </w:r>
      <w:r>
        <w:rPr>
          <w:lang w:val="zh_CN" w:bidi="zh_CN"/>
        </w:rPr>
        <w:t>请在这里暂停表演，并问雅各："你为什么把一根石柱放在那里？它的目的是什么？"你可能会听到："我想记住她的坟墓在哪里。我希望她的儿子们知道她被埋葬在哪里。我爱拉结。我不希望任何人忘记。这根石柱是坟墓所在地的标记。我们会记得，但这不是一个敬拜的地方。"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以法他</w:t>
      </w:r>
      <w:r>
        <w:rPr>
          <w:lang w:val="zh_CN" w:bidi="zh_CN"/>
        </w:rPr>
        <w:t>是</w:t>
      </w:r>
      <w:r>
        <w:rPr>
          <w:b/>
          <w:lang w:val="zh_CN" w:bidi="zh_CN"/>
        </w:rPr>
        <w:t>伯利恒</w:t>
      </w:r>
      <w:r>
        <w:rPr>
          <w:lang w:val="zh_CN" w:bidi="zh_CN"/>
        </w:rPr>
        <w:t>的古名。以法他将来将被用作居住在伯利恒的族裔的名称。</w:t>
      </w:r>
    </w:p>
    <w:p>
      <w:pPr/>
      <w:r>
        <w:rPr>
          <w:lang w:val="zh_CN" w:bidi="zh_CN"/>
        </w:rPr>
      </w:r>
      <w:r>
        <w:rPr>
          <w:lang w:val="zh_CN" w:bidi="zh_CN"/>
        </w:rPr>
        <w:t>在旅程中，拉结开始</w:t>
      </w:r>
      <w:r>
        <w:rPr>
          <w:b/>
          <w:lang w:val="zh_CN" w:bidi="zh_CN"/>
        </w:rPr>
        <w:t>分娩</w:t>
      </w:r>
      <w:r>
        <w:rPr>
          <w:lang w:val="zh_CN" w:bidi="zh_CN"/>
        </w:rPr>
        <w:t>，并生下了一个婴儿。分娩是一个词，用来描述母亲将婴儿从她体中产出而做的努力。</w:t>
      </w:r>
      <w:r>
        <w:rPr>
          <w:b/>
          <w:lang w:val="zh_CN" w:bidi="zh_CN"/>
        </w:rPr>
        <w:t>接生婆</w:t>
      </w:r>
      <w:r>
        <w:rPr>
          <w:lang w:val="zh_CN" w:bidi="zh_CN"/>
        </w:rPr>
        <w:t>是在分娩过程中支持并帮助产妇的妇女。你可能有一些惯用的比喻来描述分娩和生产的过程，以及接生婆的角色。</w:t>
      </w:r>
    </w:p>
    <w:p>
      <w:pPr/>
      <w:r>
        <w:rPr>
          <w:lang w:val="zh_CN" w:bidi="zh_CN"/>
        </w:rPr>
      </w:r>
      <w:r>
        <w:rPr>
          <w:lang w:val="zh_CN" w:bidi="zh_CN"/>
        </w:rPr>
        <w:t>拉结的分娩很困难。婴儿的出生也很困难。结果导致拉结濒临死亡。有不同的方式可用来表达她临终的时刻。一种翻译说："她的灵魂正离开她的身体时。"另一种翻译说："用她最后一口气时"或"当她吐出最后一口气时"。在濒临死亡时，拉结给她的婴儿命名。拉结给婴儿取名为便·俄尼，意思是我悲伤之子。拉结死后，雅各给婴儿取了一个不同的名字。雅各给婴儿命名为便雅悯，意思是我右手之子。</w:t>
      </w:r>
    </w:p>
    <w:p>
      <w:pPr/>
      <w:r>
        <w:rPr>
          <w:lang w:val="zh_CN" w:bidi="zh_CN"/>
        </w:rPr>
      </w:r>
      <w:r>
        <w:rPr>
          <w:lang w:val="zh_CN" w:bidi="zh_CN"/>
        </w:rPr>
        <w:t>雅各把拉结埋在路旁，然后才到达以法他或伯利恒。当时的习俗是，死者一死便要立即埋葬。雅各在坟墓上方竖起了一根石柱，作为标记。这根石柱与雅各在伯特利竖立的石柱相似。伯特利的柱子是用来敬拜的。在这里，这根柱子是要标记拉结的坟墓，以便将来可以找到它。这根石柱不是用来敬拜的。</w:t>
      </w:r>
    </w:p>
    <w:p>
      <w:pPr/>
      <w:r>
        <w:rPr>
          <w:lang w:val="zh_CN" w:bidi="zh_CN"/>
        </w:rPr>
      </w:r>
      <w:r>
        <w:rPr>
          <w:lang w:val="zh_CN" w:bidi="zh_CN"/>
        </w:rPr>
        <w:t>直到今天，还能看到这根石柱。这意味著，当叙述者写下这个故事时，仍然可以看到这根石柱。这并不是在谈论现今的状况。</w:t>
      </w:r>
    </w:p>
    <w:p>
      <w:pPr/>
      <w:r>
        <w:rPr>
          <w:lang w:val="zh_CN" w:bidi="zh_CN"/>
        </w:rPr>
      </w:r>
      <w:r>
        <w:rPr>
          <w:lang w:val="zh_CN" w:bidi="zh_CN"/>
        </w:rPr>
        <w:t>请展示一张标有伯特利和以法他的地图。这张地图应该要显示，这是一个多山的地区。以法他是伯利恒的古名。</w:t>
      </w:r>
    </w:p>
    <w:p>
      <w:pPr/>
      <w:r>
        <w:rPr>
          <w:lang w:val="zh_CN" w:bidi="zh_CN"/>
        </w:rPr>
      </w:r>
      <w:r>
        <w:rPr>
          <w:lang w:val="zh_CN" w:bidi="zh_CN"/>
        </w:rPr>
        <w:t>请展示一张用来标示重要地方的石柱的图片。</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35:21–29</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请聆听创世记三十五章21至29节的音频，并将它记在心里。聆听经文三次（如果可能的话，请听三种不同的翻译版本）。然后以小组的形式来讨论以下的问题：</w:t>
      </w:r>
    </w:p>
    <w:p>
      <w:pPr>
        <w:pStyle w:val="ListNumber"/>
        <w:numPr>
          <w:ilvl w:val="0"/>
          <w:numId w:val="9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拉结死后，雅各继续越过山地向南行。这是关于雅各回到以撒身边的一段叙述。</w:t>
      </w:r>
    </w:p>
    <w:p>
      <w:pPr/>
      <w:r>
        <w:rPr>
          <w:lang w:val="zh_CN" w:bidi="zh_CN"/>
        </w:rPr>
      </w:r>
      <w:r>
        <w:rPr>
          <w:lang w:val="zh_CN" w:bidi="zh_CN"/>
        </w:rPr>
        <w:t>现在被称为以色列的雅各继续往前走。有些翻译会使用以色列这个名字。也有人用现在叫以色列的雅各。在前面的经文中，神把雅各的名字改为以色列。这段经文交替使用以色列和雅各为雅各的名字。</w:t>
      </w:r>
    </w:p>
    <w:p>
      <w:pPr/>
      <w:r>
        <w:rPr>
          <w:lang w:val="zh_CN" w:bidi="zh_CN"/>
        </w:rPr>
      </w:r>
      <w:r>
        <w:rPr>
          <w:lang w:val="zh_CN" w:bidi="zh_CN"/>
        </w:rPr>
        <w:t>以色列停下来在一个名叫以得台的地方外围扎营。没有人知道这个地方的确切位置，但知道它是在伯利恒和希伯仑之间。</w:t>
      </w:r>
    </w:p>
    <w:p>
      <w:pPr/>
      <w:r>
        <w:rPr>
          <w:lang w:val="zh_CN" w:bidi="zh_CN"/>
        </w:rPr>
      </w:r>
      <w:r>
        <w:rPr>
          <w:lang w:val="zh_CN" w:bidi="zh_CN"/>
        </w:rPr>
        <w:t>请展示标有伯利恒和希伯仑的地图。</w:t>
      </w:r>
    </w:p>
    <w:p>
      <w:pPr/>
      <w:r>
        <w:rPr>
          <w:lang w:val="zh_CN" w:bidi="zh_CN"/>
        </w:rPr>
      </w:r>
      <w:r>
        <w:rPr>
          <w:lang w:val="zh_CN" w:bidi="zh_CN"/>
        </w:rPr>
        <w:t>以得台的意思是羊群的塔。这栋瞭望塔的建造是为了使牧羊人可以爬上去察看四地，以确保没有人和野兽来伤害羊群。</w:t>
      </w:r>
    </w:p>
    <w:p>
      <w:pPr/>
      <w:r>
        <w:rPr>
          <w:lang w:val="zh_CN" w:bidi="zh_CN"/>
        </w:rPr>
      </w:r>
      <w:r>
        <w:rPr>
          <w:lang w:val="zh_CN" w:bidi="zh_CN"/>
        </w:rPr>
        <w:t>请展示一张瞭望塔的图片。</w:t>
      </w:r>
    </w:p>
    <w:p>
      <w:pPr/>
      <w:r>
        <w:rPr>
          <w:lang w:val="zh_CN" w:bidi="zh_CN"/>
        </w:rPr>
      </w:r>
      <w:r>
        <w:rPr>
          <w:lang w:val="zh_CN" w:bidi="zh_CN"/>
        </w:rPr>
        <w:t>以色列和他的全家在这个营地待了一段时间。在那里，长子吕便与拉结的婢女辟拉通奸。辟拉是吕便的两个同父异母兄弟的母亲。辟拉是雅各的婢女妻子之一。没有迹象表示这是出于强奸或暴力行为的结果。在许多文化中，当长子与父亲的妻子同眠时，做长子的是借此宣告他要从父亲手中接过家族的领导权。雅各听到了吕便所做的事。雅各却没有对吕便或辟拉做任何事。</w:t>
      </w:r>
    </w:p>
    <w:p>
      <w:pPr/>
      <w:r>
        <w:rPr>
          <w:lang w:val="zh_CN" w:bidi="zh_CN"/>
        </w:rPr>
      </w:r>
      <w:r>
        <w:rPr>
          <w:lang w:val="zh_CN" w:bidi="zh_CN"/>
        </w:rPr>
        <w:t>请在这里暂停并讨论：请讨论在你们的文化中有类似情况发生的地方。为什么大儿子会试图与父亲的另一个妻子发生性关系？那个儿子会怎么样？父亲对他的儿子所做的事会有什么感受？</w:t>
      </w:r>
    </w:p>
    <w:p>
      <w:pPr/>
      <w:r>
        <w:rPr>
          <w:lang w:val="zh_CN" w:bidi="zh_CN"/>
        </w:rPr>
      </w:r>
      <w:r>
        <w:rPr>
          <w:lang w:val="zh_CN" w:bidi="zh_CN"/>
        </w:rPr>
        <w:t>这段经文列出了雅各的十二个儿子以及他们的母亲。这段经文没有提到利亚的女儿底拿。这段经文说，所有这些儿子都是雅各在哈兰周围的巴旦·亚兰所生的。但从前面的经文中可以知道，便雅悯是出生在伯利恒附近。故事的叙述者把便雅悯列入名单中，也把他包含于是在巴旦·亚兰出生的。故事的叙述者是为了提供这些儿子以及他们母亲的名字清单。叙述者并没有按照出生顺序来介绍他们。相反，叙述者是根据他们的母亲介绍他们，从雅各的第一任妻子利亚开始。请展示雅各的旅程地图，并在图上标注巴旦·亚兰的位置。</w:t>
      </w:r>
    </w:p>
    <w:p>
      <w:pPr/>
      <w:r>
        <w:rPr>
          <w:lang w:val="zh_CN" w:bidi="zh_CN"/>
        </w:rPr>
      </w:r>
      <w:r>
        <w:rPr>
          <w:lang w:val="zh_CN" w:bidi="zh_CN"/>
        </w:rPr>
        <w:t>利亚的儿子们是雅各的长子吕便、西缅、利未、犹大、以萨迦和西布伦。</w:t>
      </w:r>
    </w:p>
    <w:p>
      <w:pPr/>
      <w:r>
        <w:rPr>
          <w:lang w:val="zh_CN" w:bidi="zh_CN"/>
        </w:rPr>
      </w:r>
      <w:r>
        <w:rPr>
          <w:lang w:val="zh_CN" w:bidi="zh_CN"/>
        </w:rPr>
        <w:t>拉结的儿子是约瑟和便雅悯。</w:t>
      </w:r>
    </w:p>
    <w:p>
      <w:pPr/>
      <w:r>
        <w:rPr>
          <w:lang w:val="zh_CN" w:bidi="zh_CN"/>
        </w:rPr>
      </w:r>
      <w:r>
        <w:rPr>
          <w:lang w:val="zh_CN" w:bidi="zh_CN"/>
        </w:rPr>
        <w:t>拉结的婢女辟拉有两个儿子，是但和拿弗他利。</w:t>
      </w:r>
    </w:p>
    <w:p>
      <w:pPr/>
      <w:r>
        <w:rPr>
          <w:lang w:val="zh_CN" w:bidi="zh_CN"/>
        </w:rPr>
      </w:r>
      <w:r>
        <w:rPr>
          <w:lang w:val="zh_CN" w:bidi="zh_CN"/>
        </w:rPr>
        <w:t>利亚的婢女悉帕有两个儿子，是迦得和亚设。</w:t>
      </w:r>
    </w:p>
    <w:p>
      <w:pPr/>
      <w:r>
        <w:rPr>
          <w:lang w:val="zh_CN" w:bidi="zh_CN"/>
        </w:rPr>
      </w:r>
      <w:r>
        <w:rPr>
          <w:lang w:val="zh_CN" w:bidi="zh_CN"/>
        </w:rPr>
        <w:t>雅各把他的全家搬到更南边，并来到希伯仑。希伯仑位于伯利恒以南二十四公里。</w:t>
      </w:r>
    </w:p>
    <w:p>
      <w:pPr/>
      <w:r>
        <w:rPr>
          <w:lang w:val="zh_CN" w:bidi="zh_CN"/>
        </w:rPr>
      </w:r>
      <w:r>
        <w:rPr>
          <w:lang w:val="zh_CN" w:bidi="zh_CN"/>
        </w:rPr>
        <w:t>请展示标有伯利恒和希伯仑的地图。</w:t>
      </w:r>
    </w:p>
    <w:p>
      <w:pPr/>
      <w:r>
        <w:rPr>
          <w:lang w:val="zh_CN" w:bidi="zh_CN"/>
        </w:rPr>
      </w:r>
      <w:r>
        <w:rPr>
          <w:lang w:val="zh_CN" w:bidi="zh_CN"/>
        </w:rPr>
        <w:t>在某一时刻，以撒已经从别是巴搬到希伯仑。希伯仑是亚伯拉罕所买的一块田地，并用田地里的一个洞穴埋葬撒拉的所在地。希伯仑还有另外两个名字。希伯仑有时也叫幔利或基列·亚巴。这三个名字指的是同一个地方。亚伯拉罕和以撒都曾以寄居者或外人的身分在希伯仑居住过。这意味著他们没有成为当地文化的一部分。当雅各抵达希伯仑时，他再次见到了他的父亲以撒。雅各已经回到家了。这个故事没有告诉我们，当雅各到达希伯仑时，以撒是多大年纪。</w:t>
      </w:r>
    </w:p>
    <w:p>
      <w:pPr/>
      <w:r>
        <w:rPr>
          <w:lang w:val="zh_CN" w:bidi="zh_CN"/>
        </w:rPr>
      </w:r>
      <w:r>
        <w:rPr>
          <w:lang w:val="zh_CN" w:bidi="zh_CN"/>
        </w:rPr>
        <w:t>但知道以撒活到一百八十岁。在以扫娶赫人女子时，以撒是一百岁。当以撒为雅各祝福时，以撒认为他已老了，随时都有可能会死。以撒却活了要长得多的寿命。</w:t>
      </w:r>
    </w:p>
    <w:p>
      <w:pPr/>
      <w:r>
        <w:rPr>
          <w:lang w:val="zh_CN" w:bidi="zh_CN"/>
        </w:rPr>
      </w:r>
      <w:r>
        <w:rPr>
          <w:lang w:val="zh_CN" w:bidi="zh_CN"/>
        </w:rPr>
        <w:t>这段经文用了具有诗意的比喻词来描述以撒的死。有些翻译说，以撒吐出最后一口气。而也有其它翻译说，以撒死了。另外也有翻译把这两个片语放在一起，说以撒气绝而死。以撒在死后与他列祖团聚，或说以撒归到他本族人那里。以撒年纪老迈，年岁已满，或以撒寿终正寝。这些生动的口头描述的意思是，以撒死的时候是一个年岁极高的老人。使用比喻可以帮助听众理解，以撒活了很长的时间。</w:t>
      </w:r>
    </w:p>
    <w:p>
      <w:pPr/>
      <w:r>
        <w:rPr>
          <w:lang w:val="zh_CN" w:bidi="zh_CN"/>
        </w:rPr>
      </w:r>
      <w:r>
        <w:rPr>
          <w:lang w:val="zh_CN" w:bidi="zh_CN"/>
        </w:rPr>
        <w:t>请在这里暂停并讨论：请讲述一个非常年迈的人去世的故事。你如何描述他的生与死？你会用什么词或片语来描述这件事？</w:t>
      </w:r>
    </w:p>
    <w:p>
      <w:pPr/>
      <w:r>
        <w:rPr>
          <w:lang w:val="zh_CN" w:bidi="zh_CN"/>
        </w:rPr>
      </w:r>
      <w:r>
        <w:rPr>
          <w:lang w:val="zh_CN" w:bidi="zh_CN"/>
        </w:rPr>
        <w:t>以撒死时，以扫也来了，雅各和以扫一起埋葬他们的父亲。这与亚伯拉罕死时，以撒和以实玛利一起来埋葬亚伯拉罕相似。</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雅各搬到以得台。吕便与辟拉通奸。</w:t>
      </w:r>
    </w:p>
    <w:p>
      <w:pPr/>
      <w:r>
        <w:rPr>
          <w:lang w:val="zh_CN" w:bidi="zh_CN"/>
        </w:rPr>
      </w:r>
      <w:r>
        <w:rPr>
          <w:b/>
          <w:lang w:val="zh_CN" w:bidi="zh_CN"/>
        </w:rPr>
        <w:t>第二个场景：</w:t>
      </w:r>
      <w:r>
        <w:rPr>
          <w:lang w:val="zh_CN" w:bidi="zh_CN"/>
        </w:rPr>
        <w:t>雅各的每位妻子按名列出并注明各自所生的儿子。</w:t>
      </w:r>
    </w:p>
    <w:p>
      <w:pPr/>
      <w:r>
        <w:rPr>
          <w:lang w:val="zh_CN" w:bidi="zh_CN"/>
        </w:rPr>
      </w:r>
      <w:r>
        <w:rPr>
          <w:b/>
          <w:lang w:val="zh_CN" w:bidi="zh_CN"/>
        </w:rPr>
        <w:t>第三个场景：</w:t>
      </w:r>
      <w:r>
        <w:rPr>
          <w:lang w:val="zh_CN" w:bidi="zh_CN"/>
        </w:rPr>
        <w:t>雅各搬到希伯仑，并再次见到以撒。以撒死时一百八十岁。雅各和以扫一起来埋葬以撒。</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以色列或雅各</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利亚和她的儿子们：吕便、西缅、利未、犹大、以萨迦和西布伦</w:t>
      </w:r>
    </w:p>
    <w:p>
      <w:pPr>
        <w:pStyle w:val="ListBullet"/>
        <w:spacing w:line="240" w:lineRule="auto"/>
        <w:ind w:left="720"/>
      </w:pPr>
      <w:r>
        <w:rPr>
          <w:lang w:val="zh_CN" w:bidi="zh_CN"/>
        </w:rPr>
      </w:r>
      <w:r>
        <w:rPr>
          <w:lang w:val="zh_CN" w:bidi="zh_CN"/>
        </w:rPr>
        <w:t>拉结和她的儿子：约瑟和便雅悯</w:t>
      </w:r>
    </w:p>
    <w:p>
      <w:pPr>
        <w:pStyle w:val="ListBullet"/>
        <w:spacing w:line="240" w:lineRule="auto"/>
        <w:ind w:left="720"/>
      </w:pPr>
      <w:r>
        <w:rPr>
          <w:lang w:val="zh_CN" w:bidi="zh_CN"/>
        </w:rPr>
      </w:r>
      <w:r>
        <w:rPr>
          <w:lang w:val="zh_CN" w:bidi="zh_CN"/>
        </w:rPr>
        <w:t>辟拉和她的儿子：但和拿弗他利</w:t>
      </w:r>
    </w:p>
    <w:p>
      <w:pPr>
        <w:pStyle w:val="ListBullet"/>
        <w:spacing w:line="240" w:lineRule="auto"/>
        <w:ind w:left="720"/>
      </w:pPr>
      <w:r>
        <w:rPr>
          <w:lang w:val="zh_CN" w:bidi="zh_CN"/>
        </w:rPr>
      </w:r>
      <w:r>
        <w:rPr>
          <w:lang w:val="zh_CN" w:bidi="zh_CN"/>
        </w:rPr>
        <w:t>悉帕和她的儿子：迦得和亚设</w:t>
      </w:r>
    </w:p>
    <w:p>
      <w:pPr>
        <w:pStyle w:val="ListBullet"/>
        <w:spacing w:line="240" w:lineRule="auto"/>
        <w:ind w:left="720"/>
      </w:pPr>
      <w:r>
        <w:rPr>
          <w:lang w:val="zh_CN" w:bidi="zh_CN"/>
        </w:rPr>
      </w:r>
      <w:r>
        <w:rPr>
          <w:lang w:val="zh_CN" w:bidi="zh_CN"/>
        </w:rPr>
        <w:t>以扫</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以色列把他全家搬到更南边，并停下来在以得台外扎营。这指的是他们迁移的方向。雅各离开以法他或伯利恒，向南经过以得台，前往希伯仑。然后在经过这座塔之后，雅各停下来扎营。雅各在这个地方住了一段时间。当雅各经过这座塔时，这塔已是知名的地标。我们不知道这座塔的位置。</w:t>
      </w:r>
    </w:p>
    <w:p>
      <w:pPr/>
      <w:r>
        <w:rPr>
          <w:lang w:val="zh_CN" w:bidi="zh_CN"/>
        </w:rPr>
      </w:r>
      <w:r>
        <w:rPr>
          <w:lang w:val="zh_CN" w:bidi="zh_CN"/>
        </w:rPr>
        <w:t>当雅各的长子吕便住在以得台附近的营地里时，他与拉结的女婢，也是雅各的妻子辟拉同房。辟拉是雅各两个儿子的母亲。这些儿子是吕便的同父异母兄弟。这里所用的词并不带有任何强迫或暴力的意思。雅各知道了吕便所做的事，但却没有惩罚吕便或辟拉。</w:t>
      </w:r>
    </w:p>
    <w:p>
      <w:pPr/>
      <w:r>
        <w:rPr>
          <w:lang w:val="zh_CN" w:bidi="zh_CN"/>
        </w:rPr>
      </w:r>
      <w:r>
        <w:rPr>
          <w:lang w:val="zh_CN" w:bidi="zh_CN"/>
        </w:rPr>
        <w:t>在第二个场景中，列出了雅各的妻子和十二个儿子。在这个场景中，你可能需要用一些物件来代表每个儿子，这样你可以看到哪个儿子属于哪个母亲。</w:t>
      </w:r>
    </w:p>
    <w:p>
      <w:pPr/>
      <w:r>
        <w:rPr>
          <w:lang w:val="zh_CN" w:bidi="zh_CN"/>
        </w:rPr>
      </w:r>
      <w:r>
        <w:rPr>
          <w:lang w:val="zh_CN" w:bidi="zh_CN"/>
        </w:rPr>
        <w:t>利亚的儿子们是吕便、西缅、利未、犹大、以萨迦和西布伦。</w:t>
      </w:r>
    </w:p>
    <w:p>
      <w:pPr/>
      <w:r>
        <w:rPr>
          <w:lang w:val="zh_CN" w:bidi="zh_CN"/>
        </w:rPr>
      </w:r>
      <w:r>
        <w:rPr>
          <w:lang w:val="zh_CN" w:bidi="zh_CN"/>
        </w:rPr>
        <w:t>拉结的儿子是约瑟和便雅悯。</w:t>
      </w:r>
    </w:p>
    <w:p>
      <w:pPr/>
      <w:r>
        <w:rPr>
          <w:lang w:val="zh_CN" w:bidi="zh_CN"/>
        </w:rPr>
      </w:r>
      <w:r>
        <w:rPr>
          <w:lang w:val="zh_CN" w:bidi="zh_CN"/>
        </w:rPr>
        <w:t>拉结的仆人辟拉有两个儿子：但和拿弗他利。</w:t>
      </w:r>
    </w:p>
    <w:p>
      <w:pPr/>
      <w:r>
        <w:rPr>
          <w:lang w:val="zh_CN" w:bidi="zh_CN"/>
        </w:rPr>
      </w:r>
      <w:r>
        <w:rPr>
          <w:lang w:val="zh_CN" w:bidi="zh_CN"/>
        </w:rPr>
        <w:t>利亚的仆人悉帕有两个儿子：迦得和亚设。</w:t>
      </w:r>
    </w:p>
    <w:p>
      <w:pPr/>
      <w:r>
        <w:rPr>
          <w:lang w:val="zh_CN" w:bidi="zh_CN"/>
        </w:rPr>
      </w:r>
      <w:r>
        <w:rPr>
          <w:lang w:val="zh_CN" w:bidi="zh_CN"/>
        </w:rPr>
        <w:t>并没有按照出生顺序列出儿子。</w:t>
      </w:r>
    </w:p>
    <w:p>
      <w:pPr/>
      <w:r>
        <w:rPr>
          <w:lang w:val="zh_CN" w:bidi="zh_CN"/>
        </w:rPr>
      </w:r>
      <w:r>
        <w:rPr>
          <w:lang w:val="zh_CN" w:bidi="zh_CN"/>
        </w:rPr>
        <w:t>在第三个场景中，雅各把他的全家搬到希伯仑。希伯仑的其它名字是幔利和基列·亚巴。当雅各抵达希伯仑时，他与以撒团聚。以撒现在年纪非常老迈。以撒死时是一百八十岁。</w:t>
      </w:r>
    </w:p>
    <w:p>
      <w:pPr/>
      <w:r>
        <w:rPr>
          <w:lang w:val="zh_CN" w:bidi="zh_CN"/>
        </w:rPr>
      </w:r>
      <w:r>
        <w:rPr>
          <w:lang w:val="zh_CN" w:bidi="zh_CN"/>
        </w:rPr>
        <w:t>请练习使用生动的口头描述来描述以下情况：以撒呼出最后一口气。以撒死时寿终正寝。以撒已经活了很大的岁数。以撒死时与他列祖团聚。以撒归到他本族人那里。以撒年纪老迈，年岁已满。</w:t>
      </w:r>
    </w:p>
    <w:p>
      <w:pPr/>
      <w:r>
        <w:rPr>
          <w:lang w:val="zh_CN" w:bidi="zh_CN"/>
        </w:rPr>
      </w:r>
      <w:r>
        <w:rPr>
          <w:lang w:val="zh_CN" w:bidi="zh_CN"/>
        </w:rPr>
        <w:t>请讲述在你的文化中一个老人死去的故事。</w:t>
      </w:r>
    </w:p>
    <w:p>
      <w:pPr/>
      <w:r>
        <w:rPr>
          <w:lang w:val="zh_CN" w:bidi="zh_CN"/>
        </w:rPr>
      </w:r>
      <w:r>
        <w:rPr>
          <w:lang w:val="zh_CN" w:bidi="zh_CN"/>
        </w:rPr>
        <w:t>请决定应使用哪些口头描述的方式来帮助人们理解以撒死了。</w:t>
      </w:r>
    </w:p>
    <w:p>
      <w:pPr/>
      <w:r>
        <w:rPr>
          <w:lang w:val="zh_CN" w:bidi="zh_CN"/>
        </w:rPr>
      </w:r>
      <w:r>
        <w:rPr>
          <w:lang w:val="zh_CN" w:bidi="zh_CN"/>
        </w:rPr>
        <w:t>以扫来到希伯仑，雅各和以扫一起把以撒埋葬。</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以色列或雅各</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辟拉</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利亚和她的儿子：吕便、西缅、利未、犹大、以萨迦和西布伦</w:t>
      </w:r>
    </w:p>
    <w:p>
      <w:pPr>
        <w:pStyle w:val="ListBullet"/>
        <w:spacing w:line="240" w:lineRule="auto"/>
        <w:ind w:left="720"/>
      </w:pPr>
      <w:r>
        <w:rPr>
          <w:lang w:val="zh_CN" w:bidi="zh_CN"/>
        </w:rPr>
      </w:r>
      <w:r>
        <w:rPr>
          <w:lang w:val="zh_CN" w:bidi="zh_CN"/>
        </w:rPr>
        <w:t>拉结和她的儿子：约瑟和便雅悯</w:t>
      </w:r>
    </w:p>
    <w:p>
      <w:pPr>
        <w:pStyle w:val="ListBullet"/>
        <w:spacing w:line="240" w:lineRule="auto"/>
        <w:ind w:left="720"/>
      </w:pPr>
      <w:r>
        <w:rPr>
          <w:lang w:val="zh_CN" w:bidi="zh_CN"/>
        </w:rPr>
      </w:r>
      <w:r>
        <w:rPr>
          <w:lang w:val="zh_CN" w:bidi="zh_CN"/>
        </w:rPr>
        <w:t>辟拉和她的儿子：但和拿弗他利</w:t>
      </w:r>
    </w:p>
    <w:p>
      <w:pPr>
        <w:pStyle w:val="ListBullet"/>
        <w:spacing w:line="240" w:lineRule="auto"/>
        <w:ind w:left="720"/>
      </w:pPr>
      <w:r>
        <w:rPr>
          <w:lang w:val="zh_CN" w:bidi="zh_CN"/>
        </w:rPr>
      </w:r>
      <w:r>
        <w:rPr>
          <w:lang w:val="zh_CN" w:bidi="zh_CN"/>
        </w:rPr>
        <w:t>悉帕和她的儿子：迦得和亚设</w:t>
      </w:r>
    </w:p>
    <w:p>
      <w:pPr>
        <w:pStyle w:val="ListBullet"/>
        <w:spacing w:line="240" w:lineRule="auto"/>
        <w:ind w:left="720"/>
      </w:pPr>
      <w:r>
        <w:rPr>
          <w:lang w:val="zh_CN" w:bidi="zh_CN"/>
        </w:rPr>
      </w:r>
      <w:r>
        <w:rPr>
          <w:lang w:val="zh_CN" w:bidi="zh_CN"/>
        </w:rPr>
        <w:t>以扫</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当小组第二次表演这个故事时，在特定片段暂停他们，并暂停表演。</w:t>
      </w:r>
    </w:p>
    <w:p>
      <w:pPr/>
      <w:r>
        <w:rPr>
          <w:lang w:val="zh_CN" w:bidi="zh_CN"/>
        </w:rPr>
      </w:r>
      <w:r>
        <w:rPr>
          <w:lang w:val="zh_CN" w:bidi="zh_CN"/>
        </w:rPr>
        <w:t>在第一个场景中，以色列把他全家搬到南边，并在经过一座名叫以得台的塔之后停下来扎营。他们在这个营地待了一段时间。然后雅各的长子吕便与雅各的女婢妻子辟拉同房。雅各后来得知这件事。</w:t>
      </w:r>
    </w:p>
    <w:p>
      <w:pPr/>
      <w:r>
        <w:rPr>
          <w:lang w:val="zh_CN" w:bidi="zh_CN"/>
        </w:rPr>
      </w:r>
      <w:r>
        <w:rPr>
          <w:lang w:val="zh_CN" w:bidi="zh_CN"/>
        </w:rPr>
        <w:t>请在这里暂停表演，并问吕便："你为什么做这样的事？"你可能会听到："我父亲年纪老迈，无法领导家族。当底拿受到攻击时，他没有为她做什么。我们需要年轻的领导。现在是我成为一家之主的时候了。父亲应该给我领导权。这就是我接管的方式。"问辟拉："你与吕便同寝有什么感受？"你可能会听到："我认为我别无选择。我知道我不应该这样做，但我怎么能拒绝吕便。他是雅各的长子。而我只是一个妾。"问雅各："你现在感觉如何？"你可能会听到："我很生气也很失望。吕便不应该这样做。我并不责怪辟拉。吕便错了。但我要等到以后才惩罚吕便。我现在不想惹恼全家。"请重新开始表演。</w:t>
      </w:r>
    </w:p>
    <w:p>
      <w:pPr/>
      <w:r>
        <w:rPr>
          <w:lang w:val="zh_CN" w:bidi="zh_CN"/>
        </w:rPr>
      </w:r>
      <w:r>
        <w:rPr>
          <w:lang w:val="zh_CN" w:bidi="zh_CN"/>
        </w:rPr>
        <w:t>在第二个场景中，列出雅各的十二个儿子与他们各自的母亲。这份名单不是按照正确的出生顺序。</w:t>
      </w:r>
    </w:p>
    <w:p>
      <w:pPr>
        <w:pStyle w:val="ListBullet"/>
        <w:spacing w:line="240" w:lineRule="auto"/>
        <w:ind w:left="720"/>
      </w:pPr>
      <w:r>
        <w:rPr>
          <w:lang w:val="zh_CN" w:bidi="zh_CN"/>
        </w:rPr>
      </w:r>
      <w:r>
        <w:rPr>
          <w:lang w:val="zh_CN" w:bidi="zh_CN"/>
        </w:rPr>
        <w:t>利亚的儿子：吕便、西缅、利未、犹大、以萨迦和西布伦</w:t>
      </w:r>
    </w:p>
    <w:p>
      <w:pPr>
        <w:pStyle w:val="ListBullet"/>
        <w:spacing w:line="240" w:lineRule="auto"/>
        <w:ind w:left="720"/>
      </w:pPr>
      <w:r>
        <w:rPr>
          <w:lang w:val="zh_CN" w:bidi="zh_CN"/>
        </w:rPr>
      </w:r>
      <w:r>
        <w:rPr>
          <w:lang w:val="zh_CN" w:bidi="zh_CN"/>
        </w:rPr>
        <w:t>拉结的儿子：约瑟、便雅悯</w:t>
      </w:r>
    </w:p>
    <w:p>
      <w:pPr>
        <w:pStyle w:val="ListBullet"/>
        <w:spacing w:line="240" w:lineRule="auto"/>
        <w:ind w:left="720"/>
      </w:pPr>
      <w:r>
        <w:rPr>
          <w:lang w:val="zh_CN" w:bidi="zh_CN"/>
        </w:rPr>
      </w:r>
      <w:r>
        <w:rPr>
          <w:lang w:val="zh_CN" w:bidi="zh_CN"/>
        </w:rPr>
        <w:t>辟拉的儿子：但、拿弗他利</w:t>
      </w:r>
    </w:p>
    <w:p>
      <w:pPr>
        <w:pStyle w:val="ListBullet"/>
        <w:spacing w:line="240" w:lineRule="auto"/>
        <w:ind w:left="720"/>
      </w:pPr>
      <w:r>
        <w:rPr>
          <w:lang w:val="zh_CN" w:bidi="zh_CN"/>
        </w:rPr>
      </w:r>
      <w:r>
        <w:rPr>
          <w:lang w:val="zh_CN" w:bidi="zh_CN"/>
        </w:rPr>
        <w:t>悉帕的儿子：迦得、亚设</w:t>
      </w:r>
    </w:p>
    <w:p>
      <w:pPr/>
      <w:r>
        <w:rPr>
          <w:lang w:val="zh_CN" w:bidi="zh_CN"/>
        </w:rPr>
      </w:r>
      <w:r>
        <w:rPr>
          <w:lang w:val="zh_CN" w:bidi="zh_CN"/>
        </w:rPr>
        <w:t>在第三个场景中，雅各抵达希伯仑。以撒已经搬到希伯仑。雅各和以撒团聚。</w:t>
      </w:r>
    </w:p>
    <w:p>
      <w:pPr/>
      <w:r>
        <w:rPr>
          <w:lang w:val="zh_CN" w:bidi="zh_CN"/>
        </w:rPr>
      </w:r>
      <w:r>
        <w:rPr>
          <w:lang w:val="zh_CN" w:bidi="zh_CN"/>
        </w:rPr>
        <w:t>然后以撒呼出最后一口气，他活到非常老迈的年纪，然后归到他列祖那里。以撒死了。</w:t>
      </w:r>
    </w:p>
    <w:p>
      <w:pPr/>
      <w:r>
        <w:rPr>
          <w:lang w:val="zh_CN" w:bidi="zh_CN"/>
        </w:rPr>
      </w:r>
      <w:r>
        <w:rPr>
          <w:lang w:val="zh_CN" w:bidi="zh_CN"/>
        </w:rPr>
        <w:t>以扫来到希伯仑，雅各和以扫埋他们的父亲以撒。</w:t>
      </w:r>
    </w:p>
    <w:p>
      <w:pPr/>
      <w:r>
        <w:rPr>
          <w:lang w:val="zh_CN" w:bidi="zh_CN"/>
        </w:rPr>
      </w:r>
      <w:r>
        <w:rPr>
          <w:lang w:val="zh_CN" w:bidi="zh_CN"/>
        </w:rPr>
        <w:t>请在这里暂停表演，并问雅各："你现在感觉如何？"你可能会听到："我很难过。我错过了许多年可以与父亲在一起的时间。我父亲是一个好人。我会非常想念他。我很高兴我父亲曾教我关于神的事。我希望我有更多的时间与他在一起。问以扫："你现在感觉如何？"你可能会听到："我很难过。我会想念我的父亲。我离开他多年，但我一直知道他在这里。现在他死了，在我的心里留下了一个洞。我很高兴雅各和我能够一起参加他的葬礼。我们可以一起哀悼。"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在这段经文中互用了</w:t>
      </w:r>
      <w:r>
        <w:rPr>
          <w:b/>
          <w:lang w:val="zh_CN" w:bidi="zh_CN"/>
        </w:rPr>
        <w:t>以色列</w:t>
      </w:r>
      <w:r>
        <w:rPr>
          <w:lang w:val="zh_CN" w:bidi="zh_CN"/>
        </w:rPr>
        <w:t>和</w:t>
      </w:r>
      <w:r>
        <w:rPr>
          <w:b/>
          <w:lang w:val="zh_CN" w:bidi="zh_CN"/>
        </w:rPr>
        <w:t>雅各</w:t>
      </w:r>
      <w:r>
        <w:rPr>
          <w:lang w:val="zh_CN" w:bidi="zh_CN"/>
        </w:rPr>
        <w:t>这两个名字。请确保你的听众知道以色列和雅各是同一个人。</w:t>
      </w:r>
    </w:p>
    <w:p>
      <w:pPr/>
      <w:r>
        <w:rPr>
          <w:lang w:val="zh_CN" w:bidi="zh_CN"/>
        </w:rPr>
      </w:r>
      <w:r>
        <w:rPr>
          <w:lang w:val="zh_CN" w:bidi="zh_CN"/>
        </w:rPr>
        <w:t>雅各扎营在</w:t>
      </w:r>
      <w:r>
        <w:rPr>
          <w:b/>
          <w:lang w:val="zh_CN" w:bidi="zh_CN"/>
        </w:rPr>
        <w:t>以得台外</w:t>
      </w:r>
      <w:r>
        <w:rPr>
          <w:lang w:val="zh_CN" w:bidi="zh_CN"/>
        </w:rPr>
        <w:t>。这是一个瞭望塔。这个名字的意思是羊</w:t>
      </w:r>
      <w:r>
        <w:rPr>
          <w:i/>
          <w:lang w:val="zh_CN" w:bidi="zh_CN"/>
        </w:rPr>
        <w:t>群的瞭望塔</w:t>
      </w:r>
      <w:r>
        <w:rPr>
          <w:lang w:val="zh_CN" w:bidi="zh_CN"/>
        </w:rPr>
        <w:t>。有些翻译使用以得台的全名。其它翻译则称它为以得塔。你可以选择你想用的翻译方式。</w:t>
      </w:r>
    </w:p>
    <w:p>
      <w:pPr/>
      <w:r>
        <w:rPr>
          <w:lang w:val="zh_CN" w:bidi="zh_CN"/>
        </w:rPr>
      </w:r>
      <w:r>
        <w:rPr>
          <w:lang w:val="zh_CN" w:bidi="zh_CN"/>
        </w:rPr>
        <w:t>吕便与雅各的</w:t>
      </w:r>
      <w:r>
        <w:rPr>
          <w:b/>
          <w:lang w:val="zh_CN" w:bidi="zh_CN"/>
        </w:rPr>
        <w:t>妾</w:t>
      </w:r>
      <w:r>
        <w:rPr>
          <w:lang w:val="zh_CN" w:bidi="zh_CN"/>
        </w:rPr>
        <w:t>辟拉发生性关系。妾是次要的非正室妻子。妾算是已成婚，但地位却不及正妻。辟拉是拉结的女婢，拉结把辟拉给雅各作为妻子，但她只是一个妾。有些文化会说，吕便与辟拉睡在一起。也有人可能会说，吕便与辟拉同寝。吕便与辟拉发生性关系。请为这种性行为选择合适的用词或表达方式，以确保符合你们文化中所有人的接受程度。</w:t>
      </w:r>
    </w:p>
    <w:p>
      <w:pPr/>
      <w:r>
        <w:rPr>
          <w:lang w:val="zh_CN" w:bidi="zh_CN"/>
        </w:rPr>
      </w:r>
      <w:r>
        <w:rPr>
          <w:lang w:val="zh_CN" w:bidi="zh_CN"/>
        </w:rPr>
        <w:t>以撒死时是一百八十岁。这段经文用了生动的描述来描述以撒的死。在你的语言中，你可以用什么样的比喻词来描述长寿的人？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36:1–19</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请聆听创世记三十六章1至19节的音频，并将它记在心里。聆听经文三次（如果可能的话，请听三种不同的翻译版本）。然后以小组的形式来讨论以下的问题：</w:t>
      </w:r>
    </w:p>
    <w:p>
      <w:pPr>
        <w:pStyle w:val="ListNumber"/>
        <w:numPr>
          <w:ilvl w:val="0"/>
          <w:numId w:val="9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告诉我们关于以扫的后代。正如前面的经文中所说的那样，后代这个词指的是以扫的后裔。这段关于以扫后裔的记载是紧跟在记录以撒的死之后。正如以实玛利后裔的叙述紧跟在他父亲亚伯拉罕死之后一样，这段关于以扫后裔的叙述也紧跟在他父亲以撒死之后。</w:t>
      </w:r>
    </w:p>
    <w:p>
      <w:pPr/>
      <w:r>
        <w:rPr>
          <w:lang w:val="zh_CN" w:bidi="zh_CN"/>
        </w:rPr>
      </w:r>
      <w:r>
        <w:rPr>
          <w:lang w:val="zh_CN" w:bidi="zh_CN"/>
        </w:rPr>
        <w:t>当利百加怀上双胞胎，即以扫和雅各时，神曾告诉利百加，每个儿子都要成为一国。神给亚伯拉罕的应许，已经转移给雅各和雅各的后裔。然而，神也照著祂所应许以扫母亲利百加的，他要使以扫的后裔成为一个大国。这段经文列出了以扫后裔的名字，他们各自成为了族长。</w:t>
      </w:r>
    </w:p>
    <w:p>
      <w:pPr/>
      <w:r>
        <w:rPr>
          <w:lang w:val="zh_CN" w:bidi="zh_CN"/>
        </w:rPr>
      </w:r>
      <w:r>
        <w:rPr>
          <w:lang w:val="zh_CN" w:bidi="zh_CN"/>
        </w:rPr>
        <w:t>以扫被赋予以东这个别名。以东的意思是红色。以扫被称作以东，原因有两个。以扫出生时，他的身体非常红。此外，以扫以一碗红汤，把他的长子权卖给了雅各。以东也是一个地区名，那里有很多红色石头。以扫的后裔将被称为以东人。</w:t>
      </w:r>
    </w:p>
    <w:p>
      <w:pPr/>
      <w:r>
        <w:rPr>
          <w:lang w:val="zh_CN" w:bidi="zh_CN"/>
        </w:rPr>
      </w:r>
      <w:r>
        <w:rPr>
          <w:lang w:val="zh_CN" w:bidi="zh_CN"/>
        </w:rPr>
        <w:t>请展示一张包括西奈和约旦在内的以色列南部的地图。以东和西珥、亚玛力人以及别是巴，都应该在地图上标出。</w:t>
      </w:r>
    </w:p>
    <w:p>
      <w:pPr/>
      <w:r>
        <w:rPr>
          <w:lang w:val="zh_CN" w:bidi="zh_CN"/>
        </w:rPr>
      </w:r>
      <w:r>
        <w:rPr>
          <w:lang w:val="zh_CN" w:bidi="zh_CN"/>
        </w:rPr>
        <w:t>以扫娶了两个迦南人妻子。利百加和以撒恨恶以扫的妻子。后来以扫又再娶了亚伯拉罕头生的儿子以实玛利的女儿。在这段经文中，以扫的妻子的名字的记录，与前面的经文不同。我们不知道为什么这些名字会有所不同。以扫还住在别是巴时，他的妻子就开始生孩子了。每个妻子都有她自己的儿子。这些儿子都是在以扫把他的家人迁离别是巴之前出生的。以扫带著他的妻子和孩子，以及他所有的牲畜，都搬到西珥。这段经文说，以扫迁移，是因为地所出产的不够供应以扫所有的牲畜和雅各所有的牲畜。在之前的经文中，以扫搬到西珥，而雅各则在哈兰。我们不确定以扫是什么时候搬到西珥。</w:t>
      </w:r>
    </w:p>
    <w:p>
      <w:pPr/>
      <w:r>
        <w:rPr>
          <w:lang w:val="zh_CN" w:bidi="zh_CN"/>
        </w:rPr>
      </w:r>
      <w:r>
        <w:rPr>
          <w:lang w:val="zh_CN" w:bidi="zh_CN"/>
        </w:rPr>
        <w:t>请参阅地图。以扫与以撒一起住在别是巴。以扫搬到西珥。</w:t>
      </w:r>
    </w:p>
    <w:p>
      <w:pPr/>
      <w:r>
        <w:rPr>
          <w:lang w:val="zh_CN" w:bidi="zh_CN"/>
        </w:rPr>
      </w:r>
      <w:r>
        <w:rPr>
          <w:lang w:val="zh_CN" w:bidi="zh_CN"/>
        </w:rPr>
        <w:t>这段经文再次使用这个片语："这些是以扫的后代。"有些翻译说，这些是以扫的后裔。一种翻译说，这是以扫的家族。</w:t>
      </w:r>
    </w:p>
    <w:p>
      <w:pPr/>
      <w:r>
        <w:rPr>
          <w:lang w:val="zh_CN" w:bidi="zh_CN"/>
        </w:rPr>
      </w:r>
      <w:r>
        <w:rPr>
          <w:lang w:val="zh_CN" w:bidi="zh_CN"/>
        </w:rPr>
        <w:t>请在这里暂停并讨论：请讲述一个关于你的家族祖先或起源的故事。请留意你用什么词来描述你与你能记住的第一个人的关系。</w:t>
      </w:r>
    </w:p>
    <w:p>
      <w:pPr/>
      <w:r>
        <w:rPr>
          <w:lang w:val="zh_CN" w:bidi="zh_CN"/>
        </w:rPr>
      </w:r>
      <w:r>
        <w:rPr>
          <w:lang w:val="zh_CN" w:bidi="zh_CN"/>
        </w:rPr>
        <w:t>每个妻子都有她自己的儿子。其中两个妻子都已有孙子，且也列在其中。根据这段经文，每个儿子和每个孙子都成为族长。宗族是部落内的分支。每个宗族会有几个具有共同祖先的家庭。宗族的成员会跟随同一个族长。</w:t>
      </w:r>
    </w:p>
    <w:p>
      <w:pPr/>
      <w:r>
        <w:rPr>
          <w:lang w:val="zh_CN" w:bidi="zh_CN"/>
        </w:rPr>
      </w:r>
      <w:r>
        <w:rPr>
          <w:lang w:val="zh_CN" w:bidi="zh_CN"/>
        </w:rPr>
        <w:t>请在这里暂停并讨论：请讲述一个关于你们部落起源的故事。在这个故事中，你们祖先的名字有什么重要性？你能说出多少代的祖先？在今天，你们祖先的角色是什么？</w:t>
      </w:r>
    </w:p>
    <w:p>
      <w:pPr/>
      <w:r>
        <w:rPr>
          <w:lang w:val="zh_CN" w:bidi="zh_CN"/>
        </w:rPr>
      </w:r>
      <w:r>
        <w:rPr>
          <w:lang w:val="zh_CN" w:bidi="zh_CN"/>
        </w:rPr>
        <w:t>以扫的儿子以利法娶了一个妾，名叫亭纳。妾的地位或重要性不如妻子。亭纳有一个儿子，名叫亚玛力。亚玛力的后裔形成了一个大宗族，与雅各的后裔争战。亚玛力的名字会出现在其它许多经文中。请展示标出亚玛力人的领土的地图。</w:t>
      </w:r>
    </w:p>
    <w:p>
      <w:pPr/>
      <w:r>
        <w:rPr>
          <w:lang w:val="zh_CN" w:bidi="zh_CN"/>
        </w:rPr>
      </w:r>
      <w:r>
        <w:rPr>
          <w:lang w:val="zh_CN" w:bidi="zh_CN"/>
        </w:rPr>
        <w:t>以扫的所有儿子和孙子形成了许多宗族，但他们都属于同一部落。他们都住在名叫以东的地方。以东是西珥以北的领土。他们被称为以东人。亚玛力人是唯一拥有特定领土名为亚玛力的一族后裔。请参阅标出西珥、以东和亚玛力的地图。</w:t>
      </w:r>
    </w:p>
    <w:p>
      <w:pPr/>
      <w:r>
        <w:rPr>
          <w:lang w:val="zh_CN" w:bidi="zh_CN"/>
        </w:rPr>
      </w:r>
      <w:r>
        <w:rPr>
          <w:lang w:val="zh_CN" w:bidi="zh_CN"/>
        </w:rPr>
        <w:t>有些翻译把每个后裔各自称为族长。族长是宗族的领袖。有些翻译说，这些是以扫的儿子。他们不都是以扫的儿子。有些人是孙子。在这里，儿子这个词的意思是某人的后裔。</w:t>
      </w:r>
    </w:p>
    <w:p>
      <w:pPr/>
      <w:r>
        <w:rPr>
          <w:lang w:val="zh_CN" w:bidi="zh_CN"/>
        </w:rPr>
      </w:r>
      <w:r>
        <w:rPr>
          <w:lang w:val="zh_CN" w:bidi="zh_CN"/>
        </w:rPr>
        <w:t>请在这里暂停并讨论：请再次讲述你的家族故事，从你能记住的最古老的祖先开始。当你追溯每一个世代时，请留意你用来描述你与始祖间关系的措辞。</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以扫娶了三个妻子，并且有儿子。以扫从别是巴搬到西珥。</w:t>
      </w:r>
    </w:p>
    <w:p>
      <w:pPr/>
      <w:r>
        <w:rPr>
          <w:lang w:val="zh_CN" w:bidi="zh_CN"/>
        </w:rPr>
      </w:r>
      <w:r>
        <w:rPr>
          <w:b/>
          <w:lang w:val="zh_CN" w:bidi="zh_CN"/>
        </w:rPr>
        <w:t>第二个场景：</w:t>
      </w:r>
      <w:r>
        <w:rPr>
          <w:lang w:val="zh_CN" w:bidi="zh_CN"/>
        </w:rPr>
        <w:t>这是一份以扫所有妻子以及每位妻子的孩子的名单。</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赫人以伦的女儿亚大。</w:t>
      </w:r>
    </w:p>
    <w:p>
      <w:pPr>
        <w:pStyle w:val="ListBullet"/>
        <w:spacing w:line="240" w:lineRule="auto"/>
        <w:ind w:left="720"/>
      </w:pPr>
      <w:r>
        <w:rPr>
          <w:lang w:val="zh_CN" w:bidi="zh_CN"/>
        </w:rPr>
      </w:r>
      <w:r>
        <w:rPr>
          <w:lang w:val="zh_CN" w:bidi="zh_CN"/>
        </w:rPr>
        <w:t>亚拿的女儿阿何利巴玛，是希未人祭便的孙女。</w:t>
      </w:r>
    </w:p>
    <w:p>
      <w:pPr>
        <w:pStyle w:val="ListBullet"/>
        <w:spacing w:line="240" w:lineRule="auto"/>
        <w:ind w:left="720"/>
      </w:pPr>
      <w:r>
        <w:rPr>
          <w:lang w:val="zh_CN" w:bidi="zh_CN"/>
        </w:rPr>
      </w:r>
      <w:r>
        <w:rPr>
          <w:lang w:val="zh_CN" w:bidi="zh_CN"/>
        </w:rPr>
        <w:t>以实玛利的女儿，即尼拜约的妹妹巴实抹。</w:t>
      </w:r>
    </w:p>
    <w:p>
      <w:pPr>
        <w:pStyle w:val="ListBullet"/>
        <w:spacing w:line="240" w:lineRule="auto"/>
        <w:ind w:left="720"/>
      </w:pPr>
      <w:r>
        <w:rPr>
          <w:lang w:val="zh_CN" w:bidi="zh_CN"/>
        </w:rPr>
      </w:r>
      <w:r>
        <w:rPr>
          <w:lang w:val="zh_CN" w:bidi="zh_CN"/>
        </w:rPr>
        <w:t>亚大的儿子，以利法</w:t>
      </w:r>
    </w:p>
    <w:p>
      <w:pPr>
        <w:pStyle w:val="ListBullet"/>
        <w:spacing w:line="240" w:lineRule="auto"/>
        <w:ind w:left="720"/>
      </w:pPr>
      <w:r>
        <w:rPr>
          <w:lang w:val="zh_CN" w:bidi="zh_CN"/>
        </w:rPr>
      </w:r>
      <w:r>
        <w:rPr>
          <w:lang w:val="zh_CN" w:bidi="zh_CN"/>
        </w:rPr>
        <w:t>巴实抹的儿子，流珥</w:t>
      </w:r>
    </w:p>
    <w:p>
      <w:pPr>
        <w:pStyle w:val="ListBullet"/>
        <w:spacing w:line="240" w:lineRule="auto"/>
        <w:ind w:left="720"/>
      </w:pPr>
      <w:r>
        <w:rPr>
          <w:lang w:val="zh_CN" w:bidi="zh_CN"/>
        </w:rPr>
      </w:r>
      <w:r>
        <w:rPr>
          <w:lang w:val="zh_CN" w:bidi="zh_CN"/>
        </w:rPr>
        <w:t>阿何利巴玛的儿子耶乌斯、雅兰和可拉。</w:t>
      </w:r>
    </w:p>
    <w:p>
      <w:pPr>
        <w:pStyle w:val="ListBullet"/>
        <w:spacing w:line="240" w:lineRule="auto"/>
        <w:ind w:left="720"/>
      </w:pPr>
      <w:r>
        <w:rPr>
          <w:lang w:val="zh_CN" w:bidi="zh_CN"/>
        </w:rPr>
      </w:r>
      <w:r>
        <w:rPr>
          <w:lang w:val="zh_CN" w:bidi="zh_CN"/>
        </w:rPr>
        <w:t>以利法有儿子，名叫提幔、阿抹、洗玻、迦坦和基纳斯。以利法娶了一个妾，名叫亭纳，并有一个儿子名叫亚玛力。</w:t>
      </w:r>
    </w:p>
    <w:p>
      <w:pPr>
        <w:pStyle w:val="ListBullet"/>
        <w:spacing w:line="240" w:lineRule="auto"/>
        <w:ind w:left="720"/>
      </w:pPr>
      <w:r>
        <w:rPr>
          <w:lang w:val="zh_CN" w:bidi="zh_CN"/>
        </w:rPr>
      </w:r>
      <w:r>
        <w:rPr>
          <w:lang w:val="zh_CN" w:bidi="zh_CN"/>
        </w:rPr>
        <w:t>流珥的儿子名叫拿哈、谢拉、沙玛和米撒。</w:t>
      </w:r>
    </w:p>
    <w:p>
      <w:pPr>
        <w:pStyle w:val="ListBullet"/>
        <w:spacing w:line="240" w:lineRule="auto"/>
        <w:ind w:left="720"/>
      </w:pPr>
      <w:r>
        <w:rPr>
          <w:lang w:val="zh_CN" w:bidi="zh_CN"/>
        </w:rPr>
      </w:r>
      <w:r>
        <w:rPr>
          <w:lang w:val="zh_CN" w:bidi="zh_CN"/>
        </w:rPr>
        <w:t>阿何利巴玛的孙子没有被提到。</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以扫娶了两个迦南人女子，并与她们生了儿子。然后以扫娶了亚伯拉罕头生儿子以实玛利的女儿巴实抹。在之前的经文中，我们知道以扫娶巴实抹，是因为以撒和利百加恨恶他的两个迦南人妻子。以扫的儿子出生之后，以扫就把他的家搬到了西珥。当以扫把他的家搬迁走时，雅各不在哈兰。这段经文说，以扫搬迁，是因为没有足够的土地来养活以扫和雅各的所有牲畜。</w:t>
      </w:r>
    </w:p>
    <w:p>
      <w:pPr/>
      <w:r>
        <w:rPr>
          <w:lang w:val="zh_CN" w:bidi="zh_CN"/>
        </w:rPr>
      </w:r>
      <w:r>
        <w:rPr>
          <w:lang w:val="zh_CN" w:bidi="zh_CN"/>
        </w:rPr>
        <w:t>在第二个场景中，列出了每个妻子及其儿子。其中列出了两个妻子的孙子。为了搞清楚这些人的名字，你可以玩一些游戏，或用人或物件来代表每个名字。</w:t>
      </w:r>
    </w:p>
    <w:p>
      <w:pPr/>
      <w:r>
        <w:rPr>
          <w:lang w:val="zh_CN" w:bidi="zh_CN"/>
        </w:rPr>
      </w:r>
      <w:r>
        <w:rPr>
          <w:lang w:val="zh_CN" w:bidi="zh_CN"/>
        </w:rPr>
        <w:t>赫人以伦的女儿亚大，有一个儿子名叫以利法。以利法有儿子，名叫提幔、阿抹、洗玻、迦坦和基纳斯。以利法娶了一个妾，并有一个儿子名叫亚玛力。</w:t>
      </w:r>
    </w:p>
    <w:p>
      <w:pPr/>
      <w:r>
        <w:rPr>
          <w:lang w:val="zh_CN" w:bidi="zh_CN"/>
        </w:rPr>
      </w:r>
      <w:r>
        <w:rPr>
          <w:lang w:val="zh_CN" w:bidi="zh_CN"/>
        </w:rPr>
        <w:t>希未人阿何利巴玛是亚拿的女儿，也是祭便的孙女，她的儿子名叫耶乌斯、雅兰和可拉。这段经文没有列出阿何利巴玛的孙子。</w:t>
      </w:r>
    </w:p>
    <w:p>
      <w:pPr/>
      <w:r>
        <w:rPr>
          <w:lang w:val="zh_CN" w:bidi="zh_CN"/>
        </w:rPr>
      </w:r>
      <w:r>
        <w:rPr>
          <w:lang w:val="zh_CN" w:bidi="zh_CN"/>
        </w:rPr>
        <w:t>以实玛利的女儿，也是尼拜约的妹妹巴实抹，有一个儿子名叫流珥。流珥的儿子名叫拿哈、谢拉、沙玛和米撒。</w:t>
      </w:r>
    </w:p>
    <w:p>
      <w:pPr/>
      <w:r>
        <w:rPr>
          <w:lang w:val="zh_CN" w:bidi="zh_CN"/>
        </w:rPr>
      </w:r>
      <w:r>
        <w:rPr>
          <w:lang w:val="zh_CN" w:bidi="zh_CN"/>
        </w:rPr>
        <w:t>这段经文继续列出从每个子孙而出的宗族。在这里，有另一个以利法后裔特别被列出。可拉这个名字也在名单中。宗族的名单说，这七个都是以扫的妻子亚大的后裔。然而，亚玛力是一个妾的后裔。</w:t>
      </w:r>
    </w:p>
    <w:p>
      <w:pPr/>
      <w:r>
        <w:rPr>
          <w:lang w:val="zh_CN" w:bidi="zh_CN"/>
        </w:rPr>
      </w:r>
      <w:r>
        <w:rPr>
          <w:lang w:val="zh_CN" w:bidi="zh_CN"/>
        </w:rPr>
        <w:t>可拉也是阿何利巴玛其中一个儿子的名字。所以这是另一个名叫可拉的人。</w:t>
      </w:r>
    </w:p>
    <w:p>
      <w:pPr/>
      <w:r>
        <w:rPr>
          <w:lang w:val="zh_CN" w:bidi="zh_CN"/>
        </w:rPr>
      </w:r>
      <w:r>
        <w:rPr>
          <w:lang w:val="zh_CN" w:bidi="zh_CN"/>
        </w:rPr>
        <w:t>请在这里暂停，帮助小组找出哪个母亲有哪些儿子。请分别有一个人站起来代表每个妻子。然后在每个儿子被命名时，让代表这个儿子的人站起来，与他的母亲团聚。如果你没有足够的人手，请用玩具、石头或木棍等某种东西来代表每个儿子。你也要找人代表以利法的妾亭纳，即亚玛力的母亲。每个人都该知道自己的名字。重复这个过程，直到每个人都可以来到他母亲的身边。</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赫人以伦的女儿亚大。</w:t>
      </w:r>
    </w:p>
    <w:p>
      <w:pPr>
        <w:pStyle w:val="ListBullet"/>
        <w:spacing w:line="240" w:lineRule="auto"/>
        <w:ind w:left="720"/>
      </w:pPr>
      <w:r>
        <w:rPr>
          <w:lang w:val="zh_CN" w:bidi="zh_CN"/>
        </w:rPr>
      </w:r>
      <w:r>
        <w:rPr>
          <w:lang w:val="zh_CN" w:bidi="zh_CN"/>
        </w:rPr>
        <w:t>亚拿的女儿阿何利巴玛，是希未人祭便的孙女。</w:t>
      </w:r>
    </w:p>
    <w:p>
      <w:pPr>
        <w:pStyle w:val="ListBullet"/>
        <w:spacing w:line="240" w:lineRule="auto"/>
        <w:ind w:left="720"/>
      </w:pPr>
      <w:r>
        <w:rPr>
          <w:lang w:val="zh_CN" w:bidi="zh_CN"/>
        </w:rPr>
      </w:r>
      <w:r>
        <w:rPr>
          <w:lang w:val="zh_CN" w:bidi="zh_CN"/>
        </w:rPr>
        <w:t>以实玛利的女儿，即尼拜约的妹妹巴实抹。</w:t>
      </w:r>
    </w:p>
    <w:p>
      <w:pPr>
        <w:pStyle w:val="ListBullet"/>
        <w:spacing w:line="240" w:lineRule="auto"/>
        <w:ind w:left="720"/>
      </w:pPr>
      <w:r>
        <w:rPr>
          <w:lang w:val="zh_CN" w:bidi="zh_CN"/>
        </w:rPr>
      </w:r>
      <w:r>
        <w:rPr>
          <w:lang w:val="zh_CN" w:bidi="zh_CN"/>
        </w:rPr>
        <w:t>亚大的儿子，以利法</w:t>
      </w:r>
    </w:p>
    <w:p>
      <w:pPr>
        <w:pStyle w:val="ListBullet"/>
        <w:spacing w:line="240" w:lineRule="auto"/>
        <w:ind w:left="720"/>
      </w:pPr>
      <w:r>
        <w:rPr>
          <w:lang w:val="zh_CN" w:bidi="zh_CN"/>
        </w:rPr>
      </w:r>
      <w:r>
        <w:rPr>
          <w:lang w:val="zh_CN" w:bidi="zh_CN"/>
        </w:rPr>
        <w:t>巴实抹的儿子，流珥</w:t>
      </w:r>
    </w:p>
    <w:p>
      <w:pPr>
        <w:pStyle w:val="ListBullet"/>
        <w:spacing w:line="240" w:lineRule="auto"/>
        <w:ind w:left="720"/>
      </w:pPr>
      <w:r>
        <w:rPr>
          <w:lang w:val="zh_CN" w:bidi="zh_CN"/>
        </w:rPr>
      </w:r>
      <w:r>
        <w:rPr>
          <w:lang w:val="zh_CN" w:bidi="zh_CN"/>
        </w:rPr>
        <w:t>阿何利巴玛的儿子耶乌斯、雅兰和可拉。</w:t>
      </w:r>
    </w:p>
    <w:p>
      <w:pPr>
        <w:pStyle w:val="ListBullet"/>
        <w:spacing w:line="240" w:lineRule="auto"/>
        <w:ind w:left="720"/>
      </w:pPr>
      <w:r>
        <w:rPr>
          <w:lang w:val="zh_CN" w:bidi="zh_CN"/>
        </w:rPr>
      </w:r>
      <w:r>
        <w:rPr>
          <w:lang w:val="zh_CN" w:bidi="zh_CN"/>
        </w:rPr>
        <w:t>以利法有儿子，名叫提幔、阿抹、洗玻、迦坦和基纳斯。以利法娶了一个妾，名叫亭纳，并有一个儿子名叫亚玛力。</w:t>
      </w:r>
    </w:p>
    <w:p>
      <w:pPr>
        <w:pStyle w:val="ListBullet"/>
        <w:spacing w:line="240" w:lineRule="auto"/>
        <w:ind w:left="720"/>
      </w:pPr>
      <w:r>
        <w:rPr>
          <w:lang w:val="zh_CN" w:bidi="zh_CN"/>
        </w:rPr>
      </w:r>
      <w:r>
        <w:rPr>
          <w:lang w:val="zh_CN" w:bidi="zh_CN"/>
        </w:rPr>
        <w:t>流珥的儿子名叫拿哈、谢拉、沙玛和米撒。</w:t>
      </w:r>
    </w:p>
    <w:p>
      <w:pPr>
        <w:pStyle w:val="ListBullet"/>
        <w:spacing w:line="240" w:lineRule="auto"/>
        <w:ind w:left="720"/>
      </w:pPr>
      <w:r>
        <w:rPr>
          <w:lang w:val="zh_CN" w:bidi="zh_CN"/>
        </w:rPr>
      </w:r>
      <w:r>
        <w:rPr>
          <w:lang w:val="zh_CN" w:bidi="zh_CN"/>
        </w:rPr>
        <w:t>阿何利巴玛的孙子没有被提到。</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在第一个场景中，以扫娶了两个迦南人女子，并与她们生了儿子。然后以扫娶了以实玛利的女儿以及尼拜约的妹妹巴实抹。巴实抹有一个儿子。</w:t>
      </w:r>
    </w:p>
    <w:p>
      <w:pPr/>
      <w:r>
        <w:rPr>
          <w:lang w:val="zh_CN" w:bidi="zh_CN"/>
        </w:rPr>
      </w:r>
      <w:r>
        <w:rPr>
          <w:lang w:val="zh_CN" w:bidi="zh_CN"/>
        </w:rPr>
        <w:t>请在这里暂停表演，并问以扫："你对你的家人感觉如何？"你可能会听到："我有健康的男孩。我很高兴。"或者，"我不知道为什么我的父母对我的家人不满意。这些妻子是好女人，我的儿子也很健康。"问以扫："你为什么要娶巴实抹？"你可能会听到："我的父母不喜欢我的迦南人妻子。我以为他们会喜欢我的堂妹，也就是我伯父以实玛利的女儿，但他们也不喜欢她。我就是无法取悦他们。"请重新开始表演。</w:t>
      </w:r>
    </w:p>
    <w:p>
      <w:pPr/>
      <w:r>
        <w:rPr>
          <w:lang w:val="zh_CN" w:bidi="zh_CN"/>
        </w:rPr>
      </w:r>
      <w:r>
        <w:rPr>
          <w:lang w:val="zh_CN" w:bidi="zh_CN"/>
        </w:rPr>
        <w:t>以扫带著他的三个妻子和孩子，从别是巴搬到一个名叫西珥的地方。西珥在山地，从以撒和利百加居住的别是巴迁移到这里需有些日子。</w:t>
      </w:r>
    </w:p>
    <w:p>
      <w:pPr/>
      <w:r>
        <w:rPr>
          <w:lang w:val="zh_CN" w:bidi="zh_CN"/>
        </w:rPr>
      </w:r>
      <w:r>
        <w:rPr>
          <w:lang w:val="zh_CN" w:bidi="zh_CN"/>
        </w:rPr>
        <w:t>请在这里暂停表演，并问以扫："你为什么要搬到西珥？"你可能会听到："我的家人很多，而且我有太多绵羊和山羊，不能留在别是巴。那里没有足够的水和草来养活我的家和雅各的家。对我来说，我最好搬家，这样我们之间就不会有冲突。我的祖父与他的侄子罗得也是因为这样分开了，所以我知道这是件好事。"请重新开始表演。</w:t>
      </w:r>
    </w:p>
    <w:p>
      <w:pPr/>
      <w:r>
        <w:rPr>
          <w:lang w:val="zh_CN" w:bidi="zh_CN"/>
        </w:rPr>
      </w:r>
      <w:r>
        <w:rPr>
          <w:lang w:val="zh_CN" w:bidi="zh_CN"/>
        </w:rPr>
        <w:t>第二个场景有这些妻子及其子孙的名单。对于这个场景，请继续让人或物件代表每个儿子和孙子。在列出每个名字时，请让代表这个名字的人或物件走到其母亲或祖母的身边。请持续这样做，直到小组清楚了解这些关系。</w:t>
      </w:r>
    </w:p>
    <w:p>
      <w:pPr/>
      <w:r>
        <w:rPr>
          <w:lang w:val="zh_CN" w:bidi="zh_CN"/>
        </w:rPr>
      </w:r>
      <w:r>
        <w:rPr>
          <w:lang w:val="zh_CN" w:bidi="zh_CN"/>
        </w:rPr>
        <w:t>亚大有一个儿子名叫以利法。以利法有儿子，名叫提幔、阿抹、洗玻、基纳斯和迦坦。以利法娶了一个妾，名叫亭纳，并有一个儿子名叫亚玛力。</w:t>
      </w:r>
    </w:p>
    <w:p>
      <w:pPr/>
      <w:r>
        <w:rPr>
          <w:lang w:val="zh_CN" w:bidi="zh_CN"/>
        </w:rPr>
      </w:r>
      <w:r>
        <w:rPr>
          <w:lang w:val="zh_CN" w:bidi="zh_CN"/>
        </w:rPr>
        <w:t>巴实抹有一个儿子名叫流珥。流珥的儿子名叫拿哈、谢拉、沙玛和米撒。</w:t>
      </w:r>
    </w:p>
    <w:p>
      <w:pPr/>
      <w:r>
        <w:rPr>
          <w:lang w:val="zh_CN" w:bidi="zh_CN"/>
        </w:rPr>
      </w:r>
      <w:r>
        <w:rPr>
          <w:lang w:val="zh_CN" w:bidi="zh_CN"/>
        </w:rPr>
        <w:t>阿何利巴玛有儿子名叫耶乌斯、雅兰和可拉。阿何利巴玛的孙子没有被列出。</w:t>
      </w:r>
    </w:p>
    <w:p>
      <w:pPr/>
      <w:r>
        <w:rPr>
          <w:lang w:val="zh_CN" w:bidi="zh_CN"/>
        </w:rPr>
      </w:r>
      <w:r>
        <w:rPr>
          <w:lang w:val="zh_CN" w:bidi="zh_CN"/>
        </w:rPr>
        <w:t>这段经文列出了以扫后裔所形成的宗族。</w:t>
      </w:r>
    </w:p>
    <w:p>
      <w:pPr/>
      <w:r>
        <w:rPr>
          <w:lang w:val="zh_CN" w:bidi="zh_CN"/>
        </w:rPr>
      </w:r>
      <w:r>
        <w:rPr>
          <w:lang w:val="zh_CN" w:bidi="zh_CN"/>
        </w:rPr>
        <w:t>以扫的妻子亚大的后裔是：以利法，他的后裔是：提幔、阿抹、洗玻、基纳斯、可拉、迦坦和亚玛力。在第二个列表中，添加了可拉，但没有提到亚玛力的母亲。</w:t>
      </w:r>
    </w:p>
    <w:p>
      <w:pPr/>
      <w:r>
        <w:rPr>
          <w:lang w:val="zh_CN" w:bidi="zh_CN"/>
        </w:rPr>
      </w:r>
      <w:r>
        <w:rPr>
          <w:lang w:val="zh_CN" w:bidi="zh_CN"/>
        </w:rPr>
        <w:t>请在这里暂停表演，并问亚玛力："你听见你母亲的名字被排除在名单外，有什么感受？"你可能会听到："这件事根本打扰不了我。这些都是我的兄弟。我们都来自我的父。我与他们应该是平等的，这份名单使我在每个人眼中与他们成为平等的。"</w:t>
      </w:r>
    </w:p>
    <w:p>
      <w:pPr/>
      <w:r>
        <w:rPr>
          <w:lang w:val="zh_CN" w:bidi="zh_CN"/>
        </w:rPr>
      </w:r>
      <w:r>
        <w:rPr>
          <w:lang w:val="zh_CN" w:bidi="zh_CN"/>
        </w:rPr>
        <w:t>巴实抹的后裔是：流珥，他有这些儿子：拿哈、谢拉、沙玛和米撒。</w:t>
      </w:r>
    </w:p>
    <w:p>
      <w:pPr/>
      <w:r>
        <w:rPr>
          <w:lang w:val="zh_CN" w:bidi="zh_CN"/>
        </w:rPr>
      </w:r>
      <w:r>
        <w:rPr>
          <w:lang w:val="zh_CN" w:bidi="zh_CN"/>
        </w:rPr>
        <w:t>阿何利巴玛的后裔是耶乌斯、雅兰和可拉。</w:t>
      </w:r>
    </w:p>
    <w:p>
      <w:pPr/>
      <w:r>
        <w:rPr>
          <w:lang w:val="zh_CN" w:bidi="zh_CN"/>
        </w:rPr>
      </w:r>
      <w:r>
        <w:rPr>
          <w:lang w:val="zh_CN" w:bidi="zh_CN"/>
        </w:rPr>
        <w:t>所有这些后裔都形成了宗族，他们都用这个祖先的名字来称呼自己宗族。</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请使用这个故事中以扫每一个妻子的名字。赫人以伦的女儿亚大、亚拿的女儿阿何利巴玛，以及以实玛利的女儿巴实抹。这些名字与之前的经文有所不同。然而，注释者相信她们是相同的女子。</w:t>
      </w:r>
    </w:p>
    <w:p>
      <w:pPr/>
      <w:r>
        <w:rPr>
          <w:lang w:val="zh_CN" w:bidi="zh_CN"/>
        </w:rPr>
      </w:r>
      <w:r>
        <w:rPr>
          <w:lang w:val="zh_CN" w:bidi="zh_CN"/>
        </w:rPr>
        <w:t>这段经文谈到以扫的</w:t>
      </w:r>
      <w:r>
        <w:rPr>
          <w:b/>
          <w:lang w:val="zh_CN" w:bidi="zh_CN"/>
        </w:rPr>
        <w:t>后代</w:t>
      </w:r>
      <w:r>
        <w:rPr>
          <w:lang w:val="zh_CN" w:bidi="zh_CN"/>
        </w:rPr>
        <w:t>。在主词汇表中有对</w:t>
      </w:r>
      <w:hyperlink r:id="rId30">
        <w:r>
          <w:rPr>
            <w:lang w:val="zh_CN" w:bidi="zh_CN"/>
          </w:rPr>
          <w:rPr>
            <w:color w:val="0000EE"/>
            <w:u w:val="single"/>
          </w:rPr>
          <w:t>后代</w:t>
        </w:r>
      </w:hyperlink>
      <w:r>
        <w:rPr>
          <w:lang w:val="zh_CN" w:bidi="zh_CN"/>
        </w:rPr>
        <w:t>这个词的讨论。在这里，这个词指的是以扫的后裔。请使用你在之前经文中所用的相同词语。</w:t>
      </w:r>
    </w:p>
    <w:p>
      <w:pPr/>
      <w:r>
        <w:rPr>
          <w:lang w:val="zh_CN" w:bidi="zh_CN"/>
        </w:rPr>
      </w:r>
      <w:r>
        <w:rPr>
          <w:lang w:val="zh_CN" w:bidi="zh_CN"/>
        </w:rPr>
        <w:t>以扫现在有了别名。这个名字不是从神所赐给以扫的。这似乎是一个暱称、别名或常用名字。以东这个名字的意思是红色。以东地区有很多红色的石头。当以扫出生时，他们注意到他看起来是红色的。以扫以一碗红汤，把他长子的名分卖掉。称以扫为"以东"或"红色"可能是以这种方式，来记住这些之前的事件。以扫的后裔最终成为以东人。</w:t>
      </w:r>
    </w:p>
    <w:p>
      <w:pPr/>
      <w:r>
        <w:rPr>
          <w:lang w:val="zh_CN" w:bidi="zh_CN"/>
        </w:rPr>
      </w:r>
      <w:r>
        <w:rPr>
          <w:lang w:val="zh_CN" w:bidi="zh_CN"/>
        </w:rPr>
        <w:t>以扫后裔的名单中，每个儿子和孙子都是</w:t>
      </w:r>
      <w:r>
        <w:rPr>
          <w:b/>
          <w:lang w:val="zh_CN" w:bidi="zh_CN"/>
        </w:rPr>
        <w:t>宗族</w:t>
      </w:r>
      <w:r>
        <w:rPr>
          <w:lang w:val="zh_CN" w:bidi="zh_CN"/>
        </w:rPr>
        <w:t>的领袖。有些翻译使用</w:t>
      </w:r>
      <w:r>
        <w:rPr>
          <w:b/>
          <w:lang w:val="zh_CN" w:bidi="zh_CN"/>
        </w:rPr>
        <w:t>族长</w:t>
      </w:r>
      <w:r>
        <w:rPr>
          <w:lang w:val="zh_CN" w:bidi="zh_CN"/>
        </w:rPr>
        <w:t>这个词。这意味著每个儿子或孙子都有子孙，这些子孙形成了宗族或家族群体，并追溯至同一个祖先为其共同始祖。这些宗族形成了一个名叫以东人的部落。</w:t>
      </w:r>
    </w:p>
    <w:p>
      <w:pPr/>
      <w:r>
        <w:rPr>
          <w:lang w:val="zh_CN" w:bidi="zh_CN"/>
        </w:rPr>
      </w:r>
      <w:r>
        <w:rPr>
          <w:lang w:val="zh_CN" w:bidi="zh_CN"/>
        </w:rPr>
        <w:t>可拉这个名字列在两个人的后裔中。这意味著有两个不同的人，名叫可拉，都是以扫的后裔。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36:20–30</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请聆听创世记三十六章20至30节的音频，并将它记在心里。聆听经文三次（如果可能的话，请听三种不同的翻译版本）。然后以小组的形式来讨论以下的问题：</w:t>
      </w:r>
    </w:p>
    <w:p>
      <w:pPr>
        <w:pStyle w:val="ListNumber"/>
        <w:numPr>
          <w:ilvl w:val="0"/>
          <w:numId w:val="9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在前面的经文中，我们了解了以扫的后裔。故事继续列举以扫举家搬迁到西珥之前，曾住在那里的人的名单。西珥是以东的山地。</w:t>
      </w:r>
    </w:p>
    <w:p>
      <w:pPr/>
      <w:r>
        <w:rPr>
          <w:lang w:val="zh_CN" w:bidi="zh_CN"/>
        </w:rPr>
      </w:r>
      <w:r>
        <w:rPr>
          <w:lang w:val="zh_CN" w:bidi="zh_CN"/>
        </w:rPr>
        <w:t>请参阅标记出以东和西珥的地图。</w:t>
      </w:r>
    </w:p>
    <w:p>
      <w:pPr/>
      <w:r>
        <w:rPr>
          <w:lang w:val="zh_CN" w:bidi="zh_CN"/>
        </w:rPr>
      </w:r>
      <w:r>
        <w:rPr>
          <w:lang w:val="zh_CN" w:bidi="zh_CN"/>
        </w:rPr>
        <w:t>第一个居住在该地的人名叫西珥。这个地区以他的名字命名，成为西珥地。这个名叫西珥的人，来自何利人部落。西珥的后裔形成了宗族。有些翻译使用子孙这个词。在这里，子孙这个词并不意味著每个有名字的人都是西珥的儿子或孙子。它的意思是，这些人是西珥的后裔。宗族是一群具有共同祖先的人。几个宗族联合起来，就形成部落。几个部落就成为一个国家。</w:t>
      </w:r>
    </w:p>
    <w:p>
      <w:pPr/>
      <w:r>
        <w:rPr>
          <w:lang w:val="zh_CN" w:bidi="zh_CN"/>
        </w:rPr>
      </w:r>
      <w:r>
        <w:rPr>
          <w:lang w:val="zh_CN" w:bidi="zh_CN"/>
        </w:rPr>
        <w:t>罗坍有一个妹妹，名叫亭纳。有些人认为，这就是成为以利法妾室和亚玛力的母亲的女子。另有人则认为，这个亭纳是另一个人。</w:t>
      </w:r>
    </w:p>
    <w:p>
      <w:pPr/>
      <w:r>
        <w:rPr>
          <w:lang w:val="zh_CN" w:bidi="zh_CN"/>
        </w:rPr>
      </w:r>
      <w:r>
        <w:rPr>
          <w:lang w:val="zh_CN" w:bidi="zh_CN"/>
        </w:rPr>
        <w:t>第一份列举的名单看起来像是兄弟。这段经文说，他们是西珥的子孙。这意味著他们都是西珥的后裔，但我们不知道他们是真正的兄弟，或是同一世代的人。他们都是族长，但也可能是属于不同的世代。</w:t>
      </w:r>
    </w:p>
    <w:p>
      <w:pPr/>
      <w:r>
        <w:rPr>
          <w:lang w:val="zh_CN" w:bidi="zh_CN"/>
        </w:rPr>
      </w:r>
      <w:r>
        <w:rPr>
          <w:lang w:val="zh_CN" w:bidi="zh_CN"/>
        </w:rPr>
        <w:t>后裔名单中有些名字是重复的。例如，有两个名叫亚拿的人。祭便和亚拿都出现在西珥后裔族长的第一批名单上。我们不知道他们之间的确切关系。但他们都是西珥的后裔。祭便也有一个儿子或后裔名叫亚拿。第二个亚拿，即祭便的直系后裔，就是在旷野中发现了温泉的人。这第二个亚拿也是阿何利巴玛的父亲或祖先。有些翻译者认为，这个阿何利巴玛是以扫的妻子，但也有人认为，她是另外一个人。我们无法确定。</w:t>
      </w:r>
    </w:p>
    <w:p>
      <w:pPr/>
      <w:r>
        <w:rPr>
          <w:lang w:val="zh_CN" w:bidi="zh_CN"/>
        </w:rPr>
      </w:r>
      <w:r>
        <w:rPr>
          <w:lang w:val="zh_CN" w:bidi="zh_CN"/>
        </w:rPr>
        <w:t>请在这里暂停并讨论：请讲述一个关于你家族起源的故事。请留意重复的名字。你们如何区分名字相同的人？你可以加注什么额外的资讯，以避免混淆有相同名字的人？</w:t>
      </w:r>
    </w:p>
    <w:p>
      <w:pPr/>
      <w:r>
        <w:rPr>
          <w:lang w:val="zh_CN" w:bidi="zh_CN"/>
        </w:rPr>
      </w:r>
      <w:r>
        <w:rPr>
          <w:lang w:val="zh_CN" w:bidi="zh_CN"/>
        </w:rPr>
        <w:t>底顺的名字也出现了两次。底顺是西珥的直系后裔，也是族长之一。底顺是亚拿的一个后裔的名字，也是阿何利巴玛的兄弟。</w:t>
      </w:r>
    </w:p>
    <w:p>
      <w:pPr/>
      <w:r>
        <w:rPr>
          <w:lang w:val="zh_CN" w:bidi="zh_CN"/>
        </w:rPr>
      </w:r>
      <w:r>
        <w:rPr>
          <w:lang w:val="zh_CN" w:bidi="zh_CN"/>
        </w:rPr>
        <w:t>当以扫把他的家搬到西珥时，所有这些宗族都住在那里。最终，以扫的家族从西珥或何利人部落的后裔手中占取了这地。该地区成为了以东的一部分，居住在那里的部落便成为从以扫命名的以东人。</w:t>
      </w:r>
    </w:p>
    <w:p>
      <w:pPr/>
      <w:r>
        <w:rPr>
          <w:lang w:val="zh_CN" w:bidi="zh_CN"/>
        </w:rPr>
      </w:r>
      <w:r>
        <w:rPr>
          <w:lang w:val="zh_CN" w:bidi="zh_CN"/>
        </w:rPr>
        <w:t>这段话以族长的名单开始，也以相同的族长名单结束。第一份名单上说他们住在以东地。这段经文末尾的第二个名单说他们住在西珥地。西珥是以东的一部分。</w:t>
      </w:r>
    </w:p>
    <w:p>
      <w:pPr/>
      <w:r>
        <w:rPr>
          <w:lang w:val="zh_CN" w:bidi="zh_CN"/>
        </w:rPr>
      </w:r>
      <w:r>
        <w:rPr>
          <w:lang w:val="zh_CN" w:bidi="zh_CN"/>
        </w:rPr>
        <w:t>请再看一次地图。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这个故事有一个场景。</w:t>
      </w:r>
    </w:p>
    <w:p>
      <w:pPr/>
      <w:r>
        <w:rPr>
          <w:lang w:val="zh_CN" w:bidi="zh_CN"/>
        </w:rPr>
      </w:r>
      <w:r>
        <w:rPr>
          <w:b/>
          <w:lang w:val="zh_CN" w:bidi="zh_CN"/>
        </w:rPr>
        <w:t>第一个场景：</w:t>
      </w:r>
      <w:r>
        <w:rPr>
          <w:lang w:val="zh_CN" w:bidi="zh_CN"/>
        </w:rPr>
        <w:t>这是住在西珥的各个宗族及其后裔的名单。</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西珥，始祖</w:t>
      </w:r>
    </w:p>
    <w:p>
      <w:pPr>
        <w:pStyle w:val="ListBullet"/>
        <w:spacing w:line="240" w:lineRule="auto"/>
        <w:ind w:left="720"/>
      </w:pPr>
      <w:r>
        <w:rPr>
          <w:lang w:val="zh_CN" w:bidi="zh_CN"/>
        </w:rPr>
      </w:r>
      <w:r>
        <w:rPr>
          <w:lang w:val="zh_CN" w:bidi="zh_CN"/>
        </w:rPr>
        <w:t>罗坍</w:t>
      </w:r>
    </w:p>
    <w:p>
      <w:pPr>
        <w:pStyle w:val="ListBullet"/>
        <w:spacing w:line="240" w:lineRule="auto"/>
        <w:ind w:left="720"/>
      </w:pPr>
      <w:r>
        <w:rPr>
          <w:lang w:val="zh_CN" w:bidi="zh_CN"/>
        </w:rPr>
      </w:r>
      <w:r>
        <w:rPr>
          <w:lang w:val="zh_CN" w:bidi="zh_CN"/>
        </w:rPr>
        <w:t>朔巴</w:t>
      </w:r>
    </w:p>
    <w:p>
      <w:pPr>
        <w:pStyle w:val="ListBullet"/>
        <w:spacing w:line="240" w:lineRule="auto"/>
        <w:ind w:left="720"/>
      </w:pPr>
      <w:r>
        <w:rPr>
          <w:lang w:val="zh_CN" w:bidi="zh_CN"/>
        </w:rPr>
      </w:r>
      <w:r>
        <w:rPr>
          <w:lang w:val="zh_CN" w:bidi="zh_CN"/>
        </w:rPr>
        <w:t>祭便</w:t>
      </w:r>
    </w:p>
    <w:p>
      <w:pPr>
        <w:pStyle w:val="ListBullet"/>
        <w:spacing w:line="240" w:lineRule="auto"/>
        <w:ind w:left="720"/>
      </w:pPr>
      <w:r>
        <w:rPr>
          <w:lang w:val="zh_CN" w:bidi="zh_CN"/>
        </w:rPr>
      </w:r>
      <w:r>
        <w:rPr>
          <w:lang w:val="zh_CN" w:bidi="zh_CN"/>
        </w:rPr>
        <w:t>亚拿</w:t>
      </w:r>
    </w:p>
    <w:p>
      <w:pPr>
        <w:pStyle w:val="ListBullet"/>
        <w:spacing w:line="240" w:lineRule="auto"/>
        <w:ind w:left="720"/>
      </w:pPr>
      <w:r>
        <w:rPr>
          <w:lang w:val="zh_CN" w:bidi="zh_CN"/>
        </w:rPr>
      </w:r>
      <w:r>
        <w:rPr>
          <w:lang w:val="zh_CN" w:bidi="zh_CN"/>
        </w:rPr>
        <w:t>底顺</w:t>
      </w:r>
    </w:p>
    <w:p>
      <w:pPr>
        <w:pStyle w:val="ListBullet"/>
        <w:spacing w:line="240" w:lineRule="auto"/>
        <w:ind w:left="720"/>
      </w:pPr>
      <w:r>
        <w:rPr>
          <w:lang w:val="zh_CN" w:bidi="zh_CN"/>
        </w:rPr>
      </w:r>
      <w:r>
        <w:rPr>
          <w:lang w:val="zh_CN" w:bidi="zh_CN"/>
        </w:rPr>
        <w:t>以察</w:t>
      </w:r>
    </w:p>
    <w:p>
      <w:pPr>
        <w:pStyle w:val="ListBullet"/>
        <w:spacing w:line="240" w:lineRule="auto"/>
        <w:ind w:left="720"/>
      </w:pPr>
      <w:r>
        <w:rPr>
          <w:lang w:val="zh_CN" w:bidi="zh_CN"/>
        </w:rPr>
      </w:r>
      <w:r>
        <w:rPr>
          <w:lang w:val="zh_CN" w:bidi="zh_CN"/>
        </w:rPr>
        <w:t>底珊</w:t>
      </w:r>
    </w:p>
    <w:p>
      <w:pPr>
        <w:pStyle w:val="ListBullet"/>
        <w:spacing w:line="240" w:lineRule="auto"/>
        <w:ind w:left="720"/>
      </w:pPr>
      <w:r>
        <w:rPr>
          <w:lang w:val="zh_CN" w:bidi="zh_CN"/>
        </w:rPr>
      </w:r>
      <w:r>
        <w:rPr>
          <w:lang w:val="zh_CN" w:bidi="zh_CN"/>
        </w:rPr>
        <w:t>每个人的后代。</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段经文是建立宗族的人的名单。他们都是何利人西珥的后裔。玩一个游戏，用人或物件来代表每个名字。当每个族长被提及时，请代表其后裔的人来与宗族祖先站在一起。你可以用一棵树来表现这一个概念。把西珥放在树的底部，成为树的根或树干。最大的枝子是被列为族长的7个人。然后，小枝子或叶子则代则代表族长的下一代。使用这样的图像来显示一个庞大的部落是如何从一个人产生的。如果你用岩石来表示，那么大岩石就是西珥。七块中等大小的岩石将被排成一条线，这样每块岩石的重要性都相同，且与西珥有直接的关系。然后使用来自每块中等大小的岩石中的小石块来代表每个族长，他们都源自其祖先。这样，小组就可以看到每个人都是西珥的后裔，他是他们共同的祖先。</w:t>
      </w:r>
    </w:p>
    <w:p>
      <w:pPr/>
      <w:r>
        <w:rPr>
          <w:lang w:val="zh_CN" w:bidi="zh_CN"/>
        </w:rPr>
      </w:r>
      <w:r>
        <w:rPr>
          <w:lang w:val="zh_CN" w:bidi="zh_CN"/>
        </w:rPr>
        <w:t>可以根据需要经常重复此动作，以厘清他们之间的关系。</w:t>
      </w:r>
    </w:p>
    <w:p>
      <w:pPr/>
      <w:r>
        <w:rPr>
          <w:lang w:val="zh_CN" w:bidi="zh_CN"/>
        </w:rPr>
      </w:r>
      <w:r>
        <w:rPr>
          <w:lang w:val="zh_CN" w:bidi="zh_CN"/>
        </w:rPr>
        <w:t>这里特别提到了两名妇女。有些人认为亭纳是以扫的儿子以利法的妾。她是亚玛力的母亲。有些人认为阿何利巴玛是以扫的妻子之一。我们不知道这些是同一个女子，还是只是名字相同的不同女子。</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这个故事有一个场景。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西珥，始祖</w:t>
      </w:r>
    </w:p>
    <w:p>
      <w:pPr>
        <w:pStyle w:val="ListBullet"/>
        <w:spacing w:line="240" w:lineRule="auto"/>
        <w:ind w:left="720"/>
      </w:pPr>
      <w:r>
        <w:rPr>
          <w:lang w:val="zh_CN" w:bidi="zh_CN"/>
        </w:rPr>
      </w:r>
      <w:r>
        <w:rPr>
          <w:lang w:val="zh_CN" w:bidi="zh_CN"/>
        </w:rPr>
        <w:t>罗坍</w:t>
      </w:r>
    </w:p>
    <w:p>
      <w:pPr>
        <w:pStyle w:val="ListBullet"/>
        <w:spacing w:line="240" w:lineRule="auto"/>
        <w:ind w:left="720"/>
      </w:pPr>
      <w:r>
        <w:rPr>
          <w:lang w:val="zh_CN" w:bidi="zh_CN"/>
        </w:rPr>
      </w:r>
      <w:r>
        <w:rPr>
          <w:lang w:val="zh_CN" w:bidi="zh_CN"/>
        </w:rPr>
        <w:t>朔巴</w:t>
      </w:r>
    </w:p>
    <w:p>
      <w:pPr>
        <w:pStyle w:val="ListBullet"/>
        <w:spacing w:line="240" w:lineRule="auto"/>
        <w:ind w:left="720"/>
      </w:pPr>
      <w:r>
        <w:rPr>
          <w:lang w:val="zh_CN" w:bidi="zh_CN"/>
        </w:rPr>
      </w:r>
      <w:r>
        <w:rPr>
          <w:lang w:val="zh_CN" w:bidi="zh_CN"/>
        </w:rPr>
        <w:t>祭便</w:t>
      </w:r>
    </w:p>
    <w:p>
      <w:pPr>
        <w:pStyle w:val="ListBullet"/>
        <w:spacing w:line="240" w:lineRule="auto"/>
        <w:ind w:left="720"/>
      </w:pPr>
      <w:r>
        <w:rPr>
          <w:lang w:val="zh_CN" w:bidi="zh_CN"/>
        </w:rPr>
      </w:r>
      <w:r>
        <w:rPr>
          <w:lang w:val="zh_CN" w:bidi="zh_CN"/>
        </w:rPr>
        <w:t>亚拿</w:t>
      </w:r>
    </w:p>
    <w:p>
      <w:pPr>
        <w:pStyle w:val="ListBullet"/>
        <w:spacing w:line="240" w:lineRule="auto"/>
        <w:ind w:left="720"/>
      </w:pPr>
      <w:r>
        <w:rPr>
          <w:lang w:val="zh_CN" w:bidi="zh_CN"/>
        </w:rPr>
      </w:r>
      <w:r>
        <w:rPr>
          <w:lang w:val="zh_CN" w:bidi="zh_CN"/>
        </w:rPr>
        <w:t>底顺</w:t>
      </w:r>
    </w:p>
    <w:p>
      <w:pPr>
        <w:pStyle w:val="ListBullet"/>
        <w:spacing w:line="240" w:lineRule="auto"/>
        <w:ind w:left="720"/>
      </w:pPr>
      <w:r>
        <w:rPr>
          <w:lang w:val="zh_CN" w:bidi="zh_CN"/>
        </w:rPr>
      </w:r>
      <w:r>
        <w:rPr>
          <w:lang w:val="zh_CN" w:bidi="zh_CN"/>
        </w:rPr>
        <w:t>以察</w:t>
      </w:r>
    </w:p>
    <w:p>
      <w:pPr>
        <w:pStyle w:val="ListBullet"/>
        <w:spacing w:line="240" w:lineRule="auto"/>
        <w:ind w:left="720"/>
      </w:pPr>
      <w:r>
        <w:rPr>
          <w:lang w:val="zh_CN" w:bidi="zh_CN"/>
        </w:rPr>
      </w:r>
      <w:r>
        <w:rPr>
          <w:lang w:val="zh_CN" w:bidi="zh_CN"/>
        </w:rPr>
        <w:t>底珊</w:t>
      </w:r>
    </w:p>
    <w:p>
      <w:pPr>
        <w:pStyle w:val="ListBullet"/>
        <w:spacing w:line="240" w:lineRule="auto"/>
        <w:ind w:left="720"/>
      </w:pPr>
      <w:r>
        <w:rPr>
          <w:lang w:val="zh_CN" w:bidi="zh_CN"/>
        </w:rPr>
      </w:r>
      <w:r>
        <w:rPr>
          <w:lang w:val="zh_CN" w:bidi="zh_CN"/>
        </w:rPr>
        <w:t>每个人的后代</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问扮演某个角色的演员："你感觉如何？"你可能会听到不同的回应。请重新开始表演。</w:t>
      </w:r>
    </w:p>
    <w:p>
      <w:pPr/>
      <w:r>
        <w:rPr>
          <w:lang w:val="zh_CN" w:bidi="zh_CN"/>
        </w:rPr>
      </w:r>
      <w:r>
        <w:rPr>
          <w:lang w:val="zh_CN" w:bidi="zh_CN"/>
        </w:rPr>
        <w:t>在这段经文中，何利人西珥有七个后裔，他们成为族长。</w:t>
      </w:r>
    </w:p>
    <w:p>
      <w:pPr/>
      <w:r>
        <w:rPr>
          <w:lang w:val="zh_CN" w:bidi="zh_CN"/>
        </w:rPr>
      </w:r>
      <w:r>
        <w:rPr>
          <w:lang w:val="zh_CN" w:bidi="zh_CN"/>
        </w:rPr>
        <w:t>请在这里暂停表演，并问西珥："你看到这么多家族成年男子成为族长，感觉如何？"你可能会听到："我为他们感到骄傲。他们都是好人和好领袖。很高兴知道我的家变得如此壮大，而且是一个如此庞大的群体。”请重新开始表演。</w:t>
      </w:r>
    </w:p>
    <w:p>
      <w:pPr/>
      <w:r>
        <w:rPr>
          <w:lang w:val="zh_CN" w:bidi="zh_CN"/>
        </w:rPr>
      </w:r>
      <w:r>
        <w:rPr>
          <w:lang w:val="zh_CN" w:bidi="zh_CN"/>
        </w:rPr>
        <w:t>每当一个后裔的名字被叫时，他就加入他的直系祖先行列。</w:t>
      </w:r>
    </w:p>
    <w:p>
      <w:pPr/>
      <w:r>
        <w:rPr>
          <w:lang w:val="zh_CN" w:bidi="zh_CN"/>
        </w:rPr>
      </w:r>
      <w:r>
        <w:rPr>
          <w:lang w:val="zh_CN" w:bidi="zh_CN"/>
        </w:rPr>
        <w:t>请在这里暂停表演，并问不同的后裔："现在你有一个以你名字命名的宗族，你的感觉如何？"你可能会听到："我为我的家族感到骄傲。我的子孙们很棒。我们正在变得强大和富有。"请重新开始表演。假设亭纳和阿何利巴玛就是嫁给了以扫家族同名女人。问亭纳和阿何利巴玛："你们现在嫁给了一个外族人为妻，感觉如何？"你可能会听到："我的丈夫是个好人。他为我们的家族带来了许多财富。"或者："我的丈夫敬拜不同的神。我却无法看到他所所敬拜的神。我需要更多地了解这位神。"或者："我的丈夫与我的家人总是保持距离。他似乎想与他们分开。"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这段经文的开头就说："这些人是何利人西珥的</w:t>
      </w:r>
      <w:r>
        <w:rPr>
          <w:b/>
          <w:lang w:val="zh_CN" w:bidi="zh_CN"/>
        </w:rPr>
        <w:t>子孙</w:t>
      </w:r>
      <w:r>
        <w:rPr>
          <w:lang w:val="zh_CN" w:bidi="zh_CN"/>
        </w:rPr>
        <w:t>。何利人指的是那名叫西珥的男子在居住在西珥地区之前所属的部落。"子孙"这个词可能有不同的含义，视乎上下文而定。这里的"子孙"一词是指先祖是西珥的后裔或族长。"子孙"这个词并不意味著所列的人都是西珥的儿子或孙子，他们也可能是互为兄弟。他们可能是堂或表兄弟，亦或其他亲属关系。大多数翻译都使用子孙这个词。有些翻译使用族长这个词。</w:t>
      </w:r>
    </w:p>
    <w:p>
      <w:pPr/>
      <w:r>
        <w:rPr>
          <w:lang w:val="zh_CN" w:bidi="zh_CN"/>
        </w:rPr>
      </w:r>
      <w:r>
        <w:rPr>
          <w:lang w:val="zh_CN" w:bidi="zh_CN"/>
        </w:rPr>
        <w:t>西珥是第一个住在该地区的人的名字。它成为了该地区的名称。西珥最终成为以东的一部分。以扫去以东便居住于此。这段经文中的所有人，在以扫前往以东居住之前，就已住在以东。</w:t>
      </w:r>
    </w:p>
    <w:p>
      <w:pPr/>
      <w:r>
        <w:rPr>
          <w:lang w:val="zh_CN" w:bidi="zh_CN"/>
        </w:rPr>
      </w:r>
      <w:r>
        <w:rPr>
          <w:lang w:val="zh_CN" w:bidi="zh_CN"/>
        </w:rPr>
        <w:t>有些人的名字是重复的。请注意，作者提供了有关其中一个人的资讯，以便区分彼此，而不至于把他们混淆为同一个人。</w:t>
      </w:r>
    </w:p>
    <w:p>
      <w:pPr/>
      <w:r>
        <w:rPr>
          <w:lang w:val="zh_CN" w:bidi="zh_CN"/>
        </w:rPr>
      </w:r>
      <w:r>
        <w:rPr>
          <w:lang w:val="zh_CN" w:bidi="zh_CN"/>
        </w:rPr>
        <w:t>一个名叫亚拿的人在放牧驴子时发现了沙漠中的</w:t>
      </w:r>
      <w:r>
        <w:rPr>
          <w:b/>
          <w:lang w:val="zh_CN" w:bidi="zh_CN"/>
        </w:rPr>
        <w:t>温泉</w:t>
      </w:r>
      <w:r>
        <w:rPr>
          <w:lang w:val="zh_CN" w:bidi="zh_CN"/>
        </w:rPr>
        <w:t>。许多翻译都用温泉这个词。这指的是从地上涌出的水是温暖的，而不是冷的。有些翻译只使用泉水这个词，而其中一种翻译使用"绿洲"这个词。</w:t>
      </w:r>
      <w:r>
        <w:rPr>
          <w:b/>
          <w:lang w:val="zh_CN" w:bidi="zh_CN"/>
        </w:rPr>
        <w:t>绿洲</w:t>
      </w:r>
      <w:r>
        <w:rPr>
          <w:lang w:val="zh_CN" w:bidi="zh_CN"/>
        </w:rPr>
        <w:t>是在沙漠中可以找到水的地方。沙漠通常是一个干燥的地方，完全没有水，但偶尔会有一个绿洲，而在那里会有天然的水源。</w:t>
      </w:r>
    </w:p>
    <w:p>
      <w:pPr/>
      <w:r>
        <w:rPr>
          <w:lang w:val="zh_CN" w:bidi="zh_CN"/>
        </w:rPr>
      </w:r>
      <w:r>
        <w:rPr>
          <w:lang w:val="zh_CN" w:bidi="zh_CN"/>
        </w:rPr>
        <w:t>亭纳和阿何利巴玛与以扫家族中的两位妇女的名字相同。她们可能与那两位是相同的人，但也有可能是不同的女子。</w:t>
      </w:r>
    </w:p>
    <w:p>
      <w:pPr/>
      <w:r>
        <w:rPr>
          <w:lang w:val="zh_CN" w:bidi="zh_CN"/>
        </w:rPr>
      </w:r>
      <w:r>
        <w:rPr>
          <w:lang w:val="zh_CN" w:bidi="zh_CN"/>
        </w:rPr>
        <w:t>名单上的每个人都成为</w:t>
      </w:r>
      <w:r>
        <w:rPr>
          <w:b/>
          <w:lang w:val="zh_CN" w:bidi="zh_CN"/>
        </w:rPr>
        <w:t>宗族</w:t>
      </w:r>
      <w:r>
        <w:rPr>
          <w:lang w:val="zh_CN" w:bidi="zh_CN"/>
        </w:rPr>
        <w:t>领袖。这意味著他的后代把他视为他们的创始</w:t>
      </w:r>
      <w:r>
        <w:rPr>
          <w:b/>
          <w:lang w:val="zh_CN" w:bidi="zh_CN"/>
        </w:rPr>
        <w:t>祖先</w:t>
      </w:r>
      <w:r>
        <w:rPr>
          <w:lang w:val="zh_CN" w:bidi="zh_CN"/>
        </w:rPr>
        <w:t>。这些所有宗族在一起形成了何利人部落，他们由住在西珥地区的何利人所组成。</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36:31–43</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请聆听创世记三十六章31至43节的音频，并将它记在心里。聆听经文三次（如果可能的话，请听三种不同的翻译版本）。然后以小组的形式来讨论以下的问题：</w:t>
      </w:r>
    </w:p>
    <w:p>
      <w:pPr>
        <w:pStyle w:val="ListNumber"/>
        <w:numPr>
          <w:ilvl w:val="0"/>
          <w:numId w:val="9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这段经文结束了关于以东和以扫后裔的章节。这段经文列出了以东的王或统治者。以东的诸王在雅各的子孙——即以色列人——尚未有王治理他们之前，便已统治以东。</w:t>
      </w:r>
    </w:p>
    <w:p>
      <w:pPr/>
      <w:r>
        <w:rPr>
          <w:lang w:val="zh_CN" w:bidi="zh_CN"/>
        </w:rPr>
      </w:r>
      <w:r>
        <w:rPr>
          <w:lang w:val="zh_CN" w:bidi="zh_CN"/>
        </w:rPr>
        <w:t>这是八位以东王的名单。每个王都有序地接续前面的王。</w:t>
      </w:r>
    </w:p>
    <w:p>
      <w:pPr/>
      <w:r>
        <w:rPr>
          <w:lang w:val="zh_CN" w:bidi="zh_CN"/>
        </w:rPr>
      </w:r>
      <w:r>
        <w:rPr>
          <w:lang w:val="zh_CN" w:bidi="zh_CN"/>
        </w:rPr>
        <w:t>显然以东的王是经推选产生的。每一位王的名字，与他的父亲，以及他的出生地或他来自的地方一起都被列出。每一位王并不是前一位王的儿子。通常在有王统治的情况下，王位会从父亲传给儿子。在这段经文中，每位王都来自不同的地方，而且有不同的父亲。这意味著王是被推选产生的。王一旦选出，他通常会一直统治到他死为止。似乎每位王都是从他出生的地方开始统治。</w:t>
      </w:r>
    </w:p>
    <w:p>
      <w:pPr/>
      <w:r>
        <w:rPr>
          <w:lang w:val="zh_CN" w:bidi="zh_CN"/>
        </w:rPr>
      </w:r>
      <w:r>
        <w:rPr>
          <w:lang w:val="zh_CN" w:bidi="zh_CN"/>
        </w:rPr>
        <w:t>请在这里暂停并讨论：在你们的文化中，当一位统治者去世时，如何选出下一位统治者？领导地位是如何传递给下一代？</w:t>
      </w:r>
    </w:p>
    <w:p>
      <w:pPr/>
      <w:r>
        <w:rPr>
          <w:lang w:val="zh_CN" w:bidi="zh_CN"/>
        </w:rPr>
      </w:r>
      <w:r>
        <w:rPr>
          <w:lang w:val="zh_CN" w:bidi="zh_CN"/>
        </w:rPr>
        <w:t>约巴王来自波斯拉。波斯拉是以东的一个重要城市。</w:t>
      </w:r>
    </w:p>
    <w:p>
      <w:pPr/>
      <w:r>
        <w:rPr>
          <w:lang w:val="zh_CN" w:bidi="zh_CN"/>
        </w:rPr>
      </w:r>
      <w:r>
        <w:rPr>
          <w:lang w:val="zh_CN" w:bidi="zh_CN"/>
        </w:rPr>
        <w:t>请展示标有波斯拉城的地图。 当你研读这段经文时，你会多次参考这张地图，以找到提到的地名。</w:t>
      </w:r>
    </w:p>
    <w:p>
      <w:pPr/>
      <w:r>
        <w:rPr>
          <w:lang w:val="zh_CN" w:bidi="zh_CN"/>
        </w:rPr>
      </w:r>
      <w:r>
        <w:rPr>
          <w:lang w:val="zh_CN" w:bidi="zh_CN"/>
        </w:rPr>
        <w:t>户珊王来自提幔地。提幔人住在以东的南部。</w:t>
      </w:r>
    </w:p>
    <w:p>
      <w:pPr/>
      <w:r>
        <w:rPr>
          <w:lang w:val="zh_CN" w:bidi="zh_CN"/>
        </w:rPr>
      </w:r>
      <w:r>
        <w:rPr>
          <w:lang w:val="zh_CN" w:bidi="zh_CN"/>
        </w:rPr>
        <w:t>请展示标有以东和西珥的地图。</w:t>
      </w:r>
    </w:p>
    <w:p>
      <w:pPr/>
      <w:r>
        <w:rPr>
          <w:lang w:val="zh_CN" w:bidi="zh_CN"/>
        </w:rPr>
      </w:r>
      <w:r>
        <w:rPr>
          <w:lang w:val="zh_CN" w:bidi="zh_CN"/>
        </w:rPr>
        <w:t>有两个名叫哈达的王。这两个人来自不同的城市，但有相同的名字。</w:t>
      </w:r>
    </w:p>
    <w:p>
      <w:pPr/>
      <w:r>
        <w:rPr>
          <w:lang w:val="zh_CN" w:bidi="zh_CN"/>
        </w:rPr>
      </w:r>
      <w:r>
        <w:rPr>
          <w:lang w:val="zh_CN" w:bidi="zh_CN"/>
        </w:rPr>
        <w:t>第一位哈达王是在摩押地击败米甸人的。米甸是亚伯拉罕的儿子之一，在撒拉死后，由亚伯拉罕娶的基土拉所生。这意味著米甸人和以东人是表亲。从这段经文中可以看出，米甸人去了摩押，并攻击那里的人。哈达王从以东前往摩押地与米甸人争战。</w:t>
      </w:r>
    </w:p>
    <w:p>
      <w:pPr/>
      <w:r>
        <w:rPr>
          <w:lang w:val="zh_CN" w:bidi="zh_CN"/>
        </w:rPr>
      </w:r>
      <w:r>
        <w:rPr>
          <w:lang w:val="zh_CN" w:bidi="zh_CN"/>
        </w:rPr>
        <w:t>请展示标出摩押、以东和米甸地区的地图。</w:t>
      </w:r>
    </w:p>
    <w:p>
      <w:pPr/>
      <w:r>
        <w:rPr>
          <w:lang w:val="zh_CN" w:bidi="zh_CN"/>
        </w:rPr>
      </w:r>
      <w:r>
        <w:rPr>
          <w:lang w:val="zh_CN" w:bidi="zh_CN"/>
        </w:rPr>
        <w:t>扫罗王来自大河边的利河伯。我们不知道这是哪条河。有些人认为它可能是幼发拉底河，它位于今天的伊拉克。但这河离以东太远，王不可能从那里统治以东。因此，这个城和大河应该是位于以东地的某个地方。</w:t>
      </w:r>
    </w:p>
    <w:p>
      <w:pPr/>
      <w:r>
        <w:rPr>
          <w:lang w:val="zh_CN" w:bidi="zh_CN"/>
        </w:rPr>
      </w:r>
      <w:r>
        <w:rPr>
          <w:lang w:val="zh_CN" w:bidi="zh_CN"/>
        </w:rPr>
        <w:t>这段经文中只有一个妻子或王后被提及。她是第二位哈达王的妻子。她的父亲和祖父与她列在一起。</w:t>
      </w:r>
    </w:p>
    <w:p>
      <w:pPr/>
      <w:r>
        <w:rPr>
          <w:lang w:val="zh_CN" w:bidi="zh_CN"/>
        </w:rPr>
      </w:r>
      <w:r>
        <w:rPr>
          <w:lang w:val="zh_CN" w:bidi="zh_CN"/>
        </w:rPr>
        <w:t>请在这里暂停并讨论：在你们的文化中，在什么情况会把女子的名字与她的父亲和祖父一起被列出？这有什么重要意义？</w:t>
      </w:r>
    </w:p>
    <w:p>
      <w:pPr/>
      <w:r>
        <w:rPr>
          <w:lang w:val="zh_CN" w:bidi="zh_CN"/>
        </w:rPr>
      </w:r>
      <w:r>
        <w:rPr>
          <w:lang w:val="zh_CN" w:bidi="zh_CN"/>
        </w:rPr>
        <w:t>其他的王都是从他们各自的城邦统治。我们不知道这些城邦今天所在的确切位置。</w:t>
      </w:r>
    </w:p>
    <w:p>
      <w:pPr/>
      <w:r>
        <w:rPr>
          <w:lang w:val="zh_CN" w:bidi="zh_CN"/>
        </w:rPr>
      </w:r>
      <w:r>
        <w:rPr>
          <w:lang w:val="zh_CN" w:bidi="zh_CN"/>
        </w:rPr>
        <w:t>在这段经文的结尾，作者又回到以扫，并列出了以扫的后裔。他们住在以他们的名字命名的地方。每一个宗族也是以第一位族长的名字命名的。有些翻译使用首领这个词，有些使用族长这个词。这指的都是相同的人。有趣的是，这份名单包括了亭纳，以扫的儿子以利法的妾，以及以扫的妻子阿何利巴玛。在这份名单上，只有四个名字出现在之前列出的以扫后裔名单上。所以这些名字有可能是第一份名单上所列族长的后代。</w:t>
      </w:r>
    </w:p>
    <w:p>
      <w:pPr/>
      <w:r>
        <w:rPr>
          <w:lang w:val="zh_CN" w:bidi="zh_CN"/>
        </w:rPr>
      </w:r>
      <w:r>
        <w:rPr>
          <w:lang w:val="zh_CN" w:bidi="zh_CN"/>
        </w:rPr>
        <w:t>请在这里暂停并讨论：请谈论你的部落是如何在现在所居住的地区定居下来的。请追朔到你们共同的祖先。氏族或宗族是如何发展出来的？你们所在地区村庄和地区的名字是从哪里来的？</w:t>
      </w:r>
    </w:p>
    <w:p>
      <w:pPr/>
      <w:r>
        <w:rPr>
          <w:lang w:val="zh_CN" w:bidi="zh_CN"/>
        </w:rPr>
      </w:r>
      <w:r>
        <w:rPr>
          <w:lang w:val="zh_CN" w:bidi="zh_CN"/>
        </w:rPr>
        <w:t>这段经文的第一部分谈论到王。而最后一部分谈论的则是族长。王统治整个地区。族长则统治他的宗族。氏族或宗族是一群具有共同祖先的家族。这些族长都是以扫的后裔。但我们不知道这些王是否也是以扫的后裔。</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以东的八位王的名单。</w:t>
      </w:r>
    </w:p>
    <w:p>
      <w:pPr/>
      <w:r>
        <w:rPr>
          <w:lang w:val="zh_CN" w:bidi="zh_CN"/>
        </w:rPr>
      </w:r>
      <w:r>
        <w:rPr>
          <w:b/>
          <w:lang w:val="zh_CN" w:bidi="zh_CN"/>
        </w:rPr>
        <w:t>第二个场景：</w:t>
      </w:r>
      <w:r>
        <w:rPr>
          <w:lang w:val="zh_CN" w:bidi="zh_CN"/>
        </w:rPr>
        <w:t>最后列出了以扫后裔的各宗族及其族长。</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八位王的名单</w:t>
      </w:r>
    </w:p>
    <w:p>
      <w:pPr>
        <w:pStyle w:val="ListBullet"/>
        <w:spacing w:line="240" w:lineRule="auto"/>
        <w:ind w:left="720"/>
      </w:pPr>
      <w:r>
        <w:rPr>
          <w:lang w:val="zh_CN" w:bidi="zh_CN"/>
        </w:rPr>
      </w:r>
      <w:r>
        <w:rPr>
          <w:lang w:val="zh_CN" w:bidi="zh_CN"/>
        </w:rPr>
        <w:t>以东人的十一位族长。 以东人是以扫的后裔。</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在第一场景中，你可以看到权力有序地从一个王转移到下一个王。名单上有八位王。</w:t>
      </w:r>
    </w:p>
    <w:p>
      <w:pPr/>
      <w:r>
        <w:rPr>
          <w:lang w:val="zh_CN" w:bidi="zh_CN"/>
        </w:rPr>
      </w:r>
      <w:r>
        <w:rPr>
          <w:lang w:val="zh_CN" w:bidi="zh_CN"/>
        </w:rPr>
        <w:t>第一个哈达王在摩押击败了米甸人。</w:t>
      </w:r>
    </w:p>
    <w:p>
      <w:pPr/>
      <w:r>
        <w:rPr>
          <w:lang w:val="zh_CN" w:bidi="zh_CN"/>
        </w:rPr>
      </w:r>
      <w:r>
        <w:rPr>
          <w:lang w:val="zh_CN" w:bidi="zh_CN"/>
        </w:rPr>
        <w:t>第二个哈达王还列出了他的妻子，以及她的父亲和祖父的名字。</w:t>
      </w:r>
    </w:p>
    <w:p>
      <w:pPr/>
      <w:r>
        <w:rPr>
          <w:lang w:val="zh_CN" w:bidi="zh_CN"/>
        </w:rPr>
      </w:r>
      <w:r>
        <w:rPr>
          <w:lang w:val="zh_CN" w:bidi="zh_CN"/>
        </w:rPr>
        <w:t>经文没有提供这些王的统治年表。我们不知道第一个王是什么时候开始统治。但我们确实知道，在以色列人尚未有王之前，这些王就在统治以东。这些王是被推选产生的，而不是从他们的父亲那里继承王位。</w:t>
      </w:r>
    </w:p>
    <w:p>
      <w:pPr/>
      <w:r>
        <w:rPr>
          <w:lang w:val="zh_CN" w:bidi="zh_CN"/>
        </w:rPr>
      </w:r>
      <w:r>
        <w:rPr>
          <w:lang w:val="zh_CN" w:bidi="zh_CN"/>
        </w:rPr>
        <w:t>在第二个场景中，列出了成为族长的以扫的后裔。这里有十一个名字，还包括两名女子。</w:t>
      </w:r>
    </w:p>
    <w:p>
      <w:pPr/>
      <w:r>
        <w:rPr>
          <w:lang w:val="zh_CN" w:bidi="zh_CN"/>
        </w:rPr>
      </w:r>
      <w:r>
        <w:rPr>
          <w:lang w:val="zh_CN" w:bidi="zh_CN"/>
        </w:rPr>
        <w:t>经文列出了以扫的后裔或族长。这些名字与第一个名单上的名字有所不同。 在这十一个名字中，有四个也出现在之前的第一份名单中。而最后的这份名单里包括了两位妻子的名字。这些人居住的地区是以他们的名字命名的。这些宗族也以他们的名字命名。所有这些宗族构成了以东人部落。</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以扫</w:t>
      </w:r>
    </w:p>
    <w:p>
      <w:pPr>
        <w:pStyle w:val="ListBullet"/>
        <w:spacing w:line="240" w:lineRule="auto"/>
        <w:ind w:left="720"/>
      </w:pPr>
      <w:r>
        <w:rPr>
          <w:lang w:val="zh_CN" w:bidi="zh_CN"/>
        </w:rPr>
      </w:r>
      <w:r>
        <w:rPr>
          <w:lang w:val="zh_CN" w:bidi="zh_CN"/>
        </w:rPr>
        <w:t>八位王的名单</w:t>
      </w:r>
    </w:p>
    <w:p>
      <w:pPr>
        <w:pStyle w:val="ListBullet"/>
        <w:spacing w:line="240" w:lineRule="auto"/>
        <w:ind w:left="720"/>
      </w:pPr>
      <w:r>
        <w:rPr>
          <w:lang w:val="zh_CN" w:bidi="zh_CN"/>
        </w:rPr>
      </w:r>
      <w:r>
        <w:rPr>
          <w:lang w:val="zh_CN" w:bidi="zh_CN"/>
        </w:rPr>
        <w:t>以东人的十一位族长名单</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在第一场景中，每个王一一被推选出来，并从他自己的城邦里统治。</w:t>
      </w:r>
    </w:p>
    <w:p>
      <w:pPr/>
      <w:r>
        <w:rPr>
          <w:lang w:val="zh_CN" w:bidi="zh_CN"/>
        </w:rPr>
      </w:r>
      <w:r>
        <w:rPr>
          <w:lang w:val="zh_CN" w:bidi="zh_CN"/>
        </w:rPr>
        <w:t>请在这里暂停表演，并问每个王："你成为以东人的王，感觉如何？"你可能会听到："我很荣幸被选中。我会尝试以智慧的方式统治。"或"我的村落该轮到有一位王了。我认为我们会做得很好。"或"我希望我的儿子可以接续我。但我们的方式是要从另一个村落选出一位新王。"请重新开始表演。</w:t>
      </w:r>
    </w:p>
    <w:p>
      <w:pPr/>
      <w:r>
        <w:rPr>
          <w:lang w:val="zh_CN" w:bidi="zh_CN"/>
        </w:rPr>
      </w:r>
      <w:r>
        <w:rPr>
          <w:lang w:val="zh_CN" w:bidi="zh_CN"/>
        </w:rPr>
        <w:t>第一个哈达王前往摩押，与米甸人争战。</w:t>
      </w:r>
    </w:p>
    <w:p>
      <w:pPr/>
      <w:r>
        <w:rPr>
          <w:lang w:val="zh_CN" w:bidi="zh_CN"/>
        </w:rPr>
      </w:r>
      <w:r>
        <w:rPr>
          <w:lang w:val="zh_CN" w:bidi="zh_CN"/>
        </w:rPr>
        <w:t>请在这里暂停表演，并问哈达王："你为什么在摩押？你为什么离开以东，去与米甸人争战？你对你的表亲们的争战感觉如何？"你可能会听到："米甸人也是我的敌人。他们经过我的地，前往摩押。我必须在这里阻止他们，否则他们也会攻击我们。他们的作为并不像表亲。他们会攻击我们。我们必须保护自己。"请重新开始表演。</w:t>
      </w:r>
    </w:p>
    <w:p>
      <w:pPr/>
      <w:r>
        <w:rPr>
          <w:lang w:val="zh_CN" w:bidi="zh_CN"/>
        </w:rPr>
      </w:r>
      <w:r>
        <w:rPr>
          <w:lang w:val="zh_CN" w:bidi="zh_CN"/>
        </w:rPr>
        <w:t>第二个哈达王与他的妻子米希她别一起统治。</w:t>
      </w:r>
    </w:p>
    <w:p>
      <w:pPr/>
      <w:r>
        <w:rPr>
          <w:lang w:val="zh_CN" w:bidi="zh_CN"/>
        </w:rPr>
      </w:r>
      <w:r>
        <w:rPr>
          <w:lang w:val="zh_CN" w:bidi="zh_CN"/>
        </w:rPr>
        <w:t>请在这里暂停表演，并问米希她别："你现在是王后，你的父亲和祖父感觉如何？"你可能会听到："他们很开心。我会成为一个好王后。我将帮助我的丈夫统治这个地区。"请重新开始表演。</w:t>
      </w:r>
    </w:p>
    <w:p>
      <w:pPr/>
      <w:r>
        <w:rPr>
          <w:lang w:val="zh_CN" w:bidi="zh_CN"/>
        </w:rPr>
      </w:r>
      <w:r>
        <w:rPr>
          <w:lang w:val="zh_CN" w:bidi="zh_CN"/>
        </w:rPr>
        <w:t>第二场景列出了十一位以扫后裔里的族长。请让每个族长都有人代表。或者你也可以使用玩具或物件来代表每个首领。请绘制一张以东的地图，并将每个首领放在不同的地方。这是为了展示这些宗族如何发展并占领整个以东地。</w:t>
      </w:r>
    </w:p>
    <w:p>
      <w:pPr/>
      <w:r>
        <w:rPr>
          <w:lang w:val="zh_CN" w:bidi="zh_CN"/>
        </w:rPr>
      </w:r>
      <w:r>
        <w:rPr>
          <w:lang w:val="zh_CN" w:bidi="zh_CN"/>
        </w:rPr>
        <w:t>请在这里暂停表演，并问不同的族长："你对你的族人所居住的这个地区感觉如何？"你可能会听到："我喜欢这个地区。有足够的草，以及足够的水。我们可以在这里繁荣昌盛。我很高兴我们拥有这个地区。"或"这样很好，我的亲戚们都住的相当近，如果有人攻击我们，可以互相提供帮助。"请问这些族长："你对你的祖先以扫有什么看法？"你可能会听到："以扫是一个伟大的人。他来到这里，并占取这地给我们。以扫教我们许多事情。以扫是一个好人。"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这是以东王的名单。一个</w:t>
      </w:r>
      <w:r>
        <w:rPr>
          <w:b/>
          <w:lang w:val="zh_CN" w:bidi="zh_CN"/>
        </w:rPr>
        <w:t>王</w:t>
      </w:r>
      <w:r>
        <w:rPr>
          <w:lang w:val="zh_CN" w:bidi="zh_CN"/>
        </w:rPr>
        <w:t>统治整个地。这些王似乎是被推选出来的，而不是像大多数有王的地方一样，从父亲那里继承王位。每个王都列有他的父亲的名字，以及他统治的城邦的名字。王住在这个城，但统治著整个以东。</w:t>
      </w:r>
    </w:p>
    <w:p>
      <w:pPr/>
      <w:r>
        <w:rPr>
          <w:lang w:val="zh_CN" w:bidi="zh_CN"/>
        </w:rPr>
      </w:r>
      <w:r>
        <w:rPr>
          <w:lang w:val="zh_CN" w:bidi="zh_CN"/>
        </w:rPr>
        <w:t>第一个哈达王在摩押地与米甸人争战，并击败了他们。米甸人是亚伯拉罕的后裔，因此是以东人的亲戚。这段经文没有提到这层关系。米甸人将会再次出现在经文中。摩押是一个地区的名称，就像以东是一个地区的名称一样。摩押也将会再次多次出现在经文中。</w:t>
      </w:r>
    </w:p>
    <w:p>
      <w:pPr/>
      <w:r>
        <w:rPr>
          <w:lang w:val="zh_CN" w:bidi="zh_CN"/>
        </w:rPr>
      </w:r>
      <w:r>
        <w:rPr>
          <w:lang w:val="zh_CN" w:bidi="zh_CN"/>
        </w:rPr>
        <w:t>哈达的第二个王的妻子米希她别，她的父亲和祖父与她同列。祖父应该是她父亲的父亲。请使用适当的亲属称谓来描述这种关系。</w:t>
      </w:r>
    </w:p>
    <w:p>
      <w:pPr/>
      <w:r>
        <w:rPr>
          <w:lang w:val="zh_CN" w:bidi="zh_CN"/>
        </w:rPr>
      </w:r>
      <w:r>
        <w:rPr>
          <w:lang w:val="zh_CN" w:bidi="zh_CN"/>
        </w:rPr>
        <w:t>以扫的后裔成为</w:t>
      </w:r>
      <w:r>
        <w:rPr>
          <w:b/>
          <w:lang w:val="zh_CN" w:bidi="zh_CN"/>
        </w:rPr>
        <w:t>宗族</w:t>
      </w:r>
      <w:r>
        <w:rPr>
          <w:lang w:val="zh_CN" w:bidi="zh_CN"/>
        </w:rPr>
        <w:t>首领的也列出了。这段经文没有解释为什么这些名字与第一份名单不同。其中有四个名字是重复的。亭纳是以扫的儿子以利法的妾。阿何利巴玛是以扫的妻子之一。这些宗族首领的名字也成为了宗族所在地区的名称。宗族是具有共同祖先的家族的集合。几个宗族联合起来，就形成一个部落。几个部落便组成一个国家。</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37:1–11</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请聆听创世记三十七章1至11节的音频，并将它记在心里。聆听经文三次（如果可能的话，请听三种不同的翻译版本）。然后以小组的形式来讨论以下的问题：</w:t>
      </w:r>
    </w:p>
    <w:p>
      <w:pPr>
        <w:pStyle w:val="ListNumber"/>
        <w:numPr>
          <w:ilvl w:val="0"/>
          <w:numId w:val="9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这段经文开始描述雅各的后代。正如我们之前看到的，后代这个词有不同的意思。在这里，后代这个词的意思是雅各整个家族的故事。这段经文中的"后代"这个词并不是指祖先或后裔名单。</w:t>
      </w:r>
    </w:p>
    <w:p>
      <w:pPr/>
      <w:r>
        <w:rPr>
          <w:lang w:val="zh_CN" w:bidi="zh_CN"/>
        </w:rPr>
      </w:r>
      <w:r>
        <w:rPr>
          <w:lang w:val="zh_CN" w:bidi="zh_CN"/>
        </w:rPr>
        <w:t>这段经文把故事从以扫拉回到雅各。这段经文从描述雅各和他的儿子们开始。雅各在迦南地定居。这意味著雅各不打算再次搬到另一个地方。雅各的父亲以撒，曾经寄居在迦南地。这意味著以撒没有在那里定居，而是搬到这里，并以客旅或外人的身份生活。故事以雅各和以撒的对比开始。</w:t>
      </w:r>
    </w:p>
    <w:p>
      <w:pPr/>
      <w:r>
        <w:rPr>
          <w:lang w:val="zh_CN" w:bidi="zh_CN"/>
        </w:rPr>
      </w:r>
      <w:r>
        <w:rPr>
          <w:lang w:val="zh_CN" w:bidi="zh_CN"/>
        </w:rPr>
        <w:t>这段经文使用两个名字来称呼雅各。有时，这段经文称他为雅各。其他时候，这段经文又称他为以色列。雅各和以色列这两个名字，都是指同一个人。</w:t>
      </w:r>
    </w:p>
    <w:p>
      <w:pPr/>
      <w:r>
        <w:rPr>
          <w:lang w:val="zh_CN" w:bidi="zh_CN"/>
        </w:rPr>
      </w:r>
      <w:r>
        <w:rPr>
          <w:lang w:val="zh_CN" w:bidi="zh_CN"/>
        </w:rPr>
        <w:t>当故事开始时，我们了解到，雅各所爱的妻子拉结的儿子约瑟，已经十七岁了。约瑟是雅各所生的第十一个儿子。紧接著他的是最小的儿子。这意味著，在这个故事开始时，雅各的另外十个儿子都已经是成年人了。只有最小的儿子便雅悯，比约瑟小。约瑟当时在做牧羊人。这意味著约瑟在田野间，照料成群的绵羊和山羊。约瑟与他的四个同父异母的兄弟，拉结的使女辟拉以及利亚的使女悉帕的儿子们，一起工作。辟拉的儿子是但和拿弗他利。悉帕的儿子是迦得和亚设。这些儿子们正在做一些坏事，约瑟向他的父亲雅各报告了这事。</w:t>
      </w:r>
    </w:p>
    <w:p>
      <w:pPr/>
      <w:r>
        <w:rPr>
          <w:lang w:val="zh_CN" w:bidi="zh_CN"/>
        </w:rPr>
      </w:r>
      <w:r>
        <w:rPr>
          <w:lang w:val="zh_CN" w:bidi="zh_CN"/>
        </w:rPr>
        <w:t>请在这里暂停并讨论：请讲述一个故事，这故事是关于孩子不端正的行为或正在做被发现可能会使家人蒙羞的事情。一个孩子去向父母告状其他孩子正在做的事。因此，父母将惩罚有不端正的行为的其他孩子。那些孩子对那个去向父母告状的孩子，感觉会是如何？</w:t>
      </w:r>
    </w:p>
    <w:p>
      <w:pPr/>
      <w:r>
        <w:rPr>
          <w:lang w:val="zh_CN" w:bidi="zh_CN"/>
        </w:rPr>
      </w:r>
      <w:r>
        <w:rPr>
          <w:lang w:val="zh_CN" w:bidi="zh_CN"/>
        </w:rPr>
        <w:t>雅各，也叫以色列，他爱约瑟超过其他儿子。约瑟出生在雅各年老时。我们不确定约瑟出生时，雅各有多大岁数，但约瑟是第十一个出生的儿子。约瑟出生时，雅各还住在哈兰。雅各深爱著约瑟的母亲拉结。约瑟出生之后很长一段时间，拉结才生她的第二个孩子便雅悯。这意味著，约瑟有许多年是家里最小的孩子或婴孩。</w:t>
      </w:r>
    </w:p>
    <w:p>
      <w:pPr/>
      <w:r>
        <w:rPr>
          <w:lang w:val="zh_CN" w:bidi="zh_CN"/>
        </w:rPr>
      </w:r>
      <w:r>
        <w:rPr>
          <w:lang w:val="zh_CN" w:bidi="zh_CN"/>
        </w:rPr>
        <w:t>请在这里暂停并讨论：在你们的文化中，如何对待家中的婴孩或最小的孩子？年长的兄弟姐妹们对这个最小的孩子有什么看法？</w:t>
      </w:r>
    </w:p>
    <w:p>
      <w:pPr/>
      <w:r>
        <w:rPr>
          <w:lang w:val="zh_CN" w:bidi="zh_CN"/>
        </w:rPr>
      </w:r>
      <w:r>
        <w:rPr>
          <w:lang w:val="zh_CN" w:bidi="zh_CN"/>
        </w:rPr>
        <w:t>请在这里暂停并讨论：当一对夫妇在漫长等待之后才迎来了孩子，这个孩子将会经历什么？这个孩子将受到怎样的对待？</w:t>
      </w:r>
    </w:p>
    <w:p>
      <w:pPr/>
      <w:r>
        <w:rPr>
          <w:lang w:val="zh_CN" w:bidi="zh_CN"/>
        </w:rPr>
      </w:r>
      <w:r>
        <w:rPr>
          <w:lang w:val="zh_CN" w:bidi="zh_CN"/>
        </w:rPr>
        <w:t>请在这里暂停并讨论：当父母偏爱一个孩子胜过其他孩子时，家庭内部会产生什么状况？</w:t>
      </w:r>
    </w:p>
    <w:p>
      <w:pPr/>
      <w:r>
        <w:rPr>
          <w:lang w:val="zh_CN" w:bidi="zh_CN"/>
        </w:rPr>
      </w:r>
      <w:r>
        <w:rPr>
          <w:lang w:val="zh_CN" w:bidi="zh_CN"/>
        </w:rPr>
        <w:t>雅各给约瑟一件特殊的外袍或外衣，可能有长的袖子。它可能像是一件及膝的外衣。在这外衣上可能有特殊的刺绣或装饰品。这件外袍可以用华丽、精致、美丽、或豪华来形容。外袍可能由不同颜色的材料编织而成。有些人认为这可能是一件像王所穿的外袍。穿上了这件外袍，便使约瑟成为特别的人。没有其他的儿子有这样的外袍。兄弟们怀恨他，或非常不喜欢他，因为雅各偏爱约瑟过于他们。兄弟们对约瑟连一句好话都说不出口。他们无法友善地对约瑟说话。这意味著他们对约瑟说话的态度既刻薄也不友好。</w:t>
      </w:r>
    </w:p>
    <w:p>
      <w:pPr/>
      <w:r>
        <w:rPr>
          <w:lang w:val="zh_CN" w:bidi="zh_CN"/>
        </w:rPr>
      </w:r>
      <w:r>
        <w:rPr>
          <w:lang w:val="zh_CN" w:bidi="zh_CN"/>
        </w:rPr>
        <w:t>请在这里暂停并讨论：请讲述一个家庭的故事，在这个家庭中，父母偏爱一个孩子胜过其他孩子。其他孩子将会对父亲最喜欢的人如何说话？</w:t>
      </w:r>
    </w:p>
    <w:p>
      <w:pPr/>
      <w:r>
        <w:rPr>
          <w:lang w:val="zh_CN" w:bidi="zh_CN"/>
        </w:rPr>
      </w:r>
      <w:r>
        <w:rPr>
          <w:lang w:val="zh_CN" w:bidi="zh_CN"/>
        </w:rPr>
        <w:t>请展示一张有特别装饰或刺绣的外衣或外套的图片，就好像是古代首领或领袖所穿的衣服。</w:t>
      </w:r>
    </w:p>
    <w:p>
      <w:pPr/>
      <w:r>
        <w:rPr>
          <w:lang w:val="zh_CN" w:bidi="zh_CN"/>
        </w:rPr>
      </w:r>
      <w:r>
        <w:rPr>
          <w:lang w:val="zh_CN" w:bidi="zh_CN"/>
        </w:rPr>
        <w:t>约瑟做了一个梦，他把这个梦告诉了他的兄弟们。约瑟是睡著时做了这个梦。这是第一次在没有神说话的情况下提到梦。在古代，大多数人相信梦是来自神的信息，即使神没有说话，也应该非常认真地对待。梦通常充满了象征意义，需要有人来解读或解释梦的意思。约瑟没有要求解释，只是把他的梦告诉他的兄弟们。梦中的象征是一捆捆的麦子。收割麦子时，人们会割下麦秆，然后把许多麦秆捆绑在一起，成为一捆便于搬运的麦束。在这个梦中，十捆麦子向一捆麦子下拜。兄弟们立即把这个梦解释为，约瑟有一天会掌管这个家。兄弟们听到这些梦之后，更加憎恨约瑟，或积怨更深了。</w:t>
      </w:r>
    </w:p>
    <w:p>
      <w:pPr/>
      <w:r>
        <w:rPr>
          <w:lang w:val="zh_CN" w:bidi="zh_CN"/>
        </w:rPr>
      </w:r>
      <w:r>
        <w:rPr>
          <w:lang w:val="zh_CN" w:bidi="zh_CN"/>
        </w:rPr>
        <w:t>请在这里暂停并讨论：请讲述一个关于最受宠儿子的故事。请听听其他人如何描述这个儿子和他的行为。他们想对这个最受宠的儿子做什么？他们想如何对待他？</w:t>
      </w:r>
    </w:p>
    <w:p>
      <w:pPr/>
      <w:r>
        <w:rPr>
          <w:lang w:val="zh_CN" w:bidi="zh_CN"/>
        </w:rPr>
      </w:r>
      <w:r>
        <w:rPr>
          <w:lang w:val="zh_CN" w:bidi="zh_CN"/>
        </w:rPr>
        <w:t>请展示一幅麦束或成捆麦子的图片。</w:t>
      </w:r>
    </w:p>
    <w:p>
      <w:pPr/>
      <w:r>
        <w:rPr>
          <w:lang w:val="zh_CN" w:bidi="zh_CN"/>
        </w:rPr>
      </w:r>
      <w:r>
        <w:rPr>
          <w:lang w:val="zh_CN" w:bidi="zh_CN"/>
        </w:rPr>
        <w:t>约瑟做了第二个梦，这次约瑟把这个梦告诉雅各和他的兄弟们。即使是雅各也对约瑟的梦感到生气。当约瑟把梦告诉他时，雅各很严厉地责备约瑟。雅各认为太阳和月亮代表雅各和拉结，而十一个星则代表其他儿子。雅各认为第二个梦意味著约瑟有一天会统管包括雅各在内的整个家族。当兄弟们听到第二个梦时，感到很嫉妒。雅各当时不确定这些梦的意义，因为他心里在想著这些梦到底意味著什么。</w:t>
      </w:r>
    </w:p>
    <w:p>
      <w:pPr/>
      <w:r>
        <w:rPr>
          <w:lang w:val="zh_CN" w:bidi="zh_CN"/>
        </w:rPr>
      </w:r>
      <w:r>
        <w:rPr>
          <w:lang w:val="zh_CN" w:bidi="zh_CN"/>
        </w:rPr>
        <w:t>请在这里暂停并讨论：请谈谈你们文化中对梦的看法。人们对梦的感受又如何？他们对自己的梦有什么说法？谁会来解读梦？</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这个场景开始了约瑟的故事。约瑟现在十七岁，与他同父异母的兄弟们一起做工，他们是辟拉和悉帕的儿子。约瑟向雅各报告他们的动静。</w:t>
      </w:r>
    </w:p>
    <w:p>
      <w:pPr/>
      <w:r>
        <w:rPr>
          <w:lang w:val="zh_CN" w:bidi="zh_CN"/>
        </w:rPr>
      </w:r>
      <w:r>
        <w:rPr>
          <w:b/>
          <w:lang w:val="zh_CN" w:bidi="zh_CN"/>
        </w:rPr>
        <w:t>第二个场景：</w:t>
      </w:r>
      <w:r>
        <w:rPr>
          <w:lang w:val="zh_CN" w:bidi="zh_CN"/>
        </w:rPr>
        <w:t>雅各给约瑟一件特殊的外衣或外套，这告诉了大家，约瑟是最受宠的。兄弟们很嫉妒。</w:t>
      </w:r>
    </w:p>
    <w:p>
      <w:pPr/>
      <w:r>
        <w:rPr>
          <w:lang w:val="zh_CN" w:bidi="zh_CN"/>
        </w:rPr>
      </w:r>
      <w:r>
        <w:rPr>
          <w:b/>
          <w:lang w:val="zh_CN" w:bidi="zh_CN"/>
        </w:rPr>
        <w:t>第三个场景：</w:t>
      </w:r>
      <w:r>
        <w:rPr>
          <w:lang w:val="zh_CN" w:bidi="zh_CN"/>
        </w:rPr>
        <w:t>约瑟做了一个梦，在梦中，约瑟似乎要掌管他的兄弟们。约瑟向他们讲述了这个梦。他们很生气。</w:t>
      </w:r>
    </w:p>
    <w:p>
      <w:pPr/>
      <w:r>
        <w:rPr>
          <w:lang w:val="zh_CN" w:bidi="zh_CN"/>
        </w:rPr>
      </w:r>
      <w:r>
        <w:rPr>
          <w:b/>
          <w:lang w:val="zh_CN" w:bidi="zh_CN"/>
        </w:rPr>
        <w:t>第四个场景：</w:t>
      </w:r>
      <w:r>
        <w:rPr>
          <w:lang w:val="zh_CN" w:bidi="zh_CN"/>
        </w:rPr>
        <w:t>约瑟做了另一个梦，这次似乎是约瑟要统管他的父母和兄弟们。包括雅各在内的所有人都很生气。</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雅各也称为以色列</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辟拉和悉帕的儿子们</w:t>
      </w:r>
    </w:p>
    <w:p>
      <w:pPr>
        <w:pStyle w:val="ListBullet"/>
        <w:spacing w:line="240" w:lineRule="auto"/>
        <w:ind w:left="720"/>
      </w:pPr>
      <w:r>
        <w:rPr>
          <w:lang w:val="zh_CN" w:bidi="zh_CN"/>
        </w:rPr>
      </w:r>
      <w:r>
        <w:rPr>
          <w:lang w:val="zh_CN" w:bidi="zh_CN"/>
        </w:rPr>
        <w:t>其他兄弟，即利亚的儿子们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当你们逐步走过这个故事的每个场景时，请留意兄弟们对约瑟的仇恨和嫉妒似乎随著每件事的发生，都变得更强烈。兄弟们憎恨约瑟。兄弟们嫉妒约瑟。兄弟们更加对约瑟怀怨。兄弟们嫉妒约瑟。雅各似乎没有注意到兄弟们对约瑟的感受。雅各没有做任何事，来减少仇恨或嫉妒。请留意，这十个同父异母的兄弟都是成年人。约瑟在故事开始时已经十七岁，这意味著他同父异母的兄弟们都已经大于十七岁，或成年人了。</w:t>
      </w:r>
    </w:p>
    <w:p>
      <w:pPr/>
      <w:r>
        <w:rPr>
          <w:lang w:val="zh_CN" w:bidi="zh_CN"/>
        </w:rPr>
      </w:r>
      <w:r>
        <w:rPr>
          <w:lang w:val="zh_CN" w:bidi="zh_CN"/>
        </w:rPr>
        <w:t>在第一个场景中，雅各在迦南地定居。这和他的父亲以撒从未在迦南定居形成对比。以撒在迦南居住时，始终保持著外人或客旅的身分。这段经文说，这是对雅各和他一家的记载，但很快就到了约瑟的故事。约瑟是这段经文中的主要人物。</w:t>
      </w:r>
    </w:p>
    <w:p>
      <w:pPr/>
      <w:r>
        <w:rPr>
          <w:lang w:val="zh_CN" w:bidi="zh_CN"/>
        </w:rPr>
      </w:r>
      <w:r>
        <w:rPr>
          <w:lang w:val="zh_CN" w:bidi="zh_CN"/>
        </w:rPr>
        <w:t>在这个故事开始时，约瑟是十七岁。这意味著约瑟已经长大，可以做牧羊人或放牧了。约瑟主要与辟拉和悉帕的儿子们一起工作。辟拉和悉帕是妾。每人各有两个儿子。约瑟与雅各的这些儿子们一起工作，他们是约瑟同父异母的兄弟，约瑟向雅各报告了他们正在做的事。显然，这些儿子们正在做坏事，或做可能给雅各和家中其余的人带来羞辱的事情。我们不知道约瑟向雅各提供的报告是否真实。我们不知道约瑟为什么与这些特定的儿子们一起工作。我们不知道雅各如何处理约瑟所报告的关于他四个同父异母兄弟的消息。</w:t>
      </w:r>
    </w:p>
    <w:p>
      <w:pPr/>
      <w:r>
        <w:rPr>
          <w:lang w:val="zh_CN" w:bidi="zh_CN"/>
        </w:rPr>
      </w:r>
      <w:r>
        <w:rPr>
          <w:lang w:val="zh_CN" w:bidi="zh_CN"/>
        </w:rPr>
        <w:t>在第二个场景中，雅各偏爱约瑟超过其他儿子。约瑟是最受宠的儿子。约瑟出生在雅各年老时。我们不确定约瑟出生时雅各的年龄。约瑟是第十一个儿子，也是拉结的长子。雅各深爱拉结。约瑟出生时，雅各仍然住在哈兰。雅各为约瑟做了一件特别的外袍或外衣。当约瑟穿上这件长袍时，每个人都知道约瑟很特别，而且雅各最爱约瑟。其他儿子没有像这样的外袍可穿。兄弟们都很嫉妒。兄弟们无法以友善或温和的方式对约瑟说话。</w:t>
      </w:r>
    </w:p>
    <w:p>
      <w:pPr/>
      <w:r>
        <w:rPr>
          <w:lang w:val="zh_CN" w:bidi="zh_CN"/>
        </w:rPr>
      </w:r>
      <w:r>
        <w:rPr>
          <w:lang w:val="zh_CN" w:bidi="zh_CN"/>
        </w:rPr>
        <w:t>在第三个场景中，约瑟做了一个梦。这是一个梦，在梦中，神并没有说话。古代人相信，梦是来自神的信息，应该非常认真地看待。通常必须有人来解读梦的象征意义。约瑟向他的兄弟们讲述了他的梦，他们便立即理解了梦的意思。他们不需要有人来解释这个梦。兄弟们认为，约瑟在说，有一天约瑟会成为这个家的掌管者。约瑟是第十一个儿子。通常，当父亲去世时，长子会接管家里的领导权。当兄弟们听到这个梦时，变得非常生气。兄弟们开始问一些不需要回答的问题。如果你的语言不会使用这类问句，你可以把他们的问题转为肯定的陈述句。兄弟们憎恨约瑟。仇恨是一种强烈的情绪。这个故事说，因约瑟谈论这些梦的方式，使兄弟们更加憎恨约瑟。</w:t>
      </w:r>
    </w:p>
    <w:p>
      <w:pPr/>
      <w:r>
        <w:rPr>
          <w:lang w:val="zh_CN" w:bidi="zh_CN"/>
        </w:rPr>
      </w:r>
      <w:r>
        <w:rPr>
          <w:lang w:val="zh_CN" w:bidi="zh_CN"/>
        </w:rPr>
        <w:t>在第四个场景中，约瑟做了另一个梦。这个梦出现了其它的事物，似乎代表了约瑟的父母和他的兄弟们。这次约瑟向雅各和兄弟们都讲述了这个梦。当约瑟向他们讲述这个梦时，约瑟以："听"或"看"起头。使用这样的词意味著约瑟计划说一些令人惊讶或出乎意料的话。约瑟希望他们能注意他将要说的话。再次，兄弟们和雅各能够解释这些象征的意思，而不需要有人来解释这个梦。雅各和兄弟们相信，约瑟在说，有一天约瑟会统管这个家。即使是雅各也对约瑟的梦感到生气。兄弟们嫉妒约瑟。雅各思索著这些梦的意义。</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雅各也被称为以色列</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辟拉和悉帕的儿子们</w:t>
      </w:r>
    </w:p>
    <w:p>
      <w:pPr>
        <w:pStyle w:val="ListBullet"/>
        <w:spacing w:line="240" w:lineRule="auto"/>
        <w:ind w:left="720"/>
      </w:pPr>
      <w:r>
        <w:rPr>
          <w:lang w:val="zh_CN" w:bidi="zh_CN"/>
        </w:rPr>
      </w:r>
      <w:r>
        <w:rPr>
          <w:lang w:val="zh_CN" w:bidi="zh_CN"/>
        </w:rPr>
        <w:t>其他兄弟，即利亚的儿子们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在第一个场景中，雅各在迦南定居。约瑟已经十七岁，开始做牧羊人，放牧一群绵羊和山羊。约瑟为他同父异母的兄弟们做工，他们是辟拉和悉帕的儿子。约瑟看到他的兄弟们在做坏事，就向雅各报告这些事情。</w:t>
      </w:r>
    </w:p>
    <w:p>
      <w:pPr/>
      <w:r>
        <w:rPr>
          <w:lang w:val="zh_CN" w:bidi="zh_CN"/>
        </w:rPr>
      </w:r>
      <w:r>
        <w:rPr>
          <w:lang w:val="zh_CN" w:bidi="zh_CN"/>
        </w:rPr>
        <w:t>请在这里暂停表演，并问兄弟们："当约瑟告诉你的父亲，你们正在做的事时，你们对他感觉如何？"你可能会听到："他是一个编故事的人。他不应该这样打我们的小报告。他是一个被宠坏的小孩。他这样做，所以父会更爱他。"请问雅各："当约瑟告诉你，你的儿子们正在做的事时，你感觉如何？"你可能会听到："我很高兴他告诉我他们正在做什么。我必须知道，这样我就可以阻止他们给家带来羞辱的行为。他们不是好男孩。"请问约瑟："你为什么向你的父亲打你的兄弟们的小报告？"你可能会听到："我必须告诉我的父亲他们正在做什么。他必须知道。他们应该表现得更好。他们会让我们所有人感到羞愧。"请重新开始表演。</w:t>
      </w:r>
    </w:p>
    <w:p>
      <w:pPr/>
      <w:r>
        <w:rPr>
          <w:lang w:val="zh_CN" w:bidi="zh_CN"/>
        </w:rPr>
      </w:r>
      <w:r>
        <w:rPr>
          <w:lang w:val="zh_CN" w:bidi="zh_CN"/>
        </w:rPr>
        <w:t>在第二个场景中，雅各做了一件特别的长袍或外衣，并将它给了约瑟。这是首领或统治者会穿的那种外袍，它使约瑟与其他人不同。当兄弟们看到约瑟的外袍时，就憎恨约瑟。他们恨约瑟，因为雅各最爱约瑟。他们无法对约瑟说些好话。</w:t>
      </w:r>
    </w:p>
    <w:p>
      <w:pPr/>
      <w:r>
        <w:rPr>
          <w:lang w:val="zh_CN" w:bidi="zh_CN"/>
        </w:rPr>
      </w:r>
      <w:r>
        <w:rPr>
          <w:lang w:val="zh_CN" w:bidi="zh_CN"/>
        </w:rPr>
        <w:t>请在这里暂停表演，并问雅各："你为什么给约瑟这件特别的长袍？"你可能会听到："约瑟是一个好男孩。他告诉我正在发生的事情。我想给他一些特别的东西。"请问一些兄弟们："当你们看到约瑟穿著那件特别的长袍时，你们感觉如何？"你可能会听到："这让我非常生气！他是一个被宠坏的小孩，一个爸爸的宝贝儿子。为什么我们的父亲最爱他？他不配得到这个。他并不比我们好。他只是向父亲隐瞒了他所做的事。"请重新开始表演。</w:t>
      </w:r>
    </w:p>
    <w:p>
      <w:pPr/>
      <w:r>
        <w:rPr>
          <w:lang w:val="zh_CN" w:bidi="zh_CN"/>
        </w:rPr>
      </w:r>
      <w:r>
        <w:rPr>
          <w:lang w:val="zh_CN" w:bidi="zh_CN"/>
        </w:rPr>
        <w:t>在第三个场景中，约瑟做了一个特殊的梦。约瑟把这个梦告诉他的兄弟们，他们因此恨他。兄弟们恨约瑟，因为这个梦，也因为约瑟谈论这个梦的方式。</w:t>
      </w:r>
    </w:p>
    <w:p>
      <w:pPr/>
      <w:r>
        <w:rPr>
          <w:lang w:val="zh_CN" w:bidi="zh_CN"/>
        </w:rPr>
      </w:r>
      <w:r>
        <w:rPr>
          <w:lang w:val="zh_CN" w:bidi="zh_CN"/>
        </w:rPr>
        <w:t>请在这里暂停表演，并问兄弟们："你们为什么如此恨约瑟？"你可能会听到："他认为有一天他会成为这个家的主。但这永远不会发生。他不是大儿子。他应该服事我，而不是指望我服事他。他简直不可理喻!我连看他一眼都受不了。"请重新开始表演。</w:t>
      </w:r>
    </w:p>
    <w:p>
      <w:pPr/>
      <w:r>
        <w:rPr>
          <w:lang w:val="zh_CN" w:bidi="zh_CN"/>
        </w:rPr>
      </w:r>
      <w:r>
        <w:rPr>
          <w:lang w:val="zh_CN" w:bidi="zh_CN"/>
        </w:rPr>
        <w:t>在第四个场景中，雅各做了另一个梦。这次这些象征似乎表明，约瑟在未来的某个时候也会统管他的父母。约瑟把这个梦告诉雅各和他的兄弟们。即使是雅各也对约瑟感到生气。</w:t>
      </w:r>
    </w:p>
    <w:p>
      <w:pPr/>
      <w:r>
        <w:rPr>
          <w:lang w:val="zh_CN" w:bidi="zh_CN"/>
        </w:rPr>
      </w:r>
      <w:r>
        <w:rPr>
          <w:lang w:val="zh_CN" w:bidi="zh_CN"/>
        </w:rPr>
        <w:t>请在这里暂停表演，并问雅各："你现在对约瑟感觉如何？"你可能会听到："我爱约瑟，但我不喜欢这个梦，以及他谈论这个梦的方式。这是不对的。约瑟需要更加小心，他对我和他的兄弟们说话的方式。"请问约瑟："你现在感觉如何？"你可能会听到："为什么每个人都对我生气？我只是告诉他们我的梦。我无法控制我的梦。这似乎是一个信息，我应该告诉他们。可惜，他们竟如此充满仇恨。"请问兄弟们："你们现在对约瑟感觉如何？"你可能会听到："他太过分了。即使我们的父亲也看到这太过分了。我们需要对约瑟采取行动，让他回到应有的位置。我们绝不会让他统管我们其余的人。我希望父亲会管教他。"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这段经文提及雅各时使用了雅各和以色列这两个名字。请确保这是同一个人。</w:t>
      </w:r>
    </w:p>
    <w:p>
      <w:pPr/>
      <w:r>
        <w:rPr>
          <w:lang w:val="zh_CN" w:bidi="zh_CN"/>
        </w:rPr>
      </w:r>
      <w:r>
        <w:rPr>
          <w:lang w:val="zh_CN" w:bidi="zh_CN"/>
        </w:rPr>
        <w:t>雅各在迦南定居。以撒，雅各的父亲，曾寄居在这地，或作为</w:t>
      </w:r>
      <w:r>
        <w:rPr>
          <w:b/>
          <w:lang w:val="zh_CN" w:bidi="zh_CN"/>
        </w:rPr>
        <w:t>外人</w:t>
      </w:r>
      <w:r>
        <w:rPr>
          <w:lang w:val="zh_CN" w:bidi="zh_CN"/>
        </w:rPr>
        <w:t>或</w:t>
      </w:r>
      <w:r>
        <w:rPr>
          <w:b/>
          <w:lang w:val="zh_CN" w:bidi="zh_CN"/>
        </w:rPr>
        <w:t>客旅</w:t>
      </w:r>
      <w:r>
        <w:rPr>
          <w:lang w:val="zh_CN" w:bidi="zh_CN"/>
        </w:rPr>
        <w:t>住在迦南地。请使用与前文相同的词语来指外人或客旅。主词汇表中有对</w:t>
      </w:r>
      <w:hyperlink r:id="rId72">
        <w:r>
          <w:rPr>
            <w:lang w:val="zh_CN" w:bidi="zh_CN"/>
          </w:rPr>
          <w:rPr>
            <w:color w:val="0000EE"/>
            <w:u w:val="single"/>
          </w:rPr>
          <w:t>外人</w:t>
        </w:r>
      </w:hyperlink>
      <w:r>
        <w:rPr>
          <w:lang w:val="zh_CN" w:bidi="zh_CN"/>
        </w:rPr>
        <w:t>这个词的讨论。</w:t>
      </w:r>
    </w:p>
    <w:p>
      <w:pPr/>
      <w:r>
        <w:rPr>
          <w:lang w:val="zh_CN" w:bidi="zh_CN"/>
        </w:rPr>
      </w:r>
      <w:r>
        <w:rPr>
          <w:lang w:val="zh_CN" w:bidi="zh_CN"/>
        </w:rPr>
        <w:t>这些是雅各的</w:t>
      </w:r>
      <w:r>
        <w:rPr>
          <w:b/>
          <w:lang w:val="zh_CN" w:bidi="zh_CN"/>
        </w:rPr>
        <w:t>后代</w:t>
      </w:r>
      <w:r>
        <w:rPr>
          <w:lang w:val="zh_CN" w:bidi="zh_CN"/>
        </w:rPr>
        <w:t>。主词汇表中有关于</w:t>
      </w:r>
      <w:hyperlink r:id="rId30">
        <w:r>
          <w:rPr>
            <w:lang w:val="zh_CN" w:bidi="zh_CN"/>
          </w:rPr>
          <w:rPr>
            <w:color w:val="0000EE"/>
            <w:u w:val="single"/>
          </w:rPr>
          <w:t>后代</w:t>
        </w:r>
      </w:hyperlink>
      <w:r>
        <w:rPr>
          <w:lang w:val="zh_CN" w:bidi="zh_CN"/>
        </w:rPr>
        <w:t>这个词的讨论。在这里，后代这个词的意思是雅各整个家族的故事。这不是一份家谱的列表。</w:t>
      </w:r>
    </w:p>
    <w:p>
      <w:pPr/>
      <w:r>
        <w:rPr>
          <w:lang w:val="zh_CN" w:bidi="zh_CN"/>
        </w:rPr>
      </w:r>
      <w:r>
        <w:rPr>
          <w:lang w:val="zh_CN" w:bidi="zh_CN"/>
        </w:rPr>
        <w:t>约瑟放牧羊群，或做牧羊人。约瑟像雅各和他的兄弟们一样，承担起照顾牲畜的责任。约瑟为他</w:t>
      </w:r>
      <w:r>
        <w:rPr>
          <w:b/>
          <w:lang w:val="zh_CN" w:bidi="zh_CN"/>
        </w:rPr>
        <w:t>同父异母的兄弟</w:t>
      </w:r>
      <w:r>
        <w:rPr>
          <w:lang w:val="zh_CN" w:bidi="zh_CN"/>
        </w:rPr>
        <w:t>们做工。请使用与前文相同的词语来描述这些家庭关系。同父异母的兄弟们指的是兄弟们有相同的父亲，但不同的母亲。</w:t>
      </w:r>
    </w:p>
    <w:p>
      <w:pPr/>
      <w:r>
        <w:rPr>
          <w:lang w:val="zh_CN" w:bidi="zh_CN"/>
        </w:rPr>
      </w:r>
      <w:r>
        <w:rPr>
          <w:lang w:val="zh_CN" w:bidi="zh_CN"/>
        </w:rPr>
        <w:t>雅各给约瑟一件漂亮的外袍或外衣。关于这件衣服的描述并不清楚。这可能是一件及膝长袍或外衣。它可能是长袖的。在它上面可能有刺绣或缝上的装饰品。它可能有不止一种颜色。这件外袍华丽、豪华或美丽。通常统治者或领袖才会穿这样的衣服。这件外袍使约瑟与其他人不同。当兄弟们看到约瑟穿著这件衣服时，他们就对他充满仇恨。</w:t>
      </w:r>
    </w:p>
    <w:p>
      <w:pPr/>
      <w:r>
        <w:rPr>
          <w:lang w:val="zh_CN" w:bidi="zh_CN"/>
        </w:rPr>
      </w:r>
      <w:r>
        <w:rPr>
          <w:lang w:val="zh_CN" w:bidi="zh_CN"/>
        </w:rPr>
        <w:t>请再次展示外袍的图片。</w:t>
      </w:r>
    </w:p>
    <w:p>
      <w:pPr/>
      <w:r>
        <w:rPr>
          <w:lang w:val="zh_CN" w:bidi="zh_CN"/>
        </w:rPr>
      </w:r>
      <w:r>
        <w:rPr>
          <w:lang w:val="zh_CN" w:bidi="zh_CN"/>
        </w:rPr>
        <w:t>兄弟们</w:t>
      </w:r>
      <w:r>
        <w:rPr>
          <w:b/>
          <w:lang w:val="zh_CN" w:bidi="zh_CN"/>
        </w:rPr>
        <w:t>仇恨</w:t>
      </w:r>
      <w:r>
        <w:rPr>
          <w:lang w:val="zh_CN" w:bidi="zh_CN"/>
        </w:rPr>
        <w:t>约瑟，并且嫉妒他。仇恨是一种强烈的情绪。其它可能用来表达这种情绪的词包括鄙视或憎恨。这些情绪似乎随著这段经文的推进，而越来越强烈。兄弟们恨约瑟。他们无法对约瑟说些好话或友好的话。他们更加对约瑟怀恨。他们嫉妒约瑟。你的语言中可能存在能展现情感日益加深的词汇。或者，你们也可以用一些方式来谈论这种仇恨，能展现这股仇恨是如何越来越强烈的。</w:t>
      </w:r>
    </w:p>
    <w:p>
      <w:pPr/>
      <w:r>
        <w:rPr>
          <w:lang w:val="zh_CN" w:bidi="zh_CN"/>
        </w:rPr>
      </w:r>
      <w:r>
        <w:rPr>
          <w:lang w:val="zh_CN" w:bidi="zh_CN"/>
        </w:rPr>
        <w:t>约瑟做了</w:t>
      </w:r>
      <w:r>
        <w:rPr>
          <w:b/>
          <w:lang w:val="zh_CN" w:bidi="zh_CN"/>
        </w:rPr>
        <w:t>梦</w:t>
      </w:r>
      <w:r>
        <w:rPr>
          <w:lang w:val="zh_CN" w:bidi="zh_CN"/>
        </w:rPr>
        <w:t>。这意味著约瑟是睡著时做这个梦的。梦中有代表人的象征。没有人为约瑟和他的家人解释这个梦。当他们听到这个梦时，就知道这些象征代表兄弟和父母。在这个梦中，神并没有说话。古代人相信，梦是来自神的信息。所以他们很认真地看待梦。请使用与前文相同的词语来指梦。主词汇表中有关于</w:t>
      </w:r>
      <w:hyperlink r:id="rId65">
        <w:r>
          <w:rPr>
            <w:lang w:val="zh_CN" w:bidi="zh_CN"/>
          </w:rPr>
          <w:rPr>
            <w:color w:val="0000EE"/>
            <w:u w:val="single"/>
          </w:rPr>
          <w:t>梦</w:t>
        </w:r>
      </w:hyperlink>
      <w:r>
        <w:rPr>
          <w:lang w:val="zh_CN" w:bidi="zh_CN"/>
        </w:rPr>
        <w:t>这个词的讨论。</w:t>
      </w:r>
    </w:p>
    <w:p>
      <w:pPr/>
      <w:r>
        <w:rPr>
          <w:lang w:val="zh_CN" w:bidi="zh_CN"/>
        </w:rPr>
      </w:r>
      <w:r>
        <w:rPr>
          <w:lang w:val="zh_CN" w:bidi="zh_CN"/>
        </w:rPr>
        <w:t>约瑟的第一个梦是关于一捆或一束麦子。人们割下麦秆，并将它们捆绑在一起，做成可以搬运的大捆，然后运到把麦粒从麦秆上分离的地方。约瑟说，在梦中，有十束麦秆向一束麦秆下拜。兄弟们解释这个梦，每捆下拜的的麦束各代表一个兄弟，而唯一站立的一束麦秆代表约瑟。</w:t>
      </w:r>
    </w:p>
    <w:p>
      <w:pPr/>
      <w:r>
        <w:rPr>
          <w:lang w:val="zh_CN" w:bidi="zh_CN"/>
        </w:rPr>
      </w:r>
      <w:r>
        <w:rPr>
          <w:lang w:val="zh_CN" w:bidi="zh_CN"/>
        </w:rPr>
        <w:t>请再次展示一捆麦子的图片。</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37:12–36</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请聆听创世记三十七章12至36节的音频，并将它记在心里。聆听经文三次（如果可能的话，请听三种不同的翻译版本）。然后以小组的形式来讨论以下的问题：</w:t>
      </w:r>
    </w:p>
    <w:p>
      <w:pPr>
        <w:pStyle w:val="ListNumber"/>
        <w:numPr>
          <w:ilvl w:val="0"/>
          <w:numId w:val="9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前面的经文开始了约瑟的故事，他是雅各最宠爱的儿子。约瑟做了一些特别的梦，似乎意味著未来约瑟要统管这个家。雅各给约瑟一件特别的外袍穿。在整个故事中，约瑟的十个兄弟变得越来越愤怒和嫉妒。这段经文是一个叙述性的故事，延续了之前约瑟的故事。</w:t>
      </w:r>
    </w:p>
    <w:p>
      <w:pPr/>
      <w:r>
        <w:rPr>
          <w:lang w:val="zh_CN" w:bidi="zh_CN"/>
        </w:rPr>
      </w:r>
      <w:r>
        <w:rPr>
          <w:lang w:val="zh_CN" w:bidi="zh_CN"/>
        </w:rPr>
        <w:t>雅各仍然住在希伯仑地区。约瑟的兄长们带著羊群到示剑去找草和水。过了一段时间，雅各想知道牲畜和他儿子们的消息。雅各告诉约瑟，要到示剑去找他的兄弟们，并将他们的消息带回来。约瑟显然独自一人走这段路。示剑距离希伯仑大约五十英里，或八十公里。约瑟到达示剑后，得知他的兄长们已经前往多坍。多坍在往北大约十五英里，或二十四公里的地方。约瑟继续走，去寻找他的兄弟们。兄弟们把他们的绵羊和山羊放在这些城镇外开阔的草地上。</w:t>
      </w:r>
    </w:p>
    <w:p>
      <w:pPr/>
      <w:r>
        <w:rPr>
          <w:lang w:val="zh_CN" w:bidi="zh_CN"/>
        </w:rPr>
      </w:r>
      <w:r>
        <w:rPr>
          <w:lang w:val="zh_CN" w:bidi="zh_CN"/>
        </w:rPr>
        <w:t>请展示一张标有希伯仑、示剑和多坍的以色列地图。</w:t>
      </w:r>
    </w:p>
    <w:p>
      <w:pPr/>
      <w:r>
        <w:rPr>
          <w:lang w:val="zh_CN" w:bidi="zh_CN"/>
        </w:rPr>
      </w:r>
      <w:r>
        <w:rPr>
          <w:lang w:val="zh_CN" w:bidi="zh_CN"/>
        </w:rPr>
        <w:t>当兄弟们看到约瑟前来，他们就想要杀害他。他们称约瑟为作梦者，因为约瑟做了关于统管他全家的梦。吕便是雅各的长子，他不希望他们杀害约瑟。吕便建议把约瑟丢进一个空的蓄水池。蓄水池是一种地下容器，用于收集和储存雨水。蓄水池的形状像一个圆形的瓶子，在地面处有一个狭窄的颈部或开口。通常会在开口处放一块石头。有些翻译把这种蓄水池称为干井或坑。</w:t>
      </w:r>
    </w:p>
    <w:p>
      <w:pPr/>
      <w:r>
        <w:rPr>
          <w:lang w:val="zh_CN" w:bidi="zh_CN"/>
        </w:rPr>
      </w:r>
      <w:r>
        <w:rPr>
          <w:lang w:val="zh_CN" w:bidi="zh_CN"/>
        </w:rPr>
        <w:t>请展示一张蓄水池的图片。</w:t>
      </w:r>
    </w:p>
    <w:p>
      <w:pPr/>
      <w:r>
        <w:rPr>
          <w:lang w:val="zh_CN" w:bidi="zh_CN"/>
        </w:rPr>
      </w:r>
      <w:r>
        <w:rPr>
          <w:lang w:val="zh_CN" w:bidi="zh_CN"/>
        </w:rPr>
        <w:t>约瑟不可能靠自己离开蓄水池或干井。如果兄弟们把他留在那里，他就会死掉。蓄水池或井是干的，这意味著约瑟没有水可喝。吕便计划拯救约瑟，并将他送回雅各那里。</w:t>
      </w:r>
    </w:p>
    <w:p>
      <w:pPr/>
      <w:r>
        <w:rPr>
          <w:lang w:val="zh_CN" w:bidi="zh_CN"/>
        </w:rPr>
      </w:r>
      <w:r>
        <w:rPr>
          <w:lang w:val="zh_CN" w:bidi="zh_CN"/>
        </w:rPr>
        <w:t>兄弟们正在吃午饭，这时他们看到一队以实玛利商人。商队是一群一起旅行的人。以实玛利商人，意味著这些商人是亚伯拉罕长子以实玛利的后裔。以实玛利人也是这地区所有商人的通用名称。这群商人曾到过约旦河东岸的基列。雅各曾在基列与拉班会面。</w:t>
      </w:r>
    </w:p>
    <w:p>
      <w:pPr/>
      <w:r>
        <w:rPr>
          <w:lang w:val="zh_CN" w:bidi="zh_CN"/>
        </w:rPr>
      </w:r>
      <w:r>
        <w:rPr>
          <w:lang w:val="zh_CN" w:bidi="zh_CN"/>
        </w:rPr>
        <w:t>请展示上面标记有基列的地图。这是你们在这段经文中所使用的同一张地图。</w:t>
      </w:r>
    </w:p>
    <w:p>
      <w:pPr/>
      <w:r>
        <w:rPr>
          <w:lang w:val="zh_CN" w:bidi="zh_CN"/>
        </w:rPr>
      </w:r>
      <w:r>
        <w:rPr>
          <w:lang w:val="zh_CN" w:bidi="zh_CN"/>
        </w:rPr>
        <w:t>埃及与东方各国或地区之间的一条常见商队路线经过多坍和示剑附近。商队装载了树胶、乳香和芳香树脂，这些树脂散发出宜人的气味。埃及人喜欢这些香味。埃及人会使用这些产品来制造香水和药物。这三种产品都来自树木。</w:t>
      </w:r>
    </w:p>
    <w:p>
      <w:pPr/>
      <w:r>
        <w:rPr>
          <w:lang w:val="zh_CN" w:bidi="zh_CN"/>
        </w:rPr>
      </w:r>
      <w:r>
        <w:rPr>
          <w:lang w:val="zh_CN" w:bidi="zh_CN"/>
        </w:rPr>
        <w:t>请展示一张有树脂从树木上流出的树木图片。</w:t>
      </w:r>
    </w:p>
    <w:p>
      <w:pPr/>
      <w:r>
        <w:rPr>
          <w:lang w:val="zh_CN" w:bidi="zh_CN"/>
        </w:rPr>
      </w:r>
      <w:r>
        <w:rPr>
          <w:lang w:val="zh_CN" w:bidi="zh_CN"/>
        </w:rPr>
        <w:t>犹大提议把约瑟当作奴隶卖给商队。犹大是吕便的弟弟，他们的母亲是利亚。犹大问了一个不需要回答的问题。犹大问："如果我们杀了我们的兄弟，并掩盖他的血，我们能得到什么好处呢？"犹大不想杀约瑟。犹大相信，要隐藏他们杀害约瑟的罪是很困难的。然后，犹大用生动的描述来形容罪。犹大说，如果他们杀了约瑟，他的血就会在他们的良心上。犹大的意思是他们的良心会一直带著罪恶感。</w:t>
      </w:r>
    </w:p>
    <w:p>
      <w:pPr/>
      <w:r>
        <w:rPr>
          <w:lang w:val="zh_CN" w:bidi="zh_CN"/>
        </w:rPr>
      </w:r>
      <w:r>
        <w:rPr>
          <w:lang w:val="zh_CN" w:bidi="zh_CN"/>
        </w:rPr>
        <w:t>请在这里暂停并讨论：请讲述一个人杀了人的故事。请听听用来描述杀手杀人之后的感受的词和片语。哪些词或意象被用来描述他的悔改或内疚的感觉？</w:t>
      </w:r>
    </w:p>
    <w:p>
      <w:pPr/>
      <w:r>
        <w:rPr>
          <w:lang w:val="zh_CN" w:bidi="zh_CN"/>
        </w:rPr>
      </w:r>
      <w:r>
        <w:rPr>
          <w:lang w:val="zh_CN" w:bidi="zh_CN"/>
        </w:rPr>
        <w:t>犹大告诉兄弟们，约瑟是他们自己的骨肉。这是一个比喻，意味著约瑟与他们来自同一个父亲。他们有血缘关系。</w:t>
      </w:r>
    </w:p>
    <w:p>
      <w:pPr/>
      <w:r>
        <w:rPr>
          <w:lang w:val="zh_CN" w:bidi="zh_CN"/>
        </w:rPr>
      </w:r>
      <w:r>
        <w:rPr>
          <w:lang w:val="zh_CN" w:bidi="zh_CN"/>
        </w:rPr>
        <w:t>请在这里暂停并讨论：请讲述一个关于你家人的故事。在这个故事中，你们使用什么比喻词来描述彼此的关系？</w:t>
      </w:r>
    </w:p>
    <w:p>
      <w:pPr/>
      <w:r>
        <w:rPr>
          <w:lang w:val="zh_CN" w:bidi="zh_CN"/>
        </w:rPr>
      </w:r>
      <w:r>
        <w:rPr>
          <w:lang w:val="zh_CN" w:bidi="zh_CN"/>
        </w:rPr>
        <w:t>兄弟们以二十块银子将约瑟卖了。这些银子大约是半磅，或二百三十公克。这是当时一个奴隶的正常价格。商队把约瑟带到埃及。约瑟现在成了一个奴隶。商人拥有约瑟。约瑟没有离开的自由。</w:t>
      </w:r>
    </w:p>
    <w:p>
      <w:pPr/>
      <w:r>
        <w:rPr>
          <w:lang w:val="zh_CN" w:bidi="zh_CN"/>
        </w:rPr>
      </w:r>
      <w:r>
        <w:rPr>
          <w:lang w:val="zh_CN" w:bidi="zh_CN"/>
        </w:rPr>
        <w:t>这段经文使用了两个名称来称呼这些商人。以实玛利人是以实玛利的后裔。米甸人是亚伯拉罕的第二任妻子基土拉的后裔。大多数人相信，以实玛利人是一个更广泛的称谓，而米甸人则是指同一族群的一个更具体的名称。只有一队商队经过。</w:t>
      </w:r>
    </w:p>
    <w:p>
      <w:pPr/>
      <w:r>
        <w:rPr>
          <w:lang w:val="zh_CN" w:bidi="zh_CN"/>
        </w:rPr>
      </w:r>
      <w:r>
        <w:rPr>
          <w:lang w:val="zh_CN" w:bidi="zh_CN"/>
        </w:rPr>
        <w:t>当兄弟们把约瑟卖给米甸商人时，吕便并没有与他们在一起。我们不知道吕便在哪里，但他可能已经出去查看草场里的羊群。吕便一直计划著拯救约瑟，并将他送回雅各那里。当吕便发现约瑟不在时，他非常悲伤，并撕裂了他的衣服。在这个年代，为死亡或失去某人而悲伤的人通常撕裂他们的衣服，以象征他们的悲伤。</w:t>
      </w:r>
    </w:p>
    <w:p>
      <w:pPr/>
      <w:r>
        <w:rPr>
          <w:lang w:val="zh_CN" w:bidi="zh_CN"/>
        </w:rPr>
      </w:r>
      <w:r>
        <w:rPr>
          <w:lang w:val="zh_CN" w:bidi="zh_CN"/>
        </w:rPr>
        <w:t>兄弟们决定杀一只小山羊，并将约瑟的特别外袍浸在血里，然后把这件外袍送去给雅各。当雅各看到这件外袍时，他立即认出这是约瑟的特别外袍，就是雅各给约瑟的那件外袍。雅各遵循了当时所有通常的哀悼习俗。雅各撕裂了他的衣服。雅各哭了。 雅各穿上麻布。麻布是一种用山羊或骆驼毛制成的材料，穿起来非常不舒服。哀悼的人通常要一直穿著麻布许多天。</w:t>
      </w:r>
    </w:p>
    <w:p>
      <w:pPr/>
      <w:r>
        <w:rPr>
          <w:lang w:val="zh_CN" w:bidi="zh_CN"/>
        </w:rPr>
      </w:r>
      <w:r>
        <w:rPr>
          <w:lang w:val="zh_CN" w:bidi="zh_CN"/>
        </w:rPr>
        <w:t>请展示一张麻布的图片。</w:t>
      </w:r>
    </w:p>
    <w:p>
      <w:pPr/>
      <w:r>
        <w:rPr>
          <w:lang w:val="zh_CN" w:bidi="zh_CN"/>
        </w:rPr>
      </w:r>
      <w:r>
        <w:rPr>
          <w:lang w:val="zh_CN" w:bidi="zh_CN"/>
        </w:rPr>
        <w:t>请在这里暂停并讨论：请讲述一个关于家里有人去世的故事。请讲述不同家庭成员如何对这个家人的死亡表示悲伤。哀悼通常会持续多久？</w:t>
      </w:r>
    </w:p>
    <w:p>
      <w:pPr/>
      <w:r>
        <w:rPr>
          <w:lang w:val="zh_CN" w:bidi="zh_CN"/>
        </w:rPr>
      </w:r>
      <w:r>
        <w:rPr>
          <w:lang w:val="zh_CN" w:bidi="zh_CN"/>
        </w:rPr>
        <w:t>雅各相信，一只野兽杀死并吃了约瑟。雅各哀恸了很久。雅各所有的儿子和女儿都试图安慰他，但雅各拒绝被安慰。这意味著，卖掉约瑟的兄弟们也试图安慰雅各。雅各说："我必下到阴间去"，或"我必为约瑟哀恸直到我去我的坟墓。"这意味著，雅各将会终生哀恸。阴间是人们死后去的地方的名称。</w:t>
      </w:r>
    </w:p>
    <w:p>
      <w:pPr/>
      <w:r>
        <w:rPr>
          <w:lang w:val="zh_CN" w:bidi="zh_CN"/>
        </w:rPr>
      </w:r>
      <w:r>
        <w:rPr>
          <w:lang w:val="zh_CN" w:bidi="zh_CN"/>
        </w:rPr>
        <w:t>商队把约瑟带到埃及，并将他卖给一个名叫波提乏的人。波提乏是埃及王法老的官员。波提乏是王宫侍卫的队长。</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兄弟们带著羊群去找草和水。 过了一段时间，雅各派约瑟去打探他们的消息。约瑟前往示剑，然后到多坍，去找他的兄弟们。</w:t>
      </w:r>
    </w:p>
    <w:p>
      <w:pPr/>
      <w:r>
        <w:rPr>
          <w:lang w:val="zh_CN" w:bidi="zh_CN"/>
        </w:rPr>
      </w:r>
      <w:r>
        <w:rPr>
          <w:b/>
          <w:lang w:val="zh_CN" w:bidi="zh_CN"/>
        </w:rPr>
        <w:t>第二个场景：</w:t>
      </w:r>
      <w:r>
        <w:rPr>
          <w:lang w:val="zh_CN" w:bidi="zh_CN"/>
        </w:rPr>
        <w:t>兄弟们看到约瑟前来，并计划杀掉他。吕便说服兄弟们把约瑟放进一个干的蓄水池。</w:t>
      </w:r>
    </w:p>
    <w:p>
      <w:pPr/>
      <w:r>
        <w:rPr>
          <w:lang w:val="zh_CN" w:bidi="zh_CN"/>
        </w:rPr>
      </w:r>
      <w:r>
        <w:rPr>
          <w:b/>
          <w:lang w:val="zh_CN" w:bidi="zh_CN"/>
        </w:rPr>
        <w:t>第三个场景：</w:t>
      </w:r>
      <w:r>
        <w:rPr>
          <w:lang w:val="zh_CN" w:bidi="zh_CN"/>
        </w:rPr>
        <w:t>约瑟到达，他的兄弟们把他的外袍脱下来，并把他放进干的蓄水池。兄弟们坐下来吃饭。他们看到一队商人来，就决定把约瑟卖给那些前往埃及的商人。约瑟被带到埃及。</w:t>
      </w:r>
    </w:p>
    <w:p>
      <w:pPr/>
      <w:r>
        <w:rPr>
          <w:lang w:val="zh_CN" w:bidi="zh_CN"/>
        </w:rPr>
      </w:r>
      <w:r>
        <w:rPr>
          <w:b/>
          <w:lang w:val="zh_CN" w:bidi="zh_CN"/>
        </w:rPr>
        <w:t>第四个场景：</w:t>
      </w:r>
      <w:r>
        <w:rPr>
          <w:lang w:val="zh_CN" w:bidi="zh_CN"/>
        </w:rPr>
        <w:t>吕便发现约瑟已经不在了，悲伤不已。然后，兄弟们杀了一只小山羊，把外袍浸在血里，然后把外袍送去给雅各。</w:t>
      </w:r>
    </w:p>
    <w:p>
      <w:pPr/>
      <w:r>
        <w:rPr>
          <w:lang w:val="zh_CN" w:bidi="zh_CN"/>
        </w:rPr>
      </w:r>
      <w:r>
        <w:rPr>
          <w:b/>
          <w:lang w:val="zh_CN" w:bidi="zh_CN"/>
        </w:rPr>
        <w:t>第五个场景：</w:t>
      </w:r>
      <w:r>
        <w:rPr>
          <w:lang w:val="zh_CN" w:bidi="zh_CN"/>
        </w:rPr>
        <w:t>雅各认出这件外袍是约瑟的外袍。雅各相信，一只野兽杀死并吃了约瑟。雅各哀恸了很久。</w:t>
      </w:r>
    </w:p>
    <w:p>
      <w:pPr/>
      <w:r>
        <w:rPr>
          <w:lang w:val="zh_CN" w:bidi="zh_CN"/>
        </w:rPr>
      </w:r>
      <w:r>
        <w:rPr>
          <w:b/>
          <w:lang w:val="zh_CN" w:bidi="zh_CN"/>
        </w:rPr>
        <w:t>第六个场景：</w:t>
      </w:r>
      <w:r>
        <w:rPr>
          <w:lang w:val="zh_CN" w:bidi="zh_CN"/>
        </w:rPr>
        <w:t>约瑟到达埃及。一个名叫波提乏的人买了约瑟。</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不知名的人</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其他八个兄弟</w:t>
      </w:r>
    </w:p>
    <w:p>
      <w:pPr>
        <w:pStyle w:val="ListBullet"/>
        <w:spacing w:line="240" w:lineRule="auto"/>
        <w:ind w:left="720"/>
      </w:pPr>
      <w:r>
        <w:rPr>
          <w:lang w:val="zh_CN" w:bidi="zh_CN"/>
        </w:rPr>
      </w:r>
      <w:r>
        <w:rPr>
          <w:lang w:val="zh_CN" w:bidi="zh_CN"/>
        </w:rPr>
        <w:t>以实玛利/米甸商人</w:t>
      </w:r>
    </w:p>
    <w:p>
      <w:pPr>
        <w:pStyle w:val="ListBullet"/>
        <w:spacing w:line="240" w:lineRule="auto"/>
        <w:ind w:left="720"/>
      </w:pPr>
      <w:r>
        <w:rPr>
          <w:lang w:val="zh_CN" w:bidi="zh_CN"/>
        </w:rPr>
      </w:r>
      <w:r>
        <w:rPr>
          <w:lang w:val="zh_CN" w:bidi="zh_CN"/>
        </w:rPr>
        <w:t>波提乏</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前面经文的故事开始时，约瑟十七岁。我们不知道他到达埃及时的确切年龄。约瑟的十个兄弟都比他年长。这意味著他们十个都已是成年人。这些成年人密谋杀害他们的兄弟。这些成年人把约瑟染了血的外袍送回给雅各。这些成年人看著他们的父亲雅各为约瑟的死哀恸。这些成年人其实知道约瑟可能仍然活著，并且在埃及。</w:t>
      </w:r>
    </w:p>
    <w:p>
      <w:pPr/>
      <w:r>
        <w:rPr>
          <w:lang w:val="zh_CN" w:bidi="zh_CN"/>
        </w:rPr>
      </w:r>
      <w:r>
        <w:rPr>
          <w:lang w:val="zh_CN" w:bidi="zh_CN"/>
        </w:rPr>
        <w:t>兄弟们到示剑去放羊。示剑是亚伯拉罕到达迦南时第一个停下来的地方。示剑是雅各扎营并且在那里买了一块田的地方。底拿在示剑被强奸。在兄弟们杀了所有的示剑男人，并将所有的女人和孩子掳走之后，雅各离开了示剑，最后去了希伯仑。我们不知道从底拿被强奸一事到她的兄弟们带著他们的羊到示剑去找草和水，这之间已经过了多少年。</w:t>
      </w:r>
    </w:p>
    <w:p>
      <w:pPr/>
      <w:r>
        <w:rPr>
          <w:lang w:val="zh_CN" w:bidi="zh_CN"/>
        </w:rPr>
      </w:r>
      <w:r>
        <w:rPr>
          <w:lang w:val="zh_CN" w:bidi="zh_CN"/>
        </w:rPr>
        <w:t>在第一个场景中，雅各的十个年长的儿子在希伯仑离开雅各和约瑟。经文中没有提到便雅悯。他们带著羊群去找更好的草原或草和水。首先，他们到示剑，然后到多坍。雅各派约瑟去打探他们都在做什么。雅各想知道他们的消息。显然，约瑟独自走了五十英里，或八十公里的一段路。又向北走了十五英里，或二十四公里到了多坍。我们不知道约瑟花了多久才找到他的兄弟们。在示剑，一个人发现约瑟四处游荡，他告诉他兄弟们去了哪里。约瑟继续到了多坍。</w:t>
      </w:r>
    </w:p>
    <w:p>
      <w:pPr/>
      <w:r>
        <w:rPr>
          <w:lang w:val="zh_CN" w:bidi="zh_CN"/>
        </w:rPr>
      </w:r>
      <w:r>
        <w:rPr>
          <w:lang w:val="zh_CN" w:bidi="zh_CN"/>
        </w:rPr>
        <w:t>在第二个场景中，兄弟们看到约瑟走向他们，并密谋杀他。吕便说服兄弟们把约瑟放进一个干的蓄水池。吕便计划拯救约瑟，并将他送回雅各那里。</w:t>
      </w:r>
    </w:p>
    <w:p>
      <w:pPr/>
      <w:r>
        <w:rPr>
          <w:lang w:val="zh_CN" w:bidi="zh_CN"/>
        </w:rPr>
      </w:r>
      <w:r>
        <w:rPr>
          <w:lang w:val="zh_CN" w:bidi="zh_CN"/>
        </w:rPr>
        <w:t>在第三个场景中，约瑟到达他们的营地。兄弟们抓住约瑟，把他漂亮的外袍脱下来，并将他扔进干的蓄水池。</w:t>
      </w:r>
    </w:p>
    <w:p>
      <w:pPr/>
      <w:r>
        <w:rPr>
          <w:lang w:val="zh_CN" w:bidi="zh_CN"/>
        </w:rPr>
      </w:r>
      <w:r>
        <w:rPr>
          <w:lang w:val="zh_CN" w:bidi="zh_CN"/>
        </w:rPr>
        <w:t>请在这里暂停并讨论：当你构思这部分故事的动作时，请描述并注意你所使用有关暴力的词语。我们可以说把东西放进去、把东西扔进去或把东西抛进去。抛进比扔进要强烈得多，而扔进又比放进强烈得多。</w:t>
      </w:r>
    </w:p>
    <w:p>
      <w:pPr/>
      <w:r>
        <w:rPr>
          <w:lang w:val="zh_CN" w:bidi="zh_CN"/>
        </w:rPr>
      </w:r>
      <w:r>
        <w:rPr>
          <w:lang w:val="zh_CN" w:bidi="zh_CN"/>
        </w:rPr>
        <w:t>兄弟们坐下来吃饭。显然，当这事发生时，吕便正在别的地方。兄弟们看到一队商队靠近。犹大说服兄弟们，把约瑟卖给这些商人，比杀他要好。他们以二十块银子把约瑟卖了，这是一个奴隶通常的价格。兄弟们把约瑟从蓄水池里带出来，然后由商人把他带到埃及。</w:t>
      </w:r>
    </w:p>
    <w:p>
      <w:pPr/>
      <w:r>
        <w:rPr>
          <w:lang w:val="zh_CN" w:bidi="zh_CN"/>
        </w:rPr>
      </w:r>
      <w:r>
        <w:rPr>
          <w:lang w:val="zh_CN" w:bidi="zh_CN"/>
        </w:rPr>
        <w:t>在第四个场景中，吕便回来，发现约瑟不在了。吕便撕裂了他的衣服，以示他的悲伤。然后，兄弟们杀了一只小山羊，并将约瑟的长袍放进血里。他们把这件外袍送回给雅各。他们用外袍传递了一个信息：看我们找到了什么。这件外袍属于约瑟，不是吗？他们的问题是那些不需要回答的问题之一。你可以把它转化为肯定的陈述而不需要用问句。</w:t>
      </w:r>
    </w:p>
    <w:p>
      <w:pPr/>
      <w:r>
        <w:rPr>
          <w:lang w:val="zh_CN" w:bidi="zh_CN"/>
        </w:rPr>
      </w:r>
      <w:r>
        <w:rPr>
          <w:lang w:val="zh_CN" w:bidi="zh_CN"/>
        </w:rPr>
        <w:t>在第五个场景中，雅各相信，一只野兽杀死并吃了约瑟。雅各进入哀恸之中。雅各哭了。雅各撕裂了他的衣服。雅各穿上麻布。雅各的儿子和女儿试图安慰他，但雅各不愿被安慰。在前面经文中，提到唯一女儿的名字是底拿，但雅各还有其他女儿和媳妇。兄弟们从未告诉雅各他们对约瑟做了什么事。雅各说："我必哀恸，直到我死。"雅各使用了一个像这样的比喻来说这话。雅各说，我必哀恸，直到我去到我的坟墓。有些翻译使用阴间这个词，这个词指的是死者在的地方。</w:t>
      </w:r>
    </w:p>
    <w:p>
      <w:pPr/>
      <w:r>
        <w:rPr>
          <w:lang w:val="zh_CN" w:bidi="zh_CN"/>
        </w:rPr>
      </w:r>
      <w:r>
        <w:rPr>
          <w:lang w:val="zh_CN" w:bidi="zh_CN"/>
        </w:rPr>
        <w:t>在第六个场景中，约瑟到达埃及。一个名叫波提乏的人买了约瑟。波提乏是埃及王手下的一个重要人物。波提乏是王宫侍卫的指挥官。</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不知名的人</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其他八个兄弟</w:t>
      </w:r>
    </w:p>
    <w:p>
      <w:pPr>
        <w:pStyle w:val="ListBullet"/>
        <w:spacing w:line="240" w:lineRule="auto"/>
        <w:ind w:left="720"/>
      </w:pPr>
      <w:r>
        <w:rPr>
          <w:lang w:val="zh_CN" w:bidi="zh_CN"/>
        </w:rPr>
      </w:r>
      <w:r>
        <w:rPr>
          <w:lang w:val="zh_CN" w:bidi="zh_CN"/>
        </w:rPr>
        <w:t>以实玛利/米甸商队</w:t>
      </w:r>
    </w:p>
    <w:p>
      <w:pPr>
        <w:pStyle w:val="ListBullet"/>
        <w:spacing w:line="240" w:lineRule="auto"/>
        <w:ind w:left="720"/>
      </w:pPr>
      <w:r>
        <w:rPr>
          <w:lang w:val="zh_CN" w:bidi="zh_CN"/>
        </w:rPr>
      </w:r>
      <w:r>
        <w:rPr>
          <w:lang w:val="zh_CN" w:bidi="zh_CN"/>
        </w:rPr>
        <w:t>波提乏</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请在这里暂停表演。 请问扮演某个角色的演员："你感觉如何？"你可能会听到不同的回应。请重新开始表演。</w:t>
      </w:r>
    </w:p>
    <w:p>
      <w:pPr/>
      <w:r>
        <w:rPr>
          <w:lang w:val="zh_CN" w:bidi="zh_CN"/>
        </w:rPr>
      </w:r>
      <w:r>
        <w:rPr>
          <w:lang w:val="zh_CN" w:bidi="zh_CN"/>
        </w:rPr>
        <w:t>在第一个场景中，雅各的十个儿子带著羊群去找草原。过了一段时间，雅各派约瑟去找兄弟们，然后把他们的消息带回来给他。</w:t>
      </w:r>
    </w:p>
    <w:p>
      <w:pPr/>
      <w:r>
        <w:rPr>
          <w:lang w:val="zh_CN" w:bidi="zh_CN"/>
        </w:rPr>
      </w:r>
      <w:r>
        <w:rPr>
          <w:lang w:val="zh_CN" w:bidi="zh_CN"/>
        </w:rPr>
        <w:t>请在这里暂停表演，并问雅各："你是否担心约瑟自己一个人去？"你可能会听到："没有人会对约瑟怎样。他们会知道约瑟是我的儿子。那件外袍会保护他。没有什么事会发生在他身上。"请问约瑟："你去找你的兄弟们时，感觉如何？"你可能会听到："我很兴奋。我可以去为父亲做点什么事。他一直把我留在家里。我也希望像兄弟们一样承担些责任。"请问兄弟们："你们回到示剑，感觉如何？"你可能会听到："我不担心。他们不会对我们怎样。那里的人知道不要来打扰我们。"请重新开始表演。</w:t>
      </w:r>
    </w:p>
    <w:p>
      <w:pPr/>
      <w:r>
        <w:rPr>
          <w:lang w:val="zh_CN" w:bidi="zh_CN"/>
        </w:rPr>
      </w:r>
      <w:r>
        <w:rPr>
          <w:lang w:val="zh_CN" w:bidi="zh_CN"/>
        </w:rPr>
        <w:t>在第二个场景中，兄弟们看到约瑟走过来，并密谋杀他。吕便说服他们把约瑟放进干的蓄水池里。吕便计划稍后回来，把约瑟从蓄水池中带出来，送他回雅各那里。</w:t>
      </w:r>
    </w:p>
    <w:p>
      <w:pPr/>
      <w:r>
        <w:rPr>
          <w:lang w:val="zh_CN" w:bidi="zh_CN"/>
        </w:rPr>
      </w:r>
      <w:r>
        <w:rPr>
          <w:lang w:val="zh_CN" w:bidi="zh_CN"/>
        </w:rPr>
        <w:t>在第三个场景中，兄弟们抓住约瑟，脱掉他身上的长袍，把他扔进干的蓄水池里。</w:t>
      </w:r>
    </w:p>
    <w:p>
      <w:pPr/>
      <w:r>
        <w:rPr>
          <w:lang w:val="zh_CN" w:bidi="zh_CN"/>
        </w:rPr>
      </w:r>
      <w:r>
        <w:rPr>
          <w:lang w:val="zh_CN" w:bidi="zh_CN"/>
        </w:rPr>
        <w:t>请在这里暂停表演，并问约瑟："你现在感觉如何？"你可能会听到："我很生气。他们为什么这样对我？我是他们的兄弟阿。我很饿也很口渴。他们没有权利这样做。我回家时，要告诉父亲他们所做的事。"请问兄弟们："你们现在感觉如何？"你可能会听到："太棒了！我们让那个被宠坏的孩子知道自己的分寸。他会学到不要像个王一样地对我们发号施令。"请重新开始表演。</w:t>
      </w:r>
    </w:p>
    <w:p>
      <w:pPr/>
      <w:r>
        <w:rPr>
          <w:lang w:val="zh_CN" w:bidi="zh_CN"/>
        </w:rPr>
      </w:r>
      <w:r>
        <w:rPr>
          <w:lang w:val="zh_CN" w:bidi="zh_CN"/>
        </w:rPr>
        <w:t>商队到了，犹大说服其他兄弟把约瑟当作奴隶卖掉。他们把约瑟从干的蓄水池中拉出来，并卖了他。商队把约瑟带到埃及。</w:t>
      </w:r>
    </w:p>
    <w:p>
      <w:pPr/>
      <w:r>
        <w:rPr>
          <w:lang w:val="zh_CN" w:bidi="zh_CN"/>
        </w:rPr>
      </w:r>
      <w:r>
        <w:rPr>
          <w:lang w:val="zh_CN" w:bidi="zh_CN"/>
        </w:rPr>
        <w:t>请在这里暂停表演，并问约瑟："你现在感觉如何？"你可能会听到："我很害怕。我不知道他们要把我带到哪里。我想回家。我想和父亲在一起。"请重新开始表演。</w:t>
      </w:r>
    </w:p>
    <w:p>
      <w:pPr/>
      <w:r>
        <w:rPr>
          <w:lang w:val="zh_CN" w:bidi="zh_CN"/>
        </w:rPr>
      </w:r>
      <w:r>
        <w:rPr>
          <w:lang w:val="zh_CN" w:bidi="zh_CN"/>
        </w:rPr>
        <w:t>在第四个场景中，吕便回来，发现约瑟已经被卖了。吕便撕裂了他的衣服，以示悲伤。</w:t>
      </w:r>
    </w:p>
    <w:p>
      <w:pPr/>
      <w:r>
        <w:rPr>
          <w:lang w:val="zh_CN" w:bidi="zh_CN"/>
        </w:rPr>
      </w:r>
      <w:r>
        <w:rPr>
          <w:lang w:val="zh_CN" w:bidi="zh_CN"/>
        </w:rPr>
        <w:t>请在这里暂停表演，并问吕便："你为什么为此悲伤？"你可能会听到："我正要从蓄水池中救出约瑟，把他送回家。现在，我们该如何处理告诉父亲这事？我们将会如何？我们做了一件可怕的事。约瑟是我们的兄弟。"或说："我是大儿子。照顾这个家是我的责任。我也应该要照顾约瑟。"请重新开始表演。</w:t>
      </w:r>
    </w:p>
    <w:p>
      <w:pPr/>
      <w:r>
        <w:rPr>
          <w:lang w:val="zh_CN" w:bidi="zh_CN"/>
        </w:rPr>
      </w:r>
      <w:r>
        <w:rPr>
          <w:lang w:val="zh_CN" w:bidi="zh_CN"/>
        </w:rPr>
        <w:t>在第五个场景中，兄弟们杀了一只小山羊，把约瑟的外袍浸在血里，然后把外袍送去给雅各。雅各认为，约瑟被一只野兽吃掉了。雅各哀恸。雅各的儿子和女儿试图安慰他。但没有人能够安慰雅各。</w:t>
      </w:r>
    </w:p>
    <w:p>
      <w:pPr/>
      <w:r>
        <w:rPr>
          <w:lang w:val="zh_CN" w:bidi="zh_CN"/>
        </w:rPr>
      </w:r>
      <w:r>
        <w:rPr>
          <w:lang w:val="zh_CN" w:bidi="zh_CN"/>
        </w:rPr>
        <w:t>请在这里暂停表演，并问雅各："你现在感觉如何？"你可能会听到："我很伤心。我的儿子，拉结的儿子，我最喜欢的儿子已经死了。我为什么让他去那趟路途？我为什么派他去找他的兄弟们？如果我把他留在家里，那他就会仍然会和我在一起。哦，我的儿子呀！我永远不会停止为你悲伤。"请问兄弟们："你们现在感觉如何？"你可能会听到："看到我的父亲这样，让我感到难过。我希望我们没有对约瑟这样做。"或说："约瑟得到了他应得的。父亲应该要明白，他仍然有我们剩下的所有人，他应该要感到满足。"或说："我想惩罚约瑟，但我没有想到这会让我们的父亲如此悲伤。我为他感到害怕。他真的非常悲伤。"请重新开始表演。</w:t>
      </w:r>
    </w:p>
    <w:p>
      <w:pPr/>
      <w:r>
        <w:rPr>
          <w:lang w:val="zh_CN" w:bidi="zh_CN"/>
        </w:rPr>
      </w:r>
      <w:r>
        <w:rPr>
          <w:lang w:val="zh_CN" w:bidi="zh_CN"/>
        </w:rPr>
        <w:t>在第六个场景中，约瑟到达埃及。商队把约瑟卖掉。一个名叫波提乏的重要人物买了约瑟。</w:t>
      </w:r>
    </w:p>
    <w:p>
      <w:pPr/>
      <w:r>
        <w:rPr>
          <w:lang w:val="zh_CN" w:bidi="zh_CN"/>
        </w:rPr>
      </w:r>
      <w:r>
        <w:rPr>
          <w:lang w:val="zh_CN" w:bidi="zh_CN"/>
        </w:rPr>
        <w:t>请在这里暂停表演，并问约瑟："你现在感觉如何？"你可能会听到："我很害怕。我不知道该做什么。我现在这个陌生的地方。我不会说他们的语言。我从来没有吃过这样的食物。我不喜欢住在房子里。周围有太多难闻的味道。噪音也太多了。我想念我的家。我想念我的家人。我想回家。"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雅各的儿子们到示剑去</w:t>
      </w:r>
      <w:r>
        <w:rPr>
          <w:b/>
          <w:lang w:val="zh_CN" w:bidi="zh_CN"/>
        </w:rPr>
        <w:t>放牧</w:t>
      </w:r>
      <w:r>
        <w:rPr>
          <w:b/>
          <w:lang w:val="zh_CN" w:bidi="zh_CN"/>
        </w:rPr>
        <w:t>羊群</w:t>
      </w:r>
      <w:r>
        <w:rPr>
          <w:lang w:val="zh_CN" w:bidi="zh_CN"/>
        </w:rPr>
        <w:t>。这意味著，他们要去找足够的草和水给羊。 草原是动物可以吃草的场地。羊群指的是一群绵羊或山羊之类的动物。</w:t>
      </w:r>
    </w:p>
    <w:p>
      <w:pPr/>
      <w:r>
        <w:rPr>
          <w:lang w:val="zh_CN" w:bidi="zh_CN"/>
        </w:rPr>
      </w:r>
      <w:r>
        <w:rPr>
          <w:lang w:val="zh_CN" w:bidi="zh_CN"/>
        </w:rPr>
        <w:t>请在这里暂停，并展示一张牧场中的羊的图片。</w:t>
      </w:r>
    </w:p>
    <w:p>
      <w:pPr/>
      <w:r>
        <w:rPr>
          <w:lang w:val="zh_CN" w:bidi="zh_CN"/>
        </w:rPr>
      </w:r>
      <w:r>
        <w:rPr>
          <w:lang w:val="zh_CN" w:bidi="zh_CN"/>
        </w:rPr>
        <w:t>兄弟们把约瑟架走，并把他那件特别的外袍脱掉。请使用你在前文中所用的相同词语来指外袍。接著，他们把约瑟放进</w:t>
      </w:r>
      <w:r>
        <w:rPr>
          <w:b/>
          <w:lang w:val="zh_CN" w:bidi="zh_CN"/>
        </w:rPr>
        <w:t>干的蓄水池</w:t>
      </w:r>
      <w:r>
        <w:rPr>
          <w:lang w:val="zh_CN" w:bidi="zh_CN"/>
        </w:rPr>
        <w:t>或干井里。有些翻译使用蓄水池这个词。有些翻译说，干的井。有些翻译则用坑这个词。这东西是在地下，或在地里。蓄水池是盖来收集雨水，以便在干季有水喝。但这个蓄水池是干的。约瑟不可能靠自己爬出蓄水池。必须有人把约瑟拉出来。这个井或蓄水池里没有水。若没有水，约瑟在三天内就会死亡。作者描述了抓住约瑟，脱掉他身上的外袍，然后把他扔进干井或干的蓄水池里的过程。作者用暴力性词语和强硬措辞来叙述这个过程。那并不是温和的举动。他们抓住约瑟，脱掉他身上的衣服，然后把他扔进干的蓄水池里。请选择用来描述兄弟们的暴力行为的词语。</w:t>
      </w:r>
    </w:p>
    <w:p>
      <w:pPr/>
      <w:r>
        <w:rPr>
          <w:lang w:val="zh_CN" w:bidi="zh_CN"/>
        </w:rPr>
      </w:r>
      <w:r>
        <w:rPr>
          <w:lang w:val="zh_CN" w:bidi="zh_CN"/>
        </w:rPr>
        <w:t>请在这里暂停并讨论：请向彼此描述这个场景。请听听你自己使用了什么词语来描述这种暴力。</w:t>
      </w:r>
    </w:p>
    <w:p>
      <w:pPr/>
      <w:r>
        <w:rPr>
          <w:lang w:val="zh_CN" w:bidi="zh_CN"/>
        </w:rPr>
      </w:r>
      <w:r>
        <w:rPr>
          <w:lang w:val="zh_CN" w:bidi="zh_CN"/>
        </w:rPr>
        <w:t>请展示约瑟那件特别外袍的图片。</w:t>
      </w:r>
    </w:p>
    <w:p>
      <w:pPr/>
      <w:r>
        <w:rPr>
          <w:lang w:val="zh_CN" w:bidi="zh_CN"/>
        </w:rPr>
      </w:r>
      <w:r>
        <w:rPr>
          <w:lang w:val="zh_CN" w:bidi="zh_CN"/>
        </w:rPr>
        <w:t>商队正把</w:t>
      </w:r>
      <w:r>
        <w:rPr>
          <w:b/>
          <w:lang w:val="zh_CN" w:bidi="zh_CN"/>
        </w:rPr>
        <w:t>树胶</w:t>
      </w:r>
      <w:r>
        <w:rPr>
          <w:lang w:val="zh_CN" w:bidi="zh_CN"/>
        </w:rPr>
        <w:t>、</w:t>
      </w:r>
      <w:r>
        <w:rPr>
          <w:b/>
          <w:lang w:val="zh_CN" w:bidi="zh_CN"/>
        </w:rPr>
        <w:t>乳香</w:t>
      </w:r>
      <w:r>
        <w:rPr>
          <w:lang w:val="zh_CN" w:bidi="zh_CN"/>
        </w:rPr>
        <w:t>和</w:t>
      </w:r>
      <w:r>
        <w:rPr>
          <w:b/>
          <w:lang w:val="zh_CN" w:bidi="zh_CN"/>
        </w:rPr>
        <w:t>没药</w:t>
      </w:r>
      <w:r>
        <w:rPr>
          <w:lang w:val="zh_CN" w:bidi="zh_CN"/>
        </w:rPr>
        <w:t>带到埃及。树胶或树脂是从树木或灌木中排出的黏性物质。有些翻译列出了这些产品。另一些翻译则说，商队装载了不同种类的香料。这些产品不是人们在食物中添加的那种香料。相反，这些产品是被用来制造焚香、香水和药物。</w:t>
      </w:r>
    </w:p>
    <w:p>
      <w:pPr/>
      <w:r>
        <w:rPr>
          <w:lang w:val="zh_CN" w:bidi="zh_CN"/>
        </w:rPr>
      </w:r>
      <w:r>
        <w:rPr>
          <w:lang w:val="zh_CN" w:bidi="zh_CN"/>
        </w:rPr>
        <w:t>犹大问了他的兄弟们一个不需要回答的问题。犹大问："我们为什么要流人的血？"你可以使用直述的方式说："我们不需要流任何人的血。我们杀了我们的兄弟，并不会得到任何好处。"</w:t>
      </w:r>
    </w:p>
    <w:p>
      <w:pPr/>
      <w:r>
        <w:rPr>
          <w:lang w:val="zh_CN" w:bidi="zh_CN"/>
        </w:rPr>
      </w:r>
      <w:r>
        <w:rPr>
          <w:lang w:val="zh_CN" w:bidi="zh_CN"/>
        </w:rPr>
        <w:t>当兄弟们第一次看到商队时，他们说这些是以实玛利的商队。以实玛利人这个词是所有使用商队，并在这条贸易路线上来来去去的商人的通称。米甸人是其中一群这种商队的人。以实玛利人是一个通称，而米甸人则是一个特定群体的名称。在商队到达前，作者使用以实玛利人这个词。一种说法是："然后兄弟们看到以实玛利人，他们是米甸的商队。"这个故事中只有一队商队。</w:t>
      </w:r>
    </w:p>
    <w:p>
      <w:pPr/>
      <w:r>
        <w:rPr>
          <w:lang w:val="zh_CN" w:bidi="zh_CN"/>
        </w:rPr>
      </w:r>
      <w:r>
        <w:rPr>
          <w:lang w:val="zh_CN" w:bidi="zh_CN"/>
        </w:rPr>
        <w:t>当吕便发现约瑟已经被卖时，他问了一个不期望得到回答的问题。你可以把这句话翻译成问话，或把它转化为直接的陈述。"我现在该做什么？"或"我不知道该做什么。"</w:t>
      </w:r>
    </w:p>
    <w:p>
      <w:pPr/>
      <w:r>
        <w:rPr>
          <w:lang w:val="zh_CN" w:bidi="zh_CN"/>
        </w:rPr>
      </w:r>
      <w:r>
        <w:rPr>
          <w:lang w:val="zh_CN" w:bidi="zh_CN"/>
        </w:rPr>
        <w:t>吕便发现约瑟不在了，并悲伤地撕裂了自己的长袍。雅各认为约瑟已经死了，并悲伤地撕裂了自己的长袍。在这个年代悲伤的常见表达方式包括撕裂衣服、穿上麻布、哭泣，以及把尘土或灰尘盖在头上。这段经文并没有说雅各把尘土或灰尘撒在自己身上。麻布是一种用山羊毛制成的材料，穿起来非常不舒服。</w:t>
      </w:r>
    </w:p>
    <w:p>
      <w:pPr/>
      <w:r>
        <w:rPr>
          <w:lang w:val="zh_CN" w:bidi="zh_CN"/>
        </w:rPr>
      </w:r>
      <w:r>
        <w:rPr>
          <w:b/>
          <w:lang w:val="zh_CN" w:bidi="zh_CN"/>
        </w:rPr>
        <w:t>阴间</w:t>
      </w:r>
      <w:r>
        <w:rPr>
          <w:lang w:val="zh_CN" w:bidi="zh_CN"/>
        </w:rPr>
        <w:t>是死人去的地方的名称。雅各说："我必哀恸，直到我到了阴间。"另一些翻译则说："我必哀恸，直到我死"或"直到我去我的坟墓"。主词汇表中有关于</w:t>
      </w:r>
      <w:hyperlink r:id="rId85">
        <w:r>
          <w:rPr>
            <w:lang w:val="zh_CN" w:bidi="zh_CN"/>
          </w:rPr>
          <w:rPr>
            <w:color w:val="0000EE"/>
            <w:u w:val="single"/>
          </w:rPr>
          <w:t>阴间</w:t>
        </w:r>
      </w:hyperlink>
      <w:r>
        <w:rPr>
          <w:lang w:val="zh_CN" w:bidi="zh_CN"/>
        </w:rPr>
        <w:t>这个词的讨论。</w:t>
      </w:r>
    </w:p>
    <w:p>
      <w:pPr/>
      <w:r>
        <w:rPr>
          <w:lang w:val="zh_CN" w:bidi="zh_CN"/>
        </w:rPr>
      </w:r>
      <w:r>
        <w:rPr>
          <w:lang w:val="zh_CN" w:bidi="zh_CN"/>
        </w:rPr>
        <w:t>波提乏是埃及王</w:t>
      </w:r>
      <w:r>
        <w:rPr>
          <w:b/>
          <w:lang w:val="zh_CN" w:bidi="zh_CN"/>
        </w:rPr>
        <w:t>法老</w:t>
      </w:r>
      <w:r>
        <w:rPr>
          <w:lang w:val="zh_CN" w:bidi="zh_CN"/>
        </w:rPr>
        <w:t>的官员。法老是给埃及王的称呼。</w:t>
      </w:r>
    </w:p>
    <w:p>
      <w:pPr/>
      <w:r>
        <w:rPr>
          <w:lang w:val="zh_CN" w:bidi="zh_CN"/>
        </w:rPr>
      </w:r>
      <w:r>
        <w:rPr>
          <w:b/>
          <w:lang w:val="zh_CN" w:bidi="zh_CN"/>
        </w:rPr>
        <w:t>王宫</w:t>
      </w:r>
      <w:r>
        <w:rPr>
          <w:lang w:val="zh_CN" w:bidi="zh_CN"/>
        </w:rPr>
        <w:t>是王居住的地方。王宫的侍卫是一群执行守卫王和他的家或他居住的地方的士兵。由于波提乏是这个卫队的队长，所以波提乏是一个非常重要的人。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38:1–30</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请聆听创世记三十八章1至30节的音频，并将它记在心里。聆听经文三次（如果可能的话，请听三种不同的翻译版本）。然后以小组的形式来讨论以下的问题：</w:t>
      </w:r>
    </w:p>
    <w:p>
      <w:pPr>
        <w:pStyle w:val="ListNumber"/>
        <w:numPr>
          <w:ilvl w:val="0"/>
          <w:numId w:val="9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中断了约瑟的故事，转而叙述犹大家族的故事。犹大是雅各的第四个儿子。利亚是犹大的母亲。犹大救了约瑟的性命，向他的兄弟们建议把约瑟当作奴隶卖给经过的米甸商队。这个故事发生在约瑟离开去了埃及之后。</w:t>
      </w:r>
    </w:p>
    <w:p>
      <w:pPr/>
      <w:r>
        <w:rPr>
          <w:lang w:val="zh_CN" w:bidi="zh_CN"/>
        </w:rPr>
      </w:r>
      <w:r>
        <w:rPr>
          <w:lang w:val="zh_CN" w:bidi="zh_CN"/>
        </w:rPr>
        <w:t>犹大从希伯仑下去，住在亚杜兰。亚杜兰位于希伯仑西北部，海拔比希伯仑低。雅各住在希伯仑。犹大搬到亚杜兰之后，他娶了一个迦南女子。亚伯拉罕、以撒和雅各一直很小心，不娶迦南女人。迦南人敬拜偶像。犹大和他的迦南人妻子有三个儿子。妻子给三个儿子起了名字。第一个儿子名叫珥。第二个名叫俄南。第三个名叫示拉。</w:t>
      </w:r>
    </w:p>
    <w:p>
      <w:pPr/>
      <w:r>
        <w:rPr>
          <w:lang w:val="zh_CN" w:bidi="zh_CN"/>
        </w:rPr>
      </w:r>
      <w:r>
        <w:rPr>
          <w:lang w:val="zh_CN" w:bidi="zh_CN"/>
        </w:rPr>
        <w:t>请在这里暂停并讨论：谁会给你家里的孩子起名字？谁会为儿子选新娘？请展示一张标有希伯仑、亚杜兰和亭拿的地图。</w:t>
      </w:r>
    </w:p>
    <w:p>
      <w:pPr/>
      <w:r>
        <w:rPr>
          <w:lang w:val="zh_CN" w:bidi="zh_CN"/>
        </w:rPr>
      </w:r>
      <w:r>
        <w:rPr>
          <w:lang w:val="zh_CN" w:bidi="zh_CN"/>
        </w:rPr>
        <w:t>犹大安排他的大儿子珥娶了一个名叫她玛的迦南女子。这意味著犹大为他的儿子选了媳妇。珥是一个邪恶的人。因为珥行为邪恶，所以使珥死了。珥死了，没有留下任何孩子。这使得她玛成为一个没有孩子的寡妇，对于古代中东的女人来说，这是一个艰难的处境。寡妇不能继承她们丈夫的财产。他们没有办法赚钱生活。寡妇丈夫的家族应该从丈夫的家族中为寡妇另找一个丈夫。这样做的目的是为了让寡妇生一个孩子，这个孩子将归在死去丈夫的名下，好继承他的产业。寡妇通常不会回到她的父母那里。</w:t>
      </w:r>
    </w:p>
    <w:p>
      <w:pPr/>
      <w:r>
        <w:rPr>
          <w:lang w:val="zh_CN" w:bidi="zh_CN"/>
        </w:rPr>
      </w:r>
      <w:r>
        <w:rPr>
          <w:lang w:val="zh_CN" w:bidi="zh_CN"/>
        </w:rPr>
        <w:t>犹大告诉他的次子俄南，要娶她玛，并与她玛生一个儿子。这个儿子会继承珥的那部分产业。这被称为娶寡嫂婚制，这是一种特殊的婚姻制度。在娶寡嫂婚制的婚姻中，死去丈夫的兄弟会与寡妇同房。凡所生下的儿子，都会被归为死者的儿子，好继承死者的那份产业。一旦她玛生了个儿子，俄南对她玛的丈夫责任就结束了。这种婚姻在古代中东地区是一种常见的做法。俄南不想生一个不会成为自己名下继承人的儿子。如果珥没有继承人，俄南从父亲的产业中得到的份就会更大。俄南实行了当时已知的一种避孕方式。俄南与她玛同房，但在与她发生性关系的过程时抽身而出，使他的精子或精液撒在地上。这使得她玛不可能怀孕。俄南不顺服犹大的指示。俄南也违反了当时的娶寡嫂婚制的律法。耶和华认为俄南的悖逆行为是邪恶的，所以使俄南死了。</w:t>
      </w:r>
    </w:p>
    <w:p>
      <w:pPr/>
      <w:r>
        <w:rPr>
          <w:lang w:val="zh_CN" w:bidi="zh_CN"/>
        </w:rPr>
      </w:r>
      <w:r>
        <w:rPr>
          <w:lang w:val="zh_CN" w:bidi="zh_CN"/>
        </w:rPr>
        <w:t>请在这里暂停并讨论：在你的家族中遗产是如何分配的？当一个儿子死了却没有继承人时，会发生什么事？</w:t>
      </w:r>
    </w:p>
    <w:p>
      <w:pPr/>
      <w:r>
        <w:rPr>
          <w:lang w:val="zh_CN" w:bidi="zh_CN"/>
        </w:rPr>
      </w:r>
      <w:r>
        <w:rPr>
          <w:lang w:val="zh_CN" w:bidi="zh_CN"/>
        </w:rPr>
        <w:t>犹大的第三个儿子示拉年纪太小，不能娶她玛。犹大把她玛送回她的父母那里。犹大告诉她玛，要保持寡妇身份。犹大应许她玛，当示拉成年时，他会派人去找她玛。但犹大不打算遵守他的诺言。犹大害怕示拉也会死。之后犹大的妻子死了。</w:t>
      </w:r>
    </w:p>
    <w:p>
      <w:pPr/>
      <w:r>
        <w:rPr>
          <w:lang w:val="zh_CN" w:bidi="zh_CN"/>
        </w:rPr>
      </w:r>
      <w:r>
        <w:rPr>
          <w:lang w:val="zh_CN" w:bidi="zh_CN"/>
        </w:rPr>
        <w:t>现在，犹大不得不经历一段哀悼的时期。这是人们哀悼家人离世的特定时期。犹大不得不穿特定的衣服，哭泣，把尘土或灰尘撒在头上，并撕裂他的衣服，以示他的悲伤。当犹大的哀悼时期结束后，他到亭拿去剪羊毛。</w:t>
      </w:r>
    </w:p>
    <w:p>
      <w:pPr/>
      <w:r>
        <w:rPr>
          <w:lang w:val="zh_CN" w:bidi="zh_CN"/>
        </w:rPr>
      </w:r>
      <w:r>
        <w:rPr>
          <w:lang w:val="zh_CN" w:bidi="zh_CN"/>
        </w:rPr>
        <w:t>请展示标有亚杜兰和亭拿的地图。</w:t>
      </w:r>
    </w:p>
    <w:p>
      <w:pPr/>
      <w:r>
        <w:rPr>
          <w:lang w:val="zh_CN" w:bidi="zh_CN"/>
        </w:rPr>
      </w:r>
      <w:r>
        <w:rPr>
          <w:lang w:val="zh_CN" w:bidi="zh_CN"/>
        </w:rPr>
        <w:t>她玛知道示拉已经到了适婚的年龄，但犹大没有遵守他的诺言。寡妇通常会穿著特殊的衣服，告诉所有人她们是寡妇。她玛脱掉她寡妇的衣服，并用面纱遮住自己，这样犹大就不会认出她。她玛出去到路旁，等待犹大经过。犹大以为她玛是一个妓女。妓女是为钱而提供性服务的人。在古代中东地区，迦南人设有庙妓。神殿或寺庙是迦南人敬拜诸神的场所。男性会在农忙季节的重要时节，例如播种、剪毛和羊羔出生之前，造访这些神殿或寺庙的妓女。他们相信，与寺庙妓女发生性关系，会确保庄稼的丰收或羊群的繁衍。我们不知道犹大是相信这话，还是只想与妓女发生性关系。</w:t>
      </w:r>
    </w:p>
    <w:p>
      <w:pPr/>
      <w:r>
        <w:rPr>
          <w:lang w:val="zh_CN" w:bidi="zh_CN"/>
        </w:rPr>
      </w:r>
      <w:r>
        <w:rPr>
          <w:lang w:val="zh_CN" w:bidi="zh_CN"/>
        </w:rPr>
        <w:t>犹大提出要给她玛一只小山羊，只要她玛愿意与犹大发生性关系。她玛要求犹大先把三件只属于犹大的私物交给她做抵押。她玛要了犹大所带的印、印带和杖。在那时男子会将一根圆柱形印章用绳带挂在脖子上，并将它按压在黏土上来签署文件。这种印章对每个持有它的人来说都是独一无二的。犹大的杖或手杖会在上面刻有标记，以表明它是犹大所有。她玛说，她会保留这些物品，直到犹大把山羊送来。然而，当犹大送山羊去时，却找不到那个妓女。犹大不知道那个妓女是她玛。犹大便没有再次去找那个妓女。</w:t>
      </w:r>
    </w:p>
    <w:p>
      <w:pPr/>
      <w:r>
        <w:rPr>
          <w:lang w:val="zh_CN" w:bidi="zh_CN"/>
        </w:rPr>
      </w:r>
      <w:r>
        <w:rPr>
          <w:lang w:val="zh_CN" w:bidi="zh_CN"/>
        </w:rPr>
        <w:t>请展示一张圆柱形印章的图片。</w:t>
      </w:r>
    </w:p>
    <w:p>
      <w:pPr/>
      <w:r>
        <w:rPr>
          <w:lang w:val="zh_CN" w:bidi="zh_CN"/>
        </w:rPr>
      </w:r>
      <w:r>
        <w:rPr>
          <w:lang w:val="zh_CN" w:bidi="zh_CN"/>
        </w:rPr>
        <w:t>三个月后，有人告诉犹大，她玛怀孕了。犹大下令用火烧死她玛。犹大认为她玛的所作所为像个妓女。当他们将她玛带出城要杀她时，她玛把属于犹大的印、印带和杖送去给犹大。她玛告诉犹大，拥有这些物品的人就是她孩子的父亲。犹大承认这些物品是他的。犹大明白她玛孩子的父亲正是他自己。犹大说："她玛比我更有义。"在这里，有义的意思是无可指摘或没有罪或无辜。犹大是在说她玛做了一件正确的事，为珥生了一个孩子。犹大做了错事，因为他没有把他的儿子示拉给她玛，好为珥生一个可以继承产业的孩子。</w:t>
      </w:r>
    </w:p>
    <w:p>
      <w:pPr/>
      <w:r>
        <w:rPr>
          <w:lang w:val="zh_CN" w:bidi="zh_CN"/>
        </w:rPr>
      </w:r>
      <w:r>
        <w:rPr>
          <w:lang w:val="zh_CN" w:bidi="zh_CN"/>
        </w:rPr>
        <w:t>她玛生了双胞胎。双胞胎的其中之一从产道先伸出了一只手。接生婆把一条红线绑在那只先伸出来的手腕上，因为接生婆认为那个是先生出来的。确定哪个孩子先出生是重要的，因为产业的继承法是根据出生的先后而定的。但那只手又回到产道里，结果第二个孩子实际上是先生下来的。这个孩子名叫法勒斯，因为他先出生了。他们给第二个孩子起名叫谢拉。</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这个故事有七个场景。</w:t>
      </w:r>
    </w:p>
    <w:p>
      <w:pPr/>
      <w:r>
        <w:rPr>
          <w:lang w:val="zh_CN" w:bidi="zh_CN"/>
        </w:rPr>
      </w:r>
      <w:r>
        <w:rPr>
          <w:b/>
          <w:lang w:val="zh_CN" w:bidi="zh_CN"/>
        </w:rPr>
        <w:t>第一个场景：</w:t>
      </w:r>
      <w:r>
        <w:rPr>
          <w:lang w:val="zh_CN" w:bidi="zh_CN"/>
        </w:rPr>
        <w:t>犹大从希伯仑搬到亚杜兰，娶了一个迦南女子，并生了三个儿子。</w:t>
      </w:r>
    </w:p>
    <w:p>
      <w:pPr/>
      <w:r>
        <w:rPr>
          <w:lang w:val="zh_CN" w:bidi="zh_CN"/>
        </w:rPr>
      </w:r>
      <w:r>
        <w:rPr>
          <w:b/>
          <w:lang w:val="zh_CN" w:bidi="zh_CN"/>
        </w:rPr>
        <w:t>第二个场景：</w:t>
      </w:r>
      <w:r>
        <w:rPr>
          <w:lang w:val="zh_CN" w:bidi="zh_CN"/>
        </w:rPr>
        <w:t>犹大安排他的长子与她玛结婚。长子死了。犹大告诉第二个儿子要娶她玛。但他拒绝与她玛生孩子，就死了。犹大把她玛送回她的父母那里。</w:t>
      </w:r>
    </w:p>
    <w:p>
      <w:pPr/>
      <w:r>
        <w:rPr>
          <w:lang w:val="zh_CN" w:bidi="zh_CN"/>
        </w:rPr>
      </w:r>
      <w:r>
        <w:rPr>
          <w:b/>
          <w:lang w:val="zh_CN" w:bidi="zh_CN"/>
        </w:rPr>
        <w:t>第三个场景：</w:t>
      </w:r>
      <w:r>
        <w:rPr>
          <w:lang w:val="zh_CN" w:bidi="zh_CN"/>
        </w:rPr>
        <w:t>几年之后，犹大的妻子死了。犹大去查看他的羊剪毛。</w:t>
      </w:r>
    </w:p>
    <w:p>
      <w:pPr/>
      <w:r>
        <w:rPr>
          <w:lang w:val="zh_CN" w:bidi="zh_CN"/>
        </w:rPr>
      </w:r>
      <w:r>
        <w:rPr>
          <w:b/>
          <w:lang w:val="zh_CN" w:bidi="zh_CN"/>
        </w:rPr>
        <w:t>第四个场景：</w:t>
      </w:r>
      <w:r>
        <w:rPr>
          <w:lang w:val="zh_CN" w:bidi="zh_CN"/>
        </w:rPr>
        <w:t>她玛知道犹大没有将他的第三个儿子送到她玛那里。她玛脱去寡妇的衣服，把自己伪装成妓女，并与犹大同房。</w:t>
      </w:r>
    </w:p>
    <w:p>
      <w:pPr/>
      <w:r>
        <w:rPr>
          <w:lang w:val="zh_CN" w:bidi="zh_CN"/>
        </w:rPr>
      </w:r>
      <w:r>
        <w:rPr>
          <w:b/>
          <w:lang w:val="zh_CN" w:bidi="zh_CN"/>
        </w:rPr>
        <w:t>第五个场景：</w:t>
      </w:r>
      <w:r>
        <w:rPr>
          <w:lang w:val="zh_CN" w:bidi="zh_CN"/>
        </w:rPr>
        <w:t>犹大试图支付报酬给那个妓女，但没有人能找到她。</w:t>
      </w:r>
    </w:p>
    <w:p>
      <w:pPr/>
      <w:r>
        <w:rPr>
          <w:lang w:val="zh_CN" w:bidi="zh_CN"/>
        </w:rPr>
      </w:r>
      <w:r>
        <w:rPr>
          <w:b/>
          <w:lang w:val="zh_CN" w:bidi="zh_CN"/>
        </w:rPr>
        <w:t>第六个场景：</w:t>
      </w:r>
      <w:r>
        <w:rPr>
          <w:lang w:val="zh_CN" w:bidi="zh_CN"/>
        </w:rPr>
        <w:t>犹大得知她玛怀孕了。犹大发现他就是她玛孩子的父亲。</w:t>
      </w:r>
    </w:p>
    <w:p>
      <w:pPr/>
      <w:r>
        <w:rPr>
          <w:lang w:val="zh_CN" w:bidi="zh_CN"/>
        </w:rPr>
      </w:r>
      <w:r>
        <w:rPr>
          <w:b/>
          <w:lang w:val="zh_CN" w:bidi="zh_CN"/>
        </w:rPr>
        <w:t>第七个场景：</w:t>
      </w:r>
      <w:r>
        <w:rPr>
          <w:lang w:val="zh_CN" w:bidi="zh_CN"/>
        </w:rPr>
        <w:t>她玛生了双胞胎。</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犹大的妻子，书亚的女儿</w:t>
      </w:r>
    </w:p>
    <w:p>
      <w:pPr>
        <w:pStyle w:val="ListBullet"/>
        <w:spacing w:line="240" w:lineRule="auto"/>
        <w:ind w:left="720"/>
      </w:pPr>
      <w:r>
        <w:rPr>
          <w:lang w:val="zh_CN" w:bidi="zh_CN"/>
        </w:rPr>
      </w:r>
      <w:r>
        <w:rPr>
          <w:lang w:val="zh_CN" w:bidi="zh_CN"/>
        </w:rPr>
        <w:t>珥</w:t>
      </w:r>
    </w:p>
    <w:p>
      <w:pPr>
        <w:pStyle w:val="ListBullet"/>
        <w:spacing w:line="240" w:lineRule="auto"/>
        <w:ind w:left="720"/>
      </w:pPr>
      <w:r>
        <w:rPr>
          <w:lang w:val="zh_CN" w:bidi="zh_CN"/>
        </w:rPr>
      </w:r>
      <w:r>
        <w:rPr>
          <w:lang w:val="zh_CN" w:bidi="zh_CN"/>
        </w:rPr>
        <w:t>俄南</w:t>
      </w:r>
    </w:p>
    <w:p>
      <w:pPr>
        <w:pStyle w:val="ListBullet"/>
        <w:spacing w:line="240" w:lineRule="auto"/>
        <w:ind w:left="720"/>
      </w:pPr>
      <w:r>
        <w:rPr>
          <w:lang w:val="zh_CN" w:bidi="zh_CN"/>
        </w:rPr>
      </w:r>
      <w:r>
        <w:rPr>
          <w:lang w:val="zh_CN" w:bidi="zh_CN"/>
        </w:rPr>
        <w:t>示拉</w:t>
      </w:r>
    </w:p>
    <w:p>
      <w:pPr>
        <w:pStyle w:val="ListBullet"/>
        <w:spacing w:line="240" w:lineRule="auto"/>
        <w:ind w:left="720"/>
      </w:pPr>
      <w:r>
        <w:rPr>
          <w:lang w:val="zh_CN" w:bidi="zh_CN"/>
        </w:rPr>
      </w:r>
      <w:r>
        <w:rPr>
          <w:lang w:val="zh_CN" w:bidi="zh_CN"/>
        </w:rPr>
        <w:t>她玛</w:t>
      </w:r>
    </w:p>
    <w:p>
      <w:pPr>
        <w:pStyle w:val="ListBullet"/>
        <w:spacing w:line="240" w:lineRule="auto"/>
        <w:ind w:left="720"/>
      </w:pPr>
      <w:r>
        <w:rPr>
          <w:lang w:val="zh_CN" w:bidi="zh_CN"/>
        </w:rPr>
      </w:r>
      <w:r>
        <w:rPr>
          <w:lang w:val="zh_CN" w:bidi="zh_CN"/>
        </w:rPr>
        <w:t>亚杜兰人希拉</w:t>
      </w:r>
    </w:p>
    <w:p>
      <w:pPr>
        <w:pStyle w:val="ListBullet"/>
        <w:spacing w:line="240" w:lineRule="auto"/>
        <w:ind w:left="720"/>
      </w:pPr>
      <w:r>
        <w:rPr>
          <w:lang w:val="zh_CN" w:bidi="zh_CN"/>
        </w:rPr>
      </w:r>
      <w:r>
        <w:rPr>
          <w:lang w:val="zh_CN" w:bidi="zh_CN"/>
        </w:rPr>
        <w:t>住在伊拿印的人</w:t>
      </w:r>
    </w:p>
    <w:p>
      <w:pPr>
        <w:pStyle w:val="ListBullet"/>
        <w:spacing w:line="240" w:lineRule="auto"/>
        <w:ind w:left="720"/>
      </w:pPr>
      <w:r>
        <w:rPr>
          <w:lang w:val="zh_CN" w:bidi="zh_CN"/>
        </w:rPr>
      </w:r>
      <w:r>
        <w:rPr>
          <w:lang w:val="zh_CN" w:bidi="zh_CN"/>
        </w:rPr>
        <w:t>接生婆</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这个故事发生在约瑟被卖为奴隶并被带到埃及之后。我们不知道这个故事确切发生在什么时候。</w:t>
      </w:r>
    </w:p>
    <w:p>
      <w:pPr/>
      <w:r>
        <w:rPr>
          <w:lang w:val="zh_CN" w:bidi="zh_CN"/>
        </w:rPr>
      </w:r>
      <w:r>
        <w:rPr>
          <w:lang w:val="zh_CN" w:bidi="zh_CN"/>
        </w:rPr>
        <w:t>犹大下到亚杜兰，又上去亭拿。方向的上下指的是往山的高处或低处。希伯仑比亚杜兰海拔高，所以犹大下到亚杜兰。希伯仑和亚杜兰之间大约有十五英里，或二十四公里。亭拿比亚杜兰高，所以犹大上去亭拿。亚杜兰和亭拿之间大约有四英里，或七公里。示拉出生在基悉。基悉离亚杜兰大约有三英里，或五公里。</w:t>
      </w:r>
    </w:p>
    <w:p>
      <w:pPr/>
      <w:r>
        <w:rPr>
          <w:lang w:val="zh_CN" w:bidi="zh_CN"/>
        </w:rPr>
      </w:r>
      <w:r>
        <w:rPr>
          <w:lang w:val="zh_CN" w:bidi="zh_CN"/>
        </w:rPr>
        <w:t>请看标示有希伯仑、亚杜兰和亭拿的地图。</w:t>
      </w:r>
    </w:p>
    <w:p>
      <w:pPr/>
      <w:r>
        <w:rPr>
          <w:lang w:val="zh_CN" w:bidi="zh_CN"/>
        </w:rPr>
      </w:r>
      <w:r>
        <w:rPr>
          <w:lang w:val="zh_CN" w:bidi="zh_CN"/>
        </w:rPr>
        <w:t>在第一个场景中，犹大搬到希伯仑西北部一个海拔较低的城镇。犹大与一个名叫希拉的人待在一起。犹大看到了书亚的女儿，并娶了她。她是一个迦南女子。他们有三个儿子：珥、俄南和示拉。</w:t>
      </w:r>
    </w:p>
    <w:p>
      <w:pPr/>
      <w:r>
        <w:rPr>
          <w:lang w:val="zh_CN" w:bidi="zh_CN"/>
        </w:rPr>
      </w:r>
      <w:r>
        <w:rPr>
          <w:lang w:val="zh_CN" w:bidi="zh_CN"/>
        </w:rPr>
        <w:t>在第二个场景中，犹大的儿子珥已经到了可以结婚的年龄，犹大选择她玛，一个迦南女子给他作妻子。耶和华看到珥很邪恶，就取去了珥的性命。我们不知道珥是什么方式的邪恶。珥没有儿子可以继承他的产业。犹大告诉俄南，要娶她玛，这样她玛可生一个可以成为珥的继承人的儿子。俄南使用了一种避孕方法，以确保她玛不会怀孕。俄南多次这样做。耶和华对俄南的悖逆感到不悦，因此取了俄南的性命。犹大把她玛送回她的父母那里，要她等到示拉的适婚年龄。但其实犹大不打算让示拉娶她玛。这是给观众的额外资讯。没有人告诉她玛，关于犹大对其子示拉的打算。</w:t>
      </w:r>
    </w:p>
    <w:p>
      <w:pPr/>
      <w:r>
        <w:rPr>
          <w:lang w:val="zh_CN" w:bidi="zh_CN"/>
        </w:rPr>
      </w:r>
      <w:r>
        <w:rPr>
          <w:lang w:val="zh_CN" w:bidi="zh_CN"/>
        </w:rPr>
        <w:t>在第三个场景中，犹大的妻子死了。几年后，因为示拉已经到了适婚的年龄，但犹大却没有派人去找她玛。在一段哀悼时期之后，犹大和他的朋友希拉前往亭拿，查看他的羊剪毛。</w:t>
      </w:r>
    </w:p>
    <w:p>
      <w:pPr/>
      <w:r>
        <w:rPr>
          <w:lang w:val="zh_CN" w:bidi="zh_CN"/>
        </w:rPr>
      </w:r>
      <w:r>
        <w:rPr>
          <w:lang w:val="zh_CN" w:bidi="zh_CN"/>
        </w:rPr>
        <w:t>在第四个场景中，她玛知道示拉已经到了可以结婚的年龄，但犹大没有派人去找她玛。 她玛脱去她寡妇的衣服，用面纱遮住她的脸，并坐在犹大会看到她的路旁。犹大认为她玛是一个妓女，如果她玛愿意与犹大发生性关系，他会给一只小山羊为报酬。她玛要求犹大留下他的印、印带和手杖，作为会送山羊来的保证。然后她玛与犹大同房。</w:t>
      </w:r>
    </w:p>
    <w:p>
      <w:pPr/>
      <w:r>
        <w:rPr>
          <w:lang w:val="zh_CN" w:bidi="zh_CN"/>
        </w:rPr>
      </w:r>
      <w:r>
        <w:rPr>
          <w:lang w:val="zh_CN" w:bidi="zh_CN"/>
        </w:rPr>
        <w:t>在第五个场景中，犹大派亚杜兰人希拉带著小山羊去支付那个女人的报酬，并把犹大的印、印带和杖取回。希拉却找不到那个妓女。伊拿印的人告诉希拉，那里没有妓女。犹大决定让那个女人保留印、印带和杖。犹大认为，如果他再次去找那个妓女，自己会成为大家的笑柄。</w:t>
      </w:r>
    </w:p>
    <w:p>
      <w:pPr/>
      <w:r>
        <w:rPr>
          <w:lang w:val="zh_CN" w:bidi="zh_CN"/>
        </w:rPr>
      </w:r>
      <w:r>
        <w:rPr>
          <w:lang w:val="zh_CN" w:bidi="zh_CN"/>
        </w:rPr>
        <w:t>在第六个场景中，三个月后，犹大听到她玛怀孕了。犹大要求用火烧死她玛。她玛把印、印带和杖送回给犹大。她玛说："我孩子的父亲就是这些物品的拥有者。"犹大意识到他玛孩子的父亲是他自己。犹大说，她玛做了正确的事，就是让自己怀孕，好让她的丈夫有个继承人。犹大做了一件错事，因他没有确保她玛能生个孩子。犹大不再与她玛同房。</w:t>
      </w:r>
    </w:p>
    <w:p>
      <w:pPr/>
      <w:r>
        <w:rPr>
          <w:lang w:val="zh_CN" w:bidi="zh_CN"/>
        </w:rPr>
      </w:r>
      <w:r>
        <w:rPr>
          <w:lang w:val="zh_CN" w:bidi="zh_CN"/>
        </w:rPr>
        <w:t>在第七个场景中，她玛生了双胞胎。一个婴儿的手臂先伸出来，所以接生婆认为这是长子，便把一条红线绑在这个婴儿的手腕上。但那只手臂又缩回到产道里，结果反而是另一个孩子先出生。第一个出生的孩子名叫法勒斯，第二个出生的孩子名叫谢拉。</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这个故事有七个场景。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犹大的妻子，书亚的女儿</w:t>
      </w:r>
    </w:p>
    <w:p>
      <w:pPr>
        <w:pStyle w:val="ListBullet"/>
        <w:spacing w:line="240" w:lineRule="auto"/>
        <w:ind w:left="720"/>
      </w:pPr>
      <w:r>
        <w:rPr>
          <w:lang w:val="zh_CN" w:bidi="zh_CN"/>
        </w:rPr>
      </w:r>
      <w:r>
        <w:rPr>
          <w:lang w:val="zh_CN" w:bidi="zh_CN"/>
        </w:rPr>
        <w:t>珥</w:t>
      </w:r>
    </w:p>
    <w:p>
      <w:pPr>
        <w:pStyle w:val="ListBullet"/>
        <w:spacing w:line="240" w:lineRule="auto"/>
        <w:ind w:left="720"/>
      </w:pPr>
      <w:r>
        <w:rPr>
          <w:lang w:val="zh_CN" w:bidi="zh_CN"/>
        </w:rPr>
      </w:r>
      <w:r>
        <w:rPr>
          <w:lang w:val="zh_CN" w:bidi="zh_CN"/>
        </w:rPr>
        <w:t>俄南</w:t>
      </w:r>
    </w:p>
    <w:p>
      <w:pPr>
        <w:pStyle w:val="ListBullet"/>
        <w:spacing w:line="240" w:lineRule="auto"/>
        <w:ind w:left="720"/>
      </w:pPr>
      <w:r>
        <w:rPr>
          <w:lang w:val="zh_CN" w:bidi="zh_CN"/>
        </w:rPr>
      </w:r>
      <w:r>
        <w:rPr>
          <w:lang w:val="zh_CN" w:bidi="zh_CN"/>
        </w:rPr>
        <w:t>示拉</w:t>
      </w:r>
    </w:p>
    <w:p>
      <w:pPr>
        <w:pStyle w:val="ListBullet"/>
        <w:spacing w:line="240" w:lineRule="auto"/>
        <w:ind w:left="720"/>
      </w:pPr>
      <w:r>
        <w:rPr>
          <w:lang w:val="zh_CN" w:bidi="zh_CN"/>
        </w:rPr>
      </w:r>
      <w:r>
        <w:rPr>
          <w:lang w:val="zh_CN" w:bidi="zh_CN"/>
        </w:rPr>
        <w:t>她玛</w:t>
      </w:r>
    </w:p>
    <w:p>
      <w:pPr>
        <w:pStyle w:val="ListBullet"/>
        <w:spacing w:line="240" w:lineRule="auto"/>
        <w:ind w:left="720"/>
      </w:pPr>
      <w:r>
        <w:rPr>
          <w:lang w:val="zh_CN" w:bidi="zh_CN"/>
        </w:rPr>
      </w:r>
      <w:r>
        <w:rPr>
          <w:lang w:val="zh_CN" w:bidi="zh_CN"/>
        </w:rPr>
        <w:t>亚杜兰人希拉</w:t>
      </w:r>
    </w:p>
    <w:p>
      <w:pPr>
        <w:pStyle w:val="ListBullet"/>
        <w:spacing w:line="240" w:lineRule="auto"/>
        <w:ind w:left="720"/>
      </w:pPr>
      <w:r>
        <w:rPr>
          <w:lang w:val="zh_CN" w:bidi="zh_CN"/>
        </w:rPr>
      </w:r>
      <w:r>
        <w:rPr>
          <w:lang w:val="zh_CN" w:bidi="zh_CN"/>
        </w:rPr>
        <w:t>住在伊拿印的人</w:t>
      </w:r>
    </w:p>
    <w:p>
      <w:pPr>
        <w:pStyle w:val="ListBullet"/>
        <w:spacing w:line="240" w:lineRule="auto"/>
        <w:ind w:left="720"/>
      </w:pPr>
      <w:r>
        <w:rPr>
          <w:lang w:val="zh_CN" w:bidi="zh_CN"/>
        </w:rPr>
      </w:r>
      <w:r>
        <w:rPr>
          <w:lang w:val="zh_CN" w:bidi="zh_CN"/>
        </w:rPr>
        <w:t>接生婆</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在第一个场景中，犹大搬到亚杜兰，并娶了一个迦南女子。</w:t>
      </w:r>
    </w:p>
    <w:p>
      <w:pPr/>
      <w:r>
        <w:rPr>
          <w:lang w:val="zh_CN" w:bidi="zh_CN"/>
        </w:rPr>
      </w:r>
      <w:r>
        <w:rPr>
          <w:lang w:val="zh_CN" w:bidi="zh_CN"/>
        </w:rPr>
        <w:t>请在这里暂停表演，并问犹大："你认为你的父亲如果知道你娶了一个迦南女子，会有什么感受？"你可能会听到："他不会高兴。我的父亲希望我们与迦南人分开。但她很漂亮，会成为我的一个好妻子。"请重新开始表演。</w:t>
      </w:r>
    </w:p>
    <w:p>
      <w:pPr/>
      <w:r>
        <w:rPr>
          <w:lang w:val="zh_CN" w:bidi="zh_CN"/>
        </w:rPr>
      </w:r>
      <w:r>
        <w:rPr>
          <w:lang w:val="zh_CN" w:bidi="zh_CN"/>
        </w:rPr>
        <w:t>犹大和他的妻子有三个儿子。妻子给他们起名叫珥、俄南和示拉。</w:t>
      </w:r>
    </w:p>
    <w:p>
      <w:pPr/>
      <w:r>
        <w:rPr>
          <w:lang w:val="zh_CN" w:bidi="zh_CN"/>
        </w:rPr>
      </w:r>
      <w:r>
        <w:rPr>
          <w:lang w:val="zh_CN" w:bidi="zh_CN"/>
        </w:rPr>
        <w:t>在第二个场景中，犹大安排珥娶了一个名叫她玛的迦南女子。耶和华看到珥是一个邪恶的人。耶和华取了珥的性命。她玛成为一个没有孩子的寡妇。犹大告诉第二个儿子俄南，要与她玛同房，并让她玛生个儿子。</w:t>
      </w:r>
    </w:p>
    <w:p>
      <w:pPr/>
      <w:r>
        <w:rPr>
          <w:lang w:val="zh_CN" w:bidi="zh_CN"/>
        </w:rPr>
      </w:r>
      <w:r>
        <w:rPr>
          <w:lang w:val="zh_CN" w:bidi="zh_CN"/>
        </w:rPr>
        <w:t>请在这里暂停表演，并问犹大："你为什么想要珥有一个继承人？"你可能会听到："珥应该有一个继承人。这样她玛就会有人照顾她。我们必须为寡妇提供生活所需。"请重新开始表演。</w:t>
      </w:r>
    </w:p>
    <w:p>
      <w:pPr/>
      <w:r>
        <w:rPr>
          <w:lang w:val="zh_CN" w:bidi="zh_CN"/>
        </w:rPr>
      </w:r>
      <w:r>
        <w:rPr>
          <w:lang w:val="zh_CN" w:bidi="zh_CN"/>
        </w:rPr>
        <w:t>出生的儿子将被视为珥的继承人。俄南拒绝为他兄弟珥留后。俄南实行避孕，以避免让她玛怀孕。</w:t>
      </w:r>
    </w:p>
    <w:p>
      <w:pPr/>
      <w:r>
        <w:rPr>
          <w:lang w:val="zh_CN" w:bidi="zh_CN"/>
        </w:rPr>
      </w:r>
      <w:r>
        <w:rPr>
          <w:lang w:val="zh_CN" w:bidi="zh_CN"/>
        </w:rPr>
        <w:t>请在这里暂停表演，并问俄南："你为什么不想为你的兄弟珥生一个儿子？"你可能会听到："珥已经死了。如果我让她玛生了儿子，那么这个儿子将继承珥的那份产业。我分到的部分就会少一些。我不想生一个将成为别人继承人的孩子。"请重新开始表演。</w:t>
      </w:r>
    </w:p>
    <w:p>
      <w:pPr/>
      <w:r>
        <w:rPr>
          <w:lang w:val="zh_CN" w:bidi="zh_CN"/>
        </w:rPr>
      </w:r>
      <w:r>
        <w:rPr>
          <w:lang w:val="zh_CN" w:bidi="zh_CN"/>
        </w:rPr>
        <w:t>因为俄南不顺服，所以耶和华使俄南死了。第三个儿子示拉年纪太小，不能娶她玛。犹大把她玛送回她的父母那里。犹大承诺她玛，当示拉长大后，会让他娶她玛。但犹大不打算遵守这个诺言。</w:t>
      </w:r>
    </w:p>
    <w:p>
      <w:pPr/>
      <w:r>
        <w:rPr>
          <w:lang w:val="zh_CN" w:bidi="zh_CN"/>
        </w:rPr>
      </w:r>
      <w:r>
        <w:rPr>
          <w:lang w:val="zh_CN" w:bidi="zh_CN"/>
        </w:rPr>
        <w:t>在第三个场景中，犹大的妻子死了。犹大遵守了一段一般的哀悼时期。然后犹大去查看羊剪毛。</w:t>
      </w:r>
    </w:p>
    <w:p>
      <w:pPr/>
      <w:r>
        <w:rPr>
          <w:lang w:val="zh_CN" w:bidi="zh_CN"/>
        </w:rPr>
      </w:r>
      <w:r>
        <w:rPr>
          <w:lang w:val="zh_CN" w:bidi="zh_CN"/>
        </w:rPr>
        <w:t>在第四个场景中，她玛意识到犹大不打算让示拉娶她。她玛知道犹大要经过她家附近，去查看羊剪毛。她玛脱去寡妇的衣服。她玛用面纱遮住自己。她玛坐在路旁，这样犹大就会认为她玛是一个妓女。</w:t>
      </w:r>
    </w:p>
    <w:p>
      <w:pPr/>
      <w:r>
        <w:rPr>
          <w:lang w:val="zh_CN" w:bidi="zh_CN"/>
        </w:rPr>
      </w:r>
      <w:r>
        <w:rPr>
          <w:lang w:val="zh_CN" w:bidi="zh_CN"/>
        </w:rPr>
        <w:t>请在这里暂停表演，并问她玛："你现在感觉如何？"你可能会听到："我很生气也很失望。我的公公承诺我，但他没有遵守他的诺言。我不喜欢表现得像个妓女，但我别无选择。我必须生个儿子。"请重新开始表演。</w:t>
      </w:r>
    </w:p>
    <w:p>
      <w:pPr/>
      <w:r>
        <w:rPr>
          <w:lang w:val="zh_CN" w:bidi="zh_CN"/>
        </w:rPr>
      </w:r>
      <w:r>
        <w:rPr>
          <w:lang w:val="zh_CN" w:bidi="zh_CN"/>
        </w:rPr>
        <w:t>当犹大停下来，并提出与路旁那个妓女发生性关系时，他不知道这个女人就是她玛。犹大提出要支付一只小山羊做为报酬。她玛要求留下抵押物品为保证，直到小山羊送达。她玛要求提供能够识别犹大身份的物品。</w:t>
      </w:r>
    </w:p>
    <w:p>
      <w:pPr/>
      <w:r>
        <w:rPr>
          <w:lang w:val="zh_CN" w:bidi="zh_CN"/>
        </w:rPr>
      </w:r>
      <w:r>
        <w:rPr>
          <w:lang w:val="zh_CN" w:bidi="zh_CN"/>
        </w:rPr>
        <w:t>请在这里暂停表演，并问她玛："你为什么要求能提供显示犹大身份的东西？"你可能会听到："我希望这次的相遇能让我怀孕。但如果我怀孕了，犹大会审判我。我需要这些物品来证明父亲是谁。当犹大意识到他就是父亲时，他就不会伤害我。"请重新开始表演。</w:t>
      </w:r>
    </w:p>
    <w:p>
      <w:pPr/>
      <w:r>
        <w:rPr>
          <w:lang w:val="zh_CN" w:bidi="zh_CN"/>
        </w:rPr>
      </w:r>
      <w:r>
        <w:rPr>
          <w:lang w:val="zh_CN" w:bidi="zh_CN"/>
        </w:rPr>
        <w:t>犹大同意给那女人三件物品，然后便与那妓女发生了性关系。犹大离开，并继续前往剪羊毛的地方。她玛回家，并穿回寡妇的衣服。犹大不知道他与她玛发生了性关系。</w:t>
      </w:r>
    </w:p>
    <w:p>
      <w:pPr/>
      <w:r>
        <w:rPr>
          <w:lang w:val="zh_CN" w:bidi="zh_CN"/>
        </w:rPr>
      </w:r>
      <w:r>
        <w:rPr>
          <w:lang w:val="zh_CN" w:bidi="zh_CN"/>
        </w:rPr>
        <w:t>在第五个场景中，犹大派希拉去把小山羊给妓女，并将犹大的个人物品取回。伊拿印的人告诉希拉，那里没有妓女。犹大决定让那个女人保留这些物品。犹大认为，如果他再次去找那个女人，人们会嘲笑他。</w:t>
      </w:r>
    </w:p>
    <w:p>
      <w:pPr/>
      <w:r>
        <w:rPr>
          <w:lang w:val="zh_CN" w:bidi="zh_CN"/>
        </w:rPr>
      </w:r>
      <w:r>
        <w:rPr>
          <w:lang w:val="zh_CN" w:bidi="zh_CN"/>
        </w:rPr>
        <w:t>在第六个场景中，她玛怀孕了，而且人们知道她怀孕了。有人告诉犹大，她玛怀孕了。犹大认为她玛的所作所为像个妓女，并说她玛应该被烧死。在那时，她玛把三个属于犹大的私人物品送回给犹大。犹大意识到他玛孩子的父亲就是他自己。然后犹大说她玛是无可指摘的。犹大是做错了事的人。</w:t>
      </w:r>
    </w:p>
    <w:p>
      <w:pPr/>
      <w:r>
        <w:rPr>
          <w:lang w:val="zh_CN" w:bidi="zh_CN"/>
        </w:rPr>
      </w:r>
      <w:r>
        <w:rPr>
          <w:lang w:val="zh_CN" w:bidi="zh_CN"/>
        </w:rPr>
        <w:t>请在这里暂停表演，并问犹大："你现在感觉如何？"你可能会听到："我后悔没有为她玛做我应该做的。她玛做了正确的事。我的行为是错的。"请重新开始表演。</w:t>
      </w:r>
    </w:p>
    <w:p>
      <w:pPr/>
      <w:r>
        <w:rPr>
          <w:lang w:val="zh_CN" w:bidi="zh_CN"/>
        </w:rPr>
      </w:r>
      <w:r>
        <w:rPr>
          <w:lang w:val="zh_CN" w:bidi="zh_CN"/>
        </w:rPr>
        <w:t>在第七个场景中，她玛生了双胞胎。 长子名叫法勒斯。</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经文两次提到</w:t>
      </w:r>
      <w:r>
        <w:rPr>
          <w:b/>
          <w:lang w:val="zh_CN" w:bidi="zh_CN"/>
        </w:rPr>
        <w:t>耶和华</w:t>
      </w:r>
      <w:r>
        <w:rPr>
          <w:lang w:val="zh_CN" w:bidi="zh_CN"/>
        </w:rPr>
        <w:t>。请使用你在前文中所用的相同词语来指耶和华。主词汇表中有关于</w:t>
      </w:r>
      <w:hyperlink r:id="rId22">
        <w:r>
          <w:rPr>
            <w:lang w:val="zh_CN" w:bidi="zh_CN"/>
          </w:rPr>
          <w:rPr>
            <w:color w:val="0000EE"/>
            <w:u w:val="single"/>
          </w:rPr>
          <w:t>耶和华</w:t>
        </w:r>
      </w:hyperlink>
      <w:r>
        <w:rPr>
          <w:lang w:val="zh_CN" w:bidi="zh_CN"/>
        </w:rPr>
        <w:t>这个词的讨论。</w:t>
      </w:r>
    </w:p>
    <w:p>
      <w:pPr/>
      <w:r>
        <w:rPr>
          <w:lang w:val="zh_CN" w:bidi="zh_CN"/>
        </w:rPr>
      </w:r>
      <w:r>
        <w:rPr>
          <w:lang w:val="zh_CN" w:bidi="zh_CN"/>
        </w:rPr>
        <w:t>在这段经文中有很多性关系的词语。不同的翻译使用诸如同房或上床等片语，意思是他与那个女人发生了性关系。你需要使用你的文化中社会能接受的词语来描述。</w:t>
      </w:r>
    </w:p>
    <w:p>
      <w:pPr/>
      <w:r>
        <w:rPr>
          <w:lang w:val="zh_CN" w:bidi="zh_CN"/>
        </w:rPr>
      </w:r>
      <w:r>
        <w:rPr>
          <w:lang w:val="zh_CN" w:bidi="zh_CN"/>
        </w:rPr>
        <w:t>请在这里暂停并讨论：请讲述故事中这类性接触的故事。请留意你使用哪些词语和片语，好让在公开场合谈论这些事情变得可以接受。</w:t>
      </w:r>
    </w:p>
    <w:p>
      <w:pPr/>
      <w:r>
        <w:rPr>
          <w:lang w:val="zh_CN" w:bidi="zh_CN"/>
        </w:rPr>
      </w:r>
      <w:r>
        <w:rPr>
          <w:lang w:val="zh_CN" w:bidi="zh_CN"/>
        </w:rPr>
        <w:t>犹大提到一条律法，要求兄弟必须与其兄弟的寡妇同房，以为死去的兄弟留下继承人。所生的孩子将是死去的兄弟的继承人，而不是实际生下孩子的人的继承人。犹大没有说出这条律法的名字。这就是娶寡嫂婚律法，在古代中东地区是一种常见的做法。</w:t>
      </w:r>
    </w:p>
    <w:p>
      <w:pPr/>
      <w:r>
        <w:rPr>
          <w:lang w:val="zh_CN" w:bidi="zh_CN"/>
        </w:rPr>
      </w:r>
      <w:r>
        <w:rPr>
          <w:lang w:val="zh_CN" w:bidi="zh_CN"/>
        </w:rPr>
        <w:t>俄南不想让她玛生下一个会被视为珥的继承人的孩子。俄南实行了一种避孕方式。这意味著俄南在性交的过程中抽身，并将他的精子或精液洒在地上。这使得她玛不可能怀孕。要形成一个婴孩，男性的精子必须进入女性的身体。大多数文化都能找到可以在每个群体中都能被接受的说法来描述这个过程。</w:t>
      </w:r>
    </w:p>
    <w:p>
      <w:pPr/>
      <w:r>
        <w:rPr>
          <w:lang w:val="zh_CN" w:bidi="zh_CN"/>
        </w:rPr>
      </w:r>
      <w:r>
        <w:rPr>
          <w:lang w:val="zh_CN" w:bidi="zh_CN"/>
        </w:rPr>
        <w:t>请在这里暂停并讨论：请讨论在你们的文化中有类似情况发生的地方。请注意你用来描述这个行为的词语。你该怎样表达，才能让甚至你的祖母听到时也能接受这样的说法？</w:t>
      </w:r>
    </w:p>
    <w:p>
      <w:pPr/>
      <w:r>
        <w:rPr>
          <w:lang w:val="zh_CN" w:bidi="zh_CN"/>
        </w:rPr>
      </w:r>
      <w:r>
        <w:rPr>
          <w:lang w:val="zh_CN" w:bidi="zh_CN"/>
        </w:rPr>
        <w:t>俄南的罪是因俄南拒绝为他已故的兄长留后。俄南违背了父亲的命令。耶和华取了俄南的性命，因为俄南拒绝为他的兄弟留后。耶和华说，俄南所做的是</w:t>
      </w:r>
      <w:r>
        <w:rPr>
          <w:b/>
          <w:lang w:val="zh_CN" w:bidi="zh_CN"/>
        </w:rPr>
        <w:t>邪恶的</w:t>
      </w:r>
      <w:r>
        <w:rPr>
          <w:lang w:val="zh_CN" w:bidi="zh_CN"/>
        </w:rPr>
        <w:t>。在主词汇表中有关于</w:t>
      </w:r>
      <w:hyperlink r:id="rId41">
        <w:r>
          <w:rPr>
            <w:lang w:val="zh_CN" w:bidi="zh_CN"/>
          </w:rPr>
          <w:rPr>
            <w:color w:val="0000EE"/>
            <w:u w:val="single"/>
          </w:rPr>
          <w:t>邪恶</w:t>
        </w:r>
      </w:hyperlink>
      <w:r>
        <w:rPr>
          <w:lang w:val="zh_CN" w:bidi="zh_CN"/>
        </w:rPr>
        <w:t>这个词的讨论。</w:t>
      </w:r>
    </w:p>
    <w:p>
      <w:pPr/>
      <w:r>
        <w:rPr>
          <w:lang w:val="zh_CN" w:bidi="zh_CN"/>
        </w:rPr>
      </w:r>
      <w:r>
        <w:rPr>
          <w:lang w:val="zh_CN" w:bidi="zh_CN"/>
        </w:rPr>
        <w:t>当犹大在路旁遇到她玛时，犹大没有认出她玛。她玛脱去寡妇的衣服，并穿上其他的衣服，以引诱犹大与她发生性关系。她玛也用面纱遮住她的脸。犹大认为她玛是一个</w:t>
      </w:r>
      <w:r>
        <w:rPr>
          <w:b/>
          <w:lang w:val="zh_CN" w:bidi="zh_CN"/>
        </w:rPr>
        <w:t>妓女</w:t>
      </w:r>
      <w:r>
        <w:rPr>
          <w:lang w:val="zh_CN" w:bidi="zh_CN"/>
        </w:rPr>
        <w:t>。妓女是为性而出卖她的身体的人。有些翻译使用庙妓这个词。</w:t>
      </w:r>
      <w:r>
        <w:rPr>
          <w:b/>
          <w:lang w:val="zh_CN" w:bidi="zh_CN"/>
        </w:rPr>
        <w:t>庙妓</w:t>
      </w:r>
      <w:r>
        <w:rPr>
          <w:lang w:val="zh_CN" w:bidi="zh_CN"/>
        </w:rPr>
        <w:t>是指那些在管生育的寺庙或神殿里从事卖淫的女人，她们以这种行为作为祭祀的一部分。迦南人拥有许多这样的神殿或寺庙。妓女是任何为性而出卖自己的女人。庙妓的意思是利用卖淫来侍奉特定的异教假神。你需要找到适用于所有人的词语。犹大以为那位妓女是在当地的一个异教管生育神殿工作的。</w:t>
      </w:r>
    </w:p>
    <w:p>
      <w:pPr/>
      <w:r>
        <w:rPr>
          <w:lang w:val="zh_CN" w:bidi="zh_CN"/>
        </w:rPr>
      </w:r>
      <w:r>
        <w:rPr>
          <w:lang w:val="zh_CN" w:bidi="zh_CN"/>
        </w:rPr>
        <w:t>当她玛在路旁遇到犹大时，犹大认为她玛是一个妓女，并提出要支付报酬给与她的性关系。她玛要求提供保证或</w:t>
      </w:r>
      <w:r>
        <w:rPr>
          <w:b/>
          <w:lang w:val="zh_CN" w:bidi="zh_CN"/>
        </w:rPr>
        <w:t>抵押</w:t>
      </w:r>
      <w:r>
        <w:rPr>
          <w:lang w:val="zh_CN" w:bidi="zh_CN"/>
        </w:rPr>
        <w:t>。保证品或抵押物是为确保会按承诺付款所先留下的有价值物品。犹大答应付会付一只小山羊作为代价。她玛希望犹大能把一些有价值的东西留给她。这样，即使犹大没有送去那只山羊，她玛仍然会拥有一些值钱的东西。她玛要求把犹大的印、印带和杖留下。</w:t>
      </w:r>
      <w:r>
        <w:rPr>
          <w:b/>
          <w:lang w:val="zh_CN" w:bidi="zh_CN"/>
        </w:rPr>
        <w:t>印</w:t>
      </w:r>
      <w:r>
        <w:rPr>
          <w:lang w:val="zh_CN" w:bidi="zh_CN"/>
        </w:rPr>
        <w:t>是一个圆柱体，上面刻有代表犹大的雕刻。犹大把它戴在脖子上。当犹大需要签名时，他会把这个圆柱体压在泥土上。每个人都会认出这个是犹大的印记。手杖上会刻上大家能认出的雕刻。她玛索取这些物品，就能用它们来认出是谁与她发生性关系。</w:t>
      </w:r>
    </w:p>
    <w:p>
      <w:pPr/>
      <w:r>
        <w:rPr>
          <w:lang w:val="zh_CN" w:bidi="zh_CN"/>
        </w:rPr>
      </w:r>
      <w:r>
        <w:rPr>
          <w:lang w:val="zh_CN" w:bidi="zh_CN"/>
        </w:rPr>
        <w:t>请再次展示圆柱形印章的图片。</w:t>
      </w:r>
    </w:p>
    <w:p>
      <w:pPr/>
      <w:r>
        <w:rPr>
          <w:lang w:val="zh_CN" w:bidi="zh_CN"/>
        </w:rPr>
      </w:r>
      <w:r>
        <w:rPr>
          <w:lang w:val="zh_CN" w:bidi="zh_CN"/>
        </w:rPr>
        <w:t>犹大得知她玛与他同房，是为了生一个能作为珥的继承人的孩子。犹大说她玛的行为是</w:t>
      </w:r>
      <w:r>
        <w:rPr>
          <w:b/>
          <w:lang w:val="zh_CN" w:bidi="zh_CN"/>
        </w:rPr>
        <w:t>义</w:t>
      </w:r>
      <w:r>
        <w:rPr>
          <w:lang w:val="zh_CN" w:bidi="zh_CN"/>
        </w:rPr>
        <w:t>的。主词汇表中有关于</w:t>
      </w:r>
      <w:hyperlink r:id="rId32">
        <w:r>
          <w:rPr>
            <w:lang w:val="zh_CN" w:bidi="zh_CN"/>
          </w:rPr>
          <w:rPr>
            <w:color w:val="0000EE"/>
            <w:u w:val="single"/>
          </w:rPr>
          <w:t>义</w:t>
        </w:r>
      </w:hyperlink>
      <w:r>
        <w:rPr>
          <w:lang w:val="zh_CN" w:bidi="zh_CN"/>
        </w:rPr>
        <w:t>的讨论。在这里，犹大是在说她玛的所作所为是无可指摘的。她玛是清白的。她玛的行为是出于正确的理由。犹大说她玛更有义，意思是她玛比犹大更清白或更无可指摘。犹大没有完成为她玛找一个丈夫，为珥生下一个继承人的工作。她玛自己所做的，正是为了实现这件事。</w:t>
      </w:r>
    </w:p>
    <w:p>
      <w:pPr/>
      <w:r>
        <w:rPr>
          <w:lang w:val="zh_CN" w:bidi="zh_CN"/>
        </w:rPr>
      </w:r>
      <w:r>
        <w:rPr>
          <w:lang w:val="zh_CN" w:bidi="zh_CN"/>
        </w:rPr>
        <w:t>当她玛的孩子出生时，他们发现她怀的是双胞胎。当一只手从产道伸出时，助产士认为这是第一个孩子，便把一条红线绑在手腕上，以识别哪个是长子。在那个文化中，长子既有权利和特权，也有责任。知道双胞胎的哪个先出生，是拥有继承权的长子，这一点很重要。结果另一个孩子才是先出生的长子。红线帮助确定哪个孩子是长子。</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39:1–23</w:t>
      </w:r>
      <w:r>
        <w:rPr>
          <w:lang w:val="zh_CN" w:bidi="zh_CN"/>
        </w:rPr>
      </w:r>
    </w:p>
    <w:p>
      <w:pPr>
        <w:pStyle w:val="Heading3"/>
      </w:pPr>
      <w:r>
        <w:rPr>
          <w:lang w:val="zh_CN" w:bidi="zh_CN"/>
        </w:rPr>
        <w:t>聆听话语与铭记于心</w:t>
      </w:r>
    </w:p>
    <w:p>
      <w:pPr/>
      <w:r>
        <w:rPr>
          <w:lang w:val="zh_CN" w:bidi="zh_CN"/>
        </w:rPr>
      </w:r>
      <w:r>
        <w:rPr>
          <w:lang w:val="zh_CN" w:bidi="zh_CN"/>
        </w:rPr>
        <w:t>请聆听创世记三十九章1至23节的音频，并将它记在心里。聆听经文三次（如果可能的话，请听三种不同的翻译版本）。然后以小组的形式来讨论以下的问题：</w:t>
      </w:r>
    </w:p>
    <w:p>
      <w:pPr>
        <w:pStyle w:val="ListNumber"/>
        <w:numPr>
          <w:ilvl w:val="0"/>
          <w:numId w:val="9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这段经文又回到约瑟的故事。在这里叙述了约瑟到达埃及后，以及约瑟在埃及生活的头几年所发生的事。</w:t>
      </w:r>
    </w:p>
    <w:p>
      <w:pPr/>
      <w:r>
        <w:rPr>
          <w:lang w:val="zh_CN" w:bidi="zh_CN"/>
        </w:rPr>
      </w:r>
      <w:r>
        <w:rPr>
          <w:lang w:val="zh_CN" w:bidi="zh_CN"/>
        </w:rPr>
        <w:t>请展示一张迦南和埃及的地图。</w:t>
      </w:r>
    </w:p>
    <w:p>
      <w:pPr/>
      <w:r>
        <w:rPr>
          <w:lang w:val="zh_CN" w:bidi="zh_CN"/>
        </w:rPr>
      </w:r>
      <w:r>
        <w:rPr>
          <w:lang w:val="zh_CN" w:bidi="zh_CN"/>
        </w:rPr>
        <w:t>经文使用商队的通用名称：以实玛利人。在前面提到的约瑟经文中，作者把这些商队商人称为以实玛利人和米甸人。以实玛利人是对所有商队商人通用的称呼。当他们到达埃及时，以实玛利人把约瑟卖给一个名叫波提乏的人，波提乏是埃及王法老的侍卫队队长。这意味著波提乏负责王宫和所有住在王宫里的人的安全。法老是埃及王的称号。</w:t>
      </w:r>
    </w:p>
    <w:p>
      <w:pPr/>
      <w:r>
        <w:rPr>
          <w:lang w:val="zh_CN" w:bidi="zh_CN"/>
        </w:rPr>
      </w:r>
      <w:r>
        <w:rPr>
          <w:lang w:val="zh_CN" w:bidi="zh_CN"/>
        </w:rPr>
        <w:t>耶和华与约瑟同在。这句话在经文中重复了四次。每次提到时是告诉我们，耶和华使约瑟遇上好事。耶和华使约瑟所做的一切，尽都成功。约瑟一开始只是一名普通的奴隶。接著，波提乏任命约瑟波提乏为他的私人助手。接著，波提乏派约瑟管理波提乏的家，以及波提乏所拥有的一切。波提乏任命约瑟管理波提乏的家后，耶和华也使波提乏亨通。耶和华因约瑟的缘故，祝福波提乏的家。这意味著波提乏公私的一切都运行顺利、繁荣。波提乏认出耶和华是因约瑟而祝福波提乏。波提乏派约瑟管理波提乏所拥有的一切。约瑟为波提乏处理一切事物，波提乏只需要管他自己想吃什么。埃及人不会让外人为他们烹饪食物。</w:t>
      </w:r>
    </w:p>
    <w:p>
      <w:pPr/>
      <w:r>
        <w:rPr>
          <w:lang w:val="zh_CN" w:bidi="zh_CN"/>
        </w:rPr>
      </w:r>
      <w:r>
        <w:rPr>
          <w:lang w:val="zh_CN" w:bidi="zh_CN"/>
        </w:rPr>
        <w:t>约瑟是一个长相英俊，且身材健壮的男子。波提乏的妻子看著约瑟，想与他同寝。波提乏的妻子说："请来，与我同寝。"或"来，与我上床。"</w:t>
      </w:r>
    </w:p>
    <w:p>
      <w:pPr/>
      <w:r>
        <w:rPr>
          <w:lang w:val="zh_CN" w:bidi="zh_CN"/>
        </w:rPr>
      </w:r>
      <w:r>
        <w:rPr>
          <w:lang w:val="zh_CN" w:bidi="zh_CN"/>
        </w:rPr>
        <w:t>请在这里暂停并讨论：请讲述一个女人试图引诱一个年轻人，与她发生性关系的故事。你们会使用什么词语和片语来描述她想要的？你们如何委婉地说出这件事，既能让所有人都能理解，又不会让任何人因所用的语言而感到不好意思？</w:t>
      </w:r>
    </w:p>
    <w:p>
      <w:pPr/>
      <w:r>
        <w:rPr>
          <w:lang w:val="zh_CN" w:bidi="zh_CN"/>
        </w:rPr>
      </w:r>
      <w:r>
        <w:rPr>
          <w:lang w:val="zh_CN" w:bidi="zh_CN"/>
        </w:rPr>
        <w:t>约瑟拒绝与波提乏的妻子上床。约瑟解释了波提乏如何把家中的人托付给自己。波提乏把一切都给约瑟，但波提乏的妻子除外。约瑟说，与波提乏的妻子上床，是邪恶的，是得罪神的大罪。罪是一种违背神的行为。根据经文，波提乏的妻子没有接受约瑟的拒绝。波提乏的妻子每天持续坚持想要约瑟与她上床。每次波提乏的妻子提出这样的要求，都被约瑟拒绝了。</w:t>
      </w:r>
    </w:p>
    <w:p>
      <w:pPr/>
      <w:r>
        <w:rPr>
          <w:lang w:val="zh_CN" w:bidi="zh_CN"/>
        </w:rPr>
      </w:r>
      <w:r>
        <w:rPr>
          <w:lang w:val="zh_CN" w:bidi="zh_CN"/>
        </w:rPr>
        <w:t>然后有一天，约瑟单独在家里做一些工作。波提乏的妻子抓住约瑟的衬衫或外衣。这是一种男人穿的宽松外袍。外衣够大、够宽松，这使得约瑟能把外衣脱掉，然后逃跑，而让它留在波提乏的妻子手中。外衣是奴隶穿的简单外袍。这外衣并不像雅各给约瑟的外袍那样特别。波提乏的妻子告诉她的仆人，约瑟试图强暴她，并以外衣作为证据。波提乏的妻子保留著外衣，并把外衣给波提乏看，并重复了强暴未遂的指控。波提乏的妻子也用她说话的方式指责或责备波提乏。波提乏的妻子说："你把那个希伯来人奴隶带进家里......"希伯来人是以色列人或雅各后裔的另一个称呼。波提乏的妻子说波提乏要负责任，因为波提乏是带约瑟来家里的做工的人。</w:t>
      </w:r>
    </w:p>
    <w:p>
      <w:pPr/>
      <w:r>
        <w:rPr>
          <w:lang w:val="zh_CN" w:bidi="zh_CN"/>
        </w:rPr>
      </w:r>
      <w:r>
        <w:rPr>
          <w:lang w:val="zh_CN" w:bidi="zh_CN"/>
        </w:rPr>
        <w:t>当波提乏的妻子说约瑟是希伯来奴隶时，她是用一种负面的，或用非常不好的或恶劣的方式谈论约瑟。波提乏的妻子说约瑟是一个外人，一个低下阶级的人。约瑟是野蛮人。</w:t>
      </w:r>
    </w:p>
    <w:p>
      <w:pPr/>
      <w:r>
        <w:rPr>
          <w:lang w:val="zh_CN" w:bidi="zh_CN"/>
        </w:rPr>
      </w:r>
      <w:r>
        <w:rPr>
          <w:lang w:val="zh_CN" w:bidi="zh_CN"/>
        </w:rPr>
        <w:t>请在这里暂停并讨论：请讲述一个关于一个外来移民或陌生人来到村庄的故事。你们使用什么词语来描述这个人？如果你想让人们认为他是一个坏人，你们会如何描述他？</w:t>
      </w:r>
    </w:p>
    <w:p>
      <w:pPr/>
      <w:r>
        <w:rPr>
          <w:lang w:val="zh_CN" w:bidi="zh_CN"/>
        </w:rPr>
      </w:r>
      <w:r>
        <w:rPr>
          <w:lang w:val="zh_CN" w:bidi="zh_CN"/>
        </w:rPr>
        <w:t>波提乏的妻子对仆人和波提乏说谎。波提乏的妻子说，当约瑟跑出房间时，约瑟把他的衬衫或外衣留在她身边。这不是一个真实的陈述。波提乏的妻子抓住了约瑟的衬衫或外衣，约瑟只好把外衣脱掉，使得外衣留在她的手中。把外衣留在波提乏的妻子身边，意味著约瑟把外衣脱下来，并放在一边，然后才攻击波提乏的妻子。约瑟没有脱掉他的外衣或外袍。当约瑟试图摆脱她并逃跑时，是波提乏的妻子把外衣拉下来的。</w:t>
      </w:r>
    </w:p>
    <w:p>
      <w:pPr/>
      <w:r>
        <w:rPr>
          <w:lang w:val="zh_CN" w:bidi="zh_CN"/>
        </w:rPr>
      </w:r>
      <w:r>
        <w:rPr>
          <w:lang w:val="zh_CN" w:bidi="zh_CN"/>
        </w:rPr>
        <w:t>波提乏从他的妻子那里听到这个故事，且感到很愤怒。愤怒是一个强烈的词语，表达一种强烈的情绪。</w:t>
      </w:r>
    </w:p>
    <w:p>
      <w:pPr/>
      <w:r>
        <w:rPr>
          <w:lang w:val="zh_CN" w:bidi="zh_CN"/>
        </w:rPr>
      </w:r>
      <w:r>
        <w:rPr>
          <w:lang w:val="zh_CN" w:bidi="zh_CN"/>
        </w:rPr>
        <w:t>请在这里暂停并讨论：请讲述一个关于生气的人的故事。请使用不同的词语来描述个人所感受到的愤怒。你们能否按照从生气到非常生气，再到极度生气的顺序来排列这些词语？当你在谈论波提乏的反应时，你会想使用其中最强烈的词语来表达他的愤怒。</w:t>
      </w:r>
    </w:p>
    <w:p>
      <w:pPr/>
      <w:r>
        <w:rPr>
          <w:lang w:val="zh_CN" w:bidi="zh_CN"/>
        </w:rPr>
      </w:r>
      <w:r>
        <w:rPr>
          <w:lang w:val="zh_CN" w:bidi="zh_CN"/>
        </w:rPr>
        <w:t>波提乏把约瑟扔进监狱。请留意：波提乏没有给约瑟一个为自己辩护的机会。波提乏没有问约瑟发生了什么事。没有给约瑟一个审讯。即使约瑟没有做错事，他仍然被关进了监狱。有些人认为波提乏并不完全相信他的妻子。如果波提乏完全相信他的妻子，波提乏应会将约瑟处决。处决通常是对强暴或强暴未遂者的惩罚。相反，波提乏只是把约瑟扔进了监狱。</w:t>
      </w:r>
    </w:p>
    <w:p>
      <w:pPr/>
      <w:r>
        <w:rPr>
          <w:lang w:val="zh_CN" w:bidi="zh_CN"/>
        </w:rPr>
      </w:r>
      <w:r>
        <w:rPr>
          <w:lang w:val="zh_CN" w:bidi="zh_CN"/>
        </w:rPr>
        <w:t>波提乏把约瑟扔进关押王的囚犯的监狱。波提乏把约瑟扔进监狱。把人扔出去是一种强硬或暴力的动作。当波提乏把约瑟扔进监狱时，波提乏正处于强烈的情绪之中。波提乏把约瑟扔进一个条件比普通监狱稍微好的监狱。在这里，约瑟遇到了服侍王的人。</w:t>
      </w:r>
    </w:p>
    <w:p>
      <w:pPr/>
      <w:r>
        <w:rPr>
          <w:lang w:val="zh_CN" w:bidi="zh_CN"/>
        </w:rPr>
      </w:r>
      <w:r>
        <w:rPr>
          <w:lang w:val="zh_CN" w:bidi="zh_CN"/>
        </w:rPr>
        <w:t>在监狱里，耶和华与约瑟同在。这是一个重复的片语。耶和华在波提乏的家里与约瑟同在，使约瑟凡事亨通。在这段经文中，有一个附加的句子，说耶和华向约瑟显出耶和华永不止息的爱。耶和华使约瑟成为狱卒最喜欢的囚犯。狱卒或监狱长派约瑟管理其他囚犯。狱卒派约瑟管理监狱里的一切。约瑟处理一切大小事。耶和华与约瑟同在，使约瑟所做的一切凡事亨通。</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约瑟到达埃及。波提乏买下了约瑟。</w:t>
      </w:r>
    </w:p>
    <w:p>
      <w:pPr/>
      <w:r>
        <w:rPr>
          <w:lang w:val="zh_CN" w:bidi="zh_CN"/>
        </w:rPr>
      </w:r>
      <w:r>
        <w:rPr>
          <w:b/>
          <w:lang w:val="zh_CN" w:bidi="zh_CN"/>
        </w:rPr>
        <w:t>第二个场景：</w:t>
      </w:r>
      <w:r>
        <w:rPr>
          <w:lang w:val="zh_CN" w:bidi="zh_CN"/>
        </w:rPr>
        <w:t>约瑟在波提乏的家中工作。耶和华与约瑟同在。波提乏派约瑟管理全家，以及波提乏所拥有的一切。</w:t>
      </w:r>
    </w:p>
    <w:p>
      <w:pPr/>
      <w:r>
        <w:rPr>
          <w:lang w:val="zh_CN" w:bidi="zh_CN"/>
        </w:rPr>
      </w:r>
      <w:r>
        <w:rPr>
          <w:b/>
          <w:lang w:val="zh_CN" w:bidi="zh_CN"/>
        </w:rPr>
        <w:t>第三个场景：</w:t>
      </w:r>
      <w:r>
        <w:rPr>
          <w:lang w:val="zh_CN" w:bidi="zh_CN"/>
        </w:rPr>
        <w:t>波提乏的妻子看到约瑟很英俊，想与他上床。约瑟拒绝了。</w:t>
      </w:r>
    </w:p>
    <w:p>
      <w:pPr/>
      <w:r>
        <w:rPr>
          <w:lang w:val="zh_CN" w:bidi="zh_CN"/>
        </w:rPr>
      </w:r>
      <w:r>
        <w:rPr>
          <w:b/>
          <w:lang w:val="zh_CN" w:bidi="zh_CN"/>
        </w:rPr>
        <w:t>第四个场景：</w:t>
      </w:r>
      <w:r>
        <w:rPr>
          <w:lang w:val="zh_CN" w:bidi="zh_CN"/>
        </w:rPr>
        <w:t>波提乏的妻子抓住了约瑟。约瑟跑了，把他的外衣留在波提乏妻子手中。波提乏的妻子告诉仆人，约瑟试图强暴她。</w:t>
      </w:r>
    </w:p>
    <w:p>
      <w:pPr/>
      <w:r>
        <w:rPr>
          <w:lang w:val="zh_CN" w:bidi="zh_CN"/>
        </w:rPr>
      </w:r>
      <w:r>
        <w:rPr>
          <w:b/>
          <w:lang w:val="zh_CN" w:bidi="zh_CN"/>
        </w:rPr>
        <w:t>第五个场景：</w:t>
      </w:r>
      <w:r>
        <w:rPr>
          <w:lang w:val="zh_CN" w:bidi="zh_CN"/>
        </w:rPr>
        <w:t>当波提乏回到家时，波提乏的妻子指控约瑟企图强暴她，并把外衣作为证据。波提乏的反应，是把约瑟扔进了监狱。</w:t>
      </w:r>
    </w:p>
    <w:p>
      <w:pPr/>
      <w:r>
        <w:rPr>
          <w:lang w:val="zh_CN" w:bidi="zh_CN"/>
        </w:rPr>
      </w:r>
      <w:r>
        <w:rPr>
          <w:b/>
          <w:lang w:val="zh_CN" w:bidi="zh_CN"/>
        </w:rPr>
        <w:t>第六个场景：</w:t>
      </w:r>
      <w:r>
        <w:rPr>
          <w:lang w:val="zh_CN" w:bidi="zh_CN"/>
        </w:rPr>
        <w:t>在监狱里，耶和华与约瑟同在。约瑟所做的一切尽都顺利。狱卒派约瑟管理其他囚犯，以及监狱里的一切事。</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波提乏</w:t>
      </w:r>
    </w:p>
    <w:p>
      <w:pPr>
        <w:pStyle w:val="ListBullet"/>
        <w:spacing w:line="240" w:lineRule="auto"/>
        <w:ind w:left="720"/>
      </w:pPr>
      <w:r>
        <w:rPr>
          <w:lang w:val="zh_CN" w:bidi="zh_CN"/>
        </w:rPr>
      </w:r>
      <w:r>
        <w:rPr>
          <w:lang w:val="zh_CN" w:bidi="zh_CN"/>
        </w:rPr>
        <w:t>波提乏的妻子</w:t>
      </w:r>
    </w:p>
    <w:p>
      <w:pPr>
        <w:pStyle w:val="ListBullet"/>
        <w:spacing w:line="240" w:lineRule="auto"/>
        <w:ind w:left="720"/>
      </w:pPr>
      <w:r>
        <w:rPr>
          <w:lang w:val="zh_CN" w:bidi="zh_CN"/>
        </w:rPr>
      </w:r>
      <w:r>
        <w:rPr>
          <w:lang w:val="zh_CN" w:bidi="zh_CN"/>
        </w:rPr>
        <w:t>其他仆人</w:t>
      </w:r>
    </w:p>
    <w:p>
      <w:pPr>
        <w:pStyle w:val="ListBullet"/>
        <w:spacing w:line="240" w:lineRule="auto"/>
        <w:ind w:left="720"/>
      </w:pPr>
      <w:r>
        <w:rPr>
          <w:lang w:val="zh_CN" w:bidi="zh_CN"/>
        </w:rPr>
      </w:r>
      <w:r>
        <w:rPr>
          <w:lang w:val="zh_CN" w:bidi="zh_CN"/>
        </w:rPr>
        <w:t>狱卒</w:t>
      </w:r>
    </w:p>
    <w:p>
      <w:pPr>
        <w:pStyle w:val="ListBullet"/>
        <w:spacing w:line="240" w:lineRule="auto"/>
        <w:ind w:left="720"/>
      </w:pPr>
      <w:r>
        <w:rPr>
          <w:lang w:val="zh_CN" w:bidi="zh_CN"/>
        </w:rPr>
      </w:r>
      <w:r>
        <w:rPr>
          <w:lang w:val="zh_CN" w:bidi="zh_CN"/>
        </w:rPr>
        <w:t>其他囚犯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有几个翻译使用"现在"这个词作为这段经文的开头词。"现在"是一个连接词，回指约瑟被卖为奴隶的这件事。犹大和她玛的故事中断了约瑟的故事。作者使用这个连接词，把我们带回约瑟的故事。</w:t>
      </w:r>
    </w:p>
    <w:p>
      <w:pPr/>
      <w:r>
        <w:rPr>
          <w:lang w:val="zh_CN" w:bidi="zh_CN"/>
        </w:rPr>
      </w:r>
      <w:r>
        <w:rPr>
          <w:lang w:val="zh_CN" w:bidi="zh_CN"/>
        </w:rPr>
        <w:t>以实玛利人把约瑟带下到埃及。"带下"的方向性意思是指以实玛利人从迦南的高海拔山区下到埃及的海平面地区。</w:t>
      </w:r>
    </w:p>
    <w:p>
      <w:pPr/>
      <w:r>
        <w:rPr>
          <w:lang w:val="zh_CN" w:bidi="zh_CN"/>
        </w:rPr>
      </w:r>
      <w:r>
        <w:rPr>
          <w:lang w:val="zh_CN" w:bidi="zh_CN"/>
        </w:rPr>
        <w:t>约瑟用了一个像"看哪"或"你看"这样的词语开始了对波提乏妻子的回答。这个词引起人们注意约瑟即将说的重要话。</w:t>
      </w:r>
    </w:p>
    <w:p>
      <w:pPr/>
      <w:r>
        <w:rPr>
          <w:lang w:val="zh_CN" w:bidi="zh_CN"/>
        </w:rPr>
      </w:r>
      <w:r>
        <w:rPr>
          <w:lang w:val="zh_CN" w:bidi="zh_CN"/>
        </w:rPr>
        <w:t>当约瑟使用了一个不需要回答的问句时："我怎么能做这样邪恶的事？"这可以改为肯定的陈述，例如"我不能做这样邪恶的事。"</w:t>
      </w:r>
    </w:p>
    <w:p>
      <w:pPr/>
      <w:r>
        <w:rPr>
          <w:lang w:val="zh_CN" w:bidi="zh_CN"/>
        </w:rPr>
      </w:r>
      <w:r>
        <w:rPr>
          <w:lang w:val="zh_CN" w:bidi="zh_CN"/>
        </w:rPr>
        <w:t>在第一个场景中，有几个翻译使用"现在"这个词作为这段经文的开头词。"现在"是一个连接词，回指约瑟被卖为奴隶的这件事。犹大和她玛的故事中断了约瑟的故事。作者使用这个连接词，把我们带回约瑟的故事。</w:t>
      </w:r>
    </w:p>
    <w:p>
      <w:pPr/>
      <w:r>
        <w:rPr>
          <w:lang w:val="zh_CN" w:bidi="zh_CN"/>
        </w:rPr>
      </w:r>
      <w:r>
        <w:rPr>
          <w:lang w:val="zh_CN" w:bidi="zh_CN"/>
        </w:rPr>
        <w:t>以实玛利人把约瑟带下到埃及。带下的方向性意思是指以实玛利人从迦南的高海拔山区下到埃及的海平面地区。约瑟到达埃及。波提乏是一个重要的人，他买下了约瑟。波提乏是王宫的侍卫长。波提乏负责守卫王和他的全家，确保他们的安全。</w:t>
      </w:r>
    </w:p>
    <w:p>
      <w:pPr/>
      <w:r>
        <w:rPr>
          <w:lang w:val="zh_CN" w:bidi="zh_CN"/>
        </w:rPr>
      </w:r>
      <w:r>
        <w:rPr>
          <w:lang w:val="zh_CN" w:bidi="zh_CN"/>
        </w:rPr>
        <w:t>在第二个场景中，约瑟开始在波提乏的家里工作。耶和华与约瑟同在。约瑟所做的一切都顺利。波提乏意识到是耶和华使约瑟凡事顺利亨通。波提乏派约瑟管理波提乏的家。耶和华也即刻祝福波提乏。家里的一切都运行顺利。波提乏的庄稼和牲畜都繁盛。波提乏让约瑟完全负责一切。</w:t>
      </w:r>
    </w:p>
    <w:p>
      <w:pPr/>
      <w:r>
        <w:rPr>
          <w:lang w:val="zh_CN" w:bidi="zh_CN"/>
        </w:rPr>
      </w:r>
      <w:r>
        <w:rPr>
          <w:lang w:val="zh_CN" w:bidi="zh_CN"/>
        </w:rPr>
        <w:t>在第三个场景中，波提乏的妻子注意到约瑟很英俊，而且身材健壮。波提乏的妻子要求约瑟与她上床。约瑟拒绝了。约瑟用了一个像"看哪"或"你看"这样的词语开始了对波提乏妻子的回答。这个词引起人们注意约瑟即将说的重要话。约瑟说，这是件邪恶的事，是得罪神的大罪。当约瑟使用了一个不需要回答的问句时："我怎么能做这样邪恶的事？"这可以改为肯定的陈述，例如"我不能做这样邪恶的事。"约瑟拒绝与波提乏的妻子上床。波提乏的妻子每天持续坚持要求约瑟与她上床。约瑟总是拒绝。</w:t>
      </w:r>
    </w:p>
    <w:p>
      <w:pPr/>
      <w:r>
        <w:rPr>
          <w:lang w:val="zh_CN" w:bidi="zh_CN"/>
        </w:rPr>
      </w:r>
      <w:r>
        <w:rPr>
          <w:lang w:val="zh_CN" w:bidi="zh_CN"/>
        </w:rPr>
        <w:t>在第四个场景中，有一天波提乏的妻子抓住了独自在家的约瑟。波提乏的妻子抓住了约瑟的外衣或外袍。约瑟从那件外袍挣脱出来，跑掉，把外袍留在她手中。波提乏的妻子呼唤仆人。仆人来了，波提乏的妻子指控约瑟想要强暴她。波提乏的妻子说，当她尖叫起来，约瑟跑掉了并留下他的外衣。波提乏的妻子说话的方式，让人以为是约瑟主动脱掉他的外衣。其实约瑟并没有脱掉外衣。当约瑟跑掉时，波提乏的妻子抓住他的外衣时，外衣就落下来了。</w:t>
      </w:r>
    </w:p>
    <w:p>
      <w:pPr/>
      <w:r>
        <w:rPr>
          <w:lang w:val="zh_CN" w:bidi="zh_CN"/>
        </w:rPr>
      </w:r>
      <w:r>
        <w:rPr>
          <w:lang w:val="zh_CN" w:bidi="zh_CN"/>
        </w:rPr>
        <w:t>在第五个场景中，波提乏的妻子一直等到波提乏回家。接著，波提乏的妻子指控约瑟试图强暴她。波提乏的妻子使用的语言暗示约瑟是一个外人、一个低下阶级的人，而且是个野蛮人。波提乏的妻子也责备波提乏，因为波提乏是把约瑟带到家里的人。波提乏的妻子向波提乏展示约瑟的外衣或外袍，作为她所指控的是真实的证据。当波提乏听到约瑟所做的事时，波提乏变得非常愤怒。</w:t>
      </w:r>
    </w:p>
    <w:p>
      <w:pPr/>
      <w:r>
        <w:rPr>
          <w:lang w:val="zh_CN" w:bidi="zh_CN"/>
        </w:rPr>
      </w:r>
      <w:r>
        <w:rPr>
          <w:lang w:val="zh_CN" w:bidi="zh_CN"/>
        </w:rPr>
        <w:t>在第六个场景中，波提乏把约瑟扔进监狱。把人扔进监狱是一种强烈的动作，比把人投入或送去要强得多。约瑟是一个完全清白的人，但现在却在监狱里。这监狱是一个特殊的监狱。王的囚犯被关在这个监狱里。在监狱里，耶和华与约瑟同在。耶和华使约瑟所做的一切都顺利。耶和华向约瑟显出耶和华永不止息的爱。耶和华使狱卒注意到约瑟的作为。很快，狱卒派约瑟管理囚犯，然后管理监狱里发生的一切事。耶和华与约瑟同在，使约瑟所做的一切都顺利。</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波提乏</w:t>
      </w:r>
    </w:p>
    <w:p>
      <w:pPr>
        <w:pStyle w:val="ListBullet"/>
        <w:spacing w:line="240" w:lineRule="auto"/>
        <w:ind w:left="720"/>
      </w:pPr>
      <w:r>
        <w:rPr>
          <w:lang w:val="zh_CN" w:bidi="zh_CN"/>
        </w:rPr>
      </w:r>
      <w:r>
        <w:rPr>
          <w:lang w:val="zh_CN" w:bidi="zh_CN"/>
        </w:rPr>
        <w:t>波提乏的妻子</w:t>
      </w:r>
    </w:p>
    <w:p>
      <w:pPr>
        <w:pStyle w:val="ListBullet"/>
        <w:spacing w:line="240" w:lineRule="auto"/>
        <w:ind w:left="720"/>
      </w:pPr>
      <w:r>
        <w:rPr>
          <w:lang w:val="zh_CN" w:bidi="zh_CN"/>
        </w:rPr>
      </w:r>
      <w:r>
        <w:rPr>
          <w:lang w:val="zh_CN" w:bidi="zh_CN"/>
        </w:rPr>
        <w:t>其他仆人</w:t>
      </w:r>
    </w:p>
    <w:p>
      <w:pPr>
        <w:pStyle w:val="ListBullet"/>
        <w:spacing w:line="240" w:lineRule="auto"/>
        <w:ind w:left="720"/>
      </w:pPr>
      <w:r>
        <w:rPr>
          <w:lang w:val="zh_CN" w:bidi="zh_CN"/>
        </w:rPr>
      </w:r>
      <w:r>
        <w:rPr>
          <w:lang w:val="zh_CN" w:bidi="zh_CN"/>
        </w:rPr>
        <w:t>狱卒</w:t>
      </w:r>
    </w:p>
    <w:p>
      <w:pPr>
        <w:pStyle w:val="ListBullet"/>
        <w:spacing w:line="240" w:lineRule="auto"/>
        <w:ind w:left="720"/>
      </w:pPr>
      <w:r>
        <w:rPr>
          <w:lang w:val="zh_CN" w:bidi="zh_CN"/>
        </w:rPr>
      </w:r>
      <w:r>
        <w:rPr>
          <w:lang w:val="zh_CN" w:bidi="zh_CN"/>
        </w:rPr>
        <w:t>其他囚犯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在第一个场景中，约瑟到达埃及。波提乏是一个埃及军官，他买下了约瑟作为在他家里工作的奴隶。</w:t>
      </w:r>
    </w:p>
    <w:p>
      <w:pPr/>
      <w:r>
        <w:rPr>
          <w:lang w:val="zh_CN" w:bidi="zh_CN"/>
        </w:rPr>
      </w:r>
      <w:r>
        <w:rPr>
          <w:lang w:val="zh_CN" w:bidi="zh_CN"/>
        </w:rPr>
        <w:t>在第二个场景中，约瑟开始在波提乏的家里工作。耶和华与约瑟同在，约瑟所做的一切都顺利。波提乏注意到，并意识到耶和华与约瑟同在，就派约瑟管理全家。然后耶和华便祝福波提乏。波提乏把他所拥有的一切都完全交给约瑟负责管理。</w:t>
      </w:r>
    </w:p>
    <w:p>
      <w:pPr/>
      <w:r>
        <w:rPr>
          <w:lang w:val="zh_CN" w:bidi="zh_CN"/>
        </w:rPr>
      </w:r>
      <w:r>
        <w:rPr>
          <w:lang w:val="zh_CN" w:bidi="zh_CN"/>
        </w:rPr>
        <w:t>请在这里暂停表演，并问约瑟："你怎么知道神与你同在？"你可能会听到："我所做的一切都顺利。我正在学习如何管理这些陌生的事物和人。我甚至学会了他们的语言。每个人似乎都对我的工作感到满意。我知道是神在帮助我，因为我不知道自己该做什么。"请问波提乏："你怎么知道耶和华与约瑟同在？你看到了什么？"你可能会听到："我不认识约瑟的神，但我知道约瑟做得非常好。他所做的一切都是正确的。约瑟很诚实。约瑟能看到需要做什么，并确保事情都完成。我以前从来没有一个像约瑟这样的奴隶。"请重新开始表演。</w:t>
      </w:r>
    </w:p>
    <w:p>
      <w:pPr/>
      <w:r>
        <w:rPr>
          <w:lang w:val="zh_CN" w:bidi="zh_CN"/>
        </w:rPr>
      </w:r>
      <w:r>
        <w:rPr>
          <w:lang w:val="zh_CN" w:bidi="zh_CN"/>
        </w:rPr>
        <w:t>在第三个场景中，波提乏的妻子注意到约瑟是一个英俊的年轻人。波提乏的妻子想与约瑟上床，但约瑟拒绝与她上床。波提乏的妻子每天持续坚持要求约瑟与她上床。</w:t>
      </w:r>
    </w:p>
    <w:p>
      <w:pPr/>
      <w:r>
        <w:rPr>
          <w:lang w:val="zh_CN" w:bidi="zh_CN"/>
        </w:rPr>
      </w:r>
      <w:r>
        <w:rPr>
          <w:lang w:val="zh_CN" w:bidi="zh_CN"/>
        </w:rPr>
        <w:t>请在这里暂停表演，并问约瑟："你现在感觉如何？ 你为什么不与波提乏的妻子上床？"你可能会听到："与她上床是不对的。她嫁给了我的主人。主人把他所拥有的一切都托付给我。我不能这样背叛他的信任。与她上床，意味著违背神。我希望她不要来纠缠我。我不能告诉任何人这个问题，因为她是波提乏的妻子。"请问波提乏的妻子："你为什么想与约瑟上床？"你可能会听到："我很孤单，而他很英俊。 我很无聊。我没事可做。与约瑟上床会让我感到开心。这可能会让我丈夫更注意我。"请重新开始表演。</w:t>
      </w:r>
    </w:p>
    <w:p>
      <w:pPr/>
      <w:r>
        <w:rPr>
          <w:lang w:val="zh_CN" w:bidi="zh_CN"/>
        </w:rPr>
      </w:r>
      <w:r>
        <w:rPr>
          <w:lang w:val="zh_CN" w:bidi="zh_CN"/>
        </w:rPr>
        <w:t>在第四个场景中，约瑟独自在家里工作。波提乏的妻子进来，抓住了约瑟的外衣或衬衫。波提乏的妻子命令约瑟与她上床。约瑟从外衣中挣脱出来，跑出家门。约瑟把外衣留在波提乏的妻子手中。波提乏的妻子呼唤仆人上来。当男仆到达时，波提乏的妻子告诉他们，约瑟试图强暴她。波提乏的妻子向他们展示约瑟的外衣，作为约瑟做这件事的证据。</w:t>
      </w:r>
    </w:p>
    <w:p>
      <w:pPr/>
      <w:r>
        <w:rPr>
          <w:lang w:val="zh_CN" w:bidi="zh_CN"/>
        </w:rPr>
      </w:r>
      <w:r>
        <w:rPr>
          <w:lang w:val="zh_CN" w:bidi="zh_CN"/>
        </w:rPr>
        <w:t>请在这里暂停表演，并问约瑟："你现在感觉如何？"你可能会听到："我很害怕。我没有做错事，但她拿著我的外衣。她指控我，且没有证人可以证明我是清白的。我不知道接下来什么事会发生在我身上。"请问波提乏的妻子："你为什么这样指控约瑟？"你可能会听到："约瑟拒绝了我的命令。约瑟只是一个奴隶。约瑟必须服从我。约瑟拒绝了我，他拒绝与我上床。我不会原谅约瑟所做的。我希望约瑟得到严厉的惩罚。"请重新开始表演。</w:t>
      </w:r>
    </w:p>
    <w:p>
      <w:pPr/>
      <w:r>
        <w:rPr>
          <w:lang w:val="zh_CN" w:bidi="zh_CN"/>
        </w:rPr>
      </w:r>
      <w:r>
        <w:rPr>
          <w:lang w:val="zh_CN" w:bidi="zh_CN"/>
        </w:rPr>
        <w:t>在第五个场景中，波提乏回到家。波提乏的妻子告诉波提乏，约瑟试图强暴她。波提乏的妻子向波提乏展示约瑟的外衣作为证据。波提乏的妻子把约瑟称为希伯来奴隶。波提乏的妻子使用这些话，是在说约瑟是一个低级和不诚实的外人。然后波提乏的妻子归咎波提乏把约瑟带进家里，并给了约瑟一个负有权柄的职位。波提乏的反应极度愤怒，把约瑟扔进监狱。</w:t>
      </w:r>
    </w:p>
    <w:p>
      <w:pPr/>
      <w:r>
        <w:rPr>
          <w:lang w:val="zh_CN" w:bidi="zh_CN"/>
        </w:rPr>
      </w:r>
      <w:r>
        <w:rPr>
          <w:lang w:val="zh_CN" w:bidi="zh_CN"/>
        </w:rPr>
        <w:t>请在这里暂停表演，并问波提乏："你现在感觉如何？"你可能会听到："我很生气。我把一切都托付给约瑟。约瑟怎么敢做这等恶劣的事！"或说："我很生气，但我不知道谁是对的，谁是错的。我不知道约瑟是否做了这件恶劣的事，但约瑟必须离开家。我把约瑟放在监狱里，在那里约瑟会得到善待。我不知道该怎么看待我的妻子。"请问波提乏的妻子："你现在感觉如何？"你可能会听到："我很高兴约瑟进了监狱。约瑟拒绝了我。"请重新开始表演。</w:t>
      </w:r>
    </w:p>
    <w:p>
      <w:pPr/>
      <w:r>
        <w:rPr>
          <w:lang w:val="zh_CN" w:bidi="zh_CN"/>
        </w:rPr>
      </w:r>
      <w:r>
        <w:rPr>
          <w:lang w:val="zh_CN" w:bidi="zh_CN"/>
        </w:rPr>
        <w:t>在第六个场景中，约瑟去了关押王的囚犯的监狱。耶和华与约瑟同在，使约瑟顺利。耶和华使约瑟成为狱卒最喜欢的囚犯。狱卒派约瑟管理其他囚犯，以及监狱里的一切事。</w:t>
      </w:r>
    </w:p>
    <w:p>
      <w:pPr/>
      <w:r>
        <w:rPr>
          <w:lang w:val="zh_CN" w:bidi="zh_CN"/>
        </w:rPr>
      </w:r>
      <w:r>
        <w:rPr>
          <w:lang w:val="zh_CN" w:bidi="zh_CN"/>
        </w:rPr>
        <w:t>请在这里暂停表演，并问狱卒："你为什么如此喜悦约瑟？"你可能会听到："约瑟将我所吩咐的事都诚实地去做而且做得很好。我以前从来没有见过像约瑟这样的囚犯。约瑟的神似乎很祝福约瑟。有约瑟管理，我可以很轻松，什么事都不用做。"请问约瑟："你怎么知道耶和华在监狱里与你同在？"你可能会听到："神正在教导我如何做我原本不知道该怎么做的事。狱卒对我的工作感到满意。狱卒把在这里的一个高位给了我，使我过得更舒适。我相信是神使这事发生的。"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这段经文使用了</w:t>
      </w:r>
      <w:r>
        <w:rPr>
          <w:b/>
          <w:lang w:val="zh_CN" w:bidi="zh_CN"/>
        </w:rPr>
        <w:t>耶和华</w:t>
      </w:r>
      <w:r>
        <w:rPr>
          <w:lang w:val="zh_CN" w:bidi="zh_CN"/>
        </w:rPr>
        <w:t>和</w:t>
      </w:r>
      <w:r>
        <w:rPr>
          <w:b/>
          <w:lang w:val="zh_CN" w:bidi="zh_CN"/>
        </w:rPr>
        <w:t>神</w:t>
      </w:r>
      <w:r>
        <w:rPr>
          <w:lang w:val="zh_CN" w:bidi="zh_CN"/>
        </w:rPr>
        <w:t>这两个称呼。当谈到约瑟时，经文使用耶和华。当约瑟对一个埃及人说话时，经文使用神。当约瑟对波提乏的妻子说话时，就采用了神这个称呼。这是同一个神的两个称呼。主词汇表中有关于</w:t>
      </w:r>
      <w:hyperlink r:id="rId22">
        <w:r>
          <w:rPr>
            <w:lang w:val="zh_CN" w:bidi="zh_CN"/>
          </w:rPr>
          <w:rPr>
            <w:color w:val="0000EE"/>
            <w:u w:val="single"/>
          </w:rPr>
          <w:t>耶和华</w:t>
        </w:r>
      </w:hyperlink>
      <w:r>
        <w:rPr>
          <w:lang w:val="zh_CN" w:bidi="zh_CN"/>
        </w:rPr>
        <w:t>和</w:t>
      </w:r>
      <w:hyperlink r:id="rId28">
        <w:r>
          <w:rPr>
            <w:lang w:val="zh_CN" w:bidi="zh_CN"/>
          </w:rPr>
          <w:rPr>
            <w:color w:val="0000EE"/>
            <w:u w:val="single"/>
          </w:rPr>
          <w:t>神</w:t>
        </w:r>
      </w:hyperlink>
      <w:r>
        <w:rPr>
          <w:lang w:val="zh_CN" w:bidi="zh_CN"/>
        </w:rPr>
        <w:t>这些词的讨论。请使用前文中所用的相同称呼。</w:t>
      </w:r>
    </w:p>
    <w:p>
      <w:pPr/>
      <w:r>
        <w:rPr>
          <w:lang w:val="zh_CN" w:bidi="zh_CN"/>
        </w:rPr>
      </w:r>
      <w:r>
        <w:rPr>
          <w:lang w:val="zh_CN" w:bidi="zh_CN"/>
        </w:rPr>
        <w:t>以实玛利商人把约瑟卖给波提乏。请使用你在前文中所用的相同词语来指以实玛利人。</w:t>
      </w:r>
    </w:p>
    <w:p>
      <w:pPr/>
      <w:r>
        <w:rPr>
          <w:lang w:val="zh_CN" w:bidi="zh_CN"/>
        </w:rPr>
      </w:r>
      <w:r>
        <w:rPr>
          <w:lang w:val="zh_CN" w:bidi="zh_CN"/>
        </w:rPr>
        <w:t>波提乏派约瑟管理家后，耶和华就</w:t>
      </w:r>
      <w:r>
        <w:rPr>
          <w:b/>
          <w:lang w:val="zh_CN" w:bidi="zh_CN"/>
        </w:rPr>
        <w:t>祝福</w:t>
      </w:r>
      <w:r>
        <w:rPr>
          <w:lang w:val="zh_CN" w:bidi="zh_CN"/>
        </w:rPr>
        <w:t>波提乏。主词汇表中有对</w:t>
      </w:r>
      <w:hyperlink r:id="rId16">
        <w:r>
          <w:rPr>
            <w:lang w:val="zh_CN" w:bidi="zh_CN"/>
          </w:rPr>
          <w:rPr>
            <w:color w:val="0000EE"/>
            <w:u w:val="single"/>
          </w:rPr>
          <w:t>祝福</w:t>
        </w:r>
      </w:hyperlink>
      <w:r>
        <w:rPr>
          <w:lang w:val="zh_CN" w:bidi="zh_CN"/>
        </w:rPr>
        <w:t>这个词的讨论。请使用你在前面的经文中所用的相同词语来指祝福。波提乏的庄稼和牲畜都</w:t>
      </w:r>
      <w:r>
        <w:rPr>
          <w:b/>
          <w:lang w:val="zh_CN" w:bidi="zh_CN"/>
        </w:rPr>
        <w:t>繁盛</w:t>
      </w:r>
      <w:r>
        <w:rPr>
          <w:lang w:val="zh_CN" w:bidi="zh_CN"/>
        </w:rPr>
        <w:t>。繁盛意味著做得非常好，而且规模或数量有所增加。这意味著波提乏有好收成。他的牲畜数量都增加，而且都是健康的。波提乏意识到这些祝福都是来自耶和华。</w:t>
      </w:r>
    </w:p>
    <w:p>
      <w:pPr/>
      <w:r>
        <w:rPr>
          <w:lang w:val="zh_CN" w:bidi="zh_CN"/>
        </w:rPr>
      </w:r>
      <w:r>
        <w:rPr>
          <w:lang w:val="zh_CN" w:bidi="zh_CN"/>
        </w:rPr>
        <w:t>波提乏没有让约瑟管理他所吃的。许多人相信埃及人认为非埃及人不能妥善地准备食物。波提乏不会委托任何非埃及人为他烹饪食物。</w:t>
      </w:r>
    </w:p>
    <w:p>
      <w:pPr/>
      <w:r>
        <w:rPr>
          <w:lang w:val="zh_CN" w:bidi="zh_CN"/>
        </w:rPr>
      </w:r>
      <w:r>
        <w:rPr>
          <w:lang w:val="zh_CN" w:bidi="zh_CN"/>
        </w:rPr>
        <w:t>波提乏的妻子试图让约瑟与她发生性关系。不同的翻译会采用不同的方式来礼貌地表示这一件事。"来，与我同床。请来与我上床。请和我做爱。请来，与我同寝。"这些都是礼貌地表达同一件事的不同方式。请使用在你文化中与人交谈时常用的礼貌方式来描述这件事。</w:t>
      </w:r>
    </w:p>
    <w:p>
      <w:pPr/>
      <w:r>
        <w:rPr>
          <w:lang w:val="zh_CN" w:bidi="zh_CN"/>
        </w:rPr>
      </w:r>
      <w:r>
        <w:rPr>
          <w:lang w:val="zh_CN" w:bidi="zh_CN"/>
        </w:rPr>
        <w:t>约瑟说，与波提乏的妻子上床，是一件恶劣或邪恶的事。神在那时还没有赐下律法。但约瑟知道神已经为婚姻设立了界限。约瑟知道丈夫和妻子只与彼此同床，不能在婚姻之外与他人同床。</w:t>
      </w:r>
    </w:p>
    <w:p>
      <w:pPr/>
      <w:r>
        <w:rPr>
          <w:lang w:val="zh_CN" w:bidi="zh_CN"/>
        </w:rPr>
      </w:r>
      <w:r>
        <w:rPr>
          <w:lang w:val="zh_CN" w:bidi="zh_CN"/>
        </w:rPr>
        <w:t>约瑟说，与波提乏的妻子上床，是得罪神的大</w:t>
      </w:r>
      <w:r>
        <w:rPr>
          <w:b/>
          <w:lang w:val="zh_CN" w:bidi="zh_CN"/>
        </w:rPr>
        <w:t>罪</w:t>
      </w:r>
      <w:r>
        <w:rPr>
          <w:lang w:val="zh_CN" w:bidi="zh_CN"/>
        </w:rPr>
        <w:t>。罪是反抗神的行为。请确保你使用的词不是用来指一种罪过的行为，例如忘记遵守宗教上的要求或忘记背诵一段祷告文。主词汇表中有关于</w:t>
      </w:r>
      <w:hyperlink r:id="rId27">
        <w:r>
          <w:rPr>
            <w:lang w:val="zh_CN" w:bidi="zh_CN"/>
          </w:rPr>
          <w:rPr>
            <w:color w:val="0000EE"/>
            <w:u w:val="single"/>
          </w:rPr>
          <w:t>罪</w:t>
        </w:r>
      </w:hyperlink>
      <w:r>
        <w:rPr>
          <w:lang w:val="zh_CN" w:bidi="zh_CN"/>
        </w:rPr>
        <w:t>这个词的讨论。 请使用你在前文中所用的相同词语来指罪。</w:t>
      </w:r>
    </w:p>
    <w:p>
      <w:pPr/>
      <w:r>
        <w:rPr>
          <w:lang w:val="zh_CN" w:bidi="zh_CN"/>
        </w:rPr>
      </w:r>
      <w:r>
        <w:rPr>
          <w:lang w:val="zh_CN" w:bidi="zh_CN"/>
        </w:rPr>
        <w:t>当波提乏听到约瑟试图强暴波提乏的妻子时，波提乏反应的非常</w:t>
      </w:r>
      <w:r>
        <w:rPr>
          <w:b/>
          <w:lang w:val="zh_CN" w:bidi="zh_CN"/>
        </w:rPr>
        <w:t>愤怒</w:t>
      </w:r>
      <w:r>
        <w:rPr>
          <w:lang w:val="zh_CN" w:bidi="zh_CN"/>
        </w:rPr>
        <w:t>。波提乏很愤怒。这是一个用来表达怒气的强烈用词。波提乏把约瑟扔进监狱。把人扔进监狱是一种强硬的动作。你需要在这部分故事中使用强硬的动作。</w:t>
      </w:r>
    </w:p>
    <w:p>
      <w:pPr/>
      <w:r>
        <w:rPr>
          <w:lang w:val="zh_CN" w:bidi="zh_CN"/>
        </w:rPr>
      </w:r>
      <w:r>
        <w:rPr>
          <w:lang w:val="zh_CN" w:bidi="zh_CN"/>
        </w:rPr>
        <w:t>监狱是王的囚犯的监狱。这是一个特殊的监狱，用于关那些靠近王或以某种方式服事王的人。这个监狱虽然仍然是一座监狱，但可能没有像普通的监狱那么糟糕。</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40:1–23</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请聆听创世记四十章1至23节的音频，并将它记在心里。聆听经文三次（如果可能的话，请听三种不同的翻译版本）。然后以小组的形式来讨论以下的问题：</w:t>
      </w:r>
    </w:p>
    <w:p>
      <w:pPr>
        <w:pStyle w:val="ListNumber"/>
        <w:numPr>
          <w:ilvl w:val="0"/>
          <w:numId w:val="9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开始时，约瑟在监狱里。波提乏的妻子指控约瑟试图强暴她，波提乏把约瑟扔进监狱。我们不知道约瑟在这个监狱里已经待了多久。但我们确实知道，现在约瑟管理所有囚犯，以及监狱里发生的一切事。这是一个叙述性的故事。</w:t>
      </w:r>
    </w:p>
    <w:p>
      <w:pPr/>
      <w:r>
        <w:rPr>
          <w:lang w:val="zh_CN" w:bidi="zh_CN"/>
        </w:rPr>
      </w:r>
      <w:r>
        <w:rPr>
          <w:lang w:val="zh_CN" w:bidi="zh_CN"/>
        </w:rPr>
        <w:t>法老是埃及王的称号。每个王的名字都冠有法老的称号。法老的两个仆人做了让王不喜悦的事。他们得罪了王。我们不知道他们做了什么事。这两个人曾居重要的职位。有一个人是酒政。这意味著这个人是负责准备王所喝的一切。酒政必须先尝酒，然后才能把酒递给王，以确保酒中没有毒。另一个人是膳长。这个人负责烘焙王吃的饼和糕点。这两个人是总管，这意味著有其他人在他们手下工作，也负责斟酒和烘焙等工作。</w:t>
      </w:r>
    </w:p>
    <w:p>
      <w:pPr/>
      <w:r>
        <w:rPr>
          <w:lang w:val="zh_CN" w:bidi="zh_CN"/>
        </w:rPr>
      </w:r>
      <w:r>
        <w:rPr>
          <w:lang w:val="zh_CN" w:bidi="zh_CN"/>
        </w:rPr>
        <w:t>这些人被关在侍卫长的监狱里。侍卫长负责王宫和所有住在王宫里的人的安全。监狱位在侍卫长服勤的宫殿里。监狱是宫殿的一部分，但不是侍卫长所居住的地方。这是一个监狱。约瑟被关在同一监狱里。波提乏把约瑟买下来作为奴隶时，波提乏已经有了侍卫长的头衔。波提乏把约瑟扔进监狱时，波提乏正是那时的侍卫长。有些人认为这时的侍卫长也是波提乏，但我们没有这时的侍卫长的名字。另一些人认为，现在有另一个人成了王宫侍卫长。请留意：自波提乏把约瑟扔进监狱以来，已经过了一段时间。大多数翻译使用侍卫长这个称呼，而不使用波提乏的名字。侍卫长派约瑟照顾这两个囚犯。这两个囚犯是重要的人。因此，约瑟有一项重要的工作，就是照顾这两个人。他们在监狱里待了一段时间。</w:t>
      </w:r>
    </w:p>
    <w:p>
      <w:pPr/>
      <w:r>
        <w:rPr>
          <w:lang w:val="zh_CN" w:bidi="zh_CN"/>
        </w:rPr>
      </w:r>
      <w:r>
        <w:rPr>
          <w:lang w:val="zh_CN" w:bidi="zh_CN"/>
        </w:rPr>
        <w:t>一天晚上，酒政和膳长各做了一个梦。这意味著他们做梦时，他们是睡著的。第二天当约瑟看到这两个人时，约瑟意识到，他们每个人看起来都似乎对某些事情感到不安。约瑟问他们为什么看起来如此不不安。这些人解释说，他们每个人都做了一个梦，但没有人能解释他们的梦。约瑟解释说，只有神才能解梦。当对埃及人说话时，约瑟使用的是表示神的通用称呼，而不是他个人对神的称呼。解梦意味著解释梦的象征意义，并说明梦的总体意义。之后约瑟便要求每个人描述自己的梦。</w:t>
      </w:r>
    </w:p>
    <w:p>
      <w:pPr/>
      <w:r>
        <w:rPr>
          <w:lang w:val="zh_CN" w:bidi="zh_CN"/>
        </w:rPr>
      </w:r>
      <w:r>
        <w:rPr>
          <w:lang w:val="zh_CN" w:bidi="zh_CN"/>
        </w:rPr>
        <w:t>请在这里暂停并讨论：请谈谈你们文化中对梦的看法。人们对梦抱持什么样的信念？谁能解释梦的意思？</w:t>
      </w:r>
    </w:p>
    <w:p>
      <w:pPr/>
      <w:r>
        <w:rPr>
          <w:lang w:val="zh_CN" w:bidi="zh_CN"/>
        </w:rPr>
      </w:r>
      <w:r>
        <w:rPr>
          <w:lang w:val="zh_CN" w:bidi="zh_CN"/>
        </w:rPr>
        <w:t>当每个人告诉约瑟自己的梦时，约瑟都使用形象的比喻来开始他的解释。约瑟说，法老会使你们擡起头。这是一个描述法老要召唤你们到他面前的比喻。三天后，法老擡起这两个人的头。这意味著两个人都被带到法老面前。然后法老恢复酒政到他原来的位置。法老让人杀了膳长。</w:t>
      </w:r>
    </w:p>
    <w:p>
      <w:pPr/>
      <w:r>
        <w:rPr>
          <w:lang w:val="zh_CN" w:bidi="zh_CN"/>
        </w:rPr>
      </w:r>
      <w:r>
        <w:rPr>
          <w:lang w:val="zh_CN" w:bidi="zh_CN"/>
        </w:rPr>
        <w:t>请在这里暂停并讨论：讲述一个重要的人的故事，比如王或酋长或氏族领袖，他们如何召唤仆人到他面前。王或领袖是否使用任何特殊的词语或片语来表达这类召唤？这些词语具比喻的形象吗？你会如何讲述发生的事，让每个人都明白它的意思？</w:t>
      </w:r>
    </w:p>
    <w:p>
      <w:pPr/>
      <w:r>
        <w:rPr>
          <w:lang w:val="zh_CN" w:bidi="zh_CN"/>
        </w:rPr>
      </w:r>
      <w:r>
        <w:rPr>
          <w:lang w:val="zh_CN" w:bidi="zh_CN"/>
        </w:rPr>
        <w:t>酒政在梦中看到一棵葡萄树。约瑟解释了梦的意思。这个梦带给酒政好消息。酒政会回到他原来的位置，继续服侍王。</w:t>
      </w:r>
    </w:p>
    <w:p>
      <w:pPr/>
      <w:r>
        <w:rPr>
          <w:lang w:val="zh_CN" w:bidi="zh_CN"/>
        </w:rPr>
      </w:r>
      <w:r>
        <w:rPr>
          <w:lang w:val="zh_CN" w:bidi="zh_CN"/>
        </w:rPr>
        <w:t>请展示一张上面有好几根枝条的葡萄树的图片。葡萄树上挂著一串串成熟的葡萄。</w:t>
      </w:r>
    </w:p>
    <w:p>
      <w:pPr/>
      <w:r>
        <w:rPr>
          <w:lang w:val="zh_CN" w:bidi="zh_CN"/>
        </w:rPr>
      </w:r>
      <w:r>
        <w:rPr>
          <w:lang w:val="zh_CN" w:bidi="zh_CN"/>
        </w:rPr>
        <w:t>请展示一张人用手挤压一串葡萄的图片。图片里有一个杯子，而葡萄汁从手间流到杯里。</w:t>
      </w:r>
    </w:p>
    <w:p>
      <w:pPr/>
      <w:r>
        <w:rPr>
          <w:lang w:val="zh_CN" w:bidi="zh_CN"/>
        </w:rPr>
      </w:r>
      <w:r>
        <w:rPr>
          <w:lang w:val="zh_CN" w:bidi="zh_CN"/>
        </w:rPr>
        <w:t>约瑟请求当酒政回到王面前时，要把约瑟的事告诉王。约瑟说："我是被绑架的"，或"我是被拐来的"，或"我是被强行带来的。"这些词语是用不同方式来表达同一件事。这些话表明，约瑟并不是出于自愿来到埃及。绑架一个人，就是强行把一个人带走。绑架通常涉及孩童，但现在泛指任何人被掳走，即从其住所被带走。</w:t>
      </w:r>
    </w:p>
    <w:p>
      <w:pPr/>
      <w:r>
        <w:rPr>
          <w:lang w:val="zh_CN" w:bidi="zh_CN"/>
        </w:rPr>
      </w:r>
      <w:r>
        <w:rPr>
          <w:lang w:val="zh_CN" w:bidi="zh_CN"/>
        </w:rPr>
        <w:t>约瑟告诉酒政："我不该待在这里。"约瑟的意思是："我不应该被关在监牢里。我是无辜的。我没有做错事。"约瑟使用了</w:t>
      </w:r>
      <w:r>
        <w:rPr>
          <w:i/>
          <w:lang w:val="zh_CN" w:bidi="zh_CN"/>
        </w:rPr>
        <w:t>监牢</w:t>
      </w:r>
      <w:r>
        <w:rPr>
          <w:lang w:val="zh_CN" w:bidi="zh_CN"/>
        </w:rPr>
        <w:t>这个词，这个词语强烈地表达了约瑟所受到的不公正对待。约瑟说："我来自希伯来人之地。"这意味著约瑟来自迦南地。希伯来语是雅各和他的后裔所使用的语言。希伯来人是用于称呼雅各后裔的另一个称呼。希伯来人之地是迦南地，也就是说希伯来语的人居住的地方。约瑟告诉酒政，约瑟在埃及是一个外国人。后来，当酒政向王说起约瑟时，酒政记得，约瑟是一个外国人。</w:t>
      </w:r>
    </w:p>
    <w:p>
      <w:pPr/>
      <w:r>
        <w:rPr>
          <w:lang w:val="zh_CN" w:bidi="zh_CN"/>
        </w:rPr>
      </w:r>
      <w:r>
        <w:rPr>
          <w:lang w:val="zh_CN" w:bidi="zh_CN"/>
        </w:rPr>
        <w:t>接著膳长讲述他的梦。膳长看到他的头上顶著三个筐子，里面装著糕点，这些糕点是用面粉烘培出的小而甜的面包。有鸟在附近盘旋飞来吃这些糕点。约瑟也解释了这个梦的意思。这个梦意味著膳长会死。约瑟说，王会砍下膳长的头。然后膳长的身体会被钉在尖锐的木桩并留在上面，让鸟来吃他的肉。把人钉在木桩上，意思是用尖锐的木桩刺穿人的身体。然后尸体会挂在木桩的末端。前来吃肉的鸟，是会猎食的鸟，例如吃死尸的秃鹰。埃及人相信，肉如果从骨头剥离，人就无法获得永生。这个人将在阴间的世界里无法永生。这意味著王严厉地惩罚了膳长。</w:t>
      </w:r>
    </w:p>
    <w:p>
      <w:pPr/>
      <w:r>
        <w:rPr>
          <w:lang w:val="zh_CN" w:bidi="zh_CN"/>
        </w:rPr>
      </w:r>
      <w:r>
        <w:rPr>
          <w:lang w:val="zh_CN" w:bidi="zh_CN"/>
        </w:rPr>
        <w:t>请展示一张有三个篮子装满糕点堆叠在一起的图片。</w:t>
      </w:r>
    </w:p>
    <w:p>
      <w:pPr/>
      <w:r>
        <w:rPr>
          <w:lang w:val="zh_CN" w:bidi="zh_CN"/>
        </w:rPr>
      </w:r>
      <w:r>
        <w:rPr>
          <w:lang w:val="zh_CN" w:bidi="zh_CN"/>
        </w:rPr>
        <w:t>法老利用他的生日庆典，把酒政和膳长从监狱里提出来。酒政恢复了法老面前酒政的职位。然而，酒政忘了约瑟的一切。且膳长被杀了。而约瑟仍留在监狱里。</w:t>
      </w:r>
    </w:p>
    <w:p>
      <w:pPr/>
      <w:r>
        <w:rPr>
          <w:lang w:val="zh_CN" w:bidi="zh_CN"/>
        </w:rPr>
      </w:r>
      <w:r>
        <w:rPr>
          <w:lang w:val="zh_CN" w:bidi="zh_CN"/>
        </w:rPr>
        <w:t>请在这里暂停并讨论：你们的领袖如何庆祝例如生日这样的特殊场合？</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法老对他的酒政和膳长发怒，把他们扔进了监狱。侍卫长派约瑟照顾这两个人。</w:t>
      </w:r>
    </w:p>
    <w:p>
      <w:pPr/>
      <w:r>
        <w:rPr>
          <w:lang w:val="zh_CN" w:bidi="zh_CN"/>
        </w:rPr>
      </w:r>
      <w:r>
        <w:rPr>
          <w:b/>
          <w:lang w:val="zh_CN" w:bidi="zh_CN"/>
        </w:rPr>
        <w:t>第二个场景：</w:t>
      </w:r>
      <w:r>
        <w:rPr>
          <w:lang w:val="zh_CN" w:bidi="zh_CN"/>
        </w:rPr>
        <w:t>约瑟发现两个人似乎对某些事情感到不安。约瑟问他们发生了什么事。每个人都做了一个梦，但没有人能解。</w:t>
      </w:r>
    </w:p>
    <w:p>
      <w:pPr/>
      <w:r>
        <w:rPr>
          <w:lang w:val="zh_CN" w:bidi="zh_CN"/>
        </w:rPr>
      </w:r>
      <w:r>
        <w:rPr>
          <w:b/>
          <w:lang w:val="zh_CN" w:bidi="zh_CN"/>
        </w:rPr>
        <w:t>第三个场景：</w:t>
      </w:r>
      <w:r>
        <w:rPr>
          <w:lang w:val="zh_CN" w:bidi="zh_CN"/>
        </w:rPr>
        <w:t>酒政讲述他的梦。约瑟解释了这个梦。约瑟请求酒政把约瑟的事告诉王。</w:t>
      </w:r>
    </w:p>
    <w:p>
      <w:pPr/>
      <w:r>
        <w:rPr>
          <w:lang w:val="zh_CN" w:bidi="zh_CN"/>
        </w:rPr>
      </w:r>
      <w:r>
        <w:rPr>
          <w:b/>
          <w:lang w:val="zh_CN" w:bidi="zh_CN"/>
        </w:rPr>
        <w:t>第四个场景：</w:t>
      </w:r>
      <w:r>
        <w:rPr>
          <w:lang w:val="zh_CN" w:bidi="zh_CN"/>
        </w:rPr>
        <w:t>膳长讲述他的梦。约瑟解释了这个梦。</w:t>
      </w:r>
    </w:p>
    <w:p>
      <w:pPr/>
      <w:r>
        <w:rPr>
          <w:lang w:val="zh_CN" w:bidi="zh_CN"/>
        </w:rPr>
      </w:r>
      <w:r>
        <w:rPr>
          <w:b/>
          <w:lang w:val="zh_CN" w:bidi="zh_CN"/>
        </w:rPr>
        <w:t>第五个场景：</w:t>
      </w:r>
      <w:r>
        <w:rPr>
          <w:lang w:val="zh_CN" w:bidi="zh_CN"/>
        </w:rPr>
        <w:t>两个人离开了监狱。约瑟对每个梦的解释都应验了。酒政忘记了约瑟。</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侍卫长</w:t>
      </w:r>
    </w:p>
    <w:p>
      <w:pPr>
        <w:pStyle w:val="ListBullet"/>
        <w:spacing w:line="240" w:lineRule="auto"/>
        <w:ind w:left="720"/>
      </w:pPr>
      <w:r>
        <w:rPr>
          <w:lang w:val="zh_CN" w:bidi="zh_CN"/>
        </w:rPr>
      </w:r>
      <w:r>
        <w:rPr>
          <w:lang w:val="zh_CN" w:bidi="zh_CN"/>
        </w:rPr>
        <w:t>法老或埃及的王</w:t>
      </w:r>
    </w:p>
    <w:p>
      <w:pPr>
        <w:pStyle w:val="ListBullet"/>
        <w:spacing w:line="240" w:lineRule="auto"/>
        <w:ind w:left="720"/>
      </w:pPr>
      <w:r>
        <w:rPr>
          <w:lang w:val="zh_CN" w:bidi="zh_CN"/>
        </w:rPr>
      </w:r>
      <w:r>
        <w:rPr>
          <w:lang w:val="zh_CN" w:bidi="zh_CN"/>
        </w:rPr>
        <w:t>酒政</w:t>
      </w:r>
    </w:p>
    <w:p>
      <w:pPr>
        <w:pStyle w:val="ListBullet"/>
        <w:spacing w:line="240" w:lineRule="auto"/>
        <w:ind w:left="720"/>
      </w:pPr>
      <w:r>
        <w:rPr>
          <w:lang w:val="zh_CN" w:bidi="zh_CN"/>
        </w:rPr>
      </w:r>
      <w:r>
        <w:rPr>
          <w:lang w:val="zh_CN" w:bidi="zh_CN"/>
        </w:rPr>
        <w:t>膳长</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段经文以一个时间片语或转折词开始。这表明一段时间已经过去了。这个故事开始时，约瑟已经在监狱里待了一段时间。我们不知道约瑟在监狱里已经待了多久。当王的两个仆人关进监狱时，他们也在那里待了一段时间。我们不知道在这段经文开始之前，王的两个仆人已在监狱里待了多久。</w:t>
      </w:r>
    </w:p>
    <w:p>
      <w:pPr/>
      <w:r>
        <w:rPr>
          <w:lang w:val="zh_CN" w:bidi="zh_CN"/>
        </w:rPr>
      </w:r>
      <w:r>
        <w:rPr>
          <w:lang w:val="zh_CN" w:bidi="zh_CN"/>
        </w:rPr>
        <w:t>在第一个场景中，法老对他的两个仆人发怒。酒政和膳长各自做了一些冒犯王的事。王把两个人送进监狱，他们与约瑟被关进了同一个监狱。监狱位在侍卫长服勤的宫殿里。侍卫长派约瑟照顾王的两个仆人。在前一段经文中，波提乏是侍卫长。但这段经文没有提到侍卫长的名字。所以我们不知道侍卫长是谁。他们在监狱里待了一段时间。</w:t>
      </w:r>
    </w:p>
    <w:p>
      <w:pPr/>
      <w:r>
        <w:rPr>
          <w:lang w:val="zh_CN" w:bidi="zh_CN"/>
        </w:rPr>
      </w:r>
      <w:r>
        <w:rPr>
          <w:lang w:val="zh_CN" w:bidi="zh_CN"/>
        </w:rPr>
        <w:t>在第二个场景中，约瑟注意到一天早上，两个仆人似乎对某些事情感到不安。约瑟问他们发生了什么事。每个人都做了一个梦，但没有人能解。约瑟解释说，只有神才能解梦。当约瑟说，只有神才能解梦时，约瑟问了一个不需要回答的问题。可以将其转化为直接的陈述。神是唯一能解梦的。约瑟的这个问题或陈述表明，约瑟相信他的神可以解梦。约瑟表达了对神的信心。约瑟要求每个人把自己的梦告诉他。</w:t>
      </w:r>
    </w:p>
    <w:p>
      <w:pPr/>
      <w:r>
        <w:rPr>
          <w:lang w:val="zh_CN" w:bidi="zh_CN"/>
        </w:rPr>
      </w:r>
      <w:r>
        <w:rPr>
          <w:lang w:val="zh_CN" w:bidi="zh_CN"/>
        </w:rPr>
        <w:t>在第三个场景中，酒政讲述了他的梦。酒政看到一棵长有三根枝条的葡萄树。葡萄树结出一串串葡萄。酒政手里拿了一串葡萄。酒政压挤葡萄。葡萄汁流出来充满了王的酒杯。酒政把盛满果汁的杯子递给法老。约瑟能解释这个梦。约瑟说，三天内酒政会恢复服侍法老。约瑟请求酒政记得约瑟，并将约瑟的事告诉王。约瑟说："我是无辜的。"在这段经文中，约瑟告诉酒政，他是被绑架或强行带离家乡的。我们知道，兄弟们把约瑟当作奴隶卖给路过的以实玛利商人。我们不知道约瑟是否晓得他是如何被带到埃及的。</w:t>
      </w:r>
    </w:p>
    <w:p>
      <w:pPr/>
      <w:r>
        <w:rPr>
          <w:lang w:val="zh_CN" w:bidi="zh_CN"/>
        </w:rPr>
      </w:r>
      <w:r>
        <w:rPr>
          <w:lang w:val="zh_CN" w:bidi="zh_CN"/>
        </w:rPr>
        <w:t>在第四个场景中，膳长向约瑟讲述他的梦。膳长看到三筐装满糕点的篮子堆在膳长的头上。有鸟来吃最上面篮子里的糕点。约瑟解释说，法老会在三天内杀了膳长。法老会把膳长的头砍下来，然后把膳长的身体钉在木桩上。猎食的鸟会来把肉从骨头上吃掉。</w:t>
      </w:r>
    </w:p>
    <w:p>
      <w:pPr/>
      <w:r>
        <w:rPr>
          <w:lang w:val="zh_CN" w:bidi="zh_CN"/>
        </w:rPr>
      </w:r>
      <w:r>
        <w:rPr>
          <w:lang w:val="zh_CN" w:bidi="zh_CN"/>
        </w:rPr>
        <w:t>在第五个场景中，法老的生日是在约瑟解释这些梦后的三天。法老为他的生日准备了一场宴席。法老邀请他的官员们和众臣仆来参加宴席。然后法老要求酒政和膳长从监狱里出来。约瑟所说的都应验了，一切正如约瑟所说的那样发生了。酒政回到他原来的位置，继续服侍王。王将膳长斩首，并将他的尸体钉在木桩上。酒政忘记了约瑟。酒政没有告诉法老约瑟的事。</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侍卫长</w:t>
      </w:r>
    </w:p>
    <w:p>
      <w:pPr>
        <w:pStyle w:val="ListBullet"/>
        <w:spacing w:line="240" w:lineRule="auto"/>
        <w:ind w:left="720"/>
      </w:pPr>
      <w:r>
        <w:rPr>
          <w:lang w:val="zh_CN" w:bidi="zh_CN"/>
        </w:rPr>
      </w:r>
      <w:r>
        <w:rPr>
          <w:lang w:val="zh_CN" w:bidi="zh_CN"/>
        </w:rPr>
        <w:t>法老或埃及的王</w:t>
      </w:r>
    </w:p>
    <w:p>
      <w:pPr>
        <w:pStyle w:val="ListBullet"/>
        <w:spacing w:line="240" w:lineRule="auto"/>
        <w:ind w:left="720"/>
      </w:pPr>
      <w:r>
        <w:rPr>
          <w:lang w:val="zh_CN" w:bidi="zh_CN"/>
        </w:rPr>
      </w:r>
      <w:r>
        <w:rPr>
          <w:lang w:val="zh_CN" w:bidi="zh_CN"/>
        </w:rPr>
        <w:t>酒政</w:t>
      </w:r>
    </w:p>
    <w:p>
      <w:pPr>
        <w:pStyle w:val="ListBullet"/>
        <w:spacing w:line="240" w:lineRule="auto"/>
        <w:ind w:left="720"/>
      </w:pPr>
      <w:r>
        <w:rPr>
          <w:lang w:val="zh_CN" w:bidi="zh_CN"/>
        </w:rPr>
      </w:r>
      <w:r>
        <w:rPr>
          <w:lang w:val="zh_CN" w:bidi="zh_CN"/>
        </w:rPr>
        <w:t>膳长</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在第一个场景中，酒政和膳长冒犯了法老。法老把他们送进了监狱。这两个人被关在王宫侍卫长的监狱里。约瑟也在同一监狱里。侍卫长派约瑟照顾王的这两个仆人。</w:t>
      </w:r>
    </w:p>
    <w:p>
      <w:pPr/>
      <w:r>
        <w:rPr>
          <w:lang w:val="zh_CN" w:bidi="zh_CN"/>
        </w:rPr>
      </w:r>
      <w:r>
        <w:rPr>
          <w:lang w:val="zh_CN" w:bidi="zh_CN"/>
        </w:rPr>
        <w:t>请在这里暂停表演，并问约瑟："你在监狱里待了一段时间，感觉如何？"你可能会听到："我很难过，我仍然在监狱里，但我知道耶和华与我同在。我已经被赋予很多权柄，管理监狱，以及监狱的运作。我虽然仍然在监狱里，但已算是可能的最好的情况。我非常感谢耶和华的帮助。"请重新开始表演。</w:t>
      </w:r>
    </w:p>
    <w:p>
      <w:pPr/>
      <w:r>
        <w:rPr>
          <w:lang w:val="zh_CN" w:bidi="zh_CN"/>
        </w:rPr>
      </w:r>
      <w:r>
        <w:rPr>
          <w:lang w:val="zh_CN" w:bidi="zh_CN"/>
        </w:rPr>
        <w:t>在第二个场景中，约瑟注意到王的两个仆人看起来似乎在担心某些事情。约瑟停下来，问他们为什么看起来很不安。两个仆人解释说，他们每个人都各做了一个梦，但没有人能解释他们的梦。约瑟说："解梦是神的工作。请将你们的梦告诉我。"</w:t>
      </w:r>
    </w:p>
    <w:p>
      <w:pPr/>
      <w:r>
        <w:rPr>
          <w:lang w:val="zh_CN" w:bidi="zh_CN"/>
        </w:rPr>
      </w:r>
      <w:r>
        <w:rPr>
          <w:lang w:val="zh_CN" w:bidi="zh_CN"/>
        </w:rPr>
        <w:t>请在这里暂停表演，并问约瑟："你现在感觉如何？"你可能会听到："我有信心，我的神会帮助我。我知道我的神是最伟大的。我的神可以解梦。我相信我的神会帮助我。"请重新开始表演。</w:t>
      </w:r>
    </w:p>
    <w:p>
      <w:pPr/>
      <w:r>
        <w:rPr>
          <w:lang w:val="zh_CN" w:bidi="zh_CN"/>
        </w:rPr>
      </w:r>
      <w:r>
        <w:rPr>
          <w:lang w:val="zh_CN" w:bidi="zh_CN"/>
        </w:rPr>
        <w:t>在第三个场景中，酒政向约瑟讲述他的梦。约瑟解释说，这个梦意味著酒政将回到他服侍王的位置。酒政在监狱的时间已经结束了。然后约瑟请求酒政把他的事告诉王。约瑟说："我在监狱里，但我不应该在这里。"</w:t>
      </w:r>
    </w:p>
    <w:p>
      <w:pPr/>
      <w:r>
        <w:rPr>
          <w:lang w:val="zh_CN" w:bidi="zh_CN"/>
        </w:rPr>
      </w:r>
      <w:r>
        <w:rPr>
          <w:lang w:val="zh_CN" w:bidi="zh_CN"/>
        </w:rPr>
        <w:t>请在这里暂停表演，并问酒政："你听到这个消息时，感觉如何？"你可能会听到："我很高兴。我没有做错任何事。我不知道为什么王把我送进监狱。我很高兴能回来侍奉王。"请问约瑟："你为什么要求酒政把你的事告诉王？你认为王会做什么？"你可能会听到："我希望王能鉴察我的情况，并让我出监狱。我不想在这里度过余生。我没有做任何该坐牢的事。"请问膳长："你在听到酒政的梦后，感觉如何？"你可能会听到："我希望对我梦的解释也是这样好。我想离开这里，回去侍奉王。"请重新开始表演。</w:t>
      </w:r>
    </w:p>
    <w:p>
      <w:pPr/>
      <w:r>
        <w:rPr>
          <w:lang w:val="zh_CN" w:bidi="zh_CN"/>
        </w:rPr>
      </w:r>
      <w:r>
        <w:rPr>
          <w:lang w:val="zh_CN" w:bidi="zh_CN"/>
        </w:rPr>
        <w:t>在第四个场景中，膳长讲述他的梦。约瑟解释了这个梦的意思。膳长即将死掉。王会把将膳长斩首，然后把膳长的身体钉在木桩上，这样猎食的鸟就会来吃他的肉。</w:t>
      </w:r>
    </w:p>
    <w:p>
      <w:pPr/>
      <w:r>
        <w:rPr>
          <w:lang w:val="zh_CN" w:bidi="zh_CN"/>
        </w:rPr>
      </w:r>
      <w:r>
        <w:rPr>
          <w:lang w:val="zh_CN" w:bidi="zh_CN"/>
        </w:rPr>
        <w:t>请在这里暂停表演，并问膳长："你听到这个解释时，感觉如何？"你可能会听到："我很难过。我不应该是这样的下场。我需要向王解释这件事。这不公平。我希望能改变王的心意。"请重新开始表演。</w:t>
      </w:r>
    </w:p>
    <w:p>
      <w:pPr/>
      <w:r>
        <w:rPr>
          <w:lang w:val="zh_CN" w:bidi="zh_CN"/>
        </w:rPr>
      </w:r>
      <w:r>
        <w:rPr>
          <w:lang w:val="zh_CN" w:bidi="zh_CN"/>
        </w:rPr>
        <w:t>在第五个场景中，法老举办宴席来庆祝他的生日。这发生在约瑟解释这些梦后三天。法老召唤酒政和膳长从监狱出来。法老让酒政回到他侍奉的地方。法老将膳长斩首，并将他的尸体钉在木桩上。一切都正如约瑟所说的那样发生了。酒政忘记了约瑟的一切。酒政不记得将约瑟的事告诉王。</w:t>
      </w:r>
    </w:p>
    <w:p>
      <w:pPr/>
      <w:r>
        <w:rPr>
          <w:lang w:val="zh_CN" w:bidi="zh_CN"/>
        </w:rPr>
      </w:r>
      <w:r>
        <w:rPr>
          <w:lang w:val="zh_CN" w:bidi="zh_CN"/>
        </w:rPr>
        <w:t>请在这里暂停表演，并问酒政："你为什么忘记约瑟？"你可能会听到："我很高兴离开那个监狱，以至于我忘记了一切。我不想做任何会让我再次处于危险之中的事。我忘记了约瑟为我所做的一切。"请问约瑟："你现在感觉如何？"你可能会听到："我认为酒政一定忘记把我的事告诉王了。我仍然在这里。我没有听到外面的任何消息。我必须信靠耶和华。我知道耶和华与我同在。耶和华必会以某种方式解决这件事。我会保持我对耶和华的信任，以及我对未来的盼望。"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监狱位在侍卫长服勤的宫殿里。那是一座监狱。 监狱里的人没有离开的自由。特殊的囚犯，比如王的仆人，被关在这个监狱里。这是波提乏将约瑟关进的监狱。然而，时间过去了。我们不知道现在王宫侍卫长的名字。</w:t>
      </w:r>
    </w:p>
    <w:p>
      <w:pPr/>
      <w:r>
        <w:rPr>
          <w:lang w:val="zh_CN" w:bidi="zh_CN"/>
        </w:rPr>
      </w:r>
      <w:r>
        <w:rPr>
          <w:lang w:val="zh_CN" w:bidi="zh_CN"/>
        </w:rPr>
        <w:t>在这段经文中，有两次提到时间。这段经文开始时，提到约瑟被关进监狱后已经过去了一段时间。然后两个仆人在监狱里待了一段时间后，才做了梦。我们不知道已经过去了多久。可能有数周、数月或数年。用来表示时间的流逝的这个词是一个概括性用词。</w:t>
      </w:r>
    </w:p>
    <w:p>
      <w:pPr/>
      <w:r>
        <w:rPr>
          <w:lang w:val="zh_CN" w:bidi="zh_CN"/>
        </w:rPr>
      </w:r>
      <w:r>
        <w:rPr>
          <w:lang w:val="zh_CN" w:bidi="zh_CN"/>
        </w:rPr>
        <w:t>每个仆人都做了一个</w:t>
      </w:r>
      <w:r>
        <w:rPr>
          <w:b/>
          <w:lang w:val="zh_CN" w:bidi="zh_CN"/>
        </w:rPr>
        <w:t>梦</w:t>
      </w:r>
      <w:r>
        <w:rPr>
          <w:lang w:val="zh_CN" w:bidi="zh_CN"/>
        </w:rPr>
        <w:t>。梦发生在夜里，或是在人睡著的时候。请使用前文中相同的词语来指梦。主词汇表中有关于</w:t>
      </w:r>
      <w:hyperlink r:id="rId65">
        <w:r>
          <w:rPr>
            <w:lang w:val="zh_CN" w:bidi="zh_CN"/>
          </w:rPr>
          <w:rPr>
            <w:color w:val="0000EE"/>
            <w:u w:val="single"/>
          </w:rPr>
          <w:t>梦</w:t>
        </w:r>
      </w:hyperlink>
      <w:r>
        <w:rPr>
          <w:lang w:val="zh_CN" w:bidi="zh_CN"/>
        </w:rPr>
        <w:t>这个词的讨论。</w:t>
      </w:r>
    </w:p>
    <w:p>
      <w:pPr/>
      <w:r>
        <w:rPr>
          <w:lang w:val="zh_CN" w:bidi="zh_CN"/>
        </w:rPr>
      </w:r>
      <w:r>
        <w:rPr>
          <w:lang w:val="zh_CN" w:bidi="zh_CN"/>
        </w:rPr>
        <w:t>约瑟解释说，只有</w:t>
      </w:r>
      <w:r>
        <w:rPr>
          <w:b/>
          <w:lang w:val="zh_CN" w:bidi="zh_CN"/>
        </w:rPr>
        <w:t>神</w:t>
      </w:r>
      <w:r>
        <w:rPr>
          <w:lang w:val="zh_CN" w:bidi="zh_CN"/>
        </w:rPr>
        <w:t>才能解梦。请使用你在前面的经文中所用的相同词语来指神。主词汇表中有关于</w:t>
      </w:r>
      <w:hyperlink r:id="rId28">
        <w:r>
          <w:rPr>
            <w:lang w:val="zh_CN" w:bidi="zh_CN"/>
          </w:rPr>
          <w:rPr>
            <w:color w:val="0000EE"/>
            <w:u w:val="single"/>
          </w:rPr>
          <w:t>神</w:t>
        </w:r>
      </w:hyperlink>
      <w:r>
        <w:rPr>
          <w:lang w:val="zh_CN" w:bidi="zh_CN"/>
        </w:rPr>
        <w:t>这个词的讨论。</w:t>
      </w:r>
    </w:p>
    <w:p>
      <w:pPr/>
      <w:r>
        <w:rPr>
          <w:lang w:val="zh_CN" w:bidi="zh_CN"/>
        </w:rPr>
      </w:r>
      <w:r>
        <w:rPr>
          <w:lang w:val="zh_CN" w:bidi="zh_CN"/>
        </w:rPr>
        <w:t>当约瑟说，只有神才能解梦时，约瑟问了一个不需要回答的问题。可以将其转化为直接的陈述。"神是唯一能解梦的。"</w:t>
      </w:r>
    </w:p>
    <w:p>
      <w:pPr/>
      <w:r>
        <w:rPr>
          <w:lang w:val="zh_CN" w:bidi="zh_CN"/>
        </w:rPr>
      </w:r>
      <w:r>
        <w:rPr>
          <w:lang w:val="zh_CN" w:bidi="zh_CN"/>
        </w:rPr>
        <w:t>当约瑟向酒政解释他如何来到监狱时，约瑟说："我是从希伯来人之地被拐来的。"有些翻译使用</w:t>
      </w:r>
      <w:r>
        <w:rPr>
          <w:b/>
          <w:lang w:val="zh_CN" w:bidi="zh_CN"/>
        </w:rPr>
        <w:t>绑架</w:t>
      </w:r>
      <w:r>
        <w:rPr>
          <w:lang w:val="zh_CN" w:bidi="zh_CN"/>
        </w:rPr>
        <w:t>这个词。绑架意味著强行抓走某人。绑架也涉及支付一笔钱来换取那人释放。约瑟的意思是，约瑟是非自愿的，被强迫来到埃及。</w:t>
      </w:r>
    </w:p>
    <w:p>
      <w:pPr/>
      <w:r>
        <w:rPr>
          <w:lang w:val="zh_CN" w:bidi="zh_CN"/>
        </w:rPr>
      </w:r>
      <w:r>
        <w:rPr>
          <w:b/>
          <w:lang w:val="zh_CN" w:bidi="zh_CN"/>
        </w:rPr>
        <w:t>希伯来语</w:t>
      </w:r>
      <w:r>
        <w:rPr>
          <w:lang w:val="zh_CN" w:bidi="zh_CN"/>
        </w:rPr>
        <w:t>是雅各和他家人所使用的语言。希伯来人是以色列人或雅各后裔的另一个称呼。希伯来人的土地就是迦南地。你也可以说，他们从希伯来人之地抓走或绑架了我。</w:t>
      </w:r>
    </w:p>
    <w:p>
      <w:pPr/>
      <w:r>
        <w:rPr>
          <w:lang w:val="zh_CN" w:bidi="zh_CN"/>
        </w:rPr>
      </w:r>
      <w:r>
        <w:rPr>
          <w:lang w:val="zh_CN" w:bidi="zh_CN"/>
        </w:rPr>
        <w:t>在这段经文中用了三次法老会擡起你的头。这是一种意思是你被召唤到王面前的表达方式。有些翻译使用"擡起你的头"这样的词，而不多做解释。其它翻译使用同样的词，并加上"会召唤你到王面前。"另一些翻译则不使用这个比喻词，只说："王会召唤你到他面前。"有些翻译没有提到这个比喻词，而是告诉每个人将要发生在他身上的事。</w:t>
      </w:r>
    </w:p>
    <w:p>
      <w:pPr/>
      <w:r>
        <w:rPr>
          <w:lang w:val="zh_CN" w:bidi="zh_CN"/>
        </w:rPr>
      </w:r>
      <w:r>
        <w:rPr>
          <w:lang w:val="zh_CN" w:bidi="zh_CN"/>
        </w:rPr>
        <w:t>当约瑟请求酒政把他的事告诉法老时，他说他没有做任何该被关在这个监牢的事。约瑟在这里用了一个非常强烈的词语来指监狱，那个词的意思是坑或非常不舒服的地方。这是用来描述约瑟的兄弟们把他扔进干井里的同一个词。即使是在侍卫长宫里的监牢，那仍是一个可怕的地方。虽然约瑟的监狱可能不如埃及的其他监狱那么糟糕，但它仍然是监狱，让约瑟感觉像是地牢或坑的地方。</w:t>
      </w:r>
    </w:p>
    <w:p>
      <w:pPr/>
      <w:r>
        <w:rPr>
          <w:lang w:val="zh_CN" w:bidi="zh_CN"/>
        </w:rPr>
      </w:r>
      <w:r>
        <w:rPr>
          <w:lang w:val="zh_CN" w:bidi="zh_CN"/>
        </w:rPr>
        <w:t>法老利用他的生日庆典把仆人从监狱里带出来。法老准备了一场</w:t>
      </w:r>
      <w:r>
        <w:rPr>
          <w:b/>
          <w:lang w:val="zh_CN" w:bidi="zh_CN"/>
        </w:rPr>
        <w:t>宴席</w:t>
      </w:r>
      <w:r>
        <w:rPr>
          <w:lang w:val="zh_CN" w:bidi="zh_CN"/>
        </w:rPr>
        <w:t>。宴席是一种非常特殊的正式餐席，类似盛宴。宴席通常是为庆祝某件事而举办的。因为这是一场宴席，所以现场会有许多人目睹法老对酒政和膳长做了什么事。</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41:1–36</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请聆听创世记四十一章1至36节的音频，并将它记在心里。聆听经文三次（如果可能的话，请听三种不同的翻译版本）。然后以小组的形式来讨论以下的问题：</w:t>
      </w:r>
    </w:p>
    <w:p>
      <w:pPr>
        <w:pStyle w:val="ListNumber"/>
        <w:numPr>
          <w:ilvl w:val="0"/>
          <w:numId w:val="10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自从约瑟解释酒政和膳长的梦以来，已经过了整整两年，即七百三十天。约瑟仍然在监狱里。 酒政忘记了约瑟。这是约瑟下一部分的故事的叙述。</w:t>
      </w:r>
    </w:p>
    <w:p>
      <w:pPr/>
      <w:r>
        <w:rPr>
          <w:lang w:val="zh_CN" w:bidi="zh_CN"/>
        </w:rPr>
      </w:r>
      <w:r>
        <w:rPr>
          <w:lang w:val="zh_CN" w:bidi="zh_CN"/>
        </w:rPr>
        <w:t>两年结束时，埃及王做了一个梦。人一般不记得大部分的梦。埃及王做的这些梦很不寻常，而且令人震骇。这个梦很令人震骇和不寻常，以至于王在第一个梦后醒来。埃及王醒来后，仍记得这个梦的细节。法老是埃及所有王的称呼。我们不知道这个法老的名字。有些翻译使用法老，有些使用埃及王。埃及王在梦中看到他站在尼罗河畔。尼罗河是埃及的主要河流。尼罗河从埃及的一端流到另一端。尼罗河提供了埃及大部分的水源。埃及王觉得自己的梦很奇怪。埃及王先看到七只健壮的牛。然后王看到七只病弱的牛吃掉七只健壮的牛。即使吃掉健壮的牛后，生病或瘦弱的牛仍然瘦弱。牛通常是不吃肉的。牛只吃草。这些牛从河里上来，牠们在沼泽地旁的草上吃草。这意味著们当时是在河畔的低谷，或可能站在河边的水中，然后向著王站的地方爬上岸。埃及王无法明白他的梦的意思。</w:t>
      </w:r>
    </w:p>
    <w:p>
      <w:pPr/>
      <w:r>
        <w:rPr>
          <w:lang w:val="zh_CN" w:bidi="zh_CN"/>
        </w:rPr>
      </w:r>
      <w:r>
        <w:rPr>
          <w:lang w:val="zh_CN" w:bidi="zh_CN"/>
        </w:rPr>
        <w:t>请展示一张肥牛的图片。请展示一张挨饿的牛的图片。请展示一张埃及尼罗河畔生长著的沼泽草的图片。请展示一张埃及及尼罗河的地图。</w:t>
      </w:r>
    </w:p>
    <w:p>
      <w:pPr/>
      <w:r>
        <w:rPr>
          <w:lang w:val="zh_CN" w:bidi="zh_CN"/>
        </w:rPr>
      </w:r>
      <w:r>
        <w:rPr>
          <w:lang w:val="zh_CN" w:bidi="zh_CN"/>
        </w:rPr>
        <w:t>在第一个梦之后，埃及王再次倒头入睡。倒头入睡是一个描述进入睡眠状态过程的生动的描述。王没有倒下。王只是躺在他的床上。</w:t>
      </w:r>
    </w:p>
    <w:p>
      <w:pPr/>
      <w:r>
        <w:rPr>
          <w:lang w:val="zh_CN" w:bidi="zh_CN"/>
        </w:rPr>
      </w:r>
      <w:r>
        <w:rPr>
          <w:lang w:val="zh_CN" w:bidi="zh_CN"/>
        </w:rPr>
        <w:t>请在这里暂停并讨论：讲述一个关于有人如何睡著的故事。你会使用什么词语或比喻来描述这个过程？</w:t>
      </w:r>
    </w:p>
    <w:p>
      <w:pPr/>
      <w:r>
        <w:rPr>
          <w:lang w:val="zh_CN" w:bidi="zh_CN"/>
        </w:rPr>
      </w:r>
      <w:r>
        <w:rPr>
          <w:lang w:val="zh_CN" w:bidi="zh_CN"/>
        </w:rPr>
        <w:t>在同一个晚上，王做了第二个梦，他在梦中看到饱满的谷物。然后王看到干瘪、枯萎的谷物吞噬了饱满的谷物。东风把枯干的谷物吹焦了。在埃及，东风会从沙漠吹来。埃及的东风是一种炎热、干燥的风，所吹过的地方会将所有东西的水分都吸干。</w:t>
      </w:r>
    </w:p>
    <w:p>
      <w:pPr/>
      <w:r>
        <w:rPr>
          <w:lang w:val="zh_CN" w:bidi="zh_CN"/>
        </w:rPr>
      </w:r>
      <w:r>
        <w:rPr>
          <w:lang w:val="zh_CN" w:bidi="zh_CN"/>
        </w:rPr>
        <w:t>请展示一张健康，穗粒饱满谷物的图片。请展示一张被阳光晒干的枯竭谷物的图片。</w:t>
      </w:r>
    </w:p>
    <w:p>
      <w:pPr/>
      <w:r>
        <w:rPr>
          <w:lang w:val="zh_CN" w:bidi="zh_CN"/>
        </w:rPr>
      </w:r>
      <w:r>
        <w:rPr>
          <w:lang w:val="zh_CN" w:bidi="zh_CN"/>
        </w:rPr>
        <w:t>第二天早上醒来时，王的心神或思绪很不安。王心里感到不安，因为他无法明白这些梦的意思。王做了一个双重的梦。这非常不寻常。每个梦的细节不同，但带著相同的信息。王和听到这梦的人都会被这些梦感到不安。双重的梦使他们更加不安。在埃及，王被认为就是一个神，不需要别人来解释梦。而这个王需要有人来解释他的梦。这是不寻常的。 王召唤他的术士和智者，但他们没有一个能解释这个梦的意思。术士运用特殊的能力来掌控自然。智者是具有特殊知识或智慧的埃及祭司。这两组人是埃及的学者，应该能回答王可能会提出的任何问题。这些术士和智者经常说明或解释梦。这次，术士和智者却找不到一个解释。</w:t>
      </w:r>
    </w:p>
    <w:p>
      <w:pPr/>
      <w:r>
        <w:rPr>
          <w:lang w:val="zh_CN" w:bidi="zh_CN"/>
        </w:rPr>
      </w:r>
      <w:r>
        <w:rPr>
          <w:lang w:val="zh_CN" w:bidi="zh_CN"/>
        </w:rPr>
        <w:t>请在这里暂停并讨论：讲述一个令人不安的梦的故事。你是如何发现这个梦的意思的？在你们的文化中，人们会如何处理令人不安的梦？</w:t>
      </w:r>
    </w:p>
    <w:p>
      <w:pPr/>
      <w:r>
        <w:rPr>
          <w:lang w:val="zh_CN" w:bidi="zh_CN"/>
        </w:rPr>
      </w:r>
      <w:r>
        <w:rPr>
          <w:lang w:val="zh_CN" w:bidi="zh_CN"/>
        </w:rPr>
        <w:t>这时，酒政想起了约瑟。酒政把约瑟所说的关于酒政和膳长在监狱里的梦的事告诉王。约瑟对这些梦的解释都成真了。酒政称约瑟为一个年轻的希伯来人。希伯来语是雅各家人所使用的语言。希伯来人是雅各后裔的另一个称呼。王派人去找约瑟。约瑟仍然在监狱里。</w:t>
      </w:r>
    </w:p>
    <w:p>
      <w:pPr/>
      <w:r>
        <w:rPr>
          <w:lang w:val="zh_CN" w:bidi="zh_CN"/>
        </w:rPr>
      </w:r>
      <w:r>
        <w:rPr>
          <w:lang w:val="zh_CN" w:bidi="zh_CN"/>
        </w:rPr>
        <w:t>他们把约瑟从地牢或监狱带出来。地牢是监狱的另一个称呼。约瑟在来到王面前之前，先换了衣服，并剃头刮脸。约瑟换上了适合在王面前穿著的衣服。约瑟剃了胡子，可能还剃光了头。因此，当约瑟来到王面前时，他看起来比较像个埃及人。王告诉约瑟，要由约瑟解释王在夜里所做的梦。约瑟向王说明，只有神才能解梦。这是约瑟在监狱里给酒政和膳长的同样信息。</w:t>
      </w:r>
    </w:p>
    <w:p>
      <w:pPr/>
      <w:r>
        <w:rPr>
          <w:lang w:val="zh_CN" w:bidi="zh_CN"/>
        </w:rPr>
      </w:r>
      <w:r>
        <w:rPr>
          <w:lang w:val="zh_CN" w:bidi="zh_CN"/>
        </w:rPr>
        <w:t>王描述了他的梦。请留意，这些细节与我们第一次听到的有些许不同。听完这些梦后，约瑟解释了这些梦的意思。约瑟说，两个梦都意味著相同的事。埃及将发生严重的饥荒。饥荒是庄稼歉收，没有食物的时期。饥荒的原因之一是干旱或缺乏雨水。作物需要足够的水来生长，并结出好果实。约瑟说，神已经向埃及王启示，饥荒即将到来，这样王就可以为百姓预备并储存食物。约瑟解释说，神已经命定了这场饥荒的发生。神已经向王显明这个计划，以便王可以为国家做好预备。</w:t>
      </w:r>
    </w:p>
    <w:p>
      <w:pPr/>
      <w:r>
        <w:rPr>
          <w:lang w:val="zh_CN" w:bidi="zh_CN"/>
        </w:rPr>
      </w:r>
      <w:r>
        <w:rPr>
          <w:lang w:val="zh_CN" w:bidi="zh_CN"/>
        </w:rPr>
        <w:t>将会有七年的丰收或繁荣。繁荣意味著每个人都有足够的食物，并有一些剩余的。生活的很好。人们获得财富。七年的繁荣之后，将会有七年的饥荒。饥荒将会严重到让人们忘记曾有的繁荣时期。</w:t>
      </w:r>
    </w:p>
    <w:p>
      <w:pPr/>
      <w:r>
        <w:rPr>
          <w:lang w:val="zh_CN" w:bidi="zh_CN"/>
        </w:rPr>
      </w:r>
      <w:r>
        <w:rPr>
          <w:lang w:val="zh_CN" w:bidi="zh_CN"/>
        </w:rPr>
        <w:t>请在这里暂停并讨论：你们的国家是否曾经有过饥荒时期？请描述饥荒时期。是什么导致了饥荒？战争或干旱或疾病？人们做了什么？</w:t>
      </w:r>
    </w:p>
    <w:p>
      <w:pPr/>
      <w:r>
        <w:rPr>
          <w:lang w:val="zh_CN" w:bidi="zh_CN"/>
        </w:rPr>
      </w:r>
      <w:r>
        <w:rPr>
          <w:lang w:val="zh_CN" w:bidi="zh_CN"/>
        </w:rPr>
        <w:t>在解释了梦的意思后，约瑟告诉王，王应该如何做，以应对饥荒。约瑟说，王应该让一个聪明和有智慧的人管理整个埃及国家。王应该任命当地的监督者，每年收集五分之一的粮食，并将其放在仓房里，直到饥荒到来。这样，在饥荒期间人们就会有食物。</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王有两个梦。</w:t>
      </w:r>
    </w:p>
    <w:p>
      <w:pPr/>
      <w:r>
        <w:rPr>
          <w:lang w:val="zh_CN" w:bidi="zh_CN"/>
        </w:rPr>
      </w:r>
      <w:r>
        <w:rPr>
          <w:b/>
          <w:lang w:val="zh_CN" w:bidi="zh_CN"/>
        </w:rPr>
        <w:t>第二个场景：</w:t>
      </w:r>
      <w:r>
        <w:rPr>
          <w:lang w:val="zh_CN" w:bidi="zh_CN"/>
        </w:rPr>
        <w:t>没有人能解释王的梦的意思。</w:t>
      </w:r>
    </w:p>
    <w:p>
      <w:pPr/>
      <w:r>
        <w:rPr>
          <w:lang w:val="zh_CN" w:bidi="zh_CN"/>
        </w:rPr>
      </w:r>
      <w:r>
        <w:rPr>
          <w:b/>
          <w:lang w:val="zh_CN" w:bidi="zh_CN"/>
        </w:rPr>
        <w:t>第三个场景：</w:t>
      </w:r>
      <w:r>
        <w:rPr>
          <w:lang w:val="zh_CN" w:bidi="zh_CN"/>
        </w:rPr>
        <w:t>酒政想起了约瑟。</w:t>
      </w:r>
    </w:p>
    <w:p>
      <w:pPr/>
      <w:r>
        <w:rPr>
          <w:lang w:val="zh_CN" w:bidi="zh_CN"/>
        </w:rPr>
      </w:r>
      <w:r>
        <w:rPr>
          <w:b/>
          <w:lang w:val="zh_CN" w:bidi="zh_CN"/>
        </w:rPr>
        <w:t>第四个场景：</w:t>
      </w:r>
      <w:r>
        <w:rPr>
          <w:lang w:val="zh_CN" w:bidi="zh_CN"/>
        </w:rPr>
        <w:t>约瑟换了衣服，剃头刮脸，来到王面前。</w:t>
      </w:r>
    </w:p>
    <w:p>
      <w:pPr/>
      <w:r>
        <w:rPr>
          <w:lang w:val="zh_CN" w:bidi="zh_CN"/>
        </w:rPr>
      </w:r>
      <w:r>
        <w:rPr>
          <w:b/>
          <w:lang w:val="zh_CN" w:bidi="zh_CN"/>
        </w:rPr>
        <w:t>第五个场景：</w:t>
      </w:r>
      <w:r>
        <w:rPr>
          <w:lang w:val="zh_CN" w:bidi="zh_CN"/>
        </w:rPr>
        <w:t>王向约瑟描述他的梦。</w:t>
      </w:r>
    </w:p>
    <w:p>
      <w:pPr/>
      <w:r>
        <w:rPr>
          <w:lang w:val="zh_CN" w:bidi="zh_CN"/>
        </w:rPr>
      </w:r>
      <w:r>
        <w:rPr>
          <w:b/>
          <w:lang w:val="zh_CN" w:bidi="zh_CN"/>
        </w:rPr>
        <w:t>第六个场景：</w:t>
      </w:r>
      <w:r>
        <w:rPr>
          <w:lang w:val="zh_CN" w:bidi="zh_CN"/>
        </w:rPr>
        <w:t>约瑟解释了王的梦的意思。约瑟向王提出建议。</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埃及的术士和智者</w:t>
      </w:r>
    </w:p>
    <w:p>
      <w:pPr>
        <w:pStyle w:val="ListBullet"/>
        <w:spacing w:line="240" w:lineRule="auto"/>
        <w:ind w:left="720"/>
      </w:pPr>
      <w:r>
        <w:rPr>
          <w:lang w:val="zh_CN" w:bidi="zh_CN"/>
        </w:rPr>
      </w:r>
      <w:r>
        <w:rPr>
          <w:lang w:val="zh_CN" w:bidi="zh_CN"/>
        </w:rPr>
        <w:t>酒政</w:t>
      </w:r>
    </w:p>
    <w:p>
      <w:pPr>
        <w:pStyle w:val="ListBullet"/>
        <w:spacing w:line="240" w:lineRule="auto"/>
        <w:ind w:left="720"/>
      </w:pPr>
      <w:r>
        <w:rPr>
          <w:lang w:val="zh_CN" w:bidi="zh_CN"/>
        </w:rPr>
      </w:r>
      <w:r>
        <w:rPr>
          <w:lang w:val="zh_CN" w:bidi="zh_CN"/>
        </w:rPr>
        <w:t>约瑟</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自酒政离开监狱以来，已经过了整整两年的时间。约瑟仍然在监狱里。埃及王有两个令人惊骇和不寻常的梦。王在第一个梦后醒来。然后王又入睡。王在第二个梦后再次醒来。作者使用第三人称来叙述王的梦。作者说："他看到七头牛。"作者以这种方式叙述这两个梦。</w:t>
      </w:r>
    </w:p>
    <w:p>
      <w:pPr/>
      <w:r>
        <w:rPr>
          <w:lang w:val="zh_CN" w:bidi="zh_CN"/>
        </w:rPr>
      </w:r>
      <w:r>
        <w:rPr>
          <w:lang w:val="zh_CN" w:bidi="zh_CN"/>
        </w:rPr>
        <w:t>关于王的梦，作者使用了一个词来引出每个梦中，表示令人惊骇或不寻常的事即将发生的部分。用的是像是"看哪"的这个词。</w:t>
      </w:r>
    </w:p>
    <w:p>
      <w:pPr/>
      <w:r>
        <w:rPr>
          <w:lang w:val="zh_CN" w:bidi="zh_CN"/>
        </w:rPr>
      </w:r>
      <w:r>
        <w:rPr>
          <w:lang w:val="zh_CN" w:bidi="zh_CN"/>
        </w:rPr>
        <w:t>请在这里暂停，并述说一个不寻常事件发生的故事。请听听故事叙述者如何介绍或引起人们注意不寻常或令人惊骇的点。</w:t>
      </w:r>
    </w:p>
    <w:p>
      <w:pPr/>
      <w:r>
        <w:rPr>
          <w:lang w:val="zh_CN" w:bidi="zh_CN"/>
        </w:rPr>
      </w:r>
      <w:r>
        <w:rPr>
          <w:lang w:val="zh_CN" w:bidi="zh_CN"/>
        </w:rPr>
        <w:t>在第二个场景中，王在梦后的第二天早上醒来，并对这些梦感到非常不安。王召唤他的术士和智者来解释这些梦。没有人能解释王的梦。</w:t>
      </w:r>
    </w:p>
    <w:p>
      <w:pPr/>
      <w:r>
        <w:rPr>
          <w:lang w:val="zh_CN" w:bidi="zh_CN"/>
        </w:rPr>
      </w:r>
      <w:r>
        <w:rPr>
          <w:lang w:val="zh_CN" w:bidi="zh_CN"/>
        </w:rPr>
        <w:t>在第三个场景中，酒政想起，当自己在监狱里时，约瑟能解释他的梦。约瑟也解释了膳长的梦。约瑟准确地解释了每个梦的含义。酒政向王详述了监狱里与约瑟有关的一切事。王立即派人去找约瑟。</w:t>
      </w:r>
    </w:p>
    <w:p>
      <w:pPr/>
      <w:r>
        <w:rPr>
          <w:lang w:val="zh_CN" w:bidi="zh_CN"/>
        </w:rPr>
      </w:r>
      <w:r>
        <w:rPr>
          <w:lang w:val="zh_CN" w:bidi="zh_CN"/>
        </w:rPr>
        <w:t>在第四个场景中，约瑟换了衣服。约瑟剃了胡子。约瑟也可能剃光了头。约瑟来到王面前。王告诉约瑟，要由约瑟解释王的梦。 约瑟解释说，唯有神能解梦。</w:t>
      </w:r>
    </w:p>
    <w:p>
      <w:pPr/>
      <w:r>
        <w:rPr>
          <w:lang w:val="zh_CN" w:bidi="zh_CN"/>
        </w:rPr>
      </w:r>
      <w:r>
        <w:rPr>
          <w:lang w:val="zh_CN" w:bidi="zh_CN"/>
        </w:rPr>
        <w:t>在第五个场景中，王把这两个梦告诉了约瑟。请留意这次的叙述中有些微不同的细节。作者一开始使用第三人称来描述这个梦。例如："他看到七头健壮的牛。"但当王向约瑟述说这个梦时，就变成了第一人称。王说："我看到七头健壮的牛。"王增添了关于王个人观点的注释。王补充说："我从来没有在埃及全地见过这样可怜的动物。"王一边述说他的梦时，一边增加了更多的注释。王在讲述第二个关于谷物的梦时，也是这样做的。王解释说，埃及的术士和智者无法解释这些梦的意思。</w:t>
      </w:r>
    </w:p>
    <w:p>
      <w:pPr/>
      <w:r>
        <w:rPr>
          <w:lang w:val="zh_CN" w:bidi="zh_CN"/>
        </w:rPr>
      </w:r>
      <w:r>
        <w:rPr>
          <w:lang w:val="zh_CN" w:bidi="zh_CN"/>
        </w:rPr>
        <w:t>在第六个场景中，约瑟解释说，这两个梦实际上是一个梦，或两个梦有相同的意思。神要使埃及发生饥荒，而神已事先把饥荒的事告诉王。约瑟解释说，神已经命定了这场饥荒的发生。七年的大繁荣之后，将会是七年的大饥荒或严重饥荒。神事先把这件事告诉王，以便王可以制定计划，在繁荣的岁月里，储存多余的食物。约瑟告诉王，双重的梦带有相同的信息，意味著神已经命定或决定这些事件将会发生。然后约瑟向王提出建议。王应该找一个有智慧和聪明的人，并让这个人管理埃及全地。王应该任命监督者，每年收集五分之一的粮食，并将多余的粮食放在仓房里。然后当饥荒开始后，埃及就仍有食物。</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埃及的术士和智者</w:t>
      </w:r>
    </w:p>
    <w:p>
      <w:pPr>
        <w:pStyle w:val="ListBullet"/>
        <w:spacing w:line="240" w:lineRule="auto"/>
        <w:ind w:left="720"/>
      </w:pPr>
      <w:r>
        <w:rPr>
          <w:lang w:val="zh_CN" w:bidi="zh_CN"/>
        </w:rPr>
      </w:r>
      <w:r>
        <w:rPr>
          <w:lang w:val="zh_CN" w:bidi="zh_CN"/>
        </w:rPr>
        <w:t>酒政</w:t>
      </w:r>
    </w:p>
    <w:p>
      <w:pPr>
        <w:pStyle w:val="ListBullet"/>
        <w:spacing w:line="240" w:lineRule="auto"/>
        <w:ind w:left="720"/>
      </w:pPr>
      <w:r>
        <w:rPr>
          <w:lang w:val="zh_CN" w:bidi="zh_CN"/>
        </w:rPr>
      </w:r>
      <w:r>
        <w:rPr>
          <w:lang w:val="zh_CN" w:bidi="zh_CN"/>
        </w:rPr>
        <w:t>约瑟</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当小组第一次表演这个故事时，请留意故事的对话、流畅度、情节发展以及时间顺序。请留意故事或经文中重要或较难的部分，确保演出包含这些内容。请帮助小组成员记住故事的部分内容。</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在第一个场景中，王有两个令人惊骇和不寻常的梦。王看到七头健壮的牛被七头瘦弱的牛吃掉。然后王看到七根健康的谷穗被七根干枯凋萎的谷穗吃掉。</w:t>
      </w:r>
    </w:p>
    <w:p>
      <w:pPr/>
      <w:r>
        <w:rPr>
          <w:lang w:val="zh_CN" w:bidi="zh_CN"/>
        </w:rPr>
      </w:r>
      <w:r>
        <w:rPr>
          <w:lang w:val="zh_CN" w:bidi="zh_CN"/>
        </w:rPr>
        <w:t>请在这里暂停表演，并问王："你对这些梦感觉如何？"你可能会听到："这些梦令人不安。我以前从来没有做过这样的梦。我不知道它们是什么意思。我希望有人能向我解释它们。"请重新开始表演。</w:t>
      </w:r>
    </w:p>
    <w:p>
      <w:pPr/>
      <w:r>
        <w:rPr>
          <w:lang w:val="zh_CN" w:bidi="zh_CN"/>
        </w:rPr>
      </w:r>
      <w:r>
        <w:rPr>
          <w:lang w:val="zh_CN" w:bidi="zh_CN"/>
        </w:rPr>
        <w:t>在第二个场景中，王呼唤术士和智者来。王把这些梦告诉这些术士和智者。没有人能向王解释这些梦。</w:t>
      </w:r>
    </w:p>
    <w:p>
      <w:pPr/>
      <w:r>
        <w:rPr>
          <w:lang w:val="zh_CN" w:bidi="zh_CN"/>
        </w:rPr>
      </w:r>
      <w:r>
        <w:rPr>
          <w:lang w:val="zh_CN" w:bidi="zh_CN"/>
        </w:rPr>
        <w:t>请在这里暂停表演，并问智者或术士："你为什么不能解释这些梦？"你可能会听到："我从来没有听过这么奇怪的事。这些当然是象征，但我不知道它们象征著什么。我在想王是不是没有正确记住他的梦。没有人能解释牛吃牛，谷物吃谷物。"请重新开始表演。</w:t>
      </w:r>
    </w:p>
    <w:p>
      <w:pPr/>
      <w:r>
        <w:rPr>
          <w:lang w:val="zh_CN" w:bidi="zh_CN"/>
        </w:rPr>
      </w:r>
      <w:r>
        <w:rPr>
          <w:lang w:val="zh_CN" w:bidi="zh_CN"/>
        </w:rPr>
        <w:t>在第三个场景中，酒政突然想起他在监狱里的日子，当时他和膳长做了奇怪的梦。约瑟能够解释这些梦，事情正如约瑟所说的那样应验了。酒政向王解释了所发生的一切事。王派人去叫约瑟来到王面前。</w:t>
      </w:r>
    </w:p>
    <w:p>
      <w:pPr/>
      <w:r>
        <w:rPr>
          <w:lang w:val="zh_CN" w:bidi="zh_CN"/>
        </w:rPr>
      </w:r>
      <w:r>
        <w:rPr>
          <w:lang w:val="zh_CN" w:bidi="zh_CN"/>
        </w:rPr>
        <w:t>在第四个场景中，约瑟将自己准备好，来到王面前。约瑟换了衣服。约瑟剃了胡子。约瑟也可能剃光了头。约瑟来到王面前。王告诉约瑟，他做了一个梦，且要由约瑟解释这个梦。约瑟解释说，只有神才能解梦。</w:t>
      </w:r>
    </w:p>
    <w:p>
      <w:pPr/>
      <w:r>
        <w:rPr>
          <w:lang w:val="zh_CN" w:bidi="zh_CN"/>
        </w:rPr>
      </w:r>
      <w:r>
        <w:rPr>
          <w:lang w:val="zh_CN" w:bidi="zh_CN"/>
        </w:rPr>
        <w:t>在第五个场景中，王把这两个梦告诉了约瑟。王一边讲述这些梦，一边给了一些关于这些梦的额外的细节或想法。王解释说，没有人能解释这些梦，或说明这些梦的含义。</w:t>
      </w:r>
    </w:p>
    <w:p>
      <w:pPr/>
      <w:r>
        <w:rPr>
          <w:lang w:val="zh_CN" w:bidi="zh_CN"/>
        </w:rPr>
      </w:r>
      <w:r>
        <w:rPr>
          <w:lang w:val="zh_CN" w:bidi="zh_CN"/>
        </w:rPr>
        <w:t>请在这里暂停表演，并问王："你为什么要把你的梦告诉约瑟？约瑟告诉你，只有神才能赐下梦的含义。"你可能会听到："我知道，但约瑟向酒政和膳长解释了奇怪而令人惊骇的梦。全埃及没有其他人能帮助我。也许这个人可以。他似乎与其他人不一样。至少他从一开始就诚实地看待自己的能力。"请问约瑟："你现在感觉如何？"你可能会听到："我不会害怕。自从我到达这个国家以来，神就一直与我同在。我认为神现在正与我同在。我正在等待神告诉我，这一切意味著什么。"请重新开始表演。</w:t>
      </w:r>
    </w:p>
    <w:p>
      <w:pPr/>
      <w:r>
        <w:rPr>
          <w:lang w:val="zh_CN" w:bidi="zh_CN"/>
        </w:rPr>
      </w:r>
      <w:r>
        <w:rPr>
          <w:lang w:val="zh_CN" w:bidi="zh_CN"/>
        </w:rPr>
        <w:t>在第六个场景中，约瑟解释了王的梦的意思。这两个梦有相同的意思。七年的繁荣和食物有余，然后是七年的严重饥荒。神已经命定了饥荒。神已经藉著梦来告诉王，饥荒即将到来，这样王就可以为埃及做好准备，并储存额外的食物，以便在饥荒期间使用。</w:t>
      </w:r>
    </w:p>
    <w:p>
      <w:pPr/>
      <w:r>
        <w:rPr>
          <w:lang w:val="zh_CN" w:bidi="zh_CN"/>
        </w:rPr>
      </w:r>
      <w:r>
        <w:rPr>
          <w:lang w:val="zh_CN" w:bidi="zh_CN"/>
        </w:rPr>
        <w:t>然后约瑟向王提出建议。约瑟建议王应该找一个有智慧和聪明的人，来管理全埃及。王也应该任命监督人，管理这地。在繁荣的岁月里，这些人要确保把所有粮食的五分之一存放在仓房里，以备日后使用。饥荒来临时，埃及就仍有食物。</w:t>
      </w:r>
    </w:p>
    <w:p>
      <w:pPr/>
      <w:r>
        <w:rPr>
          <w:lang w:val="zh_CN" w:bidi="zh_CN"/>
        </w:rPr>
      </w:r>
      <w:r>
        <w:rPr>
          <w:lang w:val="zh_CN" w:bidi="zh_CN"/>
        </w:rPr>
        <w:t>请在这里暂停表演，并问约瑟："你为什么建议王任命一个有智慧和聪明的人，来治理埃及？"你可能会听到："神已经告诉王，要为饥荒做好预备。这是最好的预备方式。我希望王能选我。但即使王选了别人，这仍然是需要完成的。我希望王能选我，来帮助完成这个食物计划，这样我就可以离开监狱。"请问王："你现在感觉如何？"你可能会听到："约瑟所说的很有道理。我不知道这个年轻人从哪里得到他的智慧，但他似乎非常有智慧。这是一个很好的建议。如果这样严重的饥荒即将到来，我们需要做好准备，这个方法对我来说是合乎情理的。我必须像约瑟所说的那样，寻找一个有智慧和聪明的人来处理这件事。"请问酒政："两年后，你再次见到约瑟，你感觉如何？"你可能会听到："我很尴尬，我竟忘记了约瑟。约瑟帮助了我，但我却没有帮助他。尽管如此，我很高兴我今天想起来了。我希望王记住，我是提议召见约瑟的人。这应该能帮助我提升在王心中的地位。"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有些翻译会使用</w:t>
      </w:r>
      <w:r>
        <w:rPr>
          <w:b/>
          <w:lang w:val="zh_CN" w:bidi="zh_CN"/>
        </w:rPr>
        <w:t>法老</w:t>
      </w:r>
      <w:r>
        <w:rPr>
          <w:lang w:val="zh_CN" w:bidi="zh_CN"/>
        </w:rPr>
        <w:t>。另有翻译使用</w:t>
      </w:r>
      <w:r>
        <w:rPr>
          <w:b/>
          <w:lang w:val="zh_CN" w:bidi="zh_CN"/>
        </w:rPr>
        <w:t>埃及的王</w:t>
      </w:r>
      <w:r>
        <w:rPr>
          <w:lang w:val="zh_CN" w:bidi="zh_CN"/>
        </w:rPr>
        <w:t>。有些翻译会同时使用这两个词。法老是埃及王所使用的称呼。我们不知道王的名字。你应该使用你在前面的经文中所用的相同称呼来称呼王。</w:t>
      </w:r>
    </w:p>
    <w:p>
      <w:pPr/>
      <w:r>
        <w:rPr>
          <w:lang w:val="zh_CN" w:bidi="zh_CN"/>
        </w:rPr>
      </w:r>
      <w:r>
        <w:rPr>
          <w:lang w:val="zh_CN" w:bidi="zh_CN"/>
        </w:rPr>
        <w:t>王做了一个</w:t>
      </w:r>
      <w:r>
        <w:rPr>
          <w:b/>
          <w:lang w:val="zh_CN" w:bidi="zh_CN"/>
        </w:rPr>
        <w:t>梦</w:t>
      </w:r>
      <w:r>
        <w:rPr>
          <w:lang w:val="zh_CN" w:bidi="zh_CN"/>
        </w:rPr>
        <w:t>。这意味著王做这个梦时，他正在睡觉。主词汇表中有关于</w:t>
      </w:r>
      <w:hyperlink r:id="rId65">
        <w:r>
          <w:rPr>
            <w:lang w:val="zh_CN" w:bidi="zh_CN"/>
          </w:rPr>
          <w:rPr>
            <w:color w:val="0000EE"/>
            <w:u w:val="single"/>
          </w:rPr>
          <w:t>梦</w:t>
        </w:r>
      </w:hyperlink>
      <w:r>
        <w:rPr>
          <w:lang w:val="zh_CN" w:bidi="zh_CN"/>
        </w:rPr>
        <w:t>这个词的解释。请使用你在前面的经文中所用的相同词语来指梦。</w:t>
      </w:r>
    </w:p>
    <w:p>
      <w:pPr/>
      <w:r>
        <w:rPr>
          <w:lang w:val="zh_CN" w:bidi="zh_CN"/>
        </w:rPr>
      </w:r>
      <w:r>
        <w:rPr>
          <w:lang w:val="zh_CN" w:bidi="zh_CN"/>
        </w:rPr>
        <w:t>王又倒头入睡了。这是一个比喻，意思是王回去睡觉。王只是躺在他的床上。王没有倒在任何地方。请使用一个对你来说很自然的比喻词来描述进入睡眠的过程。</w:t>
      </w:r>
    </w:p>
    <w:p>
      <w:pPr/>
      <w:r>
        <w:rPr>
          <w:lang w:val="zh_CN" w:bidi="zh_CN"/>
        </w:rPr>
      </w:r>
      <w:r>
        <w:rPr>
          <w:lang w:val="zh_CN" w:bidi="zh_CN"/>
        </w:rPr>
        <w:t>尼罗河是供应埃及水源的河流名称。请使用你们语言中对这条河的称呼。这是第一次提到尼罗河。</w:t>
      </w:r>
    </w:p>
    <w:p>
      <w:pPr/>
      <w:r>
        <w:rPr>
          <w:lang w:val="zh_CN" w:bidi="zh_CN"/>
        </w:rPr>
      </w:r>
      <w:r>
        <w:rPr>
          <w:lang w:val="zh_CN" w:bidi="zh_CN"/>
        </w:rPr>
        <w:t>这段经文使用了一个特殊的词语来表示接下来的叙述是不寻常或令人惊骇的。这段经文说："</w:t>
      </w:r>
      <w:r>
        <w:rPr>
          <w:b/>
          <w:lang w:val="zh_CN" w:bidi="zh_CN"/>
        </w:rPr>
        <w:t>看哪</w:t>
      </w:r>
      <w:r>
        <w:rPr>
          <w:lang w:val="zh_CN" w:bidi="zh_CN"/>
        </w:rPr>
        <w:t>。"这表明新的或不寻常的事即将发生。</w:t>
      </w:r>
    </w:p>
    <w:p>
      <w:pPr/>
      <w:r>
        <w:rPr>
          <w:lang w:val="zh_CN" w:bidi="zh_CN"/>
        </w:rPr>
      </w:r>
      <w:r>
        <w:rPr>
          <w:lang w:val="zh_CN" w:bidi="zh_CN"/>
        </w:rPr>
        <w:t>请在这里暂停，并述说一个不寻常的梦的故事。请留意用来引出所发生的不寻常或令人惊骇的事的词语。</w:t>
      </w:r>
    </w:p>
    <w:p>
      <w:pPr/>
      <w:r>
        <w:rPr>
          <w:lang w:val="zh_CN" w:bidi="zh_CN"/>
        </w:rPr>
      </w:r>
      <w:r>
        <w:rPr>
          <w:lang w:val="zh_CN" w:bidi="zh_CN"/>
        </w:rPr>
        <w:t>王看到健壮的肥牛。这些牛有足够的食物可吃。他们看起来身体健康。王看到瘦弱、生病的牛。这些牛没有足够的食物可吃。他们看起来好像快要被饿死了。牛非常瘦弱。这里的描述应该要区分出健壮、喂饱，与瘦弱、生病的牛之间的差别。牛通常是不吃肉的。瘦弱的牛把肥牛吃掉，是这个梦令人如此不安的部分。</w:t>
      </w:r>
    </w:p>
    <w:p>
      <w:pPr/>
      <w:r>
        <w:rPr>
          <w:lang w:val="zh_CN" w:bidi="zh_CN"/>
        </w:rPr>
      </w:r>
      <w:r>
        <w:rPr>
          <w:lang w:val="zh_CN" w:bidi="zh_CN"/>
        </w:rPr>
        <w:t>请再次展示健康和不健康牛的图片。请看著图片，找出描述动物和谷物的方式并进行比较，例如一头牛很胖，另一头牛很瘦弱。</w:t>
      </w:r>
    </w:p>
    <w:p>
      <w:pPr/>
      <w:r>
        <w:rPr>
          <w:lang w:val="zh_CN" w:bidi="zh_CN"/>
        </w:rPr>
      </w:r>
      <w:r>
        <w:rPr>
          <w:lang w:val="zh_CN" w:bidi="zh_CN"/>
        </w:rPr>
        <w:t>王看到谷穗长得丰满而美丽。然后王看到谷物干瘪并枯萎了。禾秆干瘪了。枯萎和干瘪，意味著禾秆失去了所有的水分。禾秆已经枯萎，无法站立。这意味著东风把谷物里所有的水分都吹干了。埃及的东风是从沙漠吹过来。这风既炎热又干燥。东风从空气中吸干水，让每个人都感到口渴。不健康的谷物把健康谷物吃掉或吞噬了。谷物并不能吃其它的谷物。请确保指出健康谷物和不健康谷物之间的区别。</w:t>
      </w:r>
    </w:p>
    <w:p>
      <w:pPr/>
      <w:r>
        <w:rPr>
          <w:lang w:val="zh_CN" w:bidi="zh_CN"/>
        </w:rPr>
      </w:r>
      <w:r>
        <w:rPr>
          <w:lang w:val="zh_CN" w:bidi="zh_CN"/>
        </w:rPr>
        <w:t>请再次展示健康和不健康谷物的图片。请使用比较的字词来描述谷物。</w:t>
      </w:r>
    </w:p>
    <w:p>
      <w:pPr/>
      <w:r>
        <w:rPr>
          <w:lang w:val="zh_CN" w:bidi="zh_CN"/>
        </w:rPr>
      </w:r>
      <w:r>
        <w:rPr>
          <w:lang w:val="zh_CN" w:bidi="zh_CN"/>
        </w:rPr>
        <w:t>王召见他的</w:t>
      </w:r>
      <w:r>
        <w:rPr>
          <w:b/>
          <w:lang w:val="zh_CN" w:bidi="zh_CN"/>
        </w:rPr>
        <w:t>术士</w:t>
      </w:r>
      <w:r>
        <w:rPr>
          <w:lang w:val="zh_CN" w:bidi="zh_CN"/>
        </w:rPr>
        <w:t>和智者。术士是能使用特殊的能力来掌控自然的某些部分。术士要能解释梦和记号或预兆。术士也作药，以治疗某些疾病。这段经文并不是赞同使用巫术。这段经文是在告诉我们，王在派人去找约瑟之前，所做的事没有成功。约瑟解释这些梦时，并没有使用巫术。请参阅主词汇表，以了解关于</w:t>
      </w:r>
      <w:hyperlink r:id="rId86">
        <w:r>
          <w:rPr>
            <w:lang w:val="zh_CN" w:bidi="zh_CN"/>
          </w:rPr>
          <w:rPr>
            <w:color w:val="0000EE"/>
            <w:u w:val="single"/>
          </w:rPr>
          <w:t>术士</w:t>
        </w:r>
      </w:hyperlink>
      <w:r>
        <w:rPr>
          <w:lang w:val="zh_CN" w:bidi="zh_CN"/>
        </w:rPr>
        <w:t>的讨论。</w:t>
      </w:r>
    </w:p>
    <w:p>
      <w:pPr/>
      <w:r>
        <w:rPr>
          <w:lang w:val="zh_CN" w:bidi="zh_CN"/>
        </w:rPr>
      </w:r>
      <w:r>
        <w:rPr>
          <w:lang w:val="zh_CN" w:bidi="zh_CN"/>
        </w:rPr>
        <w:t>智者是有特殊的知识或智慧的人。智者和术士，负责回答王所有的问题。</w:t>
      </w:r>
    </w:p>
    <w:p>
      <w:pPr/>
      <w:r>
        <w:rPr>
          <w:lang w:val="zh_CN" w:bidi="zh_CN"/>
        </w:rPr>
      </w:r>
      <w:r>
        <w:rPr>
          <w:lang w:val="zh_CN" w:bidi="zh_CN"/>
        </w:rPr>
        <w:t>智者和术士这两组人，应该要能回答王可能提出的任何问题。</w:t>
      </w:r>
    </w:p>
    <w:p>
      <w:pPr/>
      <w:r>
        <w:rPr>
          <w:lang w:val="zh_CN" w:bidi="zh_CN"/>
        </w:rPr>
      </w:r>
      <w:r>
        <w:rPr>
          <w:lang w:val="zh_CN" w:bidi="zh_CN"/>
        </w:rPr>
        <w:t>约瑟解释说，双重的梦或两个梦，意味著神已经命定</w:t>
      </w:r>
      <w:r>
        <w:rPr>
          <w:b/>
          <w:lang w:val="zh_CN" w:bidi="zh_CN"/>
        </w:rPr>
        <w:t>饥荒</w:t>
      </w:r>
      <w:r>
        <w:rPr>
          <w:lang w:val="zh_CN" w:bidi="zh_CN"/>
        </w:rPr>
        <w:t>将会来临。饥荒是人们没有足够食物的时期。没有食物，人和动物就会饿死。饥荒的一些常见原因包括干旱、战争和疾病。约瑟没有说出神为什么命定了这场饥荒。神是在警告王，让王可以预备并拯救埃及。</w:t>
      </w:r>
    </w:p>
    <w:p>
      <w:pPr/>
      <w:r>
        <w:rPr>
          <w:lang w:val="zh_CN" w:bidi="zh_CN"/>
        </w:rPr>
      </w:r>
      <w:r>
        <w:rPr>
          <w:lang w:val="zh_CN" w:bidi="zh_CN"/>
        </w:rPr>
        <w:t>约瑟向王提出一个计划。约瑟建议王选一个有智慧和聪明的人，来治理全埃及。约瑟建议王任命监督者，负责在七年的繁荣期间收集和储存多余的粮食。</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 接著由另一位组员继续讲下一部分，然后再暂停。 如此轮流进行，直到整个小组完整地复述这段经文。 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41:37–57</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请聆听创世记四十一章37至57节的音频，并将它记在心里。 聆听经文三次（如果可能的话，请听三种不同的翻译版本）。 然后以小组的形式来讨论以下的问题：</w:t>
      </w:r>
    </w:p>
    <w:p>
      <w:pPr>
        <w:pStyle w:val="ListNumber"/>
        <w:numPr>
          <w:ilvl w:val="0"/>
          <w:numId w:val="10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王决定约瑟应该管理粮食计划，为饥荒做好准备。 王立约瑟为埃及的宰相。 王将官职的象征赐给约瑟。 王赐给约瑟一个妻子。</w:t>
      </w:r>
    </w:p>
    <w:p>
      <w:pPr/>
      <w:r>
        <w:rPr>
          <w:lang w:val="zh_CN" w:bidi="zh_CN"/>
        </w:rPr>
      </w:r>
      <w:r>
        <w:rPr>
          <w:b/>
          <w:lang w:val="zh_CN" w:bidi="zh_CN"/>
        </w:rPr>
        <w:t>第二个场景：</w:t>
      </w:r>
      <w:r>
        <w:rPr>
          <w:lang w:val="zh_CN" w:bidi="zh_CN"/>
        </w:rPr>
        <w:t>约瑟巡视埃及全地。 约瑟储存所有多余的粮食。</w:t>
      </w:r>
    </w:p>
    <w:p>
      <w:pPr/>
      <w:r>
        <w:rPr>
          <w:lang w:val="zh_CN" w:bidi="zh_CN"/>
        </w:rPr>
      </w:r>
      <w:r>
        <w:rPr>
          <w:b/>
          <w:lang w:val="zh_CN" w:bidi="zh_CN"/>
        </w:rPr>
        <w:t>第三个场景：</w:t>
      </w:r>
      <w:r>
        <w:rPr>
          <w:lang w:val="zh_CN" w:bidi="zh_CN"/>
        </w:rPr>
        <w:t>约瑟有两个儿子。 约瑟为每个儿子命名时都纪念神。</w:t>
      </w:r>
    </w:p>
    <w:p>
      <w:pPr/>
      <w:r>
        <w:rPr>
          <w:lang w:val="zh_CN" w:bidi="zh_CN"/>
        </w:rPr>
      </w:r>
      <w:r>
        <w:rPr>
          <w:b/>
          <w:lang w:val="zh_CN" w:bidi="zh_CN"/>
        </w:rPr>
        <w:t>第四个场景：</w:t>
      </w:r>
      <w:r>
        <w:rPr>
          <w:lang w:val="zh_CN" w:bidi="zh_CN"/>
        </w:rPr>
        <w:t>饥荒开始并且非常严重。 埃及有食物。 人们从周围的国家来埃及购买食物。</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埃及的王或法老。</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王的官员</w:t>
      </w:r>
    </w:p>
    <w:p>
      <w:pPr>
        <w:pStyle w:val="ListBullet"/>
        <w:spacing w:line="240" w:lineRule="auto"/>
        <w:ind w:left="720"/>
      </w:pPr>
      <w:r>
        <w:rPr>
          <w:lang w:val="zh_CN" w:bidi="zh_CN"/>
        </w:rPr>
      </w:r>
      <w:r>
        <w:rPr>
          <w:lang w:val="zh_CN" w:bidi="zh_CN"/>
        </w:rPr>
        <w:t>亚西纳</w:t>
      </w:r>
    </w:p>
    <w:p>
      <w:pPr>
        <w:pStyle w:val="ListBullet"/>
        <w:spacing w:line="240" w:lineRule="auto"/>
        <w:ind w:left="720"/>
      </w:pPr>
      <w:r>
        <w:rPr>
          <w:lang w:val="zh_CN" w:bidi="zh_CN"/>
        </w:rPr>
      </w:r>
      <w:r>
        <w:rPr>
          <w:lang w:val="zh_CN" w:bidi="zh_CN"/>
        </w:rPr>
        <w:t>安城的祭司波提非拉。</w:t>
      </w:r>
    </w:p>
    <w:p>
      <w:pPr>
        <w:pStyle w:val="ListBullet"/>
        <w:spacing w:line="240" w:lineRule="auto"/>
        <w:ind w:left="720"/>
      </w:pPr>
      <w:r>
        <w:rPr>
          <w:lang w:val="zh_CN" w:bidi="zh_CN"/>
        </w:rPr>
      </w:r>
      <w:r>
        <w:rPr>
          <w:lang w:val="zh_CN" w:bidi="zh_CN"/>
        </w:rPr>
        <w:t>玛拿西</w:t>
      </w:r>
    </w:p>
    <w:p>
      <w:pPr>
        <w:pStyle w:val="ListBullet"/>
        <w:spacing w:line="240" w:lineRule="auto"/>
        <w:ind w:left="720"/>
      </w:pPr>
      <w:r>
        <w:rPr>
          <w:lang w:val="zh_CN" w:bidi="zh_CN"/>
        </w:rPr>
      </w:r>
      <w:r>
        <w:rPr>
          <w:lang w:val="zh_CN" w:bidi="zh_CN"/>
        </w:rPr>
        <w:t>以法莲</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在第一个场景中，王问了一个关于约瑟的问题，是不需要回答的。 如果需要，你可以将其改成肯定的陈述句。 我们找不到任何比约瑟更合适的人，因为约瑟有神的灵在他里面。</w:t>
      </w:r>
    </w:p>
    <w:p>
      <w:pPr/>
      <w:r>
        <w:rPr>
          <w:lang w:val="zh_CN" w:bidi="zh_CN"/>
        </w:rPr>
      </w:r>
      <w:r>
        <w:rPr>
          <w:lang w:val="zh_CN" w:bidi="zh_CN"/>
        </w:rPr>
        <w:t>王赐给约瑟几样象征他身分与职位的物品。 当你表演这个仪式时，请想像它像是一个把某人置于高位的仪式。 王一次一次地给出象征权力的物品。 约瑟可能是跪著或站著。 官员们站在王的身边观看。 王所做的这些行动，看起来像是一个给予约瑟职位与权柄的仪式。 王赐给约瑟王打印的戒指，这是用来盖印重要文件的戒指。 王赐给约瑟细麻衣穿。 王赐给约瑟一条可戴上的金链或金项圈。 王赐给约瑟一辆车，并命令人们在约瑟经过时跪下。 王赐给约瑟一个埃及名字，撒发那忒‧巴内亚。</w:t>
      </w:r>
    </w:p>
    <w:p>
      <w:pPr/>
      <w:r>
        <w:rPr>
          <w:lang w:val="zh_CN" w:bidi="zh_CN"/>
        </w:rPr>
      </w:r>
      <w:r>
        <w:rPr>
          <w:lang w:val="zh_CN" w:bidi="zh_CN"/>
        </w:rPr>
        <w:t>王将波提非拉的女儿亚西纳赐给约瑟为妻。 波提非拉这个名字与王宫侍卫长波提乏的名字非常相近；当约瑟第一次到埃及时，正是波提乏买下他作为奴隶。 波提非拉是一个非常重要的祭司。 这两个不是同一个人。 重要的是说出这两个名字，请确保不会产生混淆，或认为这两个人是同一个人。</w:t>
      </w:r>
    </w:p>
    <w:p>
      <w:pPr/>
      <w:r>
        <w:rPr>
          <w:lang w:val="zh_CN" w:bidi="zh_CN"/>
        </w:rPr>
      </w:r>
      <w:r>
        <w:rPr>
          <w:lang w:val="zh_CN" w:bidi="zh_CN"/>
        </w:rPr>
        <w:t>约瑟离开监狱，开始服侍王时三十岁。 这意味著自从约瑟与他的兄弟们一起牧羊以来，十三年已经过去了。</w:t>
      </w:r>
    </w:p>
    <w:p>
      <w:pPr/>
      <w:r>
        <w:rPr>
          <w:lang w:val="zh_CN" w:bidi="zh_CN"/>
        </w:rPr>
      </w:r>
      <w:r>
        <w:rPr>
          <w:lang w:val="zh_CN" w:bidi="zh_CN"/>
        </w:rPr>
        <w:t>在第二个场景中，约瑟离开王之后的第一个动作，就是出去巡视埃及全地。 然后七年的丰收开始。 约瑟收集多余的粮食。 粮食非常多，因此约瑟停止测量。 粮食就像海边的沙，多到无法数算。</w:t>
      </w:r>
    </w:p>
    <w:p>
      <w:pPr/>
      <w:r>
        <w:rPr>
          <w:lang w:val="zh_CN" w:bidi="zh_CN"/>
        </w:rPr>
      </w:r>
      <w:r>
        <w:rPr>
          <w:lang w:val="zh_CN" w:bidi="zh_CN"/>
        </w:rPr>
        <w:t>在第三个场景中，约瑟和他的妻子亚西纳有两个儿子。 约瑟给长子起名叫玛拿西。 约瑟说："神使我忘了一切的困苦和我父的全家。" 约瑟给第二个儿子起名叫以法莲。 约瑟说："神使我在受苦的地方昌盛。"</w:t>
      </w:r>
    </w:p>
    <w:p>
      <w:pPr/>
      <w:r>
        <w:rPr>
          <w:lang w:val="zh_CN" w:bidi="zh_CN"/>
        </w:rPr>
      </w:r>
      <w:r>
        <w:rPr>
          <w:lang w:val="zh_CN" w:bidi="zh_CN"/>
        </w:rPr>
        <w:t>在第四个场景中，七年的丰收结束，饥荒开始。 饥荒非常严重。 饥荒包括埃及周围的国家。 人们没有食物，因为收成失败了。 当人们向王呼求帮助时，王告诉他们要去约瑟那里。 约瑟打开仓库。 有足够的食物供应整个埃及和周围的国家。 约瑟赐给埃及人粮食。 人们从周围各国来向约瑟购买粮食。</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埃及的王或法老。</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王的官员</w:t>
      </w:r>
    </w:p>
    <w:p>
      <w:pPr>
        <w:pStyle w:val="ListBullet"/>
        <w:spacing w:line="240" w:lineRule="auto"/>
        <w:ind w:left="720"/>
      </w:pPr>
      <w:r>
        <w:rPr>
          <w:lang w:val="zh_CN" w:bidi="zh_CN"/>
        </w:rPr>
      </w:r>
      <w:r>
        <w:rPr>
          <w:lang w:val="zh_CN" w:bidi="zh_CN"/>
        </w:rPr>
        <w:t>亚西纳</w:t>
      </w:r>
    </w:p>
    <w:p>
      <w:pPr>
        <w:pStyle w:val="ListBullet"/>
        <w:spacing w:line="240" w:lineRule="auto"/>
        <w:ind w:left="720"/>
      </w:pPr>
      <w:r>
        <w:rPr>
          <w:lang w:val="zh_CN" w:bidi="zh_CN"/>
        </w:rPr>
      </w:r>
      <w:r>
        <w:rPr>
          <w:lang w:val="zh_CN" w:bidi="zh_CN"/>
        </w:rPr>
        <w:t>安城的祭司波提非拉。</w:t>
      </w:r>
    </w:p>
    <w:p>
      <w:pPr>
        <w:pStyle w:val="ListBullet"/>
        <w:spacing w:line="240" w:lineRule="auto"/>
        <w:ind w:left="720"/>
      </w:pPr>
      <w:r>
        <w:rPr>
          <w:lang w:val="zh_CN" w:bidi="zh_CN"/>
        </w:rPr>
      </w:r>
      <w:r>
        <w:rPr>
          <w:lang w:val="zh_CN" w:bidi="zh_CN"/>
        </w:rPr>
        <w:t>玛拿西</w:t>
      </w:r>
    </w:p>
    <w:p>
      <w:pPr>
        <w:pStyle w:val="ListBullet"/>
        <w:spacing w:line="240" w:lineRule="auto"/>
        <w:ind w:left="720"/>
      </w:pPr>
      <w:r>
        <w:rPr>
          <w:lang w:val="zh_CN" w:bidi="zh_CN"/>
        </w:rPr>
      </w:r>
      <w:r>
        <w:rPr>
          <w:lang w:val="zh_CN" w:bidi="zh_CN"/>
        </w:rPr>
        <w:t>以法莲</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在第一个场景中，王问他的官员："像约瑟这样的人，有神的灵在他里头，我们岂能找得著呢？" 这可以是一个肯定的陈述句，而不是一个问题。 "我们找不到任何人像约瑟一样被神的灵充满。"</w:t>
      </w:r>
    </w:p>
    <w:p>
      <w:pPr/>
      <w:r>
        <w:rPr>
          <w:lang w:val="zh_CN" w:bidi="zh_CN"/>
        </w:rPr>
      </w:r>
      <w:r>
        <w:rPr>
          <w:lang w:val="zh_CN" w:bidi="zh_CN"/>
        </w:rPr>
        <w:t>请在这里暂停表演，并问王："你在约瑟身上看到了什么，而是在别人身上看不到的？ 是什么让你认为约瑟有神的灵在他里面？" 你可能会听到："很明显，约瑟是被神装备、并且赐予恩赐的。 没有人自己具有这些能力。" 问王："你说约瑟有神的灵在他身上，是在他提出要储存多余粮食的建议之后。 你没有在约瑟解梦之后说这话。" 你可能会听到："许多智者和术士会解释梦。 但我从来没有见过一个人，既没有受过教育、也没有经验，却拥有这样的智慧。 这必定是由神而来。" 请重新开始表演。</w:t>
      </w:r>
    </w:p>
    <w:p>
      <w:pPr/>
      <w:r>
        <w:rPr>
          <w:lang w:val="zh_CN" w:bidi="zh_CN"/>
        </w:rPr>
      </w:r>
      <w:r>
        <w:rPr>
          <w:lang w:val="zh_CN" w:bidi="zh_CN"/>
        </w:rPr>
        <w:t>王任命约瑟管理埃及全地。 只有王有比约瑟有更多的权柄。 即使是王的官员也必须服从约瑟的命令。 王赐给约瑟象征他新权柄的物件。 王把自己的印戒赐给约瑟，又给他穿上细麻衣，为他戴上金链，并让他乘坐自己的车。</w:t>
      </w:r>
    </w:p>
    <w:p>
      <w:pPr/>
      <w:r>
        <w:rPr>
          <w:lang w:val="zh_CN" w:bidi="zh_CN"/>
        </w:rPr>
      </w:r>
      <w:r>
        <w:rPr>
          <w:lang w:val="zh_CN" w:bidi="zh_CN"/>
        </w:rPr>
        <w:t>请在这里暂停表演，并问约瑟："你得到这些权柄的象征物时，感觉如何？" 你可能会听到："我几乎不知道该怎么想。 我从来没有想像过我会从监狱走到这个位置。 我希望能够离开监狱，但没有期待这样的事。 我深感谦卑。 我需要神继续与我同在。 是神使我在波提乏家中和在监狱里都得以顺利。 我现在需要神帮助我。" 请重新开始表演。</w:t>
      </w:r>
    </w:p>
    <w:p>
      <w:pPr/>
      <w:r>
        <w:rPr>
          <w:lang w:val="zh_CN" w:bidi="zh_CN"/>
        </w:rPr>
      </w:r>
      <w:r>
        <w:rPr>
          <w:lang w:val="zh_CN" w:bidi="zh_CN"/>
        </w:rPr>
        <w:t xml:space="preserve">王赐给约瑟一个妻子。 她就是亚西纳，是安城的祭司波提非拉的女儿。 </w:t>
      </w:r>
    </w:p>
    <w:p>
      <w:pPr/>
      <w:r>
        <w:rPr>
          <w:lang w:val="zh_CN" w:bidi="zh_CN"/>
        </w:rPr>
      </w:r>
      <w:r>
        <w:rPr>
          <w:lang w:val="zh_CN" w:bidi="zh_CN"/>
        </w:rPr>
        <w:t>请在这里暂停表演，并问约瑟："你对这段婚姻感觉如何？" 你可能会听到："我感谢王赐给我这样一个妻子。 她的家族非常强大，这对我有帮助。 她不认识神。 我必须教导她关于神的事。 我不希望我的孩子敬拜别的神。" 请重新开始表演。</w:t>
      </w:r>
    </w:p>
    <w:p>
      <w:pPr/>
      <w:r>
        <w:rPr>
          <w:lang w:val="zh_CN" w:bidi="zh_CN"/>
        </w:rPr>
      </w:r>
      <w:r>
        <w:rPr>
          <w:lang w:val="zh_CN" w:bidi="zh_CN"/>
        </w:rPr>
        <w:t>在第二个场景中，约瑟出去巡视埃及全地。 然后约瑟开始收集每次收成时多余的粮食。 约瑟储存粮食，作为饥荒的准备。 粮食太多，以至于约瑟无法测量所有的量。</w:t>
      </w:r>
    </w:p>
    <w:p>
      <w:pPr/>
      <w:r>
        <w:rPr>
          <w:lang w:val="zh_CN" w:bidi="zh_CN"/>
        </w:rPr>
      </w:r>
      <w:r>
        <w:rPr>
          <w:lang w:val="zh_CN" w:bidi="zh_CN"/>
        </w:rPr>
        <w:t>在第三个场景中，约瑟有两个儿子。 约瑟给长子起名叫玛拿西。 约瑟说："神使我忘了一切的困苦和我父的全家。" 约瑟给第二个儿子起名叫以法莲，说："神使我在受苦的地方昌盛。"</w:t>
      </w:r>
    </w:p>
    <w:p>
      <w:pPr/>
      <w:r>
        <w:rPr>
          <w:lang w:val="zh_CN" w:bidi="zh_CN"/>
        </w:rPr>
      </w:r>
      <w:r>
        <w:rPr>
          <w:lang w:val="zh_CN" w:bidi="zh_CN"/>
        </w:rPr>
        <w:t>请在这里暂停表演，并问约瑟："你看到神如何帮助你？" 你可能会听到："神帮助我忘记发生在埃及，甚至是在我家里时所发生的坏事。 神帮助我忘记这件事，所以我不再想这件事，也不让它毁了我的生命。 神赐福了我。 即使在我受苦的埃及，神也祝福我，使我能帮助别人。 我帮助别人，做好我的工作，就像一棵果树结出好的果子让人食用一样。 我需要感谢神。" 请重新开始表演。</w:t>
      </w:r>
    </w:p>
    <w:p>
      <w:pPr/>
      <w:r>
        <w:rPr>
          <w:lang w:val="zh_CN" w:bidi="zh_CN"/>
        </w:rPr>
      </w:r>
      <w:r>
        <w:rPr>
          <w:lang w:val="zh_CN" w:bidi="zh_CN"/>
        </w:rPr>
        <w:t>在第四个场景中，七年的丰收结束，饥荒开始。 正如神说的那样，饥荒非常严重。 收成失败，没有产出任何粮食。 没有人有食物。 人们向王呼求帮助，王告诉他们要去约瑟那里。 约瑟开始分发已经储存的粮食，让人们可以吃。 来自周围各国的人们都没有食物。 这些人来到埃及购买食物。</w:t>
      </w:r>
    </w:p>
    <w:p>
      <w:pPr/>
      <w:r>
        <w:rPr>
          <w:lang w:val="zh_CN" w:bidi="zh_CN"/>
        </w:rPr>
      </w:r>
      <w:r>
        <w:rPr>
          <w:lang w:val="zh_CN" w:bidi="zh_CN"/>
        </w:rPr>
        <w:t>请在这里暂停表演，并问王："你现在对约瑟感觉如何？" 你可能会听到："我很高兴我任命约瑟负责这个粮食计划。 看看事情进行得多么顺利。 我们有足够的食物供应埃及和埃及周围的人。 神真的与约瑟同在。 约瑟有智慧的恩赐，使他可以处理这一切。 我做了正确的事，选择了约瑟。" 请问约瑟："你现在感觉如何？" 你可能会听到："我对正在发生的事感觉很好。 神告诉我们这场饥荒会到来，神帮助我为这饥荒做好准备。 我很高兴能够帮助百姓。 我很感恩神继续与我同在，帮助我知道该做什么。" 请重新开始表演。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42:1–26</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请聆听创世记四十二章1至26节的音频，并将它记在心里。聆听经文三次（如果可能的话，请听三种不同的翻译版本）。然后以小组的形式来讨论以下的问题：</w:t>
      </w:r>
    </w:p>
    <w:p>
      <w:pPr>
        <w:pStyle w:val="ListNumber"/>
        <w:numPr>
          <w:ilvl w:val="0"/>
          <w:numId w:val="10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迦南的饥荒很严重。 雅各派他的十个儿子去埃及购买粮食。</w:t>
      </w:r>
    </w:p>
    <w:p>
      <w:pPr/>
      <w:r>
        <w:rPr>
          <w:lang w:val="zh_CN" w:bidi="zh_CN"/>
        </w:rPr>
      </w:r>
      <w:r>
        <w:rPr>
          <w:lang w:val="zh_CN" w:bidi="zh_CN"/>
        </w:rPr>
        <w:t>第</w:t>
      </w:r>
      <w:r>
        <w:rPr>
          <w:b/>
          <w:lang w:val="zh_CN" w:bidi="zh_CN"/>
        </w:rPr>
        <w:t>二个场景：</w:t>
      </w:r>
      <w:r>
        <w:rPr>
          <w:lang w:val="zh_CN" w:bidi="zh_CN"/>
        </w:rPr>
        <w:t>十个兄弟抵达埃及，并见到了约瑟。 约瑟指控他们是奸细。 约瑟把十个兄弟都关在监狱里三天。</w:t>
      </w:r>
    </w:p>
    <w:p>
      <w:pPr/>
      <w:r>
        <w:rPr>
          <w:lang w:val="zh_CN" w:bidi="zh_CN"/>
        </w:rPr>
      </w:r>
      <w:r>
        <w:rPr>
          <w:b/>
          <w:lang w:val="zh_CN" w:bidi="zh_CN"/>
        </w:rPr>
        <w:t>第三个场景：</w:t>
      </w:r>
      <w:r>
        <w:rPr>
          <w:lang w:val="zh_CN" w:bidi="zh_CN"/>
        </w:rPr>
        <w:t>这三天结束时，约瑟与兄弟们又再一次见面。 约瑟听见他的兄弟们承认，他们曾经错待了约瑟。 约瑟便转到一旁哭泣。 约瑟把西缅关进监狱，并把其他九个兄弟们送回迦南。</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约瑟的翻译官</w:t>
      </w:r>
    </w:p>
    <w:p>
      <w:pPr>
        <w:pStyle w:val="ListBullet"/>
        <w:spacing w:line="240" w:lineRule="auto"/>
        <w:ind w:left="720"/>
      </w:pPr>
      <w:r>
        <w:rPr>
          <w:lang w:val="zh_CN" w:bidi="zh_CN"/>
        </w:rPr>
      </w:r>
      <w:r>
        <w:rPr>
          <w:lang w:val="zh_CN" w:bidi="zh_CN"/>
        </w:rPr>
        <w:t>提到了便雅悯。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第一个场景由饥荒蔓延到了迦南开始。 雅各听说埃及有粮食。 然后，雅各问了一个不需要回答的问题。 这可以是一个肯定的陈述句，比如"你们都站在那里看著彼此。" 雅各派他最大的十个儿子去埃及购买粮食。 雅各在开始对他的儿子们说话时，使用了一个引起注意的词语。 雅各说："看哪。" 雅各把便雅悯留在家里。 雅各害怕便雅悯可能会遭遇什么事情。</w:t>
      </w:r>
    </w:p>
    <w:p>
      <w:pPr/>
      <w:r>
        <w:rPr>
          <w:lang w:val="zh_CN" w:bidi="zh_CN"/>
        </w:rPr>
      </w:r>
      <w:r>
        <w:rPr>
          <w:lang w:val="zh_CN" w:bidi="zh_CN"/>
        </w:rPr>
        <w:t>请在这里暂停并讨论：讲述一个父亲对他的儿子们说话的故事。 父亲有重要的资讯要给儿子们。 请留意父亲用来引起他们注意的词语。</w:t>
      </w:r>
    </w:p>
    <w:p>
      <w:pPr/>
      <w:r>
        <w:rPr>
          <w:lang w:val="zh_CN" w:bidi="zh_CN"/>
        </w:rPr>
      </w:r>
      <w:r>
        <w:rPr>
          <w:lang w:val="zh_CN" w:bidi="zh_CN"/>
        </w:rPr>
        <w:t>在第二个场景中，当兄弟们到达埃及时，他们遇到了埃及的宰相约瑟。 兄弟们看到约瑟时，没有认出他。 兄弟们最后一次见到约瑟时，他才十七岁。 约瑟成为埃及的宰相时，他已经三十岁了。 有七年的丰收。饥荒已经持续了够长的时间，以至于兄弟们用尽了食物。 这意味著当兄弟们最后一次见到约瑟时，约瑟仍然是一个男孩，但现在约瑟已经是一个四十多岁的中年男子了。 此外，约瑟有埃及的名字，穿著像埃及人，对他们说埃及话，并且在埃及的地位仅次于王。 兄弟们见到约瑟时，把脸伏在地。</w:t>
      </w:r>
    </w:p>
    <w:p>
      <w:pPr/>
      <w:r>
        <w:rPr>
          <w:lang w:val="zh_CN" w:bidi="zh_CN"/>
        </w:rPr>
      </w:r>
      <w:r>
        <w:rPr>
          <w:lang w:val="zh_CN" w:bidi="zh_CN"/>
        </w:rPr>
        <w:t>约瑟认出他的兄弟们。 约瑟最后一次见到他们时，他们都是成年人。 他们会有相同的穿著。 他们会留著胡子，就像约瑟上次见到他们时一样。 约瑟明白他们的语言。 这段经文最后告诉我们，约瑟透过翻译官对他们说话。 约瑟所说的一切都是在翻译官面前说的。 翻译官告诉约瑟兄弟们说了什么。</w:t>
      </w:r>
    </w:p>
    <w:p>
      <w:pPr/>
      <w:r>
        <w:rPr>
          <w:lang w:val="zh_CN" w:bidi="zh_CN"/>
        </w:rPr>
      </w:r>
      <w:r>
        <w:rPr>
          <w:lang w:val="zh_CN" w:bidi="zh_CN"/>
        </w:rPr>
        <w:t>当约瑟对他的兄弟们说话时，他语气严厉，并指控他们是奸细。 严厉的语气是不愉快的尖锐或粗鲁。 兄弟们用语言呈现了一个图像来描述他们的家人，来表示约瑟已经死了。 约瑟与兄弟们说话时，使用了誓言或以王的命起誓。 约瑟说，兄弟们中的九位必须留在埃及，而其中一个兄弟回到迦南去找最小的弟弟。 约瑟说，这是唯一一种可以知道他们是否在说是实话的方法。 约瑟使用了两次同样的誓言。 约瑟再次指控兄弟们是奸细，并将他们关进了监狱三天。</w:t>
      </w:r>
    </w:p>
    <w:p>
      <w:pPr/>
      <w:r>
        <w:rPr>
          <w:lang w:val="zh_CN" w:bidi="zh_CN"/>
        </w:rPr>
      </w:r>
      <w:r>
        <w:rPr>
          <w:lang w:val="zh_CN" w:bidi="zh_CN"/>
        </w:rPr>
        <w:t>在第三个场景中，约瑟把十个兄弟们带出监狱，并再次指控他们是奸细。 约瑟无意中听见兄弟们彼此说话。 他们承认，他们错待了约瑟。 吕便用语言呈现了图像来描述所发生的事。 吕便提醒他们，当他们把约瑟卖作奴隶时，他们看到约瑟是多么的悲伤。 然后，吕便提醒兄弟们，他们已经伤害了约瑟，并且他们要对约瑟的死负责。</w:t>
      </w:r>
    </w:p>
    <w:p>
      <w:pPr/>
      <w:r>
        <w:rPr>
          <w:lang w:val="zh_CN" w:bidi="zh_CN"/>
        </w:rPr>
      </w:r>
      <w:r>
        <w:rPr>
          <w:lang w:val="zh_CN" w:bidi="zh_CN"/>
        </w:rPr>
        <w:t>当约瑟听见兄弟们说话时，兄弟们不知道约瑟可以听懂他们所说的话。 约瑟的情绪激动。 约瑟便转到一旁哭泣。 这意味著兄弟们没有看到约瑟在哭泣。 约瑟重新平静下来，并再次对兄弟们说话。 重新平静下来，意味著再次变得安稳和正常。</w:t>
      </w:r>
    </w:p>
    <w:p>
      <w:pPr/>
      <w:r>
        <w:rPr>
          <w:lang w:val="zh_CN" w:bidi="zh_CN"/>
        </w:rPr>
      </w:r>
      <w:r>
        <w:rPr>
          <w:lang w:val="zh_CN" w:bidi="zh_CN"/>
        </w:rPr>
        <w:t>约瑟选择了西缅作为被关进监狱的哥哥，并让另外九个兄弟们回到迦南。 约瑟吩咐仆人把他们的粮袋装满，又把每个人付过的银子放回各人的口袋里。 约瑟给了他们回迦南所需要的东西。 九个兄弟们回到迦南。</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约瑟的翻译官</w:t>
      </w:r>
    </w:p>
    <w:p>
      <w:pPr>
        <w:pStyle w:val="ListBullet"/>
        <w:spacing w:line="240" w:lineRule="auto"/>
        <w:ind w:left="720"/>
      </w:pPr>
      <w:r>
        <w:rPr>
          <w:lang w:val="zh_CN" w:bidi="zh_CN"/>
        </w:rPr>
      </w:r>
      <w:r>
        <w:rPr>
          <w:lang w:val="zh_CN" w:bidi="zh_CN"/>
        </w:rPr>
        <w:t>提到了便雅悯。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在第一个场景中，迦南的饥荒很严重。 雅各的家人用尽了食物。 雅各听说埃及有粮食。 雅各派了他十个年长的儿子去埃及购买粮食。 雅各把便雅悯留在家里。</w:t>
      </w:r>
    </w:p>
    <w:p>
      <w:pPr/>
      <w:r>
        <w:rPr>
          <w:lang w:val="zh_CN" w:bidi="zh_CN"/>
        </w:rPr>
      </w:r>
      <w:r>
        <w:rPr>
          <w:lang w:val="zh_CN" w:bidi="zh_CN"/>
        </w:rPr>
        <w:t>请在这里暂停表演，并问雅各："你为什么不让便雅悯和其他人一起去？" 你可能会听到："便雅悯是我从拉结所剩下的唯一一个。 我必须让便雅悯在我身边。" 请问兄弟们："你们对便雅悯有什么感觉？" 你可能会听到："他是最小的。 我们的父亲可以宠爱他。 他是约瑟的兄弟。 我们知道父亲最爱他。 失去约瑟之后，他会爱便雅悯，这是很正常的。" 请问便雅悯："你对留在你的父亲身边，感觉如何？" 你可能会听到："我很想和其他人一起去。 我现在长大了。 但我的父亲需要我们当中的一个留下来我会尽我的责任，并留在这里。" 请重新开始表演。</w:t>
      </w:r>
    </w:p>
    <w:p>
      <w:pPr/>
      <w:r>
        <w:rPr>
          <w:lang w:val="zh_CN" w:bidi="zh_CN"/>
        </w:rPr>
      </w:r>
      <w:r>
        <w:rPr>
          <w:lang w:val="zh_CN" w:bidi="zh_CN"/>
        </w:rPr>
        <w:t>在第二个场景中，十个兄弟们到达埃及购买粮食。 他们见到了宰相，也就是约瑟。 兄弟们把脸伏在地。 兄弟们没有认出约瑟。 约瑟认出了他们，并对他们说了严厉的话。</w:t>
      </w:r>
    </w:p>
    <w:p>
      <w:pPr/>
      <w:r>
        <w:rPr>
          <w:lang w:val="zh_CN" w:bidi="zh_CN"/>
        </w:rPr>
      </w:r>
      <w:r>
        <w:rPr>
          <w:lang w:val="zh_CN" w:bidi="zh_CN"/>
        </w:rPr>
        <w:t>请在这里暂停表演，并问约瑟："你看到你的兄弟们这样向你下拜，感觉如何？" 你可能会听到："我记得我的梦预告了有一天这会发生，现在它已经实现了。 他们看起来都健康。 他们没有认出我，所以我可以在他们不知道的情况下，了解他们和我们父亲的情况。 我也想知道他们是否还是一样，或者他们是否变成了更好的人。" 请问兄弟们："你们见到宰相，感觉如何？" 你可能会听到："他是一个重要的人。 很荣幸见到他。 我从来没有想过我们会。 我们只是牧羊人，一点也不重要。我想知道他为什么会出来跟我们说话。" 请重新开始表演。</w:t>
      </w:r>
    </w:p>
    <w:p>
      <w:pPr/>
      <w:r>
        <w:rPr>
          <w:lang w:val="zh_CN" w:bidi="zh_CN"/>
        </w:rPr>
      </w:r>
      <w:r>
        <w:rPr>
          <w:lang w:val="zh_CN" w:bidi="zh_CN"/>
        </w:rPr>
        <w:t>约瑟指控兄弟们是奸细。 即使在兄弟们解释了他们有同一位父亲之后，约瑟仍然坚持认为他们是奸细。 约瑟要求他们当中的九个进监狱，而其中一个去找弟弟。 约瑟以王的性命发誓。 约瑟把十个兄弟们都关在监狱里三天。</w:t>
      </w:r>
    </w:p>
    <w:p>
      <w:pPr/>
      <w:r>
        <w:rPr>
          <w:lang w:val="zh_CN" w:bidi="zh_CN"/>
        </w:rPr>
      </w:r>
      <w:r>
        <w:rPr>
          <w:lang w:val="zh_CN" w:bidi="zh_CN"/>
        </w:rPr>
        <w:t>请在这里暂停表演，并问兄弟们："你们现在感觉如何？" 你可能会听到："我害怕。 我们有我们的家人和父亲以及家中所有的仆人。 如果宰相真的认为我们是奸细，并将我们杀了。 那我们的家人将会如何？" 或是说："我害怕这发生在我们身上，是因为我们曾经如此错待约瑟。"神正在惩罚我们多年前的可怕行为。" 请问约瑟："你为什么把他们关在监狱里三天？" 你可能会听到："我需了解他们现在真正的样子。 我需要让他们感到害怕，好让他们忘记要说谎，这样我就能看出他们真正的品格。" 请重新开始表演。</w:t>
      </w:r>
    </w:p>
    <w:p>
      <w:pPr/>
      <w:r>
        <w:rPr>
          <w:lang w:val="zh_CN" w:bidi="zh_CN"/>
        </w:rPr>
      </w:r>
      <w:r>
        <w:rPr>
          <w:lang w:val="zh_CN" w:bidi="zh_CN"/>
        </w:rPr>
        <w:t>在第三个场景中，约瑟把他们带出监狱，并把他们当中的九个送回迦南。 约瑟说："我是敬畏神的。" 约瑟说他们其中一位必须留在监狱，而他们其他人要去将他们的弟弟带来。 当兄弟们说他们的语言时约瑟可以明白。 约瑟对兄弟们说话时，一直透过翻译官。 兄弟们不知道约瑟可以听懂他们的语言。 约瑟听见兄弟们的谈话，知道他们已经明白自己当初把约瑟卖为奴隶是错的。 约瑟在听到兄弟们的谈话后便哭泣。</w:t>
      </w:r>
    </w:p>
    <w:p>
      <w:pPr/>
      <w:r>
        <w:rPr>
          <w:lang w:val="zh_CN" w:bidi="zh_CN"/>
        </w:rPr>
      </w:r>
      <w:r>
        <w:rPr>
          <w:lang w:val="zh_CN" w:bidi="zh_CN"/>
        </w:rPr>
        <w:t>请在这里暂停表演，并问约瑟："你为什么要哭泣？" 你可能会听到："他们已经改变了！ 他们意识到，他们对我所做的是错的。 当我想到从那时起在我身上所发生的一切，我感到很激动。 我还没有准备好透露我是谁，但我很高兴他们已经改变了。" 请问兄弟们："你们认为宰相为什么要这样对待你们？" 你可能会听到："我认为我们现在正在为我们对约瑟所做的事而受到惩罚。 我们本来就不该把约瑟卖作奴隶。 我们看到了我们的父亲悲伤，这是我们的错。 这就是为什么这一切事情正在发生。" 请重新开始表演。</w:t>
      </w:r>
    </w:p>
    <w:p>
      <w:pPr/>
      <w:r>
        <w:rPr>
          <w:lang w:val="zh_CN" w:bidi="zh_CN"/>
        </w:rPr>
      </w:r>
      <w:r>
        <w:rPr>
          <w:lang w:val="zh_CN" w:bidi="zh_CN"/>
        </w:rPr>
        <w:t>约瑟把西缅关进监狱。 其他九个兄弟们离开了并前往迦南。</w:t>
      </w:r>
    </w:p>
    <w:p>
      <w:pPr/>
      <w:r>
        <w:rPr>
          <w:lang w:val="zh_CN" w:bidi="zh_CN"/>
        </w:rPr>
      </w:r>
      <w:r>
        <w:rPr>
          <w:lang w:val="zh_CN" w:bidi="zh_CN"/>
        </w:rPr>
        <w:t>请在这里暂停表演，并问西缅："你现在感觉如何？" 你可能会听到："我很害怕。 我不想被关在监狱。 如果他们不回来怎么办？ 如果我被留在这里，并死在监狱里，该怎么办？ 我不知道我在这里将会如何。 我不会说这里的语言，也不喜欢他们的食物。 我一直都是睡在帐棚里。 我害怕在他们回来之前，我会先死。"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饥荒</w:t>
      </w:r>
      <w:r>
        <w:rPr>
          <w:lang w:val="zh_CN" w:bidi="zh_CN"/>
        </w:rPr>
        <w:t>持续著。 请使用你在前面的经文中所用的相同词汇来指饥荒。</w:t>
      </w:r>
    </w:p>
    <w:p>
      <w:pPr/>
      <w:r>
        <w:rPr>
          <w:lang w:val="zh_CN" w:bidi="zh_CN"/>
        </w:rPr>
      </w:r>
      <w:r>
        <w:rPr>
          <w:lang w:val="zh_CN" w:bidi="zh_CN"/>
        </w:rPr>
        <w:t>雅各使用了</w:t>
      </w:r>
      <w:r>
        <w:rPr>
          <w:b/>
          <w:lang w:val="zh_CN" w:bidi="zh_CN"/>
        </w:rPr>
        <w:t>看哪</w:t>
      </w:r>
      <w:r>
        <w:rPr>
          <w:lang w:val="zh_CN" w:bidi="zh_CN"/>
        </w:rPr>
        <w:t>这个词，是为了引起他儿子们的注意。 有些翻译没有使用这个词，而是直接表达雅各吩咐他们去取粮食的内容。 请使用你的语言中合适的用语来表达。</w:t>
      </w:r>
    </w:p>
    <w:p>
      <w:pPr/>
      <w:r>
        <w:rPr>
          <w:lang w:val="zh_CN" w:bidi="zh_CN"/>
        </w:rPr>
      </w:r>
      <w:r>
        <w:rPr>
          <w:lang w:val="zh_CN" w:bidi="zh_CN"/>
        </w:rPr>
        <w:t>约瑟是埃及的</w:t>
      </w:r>
      <w:r>
        <w:rPr>
          <w:b/>
          <w:lang w:val="zh_CN" w:bidi="zh_CN"/>
        </w:rPr>
        <w:t>宰相</w:t>
      </w:r>
      <w:r>
        <w:rPr>
          <w:lang w:val="zh_CN" w:bidi="zh_CN"/>
        </w:rPr>
        <w:t>。 宰相是在君王权柄之下，负责治理一个地区的统治者。 约瑟解释了王的梦，又提出了一个粮食计划，于是王就任命他担任这个职位。</w:t>
      </w:r>
    </w:p>
    <w:p>
      <w:pPr/>
      <w:r>
        <w:rPr>
          <w:lang w:val="zh_CN" w:bidi="zh_CN"/>
        </w:rPr>
      </w:r>
      <w:r>
        <w:rPr>
          <w:lang w:val="zh_CN" w:bidi="zh_CN"/>
        </w:rPr>
        <w:t>兄弟们称约瑟为"</w:t>
      </w:r>
      <w:r>
        <w:rPr>
          <w:b/>
          <w:lang w:val="zh_CN" w:bidi="zh_CN"/>
        </w:rPr>
        <w:t>我主</w:t>
      </w:r>
      <w:r>
        <w:rPr>
          <w:lang w:val="zh_CN" w:bidi="zh_CN"/>
        </w:rPr>
        <w:t>"。 我主是用来称呼地位或权柄比自己高的人，表示尊重或尊荣。 其它表达方式可能是先生或主人。</w:t>
      </w:r>
    </w:p>
    <w:p>
      <w:pPr/>
      <w:r>
        <w:rPr>
          <w:lang w:val="zh_CN" w:bidi="zh_CN"/>
        </w:rPr>
      </w:r>
      <w:r>
        <w:rPr>
          <w:lang w:val="zh_CN" w:bidi="zh_CN"/>
        </w:rPr>
        <w:t>约瑟对他的兄弟们说话时，他说严厉的话或使用严厉的语气。 约瑟想起了他小时候所做的</w:t>
      </w:r>
      <w:r>
        <w:rPr>
          <w:b/>
          <w:lang w:val="zh_CN" w:bidi="zh_CN"/>
        </w:rPr>
        <w:t>梦</w:t>
      </w:r>
      <w:r>
        <w:rPr>
          <w:lang w:val="zh_CN" w:bidi="zh_CN"/>
        </w:rPr>
        <w:t>。 请使用与前文相同的词语来指梦。主词汇表中有关于</w:t>
      </w:r>
      <w:hyperlink r:id="rId65">
        <w:r>
          <w:rPr>
            <w:lang w:val="zh_CN" w:bidi="zh_CN"/>
          </w:rPr>
          <w:rPr>
            <w:color w:val="0000EE"/>
            <w:u w:val="single"/>
          </w:rPr>
          <w:t>梦</w:t>
        </w:r>
      </w:hyperlink>
      <w:r>
        <w:rPr>
          <w:lang w:val="zh_CN" w:bidi="zh_CN"/>
        </w:rPr>
        <w:t>的讨论。</w:t>
      </w:r>
    </w:p>
    <w:p>
      <w:pPr/>
      <w:r>
        <w:rPr>
          <w:lang w:val="zh_CN" w:bidi="zh_CN"/>
        </w:rPr>
      </w:r>
      <w:r>
        <w:rPr>
          <w:lang w:val="zh_CN" w:bidi="zh_CN"/>
        </w:rPr>
        <w:t>那十个兄弟告诉约瑟，兄弟们中有一个已经失踪了，或不再与他们同在。 他们的意思是这个兄弟已经死了。 在某些语言中，直接说一个人已经死了，听起来过于强烈或刺耳。 这语言使用了一种委婉的说法，用来表达那个人已经过世了。 请确保你翻译这段经文时，清楚表达这个兄弟已经死了。 十个兄弟们相信约瑟已经死了。 十个兄弟们不知道约瑟还活著，并且正在对他们说话。</w:t>
      </w:r>
    </w:p>
    <w:p>
      <w:pPr/>
      <w:r>
        <w:rPr>
          <w:lang w:val="zh_CN" w:bidi="zh_CN"/>
        </w:rPr>
      </w:r>
      <w:r>
        <w:rPr>
          <w:lang w:val="zh_CN" w:bidi="zh_CN"/>
        </w:rPr>
        <w:t>约瑟说："我是敬畏神的。" 约瑟的意思是："我是一个敬畏</w:t>
      </w:r>
      <w:r>
        <w:rPr>
          <w:b/>
          <w:lang w:val="zh_CN" w:bidi="zh_CN"/>
        </w:rPr>
        <w:t>神</w:t>
      </w:r>
      <w:r>
        <w:rPr>
          <w:lang w:val="zh_CN" w:bidi="zh_CN"/>
        </w:rPr>
        <w:t>的人。" 约瑟谈论的是神。 请使用你在前面的经文中所用的相同词汇来指神。 主词汇表中有关于</w:t>
      </w:r>
      <w:hyperlink r:id="rId28">
        <w:r>
          <w:rPr>
            <w:lang w:val="zh_CN" w:bidi="zh_CN"/>
          </w:rPr>
          <w:rPr>
            <w:color w:val="0000EE"/>
            <w:u w:val="single"/>
          </w:rPr>
          <w:t>神</w:t>
        </w:r>
      </w:hyperlink>
      <w:r>
        <w:rPr>
          <w:lang w:val="zh_CN" w:bidi="zh_CN"/>
        </w:rPr>
        <w:t>这个词的讨论。 主词汇表中有关于</w:t>
      </w:r>
      <w:hyperlink r:id="rId68">
        <w:r>
          <w:rPr>
            <w:lang w:val="zh_CN" w:bidi="zh_CN"/>
          </w:rPr>
          <w:rPr>
            <w:color w:val="0000EE"/>
            <w:u w:val="single"/>
          </w:rPr>
          <w:t>敬畏神</w:t>
        </w:r>
      </w:hyperlink>
      <w:r>
        <w:rPr>
          <w:lang w:val="zh_CN" w:bidi="zh_CN"/>
        </w:rPr>
        <w:t>这个词的讨论。</w:t>
      </w:r>
    </w:p>
    <w:p>
      <w:pPr/>
      <w:r>
        <w:rPr>
          <w:lang w:val="zh_CN" w:bidi="zh_CN"/>
        </w:rPr>
      </w:r>
      <w:r>
        <w:rPr>
          <w:lang w:val="zh_CN" w:bidi="zh_CN"/>
        </w:rPr>
        <w:t>吕便与兄弟们说话时，使用了两个形象化的比喻说法。 吕便说："我们不可犯</w:t>
      </w:r>
      <w:r>
        <w:rPr>
          <w:b/>
          <w:lang w:val="zh_CN" w:bidi="zh_CN"/>
        </w:rPr>
        <w:t>罪</w:t>
      </w:r>
      <w:r>
        <w:rPr>
          <w:lang w:val="zh_CN" w:bidi="zh_CN"/>
        </w:rPr>
        <w:t>伤害那孩子。" 吕便用反问的方式提出这句话，并不期待得到回答。 你也可以把这句话改成肯定的陈述句来表达。 主词汇表中有关于</w:t>
      </w:r>
      <w:hyperlink r:id="rId27">
        <w:r>
          <w:rPr>
            <w:lang w:val="zh_CN" w:bidi="zh_CN"/>
          </w:rPr>
          <w:rPr>
            <w:color w:val="0000EE"/>
            <w:u w:val="single"/>
          </w:rPr>
          <w:t>罪</w:t>
        </w:r>
      </w:hyperlink>
      <w:r>
        <w:rPr>
          <w:lang w:val="zh_CN" w:bidi="zh_CN"/>
        </w:rPr>
        <w:t>这个词的讨论。 在这里，吕便的意思是："我早就告诉过你们，不可伤害那孩子，也不可对他作恶。" 这个伤害性的行为是针对约瑟的。 请使用你在其它经文中所用的词汇来指罪。</w:t>
      </w:r>
    </w:p>
    <w:p>
      <w:pPr/>
      <w:r>
        <w:rPr>
          <w:lang w:val="zh_CN" w:bidi="zh_CN"/>
        </w:rPr>
      </w:r>
      <w:r>
        <w:rPr>
          <w:lang w:val="zh_CN" w:bidi="zh_CN"/>
        </w:rPr>
        <w:t>吕便也说："我们必须为他的</w:t>
      </w:r>
      <w:r>
        <w:rPr>
          <w:b/>
          <w:lang w:val="zh_CN" w:bidi="zh_CN"/>
        </w:rPr>
        <w:t>血</w:t>
      </w:r>
      <w:r>
        <w:rPr>
          <w:lang w:val="zh_CN" w:bidi="zh_CN"/>
        </w:rPr>
        <w:t>付上代价。" 吕便的意思是，他们如今要为约瑟的死承担负责，或是正在因约瑟的死而受到惩罚。 血是一个比喻，用来指约瑟的生命。 在经文中，血经常是象征生命的比喻。 兄弟们没有杀害约瑟。 吕便说他们要对约瑟的死负责，是因为他们把约瑟卖为奴隶。 吕便相信约瑟已经死了，并且兄弟们的行为导致了约瑟的死。 吕便说："我们将会为他的死而受苦"，或是说："我们必须为他的死付上代价。" 主词汇表中有关于</w:t>
      </w:r>
      <w:hyperlink r:id="rId87">
        <w:r>
          <w:rPr>
            <w:lang w:val="zh_CN" w:bidi="zh_CN"/>
          </w:rPr>
          <w:rPr>
            <w:color w:val="0000EE"/>
            <w:u w:val="single"/>
          </w:rPr>
          <w:t>血</w:t>
        </w:r>
      </w:hyperlink>
      <w:r>
        <w:rPr>
          <w:lang w:val="zh_CN" w:bidi="zh_CN"/>
        </w:rPr>
        <w:t>这个词的讨论。</w:t>
      </w:r>
    </w:p>
    <w:p>
      <w:pPr/>
      <w:r>
        <w:rPr>
          <w:lang w:val="zh_CN" w:bidi="zh_CN"/>
        </w:rPr>
      </w:r>
      <w:r>
        <w:rPr>
          <w:lang w:val="zh_CN" w:bidi="zh_CN"/>
        </w:rPr>
        <w:t>约瑟与兄弟们说话时，用</w:t>
      </w:r>
      <w:r>
        <w:rPr>
          <w:b/>
          <w:lang w:val="zh_CN" w:bidi="zh_CN"/>
        </w:rPr>
        <w:t>起誓</w:t>
      </w:r>
      <w:r>
        <w:rPr>
          <w:lang w:val="zh_CN" w:bidi="zh_CN"/>
        </w:rPr>
        <w:t>来表达。 主词汇表中有关于</w:t>
      </w:r>
      <w:hyperlink r:id="rId69">
        <w:r>
          <w:rPr>
            <w:lang w:val="zh_CN" w:bidi="zh_CN"/>
          </w:rPr>
          <w:rPr>
            <w:color w:val="0000EE"/>
            <w:u w:val="single"/>
          </w:rPr>
          <w:t>起誓</w:t>
        </w:r>
      </w:hyperlink>
      <w:r>
        <w:rPr>
          <w:lang w:val="zh_CN" w:bidi="zh_CN"/>
        </w:rPr>
        <w:t xml:space="preserve">这个词的讨论。 请使用你在其它经文中所用的相同词汇来指起誓。 约瑟指著法老的性命或王的性命起誓。 </w:t>
      </w:r>
      <w:r>
        <w:rPr>
          <w:b/>
          <w:lang w:val="zh_CN" w:bidi="zh_CN"/>
        </w:rPr>
        <w:t>法老</w:t>
      </w:r>
      <w:r>
        <w:rPr>
          <w:lang w:val="zh_CN" w:bidi="zh_CN"/>
        </w:rPr>
        <w:t>是埃及王的称呼。 请使用你一直使用的相同词汇来指王。</w:t>
      </w:r>
    </w:p>
    <w:p>
      <w:pPr/>
      <w:r>
        <w:rPr>
          <w:lang w:val="zh_CN" w:bidi="zh_CN"/>
        </w:rPr>
      </w:r>
      <w:r>
        <w:rPr>
          <w:lang w:val="zh_CN" w:bidi="zh_CN"/>
        </w:rPr>
        <w:t>约瑟把十个兄弟们关在监狱里三天。 然后，约瑟把西缅关进</w:t>
      </w:r>
      <w:r>
        <w:rPr>
          <w:b/>
          <w:lang w:val="zh_CN" w:bidi="zh_CN"/>
        </w:rPr>
        <w:t>监狱</w:t>
      </w:r>
      <w:r>
        <w:rPr>
          <w:lang w:val="zh_CN" w:bidi="zh_CN"/>
        </w:rPr>
        <w:t>，直到其他兄弟们带著便雅悯回来。 请使用你在前面的经文中所用的相同词汇来指监狱。</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42:27–38</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请聆听创世记四十二章27至38节的音频，并将它记在心里。 聆听经文三次（如果可能的话，请听三种不同的翻译版本）。然后以小组的形式来讨论以下的问题：</w:t>
      </w:r>
    </w:p>
    <w:p>
      <w:pPr>
        <w:pStyle w:val="ListNumber"/>
        <w:numPr>
          <w:ilvl w:val="0"/>
          <w:numId w:val="10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兄弟们离开埃及，前往迦南。 他们在第一个晚上停下来，并发现其中一个人的口袋里有买粮食的钱。他们很害怕。</w:t>
      </w:r>
    </w:p>
    <w:p>
      <w:pPr/>
      <w:r>
        <w:rPr>
          <w:lang w:val="zh_CN" w:bidi="zh_CN"/>
        </w:rPr>
      </w:r>
      <w:r>
        <w:rPr>
          <w:b/>
          <w:lang w:val="zh_CN" w:bidi="zh_CN"/>
        </w:rPr>
        <w:t>第二个场景：</w:t>
      </w:r>
      <w:r>
        <w:rPr>
          <w:lang w:val="zh_CN" w:bidi="zh_CN"/>
        </w:rPr>
        <w:t>九个兄弟们抵达迦南，并告诉雅各所发生的一切事。</w:t>
      </w:r>
    </w:p>
    <w:p>
      <w:pPr/>
      <w:r>
        <w:rPr>
          <w:lang w:val="zh_CN" w:bidi="zh_CN"/>
        </w:rPr>
      </w:r>
      <w:r>
        <w:rPr>
          <w:b/>
          <w:lang w:val="zh_CN" w:bidi="zh_CN"/>
        </w:rPr>
        <w:t>第三个场景：</w:t>
      </w:r>
      <w:r>
        <w:rPr>
          <w:lang w:val="zh_CN" w:bidi="zh_CN"/>
        </w:rPr>
        <w:t>他们清空他们的口袋，并发现九个口袋里都有自己的钱。 雅各和他的九个儿子们都非常害怕。 雅各不让便雅悯去埃及。</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提到了西缅。</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提到了便雅悯。</w:t>
      </w:r>
    </w:p>
    <w:p>
      <w:pPr>
        <w:pStyle w:val="ListBullet"/>
        <w:spacing w:line="240" w:lineRule="auto"/>
        <w:ind w:left="720"/>
      </w:pPr>
      <w:r>
        <w:rPr>
          <w:lang w:val="zh_CN" w:bidi="zh_CN"/>
        </w:rPr>
      </w:r>
      <w:r>
        <w:rPr>
          <w:lang w:val="zh_CN" w:bidi="zh_CN"/>
        </w:rPr>
        <w:t>提到了约瑟为埃及的宰相。</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在第一个场景中，兄弟们开始返回迦南。 兄弟们停下来过夜。 有一个兄弟打开他装粮食的口袋，并找到了钱。 兄弟们非常害怕。 这段经文使用了"提心吊胆"这个图像。 这听起来就像是心从胸口掉到肚子里，甚至更低的地方。 这是一个表达恐惧的图像。 我们不知道返回迦南的旅程花了多少天。</w:t>
      </w:r>
    </w:p>
    <w:p>
      <w:pPr/>
      <w:r>
        <w:rPr>
          <w:lang w:val="zh_CN" w:bidi="zh_CN"/>
        </w:rPr>
      </w:r>
      <w:r>
        <w:rPr>
          <w:lang w:val="zh_CN" w:bidi="zh_CN"/>
        </w:rPr>
        <w:t>在第二个场景中，兄弟们抵达迦南，并告诉雅各所发生的一切。 当他们说话时，他们重复了他们所说的话，即约瑟已经死了。 他们说，有一个兄弟不再与我们同在。 他们告诉雅各，宰相对他们说了严厉的话。 他们告诉雅各，他们曾对那位宰相说，他们都有同一位父亲。 这是一个表达他们不是奸细的方式。 没有人会冒著被杀或关进监狱的风险，把十二个儿子全都派去当奸细。</w:t>
      </w:r>
    </w:p>
    <w:p>
      <w:pPr/>
      <w:r>
        <w:rPr>
          <w:lang w:val="zh_CN" w:bidi="zh_CN"/>
        </w:rPr>
      </w:r>
      <w:r>
        <w:rPr>
          <w:lang w:val="zh_CN" w:bidi="zh_CN"/>
        </w:rPr>
        <w:t>他们向雅各解释，西缅必须留在埃及，并留在监狱里，直到他们与便雅悯重回埃及。 他们告诉雅各，为了让西缅离开监狱，他们需要把便雅悯带去埃及。</w:t>
      </w:r>
    </w:p>
    <w:p>
      <w:pPr/>
      <w:r>
        <w:rPr>
          <w:lang w:val="zh_CN" w:bidi="zh_CN"/>
        </w:rPr>
      </w:r>
      <w:r>
        <w:rPr>
          <w:lang w:val="zh_CN" w:bidi="zh_CN"/>
        </w:rPr>
        <w:t>在第三个场景中，在告诉雅各所发生的一切之后，他们把粮食卸下来，并发现每个人的钱都装在粮食袋里。 当雅各和九个兄弟们看到这笔钱时，他们非常害怕。</w:t>
      </w:r>
    </w:p>
    <w:p>
      <w:pPr/>
      <w:r>
        <w:rPr>
          <w:lang w:val="zh_CN" w:bidi="zh_CN"/>
        </w:rPr>
      </w:r>
      <w:r>
        <w:rPr>
          <w:lang w:val="zh_CN" w:bidi="zh_CN"/>
        </w:rPr>
        <w:t>雅各告诉其他人，他们想夺走他所有的孩子。 雅各相信约瑟已经死了。 雅各相信西缅将会死在监狱里。 雅各害怕如果便雅悯去了埃及，便雅悯会遭遇坏事。</w:t>
      </w:r>
    </w:p>
    <w:p>
      <w:pPr/>
      <w:r>
        <w:rPr>
          <w:lang w:val="zh_CN" w:bidi="zh_CN"/>
        </w:rPr>
      </w:r>
      <w:r>
        <w:rPr>
          <w:lang w:val="zh_CN" w:bidi="zh_CN"/>
        </w:rPr>
        <w:t>大儿子吕便提出要为便雅悯承担责任。 吕便承诺照顾便雅悯，并将便雅悯带回雅各身边。 如果吕便没有兑现这个承诺，他愿意把自己的两个儿子交给雅各。</w:t>
      </w:r>
    </w:p>
    <w:p>
      <w:pPr/>
      <w:r>
        <w:rPr>
          <w:lang w:val="zh_CN" w:bidi="zh_CN"/>
        </w:rPr>
      </w:r>
      <w:r>
        <w:rPr>
          <w:lang w:val="zh_CN" w:bidi="zh_CN"/>
        </w:rPr>
        <w:t>雅各用图像来描述他对于让便雅悯去埃及的感受。 雅各说，他是一个老人。 雅各说，九个儿子们会让雅各因悲伤而死。</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提到了西缅。</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提到了便雅悯。</w:t>
      </w:r>
    </w:p>
    <w:p>
      <w:pPr>
        <w:pStyle w:val="ListBullet"/>
        <w:spacing w:line="240" w:lineRule="auto"/>
        <w:ind w:left="720"/>
      </w:pPr>
      <w:r>
        <w:rPr>
          <w:lang w:val="zh_CN" w:bidi="zh_CN"/>
        </w:rPr>
      </w:r>
      <w:r>
        <w:rPr>
          <w:lang w:val="zh_CN" w:bidi="zh_CN"/>
        </w:rPr>
        <w:t>提到了约瑟为埃及的宰相。</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在第一个场景中，九个兄弟在返回迦南的路上。 他们把西缅留在埃及的监狱里。 旅程的第一个晚上，当他们停下来过夜时，其中一位兄弟打开了他的粮食袋，要喂他的驴子。 他发现自己用来买粮食的一袋钱竟然在粮食袋里。他告诉其他人。 他们都感到提心吊胆。 他们彼此问："这是神向我们做什么呢？"</w:t>
      </w:r>
    </w:p>
    <w:p>
      <w:pPr/>
      <w:r>
        <w:rPr>
          <w:lang w:val="zh_CN" w:bidi="zh_CN"/>
        </w:rPr>
      </w:r>
      <w:r>
        <w:rPr>
          <w:lang w:val="zh_CN" w:bidi="zh_CN"/>
        </w:rPr>
        <w:t>请在这里暂停表演，并问找到钱的那位兄弟："你现在感觉如何？" 你可能会听到："我害怕。 我用了这笔钱来购买粮食。 它是怎么进到我的口袋里的？ 他们会指控我偷了这笔钱。 我会被逮捕，被关在监狱里，并死在那里。 我不知道这笔钱是如何进到这里的。 将会发生什么事？" 请问其他人："你们现在感觉如何？" 你可能会听到："我很害怕。 我不明白神正在这里做什么。 我知道我们从前对约瑟做错了事，但那已经过了二十多年了。为什么这一切现在正在发生？ 我不知道该怎么办才好。" 请重新开始表演。</w:t>
      </w:r>
    </w:p>
    <w:p>
      <w:pPr/>
      <w:r>
        <w:rPr>
          <w:lang w:val="zh_CN" w:bidi="zh_CN"/>
        </w:rPr>
      </w:r>
      <w:r>
        <w:rPr>
          <w:lang w:val="zh_CN" w:bidi="zh_CN"/>
        </w:rPr>
        <w:t>在第二个场景中，九个兄弟抵达了迦南，并开始向雅各解释在埃及所发生的事。 雅各得知西缅被留在埃及的监狱里。 雅各得知，便雅悯必须去埃及，才能让西缅被释放出监狱。</w:t>
      </w:r>
    </w:p>
    <w:p>
      <w:pPr/>
      <w:r>
        <w:rPr>
          <w:lang w:val="zh_CN" w:bidi="zh_CN"/>
        </w:rPr>
      </w:r>
      <w:r>
        <w:rPr>
          <w:lang w:val="zh_CN" w:bidi="zh_CN"/>
        </w:rPr>
        <w:t>请在这里暂停表演，并问雅各："你现在感觉如何？"你可能会听到："这很可怕。 我不知道该做什么。如果我让便雅悯去，我可能会失去两个儿子。 如果我把便雅悯留在这里，西缅就会死。 我不能让便雅悯去。 拉结所留下的，就只剩下便雅悯了。我必须让便雅悯和我在一起。 我怎能让西缅死？ 这是一个可怕的情况。" 请重新开始表演。</w:t>
      </w:r>
    </w:p>
    <w:p>
      <w:pPr/>
      <w:r>
        <w:rPr>
          <w:lang w:val="zh_CN" w:bidi="zh_CN"/>
        </w:rPr>
      </w:r>
      <w:r>
        <w:rPr>
          <w:lang w:val="zh_CN" w:bidi="zh_CN"/>
        </w:rPr>
        <w:t>在第三个场景中，九个兄弟卸下他们装满了粮食的口袋。 当他们把袋子清空时，他们发现每个人的钱都在袋子顶部。雅各和九个兄弟们都非常害怕。</w:t>
      </w:r>
    </w:p>
    <w:p>
      <w:pPr/>
      <w:r>
        <w:rPr>
          <w:lang w:val="zh_CN" w:bidi="zh_CN"/>
        </w:rPr>
      </w:r>
      <w:r>
        <w:rPr>
          <w:lang w:val="zh_CN" w:bidi="zh_CN"/>
        </w:rPr>
        <w:t>请在这里暂停表演，并问雅各："你为什么现在如此害怕？" 你可能会听到："这不正常。 他们会指控我的儿子们偷窃。 他们没有偷窃。 他们付了粮食的费用。 我不知道我们该做什么。 我们如何才能回去把西缅带回来？ 这意味著西缅将会死在埃及的监狱里。 我不明白为什么这件事会发生。" 请重新开始表演。</w:t>
      </w:r>
    </w:p>
    <w:p>
      <w:pPr/>
      <w:r>
        <w:rPr>
          <w:lang w:val="zh_CN" w:bidi="zh_CN"/>
        </w:rPr>
      </w:r>
      <w:r>
        <w:rPr>
          <w:lang w:val="zh_CN" w:bidi="zh_CN"/>
        </w:rPr>
        <w:t>雅各指控他的儿子们抢走了他的孩子。 约瑟已经死了。 西缅已经死了。 现在他们想把便雅悯带走。 雅各说话时很激动。 他们不知道西缅遭遇了什么事。</w:t>
      </w:r>
    </w:p>
    <w:p>
      <w:pPr/>
      <w:r>
        <w:rPr>
          <w:lang w:val="zh_CN" w:bidi="zh_CN"/>
        </w:rPr>
      </w:r>
      <w:r>
        <w:rPr>
          <w:lang w:val="zh_CN" w:bidi="zh_CN"/>
        </w:rPr>
        <w:t>吕便是大儿子。 吕便承诺要照顾便雅悯。 如果便雅悯没有回来，吕便将会把他的两个儿子献给雅各。 雅各不让便雅悯去埃及。</w:t>
      </w:r>
    </w:p>
    <w:p>
      <w:pPr/>
      <w:r>
        <w:rPr>
          <w:lang w:val="zh_CN" w:bidi="zh_CN"/>
        </w:rPr>
      </w:r>
      <w:r>
        <w:rPr>
          <w:lang w:val="zh_CN" w:bidi="zh_CN"/>
        </w:rPr>
        <w:t>请在这里暂停表演，并问兄弟们："当你们听到你们的父亲说便雅悯不会去埃及时，你们感觉如何？" 你可能会听到："这很正常。 他一直以来都爱拉结的孩子们胜过我们。 他会留住便雅悯，并让西缅死去。 这是一个可怕的选择。 我们也有部分的过错。 是我们让他失去了约瑟。 这也是我们的错。 如果西缅死了，我们将要为此负责。" 或："我想我们应该先等一段时间，等他平静下来、走出悲伤，再去接近他。 也许他会明白，并意识到我们不能让西缅死在监狱里。 也许他会信任吕便。" 或："我希望我们能把我们对约瑟所做的一切都告诉他。 这可能会帮助他明白。 我也不知道。 如果他知道我们真的有多糟糕，他可能会因悲伤而死。 我认为我们不能告诉他。 我们只能看著他悲伤。" 请重新开始表演。</w:t>
      </w:r>
    </w:p>
    <w:p>
      <w:pPr/>
      <w:r>
        <w:rPr>
          <w:lang w:val="zh_CN" w:bidi="zh_CN"/>
        </w:rPr>
      </w:r>
      <w:r>
        <w:rPr>
          <w:lang w:val="zh_CN" w:bidi="zh_CN"/>
        </w:rPr>
        <w:t>雅各在结尾时说，如果便雅悯出了任何事，他这个白发苍苍的老人就会因悲伤而死。</w:t>
      </w:r>
    </w:p>
    <w:p>
      <w:pPr/>
      <w:r>
        <w:rPr>
          <w:lang w:val="zh_CN" w:bidi="zh_CN"/>
        </w:rPr>
      </w:r>
      <w:r>
        <w:rPr>
          <w:lang w:val="zh_CN" w:bidi="zh_CN"/>
        </w:rPr>
        <w:t>请在这里暂停表演，并问兄弟们："当你们听到你们的父亲这样说时，你们感觉如何？" 你可能会听到："我感到非常内疚。 我知道自己也要为当初对约瑟所做的事负一部分责任。 我以为我们的父亲会因为约瑟而悲伤而死。 如果便雅悯出了什么事，他很可能会因为悲伤而死，而这其中也有我的责任。"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当兄弟们在其中一袋粮食中发现了银子时，他们的心都沈了下去。 这是一种用语言描述极度恐惧的比喻。 如果在你的语言中有类似的比喻，可以在这里使用。</w:t>
      </w:r>
    </w:p>
    <w:p>
      <w:pPr/>
      <w:r>
        <w:rPr>
          <w:lang w:val="zh_CN" w:bidi="zh_CN"/>
        </w:rPr>
      </w:r>
      <w:r>
        <w:rPr>
          <w:lang w:val="zh_CN" w:bidi="zh_CN"/>
        </w:rPr>
        <w:t>兄弟们问："这是</w:t>
      </w:r>
      <w:r>
        <w:rPr>
          <w:b/>
          <w:lang w:val="zh_CN" w:bidi="zh_CN"/>
        </w:rPr>
        <w:t>神</w:t>
      </w:r>
      <w:r>
        <w:rPr>
          <w:lang w:val="zh_CN" w:bidi="zh_CN"/>
        </w:rPr>
        <w:t>向我们做什么呢？" 这里指的神，就是你前面一直使用的那个常见用语。 主词汇表中有对</w:t>
      </w:r>
      <w:hyperlink r:id="rId28">
        <w:r>
          <w:rPr>
            <w:lang w:val="zh_CN" w:bidi="zh_CN"/>
          </w:rPr>
          <w:rPr>
            <w:color w:val="0000EE"/>
            <w:u w:val="single"/>
          </w:rPr>
          <w:t>神</w:t>
        </w:r>
      </w:hyperlink>
      <w:r>
        <w:rPr>
          <w:lang w:val="zh_CN" w:bidi="zh_CN"/>
        </w:rPr>
        <w:t>这个词的讨论。 这是一个不需要回答的问题。 这个问题可以被转换成肯定的陈述句。</w:t>
      </w:r>
    </w:p>
    <w:p>
      <w:pPr/>
      <w:r>
        <w:rPr>
          <w:lang w:val="zh_CN" w:bidi="zh_CN"/>
        </w:rPr>
      </w:r>
      <w:r>
        <w:rPr>
          <w:lang w:val="zh_CN" w:bidi="zh_CN"/>
        </w:rPr>
        <w:t>这段经文多次使用约瑟不在了或约瑟已经没有了这样的说法。 这是一种表达约瑟已经死了的方式。 雅各也使用相同的说法来谈论西缅。 请使用一种文化上适当的说法，表达约瑟已经过世了。</w:t>
      </w:r>
    </w:p>
    <w:p>
      <w:pPr/>
      <w:r>
        <w:rPr>
          <w:lang w:val="zh_CN" w:bidi="zh_CN"/>
        </w:rPr>
      </w:r>
      <w:r>
        <w:rPr>
          <w:lang w:val="zh_CN" w:bidi="zh_CN"/>
        </w:rPr>
        <w:t>雅各说，失去便雅悯会让他因悲伤而死，下到</w:t>
      </w:r>
      <w:r>
        <w:rPr>
          <w:b/>
          <w:lang w:val="zh_CN" w:bidi="zh_CN"/>
        </w:rPr>
        <w:t>阴间</w:t>
      </w:r>
      <w:r>
        <w:rPr>
          <w:lang w:val="zh_CN" w:bidi="zh_CN"/>
        </w:rPr>
        <w:t>或归入坟墓。 阴间是死人所去的地方。 主词汇表中有对</w:t>
      </w:r>
      <w:hyperlink r:id="rId85">
        <w:r>
          <w:rPr>
            <w:lang w:val="zh_CN" w:bidi="zh_CN"/>
          </w:rPr>
          <w:rPr>
            <w:color w:val="0000EE"/>
            <w:u w:val="single"/>
          </w:rPr>
          <w:t>阴间</w:t>
        </w:r>
      </w:hyperlink>
      <w:r>
        <w:rPr>
          <w:lang w:val="zh_CN" w:bidi="zh_CN"/>
        </w:rPr>
        <w:t>这个词的讨论。 请使用你在其它经文中所用的相同词汇来指阴间。</w:t>
      </w:r>
    </w:p>
    <w:p>
      <w:pPr/>
      <w:r>
        <w:rPr>
          <w:lang w:val="zh_CN" w:bidi="zh_CN"/>
        </w:rPr>
      </w:r>
      <w:r>
        <w:rPr>
          <w:lang w:val="zh_CN" w:bidi="zh_CN"/>
        </w:rPr>
        <w:t>雅各讲到他的白发或灰发。 这是一种用来表明雅各年老的说法。</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43:1–34</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请聆听创世记四十三章1至34节的音频，并将它记在心里。 聆听经文三次（如果可能的话，请听三种不同的翻译版本）。然后以小组的形式来讨论以下的问题：</w:t>
      </w:r>
    </w:p>
    <w:p>
      <w:pPr>
        <w:pStyle w:val="ListNumber"/>
        <w:numPr>
          <w:ilvl w:val="0"/>
          <w:numId w:val="10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饥荒持续。 雅各一家已经吃掉了大部分他们从埃及买回来的粮食。 他们需要回去购买更多的粮食，但雅各不愿意让便雅悯去。 犹大提出要为便雅悯负起责任。 最后，雅各允许便雅悯去到埃及。 兄弟们带著礼物和钱去到埃及。</w:t>
      </w:r>
    </w:p>
    <w:p>
      <w:pPr/>
      <w:r>
        <w:rPr>
          <w:lang w:val="zh_CN" w:bidi="zh_CN"/>
        </w:rPr>
      </w:r>
      <w:r>
        <w:rPr>
          <w:b/>
          <w:lang w:val="zh_CN" w:bidi="zh_CN"/>
        </w:rPr>
        <w:t>第二个场景：</w:t>
      </w:r>
      <w:r>
        <w:rPr>
          <w:lang w:val="zh_CN" w:bidi="zh_CN"/>
        </w:rPr>
        <w:t>兄弟们到达埃及，并见到了约瑟。 约瑟把他们交给了他的家宰。 家宰带著兄弟们到约瑟的宫殿。</w:t>
      </w:r>
    </w:p>
    <w:p>
      <w:pPr/>
      <w:r>
        <w:rPr>
          <w:lang w:val="zh_CN" w:bidi="zh_CN"/>
        </w:rPr>
      </w:r>
      <w:r>
        <w:rPr>
          <w:b/>
          <w:lang w:val="zh_CN" w:bidi="zh_CN"/>
        </w:rPr>
        <w:t>第三个场景：</w:t>
      </w:r>
      <w:r>
        <w:rPr>
          <w:lang w:val="zh_CN" w:bidi="zh_CN"/>
        </w:rPr>
        <w:t>兄弟们向家宰解释，他们发现了他们在粮食袋里的钱。 家宰把他们带到宫殿，给他们水洗脚，并给驴子预备食物。 曾经在监狱里的西缅加入了兄弟们的行列。</w:t>
      </w:r>
    </w:p>
    <w:p>
      <w:pPr/>
      <w:r>
        <w:rPr>
          <w:lang w:val="zh_CN" w:bidi="zh_CN"/>
        </w:rPr>
      </w:r>
      <w:r>
        <w:rPr>
          <w:b/>
          <w:lang w:val="zh_CN" w:bidi="zh_CN"/>
        </w:rPr>
        <w:t>第四个场景：</w:t>
      </w:r>
      <w:r>
        <w:rPr>
          <w:lang w:val="zh_CN" w:bidi="zh_CN"/>
        </w:rPr>
        <w:t>约瑟回到家。 兄弟们把礼物给约瑟。 约瑟看到便雅悯，就激动了。</w:t>
      </w:r>
    </w:p>
    <w:p>
      <w:pPr/>
      <w:r>
        <w:rPr>
          <w:lang w:val="zh_CN" w:bidi="zh_CN"/>
        </w:rPr>
      </w:r>
      <w:r>
        <w:rPr>
          <w:b/>
          <w:lang w:val="zh_CN" w:bidi="zh_CN"/>
        </w:rPr>
        <w:t>第五个场景：</w:t>
      </w:r>
      <w:r>
        <w:rPr>
          <w:lang w:val="zh_CN" w:bidi="zh_CN"/>
        </w:rPr>
        <w:t>约瑟匆忙离开会面之处，到一个私密的房间哭泣。 约瑟重新平静下来，并回到兄弟们那里。</w:t>
      </w:r>
    </w:p>
    <w:p>
      <w:pPr/>
      <w:r>
        <w:rPr>
          <w:lang w:val="zh_CN" w:bidi="zh_CN"/>
        </w:rPr>
      </w:r>
      <w:r>
        <w:rPr>
          <w:b/>
          <w:lang w:val="zh_CN" w:bidi="zh_CN"/>
        </w:rPr>
        <w:t>第六个场景：</w:t>
      </w:r>
      <w:r>
        <w:rPr>
          <w:lang w:val="zh_CN" w:bidi="zh_CN"/>
        </w:rPr>
        <w:t>兄弟们与约瑟一起吃饭，但在另一张桌子。 约瑟根据他们的年龄为他们安排座位。 埃及人拒绝与兄弟们一起吃饭。</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雅各称为以色列</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提到了便雅悯。</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约瑟家的家宰</w:t>
      </w:r>
    </w:p>
    <w:p>
      <w:pPr>
        <w:pStyle w:val="ListBullet"/>
        <w:spacing w:line="240" w:lineRule="auto"/>
        <w:ind w:left="720"/>
      </w:pPr>
      <w:r>
        <w:rPr>
          <w:lang w:val="zh_CN" w:bidi="zh_CN"/>
        </w:rPr>
      </w:r>
      <w:r>
        <w:rPr>
          <w:lang w:val="zh_CN" w:bidi="zh_CN"/>
        </w:rPr>
        <w:t>其他的埃及人</w:t>
      </w:r>
    </w:p>
    <w:p>
      <w:pPr>
        <w:pStyle w:val="ListBullet"/>
        <w:spacing w:line="240" w:lineRule="auto"/>
        <w:ind w:left="720"/>
      </w:pPr>
      <w:r>
        <w:rPr>
          <w:lang w:val="zh_CN" w:bidi="zh_CN"/>
        </w:rPr>
      </w:r>
      <w:r>
        <w:rPr>
          <w:lang w:val="zh_CN" w:bidi="zh_CN"/>
        </w:rPr>
        <w:t>伺候宴席的仆人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在第一个场景中，自从兄弟们返回迦南以来，已经过了一段时间。 饥荒仍然很严重。 兄弟们带回迦南的粮食几乎都吃完了。 雅各告诉他的儿子们，要回去埃及去购买更多的食物。 犹大开始成为兄弟们的发言人。 犹大提出了一系列有不同结果的选择。 在犹大说"若"之后是一个陈述。 若你这样做，那么这就会发生。 这是一种呈现选择的方式。 雅各必须选择，是否让便雅悯去埃及。</w:t>
      </w:r>
    </w:p>
    <w:p>
      <w:pPr/>
      <w:r>
        <w:rPr>
          <w:lang w:val="zh_CN" w:bidi="zh_CN"/>
        </w:rPr>
      </w:r>
      <w:r>
        <w:rPr>
          <w:lang w:val="zh_CN" w:bidi="zh_CN"/>
        </w:rPr>
        <w:t>请在这里暂停并讨论：请讲述一个故事，其中有人必须在两种选项之间做出选择。 每种选项有不同的结果。 请留意故事的讲述者如何呈现每个选项的选择和结果。</w:t>
      </w:r>
    </w:p>
    <w:p>
      <w:pPr/>
      <w:r>
        <w:rPr>
          <w:lang w:val="zh_CN" w:bidi="zh_CN"/>
        </w:rPr>
      </w:r>
      <w:r>
        <w:rPr>
          <w:lang w:val="zh_CN" w:bidi="zh_CN"/>
        </w:rPr>
        <w:t>然后犹大提醒雅各，宰相曾说："你们的兄弟若不与你们同来，你们就不得见我的面。" 这是一种用语言描述的图像，意思是埃及的宰相不会接待兄弟们。 如果他们不带便雅悯去埃及，就不能购买粮食，他们的兄弟西缅就也会留在监狱。</w:t>
      </w:r>
    </w:p>
    <w:p>
      <w:pPr/>
      <w:r>
        <w:rPr>
          <w:lang w:val="zh_CN" w:bidi="zh_CN"/>
        </w:rPr>
      </w:r>
      <w:r>
        <w:rPr>
          <w:lang w:val="zh_CN" w:bidi="zh_CN"/>
        </w:rPr>
        <w:t>然后犹大提到了一件可能发生的事。 犹大说："如果我们没有拖延"，或："如果我们没有浪费这些时间。" 犹大谈论的是一件可能已经发生，但没有发生的事情。</w:t>
      </w:r>
    </w:p>
    <w:p>
      <w:pPr/>
      <w:r>
        <w:rPr>
          <w:lang w:val="zh_CN" w:bidi="zh_CN"/>
        </w:rPr>
      </w:r>
      <w:r>
        <w:rPr>
          <w:lang w:val="zh_CN" w:bidi="zh_CN"/>
        </w:rPr>
        <w:t>请在这里暂停并讨论：请讲述一个故事，关于过去可能发生但没有发生的事。 请留意这个人是如何谈论过去的事件。 这个人如何描述这种可能性，以便让每个人都知道这没有发生？</w:t>
      </w:r>
    </w:p>
    <w:p>
      <w:pPr/>
      <w:r>
        <w:rPr>
          <w:lang w:val="zh_CN" w:bidi="zh_CN"/>
        </w:rPr>
      </w:r>
      <w:r>
        <w:rPr>
          <w:lang w:val="zh_CN" w:bidi="zh_CN"/>
        </w:rPr>
        <w:t>雅各最终同意让便雅悯去埃及。 雅各坚持兄弟们要拿两倍的钱去购买粮食，并带礼物给宰相。</w:t>
      </w:r>
    </w:p>
    <w:p>
      <w:pPr/>
      <w:r>
        <w:rPr>
          <w:lang w:val="zh_CN" w:bidi="zh_CN"/>
        </w:rPr>
      </w:r>
      <w:r>
        <w:rPr>
          <w:lang w:val="zh_CN" w:bidi="zh_CN"/>
        </w:rPr>
        <w:t>在兄弟们离开之前，雅各给了他们一个祝福。 雅各说："愿全能的神或伊勒沙代怜悯你们。" 雅各祷告，西缅能从监狱得到释放，并且便雅悯能安全回到迦南。 雅各接受了这个可能，就是在这趟旅程中，他可能会失去更多的儿子，包括便雅悯。 雅各这样说也表明了，他做出了一个非常艰难的决定。 雅各知道，他可能会失去更多的儿子。 雅各接受了这一点，是因为他们需要食物来养活家中的其他人，包括妇女和孩子。</w:t>
      </w:r>
    </w:p>
    <w:p>
      <w:pPr/>
      <w:r>
        <w:rPr>
          <w:lang w:val="zh_CN" w:bidi="zh_CN"/>
        </w:rPr>
      </w:r>
      <w:r>
        <w:rPr>
          <w:lang w:val="zh_CN" w:bidi="zh_CN"/>
        </w:rPr>
        <w:t>请在这里暂停并讨论：请讲述一个故事，关于某人必须做出非常艰难的决定，这可能导致一个或更多人的死亡。 这个人如何谈论这个决定？ 这个人如何接受他刚刚做出的这个决定？</w:t>
      </w:r>
    </w:p>
    <w:p>
      <w:pPr/>
      <w:r>
        <w:rPr>
          <w:lang w:val="zh_CN" w:bidi="zh_CN"/>
        </w:rPr>
      </w:r>
      <w:r>
        <w:rPr>
          <w:lang w:val="zh_CN" w:bidi="zh_CN"/>
        </w:rPr>
        <w:t>在第二个场景中，兄弟们带著他们的钱和给宰相的礼物抵达埃及。 当约瑟看到便雅悯与他们在一起时，他告诉他的家宰，这些人会与他一起吃午饭。 约瑟告诉家宰，要杀死一只动物，并准备一场盛大的宴席。 当兄弟们意识到他们要去宰相的宫殿时，他们感到害怕。 他们害怕宰相会指控他们偷窃，并使他们作奴隶。</w:t>
      </w:r>
    </w:p>
    <w:p>
      <w:pPr/>
      <w:r>
        <w:rPr>
          <w:lang w:val="zh_CN" w:bidi="zh_CN"/>
        </w:rPr>
      </w:r>
      <w:r>
        <w:rPr>
          <w:lang w:val="zh_CN" w:bidi="zh_CN"/>
        </w:rPr>
        <w:t>在第三个场景中，兄弟们与在宫殿的门口和家宰说话。 他们解释了在第一次旅行之后，他们在口袋里找到了钱。 家宰告诉他们，这肯定是来自神，因为家宰记得他们付了粮食的钱。 家宰让西缅从监狱出来。 家宰给他们水洗脚，并给他们的驴子预备食物。 兄弟们为宰相准备了礼物。</w:t>
      </w:r>
    </w:p>
    <w:p>
      <w:pPr/>
      <w:r>
        <w:rPr>
          <w:lang w:val="zh_CN" w:bidi="zh_CN"/>
        </w:rPr>
      </w:r>
      <w:r>
        <w:rPr>
          <w:lang w:val="zh_CN" w:bidi="zh_CN"/>
        </w:rPr>
        <w:t>在第四个场景中，约瑟回到家。 兄弟们把礼物给约瑟。 兄弟们在约瑟之前向地下拜。 约瑟问到了他们的父亲。 然后约瑟问到了便雅悯。 约瑟给便雅悯一个祝福。 约瑟说："小儿啊，愿神赐恩给你。" 这也可以说成："年轻人，愿神赐恩给你。" 便雅悯是约瑟的弟弟。 在这里，儿这个词表明，便雅悯比四十岁的约瑟年轻得多。</w:t>
      </w:r>
    </w:p>
    <w:p>
      <w:pPr/>
      <w:r>
        <w:rPr>
          <w:lang w:val="zh_CN" w:bidi="zh_CN"/>
        </w:rPr>
      </w:r>
      <w:r>
        <w:rPr>
          <w:lang w:val="zh_CN" w:bidi="zh_CN"/>
        </w:rPr>
        <w:t>在第五个场景中，约瑟被情绪激动，并迅速离开了房间。 约瑟去了一个私密的房间，并崩溃地哭泣。 约瑟离开了房间，因为他无法控制自己的情绪。 约瑟匆忙离开了房间。 其它的译本使用匆忙跑出去或急忙离开这样的表达方式。 约瑟去他自己的房间哭泣。 作者在表达，约瑟被情绪激动，以至于他不得不迅速离开房间，以避免在兄弟们面前哭泣。 有些译本说，约瑟崩溃并哭泣。 这是一种用语言呈现的图像，意思是约瑟失去了对自己情绪的控制。 在哭泣之后，约瑟恢复了平静，洗了他的脸，并回到其他人的面前。</w:t>
      </w:r>
    </w:p>
    <w:p>
      <w:pPr/>
      <w:r>
        <w:rPr>
          <w:lang w:val="zh_CN" w:bidi="zh_CN"/>
        </w:rPr>
      </w:r>
      <w:r>
        <w:rPr>
          <w:lang w:val="zh_CN" w:bidi="zh_CN"/>
        </w:rPr>
        <w:t>在第六个场景中，每个人都吃了宴席。 约瑟自己坐在一张桌子。 房间里的埃及人在另一张桌子吃饭，因为他们鄙视希伯来人。 十一个兄弟都一起坐在一张桌子上吃饭。 约瑟根据他们的年龄为他们安排座位。 兄弟们很惊讶，宰相约瑟可以这样按年龄排序他们。 约瑟用自己桌上的食物填满了他们的盘子。 仆人在约瑟的桌前服侍他，也在兄弟们的桌前服侍他们。约瑟给便雅悯的食物是其他人所得到的五倍多。 这段经文结束时，兄弟们自由地与约瑟一起吃喝，直到心中欢喜。</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雅各称为以色列</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提到了便雅悯。</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约瑟家的家宰</w:t>
      </w:r>
    </w:p>
    <w:p>
      <w:pPr>
        <w:pStyle w:val="ListBullet"/>
        <w:spacing w:line="240" w:lineRule="auto"/>
        <w:ind w:left="720"/>
      </w:pPr>
      <w:r>
        <w:rPr>
          <w:lang w:val="zh_CN" w:bidi="zh_CN"/>
        </w:rPr>
      </w:r>
      <w:r>
        <w:rPr>
          <w:lang w:val="zh_CN" w:bidi="zh_CN"/>
        </w:rPr>
        <w:t>其他的埃及人</w:t>
      </w:r>
    </w:p>
    <w:p>
      <w:pPr>
        <w:pStyle w:val="ListBullet"/>
        <w:spacing w:line="240" w:lineRule="auto"/>
        <w:ind w:left="720"/>
      </w:pPr>
      <w:r>
        <w:rPr>
          <w:lang w:val="zh_CN" w:bidi="zh_CN"/>
        </w:rPr>
      </w:r>
      <w:r>
        <w:rPr>
          <w:lang w:val="zh_CN" w:bidi="zh_CN"/>
        </w:rPr>
        <w:t>伺候宴席的仆人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在第一个场景中，雅各和他的家人的食物快吃完了。 兄弟们必须回去埃及去购买更多的食物，否则家人就会饿死。 雅各一再拖延他们的离开。 雅各不想让便雅悯去埃及。 犹大提出要为便雅悯负起责任。</w:t>
      </w:r>
    </w:p>
    <w:p>
      <w:pPr/>
      <w:r>
        <w:rPr>
          <w:lang w:val="zh_CN" w:bidi="zh_CN"/>
        </w:rPr>
      </w:r>
      <w:r>
        <w:rPr>
          <w:lang w:val="zh_CN" w:bidi="zh_CN"/>
        </w:rPr>
        <w:t>请在这里暂停表演，并问雅各："你为什么不让便雅悯去埃及？" 你可能会听到："我害怕他不会回到我身边。 我失去了约瑟。 我不能再失去便雅悯。 我认为西缅可能已经死了。 谁可以住在埃及的监狱？ 我认为这个宰相有不好的意图，而我感到害怕。" 问犹大："你为什么提议要为便雅悯负责？" 你可能会听到："我就是那个建议把约瑟卖作奴隶的人。 约瑟已经死了，这是我的错。 我应该负责任。 此外，我们必须得到更多的食物，否则我们所有的妻子和孩子都会死。 我不能让这种事发生。 父亲必须让便雅悯去。" 请重新开始表演。</w:t>
      </w:r>
    </w:p>
    <w:p>
      <w:pPr/>
      <w:r>
        <w:rPr>
          <w:lang w:val="zh_CN" w:bidi="zh_CN"/>
        </w:rPr>
      </w:r>
      <w:r>
        <w:rPr>
          <w:lang w:val="zh_CN" w:bidi="zh_CN"/>
        </w:rPr>
        <w:t>雅各坚持兄弟们要拿两倍的钱去买粮食。 雅各还坚持兄弟们要带昂贵的礼物给宰相。 雅各允许便雅悯与兄弟们一起去。 雅各在兄弟们离开之前，给了他们一个祝福。 雅各求告伊勒沙代或全能的神怜悯他们，把西缅带出监狱，把便雅悯带回迦南。</w:t>
      </w:r>
    </w:p>
    <w:p>
      <w:pPr/>
      <w:r>
        <w:rPr>
          <w:lang w:val="zh_CN" w:bidi="zh_CN"/>
        </w:rPr>
      </w:r>
      <w:r>
        <w:rPr>
          <w:lang w:val="zh_CN" w:bidi="zh_CN"/>
        </w:rPr>
        <w:t>请在这里暂停表演，并问雅各："你现在感觉如何？" 你可能会听到："我很害怕。我想相信神会看顾这件事。 但神让约瑟死了。 我想相信一切都会好的。 我只是害怕。 现在很难信靠。" 请问兄弟们："你们听到这个祝福，感觉如何？" 你可能会听到："想到全能的神正在看顾我们，我就感到安心。 神是全能的。 我需要这个祝福。 我需要神的怜悯，因为我过去所做的事。" 请重新开始表演。</w:t>
      </w:r>
    </w:p>
    <w:p>
      <w:pPr/>
      <w:r>
        <w:rPr>
          <w:lang w:val="zh_CN" w:bidi="zh_CN"/>
        </w:rPr>
      </w:r>
      <w:r>
        <w:rPr>
          <w:lang w:val="zh_CN" w:bidi="zh_CN"/>
        </w:rPr>
        <w:t>在第二个场景中，兄弟们遇到了约瑟。 约瑟看到便雅悯和兄弟们在一起。 约瑟把兄弟们送到他的宫殿，并告诉他的家宰要照顾他们。 约瑟告诉家宰，要为兄弟们准备一场宴席。 兄弟们意识到他们要去宰相的宫殿。 兄弟们害怕约瑟打算指控他们偷窃，并把他们变成奴隶。</w:t>
      </w:r>
    </w:p>
    <w:p>
      <w:pPr/>
      <w:r>
        <w:rPr>
          <w:lang w:val="zh_CN" w:bidi="zh_CN"/>
        </w:rPr>
      </w:r>
      <w:r>
        <w:rPr>
          <w:lang w:val="zh_CN" w:bidi="zh_CN"/>
        </w:rPr>
        <w:t>请在这里暂停表演，并问家宰："你对此感觉如何？" 你可能会听到："我不知道这些人是谁，但宰相似乎真的对他们很感兴趣。 他们看起来像是来自迦南的普通人。 我想知道为什么宰相会表现得好像他们很重要一样。 我要好好地对待他们。 我不希望我的主人对我生气。 他说要准备一场宴席，所以我就准备一场宴席。" 请重新开始表演。</w:t>
      </w:r>
    </w:p>
    <w:p>
      <w:pPr/>
      <w:r>
        <w:rPr>
          <w:lang w:val="zh_CN" w:bidi="zh_CN"/>
        </w:rPr>
      </w:r>
      <w:r>
        <w:rPr>
          <w:lang w:val="zh_CN" w:bidi="zh_CN"/>
        </w:rPr>
        <w:t>在第三个场景中，兄弟们抵达了宫殿。 他们解释说，在回家的路上发现了他们用来买粮食的钱。 他们把那笔钱带回来了。 家宰告诉他们，这钱一定是来自神，因为家宰记得他们付了粮食的钱。 家宰把西缅从监狱释放了。 西缅加入了其他人。</w:t>
      </w:r>
    </w:p>
    <w:p>
      <w:pPr/>
      <w:r>
        <w:rPr>
          <w:lang w:val="zh_CN" w:bidi="zh_CN"/>
        </w:rPr>
      </w:r>
      <w:r>
        <w:rPr>
          <w:lang w:val="zh_CN" w:bidi="zh_CN"/>
        </w:rPr>
        <w:t>请在这里暂停表演，并问西缅："你现在感觉如何？" 你可能会听到："我感到放心了。 我以为我的父亲不会允许便雅悯来，我就会死在那座监狱里。 我被很好地对待，但那是一座监狱。 我很高兴再次得到自由了。" 请重新开始表演。</w:t>
      </w:r>
    </w:p>
    <w:p>
      <w:pPr/>
      <w:r>
        <w:rPr>
          <w:lang w:val="zh_CN" w:bidi="zh_CN"/>
        </w:rPr>
      </w:r>
      <w:r>
        <w:rPr>
          <w:lang w:val="zh_CN" w:bidi="zh_CN"/>
        </w:rPr>
        <w:t>在第四个场景中，约瑟回到家中参加宴席。 约瑟与兄弟们见面并说话。 兄弟们把礼物交给约瑟，并在约瑟面前下拜。 约瑟问到了他们的父亲。 约瑟看到便雅悯就说："小儿啊，愿神赐恩给你。"</w:t>
      </w:r>
    </w:p>
    <w:p>
      <w:pPr/>
      <w:r>
        <w:rPr>
          <w:lang w:val="zh_CN" w:bidi="zh_CN"/>
        </w:rPr>
      </w:r>
      <w:r>
        <w:rPr>
          <w:lang w:val="zh_CN" w:bidi="zh_CN"/>
        </w:rPr>
        <w:t>请在这里暂停表演，并问便雅悯："你听到这个祝福之后，感觉如何？" 你可能会听到："我喜欢他说的话。 我想知道他为什么这样对我说话。 这似乎有点奇怪。" 请重新开始表演。</w:t>
      </w:r>
    </w:p>
    <w:p>
      <w:pPr/>
      <w:r>
        <w:rPr>
          <w:lang w:val="zh_CN" w:bidi="zh_CN"/>
        </w:rPr>
      </w:r>
      <w:r>
        <w:rPr>
          <w:lang w:val="zh_CN" w:bidi="zh_CN"/>
        </w:rPr>
        <w:t>在第五个场景中，约瑟的情绪失控，并冲出房间到一个私密的房间哭泣。 约瑟重新控制住自己的情绪，并回到其他人那里。</w:t>
      </w:r>
    </w:p>
    <w:p>
      <w:pPr/>
      <w:r>
        <w:rPr>
          <w:lang w:val="zh_CN" w:bidi="zh_CN"/>
        </w:rPr>
      </w:r>
      <w:r>
        <w:rPr>
          <w:lang w:val="zh_CN" w:bidi="zh_CN"/>
        </w:rPr>
        <w:t>在第六个场景中，约瑟根据他们的年龄为他们安排座位。 约瑟吩咐仆人把他自己桌上的食物分给他的兄弟们。 约瑟给便雅悯的食物是其他人所得到的五倍多。</w:t>
      </w:r>
    </w:p>
    <w:p>
      <w:pPr/>
      <w:r>
        <w:rPr>
          <w:lang w:val="zh_CN" w:bidi="zh_CN"/>
        </w:rPr>
      </w:r>
      <w:r>
        <w:rPr>
          <w:lang w:val="zh_CN" w:bidi="zh_CN"/>
        </w:rPr>
        <w:t>请在这里暂停表演，并问兄弟们："你们现在感觉如何？" 你可能会听到："我不明白这个人的行为。 他冲出房间。 他匆匆忙忙地回来了。 他邀请我们参加一场宴席。 他不与我们在同一个桌子上吃饭。 他似乎知道我们的年龄。 这个人是谁？ 他为什么这样对待我们？ 但我要享受这顿宴席。" 请重新开始表演。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44:1–13</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请聆听创世记四十四章1至13节的音频，并将它记在心里。 聆听经文三次（如果可能的话，请听三种不同的翻译版本）。然后以小组的形式来讨论以下的问题：</w:t>
      </w:r>
    </w:p>
    <w:p>
      <w:pPr>
        <w:pStyle w:val="ListNumber"/>
        <w:numPr>
          <w:ilvl w:val="0"/>
          <w:numId w:val="10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约瑟告诉家宰，要为十一个兄弟准备粮食袋。 家宰按照约瑟所说的去做。</w:t>
      </w:r>
    </w:p>
    <w:p>
      <w:pPr/>
      <w:r>
        <w:rPr>
          <w:lang w:val="zh_CN" w:bidi="zh_CN"/>
        </w:rPr>
      </w:r>
      <w:r>
        <w:rPr>
          <w:b/>
          <w:lang w:val="zh_CN" w:bidi="zh_CN"/>
        </w:rPr>
        <w:t>第二个场景：</w:t>
      </w:r>
      <w:r>
        <w:rPr>
          <w:lang w:val="zh_CN" w:bidi="zh_CN"/>
        </w:rPr>
        <w:t>兄弟们天一亮时离开。 就在他们离开城时，约瑟派家宰追赶他们，指控他们偷走了约瑟的杯子。</w:t>
      </w:r>
    </w:p>
    <w:p>
      <w:pPr/>
      <w:r>
        <w:rPr>
          <w:lang w:val="zh_CN" w:bidi="zh_CN"/>
        </w:rPr>
      </w:r>
      <w:r>
        <w:rPr>
          <w:b/>
          <w:lang w:val="zh_CN" w:bidi="zh_CN"/>
        </w:rPr>
        <w:t>第三个场景：</w:t>
      </w:r>
      <w:r>
        <w:rPr>
          <w:lang w:val="zh_CN" w:bidi="zh_CN"/>
        </w:rPr>
        <w:t>家宰抓住了十一个兄弟，并指控他们偷了约瑟的银杯。 兄弟们辩护他们的清白。 家宰在便雅悯的口袋里找到了这个杯子。 兄弟们在绝望中撕裂了他们的衣服，并回到城里。</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约瑟的家宰</w:t>
      </w:r>
    </w:p>
    <w:p>
      <w:pPr>
        <w:pStyle w:val="ListBullet"/>
        <w:spacing w:line="240" w:lineRule="auto"/>
        <w:ind w:left="720"/>
      </w:pPr>
      <w:r>
        <w:rPr>
          <w:lang w:val="zh_CN" w:bidi="zh_CN"/>
        </w:rPr>
      </w:r>
      <w:r>
        <w:rPr>
          <w:lang w:val="zh_CN" w:bidi="zh_CN"/>
        </w:rPr>
        <w:t>便雅悯</w:t>
      </w:r>
    </w:p>
    <w:p>
      <w:pPr>
        <w:pStyle w:val="ListBullet"/>
        <w:spacing w:line="240" w:lineRule="auto"/>
        <w:ind w:left="720"/>
      </w:pPr>
      <w:r>
        <w:rPr>
          <w:lang w:val="zh_CN" w:bidi="zh_CN"/>
        </w:rPr>
      </w:r>
      <w:r>
        <w:rPr>
          <w:lang w:val="zh_CN" w:bidi="zh_CN"/>
        </w:rPr>
        <w:t>其他兄弟们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在第一个场景中，事件是发生在约瑟家的宴席之后。 约瑟吩咐他的家宰，给每个兄弟们装上驴子所能够负荷的最多粮食。 如果负荷太重，驴子就无法背负行走。 然后约瑟告诉家宰，要把每个人的钱放在他们的粮食袋里。 这应该是他们带到埃及所有的钱。 他们带著第一次旅程中还给他们的钱，以及这次行程中用于支付粮食的钱。 约瑟告诉家宰，要把他占卜用的银杯放在便雅悯的口袋里。 约瑟没有解释他为什么想要这些事情发生。 家宰按照约瑟吩咐他的事情去做。</w:t>
      </w:r>
    </w:p>
    <w:p>
      <w:pPr/>
      <w:r>
        <w:rPr>
          <w:lang w:val="zh_CN" w:bidi="zh_CN"/>
        </w:rPr>
      </w:r>
      <w:r>
        <w:rPr>
          <w:lang w:val="zh_CN" w:bidi="zh_CN"/>
        </w:rPr>
        <w:t>在第二个场景中，第二天早上，十一个兄弟天一亮就起床并离开。 约瑟一直等到他们离开城，然后立刻派家宰追赶兄弟们。 约瑟告诉家宰，要指控兄弟们偷了他的银杯。 约瑟把所有该说的话都告诉了家宰。</w:t>
      </w:r>
    </w:p>
    <w:p>
      <w:pPr/>
      <w:r>
        <w:rPr>
          <w:lang w:val="zh_CN" w:bidi="zh_CN"/>
        </w:rPr>
      </w:r>
      <w:r>
        <w:rPr>
          <w:lang w:val="zh_CN" w:bidi="zh_CN"/>
        </w:rPr>
        <w:t>在第三个场景中，家宰在城外追上十一个兄弟。 驴子装载了沉重的粮袋，这意味著兄弟们以缓慢的速度旅行。 家宰可以快速行动，并赶上兄弟们。</w:t>
      </w:r>
    </w:p>
    <w:p>
      <w:pPr/>
      <w:r>
        <w:rPr>
          <w:lang w:val="zh_CN" w:bidi="zh_CN"/>
        </w:rPr>
      </w:r>
      <w:r>
        <w:rPr>
          <w:lang w:val="zh_CN" w:bidi="zh_CN"/>
        </w:rPr>
        <w:t>家宰说约瑟吩咐他所有该说的话。 兄弟们否认偷窃了任何东西。 兄弟们问了一系列不需要回答的问题。 这些问题可以用陈述句的形式来表达。 例如："我们不是归还了我们在口袋里找到的钱吗？" 这个问题可以用肯定的表达方式表达："我们归还了我们在袋子里找到的钱。"</w:t>
      </w:r>
    </w:p>
    <w:p>
      <w:pPr/>
      <w:r>
        <w:rPr>
          <w:lang w:val="zh_CN" w:bidi="zh_CN"/>
        </w:rPr>
      </w:r>
      <w:r>
        <w:rPr>
          <w:lang w:val="zh_CN" w:bidi="zh_CN"/>
        </w:rPr>
        <w:t>兄弟们都说没有人偷走了杯子。 兄弟们说，如果家宰可以在他们口袋里找到杯子，那么这小偷就会死，而其他人就作宰相的奴隶。 兄弟们的行为表明他们相信他们都是无辜的。 家宰或家管说："这很公平，但只有偷了杯子的人会成为我的奴隶。" 家宰这样说，接受了他们要做奴隶的提议，但说只有有罪的人会成为奴隶。 家宰减轻了惩罚。</w:t>
      </w:r>
    </w:p>
    <w:p>
      <w:pPr/>
      <w:r>
        <w:rPr>
          <w:lang w:val="zh_CN" w:bidi="zh_CN"/>
        </w:rPr>
      </w:r>
      <w:r>
        <w:rPr>
          <w:lang w:val="zh_CN" w:bidi="zh_CN"/>
        </w:rPr>
        <w:t>兄弟们心甘情愿地迅速卸载了装满粮食的口袋。 兄弟们打开每个口袋，这样家宰就可以寻找杯子。 家宰知道杯子放在哪里。 家宰在口袋装载之前，把杯子放在便雅悯的口袋里。 然而，家宰从大儿子的口袋开始，并经过他们十一个人的口袋，直到他来到便雅悯的口袋。 家宰在便雅悯的口袋里找到了这个杯子。 兄弟们在绝望中，撕裂了他们的衣服。 他们把口袋装回驴子上，所有的兄弟们都回来与约瑟见面。</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约瑟的家宰</w:t>
      </w:r>
    </w:p>
    <w:p>
      <w:pPr>
        <w:pStyle w:val="ListBullet"/>
        <w:spacing w:line="240" w:lineRule="auto"/>
        <w:ind w:left="720"/>
      </w:pPr>
      <w:r>
        <w:rPr>
          <w:lang w:val="zh_CN" w:bidi="zh_CN"/>
        </w:rPr>
      </w:r>
      <w:r>
        <w:rPr>
          <w:lang w:val="zh_CN" w:bidi="zh_CN"/>
        </w:rPr>
        <w:t>便雅悯</w:t>
      </w:r>
    </w:p>
    <w:p>
      <w:pPr>
        <w:pStyle w:val="ListBullet"/>
        <w:spacing w:line="240" w:lineRule="auto"/>
        <w:ind w:left="720"/>
      </w:pPr>
      <w:r>
        <w:rPr>
          <w:lang w:val="zh_CN" w:bidi="zh_CN"/>
        </w:rPr>
      </w:r>
      <w:r>
        <w:rPr>
          <w:lang w:val="zh_CN" w:bidi="zh_CN"/>
        </w:rPr>
        <w:t>其他兄弟们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在第一个场景中，约瑟告诉家宰，要用驴子能携带的最多的粮食装满兄弟们的粮袋。 约瑟告诉家宰，要把每个人的钱放在他们的粮袋里。 约瑟告诉家宰，要把他占卜用的银杯放在便雅悯的口袋里。 家宰做了约瑟所吩咐的一切事。</w:t>
      </w:r>
    </w:p>
    <w:p>
      <w:pPr/>
      <w:r>
        <w:rPr>
          <w:lang w:val="zh_CN" w:bidi="zh_CN"/>
        </w:rPr>
      </w:r>
      <w:r>
        <w:rPr>
          <w:lang w:val="zh_CN" w:bidi="zh_CN"/>
        </w:rPr>
        <w:t>请在这里暂停表演，并问家宰："你对这些行为感觉如何？" 你可能会听到："我不明白宰相为什么要做这些事情。 他对待这些人，与对待其他人的方式非常不同。 似乎他一定在某种程度上认识他们，但我不知道他什么时候曾见过他们。 他显然知道他们的年龄。 这非常奇怪。 这似乎是他以某种方式考验他们。 他是一个好主人，所以我服从他的指示。" 请问约瑟："你为什么要做这些事情？" 你可能会听到："我现在需要更多地了解我兄弟们的品格。 他们似乎已经成为了好人，但我必须确定。 我想知道他们会如何对待便雅悯。 我想知道他们是否真的关心他们父亲的悲伤。 在我知道这些事情之前，我不能信任他们。" 请重新开始表演。</w:t>
      </w:r>
    </w:p>
    <w:p>
      <w:pPr/>
      <w:r>
        <w:rPr>
          <w:lang w:val="zh_CN" w:bidi="zh_CN"/>
        </w:rPr>
      </w:r>
      <w:r>
        <w:rPr>
          <w:lang w:val="zh_CN" w:bidi="zh_CN"/>
        </w:rPr>
        <w:t>在第二个场景中，十一个兄弟天一亮就离开。 他们离开后不久，约瑟告诉家宰，要去追赶兄弟们。 约瑟吩咐家宰要指控兄弟们偷了他的杯子。 约瑟告诉家宰："你们为什么以恶报善呢？ 你为什么偷了我主人的占卜杯？"</w:t>
      </w:r>
    </w:p>
    <w:p>
      <w:pPr/>
      <w:r>
        <w:rPr>
          <w:lang w:val="zh_CN" w:bidi="zh_CN"/>
        </w:rPr>
      </w:r>
      <w:r>
        <w:rPr>
          <w:lang w:val="zh_CN" w:bidi="zh_CN"/>
        </w:rPr>
        <w:t>请在这里暂停表演，并问你可能会听到："我不喜欢这样指控他们。 我知道他们没有偷走杯子。 我不知道宰相为什么试图这样吓唬他们。 但我会按照宰相吩咐我做的话去做。 我认为他有一个很好的理由。 我只是不知道它是什么。" 请重新开始表演。</w:t>
      </w:r>
    </w:p>
    <w:p>
      <w:pPr/>
      <w:r>
        <w:rPr>
          <w:lang w:val="zh_CN" w:bidi="zh_CN"/>
        </w:rPr>
      </w:r>
      <w:r>
        <w:rPr>
          <w:lang w:val="zh_CN" w:bidi="zh_CN"/>
        </w:rPr>
        <w:t>在第三个场景中，家宰在城外追上兄弟们。 家宰说约瑟吩咐他所有该说的话。 兄弟们不明白。 兄弟们问了几个不需要回答的问题。 然后兄弟们说，如果家宰能在他们的身上找到杯子，偷了杯子的人就该死，而其他人就作奴隶。 家宰回答说，只有偷了杯子的人会成为奴隶。 其他人会是自由的。</w:t>
      </w:r>
    </w:p>
    <w:p>
      <w:pPr/>
      <w:r>
        <w:rPr>
          <w:lang w:val="zh_CN" w:bidi="zh_CN"/>
        </w:rPr>
      </w:r>
      <w:r>
        <w:rPr>
          <w:lang w:val="zh_CN" w:bidi="zh_CN"/>
        </w:rPr>
        <w:t>请在这里暂停表演，并问兄弟们："你们现在感觉如何？" 你可能会听到："我很困惑。 我不知道他为什么指控我们。 我们没有人偷窃任何东西。 我们试图归还钱，但他们不肯拿走。 这个杯子是什么？ 我不记得看到一个杯子。" 请重新开始表演。</w:t>
      </w:r>
    </w:p>
    <w:p>
      <w:pPr/>
      <w:r>
        <w:rPr>
          <w:lang w:val="zh_CN" w:bidi="zh_CN"/>
        </w:rPr>
      </w:r>
      <w:r>
        <w:rPr>
          <w:lang w:val="zh_CN" w:bidi="zh_CN"/>
        </w:rPr>
        <w:t>兄弟们卸载了装满粮食的口袋。 家宰开始搜索口袋，从最年长者的口袋开始，依次搜索到最年幼者的口袋。家宰在便雅悯的口袋里找到了这个杯子。 兄弟们撕裂他们的衣服，以象征他们的绝望。 他们装载驴子，并回到约瑟那里。</w:t>
      </w:r>
    </w:p>
    <w:p>
      <w:pPr/>
      <w:r>
        <w:rPr>
          <w:lang w:val="zh_CN" w:bidi="zh_CN"/>
        </w:rPr>
      </w:r>
      <w:r>
        <w:rPr>
          <w:lang w:val="zh_CN" w:bidi="zh_CN"/>
        </w:rPr>
        <w:t>请在这里暂停表演，并问家宰："你为什么搜查了所有的口袋，并将便雅悯的口袋留到最后？" 你可能会听到："在我看来，宰相似乎正在试验这些人。 我决定表现得就像我是在检查他们所有人。 如果我直接去了便雅悯的口袋，那就会很可疑。 我不希望他们知道是我把杯子放在便雅悯的口袋里。" 请问便雅悯："你现在感觉如何？" 你可能会听到："我很震惊。 我以前从来没有见过那个杯子。 我不知道它是如何进到我的口袋里。 我会发生什么事？我必须回到家中，否则我的父亲会死。 我没有这样做。 我该如何证明我是无辜的？ 我很害怕。 我希望我的兄弟们相信我没有拿走这个杯子。 我需要他们支持我。 我也需要神支持我。 我不知道神为什么允许这件事发生。" 请重新开始表演。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44:14–34</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请聆听创世记四十四章14至34节的音频，并将它记在心里。 聆听经文三次（如果可能的话，请听三种不同的翻译版本）。然后以小组的形式来讨论以下的问题：</w:t>
      </w:r>
    </w:p>
    <w:p>
      <w:pPr>
        <w:pStyle w:val="ListNumber"/>
        <w:numPr>
          <w:ilvl w:val="0"/>
          <w:numId w:val="10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这个故事有一个场景。</w:t>
      </w:r>
    </w:p>
    <w:p>
      <w:pPr/>
      <w:r>
        <w:rPr>
          <w:lang w:val="zh_CN" w:bidi="zh_CN"/>
        </w:rPr>
      </w:r>
      <w:r>
        <w:rPr>
          <w:b/>
          <w:lang w:val="zh_CN" w:bidi="zh_CN"/>
        </w:rPr>
        <w:t>第一个场景：</w:t>
      </w:r>
      <w:r>
        <w:rPr>
          <w:lang w:val="zh_CN" w:bidi="zh_CN"/>
        </w:rPr>
        <w:t>约瑟指控兄弟们以恶报答他们所做的好事。 约瑟说，便雅悯必须继续作奴隶，而其他人可以回到家中。 犹大讲了一段很长的发言，其中他告诉约瑟他们的家庭历史。 犹大解释说，如果便雅悯受到了伤害，雅各会因悲伤而死。 犹大提出要代替便雅悯的位置作奴隶。</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便雅悯</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提到了雅各。</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在这个场景中，约瑟在宫殿里见到了兄弟们。 兄弟们在约瑟面前俯伏于地。 兄弟们俯伏于地是一个激烈的行为。 这不是一般的俯伏。 约瑟指控兄弟们。 约瑟说："你们应该知道我可以预测未来。"</w:t>
      </w:r>
    </w:p>
    <w:p>
      <w:pPr/>
      <w:r>
        <w:rPr>
          <w:lang w:val="zh_CN" w:bidi="zh_CN"/>
        </w:rPr>
      </w:r>
      <w:r>
        <w:rPr>
          <w:lang w:val="zh_CN" w:bidi="zh_CN"/>
        </w:rPr>
        <w:t>犹大为兄弟们说话。 因为兄弟们没有偷窃杯子，所以兄弟们不知道如何辩护或证明自己的清白。 犹大问了一系列不需要回答的问题。</w:t>
      </w:r>
    </w:p>
    <w:p>
      <w:pPr/>
      <w:r>
        <w:rPr>
          <w:lang w:val="zh_CN" w:bidi="zh_CN"/>
        </w:rPr>
      </w:r>
      <w:r>
        <w:rPr>
          <w:lang w:val="zh_CN" w:bidi="zh_CN"/>
        </w:rPr>
        <w:t>请在这里暂停并讨论：请讲述一个关于某人被错误地指控的故事。 这个人试图为自己辩护。 请特别留意这个人为他辩护时说话的方式。 他是否问了不需要回答的问题，或他是否做了肯定的陈述？</w:t>
      </w:r>
    </w:p>
    <w:p>
      <w:pPr/>
      <w:r>
        <w:rPr>
          <w:lang w:val="zh_CN" w:bidi="zh_CN"/>
        </w:rPr>
      </w:r>
      <w:r>
        <w:rPr>
          <w:lang w:val="zh_CN" w:bidi="zh_CN"/>
        </w:rPr>
        <w:t>犹大说，神因为他们的罪惩罚他们。 犹大的意思是兄弟们从前对约瑟做了错事，而没有受到惩罚。 现在神惩罚他们，是因为他们过去所做的事情。 犹大指的是那十个兄弟，因为便雅悯并没有参与把约瑟卖作奴隶的事。 犹大说，十一个兄弟都将继续作约瑟的奴隶。 约瑟用起誓说话。 约瑟说："我断不能这样行。"约瑟的意思是，惩罚无辜的人是违背神的律法的。 约瑟说话的方式听起来像这个提议冒犯了他。 约瑟说，只有拿著杯子的那个会留下。 另外十个可以回家。</w:t>
      </w:r>
    </w:p>
    <w:p>
      <w:pPr/>
      <w:r>
        <w:rPr>
          <w:lang w:val="zh_CN" w:bidi="zh_CN"/>
        </w:rPr>
      </w:r>
      <w:r>
        <w:rPr>
          <w:lang w:val="zh_CN" w:bidi="zh_CN"/>
        </w:rPr>
        <w:t>犹大开始了一段很长的发言。 犹大以恭敬讨好的话对约瑟开始说话。 犹大说，约瑟有和王一样的能力。 犹大请求约瑟不要对他生气。 犹大说这句话，因为他试图改变约瑟所计划的惩罚。</w:t>
      </w:r>
    </w:p>
    <w:p>
      <w:pPr/>
      <w:r>
        <w:rPr>
          <w:lang w:val="zh_CN" w:bidi="zh_CN"/>
        </w:rPr>
      </w:r>
      <w:r>
        <w:rPr>
          <w:lang w:val="zh_CN" w:bidi="zh_CN"/>
        </w:rPr>
        <w:t>然后，犹大向约瑟解释了家庭的历史。 犹大解释了为什么便雅悯对雅各如此重要。 犹大解释说，如果便雅悯发生了什么意外，雅各会因悲伤而死。 犹大解释说，他保证了便雅悯的安全。 犹大向雅各承诺，他会确保便雅悯回到雅各身边。</w:t>
      </w:r>
    </w:p>
    <w:p>
      <w:pPr/>
      <w:r>
        <w:rPr>
          <w:lang w:val="zh_CN" w:bidi="zh_CN"/>
        </w:rPr>
      </w:r>
      <w:r>
        <w:rPr>
          <w:lang w:val="zh_CN" w:bidi="zh_CN"/>
        </w:rPr>
        <w:t>请在这里暂停并讨论：为了帮助小组理解犹大的发言，可以把这个发言作为一个场景来播放。 请让两个人像雅各和犹大彼此说话，雅各给犹大指示和解释。 一旦你有了这个对话，你就可以让犹大告诉扮演约瑟的人，在迦南发生了什么事。 这里的目的是要了解雅各和犹大在迦南所发生的事，好让人能把这些事情告诉约瑟，使他能够明白整个情况。</w:t>
      </w:r>
    </w:p>
    <w:p>
      <w:pPr/>
      <w:r>
        <w:rPr>
          <w:lang w:val="zh_CN" w:bidi="zh_CN"/>
        </w:rPr>
      </w:r>
      <w:r>
        <w:rPr>
          <w:lang w:val="zh_CN" w:bidi="zh_CN"/>
        </w:rPr>
        <w:t>犹大以提出要代替便雅悯作奴隶的方式结束了他的发言。 犹大恳求约瑟允许犹大作奴隶，并让便雅悯回到雅各那里。</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这个故事有一个场景。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便雅悯</w:t>
      </w:r>
    </w:p>
    <w:p>
      <w:pPr>
        <w:pStyle w:val="ListBullet"/>
        <w:spacing w:line="240" w:lineRule="auto"/>
        <w:ind w:left="720"/>
      </w:pPr>
      <w:r>
        <w:rPr>
          <w:lang w:val="zh_CN" w:bidi="zh_CN"/>
        </w:rPr>
      </w:r>
      <w:r>
        <w:rPr>
          <w:lang w:val="zh_CN" w:bidi="zh_CN"/>
        </w:rPr>
        <w:t>其他兄弟们</w:t>
      </w:r>
    </w:p>
    <w:p>
      <w:pPr>
        <w:pStyle w:val="ListBullet"/>
        <w:spacing w:line="240" w:lineRule="auto"/>
        <w:ind w:left="720"/>
      </w:pPr>
      <w:r>
        <w:rPr>
          <w:lang w:val="zh_CN" w:bidi="zh_CN"/>
        </w:rPr>
      </w:r>
      <w:r>
        <w:rPr>
          <w:lang w:val="zh_CN" w:bidi="zh_CN"/>
        </w:rPr>
        <w:t>提到了雅各。</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在这个场景中，兄弟们回到了约瑟的宫殿。 兄弟们在约瑟面前俯伏于地。 约瑟指控所有的兄弟们。 犹大为兄弟们回答。 犹大问了一系列不需要回答的问题来为他们辩护。 因为他们没有偷窃杯子，所以兄弟们不知道如何为自己辩护。 然后犹大说："神在为我们的罪惩罚我们。"</w:t>
      </w:r>
    </w:p>
    <w:p>
      <w:pPr/>
      <w:r>
        <w:rPr>
          <w:lang w:val="zh_CN" w:bidi="zh_CN"/>
        </w:rPr>
      </w:r>
      <w:r>
        <w:rPr>
          <w:lang w:val="zh_CN" w:bidi="zh_CN"/>
        </w:rPr>
        <w:t>请在这里暂停表演，并问约瑟："你看到他们如此困苦，现在感觉如何？" 你可能会听到："这方法很有用。 我让他们很沮丧，以至于他们向我揭示了他们真实的自我。 我现在看到了他们真正的样子。 这是一个很好的计划。" 请问兄弟们："你们为什么觉得你们为自己的罪受到惩罚？" 你可能会听到："我们不应该卖掉约瑟。 我们是知道的。 我们应该去追上约瑟，并将他带回家。 但我们没有。 现在，我们要为多年前所做的坏事受到惩罚。 神从来没有惩罚我们。 神帮助我们变得更富有和更强大。 我们现在看到神没有忘记我们所做的事。 但便雅悯并没有参与卖约瑟的过程。 我不明白为什么便雅悯要受到惩罚。 我认为这是借由看到便雅悯受苦来惩罚我。" 请重新开始表演。</w:t>
      </w:r>
    </w:p>
    <w:p>
      <w:pPr/>
      <w:r>
        <w:rPr>
          <w:lang w:val="zh_CN" w:bidi="zh_CN"/>
        </w:rPr>
      </w:r>
      <w:r>
        <w:rPr>
          <w:lang w:val="zh_CN" w:bidi="zh_CN"/>
        </w:rPr>
        <w:t>犹大说，他们都一起回来，要作约瑟的奴隶。 约瑟告诉他们，便雅悯是唯一一个会留在埃及的人。 其他人可以回到迦南。</w:t>
      </w:r>
    </w:p>
    <w:p>
      <w:pPr/>
      <w:r>
        <w:rPr>
          <w:lang w:val="zh_CN" w:bidi="zh_CN"/>
        </w:rPr>
      </w:r>
      <w:r>
        <w:rPr>
          <w:lang w:val="zh_CN" w:bidi="zh_CN"/>
        </w:rPr>
        <w:t>请在这里暂停表演，并问兄弟们："宰相说你们可以回家。 你为什么不接受那个提议？" 你可能会听到："我不能这样做。 如果我这样做，我的父亲会因悲伤而死。 我必须留在这里，并说服宰相让便雅悯回去。 我必须说服他接受我来代替便雅悯。" 请重新开始表演。</w:t>
      </w:r>
    </w:p>
    <w:p>
      <w:pPr/>
      <w:r>
        <w:rPr>
          <w:lang w:val="zh_CN" w:bidi="zh_CN"/>
        </w:rPr>
      </w:r>
      <w:r>
        <w:rPr>
          <w:lang w:val="zh_CN" w:bidi="zh_CN"/>
        </w:rPr>
        <w:t>犹大开始了一段很长的发言。 犹大解释了家庭的历史。 犹大解释了为什么便雅悯是雅各最喜欢的儿子。 犹大说，如果便雅悯发生了什么事情，雅各会因悲伤而死。 犹大解释说，犹大为便雅悯负责，所以雅各才允许便雅悯来埃及。 犹大请求允许便雅悯回到雅各那里，让犹大代替便雅悯作奴隶。</w:t>
      </w:r>
    </w:p>
    <w:p>
      <w:pPr/>
      <w:r>
        <w:rPr>
          <w:lang w:val="zh_CN" w:bidi="zh_CN"/>
        </w:rPr>
      </w:r>
      <w:r>
        <w:rPr>
          <w:lang w:val="zh_CN" w:bidi="zh_CN"/>
        </w:rPr>
        <w:t>请在这里暂停表演，并问犹大："你告诉宰相这些事情时，感觉如何？" 你可能会听到："我非常绝望。 我不知道我是否可以说服宰相有怜悯。 我知道我为约瑟被卖作奴隶负责，而我没有做任何事情来阻止它发生。 我看到我的父亲为约瑟而悲伤。 我不能忍受看到他为便雅悯而悲伤，并可能要死。 如果我可以，我必须停止这件事。 我必须试试。 我说的是我所能想到的一切，以说服宰相怜悯我们。" 请问约瑟："你听到犹大的发言时，感觉如何？" 你可能会听到："我感到很激动。 我几乎不能控制自己。 他表明他真的很后悔他多年前所做的事。 他表明他愿意来代替便雅悯。 他不希望他的父亲再受苦。 他知道他的父亲最爱便雅悯，但他并不嫉妒。 这是他惊人的变化。 我很高兴看到这一切。" 请重新开始表演。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45:1–28</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请聆听创世记四十五章1至28节的音频，并将它记在心里。聆听经文三次（如果可能的话，请听三种不同的翻译版本）。然后以小组的形式来讨论以下的问题：</w:t>
      </w:r>
    </w:p>
    <w:p>
      <w:pPr>
        <w:pStyle w:val="ListNumber"/>
        <w:numPr>
          <w:ilvl w:val="0"/>
          <w:numId w:val="10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这是前段经文中第四个场景的延续。 约瑟向兄弟们揭露了他的身份。 约瑟解释说，是神差派他到埃及，这样他就可以拯救其他人的性命。</w:t>
      </w:r>
    </w:p>
    <w:p>
      <w:pPr/>
      <w:r>
        <w:rPr>
          <w:lang w:val="zh_CN" w:bidi="zh_CN"/>
        </w:rPr>
      </w:r>
      <w:r>
        <w:rPr>
          <w:b/>
          <w:lang w:val="zh_CN" w:bidi="zh_CN"/>
        </w:rPr>
        <w:t>第二个场景：</w:t>
      </w:r>
      <w:r>
        <w:rPr>
          <w:lang w:val="zh_CN" w:bidi="zh_CN"/>
        </w:rPr>
        <w:t>埃及王听说约瑟的兄弟们已经到来。 王邀请兄弟们到埃及居住。 王给雅各送了礼物。</w:t>
      </w:r>
    </w:p>
    <w:p>
      <w:pPr/>
      <w:r>
        <w:rPr>
          <w:lang w:val="zh_CN" w:bidi="zh_CN"/>
        </w:rPr>
      </w:r>
      <w:r>
        <w:rPr>
          <w:b/>
          <w:lang w:val="zh_CN" w:bidi="zh_CN"/>
        </w:rPr>
        <w:t>第三个场景：</w:t>
      </w:r>
      <w:r>
        <w:rPr>
          <w:lang w:val="zh_CN" w:bidi="zh_CN"/>
        </w:rPr>
        <w:t>约瑟为雅各准备了礼物。 约瑟送兄弟们回迦南，并为他们准备了旅途中以及再回到埃及所需要的一切。</w:t>
      </w:r>
    </w:p>
    <w:p>
      <w:pPr/>
      <w:r>
        <w:rPr>
          <w:lang w:val="zh_CN" w:bidi="zh_CN"/>
        </w:rPr>
      </w:r>
      <w:r>
        <w:rPr>
          <w:b/>
          <w:lang w:val="zh_CN" w:bidi="zh_CN"/>
        </w:rPr>
        <w:t>第四个场景：</w:t>
      </w:r>
      <w:r>
        <w:rPr>
          <w:lang w:val="zh_CN" w:bidi="zh_CN"/>
        </w:rPr>
        <w:t>兄弟们抵达迦南，并告诉雅各约瑟还活著，而且是埃及的宰相。 雅各感到很惊恐。 最终雅各终于明白约瑟还活著。 雅各想赶快去埃及。</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约瑟的仆人</w:t>
      </w:r>
    </w:p>
    <w:p>
      <w:pPr>
        <w:pStyle w:val="ListBullet"/>
        <w:spacing w:line="240" w:lineRule="auto"/>
        <w:ind w:left="720"/>
      </w:pPr>
      <w:r>
        <w:rPr>
          <w:lang w:val="zh_CN" w:bidi="zh_CN"/>
        </w:rPr>
      </w:r>
      <w:r>
        <w:rPr>
          <w:lang w:val="zh_CN" w:bidi="zh_CN"/>
        </w:rPr>
        <w:t>十一个兄弟们</w:t>
      </w:r>
    </w:p>
    <w:p>
      <w:pPr>
        <w:pStyle w:val="ListBullet"/>
        <w:spacing w:line="240" w:lineRule="auto"/>
        <w:ind w:left="720"/>
      </w:pPr>
      <w:r>
        <w:rPr>
          <w:lang w:val="zh_CN" w:bidi="zh_CN"/>
        </w:rPr>
      </w:r>
      <w:r>
        <w:rPr>
          <w:lang w:val="zh_CN" w:bidi="zh_CN"/>
        </w:rPr>
        <w:t>特别提到了便雅悯。</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王的官员</w:t>
      </w:r>
    </w:p>
    <w:p>
      <w:pPr>
        <w:pStyle w:val="ListBullet"/>
        <w:spacing w:line="240" w:lineRule="auto"/>
        <w:ind w:left="720"/>
      </w:pPr>
      <w:r>
        <w:rPr>
          <w:lang w:val="zh_CN" w:bidi="zh_CN"/>
        </w:rPr>
      </w:r>
      <w:r>
        <w:rPr>
          <w:lang w:val="zh_CN" w:bidi="zh_CN"/>
        </w:rPr>
        <w:t>雅各</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第一场景是前一段经文中第四个场景的延续。 有些译本会用表示时间的词语开头，例如"那时"，来显示这个场景是接续前面的情节。 约瑟听了犹大所说的一切话。 然后约瑟无法控制自己的情绪。</w:t>
      </w:r>
    </w:p>
    <w:p>
      <w:pPr/>
      <w:r>
        <w:rPr>
          <w:lang w:val="zh_CN" w:bidi="zh_CN"/>
        </w:rPr>
      </w:r>
      <w:r>
        <w:rPr>
          <w:lang w:val="zh_CN" w:bidi="zh_CN"/>
        </w:rPr>
        <w:t>约瑟命令仆人或侍者离开房间。 这是一种强烈的语言，也是一个仆人会立即服从的命令。</w:t>
      </w:r>
    </w:p>
    <w:p>
      <w:pPr/>
      <w:r>
        <w:rPr>
          <w:lang w:val="zh_CN" w:bidi="zh_CN"/>
        </w:rPr>
      </w:r>
      <w:r>
        <w:rPr>
          <w:lang w:val="zh_CN" w:bidi="zh_CN"/>
        </w:rPr>
        <w:t>约瑟告诉兄弟们他就是约瑟。 约瑟开始大声地哭泣，以至于仆人们也听到了他的哭泣。 约瑟哭泣的消息传到王那里。 兄弟们非常惊恐或震惊，以至于他们无法说话。 约瑟要他们更接近他。 约瑟解释说，这一切都是来自神。 神让约瑟去埃及，这样他就可以拯救全家的性命。 是神立了约瑟为王的重要顾问，作他全家的主，以及埃及全地的宰相。 约瑟告诉兄弟们要把他们的家人从迦南带到埃及，并住在他提供的地方。</w:t>
      </w:r>
    </w:p>
    <w:p>
      <w:pPr/>
      <w:r>
        <w:rPr>
          <w:lang w:val="zh_CN" w:bidi="zh_CN"/>
        </w:rPr>
      </w:r>
      <w:r>
        <w:rPr>
          <w:lang w:val="zh_CN" w:bidi="zh_CN"/>
        </w:rPr>
        <w:t>约瑟谈到"我的父亲"，并将他的兄弟们称为"你的儿子们"。 约瑟与雅各保持著亲密的关系，但他在说话时，也让自己和他的兄弟们保持了一定的距离。</w:t>
      </w:r>
    </w:p>
    <w:p>
      <w:pPr/>
      <w:r>
        <w:rPr>
          <w:lang w:val="zh_CN" w:bidi="zh_CN"/>
        </w:rPr>
      </w:r>
      <w:r>
        <w:rPr>
          <w:lang w:val="zh_CN" w:bidi="zh_CN"/>
        </w:rPr>
        <w:t>约瑟告诉他们，饥荒还会持续五年。 除非他们来埃及居住，否则他们都会饿死。 约瑟承诺会照顾兄弟们和他们的家人。 约瑟继续对兄弟们说话，以让他们相信他真的是约瑟。 约瑟亲吻了便雅悯，然后亲吻了他的每一位哥哥。 约瑟因喜乐而流泪。 最终，兄弟们开始与约瑟自在地说话。</w:t>
      </w:r>
    </w:p>
    <w:p>
      <w:pPr/>
      <w:r>
        <w:rPr>
          <w:lang w:val="zh_CN" w:bidi="zh_CN"/>
        </w:rPr>
      </w:r>
      <w:r>
        <w:rPr>
          <w:lang w:val="zh_CN" w:bidi="zh_CN"/>
        </w:rPr>
        <w:t>在第二个场景中，王和他的臣仆们听说约瑟的兄弟们在埃及。 王和他的臣仆们听到了这个消息后感到高兴。王传达了给约瑟的信息。 王说约瑟的兄弟们都应该与他们的家人一起搬到埃及。 王承诺，兄弟们会住在埃及最好的地方。 王派来车辆或马车，这样兄弟们的妻子和孩子就不用一路从迦南走到埃及。</w:t>
      </w:r>
    </w:p>
    <w:p>
      <w:pPr/>
      <w:r>
        <w:rPr>
          <w:lang w:val="zh_CN" w:bidi="zh_CN"/>
        </w:rPr>
      </w:r>
      <w:r>
        <w:rPr>
          <w:lang w:val="zh_CN" w:bidi="zh_CN"/>
        </w:rPr>
        <w:t>在第三个场景中，约瑟按照王的承诺提供了车辆或马车。 约瑟为兄弟们预备了粮食和各样所需的物品，好让他们先回迦南，之后再返回埃及。 约瑟为雅各准备了驴子作为礼物。 当一切准备就绪时，约瑟把兄弟们送回迦南。 约瑟告诉兄弟们，不要为所发生的事争吵。</w:t>
      </w:r>
    </w:p>
    <w:p>
      <w:pPr/>
      <w:r>
        <w:rPr>
          <w:lang w:val="zh_CN" w:bidi="zh_CN"/>
        </w:rPr>
      </w:r>
      <w:r>
        <w:rPr>
          <w:lang w:val="zh_CN" w:bidi="zh_CN"/>
        </w:rPr>
        <w:t>在第四个场景中，兄弟们抵达迦南，并告诉雅各约瑟还活著。 约瑟是埃及的宰相。 雅各因这个消息而惊恐，以至于他无法说话。 这个消息使雅各整个人呆住了。 兄弟们把约瑟对他们说的话全部重述了一遍。 雅各看到了约瑟送来的车辆和礼物。 最终，雅各相信了兄弟们。 雅各的名字被改为以色列。 雅各和以色列是同一个人。 雅各变得非常兴奋。 雅各想立即去埃及。 雅各想见约瑟。</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约瑟的仆人</w:t>
      </w:r>
    </w:p>
    <w:p>
      <w:pPr>
        <w:pStyle w:val="ListBullet"/>
        <w:spacing w:line="240" w:lineRule="auto"/>
        <w:ind w:left="720"/>
      </w:pPr>
      <w:r>
        <w:rPr>
          <w:lang w:val="zh_CN" w:bidi="zh_CN"/>
        </w:rPr>
      </w:r>
      <w:r>
        <w:rPr>
          <w:lang w:val="zh_CN" w:bidi="zh_CN"/>
        </w:rPr>
        <w:t>十一个兄弟们</w:t>
      </w:r>
    </w:p>
    <w:p>
      <w:pPr>
        <w:pStyle w:val="ListBullet"/>
        <w:spacing w:line="240" w:lineRule="auto"/>
        <w:ind w:left="720"/>
      </w:pPr>
      <w:r>
        <w:rPr>
          <w:lang w:val="zh_CN" w:bidi="zh_CN"/>
        </w:rPr>
      </w:r>
      <w:r>
        <w:rPr>
          <w:lang w:val="zh_CN" w:bidi="zh_CN"/>
        </w:rPr>
        <w:t>特别提到了便雅悯。</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王的官员</w:t>
      </w:r>
    </w:p>
    <w:p>
      <w:pPr>
        <w:pStyle w:val="ListBullet"/>
        <w:spacing w:line="240" w:lineRule="auto"/>
        <w:ind w:left="720"/>
      </w:pPr>
      <w:r>
        <w:rPr>
          <w:lang w:val="zh_CN" w:bidi="zh_CN"/>
        </w:rPr>
      </w:r>
      <w:r>
        <w:rPr>
          <w:lang w:val="zh_CN" w:bidi="zh_CN"/>
        </w:rPr>
        <w:t>雅各</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在第一个场景中，约瑟命令仆人离开房间。 仆人一离开，约瑟便忍不住哭泣。</w:t>
      </w:r>
    </w:p>
    <w:p>
      <w:pPr/>
      <w:r>
        <w:rPr>
          <w:lang w:val="zh_CN" w:bidi="zh_CN"/>
        </w:rPr>
      </w:r>
      <w:r>
        <w:rPr>
          <w:lang w:val="zh_CN" w:bidi="zh_CN"/>
        </w:rPr>
        <w:t>请在这里暂停表演。 请问约瑟："你为什么哭？" 你可能会听到："我真的很开心。 这些是喜乐的眼泪。 我的兄弟们真的改变了。 他们后悔自己曾经做的事，并且他们现在与以前不同了。 看看他们如何为便雅悯承担责任，而不希望我们的父亲受苦。" 请问兄弟们："你们现在感觉如何？" 你可能会听到："我很困惑。 宰相为什么哭泣？ 我以前从来没有见过成年男子这样哭泣。 这很奇怪。" 请重新开始表演。</w:t>
      </w:r>
    </w:p>
    <w:p>
      <w:pPr/>
      <w:r>
        <w:rPr>
          <w:lang w:val="zh_CN" w:bidi="zh_CN"/>
        </w:rPr>
      </w:r>
      <w:r>
        <w:rPr>
          <w:lang w:val="zh_CN" w:bidi="zh_CN"/>
        </w:rPr>
        <w:t>约瑟告诉兄弟们他是他们的兄弟约瑟。 一开始，他们感到很惊恐，无法说话。 约瑟让他们更靠近并说："我是你们的兄弟约瑟，就是你们所卖到埃及的。 约瑟告诉他们，不要为他们所做的事感到愤怒或难过。 约瑟解释说，是神把他带来埃及。 神这样做，以便约瑟能够拯救他们和他们家人的性命。 是神把约瑟放在重要的位置上，例如王的顾问、他全家的主以及埃及的宰相。</w:t>
      </w:r>
    </w:p>
    <w:p>
      <w:pPr/>
      <w:r>
        <w:rPr>
          <w:lang w:val="zh_CN" w:bidi="zh_CN"/>
        </w:rPr>
      </w:r>
      <w:r>
        <w:rPr>
          <w:lang w:val="zh_CN" w:bidi="zh_CN"/>
        </w:rPr>
        <w:t>请在这里暂停表演，并问兄弟们："你们现在感觉如何？" 你可能会听到："我不知道该怎么去想或去感觉。 这怎么可能是约瑟？ 那位我们卖作奴隶的，是如何在埃及升到这么高的地位？ 我以为他已经死了。 在这里，他还活著，并且处于如此重要的位置。 他叫我们不要为过去发生的事而难过。 我不知道他计划如何对待我们。" 请重新开始表演。</w:t>
      </w:r>
    </w:p>
    <w:p>
      <w:pPr/>
      <w:r>
        <w:rPr>
          <w:lang w:val="zh_CN" w:bidi="zh_CN"/>
        </w:rPr>
      </w:r>
      <w:r>
        <w:rPr>
          <w:lang w:val="zh_CN" w:bidi="zh_CN"/>
        </w:rPr>
        <w:t>约瑟继续对兄弟们说话。 约瑟告诉他们要来埃及，并住在他所提供的地方。 约瑟告诉他们，饥荒还会持续五年。 约瑟承诺会照顾他们和他们的家人。 约瑟亲吻了便雅悯，然后亲吻了其他兄弟们。 约瑟继续因喜乐而流泪。</w:t>
      </w:r>
    </w:p>
    <w:p>
      <w:pPr/>
      <w:r>
        <w:rPr>
          <w:lang w:val="zh_CN" w:bidi="zh_CN"/>
        </w:rPr>
      </w:r>
      <w:r>
        <w:rPr>
          <w:lang w:val="zh_CN" w:bidi="zh_CN"/>
        </w:rPr>
        <w:t>请在这里暂停表演，并问兄弟们："你们现在感觉如何？" 你可能会听到："我感到很羞愧。 我曾经如此糟糕地对待约瑟，而约瑟却承诺会照顾我的家人。 约瑟没有因为我多年前所做的事而责备我。 我确信约瑟的生活并不容易。 我不敢相信约瑟会这样原谅我们。 约瑟说这来自神。 我希望真的是如此。 我很困惑。" 请重新开始表演。</w:t>
      </w:r>
    </w:p>
    <w:p>
      <w:pPr/>
      <w:r>
        <w:rPr>
          <w:lang w:val="zh_CN" w:bidi="zh_CN"/>
        </w:rPr>
      </w:r>
      <w:r>
        <w:rPr>
          <w:lang w:val="zh_CN" w:bidi="zh_CN"/>
        </w:rPr>
        <w:t>在第二个场景中，王和他的臣仆们听说约瑟的兄弟们已经到来。 王和他的臣仆们听到这个消息感到很高兴。王告诉约瑟，兄弟们必须搬来埃及居住。 王会给他们最好的土地，让他们可以居住，并且他们会有足够的食物。 王预备了马车或车辆，供妻子和孩子们乘坐。 王告诉约瑟要把雅各带到埃及。</w:t>
      </w:r>
    </w:p>
    <w:p>
      <w:pPr/>
      <w:r>
        <w:rPr>
          <w:lang w:val="zh_CN" w:bidi="zh_CN"/>
        </w:rPr>
      </w:r>
      <w:r>
        <w:rPr>
          <w:lang w:val="zh_CN" w:bidi="zh_CN"/>
        </w:rPr>
        <w:t>请在这里暂停表演，并问王："你为什么对约瑟的家人如此慷慨？" 你可能会听到："约瑟拯救了埃及。 约瑟很努力地工作。 我可以把一切都交给约瑟。 我相信约瑟会正确地完成。 我希望约瑟留在这里，并感到开心。 我认为约瑟需要他的家人在他身旁。" 请重新开始表演。</w:t>
      </w:r>
    </w:p>
    <w:p>
      <w:pPr/>
      <w:r>
        <w:rPr>
          <w:lang w:val="zh_CN" w:bidi="zh_CN"/>
        </w:rPr>
      </w:r>
      <w:r>
        <w:rPr>
          <w:lang w:val="zh_CN" w:bidi="zh_CN"/>
        </w:rPr>
        <w:t>在第三个场景中，约瑟提供了王所预备的礼物。 兄弟们有车辆或马车。 约瑟给他们衣服。 约瑟给便雅悯五套新衣服和三百银子。 约瑟还为雅各准备了礼物，并让兄弟们一起送回去。</w:t>
      </w:r>
    </w:p>
    <w:p>
      <w:pPr/>
      <w:r>
        <w:rPr>
          <w:lang w:val="zh_CN" w:bidi="zh_CN"/>
        </w:rPr>
      </w:r>
      <w:r>
        <w:rPr>
          <w:lang w:val="zh_CN" w:bidi="zh_CN"/>
        </w:rPr>
        <w:t>请在这里暂停表演，并问兄弟们："你们看到约瑟给便雅悯的比他给你们的更多时，感觉如何？" 你可能会听到："没关系。 便雅悯是约瑟的弟弟。 约瑟没有亲眼看著便雅悯长大成为一个青年。 更爱你的亲弟弟是正常的。 此外，我们就是那些曾经错待约瑟的人。 我只是很感激约瑟为我们所做的事。" 请重新开始表演。</w:t>
      </w:r>
    </w:p>
    <w:p>
      <w:pPr/>
      <w:r>
        <w:rPr>
          <w:lang w:val="zh_CN" w:bidi="zh_CN"/>
        </w:rPr>
      </w:r>
      <w:r>
        <w:rPr>
          <w:lang w:val="zh_CN" w:bidi="zh_CN"/>
        </w:rPr>
        <w:t>在第四个场景中，兄弟们抵达迦南，并告诉雅各约瑟还活著，并且是埃及的宰相。 雅各非常惊恐，以至于他无法说话。 雅各不敢相信儿子们对他说的内容。兄弟们又一次把关于约瑟的事全都说了一遍。 他们把约瑟对他们说的话都告诉了雅各。 最后，雅各终于相信了，心中也非常激动。 雅各想去埃及见约瑟。 雅各说："我想在我死前再次见到约瑟。</w:t>
      </w:r>
    </w:p>
    <w:p>
      <w:pPr/>
      <w:r>
        <w:rPr>
          <w:lang w:val="zh_CN" w:bidi="zh_CN"/>
        </w:rPr>
      </w:r>
      <w:r>
        <w:rPr>
          <w:lang w:val="zh_CN" w:bidi="zh_CN"/>
        </w:rPr>
        <w:t>请在这里暂停表演，并问雅各："你现在感觉如何？"你可能会听到："我无法说话。 我为约瑟悲伤了这么多年。 他们说神把约瑟带到埃及。 我不明白。 约瑟怎么会在那里，还作埃及的宰相，而我们却不知道？ 我不在乎。 约瑟还活著，而我会再次见到他。 约瑟是我最爱的儿子。 我能再次见到约瑟。 神啊，感谢你。" 请问兄弟们："你们感觉如何？" 你可能会听到："我松了一口气，因为父亲终于接受了我们告诉他的话。 我感到欣慰，因为父亲会再次见到约瑟。 我们仍然对我们所做的事感到内疚。 我希望去埃及是正确的事。" 请重新开始表演。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46:1–27</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请聆听创世记四十六章1至27节的音频，并将它记在心里。 聆听经文三次（如果可能的话，请听三种不同的翻译版本）。然后以小组的形式来讨论以下的问题：</w:t>
      </w:r>
    </w:p>
    <w:p>
      <w:pPr>
        <w:pStyle w:val="ListNumber"/>
        <w:numPr>
          <w:ilvl w:val="0"/>
          <w:numId w:val="10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雅各准备离开，要前往埃及。</w:t>
      </w:r>
    </w:p>
    <w:p>
      <w:pPr/>
      <w:r>
        <w:rPr>
          <w:lang w:val="zh_CN" w:bidi="zh_CN"/>
        </w:rPr>
      </w:r>
      <w:r>
        <w:rPr>
          <w:b/>
          <w:lang w:val="zh_CN" w:bidi="zh_CN"/>
        </w:rPr>
        <w:t>第二个场景：</w:t>
      </w:r>
      <w:r>
        <w:rPr>
          <w:lang w:val="zh_CN" w:bidi="zh_CN"/>
        </w:rPr>
        <w:t>雅各到达别是巴，向神献祭。 神在异象中向雅各说话。</w:t>
      </w:r>
    </w:p>
    <w:p>
      <w:pPr/>
      <w:r>
        <w:rPr>
          <w:lang w:val="zh_CN" w:bidi="zh_CN"/>
        </w:rPr>
      </w:r>
      <w:r>
        <w:rPr>
          <w:b/>
          <w:lang w:val="zh_CN" w:bidi="zh_CN"/>
        </w:rPr>
        <w:t>第三个场景：</w:t>
      </w:r>
      <w:r>
        <w:rPr>
          <w:lang w:val="zh_CN" w:bidi="zh_CN"/>
        </w:rPr>
        <w:t>雅各离开别是巴，去埃及。</w:t>
      </w:r>
    </w:p>
    <w:p>
      <w:pPr/>
      <w:r>
        <w:rPr>
          <w:lang w:val="zh_CN" w:bidi="zh_CN"/>
        </w:rPr>
      </w:r>
      <w:r>
        <w:rPr>
          <w:b/>
          <w:lang w:val="zh_CN" w:bidi="zh_CN"/>
        </w:rPr>
        <w:t>第四个场景：</w:t>
      </w:r>
      <w:r>
        <w:rPr>
          <w:lang w:val="zh_CN" w:bidi="zh_CN"/>
        </w:rPr>
        <w:t>雅各的后裔中，与雅各一起去埃及的，都列了出来。</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提到了埃及王。</w:t>
      </w:r>
    </w:p>
    <w:p>
      <w:pPr>
        <w:pStyle w:val="ListBullet"/>
        <w:spacing w:line="240" w:lineRule="auto"/>
        <w:ind w:left="720"/>
      </w:pPr>
      <w:r>
        <w:rPr>
          <w:lang w:val="zh_CN" w:bidi="zh_CN"/>
        </w:rPr>
      </w:r>
      <w:r>
        <w:rPr>
          <w:lang w:val="zh_CN" w:bidi="zh_CN"/>
        </w:rPr>
        <w:t>提到了约瑟。</w:t>
      </w:r>
    </w:p>
    <w:p>
      <w:pPr>
        <w:pStyle w:val="ListBullet"/>
        <w:spacing w:line="240" w:lineRule="auto"/>
        <w:ind w:left="720"/>
      </w:pPr>
      <w:r>
        <w:rPr>
          <w:lang w:val="zh_CN" w:bidi="zh_CN"/>
        </w:rPr>
      </w:r>
      <w:r>
        <w:rPr>
          <w:lang w:val="zh_CN" w:bidi="zh_CN"/>
        </w:rPr>
        <w:t>提到了雅各的四个妻子。</w:t>
      </w:r>
    </w:p>
    <w:p>
      <w:pPr>
        <w:pStyle w:val="ListBullet"/>
        <w:spacing w:line="240" w:lineRule="auto"/>
        <w:ind w:left="720"/>
      </w:pPr>
      <w:r>
        <w:rPr>
          <w:lang w:val="zh_CN" w:bidi="zh_CN"/>
        </w:rPr>
      </w:r>
      <w:r>
        <w:rPr>
          <w:lang w:val="zh_CN" w:bidi="zh_CN"/>
        </w:rPr>
        <w:t>提到了雅各的岳父拉班。</w:t>
      </w:r>
    </w:p>
    <w:p>
      <w:pPr>
        <w:pStyle w:val="ListBullet"/>
        <w:spacing w:line="240" w:lineRule="auto"/>
        <w:ind w:left="720"/>
      </w:pPr>
      <w:r>
        <w:rPr>
          <w:lang w:val="zh_CN" w:bidi="zh_CN"/>
        </w:rPr>
      </w:r>
      <w:r>
        <w:rPr>
          <w:lang w:val="zh_CN" w:bidi="zh_CN"/>
        </w:rPr>
        <w:t>提到了雅各六十六个后裔的名字。</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在第一个场景中，经文以一个时间词开头，意思是这个场景在上一段经文的事件之后立即发生。 在那段经文中，雅各说："我必须在死之前，去见我的儿子。" 所以，雅各收拾好他所有的财物，出发去埃及。 这在暗示这件事是立即完成的。</w:t>
      </w:r>
    </w:p>
    <w:p>
      <w:pPr/>
      <w:r>
        <w:rPr>
          <w:lang w:val="zh_CN" w:bidi="zh_CN"/>
        </w:rPr>
      </w:r>
      <w:r>
        <w:rPr>
          <w:lang w:val="zh_CN" w:bidi="zh_CN"/>
        </w:rPr>
        <w:t>在第二个场景中，雅各到达别是巴，并停下来过夜。 雅各向神献祭，这是敬拜神的行为。 夜间，神在异象中向雅各说话。 神告诉雅各，不要害怕下到埃及去。 在经文中，当去一个地方时，使用上去或下去的说法，这是很正常的。 雅各住在迦南希伯仑附近的山上。 埃及在海平面。 因此，雅各往下走，去到埃及。 "下去"这个词指的是海拔或高度，而不是北方或南方。</w:t>
      </w:r>
    </w:p>
    <w:p>
      <w:pPr/>
      <w:r>
        <w:rPr>
          <w:lang w:val="zh_CN" w:bidi="zh_CN"/>
        </w:rPr>
      </w:r>
      <w:r>
        <w:rPr>
          <w:lang w:val="zh_CN" w:bidi="zh_CN"/>
        </w:rPr>
        <w:t>神给雅各一个应许。 当神对雅各说话时，雅各以非常恭敬的方式回答神。 雅各说："我在这里。" 神说："我要与你同在埃及。" 神告诉雅各，雅各会死在埃及，当雅各死时，约瑟会与他同在。 神还告诉雅各，雅各会回到迦南。 有些翻译说，这个应许的意思是，雅各的后裔，或者将要从雅各出来的那个民族，会回到迦南。</w:t>
      </w:r>
    </w:p>
    <w:p>
      <w:pPr/>
      <w:r>
        <w:rPr>
          <w:lang w:val="zh_CN" w:bidi="zh_CN"/>
        </w:rPr>
      </w:r>
      <w:r>
        <w:rPr>
          <w:lang w:val="zh_CN" w:bidi="zh_CN"/>
        </w:rPr>
        <w:t>在第三个场景中，雅各和他的家人离开别是巴，继续前往埃及。 他们使用的马车或车子，是埃及王法老送来的礼物。 雅各和妇女和孩子们乘坐这些车。 雅各把他所有的财物，包括所有的牲畜，带到埃及。</w:t>
      </w:r>
    </w:p>
    <w:p>
      <w:pPr/>
      <w:r>
        <w:rPr>
          <w:lang w:val="zh_CN" w:bidi="zh_CN"/>
        </w:rPr>
      </w:r>
      <w:r>
        <w:rPr>
          <w:lang w:val="zh_CN" w:bidi="zh_CN"/>
        </w:rPr>
        <w:t>在第四个场景中，有一份名单包括雅各的四个妻子，每个妻子所生的儿子，以及这些儿子们的孩子和孙子。 这份名单中断了故事的流程。雅各有十二个儿子和一个名叫底拿的女儿。 雅各有许多孙子和曾孙。 这段经文说，有一些女儿，但是只列出了底拿的名字。 儿子们的妻子与他们的家人去了埃及，但妻子们没有被计算在雅各家前往埃及的六十六个人当中。</w:t>
      </w:r>
    </w:p>
    <w:p>
      <w:pPr/>
      <w:r>
        <w:rPr>
          <w:lang w:val="zh_CN" w:bidi="zh_CN"/>
        </w:rPr>
      </w:r>
      <w:r>
        <w:rPr>
          <w:lang w:val="zh_CN" w:bidi="zh_CN"/>
        </w:rPr>
        <w:t>在第四个场景中，请使用物体或玩具来代表这些儿子、孙子和曾孙。 你会从雅各开始，并用石头或棍子来代表四个妻子。 然后，用石头或棍子代表从每个妻子所出的孩子。 然后列出这些儿子们的下一代。 你想看看六十六个人的家庭有多大。 请留意，妻子和仆人也参与了这次旅行。 这也可以是一个与人们在一起的有趣的活动。 请列出六十六个成人和孩子，并根据这段经文中所列的家庭线来安排他们。 按照他们的"圣经名字"给每个人命名，然后让他们在厘清关系时重复几次这个名字。</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提到了埃及王。</w:t>
      </w:r>
    </w:p>
    <w:p>
      <w:pPr>
        <w:pStyle w:val="ListBullet"/>
        <w:spacing w:line="240" w:lineRule="auto"/>
        <w:ind w:left="720"/>
      </w:pPr>
      <w:r>
        <w:rPr>
          <w:lang w:val="zh_CN" w:bidi="zh_CN"/>
        </w:rPr>
      </w:r>
      <w:r>
        <w:rPr>
          <w:lang w:val="zh_CN" w:bidi="zh_CN"/>
        </w:rPr>
        <w:t>提到了约瑟。</w:t>
      </w:r>
    </w:p>
    <w:p>
      <w:pPr>
        <w:pStyle w:val="ListBullet"/>
        <w:spacing w:line="240" w:lineRule="auto"/>
        <w:ind w:left="720"/>
      </w:pPr>
      <w:r>
        <w:rPr>
          <w:lang w:val="zh_CN" w:bidi="zh_CN"/>
        </w:rPr>
      </w:r>
      <w:r>
        <w:rPr>
          <w:lang w:val="zh_CN" w:bidi="zh_CN"/>
        </w:rPr>
        <w:t>提到了雅各的四个妻子。</w:t>
      </w:r>
    </w:p>
    <w:p>
      <w:pPr>
        <w:pStyle w:val="ListBullet"/>
        <w:spacing w:line="240" w:lineRule="auto"/>
        <w:ind w:left="720"/>
      </w:pPr>
      <w:r>
        <w:rPr>
          <w:lang w:val="zh_CN" w:bidi="zh_CN"/>
        </w:rPr>
      </w:r>
      <w:r>
        <w:rPr>
          <w:lang w:val="zh_CN" w:bidi="zh_CN"/>
        </w:rPr>
        <w:t>提到了雅各的岳父拉班。</w:t>
      </w:r>
    </w:p>
    <w:p>
      <w:pPr>
        <w:pStyle w:val="ListBullet"/>
        <w:spacing w:line="240" w:lineRule="auto"/>
        <w:ind w:left="720"/>
      </w:pPr>
      <w:r>
        <w:rPr>
          <w:lang w:val="zh_CN" w:bidi="zh_CN"/>
        </w:rPr>
      </w:r>
      <w:r>
        <w:rPr>
          <w:lang w:val="zh_CN" w:bidi="zh_CN"/>
        </w:rPr>
        <w:t>提到了雅各六十六个后裔的名字。</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在第一个场景中，雅各收拾好他的财物，离开前往埃及。 这段经文似乎表明，雅各没有浪费任何时间，在离开之前也没有花很长时间来准备。 根据前面的经文，雅各想在死前再次见到约瑟。</w:t>
      </w:r>
    </w:p>
    <w:p>
      <w:pPr/>
      <w:r>
        <w:rPr>
          <w:lang w:val="zh_CN" w:bidi="zh_CN"/>
        </w:rPr>
      </w:r>
      <w:r>
        <w:rPr>
          <w:lang w:val="zh_CN" w:bidi="zh_CN"/>
        </w:rPr>
        <w:t>请在这里暂停表演，并问雅各："你现在感觉如何？"你可能会听到："约瑟还活著。 我不敢相信！ 我会再次见到约瑟。 我必须尽快到达那里。 我真的想再次见到约瑟。 我不知道约瑟怎么来到埃及，并且得到这样一个有权柄的位置。 我不在乎。 我只是想再次见到约瑟。 我们必须快快地去。" 请重新开始表演。</w:t>
      </w:r>
    </w:p>
    <w:p>
      <w:pPr/>
      <w:r>
        <w:rPr>
          <w:lang w:val="zh_CN" w:bidi="zh_CN"/>
        </w:rPr>
      </w:r>
      <w:r>
        <w:rPr>
          <w:lang w:val="zh_CN" w:bidi="zh_CN"/>
        </w:rPr>
        <w:t>在第二个场景中，雅各在别是巴停下来，向神献祭。 夜间，神在异象中向雅各说话。 神叫雅各的名字。 雅各说："我在这里。" 雅各听到神的声音。</w:t>
      </w:r>
    </w:p>
    <w:p>
      <w:pPr/>
      <w:r>
        <w:rPr>
          <w:lang w:val="zh_CN" w:bidi="zh_CN"/>
        </w:rPr>
      </w:r>
      <w:r>
        <w:rPr>
          <w:lang w:val="zh_CN" w:bidi="zh_CN"/>
        </w:rPr>
        <w:t>请在这里暂停表演，并问雅各："你怎么知道这是神在跟你说话？" 你可能会听到："神曾经多次对我说话。 当我听到的时候，我认出这是神的声音。我喜欢听神对我说话。 我不害怕神。 我爱神，我知道神爱我。" 请重新开始表演。</w:t>
      </w:r>
    </w:p>
    <w:p>
      <w:pPr/>
      <w:r>
        <w:rPr>
          <w:lang w:val="zh_CN" w:bidi="zh_CN"/>
        </w:rPr>
      </w:r>
      <w:r>
        <w:rPr>
          <w:lang w:val="zh_CN" w:bidi="zh_CN"/>
        </w:rPr>
        <w:t>神对雅各说："我必与你同在埃及。" 神应许要使雅各的家人成为一个伟大的民族。 神告诉雅各，雅各将死在埃及，约瑟会在他身边。 雅各将被带回迦南。</w:t>
      </w:r>
    </w:p>
    <w:p>
      <w:pPr/>
      <w:r>
        <w:rPr>
          <w:lang w:val="zh_CN" w:bidi="zh_CN"/>
        </w:rPr>
      </w:r>
      <w:r>
        <w:rPr>
          <w:lang w:val="zh_CN" w:bidi="zh_CN"/>
        </w:rPr>
        <w:t>请在这里暂停表演，并问雅各："你的家将会成为一个伟大的民族，当你听到这样的应许时，感觉如何？" 你可能会听到："我知道神曾应许我的祖父亚伯拉罕，我们会成为一个伟大的民族。 听到这个应许被重复，感觉很好。 神遵守祂的应许。 我很难过，因为要离开迦南。 这块土地是神应许给我后裔的。 神应许要把我的后裔带回来，这很好。 神已经应许要与我同在埃及。 无论我走到哪里，神都在那里。 这太好了。 这次旅行，我感到平静、平安。进入未知的地方有点害怕，但约瑟在那里为我们做准备。 我对未来一点都不担心。 我可以信靠神。" 请重新开始表演。</w:t>
      </w:r>
    </w:p>
    <w:p>
      <w:pPr/>
      <w:r>
        <w:rPr>
          <w:lang w:val="zh_CN" w:bidi="zh_CN"/>
        </w:rPr>
      </w:r>
      <w:r>
        <w:rPr>
          <w:lang w:val="zh_CN" w:bidi="zh_CN"/>
        </w:rPr>
        <w:t>在第三个场景中，儿子们把雅各带到埃及。 雅各乘坐法老派来的一辆车上。 儿子们把他们的妻子和小孩子放在车里。 儿子们把所有的牲畜和所有的财物都带走。 家里的每个人都去埃及。</w:t>
      </w:r>
    </w:p>
    <w:p>
      <w:pPr/>
      <w:r>
        <w:rPr>
          <w:lang w:val="zh_CN" w:bidi="zh_CN"/>
        </w:rPr>
      </w:r>
      <w:r>
        <w:rPr>
          <w:lang w:val="zh_CN" w:bidi="zh_CN"/>
        </w:rPr>
        <w:t>请在这里暂停表演，并问儿子们："你们现在回到埃及，感觉如何？" 你可能会听到："我很高兴我们要去。 我很高兴约瑟答应要照顾我们。 我知道，只要我们的父亲活著，约瑟就会对我们很好。 我担心我们的父亲去世时，会发生什么事。 但我现在处理不了这些。 重要的是为我们的家人和牲畜找到食物。 如果我们留在迦南，我们会饿死。 我必须相信约瑟以诚实对待我们。" 请重新开始表演。</w:t>
      </w:r>
    </w:p>
    <w:p>
      <w:pPr/>
      <w:r>
        <w:rPr>
          <w:lang w:val="zh_CN" w:bidi="zh_CN"/>
        </w:rPr>
      </w:r>
      <w:r>
        <w:rPr>
          <w:lang w:val="zh_CN" w:bidi="zh_CN"/>
        </w:rPr>
        <w:t>在第四个场景中，这段经文列出了雅各的每个妻子。 妻子的儿子们与他们的孩子一起被列出来。 有些儿子的名单上有孙子。 雅各共有六十六个后裔搬到埃及。 此外，每个儿子和孙子所娶的妻子也去埃及。 约瑟和约瑟的两个儿子已经在埃及。 雅各家在埃及的总数是七十人。</w:t>
      </w:r>
    </w:p>
    <w:p>
      <w:pPr/>
      <w:r>
        <w:rPr>
          <w:lang w:val="zh_CN" w:bidi="zh_CN"/>
        </w:rPr>
      </w:r>
      <w:r>
        <w:rPr>
          <w:lang w:val="zh_CN" w:bidi="zh_CN"/>
        </w:rPr>
        <w:t>请在这里暂停表演，并问一个妻子："你现在感觉如何？" 你可能会听到："我感到焦虑。 我从来没有去过埃及。 我不喜欢离开我的父母和其他家人。 我不会说那里的语言，所以我不知道我将如何应对。 我也不知道如何煮他们的食物。 我需要养活我的家人，但我不确定我们将如何做到。" 请问一个孩子："你现在感觉如何？" 你可能会听到："我很兴奋。 这是一个冒险。 我们将要见到我的叔叔，他们谈论到他，但我从来没有见过。 我想知道埃及是什么样子。 我想知道人们是什么样子。 我父亲去过，但关于这个国家，他没有说过太多。" 请问雅各："你现在感觉如何？" 你可能会听到："我们正在路上。 我感觉松了口气，也很兴奋。 我晚上几乎不能入睡。 我想快快到达那里。 我想见到约瑟。 我很高兴，在我死前能再次见到约瑟。 我很高兴神在这次旅行中与我同在。"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在这段经文中，以色列和雅各这两个名字都被用来指雅各。 你可以选择只使用雅各，也可以同时使用这两个名字。 请确保你的听众明白，以色列和雅各是同一个人。</w:t>
      </w:r>
    </w:p>
    <w:p>
      <w:pPr/>
      <w:r>
        <w:rPr>
          <w:lang w:val="zh_CN" w:bidi="zh_CN"/>
        </w:rPr>
      </w:r>
      <w:r>
        <w:rPr>
          <w:lang w:val="zh_CN" w:bidi="zh_CN"/>
        </w:rPr>
        <w:t>雅各向他父亲以撒的神</w:t>
      </w:r>
      <w:r>
        <w:rPr>
          <w:b/>
          <w:lang w:val="zh_CN" w:bidi="zh_CN"/>
        </w:rPr>
        <w:t>献祭</w:t>
      </w:r>
      <w:r>
        <w:rPr>
          <w:lang w:val="zh_CN" w:bidi="zh_CN"/>
        </w:rPr>
        <w:t>。 这是一种敬拜的行为。 主词汇表中有关于</w:t>
      </w:r>
      <w:hyperlink r:id="rId70">
        <w:r>
          <w:rPr>
            <w:lang w:val="zh_CN" w:bidi="zh_CN"/>
          </w:rPr>
          <w:rPr>
            <w:color w:val="0000EE"/>
            <w:u w:val="single"/>
          </w:rPr>
          <w:t>献祭</w:t>
        </w:r>
      </w:hyperlink>
      <w:r>
        <w:rPr>
          <w:lang w:val="zh_CN" w:bidi="zh_CN"/>
        </w:rPr>
        <w:t>这个词的讨论。 请使用你在前面的经文中所用的相同词语来指献祭。</w:t>
      </w:r>
    </w:p>
    <w:p>
      <w:pPr/>
      <w:r>
        <w:rPr>
          <w:lang w:val="zh_CN" w:bidi="zh_CN"/>
        </w:rPr>
      </w:r>
      <w:r>
        <w:rPr>
          <w:lang w:val="zh_CN" w:bidi="zh_CN"/>
        </w:rPr>
        <w:t>这个祭是献给雅各的父亲以撒的</w:t>
      </w:r>
      <w:r>
        <w:rPr>
          <w:b/>
          <w:lang w:val="zh_CN" w:bidi="zh_CN"/>
        </w:rPr>
        <w:t>神</w:t>
      </w:r>
      <w:r>
        <w:rPr>
          <w:lang w:val="zh_CN" w:bidi="zh_CN"/>
        </w:rPr>
        <w:t>。 这是神的常用名字。 主词汇表中有关于</w:t>
      </w:r>
      <w:hyperlink r:id="rId28">
        <w:r>
          <w:rPr>
            <w:lang w:val="zh_CN" w:bidi="zh_CN"/>
          </w:rPr>
          <w:rPr>
            <w:color w:val="0000EE"/>
            <w:u w:val="single"/>
          </w:rPr>
          <w:t>神</w:t>
        </w:r>
      </w:hyperlink>
      <w:r>
        <w:rPr>
          <w:lang w:val="zh_CN" w:bidi="zh_CN"/>
        </w:rPr>
        <w:t>这个词的讨论。 请使用你在其它经文中所用的相同词语来指神。</w:t>
      </w:r>
    </w:p>
    <w:p>
      <w:pPr/>
      <w:r>
        <w:rPr>
          <w:lang w:val="zh_CN" w:bidi="zh_CN"/>
        </w:rPr>
      </w:r>
      <w:r>
        <w:rPr>
          <w:lang w:val="zh_CN" w:bidi="zh_CN"/>
        </w:rPr>
        <w:t>夜间，神在</w:t>
      </w:r>
      <w:r>
        <w:rPr>
          <w:b/>
          <w:lang w:val="zh_CN" w:bidi="zh_CN"/>
        </w:rPr>
        <w:t>异象</w:t>
      </w:r>
      <w:r>
        <w:rPr>
          <w:lang w:val="zh_CN" w:bidi="zh_CN"/>
        </w:rPr>
        <w:t>中向雅各说话。 异象通常是在清醒时看见的，而梦则是在睡眠中发生的。 这些异象发生在夜间。 在这些异象中，神对雅各说话。我们不知道神是否多次重复了相同的异象，或在不同的异象中以不同的方式说话。 这个词在经文中是复数形式。 请使用你在前面的经文中所用的相同词语来指异象。 主词汇表中有关于</w:t>
      </w:r>
      <w:hyperlink r:id="rId51">
        <w:r>
          <w:rPr>
            <w:lang w:val="zh_CN" w:bidi="zh_CN"/>
          </w:rPr>
          <w:rPr>
            <w:color w:val="0000EE"/>
            <w:u w:val="single"/>
          </w:rPr>
          <w:t>异象</w:t>
        </w:r>
      </w:hyperlink>
      <w:r>
        <w:rPr>
          <w:lang w:val="zh_CN" w:bidi="zh_CN"/>
        </w:rPr>
        <w:t>这个词的讨论。</w:t>
      </w:r>
    </w:p>
    <w:p>
      <w:pPr/>
      <w:r>
        <w:rPr>
          <w:lang w:val="zh_CN" w:bidi="zh_CN"/>
        </w:rPr>
      </w:r>
      <w:r>
        <w:rPr>
          <w:lang w:val="zh_CN" w:bidi="zh_CN"/>
        </w:rPr>
        <w:t>神说，当雅各去世时，约瑟必为他合上眼睛。 这是一个关于死亡的景象。 有时人们在死的时候，眼睛是张开的。 然后必须有人为死者合上眼睛。 有些翻译使用了这个景象。 另一些翻译直接表达为：约瑟会陪在雅各身边，并在雅各临终时照料他。 如果在你的语言中有自然的说法来描述这个过程，你可以使用它。</w:t>
      </w:r>
    </w:p>
    <w:p>
      <w:pPr/>
      <w:r>
        <w:rPr>
          <w:lang w:val="zh_CN" w:bidi="zh_CN"/>
        </w:rPr>
      </w:r>
      <w:r>
        <w:rPr>
          <w:lang w:val="zh_CN" w:bidi="zh_CN"/>
        </w:rPr>
        <w:t>雅各和他的妻子、孩子们一同乘坐埃及王所派来的车辆。 王的称呼是</w:t>
      </w:r>
      <w:r>
        <w:rPr>
          <w:b/>
          <w:lang w:val="zh_CN" w:bidi="zh_CN"/>
        </w:rPr>
        <w:t>法老</w:t>
      </w:r>
      <w:r>
        <w:rPr>
          <w:lang w:val="zh_CN" w:bidi="zh_CN"/>
        </w:rPr>
        <w:t>。 有些翻译使用法老，有些使用王。 有些则两者都用。 法老不是王的名字。 这是埃及历代君王所使用的称呼。</w:t>
      </w:r>
    </w:p>
    <w:p>
      <w:pPr/>
      <w:r>
        <w:rPr>
          <w:lang w:val="zh_CN" w:bidi="zh_CN"/>
        </w:rPr>
      </w:r>
      <w:r>
        <w:rPr>
          <w:lang w:val="zh_CN" w:bidi="zh_CN"/>
        </w:rPr>
        <w:t>雅各和他的众子带著他们所有的财物和所有的</w:t>
      </w:r>
      <w:r>
        <w:rPr>
          <w:b/>
          <w:lang w:val="zh_CN" w:bidi="zh_CN"/>
        </w:rPr>
        <w:t>牲畜</w:t>
      </w:r>
      <w:r>
        <w:rPr>
          <w:lang w:val="zh_CN" w:bidi="zh_CN"/>
        </w:rPr>
        <w:t>一同前往。 牲畜指的是他们所有的动物。 这可能包括绵羊和山羊，以及牛、驴和骆驼。</w:t>
      </w:r>
    </w:p>
    <w:p>
      <w:pPr/>
      <w:r>
        <w:rPr>
          <w:lang w:val="zh_CN" w:bidi="zh_CN"/>
        </w:rPr>
      </w:r>
      <w:r>
        <w:rPr>
          <w:lang w:val="zh_CN" w:bidi="zh_CN"/>
        </w:rPr>
        <w:t>当经文开始列出雅各的后代时，又再次使用了以色列这个名字。 有些翻译为确保人们知道这是同一个人，就说这是以色列的众子，以色列就是雅各。</w:t>
      </w:r>
    </w:p>
    <w:p>
      <w:pPr/>
      <w:r>
        <w:rPr>
          <w:lang w:val="zh_CN" w:bidi="zh_CN"/>
        </w:rPr>
      </w:r>
      <w:r>
        <w:rPr>
          <w:lang w:val="zh_CN" w:bidi="zh_CN"/>
        </w:rPr>
        <w:t>约瑟的两个儿子，是安城的祭司波提非拉的女儿亚西纳所生的。 请确保使用你在前面的经文中所用的相同名字和发音来指波提非拉。 不要将波提非拉与王宫侍卫长波提乏混淆。</w:t>
      </w:r>
    </w:p>
    <w:p>
      <w:pPr/>
      <w:r>
        <w:rPr>
          <w:lang w:val="zh_CN" w:bidi="zh_CN"/>
        </w:rPr>
      </w:r>
      <w:r>
        <w:rPr>
          <w:lang w:val="zh_CN" w:bidi="zh_CN"/>
        </w:rPr>
        <w:t>犹大有个儿子，名叫法勒斯。 法勒斯有个儿子，名叫希斯仑。 这些名字将出现在后来的经文中。 重要的是要使用相同的名字。</w:t>
      </w:r>
    </w:p>
    <w:p>
      <w:pPr/>
      <w:r>
        <w:rPr>
          <w:lang w:val="zh_CN" w:bidi="zh_CN"/>
        </w:rPr>
      </w:r>
      <w:r>
        <w:rPr>
          <w:lang w:val="zh_CN" w:bidi="zh_CN"/>
        </w:rPr>
        <w:t>请使用你在前面的经文中所用的相同名字和发音，来称呼雅各的每个儿子。</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46:28–47:12</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请聆听创世记四十六章28节至四十七章12节的音频，并将它记在心里。 聆听经文三次（如果可能的话，请听三种不同的翻译版本）。然后以小组的形式来讨论以下的问题：</w:t>
      </w:r>
    </w:p>
    <w:p>
      <w:pPr>
        <w:pStyle w:val="ListNumber"/>
        <w:numPr>
          <w:ilvl w:val="0"/>
          <w:numId w:val="10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雅各和他的家人到达埃及的歌珊地。 约瑟来见雅各。 约瑟指示兄弟们如何对王说话。</w:t>
      </w:r>
    </w:p>
    <w:p>
      <w:pPr/>
      <w:r>
        <w:rPr>
          <w:lang w:val="zh_CN" w:bidi="zh_CN"/>
        </w:rPr>
      </w:r>
      <w:r>
        <w:rPr>
          <w:b/>
          <w:lang w:val="zh_CN" w:bidi="zh_CN"/>
        </w:rPr>
        <w:t>第二个场景：</w:t>
      </w:r>
      <w:r>
        <w:rPr>
          <w:lang w:val="zh_CN" w:bidi="zh_CN"/>
        </w:rPr>
        <w:t>约瑟选择了五个兄弟，带他们去见王。</w:t>
      </w:r>
    </w:p>
    <w:p>
      <w:pPr/>
      <w:r>
        <w:rPr>
          <w:lang w:val="zh_CN" w:bidi="zh_CN"/>
        </w:rPr>
      </w:r>
      <w:r>
        <w:rPr>
          <w:b/>
          <w:lang w:val="zh_CN" w:bidi="zh_CN"/>
        </w:rPr>
        <w:t>第三个场景：</w:t>
      </w:r>
      <w:r>
        <w:rPr>
          <w:lang w:val="zh_CN" w:bidi="zh_CN"/>
        </w:rPr>
        <w:t>约瑟带雅各去见王。 约瑟把他的家人安置在歌珊，给他们所需的食物。</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五个兄弟与约瑟一起去拜访王。</w:t>
      </w:r>
    </w:p>
    <w:p>
      <w:pPr>
        <w:pStyle w:val="ListBullet"/>
        <w:spacing w:line="240" w:lineRule="auto"/>
        <w:ind w:left="720"/>
      </w:pPr>
      <w:r>
        <w:rPr>
          <w:lang w:val="zh_CN" w:bidi="zh_CN"/>
        </w:rPr>
      </w:r>
      <w:r>
        <w:rPr>
          <w:lang w:val="zh_CN" w:bidi="zh_CN"/>
        </w:rPr>
        <w:t>其他的兄弟和他们所有的家人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在第一个场景中，雅各的家人到达埃及。 雅各派犹大前去告诉约瑟，他们就在附近。 犹大要约瑟指引他们要去的方向。 约瑟带著他的车，立即去歌珊见雅各。 约瑟抱著雅各，哭泣很久。 雅各告诉约瑟："现在我可以死了。 我已经又见到了你的面。 我知道你还活著。"</w:t>
      </w:r>
    </w:p>
    <w:p>
      <w:pPr/>
      <w:r>
        <w:rPr>
          <w:lang w:val="zh_CN" w:bidi="zh_CN"/>
        </w:rPr>
      </w:r>
      <w:r>
        <w:rPr>
          <w:lang w:val="zh_CN" w:bidi="zh_CN"/>
        </w:rPr>
        <w:t>约瑟告诉兄弟们，他会去见王，告诉王，他的家人已经到达埃及。 约瑟会告诉王，这些兄弟们都是牧羊人。 约瑟告诉兄弟们，他们要告诉王，他们是牧羊人。 埃及人鄙视牧羊人，不想与牧羊人交往。 这样，约瑟的家人就可以让他们自己与埃及人分开。</w:t>
      </w:r>
    </w:p>
    <w:p>
      <w:pPr/>
      <w:r>
        <w:rPr>
          <w:lang w:val="zh_CN" w:bidi="zh_CN"/>
        </w:rPr>
      </w:r>
      <w:r>
        <w:rPr>
          <w:lang w:val="zh_CN" w:bidi="zh_CN"/>
        </w:rPr>
        <w:t>在第二个场景中，约瑟选择了五个兄弟去见王。 正如约瑟所吩咐他们的，这几个兄弟们告诉王，他们是牧羊人。 兄弟们把自己称为王的仆人。 这是一种恭敬的对王说话的方式。 王告诉约瑟，要把埃及全地最好的土地给兄弟们。</w:t>
      </w:r>
    </w:p>
    <w:p>
      <w:pPr/>
      <w:r>
        <w:rPr>
          <w:lang w:val="zh_CN" w:bidi="zh_CN"/>
        </w:rPr>
      </w:r>
      <w:r>
        <w:rPr>
          <w:lang w:val="zh_CN" w:bidi="zh_CN"/>
        </w:rPr>
        <w:t>在第三个场景中，约瑟带著雅各去见王。 雅各祝福王。 王问雅各的年龄，雅各说："我一百三十岁。" 雅各在离开王之前，再次祝福了王。</w:t>
      </w:r>
    </w:p>
    <w:p>
      <w:pPr/>
      <w:r>
        <w:rPr>
          <w:lang w:val="zh_CN" w:bidi="zh_CN"/>
        </w:rPr>
      </w:r>
      <w:r>
        <w:rPr>
          <w:lang w:val="zh_CN" w:bidi="zh_CN"/>
        </w:rPr>
        <w:t>约瑟把这些兄弟们和他们所有的家人安置在一个名叫兰塞的地区，兰塞是歌珊地的一部分。 这是全埃及饲养绵羊和牛的最佳土地。 约瑟还给他们食物来养活他们的家人。 每个人，包括最小的孩子，都有足够的食物吃。</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五个兄弟</w:t>
      </w:r>
    </w:p>
    <w:p>
      <w:pPr>
        <w:pStyle w:val="ListBullet"/>
        <w:spacing w:line="240" w:lineRule="auto"/>
        <w:ind w:left="720"/>
      </w:pPr>
      <w:r>
        <w:rPr>
          <w:lang w:val="zh_CN" w:bidi="zh_CN"/>
        </w:rPr>
      </w:r>
      <w:r>
        <w:rPr>
          <w:lang w:val="zh_CN" w:bidi="zh_CN"/>
        </w:rPr>
        <w:t>其他的兄弟和他们所有的家人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在第一个场景中，雅各和他所有的家人到达埃及。 当他们接近歌珊地区时，雅各派犹大去找约瑟，并问他们一家该往哪里去。 约瑟让马匹拉著他的车，然后去见雅各。 当约瑟到达歌珊时，他紧紧地拥抱雅各，并欢喜地哭泣。</w:t>
      </w:r>
    </w:p>
    <w:p>
      <w:pPr/>
      <w:r>
        <w:rPr>
          <w:lang w:val="zh_CN" w:bidi="zh_CN"/>
        </w:rPr>
      </w:r>
      <w:r>
        <w:rPr>
          <w:lang w:val="zh_CN" w:bidi="zh_CN"/>
        </w:rPr>
        <w:t>请在这里暂停表演，并问约瑟："你现在感觉如何？"你可能会听到，"我喜乐极了。 我无法停止欢喜的哭泣。 我原先不知道我是否还会再次见到我的父亲，而现在他就在这里。 我现在非常高兴。" 请问兄弟们："你们现在感觉如何？"你可能会听到，"我很高兴我们能够把父亲带到这里，这样父亲就可以再次见到约瑟。 我后悔我们卖掉约瑟的事。 当约瑟说神的意思永远都是好的，我希望约瑟所说的是真的。 我仍然担心当我们的父亲去世时，会发生什么事。" 请重新开始表演。</w:t>
      </w:r>
    </w:p>
    <w:p>
      <w:pPr/>
      <w:r>
        <w:rPr>
          <w:lang w:val="zh_CN" w:bidi="zh_CN"/>
        </w:rPr>
      </w:r>
      <w:r>
        <w:rPr>
          <w:lang w:val="zh_CN" w:bidi="zh_CN"/>
        </w:rPr>
        <w:t>雅各对约瑟说："我现在可以死了，因为我又见到了你。 我知道你仍然活著，所以我可以平安地死去。"</w:t>
      </w:r>
    </w:p>
    <w:p>
      <w:pPr/>
      <w:r>
        <w:rPr>
          <w:lang w:val="zh_CN" w:bidi="zh_CN"/>
        </w:rPr>
      </w:r>
      <w:r>
        <w:rPr>
          <w:lang w:val="zh_CN" w:bidi="zh_CN"/>
        </w:rPr>
        <w:t>请在这里暂停表演，并问雅各："你为什么在这个欢乐的时刻谈论死亡？" 你可能会听到："我是一个老人。 我不会再活多久。 这些年来，我为约瑟悲伤。 现在，我悲伤的眼泪变成了喜乐的眼泪。 我如此高兴又看到我的儿子约瑟。 我很平安。 我还有什么可担心的。 我不是现在急著要死，但我不会担心死亡，因为我知道约瑟现在在哪里。" 请重新开始表演。</w:t>
      </w:r>
    </w:p>
    <w:p>
      <w:pPr/>
      <w:r>
        <w:rPr>
          <w:lang w:val="zh_CN" w:bidi="zh_CN"/>
        </w:rPr>
      </w:r>
      <w:r>
        <w:rPr>
          <w:lang w:val="zh_CN" w:bidi="zh_CN"/>
        </w:rPr>
        <w:t>约瑟告诉兄弟们，要他们告诉王，他们是牧羊人。 埃及人鄙视牧羊人。 约瑟计划让他的家人住在歌珊，远离埃及文化和宗教的影响。</w:t>
      </w:r>
    </w:p>
    <w:p>
      <w:pPr/>
      <w:r>
        <w:rPr>
          <w:lang w:val="zh_CN" w:bidi="zh_CN"/>
        </w:rPr>
      </w:r>
      <w:r>
        <w:rPr>
          <w:lang w:val="zh_CN" w:bidi="zh_CN"/>
        </w:rPr>
        <w:t>请在这里暂停表演，并问兄弟们："你们对约瑟的这个计划感觉如何？" 你可能会听到："这是一个很好的计划。 我们需要与埃及人分开。 他们敬拜偶像。 我们敬拜神。 我们不希望我们的孩子和孙子转向那些假神。 此外，我们不会说他们的语言，我们不知道他们吃什么。 这样更好。 约瑟给了我们一个好的计划。" 请重新开始表演。</w:t>
      </w:r>
    </w:p>
    <w:p>
      <w:pPr/>
      <w:r>
        <w:rPr>
          <w:lang w:val="zh_CN" w:bidi="zh_CN"/>
        </w:rPr>
      </w:r>
      <w:r>
        <w:rPr>
          <w:lang w:val="zh_CN" w:bidi="zh_CN"/>
        </w:rPr>
        <w:t>在第二个场景中，约瑟选择了他的五个兄弟，带他们去见王。 兄弟们按照约瑟告诉他们的做了。 兄弟们告诉王，他们是牧羊人。 兄弟们要求住在歌珊地。 王告诉约瑟，要把埃及最好的土地给兄弟们。 王还告诉约瑟，任何具有特殊技能的兄弟都可以照顾王的牲畜。</w:t>
      </w:r>
    </w:p>
    <w:p>
      <w:pPr/>
      <w:r>
        <w:rPr>
          <w:lang w:val="zh_CN" w:bidi="zh_CN"/>
        </w:rPr>
      </w:r>
      <w:r>
        <w:rPr>
          <w:lang w:val="zh_CN" w:bidi="zh_CN"/>
        </w:rPr>
        <w:t>请在这里暂停表演，并问王："你见过约瑟的家人后，现在感觉如何？" 你可能会听到："我很惊讶。 约瑟似乎是一个如此精致和受过教育的人。 他的兄弟和父亲怎么能都是牧羊人！ 把他们安置在歌珊，这样很好。 这样，他们不会期望我把他们留在宫殿里。" 请重新开始表演。</w:t>
      </w:r>
    </w:p>
    <w:p>
      <w:pPr/>
      <w:r>
        <w:rPr>
          <w:lang w:val="zh_CN" w:bidi="zh_CN"/>
        </w:rPr>
      </w:r>
      <w:r>
        <w:rPr>
          <w:lang w:val="zh_CN" w:bidi="zh_CN"/>
        </w:rPr>
        <w:t>在第三个场景中，约瑟带著雅各去见王。 雅各祝福王。 雅各告诉王，他已经一百三十岁。 当雅各离开王时，雅各再次祝福王。</w:t>
      </w:r>
    </w:p>
    <w:p>
      <w:pPr/>
      <w:r>
        <w:rPr>
          <w:lang w:val="zh_CN" w:bidi="zh_CN"/>
        </w:rPr>
      </w:r>
      <w:r>
        <w:rPr>
          <w:lang w:val="zh_CN" w:bidi="zh_CN"/>
        </w:rPr>
        <w:t>请在这里暂停表演，并问雅各："你见到埃及王，感觉如何？" 你可能会听到："我很高兴见到王。 王对约瑟很好。 王对我和我所有的儿子都很好。 我想感谢王。" 请问王："你见到约瑟的父亲时，感觉如何？" 你可能会听到："我再次感到惊讶。 他是一个奇怪的老人。 我不知道他如何生出一个像约瑟这样的智者。 然而，他是约瑟的父亲，所以我会尊重他。 他给了我两次祝福。 这太奇妙了。" 请重新开始表演。</w:t>
      </w:r>
    </w:p>
    <w:p>
      <w:pPr/>
      <w:r>
        <w:rPr>
          <w:lang w:val="zh_CN" w:bidi="zh_CN"/>
        </w:rPr>
      </w:r>
      <w:r>
        <w:rPr>
          <w:lang w:val="zh_CN" w:bidi="zh_CN"/>
        </w:rPr>
        <w:t>约瑟把全埃及最好的土地给他的家人。 他们住在歌珊地的一个地区。 这个地区是牧羊人放牧他们牲畜的好地方。 约瑟提供了全家需要的所有食物，这样即使是最小的孩子也能吃饱。</w:t>
      </w:r>
    </w:p>
    <w:p>
      <w:pPr/>
      <w:r>
        <w:rPr>
          <w:lang w:val="zh_CN" w:bidi="zh_CN"/>
        </w:rPr>
      </w:r>
      <w:r>
        <w:rPr>
          <w:lang w:val="zh_CN" w:bidi="zh_CN"/>
        </w:rPr>
        <w:t>请在这里暂停表演，并问约瑟："你为什么对你的兄弟们如此善良？ 难道你不记得他们对你做了什么吗？" 你可能会听到："我知道他们把我卖为奴隶时，是有意要害我。 但神与我同在，神帮助了我，神使一切都变成好的。 我相信神把我带到埃及，这样我可以拯救我所有家人的性命。 我也在拯救其他人的性命。 他们原意是坏的，但神的计划使它成为好的。 我希望他们现在的生活是快乐和成功的。 我不想报复，或对任何人造成任何伤害。 我希望我们成为一个好的家庭。"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这段经文的第一部分使用以色列作为雅各的名字，然后在第二部分则改用雅各这个名字。 有些翻译只使用雅各这个名字。 重要的是要确保人们明白，以色列和雅各是同一个人，只是有两个名字。</w:t>
      </w:r>
    </w:p>
    <w:p>
      <w:pPr/>
      <w:r>
        <w:rPr>
          <w:lang w:val="zh_CN" w:bidi="zh_CN"/>
        </w:rPr>
      </w:r>
      <w:r>
        <w:rPr>
          <w:lang w:val="zh_CN" w:bidi="zh_CN"/>
        </w:rPr>
        <w:t>约瑟用他的</w:t>
      </w:r>
      <w:r>
        <w:rPr>
          <w:b/>
          <w:lang w:val="zh_CN" w:bidi="zh_CN"/>
        </w:rPr>
        <w:t>马车</w:t>
      </w:r>
      <w:r>
        <w:rPr>
          <w:lang w:val="zh_CN" w:bidi="zh_CN"/>
        </w:rPr>
        <w:t>去歌珊见雅各。 马车是一种特殊的车辆，有两个轮子。 马车是由一匹马或几匹马拉动的。 马车的用途是为了快速的运输。 在战争期间，士兵们也使用马车。 作为埃及的宰相，约瑟有一辆特殊的马车。</w:t>
      </w:r>
    </w:p>
    <w:p>
      <w:pPr/>
      <w:r>
        <w:rPr>
          <w:lang w:val="zh_CN" w:bidi="zh_CN"/>
        </w:rPr>
      </w:r>
      <w:r>
        <w:rPr>
          <w:lang w:val="zh_CN" w:bidi="zh_CN"/>
        </w:rPr>
        <w:t>请再次展示马车的图片。</w:t>
      </w:r>
    </w:p>
    <w:p>
      <w:pPr/>
      <w:r>
        <w:rPr>
          <w:lang w:val="zh_CN" w:bidi="zh_CN"/>
        </w:rPr>
      </w:r>
      <w:r>
        <w:rPr>
          <w:lang w:val="zh_CN" w:bidi="zh_CN"/>
        </w:rPr>
        <w:t>约瑟伏在雅各的颈项上，痛哭了许久。 这个说法描述了一个景象：约瑟双臂环绕雅各，紧紧拥抱著他。 约瑟把脸埋在雅各的颈项间，放声痛哭。 如果你的语言中有特殊的词语来形容充满情感的问候方式，也可以在这里使用。</w:t>
      </w:r>
    </w:p>
    <w:p>
      <w:pPr/>
      <w:r>
        <w:rPr>
          <w:lang w:val="zh_CN" w:bidi="zh_CN"/>
        </w:rPr>
      </w:r>
      <w:r>
        <w:rPr>
          <w:lang w:val="zh_CN" w:bidi="zh_CN"/>
        </w:rPr>
        <w:t>约瑟要家人告诉人，这些人是</w:t>
      </w:r>
      <w:r>
        <w:rPr>
          <w:b/>
          <w:lang w:val="zh_CN" w:bidi="zh_CN"/>
        </w:rPr>
        <w:t>牧羊人</w:t>
      </w:r>
      <w:r>
        <w:rPr>
          <w:lang w:val="zh_CN" w:bidi="zh_CN"/>
        </w:rPr>
        <w:t>，负责照看他们的牲畜。 主词汇表中有关于</w:t>
      </w:r>
      <w:hyperlink r:id="rId88">
        <w:r>
          <w:rPr>
            <w:lang w:val="zh_CN" w:bidi="zh_CN"/>
          </w:rPr>
          <w:rPr>
            <w:color w:val="0000EE"/>
            <w:u w:val="single"/>
          </w:rPr>
          <w:t>牧羊人</w:t>
        </w:r>
      </w:hyperlink>
      <w:r>
        <w:rPr>
          <w:lang w:val="zh_CN" w:bidi="zh_CN"/>
        </w:rPr>
        <w:t>这个词的讨论。 请使用你在其它经文中所用的相同词语来指牧羊人。 埃及人</w:t>
      </w:r>
      <w:r>
        <w:rPr>
          <w:b/>
          <w:lang w:val="zh_CN" w:bidi="zh_CN"/>
        </w:rPr>
        <w:t>鄙视</w:t>
      </w:r>
      <w:r>
        <w:rPr>
          <w:lang w:val="zh_CN" w:bidi="zh_CN"/>
        </w:rPr>
        <w:t>牧羊人。 鄙视是一个强烈的词，意思包括憎恨﹑憎恶﹑嫌恶或深深反感。 鄙视比不喜欢更强烈。 请选择一个强烈的词，来描述这种对牧羊人的感觉。</w:t>
      </w:r>
    </w:p>
    <w:p>
      <w:pPr/>
      <w:r>
        <w:rPr>
          <w:lang w:val="zh_CN" w:bidi="zh_CN"/>
        </w:rPr>
      </w:r>
      <w:r>
        <w:rPr>
          <w:b/>
          <w:lang w:val="zh_CN" w:bidi="zh_CN"/>
        </w:rPr>
        <w:t>法老</w:t>
      </w:r>
      <w:r>
        <w:rPr>
          <w:lang w:val="zh_CN" w:bidi="zh_CN"/>
        </w:rPr>
        <w:t>是埃及</w:t>
      </w:r>
      <w:r>
        <w:rPr>
          <w:b/>
          <w:lang w:val="zh_CN" w:bidi="zh_CN"/>
        </w:rPr>
        <w:t>王</w:t>
      </w:r>
      <w:r>
        <w:rPr>
          <w:lang w:val="zh_CN" w:bidi="zh_CN"/>
        </w:rPr>
        <w:t>的称呼。 有些翻译称他为王，另一些称他为法老。 有些则同时使用了王和法老。 请使用你一直使用的相同方式来描述王。</w:t>
      </w:r>
    </w:p>
    <w:p>
      <w:pPr/>
      <w:r>
        <w:rPr>
          <w:lang w:val="zh_CN" w:bidi="zh_CN"/>
        </w:rPr>
      </w:r>
      <w:r>
        <w:rPr>
          <w:lang w:val="zh_CN" w:bidi="zh_CN"/>
        </w:rPr>
        <w:t>这五个兄弟在与王见面的时候，称自己为王的</w:t>
      </w:r>
      <w:r>
        <w:rPr>
          <w:b/>
          <w:lang w:val="zh_CN" w:bidi="zh_CN"/>
        </w:rPr>
        <w:t>仆人</w:t>
      </w:r>
      <w:r>
        <w:rPr>
          <w:lang w:val="zh_CN" w:bidi="zh_CN"/>
        </w:rPr>
        <w:t>。 这是一种恭敬的对王说话的方式。 他们实际上不是王的仆人。 请使用你在其它经文中所用的相同词语来指仆人。 主词汇表中有对</w:t>
      </w:r>
      <w:hyperlink r:id="rId43">
        <w:r>
          <w:rPr>
            <w:lang w:val="zh_CN" w:bidi="zh_CN"/>
          </w:rPr>
          <w:rPr>
            <w:color w:val="0000EE"/>
            <w:u w:val="single"/>
          </w:rPr>
          <w:t>仆人</w:t>
        </w:r>
      </w:hyperlink>
      <w:r>
        <w:rPr>
          <w:lang w:val="zh_CN" w:bidi="zh_CN"/>
        </w:rPr>
        <w:t>这个词的讨论。</w:t>
      </w:r>
    </w:p>
    <w:p>
      <w:pPr/>
      <w:r>
        <w:rPr>
          <w:lang w:val="zh_CN" w:bidi="zh_CN"/>
        </w:rPr>
      </w:r>
      <w:r>
        <w:rPr>
          <w:lang w:val="zh_CN" w:bidi="zh_CN"/>
        </w:rPr>
        <w:t xml:space="preserve">当雅各见到王时，他 </w:t>
      </w:r>
      <w:r>
        <w:rPr>
          <w:b/>
          <w:lang w:val="zh_CN" w:bidi="zh_CN"/>
        </w:rPr>
        <w:t>祝福</w:t>
      </w:r>
      <w:r>
        <w:rPr>
          <w:lang w:val="zh_CN" w:bidi="zh_CN"/>
        </w:rPr>
        <w:t xml:space="preserve">了王我们不知道这个祝福是什么。 </w:t>
      </w:r>
      <w:hyperlink r:id="rId16">
        <w:r>
          <w:rPr>
            <w:lang w:val="zh_CN" w:bidi="zh_CN"/>
          </w:rPr>
          <w:rPr>
            <w:color w:val="0000EE"/>
            <w:u w:val="single"/>
          </w:rPr>
          <w:t>祝福</w:t>
        </w:r>
      </w:hyperlink>
      <w:r>
        <w:rPr>
          <w:lang w:val="zh_CN" w:bidi="zh_CN"/>
        </w:rPr>
        <w:t>这个词在主词汇表中有讨论。请使用你在前面的经文中所用的相同词语来指祝福。雅各在离开王面前时，为王祝福。 请使用相同的词语来指祝福。</w:t>
      </w:r>
    </w:p>
    <w:p>
      <w:pPr/>
      <w:r>
        <w:rPr>
          <w:lang w:val="zh_CN" w:bidi="zh_CN"/>
        </w:rPr>
      </w:r>
      <w:r>
        <w:rPr>
          <w:lang w:val="zh_CN" w:bidi="zh_CN"/>
        </w:rPr>
        <w:t>约瑟把兰塞地给雅各和兄弟们，这是歌珊地的一部分。 那是埃及最适合牧羊的土地。 约瑟还给每个家庭所需的食物，即使是最小的孩子也能吃饱。</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47:13–26</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请聆听创世记四十七章13至26节的音频，并将它记在心里。 聆听经文三次（如果可能的话，请听三种不同的翻译版本）。然后以小组的形式来讨论以下的问题：</w:t>
      </w:r>
    </w:p>
    <w:p>
      <w:pPr>
        <w:pStyle w:val="ListNumber"/>
        <w:numPr>
          <w:ilvl w:val="0"/>
          <w:numId w:val="11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雅各和他的儿子们在埃及的歌珊地定居。 约瑟继续他作为埃及宰相的工作。 神说饥荒会持续七年。 约瑟告诉他的兄弟们要搬到埃及的时候，饥荒已经持续两年了。 这段经文叙述约瑟如何处理未来五年的饥荒。</w:t>
      </w:r>
    </w:p>
    <w:p>
      <w:pPr/>
      <w:r>
        <w:rPr>
          <w:lang w:val="zh_CN" w:bidi="zh_CN"/>
        </w:rPr>
      </w:r>
      <w:r>
        <w:rPr>
          <w:lang w:val="zh_CN" w:bidi="zh_CN"/>
        </w:rPr>
        <w:t>随著饥荒的继续，人们用尽了食物。 埃及和迦南的饥荒都很严重。 人们用尽了食物。 人们开始挨饿。约瑟出售粮食，这是他在七个丰收之年收集并储存的粮食。 埃及和迦南的人都购买食物吃。 约瑟把所有的钱都放入王的金库。 金库是为王存放钱财或其它贵重物品的仓库。 最终，人们用尽了钱。 他们没有钱去购买食物。</w:t>
      </w:r>
    </w:p>
    <w:p>
      <w:pPr/>
      <w:r>
        <w:rPr>
          <w:lang w:val="zh_CN" w:bidi="zh_CN"/>
        </w:rPr>
      </w:r>
      <w:r>
        <w:rPr>
          <w:lang w:val="zh_CN" w:bidi="zh_CN"/>
        </w:rPr>
        <w:t>人们来见约瑟，向他乞求食物。 人们问了一个不需要回答的问题。 他们说："为什么我们要死在你眼前？" 这可以是一个肯定的陈述，例如："我们会死在你眼前。" 在你眼前，这是一个景象，表达人们会死在约瑟跟前，或死在约瑟面前。</w:t>
      </w:r>
    </w:p>
    <w:p>
      <w:pPr/>
      <w:r>
        <w:rPr>
          <w:lang w:val="zh_CN" w:bidi="zh_CN"/>
        </w:rPr>
      </w:r>
      <w:r>
        <w:rPr>
          <w:lang w:val="zh_CN" w:bidi="zh_CN"/>
        </w:rPr>
        <w:t>请在这里暂停并讨论：讲述一个关于饥荒或疾病的故事，导致许多人丧命。 人们如何描述这种情况？ 他们如何谈论这件事，好让每个人都知道情况真的很艰难，许多人因饥饿而死？ 请聆听，并且看看描述中是否有任何景象。</w:t>
      </w:r>
    </w:p>
    <w:p>
      <w:pPr/>
      <w:r>
        <w:rPr>
          <w:lang w:val="zh_CN" w:bidi="zh_CN"/>
        </w:rPr>
      </w:r>
      <w:r>
        <w:rPr>
          <w:lang w:val="zh_CN" w:bidi="zh_CN"/>
        </w:rPr>
        <w:t>显然，人们仍然还有他们的牲畜。 约瑟告诉人们，可以把他们的牲畜带来，作为购买食物的报酬。 这样，约瑟就得到了所有的动物，包括绵羊、山羊、马、驴和牛。 人们把这些动物给约瑟，约瑟给他们一年的食物。 人们没有动物剩下来。</w:t>
      </w:r>
    </w:p>
    <w:p>
      <w:pPr/>
      <w:r>
        <w:rPr>
          <w:lang w:val="zh_CN" w:bidi="zh_CN"/>
        </w:rPr>
      </w:r>
      <w:r>
        <w:rPr>
          <w:lang w:val="zh_CN" w:bidi="zh_CN"/>
        </w:rPr>
        <w:t>第二年，仍然有严重的饥荒。 人们没有钱，也没有牲畜。 人们因为缺乏食物而挨饿。再一次，人们问了一个不需要回答的问题。 他们问："为什么我们要死在你眼前？" 人们甘愿把他们的土地献给约瑟，并且他们自己成为奴隶，以此换取食物。 人们告诉约瑟，如果人们死了，就没有人耕种这地。 这地将会荒废，并且长出杂草。</w:t>
      </w:r>
    </w:p>
    <w:p>
      <w:pPr/>
      <w:r>
        <w:rPr>
          <w:lang w:val="zh_CN" w:bidi="zh_CN"/>
        </w:rPr>
      </w:r>
      <w:r>
        <w:rPr>
          <w:lang w:val="zh_CN" w:bidi="zh_CN"/>
        </w:rPr>
        <w:t>约瑟用粮食当钱，买下了埃及所有的土地。 这地属于王，而不是约瑟。 人们成为王的奴隶。 约瑟给他们食物吃，作为购买他们土地的报酬。</w:t>
      </w:r>
    </w:p>
    <w:p>
      <w:pPr/>
      <w:r>
        <w:rPr>
          <w:lang w:val="zh_CN" w:bidi="zh_CN"/>
        </w:rPr>
      </w:r>
      <w:r>
        <w:rPr>
          <w:lang w:val="zh_CN" w:bidi="zh_CN"/>
        </w:rPr>
        <w:t>埃及的祭司不需要卖掉他们的土地来获得食物。 祭司与王有所安排。 祭司的粮食由王供给。 这些祭司事奉许多不同的埃及神明。</w:t>
      </w:r>
    </w:p>
    <w:p>
      <w:pPr/>
      <w:r>
        <w:rPr>
          <w:lang w:val="zh_CN" w:bidi="zh_CN"/>
        </w:rPr>
      </w:r>
      <w:r>
        <w:rPr>
          <w:lang w:val="zh_CN" w:bidi="zh_CN"/>
        </w:rPr>
        <w:t>在购买了土地之后，约瑟提出要给人们种子，用来耕种。 要求是，收成的百分之二十，即五分之一，要归给王。 人们会把收成的百分之八十，即五分之四，留给自己的家人。 他们可以自由地处理这个收成。</w:t>
      </w:r>
    </w:p>
    <w:p>
      <w:pPr/>
      <w:r>
        <w:rPr>
          <w:lang w:val="zh_CN" w:bidi="zh_CN"/>
        </w:rPr>
      </w:r>
      <w:r>
        <w:rPr>
          <w:lang w:val="zh_CN" w:bidi="zh_CN"/>
        </w:rPr>
        <w:t>请在这里暂停并讨论：谈论纳税，或把你赚取或收获的东西的一部分给别人。 请听听如何解释所欠的数额。 有些人可能会使用诸如五分之一的分数，或有些人可能会使用诸如百分之二十的百分比。 五分之一或百分之二十，这是两种方式，表达相同的数量。</w:t>
      </w:r>
    </w:p>
    <w:p>
      <w:pPr/>
      <w:r>
        <w:rPr>
          <w:lang w:val="zh_CN" w:bidi="zh_CN"/>
        </w:rPr>
      </w:r>
      <w:r>
        <w:rPr>
          <w:lang w:val="zh_CN" w:bidi="zh_CN"/>
        </w:rPr>
        <w:t>人们对约瑟的主意感到高兴。 他们说："你救了我们的性命！" 人们要求成为王的仆人。</w:t>
      </w:r>
    </w:p>
    <w:p>
      <w:pPr/>
      <w:r>
        <w:rPr>
          <w:lang w:val="zh_CN" w:bidi="zh_CN"/>
        </w:rPr>
      </w:r>
      <w:r>
        <w:rPr>
          <w:lang w:val="zh_CN" w:bidi="zh_CN"/>
        </w:rPr>
        <w:t>约瑟提出一个法令或宣言，让每个人都知道。 约瑟说，所有庄稼的五分之一将属于王。 这段经文说，这个法令今天仍然有效。 这意味著在这个故事写下来的时候，这个法令仍然有效。</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饥荒很严重。 人们没有食物，也没有更多的钱来购买食物。 约瑟告诉人们，可以把他们的牲畜或动物带来，用这些动物来为人们购买食物。</w:t>
      </w:r>
    </w:p>
    <w:p>
      <w:pPr/>
      <w:r>
        <w:rPr>
          <w:lang w:val="zh_CN" w:bidi="zh_CN"/>
        </w:rPr>
      </w:r>
      <w:r>
        <w:rPr>
          <w:b/>
          <w:lang w:val="zh_CN" w:bidi="zh_CN"/>
        </w:rPr>
        <w:t>第二个场景：</w:t>
      </w:r>
      <w:r>
        <w:rPr>
          <w:lang w:val="zh_CN" w:bidi="zh_CN"/>
        </w:rPr>
        <w:t>饥荒继续。 人们不再有动物。 人们甘愿成为王的奴隶，并将他们的土地卖给王，以换取食物。</w:t>
      </w:r>
    </w:p>
    <w:p>
      <w:pPr/>
      <w:r>
        <w:rPr>
          <w:lang w:val="zh_CN" w:bidi="zh_CN"/>
        </w:rPr>
      </w:r>
      <w:r>
        <w:rPr>
          <w:b/>
          <w:lang w:val="zh_CN" w:bidi="zh_CN"/>
        </w:rPr>
        <w:t>第三个场景：</w:t>
      </w:r>
      <w:r>
        <w:rPr>
          <w:lang w:val="zh_CN" w:bidi="zh_CN"/>
        </w:rPr>
        <w:t>约瑟给人们种子，让他们耕种，这样他们就会有收成。 约瑟告诉人们，他们每年必须把收成的五分之一交给王。</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众人</w:t>
      </w:r>
    </w:p>
    <w:p>
      <w:pPr>
        <w:pStyle w:val="ListBullet"/>
        <w:spacing w:line="240" w:lineRule="auto"/>
        <w:ind w:left="720"/>
      </w:pPr>
      <w:r>
        <w:rPr>
          <w:lang w:val="zh_CN" w:bidi="zh_CN"/>
        </w:rPr>
      </w:r>
      <w:r>
        <w:rPr>
          <w:lang w:val="zh_CN" w:bidi="zh_CN"/>
        </w:rPr>
        <w:t>提到了王或法老。</w:t>
      </w:r>
    </w:p>
    <w:p>
      <w:pPr>
        <w:pStyle w:val="ListBullet"/>
        <w:spacing w:line="240" w:lineRule="auto"/>
        <w:ind w:left="720"/>
      </w:pPr>
      <w:r>
        <w:rPr>
          <w:lang w:val="zh_CN" w:bidi="zh_CN"/>
        </w:rPr>
      </w:r>
      <w:r>
        <w:rPr>
          <w:lang w:val="zh_CN" w:bidi="zh_CN"/>
        </w:rPr>
        <w:t>提到了祭司。</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在第一个场景中，约瑟的父亲和兄弟们在歌珊地定居时，埃及人没有食物。 有些翻译使用了一个词来开头，这个词的意思是这两个事件同时发生。 一个翻译使用了"同时"这个词。 另一些则使用了"现在"这个词。 使用这个词，表明约瑟在安置他家人的同时，人们用尽了食物。</w:t>
      </w:r>
    </w:p>
    <w:p>
      <w:pPr/>
      <w:r>
        <w:rPr>
          <w:lang w:val="zh_CN" w:bidi="zh_CN"/>
        </w:rPr>
      </w:r>
      <w:r>
        <w:rPr>
          <w:lang w:val="zh_CN" w:bidi="zh_CN"/>
        </w:rPr>
        <w:t>请在这里暂停并讨论：讲述一个两件事同时发生的故事。 请注意开头的词语。 故事讲述者如何让观众知道这些事件是同时发生的？</w:t>
      </w:r>
    </w:p>
    <w:p>
      <w:pPr/>
      <w:r>
        <w:rPr>
          <w:lang w:val="zh_CN" w:bidi="zh_CN"/>
        </w:rPr>
      </w:r>
      <w:r>
        <w:rPr>
          <w:lang w:val="zh_CN" w:bidi="zh_CN"/>
        </w:rPr>
        <w:t>饥荒继续很严重。 人们为了向约瑟购买食物，已经用尽了所有的钱。 约瑟把钱放入王的金库。 约瑟没有把这钱留给自己。 当人们不再有钱时，他们来见约瑟，向他求更多的食物。 约瑟建议他们用他们的牲畜来购买食物。 人们把他们的动物给约瑟，约瑟把食物给人们。 牲畜属于王。</w:t>
      </w:r>
    </w:p>
    <w:p>
      <w:pPr/>
      <w:r>
        <w:rPr>
          <w:lang w:val="zh_CN" w:bidi="zh_CN"/>
        </w:rPr>
      </w:r>
      <w:r>
        <w:rPr>
          <w:lang w:val="zh_CN" w:bidi="zh_CN"/>
        </w:rPr>
        <w:t>人们问了一个问题，在这里和第三个场景中，这个问题都不需要回答。他们说："我们为什么要死在你眼前呢？" 当他们问这个问题时，他们不期望得到一个回答。 他们说的是，放弃动物，总比死好。 在第三个场景中，放弃他们的土地和自由，比死更好。</w:t>
      </w:r>
    </w:p>
    <w:p>
      <w:pPr/>
      <w:r>
        <w:rPr>
          <w:lang w:val="zh_CN" w:bidi="zh_CN"/>
        </w:rPr>
      </w:r>
      <w:r>
        <w:rPr>
          <w:lang w:val="zh_CN" w:bidi="zh_CN"/>
        </w:rPr>
        <w:t>在第二个场景中，饥荒继续。 人们没有食物，没有钱，也没有动物。 人们再次来见约瑟，向他求食物。 人们提出要把他们的土地卖给约瑟，并且他们自己成为奴隶，以此换取食物。 人们告诉约瑟，如果所有的人都死了，就不会有人留在埃及。 这地将会空虚。 如果人们活著，他们可以继续耕种这地，并在饥荒结束时，产出庄稼。 约瑟同意了。 现在，这地属于王。 人们是王的奴隶。 约瑟把食物给人们。</w:t>
      </w:r>
    </w:p>
    <w:p>
      <w:pPr/>
      <w:r>
        <w:rPr>
          <w:lang w:val="zh_CN" w:bidi="zh_CN"/>
        </w:rPr>
      </w:r>
      <w:r>
        <w:rPr>
          <w:lang w:val="zh_CN" w:bidi="zh_CN"/>
        </w:rPr>
        <w:t>约瑟没有买下祭司的土地。 祭司事奉埃及各个不同的神明。 祭司与王有特殊的关系。 王供应粮食给祭司吃。 因此，祭司不需要卖掉他们的土地。</w:t>
      </w:r>
    </w:p>
    <w:p>
      <w:pPr/>
      <w:r>
        <w:rPr>
          <w:lang w:val="zh_CN" w:bidi="zh_CN"/>
        </w:rPr>
      </w:r>
      <w:r>
        <w:rPr>
          <w:lang w:val="zh_CN" w:bidi="zh_CN"/>
        </w:rPr>
        <w:t>在第三个场景中，人们再次来见约瑟。 他们没有东西可卖来换取食物了。 约瑟提出要给人们种子，让他们耕种，这样他们就可以有收成。 约瑟告诉人们，收成的五分之一，即百分之二十，将属于王。 人们接受了这个提议。 这个提议成为了埃及的法律。</w:t>
      </w:r>
    </w:p>
    <w:p>
      <w:pPr/>
      <w:r>
        <w:rPr>
          <w:lang w:val="zh_CN" w:bidi="zh_CN"/>
        </w:rPr>
      </w:r>
      <w:r>
        <w:rPr>
          <w:lang w:val="zh_CN" w:bidi="zh_CN"/>
        </w:rPr>
        <w:t>请在这里暂停并讨论：有些人可能很难解释清楚某个东西的百分比或比例。 你可以使用一堆石头或木棍。 数一下这一堆里东西的数量。 如果有五块石头，你可以把一块石头拿到一边，把四块石头留在堆里。 你可以使用十块石头，把两块石头放在一边，或使用二十块石头，把四块石头放在一边。 这将会帮助你的翻译者能够清楚地解释约瑟给人们的命令。</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众人</w:t>
      </w:r>
    </w:p>
    <w:p>
      <w:pPr>
        <w:pStyle w:val="ListBullet"/>
        <w:spacing w:line="240" w:lineRule="auto"/>
        <w:ind w:left="720"/>
      </w:pPr>
      <w:r>
        <w:rPr>
          <w:lang w:val="zh_CN" w:bidi="zh_CN"/>
        </w:rPr>
      </w:r>
      <w:r>
        <w:rPr>
          <w:lang w:val="zh_CN" w:bidi="zh_CN"/>
        </w:rPr>
        <w:t>提到了王或法老。</w:t>
      </w:r>
    </w:p>
    <w:p>
      <w:pPr>
        <w:pStyle w:val="ListBullet"/>
        <w:spacing w:line="240" w:lineRule="auto"/>
        <w:ind w:left="720"/>
      </w:pPr>
      <w:r>
        <w:rPr>
          <w:lang w:val="zh_CN" w:bidi="zh_CN"/>
        </w:rPr>
      </w:r>
      <w:r>
        <w:rPr>
          <w:lang w:val="zh_CN" w:bidi="zh_CN"/>
        </w:rPr>
        <w:t>提到了祭司。</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在第一个场景中，约瑟卖谷物给人们吃。 最终，人们花光了所有的钱，没有钱来购买更多的食物。 人们饿得要死。 人们来见约瑟，向他索要食物。 他们告诉约瑟："没有食物，我们会死在你眼前。" 约瑟有一个建议。 约瑟建议人们把他们的动物或牲畜给约瑟，约瑟会给人们食物。 这些动物属于王。 人们接受约瑟的想法，就得到一年的食物。</w:t>
      </w:r>
    </w:p>
    <w:p>
      <w:pPr/>
      <w:r>
        <w:rPr>
          <w:lang w:val="zh_CN" w:bidi="zh_CN"/>
        </w:rPr>
      </w:r>
      <w:r>
        <w:rPr>
          <w:lang w:val="zh_CN" w:bidi="zh_CN"/>
        </w:rPr>
        <w:t>请在这里暂停表演，并问人们："你们现在对这场饥荒感觉如何？" 你可能会听到："感觉我们可能再也吃不到东西了。 我从来没有见过这样的事情。 我的家人饿得要死。 约瑟说，我们可以把动物卖给他，以此来换取食物。 我们必须这样做，因为没有食物，动物无论如何都会死。 他们像我们一样需要食物。 我不知道没了驴或牛，我会做什么，但我们必须为孩子们提供食物。" 请问约瑟："你这样拿走他们的动物，感觉如何？" 你可能会听到："我这样做，是为了让动物活著。 不然他们会杀死动物，然后吃掉它们。 饥荒结束后，我们将需要我们的羊群和牛群。 我会确保动物得到照顾。" 请重新开始表演。</w:t>
      </w:r>
    </w:p>
    <w:p>
      <w:pPr/>
      <w:r>
        <w:rPr>
          <w:lang w:val="zh_CN" w:bidi="zh_CN"/>
        </w:rPr>
      </w:r>
      <w:r>
        <w:rPr>
          <w:lang w:val="zh_CN" w:bidi="zh_CN"/>
        </w:rPr>
        <w:t>在第二个场景中，饥荒继续。 人们饿得要死。 人们没有钱，也没有动物可以用来作为食物。 人们来见约瑟，提出要出售他们的土地以换取食物。 人们甘愿成为王的奴隶。 人们说，如果他们死了，就不会有人留在埃及去耕种这块土地。 约瑟为王买下了埃及所有的土地。 人们成为王的奴隶。</w:t>
      </w:r>
    </w:p>
    <w:p>
      <w:pPr/>
      <w:r>
        <w:rPr>
          <w:lang w:val="zh_CN" w:bidi="zh_CN"/>
        </w:rPr>
      </w:r>
      <w:r>
        <w:rPr>
          <w:lang w:val="zh_CN" w:bidi="zh_CN"/>
        </w:rPr>
        <w:t>请在这里暂停表演，并问人们："你们为什么甘愿以自由换取食物？ 如果你们成为奴隶，就不会有自由了。" 你可能会听到："没有食物，我们就会死。" 没有自由地活著，比死掉更好。 我希望我的孩子能活下来。 这是他们唯一能活下来的方式。 我们世世代代在这块土地上耕种。 我不希望这块土地荒废，只有杂草长在上面。 我想住在这里，在这块土地上抚养我的家人。 把它卖给王，这样我们就有东西吃，这是唯一的出路。" 请重新开始表演。</w:t>
      </w:r>
    </w:p>
    <w:p>
      <w:pPr/>
      <w:r>
        <w:rPr>
          <w:lang w:val="zh_CN" w:bidi="zh_CN"/>
        </w:rPr>
      </w:r>
      <w:r>
        <w:rPr>
          <w:lang w:val="zh_CN" w:bidi="zh_CN"/>
        </w:rPr>
        <w:t>约瑟没有买下祭司的土地。 祭司事奉埃及各个不同的神明。 王供应粮食给祭司吃。 既然祭司有食物，他们就不需要卖掉他们的土地。</w:t>
      </w:r>
    </w:p>
    <w:p>
      <w:pPr/>
      <w:r>
        <w:rPr>
          <w:lang w:val="zh_CN" w:bidi="zh_CN"/>
        </w:rPr>
      </w:r>
      <w:r>
        <w:rPr>
          <w:lang w:val="zh_CN" w:bidi="zh_CN"/>
        </w:rPr>
        <w:t>在第三个场景中，饥荒继续。 人们什么都没有。 人们没有钱，没有动物，没有土地。 土地和动物现在属于王。 人们现在是王的奴隶。 约瑟提出要给人们种子，让他们种下，这样他们就会有收成。 约瑟说，人们必须把所有收成的五分之一交给王。 人们接受了约瑟的建议。 人们乐于把收成的五分之一交给王。 人们告诉约瑟："你救了我们的性命。" 约瑟制定了一项律法，规定人们每年必须把收成的五分之一交给王。</w:t>
      </w:r>
    </w:p>
    <w:p>
      <w:pPr/>
      <w:r>
        <w:rPr>
          <w:lang w:val="zh_CN" w:bidi="zh_CN"/>
        </w:rPr>
      </w:r>
      <w:r>
        <w:rPr>
          <w:lang w:val="zh_CN" w:bidi="zh_CN"/>
        </w:rPr>
        <w:t>请在这里暂停表演，并问约瑟："你现在感觉如何？"你可能会听到："我真的很高兴。 埃及在饥荒中幸存下来。 将会再次有收成。 我制定律法，规定人们必须把每个收成的五分之一交给王。 这让王有额外的粮食，可以存储起来，预防另一次饥荒的发生。 如果饥荒来了，人们就会有食物。 我使王更富有。 我试图以诚实的方式做我的工作。 我想王很高兴。 我希望得神的喜悦。" 请问王："你现在感觉如何？" 你可能会听到："我对约瑟和约瑟所做的工作，感到非常高兴。 约瑟做得真的非常好。 我不认识约瑟的神，但约瑟的神祝福了约瑟。 约瑟又祝福我。 也许这就是我被祝福的原因。 人们有食物，并满足于约瑟照顾他们的方式。 我很高兴我任命约瑟来完成这项任务。”请重新开始表演。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饥荒</w:t>
      </w:r>
      <w:r>
        <w:rPr>
          <w:lang w:val="zh_CN" w:bidi="zh_CN"/>
        </w:rPr>
        <w:t>仍然很严重。 请使用你在其它经文中所用的相同词语来指饥荒。</w:t>
      </w:r>
    </w:p>
    <w:p>
      <w:pPr/>
      <w:r>
        <w:rPr>
          <w:lang w:val="zh_CN" w:bidi="zh_CN"/>
        </w:rPr>
      </w:r>
      <w:r>
        <w:rPr>
          <w:lang w:val="zh_CN" w:bidi="zh_CN"/>
        </w:rPr>
        <w:t>埃及</w:t>
      </w:r>
      <w:r>
        <w:rPr>
          <w:b/>
          <w:lang w:val="zh_CN" w:bidi="zh_CN"/>
        </w:rPr>
        <w:t>王</w:t>
      </w:r>
      <w:r>
        <w:rPr>
          <w:lang w:val="zh_CN" w:bidi="zh_CN"/>
        </w:rPr>
        <w:t>也被称为</w:t>
      </w:r>
      <w:r>
        <w:rPr>
          <w:b/>
          <w:lang w:val="zh_CN" w:bidi="zh_CN"/>
        </w:rPr>
        <w:t>法老</w:t>
      </w:r>
      <w:r>
        <w:rPr>
          <w:lang w:val="zh_CN" w:bidi="zh_CN"/>
        </w:rPr>
        <w:t>。 法老是王的称呼。 有些翻译使用王这个词，有些使用法老，有些则两者都使用。 请使用你一直使用的相同词汇来指王。</w:t>
      </w:r>
    </w:p>
    <w:p>
      <w:pPr/>
      <w:r>
        <w:rPr>
          <w:lang w:val="zh_CN" w:bidi="zh_CN"/>
        </w:rPr>
      </w:r>
      <w:r>
        <w:rPr>
          <w:lang w:val="zh_CN" w:bidi="zh_CN"/>
        </w:rPr>
        <w:t>人们把他们的</w:t>
      </w:r>
      <w:r>
        <w:rPr>
          <w:b/>
          <w:lang w:val="zh_CN" w:bidi="zh_CN"/>
        </w:rPr>
        <w:t>牲畜</w:t>
      </w:r>
      <w:r>
        <w:rPr>
          <w:lang w:val="zh_CN" w:bidi="zh_CN"/>
        </w:rPr>
        <w:t>卖给约瑟，以换取粮食。 牲畜指的是所有用于耕种的动物，例如绵羊、山羊、牛、驴、骆驼和马。 请使用你在前面的经文中所用的相同词语来指牲畜。</w:t>
      </w:r>
    </w:p>
    <w:p>
      <w:pPr/>
      <w:r>
        <w:rPr>
          <w:lang w:val="zh_CN" w:bidi="zh_CN"/>
        </w:rPr>
      </w:r>
      <w:r>
        <w:rPr>
          <w:lang w:val="zh_CN" w:bidi="zh_CN"/>
        </w:rPr>
        <w:t>人们甘愿成为王的</w:t>
      </w:r>
      <w:r>
        <w:rPr>
          <w:b/>
          <w:lang w:val="zh_CN" w:bidi="zh_CN"/>
        </w:rPr>
        <w:t>奴隶</w:t>
      </w:r>
      <w:r>
        <w:rPr>
          <w:lang w:val="zh_CN" w:bidi="zh_CN"/>
        </w:rPr>
        <w:t>，是为了得到粮食。 在原文中，奴隶和仆人这两个词是相同的词。 主词汇表中有对</w:t>
      </w:r>
      <w:hyperlink r:id="rId54">
        <w:r>
          <w:rPr>
            <w:lang w:val="zh_CN" w:bidi="zh_CN"/>
          </w:rPr>
          <w:rPr>
            <w:color w:val="0000EE"/>
            <w:u w:val="single"/>
          </w:rPr>
          <w:t>奴隶</w:t>
        </w:r>
      </w:hyperlink>
      <w:r>
        <w:rPr>
          <w:lang w:val="zh_CN" w:bidi="zh_CN"/>
        </w:rPr>
        <w:t>这个词的讨论。 请使用你在其它经文中所用的相同词语来指奴隶。</w:t>
      </w:r>
    </w:p>
    <w:p>
      <w:pPr/>
      <w:r>
        <w:rPr>
          <w:lang w:val="zh_CN" w:bidi="zh_CN"/>
        </w:rPr>
      </w:r>
      <w:r>
        <w:rPr>
          <w:lang w:val="zh_CN" w:bidi="zh_CN"/>
        </w:rPr>
        <w:t>约瑟提出要给人们</w:t>
      </w:r>
      <w:r>
        <w:rPr>
          <w:b/>
          <w:lang w:val="zh_CN" w:bidi="zh_CN"/>
        </w:rPr>
        <w:t>种子</w:t>
      </w:r>
      <w:r>
        <w:rPr>
          <w:lang w:val="zh_CN" w:bidi="zh_CN"/>
        </w:rPr>
        <w:t>，用来耕种，以换取他们的土地。 主词汇表中有对</w:t>
      </w:r>
      <w:hyperlink r:id="rId89">
        <w:r>
          <w:rPr>
            <w:lang w:val="zh_CN" w:bidi="zh_CN"/>
          </w:rPr>
          <w:rPr>
            <w:color w:val="0000EE"/>
            <w:u w:val="single"/>
          </w:rPr>
          <w:t>种子</w:t>
        </w:r>
      </w:hyperlink>
      <w:r>
        <w:rPr>
          <w:lang w:val="zh_CN" w:bidi="zh_CN"/>
        </w:rPr>
        <w:t>这个词的讨论。 在这里，种子指的是撒在地里能生长，并结出可食用谷物的小谷粒。</w:t>
      </w:r>
    </w:p>
    <w:p>
      <w:pPr/>
      <w:r>
        <w:rPr>
          <w:lang w:val="zh_CN" w:bidi="zh_CN"/>
        </w:rPr>
      </w:r>
      <w:r>
        <w:rPr>
          <w:b/>
          <w:lang w:val="zh_CN" w:bidi="zh_CN"/>
        </w:rPr>
        <w:t>祭司</w:t>
      </w:r>
      <w:r>
        <w:rPr>
          <w:lang w:val="zh_CN" w:bidi="zh_CN"/>
        </w:rPr>
        <w:t>没有卖掉他们的土地来换取粮食。 祭司与王之间另有供养的安排。 王为祭司提供食物。 主词汇表中有对</w:t>
      </w:r>
      <w:hyperlink r:id="rId50">
        <w:r>
          <w:rPr>
            <w:lang w:val="zh_CN" w:bidi="zh_CN"/>
          </w:rPr>
          <w:rPr>
            <w:color w:val="0000EE"/>
            <w:u w:val="single"/>
          </w:rPr>
          <w:t>祭司</w:t>
        </w:r>
      </w:hyperlink>
      <w:r>
        <w:rPr>
          <w:lang w:val="zh_CN" w:bidi="zh_CN"/>
        </w:rPr>
        <w:t>这个词的讨论。 这里的祭司是事奉偶像的。 祭司事奉的不是神。 所用的词语与你在其它经文中用来指祭司的词语相同。</w:t>
      </w:r>
    </w:p>
    <w:p>
      <w:pPr/>
      <w:r>
        <w:rPr>
          <w:lang w:val="zh_CN" w:bidi="zh_CN"/>
        </w:rPr>
      </w:r>
      <w:r>
        <w:rPr>
          <w:lang w:val="zh_CN" w:bidi="zh_CN"/>
        </w:rPr>
        <w:t>人们被要求每年把他们收成的五分之一交给王。 五分之一就是百分之二十。 人们可以留下五分之四的收成，也就是百分之八十，供养自己的家人。 请使用描述向政府缴纳税赋的常见说法来表达。</w:t>
      </w:r>
    </w:p>
    <w:p>
      <w:pPr/>
      <w:r>
        <w:rPr>
          <w:lang w:val="zh_CN" w:bidi="zh_CN"/>
        </w:rPr>
      </w:r>
      <w:r>
        <w:rPr>
          <w:lang w:val="zh_CN" w:bidi="zh_CN"/>
        </w:rPr>
        <w:t>在这段经文的结尾，作者指出，约瑟所制定的关于收成的法令或法律，至今仍然有效。 这意味著这项法律持续了很长时间。 当作者写下这个故事的时候，这个法令仍然有效。 这句话指的是将来的一个时间，是在约瑟之后的几个世代。</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47:27–31</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请聆听创世记四十七章27至31节的音频，并将它记在心里。 聆听经文三次（如果可能的话，请听三种不同的翻译版本）。然后以小组的形式来讨论以下的问题：</w:t>
      </w:r>
    </w:p>
    <w:p>
      <w:pPr>
        <w:pStyle w:val="ListNumber"/>
        <w:numPr>
          <w:ilvl w:val="0"/>
          <w:numId w:val="11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雅各的家人在歌珊地住了十七年，并且繁荣昌盛。</w:t>
      </w:r>
    </w:p>
    <w:p>
      <w:pPr/>
      <w:r>
        <w:rPr>
          <w:lang w:val="zh_CN" w:bidi="zh_CN"/>
        </w:rPr>
      </w:r>
      <w:r>
        <w:rPr>
          <w:b/>
          <w:lang w:val="zh_CN" w:bidi="zh_CN"/>
        </w:rPr>
        <w:t>第二个场景：</w:t>
      </w:r>
      <w:r>
        <w:rPr>
          <w:lang w:val="zh_CN" w:bidi="zh_CN"/>
        </w:rPr>
        <w:t>雅各知道他很快就会死。 雅各要求约瑟起一个庄严的誓，要把雅各的尸体带回迦南，与雅各的祖先埋葬在一起。</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雅各的家人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第一个场景开始时，有一个表示时间的词，表明当其它事情在另一地方发生的时候，雅各家也发生了一些事情。</w:t>
      </w:r>
    </w:p>
    <w:p>
      <w:pPr/>
      <w:r>
        <w:rPr>
          <w:lang w:val="zh_CN" w:bidi="zh_CN"/>
        </w:rPr>
      </w:r>
      <w:r>
        <w:rPr>
          <w:lang w:val="zh_CN" w:bidi="zh_CN"/>
        </w:rPr>
        <w:t>请在这里暂停并讨论：讲述一个故事，有两个事件发生。 请描述一个事件。 然后讲述另一个事件。 请留意那些表明这两个事件同时发生的词语。</w:t>
      </w:r>
    </w:p>
    <w:p>
      <w:pPr/>
      <w:r>
        <w:rPr>
          <w:lang w:val="zh_CN" w:bidi="zh_CN"/>
        </w:rPr>
      </w:r>
      <w:r>
        <w:rPr>
          <w:lang w:val="zh_CN" w:bidi="zh_CN"/>
        </w:rPr>
        <w:t>这个场景接下来是一个一般性的描述，关于雅各家在歌珊发生的事。 饥荒结束了。 这个家购买了土地，并且富裕起来。 这个家有很多孩子，所以他们的人数迅速增加。 雅各到达埃及时，他一百三十岁。 十七年过去了。 雅各现在一百四十七岁。</w:t>
      </w:r>
    </w:p>
    <w:p>
      <w:pPr/>
      <w:r>
        <w:rPr>
          <w:lang w:val="zh_CN" w:bidi="zh_CN"/>
        </w:rPr>
      </w:r>
      <w:r>
        <w:rPr>
          <w:lang w:val="zh_CN" w:bidi="zh_CN"/>
        </w:rPr>
        <w:t>在第二个场景中，雅各知道死很快就会到来。 雅各想与亚伯拉罕和以撒埋葬在一起，在希伯仑附近的一个洞穴里。 雅各叫约瑟来。 雅各要求约瑟承诺，他会把雅各的尸体带回迦南，埋葬在亚伯拉罕和以撒埋葬的同一个洞穴里。 约瑟承诺这样做。</w:t>
      </w:r>
    </w:p>
    <w:p>
      <w:pPr/>
      <w:r>
        <w:rPr>
          <w:lang w:val="zh_CN" w:bidi="zh_CN"/>
        </w:rPr>
      </w:r>
      <w:r>
        <w:rPr>
          <w:lang w:val="zh_CN" w:bidi="zh_CN"/>
        </w:rPr>
        <w:t>雅各要求约瑟举行一个特定的仪式，表明这是一个庄严的许愿或起誓。 这个仪式的举行，意味著约瑟在神面前许下了这个诺言，如果他不遵守他的诺言，他会受到惩罚。 这个仪式是约瑟把手放在雅各的大腿下。 有些翻译选择使用庄严的承诺这几个词，而不是描述把手放在大腿下的动作。</w:t>
      </w:r>
    </w:p>
    <w:p>
      <w:pPr/>
      <w:r>
        <w:rPr>
          <w:lang w:val="zh_CN" w:bidi="zh_CN"/>
        </w:rPr>
      </w:r>
      <w:r>
        <w:rPr>
          <w:lang w:val="zh_CN" w:bidi="zh_CN"/>
        </w:rPr>
        <w:t>约瑟做出这个承诺之后，雅各在他的床头下拜。 床这个词和雅各使用的手杖或拐杖这个词非常相似。 有些翻译者认为，雅各向他的手杖下拜。 不管怎样，雅各尽其所能地低下了头。雅各非常老而且非常虚弱。</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雅各的家人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在第一个场景中，雅各的家人定居在歌珊地。 他们购买了土地。 他们有许多孩子。 一家人在歌珊地住了十七年。 雅各现在一百四十七岁。</w:t>
      </w:r>
    </w:p>
    <w:p>
      <w:pPr/>
      <w:r>
        <w:rPr>
          <w:lang w:val="zh_CN" w:bidi="zh_CN"/>
        </w:rPr>
      </w:r>
      <w:r>
        <w:rPr>
          <w:lang w:val="zh_CN" w:bidi="zh_CN"/>
        </w:rPr>
        <w:t>请在这里暂停表演，并问雅各："你现在感觉如何？" 你可能会听到："我是一个老人，但我很满足。 看看我周围。 看看所有这些小孩子。 我的家正在增长。 神曾应许给我许多后裔。 看看他们。 我们在这里繁荣。 我很高兴约瑟找到了这个地方，给我们住。 我不后悔来到这里。 神已经非常恩待我了。" 请问雅各的儿子们："你们现在感觉如何？" 你可能会听到："我感觉很好。 我的家人在这里很高兴。 我有孩子，孙子，甚至曾孙。 我们正在赚钱。 每个人都很健康。 我真的担心父亲死时，会发生什么事。 约瑟说不会有问题，但我不确定。" 请重新开始表演。</w:t>
      </w:r>
    </w:p>
    <w:p>
      <w:pPr/>
      <w:r>
        <w:rPr>
          <w:lang w:val="zh_CN" w:bidi="zh_CN"/>
        </w:rPr>
      </w:r>
      <w:r>
        <w:rPr>
          <w:lang w:val="zh_CN" w:bidi="zh_CN"/>
        </w:rPr>
        <w:t>在第二个场景中，雅各知道他很快就会死。 雅各叫约瑟来。 约瑟来见雅各。 雅各要求约瑟发一个严肃的誓言，要把雅各的尸体带回迦南，埋葬在亚伯拉罕和以撒埋葬的洞穴里。 约瑟发了这个誓言。 雅各在他的床头下拜。</w:t>
      </w:r>
    </w:p>
    <w:p>
      <w:pPr/>
      <w:r>
        <w:rPr>
          <w:lang w:val="zh_CN" w:bidi="zh_CN"/>
        </w:rPr>
      </w:r>
      <w:r>
        <w:rPr>
          <w:lang w:val="zh_CN" w:bidi="zh_CN"/>
        </w:rPr>
        <w:t>请在这里暂停表演，并问雅各："你为什么想被埋葬在迦南？" 你可能会听到："这是神应许给我的祖父亚伯拉罕和我的父亲以撒的土地。 神也把它应许给我的后裔。 我希望我的儿子们知道，我被埋葬在那里。 这将有助于把我们所有人联系在一起。 我不希望他们忘记，他们必须回到神应许给我们的土地。 在埃及的这段时间是暂时的。" 请问约瑟："你做出这个庄严的承诺，感觉如何？" 你可能会听到："我很高兴为我的父亲做这件事。 我想让他放心。 我希望他最后的日子是幸福的，没有任何担心。 如果这个承诺有助于我的父亲平安地离世，我会高兴去实现它。 我不认为它有任何问题。 我相信王会允许我把他的尸体带回去。 我明白他为什么想被埋葬在那里。 这对我们所有家人来说，是一件好事。 这将有助于孩子们知道，有一天我们都必须回到迦南。"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这段经文的开头使用</w:t>
      </w:r>
      <w:r>
        <w:rPr>
          <w:b/>
          <w:lang w:val="zh_CN" w:bidi="zh_CN"/>
        </w:rPr>
        <w:t>以色列</w:t>
      </w:r>
      <w:r>
        <w:rPr>
          <w:lang w:val="zh_CN" w:bidi="zh_CN"/>
        </w:rPr>
        <w:t>来指所有住在埃及的雅各后裔。 主词汇表中有关于</w:t>
      </w:r>
      <w:hyperlink r:id="rId82">
        <w:r>
          <w:rPr>
            <w:lang w:val="zh_CN" w:bidi="zh_CN"/>
          </w:rPr>
          <w:rPr>
            <w:color w:val="0000EE"/>
            <w:u w:val="single"/>
          </w:rPr>
          <w:t>以色列</w:t>
        </w:r>
      </w:hyperlink>
      <w:r>
        <w:rPr>
          <w:lang w:val="zh_CN" w:bidi="zh_CN"/>
        </w:rPr>
        <w:t>这个词的讨论。</w:t>
      </w:r>
    </w:p>
    <w:p>
      <w:pPr/>
      <w:r>
        <w:rPr>
          <w:lang w:val="zh_CN" w:bidi="zh_CN"/>
        </w:rPr>
      </w:r>
      <w:r>
        <w:rPr>
          <w:lang w:val="zh_CN" w:bidi="zh_CN"/>
        </w:rPr>
        <w:t>雅各家繁衍昌盛，人数增加。 这是圣经中常见的说法，意思是子孙众多﹑世代繁衍。 神吩咐亚当和夏娃要生养众多。</w:t>
      </w:r>
    </w:p>
    <w:p>
      <w:pPr/>
      <w:r>
        <w:rPr>
          <w:lang w:val="zh_CN" w:bidi="zh_CN"/>
        </w:rPr>
      </w:r>
      <w:r>
        <w:rPr>
          <w:lang w:val="zh_CN" w:bidi="zh_CN"/>
        </w:rPr>
        <w:t>雅各请求约瑟</w:t>
      </w:r>
      <w:r>
        <w:rPr>
          <w:b/>
          <w:lang w:val="zh_CN" w:bidi="zh_CN"/>
        </w:rPr>
        <w:t>起誓</w:t>
      </w:r>
      <w:r>
        <w:rPr>
          <w:lang w:val="zh_CN" w:bidi="zh_CN"/>
        </w:rPr>
        <w:t>，答应将来要把雅各的遗体带回迦南，与他的祖先亚伯拉罕和以撒埋葬在一起。 与祖先埋葬在一起，可能意味著葬在同一个地区，也可以指葬在同一个墓穴中。 亚伯拉罕曾经买了一个埋葬用的洞穴。 以撒被埋葬在那个洞穴里。 雅各想被埋葬在同一个洞穴里。</w:t>
      </w:r>
    </w:p>
    <w:p>
      <w:pPr/>
      <w:r>
        <w:rPr>
          <w:lang w:val="zh_CN" w:bidi="zh_CN"/>
        </w:rPr>
      </w:r>
      <w:r>
        <w:rPr>
          <w:lang w:val="zh_CN" w:bidi="zh_CN"/>
        </w:rPr>
        <w:t>有些译本使用起一个严肃的誓或郑重起誓这样的说法。 另一些译本则直接翻译出雅各所要求的具体起誓动作。 雅各要求约瑟把手放在他的大腿下，并起誓。 用这种方式起誓，表示约瑟若不照所承诺的去做，便愿意接受神的惩罚。 主词汇表中有关于</w:t>
      </w:r>
      <w:hyperlink r:id="rId69">
        <w:r>
          <w:rPr>
            <w:lang w:val="zh_CN" w:bidi="zh_CN"/>
          </w:rPr>
          <w:rPr>
            <w:color w:val="0000EE"/>
            <w:u w:val="single"/>
          </w:rPr>
          <w:t>起誓</w:t>
        </w:r>
      </w:hyperlink>
      <w:r>
        <w:rPr>
          <w:lang w:val="zh_CN" w:bidi="zh_CN"/>
        </w:rPr>
        <w:t>的讨论。 请使用你在其它经文中所用的相同词汇来指起誓。</w:t>
      </w:r>
    </w:p>
    <w:p>
      <w:pPr/>
      <w:r>
        <w:rPr>
          <w:lang w:val="zh_CN" w:bidi="zh_CN"/>
        </w:rPr>
      </w:r>
      <w:r>
        <w:rPr>
          <w:lang w:val="zh_CN" w:bidi="zh_CN"/>
        </w:rPr>
        <w:t>这段经文以</w:t>
      </w:r>
      <w:r>
        <w:rPr>
          <w:b/>
          <w:lang w:val="zh_CN" w:bidi="zh_CN"/>
        </w:rPr>
        <w:t>以色列</w:t>
      </w:r>
      <w:r>
        <w:rPr>
          <w:lang w:val="zh_CN" w:bidi="zh_CN"/>
        </w:rPr>
        <w:t>作结，但此处指的是雅各本人。</w:t>
      </w:r>
    </w:p>
    <w:p>
      <w:pPr/>
      <w:r>
        <w:rPr>
          <w:lang w:val="zh_CN" w:bidi="zh_CN"/>
        </w:rPr>
      </w:r>
      <w:r>
        <w:rPr>
          <w:lang w:val="zh_CN" w:bidi="zh_CN"/>
        </w:rPr>
        <w:t>雅各在他的床头下拜。 这可能意味著雅各在敬拜神。 这也可能表示雅各向约瑟俯伏，表达感谢。 意思并不清楚。 许多译本保留了这种不清楚的意思，只说雅各在他的床头下拜。</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48:1–22</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请聆听创世记四十八章1至22节的音频，并将它记在心里。 聆听经文三次（如果可能的话，请听三种不同的翻译版本）。然后以小组的形式来讨论以下的问题：</w:t>
      </w:r>
    </w:p>
    <w:p>
      <w:pPr>
        <w:pStyle w:val="ListNumber"/>
        <w:numPr>
          <w:ilvl w:val="0"/>
          <w:numId w:val="11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玛拿西</w:t>
      </w:r>
    </w:p>
    <w:p>
      <w:pPr>
        <w:pStyle w:val="ListBullet"/>
        <w:spacing w:line="240" w:lineRule="auto"/>
        <w:ind w:left="720"/>
      </w:pPr>
      <w:r>
        <w:rPr>
          <w:lang w:val="zh_CN" w:bidi="zh_CN"/>
        </w:rPr>
      </w:r>
      <w:r>
        <w:rPr>
          <w:lang w:val="zh_CN" w:bidi="zh_CN"/>
        </w:rPr>
        <w:t>以法莲</w:t>
      </w:r>
    </w:p>
    <w:p>
      <w:pPr>
        <w:pStyle w:val="ListBullet"/>
        <w:spacing w:line="240" w:lineRule="auto"/>
        <w:ind w:left="720"/>
      </w:pPr>
      <w:r>
        <w:rPr>
          <w:lang w:val="zh_CN" w:bidi="zh_CN"/>
        </w:rPr>
      </w:r>
      <w:r>
        <w:rPr>
          <w:lang w:val="zh_CN" w:bidi="zh_CN"/>
        </w:rPr>
        <w:t>告诉约瑟雅各快要死了的那个人。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在第一个场景中，有人去见约瑟，告诉他，雅各很快就要死了。 约瑟去见雅各。 约瑟带著他的两个儿子，玛拿西和以法莲，一起去见雅各。</w:t>
      </w:r>
    </w:p>
    <w:p>
      <w:pPr/>
      <w:r>
        <w:rPr>
          <w:lang w:val="zh_CN" w:bidi="zh_CN"/>
        </w:rPr>
      </w:r>
      <w:r>
        <w:rPr>
          <w:lang w:val="zh_CN" w:bidi="zh_CN"/>
        </w:rPr>
        <w:t>在第二个场景中，雅各努力地在床上坐起来，接待约瑟、玛拿西和以法莲。 雅各告诉约瑟，神两次在路斯或伯特利，在异象中向他显现。 雅各告诉约瑟神对雅各的应许。</w:t>
      </w:r>
    </w:p>
    <w:p>
      <w:pPr/>
      <w:r>
        <w:rPr>
          <w:lang w:val="zh_CN" w:bidi="zh_CN"/>
        </w:rPr>
      </w:r>
      <w:r>
        <w:rPr>
          <w:lang w:val="zh_CN" w:bidi="zh_CN"/>
        </w:rPr>
        <w:t>请在这里暂停表演，并问玛拿西和以法莲："听到神对你的祖父所作的这些应许，你们感觉如何？" 你可能会听到："我喜欢听他说这些话。 我以前已经听过这些应许。 我们的父亲已经教导我们关于神的事。 从我们的祖父口里听到这些，以及他用自己的话来说，这是很好的。 神已经向我们家应许了很大的事情。 神是全能的。" 请重新开始表演。</w:t>
      </w:r>
    </w:p>
    <w:p>
      <w:pPr/>
      <w:r>
        <w:rPr>
          <w:lang w:val="zh_CN" w:bidi="zh_CN"/>
        </w:rPr>
      </w:r>
      <w:r>
        <w:rPr>
          <w:lang w:val="zh_CN" w:bidi="zh_CN"/>
        </w:rPr>
        <w:t>雅各告诉约瑟，雅各要收养玛拿西和以法莲，作为他自己的儿子。 玛拿西和以法莲将继承与雅各其他儿子相同的产业。 约瑟把这两个男孩带到雅各跟前。 雅各亲吻并拥抱每个儿子。 这是收养仪式的一部分。 这两个儿子坐在约瑟的膝旁。</w:t>
      </w:r>
    </w:p>
    <w:p>
      <w:pPr/>
      <w:r>
        <w:rPr>
          <w:lang w:val="zh_CN" w:bidi="zh_CN"/>
        </w:rPr>
      </w:r>
      <w:r>
        <w:rPr>
          <w:lang w:val="zh_CN" w:bidi="zh_CN"/>
        </w:rPr>
        <w:t>请在这里暂停表演，并问约瑟："你的父亲收养你的两个儿子，你感觉如何？" 你可能会听到："这是一件美妙的事。" 我的两个儿子将各自继承儿子的那份产业。 这对他们的未来来说是美好的。 我很高兴我的父亲这样做。 这告诉我，我的父亲继续爱我。 我爱他。" 请问雅各："你为什么想收养约瑟的儿子？" 你可能会听到："拉结是我心爱的妻子。 拉结只生了两个儿子，并且在生第二个儿子时去世。 让约瑟的两个儿子成为我自己的儿子，就好像我与拉结有了更多的儿子。" 请重新开始表演。</w:t>
      </w:r>
    </w:p>
    <w:p>
      <w:pPr/>
      <w:r>
        <w:rPr>
          <w:lang w:val="zh_CN" w:bidi="zh_CN"/>
        </w:rPr>
      </w:r>
      <w:r>
        <w:rPr>
          <w:lang w:val="zh_CN" w:bidi="zh_CN"/>
        </w:rPr>
        <w:t>在第三个场景中，雅各决定祝福这两个儿子。 这两个儿子一直坐在他们祖父的膝旁。 他们不是坐在他的膝上，而是坐在他的膝旁。 约瑟把它们移到更靠近雅各的手的地方。 约瑟放玛拿西的位置，可以使雅各的右手放在玛拿西的头上。 约瑟放以法莲的位置，可以使雅各的左手放在以法莲的头上。 但雅各交叉了他的双臂。 雅各把右手放在以法莲的头上，把左手放在玛拿西的头上。 然后，雅各以诗歌的形式说出这个祝福，这是一个祷告。</w:t>
      </w:r>
    </w:p>
    <w:p>
      <w:pPr/>
      <w:r>
        <w:rPr>
          <w:lang w:val="zh_CN" w:bidi="zh_CN"/>
        </w:rPr>
      </w:r>
      <w:r>
        <w:rPr>
          <w:lang w:val="zh_CN" w:bidi="zh_CN"/>
        </w:rPr>
        <w:t>约瑟看到雅各的手，就想阻止他。 雅各几乎失明。 约瑟认为雅各把这两个男孩搞混了，因为他看不清楚。 约瑟想挪动雅各的手，这样雅各的右手就会放在玛拿西的头上。 雅各拒绝了。 雅各说："我知道"，这意味著雅各知道哪个儿子在雅各的右手，哪个儿子在左手。 雅各说，以法莲将来比玛拿西更大。 雅各给每个儿子一个好的祝福。 雅各说，以法莲将成为比玛拿西更大的族群。</w:t>
      </w:r>
    </w:p>
    <w:p>
      <w:pPr/>
      <w:r>
        <w:rPr>
          <w:lang w:val="zh_CN" w:bidi="zh_CN"/>
        </w:rPr>
      </w:r>
      <w:r>
        <w:rPr>
          <w:lang w:val="zh_CN" w:bidi="zh_CN"/>
        </w:rPr>
        <w:t>请在这里暂停表演，并问玛拿西："你对这个祝福感觉如何？" 你可能会听到："我没有问题。 我的祖父说，我会成为一个大族，有许多后裔，将来人们会用我的名字来祝福他们的孩子。 这是一个好的祝福。 我看不出有什么理由不开心。" 请问以法莲："你对这个祝福感觉如何？" 你可能会听到："我很高兴。 我不知道我的祖父为什么这样做，但他给我们两人好的祝福。 我爱我的兄弟。 我不想为此争吵。 我认为我们都接受这个。" 请问约瑟："你现在感觉如何？"你可能会听到："我很难过，我的父亲很快就要离开我们。 我希望我们能让他在这里更长久。 他离开以后，我会想念他。 我很高兴他爱我的两个儿子。 他给他们一个好的祝福。 我不明白他为什么用长子的祝福来祝福以法莲。 我非常感谢他收养他们，成为他的儿子，这样他们就会继承一个好的产业。 神对我们很好。" 请重新开始表演。</w:t>
      </w:r>
    </w:p>
    <w:p>
      <w:pPr/>
      <w:r>
        <w:rPr>
          <w:lang w:val="zh_CN" w:bidi="zh_CN"/>
        </w:rPr>
      </w:r>
      <w:r>
        <w:rPr>
          <w:lang w:val="zh_CN" w:bidi="zh_CN"/>
        </w:rPr>
        <w:t>雅各重复说，神会与约瑟同在，把他带回迦南。 迦南是他们祖先的土地。 雅各给了约瑟一块地，这块地是雅各以前在战斗中征服的。 这对约瑟来说，是一份额外的产业。</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伊勒沙代</w:t>
      </w:r>
      <w:r>
        <w:rPr>
          <w:lang w:val="zh_CN" w:bidi="zh_CN"/>
        </w:rPr>
        <w:t>是神的名字，意思是全能的或大能的。 主词汇表中有对</w:t>
      </w:r>
      <w:hyperlink r:id="rId57">
        <w:r>
          <w:rPr>
            <w:lang w:val="zh_CN" w:bidi="zh_CN"/>
          </w:rPr>
          <w:rPr>
            <w:color w:val="0000EE"/>
            <w:u w:val="single"/>
          </w:rPr>
          <w:t>伊勒沙代</w:t>
        </w:r>
      </w:hyperlink>
      <w:r>
        <w:rPr>
          <w:lang w:val="zh_CN" w:bidi="zh_CN"/>
        </w:rPr>
        <w:t>这个词的讨论。 请使用你在前面的经文中所用的相同名字来称呼伊勒沙代。</w:t>
      </w:r>
    </w:p>
    <w:p>
      <w:pPr/>
      <w:r>
        <w:rPr>
          <w:lang w:val="zh_CN" w:bidi="zh_CN"/>
        </w:rPr>
      </w:r>
      <w:r>
        <w:rPr>
          <w:lang w:val="zh_CN" w:bidi="zh_CN"/>
        </w:rPr>
        <w:t>路斯是靠近伯特利的一座城镇。 伯特利是雅各离开迦南，前往他舅舅拉班那里时，看见通往天上的梯子之异象的地方。 伯特利也是雅各返回迦南时敬拜神的地方。 神在伯特利再次重申，雅各的新名字是以色列。</w:t>
      </w:r>
    </w:p>
    <w:p>
      <w:pPr/>
      <w:r>
        <w:rPr>
          <w:lang w:val="zh_CN" w:bidi="zh_CN"/>
        </w:rPr>
      </w:r>
      <w:r>
        <w:rPr>
          <w:lang w:val="zh_CN" w:bidi="zh_CN"/>
        </w:rPr>
        <w:t>经文中没有使用收养这个词。 然而，雅各说，他把玛拿西和以法莲当作自己的儿子。 他们将与雅各其他的儿一样，承受同等的产业。 他们在雅各眼中，与其他儿子没有分别。雅各经历了一个收养的仪式。 你不会使用收养这个词，但你需要清楚说明，这两个男孩现在是雅各的儿子。</w:t>
      </w:r>
    </w:p>
    <w:p>
      <w:pPr/>
      <w:r>
        <w:rPr>
          <w:lang w:val="zh_CN" w:bidi="zh_CN"/>
        </w:rPr>
      </w:r>
      <w:r>
        <w:rPr>
          <w:lang w:val="zh_CN" w:bidi="zh_CN"/>
        </w:rPr>
        <w:t>雅各</w:t>
      </w:r>
      <w:r>
        <w:rPr>
          <w:b/>
          <w:lang w:val="zh_CN" w:bidi="zh_CN"/>
        </w:rPr>
        <w:t>祝福</w:t>
      </w:r>
      <w:r>
        <w:rPr>
          <w:lang w:val="zh_CN" w:bidi="zh_CN"/>
        </w:rPr>
        <w:t xml:space="preserve">约瑟的两个儿子。 </w:t>
      </w:r>
      <w:hyperlink r:id="rId16">
        <w:r>
          <w:rPr>
            <w:lang w:val="zh_CN" w:bidi="zh_CN"/>
          </w:rPr>
          <w:rPr>
            <w:color w:val="0000EE"/>
            <w:u w:val="single"/>
          </w:rPr>
          <w:t>祝福</w:t>
        </w:r>
      </w:hyperlink>
      <w:r>
        <w:rPr>
          <w:lang w:val="zh_CN" w:bidi="zh_CN"/>
        </w:rPr>
        <w:t>这个词在主词汇表中有讨论。请使用你在前面的经文中所用的相同词语来指祝福。</w:t>
      </w:r>
    </w:p>
    <w:p>
      <w:pPr/>
      <w:r>
        <w:rPr>
          <w:lang w:val="zh_CN" w:bidi="zh_CN"/>
        </w:rPr>
      </w:r>
      <w:r>
        <w:rPr>
          <w:lang w:val="zh_CN" w:bidi="zh_CN"/>
        </w:rPr>
        <w:t>如同前面的经文一样，作者在叙述中交替使用</w:t>
      </w:r>
      <w:r>
        <w:rPr>
          <w:b/>
          <w:lang w:val="zh_CN" w:bidi="zh_CN"/>
        </w:rPr>
        <w:t>以色列</w:t>
      </w:r>
      <w:r>
        <w:rPr>
          <w:lang w:val="zh_CN" w:bidi="zh_CN"/>
        </w:rPr>
        <w:t>和雅各这两个名字。 有些翻译只使用雅各。 当它在经文中出现时，另外一些译本使用以色列这个名字。 雅各和以色列是同一个人。 请使用你一直使用的相同方式来称呼雅各。</w:t>
      </w:r>
    </w:p>
    <w:p>
      <w:pPr/>
      <w:r>
        <w:rPr>
          <w:lang w:val="zh_CN" w:bidi="zh_CN"/>
        </w:rPr>
      </w:r>
      <w:r>
        <w:rPr>
          <w:lang w:val="zh_CN" w:bidi="zh_CN"/>
        </w:rPr>
        <w:t>雅各因年老而几乎失明。 有几种情况都可能会导致这种失明。 我们不知道是什么问题。 我们只知道雅各看不清楚。 你应该用你描述以撒失明时相同的方式来描述这一点。</w:t>
      </w:r>
    </w:p>
    <w:p>
      <w:pPr/>
      <w:r>
        <w:rPr>
          <w:lang w:val="zh_CN" w:bidi="zh_CN"/>
        </w:rPr>
      </w:r>
      <w:r>
        <w:rPr>
          <w:lang w:val="zh_CN" w:bidi="zh_CN"/>
        </w:rPr>
        <w:t>当雅各宣告这个祝福时，他提到亚伯拉罕的神和以撒的神。 请使用你在前面的经文中所用的相同词语来指</w:t>
      </w:r>
      <w:r>
        <w:rPr>
          <w:b/>
          <w:lang w:val="zh_CN" w:bidi="zh_CN"/>
        </w:rPr>
        <w:t>神</w:t>
      </w:r>
      <w:r>
        <w:rPr>
          <w:lang w:val="zh_CN" w:bidi="zh_CN"/>
        </w:rPr>
        <w:t>。 主词汇表中有关于</w:t>
      </w:r>
      <w:hyperlink r:id="rId28">
        <w:r>
          <w:rPr>
            <w:lang w:val="zh_CN" w:bidi="zh_CN"/>
          </w:rPr>
          <w:rPr>
            <w:color w:val="0000EE"/>
            <w:u w:val="single"/>
          </w:rPr>
          <w:t>神</w:t>
        </w:r>
      </w:hyperlink>
      <w:r>
        <w:rPr>
          <w:lang w:val="zh_CN" w:bidi="zh_CN"/>
        </w:rPr>
        <w:t>这个词的讨论。</w:t>
      </w:r>
    </w:p>
    <w:p>
      <w:pPr/>
      <w:r>
        <w:rPr>
          <w:lang w:val="zh_CN" w:bidi="zh_CN"/>
        </w:rPr>
      </w:r>
      <w:r>
        <w:rPr>
          <w:lang w:val="zh_CN" w:bidi="zh_CN"/>
        </w:rPr>
        <w:t>雅各把神描述为</w:t>
      </w:r>
      <w:r>
        <w:rPr>
          <w:b/>
          <w:lang w:val="zh_CN" w:bidi="zh_CN"/>
        </w:rPr>
        <w:t>牧羊人</w:t>
      </w:r>
      <w:r>
        <w:rPr>
          <w:lang w:val="zh_CN" w:bidi="zh_CN"/>
        </w:rPr>
        <w:t>。 通常牧羊人负责照顾一群绵羊和山羊。 主词汇表中有对</w:t>
      </w:r>
      <w:hyperlink r:id="rId88">
        <w:r>
          <w:rPr>
            <w:lang w:val="zh_CN" w:bidi="zh_CN"/>
          </w:rPr>
          <w:rPr>
            <w:color w:val="0000EE"/>
            <w:u w:val="single"/>
          </w:rPr>
          <w:t>牧羊人</w:t>
        </w:r>
      </w:hyperlink>
      <w:r>
        <w:rPr>
          <w:lang w:val="zh_CN" w:bidi="zh_CN"/>
        </w:rPr>
        <w:t>这个词的描述。 请使用你在其它经文中所用的相同词语来指牧羊人。</w:t>
      </w:r>
    </w:p>
    <w:p>
      <w:pPr/>
      <w:r>
        <w:rPr>
          <w:lang w:val="zh_CN" w:bidi="zh_CN"/>
        </w:rPr>
      </w:r>
      <w:r>
        <w:rPr>
          <w:lang w:val="zh_CN" w:bidi="zh_CN"/>
        </w:rPr>
        <w:t>雅各在宣告这个祝福时，提到了一位</w:t>
      </w:r>
      <w:r>
        <w:rPr>
          <w:b/>
          <w:lang w:val="zh_CN" w:bidi="zh_CN"/>
        </w:rPr>
        <w:t>天使</w:t>
      </w:r>
      <w:r>
        <w:rPr>
          <w:lang w:val="zh_CN" w:bidi="zh_CN"/>
        </w:rPr>
        <w:t>。 天使是一个超自然的存有，是从神而来的使者。 请使用你在前面的经文中所用的相同词语来指天使。 主词汇表中有对</w:t>
      </w:r>
      <w:hyperlink r:id="rId62">
        <w:r>
          <w:rPr>
            <w:lang w:val="zh_CN" w:bidi="zh_CN"/>
          </w:rPr>
          <w:rPr>
            <w:color w:val="0000EE"/>
            <w:u w:val="single"/>
          </w:rPr>
          <w:t>天使</w:t>
        </w:r>
      </w:hyperlink>
      <w:r>
        <w:rPr>
          <w:lang w:val="zh_CN" w:bidi="zh_CN"/>
        </w:rPr>
        <w:t>这个词的讨论。</w:t>
      </w:r>
    </w:p>
    <w:p>
      <w:pPr/>
      <w:r>
        <w:rPr>
          <w:lang w:val="zh_CN" w:bidi="zh_CN"/>
        </w:rPr>
      </w:r>
      <w:r>
        <w:rPr>
          <w:lang w:val="zh_CN" w:bidi="zh_CN"/>
        </w:rPr>
        <w:t>用刀剑和弓夺取，意思是透过战斗夺取或获得。 雅各通过争战得到了一块地，雅各要把这块地给约瑟。</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49:1–28</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请聆听创世记四十九章1至28节的音频，并将它记在心里。 聆听经文三次（如果可能的话，请听三种不同的翻译版本）。然后以小组的形式来讨论以下的问题：</w:t>
      </w:r>
    </w:p>
    <w:p>
      <w:pPr>
        <w:pStyle w:val="ListNumber"/>
        <w:numPr>
          <w:ilvl w:val="0"/>
          <w:numId w:val="11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这个故事有一个场景。</w:t>
      </w:r>
    </w:p>
    <w:p>
      <w:pPr/>
      <w:r>
        <w:rPr>
          <w:lang w:val="zh_CN" w:bidi="zh_CN"/>
        </w:rPr>
      </w:r>
      <w:r>
        <w:rPr>
          <w:b/>
          <w:lang w:val="zh_CN" w:bidi="zh_CN"/>
        </w:rPr>
        <w:t>第一个场景：</w:t>
      </w:r>
      <w:r>
        <w:rPr>
          <w:lang w:val="zh_CN" w:bidi="zh_CN"/>
        </w:rPr>
        <w:t>雅各将儿子们叫来，雅各告诉每个儿子他的未来。</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西面</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西布伦</w:t>
      </w:r>
    </w:p>
    <w:p>
      <w:pPr>
        <w:pStyle w:val="ListBullet"/>
        <w:spacing w:line="240" w:lineRule="auto"/>
        <w:ind w:left="720"/>
      </w:pPr>
      <w:r>
        <w:rPr>
          <w:lang w:val="zh_CN" w:bidi="zh_CN"/>
        </w:rPr>
      </w:r>
      <w:r>
        <w:rPr>
          <w:lang w:val="zh_CN" w:bidi="zh_CN"/>
        </w:rPr>
        <w:t>以萨迦</w:t>
      </w:r>
    </w:p>
    <w:p>
      <w:pPr>
        <w:pStyle w:val="ListBullet"/>
        <w:spacing w:line="240" w:lineRule="auto"/>
        <w:ind w:left="720"/>
      </w:pPr>
      <w:r>
        <w:rPr>
          <w:lang w:val="zh_CN" w:bidi="zh_CN"/>
        </w:rPr>
      </w:r>
      <w:r>
        <w:rPr>
          <w:lang w:val="zh_CN" w:bidi="zh_CN"/>
        </w:rPr>
        <w:t>但</w:t>
      </w:r>
    </w:p>
    <w:p>
      <w:pPr>
        <w:pStyle w:val="ListBullet"/>
        <w:spacing w:line="240" w:lineRule="auto"/>
        <w:ind w:left="720"/>
      </w:pPr>
      <w:r>
        <w:rPr>
          <w:lang w:val="zh_CN" w:bidi="zh_CN"/>
        </w:rPr>
      </w:r>
      <w:r>
        <w:rPr>
          <w:lang w:val="zh_CN" w:bidi="zh_CN"/>
        </w:rPr>
        <w:t>迦得</w:t>
      </w:r>
    </w:p>
    <w:p>
      <w:pPr>
        <w:pStyle w:val="ListBullet"/>
        <w:spacing w:line="240" w:lineRule="auto"/>
        <w:ind w:left="720"/>
      </w:pPr>
      <w:r>
        <w:rPr>
          <w:lang w:val="zh_CN" w:bidi="zh_CN"/>
        </w:rPr>
      </w:r>
      <w:r>
        <w:rPr>
          <w:lang w:val="zh_CN" w:bidi="zh_CN"/>
        </w:rPr>
        <w:t>亚设</w:t>
      </w:r>
    </w:p>
    <w:p>
      <w:pPr>
        <w:pStyle w:val="ListBullet"/>
        <w:spacing w:line="240" w:lineRule="auto"/>
        <w:ind w:left="720"/>
      </w:pPr>
      <w:r>
        <w:rPr>
          <w:lang w:val="zh_CN" w:bidi="zh_CN"/>
        </w:rPr>
      </w:r>
      <w:r>
        <w:rPr>
          <w:lang w:val="zh_CN" w:bidi="zh_CN"/>
        </w:rPr>
        <w:t>拿弗他利</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便雅悯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雅各对每个儿子说话时，他会改变对儿子们说话的方式。 有时雅各直接对儿子说话。 雅各说："你是或你将是。" 在另外一些时候，雅各谈到儿子。 雅各在谈论这些儿子时，他说"他和他的"。 请留意语言以及动词的用法都发生了变化。 雅各没有按照出生的顺序对儿子们说话。 相反，雅各首先对利亚的儿子们说话，接著是辟拉和悉帕，但没有按照出生的顺序，最后是拉结的儿子。</w:t>
      </w:r>
    </w:p>
    <w:p>
      <w:pPr/>
      <w:r>
        <w:rPr>
          <w:lang w:val="zh_CN" w:bidi="zh_CN"/>
        </w:rPr>
      </w:r>
      <w:r>
        <w:rPr>
          <w:lang w:val="zh_CN" w:bidi="zh_CN"/>
        </w:rPr>
        <w:t>雅各以诗词说话。 在雅各的语言中，人们通常用诗歌来表达祝福和咒诅。</w:t>
      </w:r>
    </w:p>
    <w:p>
      <w:pPr/>
      <w:r>
        <w:rPr>
          <w:lang w:val="zh_CN" w:bidi="zh_CN"/>
        </w:rPr>
      </w:r>
      <w:r>
        <w:rPr>
          <w:lang w:val="zh_CN" w:bidi="zh_CN"/>
        </w:rPr>
        <w:t>雅各对他的儿子们说这些话时，通常他先说某个事情，然后再以稍微不同的方式重复他的话。 雅各这样说话，使得第二行诗歌的意思比第一行更强烈。 有时第二行使用的词语比第一行更强烈。 这样说话会导致很多重复。</w:t>
      </w:r>
    </w:p>
    <w:p>
      <w:pPr/>
      <w:r>
        <w:rPr>
          <w:lang w:val="zh_CN" w:bidi="zh_CN"/>
        </w:rPr>
      </w:r>
      <w:r>
        <w:rPr>
          <w:lang w:val="zh_CN" w:bidi="zh_CN"/>
        </w:rPr>
        <w:t>请在这里暂停，并玩一个游戏。 请把翻译小组分成两组。 请一个小组说这样的话："你是一个高个子"。 请让另一组以更强烈的话语回应。 "你就像一棵大树。" 请让小组参与许多类似这样的补充性描述。 另一个例子："你是一条河，曲折穿过树林。" 请回答："你就像一道洪流，穿过山谷或峡谷。" 这个游戏的目标是让翻译者看到雅各如何用诗意和重复，以及更强烈的第二个句子，来表达他留给儿子们的最后的话。 整段经文都使用了这种诗意的词语。 这个游戏将帮助翻译者理解诗歌的节奏。</w:t>
      </w:r>
    </w:p>
    <w:p>
      <w:pPr/>
      <w:r>
        <w:rPr>
          <w:lang w:val="zh_CN" w:bidi="zh_CN"/>
        </w:rPr>
      </w:r>
      <w:r>
        <w:rPr>
          <w:lang w:val="zh_CN" w:bidi="zh_CN"/>
        </w:rPr>
        <w:t>雅各首先对吕便说话。 在给吕便的信息中，有三对意念。 第一个部分是一个声明。 第二个部分重复了第一部分，但更强烈。 你最有尊荣。 你最有权力。 请尝试识别这些陈述中的每个部分，并看看第二部分如何重复第一个部分，但使用了更强烈的语言。</w:t>
      </w:r>
    </w:p>
    <w:p>
      <w:pPr/>
      <w:r>
        <w:rPr>
          <w:lang w:val="zh_CN" w:bidi="zh_CN"/>
        </w:rPr>
      </w:r>
      <w:r>
        <w:rPr>
          <w:lang w:val="zh_CN" w:bidi="zh_CN"/>
        </w:rPr>
        <w:t>吕便、西缅和利未在前几年都做了非常糟糕的事。 吕便与雅各的妻子辟拉同房。 西缅和利未去示剑城，杀了所有的男人，因为他们的妹妹底拿被强奸了。 当时，雅各没有惩罚这些儿子。 在雅各临终留下最后遗言时，他对前三个儿子宣告了惩罚。 雅各拿走吕便作为长子的权利。 雅各咒诅西缅和利未。</w:t>
      </w:r>
    </w:p>
    <w:p>
      <w:pPr/>
      <w:r>
        <w:rPr>
          <w:lang w:val="zh_CN" w:bidi="zh_CN"/>
        </w:rPr>
      </w:r>
      <w:r>
        <w:rPr>
          <w:lang w:val="zh_CN" w:bidi="zh_CN"/>
        </w:rPr>
        <w:t>雅各直接对第四个儿子犹大说话。 雅各说，犹大的一个后裔将成为王。 雅各使用许多图象，来表明犹大的后裔将非常富有。</w:t>
      </w:r>
    </w:p>
    <w:p>
      <w:pPr/>
      <w:r>
        <w:rPr>
          <w:lang w:val="zh_CN" w:bidi="zh_CN"/>
        </w:rPr>
      </w:r>
      <w:r>
        <w:rPr>
          <w:lang w:val="zh_CN" w:bidi="zh_CN"/>
        </w:rPr>
        <w:t>请在这里暂停并讨论：谈论一群富有的人。 请聆听，看看是否有任何景象来描述他们的财富和权力。</w:t>
      </w:r>
    </w:p>
    <w:p>
      <w:pPr/>
      <w:r>
        <w:rPr>
          <w:lang w:val="zh_CN" w:bidi="zh_CN"/>
        </w:rPr>
      </w:r>
      <w:r>
        <w:rPr>
          <w:lang w:val="zh_CN" w:bidi="zh_CN"/>
        </w:rPr>
        <w:t>关于以萨迦的信息并不清楚。 以萨迦就像一头驴，在两样东西之间休息。 一个意思好像是马驮的担子，或者是放在驴或骆驼上的负荷，让这些动物去运送。 另一个意思可能是火坑。 还有一个意思可能是城外的空间，任何人都可以在那里放牧他们的牲畜。 这块土地不属于一个人，而是供所有人使用。 这个词也可以指羊圈，或者是存放羊的地方。 你需要从这些选项中，选择最能让你的观众理解的那一个。 以萨迦看见那地安逸舒适，便选择留下来，为别人辛勤工作。</w:t>
      </w:r>
    </w:p>
    <w:p>
      <w:pPr/>
      <w:r>
        <w:rPr>
          <w:lang w:val="zh_CN" w:bidi="zh_CN"/>
        </w:rPr>
      </w:r>
      <w:r>
        <w:rPr>
          <w:lang w:val="zh_CN" w:bidi="zh_CN"/>
        </w:rPr>
        <w:t>给约瑟的信息使用了许多名字来称呼神。 这些名字是：雅各的大能者、牧者、以色列的磐石、你父亲的神、全能者。</w:t>
      </w:r>
    </w:p>
    <w:p>
      <w:pPr/>
      <w:r>
        <w:rPr>
          <w:lang w:val="zh_CN" w:bidi="zh_CN"/>
        </w:rPr>
      </w:r>
      <w:r>
        <w:rPr>
          <w:lang w:val="zh_CN" w:bidi="zh_CN"/>
        </w:rPr>
        <w:t>请在这里暂停，并玩一个游戏。 请为翻译小组中的每个人分配一个名字。 请称呼这些名字。 分配到那个名字的人站起来，并解释名字的意思。 请继续，直到所有人都可以很快地回答。 然后，请改变分配，并再次玩这个游戏。</w:t>
      </w:r>
    </w:p>
    <w:p>
      <w:pPr/>
      <w:r>
        <w:rPr>
          <w:lang w:val="zh_CN" w:bidi="zh_CN"/>
        </w:rPr>
      </w:r>
      <w:r>
        <w:rPr>
          <w:lang w:val="zh_CN" w:bidi="zh_CN"/>
        </w:rPr>
        <w:t>请在这里暂停并讨论：谈论每个祝福或咒诅中所使用的景象。 请谈论这个景象，以及它真正的意思。</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这个故事有一个场景。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吕便</w:t>
      </w:r>
    </w:p>
    <w:p>
      <w:pPr>
        <w:pStyle w:val="ListBullet"/>
        <w:spacing w:line="240" w:lineRule="auto"/>
        <w:ind w:left="720"/>
      </w:pPr>
      <w:r>
        <w:rPr>
          <w:lang w:val="zh_CN" w:bidi="zh_CN"/>
        </w:rPr>
      </w:r>
      <w:r>
        <w:rPr>
          <w:lang w:val="zh_CN" w:bidi="zh_CN"/>
        </w:rPr>
        <w:t>西面</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西布伦</w:t>
      </w:r>
    </w:p>
    <w:p>
      <w:pPr>
        <w:pStyle w:val="ListBullet"/>
        <w:spacing w:line="240" w:lineRule="auto"/>
        <w:ind w:left="720"/>
      </w:pPr>
      <w:r>
        <w:rPr>
          <w:lang w:val="zh_CN" w:bidi="zh_CN"/>
        </w:rPr>
      </w:r>
      <w:r>
        <w:rPr>
          <w:lang w:val="zh_CN" w:bidi="zh_CN"/>
        </w:rPr>
        <w:t>以萨迦</w:t>
      </w:r>
    </w:p>
    <w:p>
      <w:pPr>
        <w:pStyle w:val="ListBullet"/>
        <w:spacing w:line="240" w:lineRule="auto"/>
        <w:ind w:left="720"/>
      </w:pPr>
      <w:r>
        <w:rPr>
          <w:lang w:val="zh_CN" w:bidi="zh_CN"/>
        </w:rPr>
      </w:r>
      <w:r>
        <w:rPr>
          <w:lang w:val="zh_CN" w:bidi="zh_CN"/>
        </w:rPr>
        <w:t>但</w:t>
      </w:r>
    </w:p>
    <w:p>
      <w:pPr>
        <w:pStyle w:val="ListBullet"/>
        <w:spacing w:line="240" w:lineRule="auto"/>
        <w:ind w:left="720"/>
      </w:pPr>
      <w:r>
        <w:rPr>
          <w:lang w:val="zh_CN" w:bidi="zh_CN"/>
        </w:rPr>
      </w:r>
      <w:r>
        <w:rPr>
          <w:lang w:val="zh_CN" w:bidi="zh_CN"/>
        </w:rPr>
        <w:t>迦得</w:t>
      </w:r>
    </w:p>
    <w:p>
      <w:pPr>
        <w:pStyle w:val="ListBullet"/>
        <w:spacing w:line="240" w:lineRule="auto"/>
        <w:ind w:left="720"/>
      </w:pPr>
      <w:r>
        <w:rPr>
          <w:lang w:val="zh_CN" w:bidi="zh_CN"/>
        </w:rPr>
      </w:r>
      <w:r>
        <w:rPr>
          <w:lang w:val="zh_CN" w:bidi="zh_CN"/>
        </w:rPr>
        <w:t>亚设</w:t>
      </w:r>
    </w:p>
    <w:p>
      <w:pPr>
        <w:pStyle w:val="ListBullet"/>
        <w:spacing w:line="240" w:lineRule="auto"/>
        <w:ind w:left="720"/>
      </w:pPr>
      <w:r>
        <w:rPr>
          <w:lang w:val="zh_CN" w:bidi="zh_CN"/>
        </w:rPr>
      </w:r>
      <w:r>
        <w:rPr>
          <w:lang w:val="zh_CN" w:bidi="zh_CN"/>
        </w:rPr>
        <w:t>拿弗他利</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便雅悯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这是一个很长的场景，雅各依次对每个儿子说话。 所有的儿子都到了，并聚集在雅各的床前。 雅各接近死亡。</w:t>
      </w:r>
    </w:p>
    <w:p>
      <w:pPr/>
      <w:r>
        <w:rPr>
          <w:lang w:val="zh_CN" w:bidi="zh_CN"/>
        </w:rPr>
      </w:r>
      <w:r>
        <w:rPr>
          <w:lang w:val="zh_CN" w:bidi="zh_CN"/>
        </w:rPr>
        <w:t>雅各首先对吕便、西缅和利未说话。 关于吕便、西缅和利未的信息，都是指这些儿子们过去所做的事，而在当时并没有受到惩罚。</w:t>
      </w:r>
    </w:p>
    <w:p>
      <w:pPr/>
      <w:r>
        <w:rPr>
          <w:lang w:val="zh_CN" w:bidi="zh_CN"/>
        </w:rPr>
      </w:r>
      <w:r>
        <w:rPr>
          <w:lang w:val="zh_CN" w:bidi="zh_CN"/>
        </w:rPr>
        <w:t>请在这里暂停表演，并问每个儿子："你听到父亲对你说的话时，现在感觉如何？" 你可能会听到："我后悔我所做的事。 我不应该与辟拉同房。 因著很久以前所做的事而失去我的继承权，实在令人难以承受。 我本应该告诉我的父亲我已经后悔了。" 或"我不觉得抱歉。 我们必须为我们的妹妹报仇。 父亲不会做任何事的。 我们必须行动。 无论如何，我不在乎是否得到祝福。" 请重新开始表演。</w:t>
      </w:r>
    </w:p>
    <w:p>
      <w:pPr/>
      <w:r>
        <w:rPr>
          <w:lang w:val="zh_CN" w:bidi="zh_CN"/>
        </w:rPr>
      </w:r>
      <w:r>
        <w:rPr>
          <w:lang w:val="zh_CN" w:bidi="zh_CN"/>
        </w:rPr>
        <w:t>雅各给犹大一个很长的祝福。 雅各说，犹大家将统治其他家族。 犹大家将会富有。</w:t>
      </w:r>
    </w:p>
    <w:p>
      <w:pPr/>
      <w:r>
        <w:rPr>
          <w:lang w:val="zh_CN" w:bidi="zh_CN"/>
        </w:rPr>
      </w:r>
      <w:r>
        <w:rPr>
          <w:lang w:val="zh_CN" w:bidi="zh_CN"/>
        </w:rPr>
        <w:t>请在这里暂停表演，并问问犹大："你对这个祝福感觉如何？" 你可能会听到："我很惊讶。 我不知道为什么父亲选择了我，来获得这个祝福。 父亲说，君王将出自我的后裔。 父亲似乎正在做一个特别的应许，关于将来的一个王。 我想知道这是什么意思。" 请重新开始表演。</w:t>
      </w:r>
    </w:p>
    <w:p>
      <w:pPr/>
      <w:r>
        <w:rPr>
          <w:lang w:val="zh_CN" w:bidi="zh_CN"/>
        </w:rPr>
      </w:r>
      <w:r>
        <w:rPr>
          <w:lang w:val="zh_CN" w:bidi="zh_CN"/>
        </w:rPr>
        <w:t>雅各告诉以萨迦，以萨迦的后裔会想住在一个繁荣和安全的地方，并且将会因此失去自由。</w:t>
      </w:r>
    </w:p>
    <w:p>
      <w:pPr/>
      <w:r>
        <w:rPr>
          <w:lang w:val="zh_CN" w:bidi="zh_CN"/>
        </w:rPr>
      </w:r>
      <w:r>
        <w:rPr>
          <w:lang w:val="zh_CN" w:bidi="zh_CN"/>
        </w:rPr>
        <w:t>请在这里暂停表演，并问问以萨迦："你对将要发生的事，感觉如何？" 你可能会听到："我不明白为什么他们必须失去自由，为别人工作。 想住在一个安全且繁荣的地方，似乎是很自然的。 也许父亲误解了这一点。 我希望他们开心。" 请重新开始表演。</w:t>
      </w:r>
    </w:p>
    <w:p>
      <w:pPr/>
      <w:r>
        <w:rPr>
          <w:lang w:val="zh_CN" w:bidi="zh_CN"/>
        </w:rPr>
      </w:r>
      <w:r>
        <w:rPr>
          <w:lang w:val="zh_CN" w:bidi="zh_CN"/>
        </w:rPr>
        <w:t>雅各给西布伦、但、迦得、亚设、拿弗他利和便雅悯的祝福都比较短。 每个祝福都是不同的。</w:t>
      </w:r>
    </w:p>
    <w:p>
      <w:pPr/>
      <w:r>
        <w:rPr>
          <w:lang w:val="zh_CN" w:bidi="zh_CN"/>
        </w:rPr>
      </w:r>
      <w:r>
        <w:rPr>
          <w:lang w:val="zh_CN" w:bidi="zh_CN"/>
        </w:rPr>
        <w:t>请在这里暂停表演，并问每个人："你对你的祝福感觉如何？" 你可能会听到："我很高兴。 这看上去很公平。 我的后裔应该过得很好，并且很开心。" 或"我不喜欢被比作毒蛇。 我认为父亲可以为我和我的后裔找到更好的东西。" 或"我不喜欢被人认为是一只饥饿的狼。 这给人一个不好的印象。 我宁愿是父亲所使用的其它比喻中的一个。" 或"我希望我的后裔过得很好，并且很开心。 父亲似乎表明，他们会很开心，这让我很开心。" 请重新开始表演。</w:t>
      </w:r>
    </w:p>
    <w:p>
      <w:pPr/>
      <w:r>
        <w:rPr>
          <w:lang w:val="zh_CN" w:bidi="zh_CN"/>
        </w:rPr>
      </w:r>
      <w:r>
        <w:rPr>
          <w:lang w:val="zh_CN" w:bidi="zh_CN"/>
        </w:rPr>
        <w:t>雅各给约瑟的祝福是最长的。 雅各已经祝福过约瑟，也祝福了约瑟的两个儿子，玛拿西和以法莲。 现在，雅各在他所说的最长的祝福里，再次祝福约瑟。 雅各呼求神来祝福约瑟。 雅各在给其他儿子信息时，没有呼求神。</w:t>
      </w:r>
    </w:p>
    <w:p>
      <w:pPr/>
      <w:r>
        <w:rPr>
          <w:lang w:val="zh_CN" w:bidi="zh_CN"/>
        </w:rPr>
      </w:r>
      <w:r>
        <w:rPr>
          <w:lang w:val="zh_CN" w:bidi="zh_CN"/>
        </w:rPr>
        <w:t>请在这里暂停表演，并问其他兄弟们："你们听到了约瑟的祝福，现在感觉如何？" 你可能会听到："我没问题。 我收到的是一个好的祝福。 我不再嫉妒约瑟了。 父亲一直最爱约瑟，我们都知道。 约瑟对我们很不错。 我希望约瑟一切都好。" 或"父亲最爱约瑟。 我们知道这一点。 我希望父亲也同样爱我，但这不会发生。" 或"我希望约瑟不要试图杀我们，也不要在父亲去世后报复。 这个祝福给约瑟很多能力。 我不希望约瑟因为我们对他所做过的事而报复。" 请问约瑟："你对这个祝福感觉如何？" 你可能会听到："我对此很高兴。 我爱我的父亲。 我不希望他死，但我知道时间已经到了。 我会很高兴记住父亲对我说的这些话。 父亲求神赐福给我的，甚至超过了神迄今为止已经祝福我的。 我非常感激。"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雅各对每个儿子说话。 雅各说的话中有的是祝福。 请使用你在前面的经文中所用的相同词语来指</w:t>
      </w:r>
      <w:r>
        <w:rPr>
          <w:b/>
          <w:lang w:val="zh_CN" w:bidi="zh_CN"/>
        </w:rPr>
        <w:t>祝福</w:t>
      </w:r>
      <w:r>
        <w:rPr>
          <w:lang w:val="zh_CN" w:bidi="zh_CN"/>
        </w:rPr>
        <w:t xml:space="preserve">。 </w:t>
      </w:r>
      <w:hyperlink r:id="rId16">
        <w:r>
          <w:rPr>
            <w:lang w:val="zh_CN" w:bidi="zh_CN"/>
          </w:rPr>
          <w:rPr>
            <w:color w:val="0000EE"/>
            <w:u w:val="single"/>
          </w:rPr>
          <w:t>祝福</w:t>
        </w:r>
      </w:hyperlink>
      <w:r>
        <w:rPr>
          <w:lang w:val="zh_CN" w:bidi="zh_CN"/>
        </w:rPr>
        <w:t>这个词在主词汇表中有讨论。雅各咒诅了其中一些儿子。 请使用你在其它经文中所用的相同词语来指</w:t>
      </w:r>
      <w:r>
        <w:rPr>
          <w:b/>
          <w:lang w:val="zh_CN" w:bidi="zh_CN"/>
        </w:rPr>
        <w:t>咒诅</w:t>
      </w:r>
      <w:r>
        <w:rPr>
          <w:lang w:val="zh_CN" w:bidi="zh_CN"/>
        </w:rPr>
        <w:t>。 主词汇表中有关于</w:t>
      </w:r>
      <w:hyperlink r:id="rId24">
        <w:r>
          <w:rPr>
            <w:lang w:val="zh_CN" w:bidi="zh_CN"/>
          </w:rPr>
          <w:rPr>
            <w:color w:val="0000EE"/>
            <w:u w:val="single"/>
          </w:rPr>
          <w:t>咒诅</w:t>
        </w:r>
      </w:hyperlink>
      <w:r>
        <w:rPr>
          <w:lang w:val="zh_CN" w:bidi="zh_CN"/>
        </w:rPr>
        <w:t>这个词的讨论。</w:t>
      </w:r>
    </w:p>
    <w:p>
      <w:pPr/>
      <w:r>
        <w:rPr>
          <w:lang w:val="zh_CN" w:bidi="zh_CN"/>
        </w:rPr>
      </w:r>
      <w:r>
        <w:rPr>
          <w:lang w:val="zh_CN" w:bidi="zh_CN"/>
        </w:rPr>
        <w:t>雅各称自己为</w:t>
      </w:r>
      <w:r>
        <w:rPr>
          <w:b/>
          <w:lang w:val="zh_CN" w:bidi="zh_CN"/>
        </w:rPr>
        <w:t>以色列</w:t>
      </w:r>
      <w:r>
        <w:rPr>
          <w:lang w:val="zh_CN" w:bidi="zh_CN"/>
        </w:rPr>
        <w:t>。 雅各和以色列是同一个人。 主词汇表中有关于</w:t>
      </w:r>
      <w:hyperlink r:id="rId82">
        <w:r>
          <w:rPr>
            <w:lang w:val="zh_CN" w:bidi="zh_CN"/>
          </w:rPr>
          <w:rPr>
            <w:color w:val="0000EE"/>
            <w:u w:val="single"/>
          </w:rPr>
          <w:t>以色列</w:t>
        </w:r>
      </w:hyperlink>
      <w:r>
        <w:rPr>
          <w:lang w:val="zh_CN" w:bidi="zh_CN"/>
        </w:rPr>
        <w:t>这个词的讨论。 请使用你在前面的经文中所用的相同词语来指以色列。</w:t>
      </w:r>
    </w:p>
    <w:p>
      <w:pPr/>
      <w:r>
        <w:rPr>
          <w:lang w:val="zh_CN" w:bidi="zh_CN"/>
        </w:rPr>
      </w:r>
      <w:r>
        <w:rPr>
          <w:lang w:val="zh_CN" w:bidi="zh_CN"/>
        </w:rPr>
        <w:t>雅各使用以下名字来称呼神。 主词汇表中有对</w:t>
      </w:r>
      <w:hyperlink r:id="rId28">
        <w:r>
          <w:rPr>
            <w:lang w:val="zh_CN" w:bidi="zh_CN"/>
          </w:rPr>
          <w:rPr>
            <w:color w:val="0000EE"/>
            <w:u w:val="single"/>
          </w:rPr>
          <w:t>神</w:t>
        </w:r>
      </w:hyperlink>
      <w:r>
        <w:rPr>
          <w:lang w:val="zh_CN" w:bidi="zh_CN"/>
        </w:rPr>
        <w:t>这个词的讨论。 当你使用这些名字时，请确保你的听众明白这些名字指的是同一位神。</w:t>
      </w:r>
    </w:p>
    <w:p>
      <w:pPr>
        <w:pStyle w:val="ListBullet"/>
        <w:spacing w:line="240" w:lineRule="auto"/>
        <w:ind w:left="720"/>
      </w:pPr>
      <w:r>
        <w:rPr>
          <w:lang w:val="zh_CN" w:bidi="zh_CN"/>
        </w:rPr>
      </w:r>
      <w:r>
        <w:rPr>
          <w:lang w:val="zh_CN" w:bidi="zh_CN"/>
        </w:rPr>
        <w:t>雅各的大能者：这是神的一个称呼，用来宣告神满有大能。 雅各敬拜这位神。</w:t>
      </w:r>
    </w:p>
    <w:p>
      <w:pPr>
        <w:pStyle w:val="ListBullet"/>
        <w:spacing w:line="240" w:lineRule="auto"/>
        <w:ind w:left="720"/>
      </w:pPr>
      <w:r>
        <w:rPr>
          <w:lang w:val="zh_CN" w:bidi="zh_CN"/>
        </w:rPr>
      </w:r>
      <w:r>
        <w:rPr>
          <w:lang w:val="zh_CN" w:bidi="zh_CN"/>
        </w:rPr>
        <w:t>牧者：这个称呼是一个比喻。 牧羊人关心他的羊。 牧羊人引导和保护羊群。 神如同牧者，看顾和保护祂的子民。</w:t>
      </w:r>
    </w:p>
    <w:p>
      <w:pPr>
        <w:pStyle w:val="ListBullet"/>
        <w:spacing w:line="240" w:lineRule="auto"/>
        <w:ind w:left="720"/>
      </w:pPr>
      <w:r>
        <w:rPr>
          <w:lang w:val="zh_CN" w:bidi="zh_CN"/>
        </w:rPr>
      </w:r>
      <w:r>
        <w:rPr>
          <w:lang w:val="zh_CN" w:bidi="zh_CN"/>
        </w:rPr>
        <w:t>以色列的磐石：这是一个比喻的说法，将神描述为巨大的石头，如同作为根基的稳固磐石一样。 神很强大。 神是永久或永恒不变的。 人们可以信靠和倚赖神。 如果你的族群不明白这个比喻，你可以说神是以色列所倚靠的那一位。</w:t>
      </w:r>
    </w:p>
    <w:p>
      <w:pPr>
        <w:pStyle w:val="ListBullet"/>
        <w:spacing w:line="240" w:lineRule="auto"/>
        <w:ind w:left="720"/>
      </w:pPr>
      <w:r>
        <w:rPr>
          <w:lang w:val="zh_CN" w:bidi="zh_CN"/>
        </w:rPr>
      </w:r>
      <w:r>
        <w:rPr>
          <w:lang w:val="zh_CN" w:bidi="zh_CN"/>
        </w:rPr>
        <w:t>你父亲的神：雅各使用这句话语作为神的称呼。 雅各敬拜了神。 因为雅各敬拜神，那么他的儿子们也应该敬拜同一位神。</w:t>
      </w:r>
    </w:p>
    <w:p>
      <w:pPr>
        <w:pStyle w:val="ListBullet"/>
        <w:spacing w:line="240" w:lineRule="auto"/>
        <w:ind w:left="720"/>
      </w:pPr>
      <w:r>
        <w:rPr>
          <w:lang w:val="zh_CN" w:bidi="zh_CN"/>
        </w:rPr>
      </w:r>
      <w:r>
        <w:rPr>
          <w:lang w:val="zh_CN" w:bidi="zh_CN"/>
        </w:rPr>
        <w:t>全能者：这是指神沙代的称号，意思是满有能力、至高有力。 神这个词没有出现在经文中。 这个称呼通常是</w:t>
      </w:r>
      <w:r>
        <w:rPr>
          <w:b/>
          <w:lang w:val="zh_CN" w:bidi="zh_CN"/>
        </w:rPr>
        <w:t>伊勒沙代</w:t>
      </w:r>
      <w:r>
        <w:rPr>
          <w:lang w:val="zh_CN" w:bidi="zh_CN"/>
        </w:rPr>
        <w:t>。 主词汇表中有对</w:t>
      </w:r>
      <w:hyperlink r:id="rId57">
        <w:r>
          <w:rPr>
            <w:lang w:val="zh_CN" w:bidi="zh_CN"/>
          </w:rPr>
          <w:rPr>
            <w:color w:val="0000EE"/>
            <w:u w:val="single"/>
          </w:rPr>
          <w:t>伊勒沙代</w:t>
        </w:r>
      </w:hyperlink>
      <w:r>
        <w:rPr>
          <w:lang w:val="zh_CN" w:bidi="zh_CN"/>
        </w:rPr>
        <w:t>这个词的讨论。 请使用你在之前经文中所用的相同词语。</w:t>
      </w:r>
    </w:p>
    <w:p>
      <w:pPr/>
      <w:r>
        <w:rPr>
          <w:lang w:val="zh_CN" w:bidi="zh_CN"/>
        </w:rPr>
      </w:r>
      <w:r>
        <w:rPr>
          <w:lang w:val="zh_CN" w:bidi="zh_CN"/>
        </w:rPr>
        <w:t xml:space="preserve">这些是以色列的十二个支派。 雅各的每个儿子都有后裔，他们形成了支派。 十二个支派使用雅各儿子们的名字。 </w:t>
      </w:r>
      <w:r>
        <w:rPr>
          <w:b/>
          <w:lang w:val="zh_CN" w:bidi="zh_CN"/>
        </w:rPr>
        <w:t>支派</w:t>
      </w:r>
      <w:r>
        <w:rPr>
          <w:lang w:val="zh_CN" w:bidi="zh_CN"/>
        </w:rPr>
        <w:t>是指同一位祖先的后裔们所组成的家族群体。</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49:29–50:14</w:t>
      </w:r>
      <w:r>
        <w:rPr>
          <w:lang w:val="zh_CN" w:bidi="zh_CN"/>
        </w:rPr>
      </w:r>
    </w:p>
    <w:p>
      <w:pPr>
        <w:pStyle w:val="Heading3"/>
      </w:pPr>
      <w:r>
        <w:rPr>
          <w:lang w:val="zh_CN" w:bidi="zh_CN"/>
        </w:rPr>
        <w:t>聆听话语与铭记于心</w:t>
      </w:r>
    </w:p>
    <w:p>
      <w:pPr/>
      <w:r>
        <w:rPr>
          <w:lang w:val="zh_CN" w:bidi="zh_CN"/>
        </w:rPr>
      </w:r>
      <w:r>
        <w:rPr>
          <w:lang w:val="zh_CN" w:bidi="zh_CN"/>
        </w:rPr>
        <w:t>请聆听创世记四十九章29节至五十章14节的音频，并将它记在心里。 聆听经文三次（如果可能的话，请听三种不同的翻译版本）。然后以小组的形式来讨论以下的问题：</w:t>
      </w:r>
    </w:p>
    <w:p>
      <w:pPr>
        <w:pStyle w:val="ListNumber"/>
        <w:numPr>
          <w:ilvl w:val="0"/>
          <w:numId w:val="11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雅各给出他最后的指示，关于他要被埋葬在哪里。 然后雅各死了。</w:t>
      </w:r>
    </w:p>
    <w:p>
      <w:pPr/>
      <w:r>
        <w:rPr>
          <w:lang w:val="zh_CN" w:bidi="zh_CN"/>
        </w:rPr>
      </w:r>
      <w:r>
        <w:rPr>
          <w:b/>
          <w:lang w:val="zh_CN" w:bidi="zh_CN"/>
        </w:rPr>
        <w:t>第二个场景：</w:t>
      </w:r>
      <w:r>
        <w:rPr>
          <w:lang w:val="zh_CN" w:bidi="zh_CN"/>
        </w:rPr>
        <w:t>约瑟哀悼。 约瑟下令给雅各涂抹香料。 埃及人为雅各哀悼七十天。</w:t>
      </w:r>
    </w:p>
    <w:p>
      <w:pPr/>
      <w:r>
        <w:rPr>
          <w:lang w:val="zh_CN" w:bidi="zh_CN"/>
        </w:rPr>
      </w:r>
      <w:r>
        <w:rPr>
          <w:b/>
          <w:lang w:val="zh_CN" w:bidi="zh_CN"/>
        </w:rPr>
        <w:t>第三个场景：</w:t>
      </w:r>
      <w:r>
        <w:rPr>
          <w:lang w:val="zh_CN" w:bidi="zh_CN"/>
        </w:rPr>
        <w:t>约瑟去请求，允许他把雅各的尸体带回迦南埋葬。 王同意了。</w:t>
      </w:r>
    </w:p>
    <w:p>
      <w:pPr/>
      <w:r>
        <w:rPr>
          <w:lang w:val="zh_CN" w:bidi="zh_CN"/>
        </w:rPr>
      </w:r>
      <w:r>
        <w:rPr>
          <w:b/>
          <w:lang w:val="zh_CN" w:bidi="zh_CN"/>
        </w:rPr>
        <w:t>第四个场景：</w:t>
      </w:r>
      <w:r>
        <w:rPr>
          <w:lang w:val="zh_CN" w:bidi="zh_CN"/>
        </w:rPr>
        <w:t>许多人与约瑟和他的兄弟们一起去，把雅各带回迦南埋葬。 他们按照雅各的请求，把他埋葬在洞穴里，与他祖先一起。</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约瑟的兄弟们</w:t>
      </w:r>
    </w:p>
    <w:p>
      <w:pPr>
        <w:pStyle w:val="ListBullet"/>
        <w:spacing w:line="240" w:lineRule="auto"/>
        <w:ind w:left="720"/>
      </w:pPr>
      <w:r>
        <w:rPr>
          <w:lang w:val="zh_CN" w:bidi="zh_CN"/>
        </w:rPr>
      </w:r>
      <w:r>
        <w:rPr>
          <w:lang w:val="zh_CN" w:bidi="zh_CN"/>
        </w:rPr>
        <w:t>埃及医生</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王的顾问</w:t>
      </w:r>
    </w:p>
    <w:p>
      <w:pPr>
        <w:pStyle w:val="ListBullet"/>
        <w:spacing w:line="240" w:lineRule="auto"/>
        <w:ind w:left="720"/>
      </w:pPr>
      <w:r>
        <w:rPr>
          <w:lang w:val="zh_CN" w:bidi="zh_CN"/>
        </w:rPr>
      </w:r>
      <w:r>
        <w:rPr>
          <w:lang w:val="zh_CN" w:bidi="zh_CN"/>
        </w:rPr>
        <w:t>埃及的高级官员</w:t>
      </w:r>
    </w:p>
    <w:p>
      <w:pPr>
        <w:pStyle w:val="ListBullet"/>
        <w:spacing w:line="240" w:lineRule="auto"/>
        <w:ind w:left="720"/>
      </w:pPr>
      <w:r>
        <w:rPr>
          <w:lang w:val="zh_CN" w:bidi="zh_CN"/>
        </w:rPr>
      </w:r>
      <w:r>
        <w:rPr>
          <w:lang w:val="zh_CN" w:bidi="zh_CN"/>
        </w:rPr>
        <w:t>王家中年长的人</w:t>
      </w:r>
    </w:p>
    <w:p>
      <w:pPr>
        <w:pStyle w:val="ListBullet"/>
        <w:spacing w:line="240" w:lineRule="auto"/>
        <w:ind w:left="720"/>
      </w:pPr>
      <w:r>
        <w:rPr>
          <w:lang w:val="zh_CN" w:bidi="zh_CN"/>
        </w:rPr>
      </w:r>
      <w:r>
        <w:rPr>
          <w:lang w:val="zh_CN" w:bidi="zh_CN"/>
        </w:rPr>
        <w:t>王的官员</w:t>
      </w:r>
    </w:p>
    <w:p>
      <w:pPr>
        <w:pStyle w:val="ListBullet"/>
        <w:spacing w:line="240" w:lineRule="auto"/>
        <w:ind w:left="720"/>
      </w:pPr>
      <w:r>
        <w:rPr>
          <w:lang w:val="zh_CN" w:bidi="zh_CN"/>
        </w:rPr>
      </w:r>
      <w:r>
        <w:rPr>
          <w:lang w:val="zh_CN" w:bidi="zh_CN"/>
        </w:rPr>
        <w:t>约瑟全家。</w:t>
      </w:r>
    </w:p>
    <w:p>
      <w:pPr>
        <w:pStyle w:val="ListBullet"/>
        <w:spacing w:line="240" w:lineRule="auto"/>
        <w:ind w:left="720"/>
      </w:pPr>
      <w:r>
        <w:rPr>
          <w:lang w:val="zh_CN" w:bidi="zh_CN"/>
        </w:rPr>
      </w:r>
      <w:r>
        <w:rPr>
          <w:lang w:val="zh_CN" w:bidi="zh_CN"/>
        </w:rPr>
        <w:t>每个兄弟的全家人</w:t>
      </w:r>
    </w:p>
    <w:p>
      <w:pPr>
        <w:pStyle w:val="ListBullet"/>
        <w:spacing w:line="240" w:lineRule="auto"/>
        <w:ind w:left="720"/>
      </w:pPr>
      <w:r>
        <w:rPr>
          <w:lang w:val="zh_CN" w:bidi="zh_CN"/>
        </w:rPr>
      </w:r>
      <w:r>
        <w:rPr>
          <w:lang w:val="zh_CN" w:bidi="zh_CN"/>
        </w:rPr>
        <w:t>驾驶战车的人</w:t>
      </w:r>
    </w:p>
    <w:p>
      <w:pPr>
        <w:pStyle w:val="ListBullet"/>
        <w:spacing w:line="240" w:lineRule="auto"/>
        <w:ind w:left="720"/>
      </w:pPr>
      <w:r>
        <w:rPr>
          <w:lang w:val="zh_CN" w:bidi="zh_CN"/>
        </w:rPr>
      </w:r>
      <w:r>
        <w:rPr>
          <w:lang w:val="zh_CN" w:bidi="zh_CN"/>
        </w:rPr>
        <w:t>当地的迦南人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在第一个场景中，雅各告诉他的儿子们，他想被埋葬在亚伯拉罕和以撒埋葬的同一个洞穴里。 雅各记得那个洞穴的确切位置，并告诉儿子们这个洞穴的细节，这样以后不会有混乱。 当雅各坐起来与儿子们说话。 雅各说完话以后，他躺在床上死了。 这段经文描述死亡的方式，与用在亚伯拉罕和以撒身上的方式相同。 这段经文说："他呼吸了最后一口气，就加入他已经死去的祖先。"</w:t>
      </w:r>
    </w:p>
    <w:p>
      <w:pPr/>
      <w:r>
        <w:rPr>
          <w:lang w:val="zh_CN" w:bidi="zh_CN"/>
        </w:rPr>
      </w:r>
      <w:r>
        <w:rPr>
          <w:lang w:val="zh_CN" w:bidi="zh_CN"/>
        </w:rPr>
        <w:t>在第二个场景中，约瑟用双臂拥抱著他父亲的身体，并且哭泣。 约瑟还亲吻了雅各的脸。 约瑟命令埃及医生去用香料涂抹或保存雅各的尸体，这样可以把尸体带到迦南埋葬。 埃及人为雅各哀悼七十天。 他们对待雅各，好像他是一个非常重要的人一样。</w:t>
      </w:r>
    </w:p>
    <w:p>
      <w:pPr/>
      <w:r>
        <w:rPr>
          <w:lang w:val="zh_CN" w:bidi="zh_CN"/>
        </w:rPr>
      </w:r>
      <w:r>
        <w:rPr>
          <w:lang w:val="zh_CN" w:bidi="zh_CN"/>
        </w:rPr>
        <w:t>在第三个场景中，约瑟请王的顾问们去向王求，让他把雅各的尸体带回迦南埋葬。 约瑟承诺会回到埃及。 王允许约瑟把雅各的尸体带到迦南。</w:t>
      </w:r>
    </w:p>
    <w:p>
      <w:pPr/>
      <w:r>
        <w:rPr>
          <w:lang w:val="zh_CN" w:bidi="zh_CN"/>
        </w:rPr>
      </w:r>
      <w:r>
        <w:rPr>
          <w:lang w:val="zh_CN" w:bidi="zh_CN"/>
        </w:rPr>
        <w:t>在第四个场景中，约瑟和兄弟们带著他们的家人去迦南。 他们把小孩子和他们的动物留在埃及。 当家人把雅各带回迦南时，许多埃及官员陪著他们。 他们在约旦河附近的一个禾场停下来，并举行了七天的哀悼仪式。 当地的迦南人观看了这一切。</w:t>
      </w:r>
    </w:p>
    <w:p>
      <w:pPr/>
      <w:r>
        <w:rPr>
          <w:lang w:val="zh_CN" w:bidi="zh_CN"/>
        </w:rPr>
      </w:r>
      <w:r>
        <w:rPr>
          <w:lang w:val="zh_CN" w:bidi="zh_CN"/>
        </w:rPr>
        <w:t>他们把雅各的尸体带到那个洞穴，埋葬了雅各。 这是亚伯拉罕购买的洞穴。 雅各的儿子们按照雅各的命令做了。</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约瑟的兄弟们</w:t>
      </w:r>
    </w:p>
    <w:p>
      <w:pPr>
        <w:pStyle w:val="ListBullet"/>
        <w:spacing w:line="240" w:lineRule="auto"/>
        <w:ind w:left="720"/>
      </w:pPr>
      <w:r>
        <w:rPr>
          <w:lang w:val="zh_CN" w:bidi="zh_CN"/>
        </w:rPr>
      </w:r>
      <w:r>
        <w:rPr>
          <w:lang w:val="zh_CN" w:bidi="zh_CN"/>
        </w:rPr>
        <w:t>埃及医生</w:t>
      </w:r>
    </w:p>
    <w:p>
      <w:pPr>
        <w:pStyle w:val="ListBullet"/>
        <w:spacing w:line="240" w:lineRule="auto"/>
        <w:ind w:left="720"/>
      </w:pPr>
      <w:r>
        <w:rPr>
          <w:lang w:val="zh_CN" w:bidi="zh_CN"/>
        </w:rPr>
      </w:r>
      <w:r>
        <w:rPr>
          <w:lang w:val="zh_CN" w:bidi="zh_CN"/>
        </w:rPr>
        <w:t>埃及的王</w:t>
      </w:r>
    </w:p>
    <w:p>
      <w:pPr>
        <w:pStyle w:val="ListBullet"/>
        <w:spacing w:line="240" w:lineRule="auto"/>
        <w:ind w:left="720"/>
      </w:pPr>
      <w:r>
        <w:rPr>
          <w:lang w:val="zh_CN" w:bidi="zh_CN"/>
        </w:rPr>
      </w:r>
      <w:r>
        <w:rPr>
          <w:lang w:val="zh_CN" w:bidi="zh_CN"/>
        </w:rPr>
        <w:t>王的顾问</w:t>
      </w:r>
    </w:p>
    <w:p>
      <w:pPr>
        <w:pStyle w:val="ListBullet"/>
        <w:spacing w:line="240" w:lineRule="auto"/>
        <w:ind w:left="720"/>
      </w:pPr>
      <w:r>
        <w:rPr>
          <w:lang w:val="zh_CN" w:bidi="zh_CN"/>
        </w:rPr>
      </w:r>
      <w:r>
        <w:rPr>
          <w:lang w:val="zh_CN" w:bidi="zh_CN"/>
        </w:rPr>
        <w:t>埃及的高级官员</w:t>
      </w:r>
    </w:p>
    <w:p>
      <w:pPr>
        <w:pStyle w:val="ListBullet"/>
        <w:spacing w:line="240" w:lineRule="auto"/>
        <w:ind w:left="720"/>
      </w:pPr>
      <w:r>
        <w:rPr>
          <w:lang w:val="zh_CN" w:bidi="zh_CN"/>
        </w:rPr>
      </w:r>
      <w:r>
        <w:rPr>
          <w:lang w:val="zh_CN" w:bidi="zh_CN"/>
        </w:rPr>
        <w:t>王家中年长的人</w:t>
      </w:r>
    </w:p>
    <w:p>
      <w:pPr>
        <w:pStyle w:val="ListBullet"/>
        <w:spacing w:line="240" w:lineRule="auto"/>
        <w:ind w:left="720"/>
      </w:pPr>
      <w:r>
        <w:rPr>
          <w:lang w:val="zh_CN" w:bidi="zh_CN"/>
        </w:rPr>
      </w:r>
      <w:r>
        <w:rPr>
          <w:lang w:val="zh_CN" w:bidi="zh_CN"/>
        </w:rPr>
        <w:t>王的官员</w:t>
      </w:r>
    </w:p>
    <w:p>
      <w:pPr>
        <w:pStyle w:val="ListBullet"/>
        <w:spacing w:line="240" w:lineRule="auto"/>
        <w:ind w:left="720"/>
      </w:pPr>
      <w:r>
        <w:rPr>
          <w:lang w:val="zh_CN" w:bidi="zh_CN"/>
        </w:rPr>
      </w:r>
      <w:r>
        <w:rPr>
          <w:lang w:val="zh_CN" w:bidi="zh_CN"/>
        </w:rPr>
        <w:t>约瑟全家。</w:t>
      </w:r>
    </w:p>
    <w:p>
      <w:pPr>
        <w:pStyle w:val="ListBullet"/>
        <w:spacing w:line="240" w:lineRule="auto"/>
        <w:ind w:left="720"/>
      </w:pPr>
      <w:r>
        <w:rPr>
          <w:lang w:val="zh_CN" w:bidi="zh_CN"/>
        </w:rPr>
      </w:r>
      <w:r>
        <w:rPr>
          <w:lang w:val="zh_CN" w:bidi="zh_CN"/>
        </w:rPr>
        <w:t>每个兄弟的全家人</w:t>
      </w:r>
    </w:p>
    <w:p>
      <w:pPr>
        <w:pStyle w:val="ListBullet"/>
        <w:spacing w:line="240" w:lineRule="auto"/>
        <w:ind w:left="720"/>
      </w:pPr>
      <w:r>
        <w:rPr>
          <w:lang w:val="zh_CN" w:bidi="zh_CN"/>
        </w:rPr>
      </w:r>
      <w:r>
        <w:rPr>
          <w:lang w:val="zh_CN" w:bidi="zh_CN"/>
        </w:rPr>
        <w:t>驾驶战车的人</w:t>
      </w:r>
    </w:p>
    <w:p>
      <w:pPr>
        <w:pStyle w:val="ListBullet"/>
        <w:spacing w:line="240" w:lineRule="auto"/>
        <w:ind w:left="720"/>
      </w:pPr>
      <w:r>
        <w:rPr>
          <w:lang w:val="zh_CN" w:bidi="zh_CN"/>
        </w:rPr>
      </w:r>
      <w:r>
        <w:rPr>
          <w:lang w:val="zh_CN" w:bidi="zh_CN"/>
        </w:rPr>
        <w:t>当地的迦南人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在第一个场景中，雅各已经对他每个儿子说完了最后的话。 现在，雅各告诉儿子们，他想被带回迦南，与亚伯拉罕和以撒一起埋葬在同一个洞穴里。</w:t>
      </w:r>
    </w:p>
    <w:p>
      <w:pPr/>
      <w:r>
        <w:rPr>
          <w:lang w:val="zh_CN" w:bidi="zh_CN"/>
        </w:rPr>
      </w:r>
      <w:r>
        <w:rPr>
          <w:lang w:val="zh_CN" w:bidi="zh_CN"/>
        </w:rPr>
        <w:t>请在这里暂停表演，并问雅各："为什么你认为这很重要，你和你的祖先埋葬在一起？" 你可能会听到："迦南是我们的家。 神把那块地应许给我和我的后裔。 如果他们把我带到那里埋葬，那么未来的某一天他们会回来住在那里。 他们必须回到迦南。 这是神想要的。" 请重新开始表演。</w:t>
      </w:r>
    </w:p>
    <w:p>
      <w:pPr/>
      <w:r>
        <w:rPr>
          <w:lang w:val="zh_CN" w:bidi="zh_CN"/>
        </w:rPr>
      </w:r>
      <w:r>
        <w:rPr>
          <w:lang w:val="zh_CN" w:bidi="zh_CN"/>
        </w:rPr>
        <w:t>然后雅各躺下，呼出最后一口气，就死了。</w:t>
      </w:r>
    </w:p>
    <w:p>
      <w:pPr/>
      <w:r>
        <w:rPr>
          <w:lang w:val="zh_CN" w:bidi="zh_CN"/>
        </w:rPr>
      </w:r>
      <w:r>
        <w:rPr>
          <w:lang w:val="zh_CN" w:bidi="zh_CN"/>
        </w:rPr>
        <w:t>在第二个场景中，约瑟伏在雅各的身上，哭泣。 约瑟亲吻雅各。</w:t>
      </w:r>
    </w:p>
    <w:p>
      <w:pPr/>
      <w:r>
        <w:rPr>
          <w:lang w:val="zh_CN" w:bidi="zh_CN"/>
        </w:rPr>
      </w:r>
      <w:r>
        <w:rPr>
          <w:lang w:val="zh_CN" w:bidi="zh_CN"/>
        </w:rPr>
        <w:t>请在这里暂停表演，并问兄弟们："你们现在感觉如何？" 你可能会听到："父亲死了。 感觉好像我们一直有父亲。 我不知道没有了父亲，我们将如何继续。 我很高兴他能在死前再次见到约瑟。 我们必须尊重他的要求，回到迦南去埋葬他。 我想知道，现在父亲死了，约瑟会如何对待我们。 我以后会担心这一点。 我现在想为我的父亲悲伤。 约瑟在他旁边亲吻他，这是好的。 约瑟是父亲最喜欢的人。 我们一直知道这一点。" 请重新开始表演。</w:t>
      </w:r>
    </w:p>
    <w:p>
      <w:pPr/>
      <w:r>
        <w:rPr>
          <w:lang w:val="zh_CN" w:bidi="zh_CN"/>
        </w:rPr>
      </w:r>
      <w:r>
        <w:rPr>
          <w:lang w:val="zh_CN" w:bidi="zh_CN"/>
        </w:rPr>
        <w:t>约瑟命令埃及医生去涂抹香料或保存雅各的尸体。 这个过程使雅各的身体不致腐烂。 埃及人为雅各哀悼七十天。</w:t>
      </w:r>
    </w:p>
    <w:p>
      <w:pPr/>
      <w:r>
        <w:rPr>
          <w:lang w:val="zh_CN" w:bidi="zh_CN"/>
        </w:rPr>
      </w:r>
      <w:r>
        <w:rPr>
          <w:lang w:val="zh_CN" w:bidi="zh_CN"/>
        </w:rPr>
        <w:t>请在这里暂停表演，并问埃及人："你们为什么要哀悼雅各？ 他不是你们中的一员。" 你可能会听到："他是一个伟大的人。 请看看他的儿子们。 请看看我们的宰相约瑟。 我们必须尊重和纪念约瑟的父亲。" 请重新开始表演。</w:t>
      </w:r>
    </w:p>
    <w:p>
      <w:pPr/>
      <w:r>
        <w:rPr>
          <w:lang w:val="zh_CN" w:bidi="zh_CN"/>
        </w:rPr>
      </w:r>
      <w:r>
        <w:rPr>
          <w:lang w:val="zh_CN" w:bidi="zh_CN"/>
        </w:rPr>
        <w:t>在第三个场景中，约瑟请求王允许他把雅各的尸体带回迦南去埋葬。 约瑟解释说，他发了一个誓，或给了雅各一个严肃的承诺，这将会这样做。 王同意，约瑟必须遵守他的诺言。</w:t>
      </w:r>
    </w:p>
    <w:p>
      <w:pPr/>
      <w:r>
        <w:rPr>
          <w:lang w:val="zh_CN" w:bidi="zh_CN"/>
        </w:rPr>
      </w:r>
      <w:r>
        <w:rPr>
          <w:lang w:val="zh_CN" w:bidi="zh_CN"/>
        </w:rPr>
        <w:t>请在这里暂停表演，并问王："你为什么要让约瑟去迦南。 难道你不害怕他不回来吗？" 你可能会听到："约瑟承诺他会回来。 我知道的一件事是，约瑟遵守他的诺言。 约瑟说到做到。 约瑟向他的父亲承诺过，他应该遵守这个诺言。 我不担心这一点。 我知道约瑟会回来。" 请重新开始表演。</w:t>
      </w:r>
    </w:p>
    <w:p>
      <w:pPr/>
      <w:r>
        <w:rPr>
          <w:lang w:val="zh_CN" w:bidi="zh_CN"/>
        </w:rPr>
      </w:r>
      <w:r>
        <w:rPr>
          <w:lang w:val="zh_CN" w:bidi="zh_CN"/>
        </w:rPr>
        <w:t>在第四个场景中，约瑟、兄弟们和他们所有的家人都去了迦南。 他们把小孩子和动物留在埃及。 许多埃及官员与他们一起去。</w:t>
      </w:r>
    </w:p>
    <w:p>
      <w:pPr/>
      <w:r>
        <w:rPr>
          <w:lang w:val="zh_CN" w:bidi="zh_CN"/>
        </w:rPr>
      </w:r>
      <w:r>
        <w:rPr>
          <w:lang w:val="zh_CN" w:bidi="zh_CN"/>
        </w:rPr>
        <w:t>请在这里暂停表演，并问约瑟："再次回到迦南，感觉如何？" 你可能会听到："这是我的家。 即使是在悲伤的场合，我也很高兴再次看到它。 我希望我现在就可以回来，住在这里。 我必须遵守我对王的承诺。 很高兴知道这是我们真正的家。 有一天，我的孩子会来到这里生活。 神把这地赐给我们。 他们必须来得到他们的产业。" 请问兄弟们："你们回到迦南，感觉如何？" 你可能会听到："这里是家。 这里比埃及好得多。 我很高兴我们能够去埃及，这样我们可以在饥荒中活下来。 我们需要回来，住在这里。 这是我们祖先的家。 我们知道神把这地赐给我们。 我必须继续教导我的孩子，这样他们就不会忘记。 我认为我们的祖先埋葬在这里，这个事实会帮助他们想要回到这里生活。 此外，父亲在最后的话中告诉我们，要住在这里。 父亲希望我们回到这里。 孩子们必须回来，住在这里。" 请重新开始表演。</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50:15–21</w:t>
      </w:r>
      <w:r>
        <w:rPr>
          <w:lang w:val="zh_CN" w:bidi="zh_CN"/>
        </w:rPr>
      </w:r>
    </w:p>
    <w:p>
      <w:pPr>
        <w:pStyle w:val="Heading3"/>
      </w:pPr>
      <w:r>
        <w:rPr>
          <w:lang w:val="zh_CN" w:bidi="zh_CN"/>
        </w:rPr>
        <w:t>聆听话语与铭记于心</w:t>
      </w:r>
    </w:p>
    <w:p>
      <w:pPr/>
      <w:r>
        <w:rPr>
          <w:lang w:val="zh_CN" w:bidi="zh_CN"/>
        </w:rPr>
      </w:r>
      <w:r>
        <w:rPr>
          <w:lang w:val="zh_CN" w:bidi="zh_CN"/>
        </w:rPr>
        <w:t>请聆听创世记五十章15至21节的音频，并将它记在心里。 聆听经文三次（如果可能的话，请听三种不同的翻译版本）。然后以小组的形式来讨论以下的问题：</w:t>
      </w:r>
    </w:p>
    <w:p>
      <w:pPr>
        <w:pStyle w:val="ListNumber"/>
        <w:numPr>
          <w:ilvl w:val="0"/>
          <w:numId w:val="11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兄弟们害怕约瑟会为他们对约瑟所做的一切事而报复。</w:t>
      </w:r>
    </w:p>
    <w:p>
      <w:pPr/>
      <w:r>
        <w:rPr>
          <w:lang w:val="zh_CN" w:bidi="zh_CN"/>
        </w:rPr>
      </w:r>
      <w:r>
        <w:rPr>
          <w:b/>
          <w:lang w:val="zh_CN" w:bidi="zh_CN"/>
        </w:rPr>
        <w:t>第二个场景：</w:t>
      </w:r>
      <w:r>
        <w:rPr>
          <w:lang w:val="zh_CN" w:bidi="zh_CN"/>
        </w:rPr>
        <w:t>兄弟们送给约瑟一个信息。</w:t>
      </w:r>
    </w:p>
    <w:p>
      <w:pPr/>
      <w:r>
        <w:rPr>
          <w:lang w:val="zh_CN" w:bidi="zh_CN"/>
        </w:rPr>
      </w:r>
      <w:r>
        <w:rPr>
          <w:b/>
          <w:lang w:val="zh_CN" w:bidi="zh_CN"/>
        </w:rPr>
        <w:t>第三个场景：</w:t>
      </w:r>
      <w:r>
        <w:rPr>
          <w:lang w:val="zh_CN" w:bidi="zh_CN"/>
        </w:rPr>
        <w:t>兄弟们来见约瑟。 约瑟提醒他们，神把约瑟带到埃及，这样他就可以拯救许多人的性命。</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十个兄弟</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提到了雅各。</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在第一个场景中，雅各的葬礼已经结束。 每个人都回到埃及。 生活恢复正常。 过了一些时间。 兄弟们意识到，雅各不在了，他不能保护他们不受约瑟的愤怒。 兄弟们开始想到约瑟可能会做的事。 兄弟们使用了"如果……"的表达方式。 或"假设..." 这是一种暗示某件事可能会发生或可能不会发生的方式。</w:t>
      </w:r>
    </w:p>
    <w:p>
      <w:pPr/>
      <w:r>
        <w:rPr>
          <w:lang w:val="zh_CN" w:bidi="zh_CN"/>
        </w:rPr>
      </w:r>
      <w:r>
        <w:rPr>
          <w:lang w:val="zh_CN" w:bidi="zh_CN"/>
        </w:rPr>
        <w:t>请在这里暂停并讨论：让不同的团队成员谈论可能会发生，但还没有发生的情况，例如："如果雨下得非常大怎么办？" 或"如果发洪水了怎么办？" 或"如果今年的庄稼没有收成怎么办？" 或"如果我在考试中不成功怎么办？" 请听听每个人谈论这样的可能性，可能会发生，也可能不会发生。 你正在寻找一种方式，来介绍兄弟们的这句话。</w:t>
      </w:r>
    </w:p>
    <w:p>
      <w:pPr/>
      <w:r>
        <w:rPr>
          <w:lang w:val="zh_CN" w:bidi="zh_CN"/>
        </w:rPr>
      </w:r>
      <w:r>
        <w:rPr>
          <w:lang w:val="zh_CN" w:bidi="zh_CN"/>
        </w:rPr>
        <w:t>兄弟们害怕约瑟会报复他们。 兄弟们承认，他们卖掉约瑟的时候，他们做错了。</w:t>
      </w:r>
    </w:p>
    <w:p>
      <w:pPr/>
      <w:r>
        <w:rPr>
          <w:lang w:val="zh_CN" w:bidi="zh_CN"/>
        </w:rPr>
      </w:r>
      <w:r>
        <w:rPr>
          <w:lang w:val="zh_CN" w:bidi="zh_CN"/>
        </w:rPr>
        <w:t>在第二个场景中，兄弟们送给约瑟一个信息。 我们不知道这信息是由一个人说出来的，还是手写的。 在约瑟面前，兄弟们提到雅各时说"你的父亲"。 兄弟们没有说"我们的父亲。" 兄弟们告诉约瑟，雅各告诉他们要对约瑟说："请原谅你的兄弟们对你做的大错事或邪恶的事。" 在说完雅各的信息之后，兄弟们请求约瑟饶恕他们的罪。 约瑟在听到这信息后，他忍不住哭泣。</w:t>
      </w:r>
    </w:p>
    <w:p>
      <w:pPr/>
      <w:r>
        <w:rPr>
          <w:lang w:val="zh_CN" w:bidi="zh_CN"/>
        </w:rPr>
      </w:r>
      <w:r>
        <w:rPr>
          <w:lang w:val="zh_CN" w:bidi="zh_CN"/>
        </w:rPr>
        <w:t>在第三个场景中，兄弟们来见约瑟，在约瑟面前扑倒在地。 让什么东西扑倒，这是一种强烈的行为。 这不是简单的俯伏，或者跪下。</w:t>
      </w:r>
    </w:p>
    <w:p>
      <w:pPr/>
      <w:r>
        <w:rPr>
          <w:lang w:val="zh_CN" w:bidi="zh_CN"/>
        </w:rPr>
      </w:r>
      <w:r>
        <w:rPr>
          <w:lang w:val="zh_CN" w:bidi="zh_CN"/>
        </w:rPr>
        <w:t>请在这里暂停并采取行动：演示用不同的方式跪著，把脸贴在地上。 每次这样做时，请让这个倒下的动作更加强烈。 请尝试使用词语来描述每次有人倒下时的情形。 请留意，使用的词语越来越强烈，也越来越暴力。 请继续进行，直到你看到有人将自己摔倒在地上。 请小心，不要受伤。 你的翻译将描述最强烈的动作。</w:t>
      </w:r>
    </w:p>
    <w:p>
      <w:pPr/>
      <w:r>
        <w:rPr>
          <w:lang w:val="zh_CN" w:bidi="zh_CN"/>
        </w:rPr>
      </w:r>
      <w:r>
        <w:rPr>
          <w:lang w:val="zh_CN" w:bidi="zh_CN"/>
        </w:rPr>
        <w:t>兄弟们提出的是，要成为约瑟的奴隶。 兄弟们害怕约瑟会杀死他们。 成为奴隶，总比死更好。 他们宁愿像奴隶一样生活，也不愿被杀。</w:t>
      </w:r>
    </w:p>
    <w:p>
      <w:pPr/>
      <w:r>
        <w:rPr>
          <w:lang w:val="zh_CN" w:bidi="zh_CN"/>
        </w:rPr>
      </w:r>
      <w:r>
        <w:rPr>
          <w:lang w:val="zh_CN" w:bidi="zh_CN"/>
        </w:rPr>
        <w:t>约瑟告诉他的兄弟们，不要怕他。 约瑟告诉他们，他不是神。 约瑟说这话的方式，是用了一个不需要回答的问题。 约瑟说："难道我是神吗？" 然后约瑟提醒兄弟们，审判罪的是神。 约瑟不会审判他们，因为他不是神。 约瑟提醒他们，当他第一次向他们显明身份时，他曾告诉兄弟们的话。 约瑟告诉他们："你们的本意是要伤害，但神的意图是好的。 神把我带到埃及，这样我可以拯救许多人的性命。" 约瑟继续对兄弟们说友善的话。 最终，约瑟让兄弟们相信，他不会伤害他们。</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十个兄弟</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提到了雅各。</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在第一个场景中，雅各的家人以及所有参加葬礼的人已经回到埃及。 生活已经恢复正常。 约瑟的兄弟们开始思考，如果约瑟决定报复的话，那么可能会发生什么事。 雅各不在了，不能保护兄弟们不受约瑟的报复。 正是这十个兄弟，曾把约瑟卖作奴隶。 便雅悯不属于这个群体。</w:t>
      </w:r>
    </w:p>
    <w:p>
      <w:pPr/>
      <w:r>
        <w:rPr>
          <w:lang w:val="zh_CN" w:bidi="zh_CN"/>
        </w:rPr>
      </w:r>
      <w:r>
        <w:rPr>
          <w:lang w:val="zh_CN" w:bidi="zh_CN"/>
        </w:rPr>
        <w:t>请在这里暂停表演，并问兄弟们："你们现在为什么害怕？ "为什么在雅各死前，你不害怕？"你可能会听到："只要父亲活著，约瑟就永远不会行动。 约瑟不会做任何让我们的父亲不安的事。 约瑟爱我们的父亲。 我们也不想让我们的父亲不安。 这就是为什么我们从来没有告诉父亲我们做了什么。 父亲会对此非常不安。 现在没有父亲在这里阻止约瑟行动了，我们不知道约瑟会做什么。 我知道我会报复。我想约瑟可能会报复。 我认为约瑟会对我们做出可怕的事，来报复我们所做的事。" 请重新开始表演。</w:t>
      </w:r>
    </w:p>
    <w:p>
      <w:pPr/>
      <w:r>
        <w:rPr>
          <w:lang w:val="zh_CN" w:bidi="zh_CN"/>
        </w:rPr>
      </w:r>
      <w:r>
        <w:rPr>
          <w:lang w:val="zh_CN" w:bidi="zh_CN"/>
        </w:rPr>
        <w:t>在第二个场景中，兄弟们给约瑟送去一个信息。 在这个信息中，兄弟们告诉约瑟，雅各已经告诉兄弟们，在雅各死后，要把这个信息给约瑟。 兄弟们在对约瑟说话时，称雅各为"你的父亲"。 兄弟们告诉约瑟，他们敬拜你父亲的神。 在这个信息中，兄弟们向约瑟承认，他们卖掉约瑟是错的。 这是他们第一次承认他们的罪，或者他们所做的是错的。 当约瑟收到这个信息时，他哭了。</w:t>
      </w:r>
    </w:p>
    <w:p>
      <w:pPr/>
      <w:r>
        <w:rPr>
          <w:lang w:val="zh_CN" w:bidi="zh_CN"/>
        </w:rPr>
      </w:r>
      <w:r>
        <w:rPr>
          <w:lang w:val="zh_CN" w:bidi="zh_CN"/>
        </w:rPr>
        <w:t>请在这里暂停表演，并问兄弟们："你们为什么对约瑟使用"你的父亲"这种表达？" 你可能会听到："我想我需要提醒约瑟，我们有同一位父亲。 我希望约瑟记住，雅各爱约瑟。 我希望约瑟在对我们做任何事之前，想一下雅各会想要什么。 我想提醒约瑟，我们都敬拜同一位神。" 请问约瑟："你从兄弟们那里收到这个信息，感觉如何？" 你可能会听到："我很难过，他们认为我会伤害他们。 我告诉过他们，我会照顾他们。 我很难过他们不能接受这一点，并担心他们的未来。 在某种程度上，让他们说出他们对我所做的是错的，这感觉很好。 他们确实这样说了。 但我已经告诉他们，神的意思永远是好的。 他们为什么不能相信这一点呢？" 请问约瑟："你为什么哭？" 你可能会听到："我因为很多事情而哭泣。 我哭泣，因为我们之间的关系仍然不正常，而且可能永远不会正常。 我想念我的父亲。 他们这样使用父亲的名字，让我感到难过。 我知道我的父亲并没有发出这个信息。 他们认为我会相信这些话，这让我难过。 我必须再次告诉他们，不要为将来担心。" 请重新开始表演。</w:t>
      </w:r>
    </w:p>
    <w:p>
      <w:pPr/>
      <w:r>
        <w:rPr>
          <w:lang w:val="zh_CN" w:bidi="zh_CN"/>
        </w:rPr>
      </w:r>
      <w:r>
        <w:rPr>
          <w:lang w:val="zh_CN" w:bidi="zh_CN"/>
        </w:rPr>
        <w:t>在第三个场景中，兄弟们来见约瑟。 兄弟们在约瑟面前俯伏在地。 兄弟们提出要成为约瑟的奴隶。</w:t>
      </w:r>
    </w:p>
    <w:p>
      <w:pPr/>
      <w:r>
        <w:rPr>
          <w:lang w:val="zh_CN" w:bidi="zh_CN"/>
        </w:rPr>
      </w:r>
      <w:r>
        <w:rPr>
          <w:lang w:val="zh_CN" w:bidi="zh_CN"/>
        </w:rPr>
        <w:t>请在这里暂停表演，并问兄弟们："你们为什么要主动成为约瑟的奴隶？" 你可能会听到："我认为约瑟可能会杀我们。 成为奴隶，总比死更好。 我们曾卖掉了约瑟。 约瑟会把我们卖掉是对我们的报复。" 请重新开始表演。</w:t>
      </w:r>
    </w:p>
    <w:p>
      <w:pPr/>
      <w:r>
        <w:rPr>
          <w:lang w:val="zh_CN" w:bidi="zh_CN"/>
        </w:rPr>
      </w:r>
      <w:r>
        <w:rPr>
          <w:lang w:val="zh_CN" w:bidi="zh_CN"/>
        </w:rPr>
        <w:t>约瑟告诉兄弟们，不要害怕。 约瑟告诉他们，他不是神。 行审判的是神，而不是约瑟。 约瑟提醒他们，他们的本意是恶的，但神的意图却是好的。 约瑟提醒兄弟们，神把约瑟带到埃及，成为埃及的宰相，这样他就可以拯救许多人的性命。 约瑟继续对他的兄弟们说友善的话。 最终，兄弟们相信约瑟对他们说的是实话。</w:t>
      </w:r>
    </w:p>
    <w:p>
      <w:pPr/>
      <w:r>
        <w:rPr>
          <w:lang w:val="zh_CN" w:bidi="zh_CN"/>
        </w:rPr>
      </w:r>
      <w:r>
        <w:rPr>
          <w:lang w:val="zh_CN" w:bidi="zh_CN"/>
        </w:rPr>
        <w:t>请在这里暂停表演，并问约瑟："你现在感觉如何？"你可能会听到："我希望我已经让他们放心。" 我希望他们不再害怕。 我说的是实话。 我相信是神把我带到这里，把我放在这个位置，这样我可以拯救许多人的性命。 我希望我们现在可以有一个正常的家庭关系。" 请问兄弟们："你们现在感觉如何？" 你可能会听到："我相信约瑟不会伤害我们。 我相信约瑟说的是实话，他不会审判我们。 一定是神把约瑟放在这个重要的位置。 我知道他离开迦南时，是一个奴隶。 我希望我们没有做过我们以前做的那些事。 我已经承担了许多年的罪责。 我很高兴知道约瑟已经摆脱这件事的阴影。 也许我们可以再次成为家人。" 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兄弟们问了一个不需要回答的问题。 这句话也可以用肯定的陈述句来表达。 "如果约瑟向我们发怒怎么办？" 可以改成"约瑟可能会向我们发怒。" 这类问题表示某件事可能在将来发生，但也未必会发生。</w:t>
      </w:r>
    </w:p>
    <w:p>
      <w:pPr/>
      <w:r>
        <w:rPr>
          <w:lang w:val="zh_CN" w:bidi="zh_CN"/>
        </w:rPr>
      </w:r>
      <w:r>
        <w:rPr>
          <w:lang w:val="zh_CN" w:bidi="zh_CN"/>
        </w:rPr>
        <w:t>兄弟们提到他们的</w:t>
      </w:r>
      <w:r>
        <w:rPr>
          <w:b/>
          <w:lang w:val="zh_CN" w:bidi="zh_CN"/>
        </w:rPr>
        <w:t>罪</w:t>
      </w:r>
      <w:r>
        <w:rPr>
          <w:lang w:val="zh_CN" w:bidi="zh_CN"/>
        </w:rPr>
        <w:t>，就是他们对待约瑟的方式，并请求约瑟</w:t>
      </w:r>
      <w:r>
        <w:rPr>
          <w:b/>
          <w:lang w:val="zh_CN" w:bidi="zh_CN"/>
        </w:rPr>
        <w:t>饶恕</w:t>
      </w:r>
      <w:r>
        <w:rPr>
          <w:lang w:val="zh_CN" w:bidi="zh_CN"/>
        </w:rPr>
        <w:t>他们。 经文使用三个词来描述兄弟们所做的事。 经文使用了过犯、罪和恶行这些词。 过犯指的是带有悖逆、反叛性质的犯罪行为。 罪恶是一个语气非常强烈的用词。 恶行是一个较为概括的词，涵盖各种不同形式的过错与冒犯。 主词汇表中有关于</w:t>
      </w:r>
      <w:hyperlink r:id="rId73">
        <w:r>
          <w:rPr>
            <w:lang w:val="zh_CN" w:bidi="zh_CN"/>
          </w:rPr>
          <w:rPr>
            <w:color w:val="0000EE"/>
            <w:u w:val="single"/>
          </w:rPr>
          <w:t>罪</w:t>
        </w:r>
      </w:hyperlink>
      <w:r>
        <w:rPr>
          <w:lang w:val="zh_CN" w:bidi="zh_CN"/>
        </w:rPr>
        <w:t>这个词的讨论。 主词汇表中有关于</w:t>
      </w:r>
      <w:hyperlink r:id="rId90">
        <w:r>
          <w:rPr>
            <w:lang w:val="zh_CN" w:bidi="zh_CN"/>
          </w:rPr>
          <w:rPr>
            <w:color w:val="0000EE"/>
            <w:u w:val="single"/>
          </w:rPr>
          <w:t>饶恕</w:t>
        </w:r>
      </w:hyperlink>
      <w:r>
        <w:rPr>
          <w:lang w:val="zh_CN" w:bidi="zh_CN"/>
        </w:rPr>
        <w:t>这个词的讨论。 请使用你在其它经文中所用的相同词语。</w:t>
      </w:r>
    </w:p>
    <w:p>
      <w:pPr/>
      <w:r>
        <w:rPr>
          <w:lang w:val="zh_CN" w:bidi="zh_CN"/>
        </w:rPr>
      </w:r>
      <w:r>
        <w:rPr>
          <w:lang w:val="zh_CN" w:bidi="zh_CN"/>
        </w:rPr>
        <w:t>兄弟们说他们是神的</w:t>
      </w:r>
      <w:r>
        <w:rPr>
          <w:b/>
          <w:lang w:val="zh_CN" w:bidi="zh_CN"/>
        </w:rPr>
        <w:t>仆人</w:t>
      </w:r>
      <w:r>
        <w:rPr>
          <w:lang w:val="zh_CN" w:bidi="zh_CN"/>
        </w:rPr>
        <w:t>。 这表示他们敬拜神。 接著，兄弟们提出要作约瑟的奴隶。 这里的仆人和</w:t>
      </w:r>
      <w:r>
        <w:rPr>
          <w:b/>
          <w:lang w:val="zh_CN" w:bidi="zh_CN"/>
        </w:rPr>
        <w:t>奴隶</w:t>
      </w:r>
      <w:r>
        <w:rPr>
          <w:lang w:val="zh_CN" w:bidi="zh_CN"/>
        </w:rPr>
        <w:t>用的是同一个词，但语义上的含义不同。 这里使用的仆人这个词指的是神和敬拜神的人之间的特殊关系。 这句话可以说成，"我们与你父亲敬拜的是同一位神"，或"我们与你父亲事奉的是同一位神。" 他们提出要成为约瑟的奴隶，也就是他们甘愿放弃自己的自由。 如果他们成了约瑟的奴隶，他们就没有自由。 主词汇表中有</w:t>
      </w:r>
      <w:hyperlink r:id="rId43">
        <w:r>
          <w:rPr>
            <w:lang w:val="zh_CN" w:bidi="zh_CN"/>
          </w:rPr>
          <w:rPr>
            <w:color w:val="0000EE"/>
            <w:u w:val="single"/>
          </w:rPr>
          <w:t>仆人</w:t>
        </w:r>
      </w:hyperlink>
      <w:r>
        <w:rPr>
          <w:lang w:val="zh_CN" w:bidi="zh_CN"/>
        </w:rPr>
        <w:t>这个词。 主词汇表中有</w:t>
      </w:r>
      <w:hyperlink r:id="rId54">
        <w:r>
          <w:rPr>
            <w:lang w:val="zh_CN" w:bidi="zh_CN"/>
          </w:rPr>
          <w:rPr>
            <w:color w:val="0000EE"/>
            <w:u w:val="single"/>
          </w:rPr>
          <w:t>奴隶</w:t>
        </w:r>
      </w:hyperlink>
      <w:r>
        <w:rPr>
          <w:lang w:val="zh_CN" w:bidi="zh_CN"/>
        </w:rPr>
        <w:t>这个词。 请使用你之前使用的相同词语。 这个用于</w:t>
      </w:r>
      <w:r>
        <w:rPr>
          <w:b/>
          <w:lang w:val="zh_CN" w:bidi="zh_CN"/>
        </w:rPr>
        <w:t>神</w:t>
      </w:r>
      <w:r>
        <w:rPr>
          <w:lang w:val="zh_CN" w:bidi="zh_CN"/>
        </w:rPr>
        <w:t>的字是常见、通用的神的称呼。 主词汇表中有对</w:t>
      </w:r>
      <w:hyperlink r:id="rId28">
        <w:r>
          <w:rPr>
            <w:lang w:val="zh_CN" w:bidi="zh_CN"/>
          </w:rPr>
          <w:rPr>
            <w:color w:val="0000EE"/>
            <w:u w:val="single"/>
          </w:rPr>
          <w:t>神</w:t>
        </w:r>
      </w:hyperlink>
      <w:r>
        <w:rPr>
          <w:lang w:val="zh_CN" w:bidi="zh_CN"/>
        </w:rPr>
        <w:t>这个词的讨论。 请使用你一直使用的相同名字来称呼神。</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《創世紀》 50:22–26</w:t>
      </w:r>
      <w:r>
        <w:rPr>
          <w:lang w:val="zh_CN" w:bidi="zh_CN"/>
        </w:rPr>
      </w:r>
    </w:p>
    <w:p>
      <w:pPr>
        <w:pStyle w:val="Heading3"/>
      </w:pPr>
      <w:r>
        <w:rPr>
          <w:lang w:val="zh_CN" w:bidi="zh_CN"/>
        </w:rPr>
        <w:t>聆听话语与铭记于心</w:t>
      </w:r>
    </w:p>
    <w:p>
      <w:pPr/>
      <w:r>
        <w:rPr>
          <w:lang w:val="zh_CN" w:bidi="zh_CN"/>
        </w:rPr>
      </w:r>
      <w:r>
        <w:rPr>
          <w:lang w:val="zh_CN" w:bidi="zh_CN"/>
        </w:rPr>
        <w:t>请聆听创世记五十章22至26节的音频，并将它记在心里。 聆听经文三次（如果可能的话，请听三种不同的翻译版本）。然后以小组的形式来讨论以下的问题：</w:t>
      </w:r>
    </w:p>
    <w:p>
      <w:pPr>
        <w:pStyle w:val="ListNumber"/>
        <w:numPr>
          <w:ilvl w:val="0"/>
          <w:numId w:val="11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约瑟活到一百一十岁。 约瑟收养了玛拿西的儿子玛吉的孩子为自己的儿子。 玛拿西是约瑟的长子。</w:t>
      </w:r>
    </w:p>
    <w:p>
      <w:pPr/>
      <w:r>
        <w:rPr>
          <w:lang w:val="zh_CN" w:bidi="zh_CN"/>
        </w:rPr>
      </w:r>
      <w:r>
        <w:rPr>
          <w:b/>
          <w:lang w:val="zh_CN" w:bidi="zh_CN"/>
        </w:rPr>
        <w:t>第二个场景：</w:t>
      </w:r>
      <w:r>
        <w:rPr>
          <w:lang w:val="zh_CN" w:bidi="zh_CN"/>
        </w:rPr>
        <w:t>约瑟告诉他兄弟们的家人，他很快就会死。 约瑟让他们承诺，会把约瑟的尸体带回迦南埋葬。</w:t>
      </w:r>
    </w:p>
    <w:p>
      <w:pPr/>
      <w:r>
        <w:rPr>
          <w:lang w:val="zh_CN" w:bidi="zh_CN"/>
        </w:rPr>
      </w:r>
      <w:r>
        <w:rPr>
          <w:b/>
          <w:lang w:val="zh_CN" w:bidi="zh_CN"/>
        </w:rPr>
        <w:t>第三个场景：</w:t>
      </w:r>
      <w:r>
        <w:rPr>
          <w:lang w:val="zh_CN" w:bidi="zh_CN"/>
        </w:rPr>
        <w:t>约瑟死了，人们用香料涂抹他。</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以法莲和以法莲的儿子和孙子。</w:t>
      </w:r>
    </w:p>
    <w:p>
      <w:pPr>
        <w:pStyle w:val="ListBullet"/>
        <w:spacing w:line="240" w:lineRule="auto"/>
        <w:ind w:left="720"/>
      </w:pPr>
      <w:r>
        <w:rPr>
          <w:lang w:val="zh_CN" w:bidi="zh_CN"/>
        </w:rPr>
      </w:r>
      <w:r>
        <w:rPr>
          <w:lang w:val="zh_CN" w:bidi="zh_CN"/>
        </w:rPr>
        <w:t>玛拿西和玛拿西的儿子玛吉。</w:t>
      </w:r>
    </w:p>
    <w:p>
      <w:pPr>
        <w:pStyle w:val="ListBullet"/>
        <w:spacing w:line="240" w:lineRule="auto"/>
        <w:ind w:left="720"/>
      </w:pPr>
      <w:r>
        <w:rPr>
          <w:lang w:val="zh_CN" w:bidi="zh_CN"/>
        </w:rPr>
      </w:r>
      <w:r>
        <w:rPr>
          <w:lang w:val="zh_CN" w:bidi="zh_CN"/>
        </w:rPr>
        <w:t>玛吉的儿子们</w:t>
      </w:r>
    </w:p>
    <w:p>
      <w:pPr>
        <w:pStyle w:val="ListBullet"/>
        <w:spacing w:line="240" w:lineRule="auto"/>
        <w:ind w:left="720"/>
      </w:pPr>
      <w:r>
        <w:rPr>
          <w:lang w:val="zh_CN" w:bidi="zh_CN"/>
        </w:rPr>
      </w:r>
      <w:r>
        <w:rPr>
          <w:lang w:val="zh_CN" w:bidi="zh_CN"/>
        </w:rPr>
        <w:t>约瑟的兄弟们和他们的家人。</w:t>
      </w:r>
    </w:p>
    <w:p>
      <w:pPr>
        <w:pStyle w:val="ListBullet"/>
        <w:spacing w:line="240" w:lineRule="auto"/>
        <w:ind w:left="720"/>
      </w:pPr>
      <w:r>
        <w:rPr>
          <w:lang w:val="zh_CN" w:bidi="zh_CN"/>
        </w:rPr>
      </w:r>
      <w:r>
        <w:rPr>
          <w:lang w:val="zh_CN" w:bidi="zh_CN"/>
        </w:rPr>
        <w:t>埃及涂抹香料的人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约瑟从迦南回来，并再次告诉他的兄弟们，他会照顾他们，这些家庭住在歌珊地区。 时间过去了。 约瑟活到一百一十岁。没有提到约瑟的兄弟们的死。 约瑟比十个兄弟年轻。 只有便雅悯比约瑟年轻。 我们有理由假设兄弟们已经死了，并且每个兄弟的后裔现在领导著那个兄弟的家庭。</w:t>
      </w:r>
    </w:p>
    <w:p>
      <w:pPr/>
      <w:r>
        <w:rPr>
          <w:lang w:val="zh_CN" w:bidi="zh_CN"/>
        </w:rPr>
      </w:r>
      <w:r>
        <w:rPr>
          <w:lang w:val="zh_CN" w:bidi="zh_CN"/>
        </w:rPr>
        <w:t>约瑟的两个儿子有孩子。 约瑟看到以法莲的孩子，直到第三代。这可能意味著约瑟看到以法莲的孩子、孙子和曾孙。 翻译没有清楚说明，当约瑟一百一十岁时，活著的是哪一代人。以法莲是约瑟的二儿子。 雅各收养了以法莲，并将长子的祝福给了以法莲。</w:t>
      </w:r>
    </w:p>
    <w:p>
      <w:pPr/>
      <w:r>
        <w:rPr>
          <w:lang w:val="zh_CN" w:bidi="zh_CN"/>
        </w:rPr>
      </w:r>
      <w:r>
        <w:rPr>
          <w:lang w:val="zh_CN" w:bidi="zh_CN"/>
        </w:rPr>
        <w:t>约瑟的儿子玛拿西有个儿子，名叫玛吉。 雅各还收养了玛拿西，尽管玛拿西是长子，但雅各给玛拿西的却是小儿子的祝福。 约瑟收养了玛吉的孩子。 这意味著玛吉的孩子们继承了约瑟的财产。</w:t>
      </w:r>
    </w:p>
    <w:p>
      <w:pPr/>
      <w:r>
        <w:rPr>
          <w:lang w:val="zh_CN" w:bidi="zh_CN"/>
        </w:rPr>
      </w:r>
      <w:r>
        <w:rPr>
          <w:lang w:val="zh_CN" w:bidi="zh_CN"/>
        </w:rPr>
        <w:t>在第二个场景中，约瑟告诉他的兄弟们，或他兄弟们的后裔，他很快就会死。 约瑟提醒兄弟们，神已经应许要把他们带回迦南，到神给亚伯拉罕、以撒和雅各的土地。</w:t>
      </w:r>
    </w:p>
    <w:p>
      <w:pPr/>
      <w:r>
        <w:rPr>
          <w:lang w:val="zh_CN" w:bidi="zh_CN"/>
        </w:rPr>
      </w:r>
      <w:r>
        <w:rPr>
          <w:lang w:val="zh_CN" w:bidi="zh_CN"/>
        </w:rPr>
        <w:t>约瑟让以色列的后裔或雅各的后裔起誓，要把约瑟的尸体带回迦南埋葬。 当神把他们带回迦南时，他们要把约瑟的尸体带走。</w:t>
      </w:r>
    </w:p>
    <w:p>
      <w:pPr/>
      <w:r>
        <w:rPr>
          <w:lang w:val="zh_CN" w:bidi="zh_CN"/>
        </w:rPr>
      </w:r>
      <w:r>
        <w:rPr>
          <w:lang w:val="zh_CN" w:bidi="zh_CN"/>
        </w:rPr>
        <w:t>在第三个场景中，约瑟死了。 埃及涂抹香料的人用香料涂抹约瑟的尸体，然后把尸体放在棺材里。 这个棺材有助于保存约瑟用香料涂抹过的尸体。</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以法莲和以法莲的儿子和孙子。</w:t>
      </w:r>
    </w:p>
    <w:p>
      <w:pPr>
        <w:pStyle w:val="ListBullet"/>
        <w:spacing w:line="240" w:lineRule="auto"/>
        <w:ind w:left="720"/>
      </w:pPr>
      <w:r>
        <w:rPr>
          <w:lang w:val="zh_CN" w:bidi="zh_CN"/>
        </w:rPr>
      </w:r>
      <w:r>
        <w:rPr>
          <w:lang w:val="zh_CN" w:bidi="zh_CN"/>
        </w:rPr>
        <w:t>玛拿西和玛拿西的儿子玛吉。</w:t>
      </w:r>
    </w:p>
    <w:p>
      <w:pPr>
        <w:pStyle w:val="ListBullet"/>
        <w:spacing w:line="240" w:lineRule="auto"/>
        <w:ind w:left="720"/>
      </w:pPr>
      <w:r>
        <w:rPr>
          <w:lang w:val="zh_CN" w:bidi="zh_CN"/>
        </w:rPr>
      </w:r>
      <w:r>
        <w:rPr>
          <w:lang w:val="zh_CN" w:bidi="zh_CN"/>
        </w:rPr>
        <w:t>玛吉的儿子们</w:t>
      </w:r>
    </w:p>
    <w:p>
      <w:pPr>
        <w:pStyle w:val="ListBullet"/>
        <w:spacing w:line="240" w:lineRule="auto"/>
        <w:ind w:left="720"/>
      </w:pPr>
      <w:r>
        <w:rPr>
          <w:lang w:val="zh_CN" w:bidi="zh_CN"/>
        </w:rPr>
      </w:r>
      <w:r>
        <w:rPr>
          <w:lang w:val="zh_CN" w:bidi="zh_CN"/>
        </w:rPr>
        <w:t>约瑟的兄弟们和他们的家人。</w:t>
      </w:r>
    </w:p>
    <w:p>
      <w:pPr>
        <w:pStyle w:val="ListBullet"/>
        <w:spacing w:line="240" w:lineRule="auto"/>
        <w:ind w:left="720"/>
      </w:pPr>
      <w:r>
        <w:rPr>
          <w:lang w:val="zh_CN" w:bidi="zh_CN"/>
        </w:rPr>
      </w:r>
      <w:r>
        <w:rPr>
          <w:lang w:val="zh_CN" w:bidi="zh_CN"/>
        </w:rPr>
        <w:t>埃及涂抹香料的人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在第一个场景中，约瑟继续住在埃及。 雅各的其他儿子们以及他们的家人也继续住在埃及。 约瑟活到一百一十岁。约瑟看到他小儿子以法莲的孩子们，直到第三代。 约瑟也看到约瑟的长子玛拿西的孩子们。 约瑟决定收养玛拿西的儿子玛吉的孩子们。</w:t>
      </w:r>
    </w:p>
    <w:p>
      <w:pPr/>
      <w:r>
        <w:rPr>
          <w:lang w:val="zh_CN" w:bidi="zh_CN"/>
        </w:rPr>
      </w:r>
      <w:r>
        <w:rPr>
          <w:lang w:val="zh_CN" w:bidi="zh_CN"/>
        </w:rPr>
        <w:t>请在这里暂停表演，并问扮演玛拿西的演员："你对你的父亲收养你的孙子，感觉如何？" 你可能会听到："这让我高兴。 我喜欢我父亲对我的孙子和他的孩子表示这样的好意。 这将有助于他们以后的生活。" 请问约瑟："你为什么要收养玛吉的孩子？" 你可能会听到："我父亲把玛拿西和以法莲当作他的儿子。 我希望有儿子来继承我的那份产业。 玛拿西是我的长子。 我偏爱玛拿西的孙子们是对的。" 请重新开始表演。</w:t>
      </w:r>
    </w:p>
    <w:p>
      <w:pPr/>
      <w:r>
        <w:rPr>
          <w:lang w:val="zh_CN" w:bidi="zh_CN"/>
        </w:rPr>
      </w:r>
      <w:r>
        <w:rPr>
          <w:lang w:val="zh_CN" w:bidi="zh_CN"/>
        </w:rPr>
        <w:t>在第二个场景中，约瑟告诉家人，他很快就会死。 约瑟说："神会来帮助你们，带你们回迦南，就是神应许给亚伯拉罕、以撒和雅各的土地。"</w:t>
      </w:r>
    </w:p>
    <w:p>
      <w:pPr/>
      <w:r>
        <w:rPr>
          <w:lang w:val="zh_CN" w:bidi="zh_CN"/>
        </w:rPr>
      </w:r>
      <w:r>
        <w:rPr>
          <w:lang w:val="zh_CN" w:bidi="zh_CN"/>
        </w:rPr>
        <w:t>请在这里暂停表演，并问雅各的后裔："当你们听到约瑟很快就会死时，你们感觉如何？" 你可能会听到："这是个可怕的消息。 约瑟似乎一直在这里照顾我们，确保我们得到所需的东西。 没有约瑟的帮助，我们将如何生活？ 约瑟说，神会来帮助我们。 我想我们必须相信神会遵守这个应许。 约瑟说，神会来带我们回迦南。 我想知道我们什么时候会回去。 埃及是我的家。 我不知道如何在迦南生活。 这听起来非常难。 我会努力不担心这件事。" 请问约瑟："你对自己的死感觉如何？" 你可能会听到："我老了，也累了。 是我该离开的时候了。 能再次见到我的父亲雅各，这将很好。 能见到我的祖父以撒，这将很好。 我从来没有见过我的曾祖父亚伯拉罕。 见到他会很好。 我一生都信靠神。 我现在会继续信靠神。 我知道，无论我在哪里，神都与我同在。 在波提乏家中和在监狱里，神都与我同在。 神帮助我领导埃及。 当我死时，神会与我同在。 在这一点，我可以信靠神。" 请重新开始表演。</w:t>
      </w:r>
    </w:p>
    <w:p>
      <w:pPr/>
      <w:r>
        <w:rPr>
          <w:lang w:val="zh_CN" w:bidi="zh_CN"/>
        </w:rPr>
      </w:r>
      <w:r>
        <w:rPr>
          <w:lang w:val="zh_CN" w:bidi="zh_CN"/>
        </w:rPr>
        <w:t>约瑟让以色列的后裔起誓，要把他的尸体带回迦南。</w:t>
      </w:r>
    </w:p>
    <w:p>
      <w:pPr/>
      <w:r>
        <w:rPr>
          <w:lang w:val="zh_CN" w:bidi="zh_CN"/>
        </w:rPr>
      </w:r>
      <w:r>
        <w:rPr>
          <w:lang w:val="zh_CN" w:bidi="zh_CN"/>
        </w:rPr>
        <w:t>请在这里暂停表演，并问约瑟："你为什么想被埋葬在迦南？" 你可能会听到："迦南是神应许给我们的土地。 我希望他们记住，我们必须回到迦南。 我不希望他们在这里过于舒适，以至于他们拒绝回去。 如果他们因为起誓而不得不把我带回去，这将有助于他们回去。 把你们的祖先埋葬在那地，可以把当今世代的人与那地联系起来。 这真的很重要。 他们必须回去。" 请重新开始表演。</w:t>
      </w:r>
    </w:p>
    <w:p>
      <w:pPr/>
      <w:r>
        <w:rPr>
          <w:lang w:val="zh_CN" w:bidi="zh_CN"/>
        </w:rPr>
      </w:r>
      <w:r>
        <w:rPr>
          <w:lang w:val="zh_CN" w:bidi="zh_CN"/>
        </w:rPr>
        <w:t>在第三个场景中，约瑟死后，埃及涂香料的人用香料涂抹约瑟的尸体。 这保存了约瑟的尸体，这样后裔们在回迦南的时候，就可以把约瑟的尸体带回去。 埃及人用了一个特殊的盒子或棺材来帮助保存涂了香料的约瑟的尸体。</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3" TargetMode="External"/><Relationship Id="rId14" Type="http://schemas.openxmlformats.org/officeDocument/2006/relationships/hyperlink" Target="#t68" TargetMode="External"/><Relationship Id="rId15" Type="http://schemas.openxmlformats.org/officeDocument/2006/relationships/hyperlink" Target="#t222" TargetMode="External"/><Relationship Id="rId16" Type="http://schemas.openxmlformats.org/officeDocument/2006/relationships/hyperlink" Target="#t16" TargetMode="External"/><Relationship Id="rId17" Type="http://schemas.openxmlformats.org/officeDocument/2006/relationships/hyperlink" Target="#t67" TargetMode="External"/><Relationship Id="rId18" Type="http://schemas.openxmlformats.org/officeDocument/2006/relationships/hyperlink" Target="#m387" TargetMode="External"/><Relationship Id="rId19" Type="http://schemas.openxmlformats.org/officeDocument/2006/relationships/hyperlink" Target="#c47" TargetMode="External"/><Relationship Id="rId20" Type="http://schemas.openxmlformats.org/officeDocument/2006/relationships/hyperlink" Target="#m385" TargetMode="External"/><Relationship Id="rId21" Type="http://schemas.openxmlformats.org/officeDocument/2006/relationships/hyperlink" Target="#m386" TargetMode="External"/><Relationship Id="rId22" Type="http://schemas.openxmlformats.org/officeDocument/2006/relationships/hyperlink" Target="#t174" TargetMode="External"/><Relationship Id="rId23" Type="http://schemas.openxmlformats.org/officeDocument/2006/relationships/hyperlink" Target="#t181" TargetMode="External"/><Relationship Id="rId24" Type="http://schemas.openxmlformats.org/officeDocument/2006/relationships/hyperlink" Target="#t31" TargetMode="External"/><Relationship Id="rId25" Type="http://schemas.openxmlformats.org/officeDocument/2006/relationships/hyperlink" Target="#t230" TargetMode="External"/><Relationship Id="rId26" Type="http://schemas.openxmlformats.org/officeDocument/2006/relationships/hyperlink" Target="#t194" TargetMode="External"/><Relationship Id="rId27" Type="http://schemas.openxmlformats.org/officeDocument/2006/relationships/hyperlink" Target="#t125" TargetMode="External"/><Relationship Id="rId28" Type="http://schemas.openxmlformats.org/officeDocument/2006/relationships/hyperlink" Target="#t189" TargetMode="External"/><Relationship Id="rId29" Type="http://schemas.openxmlformats.org/officeDocument/2006/relationships/hyperlink" Target="#t149" TargetMode="External"/><Relationship Id="rId30" Type="http://schemas.openxmlformats.org/officeDocument/2006/relationships/hyperlink" Target="#t173" TargetMode="External"/><Relationship Id="rId31" Type="http://schemas.openxmlformats.org/officeDocument/2006/relationships/hyperlink" Target="#174" TargetMode="External"/><Relationship Id="rId32" Type="http://schemas.openxmlformats.org/officeDocument/2006/relationships/hyperlink" Target="#t111" TargetMode="External"/><Relationship Id="rId33" Type="http://schemas.openxmlformats.org/officeDocument/2006/relationships/hyperlink" Target="#t177" TargetMode="External"/><Relationship Id="rId34" Type="http://schemas.openxmlformats.org/officeDocument/2006/relationships/hyperlink" Target="#t29" TargetMode="External"/><Relationship Id="rId35" Type="http://schemas.openxmlformats.org/officeDocument/2006/relationships/hyperlink" Target="#t88" TargetMode="External"/><Relationship Id="rId36" Type="http://schemas.openxmlformats.org/officeDocument/2006/relationships/hyperlink" Target="#t70" TargetMode="External"/><Relationship Id="rId37" Type="http://schemas.openxmlformats.org/officeDocument/2006/relationships/hyperlink" Target="#t109" TargetMode="External"/><Relationship Id="rId38" Type="http://schemas.openxmlformats.org/officeDocument/2006/relationships/hyperlink" Target="#t26" TargetMode="External"/><Relationship Id="rId39" Type="http://schemas.openxmlformats.org/officeDocument/2006/relationships/hyperlink" Target="#t3" TargetMode="External"/><Relationship Id="rId40" Type="http://schemas.openxmlformats.org/officeDocument/2006/relationships/hyperlink" Target="#t154" TargetMode="External"/><Relationship Id="rId41" Type="http://schemas.openxmlformats.org/officeDocument/2006/relationships/hyperlink" Target="#t187" TargetMode="External"/><Relationship Id="rId42" Type="http://schemas.openxmlformats.org/officeDocument/2006/relationships/hyperlink" Target="#t156" TargetMode="External"/><Relationship Id="rId43" Type="http://schemas.openxmlformats.org/officeDocument/2006/relationships/hyperlink" Target="#t123" TargetMode="External"/><Relationship Id="rId44" Type="http://schemas.openxmlformats.org/officeDocument/2006/relationships/hyperlink" Target="#t94" TargetMode="External"/><Relationship Id="rId45" Type="http://schemas.openxmlformats.org/officeDocument/2006/relationships/hyperlink" Target="#t172" TargetMode="External"/><Relationship Id="rId46" Type="http://schemas.openxmlformats.org/officeDocument/2006/relationships/hyperlink" Target="#t178" TargetMode="External"/><Relationship Id="rId47" Type="http://schemas.openxmlformats.org/officeDocument/2006/relationships/hyperlink" Target="#t100" TargetMode="External"/><Relationship Id="rId48" Type="http://schemas.openxmlformats.org/officeDocument/2006/relationships/hyperlink" Target="#t225" TargetMode="External"/><Relationship Id="rId49" Type="http://schemas.openxmlformats.org/officeDocument/2006/relationships/hyperlink" Target="#t227" TargetMode="External"/><Relationship Id="rId50" Type="http://schemas.openxmlformats.org/officeDocument/2006/relationships/hyperlink" Target="#t103" TargetMode="External"/><Relationship Id="rId51" Type="http://schemas.openxmlformats.org/officeDocument/2006/relationships/hyperlink" Target="#t143" TargetMode="External"/><Relationship Id="rId52" Type="http://schemas.openxmlformats.org/officeDocument/2006/relationships/hyperlink" Target="#t11" TargetMode="External"/><Relationship Id="rId53" Type="http://schemas.openxmlformats.org/officeDocument/2006/relationships/hyperlink" Target="#t161" TargetMode="External"/><Relationship Id="rId54" Type="http://schemas.openxmlformats.org/officeDocument/2006/relationships/hyperlink" Target="#t126" TargetMode="External"/><Relationship Id="rId55" Type="http://schemas.openxmlformats.org/officeDocument/2006/relationships/hyperlink" Target="#t197" TargetMode="External"/><Relationship Id="rId56" Type="http://schemas.openxmlformats.org/officeDocument/2006/relationships/hyperlink" Target="#t210" TargetMode="External"/><Relationship Id="rId57" Type="http://schemas.openxmlformats.org/officeDocument/2006/relationships/hyperlink" Target="#t207" TargetMode="External"/><Relationship Id="rId58" Type="http://schemas.openxmlformats.org/officeDocument/2006/relationships/hyperlink" Target="#t226" TargetMode="External"/><Relationship Id="rId59" Type="http://schemas.openxmlformats.org/officeDocument/2006/relationships/hyperlink" Target="#t25" TargetMode="External"/><Relationship Id="rId60" Type="http://schemas.openxmlformats.org/officeDocument/2006/relationships/hyperlink" Target="#t228" TargetMode="External"/><Relationship Id="rId61" Type="http://schemas.openxmlformats.org/officeDocument/2006/relationships/hyperlink" Target="#t215" TargetMode="External"/><Relationship Id="rId62" Type="http://schemas.openxmlformats.org/officeDocument/2006/relationships/hyperlink" Target="#t4" TargetMode="External"/><Relationship Id="rId63" Type="http://schemas.openxmlformats.org/officeDocument/2006/relationships/hyperlink" Target="#t87" TargetMode="External"/><Relationship Id="rId64" Type="http://schemas.openxmlformats.org/officeDocument/2006/relationships/hyperlink" Target="#t91" TargetMode="External"/><Relationship Id="rId65" Type="http://schemas.openxmlformats.org/officeDocument/2006/relationships/hyperlink" Target="#t202" TargetMode="External"/><Relationship Id="rId66" Type="http://schemas.openxmlformats.org/officeDocument/2006/relationships/hyperlink" Target="#t104" TargetMode="External"/><Relationship Id="rId67" Type="http://schemas.openxmlformats.org/officeDocument/2006/relationships/hyperlink" Target="#t102" TargetMode="External"/><Relationship Id="rId68" Type="http://schemas.openxmlformats.org/officeDocument/2006/relationships/hyperlink" Target="#t185" TargetMode="External"/><Relationship Id="rId69" Type="http://schemas.openxmlformats.org/officeDocument/2006/relationships/hyperlink" Target="#t96" TargetMode="External"/><Relationship Id="rId70" Type="http://schemas.openxmlformats.org/officeDocument/2006/relationships/hyperlink" Target="#t114" TargetMode="External"/><Relationship Id="rId71" Type="http://schemas.openxmlformats.org/officeDocument/2006/relationships/hyperlink" Target="#t191" TargetMode="External"/><Relationship Id="rId72" Type="http://schemas.openxmlformats.org/officeDocument/2006/relationships/hyperlink" Target="#t192" TargetMode="External"/><Relationship Id="rId73" Type="http://schemas.openxmlformats.org/officeDocument/2006/relationships/hyperlink" Target="#t193" TargetMode="External"/><Relationship Id="rId74" Type="http://schemas.openxmlformats.org/officeDocument/2006/relationships/hyperlink" Target="#t140" TargetMode="External"/><Relationship Id="rId75" Type="http://schemas.openxmlformats.org/officeDocument/2006/relationships/hyperlink" Target="#t18" TargetMode="External"/><Relationship Id="rId76" Type="http://schemas.openxmlformats.org/officeDocument/2006/relationships/hyperlink" Target="#t90" TargetMode="External"/><Relationship Id="rId77" Type="http://schemas.openxmlformats.org/officeDocument/2006/relationships/hyperlink" Target="#16" TargetMode="External"/><Relationship Id="rId78" Type="http://schemas.openxmlformats.org/officeDocument/2006/relationships/hyperlink" Target="#t198" TargetMode="External"/><Relationship Id="rId79" Type="http://schemas.openxmlformats.org/officeDocument/2006/relationships/hyperlink" Target="#t201" TargetMode="External"/><Relationship Id="rId80" Type="http://schemas.openxmlformats.org/officeDocument/2006/relationships/hyperlink" Target="#t203" TargetMode="External"/><Relationship Id="rId81" Type="http://schemas.openxmlformats.org/officeDocument/2006/relationships/hyperlink" Target="#t72" TargetMode="External"/><Relationship Id="rId82" Type="http://schemas.openxmlformats.org/officeDocument/2006/relationships/hyperlink" Target="#t74" TargetMode="External"/><Relationship Id="rId83" Type="http://schemas.openxmlformats.org/officeDocument/2006/relationships/hyperlink" Target="#t208" TargetMode="External"/><Relationship Id="rId84" Type="http://schemas.openxmlformats.org/officeDocument/2006/relationships/hyperlink" Target="#t5" TargetMode="External"/><Relationship Id="rId85" Type="http://schemas.openxmlformats.org/officeDocument/2006/relationships/hyperlink" Target="#t216" TargetMode="External"/><Relationship Id="rId86" Type="http://schemas.openxmlformats.org/officeDocument/2006/relationships/hyperlink" Target="#t217" TargetMode="External"/><Relationship Id="rId87" Type="http://schemas.openxmlformats.org/officeDocument/2006/relationships/hyperlink" Target="#t218" TargetMode="External"/><Relationship Id="rId88" Type="http://schemas.openxmlformats.org/officeDocument/2006/relationships/hyperlink" Target="#t166" TargetMode="External"/><Relationship Id="rId89" Type="http://schemas.openxmlformats.org/officeDocument/2006/relationships/hyperlink" Target="#t122" TargetMode="External"/><Relationship Id="rId90" Type="http://schemas.openxmlformats.org/officeDocument/2006/relationships/hyperlink" Target="#t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