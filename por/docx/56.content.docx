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w:t>
      </w:r>
      <w:r>
        <w:rPr>
          <w:lang w:val="pt_PT" w:bidi="pt_PT"/>
        </w:rPr>
      </w:r>
    </w:p>
    <w:p>
      <w:pPr/>
      <w:r>
        <w:rPr>
          <w:lang w:val="pt_PT" w:bidi="pt_PT"/>
        </w:rPr>
      </w:r>
      <w:r>
        <w:rPr>
          <w:b/>
          <w:lang w:val="pt_PT" w:bidi="pt_PT"/>
        </w:rPr>
        <w:t>Familiarization, Internalization, Articulation (FIA) Translation Guide</w:t>
      </w:r>
      <w:r>
        <w:rPr>
          <w:lang w:val="pt_PT" w:bidi="pt_PT"/>
        </w:rPr>
        <w:t xml:space="preserve"> © 2025 Word Collective Released under CC BY-SA 4.0 license. </w:t>
      </w:r>
      <w:r>
        <w:rPr>
          <w:lang w:val="pt_PT" w:bidi="pt_PT"/>
        </w:rPr>
        <w:t>Familiarization, Internalization, Articulation (FIA) Translation Guide</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TIT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Tito 1:1–4</w:t>
      </w:r>
      <w:r>
        <w:rPr>
          <w:lang w:val="pt_PT" w:bidi="pt_PT"/>
        </w:rPr>
      </w:r>
    </w:p>
    <w:p>
      <w:pPr>
        <w:pStyle w:val="Heading3"/>
      </w:pPr>
      <w:r>
        <w:rPr>
          <w:lang w:val="pt_PT" w:bidi="pt_PT"/>
        </w:rPr>
        <w:t>Ouvir e Sentir</w:t>
      </w:r>
    </w:p>
    <w:p>
      <w:pPr/>
      <w:r>
        <w:rPr>
          <w:lang w:val="pt_PT" w:bidi="pt_PT"/>
        </w:rPr>
      </w:r>
      <w:r>
        <w:rPr>
          <w:lang w:val="pt_PT" w:bidi="pt_PT"/>
        </w:rPr>
        <w:t>Nesta etapa, ouçam Tito 1:1–4 e guardem em seus corações.</w:t>
      </w:r>
    </w:p>
    <w:p>
      <w:pPr/>
      <w:r>
        <w:rPr>
          <w:lang w:val="pt_PT" w:bidi="pt_PT"/>
        </w:rPr>
      </w:r>
      <w:r>
        <w:rPr>
          <w:lang w:val="pt_PT" w:bidi="pt_PT"/>
        </w:rPr>
        <w:t>Ouça uma versão em áudio de Tito 1:1–4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impacta nosso dia a dia? Pause este áudio aqui.</w:t>
      </w:r>
    </w:p>
    <w:p>
      <w:pPr>
        <w:pStyle w:val="ListBullet"/>
        <w:spacing w:line="240" w:lineRule="auto"/>
        <w:ind w:left="720"/>
      </w:pPr>
      <w:r>
        <w:rPr>
          <w:lang w:val="pt_PT" w:bidi="pt_PT"/>
        </w:rPr>
      </w:r>
      <w:r>
        <w:rPr>
          <w:lang w:val="pt_PT" w:bidi="pt_PT"/>
        </w:rPr>
        <w:t>Quem vocês conhecem que precisa ouvir esta história?</w:t>
      </w:r>
    </w:p>
    <w:p>
      <w:pPr/>
      <w:r>
        <w:rPr>
          <w:lang w:val="pt_PT" w:bidi="pt_PT"/>
        </w:rPr>
      </w:r>
      <w:r>
        <w:rPr>
          <w:b/>
          <w:lang w:val="pt_PT" w:bidi="pt_PT"/>
        </w:rPr>
        <w:t>Este é o fim da gravação</w:t>
      </w:r>
      <w:r>
        <w:rPr>
          <w:lang w:val="pt_PT" w:bidi="pt_PT"/>
        </w:rPr>
        <w:t>.</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Tito 1:1–4 na tradução mais fácil de entender.</w:t>
      </w:r>
    </w:p>
    <w:p>
      <w:pPr/>
      <w:r>
        <w:rPr>
          <w:lang w:val="pt_PT" w:bidi="pt_PT"/>
        </w:rPr>
      </w:r>
      <w:r>
        <w:rPr>
          <w:lang w:val="pt_PT" w:bidi="pt_PT"/>
        </w:rPr>
        <w:t xml:space="preserve">Essa passagem é a introdução de uma carta que Paulo escreveu a Tito. Paulo era um dos líderes da igreja cristã primitiva. Em algum momento do passado, Paulo e Tito trabalharam juntos para começar novas igrejas na ilha de Creta, no Mar Mediterrâneo, perto da Grécia. Agora, Paulo deixou Creta e instruiu Tito a liderar e cuidar das igrejas em Creta. Paulo está escrevendo uma carta a Tito para lembrar a Tito sobre o que ensinar aos novos crentes em Creta. Nessa passagem, Paulo primeiro descreve a si mesmo e seu ministério, então Paulo cumprimenta Tito. Essa passagem é a introdução da carta de Paulo a Tito. </w:t>
      </w:r>
    </w:p>
    <w:p>
      <w:pPr/>
      <w:r>
        <w:rPr>
          <w:lang w:val="pt_PT" w:bidi="pt_PT"/>
        </w:rPr>
      </w:r>
      <w:r>
        <w:rPr>
          <w:lang w:val="pt_PT" w:bidi="pt_PT"/>
        </w:rPr>
        <w:t>Faça uma pausa e, em grupo, observe um mapa da ilha de Creta, se necessário. Pause este áudio aqui.</w:t>
      </w:r>
    </w:p>
    <w:p>
      <w:pPr/>
      <w:r>
        <w:rPr>
          <w:lang w:val="pt_PT" w:bidi="pt_PT"/>
        </w:rPr>
      </w:r>
      <w:r>
        <w:rPr>
          <w:lang w:val="pt_PT" w:bidi="pt_PT"/>
        </w:rPr>
        <w:t>Nessa carta, Paulo provavelmente ditou sua mensagem, outra pessoa a escreveu, e então outra pessoa entregou a mensagem a Tito em Creta. Tito e outros provavelmente leriam essa carta em voz alta quando eles a recebessem. No tempo de Paulo, essa era uma maneira comum de enviar e receber cartas.</w:t>
      </w:r>
    </w:p>
    <w:p>
      <w:pPr/>
      <w:r>
        <w:rPr>
          <w:lang w:val="pt_PT" w:bidi="pt_PT"/>
        </w:rPr>
      </w:r>
      <w:r>
        <w:rPr>
          <w:lang w:val="pt_PT" w:bidi="pt_PT"/>
        </w:rPr>
        <w:t>A saudação de Paulo a Tito é semelhante às outras saudações de Paulo em outras cartas a seus colaboradores. Nessa carta, Paulo não diz apenas que ele escreveu a carta, mas ele também inclui o que ele faz como servo de Deus e como apóstolo. Paulo descreve o propósito de Deus para ele e a autoridade que Deus lhe deu. Por causa dos problemas na igreja em Creta, Paulo provavelmente queria mostrar que ele tem a autoridade para ensinar a Tito sobre como liderar as igrejas em Creta.</w:t>
      </w:r>
    </w:p>
    <w:p>
      <w:pPr/>
      <w:r>
        <w:rPr>
          <w:lang w:val="pt_PT" w:bidi="pt_PT"/>
        </w:rPr>
      </w:r>
      <w:r>
        <w:rPr>
          <w:lang w:val="pt_PT" w:bidi="pt_PT"/>
        </w:rPr>
        <w:t>Paulo diz que ele é “um servo de Deus” e “um apóstolo de Jesus Cristo" Primeiro, Paulo chama a si mesmo de “um servo de Deus”, o que significa que Paulo pertence a Deus e serve a Deus. Em outras cartas, Paulo diz que ele é “um servo de Jesus Cristo”. Outras pessoas importantes no Antigo Testamento chamavam a si mesmas de “servos de Deus”, como Moisés, Daniel, Davi e Abraão. É importante aqui que Paulo mostre que ele é um servo de Deus da mesma maneira que outros homens antes de Jesus viviam, serviam e pertenciam completamente a Deus, como um servo pertencia a seu senhor. Para Paulo, era uma honra servir a Deus, assim como era para os outros homens no Antigo Testamento. O mesmo Deus do Antigo Testamento é aquele que agora dá a Paulo uma mensagem para compartilhar com Tito e as igrejas em Creta.</w:t>
      </w:r>
    </w:p>
    <w:p>
      <w:pPr/>
      <w:r>
        <w:rPr>
          <w:lang w:val="pt_PT" w:bidi="pt_PT"/>
        </w:rPr>
      </w:r>
      <w:r>
        <w:rPr>
          <w:lang w:val="pt_PT" w:bidi="pt_PT"/>
        </w:rPr>
        <w:t>Paulo então diz que ele é um apóstolo de Jesus Cristo. Um apóstolo é um representante de Deus com a autoridade para dar mensagens e tomar decisões sobre assuntos espirituais. No idioma original, Cristo significa Messias, ou o salvador e rei que Deus nomeou para uma tarefa especial. Jesus Cristo é o título para Jesus, aquele a quem Deus nomeou como salvador e rei. Agora Jesus enviou Paulo com um trabalho específico para compartilhar sua mensagem e ensinamento. O trabalho de Paulo como apóstolo é “promover a fé” do povo escolhido de Deus, ou das pessoas que seguem Jesus. À medida que sua fé cresce, elas entenderão a verdade de Jesus mais e mais. À medida que eles entendem a verdade, um resultado natural é que eles viverão de maneiras que agradem a Deus.</w:t>
      </w:r>
    </w:p>
    <w:p>
      <w:pPr/>
      <w:r>
        <w:rPr>
          <w:lang w:val="pt_PT" w:bidi="pt_PT"/>
        </w:rPr>
      </w:r>
      <w:r>
        <w:rPr>
          <w:lang w:val="pt_PT" w:bidi="pt_PT"/>
        </w:rPr>
        <w:t>O propósito de Paulo como apóstolo é ajudar as pessoas que Deus havia escolhido a segui-lo, a confiar mais em Jesus e a seguir a Jesus. Muito provavelmente, Paulo quer fortalecer a fé das pessoas que já acreditam em Deus, porque a maior parte da carta a Tito é sobre cuidar das pessoas que já acreditam em Jesus.</w:t>
      </w:r>
    </w:p>
    <w:p>
      <w:pPr/>
      <w:r>
        <w:rPr>
          <w:lang w:val="pt_PT" w:bidi="pt_PT"/>
        </w:rPr>
      </w:r>
      <w:r>
        <w:rPr>
          <w:lang w:val="pt_PT" w:bidi="pt_PT"/>
        </w:rPr>
        <w:t>À medida que Paulo ajuda as pessoas a fortalecer sua fé, ou confiar em Jesus, elas também ganharão mais conhecimento da verdade. Essa verdade são os ensinamentos sobre Jesus e os ensinamentos que Jesus deu às pessoas. À medida que as pessoas sabem mais sobre Jesus, elas viverão naturalmente de maneiras que agradem, honrem e respeitem a Deus. Em outras palavras, eles viverão vidas piedosas.</w:t>
      </w:r>
    </w:p>
    <w:p>
      <w:pPr/>
      <w:r>
        <w:rPr>
          <w:lang w:val="pt_PT" w:bidi="pt_PT"/>
        </w:rPr>
      </w:r>
      <w:r>
        <w:rPr>
          <w:lang w:val="pt_PT" w:bidi="pt_PT"/>
        </w:rPr>
        <w:t>A principal razão pela qual Paulo trabalha como apóstolo de Jesus Cristo é porque ele tem a esperança da vida eterna. As pessoas escolhidas de Deus podem esperar com confiança viver para sempre com Deus. Deus prometeu dar vida eterna às pessoas que ele escolheu antes de Deus criar o mundo. E Deus nunca mente. As pessoas sabiam que os falsos deuses em Creta mentiam o tempo todo. Portanto, as pessoas na cultura cretense também mentiam muito. Paulo está mostrando que seu Deus é diferente dos deuses cretenses. Deus nunca mente.</w:t>
      </w:r>
    </w:p>
    <w:p>
      <w:pPr/>
      <w:r>
        <w:rPr>
          <w:lang w:val="pt_PT" w:bidi="pt_PT"/>
        </w:rPr>
      </w:r>
      <w:r>
        <w:rPr>
          <w:lang w:val="pt_PT" w:bidi="pt_PT"/>
        </w:rPr>
        <w:t>Pare aqui e discuta em grupo: quais são algumas das principais diferenças entre como nosso Deus age e como os deuses locais de sua cultura agem? Como você descreve essas diferenças para sua comunidade? Pause este áudio aqui.</w:t>
      </w:r>
    </w:p>
    <w:p>
      <w:pPr/>
      <w:r>
        <w:rPr>
          <w:lang w:val="pt_PT" w:bidi="pt_PT"/>
        </w:rPr>
      </w:r>
      <w:r>
        <w:rPr>
          <w:lang w:val="pt_PT" w:bidi="pt_PT"/>
        </w:rPr>
        <w:t>Deus mostra que ele nunca mente, porque ele fez com que suas promessas se tornassem realidade. Deus agora está pronto para mostrar a todos essas boas novas, ou mensagem, sobre a vida eterna. Agora é o tempo em que o povo de Deus pode ver e entender essa mensagem sobre como podemos esperar com confiança ter vida eterna para sempre com Deus quando seguimos Jesus. Deus ordenou a Paulo que pregasse essa mensagem para que todos pudessem ouvi-la claramente. Deus confiava em Paulo com essa mensagem especial.</w:t>
      </w:r>
    </w:p>
    <w:p>
      <w:pPr/>
      <w:r>
        <w:rPr>
          <w:lang w:val="pt_PT" w:bidi="pt_PT"/>
        </w:rPr>
      </w:r>
      <w:r>
        <w:rPr>
          <w:lang w:val="pt_PT" w:bidi="pt_PT"/>
        </w:rPr>
        <w:t>Pare aqui e discuta em grupo: conte uma história sobre um momento em que você ou alguém em sua comunidade confiou em outra pessoa com uma mensagem. Como essa pessoa deu autoridade ao mensageiro? Como o mensageiro mostrou que eles tinham autoridade? Pause este áudio aqui.</w:t>
      </w:r>
    </w:p>
    <w:p>
      <w:pPr/>
      <w:r>
        <w:rPr>
          <w:lang w:val="pt_PT" w:bidi="pt_PT"/>
        </w:rPr>
      </w:r>
      <w:r>
        <w:rPr>
          <w:lang w:val="pt_PT" w:bidi="pt_PT"/>
        </w:rPr>
        <w:t>Deus confiou essa pregação a Paulo, o que significa que Deus deu a Paulo esse trabalho para fazer. Deus ordenou a Paulo que dissesse essas coisas sobre Jesus, e isso dá autoridade à carta de Paulo. Paulo diz: “Deus, nosso Salvador, me ordenou”, o que mostra que o próprio Deus é aquele que salva as pessoas. Salvação é uma ideia importante em toda a carta de Paulo a Tito.</w:t>
      </w:r>
    </w:p>
    <w:p>
      <w:pPr/>
      <w:r>
        <w:rPr>
          <w:lang w:val="pt_PT" w:bidi="pt_PT"/>
        </w:rPr>
      </w:r>
      <w:r>
        <w:rPr>
          <w:lang w:val="pt_PT" w:bidi="pt_PT"/>
        </w:rPr>
        <w:t>Na segunda parte dessa passagem, Paulo diz que ele está enviando essa carta a Tito. Paulo chama Tito de “meu verdadeiro filho em nossa fé comum”. Um “verdadeiro filho” significa um filho legítimo, e nesse contexto, pode significar que Paulo ajudou Tito a confiar em Jesus. Tito é como um filho para Paulo, porque Paulo amava Tito da mesma maneira que Paulo amaria um filho de sangue. Não há parentesco de sangue entre Paulo e Tito; no entanto, durante o tempo de Paulo, era comum que os mestres chamassem seus discípulos de “filhos”. Paulo diz que Tito é seu verdadeiro filho em sua fé comum, porque ambos compartilham a mesma fé em Jesus, juntamente com outros crentes em Jesus. Paulo tem algumas coisas importantes para compartilhar com Tito, o homem que Paulo ama como um filho. Paulo espera que Tito ouça Paulo como um filho ouve seu pai.</w:t>
      </w:r>
    </w:p>
    <w:p>
      <w:pPr/>
      <w:r>
        <w:rPr>
          <w:lang w:val="pt_PT" w:bidi="pt_PT"/>
        </w:rPr>
      </w:r>
      <w:r>
        <w:rPr>
          <w:lang w:val="pt_PT" w:bidi="pt_PT"/>
        </w:rPr>
        <w:t>Na última parte dessa passagem, Paulo cumprimenta Tito. Essa saudação é muito semelhante à saudação que Paulo dá no início de suas duas cartas a Timóteo. Paulo está orando para que Deus, que é como um Pai para todos os crentes, dê graça e paz a Tito. Paulo quer que Tito tenha graça, ou a plenitude do amor de Deus, mesmo que não a mereçamos. Paulo também quer que Tito tenha paz, ou unidade com Deus e com os outros.</w:t>
      </w:r>
    </w:p>
    <w:p>
      <w:pPr/>
      <w:r>
        <w:rPr>
          <w:lang w:val="pt_PT" w:bidi="pt_PT"/>
        </w:rPr>
      </w:r>
      <w:r>
        <w:rPr>
          <w:lang w:val="pt_PT" w:bidi="pt_PT"/>
        </w:rPr>
        <w:t>Pare aqui e discuta essa pergunta em grupo: quais são saudações comuns em seu idioma? Que tipos de palavras ou bênçãos vocês falam uns aos outros quando vocês se cumprimentam? Pause este áudio aqui.</w:t>
      </w:r>
    </w:p>
    <w:p>
      <w:pPr/>
      <w:r>
        <w:rPr>
          <w:lang w:val="pt_PT" w:bidi="pt_PT"/>
        </w:rPr>
      </w:r>
      <w:r>
        <w:rPr>
          <w:lang w:val="pt_PT" w:bidi="pt_PT"/>
        </w:rPr>
        <w:t>Paulo também está orando para que Cristo Jesus dê graça e paz a Tito. É importante que Paulo diga que Cristo Jesus é “nosso Salvador” também, porque Deus é o Salvador no Antigo Testamento. Anteriormente nessa introdução, Paulo chamou Deus de nosso Salvador. Agora, Paulo mostra que Jesus é o salvador que Deus prometeu ao seu povo. Em toda a carta a Tito, Paulo continuará a mostrar o quão importante é que Jesus é Cristo, nosso Salvador.</w:t>
      </w:r>
    </w:p>
    <w:p>
      <w:pPr/>
      <w:r>
        <w:rPr>
          <w:lang w:val="pt_PT" w:bidi="pt_PT"/>
        </w:rPr>
      </w:r>
      <w:r>
        <w:rPr>
          <w:b/>
          <w:lang w:val="pt_PT" w:bidi="pt_PT"/>
        </w:rPr>
        <w:t>Este é o fim da gravação.</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Tito 1:1–4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descreve a si mesmo e o que ele faz.</w:t>
      </w:r>
    </w:p>
    <w:p>
      <w:pPr/>
      <w:r>
        <w:rPr>
          <w:lang w:val="pt_PT" w:bidi="pt_PT"/>
        </w:rPr>
      </w:r>
      <w:r>
        <w:rPr>
          <w:b/>
          <w:lang w:val="pt_PT" w:bidi="pt_PT"/>
        </w:rPr>
        <w:t>Na segunda parte:</w:t>
      </w:r>
      <w:r>
        <w:rPr>
          <w:lang w:val="pt_PT" w:bidi="pt_PT"/>
        </w:rPr>
        <w:t xml:space="preserve"> Paulo descreve o fundamento de seu trabalho.</w:t>
      </w:r>
    </w:p>
    <w:p>
      <w:pPr/>
      <w:r>
        <w:rPr>
          <w:lang w:val="pt_PT" w:bidi="pt_PT"/>
        </w:rPr>
      </w:r>
      <w:r>
        <w:rPr>
          <w:b/>
          <w:lang w:val="pt_PT" w:bidi="pt_PT"/>
        </w:rPr>
        <w:t>Na terceira parte:</w:t>
      </w:r>
      <w:r>
        <w:rPr>
          <w:lang w:val="pt_PT" w:bidi="pt_PT"/>
        </w:rPr>
        <w:t xml:space="preserve"> Paulo diz que a carta é para Tito, e Paulo cumprimenta Tito.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Jesus Cristo</w:t>
      </w:r>
    </w:p>
    <w:p>
      <w:pPr>
        <w:pStyle w:val="ListBullet"/>
        <w:spacing w:line="240" w:lineRule="auto"/>
        <w:ind w:left="720"/>
      </w:pPr>
      <w:r>
        <w:rPr>
          <w:lang w:val="pt_PT" w:bidi="pt_PT"/>
        </w:rPr>
      </w:r>
      <w:r>
        <w:rPr>
          <w:lang w:val="pt_PT" w:bidi="pt_PT"/>
        </w:rPr>
        <w:t>Crentes cretenses</w:t>
      </w:r>
    </w:p>
    <w:p>
      <w:pPr>
        <w:pStyle w:val="ListBullet"/>
        <w:spacing w:line="240" w:lineRule="auto"/>
        <w:ind w:left="720"/>
      </w:pPr>
      <w:r>
        <w:rPr>
          <w:lang w:val="pt_PT" w:bidi="pt_PT"/>
        </w:rPr>
      </w:r>
      <w:r>
        <w:rPr>
          <w:lang w:val="pt_PT" w:bidi="pt_PT"/>
        </w:rPr>
        <w:t>E Tito</w:t>
      </w:r>
    </w:p>
    <w:p>
      <w:pPr/>
      <w:r>
        <w:rPr>
          <w:lang w:val="pt_PT" w:bidi="pt_PT"/>
        </w:rPr>
      </w:r>
      <w:r>
        <w:rPr>
          <w:lang w:val="pt_PT" w:bidi="pt_PT"/>
        </w:rPr>
        <w:t>Como um grupo, prestem atenção às partes do cenário da passagem:</w:t>
      </w:r>
    </w:p>
    <w:p>
      <w:pPr/>
      <w:r>
        <w:rPr>
          <w:lang w:val="pt_PT" w:bidi="pt_PT"/>
        </w:rPr>
      </w:r>
      <w:r>
        <w:rPr>
          <w:lang w:val="pt_PT" w:bidi="pt_PT"/>
        </w:rPr>
        <w:t>É importante lembrar que essa passagem é a introdução de uma carta que Paulo envia a Tito. Lembre-se de que Paulo e Tito estavam anteriormente juntos na ilha de Creta, e agora Paulo envia uma carta a Tito. Lembre-se de que Creta tinha muitos deuses e as pessoas tinham a reputação de mentirosas. Esse contexto é importante para o que Paulo diz a Tito nessa mensagem. Lembre-se também de que é provável que Paulo tenha ditado essa mensagem e outra pessoa a escreveu. E então outra pessoa entregou a mensagem a Tito em Creta. Lembre-se de que alguém provavelmente leu essa mensagem em voz alta.</w:t>
      </w:r>
    </w:p>
    <w:p>
      <w:pPr/>
      <w:r>
        <w:rPr>
          <w:lang w:val="pt_PT" w:bidi="pt_PT"/>
        </w:rPr>
      </w:r>
      <w:r>
        <w:rPr>
          <w:lang w:val="pt_PT" w:bidi="pt_PT"/>
        </w:rPr>
        <w:t>Pare aqui novamente e, em grupo, observe um mapa da ilha de Creta, se necessário. Pause este áudio aqui.</w:t>
      </w:r>
    </w:p>
    <w:p>
      <w:pPr/>
      <w:r>
        <w:rPr>
          <w:lang w:val="pt_PT" w:bidi="pt_PT"/>
        </w:rPr>
      </w:r>
      <w:r>
        <w:rPr>
          <w:lang w:val="pt_PT" w:bidi="pt_PT"/>
        </w:rPr>
        <w:t>Lembre-se de que essa carta é semelhante a duas outras cartas que Paulo escreve a Timóteo. Paulo começa essa carta de uma maneira semelhante. Lembre-se de que no tempo de Paulo, as três partes principais da introdução de uma carta cristã eram o nome da pessoa que enviou a carta, o nome da pessoa que recebe a carta e uma saudação cristã. Lembre-se, no entanto, de que essa introdução da carta a Tito é diferente de outras cartas que Paulo enviou, porque Paulo também incluía uma longa descrição de seu trabalho. É provável que Paulo quisesse mostrar que ele tinha a autoridade para escrever essa carta a Tito.</w:t>
      </w:r>
    </w:p>
    <w:p>
      <w:pPr/>
      <w:r>
        <w:rPr>
          <w:lang w:val="pt_PT" w:bidi="pt_PT"/>
        </w:rPr>
      </w:r>
      <w:r>
        <w:rPr>
          <w:lang w:val="pt_PT" w:bidi="pt_PT"/>
        </w:rPr>
        <w:t>Embora haja muitas ideias nessa saudação, podemos dividi-las em seções mais curtas para entendê-las melhor. Você pode até escolher explicá-las em uma ordem diferente do que Paulo fez.</w:t>
      </w:r>
    </w:p>
    <w:p>
      <w:pPr/>
      <w:r>
        <w:rPr>
          <w:lang w:val="pt_PT" w:bidi="pt_PT"/>
        </w:rPr>
      </w:r>
      <w:r>
        <w:rPr>
          <w:lang w:val="pt_PT" w:bidi="pt_PT"/>
        </w:rPr>
        <w:t>Na primeira parte dessa passagem, Paulo primeiro diz seu próprio nome, e então chama a si mesmo de duas coisas: “um servo de Deus” e “um apóstolo de Jesus Cristo”. Lembre-se de que Paulo quer se identificar como servo de Deus da mesma maneira que as pessoas importantes no Antigo Testamento eram servos de Deus. Lembre-se também de que um apóstolo é alguém enviado com um trabalho específico para fazer. Jesus Cristo é aquele que enviou Paulo com um trabalho específico, que é contar às pessoas sobre Jesus.</w:t>
      </w:r>
    </w:p>
    <w:p>
      <w:pPr/>
      <w:r>
        <w:rPr>
          <w:lang w:val="pt_PT" w:bidi="pt_PT"/>
        </w:rPr>
      </w:r>
      <w:r>
        <w:rPr>
          <w:lang w:val="pt_PT" w:bidi="pt_PT"/>
        </w:rPr>
        <w:t>Pare e discuta essa pergunta em grupo. Essa é a parte da carta onde Paulo se identifica como o autor. Paulo diz seu nome e seus dois papéis: o servo de Deus e apóstolo, ou mensageiro, de Jesus Cristo. Pratique se apresentar quando você envia uma mensagem a alguém. Que tipo de informações você dá ao seu público? Que tipo de informação você dá a eles quando você precisa mostrar sua autoridade? Pause este áudio aqui.</w:t>
      </w:r>
    </w:p>
    <w:p>
      <w:pPr/>
      <w:r>
        <w:rPr>
          <w:lang w:val="pt_PT" w:bidi="pt_PT"/>
        </w:rPr>
      </w:r>
      <w:r>
        <w:rPr>
          <w:lang w:val="pt_PT" w:bidi="pt_PT"/>
        </w:rPr>
        <w:t>Lembre-se de que o trabalho de Paulo como apóstolo é “promover a fé” do povo escolhido de Deus, ou das pessoas que seguem Jesus. Lembre-se de que à medida que sua fé ou confiança em Jesus cresce, elas também entenderão a verdade de Jesus mais e mais. À medida que eles entendem a verdade, um resultado natural é que eles viverão de maneiras que agradem a Deus. Quando as pessoas crescem em sua fé ou aprendem a confiar mais em Jesus, elas entendem mais sobre Jesus. Quando elas entendem mais sobre Jesus, elas vivem uma vida mais piedosa.</w:t>
      </w:r>
    </w:p>
    <w:p>
      <w:pPr/>
      <w:r>
        <w:rPr>
          <w:lang w:val="pt_PT" w:bidi="pt_PT"/>
        </w:rPr>
      </w:r>
      <w:r>
        <w:rPr>
          <w:lang w:val="pt_PT" w:bidi="pt_PT"/>
        </w:rPr>
        <w:t>Pare e discuta essa pergunta em grupo. Como você pode melhor traduzir a frase “para a fé do povo escolhido de Deus” em seu idioma? Se possível, traduza de uma maneira que possa significar tanto “fortalecendo a fé dos crentes” quanto “ajudando os novos crentes a crer pela primeira vez”. Se isso não for possível, escolha traduzir como fortalecendo a fé das pessoas que Deus já escolheu. Pause este áudio aqui.</w:t>
      </w:r>
    </w:p>
    <w:p>
      <w:pPr/>
      <w:r>
        <w:rPr>
          <w:lang w:val="pt_PT" w:bidi="pt_PT"/>
        </w:rPr>
      </w:r>
      <w:r>
        <w:rPr>
          <w:lang w:val="pt_PT" w:bidi="pt_PT"/>
        </w:rPr>
        <w:t>Na segunda parte dessa passagem, Paulo descreve a razão ou fundamento para tudo o que ele ensina. Lembre-se de que a principal razão pela qual Paulo está trabalhando como apóstolo de Jesus Cristo é por causa da esperança da vida eterna. Lembre-se de que a vida eterna é viver com Deus para sempre e que Deus é aquele que prometeu vida eterna antes do início dos tempos. Lembre-se também de que Paulo diz que Deus não mente, o que é um contraste com os deuses e pessoas enganosas e mentirosas na ilha de Creta. Lembre-se de que em toda essa carta, Paulo continuará a fazer esse contraste entre viver como as pessoas em Creta que mentem, e seguir o verdadeiro Deus que nunca mente.</w:t>
      </w:r>
    </w:p>
    <w:p>
      <w:pPr/>
      <w:r>
        <w:rPr>
          <w:lang w:val="pt_PT" w:bidi="pt_PT"/>
        </w:rPr>
      </w:r>
      <w:r>
        <w:rPr>
          <w:lang w:val="pt_PT" w:bidi="pt_PT"/>
        </w:rPr>
        <w:t>É importante lembrar que Paulo contrasta o que Deus prometeu há muito tempo com o que está acontecendo agora. No idioma original, lembre-se de que o foco é no que está acontecendo agora e no que Deus está revelando agora, ou tornando conhecido às pessoas. Agora é o tempo indicado, ou o tempo adequado, para Deus mostrar a “palavra” às pessoas. Lembre-se de que essa “palavra” provavelmente se refere à vida eterna que Deus prometeu, mas também à mensagem sobre Jesus que Paulo prega.</w:t>
      </w:r>
    </w:p>
    <w:p>
      <w:pPr/>
      <w:r>
        <w:rPr>
          <w:lang w:val="pt_PT" w:bidi="pt_PT"/>
        </w:rPr>
      </w:r>
      <w:r>
        <w:rPr>
          <w:lang w:val="pt_PT" w:bidi="pt_PT"/>
        </w:rPr>
        <w:t>Pare e discuta essa pergunta em grupo. Conte sobre uma situação em que algo aconteceu em sua vida que você não entendia no momento. Então, conte sobre quando você eventualmente entendeu a verdade sobre o que aconteceu com você. Pause este áudio aqui.</w:t>
      </w:r>
    </w:p>
    <w:p>
      <w:pPr/>
      <w:r>
        <w:rPr>
          <w:lang w:val="pt_PT" w:bidi="pt_PT"/>
        </w:rPr>
      </w:r>
      <w:r>
        <w:rPr>
          <w:lang w:val="pt_PT" w:bidi="pt_PT"/>
        </w:rPr>
        <w:t>Agora Paulo chega ao ponto principal de sua introdução. Paulo explicou que trabalho Deus lhe deu, e Paulo explicou o fundamento desse trabalho. Paulo agora nos lembra que Deus ordenou que ele fizesse esse trabalho. Isso é o que dá autoridade a Paulo para dizer as coisas que ele diz. Lembre-se também de que Paulo diz: “Deus, nosso Salvador”, o que mostra que Deus salva as pessoas. Essa frase “Deus, nosso Salvador” é muito importante porque nos lembra que Jesus e Deus são o mesmo. Sabemos disso porque na última parte dessa passagem Paulo diz: “Cristo Jesus, nosso Salvador”.</w:t>
      </w:r>
    </w:p>
    <w:p>
      <w:pPr/>
      <w:r>
        <w:rPr>
          <w:lang w:val="pt_PT" w:bidi="pt_PT"/>
        </w:rPr>
      </w:r>
      <w:r>
        <w:rPr>
          <w:lang w:val="pt_PT" w:bidi="pt_PT"/>
        </w:rPr>
        <w:t>Na terceira parte dessa passagem, lembre-se de que Paulo diz que essa carta é para Tito. Lembre-se de que Paulo chama Tito de “meu verdadeiro filho”, o que provavelmente significa que Paulo amava Tito como um pai ama seu filho. Lembre-se de que Paulo não é o pai consanguíneo de Tito. Paulo provavelmente ajudou Tito a começar a ter fé em Jesus, então Paulo se sente como um pai espiritual para Tito. Lembre-se também de que Paulo diz: “em nossa fé comum”, o que significa que Paulo e Tito compartilham uma fé comum em Jesus.</w:t>
      </w:r>
    </w:p>
    <w:p>
      <w:pPr/>
      <w:r>
        <w:rPr>
          <w:lang w:val="pt_PT" w:bidi="pt_PT"/>
        </w:rPr>
      </w:r>
      <w:r>
        <w:rPr>
          <w:lang w:val="pt_PT" w:bidi="pt_PT"/>
        </w:rPr>
        <w:t>Pare e discuta essa pergunta em grupo. Como você fala sobre alguém que você ama, mesmo quando ele não é parente de sangue? Pause este áudio aqui.</w:t>
      </w:r>
    </w:p>
    <w:p>
      <w:pPr/>
      <w:r>
        <w:rPr>
          <w:lang w:val="pt_PT" w:bidi="pt_PT"/>
        </w:rPr>
      </w:r>
      <w:r>
        <w:rPr>
          <w:lang w:val="pt_PT" w:bidi="pt_PT"/>
        </w:rPr>
        <w:t>Lembre-se de que a última parte dessa passagem é a saudação a Tito. Essa é uma saudação padrão entre crentes. Lembre-se de que Paulo ora por graça e paz para Tito de Deus, nosso Pai, e Cristo Jesus, nosso Salvador. Significativamente, Paulo diz que Cristo Jesus é “nosso Salvador”, especialmente depois que Paulo disse “Deus, nosso Salvador” na primeira parte dessa passagem. Paulo está mostrando a importância de Jesus Cristo como a maneira que Deus escolhe para salvar as pessoas.</w:t>
      </w:r>
    </w:p>
    <w:p>
      <w:pPr/>
      <w:r>
        <w:rPr>
          <w:lang w:val="pt_PT" w:bidi="pt_PT"/>
        </w:rPr>
      </w:r>
      <w:r>
        <w:rPr>
          <w:lang w:val="pt_PT" w:bidi="pt_PT"/>
        </w:rPr>
        <w:t>Agora, o grupo deve fazer o roteiro, desenhar ou usar objetos para visualizar a passagem e a ação nela. Escolha pessoas, desenhos ou objetos para ser cada um dos personagens. À medida que você começa a recontar a história desses versículos, Paulo se refere a si mesmo e se descreve como servo e apóstolo. Paulo então aponta para as pessoas que escolheram seguir a Deus. Paulo os chama de povo escolhido de Deus. Paulo explica que ele está ajudando a tornar sua fé, ou confiança em Jesus forte. As pessoas mostram que elas estão confiando em Jesus mais e mais. O resultado de elas confiarem é que elas estão entendendo mais e mais sobre Deus. À medida que eles entendem mais, eles vivem vidas mostrando que eles seguem Jesus. Agora Paulo explica a verdade na qual eles acreditam. Deus nunca mente. Mesmo antes de Deus criar o mundo, Ele planejou que seu povo tivesse vida eterna com ele. As pessoas mostram que elas estão confiantes e acreditam que elas terão vida eterna com Deus.</w:t>
      </w:r>
    </w:p>
    <w:p>
      <w:pPr/>
      <w:r>
        <w:rPr>
          <w:lang w:val="pt_PT" w:bidi="pt_PT"/>
        </w:rPr>
      </w:r>
      <w:r>
        <w:rPr>
          <w:lang w:val="pt_PT" w:bidi="pt_PT"/>
        </w:rPr>
        <w:t>Agora Deus intervém e ordena a Paulo que compartilhe essa mensagem com todos. Paulo recebe as instruções de Deus e começa a compartilhar a mensagem.</w:t>
      </w:r>
    </w:p>
    <w:p>
      <w:pPr/>
      <w:r>
        <w:rPr>
          <w:lang w:val="pt_PT" w:bidi="pt_PT"/>
        </w:rPr>
      </w:r>
      <w:r>
        <w:rPr>
          <w:lang w:val="pt_PT" w:bidi="pt_PT"/>
        </w:rPr>
        <w:t>Agora Paulo se volta para Tito e o cumprimenta abençoando-o com os dons de Deus e paz. Paulo, Tito, Deus e Jesus estão juntos porque eles estão todos unidos na mesma família.</w:t>
      </w:r>
    </w:p>
    <w:p>
      <w:pPr/>
      <w:r>
        <w:rPr>
          <w:lang w:val="pt_PT" w:bidi="pt_PT"/>
        </w:rPr>
      </w:r>
      <w:r>
        <w:rPr>
          <w:b/>
          <w:lang w:val="pt_PT" w:bidi="pt_PT"/>
        </w:rPr>
        <w:t>Este é o fim da gravação.</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Tito 1:1–4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Jesus Cristo</w:t>
      </w:r>
    </w:p>
    <w:p>
      <w:pPr>
        <w:pStyle w:val="ListBullet"/>
        <w:spacing w:line="240" w:lineRule="auto"/>
        <w:ind w:left="720"/>
      </w:pPr>
      <w:r>
        <w:rPr>
          <w:lang w:val="pt_PT" w:bidi="pt_PT"/>
        </w:rPr>
      </w:r>
      <w:r>
        <w:rPr>
          <w:lang w:val="pt_PT" w:bidi="pt_PT"/>
        </w:rPr>
        <w:t>Crentes cretenses</w:t>
      </w:r>
    </w:p>
    <w:p>
      <w:pPr>
        <w:pStyle w:val="ListBullet"/>
        <w:spacing w:line="240" w:lineRule="auto"/>
        <w:ind w:left="720"/>
      </w:pPr>
      <w:r>
        <w:rPr>
          <w:lang w:val="pt_PT" w:bidi="pt_PT"/>
        </w:rPr>
      </w:r>
      <w:r>
        <w:rPr>
          <w:lang w:val="pt_PT" w:bidi="pt_PT"/>
        </w:rPr>
        <w:t>E Tito</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que interpretando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começa uma carta a Tito. Paulo se identifica como servo de Deus e apóstolo de Jesus Cristo.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 “feliz por enviar essa importante carta a Tito”, ou “sentindo-me honrado por ser um servo de Deus como Davi, Daniel e Moisés no Antigo Testamento”, ou “esperando que Tito entenda meu importante trabalho como apóstolo de Jesus Cristo”.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diz que o propósito de seu trabalho é ajudar as pessoas que Deus escolheu a confiar em Deus mais e mais. Então as pessoas entenderão a verdade sobre Jesus, e elas viverão de uma maneira que agrade a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 “sentindo a responsabilidade de compartilhar sobre Jesus com as pessoas que Deus escolheu”, ou “esperando que as pessoas vivam de maneiras que agradem a Deus por causa do entendimento da verdade sobre Jesus”, ou “querendo que essa carta ajude Tito e os crentes cretenses a saberem como viver de maneiras que agradem a Deus”.</w:t>
      </w:r>
    </w:p>
    <w:p>
      <w:pPr>
        <w:pStyle w:val="ListBullet"/>
        <w:spacing w:line="240" w:lineRule="auto"/>
        <w:ind w:left="720"/>
      </w:pPr>
      <w:r>
        <w:rPr>
          <w:lang w:val="pt_PT" w:bidi="pt_PT"/>
        </w:rPr>
      </w:r>
      <w:r>
        <w:rPr>
          <w:lang w:val="pt_PT" w:bidi="pt_PT"/>
        </w:rPr>
        <w:t>Pergunte às pessoas que interpretam os crentes cretenses: “O que vocês estão sentindo ou pensando?”. As pessoas podem responder coisas como “confiando em Deus mais e mais”, ou “feliz por saber mais sobre Jesus”, ou “querendo viver uma vida que mostre que confiamos em Deus e sabemos mais sobre Jesus”.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descreve a razão para seu trabalho — a esperança da vida eterna. Deus prometeu vida eterna antes do início dos tempos. Deus não pode mentir.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interpretando Tito e os crentes cretenses: “O que vocês estão sentindo ou pensando?”. As pessoas podem responder coisas como “ansioso pela vida eterna com Deus, nosso Pai”, ou “surpreso por Paulo dizer que Deus não pode mentir — isso não é como os deuses em Creta ou as pessoas que vivem aqui em Creta”, ou “confiante de que Deus manterá suas promessas porque Deus não pode mentir”.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No momento certo, Deus revelou, ou tornou conhecida, a palavra sobre Jesus. Essa palavra é a vida eterna que Deus prometeu, e também a mensagem que Deus deu a Paulo para pregar. Deus ordenou a Paulo que dissesse essas coisas sobre Jesus. Paulo chama Deus de “nosso Salvador”.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Tito: “O que você está sentindo ou pensando?” A pessoa pode responder coisas como “pensando que o que Paulo diz nessa carta deve ser importante porque Deus ordenou que ele dissesse essas coisas sobre Jesus”, ou “esperando que as pessoas reconheçam a autoridade de Paulo porque Deus ordenou a Paulo que falasse essa mensagem sobre Jesus”, ou “esperando que as pessoas também me ouçam enquanto ensino aos crentes a mensagem que Paulo me dá para dizer nessa carta”.</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diz que essa carta é para Tito. Tito é como um filho para Paulo, e eles compartilham a fé em Jesus.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Tito: “O que você está sentindo ou pensando?” A pessoa pode responder coisas como “honrado por receber uma carta de Paulo, meu pai espiritual”, ou “sentindo-me obrigado a ouvir Paulo como um bom filho ouve seu pai”, ou “grato a Paulo por tudo o que ele me ensinou no passado”.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cumprimenta Tito. Paulo ora para que Tito tenha graça e paz de Deus, nosso Pai. Paulo também ora para que Tito tenha graça e paz de Jesus Cristo, nosso Salvador.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 “querendo dar graça e paz a Tito por seu trabalho”, ou “grato por Paulo estar escrevendo essa carta a Tito”, ou “feliz por revelar que Jesus é o Salvador do mundo”.</w:t>
      </w:r>
    </w:p>
    <w:p>
      <w:pPr/>
      <w:r>
        <w:rPr>
          <w:lang w:val="pt_PT" w:bidi="pt_PT"/>
        </w:rPr>
      </w:r>
      <w:r>
        <w:rPr>
          <w:b/>
          <w:lang w:val="pt_PT" w:bidi="pt_PT"/>
        </w:rPr>
        <w:t>Este é o fim da gravação.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Tito 1:1–4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se identifica como aquele que enviou essa carta a Tito. Paulo chama a si mesmo de </w:t>
      </w:r>
      <w:r>
        <w:rPr>
          <w:b/>
          <w:lang w:val="pt_PT" w:bidi="pt_PT"/>
        </w:rPr>
        <w:t>servo</w:t>
      </w:r>
      <w:r>
        <w:rPr>
          <w:lang w:val="pt_PT" w:bidi="pt_PT"/>
        </w:rPr>
        <w:t xml:space="preserve"> de Deus. Escravo ou servo têm significados semelhantes, e ambos são pessoas que trabalham para outra pessoa. Servos e escravos não têm direitos, e eles dependem completamente de seu mestre para tudo. Paulo serve a Deus como um servo sendo dependente de Deus e fazendo o que Deus disse a ele para fazer.</w:t>
      </w:r>
    </w:p>
    <w:p>
      <w:pPr/>
      <w:r>
        <w:rPr>
          <w:lang w:val="pt_PT" w:bidi="pt_PT"/>
        </w:rPr>
      </w:r>
      <w:r>
        <w:rPr>
          <w:lang w:val="pt_PT" w:bidi="pt_PT"/>
        </w:rPr>
        <w:t xml:space="preserve">Pare aqui e discuta em grupo como vocês traduzirão </w:t>
      </w:r>
      <w:r>
        <w:rPr>
          <w:b/>
          <w:lang w:val="pt_PT" w:bidi="pt_PT"/>
        </w:rPr>
        <w:t>servo</w:t>
      </w:r>
      <w:r>
        <w:rPr>
          <w:lang w:val="pt_PT" w:bidi="pt_PT"/>
        </w:rPr>
        <w:t xml:space="preserve">. Traduza servo da mesma forma que você tem traduzido em outras partes do Novo Testamento. Para mais informações sobre </w:t>
      </w:r>
      <w:r>
        <w:rPr>
          <w:lang w:val="pt_PT" w:bidi="pt_PT"/>
        </w:rPr>
        <w:t>servo</w:t>
      </w:r>
      <w:r>
        <w:rPr>
          <w:lang w:val="pt_PT" w:bidi="pt_PT"/>
        </w:rPr>
        <w:t>, consulte o glossário mestre. Pause este áudio aqui.</w:t>
      </w:r>
    </w:p>
    <w:p>
      <w:pPr/>
      <w:r>
        <w:rPr>
          <w:lang w:val="pt_PT" w:bidi="pt_PT"/>
        </w:rPr>
      </w:r>
      <w:r>
        <w:rPr>
          <w:lang w:val="pt_PT" w:bidi="pt_PT"/>
        </w:rPr>
        <w:t xml:space="preserve">Paulo então diz que ele é um </w:t>
      </w:r>
      <w:r>
        <w:rPr>
          <w:b/>
          <w:lang w:val="pt_PT" w:bidi="pt_PT"/>
        </w:rPr>
        <w:t>apóstolo</w:t>
      </w:r>
      <w:r>
        <w:rPr>
          <w:lang w:val="pt_PT" w:bidi="pt_PT"/>
        </w:rPr>
        <w:t xml:space="preserve"> de Jesus Cristo. Um apóstolo é alguém a quem Jesus dá autoridade. Um apóstolo recebe uma tarefa de Jesus para contar às pessoas sobre Jesus. </w:t>
      </w:r>
      <w:r>
        <w:rPr>
          <w:b/>
          <w:lang w:val="pt_PT" w:bidi="pt_PT"/>
        </w:rPr>
        <w:t>Cristo</w:t>
      </w:r>
      <w:r>
        <w:rPr>
          <w:lang w:val="pt_PT" w:bidi="pt_PT"/>
        </w:rPr>
        <w:t xml:space="preserve"> significa alguém nomeado para uma tarefa especial. Nesse caso, Jesus era o Salvador e rei nomeado por Deus.</w:t>
      </w:r>
    </w:p>
    <w:p>
      <w:pPr/>
      <w:r>
        <w:rPr>
          <w:lang w:val="pt_PT" w:bidi="pt_PT"/>
        </w:rPr>
      </w:r>
      <w:r>
        <w:rPr>
          <w:lang w:val="pt_PT" w:bidi="pt_PT"/>
        </w:rPr>
        <w:t xml:space="preserve">Pare aqui e reveja como você traduzirá </w:t>
      </w:r>
      <w:r>
        <w:rPr>
          <w:b/>
          <w:lang w:val="pt_PT" w:bidi="pt_PT"/>
        </w:rPr>
        <w:t>apóstolo</w:t>
      </w:r>
      <w:r>
        <w:rPr>
          <w:lang w:val="pt_PT" w:bidi="pt_PT"/>
        </w:rPr>
        <w:t xml:space="preserve"> e </w:t>
      </w:r>
      <w:r>
        <w:rPr>
          <w:b/>
          <w:lang w:val="pt_PT" w:bidi="pt_PT"/>
        </w:rPr>
        <w:t>Cristo</w:t>
      </w:r>
      <w:r>
        <w:rPr>
          <w:lang w:val="pt_PT" w:bidi="pt_PT"/>
        </w:rPr>
        <w:t xml:space="preserve">. Traduza apóstolo e Cristo da mesma forma que você tem traduzido em outras partes do Novo Testamento. Para mais informações sobre </w:t>
      </w:r>
      <w:r>
        <w:rPr>
          <w:lang w:val="pt_PT" w:bidi="pt_PT"/>
        </w:rPr>
        <w:t>apóstolo</w:t>
      </w:r>
      <w:r>
        <w:rPr>
          <w:lang w:val="pt_PT" w:bidi="pt_PT"/>
        </w:rPr>
        <w:t xml:space="preserve"> e </w:t>
      </w:r>
      <w:r>
        <w:rPr>
          <w:lang w:val="pt_PT" w:bidi="pt_PT"/>
        </w:rPr>
        <w:t>Cristo</w:t>
      </w:r>
      <w:r>
        <w:rPr>
          <w:lang w:val="pt_PT" w:bidi="pt_PT"/>
        </w:rPr>
        <w:t>, consulte o glossário mestre. Pause este áudio aqui.</w:t>
      </w:r>
    </w:p>
    <w:p>
      <w:pPr/>
      <w:r>
        <w:rPr>
          <w:lang w:val="pt_PT" w:bidi="pt_PT"/>
        </w:rPr>
      </w:r>
      <w:r>
        <w:rPr>
          <w:lang w:val="pt_PT" w:bidi="pt_PT"/>
        </w:rPr>
        <w:t xml:space="preserve">Paulo é um apóstolo da </w:t>
      </w:r>
      <w:r>
        <w:rPr>
          <w:b/>
          <w:lang w:val="pt_PT" w:bidi="pt_PT"/>
        </w:rPr>
        <w:t>fé</w:t>
      </w:r>
      <w:r>
        <w:rPr>
          <w:lang w:val="pt_PT" w:bidi="pt_PT"/>
        </w:rPr>
        <w:t xml:space="preserve"> do povo escolhido de Deus. Fé significa acreditar que o que Jesus diz sobre si mesmo é verdadeiro. Fé também pode significar acreditar nos ensinamentos de Jesus Cristo, confiando em Jesus e estar comprometido a fazer o que Jesus diz para fazer.</w:t>
      </w:r>
    </w:p>
    <w:p>
      <w:pPr/>
      <w:r>
        <w:rPr>
          <w:lang w:val="pt_PT" w:bidi="pt_PT"/>
        </w:rPr>
      </w:r>
      <w:r>
        <w:rPr>
          <w:lang w:val="pt_PT" w:bidi="pt_PT"/>
        </w:rPr>
        <w:t xml:space="preserve">Pare aqui e discuta em grupo como vocês traduzirão </w:t>
      </w:r>
      <w:r>
        <w:rPr>
          <w:b/>
          <w:lang w:val="pt_PT" w:bidi="pt_PT"/>
        </w:rPr>
        <w:t>fé</w:t>
      </w:r>
      <w:r>
        <w:rPr>
          <w:lang w:val="pt_PT" w:bidi="pt_PT"/>
        </w:rPr>
        <w:t xml:space="preserve">. Traduza fé da mesma forma que você tem traduzido em outras partes do Novo Testamento. Para mais informações sobre </w:t>
      </w:r>
      <w:r>
        <w:rPr>
          <w:lang w:val="pt_PT" w:bidi="pt_PT"/>
        </w:rPr>
        <w:t>fé</w:t>
      </w:r>
      <w:r>
        <w:rPr>
          <w:lang w:val="pt_PT" w:bidi="pt_PT"/>
        </w:rPr>
        <w:t>, consulte o glossário mestre. Pause este áudio aqui.</w:t>
      </w:r>
    </w:p>
    <w:p>
      <w:pPr/>
      <w:r>
        <w:rPr>
          <w:lang w:val="pt_PT" w:bidi="pt_PT"/>
        </w:rPr>
      </w:r>
      <w:r>
        <w:rPr>
          <w:lang w:val="pt_PT" w:bidi="pt_PT"/>
        </w:rPr>
        <w:t>O povo escolhido de Deus são as pessoas que creem nele e o seguem.</w:t>
      </w:r>
    </w:p>
    <w:p>
      <w:pPr/>
      <w:r>
        <w:rPr>
          <w:lang w:val="pt_PT" w:bidi="pt_PT"/>
        </w:rPr>
      </w:r>
      <w:r>
        <w:rPr>
          <w:lang w:val="pt_PT" w:bidi="pt_PT"/>
        </w:rPr>
        <w:t>Pare aqui e discuta essa pergunta em grupo: como vocês descreverão a ideia do povo escolhido de Deus? Pause este áudio aqui.</w:t>
      </w:r>
    </w:p>
    <w:p>
      <w:pPr/>
      <w:r>
        <w:rPr>
          <w:lang w:val="pt_PT" w:bidi="pt_PT"/>
        </w:rPr>
      </w:r>
      <w:r>
        <w:rPr>
          <w:lang w:val="pt_PT" w:bidi="pt_PT"/>
        </w:rPr>
        <w:t>À medida que as pessoas crescem em sua fé em Deus, elas também crescem em seu conhecimento da verdade. Verdade significa os ensinamentos de Jesus. À medida que as pessoas entendem mais da verdade sobre Jesus, o resultado natural é que elas viverão de maneiras que agradem a Deus.</w:t>
      </w:r>
    </w:p>
    <w:p>
      <w:pPr/>
      <w:r>
        <w:rPr>
          <w:lang w:val="pt_PT" w:bidi="pt_PT"/>
        </w:rPr>
      </w:r>
      <w:r>
        <w:rPr>
          <w:lang w:val="pt_PT" w:bidi="pt_PT"/>
        </w:rPr>
        <w:t xml:space="preserve">A razão e fundamento de Paulo para seu ensinamento é por causa da </w:t>
      </w:r>
      <w:r>
        <w:rPr>
          <w:b/>
          <w:lang w:val="pt_PT" w:bidi="pt_PT"/>
        </w:rPr>
        <w:t>esperança</w:t>
      </w:r>
      <w:r>
        <w:rPr>
          <w:lang w:val="pt_PT" w:bidi="pt_PT"/>
        </w:rPr>
        <w:t xml:space="preserve"> da </w:t>
      </w:r>
      <w:r>
        <w:rPr>
          <w:b/>
          <w:lang w:val="pt_PT" w:bidi="pt_PT"/>
        </w:rPr>
        <w:t>vida eterna</w:t>
      </w:r>
      <w:r>
        <w:rPr>
          <w:lang w:val="pt_PT" w:bidi="pt_PT"/>
        </w:rPr>
        <w:t>. Esperança significa expectativa confiante de que Deus fará algo. A vida eterna é o dom que Deus dá às pessoas que acreditam e confiam em Jesus. A vida eterna é viver com Deus para sempre, e ela começa agora, nos mudando e tornando possível para nós vivermos em um relacionamento próximo com Deus.</w:t>
      </w:r>
    </w:p>
    <w:p>
      <w:pPr/>
      <w:r>
        <w:rPr>
          <w:lang w:val="pt_PT" w:bidi="pt_PT"/>
        </w:rPr>
      </w:r>
      <w:r>
        <w:rPr>
          <w:lang w:val="pt_PT" w:bidi="pt_PT"/>
        </w:rPr>
        <w:t xml:space="preserve">Pare aqui e discuta em equipe: como vocês traduzirão </w:t>
      </w:r>
      <w:r>
        <w:rPr>
          <w:b/>
          <w:lang w:val="pt_PT" w:bidi="pt_PT"/>
        </w:rPr>
        <w:t>esperança</w:t>
      </w:r>
      <w:r>
        <w:rPr>
          <w:lang w:val="pt_PT" w:bidi="pt_PT"/>
        </w:rPr>
        <w:t xml:space="preserve"> e </w:t>
      </w:r>
      <w:r>
        <w:rPr>
          <w:b/>
          <w:lang w:val="pt_PT" w:bidi="pt_PT"/>
        </w:rPr>
        <w:t>vida eterna</w:t>
      </w:r>
      <w:r>
        <w:rPr>
          <w:lang w:val="pt_PT" w:bidi="pt_PT"/>
        </w:rPr>
        <w:t xml:space="preserve">? Traduza esperança e vida eterna da mesma forma que você tem traduzido em outras partes do Novo Testamento. Para mais informações sobre </w:t>
      </w:r>
      <w:r>
        <w:rPr>
          <w:b/>
          <w:lang w:val="pt_PT" w:bidi="pt_PT"/>
        </w:rPr>
        <w:t>esperança</w:t>
      </w:r>
      <w:r>
        <w:rPr>
          <w:lang w:val="pt_PT" w:bidi="pt_PT"/>
        </w:rPr>
        <w:t xml:space="preserve"> e </w:t>
      </w:r>
      <w:r>
        <w:rPr>
          <w:lang w:val="pt_PT" w:bidi="pt_PT"/>
        </w:rPr>
        <w:t>vida eterna</w:t>
      </w:r>
      <w:r>
        <w:rPr>
          <w:lang w:val="pt_PT" w:bidi="pt_PT"/>
        </w:rPr>
        <w:t>, consulte o glossário mestre. Pause este áudio aqui.</w:t>
      </w:r>
    </w:p>
    <w:p>
      <w:pPr/>
      <w:r>
        <w:rPr>
          <w:lang w:val="pt_PT" w:bidi="pt_PT"/>
        </w:rPr>
      </w:r>
      <w:r>
        <w:rPr>
          <w:lang w:val="pt_PT" w:bidi="pt_PT"/>
        </w:rPr>
        <w:t xml:space="preserve">Deus é aquele que prometeu vida eterna. Deus prometeu vida eterna </w:t>
      </w:r>
      <w:r>
        <w:rPr>
          <w:b/>
          <w:lang w:val="pt_PT" w:bidi="pt_PT"/>
        </w:rPr>
        <w:t>antes do início dos tempos</w:t>
      </w:r>
      <w:r>
        <w:rPr>
          <w:lang w:val="pt_PT" w:bidi="pt_PT"/>
        </w:rPr>
        <w:t>. No idioma original, “antes do início dos tempos” é “antes das eras eternas”. Essa frase significa que, mesmo que Deus seja atemporal, em algum momento do passado, Deus criou o mundo. Antes de Deus criar o mundo e o tempo começar, Deus já tinha um plano de salvação e prometia vida eterna ao seu povo escolhido.</w:t>
      </w:r>
    </w:p>
    <w:p>
      <w:pPr/>
      <w:r>
        <w:rPr>
          <w:lang w:val="pt_PT" w:bidi="pt_PT"/>
        </w:rPr>
      </w:r>
      <w:r>
        <w:rPr>
          <w:lang w:val="pt_PT" w:bidi="pt_PT"/>
        </w:rPr>
        <w:t>Pare aqui e discuta essa pergunta em grupo: fale sobre como melhor traduzir essa ideia “antes do início dos tempos” em seu idioma. Pause este áudio aqui.</w:t>
      </w:r>
    </w:p>
    <w:p>
      <w:pPr/>
      <w:r>
        <w:rPr>
          <w:lang w:val="pt_PT" w:bidi="pt_PT"/>
        </w:rPr>
      </w:r>
      <w:r>
        <w:rPr>
          <w:lang w:val="pt_PT" w:bidi="pt_PT"/>
        </w:rPr>
        <w:t xml:space="preserve">Agora é o tempo em que Deus está revelando sua palavra às pessoas. A palavra provavelmente é tanto a esperança da vida eterna quanto também a mensagem que Paulo está pregando. No Novo Testamento, </w:t>
      </w:r>
      <w:r>
        <w:rPr>
          <w:b/>
          <w:lang w:val="pt_PT" w:bidi="pt_PT"/>
        </w:rPr>
        <w:t>"palavra"</w:t>
      </w:r>
      <w:r>
        <w:rPr>
          <w:lang w:val="pt_PT" w:bidi="pt_PT"/>
        </w:rPr>
        <w:t xml:space="preserve"> geralmente significa as boas novas de que Jesus veio ao mundo.</w:t>
      </w:r>
    </w:p>
    <w:p>
      <w:pPr/>
      <w:r>
        <w:rPr>
          <w:lang w:val="pt_PT" w:bidi="pt_PT"/>
        </w:rPr>
      </w:r>
      <w:r>
        <w:rPr>
          <w:lang w:val="pt_PT" w:bidi="pt_PT"/>
        </w:rPr>
        <w:t xml:space="preserve">Pare aqui e discuta em grupo: como vocês traduzirão a ideia de </w:t>
      </w:r>
      <w:r>
        <w:rPr>
          <w:b/>
          <w:lang w:val="pt_PT" w:bidi="pt_PT"/>
        </w:rPr>
        <w:t>"palavra"</w:t>
      </w:r>
      <w:r>
        <w:rPr>
          <w:lang w:val="pt_PT" w:bidi="pt_PT"/>
        </w:rPr>
        <w:t xml:space="preserve">? Traduza palavra da mesma forma que você tem traduzido em outras partes do Novo Testamento. Para mais informações sobre </w:t>
      </w:r>
      <w:r>
        <w:rPr>
          <w:lang w:val="pt_PT" w:bidi="pt_PT"/>
        </w:rPr>
        <w:t>Palavra</w:t>
      </w:r>
      <w:r>
        <w:rPr>
          <w:lang w:val="pt_PT" w:bidi="pt_PT"/>
        </w:rPr>
        <w:t>, consulte o glossário mestre. Pause este áudio aqui.</w:t>
      </w:r>
    </w:p>
    <w:p>
      <w:pPr/>
      <w:r>
        <w:rPr>
          <w:lang w:val="pt_PT" w:bidi="pt_PT"/>
        </w:rPr>
      </w:r>
      <w:r>
        <w:rPr>
          <w:lang w:val="pt_PT" w:bidi="pt_PT"/>
        </w:rPr>
        <w:t xml:space="preserve">Deus confiou essa palavra a Paulo, para que Paulo pudesse pregar às pessoas sobre Jesus. Deus, nosso Salvador, </w:t>
      </w:r>
      <w:r>
        <w:rPr>
          <w:b/>
          <w:lang w:val="pt_PT" w:bidi="pt_PT"/>
        </w:rPr>
        <w:t>ordenou</w:t>
      </w:r>
      <w:r>
        <w:rPr>
          <w:lang w:val="pt_PT" w:bidi="pt_PT"/>
        </w:rPr>
        <w:t xml:space="preserve"> a Paulo que dissesse essas coisas. O mandamento de Deus geralmente significa as regras que Deus deu ao seu povo para seguir. Aqui, significa que Deus disse a Paulo para dizer essas coisas a Tito. Para mais informações sobre </w:t>
      </w:r>
      <w:r>
        <w:rPr>
          <w:lang w:val="pt_PT" w:bidi="pt_PT"/>
        </w:rPr>
        <w:t>mandamentos</w:t>
      </w:r>
      <w:r>
        <w:rPr>
          <w:lang w:val="pt_PT" w:bidi="pt_PT"/>
        </w:rPr>
        <w:t xml:space="preserve">, consulte o glossário mestre. </w:t>
      </w:r>
    </w:p>
    <w:p>
      <w:pPr/>
      <w:r>
        <w:rPr>
          <w:lang w:val="pt_PT" w:bidi="pt_PT"/>
        </w:rPr>
      </w:r>
      <w:r>
        <w:rPr>
          <w:lang w:val="pt_PT" w:bidi="pt_PT"/>
        </w:rPr>
        <w:t>Pare aqui e discuta essa pergunta em grupo: discutam como vocês traduzirão a ideia de "</w:t>
      </w:r>
      <w:r>
        <w:rPr>
          <w:b/>
          <w:lang w:val="pt_PT" w:bidi="pt_PT"/>
        </w:rPr>
        <w:t>mandamento</w:t>
      </w:r>
      <w:r>
        <w:rPr>
          <w:lang w:val="pt_PT" w:bidi="pt_PT"/>
        </w:rPr>
        <w:t xml:space="preserve"> de Deus". Pause este áudio aqui.</w:t>
      </w:r>
    </w:p>
    <w:p>
      <w:pPr/>
      <w:r>
        <w:rPr>
          <w:lang w:val="pt_PT" w:bidi="pt_PT"/>
        </w:rPr>
      </w:r>
      <w:r>
        <w:rPr>
          <w:b/>
          <w:lang w:val="pt_PT" w:bidi="pt_PT"/>
        </w:rPr>
        <w:t>Salvador</w:t>
      </w:r>
      <w:r>
        <w:rPr>
          <w:lang w:val="pt_PT" w:bidi="pt_PT"/>
        </w:rPr>
        <w:t xml:space="preserve"> significa aquele que resgata ou liberta as pessoas do mal ou perigo. Na saudação a Tito, Paulo também chama Cristo Jesus de “nosso Salvador”.</w:t>
      </w:r>
    </w:p>
    <w:p>
      <w:pPr/>
      <w:r>
        <w:rPr>
          <w:lang w:val="pt_PT" w:bidi="pt_PT"/>
        </w:rPr>
      </w:r>
      <w:r>
        <w:rPr>
          <w:lang w:val="pt_PT" w:bidi="pt_PT"/>
        </w:rPr>
        <w:t xml:space="preserve">Pare aqui e discuta essa pergunta em grupo: como vocês descreverão a ideia de </w:t>
      </w:r>
      <w:r>
        <w:rPr>
          <w:b/>
          <w:lang w:val="pt_PT" w:bidi="pt_PT"/>
        </w:rPr>
        <w:t>salvador</w:t>
      </w:r>
      <w:r>
        <w:rPr>
          <w:lang w:val="pt_PT" w:bidi="pt_PT"/>
        </w:rPr>
        <w:t xml:space="preserve">? Traduza salvador da mesma forma que você tem traduzido em outras partes do Novo Testamento. Para mais informações sobre </w:t>
      </w:r>
      <w:r>
        <w:rPr>
          <w:lang w:val="pt_PT" w:bidi="pt_PT"/>
        </w:rPr>
        <w:t>salvador</w:t>
      </w:r>
      <w:r>
        <w:rPr>
          <w:lang w:val="pt_PT" w:bidi="pt_PT"/>
        </w:rPr>
        <w:t>, consulte o glossário mestre. Pause este áudio aqui.</w:t>
      </w:r>
    </w:p>
    <w:p>
      <w:pPr/>
      <w:r>
        <w:rPr>
          <w:lang w:val="pt_PT" w:bidi="pt_PT"/>
        </w:rPr>
      </w:r>
      <w:r>
        <w:rPr>
          <w:lang w:val="pt_PT" w:bidi="pt_PT"/>
        </w:rPr>
        <w:t xml:space="preserve">Paulo está enviando essa carta a Tito, seu verdadeiro filho em sua </w:t>
      </w:r>
      <w:r>
        <w:rPr>
          <w:b/>
          <w:lang w:val="pt_PT" w:bidi="pt_PT"/>
        </w:rPr>
        <w:t>fé</w:t>
      </w:r>
      <w:r>
        <w:rPr>
          <w:lang w:val="pt_PT" w:bidi="pt_PT"/>
        </w:rPr>
        <w:t xml:space="preserve"> comum. Paulo amava Tito como um filho. Paulo cumprimenta Tito orando por </w:t>
      </w:r>
      <w:r>
        <w:rPr>
          <w:b/>
          <w:lang w:val="pt_PT" w:bidi="pt_PT"/>
        </w:rPr>
        <w:t>graça</w:t>
      </w:r>
      <w:r>
        <w:rPr>
          <w:lang w:val="pt_PT" w:bidi="pt_PT"/>
        </w:rPr>
        <w:t xml:space="preserve"> e </w:t>
      </w:r>
      <w:r>
        <w:rPr>
          <w:b/>
          <w:lang w:val="pt_PT" w:bidi="pt_PT"/>
        </w:rPr>
        <w:t>paz</w:t>
      </w:r>
      <w:r>
        <w:rPr>
          <w:lang w:val="pt_PT" w:bidi="pt_PT"/>
        </w:rPr>
        <w:t xml:space="preserve"> de Deus, nosso Pai, e de Cristo Jesus, nosso Salvador.</w:t>
      </w:r>
    </w:p>
    <w:p>
      <w:pPr/>
      <w:r>
        <w:rPr>
          <w:lang w:val="pt_PT" w:bidi="pt_PT"/>
        </w:rPr>
      </w:r>
      <w:r>
        <w:rPr>
          <w:lang w:val="pt_PT" w:bidi="pt_PT"/>
        </w:rPr>
        <w:t xml:space="preserve">Pare aqui e discuta essa pergunta em grupo: como vocês traduzirão </w:t>
      </w:r>
      <w:r>
        <w:rPr>
          <w:b/>
          <w:lang w:val="pt_PT" w:bidi="pt_PT"/>
        </w:rPr>
        <w:t>fé</w:t>
      </w:r>
      <w:r>
        <w:rPr>
          <w:lang w:val="pt_PT" w:bidi="pt_PT"/>
        </w:rPr>
        <w:t xml:space="preserve">, </w:t>
      </w:r>
      <w:r>
        <w:rPr>
          <w:b/>
          <w:lang w:val="pt_PT" w:bidi="pt_PT"/>
        </w:rPr>
        <w:t>graça</w:t>
      </w:r>
      <w:r>
        <w:rPr>
          <w:lang w:val="pt_PT" w:bidi="pt_PT"/>
        </w:rPr>
        <w:t xml:space="preserve"> e </w:t>
      </w:r>
      <w:r>
        <w:rPr>
          <w:b/>
          <w:lang w:val="pt_PT" w:bidi="pt_PT"/>
        </w:rPr>
        <w:t>paz</w:t>
      </w:r>
      <w:r>
        <w:rPr>
          <w:lang w:val="pt_PT" w:bidi="pt_PT"/>
        </w:rPr>
        <w:t xml:space="preserve">? Traduza fé, graça e paz da mesma forma que você tem traduzido em outras partes do Novo Testamento. Para mais informações sobre </w:t>
      </w:r>
      <w:r>
        <w:rPr>
          <w:lang w:val="pt_PT" w:bidi="pt_PT"/>
        </w:rPr>
        <w:t>fé</w:t>
      </w:r>
      <w:r>
        <w:rPr>
          <w:lang w:val="pt_PT" w:bidi="pt_PT"/>
        </w:rPr>
        <w:t xml:space="preserve">, </w:t>
      </w:r>
      <w:r>
        <w:rPr>
          <w:lang w:val="pt_PT" w:bidi="pt_PT"/>
        </w:rPr>
        <w:t>graça</w:t>
      </w:r>
      <w:r>
        <w:rPr>
          <w:lang w:val="pt_PT" w:bidi="pt_PT"/>
        </w:rPr>
        <w:t xml:space="preserve"> e </w:t>
      </w:r>
      <w:r>
        <w:rPr>
          <w:lang w:val="pt_PT" w:bidi="pt_PT"/>
        </w:rPr>
        <w:t>paz</w:t>
      </w:r>
      <w:r>
        <w:rPr>
          <w:lang w:val="pt_PT" w:bidi="pt_PT"/>
        </w:rPr>
        <w:t xml:space="preserve"> consulte o glossário mestre. </w:t>
      </w:r>
    </w:p>
    <w:p>
      <w:pPr/>
      <w:r>
        <w:rPr>
          <w:lang w:val="pt_PT" w:bidi="pt_PT"/>
        </w:rPr>
      </w:r>
      <w:r>
        <w:rPr>
          <w:b/>
          <w:lang w:val="pt_PT" w:bidi="pt_PT"/>
        </w:rPr>
        <w:t>Este é o fim da gravação.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p>
    <w:p>
      <w:pPr/>
      <w:r>
        <w:rPr>
          <w:lang w:val="pt_PT" w:bidi="pt_PT"/>
        </w:rPr>
      </w:r>
      <w:r>
        <w:rPr>
          <w:b/>
          <w:lang w:val="pt_PT" w:bidi="pt_PT"/>
        </w:rPr>
        <w:t>Este é o fim da gravação.</w:t>
      </w:r>
      <w:r>
        <w:rPr>
          <w:lang w:val="pt_PT" w:bidi="pt_PT"/>
        </w:rPr>
      </w:r>
      <w:r>
        <w:rPr>
          <w:lang w:val="pt_PT" w:bidi="pt_PT"/>
        </w:rPr>
      </w:r>
    </w:p>
    <w:p>
      <w:pPr/>
      <w:r>
        <w:rPr>
          <w:lang w:val="pt_PT" w:bidi="pt_PT"/>
        </w:rPr>
      </w:r>
    </w:p>
    <w:p>
      <w:pPr>
        <w:pStyle w:val="Heading2"/>
      </w:pPr>
      <w:r>
        <w:rPr>
          <w:lang w:val="pt_PT" w:bidi="pt_PT"/>
        </w:rPr>
        <w:t>Tito 1:5–9</w:t>
      </w:r>
      <w:r>
        <w:rPr>
          <w:lang w:val="pt_PT" w:bidi="pt_PT"/>
        </w:rPr>
      </w:r>
    </w:p>
    <w:p>
      <w:pPr>
        <w:pStyle w:val="Heading3"/>
      </w:pPr>
      <w:r>
        <w:rPr>
          <w:lang w:val="pt_PT" w:bidi="pt_PT"/>
        </w:rPr>
        <w:t>Ouvir e Sentir</w:t>
      </w:r>
    </w:p>
    <w:p>
      <w:pPr/>
      <w:r>
        <w:rPr>
          <w:lang w:val="pt_PT" w:bidi="pt_PT"/>
        </w:rPr>
      </w:r>
      <w:r>
        <w:rPr>
          <w:lang w:val="pt_PT" w:bidi="pt_PT"/>
        </w:rPr>
        <w:t>Nesta etapa, ouçam Tito 1:5–9 e guardem em seus corações.</w:t>
      </w:r>
    </w:p>
    <w:p>
      <w:pPr/>
      <w:r>
        <w:rPr>
          <w:lang w:val="pt_PT" w:bidi="pt_PT"/>
        </w:rPr>
      </w:r>
      <w:r>
        <w:rPr>
          <w:lang w:val="pt_PT" w:bidi="pt_PT"/>
        </w:rPr>
        <w:t xml:space="preserve">Ouça uma versão em áudio de Tito 1:5–9 três vezes, em três traduções diferentes, se possível. </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impacta nosso dia a dia? Pause este áudio aqui.</w:t>
      </w:r>
    </w:p>
    <w:p>
      <w:pPr>
        <w:pStyle w:val="ListBullet"/>
        <w:spacing w:line="240" w:lineRule="auto"/>
        <w:ind w:left="720"/>
      </w:pPr>
      <w:r>
        <w:rPr>
          <w:lang w:val="pt_PT" w:bidi="pt_PT"/>
        </w:rPr>
      </w:r>
      <w:r>
        <w:rPr>
          <w:lang w:val="pt_PT" w:bidi="pt_PT"/>
        </w:rPr>
        <w:t>Quem vocês conhecem que precisa ouvir esta história?</w:t>
      </w:r>
    </w:p>
    <w:p>
      <w:pPr/>
      <w:r>
        <w:rPr>
          <w:lang w:val="pt_PT" w:bidi="pt_PT"/>
        </w:rPr>
      </w:r>
      <w:r>
        <w:rPr>
          <w:b/>
          <w:lang w:val="pt_PT" w:bidi="pt_PT"/>
        </w:rPr>
        <w:t>Este é o fim da gravação.</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Tito 1:5–9 na tradução mais fácil de entender.</w:t>
      </w:r>
    </w:p>
    <w:p>
      <w:pPr/>
      <w:r>
        <w:rPr>
          <w:lang w:val="pt_PT" w:bidi="pt_PT"/>
        </w:rPr>
      </w:r>
      <w:r>
        <w:rPr>
          <w:lang w:val="pt_PT" w:bidi="pt_PT"/>
        </w:rPr>
        <w:t>Essa passagem segue a introdução carta a Tito. Ela é o início da parte principal da carta que Paulo escreveu a Tito. Na introdução, Paulo descreveu a si mesmo e seu ministério, e então Paulo disse que a carta era para Tito. Agora, Paulo apresenta as razões pelas quais pediu a Tito para ficar em Creta, para colocar em ordem o que ficou inacabado e escolher líderes para as igrejas locais em Creta. A parte principal dessa passagem é sobre como deve ser um bom líder da igreja, e o que tornaria alguém inapto para ser um líder. Um bom líder da igreja deve cuidar de sua própria casa, ter uma boa reputação na comunidade e cuidar da família de Deus, a igreja.</w:t>
      </w:r>
    </w:p>
    <w:p>
      <w:pPr/>
      <w:r>
        <w:rPr>
          <w:lang w:val="pt_PT" w:bidi="pt_PT"/>
        </w:rPr>
      </w:r>
      <w:r>
        <w:rPr>
          <w:lang w:val="pt_PT" w:bidi="pt_PT"/>
        </w:rPr>
        <w:t>Pare aqui e, em grupo, observe um mapa da ilha de Creta, se necessário. Pause este áudio aqui.</w:t>
      </w:r>
    </w:p>
    <w:p>
      <w:pPr/>
      <w:r>
        <w:rPr>
          <w:lang w:val="pt_PT" w:bidi="pt_PT"/>
        </w:rPr>
      </w:r>
      <w:r>
        <w:rPr>
          <w:lang w:val="pt_PT" w:bidi="pt_PT"/>
        </w:rPr>
        <w:t>Paulo diz a Tito por que ele o pediu para ficar em Creta — Tito tinha um trabalho específico a fazer nas igrejas cretenses. É provável que Paulo ensinou as boas novas e a verdade de Jesus às novas igrejas locais e novos crentes durante sua estadia em Creta com Tito. No entanto, ainda era necessário mais esforço para corrigir alguns dos problemas nas igrejas. A escolha de líderes ajudaria as igrejas a corrigir os problemas. Paulo quer que Tito continue a "endireitar", ou corrigir, os problemas nas igrejas. Paulo provavelmente quer que Tito corrija o falso ensinamento nas igrejas cretenses e também complete o trabalho que Paulo e Tito começaram, incluindo a nomeação de anciões ou líderes nas igrejas.</w:t>
      </w:r>
    </w:p>
    <w:p>
      <w:pPr/>
      <w:r>
        <w:rPr>
          <w:lang w:val="pt_PT" w:bidi="pt_PT"/>
        </w:rPr>
      </w:r>
      <w:r>
        <w:rPr>
          <w:lang w:val="pt_PT" w:bidi="pt_PT"/>
        </w:rPr>
        <w:t>Uma das principais coisas que Paulo quer que Tito faça é nomear ou escolher anciões em todas as cidades em Creta onde há uma igreja. "Anciões" geralmente significa homens velhos, mas aqui significa homens que ajudam a liderar, cuidar e ensinar outros crentes. Os anciões têm a autoridade para tomar decisões na igreja. Não fica claro se cada igreja em Creta deve ter apenas um ancião ou mais de um ancião. Em cada lugar onde Paulo começou igrejas, ele deu instruções para a liderança da igreja com base nas circunstâncias e cultura da área. Era importante que as pessoas nas igrejas escolhessem anciões da igreja que a comunidade respeitasse. Muito provavelmente Tito pediu ajuda à igreja para descobrir quais homens tinham uma boa reputação na comunidade.</w:t>
      </w:r>
    </w:p>
    <w:p>
      <w:pPr/>
      <w:r>
        <w:rPr>
          <w:lang w:val="pt_PT" w:bidi="pt_PT"/>
        </w:rPr>
      </w:r>
      <w:r>
        <w:rPr>
          <w:lang w:val="pt_PT" w:bidi="pt_PT"/>
        </w:rPr>
        <w:t>Pare aqui e discuta essa questão em grupo: como sua comunidade escolhe líderes? Descreva quem escolhe esses líderes. Pause este áudio aqui.</w:t>
      </w:r>
    </w:p>
    <w:p>
      <w:pPr/>
      <w:r>
        <w:rPr>
          <w:lang w:val="pt_PT" w:bidi="pt_PT"/>
        </w:rPr>
      </w:r>
      <w:r>
        <w:rPr>
          <w:lang w:val="pt_PT" w:bidi="pt_PT"/>
        </w:rPr>
        <w:t>Na época de Paulo, era comum dizer as boas características que uma pessoa deve ter, que descrevem alguém que tem uma boa reputação na comunidade. Também era comum dizer as más características que as pessoas devem evitar. Paulo compartilha características que as pessoas na comunidade em Creta respeitarão em um líder. A seguir, nesta carta, Paulo dará mais razões espirituais para o bom comportamento de um ancião.</w:t>
      </w:r>
    </w:p>
    <w:p>
      <w:pPr/>
      <w:r>
        <w:rPr>
          <w:lang w:val="pt_PT" w:bidi="pt_PT"/>
        </w:rPr>
      </w:r>
      <w:r>
        <w:rPr>
          <w:lang w:val="pt_PT" w:bidi="pt_PT"/>
        </w:rPr>
        <w:t>Pare aqui e discuta essa pergunta em grupo: discuta tipos de bom comportamento e mau comportamento em sua comunidade. De acordo com sua cultura, quais são as qualidades mais importantes que as pessoas devem ter? Pause este áudio aqui.</w:t>
      </w:r>
    </w:p>
    <w:p>
      <w:pPr/>
      <w:r>
        <w:rPr>
          <w:lang w:val="pt_PT" w:bidi="pt_PT"/>
        </w:rPr>
      </w:r>
      <w:r>
        <w:rPr>
          <w:lang w:val="pt_PT" w:bidi="pt_PT"/>
        </w:rPr>
        <w:t>Na próxima parte dessa passagem, Paulo descreve as qualidades que uma pessoa deve ter para ser um ancião. Paulo diz a Tito que um ancião deve ser irrepreensível. Uma pessoa irrepreensível faz o que é certo e honesto. Ninguém pode acusar a pessoa de fazer algo errado. Eles devem ter uma boa reputação. Então Paulo fala sobre o que uma pessoa irrepreensível faz.</w:t>
      </w:r>
    </w:p>
    <w:p>
      <w:pPr/>
      <w:r>
        <w:rPr>
          <w:lang w:val="pt_PT" w:bidi="pt_PT"/>
        </w:rPr>
      </w:r>
      <w:r>
        <w:rPr>
          <w:lang w:val="pt_PT" w:bidi="pt_PT"/>
        </w:rPr>
        <w:t>Uma maneira de um ancião ser irrepreensível é ser um bom marido e pai. Um ancião deve ser fiel a sua esposa, o que significa que o ancião não tem relações sexuais com ninguém que não seja sua esposa. Algumas traduções dizem que um ancião deve ser o marido de uma só esposa, o que significa que o líder não pode ter mais de uma esposa ao mesmo tempo. O ancião também deve ter filhos que acreditam em Jesus, assim como seus pais acreditam. Ninguém pode acusar os filhos do ancião de serem dissolutos, que poderia incluir coisas como bebedice, jogatina, ou brigas. Os filhos do ancião também não devem ser desobedientes, ou rebeldes aos seus pais, ou qualquer outra pessoa em autoridade. Paulo quer que um ancião mostre que ele consegue cuidar de sua família e mostrar como viver de forma diferente como crentes no meio da cultura rebelde de Creta.</w:t>
      </w:r>
    </w:p>
    <w:p>
      <w:pPr/>
      <w:r>
        <w:rPr>
          <w:lang w:val="pt_PT" w:bidi="pt_PT"/>
        </w:rPr>
      </w:r>
      <w:r>
        <w:rPr>
          <w:lang w:val="pt_PT" w:bidi="pt_PT"/>
        </w:rPr>
        <w:t>Paulo diz que a razão pela qual um líder da igreja deve ser irrepreensível é porque o líder é o mordomo de Deus. Um mordomo é alguém que cuida da casa do seu mestre. Da mesma forma que um líder da igreja deve cuidar bem de sua própria casa, ou seja, sua esposa e filhos, o líder também deve cuidar da casa de Deus, a igreja. Paulo chama o líder de "um supervisor", ou alguém responsável pelo bem-estar da igreja. Supervisor provavelmente é outra palavra para um ancião na igreja.</w:t>
      </w:r>
    </w:p>
    <w:p>
      <w:pPr/>
      <w:r>
        <w:rPr>
          <w:lang w:val="pt_PT" w:bidi="pt_PT"/>
        </w:rPr>
      </w:r>
      <w:r>
        <w:rPr>
          <w:lang w:val="pt_PT" w:bidi="pt_PT"/>
        </w:rPr>
        <w:t>Paulo então descreve vários tipos de comportamento que tornariam alguém inapto para liderar a família de Deus, a igreja. A pessoa não deve ser arrogante, ou alguém que sempre quer tudo do seu próprio jeito. A pessoa não deve se irar facilmente. A pessoa não deve ser alguém que fica bêbado com álcool ou que age violentamente. Por fim, a pessoa não deve fazer coisas erradas para obter dinheiro ou ser gananciosa por dinheiro.</w:t>
      </w:r>
    </w:p>
    <w:p>
      <w:pPr/>
      <w:r>
        <w:rPr>
          <w:lang w:val="pt_PT" w:bidi="pt_PT"/>
        </w:rPr>
      </w:r>
      <w:r>
        <w:rPr>
          <w:lang w:val="pt_PT" w:bidi="pt_PT"/>
        </w:rPr>
        <w:t>Paulo descreveu tipos de comportamento que tornaria alguém inapto para ser um ancião. Agora, Paulo descreve como uma pessoa deve se comportar para ser um ancião. Um ancião deve ser hospitaleiro, ou seja, estar feliz em receber as pessoas em sua casa ou disposto a dar comida ou um lugar para passar a noite a outros crentes e viajantes. Um ancião deve amar o que é bom, ou seja, ele deve amar as coisas boas e também amar fazer coisas boas. Um ancião deve ser sensato e agir com calma e sabedoria. Um ancião também deve ser honesto, ou seja, ele se comporta de forma justa com outras pessoas. Um ancião também deve ser santo ou dedicado a Jesus, e ser disciplinado ou ter autocontrole. Algumas dessas qualidades têm significados semelhantes, porque juntas mostram uma pessoa bem respeitada na comunidade.</w:t>
      </w:r>
    </w:p>
    <w:p>
      <w:pPr/>
      <w:r>
        <w:rPr>
          <w:lang w:val="pt_PT" w:bidi="pt_PT"/>
        </w:rPr>
      </w:r>
      <w:r>
        <w:rPr>
          <w:lang w:val="pt_PT" w:bidi="pt_PT"/>
        </w:rPr>
        <w:t>Pare aqui e discuta em grupo: em sua cultura, o que um bom líder faz para mostrar que ele ou ela é uma boa pessoa? Pense em alguém que você considera ser um bom líder. Descreva essa pessoa e preste atenção nas coisas que ela faz que te fazem pensar que ela é uma boa líder. Pause este áudio aqui.</w:t>
      </w:r>
    </w:p>
    <w:p>
      <w:pPr/>
      <w:r>
        <w:rPr>
          <w:lang w:val="pt_PT" w:bidi="pt_PT"/>
        </w:rPr>
      </w:r>
      <w:r>
        <w:rPr>
          <w:lang w:val="pt_PT" w:bidi="pt_PT"/>
        </w:rPr>
        <w:t>Paulo provavelmente descreve o que uma pessoa que poderia ser um ancião faz, porque as igrejas em Creta eram novas. Em outras cartas a igrejas mais bem estabelecidas, Paulo não descreve essas coisas, porque Paulo presume que as pessoas nas igrejas estabelecidas já eram pessoas que amavam fazer coisas boas e já tinham bons relacionamentos com os outros. A cultura corrupta de Creta provavelmente tinha uma forte influência sobre os novos crentes e Paulo queria que as novas igrejas cretenses refletissem essas boas qualidades para mostrar que elas eram diferentes do resto da cultura cretense.</w:t>
      </w:r>
    </w:p>
    <w:p>
      <w:pPr/>
      <w:r>
        <w:rPr>
          <w:lang w:val="pt_PT" w:bidi="pt_PT"/>
        </w:rPr>
      </w:r>
      <w:r>
        <w:rPr>
          <w:lang w:val="pt_PT" w:bidi="pt_PT"/>
        </w:rPr>
        <w:t>Por fim, Paulo diz como os anciões devem liderar a igreja. Os anciões devem se agarrar firmemente ou acreditar fortemente na mensagem sobre Jesus. As pessoas podem confiar nessa mensagem sobre Jesus, que é a mesma mensagem que Deus deu a Paulo para ensinar às pessoas em Creta. Um ancião não deve mudar a mensagem sobre Jesus, mas acreditar e ensinar a mensagem exatamente como Paulo e Tito lhe ensinaram.</w:t>
      </w:r>
    </w:p>
    <w:p>
      <w:pPr/>
      <w:r>
        <w:rPr>
          <w:lang w:val="pt_PT" w:bidi="pt_PT"/>
        </w:rPr>
      </w:r>
      <w:r>
        <w:rPr>
          <w:lang w:val="pt_PT" w:bidi="pt_PT"/>
        </w:rPr>
        <w:t>A razão pela qual um ancião deve continuar a acreditar fortemente na mensagem de Jesus é porque isso lhe dará a capacidade de fazer dois trabalhos importantes para a igreja. Primeiramente, o ancião poderá encorajar os crentes ensinando doutrinas ou ensinamentos saudáveis. Quando o ancião ensina uma doutrina saudável, ele ensina a verdade sobre Jesus sem nenhum erro. Esse ensinamento resultará em comportamento correto.</w:t>
      </w:r>
    </w:p>
    <w:p>
      <w:pPr/>
      <w:r>
        <w:rPr>
          <w:lang w:val="pt_PT" w:bidi="pt_PT"/>
        </w:rPr>
      </w:r>
      <w:r>
        <w:rPr>
          <w:lang w:val="pt_PT" w:bidi="pt_PT"/>
        </w:rPr>
        <w:t>Em segundo lugar, o ancião poderá repreender ou corrigir falsos mestres em Creta que se opõem à verdadeira mensagem sobre Jesus. Conhecer a verdade sobre Jesus dá a um ancião a capacidade de corrigir um ensinamento errado.</w:t>
      </w:r>
    </w:p>
    <w:p>
      <w:pPr/>
      <w:r>
        <w:rPr>
          <w:lang w:val="pt_PT" w:bidi="pt_PT"/>
        </w:rPr>
      </w:r>
      <w:r>
        <w:rPr>
          <w:lang w:val="pt_PT" w:bidi="pt_PT"/>
        </w:rPr>
        <w:t>Pare aqui e discuta em grupo: descreva alguém que você conhece que acredita em algo muito fortemente. Como sua crença os faz agir de certas maneiras?</w:t>
      </w:r>
    </w:p>
    <w:p>
      <w:pPr/>
      <w:r>
        <w:rPr>
          <w:lang w:val="pt_PT" w:bidi="pt_PT"/>
        </w:rPr>
      </w:r>
      <w:r>
        <w:rPr>
          <w:b/>
          <w:lang w:val="pt_PT" w:bidi="pt_PT"/>
        </w:rPr>
        <w:t>Este é o fim da gravação.</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Tito 1:5–9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5 partes.</w:t>
      </w:r>
    </w:p>
    <w:p>
      <w:pPr/>
      <w:r>
        <w:rPr>
          <w:lang w:val="pt_PT" w:bidi="pt_PT"/>
        </w:rPr>
      </w:r>
      <w:r>
        <w:rPr>
          <w:b/>
          <w:lang w:val="pt_PT" w:bidi="pt_PT"/>
        </w:rPr>
        <w:t>Na primeira parte:</w:t>
      </w:r>
      <w:r>
        <w:rPr>
          <w:lang w:val="pt_PT" w:bidi="pt_PT"/>
        </w:rPr>
        <w:t xml:space="preserve"> Paulo dá as razões pelas quais pediu a Tito para ficar em Creta — para terminar o trabalho restante que Paulo começou e nomear anciões.</w:t>
      </w:r>
    </w:p>
    <w:p>
      <w:pPr/>
      <w:r>
        <w:rPr>
          <w:lang w:val="pt_PT" w:bidi="pt_PT"/>
        </w:rPr>
      </w:r>
      <w:r>
        <w:rPr>
          <w:b/>
          <w:lang w:val="pt_PT" w:bidi="pt_PT"/>
        </w:rPr>
        <w:t>Na segunda parte:</w:t>
      </w:r>
      <w:r>
        <w:rPr>
          <w:lang w:val="pt_PT" w:bidi="pt_PT"/>
        </w:rPr>
        <w:t xml:space="preserve"> Paulo descreve como um ancião deve ser irrepreensível, pois ele cuida de sua própria casa, que é sua esposa e filhos.</w:t>
      </w:r>
    </w:p>
    <w:p>
      <w:pPr/>
      <w:r>
        <w:rPr>
          <w:lang w:val="pt_PT" w:bidi="pt_PT"/>
        </w:rPr>
      </w:r>
      <w:r>
        <w:rPr>
          <w:b/>
          <w:lang w:val="pt_PT" w:bidi="pt_PT"/>
        </w:rPr>
        <w:t>Na terceira parte:</w:t>
      </w:r>
      <w:r>
        <w:rPr>
          <w:lang w:val="pt_PT" w:bidi="pt_PT"/>
        </w:rPr>
        <w:t xml:space="preserve"> Paulo descreve várias características que tornariam uma pessoa inapta para ser um ancião, porque o ancião é o mordomo da casa de Deus, a igreja.</w:t>
      </w:r>
    </w:p>
    <w:p>
      <w:pPr/>
      <w:r>
        <w:rPr>
          <w:lang w:val="pt_PT" w:bidi="pt_PT"/>
        </w:rPr>
      </w:r>
      <w:r>
        <w:rPr>
          <w:b/>
          <w:lang w:val="pt_PT" w:bidi="pt_PT"/>
        </w:rPr>
        <w:t>Na quarta parte:</w:t>
      </w:r>
      <w:r>
        <w:rPr>
          <w:lang w:val="pt_PT" w:bidi="pt_PT"/>
        </w:rPr>
        <w:t xml:space="preserve"> Paulo cita várias qualidades positivas que uma pessoa deve ter como mordomo da casa de Deus.</w:t>
      </w:r>
    </w:p>
    <w:p>
      <w:pPr/>
      <w:r>
        <w:rPr>
          <w:lang w:val="pt_PT" w:bidi="pt_PT"/>
        </w:rPr>
      </w:r>
      <w:r>
        <w:rPr>
          <w:b/>
          <w:lang w:val="pt_PT" w:bidi="pt_PT"/>
        </w:rPr>
        <w:t>Na quinta parte:</w:t>
      </w:r>
      <w:r>
        <w:rPr>
          <w:lang w:val="pt_PT" w:bidi="pt_PT"/>
        </w:rPr>
        <w:t xml:space="preserve"> Paulo diz que o ancião deve se agarrar firmemente à mensagem de Jesus para que ele possa ensinar bem aos crentes e também corrigir o ensinamento errado.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Tito</w:t>
      </w:r>
    </w:p>
    <w:p>
      <w:pPr>
        <w:pStyle w:val="ListBullet"/>
        <w:spacing w:line="240" w:lineRule="auto"/>
        <w:ind w:left="720"/>
      </w:pPr>
      <w:r>
        <w:rPr>
          <w:lang w:val="pt_PT" w:bidi="pt_PT"/>
        </w:rPr>
      </w:r>
      <w:r>
        <w:rPr>
          <w:lang w:val="pt_PT" w:bidi="pt_PT"/>
        </w:rPr>
        <w:t>Uma pessoa que poderia ser um ancião</w:t>
      </w:r>
    </w:p>
    <w:p>
      <w:pPr>
        <w:pStyle w:val="ListBullet"/>
        <w:spacing w:line="240" w:lineRule="auto"/>
        <w:ind w:left="720"/>
      </w:pPr>
      <w:r>
        <w:rPr>
          <w:lang w:val="pt_PT" w:bidi="pt_PT"/>
        </w:rPr>
      </w:r>
      <w:r>
        <w:rPr>
          <w:lang w:val="pt_PT" w:bidi="pt_PT"/>
        </w:rPr>
        <w:t>Esposa do ancião</w:t>
      </w:r>
    </w:p>
    <w:p>
      <w:pPr>
        <w:pStyle w:val="ListBullet"/>
        <w:spacing w:line="240" w:lineRule="auto"/>
        <w:ind w:left="720"/>
      </w:pPr>
      <w:r>
        <w:rPr>
          <w:lang w:val="pt_PT" w:bidi="pt_PT"/>
        </w:rPr>
      </w:r>
      <w:r>
        <w:rPr>
          <w:lang w:val="pt_PT" w:bidi="pt_PT"/>
        </w:rPr>
        <w:t>Filhos do ancião</w:t>
      </w:r>
    </w:p>
    <w:p>
      <w:pPr>
        <w:pStyle w:val="ListBullet"/>
        <w:spacing w:line="240" w:lineRule="auto"/>
        <w:ind w:left="720"/>
      </w:pPr>
      <w:r>
        <w:rPr>
          <w:lang w:val="pt_PT" w:bidi="pt_PT"/>
        </w:rPr>
      </w:r>
      <w:r>
        <w:rPr>
          <w:lang w:val="pt_PT" w:bidi="pt_PT"/>
        </w:rPr>
        <w:t>Uma pessoa que não deve ser um ancião</w:t>
      </w:r>
    </w:p>
    <w:p>
      <w:pPr>
        <w:pStyle w:val="ListBullet"/>
        <w:spacing w:line="240" w:lineRule="auto"/>
        <w:ind w:left="720"/>
      </w:pPr>
      <w:r>
        <w:rPr>
          <w:lang w:val="pt_PT" w:bidi="pt_PT"/>
        </w:rPr>
      </w:r>
      <w:r>
        <w:rPr>
          <w:lang w:val="pt_PT" w:bidi="pt_PT"/>
        </w:rPr>
        <w:t>E crentes em Creta</w:t>
      </w:r>
    </w:p>
    <w:p>
      <w:pPr/>
      <w:r>
        <w:rPr>
          <w:lang w:val="pt_PT" w:bidi="pt_PT"/>
        </w:rPr>
      </w:r>
      <w:r>
        <w:rPr>
          <w:lang w:val="pt_PT" w:bidi="pt_PT"/>
        </w:rPr>
        <w:t>Como um grupo, prestem atenção às partes do cenário da passagem:</w:t>
      </w:r>
    </w:p>
    <w:p>
      <w:pPr/>
      <w:r>
        <w:rPr>
          <w:lang w:val="pt_PT" w:bidi="pt_PT"/>
        </w:rPr>
      </w:r>
      <w:r>
        <w:rPr>
          <w:lang w:val="pt_PT" w:bidi="pt_PT"/>
        </w:rPr>
        <w:t>É importante lembrar que essa parte da carta segue a introdução e saudação a Tito. Lembre-se de que Paulo e Tito estiveram juntos na ilha de Creta e agora Paulo diz a Tito a razão pela qual ele pediu Tito para ficar em Creta. Paulo tem alguns trabalhos específicos para Tito fazer em Creta, incluindo completar algum trabalho inacabado e escolher líderes. Lembre-se de que Creta tinha muitos deuses e as pessoas tinham a reputação de mentirosas. Provavelmente, as igrejas em Creta eram novas e precisavam de orientação e direção.</w:t>
      </w:r>
    </w:p>
    <w:p>
      <w:pPr/>
      <w:r>
        <w:rPr>
          <w:lang w:val="pt_PT" w:bidi="pt_PT"/>
        </w:rPr>
      </w:r>
      <w:r>
        <w:rPr>
          <w:lang w:val="pt_PT" w:bidi="pt_PT"/>
        </w:rPr>
        <w:t>Pare aqui novamente e, em grupo, observe um mapa da ilha de Creta, se necessário. Pause este áudio aqui.</w:t>
      </w:r>
    </w:p>
    <w:p>
      <w:pPr/>
      <w:r>
        <w:rPr>
          <w:lang w:val="pt_PT" w:bidi="pt_PT"/>
        </w:rPr>
      </w:r>
      <w:r>
        <w:rPr>
          <w:lang w:val="pt_PT" w:bidi="pt_PT"/>
        </w:rPr>
        <w:t>Na primeira parte da passagem, é surpreendente que Paulo não inclui uma oração de ações de graças, mesmo que Paulo geralmente inclua uma oração de ações de graças em suas cartas. Em vez disso, Paulo diz imediatamente a Tito por que Paulo pediu a Tito para ficar em Creta. Paulo quer que Tito "coloque em ordem" os problemas nas novas igrejas cretenses. "Colocar em ordem" poderia significar corrigir os problemas nas igrejas, ou poderia significar completar o trabalho que Paulo deu a Tito para fazer. Isso inclui a nomeação de anciões.</w:t>
      </w:r>
    </w:p>
    <w:p>
      <w:pPr/>
      <w:r>
        <w:rPr>
          <w:lang w:val="pt_PT" w:bidi="pt_PT"/>
        </w:rPr>
      </w:r>
      <w:r>
        <w:rPr>
          <w:lang w:val="pt_PT" w:bidi="pt_PT"/>
        </w:rPr>
        <w:t>Pare aqui e discuta essa pergunta em grupo: descreva um momento em que você teve que corrigir problemas em um grupo de pessoas. Preste atenção em como você fala sobre corrigir, e discuta como você falará sobre "colocar em ordem" os problemas nas igrejas cretenses em sua tradução. Pause este áudio aqui.</w:t>
      </w:r>
    </w:p>
    <w:p>
      <w:pPr/>
      <w:r>
        <w:rPr>
          <w:lang w:val="pt_PT" w:bidi="pt_PT"/>
        </w:rPr>
      </w:r>
      <w:r>
        <w:rPr>
          <w:lang w:val="pt_PT" w:bidi="pt_PT"/>
        </w:rPr>
        <w:t>Lembre-se de que um ancião é um líder na comunidade, e não necessariamente um homem idoso. Lembre-se também de que todas as cidades em Creta precisavam de anciões, mas não está claro quantos anciões estavam em cada igreja. Também não é claro como as igrejas ajudaram Tito a escolher anciões.</w:t>
      </w:r>
    </w:p>
    <w:p>
      <w:pPr/>
      <w:r>
        <w:rPr>
          <w:lang w:val="pt_PT" w:bidi="pt_PT"/>
        </w:rPr>
      </w:r>
      <w:r>
        <w:rPr>
          <w:lang w:val="pt_PT" w:bidi="pt_PT"/>
        </w:rPr>
        <w:t>Lembre-se de que Paulo lembra a Tito que Paulo disse a Tito para escolher anciões. Provavelmente, Paulo também já deu a Tito algumas instruções sobre como escolher os anciões. Paulo enfatiza que ele, Paulo, deu instruções a Tito no passado. Lembre-se de que Paulo tem a autoridade para instruir ou ensinar a Tito.</w:t>
      </w:r>
    </w:p>
    <w:p>
      <w:pPr/>
      <w:r>
        <w:rPr>
          <w:lang w:val="pt_PT" w:bidi="pt_PT"/>
        </w:rPr>
      </w:r>
      <w:r>
        <w:rPr>
          <w:lang w:val="pt_PT" w:bidi="pt_PT"/>
        </w:rPr>
        <w:t>Pare aqui e discuta essa pergunta em grupo: em seu idioma, como você enfatiza que foi você mesmo que disse algo ou fez algo? Pause este áudio aqui.</w:t>
      </w:r>
    </w:p>
    <w:p>
      <w:pPr/>
      <w:r>
        <w:rPr>
          <w:lang w:val="pt_PT" w:bidi="pt_PT"/>
        </w:rPr>
      </w:r>
      <w:r>
        <w:rPr>
          <w:lang w:val="pt_PT" w:bidi="pt_PT"/>
        </w:rPr>
        <w:t>Na segunda parte da passagem, lembre-se de que a principal qualidade que um ancião deve ter é ser irrepreensível, ou fazer o que é certo. Ninguém pode acusar a pessoa de fazer algo errado. Lembre-se de que essa parte é sobre como o ancião é irrepreensível, pois ele lidera sua casa, ou seja, sua esposa e filhos. O ancião deve ser fiel a sua esposa, e também deve ter filhos crentes em Jesus. Os filhos do ancião não devem ser dissolutos, faltar autocontrole, ou ser desobedientes aos seus pais, ou outros em autoridade. Lembre-se de que essas qualidades, em conjunto, mostram que o ancião tem uma boa reputação na comunidade, como alguém que cuida de sua própria casa.</w:t>
      </w:r>
    </w:p>
    <w:p>
      <w:pPr/>
      <w:r>
        <w:rPr>
          <w:lang w:val="pt_PT" w:bidi="pt_PT"/>
        </w:rPr>
      </w:r>
      <w:r>
        <w:rPr>
          <w:lang w:val="pt_PT" w:bidi="pt_PT"/>
        </w:rPr>
        <w:t>Pare aqui e discuta essa pergunta em grupo: discuta como você poderia traduzir a ideia de uma pessoa que é dissoluta ou que falta autocontrole em sua maneira de viver. Embora você não deva mencionar pecados específicos em sua tradução, lembre-se de que uma vida dissoluta poderia incluir ser imprudente, ficar bêbado, ir a festas ou ter relações sexuais com qualquer um. Pause este áudio aqui.</w:t>
      </w:r>
    </w:p>
    <w:p>
      <w:pPr/>
      <w:r>
        <w:rPr>
          <w:lang w:val="pt_PT" w:bidi="pt_PT"/>
        </w:rPr>
      </w:r>
      <w:r>
        <w:rPr>
          <w:lang w:val="pt_PT" w:bidi="pt_PT"/>
        </w:rPr>
        <w:t>Agora Paulo descreve o que um ancião não deve fazer, e então o que um ancião deve fazer. A descrição de Paulo de um ancião na igreja é semelhante à descrição de qualquer pessoa com uma boa reputação na comunidade. É importante que os anciões em cada igreja também sejam bem respeitados na comunidade.</w:t>
      </w:r>
    </w:p>
    <w:p>
      <w:pPr/>
      <w:r>
        <w:rPr>
          <w:lang w:val="pt_PT" w:bidi="pt_PT"/>
        </w:rPr>
      </w:r>
      <w:r>
        <w:rPr>
          <w:lang w:val="pt_PT" w:bidi="pt_PT"/>
        </w:rPr>
        <w:t>Na terceira parte da passagem, Paulo diz que o ancião deve ser irrepreensível como mordomo da casa de Deus. Lembre-se de que Paulo está comparando o cuidado do ancião com sua própria casa com o cuidado pela casa de Deus, a igreja.</w:t>
      </w:r>
    </w:p>
    <w:p>
      <w:pPr/>
      <w:r>
        <w:rPr>
          <w:lang w:val="pt_PT" w:bidi="pt_PT"/>
        </w:rPr>
      </w:r>
      <w:r>
        <w:rPr>
          <w:lang w:val="pt_PT" w:bidi="pt_PT"/>
        </w:rPr>
        <w:t>Pare aqui e discuta em grupo: como vocês falam sobre as pessoas que gerenciam toda sua casa por vocês? Talvez elas sejam pessoas que garantem que as pessoas em sua casa tenham comida, boa moradia, e uma boa lavoura nos campos. Pause este áudio aqui.</w:t>
      </w:r>
    </w:p>
    <w:p>
      <w:pPr/>
      <w:r>
        <w:rPr>
          <w:lang w:val="pt_PT" w:bidi="pt_PT"/>
        </w:rPr>
      </w:r>
      <w:r>
        <w:rPr>
          <w:lang w:val="pt_PT" w:bidi="pt_PT"/>
        </w:rPr>
        <w:t>Como o ancião é o mordomo da casa de Deus, a igreja não deve escolher ou indicar pessoas para serem anciões se mostrarem certos comportamentos ou características. A pessoa não deve ser arrogante e não deve ficar zangada facilmente. A pessoa também não deve ficar bêbada, agir violentamente, ou fazer coisas erradas para ganhar dinheiro.</w:t>
      </w:r>
    </w:p>
    <w:p>
      <w:pPr/>
      <w:r>
        <w:rPr>
          <w:lang w:val="pt_PT" w:bidi="pt_PT"/>
        </w:rPr>
      </w:r>
      <w:r>
        <w:rPr>
          <w:lang w:val="pt_PT" w:bidi="pt_PT"/>
        </w:rPr>
        <w:t>Na quarta parte da passagem, Paulo agora faz um contraste. Ele fala sobre o que uma pessoa deve fazer para que a igreja a indique como ancião. A pessoa deve ser hospitaleira e amar o que é bom. A pessoa também deve ser sensível, honesta, santa e disciplinada. Lembre-se de que Paulo incluiu várias dessas qualidades, porque as igrejas cretenses eram novas e precisavam de ajuda para entender como ser diferente da cultura ao seu redor.</w:t>
      </w:r>
    </w:p>
    <w:p>
      <w:pPr/>
      <w:r>
        <w:rPr>
          <w:lang w:val="pt_PT" w:bidi="pt_PT"/>
        </w:rPr>
      </w:r>
      <w:r>
        <w:rPr>
          <w:lang w:val="pt_PT" w:bidi="pt_PT"/>
        </w:rPr>
        <w:t>Pare aqui e discuta essa pergunta em grupo: como vocês podem mostrar o contraste entre as características que uma pessoa não deve ter se a igreja a indicar como ancião, e as características que um ancião deve ter? Qual palavra ou palavras você usa em seu idioma para mostrar uma diferença importante ou contraste entre duas coisas? Pause este áudio aqui.</w:t>
      </w:r>
    </w:p>
    <w:p>
      <w:pPr/>
      <w:r>
        <w:rPr>
          <w:lang w:val="pt_PT" w:bidi="pt_PT"/>
        </w:rPr>
      </w:r>
      <w:r>
        <w:rPr>
          <w:lang w:val="pt_PT" w:bidi="pt_PT"/>
        </w:rPr>
        <w:t>Na quinta parte da passagem, lembre-se de que Paulo diz a Tito que o ancião deve se apegar firmemente ou acreditar fortemente na mensagem de Jesus. Lembre-se de que essa é a mesma mensagem confiável que Paulo ensinou a Tito e às outras pessoas em Creta. Lembre-se de que o ancião não deve alterar essa mensagem.</w:t>
      </w:r>
    </w:p>
    <w:p>
      <w:pPr/>
      <w:r>
        <w:rPr>
          <w:lang w:val="pt_PT" w:bidi="pt_PT"/>
        </w:rPr>
      </w:r>
      <w:r>
        <w:rPr>
          <w:lang w:val="pt_PT" w:bidi="pt_PT"/>
        </w:rPr>
        <w:t>Pare aqui e discuta em grupo: Paulo fala sobre se apegar firmemente a algo como uma maneira de mostrar que alguém acredita em algo fortemente. Conte uma história de sua comunidade sobre um momento em que alguém acreditou em algo muito fortemente e não mudou suas crenças. Preste atenção em como você fala sobre a forte crença deles em algo. Pause este áudio aqui.</w:t>
      </w:r>
    </w:p>
    <w:p>
      <w:pPr/>
      <w:r>
        <w:rPr>
          <w:lang w:val="pt_PT" w:bidi="pt_PT"/>
        </w:rPr>
      </w:r>
      <w:r>
        <w:rPr>
          <w:lang w:val="pt_PT" w:bidi="pt_PT"/>
        </w:rPr>
        <w:t>Lembre-se de que o propósito de Paulo como apóstolo é ajudar o povo escolhido de Deus a crescer em sua fé. À medida que uma pessoa cresce na fé, ela entenderá a verdade de Jesus mais e mais. Um resultado natural disso é viver de maneiras que agradem e honrem a Deus. Os anciões que Tito deve escolher devem ser pessoas que demonstrem essa maneira correta de viver, apegando-se firmemente à mensagem de Jesus. A razão pela qual o ancião deve se apegar firmemente à mensagem é para que ele possa encorajar os crentes e corrigir o ensinamento errado. O ancião encoraja os crentes nas igrejas, dando-lhes um ensinamento verdadeiro sobre Jesus, sem qualquer erro. Esse tipo de ensinamento leva ao comportamento correto.</w:t>
      </w:r>
    </w:p>
    <w:p>
      <w:pPr/>
      <w:r>
        <w:rPr>
          <w:lang w:val="pt_PT" w:bidi="pt_PT"/>
        </w:rPr>
      </w:r>
      <w:r>
        <w:rPr>
          <w:lang w:val="pt_PT" w:bidi="pt_PT"/>
        </w:rPr>
        <w:t>Pare aqui e discuta essa pergunta em grupo: conte uma história sobre alguém que precisou ensinar algo verdadeiro que levou ao comportamento correto. Ouça como você descreve esse tipo de ensinamento. Como você falará sobre ensinamento confiável e correto em sua tradução? Pause este áudio aqui.</w:t>
      </w:r>
    </w:p>
    <w:p>
      <w:pPr/>
      <w:r>
        <w:rPr>
          <w:lang w:val="pt_PT" w:bidi="pt_PT"/>
        </w:rPr>
      </w:r>
      <w:r>
        <w:rPr>
          <w:lang w:val="pt_PT" w:bidi="pt_PT"/>
        </w:rPr>
        <w:t>O ancião corrige o ensinamento errado de pessoas que se opõem à verdade sobre Jesus. O ancião precisa saber a verdade sobre Jesus para fazer ambos os trabalhos: encorajar os crentes no ensinamento saudável e corrigir o ensinamento errado.</w:t>
      </w:r>
    </w:p>
    <w:p>
      <w:pPr/>
      <w:r>
        <w:rPr>
          <w:lang w:val="pt_PT" w:bidi="pt_PT"/>
        </w:rPr>
      </w:r>
      <w:r>
        <w:rPr>
          <w:lang w:val="pt_PT" w:bidi="pt_PT"/>
        </w:rPr>
        <w:t>Agora, o grupo deve fazer o roteiro, desenhar ou usar objetos para visualizar a passagem e suas ações.</w:t>
      </w:r>
    </w:p>
    <w:p>
      <w:pPr/>
      <w:r>
        <w:rPr>
          <w:lang w:val="pt_PT" w:bidi="pt_PT"/>
        </w:rPr>
      </w:r>
      <w:r>
        <w:rPr>
          <w:lang w:val="pt_PT" w:bidi="pt_PT"/>
        </w:rPr>
        <w:t>Escolha pessoas, desenhos ou objetos para ser cada um dos personagens. À medida que você começa a recontar a história nesses versículos, Paulo se volta para Tito para lhe dizer por que ele pediu a Tito para ficar em Creta.</w:t>
      </w:r>
    </w:p>
    <w:p>
      <w:pPr/>
      <w:r>
        <w:rPr>
          <w:lang w:val="pt_PT" w:bidi="pt_PT"/>
        </w:rPr>
      </w:r>
      <w:r>
        <w:rPr>
          <w:lang w:val="pt_PT" w:bidi="pt_PT"/>
        </w:rPr>
        <w:t>Agora divida o restante do grupo em pessoas que poderiam ser um ancião, e pessoas que não poderiam ser um ancião. Paulo descreve o grupo de pessoas que poderia ser um ancião. Esse grupo de pessoas deve mostrar o que eles fazem para ter uma boa reputação: cuidam bem de sua própria casa. Descreva uma boa casa. Agora Paulo diz que os anciões também cuidam da casa de Deus, a igreja.</w:t>
      </w:r>
    </w:p>
    <w:p>
      <w:pPr/>
      <w:r>
        <w:rPr>
          <w:lang w:val="pt_PT" w:bidi="pt_PT"/>
        </w:rPr>
      </w:r>
      <w:r>
        <w:rPr>
          <w:lang w:val="pt_PT" w:bidi="pt_PT"/>
        </w:rPr>
        <w:t>Paulo fala com o grupo de pessoas que não pode ser um ancião. Descreva o que alguém faz quando é arrogante, ou orgulhoso demais. Mostre às pessoas ficando zangadas, bêbadas, sendo violentas, ou jogando. Mostre que essas pessoas não podem liderar na casa de Deus.</w:t>
      </w:r>
    </w:p>
    <w:p>
      <w:pPr/>
      <w:r>
        <w:rPr>
          <w:lang w:val="pt_PT" w:bidi="pt_PT"/>
        </w:rPr>
      </w:r>
      <w:r>
        <w:rPr>
          <w:lang w:val="pt_PT" w:bidi="pt_PT"/>
        </w:rPr>
        <w:t>Volte para o grupo com boas qualidades e peça para que eles encenem as boas qualidades na casa de Deus, a igreja. O ancião na igreja deve ser hospitaleiro e amar o que é bom. Ele também deve ser sensível, honesto, santo e disciplinado. Descreva ou mostre o que alguém sensível, honesto, santo e disciplinado faz.</w:t>
      </w:r>
    </w:p>
    <w:p>
      <w:pPr/>
      <w:r>
        <w:rPr>
          <w:lang w:val="pt_PT" w:bidi="pt_PT"/>
        </w:rPr>
      </w:r>
      <w:r>
        <w:rPr>
          <w:lang w:val="pt_PT" w:bidi="pt_PT"/>
        </w:rPr>
        <w:t>Mostre o ancião se apegando firmemente à mensagem de Jesus, obedecendo e ensinando-a. Como o ancião demonstra que ele se apega firmemente à mensagem confiável de Jesus? Mostre como o ancião encoraja os crentes e ensina bem.</w:t>
      </w:r>
    </w:p>
    <w:p>
      <w:pPr/>
      <w:r>
        <w:rPr>
          <w:lang w:val="pt_PT" w:bidi="pt_PT"/>
        </w:rPr>
      </w:r>
      <w:r>
        <w:rPr>
          <w:b/>
          <w:lang w:val="pt_PT" w:bidi="pt_PT"/>
        </w:rPr>
        <w:t>Este é o fim da gravação.</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Tito 1:5–9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5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Tito</w:t>
      </w:r>
    </w:p>
    <w:p>
      <w:pPr>
        <w:pStyle w:val="ListBullet"/>
        <w:spacing w:line="240" w:lineRule="auto"/>
        <w:ind w:left="720"/>
      </w:pPr>
      <w:r>
        <w:rPr>
          <w:lang w:val="pt_PT" w:bidi="pt_PT"/>
        </w:rPr>
      </w:r>
      <w:r>
        <w:rPr>
          <w:lang w:val="pt_PT" w:bidi="pt_PT"/>
        </w:rPr>
        <w:t>Uma pessoa que poderia ser um ancião</w:t>
      </w:r>
    </w:p>
    <w:p>
      <w:pPr>
        <w:pStyle w:val="ListBullet"/>
        <w:spacing w:line="240" w:lineRule="auto"/>
        <w:ind w:left="720"/>
      </w:pPr>
      <w:r>
        <w:rPr>
          <w:lang w:val="pt_PT" w:bidi="pt_PT"/>
        </w:rPr>
      </w:r>
      <w:r>
        <w:rPr>
          <w:lang w:val="pt_PT" w:bidi="pt_PT"/>
        </w:rPr>
        <w:t>Esposa do ancião</w:t>
      </w:r>
    </w:p>
    <w:p>
      <w:pPr>
        <w:pStyle w:val="ListBullet"/>
        <w:spacing w:line="240" w:lineRule="auto"/>
        <w:ind w:left="720"/>
      </w:pPr>
      <w:r>
        <w:rPr>
          <w:lang w:val="pt_PT" w:bidi="pt_PT"/>
        </w:rPr>
      </w:r>
      <w:r>
        <w:rPr>
          <w:lang w:val="pt_PT" w:bidi="pt_PT"/>
        </w:rPr>
        <w:t>Filhos do ancião</w:t>
      </w:r>
    </w:p>
    <w:p>
      <w:pPr>
        <w:pStyle w:val="ListBullet"/>
        <w:spacing w:line="240" w:lineRule="auto"/>
        <w:ind w:left="720"/>
      </w:pPr>
      <w:r>
        <w:rPr>
          <w:lang w:val="pt_PT" w:bidi="pt_PT"/>
        </w:rPr>
      </w:r>
      <w:r>
        <w:rPr>
          <w:lang w:val="pt_PT" w:bidi="pt_PT"/>
        </w:rPr>
        <w:t>Uma pessoa que não deve ser um ancião</w:t>
      </w:r>
    </w:p>
    <w:p>
      <w:pPr>
        <w:pStyle w:val="ListBullet"/>
        <w:spacing w:line="240" w:lineRule="auto"/>
        <w:ind w:left="720"/>
      </w:pPr>
      <w:r>
        <w:rPr>
          <w:lang w:val="pt_PT" w:bidi="pt_PT"/>
        </w:rPr>
      </w:r>
      <w:r>
        <w:rPr>
          <w:lang w:val="pt_PT" w:bidi="pt_PT"/>
        </w:rPr>
        <w:t>E crentes em Creta</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a Tito a razão pela qual Paulo pediu a Tito para ficar em Creta. Paulo quer que Tito corrija problemas no ensinamento das igrejas cretenses. Paulo também quer que Tito complete o trabalho de Paulo. Uma das principais maneiras de Tito completar o trabalho de Paulo é indicando anciões nas igrejas cretenses. Paulo diz a Tito para nomear os anciões em Creta, assim como Paulo orientou a Tito.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 “Esperando que Tito entenda o quão importante é seu trabalho em Creta”, ou “Confiante de que Tito pode nomear anciões em Creta”, ou “Desejando eu também poder estar lá com Tito para ajudá-lo”.</w:t>
      </w:r>
    </w:p>
    <w:p>
      <w:pPr>
        <w:pStyle w:val="ListBullet"/>
        <w:spacing w:line="240" w:lineRule="auto"/>
        <w:ind w:left="720"/>
      </w:pPr>
      <w:r>
        <w:rPr>
          <w:lang w:val="pt_PT" w:bidi="pt_PT"/>
        </w:rPr>
      </w:r>
      <w:r>
        <w:rPr>
          <w:lang w:val="pt_PT" w:bidi="pt_PT"/>
        </w:rPr>
        <w:t>Pergunte à pessoa que interpreta Tito: “O que você está sentindo ou pensando?” A pessoa pode responder coisas como “Sentindo a importante responsabilidade de corrigir os problemas nas igrejas cretenses”, ou “Esperando poder encontrar homens para nomear como anciões”, ou “Querendo escolher bons homens para liderar as igrejas em Creta”.</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diz a Tito que um ancião deve ser irrepreensível. Um ancião deve ser fiel a sua esposa e ter filhos que acreditam em Jesus. Os filhos do ancião não devem ser dissolutos ou desobedientes.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a igreja está pensando em indicar como ancião: “O que você está sentindo ou pensando?”. A pessoa pode responder coisas como “Feliz por ter uma boa reputação na comunidade”, ou “Fiel a minha esposa”, ou “Feliz por meus filhos serem obedientes e que eles acreditam em Jesus”, ou “Preocupado com a possibilidade de não ser escolhido como ancião, porque alguns de meus filhos são rebeldes!”.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Um ancião deve ser irrepreensível como mordomo da casa de Deus. Um ancião não deve ser arrogante, não ficar zangado facilmente, não ficar bêbado nem agir violentamente, e não fazer coisas erradas para ganhar dinheiro.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pessoa que não deve ser um ancião: “O que você está sentindo ou pensando?”. A pessoa pode responder coisas como “Gosto de viver como a cultura ao meu redor”, ou “Não vejo por que é errado ficar zangado ou ganhar dinheiro da maneira que puder, se me beneficiar”, ou “Querendo viver como eu quiser”, ou “Tenho medo de que as pessoas em minha comunidade me rejeitem se eu não agir como elas agem”.</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diz que um ancião deve ser hospitaleiro e amar o que é bom. Um bom ancião precisa ser sensato, reto, santo e disciplinado.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ancião: “O que você está sentindo ou pensando?” A pessoa pode responder coisas como “Querendo viver de acordo com os mandamentos de Deus”, ou “Querendo fazer o que é bom para poder liderar bem a casa de Deus”, ou “Esperando que os crentes nas igrejas aprendam quem Jesus é por meio do meu exemplo de liderá-los”.</w:t>
      </w:r>
    </w:p>
    <w:p>
      <w:pPr>
        <w:pStyle w:val="ListBullet"/>
        <w:spacing w:line="240" w:lineRule="auto"/>
        <w:ind w:left="720"/>
      </w:pPr>
      <w:r>
        <w:rPr>
          <w:lang w:val="pt_PT" w:bidi="pt_PT"/>
        </w:rPr>
      </w:r>
      <w:r>
        <w:rPr>
          <w:lang w:val="pt_PT" w:bidi="pt_PT"/>
        </w:rPr>
        <w:t>Pergunte às pessoas que interpretam os crentes cretenses: “O que vocês estão sentindo ou pensando?”. As pessoas podem responder coisas como “Estou muito feliz por finalmente ter líderes que são hospitaleiros e amam o que é bom”, ou “Esperando que Tito possa encontrar anciões que tenham essas boas qualidades”, ou “Pensando que ter anciões com essas boas qualidades nos ajudará a crescer”.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Um ancião deve se apegar firmemente à mensagem de Jesus. Essa mensagem é confiável, e é a mesma mensagem que Paulo ensinou a Tito. Quando o ancião se apegar firmemente à mensagem de Jesus, ele poderá liderar os crentes com um ensinamento saudável. O ancião também poderá corrigir o ensinamento errado.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bom ancião: “O que você está sentindo ou pensando?”. A pessoa pode responder coisas como “Querendo me apegar firmemente à mensagem de Jesus”, ou “Sentindo que isso é uma grande responsabilidade de ensinar aos crentes”, ou “Querendo dar um ensinamento saudável aos crentes”, ou “Preocupado com como corrigir o ensinamento errado em Creta — querendo ter certeza de fazê-lo da maneira correta”.</w:t>
      </w:r>
    </w:p>
    <w:p>
      <w:pPr/>
      <w:r>
        <w:rPr>
          <w:lang w:val="pt_PT" w:bidi="pt_PT"/>
        </w:rPr>
      </w:r>
      <w:r>
        <w:rPr>
          <w:b/>
          <w:lang w:val="pt_PT" w:bidi="pt_PT"/>
        </w:rPr>
        <w:t>Este é o fim da gravação.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Tito 1:5–9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Paulo diz a Tito por que Paulo pediu a Tito para ficar em Creta. Creta é uma ilha no Mar Mediterrâneo.</w:t>
      </w:r>
    </w:p>
    <w:p>
      <w:pPr/>
      <w:r>
        <w:rPr>
          <w:lang w:val="pt_PT" w:bidi="pt_PT"/>
        </w:rPr>
      </w:r>
      <w:r>
        <w:rPr>
          <w:lang w:val="pt_PT" w:bidi="pt_PT"/>
        </w:rPr>
        <w:t xml:space="preserve">O trabalho para Tito fazer em Creta é corrigir os problemas nas igrejas, e também completar o trabalho que Paulo começou. Uma das tarefas do Tito é nomear ou escolher </w:t>
      </w:r>
      <w:r>
        <w:rPr>
          <w:b/>
          <w:lang w:val="pt_PT" w:bidi="pt_PT"/>
        </w:rPr>
        <w:t>anciões</w:t>
      </w:r>
      <w:r>
        <w:rPr>
          <w:lang w:val="pt_PT" w:bidi="pt_PT"/>
        </w:rPr>
        <w:t xml:space="preserve"> em todas as cidades em Creta com uma igreja. Durante a época de Paulo, os anciões eram as pessoas que tinham autoridade na comunidade. Os anciões em uma igreja eram os líderes na igreja. Anciões podem se referir a homens idosos, mas lembre-se de que um ancião não precisa ser idoso. Anciões tinham que estar dispostos a servirem outras pessoas e tinham que ser irrepreensíveis. Paulo também chama um ancião de </w:t>
      </w:r>
      <w:r>
        <w:rPr>
          <w:b/>
          <w:lang w:val="pt_PT" w:bidi="pt_PT"/>
        </w:rPr>
        <w:t>supervisor</w:t>
      </w:r>
      <w:r>
        <w:rPr>
          <w:lang w:val="pt_PT" w:bidi="pt_PT"/>
        </w:rPr>
        <w:t xml:space="preserve">. Para mais informações sobre </w:t>
      </w:r>
      <w:r>
        <w:rPr>
          <w:lang w:val="pt_PT" w:bidi="pt_PT"/>
        </w:rPr>
        <w:t>anciões</w:t>
      </w:r>
      <w:r>
        <w:rPr>
          <w:lang w:val="pt_PT" w:bidi="pt_PT"/>
        </w:rPr>
        <w:t xml:space="preserve"> e </w:t>
      </w:r>
      <w:r>
        <w:rPr>
          <w:b/>
          <w:lang w:val="pt_PT" w:bidi="pt_PT"/>
        </w:rPr>
        <w:t>supervisores</w:t>
      </w:r>
      <w:r>
        <w:rPr>
          <w:lang w:val="pt_PT" w:bidi="pt_PT"/>
        </w:rPr>
        <w:t>, consulte o glossário mestre</w:t>
      </w:r>
    </w:p>
    <w:p>
      <w:pPr/>
      <w:r>
        <w:rPr>
          <w:lang w:val="pt_PT" w:bidi="pt_PT"/>
        </w:rPr>
      </w:r>
      <w:r>
        <w:rPr>
          <w:lang w:val="pt_PT" w:bidi="pt_PT"/>
        </w:rPr>
        <w:t xml:space="preserve">Pare aqui e discuta essa pergunta em grupo: como vocês traduzirão </w:t>
      </w:r>
      <w:r>
        <w:rPr>
          <w:b/>
          <w:lang w:val="pt_PT" w:bidi="pt_PT"/>
        </w:rPr>
        <w:t>anciões</w:t>
      </w:r>
      <w:r>
        <w:rPr>
          <w:lang w:val="pt_PT" w:bidi="pt_PT"/>
        </w:rPr>
        <w:t xml:space="preserve"> e </w:t>
      </w:r>
      <w:r>
        <w:rPr>
          <w:b/>
          <w:lang w:val="pt_PT" w:bidi="pt_PT"/>
        </w:rPr>
        <w:t>supervisores</w:t>
      </w:r>
      <w:r>
        <w:rPr>
          <w:lang w:val="pt_PT" w:bidi="pt_PT"/>
        </w:rPr>
        <w:t>? Certifique-se de não escolher uma palavra que significa apenas "pessoas idosas". Se você já traduziu essa palavra em outro livro da Bíblia, use a mesma palavra que você usou lá. Pause este áudio aqui.</w:t>
      </w:r>
    </w:p>
    <w:p>
      <w:pPr/>
      <w:r>
        <w:rPr>
          <w:lang w:val="pt_PT" w:bidi="pt_PT"/>
        </w:rPr>
      </w:r>
      <w:r>
        <w:rPr>
          <w:lang w:val="pt_PT" w:bidi="pt_PT"/>
        </w:rPr>
        <w:t xml:space="preserve">O ancião ou supervisor deve ser irrepreensível, porque ele é um mordomo, ou gestor, da casa de Deus. Na Bíblia, uma </w:t>
      </w:r>
      <w:r>
        <w:rPr>
          <w:b/>
          <w:lang w:val="pt_PT" w:bidi="pt_PT"/>
        </w:rPr>
        <w:t>casa</w:t>
      </w:r>
      <w:r>
        <w:rPr>
          <w:lang w:val="pt_PT" w:bidi="pt_PT"/>
        </w:rPr>
        <w:t xml:space="preserve"> inclui um homem, sua esposa, filhos, parentes, servos e qualquer outra pessoa que viva na casa. Nesta passagem, a casa de Deus é a igreja. Como mordomo da casa de Deus, o ancião deve cuidar da igreja e vigiar a igreja. Para mais informações sobre </w:t>
      </w:r>
      <w:r>
        <w:rPr>
          <w:lang w:val="pt_PT" w:bidi="pt_PT"/>
        </w:rPr>
        <w:t>casa</w:t>
      </w:r>
      <w:r>
        <w:rPr>
          <w:lang w:val="pt_PT" w:bidi="pt_PT"/>
        </w:rPr>
        <w:t>, consulte o glossário mestre.</w:t>
      </w:r>
    </w:p>
    <w:p>
      <w:pPr/>
      <w:r>
        <w:rPr>
          <w:lang w:val="pt_PT" w:bidi="pt_PT"/>
        </w:rPr>
      </w:r>
      <w:r>
        <w:rPr>
          <w:lang w:val="pt_PT" w:bidi="pt_PT"/>
        </w:rPr>
        <w:t xml:space="preserve">Pare aqui e discuta essa pergunta em grupo: como vocês traduzirão </w:t>
      </w:r>
      <w:r>
        <w:rPr>
          <w:b/>
          <w:lang w:val="pt_PT" w:bidi="pt_PT"/>
        </w:rPr>
        <w:t>mordomo</w:t>
      </w:r>
      <w:r>
        <w:rPr>
          <w:lang w:val="pt_PT" w:bidi="pt_PT"/>
        </w:rPr>
        <w:t xml:space="preserve"> e </w:t>
      </w:r>
      <w:r>
        <w:rPr>
          <w:b/>
          <w:lang w:val="pt_PT" w:bidi="pt_PT"/>
        </w:rPr>
        <w:t>casa</w:t>
      </w:r>
      <w:r>
        <w:rPr>
          <w:lang w:val="pt_PT" w:bidi="pt_PT"/>
        </w:rPr>
        <w:t>? Se você já traduziu essa palavra em outro livro da Bíblia, use a mesma palavra que você usou lá. Pause este áudio aqui.</w:t>
      </w:r>
    </w:p>
    <w:p>
      <w:pPr/>
      <w:r>
        <w:rPr>
          <w:lang w:val="pt_PT" w:bidi="pt_PT"/>
        </w:rPr>
      </w:r>
      <w:r>
        <w:rPr>
          <w:lang w:val="pt_PT" w:bidi="pt_PT"/>
        </w:rPr>
        <w:t>Paulo diz a Tito algumas más características que tornariam uma pessoa inapta para ser um ancião. Um ancião não deve ser arrogante, não deve ficar zangado facilmente, não ficar bêbado ou agir violentamente, e não fazer coisas erradas para obter dinheiro.</w:t>
      </w:r>
    </w:p>
    <w:p>
      <w:pPr/>
      <w:r>
        <w:rPr>
          <w:lang w:val="pt_PT" w:bidi="pt_PT"/>
        </w:rPr>
      </w:r>
      <w:r>
        <w:rPr>
          <w:lang w:val="pt_PT" w:bidi="pt_PT"/>
        </w:rPr>
        <w:t>Pare aqui e discuta essa pergunta em grupo: discuta como vocês traduzirão cada uma dessas características que tornariam uma pessoa inapta para ser um ancião. Pause este áudio aqui.</w:t>
      </w:r>
    </w:p>
    <w:p>
      <w:pPr/>
      <w:r>
        <w:rPr>
          <w:lang w:val="pt_PT" w:bidi="pt_PT"/>
        </w:rPr>
      </w:r>
      <w:r>
        <w:rPr>
          <w:lang w:val="pt_PT" w:bidi="pt_PT"/>
        </w:rPr>
        <w:t xml:space="preserve">Paulo diz a Tito que um ancião deve ser hospitaleiro e receber as pessoas em sua casa. Um ancião também deve amar o que é bom e amar fazer o bem. Um ancião deve ser sensível e sábio. Ele também deve ser reto, que às vezes é traduzido como </w:t>
      </w:r>
      <w:r>
        <w:rPr>
          <w:b/>
          <w:lang w:val="pt_PT" w:bidi="pt_PT"/>
        </w:rPr>
        <w:t>justo</w:t>
      </w:r>
      <w:r>
        <w:rPr>
          <w:lang w:val="pt_PT" w:bidi="pt_PT"/>
        </w:rPr>
        <w:t xml:space="preserve">. Por fim, um ancião deve ser santo ou dedicado a Jesus, e disciplinado ou ter autocontrole. Justo significa que uma pessoa está em um relacionamento correto com Deus e é irrepreensível diante de Deus. Para mais informações sobre </w:t>
      </w:r>
      <w:r>
        <w:rPr>
          <w:lang w:val="pt_PT" w:bidi="pt_PT"/>
        </w:rPr>
        <w:t>justo</w:t>
      </w:r>
      <w:r>
        <w:rPr>
          <w:lang w:val="pt_PT" w:bidi="pt_PT"/>
        </w:rPr>
        <w:t>, consulte o glossário mestre.</w:t>
      </w:r>
    </w:p>
    <w:p>
      <w:pPr/>
      <w:r>
        <w:rPr>
          <w:lang w:val="pt_PT" w:bidi="pt_PT"/>
        </w:rPr>
      </w:r>
      <w:r>
        <w:rPr>
          <w:lang w:val="pt_PT" w:bidi="pt_PT"/>
        </w:rPr>
        <w:t xml:space="preserve">Pare aqui e discuta essa pergunta em grupo: discutam como vocês traduzirão </w:t>
      </w:r>
      <w:r>
        <w:rPr>
          <w:b/>
          <w:lang w:val="pt_PT" w:bidi="pt_PT"/>
        </w:rPr>
        <w:t>Justo</w:t>
      </w:r>
      <w:r>
        <w:rPr>
          <w:lang w:val="pt_PT" w:bidi="pt_PT"/>
        </w:rPr>
        <w:t xml:space="preserve"> em seu idioma. Se você já traduziu essa palavra em outro livro da Bíblia, use a mesma palavra que você usou lá. Como vocês traduzirão as outras qualidades de um bom ancião? Lembre-se de que muitas dessas qualidades têm significados semelhantes. Pause este áudio aqui.</w:t>
      </w:r>
    </w:p>
    <w:p>
      <w:pPr/>
      <w:r>
        <w:rPr>
          <w:lang w:val="pt_PT" w:bidi="pt_PT"/>
        </w:rPr>
      </w:r>
      <w:r>
        <w:rPr>
          <w:lang w:val="pt_PT" w:bidi="pt_PT"/>
        </w:rPr>
        <w:t xml:space="preserve">Um ancião deve se apegar firmemente, ou seguir fortemente e obedecer à </w:t>
      </w:r>
      <w:r>
        <w:rPr>
          <w:b/>
          <w:lang w:val="pt_PT" w:bidi="pt_PT"/>
        </w:rPr>
        <w:t>Palavra</w:t>
      </w:r>
      <w:r>
        <w:rPr>
          <w:lang w:val="pt_PT" w:bidi="pt_PT"/>
        </w:rPr>
        <w:t xml:space="preserve"> de Jesus. Essa palavra significa as boas novas de que Jesus veio ao mundo. Traduza palavra da mesma forma que você tem usado em passagens anteriores. Para mais informações sobre </w:t>
      </w:r>
      <w:r>
        <w:rPr>
          <w:lang w:val="pt_PT" w:bidi="pt_PT"/>
        </w:rPr>
        <w:t>Palavra</w:t>
      </w:r>
      <w:r>
        <w:rPr>
          <w:lang w:val="pt_PT" w:bidi="pt_PT"/>
        </w:rPr>
        <w:t xml:space="preserve">, consulte o glossário mestre. O ancião então poderá encorajar as pessoas no ensinamento correto, ou </w:t>
      </w:r>
      <w:r>
        <w:rPr>
          <w:b/>
          <w:lang w:val="pt_PT" w:bidi="pt_PT"/>
        </w:rPr>
        <w:t>doutrina</w:t>
      </w:r>
      <w:r>
        <w:rPr>
          <w:lang w:val="pt_PT" w:bidi="pt_PT"/>
        </w:rPr>
        <w:t>.</w:t>
      </w:r>
    </w:p>
    <w:p>
      <w:pPr/>
      <w:r>
        <w:rPr>
          <w:lang w:val="pt_PT" w:bidi="pt_PT"/>
        </w:rPr>
      </w:r>
      <w:r>
        <w:rPr>
          <w:lang w:val="pt_PT" w:bidi="pt_PT"/>
        </w:rPr>
        <w:t xml:space="preserve">Pare aqui e discuta em grupo: como vocês traduzirão ensinamento correto, ou </w:t>
      </w:r>
      <w:r>
        <w:rPr>
          <w:b/>
          <w:lang w:val="pt_PT" w:bidi="pt_PT"/>
        </w:rPr>
        <w:t>doutrina</w:t>
      </w:r>
      <w:r>
        <w:rPr>
          <w:lang w:val="pt_PT" w:bidi="pt_PT"/>
        </w:rPr>
        <w:t xml:space="preserve">? Consulte o glossário mestre para mais informações sobre </w:t>
      </w:r>
      <w:r>
        <w:rPr>
          <w:b/>
          <w:lang w:val="pt_PT" w:bidi="pt_PT"/>
        </w:rPr>
        <w:t>doutrina</w:t>
      </w:r>
      <w:r>
        <w:rPr>
          <w:lang w:val="pt_PT" w:bidi="pt_PT"/>
        </w:rPr>
        <w:t>. Se você já traduziu essa palavra em outro livro da Bíblia, use a mesma palavra que você usou lá.</w:t>
      </w:r>
    </w:p>
    <w:p>
      <w:pPr/>
      <w:r>
        <w:rPr>
          <w:lang w:val="pt_PT" w:bidi="pt_PT"/>
        </w:rPr>
      </w:r>
      <w:r>
        <w:rPr>
          <w:b/>
          <w:lang w:val="pt_PT" w:bidi="pt_PT"/>
        </w:rPr>
        <w:t>Este é o fim da gravação.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storyboard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p>
    <w:p>
      <w:pPr/>
      <w:r>
        <w:rPr>
          <w:lang w:val="pt_PT" w:bidi="pt_PT"/>
        </w:rPr>
      </w:r>
      <w:r>
        <w:rPr>
          <w:b/>
          <w:lang w:val="pt_PT" w:bidi="pt_PT"/>
        </w:rPr>
        <w:t>Este é o fim da gravação.</w:t>
      </w:r>
      <w:r>
        <w:rPr>
          <w:lang w:val="pt_PT" w:bidi="pt_PT"/>
        </w:rPr>
      </w:r>
      <w:r>
        <w:rPr>
          <w:lang w:val="pt_PT" w:bidi="pt_PT"/>
        </w:rPr>
      </w:r>
    </w:p>
    <w:p>
      <w:pPr/>
      <w:r>
        <w:rPr>
          <w:lang w:val="pt_PT" w:bidi="pt_PT"/>
        </w:rPr>
      </w:r>
    </w:p>
    <w:p>
      <w:pPr>
        <w:pStyle w:val="Heading2"/>
      </w:pPr>
      <w:r>
        <w:rPr>
          <w:lang w:val="pt_PT" w:bidi="pt_PT"/>
        </w:rPr>
        <w:t>Tito 1:10–16</w:t>
      </w:r>
      <w:r>
        <w:rPr>
          <w:lang w:val="pt_PT" w:bidi="pt_PT"/>
        </w:rPr>
      </w:r>
    </w:p>
    <w:p>
      <w:pPr>
        <w:pStyle w:val="Heading3"/>
      </w:pPr>
      <w:r>
        <w:rPr>
          <w:lang w:val="pt_PT" w:bidi="pt_PT"/>
        </w:rPr>
        <w:t>Ouvir e Sentir</w:t>
      </w:r>
    </w:p>
    <w:p>
      <w:pPr/>
      <w:r>
        <w:rPr>
          <w:lang w:val="pt_PT" w:bidi="pt_PT"/>
        </w:rPr>
      </w:r>
      <w:r>
        <w:rPr>
          <w:lang w:val="pt_PT" w:bidi="pt_PT"/>
        </w:rPr>
        <w:t>Nesta etapa, ouçam Tito 1:10–16 e guardem em seus corações.</w:t>
      </w:r>
    </w:p>
    <w:p>
      <w:pPr/>
      <w:r>
        <w:rPr>
          <w:lang w:val="pt_PT" w:bidi="pt_PT"/>
        </w:rPr>
      </w:r>
      <w:r>
        <w:rPr>
          <w:lang w:val="pt_PT" w:bidi="pt_PT"/>
        </w:rPr>
        <w:t>Ouça uma versão em áudio de Tito 1:10–16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p>
    <w:p>
      <w:pPr/>
      <w:r>
        <w:rPr>
          <w:lang w:val="pt_PT" w:bidi="pt_PT"/>
        </w:rPr>
      </w:r>
      <w:r>
        <w:rPr>
          <w:b/>
          <w:lang w:val="pt_PT" w:bidi="pt_PT"/>
        </w:rPr>
        <w:t>Este é o fim da gravação.</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Tito 1:10–16 na tradução mais fácil de entender.</w:t>
      </w:r>
    </w:p>
    <w:p>
      <w:pPr/>
      <w:r>
        <w:rPr>
          <w:lang w:val="pt_PT" w:bidi="pt_PT"/>
        </w:rPr>
      </w:r>
      <w:r>
        <w:rPr>
          <w:lang w:val="pt_PT" w:bidi="pt_PT"/>
        </w:rPr>
        <w:t>Paulo continua sua carta a Tito em Creta. Na passagem anterior, Paulo discutiu as características que um líder da igreja deve ter e as características que tornariam uma pessoa inapta para ser um líder da igreja. Paulo diz que um líder da igreja, ou ancião deve se apegar firmemente à mensagem de Jesus para dar um ensinamento verdadeiro e correto às igrejas. O ancião deve ser capaz de corrigir os falsos mestres em Creta. Agora, Paulo descreve os falsos mestres em Creta que se opõem ao bom ensinamento, e as maneiras pelas quais esses falsos mestres estão afastando os crentes cretenses da verdade. Paulo também diz a Tito o que fazer em resposta a esses falsos mestres e como corrigir seu falso ensinamento.</w:t>
      </w:r>
    </w:p>
    <w:p>
      <w:pPr/>
      <w:r>
        <w:rPr>
          <w:lang w:val="pt_PT" w:bidi="pt_PT"/>
        </w:rPr>
      </w:r>
      <w:r>
        <w:rPr>
          <w:lang w:val="pt_PT" w:bidi="pt_PT"/>
        </w:rPr>
        <w:t>Faça uma pausa e, em grupo, observe um mapa da ilha de Creta, se necessário. Pause este áudio aqui.</w:t>
      </w:r>
    </w:p>
    <w:p>
      <w:pPr/>
      <w:r>
        <w:rPr>
          <w:lang w:val="pt_PT" w:bidi="pt_PT"/>
        </w:rPr>
      </w:r>
      <w:r>
        <w:rPr>
          <w:lang w:val="pt_PT" w:bidi="pt_PT"/>
        </w:rPr>
        <w:t>Na primeira parte dessa passagem, Paulo descreve os falsos mestres em Creta. Paulo diz que muitas pessoas são rebeldes, ou seja, não estão dispostas a estar sob a autoridade de outra pessoa. Paulo usou a mesma maneira na passagem anterior para descrever alguém que não está apto para se tornar um líder da igreja, porque ele é rebelde.</w:t>
      </w:r>
    </w:p>
    <w:p>
      <w:pPr/>
      <w:r>
        <w:rPr>
          <w:lang w:val="pt_PT" w:bidi="pt_PT"/>
        </w:rPr>
      </w:r>
      <w:r>
        <w:rPr>
          <w:lang w:val="pt_PT" w:bidi="pt_PT"/>
        </w:rPr>
        <w:t>Falsos mestres também são “faladores vazios” que ensinam coisas vazias. Isso significa que eles falam sem sentido, usando palavras e histórias que não têm significado real e que não ajudam as pessoas. Eles enganam os crentes por meio de seu falso ensino.</w:t>
      </w:r>
    </w:p>
    <w:p>
      <w:pPr/>
      <w:r>
        <w:rPr>
          <w:lang w:val="pt_PT" w:bidi="pt_PT"/>
        </w:rPr>
      </w:r>
      <w:r>
        <w:rPr>
          <w:lang w:val="pt_PT" w:bidi="pt_PT"/>
        </w:rPr>
        <w:t>Finalmente, Paulo diz que as “pessoas do grupo da circuncisão” são as que particularmente falam bobagens e enganam as pessoas. O grupo da circuncisão se referia aos judeus que haviam se tornado crentes em Jesus, mas que ainda queriam seguir as leis e costumes judeus. A circuncisão era um costume judeu para homens que envolvia cortar a pele solta do pênis (prepúcio) de um menino, geralmente quando o menino tinha uma semana de idade. A circuncisão mostrava que o povo judeu era o povo escolhido de Deus. O grupo da circuncisão exigia que os não judeus fossem circuncidados se qualquer não judeu começasse a seguir Jesus. Líderes importantes da igreja, como Pedro e Paulo, disseram que os crentes não precisavam ser circuncidados para seguirem Jesus. O povo na ilha de Creta era em sua maioria de não judeus, então esse era um falso ensinamento importante a ser confrontado.</w:t>
      </w:r>
    </w:p>
    <w:p>
      <w:pPr/>
      <w:r>
        <w:rPr>
          <w:lang w:val="pt_PT" w:bidi="pt_PT"/>
        </w:rPr>
      </w:r>
      <w:r>
        <w:rPr>
          <w:lang w:val="pt_PT" w:bidi="pt_PT"/>
        </w:rPr>
        <w:t>Paulo exorta fortemente os líderes a silenciarem, ou “cobrirem a boca” de falsos mestres. Paulo dá a Tito a razão: os falsos mestres estão arruinando casas inteiras! Essas casas incluíam pessoas como o pai e a mãe, seus filhos e famílias, quaisquer servos e qualquer outra pessoa que viva na mesma casa. Os falsos líderes estavam tentando obter dinheiro dessas pessoas, e afastando todas as pessoas nessas casas do verdadeiro ensinamento sobre Jesus.</w:t>
      </w:r>
    </w:p>
    <w:p>
      <w:pPr/>
      <w:r>
        <w:rPr>
          <w:lang w:val="pt_PT" w:bidi="pt_PT"/>
        </w:rPr>
      </w:r>
      <w:r>
        <w:rPr>
          <w:lang w:val="pt_PT" w:bidi="pt_PT"/>
        </w:rPr>
        <w:t>Pare aqui e discuta com sua equipe de tradução: que tipos de falso ensino estão em sua cultura? Por exemplo, conte uma história sobre um mestre que ensina para ganhar dinheiro ou por alguma outra má razão, em vez de educar ou ajudar as pessoas. Pause este áudio aqui.</w:t>
      </w:r>
    </w:p>
    <w:p>
      <w:pPr/>
      <w:r>
        <w:rPr>
          <w:lang w:val="pt_PT" w:bidi="pt_PT"/>
        </w:rPr>
      </w:r>
      <w:r>
        <w:rPr>
          <w:lang w:val="pt_PT" w:bidi="pt_PT"/>
        </w:rPr>
        <w:t>Agora Paulo diz que os falsos mestres estão se comportando da mesma maneira que os cretenses se comportavam. Paulo usa um ditado de um mestre cretense respeitado de muitos anos atrás. O ditado afirma que os cretenses são conhecidos por dizer mentiras, eles agem como animais selvagens, e eles são glutões preguiçosos. Isso significa que eles comem demais, e provavelmente também não têm autocontrole de outras maneiras. Paulo usou esse ditado de um homem cretense respeitado para mostrar que todas essas coisas são verdadeiras.</w:t>
      </w:r>
    </w:p>
    <w:p>
      <w:pPr/>
      <w:r>
        <w:rPr>
          <w:lang w:val="pt_PT" w:bidi="pt_PT"/>
        </w:rPr>
      </w:r>
      <w:r>
        <w:rPr>
          <w:lang w:val="pt_PT" w:bidi="pt_PT"/>
        </w:rPr>
        <w:t>Pare Faça uma pausa e discuta com seu grupo: Fale sobre ditados ou esteriótipos sobre o seu povo, ou cultura. O que outros dizem sobre seu grupo de pessoas? Essas coisas são verdadeiras? Como vocês se sentem sobre o que as pessoas dizem sobre seu grupo de pessoas? Pause este áudio aqui.</w:t>
      </w:r>
    </w:p>
    <w:p>
      <w:pPr/>
      <w:r>
        <w:rPr>
          <w:lang w:val="pt_PT" w:bidi="pt_PT"/>
        </w:rPr>
      </w:r>
      <w:r>
        <w:rPr>
          <w:lang w:val="pt_PT" w:bidi="pt_PT"/>
        </w:rPr>
        <w:t>Paulo diz a Tito para repreender incisivamente os falsos mestres, e talvez também os crentes cretenses que seguem os falsos mestres. Tito precisa dizer firmemente a eles que eles estão errados, não apenas uma vez, mas várias vezes.</w:t>
      </w:r>
    </w:p>
    <w:p>
      <w:pPr/>
      <w:r>
        <w:rPr>
          <w:lang w:val="pt_PT" w:bidi="pt_PT"/>
        </w:rPr>
      </w:r>
      <w:r>
        <w:rPr>
          <w:lang w:val="pt_PT" w:bidi="pt_PT"/>
        </w:rPr>
        <w:t>A primeira razão para rebater os falsos mestres e crentes de Creta que os seguiam é para que eles passem a acreditar nos ensinamentos corretos de Jesus. A segunda razão para repreendê-los é para que não prestem atenção aos mitos judeus. Provavelmente são histórias que os judeus criaram e que não estavam no Antigo Testamento ou nos ensinamentos de Jesus. Esses mitos não eram histórias verdadeiras, e eles eram prejudiciais à igreja cretense.</w:t>
      </w:r>
    </w:p>
    <w:p>
      <w:pPr/>
      <w:r>
        <w:rPr>
          <w:lang w:val="pt_PT" w:bidi="pt_PT"/>
        </w:rPr>
      </w:r>
      <w:r>
        <w:rPr>
          <w:lang w:val="pt_PT" w:bidi="pt_PT"/>
        </w:rPr>
        <w:t>Faça uma pausa aqui e discuta como um grupo. Compartilhe um mito comum ou uma história falsa de sua cultura. Pense sobre quem lhe contou esse mito e o significado do mito. Pause este áudio aqui.</w:t>
      </w:r>
    </w:p>
    <w:p>
      <w:pPr/>
      <w:r>
        <w:rPr>
          <w:lang w:val="pt_PT" w:bidi="pt_PT"/>
        </w:rPr>
      </w:r>
      <w:r>
        <w:rPr>
          <w:lang w:val="pt_PT" w:bidi="pt_PT"/>
        </w:rPr>
        <w:t>Paulo diz para não prestarem atenção às ordens humanas que as pessoas que não seguem a verdade inventam. No Antigo Testamento, Deus deu ao povo judeu muitas leis sobre rituais e restrições alimentares. Paulo não está falando sobre os mandamentos de Deus aqui, mas sobre regras extras que as pessoas fazem. Essas regras poderiam ser regras extras sobre não comer certos tipos de comida ou outros rituais.</w:t>
      </w:r>
    </w:p>
    <w:p>
      <w:pPr/>
      <w:r>
        <w:rPr>
          <w:lang w:val="pt_PT" w:bidi="pt_PT"/>
        </w:rPr>
      </w:r>
      <w:r>
        <w:rPr>
          <w:lang w:val="pt_PT" w:bidi="pt_PT"/>
        </w:rPr>
        <w:t>Em seguida, Paulo diz um ditado conhecido sobre pureza. Paulo tranquiliza os crentes. Ele diz que, se eles são puros, ou aptos para o serviço a Deus, porque estão em um relacionamento correto com Deus, então eles não têm que evitar certos alimentos ou realizar certos rituais. As pessoas são puras por causa de seu relacionamento com Deus, não por causa do que elas fazem. Paulo diz que falsos mestres são corruptos e não acreditam na verdade. “Nada é puro” para eles, o que provavelmente significa que eles tornam impuro tudo o que tocam ou fazem por causa de seu relacionamento errado com Deus.</w:t>
      </w:r>
    </w:p>
    <w:p>
      <w:pPr/>
      <w:r>
        <w:rPr>
          <w:lang w:val="pt_PT" w:bidi="pt_PT"/>
        </w:rPr>
      </w:r>
      <w:r>
        <w:rPr>
          <w:lang w:val="pt_PT" w:bidi="pt_PT"/>
        </w:rPr>
        <w:t>Faça uma pausa em grupo: fale sobre as diferenças entre itens puros e impuros em sua cultura, como comida, água ou algo mais. O que faz algo impuro ou sujo? Como isso é diferente dessa passagem? Pause este áudio aqui.</w:t>
      </w:r>
    </w:p>
    <w:p>
      <w:pPr/>
      <w:r>
        <w:rPr>
          <w:lang w:val="pt_PT" w:bidi="pt_PT"/>
        </w:rPr>
      </w:r>
      <w:r>
        <w:rPr>
          <w:lang w:val="pt_PT" w:bidi="pt_PT"/>
        </w:rPr>
        <w:t>Na parte final dessa passagem, Paulo dá outra descrição dos falsos mestres. Os falsos mestres dizem que conhecem a Deus, mas seu comportamento mostra que os falsos mestres não conhecem realmente a Deus. Deus detesta os falsos mestres por seu comportamento repugnante. Os falsos mestres não obedecem a Deus, e eles não são capazes de fazer nada de bom.</w:t>
      </w:r>
    </w:p>
    <w:p>
      <w:pPr/>
      <w:r>
        <w:rPr>
          <w:lang w:val="pt_PT" w:bidi="pt_PT"/>
        </w:rPr>
      </w:r>
      <w:r>
        <w:rPr>
          <w:b/>
          <w:lang w:val="pt_PT" w:bidi="pt_PT"/>
        </w:rPr>
        <w:t>Este é o fim da gravação.</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Tito 1:10–16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4 partes.</w:t>
      </w:r>
    </w:p>
    <w:p>
      <w:pPr/>
      <w:r>
        <w:rPr>
          <w:lang w:val="pt_PT" w:bidi="pt_PT"/>
        </w:rPr>
      </w:r>
      <w:r>
        <w:rPr>
          <w:b/>
          <w:lang w:val="pt_PT" w:bidi="pt_PT"/>
        </w:rPr>
        <w:t>Na primeira parte:</w:t>
      </w:r>
      <w:r>
        <w:rPr>
          <w:lang w:val="pt_PT" w:bidi="pt_PT"/>
        </w:rPr>
        <w:t xml:space="preserve"> Paulo descreve os falsos mestres que estão causando problemas nas igrejas cretenses.</w:t>
      </w:r>
    </w:p>
    <w:p>
      <w:pPr/>
      <w:r>
        <w:rPr>
          <w:lang w:val="pt_PT" w:bidi="pt_PT"/>
        </w:rPr>
      </w:r>
      <w:r>
        <w:rPr>
          <w:b/>
          <w:lang w:val="pt_PT" w:bidi="pt_PT"/>
        </w:rPr>
        <w:t>Na segunda parte:</w:t>
      </w:r>
      <w:r>
        <w:rPr>
          <w:lang w:val="pt_PT" w:bidi="pt_PT"/>
        </w:rPr>
        <w:t xml:space="preserve"> Paulo se refere a um ditado cretense para descrever os cretenses.</w:t>
      </w:r>
    </w:p>
    <w:p>
      <w:pPr/>
      <w:r>
        <w:rPr>
          <w:lang w:val="pt_PT" w:bidi="pt_PT"/>
        </w:rPr>
      </w:r>
      <w:r>
        <w:rPr>
          <w:b/>
          <w:lang w:val="pt_PT" w:bidi="pt_PT"/>
        </w:rPr>
        <w:t>Na terceira parte:</w:t>
      </w:r>
      <w:r>
        <w:rPr>
          <w:lang w:val="pt_PT" w:bidi="pt_PT"/>
        </w:rPr>
        <w:t xml:space="preserve"> Paulo diz a Tito para repreender os falsos mestres. Paulo também diz a Tito por que ele precisa repreender os falsos mestres.</w:t>
      </w:r>
    </w:p>
    <w:p>
      <w:pPr/>
      <w:r>
        <w:rPr>
          <w:lang w:val="pt_PT" w:bidi="pt_PT"/>
        </w:rPr>
      </w:r>
      <w:r>
        <w:rPr>
          <w:b/>
          <w:lang w:val="pt_PT" w:bidi="pt_PT"/>
        </w:rPr>
        <w:t>Na quarta parte:</w:t>
      </w:r>
      <w:r>
        <w:rPr>
          <w:lang w:val="pt_PT" w:bidi="pt_PT"/>
        </w:rPr>
        <w:t xml:space="preserve"> Paulo dá outra descrição dos falsos mestres em Creta.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Falsos mestres em Creta</w:t>
      </w:r>
    </w:p>
    <w:p>
      <w:pPr>
        <w:pStyle w:val="ListBullet"/>
        <w:spacing w:line="240" w:lineRule="auto"/>
        <w:ind w:left="720"/>
      </w:pPr>
      <w:r>
        <w:rPr>
          <w:lang w:val="pt_PT" w:bidi="pt_PT"/>
        </w:rPr>
      </w:r>
      <w:r>
        <w:rPr>
          <w:lang w:val="pt_PT" w:bidi="pt_PT"/>
        </w:rPr>
        <w:t>Crentes em Creta</w:t>
      </w:r>
    </w:p>
    <w:p>
      <w:pPr>
        <w:pStyle w:val="ListBullet"/>
        <w:spacing w:line="240" w:lineRule="auto"/>
        <w:ind w:left="720"/>
      </w:pPr>
      <w:r>
        <w:rPr>
          <w:lang w:val="pt_PT" w:bidi="pt_PT"/>
        </w:rPr>
      </w:r>
      <w:r>
        <w:rPr>
          <w:lang w:val="pt_PT" w:bidi="pt_PT"/>
        </w:rPr>
        <w:t>Judeus que se tornam crentes em Creta</w:t>
      </w:r>
    </w:p>
    <w:p>
      <w:pPr>
        <w:pStyle w:val="ListBullet"/>
        <w:spacing w:line="240" w:lineRule="auto"/>
        <w:ind w:left="720"/>
      </w:pPr>
      <w:r>
        <w:rPr>
          <w:lang w:val="pt_PT" w:bidi="pt_PT"/>
        </w:rPr>
      </w:r>
      <w:r>
        <w:rPr>
          <w:lang w:val="pt_PT" w:bidi="pt_PT"/>
        </w:rPr>
        <w:t>Mestre bem respeitado em Creta</w:t>
      </w:r>
    </w:p>
    <w:p>
      <w:pPr>
        <w:pStyle w:val="ListBullet"/>
        <w:spacing w:line="240" w:lineRule="auto"/>
        <w:ind w:left="720"/>
      </w:pPr>
      <w:r>
        <w:rPr>
          <w:lang w:val="pt_PT" w:bidi="pt_PT"/>
        </w:rPr>
      </w:r>
      <w:r>
        <w:rPr>
          <w:lang w:val="pt_PT" w:bidi="pt_PT"/>
        </w:rPr>
        <w:t>E Tito</w:t>
      </w:r>
    </w:p>
    <w:p>
      <w:pPr/>
      <w:r>
        <w:rPr>
          <w:lang w:val="pt_PT" w:bidi="pt_PT"/>
        </w:rPr>
      </w:r>
      <w:r>
        <w:rPr>
          <w:lang w:val="pt_PT" w:bidi="pt_PT"/>
        </w:rPr>
        <w:t>Como um grupo, prestem atenção às partes do cenário da passagem:</w:t>
      </w:r>
    </w:p>
    <w:p>
      <w:pPr/>
      <w:r>
        <w:rPr>
          <w:lang w:val="pt_PT" w:bidi="pt_PT"/>
        </w:rPr>
      </w:r>
      <w:r>
        <w:rPr>
          <w:lang w:val="pt_PT" w:bidi="pt_PT"/>
        </w:rPr>
        <w:t>Lembre-se de que Paulo continua a explicar a situação em Creta e por que é importante ter mestres que ensinam a verdade. Lembre-se de que essa passagem descreve os falsos mestres em Creta e como Tito deve responder a eles.</w:t>
      </w:r>
    </w:p>
    <w:p>
      <w:pPr/>
      <w:r>
        <w:rPr>
          <w:lang w:val="pt_PT" w:bidi="pt_PT"/>
        </w:rPr>
      </w:r>
      <w:r>
        <w:rPr>
          <w:lang w:val="pt_PT" w:bidi="pt_PT"/>
        </w:rPr>
        <w:t>Na primeira parte dessa passagem, Paulo começa descrevendo esses falsos mestres. Eles se opõem ao ensinamento correto sobre Jesus. É importante lembrar que essa passagem está conectada à passagem antes dessa — Paulo vai dizer mais sobre os falsos mestres da passagem anterior e explicar por que eles são tão perigosos para a igreja em Creta.</w:t>
      </w:r>
    </w:p>
    <w:p>
      <w:pPr/>
      <w:r>
        <w:rPr>
          <w:lang w:val="pt_PT" w:bidi="pt_PT"/>
        </w:rPr>
      </w:r>
      <w:r>
        <w:rPr>
          <w:lang w:val="pt_PT" w:bidi="pt_PT"/>
        </w:rPr>
        <w:t>Lembre-se de que os falsos mestres são rebeldes, o que é similar à maneira que Paulo descreve alguém inapto para ser um ancião. Os falsos mestres também são “faladores vazios” que inventam histórias e enganam os crentes com seu ensinamento. É possível traduzir isso como: “Eles enganam os outros com seu ensinamento vazio ou falso”.</w:t>
      </w:r>
    </w:p>
    <w:p>
      <w:pPr/>
      <w:r>
        <w:rPr>
          <w:lang w:val="pt_PT" w:bidi="pt_PT"/>
        </w:rPr>
      </w:r>
      <w:r>
        <w:rPr>
          <w:lang w:val="pt_PT" w:bidi="pt_PT"/>
        </w:rPr>
        <w:t>Pare aqui e discuta em grupo: fale sobre a frase “faladores vazios”. Como vocês descrevem alguém em seu idioma que fala bobagens ou diz coisas sem significado? Pause este áudio aqui.</w:t>
      </w:r>
    </w:p>
    <w:p>
      <w:pPr/>
      <w:r>
        <w:rPr>
          <w:lang w:val="pt_PT" w:bidi="pt_PT"/>
        </w:rPr>
      </w:r>
      <w:r>
        <w:rPr>
          <w:lang w:val="pt_PT" w:bidi="pt_PT"/>
        </w:rPr>
        <w:t>Paulo também diz que o grupo da circuncisão é especialmente importante para Tito notar. Lembre-se de que esse grupo é provavelmente composto de judeus que seguiam Jesus. Esses judeus provavelmente tentaram fazer os não judeus seguirem as leis judaicas, como a circuncisão. Lembre-se de que Paulo e outros líderes da igreja já disseram que a circuncisão judaica não é necessária para não judeus que começam a seguir Jesus. Essas pessoas provavelmente estão tentando fazer com que os não judeus cretenses se tornem circuncidados quando seguem Jesus.</w:t>
      </w:r>
    </w:p>
    <w:p>
      <w:pPr/>
      <w:r>
        <w:rPr>
          <w:lang w:val="pt_PT" w:bidi="pt_PT"/>
        </w:rPr>
      </w:r>
      <w:r>
        <w:rPr>
          <w:lang w:val="pt_PT" w:bidi="pt_PT"/>
        </w:rPr>
        <w:t>É importante lembrar que Paulo quer que Tito silencie esses falsos mestres. Isso significa que os falsos mestres precisam parar de ensinar sua conversa sem significado aos crentes em Creta. Paulo dá uma boa razão para a necessidade de silenciar os falsos mestres: eles estavam destruindo casas. Lembre-se de que uma casa inclui todas as pessoas que vivem na casa, e é provável que os falsos mestres estejam afastando todas as pessoas em uma casa do verdadeiro ensinamento sobre Jesus. Os falsos mestres estão ensinando o que eles não devem ensinar para ganhar dinheiro. Paulo está contrastando diretamente isso com o que ele disse anteriormente sobre anciões não fazendo coisas erradas para obter dinheiro.</w:t>
      </w:r>
    </w:p>
    <w:p>
      <w:pPr/>
      <w:r>
        <w:rPr>
          <w:lang w:val="pt_PT" w:bidi="pt_PT"/>
        </w:rPr>
      </w:r>
      <w:r>
        <w:rPr>
          <w:lang w:val="pt_PT" w:bidi="pt_PT"/>
        </w:rPr>
        <w:t>Na segunda parte desta passagem, lembre-se de que Paulo dá algumas informações de contextualização para apoiar sua descrição dos falsos mestres. Paulo usa um ditado sobre cretenses de um mestre cretense bem respeitado. Paulo chama o mestre cretense de profeta, mas isso não significa que Paulo pensa que esse homem é um profeta de Deus. Esse homem era apenas um mestre respeitado na cultura cretense, mas as pessoas conheciam bem seu ditado e elas acreditavam que ele descrevia o que os cretenses eram, em geral.</w:t>
      </w:r>
    </w:p>
    <w:p>
      <w:pPr/>
      <w:r>
        <w:rPr>
          <w:lang w:val="pt_PT" w:bidi="pt_PT"/>
        </w:rPr>
      </w:r>
      <w:r>
        <w:rPr>
          <w:lang w:val="pt_PT" w:bidi="pt_PT"/>
        </w:rPr>
        <w:t>Pare aqui e discuta em grupo: conte uma história sobre algo que aconteceu com vocês e então inclua algumas informações de contextualização sobre a história. Preste atenção em como você mostra a diferença entre a história principal e as informações de contextualização. Pause este áudio aqui.</w:t>
      </w:r>
    </w:p>
    <w:p>
      <w:pPr/>
      <w:r>
        <w:rPr>
          <w:lang w:val="pt_PT" w:bidi="pt_PT"/>
        </w:rPr>
      </w:r>
      <w:r>
        <w:rPr>
          <w:lang w:val="pt_PT" w:bidi="pt_PT"/>
        </w:rPr>
        <w:t>O ditado cretense tem três partes. Primeiro, “Os cretenses são sempre mentirosos” significa que os cretenses são bem conhecidos por mentir. Isso não significa que tudo o que os cretenses diziam era sempre uma mentira. Em seguida, “Os cretenses são bestas malignas”, significando que os cretenses agiam como animais selvagens perigosos. Isso é semelhante à ideia dos falsos mestres rebeldes que não estão dispostos a estar sob a autoridade de outra pessoa. A última parte do ditado é que os cretenses são glutões preguiçosos, o que significa que eles não têm autocontrole e comem muita comida. Isso também poderia se referir ao desejo dos cretenses de obter dinheiro desonestamente. Lembre-se de que Paulo estava mostrando como cada uma dessas partes do ditado cretense se relacionava com os falsos mestres enganosos, rebeldes e desonestos em Creta. Paulo afirma que o que esse mestre cretense diz sobre cretenses é verdade.</w:t>
      </w:r>
    </w:p>
    <w:p>
      <w:pPr/>
      <w:r>
        <w:rPr>
          <w:lang w:val="pt_PT" w:bidi="pt_PT"/>
        </w:rPr>
      </w:r>
      <w:r>
        <w:rPr>
          <w:lang w:val="pt_PT" w:bidi="pt_PT"/>
        </w:rPr>
        <w:t>Na terceira parte dessa passagem, Paulo retorna ao seu tópico principal novamente. Paulo diz a Tito para rebater os falsos mestres incisivamente. Lembre-se de que é possível que Paulo também quer dizer que Tito repreenda os crentes cretenses que seguem o falso ensinamento. Paulo quer que Tito continue corrigindo-os, não apenas uma vez, porque o falso ensino é perigoso para as igrejas em Creta.</w:t>
      </w:r>
    </w:p>
    <w:p>
      <w:pPr/>
      <w:r>
        <w:rPr>
          <w:lang w:val="pt_PT" w:bidi="pt_PT"/>
        </w:rPr>
      </w:r>
      <w:r>
        <w:rPr>
          <w:lang w:val="pt_PT" w:bidi="pt_PT"/>
        </w:rPr>
        <w:t>Pare aqui e discuta isso em grupo: Como vocês falam sobre continuar fazendo algo repetidamente? Como você falará sobre Tito continuando a repreender os falsos mestres fortemente, várias vezes? Pause este áudio aqui.</w:t>
      </w:r>
    </w:p>
    <w:p>
      <w:pPr/>
      <w:r>
        <w:rPr>
          <w:lang w:val="pt_PT" w:bidi="pt_PT"/>
        </w:rPr>
      </w:r>
      <w:r>
        <w:rPr>
          <w:lang w:val="pt_PT" w:bidi="pt_PT"/>
        </w:rPr>
        <w:t>Há dois propósitos para repreender os falsos mestres. Primeiramente, quando Tito corrige os falsos mestres, eles se tornarão corretos no que eles acreditam e ensinam sobre Jesus. Em segundo lugar, quando Tito repreende os falsos mestres, eles param de prestar atenção aos mitos e regras judeus que os humanos criaram. Lembre-se de que os mitos judeus e os mandamentos das pessoas afastaram os crentes cretenses da verdade sobre Jesus. Essas regras provavelmente eram sobre que tipo de comida eles poderiam comer ou outros rituais, ou práticas. As pessoas que seguem essas regras se recusam a seguir os verdadeiros ensinamentos sobre Jesus.</w:t>
      </w:r>
    </w:p>
    <w:p>
      <w:pPr/>
      <w:r>
        <w:rPr>
          <w:lang w:val="pt_PT" w:bidi="pt_PT"/>
        </w:rPr>
      </w:r>
      <w:r>
        <w:rPr>
          <w:lang w:val="pt_PT" w:bidi="pt_PT"/>
        </w:rPr>
        <w:t>Pode ser mais fácil reorganizar a ordem na primeira parte dessa parte. Um exemplo disso poderia ser: Paulo diz para continuar repreendendo os mestres fortemente. Paulo quer que os mestres parem de ouvir os mitos judeus e as regras inventadas de pessoas que se recusam a seguir os verdadeiros ensinamentos sobre Jesus. Paulo diz para repreender os falsos mestres para que eles acreditem nos verdadeiros ensinamentos sobre Jesus.</w:t>
      </w:r>
    </w:p>
    <w:p>
      <w:pPr/>
      <w:r>
        <w:rPr>
          <w:lang w:val="pt_PT" w:bidi="pt_PT"/>
        </w:rPr>
      </w:r>
      <w:r>
        <w:rPr>
          <w:lang w:val="pt_PT" w:bidi="pt_PT"/>
        </w:rPr>
        <w:t>Pare aqui e discuta em grupo: qual é a melhor maneira de ordenar essa seção da passagem em seu idioma? Você deve colocar a razão para repreender os falsos mestres no início ou no final dessa seção? Pause este áudio aqui.</w:t>
      </w:r>
    </w:p>
    <w:p>
      <w:pPr/>
      <w:r>
        <w:rPr>
          <w:lang w:val="pt_PT" w:bidi="pt_PT"/>
        </w:rPr>
      </w:r>
      <w:r>
        <w:rPr>
          <w:lang w:val="pt_PT" w:bidi="pt_PT"/>
        </w:rPr>
        <w:t>Lembre-se de que a próxima parte dessa parte é sobre pureza. Paulo diz duas coisas sobre pureza que estão em contraste uma com a outra. Primeiro, “para os puros, todas as coisas são puras” significa que as pessoas que são puras diante de Deus não precisam evitar qualquer comida ou outras coisas. A segunda parte do ditado é “Para os contaminados e incrédulos, nada é puro”. Lembre-se de que Paulo está dizendo que os falsos mestres são contaminados, porque eles pecam e eles não acreditam na verdade sobre Jesus. Nada é puro para esses falsos mestres, porque tudo o que eles tocam também é contaminado. Suas mentes e consciências se tornam corruptas, ou seja, a maneira como eles pensam se torna maligna e eles não podem distinguir o certo do errado.</w:t>
      </w:r>
    </w:p>
    <w:p>
      <w:pPr/>
      <w:r>
        <w:rPr>
          <w:lang w:val="pt_PT" w:bidi="pt_PT"/>
        </w:rPr>
      </w:r>
      <w:r>
        <w:rPr>
          <w:lang w:val="pt_PT" w:bidi="pt_PT"/>
        </w:rPr>
        <w:t>Pare aqui e discuta em grupo: como vocês falam sobre a parte de uma pessoa que pensa e sente em seu idioma? Qual é a melhor maneira de traduzir as duas ideias de “mente”, ou a maneira como as pessoas pensam, e “consciência”, significando distinguir o certo do errado? Eles podem ser ideias muito semelhantes em seu idioma. Pause este áudio aqui.</w:t>
      </w:r>
    </w:p>
    <w:p>
      <w:pPr/>
      <w:r>
        <w:rPr>
          <w:lang w:val="pt_PT" w:bidi="pt_PT"/>
        </w:rPr>
      </w:r>
      <w:r>
        <w:rPr>
          <w:lang w:val="pt_PT" w:bidi="pt_PT"/>
        </w:rPr>
        <w:t>Na quarta parte dessa passagem, Paulo dá outra descrição dos falsos mestres. Essa parte é um resumo de tudo o que Paulo disse sobre os falsos mestres nessa passagem. Os falsos mestres dizem que conhecem a Deus, mas está claro que os falsos mestres não conhecem a Deus. Seu comportamento prova que eles não conhecem a Deus. Paulo dá três descrições finais dos falsos mestres — eles são detestáveis a Deus, desobedientes a Deus, e não capazes de fazer nada de bom. Detestável significa algo tão maligno que as pessoas o odeiam.</w:t>
      </w:r>
    </w:p>
    <w:p>
      <w:pPr/>
      <w:r>
        <w:rPr>
          <w:lang w:val="pt_PT" w:bidi="pt_PT"/>
        </w:rPr>
      </w:r>
      <w:r>
        <w:rPr>
          <w:lang w:val="pt_PT" w:bidi="pt_PT"/>
        </w:rPr>
        <w:t>Agora, o grupo deve fazer o roteiro, desenhar ou usar objetos para visualizar a passagem e suas ações.</w:t>
      </w:r>
    </w:p>
    <w:p>
      <w:pPr/>
      <w:r>
        <w:rPr>
          <w:lang w:val="pt_PT" w:bidi="pt_PT"/>
        </w:rPr>
      </w:r>
      <w:r>
        <w:rPr>
          <w:lang w:val="pt_PT" w:bidi="pt_PT"/>
        </w:rPr>
        <w:t>Escolha pessoas, desenhos ou objetos para ser cada um dos personagens.</w:t>
      </w:r>
    </w:p>
    <w:p>
      <w:pPr/>
      <w:r>
        <w:rPr>
          <w:lang w:val="pt_PT" w:bidi="pt_PT"/>
        </w:rPr>
      </w:r>
      <w:r>
        <w:rPr>
          <w:lang w:val="pt_PT" w:bidi="pt_PT"/>
        </w:rPr>
        <w:t>À medida que você começa a recontar a história nesses versículos, divida o grupo em dois grupos — as pessoas impuras que incluem os falsos mestres, e as pessoas puras que são os verdadeiros crentes. Mostre os falsos mestres. Eles são rebeldes, eles ensinam histórias vazias, e eles enganam as pessoas com seu ensinamento. Preste atenção ao grupo da circuncisão entre eles, um grupo de falsos mestres que provavelmente ensinavam que os não judeus precisavam ser circuncidados para seguir Jesus. Mostre que esses falsos mestres estão arruinando casas inteiras de pessoas. Às vezes eles estão levando dinheiro das pessoas.</w:t>
      </w:r>
    </w:p>
    <w:p>
      <w:pPr/>
      <w:r>
        <w:rPr>
          <w:lang w:val="pt_PT" w:bidi="pt_PT"/>
        </w:rPr>
      </w:r>
      <w:r>
        <w:rPr>
          <w:lang w:val="pt_PT" w:bidi="pt_PT"/>
        </w:rPr>
        <w:t>Paulo se volta para Tito e diz a Tito para silenciar esses falsos mestres. Paulo usa um ditado bem conhecido de um dos próprios mestres respeitados de Creta: “Os cretenses são bem conhecidos como mentirosos, eles agem como animais selvagens, e eles são glutões preguiçosos sem autocontrole”. Paulo diz que essa declaração de um cretense é verdadeira.</w:t>
      </w:r>
    </w:p>
    <w:p>
      <w:pPr/>
      <w:r>
        <w:rPr>
          <w:lang w:val="pt_PT" w:bidi="pt_PT"/>
        </w:rPr>
      </w:r>
      <w:r>
        <w:rPr>
          <w:lang w:val="pt_PT" w:bidi="pt_PT"/>
        </w:rPr>
        <w:t>Paulo diz a Tito que continue rebatendo firmemente os falsos mestres para que eles passem a acreditar na verdade de Jesus. Quando Tito repreende os falsos mestres, os falsos mestres então param de prestar atenção aos mitos judeus e mandamentos humanos de pessoas que rejeitam a verdade sobre Jesus.</w:t>
      </w:r>
    </w:p>
    <w:p>
      <w:pPr/>
      <w:r>
        <w:rPr>
          <w:lang w:val="pt_PT" w:bidi="pt_PT"/>
        </w:rPr>
      </w:r>
      <w:r>
        <w:rPr>
          <w:lang w:val="pt_PT" w:bidi="pt_PT"/>
        </w:rPr>
        <w:t>Agora olhe para as pessoas puras. As pessoas puras são verdadeiros crentes. As pessoas puras podem comer tudo — elas têm um bom relacionamento com Deus. As pessoas impuras, incluindo os falsos mestres, têm um mau relacionamento com Deus, porque eles continuam a pecar, ou desobedecer a Deus. Eles tornam impuro tudo o que tocam ou fazem. A maneira como eles pensam é maligna e eles não podem distinguir o certo do errado.</w:t>
      </w:r>
    </w:p>
    <w:p>
      <w:pPr/>
      <w:r>
        <w:rPr>
          <w:lang w:val="pt_PT" w:bidi="pt_PT"/>
        </w:rPr>
      </w:r>
      <w:r>
        <w:rPr>
          <w:lang w:val="pt_PT" w:bidi="pt_PT"/>
        </w:rPr>
        <w:t>Esses falsos mestres no grupo impuro dizem que conhecem a Deus, mas suas ações mostram que eles não conhecem a Deus. Deus os detesta, e eles são desobedientes a Deus. Os falsos mestres não são capazes de fazer nada de bom.</w:t>
      </w:r>
    </w:p>
    <w:p>
      <w:pPr/>
      <w:r>
        <w:rPr>
          <w:lang w:val="pt_PT" w:bidi="pt_PT"/>
        </w:rPr>
      </w:r>
      <w:r>
        <w:rPr>
          <w:b/>
          <w:lang w:val="pt_PT" w:bidi="pt_PT"/>
        </w:rPr>
        <w:t>Este é o fim da gravação.</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Tito 1:10–16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Falsos mestres em Creta</w:t>
      </w:r>
    </w:p>
    <w:p>
      <w:pPr>
        <w:pStyle w:val="ListBullet"/>
        <w:spacing w:line="240" w:lineRule="auto"/>
        <w:ind w:left="720"/>
      </w:pPr>
      <w:r>
        <w:rPr>
          <w:lang w:val="pt_PT" w:bidi="pt_PT"/>
        </w:rPr>
      </w:r>
      <w:r>
        <w:rPr>
          <w:lang w:val="pt_PT" w:bidi="pt_PT"/>
        </w:rPr>
        <w:t>Crentes em Creta</w:t>
      </w:r>
    </w:p>
    <w:p>
      <w:pPr>
        <w:pStyle w:val="ListBullet"/>
        <w:spacing w:line="240" w:lineRule="auto"/>
        <w:ind w:left="720"/>
      </w:pPr>
      <w:r>
        <w:rPr>
          <w:lang w:val="pt_PT" w:bidi="pt_PT"/>
        </w:rPr>
      </w:r>
      <w:r>
        <w:rPr>
          <w:lang w:val="pt_PT" w:bidi="pt_PT"/>
        </w:rPr>
        <w:t>Judeus que se tornam cristãos</w:t>
      </w:r>
    </w:p>
    <w:p>
      <w:pPr>
        <w:pStyle w:val="ListBullet"/>
        <w:spacing w:line="240" w:lineRule="auto"/>
        <w:ind w:left="720"/>
      </w:pPr>
      <w:r>
        <w:rPr>
          <w:lang w:val="pt_PT" w:bidi="pt_PT"/>
        </w:rPr>
      </w:r>
      <w:r>
        <w:rPr>
          <w:lang w:val="pt_PT" w:bidi="pt_PT"/>
        </w:rPr>
        <w:t>Mestre bem respeitado em Creta</w:t>
      </w:r>
    </w:p>
    <w:p>
      <w:pPr>
        <w:pStyle w:val="ListBullet"/>
        <w:spacing w:line="240" w:lineRule="auto"/>
        <w:ind w:left="720"/>
      </w:pPr>
      <w:r>
        <w:rPr>
          <w:lang w:val="pt_PT" w:bidi="pt_PT"/>
        </w:rPr>
      </w:r>
      <w:r>
        <w:rPr>
          <w:lang w:val="pt_PT" w:bidi="pt_PT"/>
        </w:rPr>
        <w:t>E Tito</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fala com Tito sobre os falsos mestres em Creta. Paulo diz que esses falsos mestres são rebeldes, eles ensinam histórias vazias, sem significado, e eles enganam as pessoas com seu ensinamento. O grupo da circuncisão é especialmente importante para Tito prestar atenção.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interpretando os crentes em Creta, "O que vocês estão sentindo ou pensando?" “As pessoas podem responder algo como: "Ofendido que Paulo está acusando nossos mestres de contar histórias vazias e sem sentido." ou "pensando no que Paulo não gosta sobre nossos mestres", ou "preocupado que talvez nós deveríamos parar de dar ouvidos aos mestres, pois Paulo disse que eles estão nos enganando."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diz para silenciar esses mestres. Paulo diz que esses falsos mestres estão arruinando casas inteiras ensinando o que eles não devem ensinar. Os falsos mestres estão fazendo seu ensinamento por dinheiro.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falsos mestres em Creta: “O que vocês estão sentindo ou pensando?”. As pessoas podem responder coisas como “Zangadas porque Paulo está dizendo que Tito deve nos silenciar”, ou “ofendido por Paulo pensar que nosso ensinamento é sem significado e enganoso”, ou “imaginando se deveríamos mudar como estamos ensinando as pessoas”.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usa um ditado cretense de um de seus mestres bem respeitados. O ditado é: "Os cretenses são bem conhecidos como mentirosos, eles agem como animais selvagens e são glutões preguiçosos sem autocontrole". Paulo diz que isso é verdade.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interpretando os crentes em Creta, "O que vocês estão sentindo ou pensando?" As pessoas podem responder coisas como “sim, isso é verdade sobre as pessoas aqui em Creta”, ou “desejando que nossa reputação não fosse tão ruim”, ou “envergonhados das pessoas dizerem essas coisas sobre nós”.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diz a Tito para rebater os falsos mestres incisivamente para que eles passem a acreditar na verdade de Jesus. Paulo não quer que os falsos mestres prestem qualquer atenção aos mitos judeus, ou às ordens que as pessoas dão. As pessoas que seguem esses mandamentos rejeitam a verdade sobre Jesus.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Tito: “O que você está sentindo ou pensando?” A pessoa pode responder coisas como “nervosa sobre repreender todos os falsos mestres e corrigir seu ensinamento errado”, ou “confiante de que posso ajudar os falsos mestres a acreditar na verdade sobre Jesus, em vez de suas histórias inventadas”, ou “imaginando como poderei repreender os mestres e se eles ouvirão o que eu digo”.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diz que aos puros, todas as coisas são puras. Para as pessoas que não são puras, nada é puro para elas e tudo o que elas tocam é maligno. A maneira como essas pessoas pensam é maligna, e eles não podem distinguir o certo do errado.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falsos mestres: “O que vocês estão sentindo ou pensando?”. As pessoas podem responder coisas como “chocadas por Paulo parecer estar dizendo que leis sobre pureza não são importantes”, ou “imaginando como podemos convencer as pessoas a ainda seguir nossas leis e regras, mesmo depois que Paulo disse isso”, ou “ofendidas por Paulo dizer que somos malignos e não sabemos distinguir o certo do errado”, ou “em pânico, porque nossas antigas maneiras de entender a pureza estão erradas, e não temos mais certeza de como ser puros”.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diz que os falsos mestres dizem que conhecem a Deus, mas suas ações provam que não conhecem a Deus. Eles são detestáveis a Deus, e eles são desobedientes a Deus. Eles não podem fazer nada de bom.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 “esperando que os falsos mestres mudem e comecem a seguir a Deus”, ou “desapontado com os falsos mestres em Creta e como eles estão ensinando as pessoas”, ou “orando para que Tito possa compartilhar minha mensagem claramente com os falsos mestres”.</w:t>
      </w:r>
    </w:p>
    <w:p>
      <w:pPr/>
      <w:r>
        <w:rPr>
          <w:lang w:val="pt_PT" w:bidi="pt_PT"/>
        </w:rPr>
      </w:r>
      <w:r>
        <w:rPr>
          <w:b/>
          <w:lang w:val="pt_PT" w:bidi="pt_PT"/>
        </w:rPr>
        <w:t>Este é o fim da gravação.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Tito 1:10–16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a Tito sobre as pessoas rebeldes que ensinam histórias vazias e sem significado aos crentes cretenses. Eles também enganam os crentes cretenses. Paulo diz que Tito deve prestar atenção ao grupo da </w:t>
      </w:r>
      <w:r>
        <w:rPr>
          <w:b/>
          <w:lang w:val="pt_PT" w:bidi="pt_PT"/>
        </w:rPr>
        <w:t>circuncisão</w:t>
      </w:r>
      <w:r>
        <w:rPr>
          <w:lang w:val="pt_PT" w:bidi="pt_PT"/>
        </w:rPr>
        <w:t xml:space="preserve">. A circuncisão era um costume judeu para homens que envolvia cortar a pele solta do pênis (prepúcio) de um menino, geralmente quando o menino tinha uma semana de idade. A circuncisão era um sinal de que o menino era uma parte do povo judeu, e os não judeus eram obrigados a ser circuncidados para se tornarem judeus. Nessa passagem, o grupo da circuncisão provavelmente era um grupo de judeus que se tornaram seguidores de Jesus e exigiam que os não judeus fossem circuncidados se quisessem seguir Jesus. Paulo e outros líderes da igreja já haviam dito que a circuncisão não era necessária para não judeus seguirem Jesus. Para mais informações sobre </w:t>
      </w:r>
      <w:r>
        <w:rPr>
          <w:lang w:val="pt_PT" w:bidi="pt_PT"/>
        </w:rPr>
        <w:t>circuncisão</w:t>
      </w:r>
      <w:r>
        <w:rPr>
          <w:lang w:val="pt_PT" w:bidi="pt_PT"/>
        </w:rPr>
        <w:t>, consulte o Glossário Mestre.</w:t>
      </w:r>
    </w:p>
    <w:p>
      <w:pPr/>
      <w:r>
        <w:rPr>
          <w:lang w:val="pt_PT" w:bidi="pt_PT"/>
        </w:rPr>
      </w:r>
      <w:r>
        <w:rPr>
          <w:lang w:val="pt_PT" w:bidi="pt_PT"/>
        </w:rPr>
        <w:t xml:space="preserve">Pare aqui e discuta essa pergunta em grupo: discutam como vocês traduzirão </w:t>
      </w:r>
      <w:r>
        <w:rPr>
          <w:b/>
          <w:lang w:val="pt_PT" w:bidi="pt_PT"/>
        </w:rPr>
        <w:t>circuncisão</w:t>
      </w:r>
      <w:r>
        <w:rPr>
          <w:lang w:val="pt_PT" w:bidi="pt_PT"/>
        </w:rPr>
        <w:t xml:space="preserve"> e grupo da circuncisão em seu idioma. Se você já traduziu essa palavra em outro livro da Bíblia, use a mesma palavra que você usou lá. Pause este áudio aqui.</w:t>
      </w:r>
    </w:p>
    <w:p>
      <w:pPr/>
      <w:r>
        <w:rPr>
          <w:lang w:val="pt_PT" w:bidi="pt_PT"/>
        </w:rPr>
      </w:r>
      <w:r>
        <w:rPr>
          <w:lang w:val="pt_PT" w:bidi="pt_PT"/>
        </w:rPr>
        <w:t xml:space="preserve">Paulo diz que Tito deve silenciar esses falsos mestres, porque eles estão arruinando </w:t>
      </w:r>
      <w:r>
        <w:rPr>
          <w:b/>
          <w:lang w:val="pt_PT" w:bidi="pt_PT"/>
        </w:rPr>
        <w:t>casas inteiras</w:t>
      </w:r>
      <w:r>
        <w:rPr>
          <w:lang w:val="pt_PT" w:bidi="pt_PT"/>
        </w:rPr>
        <w:t xml:space="preserve">. Uma casa é todos os que vivem juntos em uma casa. Ela inclui o pai, sua esposa, filhos, filhas solteiras, filhos casados e suas famílias, e quaisquer servos na casa. Traduza casa da mesma maneira que você já tem traduzido em passagens anteriores. Para mais informações sobre </w:t>
      </w:r>
      <w:r>
        <w:rPr>
          <w:lang w:val="pt_PT" w:bidi="pt_PT"/>
        </w:rPr>
        <w:t>casa</w:t>
      </w:r>
      <w:r>
        <w:rPr>
          <w:lang w:val="pt_PT" w:bidi="pt_PT"/>
        </w:rPr>
        <w:t>, consulte o Glossário Mestre.</w:t>
      </w:r>
    </w:p>
    <w:p>
      <w:pPr/>
      <w:r>
        <w:rPr>
          <w:lang w:val="pt_PT" w:bidi="pt_PT"/>
        </w:rPr>
      </w:r>
      <w:r>
        <w:rPr>
          <w:lang w:val="pt_PT" w:bidi="pt_PT"/>
        </w:rPr>
        <w:t xml:space="preserve">Paulo diz um ditado bem conhecido de um profeta </w:t>
      </w:r>
      <w:r>
        <w:rPr>
          <w:b/>
          <w:lang w:val="pt_PT" w:bidi="pt_PT"/>
        </w:rPr>
        <w:t>cretense</w:t>
      </w:r>
      <w:r>
        <w:rPr>
          <w:lang w:val="pt_PT" w:bidi="pt_PT"/>
        </w:rPr>
        <w:t xml:space="preserve">. Normalmente, um profeta no Novo Testamento é alguém que fala mensagens de Deus. Nessa passagem, Paulo usa a palavra profeta para significar um mestre bem respeitado na cultura cretense, e não um profeta de Deus. Esse profeta diz que os cretenses são animais selvagens </w:t>
      </w:r>
      <w:r>
        <w:rPr>
          <w:b/>
          <w:lang w:val="pt_PT" w:bidi="pt_PT"/>
        </w:rPr>
        <w:t>malignos</w:t>
      </w:r>
      <w:r>
        <w:rPr>
          <w:lang w:val="pt_PT" w:bidi="pt_PT"/>
        </w:rPr>
        <w:t xml:space="preserve">. Maligno é o oposto do bom e aqui significa que as pessoas são cruéis e não gentis. Para mais informações sobre </w:t>
      </w:r>
      <w:r>
        <w:rPr>
          <w:lang w:val="pt_PT" w:bidi="pt_PT"/>
        </w:rPr>
        <w:t>profeta</w:t>
      </w:r>
      <w:r>
        <w:rPr>
          <w:lang w:val="pt_PT" w:bidi="pt_PT"/>
        </w:rPr>
        <w:t xml:space="preserve"> e </w:t>
      </w:r>
      <w:r>
        <w:rPr>
          <w:lang w:val="pt_PT" w:bidi="pt_PT"/>
        </w:rPr>
        <w:t>mal</w:t>
      </w:r>
      <w:r>
        <w:rPr>
          <w:lang w:val="pt_PT" w:bidi="pt_PT"/>
        </w:rPr>
        <w:t>, consulte o Glossário Mestre.</w:t>
      </w:r>
    </w:p>
    <w:p>
      <w:pPr/>
      <w:r>
        <w:rPr>
          <w:lang w:val="pt_PT" w:bidi="pt_PT"/>
        </w:rPr>
      </w:r>
      <w:r>
        <w:rPr>
          <w:lang w:val="pt_PT" w:bidi="pt_PT"/>
        </w:rPr>
        <w:t xml:space="preserve">Pare aqui e discuta essa pergunta em grupo: discutam como vocês traduzirão </w:t>
      </w:r>
      <w:r>
        <w:rPr>
          <w:b/>
          <w:lang w:val="pt_PT" w:bidi="pt_PT"/>
        </w:rPr>
        <w:t>profeta</w:t>
      </w:r>
      <w:r>
        <w:rPr>
          <w:lang w:val="pt_PT" w:bidi="pt_PT"/>
        </w:rPr>
        <w:t xml:space="preserve"> e </w:t>
      </w:r>
      <w:r>
        <w:rPr>
          <w:b/>
          <w:lang w:val="pt_PT" w:bidi="pt_PT"/>
        </w:rPr>
        <w:t>mal</w:t>
      </w:r>
      <w:r>
        <w:rPr>
          <w:lang w:val="pt_PT" w:bidi="pt_PT"/>
        </w:rPr>
        <w:t xml:space="preserve"> em seu idioma. Lembre-se de que esse é um mestre bem respeitado na cultura cretense e não um profeta de Deus. Pause este áudio aqui.</w:t>
      </w:r>
    </w:p>
    <w:p>
      <w:pPr/>
      <w:r>
        <w:rPr>
          <w:lang w:val="pt_PT" w:bidi="pt_PT"/>
        </w:rPr>
      </w:r>
      <w:r>
        <w:rPr>
          <w:lang w:val="pt_PT" w:bidi="pt_PT"/>
        </w:rPr>
        <w:t xml:space="preserve">Paulo diz que esse </w:t>
      </w:r>
      <w:r>
        <w:rPr>
          <w:b/>
          <w:lang w:val="pt_PT" w:bidi="pt_PT"/>
        </w:rPr>
        <w:t>testemunho</w:t>
      </w:r>
      <w:r>
        <w:rPr>
          <w:lang w:val="pt_PT" w:bidi="pt_PT"/>
        </w:rPr>
        <w:t xml:space="preserve"> do profeta cretense é verdadeiro. Um testemunho é a verdadeira história do que aconteceu na experiência de alguém. Para mais informações sobre </w:t>
      </w:r>
      <w:r>
        <w:rPr>
          <w:lang w:val="pt_PT" w:bidi="pt_PT"/>
        </w:rPr>
        <w:t>testemunho</w:t>
      </w:r>
      <w:r>
        <w:rPr>
          <w:lang w:val="pt_PT" w:bidi="pt_PT"/>
        </w:rPr>
        <w:t>, consulte o Glossário Mestre.</w:t>
      </w:r>
    </w:p>
    <w:p>
      <w:pPr/>
      <w:r>
        <w:rPr>
          <w:lang w:val="pt_PT" w:bidi="pt_PT"/>
        </w:rPr>
      </w:r>
      <w:r>
        <w:rPr>
          <w:lang w:val="pt_PT" w:bidi="pt_PT"/>
        </w:rPr>
        <w:t xml:space="preserve">Pare aqui e discuta essa pergunta em grupo: discutam como vocês traduzirão </w:t>
      </w:r>
      <w:r>
        <w:rPr>
          <w:b/>
          <w:lang w:val="pt_PT" w:bidi="pt_PT"/>
        </w:rPr>
        <w:t>testemunho</w:t>
      </w:r>
      <w:r>
        <w:rPr>
          <w:lang w:val="pt_PT" w:bidi="pt_PT"/>
        </w:rPr>
        <w:t xml:space="preserve"> em seu idioma. Se você já traduziu essa palavra em outro livro da Bíblia, use a mesma palavra que você usou lá. Pause este áudio aqui.</w:t>
      </w:r>
    </w:p>
    <w:p>
      <w:pPr/>
      <w:r>
        <w:rPr>
          <w:lang w:val="pt_PT" w:bidi="pt_PT"/>
        </w:rPr>
      </w:r>
      <w:r>
        <w:rPr>
          <w:lang w:val="pt_PT" w:bidi="pt_PT"/>
        </w:rPr>
        <w:t xml:space="preserve">Paulo diz a Tito para rebater incisivamente esses falsos mestres para que eles sejam corretos e saudáveis em relação a sua </w:t>
      </w:r>
      <w:r>
        <w:rPr>
          <w:b/>
          <w:lang w:val="pt_PT" w:bidi="pt_PT"/>
        </w:rPr>
        <w:t>fé</w:t>
      </w:r>
      <w:r>
        <w:rPr>
          <w:lang w:val="pt_PT" w:bidi="pt_PT"/>
        </w:rPr>
        <w:t xml:space="preserve"> Fé significa acreditar que o que Jesus diz sobre si mesmo é verdadeiro. Traduza a palavra fé da mesma forma que você tem usado em passagens anteriores. Para mais informações sobre </w:t>
      </w:r>
      <w:r>
        <w:rPr>
          <w:lang w:val="pt_PT" w:bidi="pt_PT"/>
        </w:rPr>
        <w:t>fé</w:t>
      </w:r>
      <w:r>
        <w:rPr>
          <w:lang w:val="pt_PT" w:bidi="pt_PT"/>
        </w:rPr>
        <w:t>, consulte o Glossário Mestre.</w:t>
      </w:r>
    </w:p>
    <w:p>
      <w:pPr/>
      <w:r>
        <w:rPr>
          <w:lang w:val="pt_PT" w:bidi="pt_PT"/>
        </w:rPr>
      </w:r>
      <w:r>
        <w:rPr>
          <w:lang w:val="pt_PT" w:bidi="pt_PT"/>
        </w:rPr>
        <w:t xml:space="preserve">Paulo também quer que os falsos mestres não prestem atenção aos mitos </w:t>
      </w:r>
      <w:r>
        <w:rPr>
          <w:b/>
          <w:lang w:val="pt_PT" w:bidi="pt_PT"/>
        </w:rPr>
        <w:t>judeus</w:t>
      </w:r>
      <w:r>
        <w:rPr>
          <w:lang w:val="pt_PT" w:bidi="pt_PT"/>
        </w:rPr>
        <w:t xml:space="preserve">. Os </w:t>
      </w:r>
      <w:r>
        <w:rPr>
          <w:b/>
          <w:lang w:val="pt_PT" w:bidi="pt_PT"/>
        </w:rPr>
        <w:t>judeus</w:t>
      </w:r>
      <w:r>
        <w:rPr>
          <w:lang w:val="pt_PT" w:bidi="pt_PT"/>
        </w:rPr>
        <w:t xml:space="preserve"> são os descendentes de Abraão, e eles são o povo escolhido de Deus. Traduza a palava judeu da mesma maneira que você fez em passagens anteriores. Para mais informações sobre </w:t>
      </w:r>
      <w:r>
        <w:rPr>
          <w:lang w:val="pt_PT" w:bidi="pt_PT"/>
        </w:rPr>
        <w:t>judeus</w:t>
      </w:r>
      <w:r>
        <w:rPr>
          <w:lang w:val="pt_PT" w:bidi="pt_PT"/>
        </w:rPr>
        <w:t>, consulte o Glossário Mestre.</w:t>
      </w:r>
    </w:p>
    <w:p>
      <w:pPr/>
      <w:r>
        <w:rPr>
          <w:lang w:val="pt_PT" w:bidi="pt_PT"/>
        </w:rPr>
      </w:r>
      <w:r>
        <w:rPr>
          <w:lang w:val="pt_PT" w:bidi="pt_PT"/>
        </w:rPr>
        <w:t xml:space="preserve">Os falsos mestres também não devem prestar atenção aos </w:t>
      </w:r>
      <w:r>
        <w:rPr>
          <w:b/>
          <w:lang w:val="pt_PT" w:bidi="pt_PT"/>
        </w:rPr>
        <w:t>mandamentos</w:t>
      </w:r>
      <w:r>
        <w:rPr>
          <w:lang w:val="pt_PT" w:bidi="pt_PT"/>
        </w:rPr>
        <w:t xml:space="preserve"> das pessoas que rejeitam a verdade. Essas ordens não são mandamentos, ou instruções, de Deus, mas regras inventadas por pessoas. Verdade significa os ensinamentos de Jesus. Traduza regras da mesma maneira que nas passagens anteriores e lembre-se que </w:t>
      </w:r>
      <w:r>
        <w:rPr>
          <w:lang w:val="pt_PT" w:bidi="pt_PT"/>
        </w:rPr>
        <w:t>mandamentos</w:t>
      </w:r>
      <w:r>
        <w:rPr>
          <w:lang w:val="pt_PT" w:bidi="pt_PT"/>
        </w:rPr>
        <w:t xml:space="preserve"> está no glossário mestre.</w:t>
      </w:r>
    </w:p>
    <w:p>
      <w:pPr/>
      <w:r>
        <w:rPr>
          <w:lang w:val="pt_PT" w:bidi="pt_PT"/>
        </w:rPr>
      </w:r>
      <w:r>
        <w:rPr>
          <w:lang w:val="pt_PT" w:bidi="pt_PT"/>
        </w:rPr>
        <w:t xml:space="preserve">Para as pessoas que são </w:t>
      </w:r>
      <w:r>
        <w:rPr>
          <w:b/>
          <w:lang w:val="pt_PT" w:bidi="pt_PT"/>
        </w:rPr>
        <w:t>puras</w:t>
      </w:r>
      <w:r>
        <w:rPr>
          <w:lang w:val="pt_PT" w:bidi="pt_PT"/>
        </w:rPr>
        <w:t xml:space="preserve">, ou limpas diante de Deus, todas as coisas são puras. Isso significa que eles são permitidos a comer e beber qualquer comida, e nada é proibido para eles. No Antigo Testamento, Deus deu muitas leis para como seu povo deve se tornar puro para poderem adorar a Deus. Essas leis incluem lavar ou trocar as roupas para que a pessoa remova simbolicamente qualquer coisa suja ou impura antes de vir adorar a Deus. Agora, Paulo diz que as pessoas não precisam mais seguir essas leis de pureza, porque as pessoas são puras por causa de seu relacionamento com Deus, não por causa do que elas fazem. Para mais informações sobre puro, consulte o </w:t>
      </w:r>
      <w:r>
        <w:rPr>
          <w:b/>
          <w:lang w:val="pt_PT" w:bidi="pt_PT"/>
        </w:rPr>
        <w:t>Glossário</w:t>
      </w:r>
      <w:r>
        <w:rPr>
          <w:lang w:val="pt_PT" w:bidi="pt_PT"/>
        </w:rPr>
        <w:t xml:space="preserve"> Mestre.</w:t>
      </w:r>
    </w:p>
    <w:p>
      <w:pPr/>
      <w:r>
        <w:rPr>
          <w:lang w:val="pt_PT" w:bidi="pt_PT"/>
        </w:rPr>
      </w:r>
      <w:r>
        <w:rPr>
          <w:lang w:val="pt_PT" w:bidi="pt_PT"/>
        </w:rPr>
        <w:t xml:space="preserve">Pare aqui e discuta essa pergunta em grupo: discutam como vocês traduzirão </w:t>
      </w:r>
      <w:r>
        <w:rPr>
          <w:b/>
          <w:lang w:val="pt_PT" w:bidi="pt_PT"/>
        </w:rPr>
        <w:t>puro</w:t>
      </w:r>
      <w:r>
        <w:rPr>
          <w:lang w:val="pt_PT" w:bidi="pt_PT"/>
        </w:rPr>
        <w:t xml:space="preserve"> em seu idioma. Se você já traduziu essa palavra em outro livro da Bíblia, use a mesma palavra que você usou lá. Pause este áudio aqui.</w:t>
      </w:r>
    </w:p>
    <w:p>
      <w:pPr/>
      <w:r>
        <w:rPr>
          <w:lang w:val="pt_PT" w:bidi="pt_PT"/>
        </w:rPr>
      </w:r>
      <w:r>
        <w:rPr>
          <w:lang w:val="pt_PT" w:bidi="pt_PT"/>
        </w:rPr>
        <w:t xml:space="preserve">Os falsos mestres são corruptos, o que significa que eles são influenciados pelo mal. Suas mentes, ou a maneira como eles pensam, são influenciadas pelo mal. Suas </w:t>
      </w:r>
      <w:r>
        <w:rPr>
          <w:b/>
          <w:lang w:val="pt_PT" w:bidi="pt_PT"/>
        </w:rPr>
        <w:t>consciências</w:t>
      </w:r>
      <w:r>
        <w:rPr>
          <w:lang w:val="pt_PT" w:bidi="pt_PT"/>
        </w:rPr>
        <w:t xml:space="preserve"> são corruptas, o que significa que não podem distinguir o certo do errado. As coisas que eles fazem são detestáveis ou repugnantes a Deus, eles são desobedientes a Deus, e eles não podem fazer nada de bom. Para mais informações sobre </w:t>
      </w:r>
      <w:r>
        <w:rPr>
          <w:b/>
          <w:lang w:val="pt_PT" w:bidi="pt_PT"/>
        </w:rPr>
        <w:t>consciência</w:t>
      </w:r>
      <w:r>
        <w:rPr>
          <w:lang w:val="pt_PT" w:bidi="pt_PT"/>
        </w:rPr>
        <w:t>, consulte o Glossário Mestre.</w:t>
      </w:r>
    </w:p>
    <w:p>
      <w:pPr/>
      <w:r>
        <w:rPr>
          <w:lang w:val="pt_PT" w:bidi="pt_PT"/>
        </w:rPr>
      </w:r>
      <w:r>
        <w:rPr>
          <w:b/>
          <w:lang w:val="pt_PT" w:bidi="pt_PT"/>
        </w:rPr>
        <w:t>Este é o fim da gravação.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p>
    <w:p>
      <w:pPr/>
      <w:r>
        <w:rPr>
          <w:lang w:val="pt_PT" w:bidi="pt_PT"/>
        </w:rPr>
      </w:r>
      <w:r>
        <w:rPr>
          <w:b/>
          <w:lang w:val="pt_PT" w:bidi="pt_PT"/>
        </w:rPr>
        <w:t>Este é o fim da gravação.</w:t>
      </w:r>
      <w:r>
        <w:rPr>
          <w:lang w:val="pt_PT" w:bidi="pt_PT"/>
        </w:rPr>
      </w:r>
      <w:r>
        <w:rPr>
          <w:lang w:val="pt_PT" w:bidi="pt_PT"/>
        </w:rPr>
      </w:r>
    </w:p>
    <w:p>
      <w:pPr/>
      <w:r>
        <w:rPr>
          <w:lang w:val="pt_PT" w:bidi="pt_PT"/>
        </w:rPr>
      </w:r>
    </w:p>
    <w:p>
      <w:pPr>
        <w:pStyle w:val="Heading2"/>
      </w:pPr>
      <w:r>
        <w:rPr>
          <w:lang w:val="pt_PT" w:bidi="pt_PT"/>
        </w:rPr>
        <w:t>Tito 2:1–10</w:t>
      </w:r>
      <w:r>
        <w:rPr>
          <w:lang w:val="pt_PT" w:bidi="pt_PT"/>
        </w:rPr>
      </w:r>
    </w:p>
    <w:p>
      <w:pPr>
        <w:pStyle w:val="Heading3"/>
      </w:pPr>
      <w:r>
        <w:rPr>
          <w:lang w:val="pt_PT" w:bidi="pt_PT"/>
        </w:rPr>
        <w:t>Ouvir e Sentir</w:t>
      </w:r>
    </w:p>
    <w:p>
      <w:pPr/>
      <w:r>
        <w:rPr>
          <w:lang w:val="pt_PT" w:bidi="pt_PT"/>
        </w:rPr>
      </w:r>
      <w:r>
        <w:rPr>
          <w:lang w:val="pt_PT" w:bidi="pt_PT"/>
        </w:rPr>
        <w:t>Nesta etapa, ouçam Tito 2:1–10 e guardem em seus corações.</w:t>
      </w:r>
    </w:p>
    <w:p>
      <w:pPr/>
      <w:r>
        <w:rPr>
          <w:lang w:val="pt_PT" w:bidi="pt_PT"/>
        </w:rPr>
      </w:r>
      <w:r>
        <w:rPr>
          <w:lang w:val="pt_PT" w:bidi="pt_PT"/>
        </w:rPr>
        <w:t>Ouça uma versão em áudio de Tito 2:1–10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impacta nosso dia a dia? Pause este áudio aqui.</w:t>
      </w:r>
    </w:p>
    <w:p>
      <w:pPr>
        <w:pStyle w:val="ListBullet"/>
        <w:spacing w:line="240" w:lineRule="auto"/>
        <w:ind w:left="720"/>
      </w:pPr>
      <w:r>
        <w:rPr>
          <w:lang w:val="pt_PT" w:bidi="pt_PT"/>
        </w:rPr>
      </w:r>
      <w:r>
        <w:rPr>
          <w:lang w:val="pt_PT" w:bidi="pt_PT"/>
        </w:rPr>
        <w:t>Quem vocês conhecem que precisa ouvir esta história?</w:t>
      </w:r>
    </w:p>
    <w:p>
      <w:pPr/>
      <w:r>
        <w:rPr>
          <w:lang w:val="pt_PT" w:bidi="pt_PT"/>
        </w:rPr>
      </w:r>
      <w:r>
        <w:rPr>
          <w:b/>
          <w:lang w:val="pt_PT" w:bidi="pt_PT"/>
        </w:rPr>
        <w:t>Este é o fim da gravação</w:t>
      </w:r>
      <w:r>
        <w:rPr>
          <w:lang w:val="pt_PT" w:bidi="pt_PT"/>
        </w:rPr>
        <w:t>.</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Tito 2:1–10 na tradução mais fácil de entender.</w:t>
      </w:r>
    </w:p>
    <w:p>
      <w:pPr/>
      <w:r>
        <w:rPr>
          <w:lang w:val="pt_PT" w:bidi="pt_PT"/>
        </w:rPr>
      </w:r>
      <w:r>
        <w:rPr>
          <w:lang w:val="pt_PT" w:bidi="pt_PT"/>
        </w:rPr>
        <w:t>Paulo continua sua carta à Tito em Creta. Em passagens anteriores, Paulo falou a Tito sobre falsos mestres que corromperam líderes da igreja e casas inteiras. Esse falso ensinamento resultava em pessoas que não seguiam os ensinamentos de Jesus. Agora, Paulo explica a Tito o ensinamento correto para dar a diferentes partes das famílias crentes em Creta, incluindo homens mais velhos, mulheres mais velhas, mulheres mais jovens, homens mais jovens e escravos. Esse ensinamento correto deveria resultar em um bom comportamento na família.</w:t>
      </w:r>
    </w:p>
    <w:p>
      <w:pPr/>
      <w:r>
        <w:rPr>
          <w:lang w:val="pt_PT" w:bidi="pt_PT"/>
        </w:rPr>
      </w:r>
      <w:r>
        <w:rPr>
          <w:lang w:val="pt_PT" w:bidi="pt_PT"/>
        </w:rPr>
        <w:t>Faça uma pausa e, em grupo, observe um mapa da ilha de Creta, se necessário. Pause este áudio aqui.</w:t>
      </w:r>
    </w:p>
    <w:p>
      <w:pPr/>
      <w:r>
        <w:rPr>
          <w:lang w:val="pt_PT" w:bidi="pt_PT"/>
        </w:rPr>
      </w:r>
      <w:r>
        <w:rPr>
          <w:lang w:val="pt_PT" w:bidi="pt_PT"/>
        </w:rPr>
        <w:t>Paulo agora está falando diretamente com Tito e contrastando o ensinamento saudável de Tito com o falso ensinamento que Paulo discutiu na passagem anterior. As pessoas em Creta tinham a reputação de se comportar descontroladamente, incluindo beber muito álcool e ter relações sexuais fora do casamento. Paulo quer que os crentes cretenses vivam de forma diferente das pessoas em Creta.</w:t>
      </w:r>
    </w:p>
    <w:p>
      <w:pPr/>
      <w:r>
        <w:rPr>
          <w:lang w:val="pt_PT" w:bidi="pt_PT"/>
        </w:rPr>
      </w:r>
      <w:r>
        <w:rPr>
          <w:lang w:val="pt_PT" w:bidi="pt_PT"/>
        </w:rPr>
        <w:t>Paulo diz a Tito o que ensinar aos diferentes grupos de crentes na igreja cretense. Paulo começa com os homens mais velhos, o que provavelmente significa homens com mais de 50 ou 60 anos de idade. Paulo diz a Tito que os homens mais velhos deveriam viver suas vidas com cuidado. Eles deveriam ter autocontrole, o que significa que eles não deveriam pecar repetidamente contra Deus e os outros. Eles deveriam se comportar de maneira que os outros os respeitassem. Homens mais velhos deveriam continuar a acreditar em Jesus, ou ser “sadios na fé”. Eles deveriam continuar a amar os outros, ou ser “sadios no amor”. Eles deveriam continuar a suportar ou persistir em fazer coisas boas quando é difícil, ou ser “sadios na perseverança”.</w:t>
      </w:r>
    </w:p>
    <w:p>
      <w:pPr/>
      <w:r>
        <w:rPr>
          <w:lang w:val="pt_PT" w:bidi="pt_PT"/>
        </w:rPr>
      </w:r>
      <w:r>
        <w:rPr>
          <w:lang w:val="pt_PT" w:bidi="pt_PT"/>
        </w:rPr>
        <w:t>Pare aqui e discuta essa pergunta em grupo: em que idade vocês consideram alguém um homem mais velho, uma mulher mais velha, uma mulher mais jovem ou um homem mais jovem? O que um homem mais velho faz para que as pessoas o respeitem? O que uma mulher mais velha faz? O que uma mulher mais jovem faz? E um homem mais jovem? Pause este áudio aqui.</w:t>
      </w:r>
    </w:p>
    <w:p>
      <w:pPr/>
      <w:r>
        <w:rPr>
          <w:lang w:val="pt_PT" w:bidi="pt_PT"/>
        </w:rPr>
      </w:r>
      <w:r>
        <w:rPr>
          <w:lang w:val="pt_PT" w:bidi="pt_PT"/>
        </w:rPr>
        <w:t>Mulheres em Creta com mais de 50 ou 60 anos de idade muitas vezes faziam o que queriam, incluindo ter relações sexuais com quem escolhessem ou beber muito álcool. Em vez de fazer essas coisas, as mulheres mais velhas deveriam ser reverentes ou viver de uma maneira que mostre que honram e respeitam a Deus. Mulheres mais velhas não deveriam caluniar os outros ou dizer coisas ofensivas sobre outras pessoas. Elas não deveriam deixar o álcool as controlar, o que significa que não deveriam beber muito álcool. Mulheres mais velhas deveriam ensinar ou treinar as mulheres mais jovens no que é bom, sendo um bom modelo ou exemplo e dando a elas bons conselhos. Esse tipo de treinamento provavelmente acontecia em casas e não em um lugar público.</w:t>
      </w:r>
    </w:p>
    <w:p>
      <w:pPr/>
      <w:r>
        <w:rPr>
          <w:lang w:val="pt_PT" w:bidi="pt_PT"/>
        </w:rPr>
      </w:r>
      <w:r>
        <w:rPr>
          <w:lang w:val="pt_PT" w:bidi="pt_PT"/>
        </w:rPr>
        <w:t>Pare aqui e discuta essa pergunta em grupo: como as mulheres mais jovens aprendem com mulheres mais velhas em sua cultura? Onde e como o treinamento ou ensinamento acontece? Pause este áudio aqui.</w:t>
      </w:r>
    </w:p>
    <w:p>
      <w:pPr/>
      <w:r>
        <w:rPr>
          <w:lang w:val="pt_PT" w:bidi="pt_PT"/>
        </w:rPr>
      </w:r>
      <w:r>
        <w:rPr>
          <w:lang w:val="pt_PT" w:bidi="pt_PT"/>
        </w:rPr>
        <w:t>Mulheres mais jovens provavelmente são mulheres entre 20 e 40 anos de idade, e a maioria dessas mulheres são casada e com filhos. Paulo quer que as mulheres mais jovens que são crentes parem de viver como pessoas na cultura cretense normal. Paulo não quer que os descrentes em Creta vejam as mulheres agindo mal e então blasfemando ou falando mal sobre a mensagem de Deus.</w:t>
      </w:r>
    </w:p>
    <w:p>
      <w:pPr/>
      <w:r>
        <w:rPr>
          <w:lang w:val="pt_PT" w:bidi="pt_PT"/>
        </w:rPr>
      </w:r>
      <w:r>
        <w:rPr>
          <w:lang w:val="pt_PT" w:bidi="pt_PT"/>
        </w:rPr>
        <w:t>Pare aqui e discuta essa pergunta em grupo: quando uma pessoa age mal, o que os outros normalmente pensam sobre o Deus que a pessoa segue? Quando uma pessoa ama outras pessoas, o que os outros normalmente pensam sobre o Deus que a pessoa segue? Como a vida e as ações de uma pessoa refletem o que ela acredita sobre o Deus que ela segue? Pause este áudio aqui.</w:t>
      </w:r>
    </w:p>
    <w:p>
      <w:pPr/>
      <w:r>
        <w:rPr>
          <w:lang w:val="pt_PT" w:bidi="pt_PT"/>
        </w:rPr>
      </w:r>
      <w:r>
        <w:rPr>
          <w:lang w:val="pt_PT" w:bidi="pt_PT"/>
        </w:rPr>
        <w:t>Paulo diz que as mulheres mais velhas deveriam treinar as mulheres mais jovens. Mulheres mais jovens deveriam amar seus maridos e filhos e cuidar deles. Elas deveriam ter autocontrole e ser sexualmente puras, o que significa que as mulheres mais jovens deveriam ter relações sexuais apenas com seus próprios maridos. Elas também deveriam cuidar bem de sua casa, ser gentis em como se relacionam com outras pessoas e ser obedientes a seus próprios maridos. Essas também são todas as coisas que uma esposa ideal na cultura cretense deveria fazer.</w:t>
      </w:r>
    </w:p>
    <w:p>
      <w:pPr/>
      <w:r>
        <w:rPr>
          <w:lang w:val="pt_PT" w:bidi="pt_PT"/>
        </w:rPr>
      </w:r>
      <w:r>
        <w:rPr>
          <w:lang w:val="pt_PT" w:bidi="pt_PT"/>
        </w:rPr>
        <w:t>Homens mais jovens provavelmente têm entre 20 e 40 anos de idade. Tito deveria ser um exemplo para os homens mais jovens vivendo uma vida autocontrolada e mostrando a eles como fazer o bem aos outros. Tito também deveria ensinar com integridade e dignidade, o que significa que seu ensinamento sobre Deus deveria ser honesto e respeitoso.</w:t>
      </w:r>
    </w:p>
    <w:p>
      <w:pPr/>
      <w:r>
        <w:rPr>
          <w:lang w:val="pt_PT" w:bidi="pt_PT"/>
        </w:rPr>
      </w:r>
      <w:r>
        <w:rPr>
          <w:lang w:val="pt_PT" w:bidi="pt_PT"/>
        </w:rPr>
        <w:t>Pare aqui e discuta essa pergunta em grupo: pense em alguém que você conhece que age com integridade, ou com motivações puras e honestidade. Descreva um exemplo de como essa pessoa se comporta. Pause este áudio aqui.</w:t>
      </w:r>
    </w:p>
    <w:p>
      <w:pPr/>
      <w:r>
        <w:rPr>
          <w:lang w:val="pt_PT" w:bidi="pt_PT"/>
        </w:rPr>
      </w:r>
      <w:r>
        <w:rPr>
          <w:lang w:val="pt_PT" w:bidi="pt_PT"/>
        </w:rPr>
        <w:t>Tito deveria ensinar os crentes com “um discurso sadio”, ou com palavras úteis e confiáveis que os encorajassem. Ninguém deveria ser capaz de criticar o que Tito ensina aos crentes, porque Tito está ensinando a verdadeira mensagem sobre Jesus. Se Tito ensinasse dessa boa maneira, então os falsos mestres se sentiriam envergonhados de si mesmos por dizer coisas ruins sobre o ensinamento de Tito. Como os outros grupos, ninguém pode dizer nada de ruim sobre os crentes.</w:t>
      </w:r>
    </w:p>
    <w:p>
      <w:pPr/>
      <w:r>
        <w:rPr>
          <w:lang w:val="pt_PT" w:bidi="pt_PT"/>
        </w:rPr>
      </w:r>
      <w:r>
        <w:rPr>
          <w:lang w:val="pt_PT" w:bidi="pt_PT"/>
        </w:rPr>
        <w:t>Paulo diz a Tito que os crentes que são escravos deveriam obedecer aos seus senhores em tudo. Durante o tempo de Paulo, alguns escravos domésticos tinham a reputação de discutir com seus senhores ou roubar de seus senhores. Os escravos deveriam agradar seus senhores, eles não deveriam discutir com seus senhores ou roubar dinheiro de seus senhores e eles deveriam ser confiáveis. Os escravos deveriam obedecer aos seus senhores para que em tudo o que fizessem mostrasse a beleza do ensinamento de Deus. As pessoas em Creta provavelmente estavam observando de perto os escravos crentes para ver como eles agiam. Como os outros grupos dos quais Paulo fala, as ações dos escravos crentes deveriam ajudar os descrentes a ver o bom ensinamento de Deus. Paulo diz que esse ensinamento é de Deus, nosso Salvador.</w:t>
      </w:r>
    </w:p>
    <w:p>
      <w:pPr/>
      <w:r>
        <w:rPr>
          <w:lang w:val="pt_PT" w:bidi="pt_PT"/>
        </w:rPr>
      </w:r>
      <w:r>
        <w:rPr>
          <w:b/>
          <w:lang w:val="pt_PT" w:bidi="pt_PT"/>
        </w:rPr>
        <w:t>Este é o fim da gravação.</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Tito 2:1–10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5 partes.</w:t>
      </w:r>
    </w:p>
    <w:p>
      <w:pPr/>
      <w:r>
        <w:rPr>
          <w:lang w:val="pt_PT" w:bidi="pt_PT"/>
        </w:rPr>
      </w:r>
      <w:r>
        <w:rPr>
          <w:b/>
          <w:lang w:val="pt_PT" w:bidi="pt_PT"/>
        </w:rPr>
        <w:t xml:space="preserve"> Na primeira parte:</w:t>
      </w:r>
      <w:r>
        <w:rPr>
          <w:lang w:val="pt_PT" w:bidi="pt_PT"/>
        </w:rPr>
        <w:t xml:space="preserve"> Paulo dá um resumo do que Tito deve ensinar aos crentes.</w:t>
      </w:r>
    </w:p>
    <w:p>
      <w:pPr/>
      <w:r>
        <w:rPr>
          <w:lang w:val="pt_PT" w:bidi="pt_PT"/>
        </w:rPr>
      </w:r>
      <w:r>
        <w:rPr>
          <w:b/>
          <w:lang w:val="pt_PT" w:bidi="pt_PT"/>
        </w:rPr>
        <w:t>Na segunda parte:</w:t>
      </w:r>
      <w:r>
        <w:rPr>
          <w:lang w:val="pt_PT" w:bidi="pt_PT"/>
        </w:rPr>
        <w:t xml:space="preserve"> Paulo diz a Tito o que ensinar aos crentes que são homens mais velhos.</w:t>
      </w:r>
    </w:p>
    <w:p>
      <w:pPr/>
      <w:r>
        <w:rPr>
          <w:lang w:val="pt_PT" w:bidi="pt_PT"/>
        </w:rPr>
      </w:r>
      <w:r>
        <w:rPr>
          <w:lang w:val="pt_PT" w:bidi="pt_PT"/>
        </w:rPr>
        <w:t>Na terceira parte: Paulo diz a Tito o que ensinar as crentes que são mulheres mais velhas, e o que as mulheres mais velhas deveriam ensinar as crentes que são mulheres mais jovens.</w:t>
      </w:r>
    </w:p>
    <w:p>
      <w:pPr/>
      <w:r>
        <w:rPr>
          <w:lang w:val="pt_PT" w:bidi="pt_PT"/>
        </w:rPr>
      </w:r>
      <w:r>
        <w:rPr>
          <w:b/>
          <w:lang w:val="pt_PT" w:bidi="pt_PT"/>
        </w:rPr>
        <w:t>Na quarta parte:</w:t>
      </w:r>
      <w:r>
        <w:rPr>
          <w:lang w:val="pt_PT" w:bidi="pt_PT"/>
        </w:rPr>
        <w:t xml:space="preserve"> Paulo diz a Tito o que ensinar aos crentes que são homens mais jovens. Paulo também diz a Tito como viver como um exemplo para os jovens que são crentes.</w:t>
      </w:r>
    </w:p>
    <w:p>
      <w:pPr/>
      <w:r>
        <w:rPr>
          <w:lang w:val="pt_PT" w:bidi="pt_PT"/>
        </w:rPr>
      </w:r>
      <w:r>
        <w:rPr>
          <w:b/>
          <w:lang w:val="pt_PT" w:bidi="pt_PT"/>
        </w:rPr>
        <w:t>Na quinta parte:</w:t>
      </w:r>
      <w:r>
        <w:rPr>
          <w:lang w:val="pt_PT" w:bidi="pt_PT"/>
        </w:rPr>
        <w:t xml:space="preserve"> Paulo diz a Tito o que ensinar aos crentes que são escravos.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Tito</w:t>
      </w:r>
    </w:p>
    <w:p>
      <w:pPr>
        <w:pStyle w:val="ListBullet"/>
        <w:spacing w:line="240" w:lineRule="auto"/>
        <w:ind w:left="720"/>
      </w:pPr>
      <w:r>
        <w:rPr>
          <w:lang w:val="pt_PT" w:bidi="pt_PT"/>
        </w:rPr>
      </w:r>
      <w:r>
        <w:rPr>
          <w:lang w:val="pt_PT" w:bidi="pt_PT"/>
        </w:rPr>
        <w:t>Homens mais velhos que são crentes em Creta</w:t>
      </w:r>
    </w:p>
    <w:p>
      <w:pPr>
        <w:pStyle w:val="ListBullet"/>
        <w:spacing w:line="240" w:lineRule="auto"/>
        <w:ind w:left="720"/>
      </w:pPr>
      <w:r>
        <w:rPr>
          <w:lang w:val="pt_PT" w:bidi="pt_PT"/>
        </w:rPr>
      </w:r>
      <w:r>
        <w:rPr>
          <w:lang w:val="pt_PT" w:bidi="pt_PT"/>
        </w:rPr>
        <w:t>Mulheres mais velhas que são crentes em Creta</w:t>
      </w:r>
    </w:p>
    <w:p>
      <w:pPr>
        <w:pStyle w:val="ListBullet"/>
        <w:spacing w:line="240" w:lineRule="auto"/>
        <w:ind w:left="720"/>
      </w:pPr>
      <w:r>
        <w:rPr>
          <w:lang w:val="pt_PT" w:bidi="pt_PT"/>
        </w:rPr>
      </w:r>
      <w:r>
        <w:rPr>
          <w:lang w:val="pt_PT" w:bidi="pt_PT"/>
        </w:rPr>
        <w:t>Mulheres mais jovens que são crentes em Creta</w:t>
      </w:r>
    </w:p>
    <w:p>
      <w:pPr>
        <w:pStyle w:val="ListBullet"/>
        <w:spacing w:line="240" w:lineRule="auto"/>
        <w:ind w:left="720"/>
      </w:pPr>
      <w:r>
        <w:rPr>
          <w:lang w:val="pt_PT" w:bidi="pt_PT"/>
        </w:rPr>
      </w:r>
      <w:r>
        <w:rPr>
          <w:lang w:val="pt_PT" w:bidi="pt_PT"/>
        </w:rPr>
        <w:t>Homens mais jovens que são crentes em Creta</w:t>
      </w:r>
    </w:p>
    <w:p>
      <w:pPr>
        <w:pStyle w:val="ListBullet"/>
        <w:spacing w:line="240" w:lineRule="auto"/>
        <w:ind w:left="720"/>
      </w:pPr>
      <w:r>
        <w:rPr>
          <w:lang w:val="pt_PT" w:bidi="pt_PT"/>
        </w:rPr>
      </w:r>
      <w:r>
        <w:rPr>
          <w:lang w:val="pt_PT" w:bidi="pt_PT"/>
        </w:rPr>
        <w:t>Oponentes de Tito</w:t>
      </w:r>
    </w:p>
    <w:p>
      <w:pPr>
        <w:pStyle w:val="ListBullet"/>
        <w:spacing w:line="240" w:lineRule="auto"/>
        <w:ind w:left="720"/>
      </w:pPr>
      <w:r>
        <w:rPr>
          <w:lang w:val="pt_PT" w:bidi="pt_PT"/>
        </w:rPr>
      </w:r>
      <w:r>
        <w:rPr>
          <w:lang w:val="pt_PT" w:bidi="pt_PT"/>
        </w:rPr>
        <w:t>Escravos que são crentes em Creta</w:t>
      </w:r>
    </w:p>
    <w:p>
      <w:pPr>
        <w:pStyle w:val="ListBullet"/>
        <w:spacing w:line="240" w:lineRule="auto"/>
        <w:ind w:left="720"/>
      </w:pPr>
      <w:r>
        <w:rPr>
          <w:lang w:val="pt_PT" w:bidi="pt_PT"/>
        </w:rPr>
      </w:r>
      <w:r>
        <w:rPr>
          <w:lang w:val="pt_PT" w:bidi="pt_PT"/>
        </w:rPr>
        <w:t>Senhores</w:t>
      </w:r>
    </w:p>
    <w:p>
      <w:pPr>
        <w:pStyle w:val="ListBullet"/>
        <w:spacing w:line="240" w:lineRule="auto"/>
        <w:ind w:left="720"/>
      </w:pPr>
      <w:r>
        <w:rPr>
          <w:lang w:val="pt_PT" w:bidi="pt_PT"/>
        </w:rPr>
      </w:r>
      <w:r>
        <w:rPr>
          <w:lang w:val="pt_PT" w:bidi="pt_PT"/>
        </w:rPr>
        <w:t>E descrentes em Creta</w:t>
      </w:r>
    </w:p>
    <w:p>
      <w:pPr/>
      <w:r>
        <w:rPr>
          <w:lang w:val="pt_PT" w:bidi="pt_PT"/>
        </w:rPr>
      </w:r>
      <w:r>
        <w:rPr>
          <w:lang w:val="pt_PT" w:bidi="pt_PT"/>
        </w:rPr>
        <w:t>Como um grupo, prestem atenção às partes do cenário da passagem:</w:t>
      </w:r>
    </w:p>
    <w:p>
      <w:pPr/>
      <w:r>
        <w:rPr>
          <w:lang w:val="pt_PT" w:bidi="pt_PT"/>
        </w:rPr>
      </w:r>
      <w:r>
        <w:rPr>
          <w:lang w:val="pt_PT" w:bidi="pt_PT"/>
        </w:rPr>
        <w:t>Na primeira parte dessa passagem, é importante lembrar que a passagem anterior era sobre falsos mestres. Agora, Paulo mostra um forte contraste entre esses falsos mestres e Tito. Paulo também mostra um forte contraste entre como os descrentes se comportam, e como os crentes devem se comportar. Agora Paulo fala diretamente com Tito sobre como Tito deve ensinar os crentes.</w:t>
      </w:r>
    </w:p>
    <w:p>
      <w:pPr/>
      <w:r>
        <w:rPr>
          <w:lang w:val="pt_PT" w:bidi="pt_PT"/>
        </w:rPr>
      </w:r>
      <w:r>
        <w:rPr>
          <w:lang w:val="pt_PT" w:bidi="pt_PT"/>
        </w:rPr>
        <w:t>Pare aqui e discuta isso em grupo: pense em como você e sua equipe podem mostrar esse forte contraste no início da passagem. Pause este áudio aqui.</w:t>
      </w:r>
    </w:p>
    <w:p>
      <w:pPr/>
      <w:r>
        <w:rPr>
          <w:lang w:val="pt_PT" w:bidi="pt_PT"/>
        </w:rPr>
      </w:r>
      <w:r>
        <w:rPr>
          <w:lang w:val="pt_PT" w:bidi="pt_PT"/>
        </w:rPr>
        <w:t>Lembre-se de que essa passagem é sobre o que Tito deve ensinar a diferentes grupos de crentes. Paulo começa com homens mais velhos, que provavelmente são líderes na comunidade e muito respeitados. Em seguida estão as mulheres mais velhas, que também são respeitadas. Então, Paulo diz o que as mulheres mais velhas devem ensinar às mulheres mais jovens, e ele termina com homens jovens e escravos Os escravos provavelmente são as pessoas menos respeitadas na comunidade. Paulo quer que o comportamento de todos os crentes reflita o verdadeiro ensinamento sobre Jesus.</w:t>
      </w:r>
    </w:p>
    <w:p>
      <w:pPr/>
      <w:r>
        <w:rPr>
          <w:lang w:val="pt_PT" w:bidi="pt_PT"/>
        </w:rPr>
      </w:r>
      <w:r>
        <w:rPr>
          <w:lang w:val="pt_PT" w:bidi="pt_PT"/>
        </w:rPr>
        <w:t>Na segunda parte dessa passagem, Paulo diz a Tito o que ele deve ensinar aos crentes que são homens mais velhos. Lembre-se de que homens mais velhos provavelmente são homens com mais de 50 ou 60 anos de idade. Primeiro, Paulo diz a Tito três qualidades principais que os homens mais velhos que são crentes devem ter. Homens mais velhos devem ser sensatos, e vigiar suas vidas cuidadosamente. No idioma original, sensato muitas vezes significa não beber muito álcool, mas também pode significar não perder o controle de outras maneiras. Eles devem ser respeitáveis e ter autocontrole. Lembre-se de que essas são semelhantes às qualidades que Paulo deu para alguém que poderia se tornar um líder da igreja.</w:t>
      </w:r>
    </w:p>
    <w:p>
      <w:pPr/>
      <w:r>
        <w:rPr>
          <w:lang w:val="pt_PT" w:bidi="pt_PT"/>
        </w:rPr>
      </w:r>
      <w:r>
        <w:rPr>
          <w:lang w:val="pt_PT" w:bidi="pt_PT"/>
        </w:rPr>
        <w:t>Em seguida, Paulo diz que homens mais velhos devem ser fortes na fé, no amor, e em resistência, o que significa que eles devem confiar em Jesus, amar os outros e continuar seguindo Jesus, mesmo quando ficar difícil.</w:t>
      </w:r>
    </w:p>
    <w:p>
      <w:pPr/>
      <w:r>
        <w:rPr>
          <w:lang w:val="pt_PT" w:bidi="pt_PT"/>
        </w:rPr>
      </w:r>
      <w:r>
        <w:rPr>
          <w:lang w:val="pt_PT" w:bidi="pt_PT"/>
        </w:rPr>
        <w:t>Pare aqui e discuta essa pergunta em grupo: discuta como vocês descreverão como os homens mais velhos devem agir. Pause este áudio aqui.</w:t>
      </w:r>
    </w:p>
    <w:p>
      <w:pPr/>
      <w:r>
        <w:rPr>
          <w:lang w:val="pt_PT" w:bidi="pt_PT"/>
        </w:rPr>
      </w:r>
      <w:r>
        <w:rPr>
          <w:lang w:val="pt_PT" w:bidi="pt_PT"/>
        </w:rPr>
        <w:t>Na terceira parte dessa passagem, Paulo discute o que Tito deve ensinar aos crentes que são mulheres mais velhas. Mulheres mais velhas provavelmente são mulheres com mais de 50 ou 60 anos de idade. Lembre-se de que Paulo diz a Tito o que as mulheres mais velhas devem ensinar às mulheres mais jovens. Paulo mostra que as instruções para as mulheres mais velhas são semelhantes às instruções para os homens mais velhos.</w:t>
      </w:r>
    </w:p>
    <w:p>
      <w:pPr/>
      <w:r>
        <w:rPr>
          <w:lang w:val="pt_PT" w:bidi="pt_PT"/>
        </w:rPr>
      </w:r>
      <w:r>
        <w:rPr>
          <w:lang w:val="pt_PT" w:bidi="pt_PT"/>
        </w:rPr>
        <w:t>Pare aqui e discuta essa questão em grupo: quando você está falando sobre como ensinar a um grupo de pessoas as mesmas coisas que você ensina a outro grupo de pessoas, como conectar esses dois conjuntos de ideias semelhantes em sua linguagem? Pause este áudio aqui.</w:t>
      </w:r>
    </w:p>
    <w:p>
      <w:pPr/>
      <w:r>
        <w:rPr>
          <w:lang w:val="pt_PT" w:bidi="pt_PT"/>
        </w:rPr>
      </w:r>
      <w:r>
        <w:rPr>
          <w:lang w:val="pt_PT" w:bidi="pt_PT"/>
        </w:rPr>
        <w:t>Lembre-se de que Paulo diz a Tito duas coisas que as mulheres mais velhas devem fazer, e duas coisas que as mulheres mais velhas não devem fazer. Era comum no tempo de Paulo colocar duas características negativas entre duas características positivas. A primeira característica positiva é que elas devem ser reverentes e viver de uma maneira que mostre que honram e respeitam a Deus. Os ouvintes dessa carta saberiam que a palavra “reverente” era a maneira como elas falavam sobre pessoas que serviam em lugares religiosos em Creta. A primeira característica negativa é que elas não devem caluniar os outros, o que significa que elas não devem dizer coisas ofensivas sobre outras pessoas. A segunda característica negativa é que elas não deveriam beber muito álcool. Finalmente, a outra característica positiva é que elas deveriam ensinar mulheres mais jovens que são crentes o bom comportamento.</w:t>
      </w:r>
    </w:p>
    <w:p>
      <w:pPr/>
      <w:r>
        <w:rPr>
          <w:lang w:val="pt_PT" w:bidi="pt_PT"/>
        </w:rPr>
      </w:r>
      <w:r>
        <w:rPr>
          <w:lang w:val="pt_PT" w:bidi="pt_PT"/>
        </w:rPr>
        <w:t>Pare aqui e discuta essa pergunta em grupo: tente listar coisas boas que as pessoas devem fazer, e coisas ruins que as pessoas não devem fazer. Preste atenção em como você lista essas coisas. Qual é uma maneira comum para falar sobre características positivas e negativas em seu idioma? Pause este áudio aqui.</w:t>
      </w:r>
    </w:p>
    <w:p>
      <w:pPr/>
      <w:r>
        <w:rPr>
          <w:lang w:val="pt_PT" w:bidi="pt_PT"/>
        </w:rPr>
      </w:r>
      <w:r>
        <w:rPr>
          <w:lang w:val="pt_PT" w:bidi="pt_PT"/>
        </w:rPr>
        <w:t>A descrição de Paulo de mulheres mais velhas “treinando” mulheres mais jovens teria lembrado aos ouvintes da ideia de acordar alguém ou trazê-la de volta ao juízo. As crentes que são mulheres mais jovens provavelmente não estavam vivendo de acordo com as qualidades que Paulo descreve a Tito. Assim, as mulheres mais velhas precisavam “fazê-las acordarem” para como elas deveriam viver.</w:t>
      </w:r>
    </w:p>
    <w:p>
      <w:pPr/>
      <w:r>
        <w:rPr>
          <w:lang w:val="pt_PT" w:bidi="pt_PT"/>
        </w:rPr>
      </w:r>
      <w:r>
        <w:rPr>
          <w:lang w:val="pt_PT" w:bidi="pt_PT"/>
        </w:rPr>
        <w:t>Pare aqui e discuta essa pergunta em grupo: como vocês podem melhor comunicar a ideia de “retomar o juízo” ou “começar a fazer as coisas certas” em seu idioma? Pause este áudio aqui.</w:t>
      </w:r>
    </w:p>
    <w:p>
      <w:pPr/>
      <w:r>
        <w:rPr>
          <w:lang w:val="pt_PT" w:bidi="pt_PT"/>
        </w:rPr>
      </w:r>
      <w:r>
        <w:rPr>
          <w:lang w:val="pt_PT" w:bidi="pt_PT"/>
        </w:rPr>
        <w:t>As mulheres mais velhas deveriam treinar as mulheres mais jovens para que as mulheres mais jovens aprendam a amar bem seus maridos e filhos. Paulo dá a mesma instrução para as mulheres mais jovens que ele dá aos homens mais velhos. Paulo diz que elas deveriam ser sensatas, e vigiar suas vidas cuidadosamente. Mulheres mais jovens também deveriam ser sexualmente puras, cuidar bem de suas casas, ser gentis com os outros e ser obedientes a seus próprios maridos. Lembre-se de que a razão pela qual as mulheres mais jovens deveriam viver dessa maneira é para que ninguém possa falar mal sobre a palavra de Deus.</w:t>
      </w:r>
    </w:p>
    <w:p>
      <w:pPr/>
      <w:r>
        <w:rPr>
          <w:lang w:val="pt_PT" w:bidi="pt_PT"/>
        </w:rPr>
      </w:r>
      <w:r>
        <w:rPr>
          <w:lang w:val="pt_PT" w:bidi="pt_PT"/>
        </w:rPr>
        <w:t>Pare aqui e discuta essa pergunta em grupo: esse é um tema recorrente nessa passagem, que os crentes deveriam viver de uma certa maneira para que as pessoas não pudessem falar mal ou desonrar coisas sobre Deus ou sobre eles. Fale sobre como você irá ordenar essa parte. A razão para o bom comportamento deveria ser antes ou depois de descrever o que as mulheres mais velhas deveriam fazer e o que as mulheres mais velhas deveriam ensinar às mulheres mais jovens? Pause este áudio aqui.</w:t>
      </w:r>
    </w:p>
    <w:p>
      <w:pPr/>
      <w:r>
        <w:rPr>
          <w:lang w:val="pt_PT" w:bidi="pt_PT"/>
        </w:rPr>
      </w:r>
      <w:r>
        <w:rPr>
          <w:lang w:val="pt_PT" w:bidi="pt_PT"/>
        </w:rPr>
        <w:t>Na quarta parte dessa passagem, Paulo diz a Tito o que ensinar aos crentes que são homens mais jovens. Lembre-se de que homens mais jovens provavelmente são homens entre 20 e 40 anos de idade. As instruções de Paulo para os homens mais jovens são semelhantes às suas instruções para os homens mais velhos e mulheres mais velhas. Paulo diz que homens mais jovens deveriam ser sensatos ou autocontrolados em tudo, que é a mesma descrição que Paulo usou ao falar sobre homens mais velhos e mulheres mais jovens. Talvez Paulo esteja dizendo que os homens mais jovens deveriam agir com sabedoria em tudo o que fazem, ou que Tito deveria agir com sabedoria em tudo o que ele faz.</w:t>
      </w:r>
    </w:p>
    <w:p>
      <w:pPr/>
      <w:r>
        <w:rPr>
          <w:lang w:val="pt_PT" w:bidi="pt_PT"/>
        </w:rPr>
      </w:r>
      <w:r>
        <w:rPr>
          <w:lang w:val="pt_PT" w:bidi="pt_PT"/>
        </w:rPr>
        <w:t>Paulo diz a Tito “você mesmo” deve ser um exemplo para os homens mais jovens que são crentes. Isso é diferente das instruções de Paulo antes, porque agora Paulo está falando diretamente com Tito sobre o comportamento de Tito, e ele não está dizendo como homens mais velhos, mulheres mais velhas e mulheres mais jovens deveriam agir.</w:t>
      </w:r>
    </w:p>
    <w:p>
      <w:pPr/>
      <w:r>
        <w:rPr>
          <w:lang w:val="pt_PT" w:bidi="pt_PT"/>
        </w:rPr>
      </w:r>
      <w:r>
        <w:rPr>
          <w:lang w:val="pt_PT" w:bidi="pt_PT"/>
        </w:rPr>
        <w:t>Pare aqui e discuta essa pergunta em grupo: como vocês enfatizam que estão falando diretamente com outra pessoa em seu idioma? Pause este áudio aqui.</w:t>
      </w:r>
    </w:p>
    <w:p>
      <w:pPr/>
      <w:r>
        <w:rPr>
          <w:lang w:val="pt_PT" w:bidi="pt_PT"/>
        </w:rPr>
      </w:r>
      <w:r>
        <w:rPr>
          <w:lang w:val="pt_PT" w:bidi="pt_PT"/>
        </w:rPr>
        <w:t>Tito deveria dar o exemplo, e Paulo continua explicando como. Tito deveria ensinar com integridade e dignidade e usar palavras confiáveis para encorajar os crentes.</w:t>
      </w:r>
    </w:p>
    <w:p>
      <w:pPr/>
      <w:r>
        <w:rPr>
          <w:lang w:val="pt_PT" w:bidi="pt_PT"/>
        </w:rPr>
      </w:r>
      <w:r>
        <w:rPr>
          <w:lang w:val="pt_PT" w:bidi="pt_PT"/>
        </w:rPr>
        <w:t>Pare aqui e discuta essa pergunta em grupo: discuta como vocês descreveriam cada uma das características que Tito deveria ter. Pause este áudio aqui.</w:t>
      </w:r>
    </w:p>
    <w:p>
      <w:pPr/>
      <w:r>
        <w:rPr>
          <w:lang w:val="pt_PT" w:bidi="pt_PT"/>
        </w:rPr>
      </w:r>
      <w:r>
        <w:rPr>
          <w:lang w:val="pt_PT" w:bidi="pt_PT"/>
        </w:rPr>
        <w:t>A razão pela qual Tito deveria viver dessa maneira e ensinar dessa maneira é porque então ninguém poderá criticar Tito. Qualquer um que se opusesse a Tito, seja de dentro da igreja ou de fora da igreja, ficaria envergonhado de si mesmo quando visse o bom comportamento e o ensinamento correto de Tito. Isso é semelhante a como Paulo disse que os crentes deveriam ter um bom comportamento para que não desonrassem a Deus. Desonrar a Deus significa que as pessoas falam mal sobre Deus ou os crentes. Nessa parte, os oponentes de Tito pareceriam tolos e se sentiriam envergonhados de seu próprio comportamento, porque eles não teriam nada de ruim a dizer sobre os crentes.</w:t>
      </w:r>
    </w:p>
    <w:p>
      <w:pPr/>
      <w:r>
        <w:rPr>
          <w:lang w:val="pt_PT" w:bidi="pt_PT"/>
        </w:rPr>
      </w:r>
      <w:r>
        <w:rPr>
          <w:lang w:val="pt_PT" w:bidi="pt_PT"/>
        </w:rPr>
        <w:t>Pare aqui e discuta essa pergunta em grupo: discuta como vocês ordenariam o ensinamento nessa parte. Onde é o melhor lugar para colocar o ensinamento para homens mais jovens e as qualidades que Tito deveria ter? Onde você deveria colocar a razão para o bom comportamento e o bom ensinamento de Tito? Pause este áudio aqui.</w:t>
      </w:r>
    </w:p>
    <w:p>
      <w:pPr/>
      <w:r>
        <w:rPr>
          <w:lang w:val="pt_PT" w:bidi="pt_PT"/>
        </w:rPr>
      </w:r>
      <w:r>
        <w:rPr>
          <w:lang w:val="pt_PT" w:bidi="pt_PT"/>
        </w:rPr>
        <w:t>Na quinta parte dessa passagem, Paulo diz aos crentes que são escravos para obedecerem aos seus senhores em tudo. Paulo poderia querer dizer que os escravos deveriam agradar seus senhores obedecendo a tudo o que eles lhes pedissem para fazer. Os escravos deveriam obedecer aos seus senhores fazendo duas coisas, e evitando duas coisas. Esse padrão é o mesmo que Paulo usou ao dar as características positivas e negativas que as mulheres mais velhas deveriam ter. A primeira característica positiva que os escravos deveriam ter é que deveriam fazer o que seu senhor quer. Algumas traduções dizem que os escravos deveriam agradar ou respeitar seus senhores. A primeira característica negativa é que os escravos não deveriam discutir ou discordar de seus senhores. Lembre-se de que era comum que os escravos tivessem a reputação de discutirem com seus senhores. A segunda característica negativa é que os escravos não deveriam roubar de seus senhores. Os escravos muitas vezes compravam coisas para seus senhores, e Paulo não queria que os escravos mantivessem nada do dinheiro de seu senhor para si mesmos. Finalmente, a outra característica positiva é que os escravos mostrassem toda a boa fé, o que significa que eram confiáveis e fiéis.</w:t>
      </w:r>
    </w:p>
    <w:p>
      <w:pPr/>
      <w:r>
        <w:rPr>
          <w:lang w:val="pt_PT" w:bidi="pt_PT"/>
        </w:rPr>
      </w:r>
      <w:r>
        <w:rPr>
          <w:lang w:val="pt_PT" w:bidi="pt_PT"/>
        </w:rPr>
        <w:t>Pare aqui e discuta essa pergunta em grupo: discuta como vocês falariam sobre as diferentes qualidades que os escravos crentes deveriam ter. Pause este áudio aqui.</w:t>
      </w:r>
    </w:p>
    <w:p>
      <w:pPr/>
      <w:r>
        <w:rPr>
          <w:lang w:val="pt_PT" w:bidi="pt_PT"/>
        </w:rPr>
      </w:r>
      <w:r>
        <w:rPr>
          <w:lang w:val="pt_PT" w:bidi="pt_PT"/>
        </w:rPr>
        <w:t>A parte final dessa parte é a parte mais importante de toda a passagem. Paulo diz que o propósito para os escravos, e todos os crentes, agirem de acordo com essas instruções é para que mostrassem o quão atrativa a palavra de Deus é. Isso não significa que o ensinamento de Deus já não é belo, mas que os descrentes veriam o comportamento dos crentes e reconheceriam o quão belo é o ensinamento de Deus. Paulo chama Deus de “nosso salvador”, o que significa que Deus é aquele que salva as pessoas. Lembre-se de que essa é a mesma maneira que Paulo falou sobre Deus no início da carta a Tito.</w:t>
      </w:r>
    </w:p>
    <w:p>
      <w:pPr/>
      <w:r>
        <w:rPr>
          <w:lang w:val="pt_PT" w:bidi="pt_PT"/>
        </w:rPr>
      </w:r>
      <w:r>
        <w:rPr>
          <w:lang w:val="pt_PT" w:bidi="pt_PT"/>
        </w:rPr>
        <w:t>Agora, o grupo deve fazer o roteiro, desenhar ou usar objetos para visualizar a passagem e a ação nela. Escolha pessoas, desenhos ou objetos para ser cada um dos personagens.</w:t>
      </w:r>
    </w:p>
    <w:p>
      <w:pPr/>
      <w:r>
        <w:rPr>
          <w:lang w:val="pt_PT" w:bidi="pt_PT"/>
        </w:rPr>
      </w:r>
      <w:r>
        <w:rPr>
          <w:lang w:val="pt_PT" w:bidi="pt_PT"/>
        </w:rPr>
        <w:t>À medida que você começa a recontar a história nesses versículos, Paulo diz a Tito para dar aos crentes o ensinamento correto sobre Jesus. Esse ensinamento correto deveria levar ao comportamento correto.</w:t>
      </w:r>
    </w:p>
    <w:p>
      <w:pPr/>
      <w:r>
        <w:rPr>
          <w:lang w:val="pt_PT" w:bidi="pt_PT"/>
        </w:rPr>
      </w:r>
      <w:r>
        <w:rPr>
          <w:lang w:val="pt_PT" w:bidi="pt_PT"/>
        </w:rPr>
        <w:t>Faça 7 grupos de pessoas: homens mais velhos crentes, mulheres mais velhas crentes, mulheres mais jovens crentes, homens mais jovens crentes, escravos crentes, oponentes de Tito e não crentes em Creta. Durante todo o tempo que Tito estava ensinando, os oponentes de Tito e os não crentes deveriam estar observando as ações dos crentes.</w:t>
      </w:r>
    </w:p>
    <w:p>
      <w:pPr/>
      <w:r>
        <w:rPr>
          <w:lang w:val="pt_PT" w:bidi="pt_PT"/>
        </w:rPr>
      </w:r>
      <w:r>
        <w:rPr>
          <w:lang w:val="pt_PT" w:bidi="pt_PT"/>
        </w:rPr>
        <w:t>Tito deveria se voltar para os homens mais velhos e os ensinar a estar no controle de si mesmos, dignos de respeito e ter autocontrole. Homens mais velhos deveriam ser sãos na fé, no amor e na resistência.</w:t>
      </w:r>
    </w:p>
    <w:p>
      <w:pPr/>
      <w:r>
        <w:rPr>
          <w:lang w:val="pt_PT" w:bidi="pt_PT"/>
        </w:rPr>
      </w:r>
      <w:r>
        <w:rPr>
          <w:lang w:val="pt_PT" w:bidi="pt_PT"/>
        </w:rPr>
        <w:t>Tito deveria se voltar para as mulheres mais velhas e as ensinar a ser reverentes em como viviam, não caluniar os outros, e não beber muito álcool.</w:t>
      </w:r>
    </w:p>
    <w:p>
      <w:pPr/>
      <w:r>
        <w:rPr>
          <w:lang w:val="pt_PT" w:bidi="pt_PT"/>
        </w:rPr>
      </w:r>
      <w:r>
        <w:rPr>
          <w:lang w:val="pt_PT" w:bidi="pt_PT"/>
        </w:rPr>
        <w:t>Agora as mulheres mais velhas deveriam se voltar para as mulheres mais jovens. As mulheres mais velhas também deveriam treinar as mulheres mais jovens no que é bom, para que as mulheres mais jovens amassem seus maridos e filhos. Mulheres mais jovens deveriam estar no controle de si mesmas, ser puras, cuidar bem de suas casas, ser gentis com os outros e ser obedientes a seus maridos. Mulheres mais jovens deveriam agir dessa maneira para que ninguém falasse mal sobre a palavra de Deus.</w:t>
      </w:r>
    </w:p>
    <w:p>
      <w:pPr/>
      <w:r>
        <w:rPr>
          <w:lang w:val="pt_PT" w:bidi="pt_PT"/>
        </w:rPr>
      </w:r>
      <w:r>
        <w:rPr>
          <w:lang w:val="pt_PT" w:bidi="pt_PT"/>
        </w:rPr>
        <w:t>Tito deveria se voltar para os homens mais jovens e os ensinar a ser autocontrolados. Paulo também diz a Tito para ser um exemplo para os jovens em suas boas obras. Tito deveria ensinar com integridade e dignidade, usando palavras confiáveis para que ninguém pudesse o criticar.</w:t>
      </w:r>
    </w:p>
    <w:p>
      <w:pPr/>
      <w:r>
        <w:rPr>
          <w:lang w:val="pt_PT" w:bidi="pt_PT"/>
        </w:rPr>
      </w:r>
      <w:r>
        <w:rPr>
          <w:lang w:val="pt_PT" w:bidi="pt_PT"/>
        </w:rPr>
        <w:t>Agora mostre que os oponentes de Tito estavam envergonhados, porque não havia nada de ruim a dizer sobre Tito.</w:t>
      </w:r>
    </w:p>
    <w:p>
      <w:pPr/>
      <w:r>
        <w:rPr>
          <w:lang w:val="pt_PT" w:bidi="pt_PT"/>
        </w:rPr>
      </w:r>
      <w:r>
        <w:rPr>
          <w:lang w:val="pt_PT" w:bidi="pt_PT"/>
        </w:rPr>
        <w:t>Tito deveria se voltar para os escravos e os ensinar a obedecer aos seus senhores os agradando, não discutindo, não roubando e sendo completamente confiáveis.</w:t>
      </w:r>
    </w:p>
    <w:p>
      <w:pPr/>
      <w:r>
        <w:rPr>
          <w:lang w:val="pt_PT" w:bidi="pt_PT"/>
        </w:rPr>
      </w:r>
      <w:r>
        <w:rPr>
          <w:lang w:val="pt_PT" w:bidi="pt_PT"/>
        </w:rPr>
        <w:t>Quando os escravos e todos os crentes agissem de acordo com o ensinamento de Deus, mostre que os não crentes em Creta viam o quão atrativa e bela é a palavra de Deus, nosso Salvador.</w:t>
      </w:r>
    </w:p>
    <w:p>
      <w:pPr/>
      <w:r>
        <w:rPr>
          <w:lang w:val="pt_PT" w:bidi="pt_PT"/>
        </w:rPr>
      </w:r>
      <w:r>
        <w:rPr>
          <w:b/>
          <w:lang w:val="pt_PT" w:bidi="pt_PT"/>
        </w:rPr>
        <w:t>Este é o fim da gravação.</w:t>
      </w:r>
      <w:r>
        <w:rPr>
          <w:lang w:val="pt_PT" w:bidi="pt_PT"/>
        </w:rPr>
        <w:t xml:space="preserve"> </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Tito 2:1–10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5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Tito</w:t>
      </w:r>
    </w:p>
    <w:p>
      <w:pPr>
        <w:pStyle w:val="ListBullet"/>
        <w:spacing w:line="240" w:lineRule="auto"/>
        <w:ind w:left="720"/>
      </w:pPr>
      <w:r>
        <w:rPr>
          <w:lang w:val="pt_PT" w:bidi="pt_PT"/>
        </w:rPr>
      </w:r>
      <w:r>
        <w:rPr>
          <w:lang w:val="pt_PT" w:bidi="pt_PT"/>
        </w:rPr>
        <w:t>Homens mais velhos que são crentes em Creta</w:t>
      </w:r>
    </w:p>
    <w:p>
      <w:pPr>
        <w:pStyle w:val="ListBullet"/>
        <w:spacing w:line="240" w:lineRule="auto"/>
        <w:ind w:left="720"/>
      </w:pPr>
      <w:r>
        <w:rPr>
          <w:lang w:val="pt_PT" w:bidi="pt_PT"/>
        </w:rPr>
      </w:r>
      <w:r>
        <w:rPr>
          <w:lang w:val="pt_PT" w:bidi="pt_PT"/>
        </w:rPr>
        <w:t>Mulheres mais velhas que são crentes em Creta</w:t>
      </w:r>
    </w:p>
    <w:p>
      <w:pPr>
        <w:pStyle w:val="ListBullet"/>
        <w:spacing w:line="240" w:lineRule="auto"/>
        <w:ind w:left="720"/>
      </w:pPr>
      <w:r>
        <w:rPr>
          <w:lang w:val="pt_PT" w:bidi="pt_PT"/>
        </w:rPr>
      </w:r>
      <w:r>
        <w:rPr>
          <w:lang w:val="pt_PT" w:bidi="pt_PT"/>
        </w:rPr>
        <w:t>Mulheres mais jovens que são crentes em Creta</w:t>
      </w:r>
    </w:p>
    <w:p>
      <w:pPr>
        <w:pStyle w:val="ListBullet"/>
        <w:spacing w:line="240" w:lineRule="auto"/>
        <w:ind w:left="720"/>
      </w:pPr>
      <w:r>
        <w:rPr>
          <w:lang w:val="pt_PT" w:bidi="pt_PT"/>
        </w:rPr>
      </w:r>
      <w:r>
        <w:rPr>
          <w:lang w:val="pt_PT" w:bidi="pt_PT"/>
        </w:rPr>
        <w:t>Homens mais jovens que são crentes em Creta</w:t>
      </w:r>
    </w:p>
    <w:p>
      <w:pPr>
        <w:pStyle w:val="ListBullet"/>
        <w:spacing w:line="240" w:lineRule="auto"/>
        <w:ind w:left="720"/>
      </w:pPr>
      <w:r>
        <w:rPr>
          <w:lang w:val="pt_PT" w:bidi="pt_PT"/>
        </w:rPr>
      </w:r>
      <w:r>
        <w:rPr>
          <w:lang w:val="pt_PT" w:bidi="pt_PT"/>
        </w:rPr>
        <w:t>Oponentes de Tito</w:t>
      </w:r>
    </w:p>
    <w:p>
      <w:pPr>
        <w:pStyle w:val="ListBullet"/>
        <w:spacing w:line="240" w:lineRule="auto"/>
        <w:ind w:left="720"/>
      </w:pPr>
      <w:r>
        <w:rPr>
          <w:lang w:val="pt_PT" w:bidi="pt_PT"/>
        </w:rPr>
      </w:r>
      <w:r>
        <w:rPr>
          <w:lang w:val="pt_PT" w:bidi="pt_PT"/>
        </w:rPr>
        <w:t>Escravos que são crentes em Creta</w:t>
      </w:r>
    </w:p>
    <w:p>
      <w:pPr>
        <w:pStyle w:val="ListBullet"/>
        <w:spacing w:line="240" w:lineRule="auto"/>
        <w:ind w:left="720"/>
      </w:pPr>
      <w:r>
        <w:rPr>
          <w:lang w:val="pt_PT" w:bidi="pt_PT"/>
        </w:rPr>
      </w:r>
      <w:r>
        <w:rPr>
          <w:lang w:val="pt_PT" w:bidi="pt_PT"/>
        </w:rPr>
        <w:t>Senhores</w:t>
      </w:r>
    </w:p>
    <w:p>
      <w:pPr>
        <w:pStyle w:val="ListBullet"/>
        <w:spacing w:line="240" w:lineRule="auto"/>
        <w:ind w:left="720"/>
      </w:pPr>
      <w:r>
        <w:rPr>
          <w:lang w:val="pt_PT" w:bidi="pt_PT"/>
        </w:rPr>
      </w:r>
      <w:r>
        <w:rPr>
          <w:lang w:val="pt_PT" w:bidi="pt_PT"/>
        </w:rPr>
        <w:t>E descrentes em Creta</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que interpretando o personagem: “O que você está sentindo ou pensando?”. A pessoa que interpreta o personagem deve responder o que ela estaria sentindo ou pensando se ela fosse esse personagem. Então continue o drama.</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a Tito que ele deveria ensinar aos crentes em Creta um ensinamento saudável sobre Jesus.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Tito: “O que você está sentindo ou pensando?” A pessoa pode responder coisas como “ansiosa por aprender o que eu deveria ensinar aos crentes”, ou “sentindo que é uma grande responsabilidade ensinar os crentes a viver da maneira que Jesus ensina”, ou “preocupado que eu não não consiga ajudar todos os crentes a seguir os ensinamentos de Jesus”.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Tito deveria ensinar os homens mais velhos que são crentes a vigiar suas vidas cuidadosamente, a viver uma vida digna de respeito e a ter autocontrole. Eles também deveriam ser sãos na fé, no amor e na resistência.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Tito: “O que você está sentindo ou pensando?” A pessoa pode responder coisas como “pensando em um homem como esse que é digno de respeito”, ou “imaginando se os homens mais velhos me ouviriam quando eu ensinasse essas coisas”, ou “esperando que os homens mais velhos aprendam a viver dessas maneiras”.</w:t>
      </w:r>
    </w:p>
    <w:p>
      <w:pPr>
        <w:pStyle w:val="ListBullet"/>
        <w:spacing w:line="240" w:lineRule="auto"/>
        <w:ind w:left="720"/>
      </w:pPr>
      <w:r>
        <w:rPr>
          <w:lang w:val="pt_PT" w:bidi="pt_PT"/>
        </w:rPr>
      </w:r>
      <w:r>
        <w:rPr>
          <w:lang w:val="pt_PT" w:bidi="pt_PT"/>
        </w:rPr>
        <w:t>Pergunte às pessoas que interpretam os homens mais velhos: “O que vocês estão sentindo ou pensando?”. As pessoas podem responder coisas como “querendo mostrar mais dessas qualidades que Paulo está nos falando”, ou “ofendidas por Paulo pensar que deveríamos ser mais autocontrolados — gostamos da maneira que estamos vivendo agora”, ou “esperando que possamos nos tornar sensatos e autocontrolados, como Paulo diz que deveríamos”.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diz a Tito para ensinar as mulheres mais velhas a ser reverentes, não caluniar os outros, não beber muito álcool e treinar as mulheres mais jovens no que é bom. As mulheres mais velhas deveriam treinar as mulheres mais jovens a amar seus maridos e filhos, a ser sensatas, puras, cuidar bem de suas casas, ser gentis e ser obedientes a seus maridos.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as pessoas que interpretam as mulheres mais velhas: “O que vocês estão sentindo ou pensando?”. As pessoas podem responder coisas como “sentindo que temos o direito de viver da maneira que queremos”, ou “imaginando como podemos treinar as mulheres mais jovens a como viver dessa maneira quando não vivemos dessa maneira”, ou “pensando que Paulo tem uma boa ideia de viver uma vida autocontrolada e sensata”.</w:t>
      </w:r>
    </w:p>
    <w:p>
      <w:pPr>
        <w:pStyle w:val="ListBullet"/>
        <w:spacing w:line="240" w:lineRule="auto"/>
        <w:ind w:left="720"/>
      </w:pPr>
      <w:r>
        <w:rPr>
          <w:lang w:val="pt_PT" w:bidi="pt_PT"/>
        </w:rPr>
      </w:r>
      <w:r>
        <w:rPr>
          <w:lang w:val="pt_PT" w:bidi="pt_PT"/>
        </w:rPr>
        <w:t>Pergunte às pessoas que interpretam as mulheres mais velhas: “O que vocês estão sentindo ou pensando?”. As pessoas podem responder coisas como “não tenho certeza por que precisamos seguir o ensinamento de Paulo sobre amar nossos maridos e filhos ou cuidar de nossas casas”, ou “querendo continuar vivendo como a cultura cretense ao nosso redor, porque temos medo do que os outros dirão sobre nós se mudarmos”, ou “com medo de que os outros não nos aceitem se começarmos a viver de forma diferente do que a cultura cretense normal”, ou “esperando aprender a viver da maneira que Paulo diz que deveríamos estar vivendo”.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Tito deveria encorajar os homens mais jovens a ser sensatos. Tito também deveria ser um exemplo para os homens mais jovens fazendo boas obras. Tito deveria ensinar com integridade, dignidade e usar palavras precisas e úteis que ninguém possa criticar. As pessoas deveriam se sentir envergonhadas se falassem mal sobre Tito, porque não há nada de ruim a dizer sobre ele.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interpretando os homens mais jovens, "O que vocês estão sentindo ou pensando?" As pessoas podem responder coisas como “por que Paulo pensa que precisamos ser sensatos e autocontrolados?”. ou “imaginando por que Paulo não nos deu mais instruções como ele deu aos homens mais velhos, as mulheres mais velhas e as mulheres mais jovens”, ou “feliz por termos o exemplo de Tito para seguir em como viver e ensinar”.</w:t>
      </w:r>
    </w:p>
    <w:p>
      <w:pPr>
        <w:pStyle w:val="ListBullet"/>
        <w:spacing w:line="240" w:lineRule="auto"/>
        <w:ind w:left="720"/>
      </w:pPr>
      <w:r>
        <w:rPr>
          <w:lang w:val="pt_PT" w:bidi="pt_PT"/>
        </w:rPr>
      </w:r>
      <w:r>
        <w:rPr>
          <w:lang w:val="pt_PT" w:bidi="pt_PT"/>
        </w:rPr>
        <w:t>Pergunte à pessoa que interpreta Tito: “O que você está sentindo ou pensando?” A pessoa pode responder coisas como “surpreso que Paulo quer que eu seja um exemplo para os homens mais jovens em como viver”, ou “pedindo a Deus ajuda para poder ensinar e viver corretamente e ser um bom exemplo para os homens mais jovens”, ou “feliz por meus oponentes serem envergonhados e que eles não vejam nada de errado em meu comportamento correto e bom ensinamento”.</w:t>
      </w:r>
    </w:p>
    <w:p>
      <w:pPr>
        <w:pStyle w:val="ListBullet"/>
        <w:spacing w:line="240" w:lineRule="auto"/>
        <w:ind w:left="720"/>
      </w:pPr>
      <w:r>
        <w:rPr>
          <w:lang w:val="pt_PT" w:bidi="pt_PT"/>
        </w:rPr>
      </w:r>
      <w:r>
        <w:rPr>
          <w:lang w:val="pt_PT" w:bidi="pt_PT"/>
        </w:rPr>
        <w:t>Pergunte às pessoas que interpretam os oponentes de Tito: “O que vocês estão sentindo ou pensando?”. As pessoas podem responder coisas como “procurando algo inconsistente sobre como Tito está ensinando e vivendo”, ou “envergonhado de que não há nada de ruim a dizer sobre Tito”, ou “envergonhado de termos tentado encontrar algo de errado com Tito, e não conseguirmos encontrar nada”.</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Tito deveria encorajar os escravos que são crentes a obedecer aos seus senhores agradando-os, não discutindo, não roubando e sendo completamente confiáveis. O propósito para os escravos viverem essa vida obediente e honesta, e para todos os crentes viverem de acordo com esse ensinamento, é mostrar o quão belo é o ensinamento de Deus, nosso Salvador.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escravos: “O que vocês estão sentindo ou pensando?”. As pessoas podem responder coisas como “feliz por ser obediente e honesto com meu senhor”, ou “Isso é realmente difícil! Como Paulo pode me pedir para obedecer ao meu mestre quando ele é cruel e não gentil comigo?”. ou “esperando que outras pessoas vejam o quão bela é a mensagem de Deus e queiram seguir a Deus por causa de nosso exemplo”.</w:t>
      </w:r>
    </w:p>
    <w:p>
      <w:pPr/>
      <w:r>
        <w:rPr>
          <w:lang w:val="pt_PT" w:bidi="pt_PT"/>
        </w:rPr>
      </w:r>
      <w:r>
        <w:rPr>
          <w:b/>
          <w:lang w:val="pt_PT" w:bidi="pt_PT"/>
        </w:rPr>
        <w:t>Este é o fim da gravação.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Tito 2:1–10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a Tito para dar aos crentes um bom ensinamento ou </w:t>
      </w:r>
      <w:r>
        <w:rPr>
          <w:b/>
          <w:lang w:val="pt_PT" w:bidi="pt_PT"/>
        </w:rPr>
        <w:t>doutrina</w:t>
      </w:r>
      <w:r>
        <w:rPr>
          <w:lang w:val="pt_PT" w:bidi="pt_PT"/>
        </w:rPr>
        <w:t xml:space="preserve">. Esse ensinamento sadio é confiável e leva os crentes a ter um comportamento correto. Use a mesma palavra para ensinamento ou doutrina que você usou em passagens anteriores e lembre-se de que </w:t>
      </w:r>
      <w:r>
        <w:rPr>
          <w:b/>
          <w:lang w:val="pt_PT" w:bidi="pt_PT"/>
        </w:rPr>
        <w:t>doutrina</w:t>
      </w:r>
      <w:r>
        <w:rPr>
          <w:lang w:val="pt_PT" w:bidi="pt_PT"/>
        </w:rPr>
        <w:t xml:space="preserve"> está no Glossário.</w:t>
      </w:r>
    </w:p>
    <w:p>
      <w:pPr/>
      <w:r>
        <w:rPr>
          <w:lang w:val="pt_PT" w:bidi="pt_PT"/>
        </w:rPr>
      </w:r>
      <w:r>
        <w:rPr>
          <w:lang w:val="pt_PT" w:bidi="pt_PT"/>
        </w:rPr>
        <w:t>Tito deveria ensinar os homens mais velhos a ser sensatos, dignos de respeito e ter autocontrole.</w:t>
      </w:r>
    </w:p>
    <w:p>
      <w:pPr/>
      <w:r>
        <w:rPr>
          <w:lang w:val="pt_PT" w:bidi="pt_PT"/>
        </w:rPr>
      </w:r>
      <w:r>
        <w:rPr>
          <w:lang w:val="pt_PT" w:bidi="pt_PT"/>
        </w:rPr>
        <w:t>Pare aqui e discuta essa pergunta em grupo: como vocês traduzirão os diferentes grupos de pessoas nessa passagem de uma maneira respeitosa e precisa? Pense em como traduzir homens mais velhos, mulheres mais velhas, homens mais jovens e mulheres mais jovens. Pause este áudio aqui.</w:t>
      </w:r>
    </w:p>
    <w:p>
      <w:pPr/>
      <w:r>
        <w:rPr>
          <w:lang w:val="pt_PT" w:bidi="pt_PT"/>
        </w:rPr>
      </w:r>
      <w:r>
        <w:rPr>
          <w:lang w:val="pt_PT" w:bidi="pt_PT"/>
        </w:rPr>
        <w:t xml:space="preserve">Os homens mais velhos também deveriam ser “sãos na </w:t>
      </w:r>
      <w:r>
        <w:rPr>
          <w:b/>
          <w:lang w:val="pt_PT" w:bidi="pt_PT"/>
        </w:rPr>
        <w:t>fé</w:t>
      </w:r>
      <w:r>
        <w:rPr>
          <w:lang w:val="pt_PT" w:bidi="pt_PT"/>
        </w:rPr>
        <w:t xml:space="preserve">”, o que significa que deveriam ser fortes no que eles acreditam sobre Deus. Traduza palavra fé da mesma forma que você tem usado em passagens anteriores. Para mais informações sobre </w:t>
      </w:r>
      <w:r>
        <w:rPr>
          <w:lang w:val="pt_PT" w:bidi="pt_PT"/>
        </w:rPr>
        <w:t>fé</w:t>
      </w:r>
      <w:r>
        <w:rPr>
          <w:lang w:val="pt_PT" w:bidi="pt_PT"/>
        </w:rPr>
        <w:t>, consulte o Glossário Mestre. Os homens mais velhos também deveriam continuar a amar os outros, ou ser “sadios no amor”. Eles deveriam continuar fazendo coisas boas quando é difícil, ou ser “sadios na resistência”.</w:t>
      </w:r>
    </w:p>
    <w:p>
      <w:pPr/>
      <w:r>
        <w:rPr>
          <w:lang w:val="pt_PT" w:bidi="pt_PT"/>
        </w:rPr>
      </w:r>
      <w:r>
        <w:rPr>
          <w:lang w:val="pt_PT" w:bidi="pt_PT"/>
        </w:rPr>
        <w:t>Pare aqui e discuta essa pergunta em grupo: como vocês traduzirão essas três descrições de “sadio na fé”, “sadio no amor” e “sadio na resistência?”. Pause este áudio aqui.</w:t>
      </w:r>
    </w:p>
    <w:p>
      <w:pPr/>
      <w:r>
        <w:rPr>
          <w:lang w:val="pt_PT" w:bidi="pt_PT"/>
        </w:rPr>
      </w:r>
      <w:r>
        <w:rPr>
          <w:lang w:val="pt_PT" w:bidi="pt_PT"/>
        </w:rPr>
        <w:t xml:space="preserve">Tito deveria ensinar as mulheres mais velhas a ser reverentes, o que significa se comportar de uma maneira que mostre honra e respeito a Deus. Eles não deveriam caluniar ou dizer coisas ofensivas sobre os outros ou beber muito álcool, e eles deveriam treinar as mulheres mais jovens a como agir corretamente. Mulheres mais jovens deveriam ser sensatas e </w:t>
      </w:r>
      <w:r>
        <w:rPr>
          <w:b/>
          <w:lang w:val="pt_PT" w:bidi="pt_PT"/>
        </w:rPr>
        <w:t>puras</w:t>
      </w:r>
      <w:r>
        <w:rPr>
          <w:lang w:val="pt_PT" w:bidi="pt_PT"/>
        </w:rPr>
        <w:t xml:space="preserve">. Quando alguém é puro, ele é apto para servir e adorar a Deus. Nessa passagem, puro provavelmente significa que uma mulher não tem relações sexuais com ninguém além de seu próprio marido. Traduza "puro" da mesma forma que você tem feito em passagens anteriores. Para mais informações sobre puro, consulte o </w:t>
      </w:r>
      <w:r>
        <w:rPr>
          <w:b/>
          <w:lang w:val="pt_PT" w:bidi="pt_PT"/>
        </w:rPr>
        <w:t>Glossário</w:t>
      </w:r>
      <w:r>
        <w:rPr>
          <w:lang w:val="pt_PT" w:bidi="pt_PT"/>
        </w:rPr>
        <w:t xml:space="preserve"> Mestre.</w:t>
      </w:r>
    </w:p>
    <w:p>
      <w:pPr/>
      <w:r>
        <w:rPr>
          <w:lang w:val="pt_PT" w:bidi="pt_PT"/>
        </w:rPr>
      </w:r>
      <w:r>
        <w:rPr>
          <w:lang w:val="pt_PT" w:bidi="pt_PT"/>
        </w:rPr>
        <w:t>Mulheres mais jovens também deveriam ser obedientes a seus maridos. Nesse contexto, a obediência de uma mulher mais jovem pode ser descrita como respeito a seu marido, seguindo a liderança de seu marido, ou sendo submissa ou obediente a seu marido.</w:t>
      </w:r>
    </w:p>
    <w:p>
      <w:pPr/>
      <w:r>
        <w:rPr>
          <w:lang w:val="pt_PT" w:bidi="pt_PT"/>
        </w:rPr>
      </w:r>
      <w:r>
        <w:rPr>
          <w:lang w:val="pt_PT" w:bidi="pt_PT"/>
        </w:rPr>
        <w:t>Pare aqui e discuta essa pergunta em grupo: discuta como vocês traduzirão a ideia de mulheres mais jovens sendo obedientes ou submissas a seus maridos. Pause este áudio aqui.</w:t>
      </w:r>
    </w:p>
    <w:p>
      <w:pPr/>
      <w:r>
        <w:rPr>
          <w:lang w:val="pt_PT" w:bidi="pt_PT"/>
        </w:rPr>
      </w:r>
      <w:r>
        <w:rPr>
          <w:lang w:val="pt_PT" w:bidi="pt_PT"/>
        </w:rPr>
        <w:t xml:space="preserve">Mulheres mais jovens deveriam viver dessa maneira para que ninguém </w:t>
      </w:r>
      <w:r>
        <w:rPr>
          <w:b/>
          <w:lang w:val="pt_PT" w:bidi="pt_PT"/>
        </w:rPr>
        <w:t>blasfeme</w:t>
      </w:r>
      <w:r>
        <w:rPr>
          <w:lang w:val="pt_PT" w:bidi="pt_PT"/>
        </w:rPr>
        <w:t xml:space="preserve">, ou fale mal ou vergonhosamente sobre a </w:t>
      </w:r>
      <w:r>
        <w:rPr>
          <w:b/>
          <w:lang w:val="pt_PT" w:bidi="pt_PT"/>
        </w:rPr>
        <w:t>palavra</w:t>
      </w:r>
      <w:r>
        <w:rPr>
          <w:lang w:val="pt_PT" w:bidi="pt_PT"/>
        </w:rPr>
        <w:t xml:space="preserve"> de Deus. Alguém que blasfema a palavra de Deus tenta fazer a palavra de Deus parecer menos poderosa ou importante. Traduza palavra da mesma forma que você tem usado em passagens anteriores. Para mais informações sobre </w:t>
      </w:r>
      <w:r>
        <w:rPr>
          <w:lang w:val="pt_PT" w:bidi="pt_PT"/>
        </w:rPr>
        <w:t>palavra</w:t>
      </w:r>
      <w:r>
        <w:rPr>
          <w:lang w:val="pt_PT" w:bidi="pt_PT"/>
        </w:rPr>
        <w:t>, consulte o Glossário Mestre.</w:t>
      </w:r>
    </w:p>
    <w:p>
      <w:pPr/>
      <w:r>
        <w:rPr>
          <w:lang w:val="pt_PT" w:bidi="pt_PT"/>
        </w:rPr>
      </w:r>
      <w:r>
        <w:rPr>
          <w:lang w:val="pt_PT" w:bidi="pt_PT"/>
        </w:rPr>
        <w:t xml:space="preserve">Pare aqui e discuta essa pergunta em grupo: discutam como vocês traduzirão a palavra </w:t>
      </w:r>
      <w:r>
        <w:rPr>
          <w:b/>
          <w:lang w:val="pt_PT" w:bidi="pt_PT"/>
        </w:rPr>
        <w:t>blasfêmia</w:t>
      </w:r>
      <w:r>
        <w:rPr>
          <w:lang w:val="pt_PT" w:bidi="pt_PT"/>
        </w:rPr>
        <w:t xml:space="preserve">. Se você já traduziu essa palavra em outro livro da Bíblia, use a mesma palavra que você usou lá. Para mais informações sobre </w:t>
      </w:r>
      <w:r>
        <w:rPr>
          <w:lang w:val="pt_PT" w:bidi="pt_PT"/>
        </w:rPr>
        <w:t>blasfêmia,</w:t>
      </w:r>
      <w:r>
        <w:rPr>
          <w:lang w:val="pt_PT" w:bidi="pt_PT"/>
        </w:rPr>
        <w:t xml:space="preserve"> consulte o Glossário Mestre.. Pause este áudio aqui.</w:t>
      </w:r>
    </w:p>
    <w:p>
      <w:pPr/>
      <w:r>
        <w:rPr>
          <w:lang w:val="pt_PT" w:bidi="pt_PT"/>
        </w:rPr>
      </w:r>
      <w:r>
        <w:rPr>
          <w:lang w:val="pt_PT" w:bidi="pt_PT"/>
        </w:rPr>
        <w:t>Homens mais jovens deveriam ser sensatos ou agir com sabedoria, e Tito deveria dar aos homens mais jovens um exemplo com suas boas obras. Tito deveria ensinar com palavras úteis e confiáveis e ninguém deveria ser capaz de criticar o que Tito ensina aos crentes. Os oponentes de Tito ficarão envergonhados quando virem o ensinamento e o comportamento de Tito, e eles não terão nada de ruim a dizer sobre os crentes.</w:t>
      </w:r>
    </w:p>
    <w:p>
      <w:pPr/>
      <w:r>
        <w:rPr>
          <w:lang w:val="pt_PT" w:bidi="pt_PT"/>
        </w:rPr>
      </w:r>
      <w:r>
        <w:rPr>
          <w:lang w:val="pt_PT" w:bidi="pt_PT"/>
        </w:rPr>
        <w:t xml:space="preserve">Os </w:t>
      </w:r>
      <w:r>
        <w:rPr>
          <w:b/>
          <w:lang w:val="pt_PT" w:bidi="pt_PT"/>
        </w:rPr>
        <w:t>escravos</w:t>
      </w:r>
      <w:r>
        <w:rPr>
          <w:lang w:val="pt_PT" w:bidi="pt_PT"/>
        </w:rPr>
        <w:t xml:space="preserve"> deveriam ser obedientes a seus senhores em tudo. Traduza escravo da mesma forma que você tem feito em passagens anteriores. Para mais informações sobre </w:t>
      </w:r>
      <w:r>
        <w:rPr>
          <w:lang w:val="pt_PT" w:bidi="pt_PT"/>
        </w:rPr>
        <w:t>escravo</w:t>
      </w:r>
      <w:r>
        <w:rPr>
          <w:lang w:val="pt_PT" w:bidi="pt_PT"/>
        </w:rPr>
        <w:t>, consulte o Glossário Mestre.</w:t>
      </w:r>
    </w:p>
    <w:p>
      <w:pPr/>
      <w:r>
        <w:rPr>
          <w:lang w:val="pt_PT" w:bidi="pt_PT"/>
        </w:rPr>
      </w:r>
      <w:r>
        <w:rPr>
          <w:lang w:val="pt_PT" w:bidi="pt_PT"/>
        </w:rPr>
        <w:t xml:space="preserve">Os escravos deveriam mostrar boa fé, o que significa que deveriam ser confiáveis em tudo. Quando os escravos que são crentes viverem da maneira que Paulo descreveu, eles mostrarão o quão belo é o ensinamento de Deus, nosso </w:t>
      </w:r>
      <w:r>
        <w:rPr>
          <w:b/>
          <w:lang w:val="pt_PT" w:bidi="pt_PT"/>
        </w:rPr>
        <w:t>Salvador</w:t>
      </w:r>
      <w:r>
        <w:rPr>
          <w:lang w:val="pt_PT" w:bidi="pt_PT"/>
        </w:rPr>
        <w:t xml:space="preserve">. </w:t>
      </w:r>
      <w:r>
        <w:rPr>
          <w:b/>
          <w:lang w:val="pt_PT" w:bidi="pt_PT"/>
        </w:rPr>
        <w:t>Salvador</w:t>
      </w:r>
      <w:r>
        <w:rPr>
          <w:lang w:val="pt_PT" w:bidi="pt_PT"/>
        </w:rPr>
        <w:t xml:space="preserve"> significa aquele que resgata ou liberta as pessoas do mal ou perigo. Traduza </w:t>
      </w:r>
      <w:r>
        <w:rPr>
          <w:b/>
          <w:lang w:val="pt_PT" w:bidi="pt_PT"/>
        </w:rPr>
        <w:t>"salvador"</w:t>
      </w:r>
      <w:r>
        <w:rPr>
          <w:lang w:val="pt_PT" w:bidi="pt_PT"/>
        </w:rPr>
        <w:t xml:space="preserve"> da mesma forma que você tem feito em passagens anteriores. Para mais informações sobre </w:t>
      </w:r>
      <w:r>
        <w:rPr>
          <w:b/>
          <w:lang w:val="pt_PT" w:bidi="pt_PT"/>
        </w:rPr>
        <w:t>salvador</w:t>
      </w:r>
      <w:r>
        <w:rPr>
          <w:lang w:val="pt_PT" w:bidi="pt_PT"/>
        </w:rPr>
        <w:t>, consulte o Glossário Mestre.</w:t>
      </w:r>
    </w:p>
    <w:p>
      <w:pPr/>
      <w:r>
        <w:rPr>
          <w:lang w:val="pt_PT" w:bidi="pt_PT"/>
        </w:rPr>
      </w:r>
      <w:r>
        <w:rPr>
          <w:b/>
          <w:lang w:val="pt_PT" w:bidi="pt_PT"/>
        </w:rPr>
        <w:t>Este é o fim da gravação.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contém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parar. Outro membro do grupo deve contar a próxima parte da passagem e parar. Façam isso até que o grupo tenha recontado toda a passagem. Os membros do grupo podem corrigir uns aos outros nesta etapa. Pare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lembrar da passagem. Pare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Pare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p>
    <w:p>
      <w:pPr/>
      <w:r>
        <w:rPr>
          <w:lang w:val="pt_PT" w:bidi="pt_PT"/>
        </w:rPr>
      </w:r>
      <w:r>
        <w:rPr>
          <w:b/>
          <w:lang w:val="pt_PT" w:bidi="pt_PT"/>
        </w:rPr>
        <w:t>Este é o fim da gravação</w:t>
      </w:r>
      <w:r>
        <w:rPr>
          <w:lang w:val="pt_PT" w:bidi="pt_PT"/>
        </w:rPr>
        <w:t>.</w:t>
      </w:r>
      <w:r>
        <w:rPr>
          <w:lang w:val="pt_PT" w:bidi="pt_PT"/>
        </w:rPr>
      </w:r>
      <w:r>
        <w:rPr>
          <w:lang w:val="pt_PT" w:bidi="pt_PT"/>
        </w:rPr>
      </w:r>
    </w:p>
    <w:p>
      <w:pPr/>
      <w:r>
        <w:rPr>
          <w:lang w:val="pt_PT" w:bidi="pt_PT"/>
        </w:rPr>
      </w:r>
    </w:p>
    <w:p>
      <w:pPr>
        <w:pStyle w:val="Heading2"/>
      </w:pPr>
      <w:r>
        <w:rPr>
          <w:lang w:val="pt_PT" w:bidi="pt_PT"/>
        </w:rPr>
        <w:t>Tito 2:11–15</w:t>
      </w:r>
      <w:r>
        <w:rPr>
          <w:lang w:val="pt_PT" w:bidi="pt_PT"/>
        </w:rPr>
      </w:r>
    </w:p>
    <w:p>
      <w:pPr>
        <w:pStyle w:val="Heading3"/>
      </w:pPr>
      <w:r>
        <w:rPr>
          <w:lang w:val="pt_PT" w:bidi="pt_PT"/>
        </w:rPr>
        <w:t>Ouvir e Sentir</w:t>
      </w:r>
    </w:p>
    <w:p>
      <w:pPr/>
      <w:r>
        <w:rPr>
          <w:lang w:val="pt_PT" w:bidi="pt_PT"/>
        </w:rPr>
      </w:r>
      <w:r>
        <w:rPr>
          <w:lang w:val="pt_PT" w:bidi="pt_PT"/>
        </w:rPr>
        <w:t>Nesta etapa, ouçam Tito 2:11–15 e guardem em seus corações.</w:t>
      </w:r>
    </w:p>
    <w:p>
      <w:pPr/>
      <w:r>
        <w:rPr>
          <w:lang w:val="pt_PT" w:bidi="pt_PT"/>
        </w:rPr>
      </w:r>
      <w:r>
        <w:rPr>
          <w:lang w:val="pt_PT" w:bidi="pt_PT"/>
        </w:rPr>
        <w:t>Ouça uma versão em áudio de Tito 2:11–15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impacta nosso dia a dia? Pause este áudio aqui.</w:t>
      </w:r>
    </w:p>
    <w:p>
      <w:pPr>
        <w:pStyle w:val="ListBullet"/>
        <w:spacing w:line="240" w:lineRule="auto"/>
        <w:ind w:left="720"/>
      </w:pPr>
      <w:r>
        <w:rPr>
          <w:lang w:val="pt_PT" w:bidi="pt_PT"/>
        </w:rPr>
      </w:r>
      <w:r>
        <w:rPr>
          <w:lang w:val="pt_PT" w:bidi="pt_PT"/>
        </w:rPr>
        <w:t>Quem vocês conhecem que precisa ouvir esta história?</w:t>
      </w:r>
    </w:p>
    <w:p>
      <w:pPr/>
      <w:r>
        <w:rPr>
          <w:lang w:val="pt_PT" w:bidi="pt_PT"/>
        </w:rPr>
      </w:r>
      <w:r>
        <w:rPr>
          <w:b/>
          <w:lang w:val="pt_PT" w:bidi="pt_PT"/>
        </w:rPr>
        <w:t>Este é o fim da gravação</w:t>
      </w:r>
      <w:r>
        <w:rPr>
          <w:lang w:val="pt_PT" w:bidi="pt_PT"/>
        </w:rPr>
        <w:t>.</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Tito 2:11–15 na tradução mais fácil de entender.</w:t>
      </w:r>
    </w:p>
    <w:p>
      <w:pPr/>
      <w:r>
        <w:rPr>
          <w:lang w:val="pt_PT" w:bidi="pt_PT"/>
        </w:rPr>
      </w:r>
      <w:r>
        <w:rPr>
          <w:lang w:val="pt_PT" w:bidi="pt_PT"/>
        </w:rPr>
        <w:t>Paulo continua sua carta à Tito em Creta. Nas passagens anteriores, Paulo descreveu falsos mestres que levaram famílias inteiras em Creta a pararem de seguir a maneira que Jesus queria que eles vivessem. Então, Paulo disse a Tito o que ensinar aos crentes em vez disso - um bom ensinamento que os levaria a se comportar corretamente. Esse bom ensinamento e a boa maneira de viver a vida fazem com que pessoas queiram seguir Deus, nosso Salvador. Agora, Paulo diz a Tito que é possível seguir a Deus, porque Deus nos resgata livremente do pecado e do mal! Paulo também lembra a Tito de esperar com confiança o maravilhoso retorno de Jesus. Ele diz a Tito que os crentes (cristãos) deveriam continuar a viver de forma correta enquanto eles esperam.</w:t>
      </w:r>
    </w:p>
    <w:p>
      <w:pPr/>
      <w:r>
        <w:rPr>
          <w:lang w:val="pt_PT" w:bidi="pt_PT"/>
        </w:rPr>
      </w:r>
      <w:r>
        <w:rPr>
          <w:lang w:val="pt_PT" w:bidi="pt_PT"/>
        </w:rPr>
        <w:t>Faça uma pausa e, em grupo, observe um mapa da ilha de Creta, se necessário. Pause este áudio aqui.</w:t>
      </w:r>
    </w:p>
    <w:p>
      <w:pPr/>
      <w:r>
        <w:rPr>
          <w:lang w:val="pt_PT" w:bidi="pt_PT"/>
        </w:rPr>
      </w:r>
      <w:r>
        <w:rPr>
          <w:lang w:val="pt_PT" w:bidi="pt_PT"/>
        </w:rPr>
        <w:t>Paulo diz a Tito por que os crentes deveriam viver de forma diferente da cultura cretense em torno deles. Lembre-se de que os cretenses eram conhecidos por mentir e pela sua falta de autocontrole. Mas Deus mostrou a todos sua graça, o que significa que Deus deu a todos uma chance de ter o dom da salvação de Deus, mesmo que eles não o merecessem. Deus enviou Jesus para morrer na cruz para resgatar a todos de seu pecado e do mal. Deus tornou a salvação possível para todas as pessoas quando ele enviou Jesus para salvá-las.</w:t>
      </w:r>
    </w:p>
    <w:p>
      <w:pPr/>
      <w:r>
        <w:rPr>
          <w:lang w:val="pt_PT" w:bidi="pt_PT"/>
        </w:rPr>
      </w:r>
      <w:r>
        <w:rPr>
          <w:lang w:val="pt_PT" w:bidi="pt_PT"/>
        </w:rPr>
        <w:t>Pare aqui e discuta essa pergunta em grupo: fale sobre um momento em que alguém deu a você um presente que você não merecia. Ou, fale sobre um tempo em que você deu a outra pessoa um presente que ela não merecia. Pause este áudio aqui.</w:t>
      </w:r>
    </w:p>
    <w:p>
      <w:pPr/>
      <w:r>
        <w:rPr>
          <w:lang w:val="pt_PT" w:bidi="pt_PT"/>
        </w:rPr>
      </w:r>
      <w:r>
        <w:rPr>
          <w:lang w:val="pt_PT" w:bidi="pt_PT"/>
        </w:rPr>
        <w:t>Como os crentes (cristãos) experimentam o dom da graça de Deus, eles aprendem a viver de uma nova maneira. É como se Deus treinasse os crentes para parar de pecar e começar a viver o tipo de vida que Deus quer, da mesma maneira que um pai ensina ou treina seus filhos. A graça de Deus educa e treina os crentes a rejeitar a impiedade, ou parar de viver de uma maneira que mostre desrespeito contra Deus. A graça de Deus também nos ensina a parar de viver como incrédulos com desejos incontroláveis de fazer o que quiserem. Paulo sabe que todos os crentes precisam desse tipo de treinamento, até mesmo líderes como Paulo e Tito.</w:t>
      </w:r>
    </w:p>
    <w:p>
      <w:pPr/>
      <w:r>
        <w:rPr>
          <w:lang w:val="pt_PT" w:bidi="pt_PT"/>
        </w:rPr>
      </w:r>
      <w:r>
        <w:rPr>
          <w:lang w:val="pt_PT" w:bidi="pt_PT"/>
        </w:rPr>
        <w:t>Paulo diz que por causa da graça de Deus, os cristãos seriam capazes de ter controle sob si mesmos ou agir com sabedoria. Eles poderão ser retos ou justos, ou viver de uma maneira em que eles tenham um bom relacionamento uns com os outros e com Deus Eles poderão ser piedosos, ou viver de uma maneira que agrade a Deus Paulo diz que os crentes podem viver dessa nova maneira, agora mesmo, nesse tempo atual.</w:t>
      </w:r>
    </w:p>
    <w:p>
      <w:pPr/>
      <w:r>
        <w:rPr>
          <w:lang w:val="pt_PT" w:bidi="pt_PT"/>
        </w:rPr>
      </w:r>
      <w:r>
        <w:rPr>
          <w:lang w:val="pt_PT" w:bidi="pt_PT"/>
        </w:rPr>
        <w:t>Mas os crentes também podem olhar além, para a abençoada ou alegre esperança que eles têm. Quando alguém têm esperança, ele está confiante de que algo acontecerá; ele não apenas deseja algo. Os crentes estão confiantes de que Jesus voltará novamente para tornar tudo certo no mundo. Enquanto isso, os crentes estão vivendo de acordo com os caminhos de Deus, enquanto esperam ansiosamente que Jesus retorne.</w:t>
      </w:r>
    </w:p>
    <w:p>
      <w:pPr/>
      <w:r>
        <w:rPr>
          <w:lang w:val="pt_PT" w:bidi="pt_PT"/>
        </w:rPr>
      </w:r>
      <w:r>
        <w:rPr>
          <w:lang w:val="pt_PT" w:bidi="pt_PT"/>
        </w:rPr>
        <w:t>Pare aqui e discuta essa pergunta em grupo: descreva um evento que vocês estão ansiosos. O que o torna um evento feliz ou abençoado? Pause este áudio aqui.</w:t>
      </w:r>
    </w:p>
    <w:p>
      <w:pPr/>
      <w:r>
        <w:rPr>
          <w:lang w:val="pt_PT" w:bidi="pt_PT"/>
        </w:rPr>
      </w:r>
      <w:r>
        <w:rPr>
          <w:lang w:val="pt_PT" w:bidi="pt_PT"/>
        </w:rPr>
        <w:t>Paulo descreve a volta de Jesus. Paulo diz que a glória aparecerá, ou virá, o que significa que veremos a grandeza, a majestade e o poder de Deus quando Jesus vier novamente. Algumas pessoas pensam que “nosso grande Deus e Salvador” significa que tanto Deus, o Pai, quanto Jesus Cristo, nosso Salvador, estão voltando novamente. No entanto, sabemos por outras partes do Novo Testamento que Jesus é aquele que retornará pela segunda vez, e não o Pai. Paulo pode querer dizer que Jesus Cristo mostra a glória ou majestade de nosso grande Deus e Salvador. No entanto, a maioria das pessoas acredita que essa descrição é sobre o próprio Jesus Cristo. Jesus é Deus e Salvador. “Grande Deus e Salvador” era uma maneira comum de descrever Deus no Antigo Testamento, então, provavelmente Paulo agora está usando essa mesma descrição para Jesus Cristo quando Paulo fala sobre a primeira e segunda vinda de Jesus. É importante que os cretenses entendam que Jesus é Deus e Salvador. Os cretenses acreditavam que seu imperador, ou rei, era seu Salvador. Eles também não entendiam que um deus poderia ser tão poderoso. Por essa razão, Paulo continua a enfatizar que Deus é seu Salvador, e que Jesus é Deus.</w:t>
      </w:r>
    </w:p>
    <w:p>
      <w:pPr/>
      <w:r>
        <w:rPr>
          <w:lang w:val="pt_PT" w:bidi="pt_PT"/>
        </w:rPr>
      </w:r>
      <w:r>
        <w:rPr>
          <w:lang w:val="pt_PT" w:bidi="pt_PT"/>
        </w:rPr>
        <w:t>Paulo diz que Jesus se deu por nós, o que significa que Jesus morreu na cruz para nos resgatar. Ninguém forçou Jesus a morrer — Jesus escolheu morrer voluntariamente. Paulo sabia que seus ouvintes estavam familiarizados com como Deus resgatou seu povo da escravidão no Egito no Antigo Testamento. Durante o tempo de Paulo, “redimir” muitas vezes significava resgatar um servo comprando de volta a liberdade do escravo. Nessa passagem, Jesus liberta os crentes de fazer algo errado, o que significa que os crentes não precisam mais fazer suas ações malignas, e Deus não punirá os crentes por suas ações erradas.</w:t>
      </w:r>
    </w:p>
    <w:p>
      <w:pPr/>
      <w:r>
        <w:rPr>
          <w:lang w:val="pt_PT" w:bidi="pt_PT"/>
        </w:rPr>
      </w:r>
      <w:r>
        <w:rPr>
          <w:lang w:val="pt_PT" w:bidi="pt_PT"/>
        </w:rPr>
        <w:t>Pare aqui e discuta essa pergunta: em sua cultura, quais são alguns exemplos de alguém resgatando ou fazendo alguém, ou algo livre? Pause este áudio aqui.</w:t>
      </w:r>
    </w:p>
    <w:p>
      <w:pPr/>
      <w:r>
        <w:rPr>
          <w:lang w:val="pt_PT" w:bidi="pt_PT"/>
        </w:rPr>
      </w:r>
      <w:r>
        <w:rPr>
          <w:lang w:val="pt_PT" w:bidi="pt_PT"/>
        </w:rPr>
        <w:t>Quando Jesus resgatou seu povo do pecado e do mal, Ele purificou seu povo para que ele pudesse servir e adorar a Deus. Os crentes pertencem a Jesus, porque Jesus os resgatou e eles são especiais para Ele — é por isso que Ele os resgatou! Como eles pertencem a Jesus, os crentes estão ansiosos por fazer o bem e viver de acordo com os caminhos de Deus.</w:t>
      </w:r>
    </w:p>
    <w:p>
      <w:pPr/>
      <w:r>
        <w:rPr>
          <w:lang w:val="pt_PT" w:bidi="pt_PT"/>
        </w:rPr>
      </w:r>
      <w:r>
        <w:rPr>
          <w:lang w:val="pt_PT" w:bidi="pt_PT"/>
        </w:rPr>
        <w:t>Na última parte da passagem, Paulo lembra a Tito novamente de ensinar aos crentes as coisas sobre as quais ele tem falado. Paulo diz: “Encoraje os crentes! Repreenda fortemente quando eles estiverem errados no que eles acreditam e fazem!”. Paulo é forte em seus mandamentos a Tito, porque Paulo quer que Tito se lembre de que Tito tem a autoridade para ensinar, encorajar e repreender os crentes. Paulo não quer que ninguém ignore Tito, desrespeite Tito, ou pense que esse ensinamento não é importante. Se eles olharem com desprezo para Tito por esse ensinamento, Tito ainda deve continuar a ensinar, encorajar e repreender os crentes com autoridade.</w:t>
      </w:r>
    </w:p>
    <w:p>
      <w:pPr/>
      <w:r>
        <w:rPr>
          <w:lang w:val="pt_PT" w:bidi="pt_PT"/>
        </w:rPr>
      </w:r>
      <w:r>
        <w:rPr>
          <w:lang w:val="pt_PT" w:bidi="pt_PT"/>
        </w:rPr>
        <w:t>Pare aqui e discuta essa pergunta em grupo: fale sobre uma vez que alguém desrespeitou você ou alguém que você conhece. Qual era a situação? Por que você pensa que você ou a outra pessoa se sentiram desrespeitados?</w:t>
      </w:r>
    </w:p>
    <w:p>
      <w:pPr/>
      <w:r>
        <w:rPr>
          <w:lang w:val="pt_PT" w:bidi="pt_PT"/>
        </w:rPr>
      </w:r>
      <w:r>
        <w:rPr>
          <w:b/>
          <w:lang w:val="pt_PT" w:bidi="pt_PT"/>
        </w:rPr>
        <w:t>Este é o fim da gravação.</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Tito 2:11–15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dá as razões para os crentes em Creta viverem vidas justas.</w:t>
      </w:r>
    </w:p>
    <w:p>
      <w:pPr/>
      <w:r>
        <w:rPr>
          <w:lang w:val="pt_PT" w:bidi="pt_PT"/>
        </w:rPr>
      </w:r>
      <w:r>
        <w:rPr>
          <w:b/>
          <w:lang w:val="pt_PT" w:bidi="pt_PT"/>
        </w:rPr>
        <w:t>Na segunda parte:</w:t>
      </w:r>
      <w:r>
        <w:rPr>
          <w:lang w:val="pt_PT" w:bidi="pt_PT"/>
        </w:rPr>
        <w:t xml:space="preserve"> Paulo lembra a Tito de ensinar, encorajar e repreender as pessoas em Creta.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Jesus Cristo</w:t>
      </w:r>
    </w:p>
    <w:p>
      <w:pPr>
        <w:pStyle w:val="ListBullet"/>
        <w:spacing w:line="240" w:lineRule="auto"/>
        <w:ind w:left="720"/>
      </w:pPr>
      <w:r>
        <w:rPr>
          <w:lang w:val="pt_PT" w:bidi="pt_PT"/>
        </w:rPr>
      </w:r>
      <w:r>
        <w:rPr>
          <w:lang w:val="pt_PT" w:bidi="pt_PT"/>
        </w:rPr>
        <w:t>Crentes</w:t>
      </w:r>
    </w:p>
    <w:p>
      <w:pPr>
        <w:pStyle w:val="ListBullet"/>
        <w:spacing w:line="240" w:lineRule="auto"/>
        <w:ind w:left="720"/>
      </w:pPr>
      <w:r>
        <w:rPr>
          <w:lang w:val="pt_PT" w:bidi="pt_PT"/>
        </w:rPr>
      </w:r>
      <w:r>
        <w:rPr>
          <w:lang w:val="pt_PT" w:bidi="pt_PT"/>
        </w:rPr>
        <w:t>E Tito</w:t>
      </w:r>
    </w:p>
    <w:p>
      <w:pPr/>
      <w:r>
        <w:rPr>
          <w:lang w:val="pt_PT" w:bidi="pt_PT"/>
        </w:rPr>
      </w:r>
      <w:r>
        <w:rPr>
          <w:lang w:val="pt_PT" w:bidi="pt_PT"/>
        </w:rPr>
        <w:t>Como um grupo, prestem atenção às partes do cenário da passagem:</w:t>
      </w:r>
    </w:p>
    <w:p>
      <w:pPr/>
      <w:r>
        <w:rPr>
          <w:lang w:val="pt_PT" w:bidi="pt_PT"/>
        </w:rPr>
      </w:r>
      <w:r>
        <w:rPr>
          <w:lang w:val="pt_PT" w:bidi="pt_PT"/>
        </w:rPr>
        <w:t>É importante lembrar que essa passagem está intimamente relacionada à passagem anterior. Lembre-se de que antes dessa passagem, Paulo disse a Tito o que Tito deve ensinar aos diferentes grupos de crentes na igreja. Esse ensinamento correto incluía ensinar os crentes a ser puros, sensíveis e autocontrolados. Na passagem atual, Paulo agora dá a razão pela qual os crentes devem ser puros, sensíveis e autocontrolados. A razão é que Deus nos deu um dom quando ele enviou Jesus para nos resgatar de nossa vida de pecado contra Deus. Por causa disso, os crentes podem viver vidas puras que são agradáveis a Deus.</w:t>
      </w:r>
    </w:p>
    <w:p>
      <w:pPr/>
      <w:r>
        <w:rPr>
          <w:lang w:val="pt_PT" w:bidi="pt_PT"/>
        </w:rPr>
      </w:r>
      <w:r>
        <w:rPr>
          <w:lang w:val="pt_PT" w:bidi="pt_PT"/>
        </w:rPr>
        <w:t>Pare aqui e discuta essa pergunta em grupo: como vocês mostrarão a conexão entre essa passagem e a passagem anterior? Alguns exemplos poderiam ser: “A razão pela qual você deve ensinar os crentes a se comportar dessa maneira é porque…”, ou “Paulo dá razões para os crentes viverem de acordo com essas qualidades. Essas razões são porque…”. Pause este áudio aqui.</w:t>
      </w:r>
    </w:p>
    <w:p>
      <w:pPr/>
      <w:r>
        <w:rPr>
          <w:lang w:val="pt_PT" w:bidi="pt_PT"/>
        </w:rPr>
      </w:r>
      <w:r>
        <w:rPr>
          <w:lang w:val="pt_PT" w:bidi="pt_PT"/>
        </w:rPr>
        <w:t>Na primeira parte dessa passagem, lembre-se de que Deus mostrou sua graça e bondade quando ele trouxe salvação para todos os homens, o que significa para todas as pessoas. As pessoas que ouviram essa carta sabiam que “todos os homens” era uma maneira comum de descrever tanto homens quanto mulheres. Deus forneceu uma maneira de salvar todos os homens e mulheres. Deus é aquele que mostrou sua graça, e Deus é aquele que ensina os crentes.</w:t>
      </w:r>
    </w:p>
    <w:p>
      <w:pPr/>
      <w:r>
        <w:rPr>
          <w:lang w:val="pt_PT" w:bidi="pt_PT"/>
        </w:rPr>
      </w:r>
      <w:r>
        <w:rPr>
          <w:lang w:val="pt_PT" w:bidi="pt_PT"/>
        </w:rPr>
        <w:t>Pare aqui e discuta essa pergunta em grupo: como vocês traduzirão a ideia de graça aparecendo e graça nos ensinando? Se seu idioma não permite que você diga que “graça” aparece e ensina, você poderia tentar uma dessas ideias: “Deus mostrou sua graça por…” ou “por causa de sua graça, Deus nos ensina”. Pause este áudio aqui.</w:t>
      </w:r>
    </w:p>
    <w:p>
      <w:pPr/>
      <w:r>
        <w:rPr>
          <w:lang w:val="pt_PT" w:bidi="pt_PT"/>
        </w:rPr>
      </w:r>
      <w:r>
        <w:rPr>
          <w:lang w:val="pt_PT" w:bidi="pt_PT"/>
        </w:rPr>
        <w:t>Lembre-se de que a graça de Deus nos treina ou ensina duas maneiras de parar de viver como incrédulos. Em primeiro lugar, a graça de Deus nos ensina a rejeitar ou dizer “não” à impiedade. Lembre-se de que a impiedade é fazer coisas que Deus não quer que as pessoas façam e não respeitar a Deus. Em segundo lugar, a graça de Deus nos ensina a negar as paixões mundanas. As paixões mundanas são desejos que são tão fortes que controlam como uma pessoa age.</w:t>
      </w:r>
    </w:p>
    <w:p>
      <w:pPr/>
      <w:r>
        <w:rPr>
          <w:lang w:val="pt_PT" w:bidi="pt_PT"/>
        </w:rPr>
      </w:r>
      <w:r>
        <w:rPr>
          <w:lang w:val="pt_PT" w:bidi="pt_PT"/>
        </w:rPr>
        <w:t>Pare aqui e discuta essa pergunta em grupo: como vocês traduzirão essas ideias de impiedade e paixões mundanas? Pause este áudio aqui.</w:t>
      </w:r>
    </w:p>
    <w:p>
      <w:pPr/>
      <w:r>
        <w:rPr>
          <w:lang w:val="pt_PT" w:bidi="pt_PT"/>
        </w:rPr>
      </w:r>
      <w:r>
        <w:rPr>
          <w:lang w:val="pt_PT" w:bidi="pt_PT"/>
        </w:rPr>
        <w:t>A graça de Deus também nos treina a viver vidas autocontroladas, justas e piedosas. Uma pessoa autocontrolada é sábia em como ela age, e uma pessoa justa obedece a Deus e vive de acordo com os caminhos de Deus. Uma pessoa piedosa é alguém que faz o que agrada a Deus. Lembre-se de que essas são as mesmas qualidades que Paulo descreveu na passagem anterior sobre como os crentes devem viver. Os crentes devem viver dessa maneira durante essa era presente. Lembre-se de que essa é uma maneira comum de falar sobre o tempo atual.</w:t>
      </w:r>
    </w:p>
    <w:p>
      <w:pPr/>
      <w:r>
        <w:rPr>
          <w:lang w:val="pt_PT" w:bidi="pt_PT"/>
        </w:rPr>
      </w:r>
      <w:r>
        <w:rPr>
          <w:lang w:val="pt_PT" w:bidi="pt_PT"/>
        </w:rPr>
        <w:t>Pare aqui e discuta essa pergunta em grupo: como vocês traduzirão as ideias de vidas autocontroladas, justas e piedosas? Além disso, como você descreveria esse tempo ou era atual? Pause este áudio aqui.</w:t>
      </w:r>
    </w:p>
    <w:p>
      <w:pPr/>
      <w:r>
        <w:rPr>
          <w:lang w:val="pt_PT" w:bidi="pt_PT"/>
        </w:rPr>
      </w:r>
      <w:r>
        <w:rPr>
          <w:lang w:val="pt_PT" w:bidi="pt_PT"/>
        </w:rPr>
        <w:t>Lembre-se de que Paulo diz que os crentes devem viver vidas justas enquanto esperam ansiosamente que Jesus apareça ou retorne à terra. Essa é a segunda aparição nessa passagem — a primeira foi quando a graça apareceu, que foi quando Jesus veio para morrer na cruz. Lembre-se de que o retorno de Jesus é chamado de “a bendita esperança” que os crentes têm, porque os crentes estão confiantes de que esse evento feliz acontecerá.</w:t>
      </w:r>
    </w:p>
    <w:p>
      <w:pPr/>
      <w:r>
        <w:rPr>
          <w:lang w:val="pt_PT" w:bidi="pt_PT"/>
        </w:rPr>
      </w:r>
      <w:r>
        <w:rPr>
          <w:lang w:val="pt_PT" w:bidi="pt_PT"/>
        </w:rPr>
        <w:t>Lembre-se de que Paulo diz que a aparição de Jesus mostrará a glória de Deus, o que significa que as pessoas verão a grandeza de Deus quando Jesus vier novamente. Outra maneira de descrever isso é “a aparição gloriosa” de Jesus. Lembre-se também de que há várias maneiras de entender essa parte, porque é difícil saber como as frases “glória”, “aparecer”, “nosso grande Deus”, “Salvador” e “Jesus Cristo” estão relacionadas. Lembre-se de que “nosso grande Deus e Salvador” provavelmente se referem a Jesus Cristo, embora algumas pessoas pensem que poderia significar que tanto Deus, o Pai, quanto nosso Salvador Jesus Cristo retornarão. Lembre-se de que Jesus é aquele que retornará, no entanto, e não o Deus Pai.</w:t>
      </w:r>
    </w:p>
    <w:p>
      <w:pPr/>
      <w:r>
        <w:rPr>
          <w:lang w:val="pt_PT" w:bidi="pt_PT"/>
        </w:rPr>
      </w:r>
      <w:r>
        <w:rPr>
          <w:lang w:val="pt_PT" w:bidi="pt_PT"/>
        </w:rPr>
        <w:t>Lembre-se de que também é possível que Paulo queira dizer que Jesus Cristo é a glória de nosso grande Deus e Salvador. A glória ou grandeza de nosso grande Deus e Salvador aparecerá, o que significa que as pessoas verão Jesus Cristo, que é essa glória. Muito provavelmente, Paulo está dizendo que Jesus é nosso grande Deus e Salvador nessa passagem, que é uma declaração muito importante que mostra que Jesus é Deus e Salvador. Lembre-se de que a próxima parte se refere apenas a Jesus, então isso também mostra que Paulo está falando apenas sobre Jesus aqui.</w:t>
      </w:r>
    </w:p>
    <w:p>
      <w:pPr/>
      <w:r>
        <w:rPr>
          <w:lang w:val="pt_PT" w:bidi="pt_PT"/>
        </w:rPr>
      </w:r>
      <w:r>
        <w:rPr>
          <w:lang w:val="pt_PT" w:bidi="pt_PT"/>
        </w:rPr>
        <w:t>Pare aqui e discuta essa pergunta em grupo: como vocês traduzirão “a aparição gloriosa de nosso grande Deus e Salvador Jesus Cristo?”. Por que vocês estão escolhendo traduzir dessa maneira? Pause este áudio aqui.</w:t>
      </w:r>
    </w:p>
    <w:p>
      <w:pPr/>
      <w:r>
        <w:rPr>
          <w:lang w:val="pt_PT" w:bidi="pt_PT"/>
        </w:rPr>
      </w:r>
      <w:r>
        <w:rPr>
          <w:lang w:val="pt_PT" w:bidi="pt_PT"/>
        </w:rPr>
        <w:t>Na última parte dessa parte, Paulo descreve mais sobre o que Jesus fez quando ele veio pela primeira vez. Lembre-se de que Jesus morreu voluntariamente por nós, e Paulo dá duas razões pelas quais Jesus fez isso. Em primeiro lugar, Jesus se deu para redimir ou nos livrar de toda a iniquidade. As pessoas iníquas quebram as leis de Deus e fazem coisas erradas. Os crentes em Creta sabiam como Deus resgatou seu povo da escravidão no Egito, e agora Paulo mostra que Jesus resgatou as pessoas de viver o tipo de vida em que elas faziam coisas erradas o tempo todo.</w:t>
      </w:r>
    </w:p>
    <w:p>
      <w:pPr/>
      <w:r>
        <w:rPr>
          <w:lang w:val="pt_PT" w:bidi="pt_PT"/>
        </w:rPr>
      </w:r>
      <w:r>
        <w:rPr>
          <w:lang w:val="pt_PT" w:bidi="pt_PT"/>
        </w:rPr>
        <w:t>Em segundo lugar, Jesus se deu para purificar seu povo do pecado e do mal, para que ele seja aceitável para adorar a Deus. Lembre-se de que Jesus purificou as pessoas como suas, o que significa que elas são especiais para ele. O povo de Jesus também está ansioso por fazer o bem, porque ele pertence a Jesus.</w:t>
      </w:r>
    </w:p>
    <w:p>
      <w:pPr/>
      <w:r>
        <w:rPr>
          <w:lang w:val="pt_PT" w:bidi="pt_PT"/>
        </w:rPr>
      </w:r>
      <w:r>
        <w:rPr>
          <w:lang w:val="pt_PT" w:bidi="pt_PT"/>
        </w:rPr>
        <w:t>Na segunda parte dessa passagem, lembre-se de que Paulo lembra a Tito o que ensinar aos crentes. Paulo diz a Tito para ensinar aos crentes essas coisas, o que se refere a todas as coisas na passagem anterior sobre como viver, e todas as coisas nessa passagem atual sobre por que os crentes devem viver dessa maneira. Paulo é forte em dizer a Tito diretamente para “encorajar os crentes!”. e “Repreenda aqueles que estão errados!”.</w:t>
      </w:r>
    </w:p>
    <w:p>
      <w:pPr/>
      <w:r>
        <w:rPr>
          <w:lang w:val="pt_PT" w:bidi="pt_PT"/>
        </w:rPr>
      </w:r>
      <w:r>
        <w:rPr>
          <w:lang w:val="pt_PT" w:bidi="pt_PT"/>
        </w:rPr>
        <w:t>Pare aqui e discuta essa pergunta em grupo: como vocês mostrarão que Paulo agora está falando diretamente com Tito? Como você pode melhor traduzir os mandamentos diretos de Paulo a Tito para encorajar os crentes e repreender aqueles que estão errados? Pause este áudio aqui.</w:t>
      </w:r>
    </w:p>
    <w:p>
      <w:pPr/>
      <w:r>
        <w:rPr>
          <w:lang w:val="pt_PT" w:bidi="pt_PT"/>
        </w:rPr>
      </w:r>
      <w:r>
        <w:rPr>
          <w:lang w:val="pt_PT" w:bidi="pt_PT"/>
        </w:rPr>
        <w:t>Lembre-se de que Tito tem toda a autoridade para ensinar, encorajar e repreender os crentes. Paulo usa as mesmas palavras para “encorajar” e “repreender” que ele usou em passagens anteriores, quando ele disse a Tito como encorajar os crentes e como repreender os falsos mestres. Paulo já disse a Tito o que ensinar, e agora Paulo está lembrando fortemente a Tito de ensinar essas coisas. Lembre-se de que Tito também não deve deixar que ninguém o desrespeite ou o olhe com desprezo por ensinar, encorajar e repreender. Essa parte é o fim dessa seção da carta a Tito.</w:t>
      </w:r>
    </w:p>
    <w:p>
      <w:pPr/>
      <w:r>
        <w:rPr>
          <w:lang w:val="pt_PT" w:bidi="pt_PT"/>
        </w:rPr>
      </w:r>
      <w:r>
        <w:rPr>
          <w:lang w:val="pt_PT" w:bidi="pt_PT"/>
        </w:rPr>
        <w:t>Agora, o grupo deve fazer o roteiro, desenhar ou usar objetos para visualizar a passagem e suas ações.</w:t>
      </w:r>
    </w:p>
    <w:p>
      <w:pPr/>
      <w:r>
        <w:rPr>
          <w:lang w:val="pt_PT" w:bidi="pt_PT"/>
        </w:rPr>
      </w:r>
      <w:r>
        <w:rPr>
          <w:lang w:val="pt_PT" w:bidi="pt_PT"/>
        </w:rPr>
        <w:t>Escolha pessoas, desenhos ou objetos para ser cada um dos personagens. À medida que você começa a recontar a história nesses versículos, mostre o que Paulo está descrevendo. Paulo dá as razões para os crentes viverem de acordo com os caminhos de Deus. Enquanto Paulo diz aos crentes que a graça de Deus apareceu, faça com que Deus venha e assista Jesus morrendo na cruz. Quando isso aconteceu, Deus trouxe salvação a todas as pessoas.</w:t>
      </w:r>
    </w:p>
    <w:p>
      <w:pPr/>
      <w:r>
        <w:rPr>
          <w:lang w:val="pt_PT" w:bidi="pt_PT"/>
        </w:rPr>
      </w:r>
      <w:r>
        <w:rPr>
          <w:lang w:val="pt_PT" w:bidi="pt_PT"/>
        </w:rPr>
        <w:t>Mostre as pessoas que não seguem a Deus, mas em vez disso fazem coisas ruins, quase como se elas fossem forçadas a fazer essas coisas ruins. Então essas pessoas assistem Jesus morrer na cruz e elas recebem a salvação de Deus. Mostre como Jesus lava essas pessoas para simbolizar como Jesus purifica seu povo. Mostre como as pessoas pertencem a Jesus agora. Mostre as pessoas agindo como se agora fossem livres das coisas ruins! Eles estão ansiosos por começar a aprender a ser autocontrolados, viver corretamente e seguir os caminhos de Deus. Mostre como as pessoas estão fazendo essas coisas, mas Jesus não está entre elas enquanto elas fazem coisas boas. Mostre que essas pessoas estão esperando ansiosamente por algo. Então mostre Jesus vindo a essas pessoas novamente, e as pessoas em respeito à grandeza de Deus. Jesus é nosso Deus e Salvador!</w:t>
      </w:r>
    </w:p>
    <w:p>
      <w:pPr/>
      <w:r>
        <w:rPr>
          <w:lang w:val="pt_PT" w:bidi="pt_PT"/>
        </w:rPr>
      </w:r>
      <w:r>
        <w:rPr>
          <w:lang w:val="pt_PT" w:bidi="pt_PT"/>
        </w:rPr>
        <w:t>Paulo lembra a Tito de ensinar, encorajar e repreender os crentes em todas essas coisas. Mostre Tito ensinando com autoridade. Como seria isso na sua cultura? Tito não deve deixar que ninguém o ignore ou a seu ensinamento.</w:t>
      </w:r>
    </w:p>
    <w:p>
      <w:pPr/>
      <w:r>
        <w:rPr>
          <w:lang w:val="pt_PT" w:bidi="pt_PT"/>
        </w:rPr>
      </w:r>
      <w:r>
        <w:rPr>
          <w:b/>
          <w:lang w:val="pt_PT" w:bidi="pt_PT"/>
        </w:rPr>
        <w:t>Este é o fim da gravação.</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Tito 2:11–15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Jesus Cristo</w:t>
      </w:r>
    </w:p>
    <w:p>
      <w:pPr>
        <w:pStyle w:val="ListBullet"/>
        <w:spacing w:line="240" w:lineRule="auto"/>
        <w:ind w:left="720"/>
      </w:pPr>
      <w:r>
        <w:rPr>
          <w:lang w:val="pt_PT" w:bidi="pt_PT"/>
        </w:rPr>
      </w:r>
      <w:r>
        <w:rPr>
          <w:lang w:val="pt_PT" w:bidi="pt_PT"/>
        </w:rPr>
        <w:t>Crentes</w:t>
      </w:r>
    </w:p>
    <w:p>
      <w:pPr>
        <w:pStyle w:val="ListBullet"/>
        <w:spacing w:line="240" w:lineRule="auto"/>
        <w:ind w:left="720"/>
      </w:pPr>
      <w:r>
        <w:rPr>
          <w:lang w:val="pt_PT" w:bidi="pt_PT"/>
        </w:rPr>
      </w:r>
      <w:r>
        <w:rPr>
          <w:lang w:val="pt_PT" w:bidi="pt_PT"/>
        </w:rPr>
        <w:t>E Tito</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continua sua carta a Tito e diz que a graça de Deus apareceu, trazendo salvação a todas as pessoas. A graça de Deus treina e ensina os crentes a rejeitar a impiedade e as paixões mundanas. A graça de Deus também treina os crentes a viver vidas autocontroladas, justas e piedosas neste tempo atual.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crentes: “O que vocês estão sentindo ou pensando?”. As pessoas podem responder coisas como “surpresas e gratas por Deus dar sua graça a nós”, ou “gratas pela graça de Deus, que pode nos ensinar a rejeitar as paixões mundanas e viver vidas justas”, ou “imaginando como a graça de Deus pode nos ensinar essas coisas”.</w:t>
      </w:r>
    </w:p>
    <w:p>
      <w:pPr>
        <w:pStyle w:val="ListBullet"/>
        <w:spacing w:line="240" w:lineRule="auto"/>
        <w:ind w:left="720"/>
      </w:pPr>
      <w:r>
        <w:rPr>
          <w:lang w:val="pt_PT" w:bidi="pt_PT"/>
        </w:rPr>
      </w:r>
      <w:r>
        <w:rPr>
          <w:lang w:val="pt_PT" w:bidi="pt_PT"/>
        </w:rPr>
        <w:t>Pergunte à pessoa que interpreta Tito: “O que você está sentindo ou pensando?” A pessoa pode responder coisas como “feliz por Paulo estar dando razões para o bom comportamento que os crentes devem ter”, ou “grato por servir a Deus, que enviou Jesus para nos salvar”, ou “esperando que os crentes entendam o quão importante é a graça de Deus para como vivemos nossas vidas hoje”.</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Os crentes devem viver dessa maneira enquanto esperam o retorno de Jesus. O retorno de Jesus será glorioso e ele mostrará a grandeza de Deus. Paulo chama Jesus de “nosso grande Deus e Salvador”.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crentes: “O que vocês estão sentindo ou pensando?”. As pessoas podem responder coisas como “ansiosas pela volta de Jesus!”. ou “imaginando por quanto tempo temos que esperar que Jesus venha novamente”, ou “certos de que Jesus é Deus e Salvador”.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Jesus se deu pelos crentes. Jesus fez isso para redimir os crentes de todas as ações erradas e purificar os crentes para serem seu povo especial. As pessoas especiais de Jesus estão ansiosas por fazer boas obras.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“feliz por me dar por meu povo”, ou “querendo que meu povo viva vidas puras e faça boas obras”, ou “feliz por ter meu próprio povo”.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diz a Tito para ensinar os crentes. Tito deve encorajá-los e repreendê-los com toda a autoridade Tito não deve deixar que ninguém o olhe com desprezo por esse ensinamento.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Tito: “O que você está sentindo ou pensando?” A pessoa pode responder coisas como “sentindo-me responsável por ensinar, encorajar e repreender os crentes”, ou “esperando que os crentes respeitem minha autoridade”, ou “encorajado por Paulo a confiar em mim com essa tarefa de ensinar os crentes”, ou “ferido por as pessoas estarem desrespeitando a mim e ignorando a mim e a meu ensinamento”.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 “querendo que Tito ensine os crentes com autoridade”, ou “orando para que os crentes aceitem o ensinamento que Tito dá a eles”, ou “esperando que nenhum dos crentes desrespeite Tito por ensinar essas coisas”.</w:t>
      </w:r>
    </w:p>
    <w:p>
      <w:pPr/>
      <w:r>
        <w:rPr>
          <w:lang w:val="pt_PT" w:bidi="pt_PT"/>
        </w:rPr>
      </w:r>
      <w:r>
        <w:rPr>
          <w:b/>
          <w:lang w:val="pt_PT" w:bidi="pt_PT"/>
        </w:rPr>
        <w:t>Este é o fim da gravação.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Tito 2:11–15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diz que a </w:t>
      </w:r>
      <w:r>
        <w:rPr>
          <w:b/>
          <w:lang w:val="pt_PT" w:bidi="pt_PT"/>
        </w:rPr>
        <w:t>graça</w:t>
      </w:r>
      <w:r>
        <w:rPr>
          <w:lang w:val="pt_PT" w:bidi="pt_PT"/>
        </w:rPr>
        <w:t xml:space="preserve"> de Deus apareceu. Deus mostra graça às pessoas quando Ele as perdoa por seus pecados, mesmo que elas não mereçam, o que aconteceu quando Jesus morreu na cruz. Traduza graça da mesma forma que você tem usado em passagens anteriores. Para mais informações sobre </w:t>
      </w:r>
      <w:r>
        <w:rPr>
          <w:lang w:val="pt_PT" w:bidi="pt_PT"/>
        </w:rPr>
        <w:t>graça</w:t>
      </w:r>
      <w:r>
        <w:rPr>
          <w:lang w:val="pt_PT" w:bidi="pt_PT"/>
        </w:rPr>
        <w:t>, consulte o Glossário Mestre.</w:t>
      </w:r>
    </w:p>
    <w:p>
      <w:pPr/>
      <w:r>
        <w:rPr>
          <w:lang w:val="pt_PT" w:bidi="pt_PT"/>
        </w:rPr>
      </w:r>
      <w:r>
        <w:rPr>
          <w:lang w:val="pt_PT" w:bidi="pt_PT"/>
        </w:rPr>
        <w:t xml:space="preserve">A graça de Deus trouxe </w:t>
      </w:r>
      <w:r>
        <w:rPr>
          <w:b/>
          <w:lang w:val="pt_PT" w:bidi="pt_PT"/>
        </w:rPr>
        <w:t>salvação</w:t>
      </w:r>
      <w:r>
        <w:rPr>
          <w:lang w:val="pt_PT" w:bidi="pt_PT"/>
        </w:rPr>
        <w:t xml:space="preserve"> a todas as pessoas. Salvação significa que Deus salva as pessoas da morte e punição. Deus fez isso enviando seu filho Jesus ao mundo para morrer.</w:t>
      </w:r>
    </w:p>
    <w:p>
      <w:pPr/>
      <w:r>
        <w:rPr>
          <w:lang w:val="pt_PT" w:bidi="pt_PT"/>
        </w:rPr>
      </w:r>
      <w:r>
        <w:rPr>
          <w:lang w:val="pt_PT" w:bidi="pt_PT"/>
        </w:rPr>
        <w:t xml:space="preserve">Pare aqui e discuta essa pergunta em grupo: como vocês descreverão a ideia de salvação nessa passagem? Para mais informações sobre </w:t>
      </w:r>
      <w:r>
        <w:rPr>
          <w:lang w:val="pt_PT" w:bidi="pt_PT"/>
        </w:rPr>
        <w:t>salvação</w:t>
      </w:r>
      <w:r>
        <w:rPr>
          <w:lang w:val="pt_PT" w:bidi="pt_PT"/>
        </w:rPr>
        <w:t>, consulte o Glossário Mestre. Traduza salvação da mesma forma que você tem traduzido em outras partes do Novo Testamento. Pause este áudio aqui.</w:t>
      </w:r>
    </w:p>
    <w:p>
      <w:pPr/>
      <w:r>
        <w:rPr>
          <w:lang w:val="pt_PT" w:bidi="pt_PT"/>
        </w:rPr>
      </w:r>
      <w:r>
        <w:rPr>
          <w:lang w:val="pt_PT" w:bidi="pt_PT"/>
        </w:rPr>
        <w:t xml:space="preserve">A graça de Deus treina e ensina os crentes a rejeitar a impiedade e as paixões mundanas. A graça de Deus também treina os crentes a viver vidas autocontroladas, </w:t>
      </w:r>
      <w:r>
        <w:rPr>
          <w:b/>
          <w:lang w:val="pt_PT" w:bidi="pt_PT"/>
        </w:rPr>
        <w:t>justas</w:t>
      </w:r>
      <w:r>
        <w:rPr>
          <w:lang w:val="pt_PT" w:bidi="pt_PT"/>
        </w:rPr>
        <w:t xml:space="preserve"> e piedosas neste tempo atual. Justo significa viver de acordo com os caminhos de Deus. Uma pessoa justa está em um relacionamento correto com Deus e é aceita por Deus. Traduza Justo da mesma maneira que você tem traduzido em passagens anteriores. Para mais informações sobre </w:t>
      </w:r>
      <w:r>
        <w:rPr>
          <w:lang w:val="pt_PT" w:bidi="pt_PT"/>
        </w:rPr>
        <w:t>justiça</w:t>
      </w:r>
      <w:r>
        <w:rPr>
          <w:lang w:val="pt_PT" w:bidi="pt_PT"/>
        </w:rPr>
        <w:t xml:space="preserve"> consulte o glossário mestre.</w:t>
      </w:r>
    </w:p>
    <w:p>
      <w:pPr/>
      <w:r>
        <w:rPr>
          <w:lang w:val="pt_PT" w:bidi="pt_PT"/>
        </w:rPr>
      </w:r>
      <w:r>
        <w:rPr>
          <w:lang w:val="pt_PT" w:bidi="pt_PT"/>
        </w:rPr>
        <w:t xml:space="preserve">Os crentes devem esperar ansiosamente pela </w:t>
      </w:r>
      <w:r>
        <w:rPr>
          <w:b/>
          <w:lang w:val="pt_PT" w:bidi="pt_PT"/>
        </w:rPr>
        <w:t>bendita</w:t>
      </w:r>
      <w:r>
        <w:rPr>
          <w:b/>
          <w:lang w:val="pt_PT" w:bidi="pt_PT"/>
        </w:rPr>
        <w:t xml:space="preserve"> esperança</w:t>
      </w:r>
      <w:r>
        <w:rPr>
          <w:lang w:val="pt_PT" w:bidi="pt_PT"/>
        </w:rPr>
        <w:t xml:space="preserve"> do retorno de Jesus. Em outros lugares do Novo Testamento, abençoado geralmente descreve uma pessoa ou Deus. Este é o único lugar onde a esperança é chamada de abençoada. Nessa passagem, a esperança confiante, ou expectativa, de Jesus voltar é um evento feliz e bom. Traduza esperança da mesma maneira que você tem traduzido em passagens anteriores, e lembre-se de que a </w:t>
      </w:r>
      <w:r>
        <w:rPr>
          <w:b/>
          <w:lang w:val="pt_PT" w:bidi="pt_PT"/>
        </w:rPr>
        <w:t>esperança</w:t>
      </w:r>
      <w:r>
        <w:rPr>
          <w:lang w:val="pt_PT" w:bidi="pt_PT"/>
        </w:rPr>
        <w:t xml:space="preserve"> está no Glossário Mestre, se você precisar de mais informações.</w:t>
      </w:r>
    </w:p>
    <w:p>
      <w:pPr/>
      <w:r>
        <w:rPr>
          <w:lang w:val="pt_PT" w:bidi="pt_PT"/>
        </w:rPr>
      </w:r>
      <w:r>
        <w:rPr>
          <w:lang w:val="pt_PT" w:bidi="pt_PT"/>
        </w:rPr>
        <w:t xml:space="preserve">Pare aqui e discuta em grupo como vocês traduzirão </w:t>
      </w:r>
      <w:r>
        <w:rPr>
          <w:b/>
          <w:lang w:val="pt_PT" w:bidi="pt_PT"/>
        </w:rPr>
        <w:t>abençoado</w:t>
      </w:r>
      <w:r>
        <w:rPr>
          <w:lang w:val="pt_PT" w:bidi="pt_PT"/>
        </w:rPr>
        <w:t xml:space="preserve">. Traduza abençoado da mesma forma que você tem traduzido em outras partes do Novo Testamento, ou você pode dizer a esperança “feliz” ou “boa”. Para mais informações sobre abençoado, consulte </w:t>
      </w:r>
      <w:r>
        <w:rPr>
          <w:lang w:val="pt_PT" w:bidi="pt_PT"/>
        </w:rPr>
        <w:t>benção</w:t>
      </w:r>
      <w:r>
        <w:rPr>
          <w:lang w:val="pt_PT" w:bidi="pt_PT"/>
        </w:rPr>
        <w:t xml:space="preserve"> no Glossário Mestre. Pause este áudio aqui.</w:t>
      </w:r>
    </w:p>
    <w:p>
      <w:pPr/>
      <w:r>
        <w:rPr>
          <w:lang w:val="pt_PT" w:bidi="pt_PT"/>
        </w:rPr>
      </w:r>
      <w:r>
        <w:rPr>
          <w:lang w:val="pt_PT" w:bidi="pt_PT"/>
        </w:rPr>
        <w:t xml:space="preserve">A aparição de Jesus Cristo mostrará a </w:t>
      </w:r>
      <w:r>
        <w:rPr>
          <w:b/>
          <w:lang w:val="pt_PT" w:bidi="pt_PT"/>
        </w:rPr>
        <w:t>glória</w:t>
      </w:r>
      <w:r>
        <w:rPr>
          <w:lang w:val="pt_PT" w:bidi="pt_PT"/>
        </w:rPr>
        <w:t>, ou a grandeza, a majestade e o poder de Deus.</w:t>
      </w:r>
    </w:p>
    <w:p>
      <w:pPr/>
      <w:r>
        <w:rPr>
          <w:lang w:val="pt_PT" w:bidi="pt_PT"/>
        </w:rPr>
      </w:r>
      <w:r>
        <w:rPr>
          <w:lang w:val="pt_PT" w:bidi="pt_PT"/>
        </w:rPr>
        <w:t xml:space="preserve">Pare aqui e discuta como você vai traduzir </w:t>
      </w:r>
      <w:r>
        <w:rPr>
          <w:b/>
          <w:lang w:val="pt_PT" w:bidi="pt_PT"/>
        </w:rPr>
        <w:t>glória</w:t>
      </w:r>
      <w:r>
        <w:rPr>
          <w:lang w:val="pt_PT" w:bidi="pt_PT"/>
        </w:rPr>
        <w:t xml:space="preserve">. Traduza glória da mesma forma que você tem traduzido em outras partes do Novo Testamento. Para mais informações sobre </w:t>
      </w:r>
      <w:r>
        <w:rPr>
          <w:lang w:val="pt_PT" w:bidi="pt_PT"/>
        </w:rPr>
        <w:t>glória</w:t>
      </w:r>
      <w:r>
        <w:rPr>
          <w:lang w:val="pt_PT" w:bidi="pt_PT"/>
        </w:rPr>
        <w:t>, consulte o Glossário Mestre. Pause este áudio aqui.</w:t>
      </w:r>
    </w:p>
    <w:p>
      <w:pPr/>
      <w:r>
        <w:rPr>
          <w:lang w:val="pt_PT" w:bidi="pt_PT"/>
        </w:rPr>
      </w:r>
      <w:r>
        <w:rPr>
          <w:lang w:val="pt_PT" w:bidi="pt_PT"/>
        </w:rPr>
        <w:t xml:space="preserve">Paulo diz que Jesus Cristo é nosso grande Deus e Salvador. </w:t>
      </w:r>
      <w:r>
        <w:rPr>
          <w:b/>
          <w:lang w:val="pt_PT" w:bidi="pt_PT"/>
        </w:rPr>
        <w:t>Cristo</w:t>
      </w:r>
      <w:r>
        <w:rPr>
          <w:lang w:val="pt_PT" w:bidi="pt_PT"/>
        </w:rPr>
        <w:t xml:space="preserve"> significa o ungido, e </w:t>
      </w:r>
      <w:r>
        <w:rPr>
          <w:b/>
          <w:lang w:val="pt_PT" w:bidi="pt_PT"/>
        </w:rPr>
        <w:t>Salvador</w:t>
      </w:r>
      <w:r>
        <w:rPr>
          <w:lang w:val="pt_PT" w:bidi="pt_PT"/>
        </w:rPr>
        <w:t xml:space="preserve"> é aquele que salva as pessoas de seus pecados. Traduza "Cristo" e "salvador" da mesma forma que você tem feito em passagens anteriores. Para mais informações sobre </w:t>
      </w:r>
      <w:r>
        <w:rPr>
          <w:lang w:val="pt_PT" w:bidi="pt_PT"/>
        </w:rPr>
        <w:t>Cristo</w:t>
      </w:r>
      <w:r>
        <w:rPr>
          <w:lang w:val="pt_PT" w:bidi="pt_PT"/>
        </w:rPr>
        <w:t xml:space="preserve"> e </w:t>
      </w:r>
      <w:r>
        <w:rPr>
          <w:lang w:val="pt_PT" w:bidi="pt_PT"/>
        </w:rPr>
        <w:t>salvador</w:t>
      </w:r>
      <w:r>
        <w:rPr>
          <w:lang w:val="pt_PT" w:bidi="pt_PT"/>
        </w:rPr>
        <w:t>, consulte o Glossário Mestre.</w:t>
      </w:r>
    </w:p>
    <w:p>
      <w:pPr/>
      <w:r>
        <w:rPr>
          <w:lang w:val="pt_PT" w:bidi="pt_PT"/>
        </w:rPr>
      </w:r>
      <w:r>
        <w:rPr>
          <w:lang w:val="pt_PT" w:bidi="pt_PT"/>
        </w:rPr>
        <w:t xml:space="preserve">Jesus se deu em nosso nome para nos </w:t>
      </w:r>
      <w:r>
        <w:rPr>
          <w:b/>
          <w:lang w:val="pt_PT" w:bidi="pt_PT"/>
        </w:rPr>
        <w:t>redimir</w:t>
      </w:r>
      <w:r>
        <w:rPr>
          <w:lang w:val="pt_PT" w:bidi="pt_PT"/>
        </w:rPr>
        <w:t xml:space="preserve"> de toda a </w:t>
      </w:r>
      <w:r>
        <w:rPr>
          <w:b/>
          <w:lang w:val="pt_PT" w:bidi="pt_PT"/>
        </w:rPr>
        <w:t>iniquidade</w:t>
      </w:r>
      <w:r>
        <w:rPr>
          <w:lang w:val="pt_PT" w:bidi="pt_PT"/>
        </w:rPr>
        <w:t>. Redimir significa libertar ou livrar. No Antigo Testamento, Deus resgatou seu povo Israel da escravidão no Egito, e agora Jesus resgata ou liberta as pessoas de todas as maneiras pelas quais elas quebram as leis de Deus. Iniquidade se refere a ser iníquo, ou não seguir nenhuma das leis de Deus.</w:t>
      </w:r>
    </w:p>
    <w:p>
      <w:pPr/>
      <w:r>
        <w:rPr>
          <w:lang w:val="pt_PT" w:bidi="pt_PT"/>
        </w:rPr>
      </w:r>
      <w:r>
        <w:rPr>
          <w:lang w:val="pt_PT" w:bidi="pt_PT"/>
        </w:rPr>
        <w:t xml:space="preserve">Pare aqui e discuta essa pergunta em grupo: como vocês descreverão a ideia de nos </w:t>
      </w:r>
      <w:r>
        <w:rPr>
          <w:b/>
          <w:lang w:val="pt_PT" w:bidi="pt_PT"/>
        </w:rPr>
        <w:t>redimir</w:t>
      </w:r>
      <w:r>
        <w:rPr>
          <w:lang w:val="pt_PT" w:bidi="pt_PT"/>
        </w:rPr>
        <w:t xml:space="preserve"> de toda </w:t>
      </w:r>
      <w:r>
        <w:rPr>
          <w:b/>
          <w:lang w:val="pt_PT" w:bidi="pt_PT"/>
        </w:rPr>
        <w:t>iniquidade</w:t>
      </w:r>
      <w:r>
        <w:rPr>
          <w:lang w:val="pt_PT" w:bidi="pt_PT"/>
        </w:rPr>
        <w:t xml:space="preserve">? Se você já traduziu essa palavra em outro livro da Bíblia, use a mesma palavra que você usou lá. Para mais informações sobre </w:t>
      </w:r>
      <w:r>
        <w:rPr>
          <w:lang w:val="pt_PT" w:bidi="pt_PT"/>
        </w:rPr>
        <w:t>redimir</w:t>
      </w:r>
      <w:r>
        <w:rPr>
          <w:lang w:val="pt_PT" w:bidi="pt_PT"/>
        </w:rPr>
        <w:t xml:space="preserve"> e </w:t>
      </w:r>
      <w:r>
        <w:rPr>
          <w:lang w:val="pt_PT" w:bidi="pt_PT"/>
        </w:rPr>
        <w:t>iniquidade</w:t>
      </w:r>
      <w:r>
        <w:rPr>
          <w:lang w:val="pt_PT" w:bidi="pt_PT"/>
        </w:rPr>
        <w:t>, consulte o Glossário Mestre. Pause este áudio aqui.</w:t>
      </w:r>
    </w:p>
    <w:p>
      <w:pPr/>
      <w:r>
        <w:rPr>
          <w:lang w:val="pt_PT" w:bidi="pt_PT"/>
        </w:rPr>
      </w:r>
      <w:r>
        <w:rPr>
          <w:lang w:val="pt_PT" w:bidi="pt_PT"/>
        </w:rPr>
        <w:t xml:space="preserve">Jesus se deu para </w:t>
      </w:r>
      <w:r>
        <w:rPr>
          <w:b/>
          <w:lang w:val="pt_PT" w:bidi="pt_PT"/>
        </w:rPr>
        <w:t>purificar</w:t>
      </w:r>
      <w:r>
        <w:rPr>
          <w:lang w:val="pt_PT" w:bidi="pt_PT"/>
        </w:rPr>
        <w:t xml:space="preserve"> os crentes como seu próprio povo. Purificar significa tornar alguém espiritualmente limpo diante de Deus, ou apto para servir ou adorar a Deus. Traduza "purificar" de uma maneira semelhante a como você tem traduzido </w:t>
      </w:r>
      <w:r>
        <w:rPr>
          <w:b/>
          <w:lang w:val="pt_PT" w:bidi="pt_PT"/>
        </w:rPr>
        <w:t>"puro"</w:t>
      </w:r>
      <w:r>
        <w:rPr>
          <w:lang w:val="pt_PT" w:bidi="pt_PT"/>
        </w:rPr>
        <w:t xml:space="preserve"> em passagens anteriores. Para mais informações sobre </w:t>
      </w:r>
      <w:r>
        <w:rPr>
          <w:lang w:val="pt_PT" w:bidi="pt_PT"/>
        </w:rPr>
        <w:t>purificar</w:t>
      </w:r>
      <w:r>
        <w:rPr>
          <w:lang w:val="pt_PT" w:bidi="pt_PT"/>
        </w:rPr>
        <w:t>, consulte o Glossário Mestre.</w:t>
      </w:r>
    </w:p>
    <w:p>
      <w:pPr/>
      <w:r>
        <w:rPr>
          <w:lang w:val="pt_PT" w:bidi="pt_PT"/>
        </w:rPr>
      </w:r>
      <w:r>
        <w:rPr>
          <w:lang w:val="pt_PT" w:bidi="pt_PT"/>
        </w:rPr>
        <w:t>As pessoas que são o povo de Jesus estão ansiosas por fazer boas obras. No idioma original, diz que eles são “zelosos” por boas obras. Em outras passagens do Antigo e do Novo Testamento, “zelosas” é usado para descrever as pessoas muito devotadas a Deus ou seguem muito as leis de Deus. Durante o tempo de Paulo, algumas pessoas eram chamadas de “zelotes”, o que significa que elas eram judeus que queriam derrubar o governo romano. Nessa passagem, “zelosas por boas obras” significa pessoas que querem muito fazer coisas boas.</w:t>
      </w:r>
    </w:p>
    <w:p>
      <w:pPr/>
      <w:r>
        <w:rPr>
          <w:lang w:val="pt_PT" w:bidi="pt_PT"/>
        </w:rPr>
      </w:r>
      <w:r>
        <w:rPr>
          <w:lang w:val="pt_PT" w:bidi="pt_PT"/>
        </w:rPr>
        <w:t>Paulo diz a Tito para ensinar os crentes. Tito deve encorajá-los e repreendê-los com toda a autoridade. Tito não deve deixar que ninguém o ignore ou a seu ensinamento.</w:t>
      </w:r>
    </w:p>
    <w:p>
      <w:pPr/>
      <w:r>
        <w:rPr>
          <w:lang w:val="pt_PT" w:bidi="pt_PT"/>
        </w:rPr>
      </w:r>
      <w:r>
        <w:rPr>
          <w:b/>
          <w:lang w:val="pt_PT" w:bidi="pt_PT"/>
        </w:rPr>
        <w:t>Este é o fim da gravação.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p>
    <w:p>
      <w:pPr/>
      <w:r>
        <w:rPr>
          <w:lang w:val="pt_PT" w:bidi="pt_PT"/>
        </w:rPr>
      </w:r>
      <w:r>
        <w:rPr>
          <w:b/>
          <w:lang w:val="pt_PT" w:bidi="pt_PT"/>
        </w:rPr>
        <w:t>Este é o fim da gravação.</w:t>
      </w:r>
      <w:r>
        <w:rPr>
          <w:lang w:val="pt_PT" w:bidi="pt_PT"/>
        </w:rPr>
      </w:r>
      <w:r>
        <w:rPr>
          <w:lang w:val="pt_PT" w:bidi="pt_PT"/>
        </w:rPr>
      </w:r>
    </w:p>
    <w:p>
      <w:pPr/>
      <w:r>
        <w:rPr>
          <w:lang w:val="pt_PT" w:bidi="pt_PT"/>
        </w:rPr>
      </w:r>
    </w:p>
    <w:p>
      <w:pPr>
        <w:pStyle w:val="Heading2"/>
      </w:pPr>
      <w:r>
        <w:rPr>
          <w:lang w:val="pt_PT" w:bidi="pt_PT"/>
        </w:rPr>
        <w:t>Tito 3:1–11</w:t>
      </w:r>
      <w:r>
        <w:rPr>
          <w:lang w:val="pt_PT" w:bidi="pt_PT"/>
        </w:rPr>
      </w:r>
    </w:p>
    <w:p>
      <w:pPr>
        <w:pStyle w:val="Heading3"/>
      </w:pPr>
      <w:r>
        <w:rPr>
          <w:lang w:val="pt_PT" w:bidi="pt_PT"/>
        </w:rPr>
        <w:t>Ouvir e Sentir</w:t>
      </w:r>
    </w:p>
    <w:p>
      <w:pPr/>
      <w:r>
        <w:rPr>
          <w:lang w:val="pt_PT" w:bidi="pt_PT"/>
        </w:rPr>
      </w:r>
      <w:r>
        <w:rPr>
          <w:lang w:val="pt_PT" w:bidi="pt_PT"/>
        </w:rPr>
        <w:t>Nesta etapa, ouçam Tito 3:1–11 e guardem em seus corações.</w:t>
      </w:r>
    </w:p>
    <w:p>
      <w:pPr/>
      <w:r>
        <w:rPr>
          <w:lang w:val="pt_PT" w:bidi="pt_PT"/>
        </w:rPr>
      </w:r>
      <w:r>
        <w:rPr>
          <w:lang w:val="pt_PT" w:bidi="pt_PT"/>
        </w:rPr>
        <w:t>Ouça uma versão em áudio de Tito 3:1–11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p>
    <w:p>
      <w:pPr/>
      <w:r>
        <w:rPr>
          <w:lang w:val="pt_PT" w:bidi="pt_PT"/>
        </w:rPr>
      </w:r>
      <w:r>
        <w:rPr>
          <w:b/>
          <w:lang w:val="pt_PT" w:bidi="pt_PT"/>
        </w:rPr>
        <w:t>Este é o fim da gravação.</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Tito 3:1–11 na tradução mais fácil de entender.</w:t>
      </w:r>
    </w:p>
    <w:p>
      <w:pPr/>
      <w:r>
        <w:rPr>
          <w:lang w:val="pt_PT" w:bidi="pt_PT"/>
        </w:rPr>
      </w:r>
      <w:r>
        <w:rPr>
          <w:lang w:val="pt_PT" w:bidi="pt_PT"/>
        </w:rPr>
        <w:t>Paulo continua sua carta a Tito em Creta. Em passagens anteriores, Paulo descreveu o falso ensinamento e o ensinamento correto. Paulo disse a Tito o que ensinar aos crentes em Creta, e por que os crentes devem viver de acordo com os caminhos de Deus. Paulo descreve como diferentes crentes em uma casa devem agir em relação a outros crentes. Agora, Paulo diz a Tito como os crentes devem viver com não crentes na comunidade mais ampla. Como antes, Paulo explica as verdades sobre Deus que permitem que os crentes vivam dessa maneira.</w:t>
      </w:r>
    </w:p>
    <w:p>
      <w:pPr/>
      <w:r>
        <w:rPr>
          <w:lang w:val="pt_PT" w:bidi="pt_PT"/>
        </w:rPr>
      </w:r>
      <w:r>
        <w:rPr>
          <w:lang w:val="pt_PT" w:bidi="pt_PT"/>
        </w:rPr>
        <w:t>Faça uma pausa e, em grupo, observe um mapa da ilha de Creta, se necessário. Pause este áudio aqui.</w:t>
      </w:r>
    </w:p>
    <w:p>
      <w:pPr/>
      <w:r>
        <w:rPr>
          <w:lang w:val="pt_PT" w:bidi="pt_PT"/>
        </w:rPr>
      </w:r>
      <w:r>
        <w:rPr>
          <w:lang w:val="pt_PT" w:bidi="pt_PT"/>
        </w:rPr>
        <w:t>Tito deve lembrar os crentes sobre como agir com não crentes, incluindo a submissão a seus governantes e autoridades. Os crentes devem respeitar a autoridade dos governantes e autoridades, que poderiam ser qualquer um que tenha poder sobre comunidades e nações. Os crentes já sabem que devem obedecer aos seus líderes, e Paulo quer que Tito continue lembrando e encorajando os crentes a fazer isso.</w:t>
      </w:r>
    </w:p>
    <w:p>
      <w:pPr/>
      <w:r>
        <w:rPr>
          <w:lang w:val="pt_PT" w:bidi="pt_PT"/>
        </w:rPr>
      </w:r>
      <w:r>
        <w:rPr>
          <w:lang w:val="pt_PT" w:bidi="pt_PT"/>
        </w:rPr>
        <w:t>Pare aqui e discuta essa pergunta em grupo: descreva os governantes em sua comunidade. Como as pessoas mostram obediência aos governantes ou às leis que os governantes fazem? Pause este áudio aqui.</w:t>
      </w:r>
    </w:p>
    <w:p>
      <w:pPr/>
      <w:r>
        <w:rPr>
          <w:lang w:val="pt_PT" w:bidi="pt_PT"/>
        </w:rPr>
      </w:r>
      <w:r>
        <w:rPr>
          <w:lang w:val="pt_PT" w:bidi="pt_PT"/>
        </w:rPr>
        <w:t>Os crentes também devem estar prontos para fazer o bem em benefício de outros em sua comunidade, incluindo não crentes. Os crentes não devem viver como a cultura cretense em torno deles. Os crentes não devem caluniar ninguém ou falar mal de outra pessoa. Eles devem viver em paz com todas as pessoas, ser gentis com os outros, e não agir como se eles fossem mais importantes do que outras pessoas.</w:t>
      </w:r>
    </w:p>
    <w:p>
      <w:pPr/>
      <w:r>
        <w:rPr>
          <w:lang w:val="pt_PT" w:bidi="pt_PT"/>
        </w:rPr>
      </w:r>
      <w:r>
        <w:rPr>
          <w:lang w:val="pt_PT" w:bidi="pt_PT"/>
        </w:rPr>
        <w:t>Pare aqui e discuta em grupo: fale sobre uma pessoa que você conhece que vive em paz com as pessoas ao seu redor. Que tipos de coisas elas fazem? Como outras pessoas as tratam ou pensam sobre elas? Pause este áudio aqui.</w:t>
      </w:r>
    </w:p>
    <w:p>
      <w:pPr/>
      <w:r>
        <w:rPr>
          <w:lang w:val="pt_PT" w:bidi="pt_PT"/>
        </w:rPr>
      </w:r>
      <w:r>
        <w:rPr>
          <w:lang w:val="pt_PT" w:bidi="pt_PT"/>
        </w:rPr>
        <w:t>Agora Paulo começa a explicar por que os crentes são capazes de viver bem com não crentes na sociedade. Paulo lembra aos crentes que no passado, eles também eram contrários a Deus e a outras pessoas. Eles não entendiam a Deus, eles desobedeciam a Deus, e eles estavam enganados no que eles acreditavam. Muitas paixões e desejos malignos os controlavam, e eles passavam tempo fazendo coisas iníquas e invejando outras pessoas. Outras pessoas as odiavam, e elas se odiavam umas às outras também.</w:t>
      </w:r>
    </w:p>
    <w:p>
      <w:pPr/>
      <w:r>
        <w:rPr>
          <w:lang w:val="pt_PT" w:bidi="pt_PT"/>
        </w:rPr>
      </w:r>
      <w:r>
        <w:rPr>
          <w:lang w:val="pt_PT" w:bidi="pt_PT"/>
        </w:rPr>
        <w:t>Paulo contrasta esse modo de vida passado com a nova vida que os crentes agora têm. Paulo diz que a bondade e o amor de Deus pelas pessoas apareceram, o que significa que Deus, nosso Salvador, mostrou bondade e amor às pessoas. A maioria das pessoas acredita que isso aconteceu quando Deus enviou Jesus à terra. Paulo diz que Deus salvou os crentes por causa da misericórdia de Deus, e não por causa das boas obras que os crentes faziam por conta própria. Os crentes não mereciam que Deus os salvasse. Como Deus mostrou amor e bondade às pessoas enquanto elas ainda eram malignas, agora devemos mostrar o mesmo amor e bondade a outros que ainda não acreditam.</w:t>
      </w:r>
    </w:p>
    <w:p>
      <w:pPr/>
      <w:r>
        <w:rPr>
          <w:lang w:val="pt_PT" w:bidi="pt_PT"/>
        </w:rPr>
      </w:r>
      <w:r>
        <w:rPr>
          <w:lang w:val="pt_PT" w:bidi="pt_PT"/>
        </w:rPr>
        <w:t>É complicado entender como Deus salvou os crentes por meio de lavagem, renascimento e renovação. Lavar significa limpar com água para tornar alguém limpo. Também pode significar limpar uma pessoa espiritualmente — ou torná-la apta para adorar a Deus. Aqui, provavelmente significa limpeza espiritual interna, e não lavagem física ou batismo.</w:t>
      </w:r>
    </w:p>
    <w:p>
      <w:pPr/>
      <w:r>
        <w:rPr>
          <w:lang w:val="pt_PT" w:bidi="pt_PT"/>
        </w:rPr>
      </w:r>
      <w:r>
        <w:rPr>
          <w:lang w:val="pt_PT" w:bidi="pt_PT"/>
        </w:rPr>
        <w:t>Pare aqui e discuta essa pergunta em grupo: como e onde vocês limpam fisicamente uma pessoa ou uma coisa? Como vocês limpam espiritualmente uma pessoa ou uma coisa? Pause este áudio aqui.</w:t>
      </w:r>
    </w:p>
    <w:p>
      <w:pPr/>
      <w:r>
        <w:rPr>
          <w:lang w:val="pt_PT" w:bidi="pt_PT"/>
        </w:rPr>
      </w:r>
      <w:r>
        <w:rPr>
          <w:lang w:val="pt_PT" w:bidi="pt_PT"/>
        </w:rPr>
        <w:t>Paulo pode significar que Deus limpa espiritualmente os crentes por meio do Espírito Santo, que é aquele que dá novo nascimento e renovação aos crentes. Novo nascimento significa deixar para trás o antigo modo de vida completamente e começar de novo como um crente e seguidor de Jesus, quase como uma nova pessoa. Renovação é a nova vida e a mudança de coração e mente que vem de um novo nascimento. Ou, Paulo pode significar que o renascimento e a renovação são dois eventos separados para um crente. Deus limpa os corações dos crentes com um novo nascimento e o Espírito Santo dá nova vida. Deus cumpriu uma promessa do Antigo Testamento dando aos crentes seu Espírito Santo livre e generosamente por meio de Jesus Cristo. Agora, o Espírito Santo está sempre disponível para ajudar os crentes.</w:t>
      </w:r>
    </w:p>
    <w:p>
      <w:pPr/>
      <w:r>
        <w:rPr>
          <w:lang w:val="pt_PT" w:bidi="pt_PT"/>
        </w:rPr>
      </w:r>
      <w:r>
        <w:rPr>
          <w:lang w:val="pt_PT" w:bidi="pt_PT"/>
        </w:rPr>
        <w:t>Deus deu aos crentes seu Espírito Santo para que ele pudesse justificar os crentes. Em outras palavras, Deus restaura um relacionamento correto entre Deus e os crentes. Deus faz isso por sua graça, o que significa que esse é um dom que os crentes não merecem. “Sua graça” pode significar a graça de Deus ou pode significar a graça de Jesus.</w:t>
      </w:r>
    </w:p>
    <w:p>
      <w:pPr/>
      <w:r>
        <w:rPr>
          <w:lang w:val="pt_PT" w:bidi="pt_PT"/>
        </w:rPr>
      </w:r>
      <w:r>
        <w:rPr>
          <w:lang w:val="pt_PT" w:bidi="pt_PT"/>
        </w:rPr>
        <w:t>Paulo diz que a razão última pela qual Deus salva os crentes é para podermos nos tornar herdeiros de Deus. Um herdeiro recebe dinheiro ou posses de seu pai depois que ele morre. No Antigo Testamento, Deus prometeu dar terra e bênçãos a seu povo como sua herança. Nessa passagem, Deus dá aos crentes a herança da esperança da vida eterna. Vida eterna significa que os crentes podem esperar com confiança viver para sempre com Deus. Paulo diz que esse ensinamento de como Deus salvou os crentes é confiável. Os crentes podem confiar no que Paulo disse.</w:t>
      </w:r>
    </w:p>
    <w:p>
      <w:pPr/>
      <w:r>
        <w:rPr>
          <w:lang w:val="pt_PT" w:bidi="pt_PT"/>
        </w:rPr>
      </w:r>
      <w:r>
        <w:rPr>
          <w:lang w:val="pt_PT" w:bidi="pt_PT"/>
        </w:rPr>
        <w:t>Pare aqui e discuta essa pergunta em grupo: descreva como as pessoas herdam dinheiro ou outras posses em sua cultura. Quem pode herdar algo? Quem decide quem recebe a herança? Pause este áudio aqui.</w:t>
      </w:r>
    </w:p>
    <w:p>
      <w:pPr/>
      <w:r>
        <w:rPr>
          <w:lang w:val="pt_PT" w:bidi="pt_PT"/>
        </w:rPr>
      </w:r>
      <w:r>
        <w:rPr>
          <w:lang w:val="pt_PT" w:bidi="pt_PT"/>
        </w:rPr>
        <w:t>Paulo quer que Tito enfatize esse ensinamento para motivar os crentes a pensar cuidadosamente sobre maneiras de fazer boas obras. Os crentes devem ter certeza de fazer essas boas obras. Paulo diz que “essas coisas” são boas e úteis para todas as pessoas, incluindo não crentes. Paulo está novamente lembrando a Tito que os crentes devem passar tempo fazendo coisas que são boas tanto para a casa de Deus, a igreja e todas as pessoas na comunidade, incluindo não crentes.</w:t>
      </w:r>
    </w:p>
    <w:p>
      <w:pPr/>
      <w:r>
        <w:rPr>
          <w:lang w:val="pt_PT" w:bidi="pt_PT"/>
        </w:rPr>
      </w:r>
      <w:r>
        <w:rPr>
          <w:lang w:val="pt_PT" w:bidi="pt_PT"/>
        </w:rPr>
        <w:t>Paulo tem falado sobre como os crentes devem passar seu tempo, e agora Paulo diz a Tito o que evitar, ou como não passar tempo. Tito deve evitar discussões tolas, discussões sobre genealogias, e brigas sobre a lei de Moisés. Paulo diz que a razão pela qual Tito deve evitar essas discussões tolas é porque elas são inúteis e vazias. Esse é um contraste com as boas ações que os crentes devem fazer, que são boas e úteis.</w:t>
      </w:r>
    </w:p>
    <w:p>
      <w:pPr/>
      <w:r>
        <w:rPr>
          <w:lang w:val="pt_PT" w:bidi="pt_PT"/>
        </w:rPr>
      </w:r>
      <w:r>
        <w:rPr>
          <w:lang w:val="pt_PT" w:bidi="pt_PT"/>
        </w:rPr>
        <w:t>Paulo diz a Tito o que fazer com as pessoas, provavelmente falsos mestres, que discutem e causam divisão entre os crentes. Paulo diz para avisar esse tipo de pessoa uma ou duas vezes sobre seu comportamento perigoso na esperança de que eles possam mudar ou parar de se comportar dessa maneira. Se a pessoa não mudar seu comportamento, então Tito deve rejeitar essa pessoa, ou não deixar mais essa pessoa influenciar os crentes. Isso também pode significar que Tito deve fazer com que essa pessoa deixe o grupo de crentes completamente. Essa pessoa é pervertida ou distorcida em sua mente e comportamento, e seus pecados provarão que ele é culpado diante de Deus na maneira como ele causa divisão.</w:t>
      </w:r>
    </w:p>
    <w:p>
      <w:pPr/>
      <w:r>
        <w:rPr>
          <w:lang w:val="pt_PT" w:bidi="pt_PT"/>
        </w:rPr>
      </w:r>
      <w:r>
        <w:rPr>
          <w:b/>
          <w:lang w:val="pt_PT" w:bidi="pt_PT"/>
        </w:rPr>
        <w:t>Este é o fim da gravação.</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Tito 3:1–11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partes.</w:t>
      </w:r>
    </w:p>
    <w:p>
      <w:pPr/>
      <w:r>
        <w:rPr>
          <w:lang w:val="pt_PT" w:bidi="pt_PT"/>
        </w:rPr>
      </w:r>
      <w:r>
        <w:rPr>
          <w:b/>
          <w:lang w:val="pt_PT" w:bidi="pt_PT"/>
        </w:rPr>
        <w:t>Na primeira parte:</w:t>
      </w:r>
      <w:r>
        <w:rPr>
          <w:lang w:val="pt_PT" w:bidi="pt_PT"/>
        </w:rPr>
        <w:t xml:space="preserve"> Paulo diz a Tito como os crentes devem se relacionar com seus governantes e com não crentes.</w:t>
      </w:r>
    </w:p>
    <w:p>
      <w:pPr/>
      <w:r>
        <w:rPr>
          <w:lang w:val="pt_PT" w:bidi="pt_PT"/>
        </w:rPr>
      </w:r>
      <w:r>
        <w:rPr>
          <w:b/>
          <w:lang w:val="pt_PT" w:bidi="pt_PT"/>
        </w:rPr>
        <w:t>Na segunda parte:</w:t>
      </w:r>
      <w:r>
        <w:rPr>
          <w:lang w:val="pt_PT" w:bidi="pt_PT"/>
        </w:rPr>
        <w:t xml:space="preserve"> Paulo explica como os crentes costumavam viver antes de eles começarem a seguir a Jesus.</w:t>
      </w:r>
    </w:p>
    <w:p>
      <w:pPr/>
      <w:r>
        <w:rPr>
          <w:lang w:val="pt_PT" w:bidi="pt_PT"/>
        </w:rPr>
      </w:r>
      <w:r>
        <w:rPr>
          <w:b/>
          <w:lang w:val="pt_PT" w:bidi="pt_PT"/>
        </w:rPr>
        <w:t>Na terceira parte:</w:t>
      </w:r>
      <w:r>
        <w:rPr>
          <w:lang w:val="pt_PT" w:bidi="pt_PT"/>
        </w:rPr>
        <w:t xml:space="preserve"> Paulo explica como e por que Deus salvou os crentes.</w:t>
      </w:r>
    </w:p>
    <w:p>
      <w:pPr/>
      <w:r>
        <w:rPr>
          <w:lang w:val="pt_PT" w:bidi="pt_PT"/>
        </w:rPr>
      </w:r>
      <w:r>
        <w:rPr>
          <w:b/>
          <w:lang w:val="pt_PT" w:bidi="pt_PT"/>
        </w:rPr>
        <w:t>Na quarta parte:</w:t>
      </w:r>
      <w:r>
        <w:rPr>
          <w:lang w:val="pt_PT" w:bidi="pt_PT"/>
        </w:rPr>
        <w:t xml:space="preserve"> Paulo quer que os crentes façam o bem, e ele descreve como lidar com a divisão entre os crentes.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Tito</w:t>
      </w:r>
    </w:p>
    <w:p>
      <w:pPr>
        <w:pStyle w:val="ListBullet"/>
        <w:spacing w:line="240" w:lineRule="auto"/>
        <w:ind w:left="720"/>
      </w:pPr>
      <w:r>
        <w:rPr>
          <w:lang w:val="pt_PT" w:bidi="pt_PT"/>
        </w:rPr>
      </w:r>
      <w:r>
        <w:rPr>
          <w:lang w:val="pt_PT" w:bidi="pt_PT"/>
        </w:rPr>
        <w:t>Crentes</w:t>
      </w:r>
    </w:p>
    <w:p>
      <w:pPr>
        <w:pStyle w:val="ListBullet"/>
        <w:spacing w:line="240" w:lineRule="auto"/>
        <w:ind w:left="720"/>
      </w:pPr>
      <w:r>
        <w:rPr>
          <w:lang w:val="pt_PT" w:bidi="pt_PT"/>
        </w:rPr>
      </w:r>
      <w:r>
        <w:rPr>
          <w:lang w:val="pt_PT" w:bidi="pt_PT"/>
        </w:rPr>
        <w:t>Governantes e autoridades</w:t>
      </w:r>
    </w:p>
    <w:p>
      <w:pPr>
        <w:pStyle w:val="ListBullet"/>
        <w:spacing w:line="240" w:lineRule="auto"/>
        <w:ind w:left="720"/>
      </w:pPr>
      <w:r>
        <w:rPr>
          <w:lang w:val="pt_PT" w:bidi="pt_PT"/>
        </w:rPr>
      </w:r>
      <w:r>
        <w:rPr>
          <w:lang w:val="pt_PT" w:bidi="pt_PT"/>
        </w:rPr>
        <w:t>Não crentes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Espírito Santo</w:t>
      </w:r>
    </w:p>
    <w:p>
      <w:pPr>
        <w:pStyle w:val="ListBullet"/>
        <w:spacing w:line="240" w:lineRule="auto"/>
        <w:ind w:left="720"/>
      </w:pPr>
      <w:r>
        <w:rPr>
          <w:lang w:val="pt_PT" w:bidi="pt_PT"/>
        </w:rPr>
      </w:r>
      <w:r>
        <w:rPr>
          <w:lang w:val="pt_PT" w:bidi="pt_PT"/>
        </w:rPr>
        <w:t>E uma pessoa que causa desunião</w:t>
      </w:r>
    </w:p>
    <w:p>
      <w:pPr/>
      <w:r>
        <w:rPr>
          <w:lang w:val="pt_PT" w:bidi="pt_PT"/>
        </w:rPr>
      </w:r>
      <w:r>
        <w:rPr>
          <w:lang w:val="pt_PT" w:bidi="pt_PT"/>
        </w:rPr>
        <w:t>Como um grupo, prestem atenção às partes do cenário da passagem:</w:t>
      </w:r>
    </w:p>
    <w:p>
      <w:pPr/>
      <w:r>
        <w:rPr>
          <w:lang w:val="pt_PT" w:bidi="pt_PT"/>
        </w:rPr>
      </w:r>
      <w:r>
        <w:rPr>
          <w:lang w:val="pt_PT" w:bidi="pt_PT"/>
        </w:rPr>
        <w:t>Lembre-se de que Paulo está continuando sua carta a Tito em Creta. Na passagem anterior, Paulo diz que os crentes devem viver vidas justas, porque Jesus veio para salvar as pessoas, e Jesus virá novamente. Passagens anteriores eram sobre como os crentes devem tratar outros crentes, e agora Paulo explica como os crentes devem agir em relação a seus governantes e outros não crentes. Paulo também descreve como e por que Deus salvou os crentes para que os crentes possam entender por que é importante agir corretamente em relação aos não crentes. Paulo também explica o que fazer com as pessoas que causam desunião na igreja.</w:t>
      </w:r>
    </w:p>
    <w:p>
      <w:pPr/>
      <w:r>
        <w:rPr>
          <w:lang w:val="pt_PT" w:bidi="pt_PT"/>
        </w:rPr>
      </w:r>
      <w:r>
        <w:rPr>
          <w:lang w:val="pt_PT" w:bidi="pt_PT"/>
        </w:rPr>
        <w:t>Na primeira parte da passagem, é importante lembrar que Paulo diz a Tito para continuar a lembrar os crentes sobre três coisas que ele já ensinou a eles. Primeiro, Tito deve continuar dizendo aos crentes para estarem sujeitos a seus governantes, ou para reconhecer e aceitar a posição de autoridade dos governantes. Os crentes também devem ser obedientes às leis, e eles devem fazer o bem pelos outros. Paulo quer que Tito lembre todas as diferentes pessoas em uma família crente sobre essas coisas. Lembre-se de que Creta tinha uma reputação de selvageria, e Paulo quer que os crentes deem um exemplo de obediência e submissão para os não crentes verem. A maneira como os crentes vivem, sendo obedientes e fazendo o bem pelos outros, deve contrastar com como os falsos mestres estavam vivendo.</w:t>
      </w:r>
    </w:p>
    <w:p>
      <w:pPr/>
      <w:r>
        <w:rPr>
          <w:lang w:val="pt_PT" w:bidi="pt_PT"/>
        </w:rPr>
      </w:r>
      <w:r>
        <w:rPr>
          <w:lang w:val="pt_PT" w:bidi="pt_PT"/>
        </w:rPr>
        <w:t>Pare aqui e discuta essa pergunta em grupo: como vocês traduzirão o mandamento de Paulo a Tito para “continuar lembrando” os crentes sobre essas coisas? Pause este áudio aqui.</w:t>
      </w:r>
    </w:p>
    <w:p>
      <w:pPr/>
      <w:r>
        <w:rPr>
          <w:lang w:val="pt_PT" w:bidi="pt_PT"/>
        </w:rPr>
      </w:r>
      <w:r>
        <w:rPr>
          <w:lang w:val="pt_PT" w:bidi="pt_PT"/>
        </w:rPr>
        <w:t>Paulo diz que há duas coisas que os crentes não devem fazer e duas coisas que os crentes devem fazer. Os crentes não devem caluniar os outros ou falar mal de outras pessoas. Eles também não devem brigar com os outros — em vez disso, eles devem viver em paz com eles. Os crentes devem ser gentis e mostrar humildade verdadeira ou completa a todos os homens, o que significa tanto homens quanto mulheres. Durante o tempo de Paulo, era comum dizer “todos os homens” para se referir a homens e mulheres. Paulo quer que os crentes não ajam como se eles fossem mais importantes do que outras pessoas.</w:t>
      </w:r>
    </w:p>
    <w:p>
      <w:pPr/>
      <w:r>
        <w:rPr>
          <w:lang w:val="pt_PT" w:bidi="pt_PT"/>
        </w:rPr>
      </w:r>
      <w:r>
        <w:rPr>
          <w:lang w:val="pt_PT" w:bidi="pt_PT"/>
        </w:rPr>
        <w:t>Pare aqui e discuta essa pergunta em grupo: como vocês traduzirão a descrição que Paulo dá de como os crentes devem viver? Como vocês mostrarão as ideias de não caluniar os outros, não brigar com os outros, ser gentis e mostrar completa humildade? Pause este áudio aqui.</w:t>
      </w:r>
    </w:p>
    <w:p>
      <w:pPr/>
      <w:r>
        <w:rPr>
          <w:lang w:val="pt_PT" w:bidi="pt_PT"/>
        </w:rPr>
      </w:r>
      <w:r>
        <w:rPr>
          <w:lang w:val="pt_PT" w:bidi="pt_PT"/>
        </w:rPr>
        <w:t>A segunda parte e a terceira parte da passagem juntas mostram as razões para os crentes fazerem o bem aos não crentes e viverem de forma diferente do que a cultura cretense. Na segunda parte da passagem, Paulo descreve como os crentes viviam antes de eles seguirem Jesus. Paulo se inclui na descrição dos crentes antes de eles seguirem Jesus. Ele diz: “nós mesmos” para enfatizar que era assim que os crentes costumavam viver antes de seguir Jesus.</w:t>
      </w:r>
    </w:p>
    <w:p>
      <w:pPr/>
      <w:r>
        <w:rPr>
          <w:lang w:val="pt_PT" w:bidi="pt_PT"/>
        </w:rPr>
      </w:r>
      <w:r>
        <w:rPr>
          <w:lang w:val="pt_PT" w:bidi="pt_PT"/>
        </w:rPr>
        <w:t>Pare aqui e discuta essa pergunta em grupo: como vocês enfatizarão que Paulo está falando sobre como ele e outros crentes costumavam viver antes de seguir Jesus? Pause este áudio aqui.</w:t>
      </w:r>
    </w:p>
    <w:p>
      <w:pPr/>
      <w:r>
        <w:rPr>
          <w:lang w:val="pt_PT" w:bidi="pt_PT"/>
        </w:rPr>
      </w:r>
      <w:r>
        <w:rPr>
          <w:lang w:val="pt_PT" w:bidi="pt_PT"/>
        </w:rPr>
        <w:t>Paulo descreve como os crentes costumavam viver antes de eles começarem a seguir Jesus. Eles costumavam viver como cretenses, porque eles eram tolos e não estavam dispostos a entender as coisas sobre Deus. Eles também eram desobedientes a Deus. As pessoas as enganavam e mentiam a elas sobre o que acreditar. Os crentes eram escravizados ou controlados por suas paixões e desejos, então eles faziam o que eles queriam fazer. Eles viviam vidas de maldade e inveja, o que levou as pessoas a odiá-los, e eles se odiavam uns aos outros também. Lembre-se de que todas essas características descrevem o modo de vida passado antes de os crentes começarem a seguir Jesus.</w:t>
      </w:r>
    </w:p>
    <w:p>
      <w:pPr/>
      <w:r>
        <w:rPr>
          <w:lang w:val="pt_PT" w:bidi="pt_PT"/>
        </w:rPr>
      </w:r>
      <w:r>
        <w:rPr>
          <w:lang w:val="pt_PT" w:bidi="pt_PT"/>
        </w:rPr>
        <w:t>Pare aqui e discuta essa pergunta em grupo: como vocês traduzirão a descrição de Paulo de como os crentes costumavam viver antes de seguir Jesus? Considere agrupar as diferentes características, como tolas e desobedientes, enganadas e escravizadas pelas paixões, e vidas cheias de mal, inveja e ódio. Pause este áudio aqui.</w:t>
      </w:r>
    </w:p>
    <w:p>
      <w:pPr/>
      <w:r>
        <w:rPr>
          <w:lang w:val="pt_PT" w:bidi="pt_PT"/>
        </w:rPr>
      </w:r>
      <w:r>
        <w:rPr>
          <w:lang w:val="pt_PT" w:bidi="pt_PT"/>
        </w:rPr>
        <w:t>Na terceira parte da passagem, lembre-se de que Paulo agora contrasta o modo de vida passado com a nova vida que Deus dá aos crentes. Lembre-se de que Paulo diz que a bondade e o amor de Deus pelas pessoas apareceram, o que é uma ideia semelhante a como Paulo disse que a graça de Deus apareceu em uma passagem anterior. Lembre-se de que Deus, nosso Salvador, é aquele que dá bondade e amor às pessoas enviando Jesus à terra.</w:t>
      </w:r>
    </w:p>
    <w:p>
      <w:pPr/>
      <w:r>
        <w:rPr>
          <w:lang w:val="pt_PT" w:bidi="pt_PT"/>
        </w:rPr>
      </w:r>
      <w:r>
        <w:rPr>
          <w:lang w:val="pt_PT" w:bidi="pt_PT"/>
        </w:rPr>
        <w:t>Pare aqui e discuta essa pergunta em grupo: como vocês traduzirão bondade e amor apareceram? Outra maneira de traduzir isso poderia ser: “Deus enviou sua bondade e amor às pessoas”. Pause este áudio aqui.</w:t>
      </w:r>
    </w:p>
    <w:p>
      <w:pPr/>
      <w:r>
        <w:rPr>
          <w:lang w:val="pt_PT" w:bidi="pt_PT"/>
        </w:rPr>
      </w:r>
      <w:r>
        <w:rPr>
          <w:lang w:val="pt_PT" w:bidi="pt_PT"/>
        </w:rPr>
        <w:t>Lembre-se de que Paulo deixa claro que Deus não salvou os crentes por causa de suas boas obras. Os crentes não poderiam ganhar sua salvação por meio de boas ações em relação a outras pessoas. A razão pela qual Deus salvou as pessoas era por causa da bondade, misericórdia e compaixão de Deus por seu povo.</w:t>
      </w:r>
    </w:p>
    <w:p>
      <w:pPr/>
      <w:r>
        <w:rPr>
          <w:lang w:val="pt_PT" w:bidi="pt_PT"/>
        </w:rPr>
      </w:r>
      <w:r>
        <w:rPr>
          <w:lang w:val="pt_PT" w:bidi="pt_PT"/>
        </w:rPr>
        <w:t>Pare aqui e discuta essa pergunta em grupo: em seu idioma, qual é a melhor ordem para enfatizar por que Deus salvou os crentes? “Deus não salvou os crentes por suas boas obras” deve ser antes ou depois da razão pela qual Deus salvou os crentes? Pause este áudio aqui.</w:t>
      </w:r>
    </w:p>
    <w:p>
      <w:pPr/>
      <w:r>
        <w:rPr>
          <w:lang w:val="pt_PT" w:bidi="pt_PT"/>
        </w:rPr>
      </w:r>
      <w:r>
        <w:rPr>
          <w:lang w:val="pt_PT" w:bidi="pt_PT"/>
        </w:rPr>
        <w:t>Lembre-se de que Paulo diz que Deus nos salvou por meio da lavagem do renascimento e renovação pelo Espírito Santo. Lembre-se de que a palavra “lavar” provavelmente não significa batismo aqui, mas lavagem espiritual. Lembre-se de que Paulo pode estar descrevendo um único evento quando Deus limpa os crentes por meio do Espírito Santo, o que dá aos crentes novo nascimento e nova vida. Ou, Paulo pode estar descrevendo dois eventos separados, onde em um evento, Deus limpa os crentes com o renascimento, e no outro evento, o Espírito Santo dá nova vida aos crentes.</w:t>
      </w:r>
    </w:p>
    <w:p>
      <w:pPr/>
      <w:r>
        <w:rPr>
          <w:lang w:val="pt_PT" w:bidi="pt_PT"/>
        </w:rPr>
      </w:r>
      <w:r>
        <w:rPr>
          <w:lang w:val="pt_PT" w:bidi="pt_PT"/>
        </w:rPr>
        <w:t>Pare aqui e discuta essa pergunta em grupo: como vocês traduzirão “por meio da lavagem do renascimento e renovação pelo Espírito Santo?" Como vocês podem mostrar o significado de renascimento e renovação? Sua tradução mostrará que esse é um evento ou dois eventos? Pause este áudio aqui.</w:t>
      </w:r>
    </w:p>
    <w:p>
      <w:pPr/>
      <w:r>
        <w:rPr>
          <w:lang w:val="pt_PT" w:bidi="pt_PT"/>
        </w:rPr>
      </w:r>
      <w:r>
        <w:rPr>
          <w:lang w:val="pt_PT" w:bidi="pt_PT"/>
        </w:rPr>
        <w:t>Deus deu aos crentes o Espírito Santo generosamente por meio de Jesus. Isso poderia significar que Deus nos deu o Espírito Santo por causa do que Jesus fez por nós, ou que Jesus também é aquele que nos dá o Espírito Santo Lembre-se de que esse é outro exemplo na carta a Tito, onde Paulo diz na mesma passagem que Deus é Salvador, e Jesus também é Salvador.</w:t>
      </w:r>
    </w:p>
    <w:p>
      <w:pPr/>
      <w:r>
        <w:rPr>
          <w:lang w:val="pt_PT" w:bidi="pt_PT"/>
        </w:rPr>
      </w:r>
      <w:r>
        <w:rPr>
          <w:lang w:val="pt_PT" w:bidi="pt_PT"/>
        </w:rPr>
        <w:t>Em seguida, Paulo dá um resumo de tudo o que ele já disse nessa parte, incluindo que Deus justifica os crentes por sua graça e que Deus torna os crentes herdeiros na esperança da vida eterna Talvez seja bom reordenar o fim dessa parte. Uma maneira é dizer primeiro que Deus salvou os crentes para dar a eles vida eterna E então, descrever como Deus justificou os crentes por sua graça.</w:t>
      </w:r>
    </w:p>
    <w:p>
      <w:pPr/>
      <w:r>
        <w:rPr>
          <w:lang w:val="pt_PT" w:bidi="pt_PT"/>
        </w:rPr>
      </w:r>
      <w:r>
        <w:rPr>
          <w:lang w:val="pt_PT" w:bidi="pt_PT"/>
        </w:rPr>
        <w:t>Pare aqui e discuta essa pergunta em grupo: como vocês ordenarão as ideias no final da parte três? Pause este áudio aqui.</w:t>
      </w:r>
    </w:p>
    <w:p>
      <w:pPr/>
      <w:r>
        <w:rPr>
          <w:lang w:val="pt_PT" w:bidi="pt_PT"/>
        </w:rPr>
      </w:r>
      <w:r>
        <w:rPr>
          <w:lang w:val="pt_PT" w:bidi="pt_PT"/>
        </w:rPr>
        <w:t>Quando Deus justifica os crentes, ele os declara “não culpados” ao mesmo tempo que ele os salva. A razão pela qual Deus salva os crentes é para que eles possam se tornar herdeiros de Deus, o que significa que os crentes herdarão a vida eterna Os crentes podem esperar com confiança viver para sempre com Deus, porque Deus os justifica. Paulo termina essa parte dizendo que todo esse ensinamento é confiável.</w:t>
      </w:r>
    </w:p>
    <w:p>
      <w:pPr/>
      <w:r>
        <w:rPr>
          <w:lang w:val="pt_PT" w:bidi="pt_PT"/>
        </w:rPr>
      </w:r>
      <w:r>
        <w:rPr>
          <w:lang w:val="pt_PT" w:bidi="pt_PT"/>
        </w:rPr>
        <w:t>Na quarta parte, lembre-se de que Paulo quer que Tito enfatize esse ensinamento. Esse ensinamento deve motivar os crentes a passar tempo fazendo boas obras, que são úteis e boas para todas as pessoas. “Essas coisas” poderia significar o ensinamento que Paulo deu, ou poderia significar as boas ações que os crentes devem fazer.</w:t>
      </w:r>
    </w:p>
    <w:p>
      <w:pPr/>
      <w:r>
        <w:rPr>
          <w:lang w:val="pt_PT" w:bidi="pt_PT"/>
        </w:rPr>
      </w:r>
      <w:r>
        <w:rPr>
          <w:lang w:val="pt_PT" w:bidi="pt_PT"/>
        </w:rPr>
        <w:t>Paulo diz a Tito quatro coisas com as quais Tito não deve passar tempo. Paulo diz que Tito deve evitar questões tolas que as pessoas discutem. Tito também deve evitar discutir sobre genealogias, que são listas de ancestrais em uma família. Tito deve evitar discussões sobre a lei que Moisés deu aos judeus. Lembre-se de que em passagens anteriores, Paulo descreveu falsos mestres que queriam que os crentes seguissem as leis judaicas, e talvez sejam algumas das mesmas discussões sobre a lei de Moisés que Paulo está falando aqui. Essas discussões são inúteis e vazias, o que é um contraste com as boas e úteis que os crentes devem fazer.</w:t>
      </w:r>
    </w:p>
    <w:p>
      <w:pPr/>
      <w:r>
        <w:rPr>
          <w:lang w:val="pt_PT" w:bidi="pt_PT"/>
        </w:rPr>
      </w:r>
      <w:r>
        <w:rPr>
          <w:lang w:val="pt_PT" w:bidi="pt_PT"/>
        </w:rPr>
        <w:t>Pare aqui e discuta essa pergunta em grupo: como vocês podem comunicar que Paulo quer que Tito enfatize esse ensinamento? Como vocês mostrarão o contraste entre as boas obras que os crentes devem fazer e as coisas que Paulo diz a Tito para não fazer? Qual é a melhor ordem para traduzir essas coisas? Pause este áudio aqui.</w:t>
      </w:r>
    </w:p>
    <w:p>
      <w:pPr/>
      <w:r>
        <w:rPr>
          <w:lang w:val="pt_PT" w:bidi="pt_PT"/>
        </w:rPr>
      </w:r>
      <w:r>
        <w:rPr>
          <w:lang w:val="pt_PT" w:bidi="pt_PT"/>
        </w:rPr>
        <w:t>Paulo diz a Tito para dar um ou dois avisos a uma pessoa que tenta dividir as pessoas. Se a pessoa não parar seu comportamento, Paulo diz a Tito para rejeitar essa pessoa, o que pode significar não desperdiçar mais tempo com essa pessoa, não ter nada a ver com essa pessoa, ou até mesmo fazer com que essa pessoa deixe a igreja. Paulo diz para tratar essa pessoa divisiva dessa maneira, porque ela é pervertida. Seus pecados provarão sua culpa diante de Deus.</w:t>
      </w:r>
    </w:p>
    <w:p>
      <w:pPr/>
      <w:r>
        <w:rPr>
          <w:lang w:val="pt_PT" w:bidi="pt_PT"/>
        </w:rPr>
      </w:r>
      <w:r>
        <w:rPr>
          <w:lang w:val="pt_PT" w:bidi="pt_PT"/>
        </w:rPr>
        <w:t>Pare aqui e discuta em grupo: como vocês descreverão a pessoa divisiva? Essa é uma pessoa que tenta dividir as pessoas fazendo com que elas discutam sobre coisas inúteis. Pause este áudio aqui.</w:t>
      </w:r>
    </w:p>
    <w:p>
      <w:pPr/>
      <w:r>
        <w:rPr>
          <w:lang w:val="pt_PT" w:bidi="pt_PT"/>
        </w:rPr>
      </w:r>
      <w:r>
        <w:rPr>
          <w:lang w:val="pt_PT" w:bidi="pt_PT"/>
        </w:rPr>
        <w:t>Agora, o grupo deve fazer o roteiro, desenhar ou usar objetos para visualizar a passagem e a ação nela. Escolha pessoas, desenhos ou objetos para ser cada um dos personagens.</w:t>
      </w:r>
    </w:p>
    <w:p>
      <w:pPr/>
      <w:r>
        <w:rPr>
          <w:lang w:val="pt_PT" w:bidi="pt_PT"/>
        </w:rPr>
      </w:r>
      <w:r>
        <w:rPr>
          <w:lang w:val="pt_PT" w:bidi="pt_PT"/>
        </w:rPr>
        <w:t>À medida que vocês começam a recontar a história nesses versículos, escolha um grupo de pessoas ou objetos para ser crentes, e um grupo para ser não crentes. Paulo diz a Tito para lembrar os crentes de se submeterem a seus governantes, que provavelmente são não crentes. Mostre como os crentes devem agir com esses governantes e com outros não crentes.</w:t>
      </w:r>
    </w:p>
    <w:p>
      <w:pPr/>
      <w:r>
        <w:rPr>
          <w:lang w:val="pt_PT" w:bidi="pt_PT"/>
        </w:rPr>
      </w:r>
      <w:r>
        <w:rPr>
          <w:lang w:val="pt_PT" w:bidi="pt_PT"/>
        </w:rPr>
        <w:t>Agora os crentes devem agir da maneira que eles costumavam agir. Seus desejos os controlavam, eles faziam coisas iníquas, e eles eram invejosos uns dos outros.</w:t>
      </w:r>
    </w:p>
    <w:p>
      <w:pPr/>
      <w:r>
        <w:rPr>
          <w:lang w:val="pt_PT" w:bidi="pt_PT"/>
        </w:rPr>
      </w:r>
      <w:r>
        <w:rPr>
          <w:lang w:val="pt_PT" w:bidi="pt_PT"/>
        </w:rPr>
        <w:t>Agora mostre como Deus mostrou sua bondade e amor às pessoas quando ele enviou Jesus à terra. Mostre como Deus lavou os crentes em um novo nascimento espiritual por meio do Espírito Santo e como Deus deu aos crentes o Espírito Santo generosamente por meio de Jesus Cristo, nosso Salvador. Deus declarou os crentes “não culpados”, e agora os crentes têm a esperança da vida eterna.</w:t>
      </w:r>
    </w:p>
    <w:p>
      <w:pPr/>
      <w:r>
        <w:rPr>
          <w:lang w:val="pt_PT" w:bidi="pt_PT"/>
        </w:rPr>
      </w:r>
      <w:r>
        <w:rPr>
          <w:lang w:val="pt_PT" w:bidi="pt_PT"/>
        </w:rPr>
        <w:t>Paulo diz a Tito para enfatizar esse ensinamento para que os crentes façam boas obras. Mostre Tito enfatizando o ensinamento aos crentes.</w:t>
      </w:r>
    </w:p>
    <w:p>
      <w:pPr/>
      <w:r>
        <w:rPr>
          <w:lang w:val="pt_PT" w:bidi="pt_PT"/>
        </w:rPr>
      </w:r>
      <w:r>
        <w:rPr>
          <w:lang w:val="pt_PT" w:bidi="pt_PT"/>
        </w:rPr>
        <w:t>Agora mostre uma pessoa divisiva vindo com genealogias e discussões sobre a lei que Moisés deu. A pessoa divisiva deve tentar dividir os crentes. Os crentes devem mostrar o que eles devem fazer: avisar a pessoa divisiva uma ou duas vezes, e depois tirá-la do grupo. Essa pessoa é pervertida, e seus pecados provam sua culpa.</w:t>
      </w:r>
    </w:p>
    <w:p>
      <w:pPr/>
      <w:r>
        <w:rPr>
          <w:lang w:val="pt_PT" w:bidi="pt_PT"/>
        </w:rPr>
      </w:r>
      <w:r>
        <w:rPr>
          <w:b/>
          <w:lang w:val="pt_PT" w:bidi="pt_PT"/>
        </w:rPr>
        <w:t>Este é o fim da gravação.</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Tito 3:1–11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Tito</w:t>
      </w:r>
    </w:p>
    <w:p>
      <w:pPr>
        <w:pStyle w:val="ListBullet"/>
        <w:spacing w:line="240" w:lineRule="auto"/>
        <w:ind w:left="720"/>
      </w:pPr>
      <w:r>
        <w:rPr>
          <w:lang w:val="pt_PT" w:bidi="pt_PT"/>
        </w:rPr>
      </w:r>
      <w:r>
        <w:rPr>
          <w:lang w:val="pt_PT" w:bidi="pt_PT"/>
        </w:rPr>
        <w:t>Crentes</w:t>
      </w:r>
    </w:p>
    <w:p>
      <w:pPr>
        <w:pStyle w:val="ListBullet"/>
        <w:spacing w:line="240" w:lineRule="auto"/>
        <w:ind w:left="720"/>
      </w:pPr>
      <w:r>
        <w:rPr>
          <w:lang w:val="pt_PT" w:bidi="pt_PT"/>
        </w:rPr>
      </w:r>
      <w:r>
        <w:rPr>
          <w:lang w:val="pt_PT" w:bidi="pt_PT"/>
        </w:rPr>
        <w:t>Governantes e autoridades</w:t>
      </w:r>
    </w:p>
    <w:p>
      <w:pPr>
        <w:pStyle w:val="ListBullet"/>
        <w:spacing w:line="240" w:lineRule="auto"/>
        <w:ind w:left="720"/>
      </w:pPr>
      <w:r>
        <w:rPr>
          <w:lang w:val="pt_PT" w:bidi="pt_PT"/>
        </w:rPr>
      </w:r>
      <w:r>
        <w:rPr>
          <w:lang w:val="pt_PT" w:bidi="pt_PT"/>
        </w:rPr>
        <w:t>Não crentes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Espírito Santo</w:t>
      </w:r>
    </w:p>
    <w:p>
      <w:pPr>
        <w:pStyle w:val="ListBullet"/>
        <w:spacing w:line="240" w:lineRule="auto"/>
        <w:ind w:left="720"/>
      </w:pPr>
      <w:r>
        <w:rPr>
          <w:lang w:val="pt_PT" w:bidi="pt_PT"/>
        </w:rPr>
      </w:r>
      <w:r>
        <w:rPr>
          <w:lang w:val="pt_PT" w:bidi="pt_PT"/>
        </w:rPr>
        <w:t>E uma pessoa que causa desunião</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a Tito para lembrar os crentes de se submeterem e obedecerem aos seus governantes e autoridades. Os crentes devem estar prontos para fazer o bem. Os crentes também não devem caluniar as pessoas ou discutir com elas. Os crentes devem ser gentis e mostrar verdadeira humildade a todas as pessoas.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crentes: “O que vocês estão sentindo ou pensando?”. As pessoas podem responder coisas como “querendo seguir o ensinamento de Paulo sobre como viver em torno de incrédulos”, ou “esperando que nossas vidas mostrem aos governantes um bom exemplo de como seguir a Deus”, ou “Como Paulo pôde nos dizer para obedecer aos nossos governantes em Creta? Eles são pessoas selvagens e rebeldes!”.</w:t>
      </w:r>
    </w:p>
    <w:p>
      <w:pPr>
        <w:pStyle w:val="ListBullet"/>
        <w:spacing w:line="240" w:lineRule="auto"/>
        <w:ind w:left="720"/>
      </w:pPr>
      <w:r>
        <w:rPr>
          <w:lang w:val="pt_PT" w:bidi="pt_PT"/>
        </w:rPr>
      </w:r>
      <w:r>
        <w:rPr>
          <w:lang w:val="pt_PT" w:bidi="pt_PT"/>
        </w:rPr>
        <w:t>Pergunte às pessoas que interpretam os governantes e autoridades: “O que vocês estão sentindo ou pensando?”. As pessoas podem responder coisas como “surpresas com como essas pessoas fazem tantas coisas boas e agem obedientemente em relação a nós”, ou “pensando que essas pessoas têm uma boa reputação em nossa comunidade, enquanto a maioria dos cretenses é selvagem e rebelde”, ou “desejando que todo o nosso povo agisse tão obedientemente em relação a nós e fizesse o bem aos outros”.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diz que os crentes costumavam ser tolos, desobedientes e enganados no que eles acreditavam. Suas paixões e desejos os controlavam, eles faziam coisas iníquas, e eles eram invejosos dos outros. Outras pessoas as odiavam, e elas se odiavam umas às outras também.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crentes: “O que vocês estão sentindo ou pensando?”. As pessoas podem responder coisas como “surpresas por eu ter vivido dessa forma antes de começar a seguir Jesus”, ou “gratas por não viver mais dessa maneira por causa da graça de Deus por mim”, ou “lembrando que eu costumava viver uma vida maligna sem Deus”.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Mas Deus mostrou sua bondade e amor às pessoas quando ele enviou Jesus à terra. Deus salvou os crentes por causa de sua misericórdia. Os crentes não faziam nada de bom para merecer a salvação de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crentes: “O que vocês estão sentindo ou pensando?”. As pessoas podem responder coisas como “gratas a Deus por sua bondade, amor e misericórdia”, ou “em paz com Deus agora, em vez de se rebelar contra ele como eu fiz no passado”, ou “lembradas de que minhas boas ações não ganham minha salvação de Deus”.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Deus lavou os crentes em um novo nascimento espiritual por meio do Espírito Santo. Os crentes agora têm uma nova vida. Deus deu aos crentes o Espírito Santo generosamente por meio de Jesus Cristo, nosso Salvador. Deus declarou os crentes “não culpados” por sua graça, e agora os crentes têm a esperança da vida eterna Todo esse ensinamento é confiável.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 “feliz por declarar meus filhos ‘não culpados’”, ou “feliz por compartilhar a vida eterna com meus filhos”, ou “esperando que meus filhos recebam esse dom de salvação e vivam de acordo com meus caminhos”.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diz a Tito para enfatizar esse ensinamento para que os crentes façam boas obras. Essas boas obras são úteis e benéficas para todas as pessoas.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 “esperando que Tito leve seu papel a sério para enfatizar meu ensinamento sobre Deus salvando os crentes”, ou “esperando que os crentes façam boas obras em resposta a meu ensinamento”, ou “querendo que os não crentes aprendam sobre Deus com as boas obras que os crentes fazem”.</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também diz a Tito para evitar discussões tolas, genealogias, brigas e discussões sobre a lei que Moisés deu aos judeus. Todas essas discussões são inúteis e vazias.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descrentes: “O que vocês estão sentindo ou pensando?”. As pessoas podem responder coisas como “chocadas por os crentes discutirem tanto”, ou “os crentes não são tão diferentes de nós, uma vez que eles discutem muito e têm muitas divisões”, ou “imaginando como seus líderes lidarão com essas divisões e discussões”.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diz que Tito deve avisar uma pessoa divisiva na igreja uma ou duas vezes. Se a pessoa divisiva não mudar seu comportamento depois desses avisos, Tito não deve ter nada a ver com a pessoa divisiva depois disso. Essa pessoa é pervertida, e seus pecados provam sua culpa.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Tito: “O que você está sentindo ou pensando?” A pessoa pode responder coisas como “nervoso sobre a ideia de avisar uma pessoa divisiva sobre seu comportamento”, ou “esperando que a pessoa divisiva mude seus caminhos e pare de causar divisão”, ou “pronto para seguir a instrução de Paulo para rejeitar uma pessoa divisiva se ela não mudar seu comportamento”.</w:t>
      </w:r>
    </w:p>
    <w:p>
      <w:pPr>
        <w:pStyle w:val="ListBullet"/>
        <w:spacing w:line="240" w:lineRule="auto"/>
        <w:ind w:left="720"/>
      </w:pPr>
      <w:r>
        <w:rPr>
          <w:lang w:val="pt_PT" w:bidi="pt_PT"/>
        </w:rPr>
      </w:r>
      <w:r>
        <w:rPr>
          <w:lang w:val="pt_PT" w:bidi="pt_PT"/>
        </w:rPr>
        <w:t>Pergunte à pessoa que interpreta a pessoa divisiva: “O que você está sentindo ou pensando?”. A pessoa pode responder coisas como “chocado por Paulo pensar que meu comportamento é tão ruim”, ou “querendo mudar meu comportamento e parar de causar desunião na igreja”, ou “esperando que Tito não me faça deixar a igreja”, ou “não disposto a mudar meu comportamento”.</w:t>
      </w:r>
    </w:p>
    <w:p>
      <w:pPr/>
      <w:r>
        <w:rPr>
          <w:lang w:val="pt_PT" w:bidi="pt_PT"/>
        </w:rPr>
      </w:r>
      <w:r>
        <w:rPr>
          <w:b/>
          <w:lang w:val="pt_PT" w:bidi="pt_PT"/>
        </w:rPr>
        <w:t>Este é o fim da gravação.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Tito 3:1–11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Paulo diz a Tito para lembrar os crentes de estarem sujeitos a seus governantes e autoridades. Governantes e autoridades são líderes do governo, não líderes da igreja. “Governantes e autoridades” poderiam incluir chefes, líderes, reis, presidentes, governadores, imperadores ou qualquer outra pessoa que tivesse poder sobre comunidades e nações. Também poderia significar dois níveis diferentes de governantes. Isso também poderia ser traduzido como “governantes poderosos” ou “pessoas com o poder de governar”.</w:t>
      </w:r>
    </w:p>
    <w:p>
      <w:pPr/>
      <w:r>
        <w:rPr>
          <w:lang w:val="pt_PT" w:bidi="pt_PT"/>
        </w:rPr>
      </w:r>
      <w:r>
        <w:rPr>
          <w:lang w:val="pt_PT" w:bidi="pt_PT"/>
        </w:rPr>
        <w:t>Se necessário, pare aqui e discuta essa pergunta em grupo: como vocês traduzirão “governantes e autoridades?”. Que níveis de governantes vocês têm em sua comunidade, ou que diferentes tipos de líderes? Pause este áudio aqui.</w:t>
      </w:r>
    </w:p>
    <w:p>
      <w:pPr/>
      <w:r>
        <w:rPr>
          <w:lang w:val="pt_PT" w:bidi="pt_PT"/>
        </w:rPr>
      </w:r>
      <w:r>
        <w:rPr>
          <w:lang w:val="pt_PT" w:bidi="pt_PT"/>
        </w:rPr>
        <w:t xml:space="preserve">Os crentes também devem obedecer aos seus governantes e autoridades e estar prontos para fazer o bem pelos outros. Eles não devem caluniar ninguém, e eles devem viver em </w:t>
      </w:r>
      <w:r>
        <w:rPr>
          <w:b/>
          <w:lang w:val="pt_PT" w:bidi="pt_PT"/>
        </w:rPr>
        <w:t>paz</w:t>
      </w:r>
      <w:r>
        <w:rPr>
          <w:lang w:val="pt_PT" w:bidi="pt_PT"/>
        </w:rPr>
        <w:t xml:space="preserve"> com todas as pessoas. Traduza Paz da mesma maneira que você tem traduzido em passagens anteriores. Para mais informações sobre </w:t>
      </w:r>
      <w:r>
        <w:rPr>
          <w:lang w:val="pt_PT" w:bidi="pt_PT"/>
        </w:rPr>
        <w:t>paz</w:t>
      </w:r>
      <w:r>
        <w:rPr>
          <w:lang w:val="pt_PT" w:bidi="pt_PT"/>
        </w:rPr>
        <w:t>, consulte o Glossário Mestre.</w:t>
      </w:r>
    </w:p>
    <w:p>
      <w:pPr/>
      <w:r>
        <w:rPr>
          <w:lang w:val="pt_PT" w:bidi="pt_PT"/>
        </w:rPr>
      </w:r>
      <w:r>
        <w:rPr>
          <w:lang w:val="pt_PT" w:bidi="pt_PT"/>
        </w:rPr>
        <w:t xml:space="preserve">Os crentes devem ser </w:t>
      </w:r>
      <w:r>
        <w:rPr>
          <w:b/>
          <w:lang w:val="pt_PT" w:bidi="pt_PT"/>
        </w:rPr>
        <w:t>gentis</w:t>
      </w:r>
      <w:r>
        <w:rPr>
          <w:lang w:val="pt_PT" w:bidi="pt_PT"/>
        </w:rPr>
        <w:t xml:space="preserve"> e mostrar verdadeira </w:t>
      </w:r>
      <w:r>
        <w:rPr>
          <w:b/>
          <w:lang w:val="pt_PT" w:bidi="pt_PT"/>
        </w:rPr>
        <w:t>humildade</w:t>
      </w:r>
      <w:r>
        <w:rPr>
          <w:lang w:val="pt_PT" w:bidi="pt_PT"/>
        </w:rPr>
        <w:t xml:space="preserve"> a todas as pessoas. No idioma original, diz “a todos os homens”, o que significa tanto homens quanto mulheres. Humildade significa não agir como se você fosse melhor do que outra pessoa. Traduza gentileza e humildade da mesma maneira que você já traduziu nas passagens anteriores. </w:t>
      </w:r>
    </w:p>
    <w:p>
      <w:pPr/>
      <w:r>
        <w:rPr>
          <w:lang w:val="pt_PT" w:bidi="pt_PT"/>
        </w:rPr>
      </w:r>
      <w:r>
        <w:rPr>
          <w:lang w:val="pt_PT" w:bidi="pt_PT"/>
        </w:rPr>
        <w:t xml:space="preserve">Os crentes costumavam ser tolos, desobedientes e enganados. Suas paixões e desejos os controlavam, eles faziam o </w:t>
      </w:r>
      <w:r>
        <w:rPr>
          <w:b/>
          <w:lang w:val="pt_PT" w:bidi="pt_PT"/>
        </w:rPr>
        <w:t>mal</w:t>
      </w:r>
      <w:r>
        <w:rPr>
          <w:lang w:val="pt_PT" w:bidi="pt_PT"/>
        </w:rPr>
        <w:t xml:space="preserve"> a outras pessoas, e eles eram invejosos de outras pessoas. Outras pessoas as odiavam, e elas se odiavam umas às outras. Traduza Mal da mesma forma que você tem usado em passagens anteriores. Para mais informações sobre </w:t>
      </w:r>
      <w:r>
        <w:rPr>
          <w:lang w:val="pt_PT" w:bidi="pt_PT"/>
        </w:rPr>
        <w:t>Mal</w:t>
      </w:r>
      <w:r>
        <w:rPr>
          <w:lang w:val="pt_PT" w:bidi="pt_PT"/>
        </w:rPr>
        <w:t>, consulte o Glossário Mestre.</w:t>
      </w:r>
    </w:p>
    <w:p>
      <w:pPr/>
      <w:r>
        <w:rPr>
          <w:lang w:val="pt_PT" w:bidi="pt_PT"/>
        </w:rPr>
      </w:r>
      <w:r>
        <w:rPr>
          <w:lang w:val="pt_PT" w:bidi="pt_PT"/>
        </w:rPr>
        <w:t xml:space="preserve">Quando a bondade e o amor de Deus pelas pessoas apareceram, ele nos </w:t>
      </w:r>
      <w:r>
        <w:rPr>
          <w:b/>
          <w:lang w:val="pt_PT" w:bidi="pt_PT"/>
        </w:rPr>
        <w:t>salvou</w:t>
      </w:r>
      <w:r>
        <w:rPr>
          <w:lang w:val="pt_PT" w:bidi="pt_PT"/>
        </w:rPr>
        <w:t>. Nessa passagem, Paulo chama Deus de “o Salvador”, e ele também chama Jesus Cristo de “nosso Salvador”. Traduza "</w:t>
      </w:r>
      <w:r>
        <w:rPr>
          <w:b/>
          <w:lang w:val="pt_PT" w:bidi="pt_PT"/>
        </w:rPr>
        <w:t>Salvar</w:t>
      </w:r>
      <w:r>
        <w:rPr>
          <w:lang w:val="pt_PT" w:bidi="pt_PT"/>
        </w:rPr>
        <w:t xml:space="preserve">" e </w:t>
      </w:r>
      <w:r>
        <w:rPr>
          <w:b/>
          <w:lang w:val="pt_PT" w:bidi="pt_PT"/>
        </w:rPr>
        <w:t>"salvador"</w:t>
      </w:r>
      <w:r>
        <w:rPr>
          <w:lang w:val="pt_PT" w:bidi="pt_PT"/>
        </w:rPr>
        <w:t xml:space="preserve"> da mesma forma que você tem feito em passagens anteriores. Para mais informações sobre salvar, consulte </w:t>
      </w:r>
      <w:r>
        <w:rPr>
          <w:lang w:val="pt_PT" w:bidi="pt_PT"/>
        </w:rPr>
        <w:t>salvação</w:t>
      </w:r>
      <w:r>
        <w:rPr>
          <w:lang w:val="pt_PT" w:bidi="pt_PT"/>
        </w:rPr>
        <w:t xml:space="preserve"> no Glossário Mestre. Para mais informações sobre </w:t>
      </w:r>
      <w:r>
        <w:rPr>
          <w:lang w:val="pt_PT" w:bidi="pt_PT"/>
        </w:rPr>
        <w:t>salvador,</w:t>
      </w:r>
      <w:r>
        <w:rPr>
          <w:lang w:val="pt_PT" w:bidi="pt_PT"/>
        </w:rPr>
        <w:t xml:space="preserve"> consulte o glossário mestre. </w:t>
      </w:r>
    </w:p>
    <w:p>
      <w:pPr/>
      <w:r>
        <w:rPr>
          <w:lang w:val="pt_PT" w:bidi="pt_PT"/>
        </w:rPr>
      </w:r>
      <w:r>
        <w:rPr>
          <w:lang w:val="pt_PT" w:bidi="pt_PT"/>
        </w:rPr>
        <w:t xml:space="preserve">Deus não nos salvou por causa das boas obras que fazíamos em </w:t>
      </w:r>
      <w:r>
        <w:rPr>
          <w:b/>
          <w:lang w:val="pt_PT" w:bidi="pt_PT"/>
        </w:rPr>
        <w:t>retidão</w:t>
      </w:r>
      <w:r>
        <w:rPr>
          <w:lang w:val="pt_PT" w:bidi="pt_PT"/>
        </w:rPr>
        <w:t xml:space="preserve">. Retidão significa viver de acordo com os caminhos de Deus e fazer o bem. Traduza retidão da mesma forma que você tem usado em passagens anteriores. Para mais informações sobre </w:t>
      </w:r>
      <w:r>
        <w:rPr>
          <w:lang w:val="pt_PT" w:bidi="pt_PT"/>
        </w:rPr>
        <w:t>retidão</w:t>
      </w:r>
      <w:r>
        <w:rPr>
          <w:lang w:val="pt_PT" w:bidi="pt_PT"/>
        </w:rPr>
        <w:t>, consulte o Glossário Mestre.</w:t>
      </w:r>
    </w:p>
    <w:p>
      <w:pPr/>
      <w:r>
        <w:rPr>
          <w:lang w:val="pt_PT" w:bidi="pt_PT"/>
        </w:rPr>
      </w:r>
      <w:r>
        <w:rPr>
          <w:lang w:val="pt_PT" w:bidi="pt_PT"/>
        </w:rPr>
        <w:t xml:space="preserve">Deus salvou as pessoas por causa de sua </w:t>
      </w:r>
      <w:r>
        <w:rPr>
          <w:b/>
          <w:lang w:val="pt_PT" w:bidi="pt_PT"/>
        </w:rPr>
        <w:t>misericórdia</w:t>
      </w:r>
      <w:r>
        <w:rPr>
          <w:lang w:val="pt_PT" w:bidi="pt_PT"/>
        </w:rPr>
        <w:t>, ou sua bondade.</w:t>
      </w:r>
    </w:p>
    <w:p>
      <w:pPr/>
      <w:r>
        <w:rPr>
          <w:lang w:val="pt_PT" w:bidi="pt_PT"/>
        </w:rPr>
      </w:r>
      <w:r>
        <w:rPr>
          <w:lang w:val="pt_PT" w:bidi="pt_PT"/>
        </w:rPr>
        <w:t xml:space="preserve">Se necessário, pare aqui e discuta em grupo como vocês traduzirão </w:t>
      </w:r>
      <w:r>
        <w:rPr>
          <w:b/>
          <w:lang w:val="pt_PT" w:bidi="pt_PT"/>
        </w:rPr>
        <w:t>misericórdia</w:t>
      </w:r>
      <w:r>
        <w:rPr>
          <w:lang w:val="pt_PT" w:bidi="pt_PT"/>
        </w:rPr>
        <w:t xml:space="preserve">. Traduza misericórdia da mesma forma que você tem traduzido em outras partes do Novo Testamento. Para mais informações sobre </w:t>
      </w:r>
      <w:r>
        <w:rPr>
          <w:lang w:val="pt_PT" w:bidi="pt_PT"/>
        </w:rPr>
        <w:t>misericórdia</w:t>
      </w:r>
      <w:r>
        <w:rPr>
          <w:lang w:val="pt_PT" w:bidi="pt_PT"/>
        </w:rPr>
        <w:t>, consulte o Glossário Mestre. Pause este áudio aqui.</w:t>
      </w:r>
    </w:p>
    <w:p>
      <w:pPr/>
      <w:r>
        <w:rPr>
          <w:lang w:val="pt_PT" w:bidi="pt_PT"/>
        </w:rPr>
      </w:r>
      <w:r>
        <w:rPr>
          <w:lang w:val="pt_PT" w:bidi="pt_PT"/>
        </w:rPr>
        <w:t xml:space="preserve">Deus lava os crentes para torná-los limpos. Deus dá aos crentes o renascimento e nova vida por meio do </w:t>
      </w:r>
      <w:r>
        <w:rPr>
          <w:b/>
          <w:lang w:val="pt_PT" w:bidi="pt_PT"/>
        </w:rPr>
        <w:t>Espírito Santo</w:t>
      </w:r>
      <w:r>
        <w:rPr>
          <w:lang w:val="pt_PT" w:bidi="pt_PT"/>
        </w:rPr>
        <w:t>.</w:t>
      </w:r>
    </w:p>
    <w:p>
      <w:pPr/>
      <w:r>
        <w:rPr>
          <w:lang w:val="pt_PT" w:bidi="pt_PT"/>
        </w:rPr>
      </w:r>
      <w:r>
        <w:rPr>
          <w:lang w:val="pt_PT" w:bidi="pt_PT"/>
        </w:rPr>
        <w:t xml:space="preserve">Se necessário, pare aqui e discuta em grupo como vocês traduzirão o </w:t>
      </w:r>
      <w:r>
        <w:rPr>
          <w:b/>
          <w:lang w:val="pt_PT" w:bidi="pt_PT"/>
        </w:rPr>
        <w:t>Espírito Santo</w:t>
      </w:r>
      <w:r>
        <w:rPr>
          <w:lang w:val="pt_PT" w:bidi="pt_PT"/>
        </w:rPr>
        <w:t xml:space="preserve">. Traduza Espírito Santo da mesma forma que você tem traduzido em outras partes do Novo Testamento. Para mais informações sobre </w:t>
      </w:r>
      <w:r>
        <w:rPr>
          <w:lang w:val="pt_PT" w:bidi="pt_PT"/>
        </w:rPr>
        <w:t>Espírito Santo</w:t>
      </w:r>
      <w:r>
        <w:rPr>
          <w:lang w:val="pt_PT" w:bidi="pt_PT"/>
        </w:rPr>
        <w:t>, consulte o Glossário Mestre. Pause este áudio aqui.</w:t>
      </w:r>
    </w:p>
    <w:p>
      <w:pPr/>
      <w:r>
        <w:rPr>
          <w:lang w:val="pt_PT" w:bidi="pt_PT"/>
        </w:rPr>
      </w:r>
      <w:r>
        <w:rPr>
          <w:lang w:val="pt_PT" w:bidi="pt_PT"/>
        </w:rPr>
        <w:t xml:space="preserve">Deus deu o Espírito Santo a seu povo. No idioma original, diz que Deus derramou o Espírito Santo como água. Sua equipe pode escolher usar essa linguagem de “derramar” ou dizer “deu generosamente”. Paulo diz que Deus fez isso por meio de Jesus </w:t>
      </w:r>
      <w:r>
        <w:rPr>
          <w:b/>
          <w:lang w:val="pt_PT" w:bidi="pt_PT"/>
        </w:rPr>
        <w:t>Cristo</w:t>
      </w:r>
      <w:r>
        <w:rPr>
          <w:lang w:val="pt_PT" w:bidi="pt_PT"/>
        </w:rPr>
        <w:t xml:space="preserve">, nosso Salvador. Traduza Cristo da mesma forma que você tem usado em passagens anteriores. Para mais informações sobre </w:t>
      </w:r>
      <w:r>
        <w:rPr>
          <w:lang w:val="pt_PT" w:bidi="pt_PT"/>
        </w:rPr>
        <w:t>Cristo</w:t>
      </w:r>
      <w:r>
        <w:rPr>
          <w:lang w:val="pt_PT" w:bidi="pt_PT"/>
        </w:rPr>
        <w:t>, consulte o Glossário Mestre.</w:t>
      </w:r>
    </w:p>
    <w:p>
      <w:pPr/>
      <w:r>
        <w:rPr>
          <w:lang w:val="pt_PT" w:bidi="pt_PT"/>
        </w:rPr>
      </w:r>
      <w:r>
        <w:rPr>
          <w:lang w:val="pt_PT" w:bidi="pt_PT"/>
        </w:rPr>
        <w:t xml:space="preserve">Deus </w:t>
      </w:r>
      <w:r>
        <w:rPr>
          <w:b/>
          <w:lang w:val="pt_PT" w:bidi="pt_PT"/>
        </w:rPr>
        <w:t>justifica</w:t>
      </w:r>
      <w:r>
        <w:rPr>
          <w:lang w:val="pt_PT" w:bidi="pt_PT"/>
        </w:rPr>
        <w:t xml:space="preserve"> os crentes por sua </w:t>
      </w:r>
      <w:r>
        <w:rPr>
          <w:b/>
          <w:lang w:val="pt_PT" w:bidi="pt_PT"/>
        </w:rPr>
        <w:t>graça</w:t>
      </w:r>
      <w:r>
        <w:rPr>
          <w:lang w:val="pt_PT" w:bidi="pt_PT"/>
        </w:rPr>
        <w:t xml:space="preserve">. Justificar significa que Deus declara as pessoas não culpadas. Os crentes podem ter um relacionamento correto com Deus. Traduza graça da mesma forma que você tem usado em passagens anteriores. Para mais informações sobre </w:t>
      </w:r>
      <w:r>
        <w:rPr>
          <w:lang w:val="pt_PT" w:bidi="pt_PT"/>
        </w:rPr>
        <w:t>graça</w:t>
      </w:r>
      <w:r>
        <w:rPr>
          <w:lang w:val="pt_PT" w:bidi="pt_PT"/>
        </w:rPr>
        <w:t>, consulte o Glossário Mestre.</w:t>
      </w:r>
    </w:p>
    <w:p>
      <w:pPr/>
      <w:r>
        <w:rPr>
          <w:lang w:val="pt_PT" w:bidi="pt_PT"/>
        </w:rPr>
      </w:r>
      <w:r>
        <w:rPr>
          <w:lang w:val="pt_PT" w:bidi="pt_PT"/>
        </w:rPr>
        <w:t xml:space="preserve">Se necessário, pare aqui e discuta essa pergunta em grupo: como vocês traduzirão a ideia de que Deus </w:t>
      </w:r>
      <w:r>
        <w:rPr>
          <w:b/>
          <w:lang w:val="pt_PT" w:bidi="pt_PT"/>
        </w:rPr>
        <w:t>justifica</w:t>
      </w:r>
      <w:r>
        <w:rPr>
          <w:lang w:val="pt_PT" w:bidi="pt_PT"/>
        </w:rPr>
        <w:t xml:space="preserve"> os crentes? Para mais informações sobre justifica, consulte </w:t>
      </w:r>
      <w:r>
        <w:rPr>
          <w:lang w:val="pt_PT" w:bidi="pt_PT"/>
        </w:rPr>
        <w:t>justificar</w:t>
      </w:r>
      <w:r>
        <w:rPr>
          <w:lang w:val="pt_PT" w:bidi="pt_PT"/>
        </w:rPr>
        <w:t xml:space="preserve"> no Glossário Mestre. Se você já traduziu essa palavra em outro livro da Bíblia, use a mesma palavra que você usou lá. Pause este áudio aqui.</w:t>
      </w:r>
    </w:p>
    <w:p>
      <w:pPr/>
      <w:r>
        <w:rPr>
          <w:lang w:val="pt_PT" w:bidi="pt_PT"/>
        </w:rPr>
      </w:r>
      <w:r>
        <w:rPr>
          <w:lang w:val="pt_PT" w:bidi="pt_PT"/>
        </w:rPr>
        <w:t xml:space="preserve">Quando Deus salva os crentes, eles se tornam </w:t>
      </w:r>
      <w:r>
        <w:rPr>
          <w:b/>
          <w:lang w:val="pt_PT" w:bidi="pt_PT"/>
        </w:rPr>
        <w:t>herdeiros</w:t>
      </w:r>
      <w:r>
        <w:rPr>
          <w:lang w:val="pt_PT" w:bidi="pt_PT"/>
        </w:rPr>
        <w:t xml:space="preserve"> de Deus. Os herdeiros recebem uma herança como dinheiro ou posses de seu pai depois que ele morre. Aqui, a herança é a </w:t>
      </w:r>
      <w:r>
        <w:rPr>
          <w:b/>
          <w:lang w:val="pt_PT" w:bidi="pt_PT"/>
        </w:rPr>
        <w:t>esperança</w:t>
      </w:r>
      <w:r>
        <w:rPr>
          <w:lang w:val="pt_PT" w:bidi="pt_PT"/>
        </w:rPr>
        <w:t xml:space="preserve"> da </w:t>
      </w:r>
      <w:r>
        <w:rPr>
          <w:b/>
          <w:lang w:val="pt_PT" w:bidi="pt_PT"/>
        </w:rPr>
        <w:t>vida eterna</w:t>
      </w:r>
      <w:r>
        <w:rPr>
          <w:lang w:val="pt_PT" w:bidi="pt_PT"/>
        </w:rPr>
        <w:t xml:space="preserve">. Vida eterna significa uma vida com Deus que nunca terminará. Traduza “esperança da vida eterna da mesma forma que você tem traduzido em passagens anteriores. Para mais informações sobre </w:t>
      </w:r>
      <w:r>
        <w:rPr>
          <w:b/>
          <w:lang w:val="pt_PT" w:bidi="pt_PT"/>
        </w:rPr>
        <w:t>esperança</w:t>
      </w:r>
      <w:r>
        <w:rPr>
          <w:lang w:val="pt_PT" w:bidi="pt_PT"/>
        </w:rPr>
        <w:t xml:space="preserve"> e </w:t>
      </w:r>
      <w:r>
        <w:rPr>
          <w:lang w:val="pt_PT" w:bidi="pt_PT"/>
        </w:rPr>
        <w:t>vida eterna</w:t>
      </w:r>
      <w:r>
        <w:rPr>
          <w:lang w:val="pt_PT" w:bidi="pt_PT"/>
        </w:rPr>
        <w:t>, consulte o glossário mestre.</w:t>
      </w:r>
    </w:p>
    <w:p>
      <w:pPr/>
      <w:r>
        <w:rPr>
          <w:lang w:val="pt_PT" w:bidi="pt_PT"/>
        </w:rPr>
      </w:r>
      <w:r>
        <w:rPr>
          <w:lang w:val="pt_PT" w:bidi="pt_PT"/>
        </w:rPr>
        <w:t xml:space="preserve">Se necessário, pare aqui e discuta em grupo como vocês traduzirão herança. Traduza </w:t>
      </w:r>
      <w:r>
        <w:rPr>
          <w:b/>
          <w:lang w:val="pt_PT" w:bidi="pt_PT"/>
        </w:rPr>
        <w:t>herança</w:t>
      </w:r>
      <w:r>
        <w:rPr>
          <w:lang w:val="pt_PT" w:bidi="pt_PT"/>
        </w:rPr>
        <w:t xml:space="preserve"> da mesma forma que você tem traduzido em outras partes do Novo Testamento. Para mais informações sobre </w:t>
      </w:r>
      <w:r>
        <w:rPr>
          <w:lang w:val="pt_PT" w:bidi="pt_PT"/>
        </w:rPr>
        <w:t>herança</w:t>
      </w:r>
      <w:r>
        <w:rPr>
          <w:lang w:val="pt_PT" w:bidi="pt_PT"/>
        </w:rPr>
        <w:t xml:space="preserve"> consulte o glossário mestre. Pause este áudio aqui.</w:t>
      </w:r>
    </w:p>
    <w:p>
      <w:pPr/>
      <w:r>
        <w:rPr>
          <w:lang w:val="pt_PT" w:bidi="pt_PT"/>
        </w:rPr>
      </w:r>
      <w:r>
        <w:rPr>
          <w:lang w:val="pt_PT" w:bidi="pt_PT"/>
        </w:rPr>
        <w:t xml:space="preserve">O ensinamento de Paulo é confiável. Tito deve enfatizar esse ensinamento para que as pessoas que colocam sua </w:t>
      </w:r>
      <w:r>
        <w:rPr>
          <w:b/>
          <w:lang w:val="pt_PT" w:bidi="pt_PT"/>
        </w:rPr>
        <w:t>fé</w:t>
      </w:r>
      <w:r>
        <w:rPr>
          <w:lang w:val="pt_PT" w:bidi="pt_PT"/>
        </w:rPr>
        <w:t xml:space="preserve"> em Deus façam boas obras. Essas boas obras são úteis e benéficas para todas as pessoas. No idioma original, diz “para todos os homens o que se refere a homens e mulheres. Traduza a palavra fé da mesma forma que você tem usado em passagens anteriores. Para mais informações sobre </w:t>
      </w:r>
      <w:r>
        <w:rPr>
          <w:lang w:val="pt_PT" w:bidi="pt_PT"/>
        </w:rPr>
        <w:t>fé</w:t>
      </w:r>
      <w:r>
        <w:rPr>
          <w:lang w:val="pt_PT" w:bidi="pt_PT"/>
        </w:rPr>
        <w:t>, consulte o Glossário Mestre.</w:t>
      </w:r>
    </w:p>
    <w:p>
      <w:pPr/>
      <w:r>
        <w:rPr>
          <w:lang w:val="pt_PT" w:bidi="pt_PT"/>
        </w:rPr>
      </w:r>
      <w:r>
        <w:rPr>
          <w:lang w:val="pt_PT" w:bidi="pt_PT"/>
        </w:rPr>
        <w:t xml:space="preserve">Tito deve evitar controvérsias tolas, </w:t>
      </w:r>
      <w:r>
        <w:rPr>
          <w:b/>
          <w:lang w:val="pt_PT" w:bidi="pt_PT"/>
        </w:rPr>
        <w:t>genealogias</w:t>
      </w:r>
      <w:r>
        <w:rPr>
          <w:lang w:val="pt_PT" w:bidi="pt_PT"/>
        </w:rPr>
        <w:t xml:space="preserve">, brigas e discussões sobre a </w:t>
      </w:r>
      <w:r>
        <w:rPr>
          <w:b/>
          <w:lang w:val="pt_PT" w:bidi="pt_PT"/>
        </w:rPr>
        <w:t>lei</w:t>
      </w:r>
      <w:r>
        <w:rPr>
          <w:lang w:val="pt_PT" w:bidi="pt_PT"/>
        </w:rPr>
        <w:t xml:space="preserve"> de Moisés. Essas coisas são vazias e sem valor. Genealogias são histórias e listas de ancestrais.</w:t>
      </w:r>
    </w:p>
    <w:p>
      <w:pPr/>
      <w:r>
        <w:rPr>
          <w:lang w:val="pt_PT" w:bidi="pt_PT"/>
        </w:rPr>
      </w:r>
      <w:r>
        <w:rPr>
          <w:lang w:val="pt_PT" w:bidi="pt_PT"/>
        </w:rPr>
        <w:t xml:space="preserve">Se necessário, pare aqui e discuta em grupo como vocês traduzirão </w:t>
      </w:r>
      <w:r>
        <w:rPr>
          <w:b/>
          <w:lang w:val="pt_PT" w:bidi="pt_PT"/>
        </w:rPr>
        <w:t>leis</w:t>
      </w:r>
      <w:r>
        <w:rPr>
          <w:lang w:val="pt_PT" w:bidi="pt_PT"/>
        </w:rPr>
        <w:t xml:space="preserve"> e </w:t>
      </w:r>
      <w:r>
        <w:rPr>
          <w:b/>
          <w:lang w:val="pt_PT" w:bidi="pt_PT"/>
        </w:rPr>
        <w:t>genealogias</w:t>
      </w:r>
      <w:r>
        <w:rPr>
          <w:lang w:val="pt_PT" w:bidi="pt_PT"/>
        </w:rPr>
        <w:t xml:space="preserve">. Traduza lei da mesma forma que você tem traduzido em outras partes do Novo Testamento. Para mais informações sobre </w:t>
      </w:r>
      <w:r>
        <w:rPr>
          <w:lang w:val="pt_PT" w:bidi="pt_PT"/>
        </w:rPr>
        <w:t>lei</w:t>
      </w:r>
      <w:r>
        <w:rPr>
          <w:lang w:val="pt_PT" w:bidi="pt_PT"/>
        </w:rPr>
        <w:t xml:space="preserve"> e </w:t>
      </w:r>
      <w:r>
        <w:rPr>
          <w:lang w:val="pt_PT" w:bidi="pt_PT"/>
        </w:rPr>
        <w:t>genealogia</w:t>
      </w:r>
      <w:r>
        <w:rPr>
          <w:lang w:val="pt_PT" w:bidi="pt_PT"/>
        </w:rPr>
        <w:t>, consulte o Glossário Mestre. Pause este áudio aqui.</w:t>
      </w:r>
    </w:p>
    <w:p>
      <w:pPr/>
      <w:r>
        <w:rPr>
          <w:lang w:val="pt_PT" w:bidi="pt_PT"/>
        </w:rPr>
      </w:r>
      <w:r>
        <w:rPr>
          <w:lang w:val="pt_PT" w:bidi="pt_PT"/>
        </w:rPr>
        <w:t xml:space="preserve">Tito deve rejeitar uma pessoa divisiva após um ou dois avisos. A pessoa divisiva que se recusa a mudar seu comportamento é pervertida em sua mente e comportamento. Seus </w:t>
      </w:r>
      <w:r>
        <w:rPr>
          <w:b/>
          <w:lang w:val="pt_PT" w:bidi="pt_PT"/>
        </w:rPr>
        <w:t>pecados</w:t>
      </w:r>
      <w:r>
        <w:rPr>
          <w:lang w:val="pt_PT" w:bidi="pt_PT"/>
        </w:rPr>
        <w:t>, ou atos errados, mostram que ele é culpado diante de Deus.</w:t>
      </w:r>
    </w:p>
    <w:p>
      <w:pPr/>
      <w:r>
        <w:rPr>
          <w:lang w:val="pt_PT" w:bidi="pt_PT"/>
        </w:rPr>
      </w:r>
      <w:r>
        <w:rPr>
          <w:lang w:val="pt_PT" w:bidi="pt_PT"/>
        </w:rPr>
        <w:t xml:space="preserve">Se necessário, pare aqui e discuta em grupo como vocês traduzirão </w:t>
      </w:r>
      <w:r>
        <w:rPr>
          <w:b/>
          <w:lang w:val="pt_PT" w:bidi="pt_PT"/>
        </w:rPr>
        <w:t>pecado</w:t>
      </w:r>
      <w:r>
        <w:rPr>
          <w:lang w:val="pt_PT" w:bidi="pt_PT"/>
        </w:rPr>
        <w:t xml:space="preserve">. Traduza pecados da mesma forma que você tem traduzido em outras partes do Novo Testamento. Para mais informações sobre </w:t>
      </w:r>
      <w:r>
        <w:rPr>
          <w:lang w:val="pt_PT" w:bidi="pt_PT"/>
        </w:rPr>
        <w:t>pecado</w:t>
      </w:r>
      <w:r>
        <w:rPr>
          <w:lang w:val="pt_PT" w:bidi="pt_PT"/>
        </w:rPr>
        <w:t>, consulte o Glossário Mestre.</w:t>
      </w:r>
    </w:p>
    <w:p>
      <w:pPr/>
      <w:r>
        <w:rPr>
          <w:lang w:val="pt_PT" w:bidi="pt_PT"/>
        </w:rPr>
      </w:r>
      <w:r>
        <w:rPr>
          <w:b/>
          <w:lang w:val="pt_PT" w:bidi="pt_PT"/>
        </w:rPr>
        <w:t>Este é o fim da gravação.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p>
    <w:p>
      <w:pPr/>
      <w:r>
        <w:rPr>
          <w:lang w:val="pt_PT" w:bidi="pt_PT"/>
        </w:rPr>
      </w:r>
      <w:r>
        <w:rPr>
          <w:b/>
          <w:lang w:val="pt_PT" w:bidi="pt_PT"/>
        </w:rPr>
        <w:t>Este é o fim da gravação.</w:t>
      </w:r>
      <w:r>
        <w:rPr>
          <w:lang w:val="pt_PT" w:bidi="pt_PT"/>
        </w:rPr>
      </w:r>
      <w:r>
        <w:rPr>
          <w:lang w:val="pt_PT" w:bidi="pt_PT"/>
        </w:rPr>
      </w:r>
    </w:p>
    <w:p>
      <w:pPr/>
      <w:r>
        <w:rPr>
          <w:lang w:val="pt_PT" w:bidi="pt_PT"/>
        </w:rPr>
      </w:r>
    </w:p>
    <w:p>
      <w:pPr>
        <w:pStyle w:val="Heading2"/>
      </w:pPr>
      <w:r>
        <w:rPr>
          <w:lang w:val="pt_PT" w:bidi="pt_PT"/>
        </w:rPr>
        <w:t>Tito 3:12–15</w:t>
      </w:r>
      <w:r>
        <w:rPr>
          <w:lang w:val="pt_PT" w:bidi="pt_PT"/>
        </w:rPr>
      </w:r>
    </w:p>
    <w:p>
      <w:pPr>
        <w:pStyle w:val="Heading3"/>
      </w:pPr>
      <w:r>
        <w:rPr>
          <w:lang w:val="pt_PT" w:bidi="pt_PT"/>
        </w:rPr>
        <w:t>Ouvir e Sentir</w:t>
      </w:r>
    </w:p>
    <w:p>
      <w:pPr/>
      <w:r>
        <w:rPr>
          <w:lang w:val="pt_PT" w:bidi="pt_PT"/>
        </w:rPr>
      </w:r>
      <w:r>
        <w:rPr>
          <w:lang w:val="pt_PT" w:bidi="pt_PT"/>
        </w:rPr>
        <w:t>Nesta etapa, ouçam Tito 3:12–15 e guardem em seus corações.</w:t>
      </w:r>
    </w:p>
    <w:p>
      <w:pPr/>
      <w:r>
        <w:rPr>
          <w:lang w:val="pt_PT" w:bidi="pt_PT"/>
        </w:rPr>
      </w:r>
      <w:r>
        <w:rPr>
          <w:lang w:val="pt_PT" w:bidi="pt_PT"/>
        </w:rPr>
        <w:t>Ouça uma versão em áudio de Tito 3:12–15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esta história?</w:t>
      </w:r>
    </w:p>
    <w:p>
      <w:pPr/>
      <w:r>
        <w:rPr>
          <w:lang w:val="pt_PT" w:bidi="pt_PT"/>
        </w:rPr>
      </w:r>
      <w:r>
        <w:rPr>
          <w:b/>
          <w:lang w:val="pt_PT" w:bidi="pt_PT"/>
        </w:rPr>
        <w:t>Este é o fim da gravação.</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Tito 3:12–15 na tradução mais fácil de entender.</w:t>
      </w:r>
    </w:p>
    <w:p>
      <w:pPr/>
      <w:r>
        <w:rPr>
          <w:lang w:val="pt_PT" w:bidi="pt_PT"/>
        </w:rPr>
      </w:r>
      <w:r>
        <w:rPr>
          <w:lang w:val="pt_PT" w:bidi="pt_PT"/>
        </w:rPr>
        <w:t>Paulo conclui sua carta a Tito em Creta. Nessa carta, Paulo disse a Tito como escolher os líderes da igreja. Paulo disse a Tito como ser contra o falso ensinamento. Então, em contraste, Paulo disse a Tito o que ensinar aos crentes em Creta sobre como se comportar uns com os outros e como se comportar com não crentes na comunidade para que o bom comportamento dos crentes atraia as pessoas a Deus. Paulo lembrou a Tito da razão para esse bom comportamento — porque Deus enviou Jesus para salvá-los. Agora, em sua conclusão da carta, Paulo dá a Tito algumas instruções finais e um último lembrete sobre fazer o bem. Paulo termina a carta com uma saudação aos crentes em Creta.</w:t>
      </w:r>
    </w:p>
    <w:p>
      <w:pPr/>
      <w:r>
        <w:rPr>
          <w:lang w:val="pt_PT" w:bidi="pt_PT"/>
        </w:rPr>
      </w:r>
      <w:r>
        <w:rPr>
          <w:lang w:val="pt_PT" w:bidi="pt_PT"/>
        </w:rPr>
        <w:t>Faça uma pausa e, em grupo, observe um mapa da ilha de Creta, se necessário. Pause este áudio aqui.</w:t>
      </w:r>
    </w:p>
    <w:p>
      <w:pPr/>
      <w:r>
        <w:rPr>
          <w:lang w:val="pt_PT" w:bidi="pt_PT"/>
        </w:rPr>
      </w:r>
      <w:r>
        <w:rPr>
          <w:lang w:val="pt_PT" w:bidi="pt_PT"/>
        </w:rPr>
        <w:t>Paulo diz a Tito que ele não tem certeza se ele enviará Artemas ou Tíquico a Creta quando ele escrever essa carta. Artemas e Tíquico são dois outros crentes que trabalham com Paulo e Tito para ajudar as igrejas, e Paulo quer que um deles substitua Tito em Creta. Quando Artemas ou Tíquico chegarem a Creta, Paulo quer que Tito deixe Creta e se apresse para encontrar Paulo em Nicópolis. Nicópolis é uma cidade na costa da Grécia.</w:t>
      </w:r>
    </w:p>
    <w:p>
      <w:pPr/>
      <w:r>
        <w:rPr>
          <w:lang w:val="pt_PT" w:bidi="pt_PT"/>
        </w:rPr>
      </w:r>
      <w:r>
        <w:rPr>
          <w:lang w:val="pt_PT" w:bidi="pt_PT"/>
        </w:rPr>
        <w:t>Faça uma pausa e, em grupo, observe um mapa da provável localização da cidade de Nicópolis na Grécia, se necessário. Pause este áudio aqui.</w:t>
      </w:r>
    </w:p>
    <w:p>
      <w:pPr/>
      <w:r>
        <w:rPr>
          <w:lang w:val="pt_PT" w:bidi="pt_PT"/>
        </w:rPr>
      </w:r>
      <w:r>
        <w:rPr>
          <w:lang w:val="pt_PT" w:bidi="pt_PT"/>
        </w:rPr>
        <w:t>Paulo quer passar o inverno, ou o tempo frio do ano, em Nicópolis. Paulo ainda não está em Nicópolis, mas ele planeja viajar para lá antes do inverno. O inverno no Mediterrâneo é entre novembro e março, e é a época mais fria do ano. Os navios não podem viajar durante o inverno, porque o tempo é tempestoso.</w:t>
      </w:r>
    </w:p>
    <w:p>
      <w:pPr/>
      <w:r>
        <w:rPr>
          <w:lang w:val="pt_PT" w:bidi="pt_PT"/>
        </w:rPr>
      </w:r>
      <w:r>
        <w:rPr>
          <w:lang w:val="pt_PT" w:bidi="pt_PT"/>
        </w:rPr>
        <w:t>Pare aqui e discuta essa pergunta em grupo: descreva as estações onde vocês vivem. Se você não tem uma época do ano fria, descreva a época do ano com o pior tempo, como chuva ou vento. Como as condições climáticas em sua área afetam suas viagens? Pause este áudio aqui.</w:t>
      </w:r>
    </w:p>
    <w:p>
      <w:pPr/>
      <w:r>
        <w:rPr>
          <w:lang w:val="pt_PT" w:bidi="pt_PT"/>
        </w:rPr>
      </w:r>
      <w:r>
        <w:rPr>
          <w:lang w:val="pt_PT" w:bidi="pt_PT"/>
        </w:rPr>
        <w:t>Paulo também diz a Tito para ajudar dois outros crentes chamados Zenas e Apolo. Zenas é um advogado, na lei grega, romana ou judaica. Um advogado é alguém que é um especialista na lei. Apolo provavelmente é outro crente que trabalhou com Paulo no passado. Zenas e Apolo podem já estar em Creta visitando os crentes, ou eles ainda podem estar em seu caminho para Creta. Paulo quer que Tito dê tudo o que eles precisam, o que poderia ser comida, dinheiro, roupas, suprimentos ou qualquer outra coisa que eles possam precisar para sua jornada. Paulo não diz para onde Zenas e Apolo irão depois que eles deixarem Creta, apenas que Tito deve garantir que os viajantes tenham tudo o que precisam para sua jornada quando eles estiverem prontos para sair. Paulo provavelmente quer que Tito e outros crentes também forneçam as necessidades de outros crentes.</w:t>
      </w:r>
    </w:p>
    <w:p>
      <w:pPr/>
      <w:r>
        <w:rPr>
          <w:lang w:val="pt_PT" w:bidi="pt_PT"/>
        </w:rPr>
      </w:r>
      <w:r>
        <w:rPr>
          <w:lang w:val="pt_PT" w:bidi="pt_PT"/>
        </w:rPr>
        <w:t>Pare aqui e discuta essa pergunta em grupo: Descreva um momento em que um viajante ou visitante veio para visitá-lo. Como você cuidou deles? Como você os ajudou quando eles saíram em sua jornada? Pause este áudio aqui.</w:t>
      </w:r>
    </w:p>
    <w:p>
      <w:pPr/>
      <w:r>
        <w:rPr>
          <w:lang w:val="pt_PT" w:bidi="pt_PT"/>
        </w:rPr>
      </w:r>
      <w:r>
        <w:rPr>
          <w:lang w:val="pt_PT" w:bidi="pt_PT"/>
        </w:rPr>
        <w:t>Paulo diz que os crentes em Creta devem aprender a fazer o bem regularmente pelos outros. Tito é aquele que ensinará os crentes como fazer o bem. Os crentes devem fazer o bem para que eles atendam às necessidades urgentes dos outros, e para que eles tenham propósito em suas vidas. Fazer o bem aos outros também mostra a graça de Deus trabalhando nos crentes. As pessoas fora da igreja verão o exemplo dos crentes de viver boas vidas, fornecendo as necessidades e sendo úteis em suas comunidades. Os não crentes verão as coisas boas que os crentes fazem pelos outros, e isso mostrará a eles mais sobre quem Jesus é e o que Jesus faz.</w:t>
      </w:r>
    </w:p>
    <w:p>
      <w:pPr/>
      <w:r>
        <w:rPr>
          <w:lang w:val="pt_PT" w:bidi="pt_PT"/>
        </w:rPr>
      </w:r>
      <w:r>
        <w:rPr>
          <w:lang w:val="pt_PT" w:bidi="pt_PT"/>
        </w:rPr>
        <w:t>Pare aqui e discuta essa pergunta em grupo: fale sobre uma vez que você ou alguém que você conhece ajudou alguém. Como eles ajudaram a pessoa em necessidade? Pause este áudio aqui.</w:t>
      </w:r>
    </w:p>
    <w:p>
      <w:pPr/>
      <w:r>
        <w:rPr>
          <w:lang w:val="pt_PT" w:bidi="pt_PT"/>
        </w:rPr>
      </w:r>
      <w:r>
        <w:rPr>
          <w:lang w:val="pt_PT" w:bidi="pt_PT"/>
        </w:rPr>
        <w:t>Todos os crentes que estão com Paulo enviam saudações a Tito. Paulo também diz para cumprimentar “todos aqueles que nos amam na fé”, o que era uma maneira comum de falar sobre crentes. Isso é porque os seguidores de Jesus se amam uns aos outros e têm uma fé comum em Jesus.</w:t>
      </w:r>
    </w:p>
    <w:p>
      <w:pPr/>
      <w:r>
        <w:rPr>
          <w:lang w:val="pt_PT" w:bidi="pt_PT"/>
        </w:rPr>
      </w:r>
      <w:r>
        <w:rPr>
          <w:lang w:val="pt_PT" w:bidi="pt_PT"/>
        </w:rPr>
        <w:t>Paulo termina a carta com uma saudação a Tito e aos crentes em Creta. Essa saudação era uma maneira comum de terminar uma carta a outros crentes durante o tempo de Paulo. Paulo ora para que Deus mostre sua graça ou aja graciosamente em relação aos crentes em Creta.</w:t>
      </w:r>
    </w:p>
    <w:p>
      <w:pPr/>
      <w:r>
        <w:rPr>
          <w:lang w:val="pt_PT" w:bidi="pt_PT"/>
        </w:rPr>
      </w:r>
      <w:r>
        <w:rPr>
          <w:lang w:val="pt_PT" w:bidi="pt_PT"/>
        </w:rPr>
        <w:t>Pare aqui e discuta essa pergunta em grupo: como vocês terminam uma mensagem que vocês enviam a outra pessoa? Que tipo de bênçãos ou saudações finais vocês incluem?</w:t>
      </w:r>
    </w:p>
    <w:p>
      <w:pPr/>
      <w:r>
        <w:rPr>
          <w:lang w:val="pt_PT" w:bidi="pt_PT"/>
        </w:rPr>
      </w:r>
      <w:r>
        <w:rPr>
          <w:b/>
          <w:lang w:val="pt_PT" w:bidi="pt_PT"/>
        </w:rPr>
        <w:t>Este é o fim da gravação.</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Tito 3:12–15 na tradução mais fácil de entender.</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diz que ele enviará um substituto para Tito, e então Tito deve se encontrar com Paulo em Nicópolis. Paulo também diz a Tito para ajudar Zenas e Apolo em sua jornada.</w:t>
      </w:r>
    </w:p>
    <w:p>
      <w:pPr/>
      <w:r>
        <w:rPr>
          <w:lang w:val="pt_PT" w:bidi="pt_PT"/>
        </w:rPr>
      </w:r>
      <w:r>
        <w:rPr>
          <w:b/>
          <w:lang w:val="pt_PT" w:bidi="pt_PT"/>
        </w:rPr>
        <w:t>Na segunda parte:</w:t>
      </w:r>
      <w:r>
        <w:rPr>
          <w:lang w:val="pt_PT" w:bidi="pt_PT"/>
        </w:rPr>
        <w:t xml:space="preserve"> Paulo lembra a Tito e aos crentes de fazer boas obras para que eles atendam às necessidades dos outros e tenham vidas úteis.</w:t>
      </w:r>
    </w:p>
    <w:p>
      <w:pPr/>
      <w:r>
        <w:rPr>
          <w:lang w:val="pt_PT" w:bidi="pt_PT"/>
        </w:rPr>
      </w:r>
      <w:r>
        <w:rPr>
          <w:b/>
          <w:lang w:val="pt_PT" w:bidi="pt_PT"/>
        </w:rPr>
        <w:t>Na terceira parte:</w:t>
      </w:r>
      <w:r>
        <w:rPr>
          <w:lang w:val="pt_PT" w:bidi="pt_PT"/>
        </w:rPr>
        <w:t xml:space="preserve"> Paulo dá uma saudação final a Tito e aos crentes.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Tito</w:t>
      </w:r>
    </w:p>
    <w:p>
      <w:pPr>
        <w:pStyle w:val="ListBullet"/>
        <w:spacing w:line="240" w:lineRule="auto"/>
        <w:ind w:left="720"/>
      </w:pPr>
      <w:r>
        <w:rPr>
          <w:lang w:val="pt_PT" w:bidi="pt_PT"/>
        </w:rPr>
      </w:r>
      <w:r>
        <w:rPr>
          <w:lang w:val="pt_PT" w:bidi="pt_PT"/>
        </w:rPr>
        <w:t>Artemas</w:t>
      </w:r>
    </w:p>
    <w:p>
      <w:pPr>
        <w:pStyle w:val="ListBullet"/>
        <w:spacing w:line="240" w:lineRule="auto"/>
        <w:ind w:left="720"/>
      </w:pPr>
      <w:r>
        <w:rPr>
          <w:lang w:val="pt_PT" w:bidi="pt_PT"/>
        </w:rPr>
      </w:r>
      <w:r>
        <w:rPr>
          <w:lang w:val="pt_PT" w:bidi="pt_PT"/>
        </w:rPr>
        <w:t>Tíquico</w:t>
      </w:r>
    </w:p>
    <w:p>
      <w:pPr>
        <w:pStyle w:val="ListBullet"/>
        <w:spacing w:line="240" w:lineRule="auto"/>
        <w:ind w:left="720"/>
      </w:pPr>
      <w:r>
        <w:rPr>
          <w:lang w:val="pt_PT" w:bidi="pt_PT"/>
        </w:rPr>
      </w:r>
      <w:r>
        <w:rPr>
          <w:lang w:val="pt_PT" w:bidi="pt_PT"/>
        </w:rPr>
        <w:t>Zenas, o advogado</w:t>
      </w:r>
    </w:p>
    <w:p>
      <w:pPr>
        <w:pStyle w:val="ListBullet"/>
        <w:spacing w:line="240" w:lineRule="auto"/>
        <w:ind w:left="720"/>
      </w:pPr>
      <w:r>
        <w:rPr>
          <w:lang w:val="pt_PT" w:bidi="pt_PT"/>
        </w:rPr>
      </w:r>
      <w:r>
        <w:rPr>
          <w:lang w:val="pt_PT" w:bidi="pt_PT"/>
        </w:rPr>
        <w:t>Apolo</w:t>
      </w:r>
    </w:p>
    <w:p>
      <w:pPr>
        <w:pStyle w:val="ListBullet"/>
        <w:spacing w:line="240" w:lineRule="auto"/>
        <w:ind w:left="720"/>
      </w:pPr>
      <w:r>
        <w:rPr>
          <w:lang w:val="pt_PT" w:bidi="pt_PT"/>
        </w:rPr>
      </w:r>
      <w:r>
        <w:rPr>
          <w:lang w:val="pt_PT" w:bidi="pt_PT"/>
        </w:rPr>
        <w:t>E crentes em Creta</w:t>
      </w:r>
    </w:p>
    <w:p>
      <w:pPr/>
      <w:r>
        <w:rPr>
          <w:lang w:val="pt_PT" w:bidi="pt_PT"/>
        </w:rPr>
      </w:r>
      <w:r>
        <w:rPr>
          <w:lang w:val="pt_PT" w:bidi="pt_PT"/>
        </w:rPr>
        <w:t>Como um grupo, prestem atenção às partes do cenário da passagem:</w:t>
      </w:r>
    </w:p>
    <w:p>
      <w:pPr/>
      <w:r>
        <w:rPr>
          <w:lang w:val="pt_PT" w:bidi="pt_PT"/>
        </w:rPr>
      </w:r>
      <w:r>
        <w:rPr>
          <w:lang w:val="pt_PT" w:bidi="pt_PT"/>
        </w:rPr>
        <w:t>Lembre-se de que essa é a parte final da carta de Paulo a Tito. Paulo dá instruções para como os crentes devem agir em relação a outros crentes e em relação aos incrédulos. Paulo também diz que a razão pela qual os crentes devem ter um bom comportamento é porque Deus enviou a Jesus para salvá-los. Lembre-se de que essa seção final inclui as instruções finais de Paulo a Tito, uma saudação e uma bênção aos crentes em Creta. Esse é como o final de outras cartas que Paulo escreve.</w:t>
      </w:r>
    </w:p>
    <w:p>
      <w:pPr/>
      <w:r>
        <w:rPr>
          <w:lang w:val="pt_PT" w:bidi="pt_PT"/>
        </w:rPr>
      </w:r>
      <w:r>
        <w:rPr>
          <w:lang w:val="pt_PT" w:bidi="pt_PT"/>
        </w:rPr>
        <w:t>Na primeira parte da passagem, lembre-se de que Paulo diz que ele enviará um substituto para Tito em Creta. Quando Paulo escreve essa carta, ele não tem certeza se ele enviará Artemas ou Tíquico, mas um deles virá para substituir Tito. Quando Artemas ou Tíquico vier, Tito deve deixar Creta e se encontrar com Paulo na cidade de Nicópolis. Nicópolis é uma cidade na costa da Grécia.</w:t>
      </w:r>
    </w:p>
    <w:p>
      <w:pPr/>
      <w:r>
        <w:rPr>
          <w:lang w:val="pt_PT" w:bidi="pt_PT"/>
        </w:rPr>
      </w:r>
      <w:r>
        <w:rPr>
          <w:lang w:val="pt_PT" w:bidi="pt_PT"/>
        </w:rPr>
        <w:t>Pare aqui e em grupo olhe para o mapa da cidade de Nicópolis na Grécia, se necessário. Pause este áudio aqui.</w:t>
      </w:r>
    </w:p>
    <w:p>
      <w:pPr/>
      <w:r>
        <w:rPr>
          <w:lang w:val="pt_PT" w:bidi="pt_PT"/>
        </w:rPr>
      </w:r>
      <w:r>
        <w:rPr>
          <w:lang w:val="pt_PT" w:bidi="pt_PT"/>
        </w:rPr>
        <w:t>Paulo planeja passar o inverno, ou os meses frios, em Nicópolis. Lembre-se de que Paulo não está em Nicópolis agora, mas ele planeja se encontrar com Tito lá. Lembre-se de que essa é uma cidade costeira, e os navios muitas vezes viajavam para e de Nicópolis. Lembre-se de que os navios não podem viajar durante o inverno, por causa do mau tempo.</w:t>
      </w:r>
    </w:p>
    <w:p>
      <w:pPr/>
      <w:r>
        <w:rPr>
          <w:lang w:val="pt_PT" w:bidi="pt_PT"/>
        </w:rPr>
      </w:r>
      <w:r>
        <w:rPr>
          <w:lang w:val="pt_PT" w:bidi="pt_PT"/>
        </w:rPr>
        <w:t>Pare aqui e discuta essa pergunta em grupo: como vocês traduzirão “inverno” em seu idioma? Considere usar algo como tempo frio, tempo tempestoso ou tempo ventoso. Pause este áudio aqui.</w:t>
      </w:r>
    </w:p>
    <w:p>
      <w:pPr/>
      <w:r>
        <w:rPr>
          <w:lang w:val="pt_PT" w:bidi="pt_PT"/>
        </w:rPr>
      </w:r>
      <w:r>
        <w:rPr>
          <w:lang w:val="pt_PT" w:bidi="pt_PT"/>
        </w:rPr>
        <w:t xml:space="preserve"> Lembre-se que Paulo também diz a Tito para ajudar Zenas e Apolo em sua jornada. Zenas e Apolo estão em Creta ou estarão em Creta em breve. Tito deve cuidar dos viajantes, para que eles estejam preparados para sua jornada quando eles deixarem Creta. Paulo diz que Tito deve dar a eles tudo o que eles precisarem. Outra maneira de dizer isso é que “nada deve faltar” para eles.</w:t>
      </w:r>
    </w:p>
    <w:p>
      <w:pPr/>
      <w:r>
        <w:rPr>
          <w:lang w:val="pt_PT" w:bidi="pt_PT"/>
        </w:rPr>
      </w:r>
      <w:r>
        <w:rPr>
          <w:lang w:val="pt_PT" w:bidi="pt_PT"/>
        </w:rPr>
        <w:t>Pare aqui e discuta essa pergunta em grupo: como vocês traduzirão a ideia que Paulo diz a Tito para dar aos viajantes tudo o que eles precisam? Seria mais natural dizer: “tudo o que eles precisam”, ou “para que nada lhes falte?”. Pause este áudio aqui.</w:t>
      </w:r>
    </w:p>
    <w:p>
      <w:pPr/>
      <w:r>
        <w:rPr>
          <w:lang w:val="pt_PT" w:bidi="pt_PT"/>
        </w:rPr>
      </w:r>
      <w:r>
        <w:rPr>
          <w:lang w:val="pt_PT" w:bidi="pt_PT"/>
        </w:rPr>
        <w:t>Na segunda parte da passagem, Paulo diz que os crentes em Creta também devem ajudar os outros da mesma maneira que Tito deve ajudar os crentes que viajam, Zenas e Apolo. Paulo diz: “nosso povo”, o que significa os crentes em Creta. Paulo quer que Tito ensine os crentes como fazer o bem regularmente. Lembre-se de que esse é um tema de toda a carta a Tito. Na passagem anterior, Paulo disse que os crentes devem pensar cuidadosamente sobre maneiras de fazer o bem pelos outros, incluindo não crentes. Lembre-se de que isso contrasta com como as pessoas normalmente viviam em Creta.</w:t>
      </w:r>
    </w:p>
    <w:p>
      <w:pPr/>
      <w:r>
        <w:rPr>
          <w:lang w:val="pt_PT" w:bidi="pt_PT"/>
        </w:rPr>
      </w:r>
      <w:r>
        <w:rPr>
          <w:lang w:val="pt_PT" w:bidi="pt_PT"/>
        </w:rPr>
        <w:t>Pare aqui e discuta essa pergunta em grupo: qual é a melhor maneira de traduzir “se dedicar a fazer o bem?”. Como vocês comunicarão a ideia de pensar cuidadosamente para encontrar maneiras de fazer o bem pelos outros? Pause este áudio aqui.</w:t>
      </w:r>
    </w:p>
    <w:p>
      <w:pPr/>
      <w:r>
        <w:rPr>
          <w:lang w:val="pt_PT" w:bidi="pt_PT"/>
        </w:rPr>
      </w:r>
      <w:r>
        <w:rPr>
          <w:lang w:val="pt_PT" w:bidi="pt_PT"/>
        </w:rPr>
        <w:t>Paulo diz que há duas razões para os crentes fazerem o bem pelos outros. Em primeiro lugar, os crentes podem então fornecer as “necessidades básicas”, ou as necessidades diárias dos outros. Outra maneira de traduzir isso é necessidades urgentes, reais ou genuínas.</w:t>
      </w:r>
    </w:p>
    <w:p>
      <w:pPr/>
      <w:r>
        <w:rPr>
          <w:lang w:val="pt_PT" w:bidi="pt_PT"/>
        </w:rPr>
      </w:r>
      <w:r>
        <w:rPr>
          <w:lang w:val="pt_PT" w:bidi="pt_PT"/>
        </w:rPr>
        <w:t>Pare aqui e discuta essa pergunta em grupo: como vocês traduzirão a ideia de que os crentes devem fornecer as necessidades dos outros? Pause este áudio aqui.</w:t>
      </w:r>
    </w:p>
    <w:p>
      <w:pPr/>
      <w:r>
        <w:rPr>
          <w:lang w:val="pt_PT" w:bidi="pt_PT"/>
        </w:rPr>
      </w:r>
      <w:r>
        <w:rPr>
          <w:lang w:val="pt_PT" w:bidi="pt_PT"/>
        </w:rPr>
        <w:t>Em segundo lugar, os crentes devem fazer o bem para que eles não vivam vidas improdutivas ou infrutíferas. Infrutífera no idioma original era uma maneira de descrever uma vida que é inútil da mesma maneira que uma árvore que não produz fruto é inútil. Outra maneira de traduzir isso é para que os crentes vivam vidas frutíferas ou úteis.</w:t>
      </w:r>
    </w:p>
    <w:p>
      <w:pPr/>
      <w:r>
        <w:rPr>
          <w:lang w:val="pt_PT" w:bidi="pt_PT"/>
        </w:rPr>
      </w:r>
      <w:r>
        <w:rPr>
          <w:lang w:val="pt_PT" w:bidi="pt_PT"/>
        </w:rPr>
        <w:t>Pare aqui e discuta essa pergunta em grupo: como vocês traduzirão a ideia de que os crentes devem fazer o bem para que eles possam viver vidas frutíferas, ou úteis? Pause este áudio aqui.</w:t>
      </w:r>
    </w:p>
    <w:p>
      <w:pPr/>
      <w:r>
        <w:rPr>
          <w:lang w:val="pt_PT" w:bidi="pt_PT"/>
        </w:rPr>
      </w:r>
      <w:r>
        <w:rPr>
          <w:lang w:val="pt_PT" w:bidi="pt_PT"/>
        </w:rPr>
        <w:t>A terceira parte da passagem inclui as saudações e bênçãos finais na carta. Essa conclusão da carta é como outras saudações e bênçãos no final de outras cartas que Paulo escreve. Paulo diz que os crentes que estão perto dele estão enviando saudações a Tito. Então, Paulo diz que Tito deve cumprimentar todos os crentes em Creta. Paulo chama os crentes de “todos aqueles que nos amam na fé”, o que poderia significar que Paulo quer mostrar uma diferença entre verdadeiros crentes que seguem Jesus e falsos mestres. É mais provável que Paulo queira cumprimentar todos os crentes em Creta. Os crentes se amam uns aos outros, uma vez que todos eles têm a mesma fé, ou confiança, em Jesus.</w:t>
      </w:r>
    </w:p>
    <w:p>
      <w:pPr/>
      <w:r>
        <w:rPr>
          <w:lang w:val="pt_PT" w:bidi="pt_PT"/>
        </w:rPr>
      </w:r>
      <w:r>
        <w:rPr>
          <w:lang w:val="pt_PT" w:bidi="pt_PT"/>
        </w:rPr>
        <w:t>Pare aqui e discuta essa pergunta em grupo: como vocês mostrarão que os crentes com Paulo enviam saudações a Tito, e que Paulo envia saudações aos crentes em Creta? Pause este áudio aqui.</w:t>
      </w:r>
    </w:p>
    <w:p>
      <w:pPr/>
      <w:r>
        <w:rPr>
          <w:lang w:val="pt_PT" w:bidi="pt_PT"/>
        </w:rPr>
      </w:r>
      <w:r>
        <w:rPr>
          <w:lang w:val="pt_PT" w:bidi="pt_PT"/>
        </w:rPr>
        <w:t>Paulo ora para que os crentes experimentem a graça de Deus. Lembre-se de que essa é uma bênção que Paulo ora sobre os crentes.</w:t>
      </w:r>
    </w:p>
    <w:p>
      <w:pPr/>
      <w:r>
        <w:rPr>
          <w:lang w:val="pt_PT" w:bidi="pt_PT"/>
        </w:rPr>
      </w:r>
      <w:r>
        <w:rPr>
          <w:lang w:val="pt_PT" w:bidi="pt_PT"/>
        </w:rPr>
        <w:t>Agora, o grupo deve fazer o roteiro, desenhar ou usar objetos para visualizar a passagem e a ação nela. Escolha pessoas, desenhos ou objetos para ser cada um dos personagens.</w:t>
      </w:r>
    </w:p>
    <w:p>
      <w:pPr/>
      <w:r>
        <w:rPr>
          <w:lang w:val="pt_PT" w:bidi="pt_PT"/>
        </w:rPr>
      </w:r>
      <w:r>
        <w:rPr>
          <w:lang w:val="pt_PT" w:bidi="pt_PT"/>
        </w:rPr>
        <w:t>À medida que você comece a recontar a história nesses versículos, mostre Paulo se reunindo com Artemas e Tíquico em um lugar e Tito com os crentes, incluindo Zenas e Apolo, em outro lugar. Paulo diz a Tito que ele enviará Artemas e Tíquico para Creta para substituir Tito em Creta. Um dos dois homens deve ir para onde Tito está, o que representa Creta. Quando ele chegar, ele deve ler a carta a Tito e aos crentes. Então Tito deve dar instruções para ajudar Zena e Apolo que estão com ele em seu grupo. Os crentes devem mostrar que eles estão fazendo coisas boas uns pelos outros e pelos não crentes em sua comunidade. Os crentes devem mostrar que eles estão sendo úteis. Paulo envia saudações a Tito dos crentes com Paulo. Paulo também cumprimenta todos os crentes em Creta. Paulo termina a carta a Tito com uma bênção. Paulo ora para que Deus mostre sua graça a Tito e aos crentes em Creta. Mostre os crentes recebendo essa graça, ou dom gratuito de Deus.</w:t>
      </w:r>
    </w:p>
    <w:p>
      <w:pPr/>
      <w:r>
        <w:rPr>
          <w:lang w:val="pt_PT" w:bidi="pt_PT"/>
        </w:rPr>
      </w:r>
      <w:r>
        <w:rPr>
          <w:lang w:val="pt_PT" w:bidi="pt_PT"/>
        </w:rPr>
        <w:t>Então, Tito e Paulo, cada um de seus próprios lugares, devem se encontrar em um terceiro lugar para representar Nicópolis. Paulo quer passar o inverno em Nicópolis com Tito.</w:t>
      </w:r>
    </w:p>
    <w:p>
      <w:pPr/>
      <w:r>
        <w:rPr>
          <w:lang w:val="pt_PT" w:bidi="pt_PT"/>
        </w:rPr>
      </w:r>
      <w:r>
        <w:rPr>
          <w:b/>
          <w:lang w:val="pt_PT" w:bidi="pt_PT"/>
        </w:rPr>
        <w:t>Este é o fim da gravação.</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Tito 3:12–15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Tito</w:t>
      </w:r>
    </w:p>
    <w:p>
      <w:pPr>
        <w:pStyle w:val="ListBullet"/>
        <w:spacing w:line="240" w:lineRule="auto"/>
        <w:ind w:left="720"/>
      </w:pPr>
      <w:r>
        <w:rPr>
          <w:lang w:val="pt_PT" w:bidi="pt_PT"/>
        </w:rPr>
      </w:r>
      <w:r>
        <w:rPr>
          <w:lang w:val="pt_PT" w:bidi="pt_PT"/>
        </w:rPr>
        <w:t>Artemas</w:t>
      </w:r>
    </w:p>
    <w:p>
      <w:pPr>
        <w:pStyle w:val="ListBullet"/>
        <w:spacing w:line="240" w:lineRule="auto"/>
        <w:ind w:left="720"/>
      </w:pPr>
      <w:r>
        <w:rPr>
          <w:lang w:val="pt_PT" w:bidi="pt_PT"/>
        </w:rPr>
      </w:r>
      <w:r>
        <w:rPr>
          <w:lang w:val="pt_PT" w:bidi="pt_PT"/>
        </w:rPr>
        <w:t>Tíquico</w:t>
      </w:r>
    </w:p>
    <w:p>
      <w:pPr>
        <w:pStyle w:val="ListBullet"/>
        <w:spacing w:line="240" w:lineRule="auto"/>
        <w:ind w:left="720"/>
      </w:pPr>
      <w:r>
        <w:rPr>
          <w:lang w:val="pt_PT" w:bidi="pt_PT"/>
        </w:rPr>
      </w:r>
      <w:r>
        <w:rPr>
          <w:lang w:val="pt_PT" w:bidi="pt_PT"/>
        </w:rPr>
        <w:t>Zenas, o advogado</w:t>
      </w:r>
    </w:p>
    <w:p>
      <w:pPr>
        <w:pStyle w:val="ListBullet"/>
        <w:spacing w:line="240" w:lineRule="auto"/>
        <w:ind w:left="720"/>
      </w:pPr>
      <w:r>
        <w:rPr>
          <w:lang w:val="pt_PT" w:bidi="pt_PT"/>
        </w:rPr>
      </w:r>
      <w:r>
        <w:rPr>
          <w:lang w:val="pt_PT" w:bidi="pt_PT"/>
        </w:rPr>
        <w:t>Apolo</w:t>
      </w:r>
    </w:p>
    <w:p>
      <w:pPr>
        <w:pStyle w:val="ListBullet"/>
        <w:spacing w:line="240" w:lineRule="auto"/>
        <w:ind w:left="720"/>
      </w:pPr>
      <w:r>
        <w:rPr>
          <w:lang w:val="pt_PT" w:bidi="pt_PT"/>
        </w:rPr>
      </w:r>
      <w:r>
        <w:rPr>
          <w:lang w:val="pt_PT" w:bidi="pt_PT"/>
        </w:rPr>
        <w:t>E crentes em Creta</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a Tito que ele enviará Artemas ou Tíquico para Creta. A pessoa que Paulo envia substituirá Tito em Creta. Quando Artemas ou Tíquico chegarem a Creta, Tito deve deixar Creta. Paulo quer que Tito viaje para Nicópolis para se encontrar com Paulo lá. Paulo também viajará para Nicópolis para que ele possa passar o inverno lá.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 “ansiosa para ver Tito novamente”, ou “orando para que todos esses planos de viagem funcionem bem para Artemas ou Tíquico irem a Creta, para que Tito vá a Nicópolis, e para que eu viaje para Nicópolis também”, ou “ainda tentando decidir se enviarei Artemas ou Tíquico para substituir Tito em Creta”.</w:t>
      </w:r>
    </w:p>
    <w:p>
      <w:pPr>
        <w:pStyle w:val="ListBullet"/>
        <w:spacing w:line="240" w:lineRule="auto"/>
        <w:ind w:left="720"/>
      </w:pPr>
      <w:r>
        <w:rPr>
          <w:lang w:val="pt_PT" w:bidi="pt_PT"/>
        </w:rPr>
      </w:r>
      <w:r>
        <w:rPr>
          <w:lang w:val="pt_PT" w:bidi="pt_PT"/>
        </w:rPr>
        <w:t>Pergunte à pessoa que interpreta Tito: “O que você está sentindo ou pensando?” A pessoa pode responder coisas como “preocupado por eu não ter tempo para terminar todas as instruções de Paulo antes de precisar viajar para Nicópolis para o inverno”, ou “ansioso para ver Paulo novamente”, ou “ansioso por uma pausa de todo o trabalho duro aqui em Creta com as igrejas”.</w:t>
      </w:r>
    </w:p>
    <w:p>
      <w:pPr>
        <w:pStyle w:val="ListBullet"/>
        <w:spacing w:line="240" w:lineRule="auto"/>
        <w:ind w:left="720"/>
      </w:pPr>
      <w:r>
        <w:rPr>
          <w:lang w:val="pt_PT" w:bidi="pt_PT"/>
        </w:rPr>
      </w:r>
      <w:r>
        <w:rPr>
          <w:lang w:val="pt_PT" w:bidi="pt_PT"/>
        </w:rPr>
        <w:t>Pergunte às pessoas que interpretam Artemas e Tíquico: “O que vocês estão sentindo ou pensando?”. As pessoas podem responder coisas como “prontas para o desafio de servir as igrejas em Creta”, ou “esperando que os crentes em Creta aprendam o que Paulo disse a Tito para ensinar a eles”, ou “preocupados em se mudar para Creta — ouvimos sobre sua reputação de vida selvagem, e soa como um lugar difícil para servir as igrejas”.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diz a Tito para fazer tudo o que ele pode para ajudar os crentes que viajam, Zenas e Apolo. Paulo quer que Tito dê a Zenas e Apolo tudo o que eles precisam para sua jornada quando eles deixarem Creta.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 “querendo fornecer as necessidades de Zenas e Apolo”, ou “desejando que eu mesmo pudesse ver Zenas e Apolo”, ou “feliz por Tito ajudar Zenas e Apolo com tudo o que eles precisam para sua jornada”.</w:t>
      </w:r>
    </w:p>
    <w:p>
      <w:pPr>
        <w:pStyle w:val="ListBullet"/>
        <w:spacing w:line="240" w:lineRule="auto"/>
        <w:ind w:left="720"/>
      </w:pPr>
      <w:r>
        <w:rPr>
          <w:lang w:val="pt_PT" w:bidi="pt_PT"/>
        </w:rPr>
      </w:r>
      <w:r>
        <w:rPr>
          <w:lang w:val="pt_PT" w:bidi="pt_PT"/>
        </w:rPr>
        <w:t>Pergunte às pessoas que interpretam Zenas e Apolo: “O que vocês estão sentindo ou pensando?”. As pessoas podem responder coisas como “gratas por podermos visitar os crentes em Creta”, ou “feliz por Tito e os crentes em Creta fornecerem nossas necessidades em nossa próxima jornada”, ou “grato por Paulo ter dito a Tito para fornecer nossas necessidades”.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diz que os crentes em Creta também devem aprender a fazer o bem para os outros. Os crentes devem fazer boas obras para que eles atendam às necessidades urgentes dos outros, e para que eles vivam vidas produtivas.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interpretando os crentes em Creta, "O que vocês estão sentindo ou pensando?" As pessoas podem responder coisas como “motivado para atender às necessidades dos outros em minha comunidade”, ou “após ler essa carta, agora entendo melhor por que é tão importante fazer o bem aos outros e as razões pelas quais eu devo fazer o bem”, ou “querendo viver uma vida frutífera e produtiva”.</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dá saudações finais a Tito e aos crentes em Creta. Paulo ora para que a graça de Deus esteja com todos eles.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 “feliz por terminar minha carta a Tito”, ou “genuinamente orando por Tito e para que os crentes em Creta conheçam a graça de Deus”, ou “esperando que Tito ensine os crentes em Creta a fazer as coisas sobre as quais eu escrevi nessa carta”.</w:t>
      </w:r>
    </w:p>
    <w:p>
      <w:pPr>
        <w:pStyle w:val="ListBullet"/>
        <w:spacing w:line="240" w:lineRule="auto"/>
        <w:ind w:left="720"/>
      </w:pPr>
      <w:r>
        <w:rPr>
          <w:lang w:val="pt_PT" w:bidi="pt_PT"/>
        </w:rPr>
      </w:r>
      <w:r>
        <w:rPr>
          <w:lang w:val="pt_PT" w:bidi="pt_PT"/>
        </w:rPr>
        <w:t>Pergunte à pessoa que interpreta Tito: “O que você está sentindo ou pensando?” A pessoa pode responder coisas como “grato por essa carta de Paulo”, ou “pronto para começar as tarefas e o ensinamento que Paulo me deu para fazer aqui em Creta”, ou “querendo cumprimentar Paulo em pessoa em breve em Nicópolis”.</w:t>
      </w:r>
    </w:p>
    <w:p>
      <w:pPr/>
      <w:r>
        <w:rPr>
          <w:lang w:val="pt_PT" w:bidi="pt_PT"/>
        </w:rPr>
      </w:r>
      <w:r>
        <w:rPr>
          <w:b/>
          <w:lang w:val="pt_PT" w:bidi="pt_PT"/>
        </w:rPr>
        <w:t>Este é o fim da gravação.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Tito 3:12–15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Paulo planeja enviar Artemas ou Tíquico para Creta para substituir Tito. Artemas e Tíquico são outros crentes. Tito deve viajar de Creta para Nicópolis quando Artemas ou Tíquico vierem para Creta. Nicópolis é uma cidade costeira na Grécia. Paulo planeja passar o inverno com Tito na cidade de Nicópolis.</w:t>
      </w:r>
    </w:p>
    <w:p>
      <w:pPr/>
      <w:r>
        <w:rPr>
          <w:lang w:val="pt_PT" w:bidi="pt_PT"/>
        </w:rPr>
      </w:r>
      <w:r>
        <w:rPr>
          <w:lang w:val="pt_PT" w:bidi="pt_PT"/>
        </w:rPr>
        <w:t>Pare aqui e em grupo olhe para o mapa da cidade de Nicópolis na Grécia, se necessário. Pause este áudio aqui.</w:t>
      </w:r>
    </w:p>
    <w:p>
      <w:pPr/>
      <w:r>
        <w:rPr>
          <w:lang w:val="pt_PT" w:bidi="pt_PT"/>
        </w:rPr>
      </w:r>
      <w:r>
        <w:rPr>
          <w:lang w:val="pt_PT" w:bidi="pt_PT"/>
        </w:rPr>
        <w:t>Paulo diz a Tito para ajudar dois outros crentes que viajam chamados Zenas e Apolo. Zenas era um advogado, o que significa alguém que é um especialista na lei. Nesse caso, Zenas provavelmente era um especialista na lei do governo da Grécia ou Roma. Paulo quer que Tito dê a Zenas e Apolo tudo o que eles precisam para sua jornada quando eles deixarem Creta.</w:t>
      </w:r>
    </w:p>
    <w:p>
      <w:pPr/>
      <w:r>
        <w:rPr>
          <w:lang w:val="pt_PT" w:bidi="pt_PT"/>
        </w:rPr>
      </w:r>
      <w:r>
        <w:rPr>
          <w:lang w:val="pt_PT" w:bidi="pt_PT"/>
        </w:rPr>
        <w:t>Pare aqui e discuta essa pergunta em grupo: como vocês descreverão a ideia de que Zenas era um advogado? Pause este áudio aqui.</w:t>
      </w:r>
    </w:p>
    <w:p>
      <w:pPr/>
      <w:r>
        <w:rPr>
          <w:lang w:val="pt_PT" w:bidi="pt_PT"/>
        </w:rPr>
      </w:r>
      <w:r>
        <w:rPr>
          <w:lang w:val="pt_PT" w:bidi="pt_PT"/>
        </w:rPr>
        <w:t>Paulo quer que os crentes em Creta façam o bem regularmente. Tito ensinará os crentes como fazer isso. A razão pela qual os crentes devem fazer o bem é para que eles atendam às necessidades urgentes dos outros e para que eles vivam vidas produtivas.</w:t>
      </w:r>
    </w:p>
    <w:p>
      <w:pPr/>
      <w:r>
        <w:rPr>
          <w:lang w:val="pt_PT" w:bidi="pt_PT"/>
        </w:rPr>
      </w:r>
      <w:r>
        <w:rPr>
          <w:lang w:val="pt_PT" w:bidi="pt_PT"/>
        </w:rPr>
        <w:t xml:space="preserve">Paulo diz que os crentes que estão perto dele estão enviando saudações a Tito. Paulo também cumprimenta “todos aqueles que nos amam na fé”, o que provavelmente significa todos os crentes em Creta. Os crentes se amam uns aos outros e compartilham uma fé comum em Jesus. Traduza a palavra </w:t>
      </w:r>
      <w:r>
        <w:rPr>
          <w:b/>
          <w:lang w:val="pt_PT" w:bidi="pt_PT"/>
        </w:rPr>
        <w:t>fé</w:t>
      </w:r>
      <w:r>
        <w:rPr>
          <w:lang w:val="pt_PT" w:bidi="pt_PT"/>
        </w:rPr>
        <w:t xml:space="preserve"> da mesma forma que você tem usado em passagens anteriores. Para mais informações sobre </w:t>
      </w:r>
      <w:r>
        <w:rPr>
          <w:b/>
          <w:lang w:val="pt_PT" w:bidi="pt_PT"/>
        </w:rPr>
        <w:t>fé</w:t>
      </w:r>
      <w:r>
        <w:rPr>
          <w:lang w:val="pt_PT" w:bidi="pt_PT"/>
        </w:rPr>
        <w:t>, consulte o Glossário Mestre.</w:t>
      </w:r>
    </w:p>
    <w:p>
      <w:pPr/>
      <w:r>
        <w:rPr>
          <w:lang w:val="pt_PT" w:bidi="pt_PT"/>
        </w:rPr>
      </w:r>
      <w:r>
        <w:rPr>
          <w:lang w:val="pt_PT" w:bidi="pt_PT"/>
        </w:rPr>
        <w:t>Pare aqui e discuta essa pergunta em grupo: como vocês traduzirão a frase “todos aqueles que nos amam na fé”? Pause este áudio aqui.</w:t>
      </w:r>
    </w:p>
    <w:p>
      <w:pPr/>
      <w:r>
        <w:rPr>
          <w:lang w:val="pt_PT" w:bidi="pt_PT"/>
        </w:rPr>
      </w:r>
      <w:r>
        <w:rPr>
          <w:lang w:val="pt_PT" w:bidi="pt_PT"/>
        </w:rPr>
        <w:t xml:space="preserve">Paulo termina a carta a Tito com uma bênção. Ele ora para que a </w:t>
      </w:r>
      <w:r>
        <w:rPr>
          <w:b/>
          <w:lang w:val="pt_PT" w:bidi="pt_PT"/>
        </w:rPr>
        <w:t>graça</w:t>
      </w:r>
      <w:r>
        <w:rPr>
          <w:lang w:val="pt_PT" w:bidi="pt_PT"/>
        </w:rPr>
        <w:t xml:space="preserve"> de Deus esteja com todos os crentes em Creta. Traduza graça da mesma forma que você tem usado em passagens anteriores. Para mais informações sobre </w:t>
      </w:r>
      <w:r>
        <w:rPr>
          <w:b/>
          <w:lang w:val="pt_PT" w:bidi="pt_PT"/>
        </w:rPr>
        <w:t>graça</w:t>
      </w:r>
      <w:r>
        <w:rPr>
          <w:lang w:val="pt_PT" w:bidi="pt_PT"/>
        </w:rPr>
        <w:t>, consulte o Glossário Mestre.</w:t>
      </w:r>
    </w:p>
    <w:p>
      <w:pPr/>
      <w:r>
        <w:rPr>
          <w:lang w:val="pt_PT" w:bidi="pt_PT"/>
        </w:rPr>
      </w:r>
      <w:r>
        <w:rPr>
          <w:b/>
          <w:lang w:val="pt_PT" w:bidi="pt_PT"/>
        </w:rPr>
        <w:t>Este é o fim da gravação.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p>
    <w:p>
      <w:pPr/>
      <w:r>
        <w:rPr>
          <w:lang w:val="pt_PT" w:bidi="pt_PT"/>
        </w:rPr>
      </w:r>
      <w:r>
        <w:rPr>
          <w:b/>
          <w:lang w:val="pt_PT" w:bidi="pt_PT"/>
        </w:rPr>
        <w:t>Este é o fim da gravação.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