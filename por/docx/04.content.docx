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Números 1:1–16</w:t>
      </w:r>
      <w:r>
        <w:rPr>
          <w:lang w:val="pt_PT" w:bidi="pt_PT"/>
        </w:rPr>
      </w:r>
    </w:p>
    <w:p>
      <w:pPr>
        <w:pStyle w:val="Heading3"/>
      </w:pPr>
      <w:r>
        <w:rPr>
          <w:lang w:val="pt_PT" w:bidi="pt_PT"/>
        </w:rPr>
        <w:t>Ouvir e Sentir</w:t>
      </w:r>
    </w:p>
    <w:p>
      <w:pPr/>
      <w:r>
        <w:rPr>
          <w:lang w:val="pt_PT" w:bidi="pt_PT"/>
        </w:rPr>
      </w:r>
      <w:r>
        <w:rPr>
          <w:lang w:val="pt_PT" w:bidi="pt_PT"/>
        </w:rPr>
        <w:t>Nesta etapa, ouçam Números 1.1–16 e guardem em seus corações.</w:t>
      </w:r>
    </w:p>
    <w:p>
      <w:pPr/>
      <w:r>
        <w:rPr>
          <w:lang w:val="pt_PT" w:bidi="pt_PT"/>
        </w:rPr>
      </w:r>
      <w:r>
        <w:rPr>
          <w:lang w:val="pt_PT" w:bidi="pt_PT"/>
        </w:rPr>
        <w:t>Ouçam uma versão em áudio de Números 1.1–16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1.1–16 na tradução mais fácil de entender.</w:t>
      </w:r>
    </w:p>
    <w:p>
      <w:pPr/>
      <w:r>
        <w:rPr>
          <w:lang w:val="pt_PT" w:bidi="pt_PT"/>
        </w:rPr>
      </w:r>
      <w:r>
        <w:rPr>
          <w:lang w:val="pt_PT" w:bidi="pt_PT"/>
        </w:rPr>
        <w:t>Moisés continua sua história da jornada dos israelitas do Egito até a terra que Yahweh os prometeu. Yahweh é o nome pessoal para Deus, e será usado em toda essa passagem. Como vocês se lembram, Yahweh restaura sua aliança, ou promessa vinculativa, com os israelitas depois que ele os resgatou da escravidão no Egito e concordou em ir com eles para a terra prometida, a terra que Yahweh prometeu dar a Abraão e seus descendentes, os israelitas. Agora, Yahweh dá instruções específicas a Moisés para fazer um censo de todos os homens das diferentes tribos de Israel que são velhos o suficiente para ir para a guerra.</w:t>
      </w:r>
    </w:p>
    <w:p>
      <w:pPr/>
      <w:r>
        <w:rPr>
          <w:lang w:val="pt_PT" w:bidi="pt_PT"/>
        </w:rPr>
      </w:r>
      <w:r>
        <w:rPr>
          <w:lang w:val="pt_PT" w:bidi="pt_PT"/>
        </w:rPr>
        <w:t>Como vocês sabem, Moisés e os israelitas ainda estão no deserto do Sinai perto da base do monte Sinai, a montanha onde Yahweh deu a Moisés os 10 mandamentos, ou leis para os israelitas viverem. O deserto era uma área isolada onde há poucas plantas e onde não muitas pessoas se estabelecem.</w:t>
      </w:r>
    </w:p>
    <w:p>
      <w:pPr/>
      <w:r>
        <w:rPr>
          <w:lang w:val="pt_PT" w:bidi="pt_PT"/>
        </w:rPr>
      </w:r>
      <w:r>
        <w:rPr>
          <w:lang w:val="pt_PT" w:bidi="pt_PT"/>
        </w:rPr>
        <w:t xml:space="preserve">Parem aqui e observem em grupo um mapa da </w:t>
      </w:r>
      <w:r>
        <w:rPr>
          <w:b/>
          <w:lang w:val="pt_PT" w:bidi="pt_PT"/>
        </w:rPr>
        <w:t>jornada dos israelitas desde o Egito</w:t>
      </w:r>
      <w:r>
        <w:rPr>
          <w:lang w:val="pt_PT" w:bidi="pt_PT"/>
        </w:rPr>
        <w:t xml:space="preserve"> que mostra onde o monte Sinai está. Pause este áudio aqui.</w:t>
      </w:r>
    </w:p>
    <w:p>
      <w:pPr/>
      <w:r>
        <w:rPr>
          <w:lang w:val="pt_PT" w:bidi="pt_PT"/>
        </w:rPr>
      </w:r>
      <w:r>
        <w:rPr>
          <w:lang w:val="pt_PT" w:bidi="pt_PT"/>
        </w:rPr>
        <w:t>Moisés diz que Yahweh falou a ele na tenda do encontro. Nós ouvimos a frase "Yahweh falou a Moisés" frequentemente em Números. Moisés usa essa frase para enfatizar que todas as instruções que Moisés deu aos israelitas vieram diretamente de Yahweh. A tenda do encontro era a tenda onde a presença de Yahweh habitava com seu povo. O povo poderia mover essa tenda de lugar para lugar conforme eles se moviam. Yahweh se encontrava com Moisés nessa tenda sagrada, também conhecida como o tabernáculo, onde Yahweh disse a Moisés sua vontade para o povo.</w:t>
      </w:r>
    </w:p>
    <w:p>
      <w:pPr/>
      <w:r>
        <w:rPr>
          <w:lang w:val="pt_PT" w:bidi="pt_PT"/>
        </w:rPr>
      </w:r>
      <w:r>
        <w:rPr>
          <w:lang w:val="pt_PT" w:bidi="pt_PT"/>
        </w:rPr>
        <w:t xml:space="preserve">Parem aqui e olhem em grupo para uma imagem do </w:t>
      </w:r>
      <w:r>
        <w:rPr>
          <w:lang w:val="pt_PT" w:bidi="pt_PT"/>
        </w:rPr>
        <w:t>tabernáculo montado</w:t>
      </w:r>
      <w:r>
        <w:rPr>
          <w:lang w:val="pt_PT" w:bidi="pt_PT"/>
        </w:rPr>
        <w:t>. Pause este áudio aqui.</w:t>
      </w:r>
    </w:p>
    <w:p>
      <w:pPr/>
      <w:r>
        <w:rPr>
          <w:lang w:val="pt_PT" w:bidi="pt_PT"/>
        </w:rPr>
      </w:r>
      <w:r>
        <w:rPr>
          <w:lang w:val="pt_PT" w:bidi="pt_PT"/>
        </w:rPr>
        <w:t>Moisés diz que Yahweh falou com ele no primeiro dia do segundo mês do segundo ano desde que os israelitas saíram do Egito. Esse era o 13° mês desde que os israelitas saíram do Egito. O segundo mês naquela cultura e linguagem é o período do ano que nós chamamos de meados de abril e meados de maio. Nós sabemos que os israelitas completaram o tabernáculo no primeiro mês do segundo ano. Isso significa que Yahweh falou a Moisés nessa passagem um mês desde que os israelitas completaram o tabernáculo.</w:t>
      </w:r>
    </w:p>
    <w:p>
      <w:pPr/>
      <w:r>
        <w:rPr>
          <w:lang w:val="pt_PT" w:bidi="pt_PT"/>
        </w:rPr>
      </w:r>
      <w:r>
        <w:rPr>
          <w:lang w:val="pt_PT" w:bidi="pt_PT"/>
        </w:rPr>
        <w:t>Yahweh mandou Moisés e o irmão de Moisés, Arão, a contar o total, ou fazer um censo, dos israelitas, ou os filhos de Israel. Moisés e Arão precisarão contar os israelitas por clãs e por famílias. Um clã se refere a um grande grupo de parentes. A casa do pai era feita de famílias, ou pequenos grupos de parentes. Moisés e Arão precisarão contar e a lista de nomes um por um de cada homem que tem mais de 20 anos de idade. Na cultura israelita, uma vez que o homem fazia 20 anos, ele tinha idade suficiente para exercer atividade militar. Isso significa que Moisés e Arão estão contando o número total de homens israelitas que são aptos para ir à guerra.</w:t>
      </w:r>
    </w:p>
    <w:p>
      <w:pPr/>
      <w:r>
        <w:rPr>
          <w:lang w:val="pt_PT" w:bidi="pt_PT"/>
        </w:rPr>
      </w:r>
      <w:r>
        <w:rPr>
          <w:lang w:val="pt_PT" w:bidi="pt_PT"/>
        </w:rPr>
        <w:t>Parem aqui e discutam essa questão em grupo: quantos anos alguém deve ter para se envolver em atividade militar na sua cultura? Pause este áudio aqui.</w:t>
      </w:r>
    </w:p>
    <w:p>
      <w:pPr/>
      <w:r>
        <w:rPr>
          <w:lang w:val="pt_PT" w:bidi="pt_PT"/>
        </w:rPr>
      </w:r>
      <w:r>
        <w:rPr>
          <w:lang w:val="pt_PT" w:bidi="pt_PT"/>
        </w:rPr>
        <w:t>Moisés e Arão irão enumerar, ou cadastrar, esses homens por companhia. Uma companhia é um grande grupo militar com seu próprio líder e bandeira. Este tipo de censo preparará os israelitas como um exército bem organizado para ir e tomar posse da terra de Canaã, ou a terra prometida.</w:t>
      </w:r>
    </w:p>
    <w:p>
      <w:pPr/>
      <w:r>
        <w:rPr>
          <w:lang w:val="pt_PT" w:bidi="pt_PT"/>
        </w:rPr>
      </w:r>
      <w:r>
        <w:rPr>
          <w:lang w:val="pt_PT" w:bidi="pt_PT"/>
        </w:rPr>
        <w:t>Parem aqui e discutam essa questão em grupo: descrevam uma vez em que os líderes contaram as pessoas em sua comunidade. Como vocês contam pessoas em sua comunidade? Por que vocês contariam grupos de pessoas em sua comunidade? Pause este áudio aqui.</w:t>
      </w:r>
    </w:p>
    <w:p>
      <w:pPr/>
      <w:r>
        <w:rPr>
          <w:lang w:val="pt_PT" w:bidi="pt_PT"/>
        </w:rPr>
      </w:r>
      <w:r>
        <w:rPr>
          <w:lang w:val="pt_PT" w:bidi="pt_PT"/>
        </w:rPr>
        <w:t>Yahweh também diz para Moisés designar 12 homens, um de cada tribo, para ajudar Moisés e Arão com o trabalho de contagem. Como vocês se lembram, Israel consistia de 12 tribos. Cada um dos 12 homens era o cabeça da casa de seu pai, ou o chefe da família da tribo. Yahweh diz a Moisés para nomear cada um dos 12 homens, um de cada tribo, que auxiliará Moisés e Arão com a contagem.</w:t>
      </w:r>
    </w:p>
    <w:p>
      <w:pPr/>
      <w:r>
        <w:rPr>
          <w:lang w:val="pt_PT" w:bidi="pt_PT"/>
        </w:rPr>
      </w:r>
      <w:r>
        <w:rPr>
          <w:lang w:val="pt_PT" w:bidi="pt_PT"/>
        </w:rPr>
        <w:t>Yahweh nomeia as tribos de Israel de acordo com suas mães, não necessariamente de acordo com sua ordem de nascimento. Vocês se lembrarão que Jacó tinha filhos de quatro mães: de Lia, de Raquel, da serva de Lia, e da serva de Raquel. As tribos são listadas com os filhos de Lia primeiro, os filhos de Raquel depois, então os filhos das servas. Ao longo de Números a ordem da lista às vezes muda.</w:t>
      </w:r>
    </w:p>
    <w:p>
      <w:pPr/>
      <w:r>
        <w:rPr>
          <w:lang w:val="pt_PT" w:bidi="pt_PT"/>
        </w:rPr>
      </w:r>
      <w:r>
        <w:rPr>
          <w:lang w:val="pt_PT" w:bidi="pt_PT"/>
        </w:rPr>
        <w:t>Parem aqui e discutam essa questão em grupo: quando você lista grupos de pessoas em sua cultura, como você decide qual ordem irá listá-los? Pause este áudio aqui.</w:t>
      </w:r>
    </w:p>
    <w:p>
      <w:pPr/>
      <w:r>
        <w:rPr>
          <w:lang w:val="pt_PT" w:bidi="pt_PT"/>
        </w:rPr>
      </w:r>
      <w:r>
        <w:rPr>
          <w:lang w:val="pt_PT" w:bidi="pt_PT"/>
        </w:rPr>
        <w:t>Da tribo de Rubem, Yahweh escolhe Elizur, filho de Sedeur. Da tribo de Simeão, Yahweh escolhe Selumiel, filho de Zurisadai. Da tribo de Judá, Yahweh escolhe Naassom, filho de Aminadabe. Da tribo de Issacar, Yahweh escolhe Natanael, filho de Zuar. Da tribo de Zebulom, Yahweh escolhe Eliabe, filho de Helom. Como vocês se lembram, José, o filho de Jacó, tinha dois filhos cujos descendentes se tornaram duas tribos: Efraim e Manassés. De Efraim, Yahweh escolhe Elisama, filho de Amiúde. De Manassés, Yahweh escolhe Gamaliel, filho de Pedazur. Da tribo de Benjamin, Yahweh escolhe Abidã, filho de Gideoni. Da tribo de Dã, Yahweh escolhe Aiezer, filho de Amisadai. Da tribo de Aser, Yahweh escolhe Pagiel, filho de Ocrã. Da tribo de Gade, Yahweh escolhe Elisafe, filho de Deuel. E da tribo de Nafitali, Yahweh escolhe Aira, filho de Enã. Essas são os 12 líderes tribais que ajudarão a contar suas tribos e eventualmente os liderar quando os israelitas marcharem.</w:t>
      </w:r>
    </w:p>
    <w:p>
      <w:pPr/>
      <w:r>
        <w:rPr>
          <w:lang w:val="pt_PT" w:bidi="pt_PT"/>
        </w:rPr>
      </w:r>
      <w:r>
        <w:rPr>
          <w:lang w:val="pt_PT" w:bidi="pt_PT"/>
        </w:rPr>
        <w:t>Depois de Yahweh dar os 12 nomes, Moisés resume quem eram os homens. Moisés os descreve como líderes de suas tribos ancestrais. Isso significa que eles eram chefes, ou distintos e líderes importantes, que representavam toda sua tribo. "Cabeças dos clãs de Israel" significa que eles eram responsáveis por milhares de israelitas em suas tribos. Esses milhares de homens poderiam se tornar grupos de soldados em um exército para ajudar a proteger Israel.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um mês depois que os israelitas terminaram de construir o tabernáculo, Yahweh encontra com Moisés no tabernáculo, também conhecido como a tenda do encontro, no deserto do Sinai. Yahweh diz a Moisés como Moisés e Arão devem contar ou listar todos os homens das diferentes tribos de Israel que têm idade o suficiente para ir à guerra.</w:t>
      </w:r>
    </w:p>
    <w:p>
      <w:pPr/>
      <w:r>
        <w:rPr>
          <w:lang w:val="pt_PT" w:bidi="pt_PT"/>
        </w:rPr>
      </w:r>
      <w:r>
        <w:rPr>
          <w:b/>
          <w:lang w:val="pt_PT" w:bidi="pt_PT"/>
        </w:rPr>
        <w:t>Na segunda cena:</w:t>
      </w:r>
      <w:r>
        <w:rPr>
          <w:lang w:val="pt_PT" w:bidi="pt_PT"/>
        </w:rPr>
        <w:t xml:space="preserve"> Moisés escolhe 12 homens, um líder de cada tribo, para ajudar a ele e a Arão a realizarem o censo.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12 líderes, um de cada tribo</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no livro de Êxodo, Yahweh restaurou sua aliança com os israelitas e disse que ele iria pessoalmente com eles para a terra de Canaã. Yahweh deu aos israelitas instruções específicas sobre como construir o tabernáculo para que Ele morasse com eles. Os israelitas construíram o tabernáculo de acordo com as instruções exatas de Yahweh.</w:t>
      </w:r>
    </w:p>
    <w:p>
      <w:pPr/>
      <w:r>
        <w:rPr>
          <w:lang w:val="pt_PT" w:bidi="pt_PT"/>
        </w:rPr>
      </w:r>
      <w:r>
        <w:rPr>
          <w:lang w:val="pt_PT" w:bidi="pt_PT"/>
        </w:rPr>
        <w:t>Os israelitas ainda estão no deserto do Sinai, mais provavelmente próximo da base do monte do Sinai, onde Moisés recebeu os 10 mandamentos.</w:t>
      </w:r>
    </w:p>
    <w:p>
      <w:pPr/>
      <w:r>
        <w:rPr>
          <w:lang w:val="pt_PT" w:bidi="pt_PT"/>
        </w:rPr>
      </w:r>
      <w:r>
        <w:rPr>
          <w:lang w:val="pt_PT" w:bidi="pt_PT"/>
        </w:rPr>
        <w:t>Moisés diz que ele se encontrou com Yahweh na tenda do encontro, ou na tenda sagrada, onde os israelitas louvavam Yahweh. A tenda do encontro se refere ao tabernáculo, ou à casa de Yahweh.</w:t>
      </w:r>
    </w:p>
    <w:p>
      <w:pPr/>
      <w:r>
        <w:rPr>
          <w:lang w:val="pt_PT" w:bidi="pt_PT"/>
        </w:rPr>
      </w:r>
      <w:r>
        <w:rPr>
          <w:lang w:val="pt_PT" w:bidi="pt_PT"/>
        </w:rPr>
        <w:t>Moisés encontrou com Yahweh no primeiro dia do segundo mês no segundo ano após os israelitas saírem do Egito. A palavra para mês em hebraico significa "lua nova". Isso se refere a um mês lunar que tinha cerca de 29 dias. Então isso significa que era um mês depois que os israelitas terminaram de construir o tabernáculo.</w:t>
      </w:r>
    </w:p>
    <w:p>
      <w:pPr/>
      <w:r>
        <w:rPr>
          <w:lang w:val="pt_PT" w:bidi="pt_PT"/>
        </w:rPr>
      </w:r>
      <w:r>
        <w:rPr>
          <w:lang w:val="pt_PT" w:bidi="pt_PT"/>
        </w:rPr>
        <w:t>Parem aqui e discutam essa questão em grupo: como as pessoas em sua cultura falam sobre o tempo passando? Qual unidade de medida as pessoas em sua cultura usam para o tempo? Pause este áudio aqui.</w:t>
      </w:r>
    </w:p>
    <w:p>
      <w:pPr/>
      <w:r>
        <w:rPr>
          <w:lang w:val="pt_PT" w:bidi="pt_PT"/>
        </w:rPr>
      </w:r>
      <w:r>
        <w:rPr>
          <w:lang w:val="pt_PT" w:bidi="pt_PT"/>
        </w:rPr>
        <w:t>Moisés diz que Yahweh falou a ele na tenda do encontro, ou o tabernáculo. É importante lembrar que somente Moisés poderia entrar nessa tenda sagrada para se encontrar com Yahweh. Ele então sairia da tenda e diria aos israelitas o que Yahweh disse.</w:t>
      </w:r>
    </w:p>
    <w:p>
      <w:pPr/>
      <w:r>
        <w:rPr>
          <w:lang w:val="pt_PT" w:bidi="pt_PT"/>
        </w:rPr>
      </w:r>
      <w:r>
        <w:rPr>
          <w:lang w:val="pt_PT" w:bidi="pt_PT"/>
        </w:rPr>
        <w:t>Yahweh diz para Moisés contar todos os homens israelitas por clã e pela casa do pai. É importante lembrar que um clã é um grupo maior de parentes que é formado por grupos familiares menores, ou casas paternas menores.</w:t>
      </w:r>
    </w:p>
    <w:p>
      <w:pPr/>
      <w:r>
        <w:rPr>
          <w:lang w:val="pt_PT" w:bidi="pt_PT"/>
        </w:rPr>
      </w:r>
      <w:r>
        <w:rPr>
          <w:lang w:val="pt_PT" w:bidi="pt_PT"/>
        </w:rPr>
        <w:t>Moisés e Arão, irmão de Moisés, não somente contarão os homens israelitas, mas também escreverão seus nomes. Vocês se lembrarão que Arão ajudou Moisés a liderar os israelitas, e que Arão era o sumo sacerdote. Eles somente contarão os homens que têm 20 anos de idade ou mais. É importante lembrar que essa era uma maneira de cadastrar, ou torná-los parte do exército israelita.</w:t>
      </w:r>
    </w:p>
    <w:p>
      <w:pPr/>
      <w:r>
        <w:rPr>
          <w:lang w:val="pt_PT" w:bidi="pt_PT"/>
        </w:rPr>
      </w:r>
      <w:r>
        <w:rPr>
          <w:lang w:val="pt_PT" w:bidi="pt_PT"/>
        </w:rPr>
        <w:t>Moisés e Arão contarão os homens cabeça por cabeça. Em outras palavras, Moisés e Arão contarão cada homem um por um para ter certeza de que eles não deixarão ninguém de fora.</w:t>
      </w:r>
    </w:p>
    <w:p>
      <w:pPr/>
      <w:r>
        <w:rPr>
          <w:lang w:val="pt_PT" w:bidi="pt_PT"/>
        </w:rPr>
      </w:r>
      <w:r>
        <w:rPr>
          <w:lang w:val="pt_PT" w:bidi="pt_PT"/>
        </w:rPr>
        <w:t>Yahweh diz para Moisés que um homem de cada tribo ajudará Moisés a contar os israelitas. Isso significa que Moisés levará 12 líderes para ajudar Moisés e Arão. Cada um desses 12 representantes tribais deve ser o chefe de uma família.</w:t>
      </w:r>
    </w:p>
    <w:p>
      <w:pPr/>
      <w:r>
        <w:rPr>
          <w:lang w:val="pt_PT" w:bidi="pt_PT"/>
        </w:rPr>
      </w:r>
      <w:r>
        <w:rPr>
          <w:lang w:val="pt_PT" w:bidi="pt_PT"/>
        </w:rPr>
        <w:t>Yahweh então diz a Moisés os nomes dos líderes de cada tribo que ficará com Moisés. Esses homens ficarão com Moisés, significando que eles ajudarão Moisés e Arão com o censo.</w:t>
      </w:r>
    </w:p>
    <w:p>
      <w:pPr/>
      <w:r>
        <w:rPr>
          <w:lang w:val="pt_PT" w:bidi="pt_PT"/>
        </w:rPr>
      </w:r>
      <w:r>
        <w:rPr>
          <w:lang w:val="pt_PT" w:bidi="pt_PT"/>
        </w:rPr>
        <w:t>Yahweh lista um homem de cada uma das 12 tribos de Israel: Rúbem, Simeão, Judá, Issacar, Zebulom, Efraim, Manassés, Benjamin, Dã, Aser, Gade e Nafitali. É importante notar que Moisés não menciona a tribo de Levi. Isso acontece porque Yahweh tem um propósito especial para os levitas. Em vez disso, os dois filhos de José, Efraim e Manassés, estão listados como tribos israelitas oficiais. Yahweh lista o nome da tribo primeiro, e então o homem dessa tribo que ajudará Moisés.</w:t>
      </w:r>
    </w:p>
    <w:p>
      <w:pPr/>
      <w:r>
        <w:rPr>
          <w:lang w:val="pt_PT" w:bidi="pt_PT"/>
        </w:rPr>
      </w:r>
      <w:r>
        <w:rPr>
          <w:lang w:val="pt_PT" w:bidi="pt_PT"/>
        </w:rPr>
        <w:t>Parem aqui e discutam essa questão em grupo: como vocês se lembram de longas listas de nomes em sua cultura? Discutam com seu grupo maneiras criativas de lembrar os nomes dos 12 líderes de cada uma das 12 tribos. Pause este áudio aqui.</w:t>
      </w:r>
    </w:p>
    <w:p>
      <w:pPr/>
      <w:r>
        <w:rPr>
          <w:lang w:val="pt_PT" w:bidi="pt_PT"/>
        </w:rPr>
      </w:r>
      <w:r>
        <w:rPr>
          <w:lang w:val="pt_PT" w:bidi="pt_PT"/>
        </w:rPr>
        <w:t>O fim da lista de nomes provavelmente marca o fim do discurso direto de Yahweh a Moisés, mas isso não está claro. Depois do fim da lista de nomes, Moisés nos diz quem eram esses líderes. É importante lembrar que os 12 homens são líderes importantes que liderarão suas tribos enquanto elas marcham.</w:t>
      </w:r>
    </w:p>
    <w:p>
      <w:pPr/>
      <w:r>
        <w:rPr>
          <w:lang w:val="pt_PT" w:bidi="pt_PT"/>
        </w:rPr>
      </w:r>
      <w:r>
        <w:rPr>
          <w:lang w:val="pt_PT" w:bidi="pt_PT"/>
        </w:rPr>
        <w:t>Agora, o grupo deve elaborar o roteiro, desenhar ou usar objetos para visualizar a passagem e a ação na passagem.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12 líderes escolhidos de cada tribo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os israelitas no deserto do Sinai. Um mês depois que os israelitas terminam de construir o tabernáculo, Moisés entra na tenda do encontro e se encontra com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“Sinto-me curioso. Me pergunto o que Yahweh dirá a Moisés dessa vez”, ou, “Estou admirado. É incrível ver Yahweh usando o tabernáculo para se encontrar com Moisés. Sou indigno até mesmo de chegar perto da casa de Yahweh”, ou: “Estou ansioso. Estou pronto para começar a viajar novamente em direção à terra que Yahweh nos prometeu. Espero que Yahweh diga a Moisés que é hora de deixar esse deserto”.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dizendo a Moisés dentro da tenda do encontro como Moisés e Arão devem contar todos os homens israelitas que têm pelo menos 20 anos de idade e que, portanto, são capazes de ir à guerra.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“Sinto-me preocupado. Há milhares de pessoas! Como Arão e eu seremos capazes de contá-los todos com precisão?" ou: “Estou pensando. Esse tipo de censo significa que Yahweh está nos organizando como um exército. Mesmo agora ele está nos preparando para entrar na terra de Canaã”, ou: “Sou grato por estar na presença de Yahweh novamente e por saber que ele tem um plano para nosso futuro”.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dizendo a Moisés os nomes de 12 representantes tribais que ajudarão Moisés e Arão a fazer o censo. Cada homem já é um líder do grupo de seu pai. Moisés deixa a tenda e escolhe os 12 homens, um líder de cada tribo, para ajudá-lo a contar os israelitas. Os 12 homens são líderes importantes e respeitados de suas tribos.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no deserto do Sinai. Yahweh é o nome pessoal para Deus, e esse nome é usado em toda essa passagem. É o nome que Deus revelou a Moisés no arbusto ardente, e poderia significar: “Eu sou”. O povo de Deus teve cuidado com seu nome, Yahweh, porque eles o consideravam um nome santo, ou especial.</w:t>
      </w:r>
    </w:p>
    <w:p>
      <w:pPr/>
      <w:r>
        <w:rPr>
          <w:lang w:val="pt_PT" w:bidi="pt_PT"/>
        </w:rPr>
      </w:r>
      <w:r>
        <w:rPr>
          <w:lang w:val="pt_PT" w:bidi="pt_PT"/>
        </w:rPr>
        <w:t xml:space="preserve">Parem aqui e discutam em grupo que palavra ou frase vocês usarão para </w:t>
      </w:r>
      <w:r>
        <w:rPr>
          <w:b/>
          <w:lang w:val="pt_PT" w:bidi="pt_PT"/>
        </w:rPr>
        <w:t>Yahweh</w:t>
      </w:r>
      <w:r>
        <w:rPr>
          <w:lang w:val="pt_PT" w:bidi="pt_PT"/>
        </w:rPr>
        <w:t xml:space="preserve">. Procure </w:t>
      </w:r>
      <w:r>
        <w:rPr>
          <w:lang w:val="pt_PT" w:bidi="pt_PT"/>
        </w:rPr>
        <w:t>Yahweh</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O </w:t>
      </w:r>
      <w:r>
        <w:rPr>
          <w:b/>
          <w:lang w:val="pt_PT" w:bidi="pt_PT"/>
        </w:rPr>
        <w:t>deserto</w:t>
      </w:r>
      <w:r>
        <w:rPr>
          <w:lang w:val="pt_PT" w:bidi="pt_PT"/>
        </w:rPr>
        <w:t xml:space="preserve"> do Sinai se refere a um lugar solitário e isolado, sem água. Quase não há árvores ou arbustos crescendo em um ermo ou deserto. O chão é seco e rochoso, e há animais selvagens rondando por toda área. As pessoas não vivem no deserto. Esse deserto estava localizado na base do Monte Sinai.</w:t>
      </w:r>
    </w:p>
    <w:p>
      <w:pPr/>
      <w:r>
        <w:rPr>
          <w:lang w:val="pt_PT" w:bidi="pt_PT"/>
        </w:rPr>
      </w:r>
      <w:r>
        <w:rPr>
          <w:lang w:val="pt_PT" w:bidi="pt_PT"/>
        </w:rPr>
        <w:t xml:space="preserve">Parem aqui e discutam em grupo que palavra ou frase vocês usarão para </w:t>
      </w:r>
      <w:r>
        <w:rPr>
          <w:b/>
          <w:lang w:val="pt_PT" w:bidi="pt_PT"/>
        </w:rPr>
        <w:t>deserto</w:t>
      </w:r>
      <w:r>
        <w:rPr>
          <w:lang w:val="pt_PT" w:bidi="pt_PT"/>
        </w:rPr>
        <w:t xml:space="preserve">. Procurem </w:t>
      </w:r>
      <w:r>
        <w:rPr>
          <w:lang w:val="pt_PT" w:bidi="pt_PT"/>
        </w:rPr>
        <w:t>deserto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Yahweh fala com Moisés na </w:t>
      </w:r>
      <w:r>
        <w:rPr>
          <w:b/>
          <w:lang w:val="pt_PT" w:bidi="pt_PT"/>
        </w:rPr>
        <w:t>tenda do encontro</w:t>
      </w:r>
      <w:r>
        <w:rPr>
          <w:lang w:val="pt_PT" w:bidi="pt_PT"/>
        </w:rPr>
        <w:t xml:space="preserve">. Isso se refere a uma grande tenda, ou abrigo temporário, que os israelitas se moviam de um lugar para outro e onde a presença de Yahweh vivia. Os israelitas adoravam a Deus nessa tenda. Foi também onde Moisés se encontrou com Yahweh para ouvir a vontade de Yahweh para o povo. A tenda do encontro é outro nome para o </w:t>
      </w:r>
      <w:r>
        <w:rPr>
          <w:b/>
          <w:lang w:val="pt_PT" w:bidi="pt_PT"/>
        </w:rPr>
        <w:t>tabernáculo</w:t>
      </w:r>
      <w:r>
        <w:rPr>
          <w:lang w:val="pt_PT" w:bidi="pt_PT"/>
        </w:rPr>
        <w:t>, ou a Casa de Deus.</w:t>
      </w:r>
    </w:p>
    <w:p>
      <w:pPr/>
      <w:r>
        <w:rPr>
          <w:lang w:val="pt_PT" w:bidi="pt_PT"/>
        </w:rPr>
      </w:r>
      <w:r>
        <w:rPr>
          <w:lang w:val="pt_PT" w:bidi="pt_PT"/>
        </w:rPr>
        <w:t xml:space="preserve">Parem aqui e discutam em grupo que palavra ou frase vocês usarão para a </w:t>
      </w:r>
      <w:r>
        <w:rPr>
          <w:b/>
          <w:lang w:val="pt_PT" w:bidi="pt_PT"/>
        </w:rPr>
        <w:t>tenda do encontro</w:t>
      </w:r>
      <w:r>
        <w:rPr>
          <w:lang w:val="pt_PT" w:bidi="pt_PT"/>
        </w:rPr>
        <w:t xml:space="preserve">. Consultem </w:t>
      </w:r>
      <w:r>
        <w:rPr>
          <w:lang w:val="pt_PT" w:bidi="pt_PT"/>
        </w:rPr>
        <w:t>tabernáculo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Yahweh quer que Moisés conte oficialmente, ou faça um censo dos filhos de Israel, ou dos israelitas. O termo israelitas se refere a todos os descendentes de Jacó, que era o neto de Abraão. Jacó tinha 12 filhos e, portanto, os israelitas estavam divididos em 12 tribos: Rubem, Simeão, Judá, Issacar, Zebulom, Efraim, Manassés, Benjamim, Dã, Aser, Gade e Naftali. Eventualmente, a tribo de José foi dividida em duas “meias tribos”: Efraim e Manassés.</w:t>
      </w:r>
    </w:p>
    <w:p>
      <w:pPr/>
      <w:r>
        <w:rPr>
          <w:lang w:val="pt_PT" w:bidi="pt_PT"/>
        </w:rPr>
      </w:r>
      <w:r>
        <w:rPr>
          <w:lang w:val="pt_PT" w:bidi="pt_PT"/>
        </w:rPr>
        <w:t xml:space="preserve">Parem aqui e discutam em grupo que palavra ou frase vocês usarão para os </w:t>
      </w:r>
      <w:r>
        <w:rPr>
          <w:b/>
          <w:lang w:val="pt_PT" w:bidi="pt_PT"/>
        </w:rPr>
        <w:t>israelitas</w:t>
      </w:r>
      <w:r>
        <w:rPr>
          <w:lang w:val="pt_PT" w:bidi="pt_PT"/>
        </w:rPr>
        <w:t xml:space="preserve">. Procurem </w:t>
      </w:r>
      <w:r>
        <w:rPr>
          <w:lang w:val="pt_PT" w:bidi="pt_PT"/>
        </w:rPr>
        <w:t>israelitas</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Yahweh diz a Moisés para contar os israelitas por </w:t>
      </w:r>
      <w:r>
        <w:rPr>
          <w:b/>
          <w:lang w:val="pt_PT" w:bidi="pt_PT"/>
        </w:rPr>
        <w:t>clã</w:t>
      </w:r>
      <w:r>
        <w:rPr>
          <w:lang w:val="pt_PT" w:bidi="pt_PT"/>
        </w:rPr>
        <w:t xml:space="preserve"> e pelas </w:t>
      </w:r>
      <w:r>
        <w:rPr>
          <w:b/>
          <w:lang w:val="pt_PT" w:bidi="pt_PT"/>
        </w:rPr>
        <w:t>casas paternas</w:t>
      </w:r>
      <w:r>
        <w:rPr>
          <w:lang w:val="pt_PT" w:bidi="pt_PT"/>
        </w:rPr>
        <w:t>. Na cultura hebraica, uma tribo era o maior grupo familiar; havia 12 tribos de Israel. Um clã era o próximo maior grupo de parentes. Cada clã era composto de grupos familiares menores que os israelitas chamavam de famílias ou “casas paternas”. Um clã é composto de várias famílias, o que inclui três ou quatro gerações.</w:t>
      </w:r>
    </w:p>
    <w:p>
      <w:pPr/>
      <w:r>
        <w:rPr>
          <w:lang w:val="pt_PT" w:bidi="pt_PT"/>
        </w:rPr>
      </w:r>
      <w:r>
        <w:rPr>
          <w:lang w:val="pt_PT" w:bidi="pt_PT"/>
        </w:rPr>
        <w:t xml:space="preserve">Parem aqui e discutam como vocês traduzirão o </w:t>
      </w:r>
      <w:r>
        <w:rPr>
          <w:b/>
          <w:lang w:val="pt_PT" w:bidi="pt_PT"/>
        </w:rPr>
        <w:t>clã</w:t>
      </w:r>
      <w:r>
        <w:rPr>
          <w:lang w:val="pt_PT" w:bidi="pt_PT"/>
        </w:rPr>
        <w:t xml:space="preserve"> e a </w:t>
      </w:r>
      <w:r>
        <w:rPr>
          <w:b/>
          <w:lang w:val="pt_PT" w:bidi="pt_PT"/>
        </w:rPr>
        <w:t>casa do pai</w:t>
      </w:r>
      <w:r>
        <w:rPr>
          <w:lang w:val="pt_PT" w:bidi="pt_PT"/>
        </w:rPr>
        <w:t>, ou “família”. Pode ajudar discutir suas próprias famílias e como vocês as dividiriam com base no clã e na casa paterna. Certifiquem-se de que sua tradução deixe claro que o clã é um grupo maior do que a casa de um pai. Pause este áudio aqui.</w:t>
      </w:r>
    </w:p>
    <w:p>
      <w:pPr/>
      <w:r>
        <w:rPr>
          <w:lang w:val="pt_PT" w:bidi="pt_PT"/>
        </w:rPr>
      </w:r>
      <w:r>
        <w:rPr>
          <w:lang w:val="pt_PT" w:bidi="pt_PT"/>
        </w:rPr>
        <w:t xml:space="preserve">Moisés e Arão obedecem a Yahweh e levam 12 homens, um de cada tribo, para ajudá-los a contar os homens israelitas que têm 20 anos ou mais e que são capazes de ir à guerra. Eles organizarão os homens por suas </w:t>
      </w:r>
      <w:r>
        <w:rPr>
          <w:b/>
          <w:lang w:val="pt_PT" w:bidi="pt_PT"/>
        </w:rPr>
        <w:t>tropas</w:t>
      </w:r>
      <w:r>
        <w:rPr>
          <w:lang w:val="pt_PT" w:bidi="pt_PT"/>
        </w:rPr>
        <w:t>, ou grupos de homens combatentes. Os 12 homens que Yahweh lista são líderes importantes que liderarão suas tribos enquanto eles marcham. Como eles têm posições de tanta honra, Moisés mencionará seus nomes novamente mais tarde no livro de Números. Os tradutores precisarão manter esses nomes consistentes em todas as suas traduções.</w:t>
      </w:r>
    </w:p>
    <w:p>
      <w:pPr/>
      <w:r>
        <w:rPr>
          <w:lang w:val="pt_PT" w:bidi="pt_PT"/>
        </w:rPr>
      </w:r>
      <w:r>
        <w:rPr>
          <w:lang w:val="pt_PT" w:bidi="pt_PT"/>
        </w:rPr>
        <w:t xml:space="preserve">Parem aqui e discutam como vocês traduzirão “grupos de homens de combate”, ou </w:t>
      </w:r>
      <w:r>
        <w:rPr>
          <w:b/>
          <w:lang w:val="pt_PT" w:bidi="pt_PT"/>
        </w:rPr>
        <w:t>tropas</w:t>
      </w:r>
      <w:r>
        <w:rPr>
          <w:lang w:val="pt_PT" w:bidi="pt_PT"/>
        </w:rPr>
        <w:t>. Pause este áudio aqui.</w:t>
      </w:r>
    </w:p>
    <w:p>
      <w:pPr/>
      <w:r>
        <w:rPr>
          <w:lang w:val="pt_PT" w:bidi="pt_PT"/>
        </w:rPr>
      </w:r>
      <w:r>
        <w:rPr>
          <w:lang w:val="pt_PT" w:bidi="pt_PT"/>
        </w:rPr>
        <w:t xml:space="preserve">Moisés diz que Yahweh escolheu esses 12 homens da </w:t>
      </w:r>
      <w:r>
        <w:rPr>
          <w:b/>
          <w:lang w:val="pt_PT" w:bidi="pt_PT"/>
        </w:rPr>
        <w:t>congregação</w:t>
      </w:r>
      <w:r>
        <w:rPr>
          <w:lang w:val="pt_PT" w:bidi="pt_PT"/>
        </w:rPr>
        <w:t xml:space="preserve"> de Israel. Congregação significa comunidade e se refere a todos os israelitas.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1:17–47</w:t>
      </w:r>
      <w:r>
        <w:rPr>
          <w:lang w:val="pt_PT" w:bidi="pt_PT"/>
        </w:rPr>
      </w:r>
    </w:p>
    <w:p>
      <w:pPr>
        <w:pStyle w:val="Heading3"/>
      </w:pPr>
      <w:r>
        <w:rPr>
          <w:lang w:val="pt_PT" w:bidi="pt_PT"/>
        </w:rPr>
        <w:t>Ouvir e Sentir</w:t>
      </w:r>
    </w:p>
    <w:p>
      <w:pPr/>
      <w:r>
        <w:rPr>
          <w:lang w:val="pt_PT" w:bidi="pt_PT"/>
        </w:rPr>
      </w:r>
      <w:r>
        <w:rPr>
          <w:lang w:val="pt_PT" w:bidi="pt_PT"/>
        </w:rPr>
        <w:t>Nesta etapa, ouçam Números 1.17–47 e guardem em seus corações.</w:t>
      </w:r>
    </w:p>
    <w:p>
      <w:pPr/>
      <w:r>
        <w:rPr>
          <w:lang w:val="pt_PT" w:bidi="pt_PT"/>
        </w:rPr>
      </w:r>
      <w:r>
        <w:rPr>
          <w:lang w:val="pt_PT" w:bidi="pt_PT"/>
        </w:rPr>
        <w:t>Ouçam uma versão em áudio de Números 1.17–47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1.17–47 na tradução mais fácil de entender.</w:t>
      </w:r>
    </w:p>
    <w:p>
      <w:pPr/>
      <w:r>
        <w:rPr>
          <w:lang w:val="pt_PT" w:bidi="pt_PT"/>
        </w:rPr>
      </w:r>
      <w:r>
        <w:rPr>
          <w:lang w:val="pt_PT" w:bidi="pt_PT"/>
        </w:rPr>
        <w:t>Como vocês se lembram, Moisés e os israelitas estão no deserto do Sinai. Na passagem anterior, Yahweh se encontrou com Moisés no tabernáculo completado, também conhecido como a tenda do encontro, e disse a Moisés para fazer um censo de todos os homens israelitas que poderiam ir à guerra. Yahweh também escolheu 12 homens, um líder de cada tribo, para ajudar Moisés e Arão a contar os israelitas. Agora, Moisés, Arão e os 12 líderes fazem um censo das 12 tribos israelitas.</w:t>
      </w:r>
    </w:p>
    <w:p>
      <w:pPr/>
      <w:r>
        <w:rPr>
          <w:lang w:val="pt_PT" w:bidi="pt_PT"/>
        </w:rPr>
      </w:r>
      <w:r>
        <w:rPr>
          <w:lang w:val="pt_PT" w:bidi="pt_PT"/>
        </w:rPr>
        <w:t>Moisés e Arão chamam os 12 líderes para ajudá-los a contar os israelitas. Como vocês se lembram da passagem anterior, essa passagem está acontecendo no primeiro dia do segundo mês do segundo ano desde que os israelitas deixaram o Egito. Com a ajuda dos 12 homens que Yahweh escolheu, Moisés e Arão reúnem toda a comunidade dos israelitas. Na passagem anterior, Yahweh disse a Moisés para contar todos os homens israelitas que tinham 20 anos de idade ou mais e que, portanto, eram capazes de ir à guerra. Yahweh disse a Moisés para contar os homens por clã e pela casa do pai. Clãs se referem a grupos maiores de parentes, enquanto casas paternas ou famílias se referem a grupos menores de parentes. Yahweh disse a Moisés para contar os israelitas cabeça por cabeça, ou um por um. Agora Moisés obedece a Yahweh, e com a ajuda dos líderes, ele conta, ou cadastra, os israelitas exatamente como Yahweh disse no deserto do Sinai.</w:t>
      </w:r>
    </w:p>
    <w:p>
      <w:pPr/>
      <w:r>
        <w:rPr>
          <w:lang w:val="pt_PT" w:bidi="pt_PT"/>
        </w:rPr>
      </w:r>
      <w:r>
        <w:rPr>
          <w:lang w:val="pt_PT" w:bidi="pt_PT"/>
        </w:rPr>
        <w:t>Moisés agora lista o censo das 12 tribos dos israelitas usando as mesmas frases para cada tribo. Para cada tribo, Moisés explica que listou pelo nome cada homem que tinha 20 anos de idade ou mais e que era fisicamente capaz de ir à guerra. A frase “que foram capazes de ir à guerra” significa que seus corpos estavam em forma o suficiente para ir à guerra. Moisés lista o número de homens em cada tribo e, por fim, soma todos esses números para chegar ao total de homens israelitas que podiam ir à guerra.</w:t>
      </w:r>
    </w:p>
    <w:p>
      <w:pPr/>
      <w:r>
        <w:rPr>
          <w:lang w:val="pt_PT" w:bidi="pt_PT"/>
        </w:rPr>
      </w:r>
      <w:r>
        <w:rPr>
          <w:lang w:val="pt_PT" w:bidi="pt_PT"/>
        </w:rPr>
        <w:t>Parem aqui e discutam em grupo: quando vocês contam pessoas em sua comunidade, como vocês as organizam e quem vocês contam? Por que vocês os organizam dessa maneira? Quais são as diferentes maneiras pelas quais vocês organizam as pessoas em sua comunidade ou área? Pause este áudio aqui.</w:t>
      </w:r>
    </w:p>
    <w:p>
      <w:pPr/>
      <w:r>
        <w:rPr>
          <w:lang w:val="pt_PT" w:bidi="pt_PT"/>
        </w:rPr>
      </w:r>
      <w:r>
        <w:rPr>
          <w:lang w:val="pt_PT" w:bidi="pt_PT"/>
        </w:rPr>
        <w:t>A primeira tribo que Moisés lista é Rubem. Rubem era o primogênito de Israel. Isso significa que Rúben era o filho primogênito de Jacó, cujo nome também era Israel. O número de homens da tribo de Rubem que tinham 20 anos ou mais, e eram capazes de ir à guerra, era de 46.500.</w:t>
      </w:r>
    </w:p>
    <w:p>
      <w:pPr/>
      <w:r>
        <w:rPr>
          <w:lang w:val="pt_PT" w:bidi="pt_PT"/>
        </w:rPr>
      </w:r>
      <w:r>
        <w:rPr>
          <w:lang w:val="pt_PT" w:bidi="pt_PT"/>
        </w:rPr>
        <w:t>O número de homens da tribo de Simeão que tinham 20 anos de idade ou mais e eram capazes de ir à guerra era de 59.300.</w:t>
      </w:r>
    </w:p>
    <w:p>
      <w:pPr/>
      <w:r>
        <w:rPr>
          <w:lang w:val="pt_PT" w:bidi="pt_PT"/>
        </w:rPr>
      </w:r>
      <w:r>
        <w:rPr>
          <w:lang w:val="pt_PT" w:bidi="pt_PT"/>
        </w:rPr>
        <w:t>Moisés usa esse mesmo padrão para listar o número de homens para cada tribo. A tribo de Gade tinha 45.650 homens. A tribo de Judá tinha 74.600 homens. A tribo de Issacar tinha 54.400. A tribo de Zebulom tinha 57.400 homens. A tribo de Efraim, o filho de José, tinha 40.500 homens. A tribo de Manassés tinha 32.200 homens. A tribo de Benjamin tinha 35.400 homens. A tribo de Dã tinha 62.700 homens. A tribo de Aser tinha 41.500 homens. A tribo de Naftali tinha 53.400 homens.</w:t>
      </w:r>
    </w:p>
    <w:p>
      <w:pPr/>
      <w:r>
        <w:rPr>
          <w:lang w:val="pt_PT" w:bidi="pt_PT"/>
        </w:rPr>
      </w:r>
      <w:r>
        <w:rPr>
          <w:lang w:val="pt_PT" w:bidi="pt_PT"/>
        </w:rPr>
        <w:t>Moisés diz que os nomes que ele listou eram todos os nomes que ele enumerou, ou cadastrou, com a ajuda dos 12 líderes tribais. Todos os homens que Moisés listou tinham 20 anos de idade ou mais e foram contados de acordo com suas famílias. O número total de homens israelitas que foram capazes de ir à guerra foi de 603.550.</w:t>
      </w:r>
    </w:p>
    <w:p>
      <w:pPr/>
      <w:r>
        <w:rPr>
          <w:lang w:val="pt_PT" w:bidi="pt_PT"/>
        </w:rPr>
      </w:r>
      <w:r>
        <w:rPr>
          <w:lang w:val="pt_PT" w:bidi="pt_PT"/>
        </w:rPr>
        <w:t>Moisés observa que ele não contou os levitas, ou os descendentes de Levi, como parte do censo. Descobriremos por que na próxima passagem.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1.17–47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Moisés e Arão reúnem os 12 líderes tribais. Juntos, eles fazem um censo das 12 tribos israelitas, assim como Yahweh disse.</w:t>
      </w:r>
    </w:p>
    <w:p>
      <w:pPr/>
      <w:r>
        <w:rPr>
          <w:lang w:val="pt_PT" w:bidi="pt_PT"/>
        </w:rPr>
      </w:r>
      <w:r>
        <w:rPr>
          <w:b/>
          <w:lang w:val="pt_PT" w:bidi="pt_PT"/>
        </w:rPr>
        <w:t>Na segunda cena:</w:t>
      </w:r>
      <w:r>
        <w:rPr>
          <w:lang w:val="pt_PT" w:bidi="pt_PT"/>
        </w:rPr>
        <w:t xml:space="preserve"> Moisés escreve, ou lista, o nome de todos os homens israelitas que têm 20 anos ou mais e são capazes de ir à guerra. Moisés os lista por tribo, clã e casa do pai. Moisés não conta os levitas. No total, há 603.550 homens israelitas que são capazes de ir à guerra.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12 líderes tribais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Levitas</w:t>
      </w:r>
    </w:p>
    <w:p>
      <w:pPr/>
      <w:r>
        <w:rPr>
          <w:lang w:val="pt_PT" w:bidi="pt_PT"/>
        </w:rPr>
      </w:r>
      <w:r>
        <w:rPr>
          <w:lang w:val="pt_PT" w:bidi="pt_PT"/>
        </w:rPr>
        <w:t>Em grupo, prestem atenção às partes do cenário da passagem:</w:t>
      </w:r>
    </w:p>
    <w:p>
      <w:pPr/>
      <w:r>
        <w:rPr>
          <w:lang w:val="pt_PT" w:bidi="pt_PT"/>
        </w:rPr>
      </w:r>
      <w:r>
        <w:rPr>
          <w:lang w:val="pt_PT" w:bidi="pt_PT"/>
        </w:rPr>
        <w:t>Moisés e os israelitas estão no deserto do Sinai. Um deserto é uma área seca e desolada que quase não tem árvores ou arbustos. Esse deserto estava localizado na base do Monte Sinai.</w:t>
      </w:r>
    </w:p>
    <w:p>
      <w:pPr/>
      <w:r>
        <w:rPr>
          <w:lang w:val="pt_PT" w:bidi="pt_PT"/>
        </w:rPr>
      </w:r>
      <w:r>
        <w:rPr>
          <w:lang w:val="pt_PT" w:bidi="pt_PT"/>
        </w:rPr>
        <w:t>É importante lembrar que Yahweh se encontrou com Moisés e ordenou que ele fizesse um censo de todos os homens israelitas que eram capazes de ir à guerra. Yahweh também deu a Moisés os nomes de 12 homens, um de cada tribo, que ajudariam Moisés e Arão a contar os israelitas.</w:t>
      </w:r>
    </w:p>
    <w:p>
      <w:pPr/>
      <w:r>
        <w:rPr>
          <w:lang w:val="pt_PT" w:bidi="pt_PT"/>
        </w:rPr>
      </w:r>
      <w:r>
        <w:rPr>
          <w:lang w:val="pt_PT" w:bidi="pt_PT"/>
        </w:rPr>
        <w:t>O primeiro dia do segundo mês está no segundo ano desde que Yahweh trouxe os israelitas para fora do Egito.</w:t>
      </w:r>
    </w:p>
    <w:p>
      <w:pPr/>
      <w:r>
        <w:rPr>
          <w:lang w:val="pt_PT" w:bidi="pt_PT"/>
        </w:rPr>
      </w:r>
      <w:r>
        <w:rPr>
          <w:lang w:val="pt_PT" w:bidi="pt_PT"/>
        </w:rPr>
        <w:t>Moisés obedece a Yahweh e chama os 12 líderes tribais com seu irmão, Arão. Juntos, eles reúnem todos os israelitas e fazem um censo das 12 tribos.</w:t>
      </w:r>
    </w:p>
    <w:p>
      <w:pPr/>
      <w:r>
        <w:rPr>
          <w:lang w:val="pt_PT" w:bidi="pt_PT"/>
        </w:rPr>
      </w:r>
      <w:r>
        <w:rPr>
          <w:lang w:val="pt_PT" w:bidi="pt_PT"/>
        </w:rPr>
        <w:t>É importante notar que a palavra “numerados” pode ser traduzida como “inscritos”, o que provavelmente significa que Moisés estava escrevendo os nomes de todos os homens israelitas. Os 12 líderes tribais provavelmente ajudaram Moisés ao organizar suas tribos de acordo com o clã, a casa do pai e os homens que tinham 20 anos ou mais e eram capazes de ir à guerra.</w:t>
      </w:r>
    </w:p>
    <w:p>
      <w:pPr/>
      <w:r>
        <w:rPr>
          <w:lang w:val="pt_PT" w:bidi="pt_PT"/>
        </w:rPr>
      </w:r>
      <w:r>
        <w:rPr>
          <w:lang w:val="pt_PT" w:bidi="pt_PT"/>
        </w:rPr>
        <w:t>É importante notar que Moisés usa as mesmas frases para listar o censo por tribo, clã e casa paterna. Toda vez que Moisés lista as 12 tribos dos israelitas no censo, ele usa as mesmas frases para cada tribo. Primeiro, Moisés usa a frase “dos descendentes de…” para mostrar o nome da tribo à qual o povo contado pertencia. Para cada tribo, Moisés explica que listou pelo nome cada homem que tinha 20 anos de idade ou mais e que era fisicamente capaz de ir à guerra. A frase “que foram capazes de ir à guerra” significa que seus corpos estavam em forma o suficiente para ir à guerra. Moisés conta os homens de acordo com seu clã e sua casa paterna. Finalmente, Moisés lista o número de indivíduos do sexo masculino em cada tribo, começando com a frase “o número da tribo de…” ou “os recenseados da tribo de…” Independentemente de qual forma vocês traduzam essas frases, certifiquem-se de usar as mesmas frases e colocá-las na mesma ordem para cada tribo que Moisés listou.</w:t>
      </w:r>
    </w:p>
    <w:p>
      <w:pPr/>
      <w:r>
        <w:rPr>
          <w:lang w:val="pt_PT" w:bidi="pt_PT"/>
        </w:rPr>
      </w:r>
      <w:r>
        <w:rPr>
          <w:lang w:val="pt_PT" w:bidi="pt_PT"/>
        </w:rPr>
        <w:t>Parem aqui e discutam essa questão em grupo: que frases as pessoas usam onde vocês vivem quando elas oficialmente contam as pessoas? Pause este áudio aqui.</w:t>
      </w:r>
    </w:p>
    <w:p>
      <w:pPr/>
      <w:r>
        <w:rPr>
          <w:lang w:val="pt_PT" w:bidi="pt_PT"/>
        </w:rPr>
      </w:r>
      <w:r>
        <w:rPr>
          <w:lang w:val="pt_PT" w:bidi="pt_PT"/>
        </w:rPr>
        <w:t>É importante notar que Moisés não conta a tribo de Levi. Em vez disso, a tribo de José se divide em duas tribos: Efraim e Manassés. Isso ocorre porque Yahweh tem um propósito especial para os levitas.</w:t>
      </w:r>
    </w:p>
    <w:p>
      <w:pPr/>
      <w:r>
        <w:rPr>
          <w:lang w:val="pt_PT" w:bidi="pt_PT"/>
        </w:rPr>
      </w:r>
      <w:r>
        <w:rPr>
          <w:lang w:val="pt_PT" w:bidi="pt_PT"/>
        </w:rPr>
        <w:t>Uma maneira de mostrar isso é dividindo atores ou objetos em 13 grupos. Moisés pode contar 12 dos grupos, mas ele não conta o último grupo. Os atores dos 12 líderes tribais podem ajudar a organizar suas tribos enquanto Moisés as conta.</w:t>
      </w:r>
    </w:p>
    <w:p>
      <w:pPr/>
      <w:r>
        <w:rPr>
          <w:lang w:val="pt_PT" w:bidi="pt_PT"/>
        </w:rPr>
      </w:r>
      <w:r>
        <w:rPr>
          <w:lang w:val="pt_PT" w:bidi="pt_PT"/>
        </w:rPr>
        <w:t>Depois que Moisés contou cada uma das 12 tribos, ele diz que o número total de homens israelitas capazes de ir à guerra é de 603.550.</w:t>
      </w:r>
    </w:p>
    <w:p>
      <w:pPr/>
      <w:r>
        <w:rPr>
          <w:lang w:val="pt_PT" w:bidi="pt_PT"/>
        </w:rPr>
      </w:r>
      <w:r>
        <w:rPr>
          <w:lang w:val="pt_PT" w:bidi="pt_PT"/>
        </w:rPr>
        <w:t>Parem aqui e discutam essa questão em grupo: como vocês listam grandes números como esse em seu idioma? Que tipos de padrões vocês usam quando vocês precisam se lembrar de grandes listas de nomes? Que nomes vocês listariam primeiro e por quê? Como vocês dizem grandes números em seu idioma?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1.17–47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12 líderes tribais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Levitas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e Arão reunindo os 12 líderes tribais. Juntos, Moisés, Arão e os 12 líderes tribais reúnem todos os israelitas e fazem um censo das 12 tribos, assim como Yahweh disse.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líder tribal: “O que você está sentindo ou pensando?” A pessoa pode responder coisas como: “Estou honrado por ajudar Moisés a contar minha tribo”, ou: “Yahweh é sábio em dar ajuda a Moisés, uma vez que temos tantas pessoas”, ou: “Sinto-me nervoso. Não gosto da ideia de ir para a guerra, mas confio que Yahweh está do nosso lado”.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escrevendo o nome de todos os homens israelitas que têm 20 anos de idade ou mais e são capazes de ir à guerra. Moisés os lista por tribo, clã e casa do pai. Moisés não conta os levitas.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 “Sinto-me curioso. Eu me pergunto qual é o propósito de Yahweh para nós”, ou, “Yahweh está nos preparando para ir à guerra. Devemos estar chegando perto da terra de Canaã”, ou, “Sinto-me admirado. Yahweh é tão organizado”.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No total, Moisés conta 603.550 homens israelitas que são capazes de ir à guerra.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1.17–47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Moisés obedece a Yahweh e reúne todos os israelitas. Moisés, Arão e os 12 líderes contam os israelitas por clã e por casa paterna. Um clã é um grande grupo de parentes. Cada clã era composto de grupos familiares menores que os israelitas chamavam de famílias, ou casas paternas. Um clã é composto de várias famílias, que incluem três ou quatro gerações. Certifiquem-se de usar as mesmas palavras para clã e casa paterna que vocês usaram na passagem anterior.</w:t>
      </w:r>
    </w:p>
    <w:p>
      <w:pPr/>
      <w:r>
        <w:rPr>
          <w:lang w:val="pt_PT" w:bidi="pt_PT"/>
        </w:rPr>
      </w:r>
      <w:r>
        <w:rPr>
          <w:lang w:val="pt_PT" w:bidi="pt_PT"/>
        </w:rPr>
        <w:t xml:space="preserve">Moisés conta os israelitas assim como </w:t>
      </w:r>
      <w:r>
        <w:rPr>
          <w:b/>
          <w:lang w:val="pt_PT" w:bidi="pt_PT"/>
        </w:rPr>
        <w:t>Yahweh</w:t>
      </w:r>
      <w:r>
        <w:rPr>
          <w:lang w:val="pt_PT" w:bidi="pt_PT"/>
        </w:rPr>
        <w:t xml:space="preserve"> ordenou. Yahweh é o nome pessoal para Deus, e é usado em toda essa passagem. Certifiquem-se de usar a mesma palavra ou frase para Yahweh que vocês usaram na passagem anterior. Mais informações sobre o nome </w:t>
      </w:r>
      <w:r>
        <w:rPr>
          <w:lang w:val="pt_PT" w:bidi="pt_PT"/>
        </w:rPr>
        <w:t>Yahweh</w:t>
      </w:r>
      <w:r>
        <w:rPr>
          <w:lang w:val="pt_PT" w:bidi="pt_PT"/>
        </w:rPr>
        <w:t xml:space="preserve"> estão no Glossário Mestre.</w:t>
      </w:r>
    </w:p>
    <w:p>
      <w:pPr/>
      <w:r>
        <w:rPr>
          <w:lang w:val="pt_PT" w:bidi="pt_PT"/>
        </w:rPr>
      </w:r>
      <w:r>
        <w:rPr>
          <w:lang w:val="pt_PT" w:bidi="pt_PT"/>
        </w:rPr>
        <w:t xml:space="preserve">Moisés conta os israelitas no deserto, ou </w:t>
      </w:r>
      <w:r>
        <w:rPr>
          <w:b/>
          <w:lang w:val="pt_PT" w:bidi="pt_PT"/>
        </w:rPr>
        <w:t>ermo</w:t>
      </w:r>
      <w:r>
        <w:rPr>
          <w:lang w:val="pt_PT" w:bidi="pt_PT"/>
        </w:rPr>
        <w:t xml:space="preserve">, do Sinai. Usem o mesmo termo para ermo que vocês usaram na passagem anterior, e lembrem-se de que </w:t>
      </w:r>
      <w:r>
        <w:rPr>
          <w:lang w:val="pt_PT" w:bidi="pt_PT"/>
        </w:rPr>
        <w:t>ermo</w:t>
      </w:r>
      <w:r>
        <w:rPr>
          <w:lang w:val="pt_PT" w:bidi="pt_PT"/>
        </w:rPr>
        <w:t xml:space="preserve"> está no Glossário Mestre.</w:t>
      </w:r>
    </w:p>
    <w:p>
      <w:pPr/>
      <w:r>
        <w:rPr>
          <w:lang w:val="pt_PT" w:bidi="pt_PT"/>
        </w:rPr>
      </w:r>
      <w:r>
        <w:rPr>
          <w:lang w:val="pt_PT" w:bidi="pt_PT"/>
        </w:rPr>
        <w:t>Moisés diz que Rubem era o filho primogênito de Israel. Como vocês se lembram, Abraão foi o primeiro antepassado dos israelitas, mas foi ao neto de Abraão, Jacó, a quem Yahweh posteriormente deu o nome de Israel. Desde aquele tempo, os descendentes de Abraão são chamados de israelitas. Aqui, Israel se refere ao antepassado dos israelitas, Jacó. Mais tarde, quando Moisés fala sobre os 12 líderes de Israel, Israel se refere aos descendentes de Jacó como um povo ou nação. Certifiquem-se de que seu público entenda a diferença nas duas maneiras de usar a palavra Israel.</w:t>
      </w:r>
    </w:p>
    <w:p>
      <w:pPr/>
      <w:r>
        <w:rPr>
          <w:lang w:val="pt_PT" w:bidi="pt_PT"/>
        </w:rPr>
      </w:r>
      <w:r>
        <w:rPr>
          <w:lang w:val="pt_PT" w:bidi="pt_PT"/>
        </w:rPr>
        <w:t xml:space="preserve">Parem aqui e discutam em grupo que palavra ou frase vocês usarão para </w:t>
      </w:r>
      <w:r>
        <w:rPr>
          <w:b/>
          <w:lang w:val="pt_PT" w:bidi="pt_PT"/>
        </w:rPr>
        <w:t>Israel</w:t>
      </w:r>
      <w:r>
        <w:rPr>
          <w:lang w:val="pt_PT" w:bidi="pt_PT"/>
        </w:rPr>
        <w:t xml:space="preserve">. Procurem </w:t>
      </w:r>
      <w:r>
        <w:rPr>
          <w:lang w:val="pt_PT" w:bidi="pt_PT"/>
        </w:rPr>
        <w:t>Israel</w:t>
      </w:r>
      <w:r>
        <w:rPr>
          <w:lang w:val="pt_PT" w:bidi="pt_PT"/>
        </w:rPr>
        <w:t xml:space="preserve"> no Glossário Mestre para mais informações. Se vocês já traduziram essa palavra em outro livro da Bíblia, usem a mesma palavra aqui que vocês usaram lá. Pause este áudio aqui.</w:t>
      </w:r>
    </w:p>
    <w:p>
      <w:pPr/>
      <w:r>
        <w:rPr>
          <w:lang w:val="pt_PT" w:bidi="pt_PT"/>
        </w:rPr>
      </w:r>
      <w:r>
        <w:rPr>
          <w:lang w:val="pt_PT" w:bidi="pt_PT"/>
        </w:rPr>
        <w:t>Moisés lista os descendentes de cada filho de Israel. Os descendentes de uma pessoa são seus filhos, netos e todas as gerações futuras da mesma família. Os israelitas são descendentes de Abraão, e cada tribo é composta pelos filhos de Israel, ou Jacó, o neto de Abraão.</w:t>
      </w:r>
    </w:p>
    <w:p>
      <w:pPr/>
      <w:r>
        <w:rPr>
          <w:lang w:val="pt_PT" w:bidi="pt_PT"/>
        </w:rPr>
      </w:r>
      <w:r>
        <w:rPr>
          <w:lang w:val="pt_PT" w:bidi="pt_PT"/>
        </w:rPr>
        <w:t xml:space="preserve">Parem aqui e discutam em grupo que palavra ou frase vocês usarão para </w:t>
      </w:r>
      <w:r>
        <w:rPr>
          <w:b/>
          <w:lang w:val="pt_PT" w:bidi="pt_PT"/>
        </w:rPr>
        <w:t>descendentes</w:t>
      </w:r>
      <w:r>
        <w:rPr>
          <w:lang w:val="pt_PT" w:bidi="pt_PT"/>
        </w:rPr>
        <w:t xml:space="preserve">. Procurem </w:t>
      </w:r>
      <w:r>
        <w:rPr>
          <w:lang w:val="pt_PT" w:bidi="pt_PT"/>
        </w:rPr>
        <w:t>descendentes</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Moisés observa que ele não contou os levitas, ou os descendentes de Levi, como parte do censo. Os levitas eram uma das 12 tribos de Israel. Eles eram os descendentes do filho de Jacó, Levi. Moisés e Arão eram os descendentes de Levi. Yahweh escolhe especialmente os levitas para servi-lo no tabernáculo, ou tenda do encontro, e para cuidar dele.</w:t>
      </w:r>
    </w:p>
    <w:p>
      <w:pPr/>
      <w:r>
        <w:rPr>
          <w:lang w:val="pt_PT" w:bidi="pt_PT"/>
        </w:rPr>
      </w:r>
      <w:r>
        <w:rPr>
          <w:lang w:val="pt_PT" w:bidi="pt_PT"/>
        </w:rPr>
        <w:t xml:space="preserve">Parem aqui e discutam em grupo que palavra ou frase vocês usarão para </w:t>
      </w:r>
      <w:r>
        <w:rPr>
          <w:b/>
          <w:lang w:val="pt_PT" w:bidi="pt_PT"/>
        </w:rPr>
        <w:t>levitas</w:t>
      </w:r>
      <w:r>
        <w:rPr>
          <w:lang w:val="pt_PT" w:bidi="pt_PT"/>
        </w:rPr>
        <w:t xml:space="preserve">. Procurem </w:t>
      </w:r>
      <w:r>
        <w:rPr>
          <w:lang w:val="pt_PT" w:bidi="pt_PT"/>
        </w:rPr>
        <w:t>levitas</w:t>
      </w:r>
      <w:r>
        <w:rPr>
          <w:lang w:val="pt_PT" w:bidi="pt_PT"/>
        </w:rPr>
        <w:t xml:space="preserve"> no Glossário Mestre para mais informações. Se vocês já traduziram essa palavra em outro livro da Bíblia, usem a mesma palavra aqui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1:48–54</w:t>
      </w:r>
      <w:r>
        <w:rPr>
          <w:lang w:val="pt_PT" w:bidi="pt_PT"/>
        </w:rPr>
      </w:r>
    </w:p>
    <w:p>
      <w:pPr>
        <w:pStyle w:val="Heading3"/>
      </w:pPr>
      <w:r>
        <w:rPr>
          <w:lang w:val="pt_PT" w:bidi="pt_PT"/>
        </w:rPr>
        <w:t>Ouvir e Sentir</w:t>
      </w:r>
    </w:p>
    <w:p>
      <w:pPr/>
      <w:r>
        <w:rPr>
          <w:lang w:val="pt_PT" w:bidi="pt_PT"/>
        </w:rPr>
      </w:r>
      <w:r>
        <w:rPr>
          <w:lang w:val="pt_PT" w:bidi="pt_PT"/>
        </w:rPr>
        <w:t>Nesta etapa, ouçam Números 1.48–54 e guardem em seus corações.</w:t>
      </w:r>
    </w:p>
    <w:p>
      <w:pPr/>
      <w:r>
        <w:rPr>
          <w:lang w:val="pt_PT" w:bidi="pt_PT"/>
        </w:rPr>
      </w:r>
      <w:r>
        <w:rPr>
          <w:lang w:val="pt_PT" w:bidi="pt_PT"/>
        </w:rPr>
        <w:t>Ouçam uma versão em áudio de Números 1.48–54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1.48–54 na tradução mais fácil de entender.</w:t>
      </w:r>
    </w:p>
    <w:p>
      <w:pPr/>
      <w:r>
        <w:rPr>
          <w:lang w:val="pt_PT" w:bidi="pt_PT"/>
        </w:rPr>
      </w:r>
      <w:r>
        <w:rPr>
          <w:lang w:val="pt_PT" w:bidi="pt_PT"/>
        </w:rPr>
        <w:t>Moisés acabou de fazer um censo de todos os homens das diferentes tribos de Israel capazes de ir à guerra. Moisés seguiu as instruções de Yahweh e não contou a tribo de Levi, ou os levitas. Em vez disso, nessa passagem, Yahweh escolhe especialmente os levitas para cuidarem e protegerem o tabernáculo, ou a casa de Yahweh. Yahweh é o nome pessoal para Deus e será usado em toda essa passagem.</w:t>
      </w:r>
    </w:p>
    <w:p>
      <w:pPr/>
      <w:r>
        <w:rPr>
          <w:lang w:val="pt_PT" w:bidi="pt_PT"/>
        </w:rPr>
      </w:r>
      <w:r>
        <w:rPr>
          <w:lang w:val="pt_PT" w:bidi="pt_PT"/>
        </w:rPr>
        <w:t>Os israelitas, ou os filhos de Israel, ainda estão no deserto do Sinai, e completaram recentemente a construção do tabernáculo. Yahweh provavelmente deu a Moisés instruções para os levitas como parte das instruções de Yahweh para o censo. Mas Moisés trata o papel que Yahweh designou aos levitas como algo distinto ou separado. Os levitas eram os descendentes de Levi, que era um dos 12 filhos de Jacó. Yahweh estava prestes a fazer algo especial e importante por meio dos levitas.</w:t>
      </w:r>
    </w:p>
    <w:p>
      <w:pPr/>
      <w:r>
        <w:rPr>
          <w:lang w:val="pt_PT" w:bidi="pt_PT"/>
        </w:rPr>
      </w:r>
      <w:r>
        <w:rPr>
          <w:lang w:val="pt_PT" w:bidi="pt_PT"/>
        </w:rPr>
        <w:t xml:space="preserve">Yahweh diz a Moisés para nomear, ou escolher, os levitas para serem responsáveis pelo tabernáculo do testemunho e por todos os seus utensílios. Como vocês se lembram, o tabernáculo é uma grande tenda móvel onde Yahweh vivia e onde os israelitas o adoravam. Moisés usa a frase “o tabernáculo do testemunho”, porque a tenda era o lugar onde Moisés guardava a arca da aliança que continha as tábuas de pedra, ou os 10 mandamentos. Essas tábuas eram um testemunho ou garantia da aliança, ou promessa vinculativa, que Yahweh fez com seu povo escolhido, os israelitas. Vocês podem encontrar mais informações sobre a </w:t>
      </w:r>
      <w:r>
        <w:rPr>
          <w:b/>
          <w:lang w:val="pt_PT" w:bidi="pt_PT"/>
        </w:rPr>
        <w:t>arca da aliança</w:t>
      </w:r>
      <w:r>
        <w:rPr>
          <w:lang w:val="pt_PT" w:bidi="pt_PT"/>
        </w:rPr>
        <w:t xml:space="preserve"> no Glossário Mestre.</w:t>
      </w:r>
    </w:p>
    <w:p>
      <w:pPr/>
      <w:r>
        <w:rPr>
          <w:lang w:val="pt_PT" w:bidi="pt_PT"/>
        </w:rPr>
      </w:r>
      <w:r>
        <w:rPr>
          <w:lang w:val="pt_PT" w:bidi="pt_PT"/>
        </w:rPr>
        <w:t xml:space="preserve">Parem aqui e, em grupo, olhem para um diagrama do </w:t>
      </w:r>
      <w:r>
        <w:rPr>
          <w:lang w:val="pt_PT" w:bidi="pt_PT"/>
        </w:rPr>
        <w:t>tabernáculo montado</w:t>
      </w:r>
      <w:r>
        <w:rPr>
          <w:lang w:val="pt_PT" w:bidi="pt_PT"/>
        </w:rPr>
        <w:t>. Pause este áudio aqui.</w:t>
      </w:r>
    </w:p>
    <w:p>
      <w:pPr/>
      <w:r>
        <w:rPr>
          <w:lang w:val="pt_PT" w:bidi="pt_PT"/>
        </w:rPr>
      </w:r>
      <w:r>
        <w:rPr>
          <w:lang w:val="pt_PT" w:bidi="pt_PT"/>
        </w:rPr>
        <w:t>Yahweh enfatiza que apenas os levitas podem carregar o tabernáculo e tudo o que lhe pertence. Apenas os levitas carregarão a tenda, cuidarão dela e acamparão ao seu redor. Isso significa que os levitas montarão suas tendas em um círculo ao redor do tabernáculo.</w:t>
      </w:r>
    </w:p>
    <w:p>
      <w:pPr/>
      <w:r>
        <w:rPr>
          <w:lang w:val="pt_PT" w:bidi="pt_PT"/>
        </w:rPr>
      </w:r>
      <w:r>
        <w:rPr>
          <w:lang w:val="pt_PT" w:bidi="pt_PT"/>
        </w:rPr>
        <w:t xml:space="preserve">Parem aqui e olhem em grupo para uma ilustração de uma </w:t>
      </w:r>
      <w:r>
        <w:rPr>
          <w:lang w:val="pt_PT" w:bidi="pt_PT"/>
        </w:rPr>
        <w:t>tenda usada pelos israelitas</w:t>
      </w:r>
      <w:r>
        <w:rPr>
          <w:lang w:val="pt_PT" w:bidi="pt_PT"/>
        </w:rPr>
        <w:t>. Pause este áudio aqui.</w:t>
      </w:r>
    </w:p>
    <w:p>
      <w:pPr/>
      <w:r>
        <w:rPr>
          <w:lang w:val="pt_PT" w:bidi="pt_PT"/>
        </w:rPr>
      </w:r>
      <w:r>
        <w:rPr>
          <w:lang w:val="pt_PT" w:bidi="pt_PT"/>
        </w:rPr>
        <w:t>Quando Yahweh quiser que o tabernáculo se mova, apenas os levitas devem desmontar o tabernáculo, embalá-lo e montar o tabernáculo novamente quando os israelitas chegarem ao seu próximo acampamento. Yahweh adverte fortemente a Moisés que, se qualquer israelita que não seja levita se aproximar do tabernáculo, então os guardas levitas executarão essa pessoa, ou matarão essa pessoa.</w:t>
      </w:r>
    </w:p>
    <w:p>
      <w:pPr/>
      <w:r>
        <w:rPr>
          <w:lang w:val="pt_PT" w:bidi="pt_PT"/>
        </w:rPr>
      </w:r>
      <w:r>
        <w:rPr>
          <w:lang w:val="pt_PT" w:bidi="pt_PT"/>
        </w:rPr>
        <w:t>O resto dos israelitas montará suas tendas de acordo com suas tribos e tropas, ou grupos de homens combatentes. Isso significa que Moisés havia organizado os israelitas em um grande exército. Os israelitas usavam estandartes, ou bandeiras, para separar ou distinguir as diferentes tribos. Esse era algum tipo de sinal ou marcador visual, provavelmente uma bandeira de algum tipo, que ajudava a dividir o acampamento israelita em seções diferentes.</w:t>
      </w:r>
    </w:p>
    <w:p>
      <w:pPr/>
      <w:r>
        <w:rPr>
          <w:lang w:val="pt_PT" w:bidi="pt_PT"/>
        </w:rPr>
      </w:r>
      <w:r>
        <w:rPr>
          <w:lang w:val="pt_PT" w:bidi="pt_PT"/>
        </w:rPr>
        <w:t>Parem aqui e discutam essa questão em grupo: descrevam os grupos de pessoas em sua cultura que viajam com frequência. Como eles se organizam ou definem onde ficam a cada noite? Como as pessoas nas aldeias organizam o local onde vivem? Que tipo de responsabilidades os grupos menores têm dentro do grande grupo? Pause este áudio aqui.</w:t>
      </w:r>
    </w:p>
    <w:p>
      <w:pPr/>
      <w:r>
        <w:rPr>
          <w:lang w:val="pt_PT" w:bidi="pt_PT"/>
        </w:rPr>
      </w:r>
      <w:r>
        <w:rPr>
          <w:lang w:val="pt_PT" w:bidi="pt_PT"/>
        </w:rPr>
        <w:t>Em contraste, os levitas acamparão ao redor do tabernáculo. Yahweh faz isso para que os outros israelitas não cheguem perto do tabernáculo. Se outros israelitas se aproximarem do tabernáculo, isso fará com que a ira de Yahweh venha sobre a comunidade, porque os outros israelitas não são separados especialmente para o serviço a Yahweh, como os levitas são. Os levitas não apenas cuidarão do tabernáculo, mas seu círculo protetor ao redor do tabernáculo também o protegerá. Os levitas irão montar guarda ao tabernáculo de outras pessoas que se aproximarem e protegerão o povo da ira de Yahweh.</w:t>
      </w:r>
    </w:p>
    <w:p>
      <w:pPr/>
      <w:r>
        <w:rPr>
          <w:lang w:val="pt_PT" w:bidi="pt_PT"/>
        </w:rPr>
      </w:r>
      <w:r>
        <w:rPr>
          <w:lang w:val="pt_PT" w:bidi="pt_PT"/>
        </w:rPr>
        <w:t>Parem aqui e discutam essa questão em grupo: como as pessoas protegem ou guardam os lugares sagrados em sua cultura? O que acontece se alguém tentar se aproximar sem permissão? Pause este áudio aqui.</w:t>
      </w:r>
    </w:p>
    <w:p>
      <w:pPr/>
      <w:r>
        <w:rPr>
          <w:lang w:val="pt_PT" w:bidi="pt_PT"/>
        </w:rPr>
      </w:r>
      <w:r>
        <w:rPr>
          <w:lang w:val="pt_PT" w:bidi="pt_PT"/>
        </w:rPr>
        <w:t>Então os israelitas obedeceram a todos os mandamentos de Yahweh depois de os ouvirem de Moisés.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1.48–54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Moisés faz um censo dos israelitas, mas não conta os levitas, porque Yahweh disse a Moisés para não os incluir com o resto dos israelitas.</w:t>
      </w:r>
    </w:p>
    <w:p>
      <w:pPr/>
      <w:r>
        <w:rPr>
          <w:lang w:val="pt_PT" w:bidi="pt_PT"/>
        </w:rPr>
      </w:r>
      <w:r>
        <w:rPr>
          <w:b/>
          <w:lang w:val="pt_PT" w:bidi="pt_PT"/>
        </w:rPr>
        <w:t>Na segunda cena:</w:t>
      </w:r>
      <w:r>
        <w:rPr>
          <w:lang w:val="pt_PT" w:bidi="pt_PT"/>
        </w:rPr>
        <w:t xml:space="preserve"> Yahweh diz a Moisés para colocar os levitas como responsáveis por cuidar do tabernáculo e de todos os objetos que lhe pertencem. Os levitas têm que carregar todas as partes do tabernáculo quando os israelitas viajam, e então os levitas têm que acampar ao redor do tabernáculo uma vez que os levitas o tenham montado.</w:t>
      </w:r>
    </w:p>
    <w:p>
      <w:pPr/>
      <w:r>
        <w:rPr>
          <w:lang w:val="pt_PT" w:bidi="pt_PT"/>
        </w:rPr>
      </w:r>
      <w:r>
        <w:rPr>
          <w:b/>
          <w:lang w:val="pt_PT" w:bidi="pt_PT"/>
        </w:rPr>
        <w:t>Na terceira cena:</w:t>
      </w:r>
      <w:r>
        <w:rPr>
          <w:lang w:val="pt_PT" w:bidi="pt_PT"/>
        </w:rPr>
        <w:t xml:space="preserve"> Yahweh diz a Moisés que os levitas são responsáveis por desmontar o tabernáculo, carregar o tabernáculo e remontá-lo quando os israelitas chegarem ao seu próximo destino. Yahweh diz que, se alguém que não for levita se aproximar do tabernáculo, então os guardas levitas devem matar essa pessoa.</w:t>
      </w:r>
    </w:p>
    <w:p>
      <w:pPr/>
      <w:r>
        <w:rPr>
          <w:lang w:val="pt_PT" w:bidi="pt_PT"/>
        </w:rPr>
      </w:r>
      <w:r>
        <w:rPr>
          <w:b/>
          <w:lang w:val="pt_PT" w:bidi="pt_PT"/>
        </w:rPr>
        <w:t>Na quarta cena:</w:t>
      </w:r>
      <w:r>
        <w:rPr>
          <w:lang w:val="pt_PT" w:bidi="pt_PT"/>
        </w:rPr>
        <w:t xml:space="preserve"> Yahweh diz a Moisés que cada tribo tem um lugar especial para seus grupos familiares. Yahweh instrui os levitas a acamparem ao redor do tabernáculo para proteger os israelitas da ira de Yahweh. Yahweh diz que os levitas devem ficar de guarda ao redor do tabernáculo.</w:t>
      </w:r>
    </w:p>
    <w:p>
      <w:pPr/>
      <w:r>
        <w:rPr>
          <w:lang w:val="pt_PT" w:bidi="pt_PT"/>
        </w:rPr>
      </w:r>
      <w:r>
        <w:rPr>
          <w:b/>
          <w:lang w:val="pt_PT" w:bidi="pt_PT"/>
        </w:rPr>
        <w:t>Na quinta cena:</w:t>
      </w:r>
      <w:r>
        <w:rPr>
          <w:lang w:val="pt_PT" w:bidi="pt_PT"/>
        </w:rPr>
        <w:t xml:space="preserve"> os israelitas fizeram tudo o que Yahweh disse a eles para fazer.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O resto dos 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disse a Moisés para contar o número de homens israelitas de cada tribo que são capazes de ir à guerra. Como vocês se lembram, os israelitas são os descendentes de Jacó. Como Jacó tinha 12 filhos, há 12 tribos de Israel. Moisés contou 11 das tribos, mas não contou os levitas, ou os descendentes de Levi.</w:t>
      </w:r>
    </w:p>
    <w:p>
      <w:pPr/>
      <w:r>
        <w:rPr>
          <w:lang w:val="pt_PT" w:bidi="pt_PT"/>
        </w:rPr>
      </w:r>
      <w:r>
        <w:rPr>
          <w:lang w:val="pt_PT" w:bidi="pt_PT"/>
        </w:rPr>
        <w:t>É importante notar que a ordem dos eventos quando Yahweh diz a Moisés para não contar os levitas não é muito clara. É possível que Yahweh tenha dito a Moisés para não contar os levitas antes de Moisés começar o censo. Nesse caso, Moisés apresenta o mandamento de Yahweh como uma explicação de por que Moisés não contou os levitas como parte do censo original.</w:t>
      </w:r>
    </w:p>
    <w:p>
      <w:pPr/>
      <w:r>
        <w:rPr>
          <w:lang w:val="pt_PT" w:bidi="pt_PT"/>
        </w:rPr>
      </w:r>
      <w:r>
        <w:rPr>
          <w:lang w:val="pt_PT" w:bidi="pt_PT"/>
        </w:rPr>
        <w:t>Yahweh diz a Moisés para não incluir os levitas no censo ou na contagem dos israelitas. Moisés usa essa declaração como uma maneira de apresentar uma nova seção. Nessa seção, Moisés fala sobre o papel especial dos levitas como guardiões ou protetores do tabernáculo.</w:t>
      </w:r>
    </w:p>
    <w:p>
      <w:pPr/>
      <w:r>
        <w:rPr>
          <w:lang w:val="pt_PT" w:bidi="pt_PT"/>
        </w:rPr>
      </w:r>
      <w:r>
        <w:rPr>
          <w:lang w:val="pt_PT" w:bidi="pt_PT"/>
        </w:rPr>
        <w:t>É importante notar que Yahweh está dando importância especial ao papel dos levitas, usando duas expressões diferentes, mas semelhantes. Ambas as frases, “apenas a tribo de Levi você não contará”, e “você não fará o censo deles”, demonstram a mesma ideia.</w:t>
      </w:r>
    </w:p>
    <w:p>
      <w:pPr/>
      <w:r>
        <w:rPr>
          <w:lang w:val="pt_PT" w:bidi="pt_PT"/>
        </w:rPr>
      </w:r>
      <w:r>
        <w:rPr>
          <w:lang w:val="pt_PT" w:bidi="pt_PT"/>
        </w:rPr>
        <w:t>Yahweh disse a Moisés para colocar os levitas como responsáveis por cuidar do tabernáculo e de todos os objetos que lhe pertenciam.</w:t>
      </w:r>
    </w:p>
    <w:p>
      <w:pPr/>
      <w:r>
        <w:rPr>
          <w:lang w:val="pt_PT" w:bidi="pt_PT"/>
        </w:rPr>
      </w:r>
      <w:r>
        <w:rPr>
          <w:lang w:val="pt_PT" w:bidi="pt_PT"/>
        </w:rPr>
        <w:t>É importante lembrar que o tabernáculo e os objetos eram os objetos sagrados ou santos construídos pelos israelitas sob as instruções de Yahweh e a aprovação de Moisés.</w:t>
      </w:r>
    </w:p>
    <w:p>
      <w:pPr/>
      <w:r>
        <w:rPr>
          <w:lang w:val="pt_PT" w:bidi="pt_PT"/>
        </w:rPr>
      </w:r>
      <w:r>
        <w:rPr>
          <w:lang w:val="pt_PT" w:bidi="pt_PT"/>
        </w:rPr>
        <w:t>Os levitas têm que carregar todas as partes do tabernáculo quando os israelitas viajam, e então os levitas têm que acampar ao redor do tabernáculo uma vez que os levitas o tenham preparado.</w:t>
      </w:r>
    </w:p>
    <w:p>
      <w:pPr/>
      <w:r>
        <w:rPr>
          <w:lang w:val="pt_PT" w:bidi="pt_PT"/>
        </w:rPr>
      </w:r>
      <w:r>
        <w:rPr>
          <w:lang w:val="pt_PT" w:bidi="pt_PT"/>
        </w:rPr>
        <w:t>Yahweh diz a Moisés que os levitas são responsáveis por desmontar o tabernáculo, carregá-lo e remontá-lo quando os israelitas chegarem ao seu próximo destino. Yahweh diz que se alguém se aproximar do tabernáculo e não for um levita, então os guardas levitas devem matar essa pessoa.</w:t>
      </w:r>
    </w:p>
    <w:p>
      <w:pPr/>
      <w:r>
        <w:rPr>
          <w:lang w:val="pt_PT" w:bidi="pt_PT"/>
        </w:rPr>
      </w:r>
      <w:r>
        <w:rPr>
          <w:lang w:val="pt_PT" w:bidi="pt_PT"/>
        </w:rPr>
        <w:t>É importante notar que Yahweh nomeia os levitas como guardas do tabernáculo. Mais tarde, descobriremos que eles foram os responsáveis pela execução de qualquer pessoa que se aproximasse demais do tabernáculo.</w:t>
      </w:r>
    </w:p>
    <w:p>
      <w:pPr/>
      <w:r>
        <w:rPr>
          <w:lang w:val="pt_PT" w:bidi="pt_PT"/>
        </w:rPr>
      </w:r>
      <w:r>
        <w:rPr>
          <w:lang w:val="pt_PT" w:bidi="pt_PT"/>
        </w:rPr>
        <w:t>Yahweh diz a Moisés que cada tribo tem um lugar designado para sua tribo e sua família, que eles marcarão com um estandarte, ou bandeira.</w:t>
      </w:r>
    </w:p>
    <w:p>
      <w:pPr/>
      <w:r>
        <w:rPr>
          <w:lang w:val="pt_PT" w:bidi="pt_PT"/>
        </w:rPr>
      </w:r>
      <w:r>
        <w:rPr>
          <w:lang w:val="pt_PT" w:bidi="pt_PT"/>
        </w:rPr>
        <w:t>Parem aqui e discutam em grupo: que tipos de marcadores as pessoas usam para mostrar quem vive onde, ou para mostrar certas áreas em sua comunidade? Pause este áudio aqui.</w:t>
      </w:r>
    </w:p>
    <w:p>
      <w:pPr/>
      <w:r>
        <w:rPr>
          <w:lang w:val="pt_PT" w:bidi="pt_PT"/>
        </w:rPr>
      </w:r>
      <w:r>
        <w:rPr>
          <w:lang w:val="pt_PT" w:bidi="pt_PT"/>
        </w:rPr>
        <w:t>Yahweh disse que os levitas deveriam acampar ao redor do tabernáculo para proteger os outros israelitas da ira de Yahweh. Isso ocorreu porque os outros israelitas não foram separados para o serviço especial a Yahweh, como os levitas foram. Os outros israelitas não podiam estar na presença de Yahweh — eles não eram ritualmente limpos e não eram separados da mesma maneira que os levitas. Por causa disso, Yahweh diz que os levitas ficarão de guarda ao redor do tabernáculo.</w:t>
      </w:r>
    </w:p>
    <w:p>
      <w:pPr/>
      <w:r>
        <w:rPr>
          <w:lang w:val="pt_PT" w:bidi="pt_PT"/>
        </w:rPr>
      </w:r>
      <w:r>
        <w:rPr>
          <w:lang w:val="pt_PT" w:bidi="pt_PT"/>
        </w:rPr>
        <w:t>Então os israelitas fazem tudo o que Yahweh disse a eles para fazer. Mais uma vez, Moisés repete que os israelitas fizeram tudo o que Yahweh disse para mostrar o ciclo de como os israelitas obedeceram e então desobedeceram a Yahweh. Esse é um ciclo importante que aparecerá muitas vezes no livro de Números.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1.48–54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O resto dos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fazendo um censo dos israelitas. Ele não conta os levitas porque Yahweh disse a ele para não incluí-los com o resto dos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outros israelitas: “O que você está sentindo ou pensando?” A pessoa pode responder coisas como: “E os levitas?” Eles não lutarão ao nosso lado?”, ou: “Sinto-me curioso. Qual é o propósito de Yahweh para os levitas?” ou: “Sinto-me com ciúmes. O que torna os levitas tão especiais?"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falando com Moisés sobre os levitas. Vocês podem querer encenar cada parte das instruções de Yahweh no pano de fundo enquanto Yahweh fala com Moisés. Vocês podem fazer isso como uma maneira de representar que os israelitas obedeceram a todos os mandamentos de Yahweh.</w:t>
      </w:r>
    </w:p>
    <w:p>
      <w:pPr/>
      <w:r>
        <w:rPr>
          <w:lang w:val="pt_PT" w:bidi="pt_PT"/>
        </w:rPr>
      </w:r>
      <w:r>
        <w:rPr>
          <w:lang w:val="pt_PT" w:bidi="pt_PT"/>
        </w:rPr>
        <w:t>Yahweh diz a Moisés para colocar os levitas como responsáveis por cuidar do tabernáculo e de todos os objetos que lhe pertencem. Yahweh instrui os levitas a carregar todas as partes do tabernáculo e então acampar ao redor dele, uma vez que o tenham montado.</w:t>
      </w:r>
    </w:p>
    <w:p>
      <w:pPr/>
      <w:r>
        <w:rPr>
          <w:lang w:val="pt_PT" w:bidi="pt_PT"/>
        </w:rPr>
      </w:r>
      <w:r>
        <w:rPr>
          <w:lang w:val="pt_PT" w:bidi="pt_PT"/>
        </w:rPr>
        <w:t>Yahweh diz a Moisés que os levitas são responsáveis por desmontar o tabernáculo, carregar o tabernáculo e reconstruir o tabernáculo quando os israelitas chegarem ao seu próximo destino. Yahweh diz que se alguém se aproximar do tabernáculo e não for um levita, então os guardas levitas devem matar essa pessoa.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“Sinto-me preocupado. O povo tem que entender o quão importante o tabernáculo é para Yahweh e o que acontecerá se as pessoas chegarem perto demais”, ou: “Sinto-me honrado por Yahweh ter escolhido minha tribo para cuidar de sua casa especial”, ou: “Essa é uma responsabilidade importante. Os levitas devem proteger bem a casa de Yahweh”.</w:t>
      </w:r>
    </w:p>
    <w:p>
      <w:pPr>
        <w:pStyle w:val="ListBullet"/>
        <w:spacing w:line="240" w:lineRule="auto"/>
        <w:ind w:left="720"/>
      </w:pPr>
      <w:r>
        <w:rPr>
          <w:lang w:val="pt_PT" w:bidi="pt_PT"/>
        </w:rPr>
      </w:r>
      <w:r>
        <w:rPr>
          <w:lang w:val="pt_PT" w:bidi="pt_PT"/>
        </w:rPr>
        <w:t>Pergunte à pessoa que interpreta um israelita enquanto eles ouvem as instruções de Yahweh: “O que você está sentindo ou pensando?” A pessoa pode responder coisas como: “Sinto-me com medo. Não quero chegar muito perto do tabernáculo e arriscar a ira de Yahweh”, ou: “Não estou mais com ciúmes. Isso soa como uma responsabilidade séria para os levitas, com consequências sérias pela desobediência”, ou: “Sinto-me admirado. Yahweh fornece ordem e soluções para até mesmo os menores detalhes de nossa jornada”.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dizendo a Moisés que cada tribo tem um lugar designado para sua família. Yahweh diz que os levitas acamparão ao redor do tabernáculo para proteger os israelitas da ira de Yahweh. Yahweh diz que os levitas ficarão de guarda ao redor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levita enquanto ouvem as instruções de Yahweh: “O que você está sentindo ou pensando?” A pessoa pode responder coisas como: “Sinto-me nervoso. Essa é uma responsabilidade séria. Realmente espero que ninguém provoque a ira de Yahweh”, ou: “Sinto-me honrado em servir e proteger a casa de Yahweh!” ou: “Sinto-me admirado. Como será ficar ao lado da presença de Yahweh enquanto nós viajamos?”</w:t>
      </w:r>
    </w:p>
    <w:p>
      <w:pPr/>
      <w:r>
        <w:rPr>
          <w:lang w:val="pt_PT" w:bidi="pt_PT"/>
        </w:rPr>
      </w:r>
      <w:r>
        <w:rPr>
          <w:lang w:val="pt_PT" w:bidi="pt_PT"/>
        </w:rPr>
        <w:t>Os israelitas obedecem a todos os mandamentos de Yahweh para os levitas.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1.48–54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disse a Moisés para fazer um </w:t>
      </w:r>
      <w:r>
        <w:rPr>
          <w:b/>
          <w:lang w:val="pt_PT" w:bidi="pt_PT"/>
        </w:rPr>
        <w:t>censo</w:t>
      </w:r>
      <w:r>
        <w:rPr>
          <w:lang w:val="pt_PT" w:bidi="pt_PT"/>
        </w:rPr>
        <w:t xml:space="preserve">, ou contar todas as tribos israelitas, exceto os levitas. Lembrem-se de que Yahweh é o nome pessoal para Deus, e é usado em toda essa passagem. Use o mesmo nome para Yahweh que vocês usaram em passagens anteriores. Censo se refere a uma contagem oficial das pessoas. Certifiquem-se de usar a mesma palavra para censo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Os </w:t>
      </w:r>
      <w:r>
        <w:rPr>
          <w:b/>
          <w:lang w:val="pt_PT" w:bidi="pt_PT"/>
        </w:rPr>
        <w:t>levitas</w:t>
      </w:r>
      <w:r>
        <w:rPr>
          <w:lang w:val="pt_PT" w:bidi="pt_PT"/>
        </w:rPr>
        <w:t xml:space="preserve"> eram uma das 12 tribos de Israel. Eles eram os descendentes do filho de Jacó, Levi. Moisés e Arão eram os descendentes de Levi. Yahweh escolhe especialmente os levitas para servi-lo no tabernáculo e cuidar dele. Os levitas eram um povo guerreiro que protegia o tabernáculo de qualquer pessoa pecadora que se aproximasse demais. Usem a mesma palavra ou frase para levitas que vocês usaram em passagens anteriores. Para mais informações sobre os </w:t>
      </w:r>
      <w:r>
        <w:rPr>
          <w:lang w:val="pt_PT" w:bidi="pt_PT"/>
        </w:rPr>
        <w:t>levitas</w:t>
      </w:r>
      <w:r>
        <w:rPr>
          <w:lang w:val="pt_PT" w:bidi="pt_PT"/>
        </w:rPr>
        <w:t>, consultem o Glossário Mestre.</w:t>
      </w:r>
    </w:p>
    <w:p>
      <w:pPr/>
      <w:r>
        <w:rPr>
          <w:lang w:val="pt_PT" w:bidi="pt_PT"/>
        </w:rPr>
      </w:r>
      <w:r>
        <w:rPr>
          <w:lang w:val="pt_PT" w:bidi="pt_PT"/>
        </w:rPr>
        <w:t xml:space="preserve">Os levitas não são parte do censo dos </w:t>
      </w:r>
      <w:r>
        <w:rPr>
          <w:b/>
          <w:lang w:val="pt_PT" w:bidi="pt_PT"/>
        </w:rPr>
        <w:t>israelitas</w:t>
      </w:r>
      <w:r>
        <w:rPr>
          <w:lang w:val="pt_PT" w:bidi="pt_PT"/>
        </w:rPr>
        <w:t xml:space="preserve">, ou dos filhos de Israel. O termo israelitas se refere a todos os descendentes de Jacó. Jacó tinha 12 filhos e, portanto, os israelitas foram divididos em 12 tribos. Deus fez uma aliança, ou acordo especial, com os israelitas. O acordo era que os israelitas obedeceriam a todos os mandamentos de Deus, e Deus abençoaria os israelitas e os tornaria uma bênção para todas as pessoas na terra. Usem a mesma palavra ou frase para israelitas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 xml:space="preserve">Yahweh nomeia os levitas para servirem no </w:t>
      </w:r>
      <w:r>
        <w:rPr>
          <w:b/>
          <w:lang w:val="pt_PT" w:bidi="pt_PT"/>
        </w:rPr>
        <w:t>tabernáculo</w:t>
      </w:r>
      <w:r>
        <w:rPr>
          <w:lang w:val="pt_PT" w:bidi="pt_PT"/>
        </w:rPr>
        <w:t xml:space="preserve"> do testemunho e cuidarem dele. O tabernáculo se refere à grande tenda movida de um lugar para outro pelos israelitas e à morada de Yahweh. É onde os israelitas adorarão Yahweh. Esse era o lugar onde os sacerdotes faziam sacrifícios em nome do povo antes que o filho de Davi construísse o templo.</w:t>
      </w:r>
    </w:p>
    <w:p>
      <w:pPr/>
      <w:r>
        <w:rPr>
          <w:lang w:val="pt_PT" w:bidi="pt_PT"/>
        </w:rPr>
      </w:r>
      <w:r>
        <w:rPr>
          <w:lang w:val="pt_PT" w:bidi="pt_PT"/>
        </w:rPr>
        <w:t xml:space="preserve">Parem aqui e olhem para um diagrama do </w:t>
      </w:r>
      <w:r>
        <w:rPr>
          <w:lang w:val="pt_PT" w:bidi="pt_PT"/>
        </w:rPr>
        <w:t>tabernáculo montado</w:t>
      </w:r>
      <w:r>
        <w:rPr>
          <w:lang w:val="pt_PT" w:bidi="pt_PT"/>
        </w:rPr>
        <w:t xml:space="preserve">. Discutam em grupo que palavra ou frase vocês usarão para tabernáculo. Procure a palavra </w:t>
      </w:r>
      <w:r>
        <w:rPr>
          <w:lang w:val="pt_PT" w:bidi="pt_PT"/>
        </w:rPr>
        <w:t>tabernáculo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Moisés usa a frase “o tabernáculo do </w:t>
      </w:r>
      <w:r>
        <w:rPr>
          <w:b/>
          <w:lang w:val="pt_PT" w:bidi="pt_PT"/>
        </w:rPr>
        <w:t>testemunho</w:t>
      </w:r>
      <w:r>
        <w:rPr>
          <w:lang w:val="pt_PT" w:bidi="pt_PT"/>
        </w:rPr>
        <w:t xml:space="preserve"> ou lei da </w:t>
      </w:r>
      <w:r>
        <w:rPr>
          <w:b/>
          <w:lang w:val="pt_PT" w:bidi="pt_PT"/>
        </w:rPr>
        <w:t>aliança</w:t>
      </w:r>
      <w:r>
        <w:rPr>
          <w:lang w:val="pt_PT" w:bidi="pt_PT"/>
        </w:rPr>
        <w:t>” porque o tabernáculo era onde os israelitas guardavam a arca da aliança, onde Moisés colocou as tábuas de pedra, ou os 10 mandamentos. Essas tábuas eram um testemunho da aliança, ou promessa vinculativa, que Yahweh fez com seu povo escolhido para abençoá-los se eles obedecessem aos seus mandamentos. Testemunho é quando uma pessoa ou objeto testifica, ou dá testemunho, para declarar a verdade sobre algo de experiência própria dessa pessoa ou objeto. As tábuas de pedra dentro do tabernáculo mostram que a promessa vinculativa de Yahweh a seu povo é verdadeira e válida. Seu grupo pode escolher qual tradução usar: o tabernáculo do testemunho ou o tabernáculo da lei da aliança.</w:t>
      </w:r>
    </w:p>
    <w:p>
      <w:pPr/>
      <w:r>
        <w:rPr>
          <w:lang w:val="pt_PT" w:bidi="pt_PT"/>
        </w:rPr>
      </w:r>
      <w:r>
        <w:rPr>
          <w:lang w:val="pt_PT" w:bidi="pt_PT"/>
        </w:rPr>
        <w:t xml:space="preserve">Parem aqui e discutam em grupo que palavra ou frase vocês usarão para </w:t>
      </w:r>
      <w:r>
        <w:rPr>
          <w:b/>
          <w:lang w:val="pt_PT" w:bidi="pt_PT"/>
        </w:rPr>
        <w:t>testemunho</w:t>
      </w:r>
      <w:r>
        <w:rPr>
          <w:lang w:val="pt_PT" w:bidi="pt_PT"/>
        </w:rPr>
        <w:t xml:space="preserve"> ou lei da </w:t>
      </w:r>
      <w:r>
        <w:rPr>
          <w:b/>
          <w:lang w:val="pt_PT" w:bidi="pt_PT"/>
        </w:rPr>
        <w:t>aliança</w:t>
      </w:r>
      <w:r>
        <w:rPr>
          <w:lang w:val="pt_PT" w:bidi="pt_PT"/>
        </w:rPr>
        <w:t xml:space="preserve">, dependendo de sua tradução. Procurem </w:t>
      </w:r>
      <w:r>
        <w:rPr>
          <w:lang w:val="pt_PT" w:bidi="pt_PT"/>
        </w:rPr>
        <w:t>testemunho</w:t>
      </w:r>
      <w:r>
        <w:rPr>
          <w:lang w:val="pt_PT" w:bidi="pt_PT"/>
        </w:rPr>
        <w:t xml:space="preserve"> ou </w:t>
      </w:r>
      <w:r>
        <w:rPr>
          <w:lang w:val="pt_PT" w:bidi="pt_PT"/>
        </w:rPr>
        <w:t>aliança</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O resto dos israelitas montará suas tendas de acordo com suas tribos e </w:t>
      </w:r>
      <w:r>
        <w:rPr>
          <w:b/>
          <w:lang w:val="pt_PT" w:bidi="pt_PT"/>
        </w:rPr>
        <w:t>tropas</w:t>
      </w:r>
      <w:r>
        <w:rPr>
          <w:lang w:val="pt_PT" w:bidi="pt_PT"/>
        </w:rPr>
        <w:t>, ou grupos de homens combatentes. Isso significa que Moisés havia organizado os israelitas em um grande exército. Usem a mesma palavra para tropas, ou grupos de homens combatentes, que vocês usaram em passagens anteriores.</w:t>
      </w:r>
    </w:p>
    <w:p>
      <w:pPr/>
      <w:r>
        <w:rPr>
          <w:lang w:val="pt_PT" w:bidi="pt_PT"/>
        </w:rPr>
      </w:r>
      <w:r>
        <w:rPr>
          <w:lang w:val="pt_PT" w:bidi="pt_PT"/>
        </w:rPr>
        <w:t xml:space="preserve">Os israelitas usariam </w:t>
      </w:r>
      <w:r>
        <w:rPr>
          <w:b/>
          <w:lang w:val="pt_PT" w:bidi="pt_PT"/>
        </w:rPr>
        <w:t>estandartes</w:t>
      </w:r>
      <w:r>
        <w:rPr>
          <w:lang w:val="pt_PT" w:bidi="pt_PT"/>
        </w:rPr>
        <w:t xml:space="preserve">, ou </w:t>
      </w:r>
      <w:r>
        <w:rPr>
          <w:b/>
          <w:lang w:val="pt_PT" w:bidi="pt_PT"/>
        </w:rPr>
        <w:t>bandeiras</w:t>
      </w:r>
      <w:r>
        <w:rPr>
          <w:lang w:val="pt_PT" w:bidi="pt_PT"/>
        </w:rPr>
        <w:t>, para separar ou distinguir as diferentes tribos. Esse era algum tipo de sinal ou marcador visual, provavelmente uma bandeira de algum tipo, que ajudava a dividir o acampamento israelita em seções diferentes.</w:t>
      </w:r>
    </w:p>
    <w:p>
      <w:pPr/>
      <w:r>
        <w:rPr>
          <w:lang w:val="pt_PT" w:bidi="pt_PT"/>
        </w:rPr>
      </w:r>
      <w:r>
        <w:rPr>
          <w:lang w:val="pt_PT" w:bidi="pt_PT"/>
        </w:rPr>
        <w:t xml:space="preserve">Parem aqui e discutam em grupo que palavra ou frase vocês usarão para </w:t>
      </w:r>
      <w:r>
        <w:rPr>
          <w:b/>
          <w:lang w:val="pt_PT" w:bidi="pt_PT"/>
        </w:rPr>
        <w:t>estandartes</w:t>
      </w:r>
      <w:r>
        <w:rPr>
          <w:lang w:val="pt_PT" w:bidi="pt_PT"/>
        </w:rPr>
        <w:t xml:space="preserve"> ou </w:t>
      </w:r>
      <w:r>
        <w:rPr>
          <w:b/>
          <w:lang w:val="pt_PT" w:bidi="pt_PT"/>
        </w:rPr>
        <w:t>bandeiras</w:t>
      </w:r>
      <w:r>
        <w:rPr>
          <w:lang w:val="pt_PT" w:bidi="pt_PT"/>
        </w:rPr>
        <w:t>. Se você já traduziu essa palavra em outro livro da Bíblia, use a mesma palavra que você usou lá.</w:t>
      </w:r>
    </w:p>
    <w:p>
      <w:pPr/>
      <w:r>
        <w:rPr>
          <w:lang w:val="pt_PT" w:bidi="pt_PT"/>
        </w:rPr>
      </w:r>
      <w:r>
        <w:rPr>
          <w:lang w:val="pt_PT" w:bidi="pt_PT"/>
        </w:rPr>
        <w:t xml:space="preserve">Os levitas acampavam ao redor do tabernáculo do testemunho para que pudessem proteger os israelitas da </w:t>
      </w:r>
      <w:r>
        <w:rPr>
          <w:b/>
          <w:lang w:val="pt_PT" w:bidi="pt_PT"/>
        </w:rPr>
        <w:t>ira</w:t>
      </w:r>
      <w:r>
        <w:rPr>
          <w:lang w:val="pt_PT" w:bidi="pt_PT"/>
        </w:rPr>
        <w:t xml:space="preserve"> de Yahweh. Ira é a atitude que Yahweh tem quando vê pecado e mau. Yahweh pune as pessoas quando fazem o mau, embora Yahweh também seja sempre misericordioso. É por isso que os levitas acampam ao redor do tabernáculo para proteger os israelitas de entrarem no tabernáculo quando não estiverem puros.</w:t>
      </w:r>
    </w:p>
    <w:p>
      <w:pPr/>
      <w:r>
        <w:rPr>
          <w:lang w:val="pt_PT" w:bidi="pt_PT"/>
        </w:rPr>
      </w:r>
      <w:r>
        <w:rPr>
          <w:lang w:val="pt_PT" w:bidi="pt_PT"/>
        </w:rPr>
        <w:t xml:space="preserve">Parem aqui e discutam em grupo que palavra ou frase vocês usarão para </w:t>
      </w:r>
      <w:r>
        <w:rPr>
          <w:b/>
          <w:lang w:val="pt_PT" w:bidi="pt_PT"/>
        </w:rPr>
        <w:t>ira</w:t>
      </w:r>
      <w:r>
        <w:rPr>
          <w:lang w:val="pt_PT" w:bidi="pt_PT"/>
        </w:rPr>
        <w:t xml:space="preserve">. Se vocês já traduziram essa palavra em outro livro da Bíblia, usem a mesma palavra que usaram lá. Consultem o Glossário Mestre para mais informações sobre </w:t>
      </w:r>
      <w:r>
        <w:rPr>
          <w:b/>
          <w:lang w:val="pt_PT" w:bidi="pt_PT"/>
        </w:rPr>
        <w:t>ira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2:1–17</w:t>
      </w:r>
      <w:r>
        <w:rPr>
          <w:lang w:val="pt_PT" w:bidi="pt_PT"/>
        </w:rPr>
      </w:r>
    </w:p>
    <w:p>
      <w:pPr>
        <w:pStyle w:val="Heading3"/>
      </w:pPr>
      <w:r>
        <w:rPr>
          <w:lang w:val="pt_PT" w:bidi="pt_PT"/>
        </w:rPr>
        <w:t>Ouvir e Sentir</w:t>
      </w:r>
    </w:p>
    <w:p>
      <w:pPr/>
      <w:r>
        <w:rPr>
          <w:lang w:val="pt_PT" w:bidi="pt_PT"/>
        </w:rPr>
      </w:r>
      <w:r>
        <w:rPr>
          <w:lang w:val="pt_PT" w:bidi="pt_PT"/>
        </w:rPr>
        <w:t>Nesta etapa, ouçam Números 2.1–17 e guardem em seus corações.</w:t>
      </w:r>
    </w:p>
    <w:p>
      <w:pPr/>
      <w:r>
        <w:rPr>
          <w:lang w:val="pt_PT" w:bidi="pt_PT"/>
        </w:rPr>
      </w:r>
      <w:r>
        <w:rPr>
          <w:lang w:val="pt_PT" w:bidi="pt_PT"/>
        </w:rPr>
        <w:t>Ouçam uma versão em áudio de Números 2.1–17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2.1–17 na tradução mais fácil de entender.</w:t>
      </w:r>
    </w:p>
    <w:p>
      <w:pPr/>
      <w:r>
        <w:rPr>
          <w:lang w:val="pt_PT" w:bidi="pt_PT"/>
        </w:rPr>
      </w:r>
      <w:r>
        <w:rPr>
          <w:lang w:val="pt_PT" w:bidi="pt_PT"/>
        </w:rPr>
        <w:t>Moisés e os israelitas estão no deserto do Sinai. Como vocês se lembram, o deserto era uma região isolada onde havia poucas plantas e onde poucas pessoas se estabeleciam. Moisés acabou de fazer um censo de todas as tribos israelitas, com exceção dos levitas, porque os levitas serão os cuidadores e guardas do tabernáculo, ou da casa de Yahweh. Yahweh é o nome pessoal de Deus e é usado em toda essa passagem. Agora, Yahweh instrui Moisés sobre como os israelitas devem montar o acampamento cada vez que viajarem.</w:t>
      </w:r>
    </w:p>
    <w:p>
      <w:pPr/>
      <w:r>
        <w:rPr>
          <w:lang w:val="pt_PT" w:bidi="pt_PT"/>
        </w:rPr>
      </w:r>
      <w:r>
        <w:rPr>
          <w:lang w:val="pt_PT" w:bidi="pt_PT"/>
        </w:rPr>
        <w:t>Yahweh fala com Moisés e Arão, irmão de Moisés. Como vocês se lembram, Jacó, a quem Yahweh nomeou Israel, tinha 12 filhos, então os israelitas tinham 12 tribos dos descendentes de Jacó. Yahweh diz que os israelitas devem acampar por tribo e que cada tribo terá um lugar específico para acampar. Cada tribo deve marcar seu acampamento com um estandarte, ou bandeira. Isso era algum tipo de marcador visual que separava cada tribo no acampamento.</w:t>
      </w:r>
    </w:p>
    <w:p>
      <w:pPr/>
      <w:r>
        <w:rPr>
          <w:lang w:val="pt_PT" w:bidi="pt_PT"/>
        </w:rPr>
      </w:r>
      <w:r>
        <w:rPr>
          <w:lang w:val="pt_PT" w:bidi="pt_PT"/>
        </w:rPr>
        <w:t>Parem aqui e discutam essa questão em grupo: em sua cultura, como as famílias, equipes ou clãs demonstram orgulho em seu grupo? Como vocês podem diferenciar um grupo de outro? O que os marca como sendo diferentes? Pause este áudio aqui.</w:t>
      </w:r>
    </w:p>
    <w:p>
      <w:pPr/>
      <w:r>
        <w:rPr>
          <w:lang w:val="pt_PT" w:bidi="pt_PT"/>
        </w:rPr>
      </w:r>
      <w:r>
        <w:rPr>
          <w:lang w:val="pt_PT" w:bidi="pt_PT"/>
        </w:rPr>
        <w:t>Todas as tribos israelitas acamparão ao redor do tabernáculo, ou da tenda do encontro. O tabernáculo se refere à tenda móvel onde a presença de Yahweh habitava.</w:t>
      </w:r>
    </w:p>
    <w:p>
      <w:pPr/>
      <w:r>
        <w:rPr>
          <w:lang w:val="pt_PT" w:bidi="pt_PT"/>
        </w:rPr>
      </w:r>
      <w:r>
        <w:rPr>
          <w:lang w:val="pt_PT" w:bidi="pt_PT"/>
        </w:rPr>
        <w:t xml:space="preserve">Parem aqui e, em grupo, olhem para uma imagem do </w:t>
      </w:r>
      <w:r>
        <w:rPr>
          <w:lang w:val="pt_PT" w:bidi="pt_PT"/>
        </w:rPr>
        <w:t>tabernáculo montado</w:t>
      </w:r>
      <w:r>
        <w:rPr>
          <w:lang w:val="pt_PT" w:bidi="pt_PT"/>
        </w:rPr>
        <w:t>. Pause este áudio aqui.</w:t>
      </w:r>
    </w:p>
    <w:p>
      <w:pPr/>
      <w:r>
        <w:rPr>
          <w:lang w:val="pt_PT" w:bidi="pt_PT"/>
        </w:rPr>
      </w:r>
      <w:r>
        <w:rPr>
          <w:lang w:val="pt_PT" w:bidi="pt_PT"/>
        </w:rPr>
        <w:t>Os israelitas devem acampar a uma distância do tabernáculo. Aprendemos na passagem anterior que isso impedia que os israelitas ritualmente impuros se aproximassem demais do tabernáculo e corressem o risco de provocar a ira de Yahweh. Qualquer um que não fosse um levita e que se aproximasse demais do tabernáculo morreria.</w:t>
      </w:r>
    </w:p>
    <w:p>
      <w:pPr/>
      <w:r>
        <w:rPr>
          <w:lang w:val="pt_PT" w:bidi="pt_PT"/>
        </w:rPr>
      </w:r>
      <w:r>
        <w:rPr>
          <w:lang w:val="pt_PT" w:bidi="pt_PT"/>
        </w:rPr>
        <w:t>Yahweh então instrui Moisés sobre como as tribos israelitas acamparão ao redor do tabernáculo. A maneira como Yahweh organiza os israelitas é semelhante à maneira como uma pessoa organizaria um exército, protegendo o tabernáculo no centro enquanto marchavam de um lugar para outro. Yahweh diz que as tribos de Judá, Issacar e Zebulom acamparão no lado leste do tabernáculo, ou o lado onde o sol nasce, onde a entrada do tabernáculo estava localizada. Embora haja três tribos, Yahweh chama essa seção dos israelitas de acampamento de Judá. O chefe de Judá era Naassom, o filho de um homem chamado Aminadabe. A tribo de Judá contava com 74.600 homens. O chefe de Issacar era Natanael, o filho de um homem chamado Zuar. A tribo de Issacar contava com 54.400 homens. O chefe de Zebulom era Eliabe, o filho de um homem chamado Helom. A tribo de Zebulom contava com 57.400. Juntas, as três tribos somavam 186.400 homens. Yahweh diz que o acampamento de Judá será o primeiro acampamento a começar a marchar sempre que os israelitas partirem para viajar.</w:t>
      </w:r>
    </w:p>
    <w:p>
      <w:pPr/>
      <w:r>
        <w:rPr>
          <w:lang w:val="pt_PT" w:bidi="pt_PT"/>
        </w:rPr>
      </w:r>
      <w:r>
        <w:rPr>
          <w:lang w:val="pt_PT" w:bidi="pt_PT"/>
        </w:rPr>
        <w:t>Parem aqui e discutam essa questão em grupo: como as pessoas expressam ou representam grandes números em sua cultura? Pensem em um objeto que todo mundo tenha mais de um. Como vocês representariam o número desses objetos que sua casa ou família tem? Como vocês representariam o número desses objetos que sua comunidade tem? Como vocês representariam o número desses objetos que seu grupo de pessoas pode ter? Pause este áudio aqui.</w:t>
      </w:r>
    </w:p>
    <w:p>
      <w:pPr/>
      <w:r>
        <w:rPr>
          <w:lang w:val="pt_PT" w:bidi="pt_PT"/>
        </w:rPr>
      </w:r>
      <w:r>
        <w:rPr>
          <w:lang w:val="pt_PT" w:bidi="pt_PT"/>
        </w:rPr>
        <w:t>No lado sul do tabernáculo ficará o acampamento de Rúben, composto pelas tribos de Rúben, Simeão e Gade. Assim como o acampamento no leste, as três tribos acamparão uma ao lado da outra e a uma certa distância do tabernáculo. O chefe de Rúben era Elizur, filho de um homem chamado Sedeur. A tribo de Rúben contava com 46.500 homens. O chefe de Simeão era Selumiel, o filho de um homem chamado Zurisadai. A tribo de Simeão contava com 59.300 homens. O chefe de Gade era Eliasafe, o filho de um homem chamado Deuel. A tribo de Gade contava com 45.650 homens. Juntas, as três tribos somavam 151.450 homens. O acampamento de Rúben será o segundo acampamento a começar a marchar quando os israelitas se mudarem de um lugar para outro.</w:t>
      </w:r>
    </w:p>
    <w:p>
      <w:pPr/>
      <w:r>
        <w:rPr>
          <w:lang w:val="pt_PT" w:bidi="pt_PT"/>
        </w:rPr>
      </w:r>
      <w:r>
        <w:rPr>
          <w:lang w:val="pt_PT" w:bidi="pt_PT"/>
        </w:rPr>
        <w:t xml:space="preserve">Parem aqui e, em grupo, olhem para um diagrama dos </w:t>
      </w:r>
      <w:r>
        <w:rPr>
          <w:b/>
          <w:lang w:val="pt_PT" w:bidi="pt_PT"/>
        </w:rPr>
        <w:t>quatro acampamentos montados ao redor do tabernáculo</w:t>
      </w:r>
      <w:r>
        <w:rPr>
          <w:lang w:val="pt_PT" w:bidi="pt_PT"/>
        </w:rPr>
        <w:t>. Pause este áudio aqui.</w:t>
      </w:r>
    </w:p>
    <w:p>
      <w:pPr/>
      <w:r>
        <w:rPr>
          <w:lang w:val="pt_PT" w:bidi="pt_PT"/>
        </w:rPr>
      </w:r>
      <w:r>
        <w:rPr>
          <w:lang w:val="pt_PT" w:bidi="pt_PT"/>
        </w:rPr>
        <w:t>Yahweh interrompe suas instruções sobre os quatro acampamentos, um em cada lado do tabernáculo, para se concentrar no lugar central do tabernáculo. Os levitas, que acampam ao redor do tabernáculo e são responsáveis por carregá-lo, marcharão com o tabernáculo no centro dos quatro acampamentos de Israel. Dessa maneira, os israelitas estão protegendo o tabernáculo de todos os lados. Yahweh diz que todas as tribos israelitas devem viajar na mesma ordem em que acampam, cada uma na posição sob o estandarte, ou bandeira, designado. Isso significa que os quatro acampamentos israelitas marcharão com o tabernáculo entre as tribos para mantê-lo seguro.</w:t>
      </w:r>
    </w:p>
    <w:p>
      <w:pPr/>
      <w:r>
        <w:rPr>
          <w:lang w:val="pt_PT" w:bidi="pt_PT"/>
        </w:rPr>
      </w:r>
      <w:r>
        <w:rPr>
          <w:lang w:val="pt_PT" w:bidi="pt_PT"/>
        </w:rPr>
        <w:t>Na próxima passagem, Yahweh continua suas instruções sobre o arranjo das tribos ao redor do tabernáculo.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Yahweh fala com Moisés e Arão sobre onde as tribos devem acampar em relação ao tabernáculo e como devem marchar.</w:t>
      </w:r>
    </w:p>
    <w:p>
      <w:pPr/>
      <w:r>
        <w:rPr>
          <w:lang w:val="pt_PT" w:bidi="pt_PT"/>
        </w:rPr>
      </w:r>
      <w:r>
        <w:rPr>
          <w:b/>
          <w:lang w:val="pt_PT" w:bidi="pt_PT"/>
        </w:rPr>
        <w:t>Na segunda cena:</w:t>
      </w:r>
      <w:r>
        <w:rPr>
          <w:lang w:val="pt_PT" w:bidi="pt_PT"/>
        </w:rPr>
        <w:t xml:space="preserve"> as tribos de Judá, Issacar e Zebulom acampam no lado leste do tabernáculo, onde fica a entrada. Cada tribo tem sua própria bandeira. Eles estão acampados a certa distância do tabernáculo. Eles sabem que marcharão primeiro.</w:t>
      </w:r>
    </w:p>
    <w:p>
      <w:pPr/>
      <w:r>
        <w:rPr>
          <w:lang w:val="pt_PT" w:bidi="pt_PT"/>
        </w:rPr>
      </w:r>
      <w:r>
        <w:rPr>
          <w:b/>
          <w:lang w:val="pt_PT" w:bidi="pt_PT"/>
        </w:rPr>
        <w:t>Na terceira cena:</w:t>
      </w:r>
      <w:r>
        <w:rPr>
          <w:lang w:val="pt_PT" w:bidi="pt_PT"/>
        </w:rPr>
        <w:t xml:space="preserve"> as tribos de Rúben, Simeão e Gade acampam no lado sul do tabernáculo a certa distância dele. Cada tribo tem sua própria bandeira. Eles sabem que marcharão em segundo lugar.</w:t>
      </w:r>
    </w:p>
    <w:p>
      <w:pPr/>
      <w:r>
        <w:rPr>
          <w:lang w:val="pt_PT" w:bidi="pt_PT"/>
        </w:rPr>
      </w:r>
      <w:r>
        <w:rPr>
          <w:b/>
          <w:lang w:val="pt_PT" w:bidi="pt_PT"/>
        </w:rPr>
        <w:t>Na quarta cena:</w:t>
      </w:r>
      <w:r>
        <w:rPr>
          <w:lang w:val="pt_PT" w:bidi="pt_PT"/>
        </w:rPr>
        <w:t xml:space="preserve"> os levitas acampam ao redor do tabernáculo. Eles estão prontos para carregar o tabernáculo no meio das outras tribos.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Outros 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Arão, que é o irmão de Moisés, é o líder, ou sumo sacerdote, do resto dos levitas. Tanto Moisés quanto Arão são descendentes de Levi.</w:t>
      </w:r>
    </w:p>
    <w:p>
      <w:pPr/>
      <w:r>
        <w:rPr>
          <w:lang w:val="pt_PT" w:bidi="pt_PT"/>
        </w:rPr>
      </w:r>
      <w:r>
        <w:rPr>
          <w:lang w:val="pt_PT" w:bidi="pt_PT"/>
        </w:rPr>
        <w:t>Yahweh apresenta a ideia de que cada tribo terá um lugar especial para acampar ao redor do tabernáculo. Eles precisarão acampar sob seu estandarte, ou bandeira.</w:t>
      </w:r>
    </w:p>
    <w:p>
      <w:pPr/>
      <w:r>
        <w:rPr>
          <w:lang w:val="pt_PT" w:bidi="pt_PT"/>
        </w:rPr>
      </w:r>
      <w:r>
        <w:rPr>
          <w:lang w:val="pt_PT" w:bidi="pt_PT"/>
        </w:rPr>
        <w:t>Yahweh diz às tribos para usarem estandartes, ou bandeiras. Esses marcadores visuais ajudam os israelitas a diferenciar cada tribo ou família nas quatro seções diferentes do acampamento.</w:t>
      </w:r>
    </w:p>
    <w:p>
      <w:pPr/>
      <w:r>
        <w:rPr>
          <w:lang w:val="pt_PT" w:bidi="pt_PT"/>
        </w:rPr>
      </w:r>
      <w:r>
        <w:rPr>
          <w:lang w:val="pt_PT" w:bidi="pt_PT"/>
        </w:rPr>
        <w:t>Como vocês se lembram, Yahweh disse aos levitas para acamparem ao redor do tabernáculo para protegê-lo. Yahweh agora diz às outras tribos para acamparem de frente para o tabernáculo. Isso torna o tabernáculo, ou a casa de Yahweh, a parte central do acampamento israelita.</w:t>
      </w:r>
    </w:p>
    <w:p>
      <w:pPr/>
      <w:r>
        <w:rPr>
          <w:lang w:val="pt_PT" w:bidi="pt_PT"/>
        </w:rPr>
      </w:r>
      <w:r>
        <w:rPr>
          <w:lang w:val="pt_PT" w:bidi="pt_PT"/>
        </w:rPr>
        <w:t>É importante lembrar que a entrada do tabernáculo fica no leste, ou o lado onde o sol nasce. Isso significa que a tribo de Judá desempenha um papel importante em proteger a entrada da presença de Yahweh.</w:t>
      </w:r>
    </w:p>
    <w:p>
      <w:pPr/>
      <w:r>
        <w:rPr>
          <w:lang w:val="pt_PT" w:bidi="pt_PT"/>
        </w:rPr>
      </w:r>
      <w:r>
        <w:rPr>
          <w:lang w:val="pt_PT" w:bidi="pt_PT"/>
        </w:rPr>
        <w:t>Parem aqui e discutam essa questão em grupo: em sua cultura, como as pessoas descrevem as direções com base no sol? Como vocês dariam instruções para a cidade mais próxima? Pause este áudio aqui.</w:t>
      </w:r>
    </w:p>
    <w:p>
      <w:pPr/>
      <w:r>
        <w:rPr>
          <w:lang w:val="pt_PT" w:bidi="pt_PT"/>
        </w:rPr>
      </w:r>
      <w:r>
        <w:rPr>
          <w:lang w:val="pt_PT" w:bidi="pt_PT"/>
        </w:rPr>
        <w:t>Todos os números que Moisés registra das tribos são consistentes com o censo que ele fez anteriormente. As tropas israelitas consistiam em homens com 20 anos ou mais, que podiam ir à guerra.</w:t>
      </w:r>
    </w:p>
    <w:p>
      <w:pPr/>
      <w:r>
        <w:rPr>
          <w:lang w:val="pt_PT" w:bidi="pt_PT"/>
        </w:rPr>
      </w:r>
      <w:r>
        <w:rPr>
          <w:lang w:val="pt_PT" w:bidi="pt_PT"/>
        </w:rPr>
        <w:t>É importante lembrar que os israelitas ainda estão viajando com frequência enquanto seguem em direção à terra que Yahweh lhes prometeu. Yahweh fornece estrutura e ordem sobre como as tribos devem marchar enquanto viajam e como devem acampar quando descansam.</w:t>
      </w:r>
    </w:p>
    <w:p>
      <w:pPr/>
      <w:r>
        <w:rPr>
          <w:lang w:val="pt_PT" w:bidi="pt_PT"/>
        </w:rPr>
      </w:r>
      <w:r>
        <w:rPr>
          <w:lang w:val="pt_PT" w:bidi="pt_PT"/>
        </w:rPr>
        <w:t>É importante notar que Moisés interrompe suas instruções sobre onde as tribos acamparão. Yahweh dá importância ao local onde os levitas estarão e ao posicionamento central do tabernáculo. Os levitas carregarão o tabernáculo no meio de todas as tribos.</w:t>
      </w:r>
    </w:p>
    <w:p>
      <w:pPr/>
      <w:r>
        <w:rPr>
          <w:lang w:val="pt_PT" w:bidi="pt_PT"/>
        </w:rPr>
      </w:r>
      <w:r>
        <w:rPr>
          <w:lang w:val="pt_PT" w:bidi="pt_PT"/>
        </w:rPr>
        <w:t>Parem aqui e discutam essa questão em grupo: mapeem ou construam um modelo de como as pessoas em sua cultura estruturam suas aldeias ou cidades. Onde as pessoas importantes vivem? Onde as pessoas constroem os edifícios mais importantes ou especiais em uma aldeia ou cidade? Pause este áudio aqui.</w:t>
      </w:r>
    </w:p>
    <w:p>
      <w:pPr/>
      <w:r>
        <w:rPr>
          <w:lang w:val="pt_PT" w:bidi="pt_PT"/>
        </w:rPr>
      </w:r>
      <w:r>
        <w:rPr>
          <w:lang w:val="pt_PT" w:bidi="pt_PT"/>
        </w:rPr>
        <w:t>As tribos marcharão sob suas bandeiras nas mesmas posições em que acampam. Receberemos mais detalhes sobre a ordem de marcha mais tarde no livro de Números.</w:t>
      </w:r>
    </w:p>
    <w:p>
      <w:pPr/>
      <w:r>
        <w:rPr>
          <w:lang w:val="pt_PT" w:bidi="pt_PT"/>
        </w:rPr>
      </w:r>
      <w:r>
        <w:rPr>
          <w:lang w:val="pt_PT" w:bidi="pt_PT"/>
        </w:rPr>
        <w:t>No total, haverá quatro seções do acampamento, uma em cada um dos quatro lados do tabernáculo, consistindo em três tribos cada.</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Outros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Yahweh falando com Moisés e Arão sobre onde as tribos devem acampar em relação ao tabernáculo e como devem marchar.</w:t>
      </w:r>
    </w:p>
    <w:p>
      <w:pPr/>
      <w:r>
        <w:rPr>
          <w:lang w:val="pt_PT" w:bidi="pt_PT"/>
        </w:rPr>
      </w:r>
      <w:r>
        <w:rPr>
          <w:lang w:val="pt_PT" w:bidi="pt_PT"/>
        </w:rPr>
        <w:t>Vocês podem preferir encenar ou visualizar as 12 tribos obedecendo aos mandamentos de Yahweh no pano de fundo. Vocês podem fazer isso usando rochas de cores diferentes ou desenhando na terra as posições das tribos.</w:t>
      </w:r>
    </w:p>
    <w:p>
      <w:pPr/>
      <w:r>
        <w:rPr>
          <w:lang w:val="pt_PT" w:bidi="pt_PT"/>
        </w:rPr>
      </w:r>
      <w:r>
        <w:rPr>
          <w:lang w:val="pt_PT" w:bidi="pt_PT"/>
        </w:rPr>
        <w:t>Encenem ou mostrem como as tribos de Judá, Issacar e Zebulom acampam no lado leste do tabernáculo, onde fica a entrada. Cada tribo tem sua própria bandeira. Eles acampam a certa distância do tabernáculo. Eles sabem que marcharão primeiro.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Judá: “O que você está sentindo ou pensando?” A pessoa pode responder coisas como: "Nos sentimos importantes". Yahweh nos escolheu para proteger a frente da tenda e liderar nossos irmãos”, ou: “Sinto-me honrado. Estou orgulhoso de carregar nossa bandeira na frente do tabernáculo”, ou: “Posso ver por que Yahweh quer que nós vamos primeiro, uma vez que temos a maioria das tropas”.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ou mostrem como as tribos de Rúben, Simeão e Gade acampam no lado sul do tabernáculo a certa distância dele. Cada tribo tem sua própria bandeira. Eles sabem que marcharão em segundo lugar.</w:t>
      </w:r>
    </w:p>
    <w:p>
      <w:pPr/>
      <w:r>
        <w:rPr>
          <w:lang w:val="pt_PT" w:bidi="pt_PT"/>
        </w:rPr>
      </w:r>
      <w:r>
        <w:rPr>
          <w:lang w:val="pt_PT" w:bidi="pt_PT"/>
        </w:rPr>
        <w:t>Encenem ou mostrem como os levitas acampam ao redor do tabernáculo. Eles estão prontos para carregar o tabernáculo no meio das outras tribos.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 “Sinto-me aliviado. Estou feliz por Yahweh ter fornecido proteção a nós, uma vez que estaremos carregando todas as partes do tabernáculo”, ou: "Sinto-me admirado. Até mesmo o padrão e a ordem de como acampamos e marchamos mostram que Yahweh deve ser o centro de nossas vidas”, ou: “Eu me sinto honrado. Protegerei o tabernáculo com minha vida”.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instrui Moisés e Arão sobre como os israelitas devem montar o acampamento e marchar. Lembrem-se de que Yahweh é o nome pessoal para Deus, e é usado em toda essa passagem. Use o mesmo nome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O termo </w:t>
      </w:r>
      <w:r>
        <w:rPr>
          <w:b/>
          <w:lang w:val="pt_PT" w:bidi="pt_PT"/>
        </w:rPr>
        <w:t>israelitas</w:t>
      </w:r>
      <w:r>
        <w:rPr>
          <w:lang w:val="pt_PT" w:bidi="pt_PT"/>
        </w:rPr>
        <w:t xml:space="preserve"> refere-se a todos os descendentes de Jacó, cujo nome também era Israel. Jacó tinha 12 filhos, portanto os israelitas estavam divididos em 12 tribos. Yahweh fez uma </w:t>
      </w:r>
      <w:r>
        <w:rPr>
          <w:lang w:val="pt_PT" w:bidi="pt_PT"/>
        </w:rPr>
        <w:t>aliança</w:t>
      </w:r>
      <w:r>
        <w:rPr>
          <w:lang w:val="pt_PT" w:bidi="pt_PT"/>
        </w:rPr>
        <w:t xml:space="preserve">, ou acordo especial, com os israelitas. O acordo era que os israelitas obedeceriam a todos os mandamentos de Yahweh, e Yahweh </w:t>
      </w:r>
      <w:r>
        <w:rPr>
          <w:lang w:val="pt_PT" w:bidi="pt_PT"/>
        </w:rPr>
        <w:t>abençoaria</w:t>
      </w:r>
      <w:r>
        <w:rPr>
          <w:lang w:val="pt_PT" w:bidi="pt_PT"/>
        </w:rPr>
        <w:t xml:space="preserve"> os israelitas e faria dos israelitas uma bênção para todo o povo na terra. Usem a mesma palavra ou frase para israelitas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 xml:space="preserve">Yahweh instrui as tribos a acampar em </w:t>
      </w:r>
      <w:r>
        <w:rPr>
          <w:b/>
          <w:lang w:val="pt_PT" w:bidi="pt_PT"/>
        </w:rPr>
        <w:t>tropas</w:t>
      </w:r>
      <w:r>
        <w:rPr>
          <w:lang w:val="pt_PT" w:bidi="pt_PT"/>
        </w:rPr>
        <w:t xml:space="preserve">, ou grupos de homens combatentes, sob seu </w:t>
      </w:r>
      <w:r>
        <w:rPr>
          <w:b/>
          <w:lang w:val="pt_PT" w:bidi="pt_PT"/>
        </w:rPr>
        <w:t>estandarte</w:t>
      </w:r>
      <w:r>
        <w:rPr>
          <w:lang w:val="pt_PT" w:bidi="pt_PT"/>
        </w:rPr>
        <w:t>, ou bandeira. Certifiquem-se de usar as mesmas palavras ou frases para tropas e para estandarte que vocês usaram em passagens anteriores.</w:t>
      </w:r>
    </w:p>
    <w:p>
      <w:pPr/>
      <w:r>
        <w:rPr>
          <w:lang w:val="pt_PT" w:bidi="pt_PT"/>
        </w:rPr>
      </w:r>
      <w:r>
        <w:rPr>
          <w:lang w:val="pt_PT" w:bidi="pt_PT"/>
        </w:rPr>
        <w:t xml:space="preserve">Todas as tribos acamparão em todos os quatro lados do </w:t>
      </w:r>
      <w:r>
        <w:rPr>
          <w:b/>
          <w:lang w:val="pt_PT" w:bidi="pt_PT"/>
        </w:rPr>
        <w:t>tabernáculo</w:t>
      </w:r>
      <w:r>
        <w:rPr>
          <w:lang w:val="pt_PT" w:bidi="pt_PT"/>
        </w:rPr>
        <w:t xml:space="preserve">, ou da </w:t>
      </w:r>
      <w:r>
        <w:rPr>
          <w:b/>
          <w:lang w:val="pt_PT" w:bidi="pt_PT"/>
        </w:rPr>
        <w:t>tenda do encontro</w:t>
      </w:r>
      <w:r>
        <w:rPr>
          <w:lang w:val="pt_PT" w:bidi="pt_PT"/>
        </w:rPr>
        <w:t xml:space="preserve">. O tabernáculo, ou a casa de Deus, se refere a uma grande tenda que os israelitas moviam de um lugar para outro. Era onde a presença de Yahweh habitava e onde os israelitas adoravam Yahweh. Esse era um lugar onde os </w:t>
      </w:r>
      <w:r>
        <w:rPr>
          <w:lang w:val="pt_PT" w:bidi="pt_PT"/>
        </w:rPr>
        <w:t>sacerdotes</w:t>
      </w:r>
      <w:r>
        <w:rPr>
          <w:lang w:val="pt_PT" w:bidi="pt_PT"/>
        </w:rPr>
        <w:t xml:space="preserve"> faziam </w:t>
      </w:r>
      <w:r>
        <w:rPr>
          <w:lang w:val="pt_PT" w:bidi="pt_PT"/>
        </w:rPr>
        <w:t>sacrifícios</w:t>
      </w:r>
      <w:r>
        <w:rPr>
          <w:lang w:val="pt_PT" w:bidi="pt_PT"/>
        </w:rPr>
        <w:t xml:space="preserve"> em nome do povo antes que o filho de Davi construísse o </w:t>
      </w:r>
      <w:r>
        <w:rPr>
          <w:lang w:val="pt_PT" w:bidi="pt_PT"/>
        </w:rPr>
        <w:t>templo</w:t>
      </w:r>
      <w:r>
        <w:rPr>
          <w:lang w:val="pt_PT" w:bidi="pt_PT"/>
        </w:rPr>
        <w:t xml:space="preserve">. Usem a mesma palavra ou frase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Depois de explicar onde as tribos acamparão em relação ao tabernáculo, Yahweh fala sobre o acampamento dos </w:t>
      </w:r>
      <w:r>
        <w:rPr>
          <w:b/>
          <w:lang w:val="pt_PT" w:bidi="pt_PT"/>
        </w:rPr>
        <w:t>levitas</w:t>
      </w:r>
      <w:r>
        <w:rPr>
          <w:lang w:val="pt_PT" w:bidi="pt_PT"/>
        </w:rPr>
        <w:t xml:space="preserve">. Os levitas eram uma das 12 tribos de Israel. Eles eram os descendentes do filho de Jacó, Levi. Moisés e Arão eram os descendentes de Levi. Yahweh escolhe especialmente os levitas para servi-lo no tabernáculo e cuidar dele. Os levitas eram responsáveis por desmontar, embalar e montar o tabernáculo quando os israelitas se moviam de um lugar para outro. Os levitas eram um povo guerreiro que protegia o tabernáculo de qualquer pessoa pecadora que se aproximasse demais. Usem a mesma palavra ou frase para levitas que vocês usaram em passagens anteriores. Para mais informações sobre os </w:t>
      </w:r>
      <w:r>
        <w:rPr>
          <w:lang w:val="pt_PT" w:bidi="pt_PT"/>
        </w:rPr>
        <w:t>levitas</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2:18–34</w:t>
      </w:r>
      <w:r>
        <w:rPr>
          <w:lang w:val="pt_PT" w:bidi="pt_PT"/>
        </w:rPr>
      </w:r>
    </w:p>
    <w:p>
      <w:pPr>
        <w:pStyle w:val="Heading3"/>
      </w:pPr>
      <w:r>
        <w:rPr>
          <w:lang w:val="pt_PT" w:bidi="pt_PT"/>
        </w:rPr>
        <w:t>Ouvir e Sentir</w:t>
      </w:r>
    </w:p>
    <w:p>
      <w:pPr/>
      <w:r>
        <w:rPr>
          <w:lang w:val="pt_PT" w:bidi="pt_PT"/>
        </w:rPr>
      </w:r>
      <w:r>
        <w:rPr>
          <w:lang w:val="pt_PT" w:bidi="pt_PT"/>
        </w:rPr>
        <w:t>Nesta etapa, ouçam Números 2.18–34 e guardem em seus corações.</w:t>
      </w:r>
    </w:p>
    <w:p>
      <w:pPr/>
      <w:r>
        <w:rPr>
          <w:lang w:val="pt_PT" w:bidi="pt_PT"/>
        </w:rPr>
      </w:r>
      <w:r>
        <w:rPr>
          <w:lang w:val="pt_PT" w:bidi="pt_PT"/>
        </w:rPr>
        <w:t>Ouçam uma versão em áudio de Números 2.18–34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2.18–34 na tradução mais fácil de entender.</w:t>
      </w:r>
    </w:p>
    <w:p>
      <w:pPr/>
      <w:r>
        <w:rPr>
          <w:lang w:val="pt_PT" w:bidi="pt_PT"/>
        </w:rPr>
      </w:r>
      <w:r>
        <w:rPr>
          <w:lang w:val="pt_PT" w:bidi="pt_PT"/>
        </w:rPr>
        <w:t>Moisés e os israelitas estão no deserto do Sinai. Yahweh acabou de instruir Moisés e Arão sobre como os israelitas devem montar o acampamento.</w:t>
      </w:r>
    </w:p>
    <w:p>
      <w:pPr/>
      <w:r>
        <w:rPr>
          <w:lang w:val="pt_PT" w:bidi="pt_PT"/>
        </w:rPr>
      </w:r>
      <w:r>
        <w:rPr>
          <w:lang w:val="pt_PT" w:bidi="pt_PT"/>
        </w:rPr>
        <w:t xml:space="preserve">Parem aqui e, em grupo, olhem para uma imagem do </w:t>
      </w:r>
      <w:r>
        <w:rPr>
          <w:lang w:val="pt_PT" w:bidi="pt_PT"/>
        </w:rPr>
        <w:t>tabernáculo montado</w:t>
      </w:r>
      <w:r>
        <w:rPr>
          <w:lang w:val="pt_PT" w:bidi="pt_PT"/>
        </w:rPr>
        <w:t>. Pause este áudio aqui.</w:t>
      </w:r>
    </w:p>
    <w:p>
      <w:pPr/>
      <w:r>
        <w:rPr>
          <w:lang w:val="pt_PT" w:bidi="pt_PT"/>
        </w:rPr>
      </w:r>
      <w:r>
        <w:rPr>
          <w:lang w:val="pt_PT" w:bidi="pt_PT"/>
        </w:rPr>
        <w:t>Como sabemos, as tribos de Judá, Issacar e Zebulom acamparão no lado leste do tabernáculo, ou a casa de Yahweh. O tabernáculo era uma tenda portátil onde a presença de Yahweh habitava. Essa seção no lado leste do tabernáculo será chamada de acampamento de Judá, e o número deles totaliza 186.400.</w:t>
      </w:r>
    </w:p>
    <w:p>
      <w:pPr/>
      <w:r>
        <w:rPr>
          <w:lang w:val="pt_PT" w:bidi="pt_PT"/>
        </w:rPr>
      </w:r>
      <w:r>
        <w:rPr>
          <w:lang w:val="pt_PT" w:bidi="pt_PT"/>
        </w:rPr>
        <w:t>No lado sul do tabernáculo ficarão as tribos de Rúben, Gade e Simeão. Essa seção no lado sul será chamada de acampamento de Rúben, e o número deles totaliza 151.450. Yahweh também disse que os levitas acamparão ao redor do tabernáculo, no centro das tribos, e que a seção ou acampamento de Judá marchará primeiro, e o acampamento de Rúben marchará em segundo lugar, quando os israelitas se moverem de um lugar para outro.</w:t>
      </w:r>
    </w:p>
    <w:p>
      <w:pPr/>
      <w:r>
        <w:rPr>
          <w:lang w:val="pt_PT" w:bidi="pt_PT"/>
        </w:rPr>
      </w:r>
      <w:r>
        <w:rPr>
          <w:lang w:val="pt_PT" w:bidi="pt_PT"/>
        </w:rPr>
        <w:t>Agora Yahweh continua a dar essas instruções ao resto das tribos de Israel. No lado oeste do tabernáculo ficará o acampamento de Efraim. O acampamento de Efraim consiste em três tribos: Efraim, Manassés e Benjamim. Cada tribo acampará sob seu estandarte familiar, ou bandeira. O chefe de Efraim era Elisama, que era o filho de um homem chamado Amiúde. A tribo de Efraim contava com 40.500 homens. O chefe de Manassés era Gamaliel, que era o filho de Pedazur. A tribo de Manassés contava com 32.200 homens. O chefe de Benjamin era Abidã, filho de Gideoni. A tribo de Benjamin contava com 35.400 homens. O número total das três tribos era de 108.100 soldados. Todas as tropas no lado oeste marcharão em terceiro lugar quando os israelitas viajarem.</w:t>
      </w:r>
    </w:p>
    <w:p>
      <w:pPr/>
      <w:r>
        <w:rPr>
          <w:lang w:val="pt_PT" w:bidi="pt_PT"/>
        </w:rPr>
      </w:r>
      <w:r>
        <w:rPr>
          <w:lang w:val="pt_PT" w:bidi="pt_PT"/>
        </w:rPr>
        <w:t>No lado norte do tabernáculo ficará o acampamento de Dã. O acampamento de Dã consiste em três tribos: Dã, Aser e Naftali. Cada tribo acampará sob seu estandarte familiar, ou bandeira. O chefe de Dã era Aiezer, que era o filho de um homem chamado Amisadai. A tribo de Dã tinha 62.700 soldados. O chefe de Aser era Pagiel, que era o filho de um homem chamado Ocrã. A tribo de Aser tinha 41.500 soldados. O chefe de Naftali era Aira, que era o filho de um homem chamado Enã. A tribo de Naftali tinha 53.400 soldados. No total, as três tribos do lado norte do tabernáculo tinham 157.600 soldados. Essas tropas serão as quartas e últimas a começar a marchar quando os israelitas viajarem.</w:t>
      </w:r>
    </w:p>
    <w:p>
      <w:pPr/>
      <w:r>
        <w:rPr>
          <w:lang w:val="pt_PT" w:bidi="pt_PT"/>
        </w:rPr>
      </w:r>
      <w:r>
        <w:rPr>
          <w:lang w:val="pt_PT" w:bidi="pt_PT"/>
        </w:rPr>
        <w:t>Parem aqui e discutam essa questão em grupo: discutam como acontece em sua cultura quando grandes grupos de pessoas marcham juntos, especialmente em batalha. Quem vai primeiro e por último? Por quê? Pause este áudio aqui.</w:t>
      </w:r>
    </w:p>
    <w:p>
      <w:pPr/>
      <w:r>
        <w:rPr>
          <w:lang w:val="pt_PT" w:bidi="pt_PT"/>
        </w:rPr>
      </w:r>
      <w:r>
        <w:rPr>
          <w:lang w:val="pt_PT" w:bidi="pt_PT"/>
        </w:rPr>
        <w:t>Em resumo, há quatro acampamentos israelitas, e cada acampamento é composto de três tribos cada. Eles montarão o acampamento em uma formação retangular com o tabernáculo no meio.</w:t>
      </w:r>
    </w:p>
    <w:p>
      <w:pPr/>
      <w:r>
        <w:rPr>
          <w:lang w:val="pt_PT" w:bidi="pt_PT"/>
        </w:rPr>
      </w:r>
      <w:r>
        <w:rPr>
          <w:lang w:val="pt_PT" w:bidi="pt_PT"/>
        </w:rPr>
        <w:t xml:space="preserve">Parem aqui e olhem para um diagrama de </w:t>
      </w:r>
      <w:r>
        <w:rPr>
          <w:b/>
          <w:lang w:val="pt_PT" w:bidi="pt_PT"/>
        </w:rPr>
        <w:t>como os israelitas montaram os quatro acampamentos ao redor do tabernáculo</w:t>
      </w:r>
      <w:r>
        <w:rPr>
          <w:lang w:val="pt_PT" w:bidi="pt_PT"/>
        </w:rPr>
        <w:t xml:space="preserve"> em grupo. Pause este áudio aqui.</w:t>
      </w:r>
    </w:p>
    <w:p>
      <w:pPr/>
      <w:r>
        <w:rPr>
          <w:lang w:val="pt_PT" w:bidi="pt_PT"/>
        </w:rPr>
      </w:r>
      <w:r>
        <w:rPr>
          <w:lang w:val="pt_PT" w:bidi="pt_PT"/>
        </w:rPr>
        <w:t>No total, os israelitas tinham 603.550 soldados. Como vocês se lembram, esses eram homens com 20 anos ou mais, que podiam ir à guerra. Todos os números das tropas são os mesmos números que Moisés registrou anteriormente no censo. O censo não incluiu os levitas porque Yahweh os escolheu especialmente para serem zeladores e guardas do tabernáculo. Moisés diz novamente que as tribos israelitas fizeram exatamente o que Yahweh ordenou. Todas as tribos e famílias obedeceram, montaram o acampamento e marcharam na ordem que Yahweh disse a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2.18–34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Yahweh continua dizendo a Moisés e Arão como os israelitas vão acampar e marchar.</w:t>
      </w:r>
    </w:p>
    <w:p>
      <w:pPr/>
      <w:r>
        <w:rPr>
          <w:lang w:val="pt_PT" w:bidi="pt_PT"/>
        </w:rPr>
      </w:r>
      <w:r>
        <w:rPr>
          <w:b/>
          <w:lang w:val="pt_PT" w:bidi="pt_PT"/>
        </w:rPr>
        <w:t>Na segunda cena:</w:t>
      </w:r>
      <w:r>
        <w:rPr>
          <w:lang w:val="pt_PT" w:bidi="pt_PT"/>
        </w:rPr>
        <w:t xml:space="preserve"> as tribos de Efraim, Manassés e Benjamin acampam no lado oeste do tabernáculo. Cada tribo tem sua própria bandeira. Eles acampam a certa distância do tabernáculo. Eles sabem que serão os terceiros a marchar.</w:t>
      </w:r>
    </w:p>
    <w:p>
      <w:pPr/>
      <w:r>
        <w:rPr>
          <w:lang w:val="pt_PT" w:bidi="pt_PT"/>
        </w:rPr>
      </w:r>
      <w:r>
        <w:rPr>
          <w:b/>
          <w:lang w:val="pt_PT" w:bidi="pt_PT"/>
        </w:rPr>
        <w:t>Na terceira cena:</w:t>
      </w:r>
      <w:r>
        <w:rPr>
          <w:lang w:val="pt_PT" w:bidi="pt_PT"/>
        </w:rPr>
        <w:t xml:space="preserve"> as tribos de Dã, Aser e Naftali acampam no lado norte do tabernáculo. Cada tribo tem sua própria bandeira. Eles acampam a certa distância do tabernáculo. Eles sabem que marcharão por último.</w:t>
      </w:r>
    </w:p>
    <w:p>
      <w:pPr/>
      <w:r>
        <w:rPr>
          <w:lang w:val="pt_PT" w:bidi="pt_PT"/>
        </w:rPr>
      </w:r>
      <w:r>
        <w:rPr>
          <w:b/>
          <w:lang w:val="pt_PT" w:bidi="pt_PT"/>
        </w:rPr>
        <w:t>Na quarta cena:</w:t>
      </w:r>
      <w:r>
        <w:rPr>
          <w:lang w:val="pt_PT" w:bidi="pt_PT"/>
        </w:rPr>
        <w:t xml:space="preserve"> Moisés dá um resumo de todas as famílias. Assim como Yahweh ordenou, Moisés não inclui os levitas nesse registro. Os israelitas marcham e acampam sob suas próprias bandeiras. Os israelitas fazem exatamente o que Yahweh disse a eles para fazer.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Outros 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essa passagem é uma continuação das instruções que Yahweh deu a Moisés e Arão. Yahweh já agrupou as primeiras seis tribos; há três tribos ao lado de Judá, o lado leste do tabernáculo, e três tribos ao lado de Rúben, o lado sul do tabernáculo.</w:t>
      </w:r>
    </w:p>
    <w:p>
      <w:pPr/>
      <w:r>
        <w:rPr>
          <w:lang w:val="pt_PT" w:bidi="pt_PT"/>
        </w:rPr>
      </w:r>
      <w:r>
        <w:rPr>
          <w:lang w:val="pt_PT" w:bidi="pt_PT"/>
        </w:rPr>
        <w:t>Yahweh diz às tribos para usarem estandartes, ou bandeiras. Esses marcadores visuais ajudam os israelitas a diferenciar cada tribo ou família nas quatro seções diferentes do acampamento.</w:t>
      </w:r>
    </w:p>
    <w:p>
      <w:pPr/>
      <w:r>
        <w:rPr>
          <w:lang w:val="pt_PT" w:bidi="pt_PT"/>
        </w:rPr>
      </w:r>
      <w:r>
        <w:rPr>
          <w:lang w:val="pt_PT" w:bidi="pt_PT"/>
        </w:rPr>
        <w:t>Como vocês se lembram, Yahweh disse aos levitas para acamparem ao redor do tabernáculo para protegê-lo. Yahweh diz às outras tribos para acamparem de frente para o tabernáculo. Isso torna o tabernáculo, ou a casa de Yahweh, a parte central do acampamento israelita.</w:t>
      </w:r>
    </w:p>
    <w:p>
      <w:pPr/>
      <w:r>
        <w:rPr>
          <w:lang w:val="pt_PT" w:bidi="pt_PT"/>
        </w:rPr>
      </w:r>
      <w:r>
        <w:rPr>
          <w:lang w:val="pt_PT" w:bidi="pt_PT"/>
        </w:rPr>
        <w:t>Yahweh continua a descrever quem acampará no próximo lado do tabernáculo. Depois do lado sul, o próximo lado é o lado oeste, em direção ao sol poente. As três tribos de Efraim, Manassés e Benjamin acamparão no lado oeste do tabernáculo. Yahweh diz a Moisés que o lado de Efraim será o terceiro a marchar quando os israelitas viajarem.</w:t>
      </w:r>
    </w:p>
    <w:p>
      <w:pPr/>
      <w:r>
        <w:rPr>
          <w:lang w:val="pt_PT" w:bidi="pt_PT"/>
        </w:rPr>
      </w:r>
      <w:r>
        <w:rPr>
          <w:lang w:val="pt_PT" w:bidi="pt_PT"/>
        </w:rPr>
        <w:t>As três tribos de Dã, Naftali e Aser ficarão no lado norte do tabernáculo. Yahweh diz a Moisés que o lado de Dã será o último a marchar quando os israelitas viajarem.</w:t>
      </w:r>
    </w:p>
    <w:p>
      <w:pPr/>
      <w:r>
        <w:rPr>
          <w:lang w:val="pt_PT" w:bidi="pt_PT"/>
        </w:rPr>
      </w:r>
      <w:r>
        <w:rPr>
          <w:lang w:val="pt_PT" w:bidi="pt_PT"/>
        </w:rPr>
        <w:t>Moisés resume o registro ou alistamento das tropas de Israel. Assim como Yahweh ordenou, Moisés não conta os levitas como parte do registro.</w:t>
      </w:r>
    </w:p>
    <w:p>
      <w:pPr/>
      <w:r>
        <w:rPr>
          <w:lang w:val="pt_PT" w:bidi="pt_PT"/>
        </w:rPr>
      </w:r>
      <w:r>
        <w:rPr>
          <w:lang w:val="pt_PT" w:bidi="pt_PT"/>
        </w:rPr>
        <w:t>Moisés diz novamente que os israelitas fizeram tudo conforme Yahweh ordenou. Os israelitas acampavam e marchavam sob suas próprias bandeiras. Moisés repete que os israelitas obedeceram para mostrar o quão importante é a obediência dos israelitas a Yahweh.</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2.18–34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Outros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Yahweh continuando a falar com Moisés e Arão sobre onde as outras seis tribos devem acampar em relação ao tabernáculo e como elas devem marchar.</w:t>
      </w:r>
    </w:p>
    <w:p>
      <w:pPr/>
      <w:r>
        <w:rPr>
          <w:lang w:val="pt_PT" w:bidi="pt_PT"/>
        </w:rPr>
      </w:r>
      <w:r>
        <w:rPr>
          <w:lang w:val="pt_PT" w:bidi="pt_PT"/>
        </w:rPr>
        <w:t>Vocês podem preferir encenar ou visualizar as 12 tribos obedecendo aos mandamentos de Yahweh no pano de fundo, como vocês fizeram na passagem anterior. Vocês podem fazer isso usando as mesmas ferramentas de visualização que vocês usaram antes. Por exemplo, usando rochas coloridas ou desenhando na terra as posições das tribos ao redor do tabernáculo.</w:t>
      </w:r>
    </w:p>
    <w:p>
      <w:pPr/>
      <w:r>
        <w:rPr>
          <w:lang w:val="pt_PT" w:bidi="pt_PT"/>
        </w:rPr>
      </w:r>
      <w:r>
        <w:rPr>
          <w:lang w:val="pt_PT" w:bidi="pt_PT"/>
        </w:rPr>
        <w:t>Encenem ou mostrem as tribos de Efraim, Manassés e Benjamin acampadas no lado oeste do tabernáculo. Cada tribo tem sua própria bandeira. Eles estão acampados a certa distância do tabernáculo. Eles sabem que marcharão em terceiro lugar na fila.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“Sinto-me aliviado. Não tenho que organizar as tropas. Yahweh organizou o povo para mim”, ou: “Sinto-me encorajado por meu povo não estar reclamando sobre a posição em que está quando marcha”, ou: “Sinto-me animado. Estamos nos preparando para marchar em direção à promessa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ou mostrem as tribos de Dã, Aser e Naftali acampadas no lado norte do tabernáculo. Cada tribo tem sua própria bandeira. Eles estão acampados a certa distância do tabernáculo. Eles sabem que marcharão por último.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alguém da tribo de Simeão: “O que você está sentindo ou pensando?” A pessoa pode responder coisas como: “Sinto-me confiante em Yahweh. Yahweh nos organizou de uma maneira que garanta que possamos proteger o tabernáculo e uns aos outros”, ou: “Estou curioso. Há alguma razão pela qual Yahweh nos estabeleceu de uma maneira tão específica?" ou: “Estou feliz por ver que Yahweh nos posicionou ao redor do tabernáculo”.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dando um resumo de todas as famílias. Assim como Yahweh ordenou, Moisés não inclui os levitas nesse registro. Os israelitas marcham e acampam sob suas próprias bandeiras. Os israelitas fazem exatamente o que Yahweh disse a eles para fazer.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 “Sinto-me confiante de que Yahweh está conosco”, ou: “Sinto-me responsável. Somos responsáveis por proteger nosso próprio povo da ira de Yahweh”, ou: “Yahweh é poderoso, mas ainda nos usa e nos dá um papel importante como guerreiros que cercam o tabernáculo”.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2.18–34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continua dando instruções a Moisés e Arão sobre onde os israelitas acamparão e marcharão em relação ao tabernáculo. Usem o mesmo nome para </w:t>
      </w:r>
      <w:r>
        <w:rPr>
          <w:lang w:val="pt_PT" w:bidi="pt_PT"/>
        </w:rPr>
        <w:t>Yahweh</w:t>
      </w:r>
      <w:r>
        <w:rPr>
          <w:lang w:val="pt_PT" w:bidi="pt_PT"/>
        </w:rPr>
        <w:t xml:space="preserve"> que vocês usaram em passagens anteriores.</w:t>
      </w:r>
    </w:p>
    <w:p>
      <w:pPr/>
      <w:r>
        <w:rPr>
          <w:lang w:val="pt_PT" w:bidi="pt_PT"/>
        </w:rPr>
      </w:r>
      <w:r>
        <w:rPr>
          <w:lang w:val="pt_PT" w:bidi="pt_PT"/>
        </w:rPr>
        <w:t xml:space="preserve">Yahweh diz que cada tribo acampará sob seu </w:t>
      </w:r>
      <w:r>
        <w:rPr>
          <w:b/>
          <w:lang w:val="pt_PT" w:bidi="pt_PT"/>
        </w:rPr>
        <w:t>estandarte</w:t>
      </w:r>
      <w:r>
        <w:rPr>
          <w:lang w:val="pt_PT" w:bidi="pt_PT"/>
        </w:rPr>
        <w:t>. Lembrem-se de que essa era uma bandeira ou marcador visual que distinguia uma tribo de outra. Usem a mesma palavra que vocês usaram em passagens anteriores.</w:t>
      </w:r>
    </w:p>
    <w:p>
      <w:pPr/>
      <w:r>
        <w:rPr>
          <w:lang w:val="pt_PT" w:bidi="pt_PT"/>
        </w:rPr>
      </w:r>
      <w:r>
        <w:rPr>
          <w:lang w:val="pt_PT" w:bidi="pt_PT"/>
        </w:rPr>
        <w:t xml:space="preserve">Moisés então dá um resumo e diz que o número total de tropas </w:t>
      </w:r>
      <w:r>
        <w:rPr>
          <w:b/>
          <w:lang w:val="pt_PT" w:bidi="pt_PT"/>
        </w:rPr>
        <w:t>israelitas</w:t>
      </w:r>
      <w:r>
        <w:rPr>
          <w:lang w:val="pt_PT" w:bidi="pt_PT"/>
        </w:rPr>
        <w:t xml:space="preserve"> era de 603.550. O termo israelitas se refere a todos os descendentes de Jacó. Jacó tinha 12 filhos, portanto os israelitas estavam divididos em 12 tribos. Yahweh fez uma </w:t>
      </w:r>
      <w:r>
        <w:rPr>
          <w:lang w:val="pt_PT" w:bidi="pt_PT"/>
        </w:rPr>
        <w:t>aliança</w:t>
      </w:r>
      <w:r>
        <w:rPr>
          <w:lang w:val="pt_PT" w:bidi="pt_PT"/>
        </w:rPr>
        <w:t xml:space="preserve">, ou acordo especial, com os israelitas. O acordo era que os israelitas obedeceriam a todos os mandamentos de Yahweh, e Yahweh </w:t>
      </w:r>
      <w:r>
        <w:rPr>
          <w:lang w:val="pt_PT" w:bidi="pt_PT"/>
        </w:rPr>
        <w:t>abençoaria</w:t>
      </w:r>
      <w:r>
        <w:rPr>
          <w:lang w:val="pt_PT" w:bidi="pt_PT"/>
        </w:rPr>
        <w:t xml:space="preserve"> os israelitas e faria dos israelitas uma bênção para todo o povo na terra. Usem a mesma palavra ou frase para israelitas e tropas, ou grupos de homens combatentes,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 xml:space="preserve">Assim como Yahweh ordenou, Moisés não contou os </w:t>
      </w:r>
      <w:r>
        <w:rPr>
          <w:b/>
          <w:lang w:val="pt_PT" w:bidi="pt_PT"/>
        </w:rPr>
        <w:t>levitas</w:t>
      </w:r>
      <w:r>
        <w:rPr>
          <w:lang w:val="pt_PT" w:bidi="pt_PT"/>
        </w:rPr>
        <w:t xml:space="preserve"> como parte do censo. Usem a mesma palavra ou frase para levitas que vocês usaram em passagens anteriores. Para mais informações sobre os </w:t>
      </w:r>
      <w:r>
        <w:rPr>
          <w:lang w:val="pt_PT" w:bidi="pt_PT"/>
        </w:rPr>
        <w:t>levitas</w:t>
      </w:r>
      <w:r>
        <w:rPr>
          <w:lang w:val="pt_PT" w:bidi="pt_PT"/>
        </w:rPr>
        <w:t>, consultem o Glossário Mestre.</w:t>
      </w:r>
    </w:p>
    <w:p>
      <w:pPr/>
      <w:r>
        <w:rPr>
          <w:lang w:val="pt_PT" w:bidi="pt_PT"/>
        </w:rPr>
      </w:r>
      <w:r>
        <w:rPr>
          <w:lang w:val="pt_PT" w:bidi="pt_PT"/>
        </w:rPr>
        <w:t xml:space="preserve">Yahweh diz a Moisés que os israelitas devem marchar com seus </w:t>
      </w:r>
      <w:r>
        <w:rPr>
          <w:b/>
          <w:lang w:val="pt_PT" w:bidi="pt_PT"/>
        </w:rPr>
        <w:t>clãs</w:t>
      </w:r>
      <w:r>
        <w:rPr>
          <w:lang w:val="pt_PT" w:bidi="pt_PT"/>
        </w:rPr>
        <w:t xml:space="preserve"> e </w:t>
      </w:r>
      <w:r>
        <w:rPr>
          <w:b/>
          <w:lang w:val="pt_PT" w:bidi="pt_PT"/>
        </w:rPr>
        <w:t>famílias</w:t>
      </w:r>
      <w:r>
        <w:rPr>
          <w:lang w:val="pt_PT" w:bidi="pt_PT"/>
        </w:rPr>
        <w:t>. Usem as mesmas palavras para clãs e grupos familiares que vocês usaram em passagens anteriores.</w:t>
      </w:r>
    </w:p>
    <w:p>
      <w:pPr/>
      <w:r>
        <w:rPr>
          <w:lang w:val="pt_PT" w:bidi="pt_PT"/>
        </w:rPr>
      </w:r>
      <w:r>
        <w:rPr>
          <w:lang w:val="pt_PT" w:bidi="pt_PT"/>
        </w:rPr>
        <w:t>Moisés enfatiza que os israelitas completaram todos os mandamentos de Yahweh para acampar e marchar, assim como Yahweh instruiu.</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3:1–13</w:t>
      </w:r>
      <w:r>
        <w:rPr>
          <w:lang w:val="pt_PT" w:bidi="pt_PT"/>
        </w:rPr>
      </w:r>
    </w:p>
    <w:p>
      <w:pPr>
        <w:pStyle w:val="Heading3"/>
      </w:pPr>
      <w:r>
        <w:rPr>
          <w:lang w:val="pt_PT" w:bidi="pt_PT"/>
        </w:rPr>
        <w:t>Ouvir e Sentir</w:t>
      </w:r>
    </w:p>
    <w:p>
      <w:pPr/>
      <w:r>
        <w:rPr>
          <w:lang w:val="pt_PT" w:bidi="pt_PT"/>
        </w:rPr>
      </w:r>
      <w:r>
        <w:rPr>
          <w:lang w:val="pt_PT" w:bidi="pt_PT"/>
        </w:rPr>
        <w:t>Nesta etapa, ouçam Números 3.1–13 e guardem em seus corações.</w:t>
      </w:r>
    </w:p>
    <w:p>
      <w:pPr/>
      <w:r>
        <w:rPr>
          <w:lang w:val="pt_PT" w:bidi="pt_PT"/>
        </w:rPr>
      </w:r>
      <w:r>
        <w:rPr>
          <w:lang w:val="pt_PT" w:bidi="pt_PT"/>
        </w:rPr>
        <w:t>Ouçam uma versão em áudio de Números 3.1–13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3.1–13 na tradução mais fácil de entender.</w:t>
      </w:r>
    </w:p>
    <w:p>
      <w:pPr/>
      <w:r>
        <w:rPr>
          <w:lang w:val="pt_PT" w:bidi="pt_PT"/>
        </w:rPr>
      </w:r>
      <w:r>
        <w:rPr>
          <w:lang w:val="pt_PT" w:bidi="pt_PT"/>
        </w:rPr>
        <w:t>Moisés e os israelitas estão no deserto do Sinai. Yahweh acabou de instruir Moisés e Arão sobre como as tribos israelitas vão acampar e marchar. Yahweh também disse a Moisés para não contar os levitas como parte do censo das tropas israelitas. Agora, Moisés lista os descendentes de Arão e descreve o papel muito especial dos levitas.</w:t>
      </w:r>
    </w:p>
    <w:p>
      <w:pPr/>
      <w:r>
        <w:rPr>
          <w:lang w:val="pt_PT" w:bidi="pt_PT"/>
        </w:rPr>
      </w:r>
      <w:r>
        <w:rPr>
          <w:lang w:val="pt_PT" w:bidi="pt_PT"/>
        </w:rPr>
        <w:t>Moisés começa a descrever os descendentes de seu irmão, Arão, e de si mesmo, usando a frase “esses são os nomes, ou gerações, de”. Essa era uma maneira normal de listar a genealogia de uma pessoa, ou resumir a lista de descendentes deles. Mas aqui, Moisés lista apenas duas gerações da família deles. Como vocês sabem, tanto Moisés quanto Arão pertenciam à tribo de Levi, ou aos levitas. Como era comum nessa cultura, Moisés lista o nome de Arão primeiro, uma vez que Arão era o irmão mais velho.</w:t>
      </w:r>
    </w:p>
    <w:p>
      <w:pPr/>
      <w:r>
        <w:rPr>
          <w:lang w:val="pt_PT" w:bidi="pt_PT"/>
        </w:rPr>
      </w:r>
      <w:r>
        <w:rPr>
          <w:lang w:val="pt_PT" w:bidi="pt_PT"/>
        </w:rPr>
        <w:t>Moisés apresenta a lista dos descendentes conforme eles eram quando Yahweh falou com Moisés no Monte Sinai. O Monte Sinai é a montanha onde Yahweh desceu para falar com Moisés durante a fuga dos israelitas do Egito. Embora Yahweh tenha falado com Moisés no Monte Sinai em duas vezes diferentes, Moisés provavelmente está se referindo à segunda vez, após os israelitas terem feito o bezerro de ouro. Quando os israelitas fizeram o bezerro de ouro, os levitas mostraram sua devoção a Yahweh, unindo-se a Moisés e limpando o acampamento israelita das pessoas que não estavam do lado de Yahweh.</w:t>
      </w:r>
    </w:p>
    <w:p>
      <w:pPr/>
      <w:r>
        <w:rPr>
          <w:lang w:val="pt_PT" w:bidi="pt_PT"/>
        </w:rPr>
      </w:r>
      <w:r>
        <w:rPr>
          <w:lang w:val="pt_PT" w:bidi="pt_PT"/>
        </w:rPr>
        <w:t>Moisés então nomeia os quatro filhos de Arão: Nadabe, Abiú, Eleazar e Itamar. Mais uma vez, Moisés lista Nadabe primeiro porque ele era o filho mais velho, ou primogênito. Moisés diz que Yahweh ungiu Arão e os filhos de Arão como sacerdotes. Yahweh unge alguém quando Yahweh dá a essa pessoa uma tarefa especial e faz outra pessoa derramar óleo sobre a cabeça dessa pessoa. O óleo representa o Espírito de Yahweh. Yahweh ungiu Arão e seus descendentes como sacerdotes. Isso significa que ele ordenou, ou deu autoridade a eles, para estarem entre Yahweh e o povo. Os sacerdotes ofereciam sacrifícios em nome do povo e serviam no tabernáculo para tornar possível que as pessoas tivessem um bom relacionamento com Yahweh.</w:t>
      </w:r>
    </w:p>
    <w:p>
      <w:pPr/>
      <w:r>
        <w:rPr>
          <w:lang w:val="pt_PT" w:bidi="pt_PT"/>
        </w:rPr>
      </w:r>
      <w:r>
        <w:rPr>
          <w:lang w:val="pt_PT" w:bidi="pt_PT"/>
        </w:rPr>
        <w:t>Agora Moisés se lembra de uma história que contrasta com o propósito especial dos levitas. Os dois filhos de Arão, Nadabe e Abiú, morreram mais cedo no deserto do Sinai quando não queimaram incenso cerimonialmente como Yahweh lhes ordenou. Fogo profano se refere ao fato de que o incenso queimado que eles ofereceram não era autorizado ou era proibido. Como vocês se lembram, o fogo da presença de Yahweh consumiu ou matou Nadabe e Abiú. Como os irmãos morreram antes de ter filhos, eles não tiveram descendentes. Então os dois filhos remanescentes de Arão, Eleazar e Itamar, serviram como sacerdotes sob a liderança de seu pai Arão.</w:t>
      </w:r>
    </w:p>
    <w:p>
      <w:pPr/>
      <w:r>
        <w:rPr>
          <w:lang w:val="pt_PT" w:bidi="pt_PT"/>
        </w:rPr>
      </w:r>
      <w:r>
        <w:rPr>
          <w:lang w:val="pt_PT" w:bidi="pt_PT"/>
        </w:rPr>
        <w:t>Parem aqui e discutam essa questão em grupo: em sua cultura, como as pessoas reagem quando um líder religioso ou espiritual morre inesperadamente enquanto serve? Quais são algumas das explicações que as pessoas dão para a morte desse líder? Quem as pessoas escolheriam para continuar o trabalho do líder? Pause este áudio aqui.</w:t>
      </w:r>
    </w:p>
    <w:p>
      <w:pPr/>
      <w:r>
        <w:rPr>
          <w:lang w:val="pt_PT" w:bidi="pt_PT"/>
        </w:rPr>
      </w:r>
      <w:r>
        <w:rPr>
          <w:lang w:val="pt_PT" w:bidi="pt_PT"/>
        </w:rPr>
        <w:t>Yahweh diz a Moisés para reunir todos os levitas e apresentá-los diante de Arão. Yahweh quer que todos os levitas ajudem Arão com esse trabalho como assistentes de Arão no tabernáculo, ou na casa de Yahweh. Os levitas devem cumprir tarefas em nome de Arão e dos israelitas. Isso inclui vigiar o tabernáculo, ou tenda do encontro, para impedir que pessoas impuras cheguem muito perto. Yahweh diz que os levitas serão responsáveis por todos os móveis, ou objetos sagrados, que pertencem ao tabernáculo. O serviço dos levitas no tabernáculo será em benefício de todos os israelitas.</w:t>
      </w:r>
    </w:p>
    <w:p>
      <w:pPr/>
      <w:r>
        <w:rPr>
          <w:lang w:val="pt_PT" w:bidi="pt_PT"/>
        </w:rPr>
      </w:r>
      <w:r>
        <w:rPr>
          <w:lang w:val="pt_PT" w:bidi="pt_PT"/>
        </w:rPr>
        <w:t>Moisés enfatiza que Yahweh escolheu especialmente os levitas, de todos os israelitas, para ajudar Arão e seus filhos a servir no tabernáculo. Embora todos os levitas ajudem a proteger e cuidar do tabernáculo, apenas Arão e seus filhos servirão como sacerdotes. Yahweh adverte que, se qualquer pessoa, além de Arão e seus descendentes, tentar fazer esses deveres sacerdotais, essa pessoa morrerá.</w:t>
      </w:r>
    </w:p>
    <w:p>
      <w:pPr/>
      <w:r>
        <w:rPr>
          <w:lang w:val="pt_PT" w:bidi="pt_PT"/>
        </w:rPr>
      </w:r>
      <w:r>
        <w:rPr>
          <w:lang w:val="pt_PT" w:bidi="pt_PT"/>
        </w:rPr>
        <w:t>Agora Yahweh quer que Moisés ouça cuidadosamente o que ele está prestes a dizer. Yahweh diz que está escolhendo os levitas para substituir, ou tomar o lugar de todos os filhos primogênitos dos israelitas. Como vocês se lembram, todos os filhos primogênitos dos israelitas pertenciam a Yahweh. Os israelitas só poderiam redimir, ou comprar de volta, os seus filhos primogênitos mediante a oferta de um cordeiro a Yahweh no lugar do filho. Yahweh lembra ao povo o que ele fez no Egito, quando usou a última praga para matar todos os filhos primogênitos no Egito. Desde aquele dia, Yahweh consagrou, ou separou, os filhos primogênitos e os animais como seus. Mas agora, Yahweh diz que levará os levitas como seus em vez dos filhos primogênitos. Yahweh diz que os levitas lhe pertencem porque ele é Yahweh.</w:t>
      </w:r>
    </w:p>
    <w:p>
      <w:pPr/>
      <w:r>
        <w:rPr>
          <w:lang w:val="pt_PT" w:bidi="pt_PT"/>
        </w:rPr>
      </w:r>
      <w:r>
        <w:rPr>
          <w:lang w:val="pt_PT" w:bidi="pt_PT"/>
        </w:rPr>
        <w:t>Parem e discutam essa questão em grupo: discutam as maneiras como as pessoas em sua cultura podem fazer trocas ou substituições quando uma pessoa precisa pagar uma dívida. Como alguém se sente quando o seu substituto é aceito pelo credor?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Moisés fala sobre os quatro filhos de Arão: Nadabe, Abiú, Eleazar e Itamar. Moisés se lembra de como Nadabe e Abiú morreram quando queimaram incenso, o que Yahweh não permitiu. Eles foram consumidos pelo fogo da presença de Yahweh. Agora, apenas Eleazar e Itamar permanecem para ajudar Arão como sacerdotes.</w:t>
      </w:r>
    </w:p>
    <w:p>
      <w:pPr/>
      <w:r>
        <w:rPr>
          <w:lang w:val="pt_PT" w:bidi="pt_PT"/>
        </w:rPr>
      </w:r>
      <w:r>
        <w:rPr>
          <w:b/>
          <w:lang w:val="pt_PT" w:bidi="pt_PT"/>
        </w:rPr>
        <w:t>Na segunda cena:</w:t>
      </w:r>
      <w:r>
        <w:rPr>
          <w:lang w:val="pt_PT" w:bidi="pt_PT"/>
        </w:rPr>
        <w:t xml:space="preserve"> Yahweh diz a Moisés para chamar todos os levitas ao tabernáculo a fim de servir Arão e seus filhos como seus assistentes. Yahweh diz que escolheu os levitas dentre todos os israelitas para cuidar e proteger o tabernáculo e seu mobiliário. Yahweh diz que apenas Arão e seus filhos servirão como sacerdotes, e que qualquer pessoa que tente chegar muito perto do tabernáculo morrerá.</w:t>
      </w:r>
    </w:p>
    <w:p>
      <w:pPr/>
      <w:r>
        <w:rPr>
          <w:lang w:val="pt_PT" w:bidi="pt_PT"/>
        </w:rPr>
      </w:r>
      <w:r>
        <w:rPr>
          <w:b/>
          <w:lang w:val="pt_PT" w:bidi="pt_PT"/>
        </w:rPr>
        <w:t>Na terceira cena:</w:t>
      </w:r>
      <w:r>
        <w:rPr>
          <w:lang w:val="pt_PT" w:bidi="pt_PT"/>
        </w:rPr>
        <w:t xml:space="preserve"> Yahweh diz a Moisés que os levitas substituirão todos os filhos primogênitos de Israel que pertencem a Yahweh. Yahweh lembra Moisés de quando Yahweh matou os primogênitos dos egípcios. Desde aquele momento, Yahweh diz que todos os primogênitos, tanto os filhos quanto os animais dos israelitas, pertencem a Yahweh. Mas agora, os levitas pertencerão a Yahweh, porque ele é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Nadabe</w:t>
      </w:r>
    </w:p>
    <w:p>
      <w:pPr>
        <w:pStyle w:val="ListBullet"/>
        <w:spacing w:line="240" w:lineRule="auto"/>
        <w:ind w:left="720"/>
      </w:pPr>
      <w:r>
        <w:rPr>
          <w:lang w:val="pt_PT" w:bidi="pt_PT"/>
        </w:rPr>
      </w:r>
      <w:r>
        <w:rPr>
          <w:lang w:val="pt_PT" w:bidi="pt_PT"/>
        </w:rPr>
        <w:t>Abiú</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Itamar</w:t>
      </w:r>
    </w:p>
    <w:p>
      <w:pPr>
        <w:pStyle w:val="ListBullet"/>
        <w:spacing w:line="240" w:lineRule="auto"/>
        <w:ind w:left="720"/>
      </w:pPr>
      <w:r>
        <w:rPr>
          <w:lang w:val="pt_PT" w:bidi="pt_PT"/>
        </w:rPr>
      </w:r>
      <w:r>
        <w:rPr>
          <w:lang w:val="pt_PT" w:bidi="pt_PT"/>
        </w:rPr>
        <w:t>O resto dos levitas</w:t>
      </w:r>
    </w:p>
    <w:p>
      <w:pPr>
        <w:pStyle w:val="ListBullet"/>
        <w:spacing w:line="240" w:lineRule="auto"/>
        <w:ind w:left="720"/>
      </w:pPr>
      <w:r>
        <w:rPr>
          <w:lang w:val="pt_PT" w:bidi="pt_PT"/>
        </w:rPr>
      </w:r>
      <w:r>
        <w:rPr>
          <w:lang w:val="pt_PT" w:bidi="pt_PT"/>
        </w:rPr>
        <w:t>Os outros israelitas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Moisés dá um relato dos descendentes de Arão e Moisés. É importante lembrar que essa passagem menciona apenas os filhos de Arão, porque Arão era o filho mais velho.</w:t>
      </w:r>
    </w:p>
    <w:p>
      <w:pPr/>
      <w:r>
        <w:rPr>
          <w:lang w:val="pt_PT" w:bidi="pt_PT"/>
        </w:rPr>
      </w:r>
      <w:r>
        <w:rPr>
          <w:lang w:val="pt_PT" w:bidi="pt_PT"/>
        </w:rPr>
        <w:t>É importante lembrar que Moisés está resumindo as instruções que Yahweh deu a Moisés no Monte Sinai e no deserto do Sinai.</w:t>
      </w:r>
    </w:p>
    <w:p>
      <w:pPr/>
      <w:r>
        <w:rPr>
          <w:lang w:val="pt_PT" w:bidi="pt_PT"/>
        </w:rPr>
      </w:r>
      <w:r>
        <w:rPr>
          <w:lang w:val="pt_PT" w:bidi="pt_PT"/>
        </w:rPr>
        <w:t>Anteriormente, quando Moisés estava no Monte Sinai, Yahweh falou com Moisés. No momento de registrar os nomes dos descendentes de Arão, Arão tinha quatro filhos. Mas enquanto os israelitas estavam no deserto do Sinai, Nadabe e Abiú morreram. Nadabe, que era o filho mais velho, e Abiú queimaram incenso diante de Yahweh de uma maneira que Yahweh não permitiu ou autorizou. Como eles ofereceram fogo não autorizado, Yahweh consumiu ambos os filhos com o fogo da presença de Yahweh. Nem Nadabe nem Abiú tiveram filhos, então eles não deixaram nenhum descendente. Isso deixou os outros dois filhos de Arão, Eleazar e Itamar, para servir como sacerdotes sob a direção de Arão.</w:t>
      </w:r>
    </w:p>
    <w:p>
      <w:pPr/>
      <w:r>
        <w:rPr>
          <w:lang w:val="pt_PT" w:bidi="pt_PT"/>
        </w:rPr>
      </w:r>
      <w:r>
        <w:rPr>
          <w:lang w:val="pt_PT" w:bidi="pt_PT"/>
        </w:rPr>
        <w:t>Agora Yahweh diz a Moisés para chamar os levitas até Arão. É importante lembrar que Arão era o sumo sacerdote, então ele provavelmente estava no tabernáculo.</w:t>
      </w:r>
    </w:p>
    <w:p>
      <w:pPr/>
      <w:r>
        <w:rPr>
          <w:lang w:val="pt_PT" w:bidi="pt_PT"/>
        </w:rPr>
      </w:r>
      <w:r>
        <w:rPr>
          <w:lang w:val="pt_PT" w:bidi="pt_PT"/>
        </w:rPr>
        <w:t>Yahweh diz que os levitas serão os assistentes dos sacerdotes. O trabalho dos levitas será servir ao redor do tabernáculo e protegê-lo. Yahweh também dá aos levitas a tarefa de cuidar dos móveis, ou objetos sagrados, dentro do tabernáculo.</w:t>
      </w:r>
    </w:p>
    <w:p>
      <w:pPr/>
      <w:r>
        <w:rPr>
          <w:lang w:val="pt_PT" w:bidi="pt_PT"/>
        </w:rPr>
      </w:r>
      <w:r>
        <w:rPr>
          <w:lang w:val="pt_PT" w:bidi="pt_PT"/>
        </w:rPr>
        <w:t>Os levitas servirão no tabernáculo em nome de todos os israelitas. Yahweh designou os levitas para ajudar Arão e seus filhos. É importante notar que, embora Yahweh designe os levitas para vigiar e servir no tabernáculo, Yahweh escolhe apenas Arão e os filhos de Arão para servirem como sacerdotes.</w:t>
      </w:r>
    </w:p>
    <w:p>
      <w:pPr/>
      <w:r>
        <w:rPr>
          <w:lang w:val="pt_PT" w:bidi="pt_PT"/>
        </w:rPr>
      </w:r>
      <w:r>
        <w:rPr>
          <w:lang w:val="pt_PT" w:bidi="pt_PT"/>
        </w:rPr>
        <w:t>Yahweh diz que qualquer um que não tenha autoridade, ou qualquer um que não seja um levita, morrerá se chegar muito perto do tabernáculo.</w:t>
      </w:r>
    </w:p>
    <w:p>
      <w:pPr/>
      <w:r>
        <w:rPr>
          <w:lang w:val="pt_PT" w:bidi="pt_PT"/>
        </w:rPr>
      </w:r>
      <w:r>
        <w:rPr>
          <w:lang w:val="pt_PT" w:bidi="pt_PT"/>
        </w:rPr>
        <w:t>Moisés usa a repetição para enfatizar e mostrar que é importante que Yahweh tenha escolhido especialmente os levitas de todos os israelitas para ajudar Arão e os filhos de Arão a servirem no tabernáculo.</w:t>
      </w:r>
    </w:p>
    <w:p>
      <w:pPr/>
      <w:r>
        <w:rPr>
          <w:lang w:val="pt_PT" w:bidi="pt_PT"/>
        </w:rPr>
      </w:r>
      <w:r>
        <w:rPr>
          <w:lang w:val="pt_PT" w:bidi="pt_PT"/>
        </w:rPr>
        <w:t>Então Yahweh fala novamente com Moisés. Yahweh diz a Moisés para prestar muita atenção às palavras que Yahweh está prestes a dizer. Yahweh explica a Moisés que todos os filhos primogênitos em Israel pertencem a Yahweh. Yahweh diz que esses filhos primogênitos abriram o útero das mães deles. Quando uma criança abre o útero de sua mãe, ela é a criança que vem primeiro, ou é o primogênito. Essa é a maneira como Yahweh fala sobre o filho mais velho.</w:t>
      </w:r>
    </w:p>
    <w:p>
      <w:pPr/>
      <w:r>
        <w:rPr>
          <w:lang w:val="pt_PT" w:bidi="pt_PT"/>
        </w:rPr>
      </w:r>
      <w:r>
        <w:rPr>
          <w:lang w:val="pt_PT" w:bidi="pt_PT"/>
        </w:rPr>
        <w:t>Parem aqui e discutam a seguinte questão em grupo: como vocês falam sobre os filhos mais velhos de vocês em sua cultura? Pause este áudio aqui.</w:t>
      </w:r>
    </w:p>
    <w:p>
      <w:pPr/>
      <w:r>
        <w:rPr>
          <w:lang w:val="pt_PT" w:bidi="pt_PT"/>
        </w:rPr>
      </w:r>
      <w:r>
        <w:rPr>
          <w:lang w:val="pt_PT" w:bidi="pt_PT"/>
        </w:rPr>
        <w:t>Yahweh escolheu os levitas para substituir os filhos primogênitos de Israel. Isso significa que todos os levitas pertencem a Yahweh em lugar dos filhos primogênitos dos israelitas.</w:t>
      </w:r>
    </w:p>
    <w:p>
      <w:pPr/>
      <w:r>
        <w:rPr>
          <w:lang w:val="pt_PT" w:bidi="pt_PT"/>
        </w:rPr>
      </w:r>
      <w:r>
        <w:rPr>
          <w:lang w:val="pt_PT" w:bidi="pt_PT"/>
        </w:rPr>
        <w:t>É importante lembrar que Yahweh matou todos os primogênitos no Egito. Mas os israelitas seguiram as instruções que Yahweh deu a Moisés. Em vez disso, cada família israelita matou um cordeiro. Então cada família israelita colocou o sangue desse cordeiro nos batentes da porta de sua casa, para que Yahweh poupasse seu filho primogênito.</w:t>
      </w:r>
    </w:p>
    <w:p>
      <w:pPr/>
      <w:r>
        <w:rPr>
          <w:lang w:val="pt_PT" w:bidi="pt_PT"/>
        </w:rPr>
      </w:r>
      <w:r>
        <w:rPr>
          <w:lang w:val="pt_PT" w:bidi="pt_PT"/>
        </w:rPr>
        <w:t>Yahweh lembra Moisés do que aconteceu no Egito, quando Yahweh matou todos os filhos primogênitos dos egípcios. Em vez de matar os primogênitos dos filhos e dos animais israelitas, Yahweh os separou para si mesmo. Isso significa que os filhos primogênitos de Israel pertenciam a Yahweh.</w:t>
      </w:r>
    </w:p>
    <w:p>
      <w:pPr/>
      <w:r>
        <w:rPr>
          <w:lang w:val="pt_PT" w:bidi="pt_PT"/>
        </w:rPr>
      </w:r>
      <w:r>
        <w:rPr>
          <w:lang w:val="pt_PT" w:bidi="pt_PT"/>
        </w:rPr>
        <w:t>Yahweh termina dizendo que todos os filhos primogênitos são seus, porque ele é Yahweh. Isso significa que os levitas agora são de Yahweh, uma vez que substituirão os filhos primogênitos de Israel. Então, em vez de os filhos primogênitos pertencerem a Yahweh, os levitas agirão como substitutos que tomarão o lugar de cada filho primogênito.</w:t>
      </w:r>
    </w:p>
    <w:p>
      <w:pPr/>
      <w:r>
        <w:rPr>
          <w:lang w:val="pt_PT" w:bidi="pt_PT"/>
        </w:rPr>
      </w:r>
      <w:r>
        <w:rPr>
          <w:lang w:val="pt_PT" w:bidi="pt_PT"/>
        </w:rPr>
        <w:t>Yahweh lembra aos israelitas quem Yahweh é, repetindo seu nome: Eu sou Yahweh.</w:t>
      </w:r>
    </w:p>
    <w:p>
      <w:pPr/>
      <w:r>
        <w:rPr>
          <w:lang w:val="pt_PT" w:bidi="pt_PT"/>
        </w:rPr>
      </w:r>
      <w:r>
        <w:rPr>
          <w:lang w:val="pt_PT" w:bidi="pt_PT"/>
        </w:rPr>
        <w:t>Parem aqui e discutam em grupo: Moisés repete informações muitas vezes para mostrar que algo na história é importante. Pratiquem contar um relato histórico importante da cultura de vocês. Prestem atenção a como vocês enfatizam as informações ou os pontos principais para mostrar que algo é importante. Vocês repetem os pontos? Vocês mudam o tom de suas vozes? Vocês diminuem a velocidade quando falam?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Nadabe</w:t>
      </w:r>
    </w:p>
    <w:p>
      <w:pPr>
        <w:pStyle w:val="ListBullet"/>
        <w:spacing w:line="240" w:lineRule="auto"/>
        <w:ind w:left="720"/>
      </w:pPr>
      <w:r>
        <w:rPr>
          <w:lang w:val="pt_PT" w:bidi="pt_PT"/>
        </w:rPr>
      </w:r>
      <w:r>
        <w:rPr>
          <w:lang w:val="pt_PT" w:bidi="pt_PT"/>
        </w:rPr>
        <w:t>Abiú</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Itamar</w:t>
      </w:r>
    </w:p>
    <w:p>
      <w:pPr>
        <w:pStyle w:val="ListBullet"/>
        <w:spacing w:line="240" w:lineRule="auto"/>
        <w:ind w:left="720"/>
      </w:pPr>
      <w:r>
        <w:rPr>
          <w:lang w:val="pt_PT" w:bidi="pt_PT"/>
        </w:rPr>
      </w:r>
      <w:r>
        <w:rPr>
          <w:lang w:val="pt_PT" w:bidi="pt_PT"/>
        </w:rPr>
        <w:t>O resto dos levitas</w:t>
      </w:r>
    </w:p>
    <w:p>
      <w:pPr>
        <w:pStyle w:val="ListBullet"/>
        <w:spacing w:line="240" w:lineRule="auto"/>
        <w:ind w:left="720"/>
      </w:pPr>
      <w:r>
        <w:rPr>
          <w:lang w:val="pt_PT" w:bidi="pt_PT"/>
        </w:rPr>
      </w:r>
      <w:r>
        <w:rPr>
          <w:lang w:val="pt_PT" w:bidi="pt_PT"/>
        </w:rPr>
        <w:t>Os outros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falando sobre os quatro filhos de Arão: Nadabe, Abiú, Eleazar e Itamar. Vocês podem fazer com que o ator aponte para cada um dos filhos de Arão no fundo. Moisés se lembra de como Nadabe e Abiú morreram quando queimaram incenso, o que Yahweh não permitiu. Eles foram consumidos pelo fogo da presença de Yahweh. Agora, apenas Eleazar e Itamar permanecem para ajudar Arão como sacerdotes.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"Sinto-me com medo. Lembro-me do que aconteceu com meus irmãos. Sei que devo seguir os mandamentos de Yahweh com muito cuidado, ou posso morrer”, ou, “Sinto-me determinado. Não quero desapontar Yahweh ou meu pai. Os israelitas estão contando conosco”, ou, “Sinto-me honrado por ajudar meu povo a ter um bom relacionamento com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dizendo a Moisés para chamar todos os levitas ao tabernáculo para servir a Arão e aos filhos de Arão como assistentes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“Sou grato a Yahweh por estar fornecendo mais pessoas para nos ajudar com todas as responsabilidades do tabernáculo”, ou, “Ser sumo sacerdote é uma grande responsabilidade. Quero fazer o meu melhor para trazer honra a Yahweh”, ou, “Estou honrado que Yahweh tenha escolhido especialmente nossa família para servi-lo”.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 “Estou honrado por Yahweh ter nos escolhido para ajudar os sacerdotes”, ou, “Esse é um grande trabalho! Estou sobrecarregado!”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Yahweh dizendo que ele escolheu os levitas dentre todos os israelitas para cuidar e proteger o tabernáculo e seus móveis. Yahweh diz que apenas Arão e os filhos de Arão servirão como sacerdotes, e que qualquer pessoa que tente chegar muito perto do tabernáculo morrerá.</w:t>
      </w:r>
    </w:p>
    <w:p>
      <w:pPr/>
      <w:r>
        <w:rPr>
          <w:lang w:val="pt_PT" w:bidi="pt_PT"/>
        </w:rPr>
      </w:r>
      <w:r>
        <w:rPr>
          <w:lang w:val="pt_PT" w:bidi="pt_PT"/>
        </w:rPr>
        <w:t>Encenem Yahweh dizendo a Moisés que os levitas substituirão todos os filhos primogênitos de Israel que pertencem a Yahweh.</w:t>
      </w:r>
    </w:p>
    <w:p>
      <w:pPr/>
      <w:r>
        <w:rPr>
          <w:lang w:val="pt_PT" w:bidi="pt_PT"/>
        </w:rPr>
      </w:r>
      <w:r>
        <w:rPr>
          <w:lang w:val="pt_PT" w:bidi="pt_PT"/>
        </w:rPr>
        <w:t>Uma maneira de representar isso é ter os atores dos primogênitos ao lado de Yahweh. Todos os atores que interpretam os levitas podem vir para ficar ao lado de Yahweh em vez dos primogênitos, e os primogênitos podem voltar para ficar ao lado dos outros israelitas.</w:t>
      </w:r>
    </w:p>
    <w:p>
      <w:pPr/>
      <w:r>
        <w:rPr>
          <w:lang w:val="pt_PT" w:bidi="pt_PT"/>
        </w:rPr>
      </w:r>
      <w:r>
        <w:rPr>
          <w:lang w:val="pt_PT" w:bidi="pt_PT"/>
        </w:rPr>
        <w:t>Encenem Yahweh lembrando Moisés de quando ele matou os primogênitos dos egípcios. Desde aquele momento, Yahweh diz que todos os primogênitos dos filhos e dos animais dos israelitas pertencem a ele. Mas agora, os levitas pertencerão a Yahweh, porque ele é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sempre provê. Somos tão gratos por ele estar provendo os levitas em vez dos filhos primogênitos”, ou, “Os israelitas ficarão felizes ao ouvir que Yahweh proveu uma maneira de manter seus filhos primogênitos por meio dos levitas”, ou, “Quero que o povo se lembre do que Yahweh fez por nós e como nos libertou do Egito”.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fala sobre os </w:t>
      </w:r>
      <w:r>
        <w:rPr>
          <w:lang w:val="pt_PT" w:bidi="pt_PT"/>
        </w:rPr>
        <w:t>descendentes</w:t>
      </w:r>
      <w:r>
        <w:rPr>
          <w:lang w:val="pt_PT" w:bidi="pt_PT"/>
        </w:rPr>
        <w:t xml:space="preserve"> de Arão, ou </w:t>
      </w:r>
      <w:r>
        <w:rPr>
          <w:b/>
          <w:lang w:val="pt_PT" w:bidi="pt_PT"/>
        </w:rPr>
        <w:t>gerações</w:t>
      </w:r>
      <w:r>
        <w:rPr>
          <w:lang w:val="pt_PT" w:bidi="pt_PT"/>
        </w:rPr>
        <w:t xml:space="preserve">, a partir do momento em que </w:t>
      </w:r>
      <w:r>
        <w:rPr>
          <w:b/>
          <w:lang w:val="pt_PT" w:bidi="pt_PT"/>
        </w:rPr>
        <w:t>Yahweh</w:t>
      </w:r>
      <w:r>
        <w:rPr>
          <w:lang w:val="pt_PT" w:bidi="pt_PT"/>
        </w:rPr>
        <w:t xml:space="preserve"> apareceu a Moisés no Monte Sinai. Lembrem-se de que Yahweh é o nome pessoal para Deus,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gerações</w:t>
      </w:r>
      <w:r>
        <w:rPr>
          <w:lang w:val="pt_PT" w:bidi="pt_PT"/>
        </w:rPr>
        <w:t xml:space="preserve">. Procurem a palavra </w:t>
      </w:r>
      <w:r>
        <w:rPr>
          <w:lang w:val="pt_PT" w:bidi="pt_PT"/>
        </w:rPr>
        <w:t>gerações</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Arão tinha quatro filhos e Yahweh os </w:t>
      </w:r>
      <w:r>
        <w:rPr>
          <w:b/>
          <w:lang w:val="pt_PT" w:bidi="pt_PT"/>
        </w:rPr>
        <w:t>ungiu</w:t>
      </w:r>
      <w:r>
        <w:rPr>
          <w:lang w:val="pt_PT" w:bidi="pt_PT"/>
        </w:rPr>
        <w:t xml:space="preserve"> para serem sacerdotes. Yahweh unge alguém quando lhe dá uma tarefa especial e faz outra pessoa derramar óleo sobre a cabeça dessa pessoa. O óleo representa o Espírito de Yahweh.</w:t>
      </w:r>
    </w:p>
    <w:p>
      <w:pPr/>
      <w:r>
        <w:rPr>
          <w:lang w:val="pt_PT" w:bidi="pt_PT"/>
        </w:rPr>
      </w:r>
      <w:r>
        <w:rPr>
          <w:lang w:val="pt_PT" w:bidi="pt_PT"/>
        </w:rPr>
        <w:t xml:space="preserve">Parem aqui e discutam em grupo que palavra ou frase vocês usarão para </w:t>
      </w:r>
      <w:r>
        <w:rPr>
          <w:b/>
          <w:lang w:val="pt_PT" w:bidi="pt_PT"/>
        </w:rPr>
        <w:t>ungir</w:t>
      </w:r>
      <w:r>
        <w:rPr>
          <w:lang w:val="pt_PT" w:bidi="pt_PT"/>
        </w:rPr>
        <w:t xml:space="preserve">. Procurem a palavra </w:t>
      </w:r>
      <w:r>
        <w:rPr>
          <w:lang w:val="pt_PT" w:bidi="pt_PT"/>
        </w:rPr>
        <w:t>ungir</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Yahweh escolheu especialmente Arão e os filhos de Arão para serem </w:t>
      </w:r>
      <w:r>
        <w:rPr>
          <w:b/>
          <w:lang w:val="pt_PT" w:bidi="pt_PT"/>
        </w:rPr>
        <w:t>sacerdotes</w:t>
      </w:r>
      <w:r>
        <w:rPr>
          <w:lang w:val="pt_PT" w:bidi="pt_PT"/>
        </w:rPr>
        <w:t xml:space="preserve"> dos israelitas. Um sacerdote servia no tabernáculo para ajudar os israelitas a adorar Yahweh. Os sacerdotes eram responsáveis por oferecer </w:t>
      </w:r>
      <w:r>
        <w:rPr>
          <w:lang w:val="pt_PT" w:bidi="pt_PT"/>
        </w:rPr>
        <w:t>sacrifícios</w:t>
      </w:r>
      <w:r>
        <w:rPr>
          <w:lang w:val="pt_PT" w:bidi="pt_PT"/>
        </w:rPr>
        <w:t xml:space="preserve"> a Yahweh em nome do povo. Arão foi o primeiro sumo sacerdote dos israelitas, e os filhos de Arão foram os primeiros sacerdotes. Embora todos os levitas, a tribo de Levi, servissem no tabernáculo, Yahweh escolheu apenas os filhos de Arão para serem sacerdotes.</w:t>
      </w:r>
    </w:p>
    <w:p>
      <w:pPr/>
      <w:r>
        <w:rPr>
          <w:lang w:val="pt_PT" w:bidi="pt_PT"/>
        </w:rPr>
      </w:r>
      <w:r>
        <w:rPr>
          <w:lang w:val="pt_PT" w:bidi="pt_PT"/>
        </w:rPr>
        <w:t xml:space="preserve">Parem aqui e discutam em grupo que palavra ou frase vocês usarão para </w:t>
      </w:r>
      <w:r>
        <w:rPr>
          <w:b/>
          <w:lang w:val="pt_PT" w:bidi="pt_PT"/>
        </w:rPr>
        <w:t>sacerdote</w:t>
      </w:r>
      <w:r>
        <w:rPr>
          <w:lang w:val="pt_PT" w:bidi="pt_PT"/>
        </w:rPr>
        <w:t xml:space="preserve">. Procurem a palavra </w:t>
      </w:r>
      <w:r>
        <w:rPr>
          <w:lang w:val="pt_PT" w:bidi="pt_PT"/>
        </w:rPr>
        <w:t>sacerdote</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Os dois filhos mais velhos de Arão morreram no deserto, ou </w:t>
      </w:r>
      <w:r>
        <w:rPr>
          <w:b/>
          <w:lang w:val="pt_PT" w:bidi="pt_PT"/>
        </w:rPr>
        <w:t>ermo</w:t>
      </w:r>
      <w:r>
        <w:rPr>
          <w:lang w:val="pt_PT" w:bidi="pt_PT"/>
        </w:rPr>
        <w:t xml:space="preserve">, do Sinai. Usem a mesma palavra para ermo que vocês usaram em passagens anteriores, e lembrem-se de que </w:t>
      </w:r>
      <w:r>
        <w:rPr>
          <w:lang w:val="pt_PT" w:bidi="pt_PT"/>
        </w:rPr>
        <w:t>ermo</w:t>
      </w:r>
      <w:r>
        <w:rPr>
          <w:lang w:val="pt_PT" w:bidi="pt_PT"/>
        </w:rPr>
        <w:t xml:space="preserve"> está no Glossário Mestre.</w:t>
      </w:r>
    </w:p>
    <w:p>
      <w:pPr/>
      <w:r>
        <w:rPr>
          <w:lang w:val="pt_PT" w:bidi="pt_PT"/>
        </w:rPr>
      </w:r>
      <w:r>
        <w:rPr>
          <w:lang w:val="pt_PT" w:bidi="pt_PT"/>
        </w:rPr>
        <w:t xml:space="preserve">Yahweh diz que ele entrega totalmente, ou escolhe especialmente, os </w:t>
      </w:r>
      <w:r>
        <w:rPr>
          <w:b/>
          <w:lang w:val="pt_PT" w:bidi="pt_PT"/>
        </w:rPr>
        <w:t>levitas</w:t>
      </w:r>
      <w:r>
        <w:rPr>
          <w:lang w:val="pt_PT" w:bidi="pt_PT"/>
        </w:rPr>
        <w:t xml:space="preserve"> dentre todos os israelitas, ou filhos de Israel. Os levitas eram uma das 12 tribos de Israel. Eles eram os descendentes do filho de Jacó, Levi. Moisés e Arão eram os descendentes de Levi. Yahweh escolhe especialmente os levitas para servir a Yahweh no tabernáculo e cuidar dele. Os levitas fizeram esse trabalho para toda a congregação, ou comunidade, de Israel. Usem as mesmas palavras ou frases para levitas e congregação que vocês usaram em passagens anteriores. Para mais informações sobre os </w:t>
      </w:r>
      <w:r>
        <w:rPr>
          <w:lang w:val="pt_PT" w:bidi="pt_PT"/>
        </w:rPr>
        <w:t>levitas</w:t>
      </w:r>
      <w:r>
        <w:rPr>
          <w:lang w:val="pt_PT" w:bidi="pt_PT"/>
        </w:rPr>
        <w:t>, consultem o Glossário Mestre.</w:t>
      </w:r>
    </w:p>
    <w:p>
      <w:pPr/>
      <w:r>
        <w:rPr>
          <w:lang w:val="pt_PT" w:bidi="pt_PT"/>
        </w:rPr>
      </w:r>
      <w:r>
        <w:rPr>
          <w:lang w:val="pt_PT" w:bidi="pt_PT"/>
        </w:rPr>
        <w:t xml:space="preserve">Os </w:t>
      </w:r>
      <w:r>
        <w:rPr>
          <w:b/>
          <w:lang w:val="pt_PT" w:bidi="pt_PT"/>
        </w:rPr>
        <w:t>israelitas</w:t>
      </w:r>
      <w:r>
        <w:rPr>
          <w:lang w:val="pt_PT" w:bidi="pt_PT"/>
        </w:rPr>
        <w:t xml:space="preserve">, ou filhos de Israel, referem-se a todos os descendentes de </w:t>
      </w:r>
      <w:r>
        <w:rPr>
          <w:lang w:val="pt_PT" w:bidi="pt_PT"/>
        </w:rPr>
        <w:t>Abraão</w:t>
      </w:r>
      <w:r>
        <w:rPr>
          <w:lang w:val="pt_PT" w:bidi="pt_PT"/>
        </w:rPr>
        <w:t xml:space="preserve">. Usem a mesma palavra ou frase para israelitas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 xml:space="preserve">Yahweh diz que os levitas servirão sob a liderança de Arão no </w:t>
      </w:r>
      <w:r>
        <w:rPr>
          <w:b/>
          <w:lang w:val="pt_PT" w:bidi="pt_PT"/>
        </w:rPr>
        <w:t>tabernáculo</w:t>
      </w:r>
      <w:r>
        <w:rPr>
          <w:lang w:val="pt_PT" w:bidi="pt_PT"/>
        </w:rPr>
        <w:t xml:space="preserve">, ou a </w:t>
      </w:r>
      <w:r>
        <w:rPr>
          <w:b/>
          <w:lang w:val="pt_PT" w:bidi="pt_PT"/>
        </w:rPr>
        <w:t>tenda do encontro</w:t>
      </w:r>
      <w:r>
        <w:rPr>
          <w:lang w:val="pt_PT" w:bidi="pt_PT"/>
        </w:rPr>
        <w:t xml:space="preserve">. O tabernáculo, ou a casa de Deus, refere-se a uma grande tenda que os israelitas moviam de um lugar para outro. Usem a mesma palavra ou frase para "tabernáculo", ou “tenda do encontro”,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Yahweh diz a Moisés que os levitas substituirão todos os filhos primogênitos israelitas que pertencem a Yahweh. Isso significa que Yahweh </w:t>
      </w:r>
      <w:r>
        <w:rPr>
          <w:b/>
          <w:lang w:val="pt_PT" w:bidi="pt_PT"/>
        </w:rPr>
        <w:t>consagra</w:t>
      </w:r>
      <w:r>
        <w:rPr>
          <w:lang w:val="pt_PT" w:bidi="pt_PT"/>
        </w:rPr>
        <w:t xml:space="preserve"> os levitas para o próprio Yahweh. Consagrar significa separar ou dedicar alguém como santo e pertencente a Deus.</w:t>
      </w:r>
    </w:p>
    <w:p>
      <w:pPr/>
      <w:r>
        <w:rPr>
          <w:lang w:val="pt_PT" w:bidi="pt_PT"/>
        </w:rPr>
      </w:r>
      <w:r>
        <w:rPr>
          <w:lang w:val="pt_PT" w:bidi="pt_PT"/>
        </w:rPr>
        <w:t xml:space="preserve">Parem aqui e discutam em grupo qual palavra ou frase vocês usarão para </w:t>
      </w:r>
      <w:r>
        <w:rPr>
          <w:b/>
          <w:lang w:val="pt_PT" w:bidi="pt_PT"/>
        </w:rPr>
        <w:t>consagrar</w:t>
      </w:r>
      <w:r>
        <w:rPr>
          <w:lang w:val="pt_PT" w:bidi="pt_PT"/>
        </w:rPr>
        <w:t xml:space="preserve">. Procurem por </w:t>
      </w:r>
      <w:r>
        <w:rPr>
          <w:lang w:val="pt_PT" w:bidi="pt_PT"/>
        </w:rPr>
        <w:t>consagrar</w:t>
      </w:r>
      <w:r>
        <w:rPr>
          <w:lang w:val="pt_PT" w:bidi="pt_PT"/>
        </w:rPr>
        <w:t xml:space="preserve"> no Glossário Mestre para mais informações. Se vocês já traduziram essa palavra em outro livro da Bíblia, usem a mesma palavra que usaram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3:14–20</w:t>
      </w:r>
      <w:r>
        <w:rPr>
          <w:lang w:val="pt_PT" w:bidi="pt_PT"/>
        </w:rPr>
      </w:r>
    </w:p>
    <w:p>
      <w:pPr>
        <w:pStyle w:val="Heading3"/>
      </w:pPr>
      <w:r>
        <w:rPr>
          <w:lang w:val="pt_PT" w:bidi="pt_PT"/>
        </w:rPr>
        <w:t>Ouvir e Sentir</w:t>
      </w:r>
    </w:p>
    <w:p>
      <w:pPr/>
      <w:r>
        <w:rPr>
          <w:lang w:val="pt_PT" w:bidi="pt_PT"/>
        </w:rPr>
      </w:r>
      <w:r>
        <w:rPr>
          <w:lang w:val="pt_PT" w:bidi="pt_PT"/>
        </w:rPr>
        <w:t>Nesta etapa, ouçam Números 3.14–20 e guardem em seus corações.</w:t>
      </w:r>
    </w:p>
    <w:p>
      <w:pPr/>
      <w:r>
        <w:rPr>
          <w:lang w:val="pt_PT" w:bidi="pt_PT"/>
        </w:rPr>
      </w:r>
      <w:r>
        <w:rPr>
          <w:lang w:val="pt_PT" w:bidi="pt_PT"/>
        </w:rPr>
        <w:t>Ouçam uma versão em áudio de Números 3.14–20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3.14–20 na tradução mais fácil de entender.</w:t>
      </w:r>
    </w:p>
    <w:p>
      <w:pPr/>
      <w:r>
        <w:rPr>
          <w:lang w:val="pt_PT" w:bidi="pt_PT"/>
        </w:rPr>
      </w:r>
      <w:r>
        <w:rPr>
          <w:lang w:val="pt_PT" w:bidi="pt_PT"/>
        </w:rPr>
        <w:t>Moisés e os israelitas estão no deserto do Sinai. Yahweh acabou de revelar o propósito especial de Yahweh para os levitas. Os levitas farão a guarda e servirão no tabernáculo, ou na casa de Yahweh. Eles também agora pertencem a Yahweh, tomando o lugar de todos os filhos primogênitos de Israel. Agora, Yahweh ordena a Moisés que faça um censo de, ou conte oficialmente, os levitas.</w:t>
      </w:r>
    </w:p>
    <w:p>
      <w:pPr/>
      <w:r>
        <w:rPr>
          <w:lang w:val="pt_PT" w:bidi="pt_PT"/>
        </w:rPr>
      </w:r>
      <w:r>
        <w:rPr>
          <w:lang w:val="pt_PT" w:bidi="pt_PT"/>
        </w:rPr>
        <w:t>Como vocês se lembram, os levitas são os descendentes de Levi, um dos 12 filhos de Jacó. Yahweh escolheu especialmente os levitas para ajudar Arão e os filhos de Arão a servir no tabernáculo. Alguns dos deveres dos levitas incluíam vigiar o tabernáculo, cuidar dos objetos sagrados usados dentro do tabernáculo e carregar o tabernáculo de um lugar para outro. Yahweh disse que os levitas pertencem a Yahweh.</w:t>
      </w:r>
    </w:p>
    <w:p>
      <w:pPr/>
      <w:r>
        <w:rPr>
          <w:lang w:val="pt_PT" w:bidi="pt_PT"/>
        </w:rPr>
      </w:r>
      <w:r>
        <w:rPr>
          <w:lang w:val="pt_PT" w:bidi="pt_PT"/>
        </w:rPr>
        <w:t>Nessa passagem, Yahweh diz a Moisés para enumerar, ou contar, todos os homens levitas com um mês de idade ou mais. Mais tarde, Moisés fará outro censo dos levitas. O censo posterior conta os homens que são capazes de imediatamente ajudar a carregar e cuidar do tabernáculo e dos objetos nele. Esse censo conta todos os homens com um mês de idade ou mais, porque estes são os levitas que um dia terão parte em ajudar a guardar o tabernáculo.</w:t>
      </w:r>
    </w:p>
    <w:p>
      <w:pPr/>
      <w:r>
        <w:rPr>
          <w:lang w:val="pt_PT" w:bidi="pt_PT"/>
        </w:rPr>
      </w:r>
      <w:r>
        <w:rPr>
          <w:lang w:val="pt_PT" w:bidi="pt_PT"/>
        </w:rPr>
        <w:t>Yahweh diz a Moisés que Moisés precisa listar os levitas por clã e por famílias. Os clãs eram compostos de famílias, ou grupos menores de parentes. Moisés obedece ao mandamento de Yahweh e conta os levitas de acordo com a palavra de Yahweh, ou exatamente como Yahweh disse.</w:t>
      </w:r>
    </w:p>
    <w:p>
      <w:pPr/>
      <w:r>
        <w:rPr>
          <w:lang w:val="pt_PT" w:bidi="pt_PT"/>
        </w:rPr>
      </w:r>
      <w:r>
        <w:rPr>
          <w:lang w:val="pt_PT" w:bidi="pt_PT"/>
        </w:rPr>
        <w:t>Parem aqui e discutam essa questão em grupo: como as pessoas se referem aos grandes grupos de parentes onde vocês vivem? Descrevam um grupo familiar em sua cultura. O que torna um grupo de pessoas uma família em sua cultura? Pause este áudio aqui.</w:t>
      </w:r>
    </w:p>
    <w:p>
      <w:pPr/>
      <w:r>
        <w:rPr>
          <w:lang w:val="pt_PT" w:bidi="pt_PT"/>
        </w:rPr>
      </w:r>
      <w:r>
        <w:rPr>
          <w:lang w:val="pt_PT" w:bidi="pt_PT"/>
        </w:rPr>
        <w:t>Levi tinha três filhos, aos quais deu os nomes de Gérson, Coate e Merari. Os clãs de Gérson incluíam Libni e Simei. Coate tinha quatro clãs: Anrão, Izar, Hebrom e Uziel. E Merari tinha dois clãs: Mali e Musi. No total, os levitas consistiam em oito clãs que Moisés listou de acordo com os nomes dos filhos de Levi — Gérson, Coate e Merari.</w:t>
      </w:r>
    </w:p>
    <w:p>
      <w:pPr/>
      <w:r>
        <w:rPr>
          <w:lang w:val="pt_PT" w:bidi="pt_PT"/>
        </w:rPr>
      </w:r>
      <w:r>
        <w:rPr>
          <w:lang w:val="pt_PT" w:bidi="pt_PT"/>
        </w:rPr>
        <w:t>Na próxima passagem, Moisés dará os números de cada clã levita e explicará como Yahweh quer que eles protejam o tabernáculo.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3.14–20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Moisés e os israelitas estão no deserto do Sinai. Como vocês se lembram, o deserto era uma região isolada onde havia poucas plantas e onde poucas pessoas se estabeleciam. Yahweh ordena que Moisés conte os levitas de acordo com os seus clãs e as casas de seus pais. É importante lembrar que um clã se refere a um grupo maior de parentes e é composto por várias casas ou famílias. Moisés obedece e conta os levitas, assim como Yahweh disse.</w:t>
      </w:r>
    </w:p>
    <w:p>
      <w:pPr/>
      <w:r>
        <w:rPr>
          <w:lang w:val="pt_PT" w:bidi="pt_PT"/>
        </w:rPr>
      </w:r>
      <w:r>
        <w:rPr>
          <w:b/>
          <w:lang w:val="pt_PT" w:bidi="pt_PT"/>
        </w:rPr>
        <w:t>Na segunda cena:</w:t>
      </w:r>
      <w:r>
        <w:rPr>
          <w:lang w:val="pt_PT" w:bidi="pt_PT"/>
        </w:rPr>
        <w:t xml:space="preserve"> os três filhos de Levi — Gérson, Coate e Merari — ficam com suas famílias divididas por clãs atrás deles.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Gérson</w:t>
      </w:r>
    </w:p>
    <w:p>
      <w:pPr>
        <w:pStyle w:val="ListBullet"/>
        <w:spacing w:line="240" w:lineRule="auto"/>
        <w:ind w:left="720"/>
      </w:pPr>
      <w:r>
        <w:rPr>
          <w:lang w:val="pt_PT" w:bidi="pt_PT"/>
        </w:rPr>
      </w:r>
      <w:r>
        <w:rPr>
          <w:lang w:val="pt_PT" w:bidi="pt_PT"/>
        </w:rPr>
        <w:t>Coate</w:t>
      </w:r>
    </w:p>
    <w:p>
      <w:pPr>
        <w:pStyle w:val="ListBullet"/>
        <w:spacing w:line="240" w:lineRule="auto"/>
        <w:ind w:left="720"/>
      </w:pPr>
      <w:r>
        <w:rPr>
          <w:lang w:val="pt_PT" w:bidi="pt_PT"/>
        </w:rPr>
      </w:r>
      <w:r>
        <w:rPr>
          <w:lang w:val="pt_PT" w:bidi="pt_PT"/>
        </w:rPr>
        <w:t>Merari</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Moisés está resumindo as instruções que Yahweh deu a Moisés no deserto do Sinai.</w:t>
      </w:r>
    </w:p>
    <w:p>
      <w:pPr/>
      <w:r>
        <w:rPr>
          <w:lang w:val="pt_PT" w:bidi="pt_PT"/>
        </w:rPr>
      </w:r>
      <w:r>
        <w:rPr>
          <w:lang w:val="pt_PT" w:bidi="pt_PT"/>
        </w:rPr>
        <w:t>Nessa passagem, Moisés conta oficialmente os levitas, ou os descendentes de Levi. É importante lembrar que tanto Moisés quanto Arão são levitas.</w:t>
      </w:r>
    </w:p>
    <w:p>
      <w:pPr/>
      <w:r>
        <w:rPr>
          <w:lang w:val="pt_PT" w:bidi="pt_PT"/>
        </w:rPr>
      </w:r>
      <w:r>
        <w:rPr>
          <w:lang w:val="pt_PT" w:bidi="pt_PT"/>
        </w:rPr>
        <w:t>Moisés conta todos os homens levitas com um mês de idade ou mais, por clã e pela casa de seus pais. É importante lembrar que um clã se refere a um grupo maior de parentes e é composto por várias casas ou famílias.</w:t>
      </w:r>
    </w:p>
    <w:p>
      <w:pPr/>
      <w:r>
        <w:rPr>
          <w:lang w:val="pt_PT" w:bidi="pt_PT"/>
        </w:rPr>
      </w:r>
      <w:r>
        <w:rPr>
          <w:lang w:val="pt_PT" w:bidi="pt_PT"/>
        </w:rPr>
        <w:t>Moisés repete o fato de que “Moisés os contou” para mostrar o quão importante é a função que Yahweh deu aos levitas e mostrar que o censo dos levitas é diferente do censo mais geral do resto dos israelitas. Moisés mostra que está obedecendo às instruções de Yahweh, pois essas instruções são importantes.</w:t>
      </w:r>
    </w:p>
    <w:p>
      <w:pPr/>
      <w:r>
        <w:rPr>
          <w:lang w:val="pt_PT" w:bidi="pt_PT"/>
        </w:rPr>
      </w:r>
      <w:r>
        <w:rPr>
          <w:lang w:val="pt_PT" w:bidi="pt_PT"/>
        </w:rPr>
        <w:t>Moisés então lista os três filhos de Levi: Gérson, Coate e Merari. Ele também lista os clãs de cada filho. Uma maneira de mostrar o censo visualmente é usando pedras, paus, conchas ou outros objetos pequenos. Vocês podem agrupá-los pelo mesmo tipo, cor ou tamanho para representar os diferentes clãs por trás de cada filho de Levi.</w:t>
      </w:r>
    </w:p>
    <w:p>
      <w:pPr/>
      <w:r>
        <w:rPr>
          <w:lang w:val="pt_PT" w:bidi="pt_PT"/>
        </w:rPr>
      </w:r>
      <w:r>
        <w:rPr>
          <w:lang w:val="pt_PT" w:bidi="pt_PT"/>
        </w:rPr>
        <w:t>No total, Moisés contou os oito clãs levitas, que consistiam de famílias.</w:t>
      </w:r>
    </w:p>
    <w:p>
      <w:pPr/>
      <w:r>
        <w:rPr>
          <w:lang w:val="pt_PT" w:bidi="pt_PT"/>
        </w:rPr>
      </w:r>
      <w:r>
        <w:rPr>
          <w:lang w:val="pt_PT" w:bidi="pt_PT"/>
        </w:rPr>
        <w:t>A frase “esses são os clãs…” é o resumo do censo.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3.14–20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Gérson</w:t>
      </w:r>
    </w:p>
    <w:p>
      <w:pPr>
        <w:pStyle w:val="ListBullet"/>
        <w:spacing w:line="240" w:lineRule="auto"/>
        <w:ind w:left="720"/>
      </w:pPr>
      <w:r>
        <w:rPr>
          <w:lang w:val="pt_PT" w:bidi="pt_PT"/>
        </w:rPr>
      </w:r>
      <w:r>
        <w:rPr>
          <w:lang w:val="pt_PT" w:bidi="pt_PT"/>
        </w:rPr>
        <w:t>Coate</w:t>
      </w:r>
    </w:p>
    <w:p>
      <w:pPr>
        <w:pStyle w:val="ListBullet"/>
        <w:spacing w:line="240" w:lineRule="auto"/>
        <w:ind w:left="720"/>
      </w:pPr>
      <w:r>
        <w:rPr>
          <w:lang w:val="pt_PT" w:bidi="pt_PT"/>
        </w:rPr>
      </w:r>
      <w:r>
        <w:rPr>
          <w:lang w:val="pt_PT" w:bidi="pt_PT"/>
        </w:rPr>
        <w:t>Merari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falando com Yahweh no deserto do Sinai. Yahweh ordena que Moisés conte os levitas de acordo com os seus clãs e as casas de seus pais. Moisés obedece e conta os levitas, assim como Yahweh disse.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“Sinto-me curioso. Eu me pergunto por que Yahweh quer que eu conte os levitas de acordo com a casa e o clã deles”, ou, “Farei exatamente como Yahweh ordenou. Sei que ele tem boas razões para a ordem de pedir que as coisas sejam feitas”, ou, “Estou orgulhoso de que Yahweh esteja honrando a minha tribo ao pedir que cuidemos de sua casa especial”.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os três filhos de Levi, Gérson, Coate e Merari, com suas famílias divididas por clãs atrás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Gérson: “O que você está sentindo ou pensando?” A pessoa pode responder coisas como: “Sinto-me satisfeito. Estou feliz que Yahweh esteja contando os levitas também para que nossos descendentes tenham um registro de nosso povo”, ou, “Sinto-me curioso. Eu me pergunto qual é o propósito de Yahweh para nos contar”, ou, “Eu me sinto honrado. O que quer que Yahweh nos designar para fazer, seremos honrados de fazê-lo”.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3.14–20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no </w:t>
      </w:r>
      <w:r>
        <w:rPr>
          <w:b/>
          <w:lang w:val="pt_PT" w:bidi="pt_PT"/>
        </w:rPr>
        <w:t>deserto</w:t>
      </w:r>
      <w:r>
        <w:rPr>
          <w:lang w:val="pt_PT" w:bidi="pt_PT"/>
        </w:rPr>
        <w:t xml:space="preserve"> do Sinai. Lembrem-se de que Yahweh é o nome pessoal para Deus, e é usado em toda essa passagem. Usem o mesmo nome para Yahweh e a mesma palavra para deserto que vocês usaram em passagens anteriores. Para mais informações sobre </w:t>
      </w:r>
      <w:r>
        <w:rPr>
          <w:lang w:val="pt_PT" w:bidi="pt_PT"/>
        </w:rPr>
        <w:t>Yahweh</w:t>
      </w:r>
      <w:r>
        <w:rPr>
          <w:lang w:val="pt_PT" w:bidi="pt_PT"/>
        </w:rPr>
        <w:t xml:space="preserve"> e o </w:t>
      </w:r>
      <w:r>
        <w:rPr>
          <w:lang w:val="pt_PT" w:bidi="pt_PT"/>
        </w:rPr>
        <w:t>deserto</w:t>
      </w:r>
      <w:r>
        <w:rPr>
          <w:lang w:val="pt_PT" w:bidi="pt_PT"/>
        </w:rPr>
        <w:t>, consultem o Glossário Mestre.</w:t>
      </w:r>
    </w:p>
    <w:p>
      <w:pPr/>
      <w:r>
        <w:rPr>
          <w:lang w:val="pt_PT" w:bidi="pt_PT"/>
        </w:rPr>
      </w:r>
      <w:r>
        <w:rPr>
          <w:lang w:val="pt_PT" w:bidi="pt_PT"/>
        </w:rPr>
        <w:t xml:space="preserve">Yahweh instrui Moisés a enumerar, ou contar, todos os homens </w:t>
      </w:r>
      <w:r>
        <w:rPr>
          <w:b/>
          <w:lang w:val="pt_PT" w:bidi="pt_PT"/>
        </w:rPr>
        <w:t>levitas</w:t>
      </w:r>
      <w:r>
        <w:rPr>
          <w:lang w:val="pt_PT" w:bidi="pt_PT"/>
        </w:rPr>
        <w:t xml:space="preserve"> com um mês de idade ou mais. Os levitas eram uma das 12 tribos de Israel. Eles eram os descendentes do filho de Jacó, Levi. Yahweh escolheu especialmente os levitas para servi-lo no </w:t>
      </w:r>
      <w:r>
        <w:rPr>
          <w:lang w:val="pt_PT" w:bidi="pt_PT"/>
        </w:rPr>
        <w:t>tabernáculo</w:t>
      </w:r>
      <w:r>
        <w:rPr>
          <w:lang w:val="pt_PT" w:bidi="pt_PT"/>
        </w:rPr>
        <w:t xml:space="preserve"> e cuidar dele. Usem a mesma palavra ou frase para levitas que vocês usaram em passagens anteriores. Para mais informações sobre os </w:t>
      </w:r>
      <w:r>
        <w:rPr>
          <w:lang w:val="pt_PT" w:bidi="pt_PT"/>
        </w:rPr>
        <w:t>levitas</w:t>
      </w:r>
      <w:r>
        <w:rPr>
          <w:lang w:val="pt_PT" w:bidi="pt_PT"/>
        </w:rPr>
        <w:t>, consultem o Glossário Mestre.</w:t>
      </w:r>
    </w:p>
    <w:p>
      <w:pPr/>
      <w:r>
        <w:rPr>
          <w:lang w:val="pt_PT" w:bidi="pt_PT"/>
        </w:rPr>
      </w:r>
      <w:r>
        <w:rPr>
          <w:lang w:val="pt_PT" w:bidi="pt_PT"/>
        </w:rPr>
        <w:t xml:space="preserve">Então Moisés conta os levitas de acordo com a </w:t>
      </w:r>
      <w:r>
        <w:rPr>
          <w:b/>
          <w:lang w:val="pt_PT" w:bidi="pt_PT"/>
        </w:rPr>
        <w:t>Palavra de Yahweh</w:t>
      </w:r>
      <w:r>
        <w:rPr>
          <w:lang w:val="pt_PT" w:bidi="pt_PT"/>
        </w:rPr>
        <w:t>, ou assim como Yahweh ordenou a Moisés. A Palavra de Yahweh significa tudo o que Yahweh diz às pessoas. Nesse caso, Yahweh está falando com o povo por meio de Moisés.</w:t>
      </w:r>
    </w:p>
    <w:p>
      <w:pPr/>
      <w:r>
        <w:rPr>
          <w:lang w:val="pt_PT" w:bidi="pt_PT"/>
        </w:rPr>
      </w:r>
      <w:r>
        <w:rPr>
          <w:lang w:val="pt_PT" w:bidi="pt_PT"/>
        </w:rPr>
        <w:t xml:space="preserve">Parem aqui e discutam em grupo que frase vocês usarão para a </w:t>
      </w:r>
      <w:r>
        <w:rPr>
          <w:b/>
          <w:lang w:val="pt_PT" w:bidi="pt_PT"/>
        </w:rPr>
        <w:t>Palavra de Yahweh</w:t>
      </w:r>
      <w:r>
        <w:rPr>
          <w:lang w:val="pt_PT" w:bidi="pt_PT"/>
        </w:rPr>
        <w:t xml:space="preserve">. Para mais informações, procurem por </w:t>
      </w:r>
      <w:r>
        <w:rPr>
          <w:lang w:val="pt_PT" w:bidi="pt_PT"/>
        </w:rPr>
        <w:t>Palavra</w:t>
      </w:r>
      <w:r>
        <w:rPr>
          <w:lang w:val="pt_PT" w:bidi="pt_PT"/>
        </w:rPr>
        <w:t xml:space="preserve"> no Glossário Mestre. Se vocês já traduziram essa palavra em outro livro da Bíblia, usem a mesma palavra que vocês usaram lá. Pause este áudio aqui.</w:t>
      </w:r>
    </w:p>
    <w:p>
      <w:pPr/>
      <w:r>
        <w:rPr>
          <w:lang w:val="pt_PT" w:bidi="pt_PT"/>
        </w:rPr>
      </w:r>
      <w:r>
        <w:rPr>
          <w:lang w:val="pt_PT" w:bidi="pt_PT"/>
        </w:rPr>
        <w:t xml:space="preserve">Moisés conta os levitas por </w:t>
      </w:r>
      <w:r>
        <w:rPr>
          <w:b/>
          <w:lang w:val="pt_PT" w:bidi="pt_PT"/>
        </w:rPr>
        <w:t>clãs</w:t>
      </w:r>
      <w:r>
        <w:rPr>
          <w:lang w:val="pt_PT" w:bidi="pt_PT"/>
        </w:rPr>
        <w:t>, que estavam divididos nas casas de seus pais. Lembrem-se de que um clã se refere a um grupo maior de parentes e é composto de várias casas ou famílias. A palavra hebraica para “casa” nesse contexto se refere a uma família extensa, que inclui três ou quatro gerações. Usem as mesmas palavras para clãs e famílias, ou casas dos pais,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3:21–26</w:t>
      </w:r>
      <w:r>
        <w:rPr>
          <w:lang w:val="pt_PT" w:bidi="pt_PT"/>
        </w:rPr>
      </w:r>
    </w:p>
    <w:p>
      <w:pPr>
        <w:pStyle w:val="Heading3"/>
      </w:pPr>
      <w:r>
        <w:rPr>
          <w:lang w:val="pt_PT" w:bidi="pt_PT"/>
        </w:rPr>
        <w:t>Ouvir e Sentir</w:t>
      </w:r>
    </w:p>
    <w:p>
      <w:pPr/>
      <w:r>
        <w:rPr>
          <w:lang w:val="pt_PT" w:bidi="pt_PT"/>
        </w:rPr>
      </w:r>
      <w:r>
        <w:rPr>
          <w:lang w:val="pt_PT" w:bidi="pt_PT"/>
        </w:rPr>
        <w:t>Nesta etapa, ouçam Números 3.21–26 e guardem em seus corações.</w:t>
      </w:r>
    </w:p>
    <w:p>
      <w:pPr/>
      <w:r>
        <w:rPr>
          <w:lang w:val="pt_PT" w:bidi="pt_PT"/>
        </w:rPr>
      </w:r>
      <w:r>
        <w:rPr>
          <w:lang w:val="pt_PT" w:bidi="pt_PT"/>
        </w:rPr>
        <w:t>Ouçam uma versão em áudio de Números 3.21–26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3.21–26 na tradução mais fácil de entender.</w:t>
      </w:r>
    </w:p>
    <w:p>
      <w:pPr/>
      <w:r>
        <w:rPr>
          <w:lang w:val="pt_PT" w:bidi="pt_PT"/>
        </w:rPr>
      </w:r>
      <w:r>
        <w:rPr>
          <w:lang w:val="pt_PT" w:bidi="pt_PT"/>
        </w:rPr>
        <w:t>Moisés e os israelitas estão no deserto do Sinai. Nas passagens anteriores, Yahweh disse a Moisés para fazer um censo dos levitas, ou dos descendentes de Levi. Como aprendemos anteriormente, Levi tinha três filhos: Gérson, Coate e Merari. Agora, Moisés relata o número de clãs de Gérson e qual será a posição de acampamento deles em relação ao tabernáculo.</w:t>
      </w:r>
    </w:p>
    <w:p>
      <w:pPr/>
      <w:r>
        <w:rPr>
          <w:lang w:val="pt_PT" w:bidi="pt_PT"/>
        </w:rPr>
      </w:r>
      <w:r>
        <w:rPr>
          <w:lang w:val="pt_PT" w:bidi="pt_PT"/>
        </w:rPr>
        <w:t>Como vocês se lembram, Yahweh separou os levitas com o propósito especial de cuidar e vigiar o tabernáculo, ou a casa de Yahweh. Moisés já contou oficialmente o resto dos israelitas e deu a eles suas posições ao redor do tabernáculo para acampar e marchar.</w:t>
      </w:r>
    </w:p>
    <w:p>
      <w:pPr/>
      <w:r>
        <w:rPr>
          <w:lang w:val="pt_PT" w:bidi="pt_PT"/>
        </w:rPr>
      </w:r>
      <w:r>
        <w:rPr>
          <w:lang w:val="pt_PT" w:bidi="pt_PT"/>
        </w:rPr>
        <w:t>Gérson era o antepassado dos gersonitas, que se dividiram em dois clãs, Libni e Simei. Os descendentes de Libni eram os libnitas, enquanto os descendentes de Simei eram os simeítas. Moisés lista o total dos gersonitas como 7.500 homens com pelo menos um mês de idade.</w:t>
      </w:r>
    </w:p>
    <w:p>
      <w:pPr/>
      <w:r>
        <w:rPr>
          <w:lang w:val="pt_PT" w:bidi="pt_PT"/>
        </w:rPr>
      </w:r>
      <w:r>
        <w:rPr>
          <w:lang w:val="pt_PT" w:bidi="pt_PT"/>
        </w:rPr>
        <w:t>Parem aqui e discutam em grupo: como as pessoas em sua cultura falam sobre e respeitam os seus antepassados? Como as pessoas transmitem nomes em sua cultura? Pause este áudio aqui.</w:t>
      </w:r>
    </w:p>
    <w:p>
      <w:pPr/>
      <w:r>
        <w:rPr>
          <w:lang w:val="pt_PT" w:bidi="pt_PT"/>
        </w:rPr>
      </w:r>
      <w:r>
        <w:rPr>
          <w:lang w:val="pt_PT" w:bidi="pt_PT"/>
        </w:rPr>
        <w:t>Moisés diz que os gersonitas acamparão no lado oeste do tabernáculo, ou no lado voltado para o pôr do sol. Como vocês se lembram, o acampamento de Efraim também ficará no lado oeste do tabernáculo. No entanto, os levitas acamparão mais perto do tabernáculo e ficarão entre o acampamento de Efraim e o tabernáculo. Dessa maneira, os levitas servirão tanto para proteger o tabernáculo quanto para proteger os israelitas da ira de Yahweh. Moisés diz que o líder ou chefe dos clãs gersonitas é Eliasafe, o filho de um homem chamado Lael.</w:t>
      </w:r>
    </w:p>
    <w:p>
      <w:pPr/>
      <w:r>
        <w:rPr>
          <w:lang w:val="pt_PT" w:bidi="pt_PT"/>
        </w:rPr>
      </w:r>
      <w:r>
        <w:rPr>
          <w:lang w:val="pt_PT" w:bidi="pt_PT"/>
        </w:rPr>
        <w:t xml:space="preserve">Parem aqui e olhem em grupo para um diagrama do </w:t>
      </w:r>
      <w:r>
        <w:rPr>
          <w:b/>
          <w:lang w:val="pt_PT" w:bidi="pt_PT"/>
        </w:rPr>
        <w:t>tabernáculo e das posições de acampamento dos levitas e dos deveres de guarda</w:t>
      </w:r>
      <w:r>
        <w:rPr>
          <w:lang w:val="pt_PT" w:bidi="pt_PT"/>
        </w:rPr>
        <w:t>. Pause este áudio aqui.</w:t>
      </w:r>
    </w:p>
    <w:p>
      <w:pPr/>
      <w:r>
        <w:rPr>
          <w:lang w:val="pt_PT" w:bidi="pt_PT"/>
        </w:rPr>
      </w:r>
      <w:r>
        <w:rPr>
          <w:lang w:val="pt_PT" w:bidi="pt_PT"/>
        </w:rPr>
        <w:t>Moisés então lista os deveres de guarda e responsabilidades dos gersonitas para com o tabernáculo. Essas são tarefas que os gersonitas farão continuamente enquanto os israelitas viajam. Essas também são responsabilidades que apenas os levitas podem fazer, uma vez que todas as partes do tabernáculo são santas, ou separadas para Yahweh. Os gersonitas serão responsáveis pelo tabernáculo, ou a tenda com sua cobertura. Isso inclui uma cobertura interna e externa. A tenda do encontro e o tabernáculo se referem à mesma “Casa de Yahweh”, ou ao lugar onde Yahweh vive entre seu povo.</w:t>
      </w:r>
    </w:p>
    <w:p>
      <w:pPr/>
      <w:r>
        <w:rPr>
          <w:lang w:val="pt_PT" w:bidi="pt_PT"/>
        </w:rPr>
      </w:r>
      <w:r>
        <w:rPr>
          <w:lang w:val="pt_PT" w:bidi="pt_PT"/>
        </w:rPr>
        <w:t xml:space="preserve">Parem aqui e olhem em grupo para uma imagem do </w:t>
      </w:r>
      <w:r>
        <w:rPr>
          <w:lang w:val="pt_PT" w:bidi="pt_PT"/>
        </w:rPr>
        <w:t>tabernáculo montado com sua cobertura e pátio</w:t>
      </w:r>
      <w:r>
        <w:rPr>
          <w:lang w:val="pt_PT" w:bidi="pt_PT"/>
        </w:rPr>
        <w:t>. Pause este áudio aqui.</w:t>
      </w:r>
    </w:p>
    <w:p>
      <w:pPr/>
      <w:r>
        <w:rPr>
          <w:lang w:val="pt_PT" w:bidi="pt_PT"/>
        </w:rPr>
      </w:r>
      <w:r>
        <w:rPr>
          <w:lang w:val="pt_PT" w:bidi="pt_PT"/>
        </w:rPr>
        <w:t>Os gersonitas também serão responsáveis pela tela que serve como porta, ou cortina, da entrada do tabernáculo. Eles cuidarão dos anteparos do átrio ou do pátio, ou da cortina que forma uma cerca ao redor do tabernáculo e seu pátio. Eles também serão responsáveis pela tela que serve como porta do pátio. Essa é a cortina que cobre a entrada do pátio do tabernáculo, onde fica o altar. Lembrem-se de que esse altar se refere ao lugar em frente à entrada do tabernáculo, onde os israelitas fariam sacrifícios a Yahweh. Isso não se refere ao altar do incenso dentro do tabernáculo. Finalmente, os gersonitas cuidarão das cordas, ou dos cabos de sustentação, que mantêm as coberturas do tabernáculo no lugar. Os levitas amarrarão as cordas às estacas da tenda e depois fincarão as estacas no chão.</w:t>
      </w:r>
    </w:p>
    <w:p>
      <w:pPr>
        <w:pStyle w:val="ListBullet"/>
        <w:spacing w:line="240" w:lineRule="auto"/>
        <w:ind w:left="720"/>
      </w:pPr>
      <w:r>
        <w:rPr>
          <w:lang w:val="pt_PT" w:bidi="pt_PT"/>
        </w:rPr>
      </w:r>
      <w:r>
        <w:rPr>
          <w:lang w:val="pt_PT" w:bidi="pt_PT"/>
        </w:rPr>
        <w:t>Parem aqui e, em grupo, olhem para as imagens de:</w:t>
      </w:r>
    </w:p>
    <w:p>
      <w:pPr>
        <w:pStyle w:val="ListBullet"/>
        <w:spacing w:line="240" w:lineRule="auto"/>
        <w:ind w:left="720"/>
      </w:pPr>
      <w:r>
        <w:rPr>
          <w:lang w:val="pt_PT" w:bidi="pt_PT"/>
        </w:rPr>
      </w:r>
      <w:r>
        <w:rPr>
          <w:lang w:val="pt_PT" w:bidi="pt_PT"/>
        </w:rPr>
        <w:t>Pause este áudio aqui.</w:t>
      </w:r>
    </w:p>
    <w:p>
      <w:pPr/>
      <w:r>
        <w:rPr>
          <w:lang w:val="pt_PT" w:bidi="pt_PT"/>
        </w:rPr>
      </w:r>
      <w:r>
        <w:rPr>
          <w:lang w:val="pt_PT" w:bidi="pt_PT"/>
        </w:rPr>
        <w:t>Moisés diz que os gersonitas serão responsáveis por montar e desmontar esses itens.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3.21–26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Moisés conta os homens de Gérson com um mês de idade ou mais e depois os direciona a acampar no lado oeste, ou na parte de trás, do tabernáculo. Moisés diz que o chefe dos gersonitas é um homem chamado Eliasafe.</w:t>
      </w:r>
    </w:p>
    <w:p>
      <w:pPr/>
      <w:r>
        <w:rPr>
          <w:lang w:val="pt_PT" w:bidi="pt_PT"/>
        </w:rPr>
      </w:r>
      <w:r>
        <w:rPr>
          <w:b/>
          <w:lang w:val="pt_PT" w:bidi="pt_PT"/>
        </w:rPr>
        <w:t>Na segunda cena:</w:t>
      </w:r>
      <w:r>
        <w:rPr>
          <w:lang w:val="pt_PT" w:bidi="pt_PT"/>
        </w:rPr>
        <w:t xml:space="preserve"> os gersonitas protegem e cuidam das coberturas do tabernáculo, da cortina de entrada do tabernáculo, dos anteparos do átrio, da cortina de entrada do pátio do tabernáculo e das cordas com estacas da tenda.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Gersonitas, incluindo os libnitas e simeítas</w:t>
      </w:r>
    </w:p>
    <w:p>
      <w:pPr>
        <w:pStyle w:val="ListBullet"/>
        <w:spacing w:line="240" w:lineRule="auto"/>
        <w:ind w:left="720"/>
      </w:pPr>
      <w:r>
        <w:rPr>
          <w:lang w:val="pt_PT" w:bidi="pt_PT"/>
        </w:rPr>
      </w:r>
      <w:r>
        <w:rPr>
          <w:lang w:val="pt_PT" w:bidi="pt_PT"/>
        </w:rPr>
        <w:t>Eliasafe</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escolheu os levitas para servir a Arão e a toda a comunidade de israelitas, cuidando e servindo no tabernáculo, ou na casa de Yahweh.</w:t>
      </w:r>
    </w:p>
    <w:p>
      <w:pPr/>
      <w:r>
        <w:rPr>
          <w:lang w:val="pt_PT" w:bidi="pt_PT"/>
        </w:rPr>
      </w:r>
      <w:r>
        <w:rPr>
          <w:lang w:val="pt_PT" w:bidi="pt_PT"/>
        </w:rPr>
        <w:t>É importante lembrar que Yahweh disse a Moisés para listar, ou contar oficialmente, todos os levitas, porque Yahweh os escolheu para servir.</w:t>
      </w:r>
    </w:p>
    <w:p>
      <w:pPr/>
      <w:r>
        <w:rPr>
          <w:lang w:val="pt_PT" w:bidi="pt_PT"/>
        </w:rPr>
      </w:r>
      <w:r>
        <w:rPr>
          <w:lang w:val="pt_PT" w:bidi="pt_PT"/>
        </w:rPr>
        <w:t>É importante lembrar que Yahweh disse a Moisés para organizar os levitas por família e clã.</w:t>
      </w:r>
    </w:p>
    <w:p>
      <w:pPr/>
      <w:r>
        <w:rPr>
          <w:lang w:val="pt_PT" w:bidi="pt_PT"/>
        </w:rPr>
      </w:r>
      <w:r>
        <w:rPr>
          <w:lang w:val="pt_PT" w:bidi="pt_PT"/>
        </w:rPr>
        <w:t>É importante lembrar que Moisés repete o mesmo estilo de descrição para cada um dos três descendentes de Levi. Moisés menciona primeiro os clãs e a quem eles pertencem, depois o número de homens com um mês de idade ou mais. Então Moisés menciona onde cada clã acampa e quem lidera cada clã. Para terminar cada contagem oficial, Moisés lista as responsabilidades de cada grupo em relação ao tabernáculo.</w:t>
      </w:r>
    </w:p>
    <w:p>
      <w:pPr/>
      <w:r>
        <w:rPr>
          <w:lang w:val="pt_PT" w:bidi="pt_PT"/>
        </w:rPr>
      </w:r>
      <w:r>
        <w:rPr>
          <w:lang w:val="pt_PT" w:bidi="pt_PT"/>
        </w:rPr>
        <w:t>Moisés explica que a casa do pai, Gérson, consistia em dois clãs: os libnitas e os simeítas.</w:t>
      </w:r>
    </w:p>
    <w:p>
      <w:pPr/>
      <w:r>
        <w:rPr>
          <w:lang w:val="pt_PT" w:bidi="pt_PT"/>
        </w:rPr>
      </w:r>
      <w:r>
        <w:rPr>
          <w:lang w:val="pt_PT" w:bidi="pt_PT"/>
        </w:rPr>
        <w:t>Moisés conta o total dos homens gersonitas com um mês de idade ou mais. O total era de 7.500 pessoas.</w:t>
      </w:r>
    </w:p>
    <w:p>
      <w:pPr/>
      <w:r>
        <w:rPr>
          <w:lang w:val="pt_PT" w:bidi="pt_PT"/>
        </w:rPr>
      </w:r>
      <w:r>
        <w:rPr>
          <w:lang w:val="pt_PT" w:bidi="pt_PT"/>
        </w:rPr>
        <w:t>Moisés explica que os clãs de Gérson acamparão atrás do tabernáculo, ou no lado oeste. Moisés diz que Eliasafe, o filho de Lael, era o líder dos gersonitas. Moisés mais uma vez usa a palavra “acampar”, uma ação que os gersonitas farão muitas vezes à medida que os israelitas se moverem de um lugar para outro.</w:t>
      </w:r>
    </w:p>
    <w:p>
      <w:pPr/>
      <w:r>
        <w:rPr>
          <w:lang w:val="pt_PT" w:bidi="pt_PT"/>
        </w:rPr>
      </w:r>
      <w:r>
        <w:rPr>
          <w:lang w:val="pt_PT" w:bidi="pt_PT"/>
        </w:rPr>
        <w:t>É importante notar que Moisés usa ambos os termos, o tabernáculo e a tenda do encontro, para se referir à mesma estrutura. No entanto, nessa passagem, eles têm significados ligeiramente diferentes. Mais especificamente, tabernáculo se refere ao lugar de morada de Yahweh sob as coberturas da tenda, enquanto a tenda do encontro se refere a toda a estrutura.</w:t>
      </w:r>
    </w:p>
    <w:p>
      <w:pPr/>
      <w:r>
        <w:rPr>
          <w:lang w:val="pt_PT" w:bidi="pt_PT"/>
        </w:rPr>
      </w:r>
      <w:r>
        <w:rPr>
          <w:lang w:val="pt_PT" w:bidi="pt_PT"/>
        </w:rPr>
        <w:t>Moisés explica que a função dos gersonitas é proteger e cuidar das coberturas do tabernáculo, da cortina de entrada do tabernáculo, das cortinas suspensas do pátio que cercavam o tabernáculo, da cortina de entrada do pátio do tabernáculo e das cordas com estacas da tenda. É importante lembrar que as cortinas suspensas do pátio cercavam o altar da oferta queimada que ficava no pátio. Isso significa que os gersonitas montarão e desmontarão esses itens toda vez que os israelitas se deslocarem para um novo lugar. Eles também serão responsáveis por carregá-los enquanto os israelitas viajam.</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3.21–26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Gersonitas, incluindo os libnitas e simeítas</w:t>
      </w:r>
    </w:p>
    <w:p>
      <w:pPr>
        <w:pStyle w:val="ListBullet"/>
        <w:spacing w:line="240" w:lineRule="auto"/>
        <w:ind w:left="720"/>
      </w:pPr>
      <w:r>
        <w:rPr>
          <w:lang w:val="pt_PT" w:bidi="pt_PT"/>
        </w:rPr>
      </w:r>
      <w:r>
        <w:rPr>
          <w:lang w:val="pt_PT" w:bidi="pt_PT"/>
        </w:rPr>
        <w:t>Eliasafe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contando os homens de Gérson com um mês de idade ou mais, um número total de 7.500. Moisés então lhes ordena que acampem no lado oeste, ou na parte de trás, do tabernáculo. Moisés diz que o líder, ou chefe, dos gersonitas é um homem chamado Eliasafe.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Eliasafe: “O que você está sentindo ou pensando?” A pessoa pode responder coisas como: “Sinto-me honrado por ser responsável por ambos os clãs de meu povo”, ou, “Estou determinado. Protegeremos bem o lado oeste do tabernáculo. Ninguém passará por nós”, ou, “Sinto-me admirado. Eu me pergunto como será acampar tão perto da presença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designando os gersonitas para cuidar de diferentes partes do tabernáculo. Isso pode ser representado pelo ator que interpreta Moisés trazendo os diferentes itens e colocando-os nas mãos dos gersonitas. Os gersonitas protegem e cuidam das coberturas do tabernáculo, da cortina de entrada do tabernáculo, das cortinas suspensas do pátio, da cortina de entrada do pátio do tabernáculo e das cordas com estacas da tenda.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gersonitas: “O que você está sentindo ou pensando?” A pessoa pode responder coisas como: “Sinto-me pensativo. Isso será muito tecido para carregar, mas devo cuidar bem dele porque é separado para Yahweh”, ou, “Agora isso parece uma enorme responsabilidade, mas tenho certeza de que uma vez que montarmos o tabernáculo algumas vezes, tudo ficará mais fácil a cada vez”, ou, “Estou admirado com o quão organizado Yahweh é. Ele tem responsabilidades específicas para todos nós”.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3.21–26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relata o número de homens com mais de um mês nos clãs de Gérson. Como vocês se lembram, um </w:t>
      </w:r>
      <w:r>
        <w:rPr>
          <w:b/>
          <w:lang w:val="pt_PT" w:bidi="pt_PT"/>
        </w:rPr>
        <w:t>clã</w:t>
      </w:r>
      <w:r>
        <w:rPr>
          <w:lang w:val="pt_PT" w:bidi="pt_PT"/>
        </w:rPr>
        <w:t xml:space="preserve"> se refere a um grupo maior de parentes e consiste em várias casas, ou famílias. Usem a mesma palavra ou frase para clãs que vocês usaram em passagens anteriores.</w:t>
      </w:r>
    </w:p>
    <w:p>
      <w:pPr/>
      <w:r>
        <w:rPr>
          <w:lang w:val="pt_PT" w:bidi="pt_PT"/>
        </w:rPr>
      </w:r>
      <w:r>
        <w:rPr>
          <w:lang w:val="pt_PT" w:bidi="pt_PT"/>
        </w:rPr>
        <w:t xml:space="preserve">Moisés diz que os gersonitas acamparão no lado oeste do tabernáculo. Embora Moisés use tanto o </w:t>
      </w:r>
      <w:r>
        <w:rPr>
          <w:b/>
          <w:lang w:val="pt_PT" w:bidi="pt_PT"/>
        </w:rPr>
        <w:t>tabernáculo</w:t>
      </w:r>
      <w:r>
        <w:rPr>
          <w:lang w:val="pt_PT" w:bidi="pt_PT"/>
        </w:rPr>
        <w:t xml:space="preserve"> quanto a </w:t>
      </w:r>
      <w:r>
        <w:rPr>
          <w:b/>
          <w:lang w:val="pt_PT" w:bidi="pt_PT"/>
        </w:rPr>
        <w:t>tenda do encontro</w:t>
      </w:r>
      <w:r>
        <w:rPr>
          <w:lang w:val="pt_PT" w:bidi="pt_PT"/>
        </w:rPr>
        <w:t xml:space="preserve"> para se referir à mesma estrutura, eles têm significados ligeiramente diferentes nessa passagem. Aqui, tabernáculo significa mais especificamente o lugar de morada de Yahweh sob as coberturas da tenda. Ele também diz que os gersonitas serão responsáveis pela tenda e suas coberturas. O tabernáculo era uma grande tenda portátil onde a presença de Yahweh habitava. Tabernáculo, ou a tenda do encontro, refere-se ao lugar onde as pessoas poderiam encontrar Yahweh com segurança e adorá-lo. Os gersonitas serão responsáveis por proteger e cuidar das coberturas interna e externa do tabernáculo. Usem as mesmas palavras e frases para tabernáculo e tenda do encontro que vocês usaram em passagens anteriores, e lembrem-se de que </w:t>
      </w:r>
      <w:r>
        <w:rPr>
          <w:lang w:val="pt_PT" w:bidi="pt_PT"/>
        </w:rPr>
        <w:t>tabernáculo</w:t>
      </w:r>
      <w:r>
        <w:rPr>
          <w:lang w:val="pt_PT" w:bidi="pt_PT"/>
        </w:rPr>
        <w:t xml:space="preserve"> está no Glossário Mestre.</w:t>
      </w:r>
    </w:p>
    <w:p>
      <w:pPr/>
      <w:r>
        <w:rPr>
          <w:lang w:val="pt_PT" w:bidi="pt_PT"/>
        </w:rPr>
      </w:r>
      <w:r>
        <w:rPr>
          <w:lang w:val="pt_PT" w:bidi="pt_PT"/>
        </w:rPr>
        <w:t>Os gersonitas também serão responsáveis pela cortina de entrada do tabernáculo, pelas cortinas suspensas do pátio, pela cortina de entrada do pátio do tabernáculo que cerca o altar do pátio, e pelas cordas com estacas da tenda. Aqui, o altar no pátio era de bronze e era o lugar onde os israelitas matavam e queimavam animais como uma oferta a Deus.</w:t>
      </w:r>
    </w:p>
    <w:p>
      <w:pPr/>
      <w:r>
        <w:rPr>
          <w:lang w:val="pt_PT" w:bidi="pt_PT"/>
        </w:rPr>
      </w:r>
      <w:r>
        <w:rPr>
          <w:lang w:val="pt_PT" w:bidi="pt_PT"/>
        </w:rPr>
        <w:t xml:space="preserve">Parem aqui e revejam todas as palavras que vocês usaram em passagens anteriores sobre o tabernáculo e as coberturas do tabernáculo. Olhem para uma imagem do </w:t>
      </w:r>
      <w:r>
        <w:rPr>
          <w:lang w:val="pt_PT" w:bidi="pt_PT"/>
        </w:rPr>
        <w:t>tabernáculo montado</w:t>
      </w:r>
      <w:r>
        <w:rPr>
          <w:lang w:val="pt_PT" w:bidi="pt_PT"/>
        </w:rPr>
        <w:t xml:space="preserve">, se necessário. Usem as mesmas palavras nessa passagem para cortinas e outras partes do tabernáculo que vocês usaram em livros anteriores da Bíblia, especialmente nos capítulos 35–38 de Êxodo. Discutam em grupo que palavra vocês usarão para </w:t>
      </w:r>
      <w:r>
        <w:rPr>
          <w:b/>
          <w:lang w:val="pt_PT" w:bidi="pt_PT"/>
        </w:rPr>
        <w:t>altar</w:t>
      </w:r>
      <w:r>
        <w:rPr>
          <w:lang w:val="pt_PT" w:bidi="pt_PT"/>
        </w:rPr>
        <w:t xml:space="preserve">. Em grupo, olhem para uma imagem do </w:t>
      </w:r>
      <w:r>
        <w:rPr>
          <w:lang w:val="pt_PT" w:bidi="pt_PT"/>
        </w:rPr>
        <w:t>altar do pátio do tabernáculo</w:t>
      </w:r>
      <w:r>
        <w:rPr>
          <w:lang w:val="pt_PT" w:bidi="pt_PT"/>
        </w:rPr>
        <w:t xml:space="preserve">, se necessário. Usem a mesma palavra ou frase para altar que vocês usaram em livros anteriores da Bíblia. Para obterem mais informações sobre </w:t>
      </w:r>
      <w:r>
        <w:rPr>
          <w:lang w:val="pt_PT" w:bidi="pt_PT"/>
        </w:rPr>
        <w:t>altar</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3:27–32</w:t>
      </w:r>
      <w:r>
        <w:rPr>
          <w:lang w:val="pt_PT" w:bidi="pt_PT"/>
        </w:rPr>
      </w:r>
    </w:p>
    <w:p>
      <w:pPr>
        <w:pStyle w:val="Heading3"/>
      </w:pPr>
      <w:r>
        <w:rPr>
          <w:lang w:val="pt_PT" w:bidi="pt_PT"/>
        </w:rPr>
        <w:t>Ouvir e Sentir</w:t>
      </w:r>
    </w:p>
    <w:p>
      <w:pPr/>
      <w:r>
        <w:rPr>
          <w:lang w:val="pt_PT" w:bidi="pt_PT"/>
        </w:rPr>
      </w:r>
      <w:r>
        <w:rPr>
          <w:lang w:val="pt_PT" w:bidi="pt_PT"/>
        </w:rPr>
        <w:t>Nesta etapa, ouçam Números 3.27–32 e guardem em seus corações.</w:t>
      </w:r>
    </w:p>
    <w:p>
      <w:pPr/>
      <w:r>
        <w:rPr>
          <w:lang w:val="pt_PT" w:bidi="pt_PT"/>
        </w:rPr>
      </w:r>
      <w:r>
        <w:rPr>
          <w:lang w:val="pt_PT" w:bidi="pt_PT"/>
        </w:rPr>
        <w:t>Ouçam uma versão em áudio de Números 3.27–32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3.27–32 na tradução mais fácil de entender.</w:t>
      </w:r>
    </w:p>
    <w:p>
      <w:pPr/>
      <w:r>
        <w:rPr>
          <w:lang w:val="pt_PT" w:bidi="pt_PT"/>
        </w:rPr>
      </w:r>
      <w:r>
        <w:rPr>
          <w:lang w:val="pt_PT" w:bidi="pt_PT"/>
        </w:rPr>
        <w:t>Moisés e os israelitas estão no deserto do Sinai. Yahweh ordenou que Moisés contasse os levitas cuidadosamente pelo nome do clã e pelo nome do pai para cada grupo familiar. Como sabemos, Levi tinha três filhos: Gérson, Coate e Merari. Na passagem anterior, Moisés contou os gersonitas. Agora, Moisés relata o número de clãs de Coate e quais serão as responsabilidades deles para o tabernáculo.</w:t>
      </w:r>
    </w:p>
    <w:p>
      <w:pPr/>
      <w:r>
        <w:rPr>
          <w:lang w:val="pt_PT" w:bidi="pt_PT"/>
        </w:rPr>
      </w:r>
      <w:r>
        <w:rPr>
          <w:lang w:val="pt_PT" w:bidi="pt_PT"/>
        </w:rPr>
        <w:t>Todos os levitas têm o propósito especial de cuidar e proteger o tabernáculo, ou a casa de Yahweh. Como vocês se lembram, tanto Moisés quanto Arão são descendentes de Coate. Moisés relata o número e as responsabilidades dos coatitas da mesma maneira que Moisés relatou os gersonitas. Primeiro, Moisés lista os descendentes de Coate por clãs. Essa é outra maneira de Moisés mostrar que Moisés obedeceu aos mandamentos de Yahweh. Os descendentes de Coate consistiam em quatro clãs: os anramitas, os izaritas, os hebronitas e os uzielitas.</w:t>
      </w:r>
    </w:p>
    <w:p>
      <w:pPr/>
      <w:r>
        <w:rPr>
          <w:lang w:val="pt_PT" w:bidi="pt_PT"/>
        </w:rPr>
      </w:r>
      <w:r>
        <w:rPr>
          <w:lang w:val="pt_PT" w:bidi="pt_PT"/>
        </w:rPr>
        <w:t>Parem aqui e discutam em grupo: como as pessoas em sua cultura descrevem o relacionamento entre um antepassado e seu descendente? Em sua cultura, o quão importante é saber quem são seus antepassados? Pause este áudio aqui.</w:t>
      </w:r>
    </w:p>
    <w:p>
      <w:pPr/>
      <w:r>
        <w:rPr>
          <w:lang w:val="pt_PT" w:bidi="pt_PT"/>
        </w:rPr>
      </w:r>
      <w:r>
        <w:rPr>
          <w:lang w:val="pt_PT" w:bidi="pt_PT"/>
        </w:rPr>
        <w:t>Moisés lista o total dos coatitas como 8.600. Esse número torna a contagem posterior dos levitas feita por Moisés um pouco diferente. Não temos certeza por que os números são diferentes. Como vocês se lembram, essa era uma contagem oficial de pessoas do sexo masculino com um mês de idade ou mais.</w:t>
      </w:r>
    </w:p>
    <w:p>
      <w:pPr/>
      <w:r>
        <w:rPr>
          <w:lang w:val="pt_PT" w:bidi="pt_PT"/>
        </w:rPr>
      </w:r>
      <w:r>
        <w:rPr>
          <w:lang w:val="pt_PT" w:bidi="pt_PT"/>
        </w:rPr>
        <w:t>Parem aqui e discutam em grupo: como vocês contam as pessoas em sua cultura? Quão importantes são os números exatos e a contagem total de pessoas? Pause este áudio aqui.</w:t>
      </w:r>
    </w:p>
    <w:p>
      <w:pPr/>
      <w:r>
        <w:rPr>
          <w:lang w:val="pt_PT" w:bidi="pt_PT"/>
        </w:rPr>
      </w:r>
      <w:r>
        <w:rPr>
          <w:lang w:val="pt_PT" w:bidi="pt_PT"/>
        </w:rPr>
        <w:t>Moisés diz que os coatitas acamparão no lado sul do tabernáculo, ou no lado esquerdo da entrada, se vocês estiverem olhando para o tabernáculo do lado de fora. Esse é o lado que os coatitas protegerão e onde acamparão toda vez que montarem o tabernáculo. Como vocês se lembram, o acampamento de Rúben também ficará no lado sul do tabernáculo. No entanto, os levitas acamparão mais perto do tabernáculo e ficarão entre o acampamento de Rúben e o tabernáculo. Dessa maneira, os coatitas protegerão o tabernáculo para que ninguém se aproxime demais.</w:t>
      </w:r>
    </w:p>
    <w:p>
      <w:pPr/>
      <w:r>
        <w:rPr>
          <w:lang w:val="pt_PT" w:bidi="pt_PT"/>
        </w:rPr>
      </w:r>
      <w:r>
        <w:rPr>
          <w:lang w:val="pt_PT" w:bidi="pt_PT"/>
        </w:rPr>
        <w:t xml:space="preserve">Parem aqui e olhem em grupo para um diagrama do </w:t>
      </w:r>
      <w:r>
        <w:rPr>
          <w:b/>
          <w:lang w:val="pt_PT" w:bidi="pt_PT"/>
        </w:rPr>
        <w:t>tabernáculo e das posições de acampamento dos levitas e dos deveres de guarda</w:t>
      </w:r>
      <w:r>
        <w:rPr>
          <w:lang w:val="pt_PT" w:bidi="pt_PT"/>
        </w:rPr>
        <w:t>. Pause este áudio aqui.</w:t>
      </w:r>
    </w:p>
    <w:p>
      <w:pPr/>
      <w:r>
        <w:rPr>
          <w:lang w:val="pt_PT" w:bidi="pt_PT"/>
        </w:rPr>
      </w:r>
      <w:r>
        <w:rPr>
          <w:lang w:val="pt_PT" w:bidi="pt_PT"/>
        </w:rPr>
        <w:t>Moisés diz que o líder da família, ou chefe, dos clãs coatitas é Elisafã, o filho de um homem chamado Uziel. Moisés então lista os deveres de guarda, ou responsabilidades, dos coatitas pelo santuário. A palavra santuário significa um lugar santo, ou um lugar separado para o adorar a Deus. Aqui, santuário se refere ao tabernáculo. Essas são tarefas que os coatitas farão continuamente enquanto os israelitas viajam. Embora Coate não seja o filho mais velho, seus descendentes recebem a maior honra de cuidar dos objetos mais sagrados ou santos no tabernáculo.</w:t>
      </w:r>
    </w:p>
    <w:p>
      <w:pPr/>
      <w:r>
        <w:rPr>
          <w:lang w:val="pt_PT" w:bidi="pt_PT"/>
        </w:rPr>
      </w:r>
      <w:r>
        <w:rPr>
          <w:lang w:val="pt_PT" w:bidi="pt_PT"/>
        </w:rPr>
        <w:t>Os coatitas são responsáveis por carregar a arca da aliança, ou a caixa sagrada onde Moisés guarda as tábuas de pedra que representam a aliança de Yahweh, ou a promessa obrigatória. Os coatitas também carregarão a mesa onde os israelitas colocarão os pães sagrados, que simbolizam a presença e a provisão de Yahweh. Eles também carregarão o candelabro de ouro com suas sete lâmpadas de óleo, e os altares. Como vocês sabem, há dois altares, um para sacrificar animais no pátio e outro para queimar incenso dentro da tenda. Os coatitas também carregarão os utensílios que os sacerdotes usam para servir no santuário, ou Lugar Santo, e a cortina na entrada do Lugar Santíssimo. Essa é a cortina que separa os dois compartimentos do tabernáculo e impede o acesso à presença de Yahweh a todos, exceto ao sumo sacerdote. Lembrem-se de que apenas os sacerdotes podem tocar os itens santos usados dentro do Lugar Santo do tabernáculo. Primeiro, os sacerdotes cobrem os itens e os embalam para serem movidos, e então os coatitas carregam os itens enquanto os israelitas viajam. Os coatitas são responsáveis por proteger esses itens santos enquanto eles estivessem em movimento.</w:t>
      </w:r>
    </w:p>
    <w:p>
      <w:pPr>
        <w:pStyle w:val="ListBullet"/>
        <w:spacing w:line="240" w:lineRule="auto"/>
        <w:ind w:left="720"/>
      </w:pPr>
      <w:r>
        <w:rPr>
          <w:lang w:val="pt_PT" w:bidi="pt_PT"/>
        </w:rPr>
      </w:r>
      <w:r>
        <w:rPr>
          <w:lang w:val="pt_PT" w:bidi="pt_PT"/>
        </w:rPr>
        <w:t>Parem aqui e, em grupo, olhem para imagens de</w:t>
      </w:r>
    </w:p>
    <w:p>
      <w:pPr>
        <w:pStyle w:val="ListBullet"/>
        <w:spacing w:line="240" w:lineRule="auto"/>
        <w:ind w:left="720"/>
      </w:pPr>
      <w:r>
        <w:rPr>
          <w:lang w:val="pt_PT" w:bidi="pt_PT"/>
        </w:rPr>
      </w:r>
      <w:r>
        <w:rPr>
          <w:lang w:val="pt_PT" w:bidi="pt_PT"/>
        </w:rPr>
        <w:t>Pause este áudio aqui.</w:t>
      </w:r>
    </w:p>
    <w:p>
      <w:pPr/>
      <w:r>
        <w:rPr>
          <w:lang w:val="pt_PT" w:bidi="pt_PT"/>
        </w:rPr>
      </w:r>
      <w:r>
        <w:rPr>
          <w:lang w:val="pt_PT" w:bidi="pt_PT"/>
        </w:rPr>
        <w:t>Moisés diz que o principal líder dos levitas era Eleazar, um dos filhos de Arão. Isso significa que Eleazar é o líder não apenas dos coatitas, mas de todos os levitas. Tanto Arão quanto os filhos de Arão eram sacerdotes. Como vocês se lembram, Yahweh nomeou os sacerdotes para oferecer sacrifícios em nome do povo dentro do tabernáculo. Os sacerdotes eram os únicos com permissão para entrar e servir a Yahweh no tabernáculo. O restante dos deveres dos levitas tinha a ver com vigiar o lado de fora do tabernáculo, bem como com o trabalho físico de montar, desmontar e transportar as diferentes partes do tabernáculo. Yahweh nomeou Eleazar para ser o responsável por cuidar do santuário, ou por cumprir os deveres sacerdotais no Lugar Santo. Como os coatitas estariam em mais perigo do que os outros clãs levitas, porque eram responsáveis pelos itens mais santos, Eleazar tinha uma responsabilidade muito específica de garantir que todos estivessem seguros.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3.27–32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Moisés conta os homens de Coate com um mês de idade ou mais e depois os direciona a acampar no lado sul do tabernáculo. Moisés diz que o chefe dos coatitas é um homem chamado Elisafã.</w:t>
      </w:r>
    </w:p>
    <w:p>
      <w:pPr/>
      <w:r>
        <w:rPr>
          <w:lang w:val="pt_PT" w:bidi="pt_PT"/>
        </w:rPr>
      </w:r>
      <w:r>
        <w:rPr>
          <w:b/>
          <w:lang w:val="pt_PT" w:bidi="pt_PT"/>
        </w:rPr>
        <w:t>Na segunda cena:</w:t>
      </w:r>
      <w:r>
        <w:rPr>
          <w:lang w:val="pt_PT" w:bidi="pt_PT"/>
        </w:rPr>
        <w:t xml:space="preserve"> os coatitas protegem e carregam os itens do tabernáculo mais santo: a arca da aliança, a mesa, o candelabro, os dois altares, os utensílios sacerdotais usados dentro do tabernáculo, e a cortina de entrada do Santo dos Santos, ou Lugar Santíssimo.</w:t>
      </w:r>
    </w:p>
    <w:p>
      <w:pPr/>
      <w:r>
        <w:rPr>
          <w:lang w:val="pt_PT" w:bidi="pt_PT"/>
        </w:rPr>
      </w:r>
      <w:r>
        <w:rPr>
          <w:b/>
          <w:lang w:val="pt_PT" w:bidi="pt_PT"/>
        </w:rPr>
        <w:t>Na terceira cena:</w:t>
      </w:r>
      <w:r>
        <w:rPr>
          <w:lang w:val="pt_PT" w:bidi="pt_PT"/>
        </w:rPr>
        <w:t xml:space="preserve"> o filho de Arão, Eleazar, é um sacerdote responsável por todos os levitas. Eleazar é responsável por tudo o que acontece dentro do tabernáculo no Lugar Santo.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Coatitas, incluindo os anramitas, izaritas, hebronitas e uzielitas</w:t>
      </w:r>
    </w:p>
    <w:p>
      <w:pPr>
        <w:pStyle w:val="ListBullet"/>
        <w:spacing w:line="240" w:lineRule="auto"/>
        <w:ind w:left="720"/>
      </w:pPr>
      <w:r>
        <w:rPr>
          <w:lang w:val="pt_PT" w:bidi="pt_PT"/>
        </w:rPr>
      </w:r>
      <w:r>
        <w:rPr>
          <w:lang w:val="pt_PT" w:bidi="pt_PT"/>
        </w:rPr>
        <w:t>Elisafã</w:t>
      </w:r>
    </w:p>
    <w:p>
      <w:pPr>
        <w:pStyle w:val="ListBullet"/>
        <w:spacing w:line="240" w:lineRule="auto"/>
        <w:ind w:left="720"/>
      </w:pPr>
      <w:r>
        <w:rPr>
          <w:lang w:val="pt_PT" w:bidi="pt_PT"/>
        </w:rPr>
      </w:r>
      <w:r>
        <w:rPr>
          <w:lang w:val="pt_PT" w:bidi="pt_PT"/>
        </w:rPr>
        <w:t>Eleazar, o filho de Arão</w:t>
      </w:r>
    </w:p>
    <w:p>
      <w:pPr>
        <w:pStyle w:val="ListBullet"/>
        <w:spacing w:line="240" w:lineRule="auto"/>
        <w:ind w:left="720"/>
      </w:pPr>
      <w:r>
        <w:rPr>
          <w:lang w:val="pt_PT" w:bidi="pt_PT"/>
        </w:rPr>
      </w:r>
      <w:r>
        <w:rPr>
          <w:lang w:val="pt_PT" w:bidi="pt_PT"/>
        </w:rPr>
        <w:t>Sacerdotes</w:t>
      </w:r>
    </w:p>
    <w:p>
      <w:pPr/>
      <w:r>
        <w:rPr>
          <w:lang w:val="pt_PT" w:bidi="pt_PT"/>
        </w:rPr>
      </w:r>
      <w:r>
        <w:rPr>
          <w:lang w:val="pt_PT" w:bidi="pt_PT"/>
        </w:rPr>
        <w:t>Em grupo, prestem atenção às partes do cenário da passagem:</w:t>
      </w:r>
    </w:p>
    <w:p>
      <w:pPr/>
      <w:r>
        <w:rPr>
          <w:lang w:val="pt_PT" w:bidi="pt_PT"/>
        </w:rPr>
      </w:r>
      <w:r>
        <w:rPr>
          <w:lang w:val="pt_PT" w:bidi="pt_PT"/>
        </w:rPr>
        <w:t>Moisés está fazendo um censo, ou contando oficialmente, de todos os levitas e atribuindo diferentes responsabilidades do tabernáculo a cada grupo familiar.</w:t>
      </w:r>
    </w:p>
    <w:p>
      <w:pPr/>
      <w:r>
        <w:rPr>
          <w:lang w:val="pt_PT" w:bidi="pt_PT"/>
        </w:rPr>
      </w:r>
      <w:r>
        <w:rPr>
          <w:lang w:val="pt_PT" w:bidi="pt_PT"/>
        </w:rPr>
        <w:t>Como vocês se lembram, Coate era um dos três filhos de Levi. Moisés e Arão pertencem aos coatitas.</w:t>
      </w:r>
    </w:p>
    <w:p>
      <w:pPr/>
      <w:r>
        <w:rPr>
          <w:lang w:val="pt_PT" w:bidi="pt_PT"/>
        </w:rPr>
      </w:r>
      <w:r>
        <w:rPr>
          <w:lang w:val="pt_PT" w:bidi="pt_PT"/>
        </w:rPr>
        <w:t>É importante lembrar que Moisés repete o mesmo estilo de descrição para cada um dos três descendentes de Levi. Moisés menciona primeiro os clãs e a quem eles pertencem, depois o número de homens com um mês de idade ou mais. Então Moisés menciona onde cada clã acampa e quem lidera cada clã. Para terminar cada contagem oficial, Moisés lista as responsabilidades de cada grupo em relação ao tabernáculo.</w:t>
      </w:r>
    </w:p>
    <w:p>
      <w:pPr/>
      <w:r>
        <w:rPr>
          <w:lang w:val="pt_PT" w:bidi="pt_PT"/>
        </w:rPr>
      </w:r>
      <w:r>
        <w:rPr>
          <w:lang w:val="pt_PT" w:bidi="pt_PT"/>
        </w:rPr>
        <w:t>Moisés explica que Anrão, Izar, Hebrom e Uziel são os clãs que pertencem aos coatitas. No total, eles têm 8.600 homens de um mês de idade ou mais. A responsabilidade deles é cuidar do santuário, ou do tabernáculo.</w:t>
      </w:r>
    </w:p>
    <w:p>
      <w:pPr/>
      <w:r>
        <w:rPr>
          <w:lang w:val="pt_PT" w:bidi="pt_PT"/>
        </w:rPr>
      </w:r>
      <w:r>
        <w:rPr>
          <w:lang w:val="pt_PT" w:bidi="pt_PT"/>
        </w:rPr>
        <w:t>Os coatitas acamparão no lado sul do tabernáculo. Como vocês se lembram, Moisés usa a palavra “acampamento” para descrever a ação que os coatitas farão todas as vezes que os israelitas viajarem. O nome do líder coatita é Elisafã. Elisafã é o filho de Uziel.</w:t>
      </w:r>
    </w:p>
    <w:p>
      <w:pPr/>
      <w:r>
        <w:rPr>
          <w:lang w:val="pt_PT" w:bidi="pt_PT"/>
        </w:rPr>
      </w:r>
      <w:r>
        <w:rPr>
          <w:lang w:val="pt_PT" w:bidi="pt_PT"/>
        </w:rPr>
        <w:t>Moisés explica que os quatro clãs, Anrão, Izar, Hebrom e Uziel, são responsáveis por cuidar da arca da aliança, da mesa, do candelabro, dos altares, dos diferentes objetos usados no santuário e da cortina interna.</w:t>
      </w:r>
    </w:p>
    <w:p>
      <w:pPr/>
      <w:r>
        <w:rPr>
          <w:lang w:val="pt_PT" w:bidi="pt_PT"/>
        </w:rPr>
      </w:r>
      <w:r>
        <w:rPr>
          <w:lang w:val="pt_PT" w:bidi="pt_PT"/>
        </w:rPr>
        <w:t>É importante saber que os coatitas têm permissão apenas para carregar os itens mais santos depois que os sacerdotes os cobrirem e os prepararem para a viagem. Os coatitas não têm permissão para tocar esses itens.</w:t>
      </w:r>
    </w:p>
    <w:p>
      <w:pPr/>
      <w:r>
        <w:rPr>
          <w:lang w:val="pt_PT" w:bidi="pt_PT"/>
        </w:rPr>
      </w:r>
      <w:r>
        <w:rPr>
          <w:lang w:val="pt_PT" w:bidi="pt_PT"/>
        </w:rPr>
        <w:t>Eleazar é um dos filhos de Arão. Arão é o sumo sacerdote. Eleazar é o líder de todos os levitas. Como sacerdote, Eleazar pode entrar e sair do tabernáculo e supervisionar os levitas que guardam o santuário.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3.27–32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Coatitas, incluindo os anramitas, izaritas, hebronitas e uzielitas</w:t>
      </w:r>
    </w:p>
    <w:p>
      <w:pPr>
        <w:pStyle w:val="ListBullet"/>
        <w:spacing w:line="240" w:lineRule="auto"/>
        <w:ind w:left="720"/>
      </w:pPr>
      <w:r>
        <w:rPr>
          <w:lang w:val="pt_PT" w:bidi="pt_PT"/>
        </w:rPr>
      </w:r>
      <w:r>
        <w:rPr>
          <w:lang w:val="pt_PT" w:bidi="pt_PT"/>
        </w:rPr>
        <w:t>Elisafã</w:t>
      </w:r>
    </w:p>
    <w:p>
      <w:pPr>
        <w:pStyle w:val="ListBullet"/>
        <w:spacing w:line="240" w:lineRule="auto"/>
        <w:ind w:left="720"/>
      </w:pPr>
      <w:r>
        <w:rPr>
          <w:lang w:val="pt_PT" w:bidi="pt_PT"/>
        </w:rPr>
      </w:r>
      <w:r>
        <w:rPr>
          <w:lang w:val="pt_PT" w:bidi="pt_PT"/>
        </w:rPr>
        <w:t>Eleazar, o filho de Arão</w:t>
      </w:r>
    </w:p>
    <w:p>
      <w:pPr>
        <w:pStyle w:val="ListBullet"/>
        <w:spacing w:line="240" w:lineRule="auto"/>
        <w:ind w:left="720"/>
      </w:pPr>
      <w:r>
        <w:rPr>
          <w:lang w:val="pt_PT" w:bidi="pt_PT"/>
        </w:rPr>
      </w:r>
      <w:r>
        <w:rPr>
          <w:lang w:val="pt_PT" w:bidi="pt_PT"/>
        </w:rPr>
        <w:t>Sacerdotes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contando os homens de Coate com um mês de idade ou mais. O total é de 8.600. Moisés diz a eles para acamparem no lado sul do tabernáculo. Moisés diz que o chefe dos coatitas é um homem chamado Elisafã.</w:t>
      </w:r>
    </w:p>
    <w:p>
      <w:pPr/>
      <w:r>
        <w:rPr>
          <w:lang w:val="pt_PT" w:bidi="pt_PT"/>
        </w:rPr>
      </w:r>
      <w:r>
        <w:rPr>
          <w:lang w:val="pt_PT" w:bidi="pt_PT"/>
        </w:rPr>
        <w:t>Encenem os coatitas protegendo e carregando os objetos santíssimos do tabernáculo: a arca da aliança, a mesa, o candelabro, os dois altares, os utensílios sacerdotais usados dentro do tabernáculo e a cortina de entrada do Santo dos Santos.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coatita: “O que você está sentindo ou pensando?” A pessoa pode responder coisas como: “Sinto-me preocupado. Essa é uma enorme responsabilidade. O que acontece se a cobertura escorregar e eu tocar acidentalmente em um dos objetos sagrados?" ou, “Sinto-me honrado. Vamos proteger e carregar a arca, o lugar onde Yahweh habita. Eu a protegerei com minha vida”, ou, “Sinto-me grato. Estou feliz pelos sacerdotes serem responsáveis por cobrir os itens santíssimos antes de nós os carregarmos”.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 filho de Arão, Eleazar, sendo o responsável por todos os levitas. Eleazar é responsável por todo o trabalho do sacerdote dentro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“Sinto-me honrado. Farei o meu melhor para seguir todos os mandamentos de Yahweh, assim como Yahweh disse”, ou, “Sou grato por ter meu pai para me ajudar”, ou, “Sinto-me admirado. Eu não posso acreditar que terei a oportunidade de representar o povo diante de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3.27–32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descendentes de Coate consistiam em quatro </w:t>
      </w:r>
      <w:r>
        <w:rPr>
          <w:b/>
          <w:lang w:val="pt_PT" w:bidi="pt_PT"/>
        </w:rPr>
        <w:t>clãs</w:t>
      </w:r>
      <w:r>
        <w:rPr>
          <w:lang w:val="pt_PT" w:bidi="pt_PT"/>
        </w:rPr>
        <w:t>, ou grandes grupos familiares. Certifiquem-se de usar a mesma palavra para clã que vocês usaram em passagens anteriores.</w:t>
      </w:r>
    </w:p>
    <w:p>
      <w:pPr/>
      <w:r>
        <w:rPr>
          <w:lang w:val="pt_PT" w:bidi="pt_PT"/>
        </w:rPr>
      </w:r>
      <w:r>
        <w:rPr>
          <w:lang w:val="pt_PT" w:bidi="pt_PT"/>
        </w:rPr>
        <w:t xml:space="preserve">Os coatitas são responsáveis por cuidar do </w:t>
      </w:r>
      <w:r>
        <w:rPr>
          <w:b/>
          <w:lang w:val="pt_PT" w:bidi="pt_PT"/>
        </w:rPr>
        <w:t>santuário</w:t>
      </w:r>
      <w:r>
        <w:rPr>
          <w:lang w:val="pt_PT" w:bidi="pt_PT"/>
        </w:rPr>
        <w:t>. A palavra santuário é uma palavra geral para um lugar santo, ou um lugar separado para adorar a Deus. Aqui, o santuário é uma palavra geral para o tabernáculo.</w:t>
      </w:r>
    </w:p>
    <w:p>
      <w:pPr/>
      <w:r>
        <w:rPr>
          <w:lang w:val="pt_PT" w:bidi="pt_PT"/>
        </w:rPr>
      </w:r>
      <w:r>
        <w:rPr>
          <w:lang w:val="pt_PT" w:bidi="pt_PT"/>
        </w:rPr>
        <w:t xml:space="preserve">Parem aqui e discutam em grupo qual palavra ou frase vocês usarão para </w:t>
      </w:r>
      <w:r>
        <w:rPr>
          <w:b/>
          <w:lang w:val="pt_PT" w:bidi="pt_PT"/>
        </w:rPr>
        <w:t>santuário</w:t>
      </w:r>
      <w:r>
        <w:rPr>
          <w:lang w:val="pt_PT" w:bidi="pt_PT"/>
        </w:rPr>
        <w:t xml:space="preserve">. Procurem por </w:t>
      </w:r>
      <w:r>
        <w:rPr>
          <w:lang w:val="pt_PT" w:bidi="pt_PT"/>
        </w:rPr>
        <w:t>santuário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Os coatitas montarão o acampamento no lado sul do </w:t>
      </w:r>
      <w:r>
        <w:rPr>
          <w:b/>
          <w:lang w:val="pt_PT" w:bidi="pt_PT"/>
        </w:rPr>
        <w:t>tabernáculo</w:t>
      </w:r>
      <w:r>
        <w:rPr>
          <w:lang w:val="pt_PT" w:bidi="pt_PT"/>
        </w:rPr>
        <w:t xml:space="preserve">, que é uma tenda portátil onde os israelitas adoram a Yahweh e onde Yahweh vive entre o seu povo. Usem a mesma palavra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Os coatitas carregarão os objetos santíssimos, ou os objetos que os sacerdotes usam dentro do tabernáculo.</w:t>
      </w:r>
    </w:p>
    <w:p>
      <w:pPr/>
      <w:r>
        <w:rPr>
          <w:lang w:val="pt_PT" w:bidi="pt_PT"/>
        </w:rPr>
      </w:r>
      <w:r>
        <w:rPr>
          <w:lang w:val="pt_PT" w:bidi="pt_PT"/>
        </w:rPr>
        <w:t xml:space="preserve">Parem aqui e revejam em grupo as palavras que vocês usaram em livros anteriores para a </w:t>
      </w:r>
      <w:r>
        <w:rPr>
          <w:b/>
          <w:lang w:val="pt_PT" w:bidi="pt_PT"/>
        </w:rPr>
        <w:t>arca da aliança</w:t>
      </w:r>
      <w:r>
        <w:rPr>
          <w:lang w:val="pt_PT" w:bidi="pt_PT"/>
        </w:rPr>
        <w:t xml:space="preserve">, a mesa, o candelabro, os </w:t>
      </w:r>
      <w:r>
        <w:rPr>
          <w:b/>
          <w:lang w:val="pt_PT" w:bidi="pt_PT"/>
        </w:rPr>
        <w:t>altares</w:t>
      </w:r>
      <w:r>
        <w:rPr>
          <w:lang w:val="pt_PT" w:bidi="pt_PT"/>
        </w:rPr>
        <w:t xml:space="preserve">, os utensílios e a cortina ou tela de entrada para o Lugar Santíssimo. Para mais informações sobre a </w:t>
      </w:r>
      <w:r>
        <w:rPr>
          <w:b/>
          <w:lang w:val="pt_PT" w:bidi="pt_PT"/>
        </w:rPr>
        <w:t>arca da aliança</w:t>
      </w:r>
      <w:r>
        <w:rPr>
          <w:lang w:val="pt_PT" w:bidi="pt_PT"/>
        </w:rPr>
        <w:t xml:space="preserve"> e o </w:t>
      </w:r>
      <w:r>
        <w:rPr>
          <w:lang w:val="pt_PT" w:bidi="pt_PT"/>
        </w:rPr>
        <w:t>altar</w:t>
      </w:r>
      <w:r>
        <w:rPr>
          <w:lang w:val="pt_PT" w:bidi="pt_PT"/>
        </w:rPr>
        <w:t>, consultem o Glossário Mestre. Pause este áudio aqui.</w:t>
      </w:r>
    </w:p>
    <w:p>
      <w:pPr/>
      <w:r>
        <w:rPr>
          <w:lang w:val="pt_PT" w:bidi="pt_PT"/>
        </w:rPr>
      </w:r>
      <w:r>
        <w:rPr>
          <w:lang w:val="pt_PT" w:bidi="pt_PT"/>
        </w:rPr>
        <w:t xml:space="preserve">Yahweh nomeou um dos filhos de Arão, Eleazar, como o principal líder de todos os </w:t>
      </w:r>
      <w:r>
        <w:rPr>
          <w:lang w:val="pt_PT" w:bidi="pt_PT"/>
        </w:rPr>
        <w:t>levitas</w:t>
      </w:r>
      <w:r>
        <w:rPr>
          <w:lang w:val="pt_PT" w:bidi="pt_PT"/>
        </w:rPr>
        <w:t xml:space="preserve">. Eleazar era um </w:t>
      </w:r>
      <w:r>
        <w:rPr>
          <w:b/>
          <w:lang w:val="pt_PT" w:bidi="pt_PT"/>
        </w:rPr>
        <w:t>sacerdote</w:t>
      </w:r>
      <w:r>
        <w:rPr>
          <w:lang w:val="pt_PT" w:bidi="pt_PT"/>
        </w:rPr>
        <w:t xml:space="preserve">. Os sacerdotes serviam no tabernáculo oferecendo sacrifícios em nome do povo e ensinando-os a como viver. Eles realizavam rituais que simbolizavam que as pessoas se tornavam limpas. Os sacerdotes estavam entre Yahweh e o povo, e eles possibilitavam que as pessoas tivessem um bom relacionamento com Yahweh. Usem a mesma palavra para "sacerdote" que vocês usaram em passagens anteriores. Para obterem mais informações sobre </w:t>
      </w:r>
      <w:r>
        <w:rPr>
          <w:lang w:val="pt_PT" w:bidi="pt_PT"/>
        </w:rPr>
        <w:t>sacerdote</w:t>
      </w:r>
      <w:r>
        <w:rPr>
          <w:lang w:val="pt_PT" w:bidi="pt_PT"/>
        </w:rPr>
        <w:t>, consultem o Glossário Mestre.</w:t>
      </w:r>
    </w:p>
    <w:p>
      <w:pPr/>
      <w:r>
        <w:rPr>
          <w:lang w:val="pt_PT" w:bidi="pt_PT"/>
        </w:rPr>
      </w:r>
      <w:r>
        <w:rPr>
          <w:lang w:val="pt_PT" w:bidi="pt_PT"/>
        </w:rPr>
        <w:t>Eleazar era responsável pelo cuidado do santuário. Aqui, o santuário se refere especificamente ao interior do tabernáculo, ou à sala conhecida como Lugar Santo. Eleazar era responsável por todos os deveres sacerdotais dentro do Lugar Santo.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3:33–39</w:t>
      </w:r>
      <w:r>
        <w:rPr>
          <w:lang w:val="pt_PT" w:bidi="pt_PT"/>
        </w:rPr>
      </w:r>
    </w:p>
    <w:p>
      <w:pPr>
        <w:pStyle w:val="Heading3"/>
      </w:pPr>
      <w:r>
        <w:rPr>
          <w:lang w:val="pt_PT" w:bidi="pt_PT"/>
        </w:rPr>
        <w:t>Ouvir e Sentir</w:t>
      </w:r>
    </w:p>
    <w:p>
      <w:pPr/>
      <w:r>
        <w:rPr>
          <w:lang w:val="pt_PT" w:bidi="pt_PT"/>
        </w:rPr>
      </w:r>
      <w:r>
        <w:rPr>
          <w:lang w:val="pt_PT" w:bidi="pt_PT"/>
        </w:rPr>
        <w:t>Nesta etapa, ouçam Números 3.33–39 e guardem em seus corações.</w:t>
      </w:r>
    </w:p>
    <w:p>
      <w:pPr/>
      <w:r>
        <w:rPr>
          <w:lang w:val="pt_PT" w:bidi="pt_PT"/>
        </w:rPr>
      </w:r>
      <w:r>
        <w:rPr>
          <w:lang w:val="pt_PT" w:bidi="pt_PT"/>
        </w:rPr>
        <w:t>Ouçam uma versão em áudio de Números 3.33–39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3.33–39 na tradução mais fácil de entender.</w:t>
      </w:r>
    </w:p>
    <w:p>
      <w:pPr/>
      <w:r>
        <w:rPr>
          <w:lang w:val="pt_PT" w:bidi="pt_PT"/>
        </w:rPr>
      </w:r>
      <w:r>
        <w:rPr>
          <w:lang w:val="pt_PT" w:bidi="pt_PT"/>
        </w:rPr>
        <w:t>Moisés e os israelitas estão no deserto do Sinai. Nas passagens anteriores, Yahweh disse a Moisés para fazer um censo de, ou contar, os levitas, ou os descendentes de Levi. Como aprendemos anteriormente, Levi tinha três filhos: Gérson, Coate e Merari. Agora, Moisés relata o número de clãs de Merari e qual será a posição de acampamento deles em relação ao tabernáculo.</w:t>
      </w:r>
    </w:p>
    <w:p>
      <w:pPr/>
      <w:r>
        <w:rPr>
          <w:lang w:val="pt_PT" w:bidi="pt_PT"/>
        </w:rPr>
      </w:r>
      <w:r>
        <w:rPr>
          <w:lang w:val="pt_PT" w:bidi="pt_PT"/>
        </w:rPr>
        <w:t>Como vocês se lembram, Yahweh separou os levitas com o propósito especial de cuidar e vigiar o tabernáculo, ou a casa de Yahweh. Merari era o antepassado dos meraritas, que se dividiram em dois clãs, ou grandes grupos familiares: Mali e Musi. Moisés lista o total dos meraritas como 6.200 homens que têm pelo menos um mês de idade.</w:t>
      </w:r>
    </w:p>
    <w:p>
      <w:pPr/>
      <w:r>
        <w:rPr>
          <w:lang w:val="pt_PT" w:bidi="pt_PT"/>
        </w:rPr>
      </w:r>
      <w:r>
        <w:rPr>
          <w:lang w:val="pt_PT" w:bidi="pt_PT"/>
        </w:rPr>
        <w:t>Moisés diz que o líder, ou chefe, dos clãs meraritas é Zuriel, o filho de um homem chamado Abiail. Moisés diz que os meraritas acamparão no lado norte do tabernáculo. Como vocês se lembram, o acampamento de Dã também ficará no lado norte do tabernáculo. No entanto, os levitas acamparão mais perto do tabernáculo e ficarão entre o acampamento de Dã e o tabernáculo. Dessa maneira, os levitas guardarão o tabernáculo e protegerão os israelitas de se aproximarem demais.</w:t>
      </w:r>
    </w:p>
    <w:p>
      <w:pPr/>
      <w:r>
        <w:rPr>
          <w:lang w:val="pt_PT" w:bidi="pt_PT"/>
        </w:rPr>
      </w:r>
      <w:r>
        <w:rPr>
          <w:lang w:val="pt_PT" w:bidi="pt_PT"/>
        </w:rPr>
        <w:t xml:space="preserve">Parem aqui e olhem em grupo para um diagrama do </w:t>
      </w:r>
      <w:r>
        <w:rPr>
          <w:b/>
          <w:lang w:val="pt_PT" w:bidi="pt_PT"/>
        </w:rPr>
        <w:t>tabernáculo e das posições de acampamento e serviços de guarda dos levitas</w:t>
      </w:r>
      <w:r>
        <w:rPr>
          <w:lang w:val="pt_PT" w:bidi="pt_PT"/>
        </w:rPr>
        <w:t>. Discutam essa questão em grupo: como seu povo se organiza para proteger ou guardar algo que é valioso? Pause este áudio aqui.</w:t>
      </w:r>
    </w:p>
    <w:p>
      <w:pPr/>
      <w:r>
        <w:rPr>
          <w:lang w:val="pt_PT" w:bidi="pt_PT"/>
        </w:rPr>
      </w:r>
      <w:r>
        <w:rPr>
          <w:lang w:val="pt_PT" w:bidi="pt_PT"/>
        </w:rPr>
        <w:t>Então Moisés lista os deveres de guarda e as responsabilidades dos meraritas para o tabernáculo. Essas são tarefas que os meraritas farão continuamente enquanto os israelitas viajam. Elas também são responsabilidades que apenas os levitas podem fazer, uma vez que todas as partes do tabernáculo são santas ou separadas para Yahweh. Os meraritas serão responsáveis pelas armações do tabernáculo, as travessas, os postes, as bases, todos os equipamentos de armação, os postes do pátio com suas bases, e as estacas e cordas.</w:t>
      </w:r>
    </w:p>
    <w:p>
      <w:pPr/>
      <w:r>
        <w:rPr>
          <w:lang w:val="pt_PT" w:bidi="pt_PT"/>
        </w:rPr>
      </w:r>
      <w:r>
        <w:rPr>
          <w:lang w:val="pt_PT" w:bidi="pt_PT"/>
        </w:rPr>
        <w:t xml:space="preserve">Parem aqui e olhem em grupo para uma imagem </w:t>
      </w:r>
      <w:r>
        <w:rPr>
          <w:b/>
          <w:lang w:val="pt_PT" w:bidi="pt_PT"/>
        </w:rPr>
        <w:t>das armações do tabernáculo, travessas, postes, bases</w:t>
      </w:r>
      <w:r>
        <w:rPr>
          <w:lang w:val="pt_PT" w:bidi="pt_PT"/>
        </w:rPr>
        <w:t xml:space="preserve">, </w:t>
      </w:r>
      <w:r>
        <w:rPr>
          <w:b/>
          <w:lang w:val="pt_PT" w:bidi="pt_PT"/>
        </w:rPr>
        <w:t>postes do pátio com suas bases, e estacas e corda</w:t>
      </w:r>
      <w:r>
        <w:rPr>
          <w:lang w:val="pt_PT" w:bidi="pt_PT"/>
        </w:rPr>
        <w:t>. Pause este áudio aqui.</w:t>
      </w:r>
    </w:p>
    <w:p>
      <w:pPr/>
      <w:r>
        <w:rPr>
          <w:lang w:val="pt_PT" w:bidi="pt_PT"/>
        </w:rPr>
      </w:r>
      <w:r>
        <w:rPr>
          <w:lang w:val="pt_PT" w:bidi="pt_PT"/>
        </w:rPr>
        <w:t>Como vocês se lembram, as armações, ou tábuas de madeira, travessas, postes e bases compunham a estrutura do tabernáculo. Os postes de madeira se encaixavam em bases de metal. Todo o equipamento poderia se referir a peças ou acessórios da estrutura. Os meraritas também serão responsáveis por todos os postes que apoiam a parede do pátio, bem como pelas cordas e estacas de metal que ajudam a apoiar as cortinas na parede do pátio. Isso significa que os meraritas vão carregar, instalar e desmontar esses itens toda vez que os israelitas se mudarem para um novo lugar.</w:t>
      </w:r>
    </w:p>
    <w:p>
      <w:pPr/>
      <w:r>
        <w:rPr>
          <w:lang w:val="pt_PT" w:bidi="pt_PT"/>
        </w:rPr>
      </w:r>
      <w:r>
        <w:rPr>
          <w:lang w:val="pt_PT" w:bidi="pt_PT"/>
        </w:rPr>
        <w:t>Parem aqui e discutam essa questão em grupo: onde vocês vivem, se uma família tem que se mudar para um novo lugar, como eles levam suas coisas? Discutam como as pessoas fazem as malas e organizam suas coisas em sua cultura. Quem carrega as coisas mais importantes ou valiosas, e por quê? Pause este áudio aqui.</w:t>
      </w:r>
    </w:p>
    <w:p>
      <w:pPr/>
      <w:r>
        <w:rPr>
          <w:lang w:val="pt_PT" w:bidi="pt_PT"/>
        </w:rPr>
      </w:r>
      <w:r>
        <w:rPr>
          <w:lang w:val="pt_PT" w:bidi="pt_PT"/>
        </w:rPr>
        <w:t>Então Moisés diz que ele, Arão e os filhos de Arão acamparão no lado leste, em frente à tenda do encontro, ou o tabernáculo. A entrada do tabernáculo ficava no lado leste e estava voltada para o nascer do sol. Esse era o lugar da mais alta honra. Como vocês se lembram, Yahweh escolheu Arão e os filhos de Arão para serem sacerdotes, ou para ficarem entre os israelitas e Yahweh. Os sacerdotes farão sacrifícios em nome do povo para que o povo possa ter um bom relacionamento com Yahweh. Apenas Moisés, Arão e os filhos de Arão podem entrar no tabernáculo. Apenas eles podem cumprir os deveres, como realizar sacrifícios, no santuário, ou no lugar santo. Moisés e os sacerdotes acamparão diante do santuário em nome de todos os israelitas. Dessa maneira, eles protegerão os israelitas de chegarem muito perto do santuário e morrerem. Yahweh enfatiza que qualquer um que não seja sacerdote ou levita, e que se aproximar do santuário, morrerá.</w:t>
      </w:r>
    </w:p>
    <w:p>
      <w:pPr/>
      <w:r>
        <w:rPr>
          <w:lang w:val="pt_PT" w:bidi="pt_PT"/>
        </w:rPr>
      </w:r>
      <w:r>
        <w:rPr>
          <w:lang w:val="pt_PT" w:bidi="pt_PT"/>
        </w:rPr>
        <w:t>Quando Moisés e Arão terminaram de contar todos os levitas, o total de pessoas do sexo masculino com um mês de idade ou mais era de 22.000. Vocês se lembrarão de que esse número apresenta uma diferença de 300 pessoas a menos com base no total de cada clã.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3.33–39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Moisés continua seu censo dos levitas. Moisés explica que os clãs dos malitas e dos musitas pertenciam a Merari. Todos os descendentes homens de Merari, de um mês de idade para cima, são 6.200. O líder dos meraritas é Zuriel, o filho de Abiail. Moisés diz aos meraritas para acamparem no lado norte do tabernáculo.</w:t>
      </w:r>
    </w:p>
    <w:p>
      <w:pPr/>
      <w:r>
        <w:rPr>
          <w:lang w:val="pt_PT" w:bidi="pt_PT"/>
        </w:rPr>
      </w:r>
      <w:r>
        <w:rPr>
          <w:b/>
          <w:lang w:val="pt_PT" w:bidi="pt_PT"/>
        </w:rPr>
        <w:t>Na segunda cena:</w:t>
      </w:r>
      <w:r>
        <w:rPr>
          <w:lang w:val="pt_PT" w:bidi="pt_PT"/>
        </w:rPr>
        <w:t xml:space="preserve"> Moisés lista os deveres dos meraritas. Os meraritas cuidarão das armações do tabernáculo, das barras, dos pilares, das bases e de todos os acessórios. Moisés também explica que os meraritas protegerão os pilares ao redor do pátio e suas bases, cordas e estacas.</w:t>
      </w:r>
    </w:p>
    <w:p>
      <w:pPr/>
      <w:r>
        <w:rPr>
          <w:lang w:val="pt_PT" w:bidi="pt_PT"/>
        </w:rPr>
      </w:r>
      <w:r>
        <w:rPr>
          <w:b/>
          <w:lang w:val="pt_PT" w:bidi="pt_PT"/>
        </w:rPr>
        <w:t>Na terceira cena:</w:t>
      </w:r>
      <w:r>
        <w:rPr>
          <w:lang w:val="pt_PT" w:bidi="pt_PT"/>
        </w:rPr>
        <w:t xml:space="preserve"> Moisés explica que Moisés, Arão e os filhos de Arão, os sacerdotes, estão guardando o tabernáculo para proteger o povo de Israel. Eles estão acampados no lado leste do tabernáculo, na direção do nascer do sol. Qualquer um que for para perto demais do tabernáculo tem que ser morto. Moisés diz que contou todos os levitas e o total deles foi de 22.000.</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Meraritas, incluindo os malitas e musitas</w:t>
      </w:r>
    </w:p>
    <w:p>
      <w:pPr>
        <w:pStyle w:val="ListBullet"/>
        <w:spacing w:line="240" w:lineRule="auto"/>
        <w:ind w:left="720"/>
      </w:pPr>
      <w:r>
        <w:rPr>
          <w:lang w:val="pt_PT" w:bidi="pt_PT"/>
        </w:rPr>
      </w:r>
      <w:r>
        <w:rPr>
          <w:lang w:val="pt_PT" w:bidi="pt_PT"/>
        </w:rPr>
        <w:t>Zuriel</w:t>
      </w:r>
    </w:p>
    <w:p>
      <w:pPr>
        <w:pStyle w:val="ListBullet"/>
        <w:spacing w:line="240" w:lineRule="auto"/>
        <w:ind w:left="720"/>
      </w:pPr>
      <w:r>
        <w:rPr>
          <w:lang w:val="pt_PT" w:bidi="pt_PT"/>
        </w:rPr>
      </w:r>
      <w:r>
        <w:rPr>
          <w:lang w:val="pt_PT" w:bidi="pt_PT"/>
        </w:rPr>
        <w:t>O resto dos levitas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Moisés repete o mesmo estilo de descrição para cada um dos três descendentes de Levi. Moisés menciona primeiro os clãs e a quem eles pertencem, depois o número de homens com um mês de idade ou mais. Então Moisés menciona onde eles acampam e, finalmente, quem é o líder. Para terminar cada contagem oficial, Moisés lista as responsabilidades do tabernáculo desse grupo.</w:t>
      </w:r>
    </w:p>
    <w:p>
      <w:pPr/>
      <w:r>
        <w:rPr>
          <w:lang w:val="pt_PT" w:bidi="pt_PT"/>
        </w:rPr>
      </w:r>
      <w:r>
        <w:rPr>
          <w:lang w:val="pt_PT" w:bidi="pt_PT"/>
        </w:rPr>
        <w:t>Moisés continua seu censo dos levitas. Moisés já contou e descreveu a função das outras duas famílias que são descendentes de Levi. Agora Moisés conta os descendentes de Merari.</w:t>
      </w:r>
    </w:p>
    <w:p>
      <w:pPr/>
      <w:r>
        <w:rPr>
          <w:lang w:val="pt_PT" w:bidi="pt_PT"/>
        </w:rPr>
      </w:r>
      <w:r>
        <w:rPr>
          <w:lang w:val="pt_PT" w:bidi="pt_PT"/>
        </w:rPr>
        <w:t>Moisés lista os homens meraritas com um mês de idade ou mais; eles totalizam 6.200. Os clãs sob Merari são Mali e Musi. Lembrem-se de que os clãs são grandes grupos familiares.</w:t>
      </w:r>
    </w:p>
    <w:p>
      <w:pPr/>
      <w:r>
        <w:rPr>
          <w:lang w:val="pt_PT" w:bidi="pt_PT"/>
        </w:rPr>
      </w:r>
      <w:r>
        <w:rPr>
          <w:lang w:val="pt_PT" w:bidi="pt_PT"/>
        </w:rPr>
        <w:t>Moisés escolhe Zuriel, o filho de Abiail, como o líder dos meraritas. Moisés diz que os meraritas acamparão no lado norte do tabernáculo. Os meraritas assumirão a responsabilidade pelas armações do tabernáculo, as travessas, os postes, as bases, todos os equipamentos da estrutura, os postes do pátio e suas bases, e as estacas e cordas da tenda. Isso significa que eles vão carregar, montar e desmontar todas essas partes do tabernáculo toda vez que os israelitas se moverem de um lugar para outro.</w:t>
      </w:r>
    </w:p>
    <w:p>
      <w:pPr/>
      <w:r>
        <w:rPr>
          <w:lang w:val="pt_PT" w:bidi="pt_PT"/>
        </w:rPr>
      </w:r>
      <w:r>
        <w:rPr>
          <w:lang w:val="pt_PT" w:bidi="pt_PT"/>
        </w:rPr>
        <w:t>É importante notar que Moisés agora terminou de contar e mencionar todos os grupos que pertencem a cada filho de Levi.</w:t>
      </w:r>
    </w:p>
    <w:p>
      <w:pPr/>
      <w:r>
        <w:rPr>
          <w:lang w:val="pt_PT" w:bidi="pt_PT"/>
        </w:rPr>
      </w:r>
      <w:r>
        <w:rPr>
          <w:lang w:val="pt_PT" w:bidi="pt_PT"/>
        </w:rPr>
        <w:t>É importante lembrar que a entrada do tabernáculo sempre está virada para o leste, em direção ao horizonte, onde o sol nasce.</w:t>
      </w:r>
    </w:p>
    <w:p>
      <w:pPr/>
      <w:r>
        <w:rPr>
          <w:lang w:val="pt_PT" w:bidi="pt_PT"/>
        </w:rPr>
      </w:r>
      <w:r>
        <w:rPr>
          <w:lang w:val="pt_PT" w:bidi="pt_PT"/>
        </w:rPr>
        <w:t>É importante lembrar que o acampamento de Judá também estava acampado no lado leste do tabernáculo, mas o acampamento dos sacerdotes ficava mais perto do tabernáculo.</w:t>
      </w:r>
    </w:p>
    <w:p>
      <w:pPr/>
      <w:r>
        <w:rPr>
          <w:lang w:val="pt_PT" w:bidi="pt_PT"/>
        </w:rPr>
      </w:r>
      <w:r>
        <w:rPr>
          <w:lang w:val="pt_PT" w:bidi="pt_PT"/>
        </w:rPr>
        <w:t>Moisés, Arão e os filhos de Arão acampam no lado leste do tabernáculo, em direção ao nascer do sol. Arão é o sumo sacerdote e os filhos de Arão são sacerdotes. Juntamente com Moisés, eles representam os israelitas diante de Yahweh e são os únicos que podem entrar no tabernáculo.</w:t>
      </w:r>
    </w:p>
    <w:p>
      <w:pPr/>
      <w:r>
        <w:rPr>
          <w:lang w:val="pt_PT" w:bidi="pt_PT"/>
        </w:rPr>
      </w:r>
      <w:r>
        <w:rPr>
          <w:lang w:val="pt_PT" w:bidi="pt_PT"/>
        </w:rPr>
        <w:t>É importante saber que todas as responsabilidades dos levitas são consideradas o trabalho que eles têm que fazer; é o trabalho deles. Mas para os sacerdotes, proteger o santuário é diferente do trabalho. Proteger o santuário é o chamado de Yahweh sobre a vida dos sacerdotes. É algo que eles têm que fazer para cumprir o papel especial que Yahweh lhes deu.</w:t>
      </w:r>
    </w:p>
    <w:p>
      <w:pPr/>
      <w:r>
        <w:rPr>
          <w:lang w:val="pt_PT" w:bidi="pt_PT"/>
        </w:rPr>
      </w:r>
      <w:r>
        <w:rPr>
          <w:lang w:val="pt_PT" w:bidi="pt_PT"/>
        </w:rPr>
        <w:t>Moisés, Arão e os filhos de Arão guardam o santuário para proteger os israelitas. Se qualquer pessoa de fora se aproximasse demais, eles teriam de matar essa pessoa.</w:t>
      </w:r>
    </w:p>
    <w:p>
      <w:pPr/>
      <w:r>
        <w:rPr>
          <w:lang w:val="pt_PT" w:bidi="pt_PT"/>
        </w:rPr>
      </w:r>
      <w:r>
        <w:rPr>
          <w:lang w:val="pt_PT" w:bidi="pt_PT"/>
        </w:rPr>
        <w:t>Moisés e Arão listam os levitas, assim como Yahweh ordenou. O total dos homens levitas que têm um mês de idade ou mais é de 22.000. Vocês se lembrarão de que faltam 300 pessoas nesse número quando somarem o número total de cada clã. É possível que esses números não sejam números exatos.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3.33–39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Meraritas, incluindo os malitas e musitas</w:t>
      </w:r>
    </w:p>
    <w:p>
      <w:pPr>
        <w:pStyle w:val="ListBullet"/>
        <w:spacing w:line="240" w:lineRule="auto"/>
        <w:ind w:left="720"/>
      </w:pPr>
      <w:r>
        <w:rPr>
          <w:lang w:val="pt_PT" w:bidi="pt_PT"/>
        </w:rPr>
      </w:r>
      <w:r>
        <w:rPr>
          <w:lang w:val="pt_PT" w:bidi="pt_PT"/>
        </w:rPr>
        <w:t>Zuriel</w:t>
      </w:r>
    </w:p>
    <w:p>
      <w:pPr>
        <w:pStyle w:val="ListBullet"/>
        <w:spacing w:line="240" w:lineRule="auto"/>
        <w:ind w:left="720"/>
      </w:pPr>
      <w:r>
        <w:rPr>
          <w:lang w:val="pt_PT" w:bidi="pt_PT"/>
        </w:rPr>
      </w:r>
      <w:r>
        <w:rPr>
          <w:lang w:val="pt_PT" w:bidi="pt_PT"/>
        </w:rPr>
        <w:t>O resto dos levitas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Moisés contando os descendentes de Merari. Os clãs que pertencem a Merari são os malitas e os musitas. Moisés conta apenas as pessoas do sexo masculino com um mês de idade ou mais. O número total é de 6.200. Moisés escolhe Zuriel como o líder dos meraritas. Zuriel é o filho de Abiail. Zuriel pode representar sua liderança caminhando na frente dos dois clãs. Vocês podem usar cores diferentes para distinguir cada clã. Os meraritas acampam no lado norte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Zuriel: “O que você está sentindo ou pensando?” A pessoa pode responder coisas como: “Sinto-me honrado por ser o líder de nossos clãs familiares”, ou: “Sinto-me ansioso. É muita gente para se responsabilizar”, ou, “Sinto-me curioso. "Fico pensando de que partes do tabernáculo nós cuidaremos."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os meraritas carregando e cuidando das armações do tabernáculo, as travessas, os postes, as bases, todo o equipamento da estrutura, os postes do pátio e suas bases, e as estacas e cordas da tenda.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levita merarita: “O que você está sentindo ou pensando?” A pessoa pode responder coisas como: “Sinto-me maravilhado.” Yahweh considera que todas as estacas usadas para o pátio do tabernáculo são importantes", ou, "Há tantas peças diferentes, mas todas elas são importantes para o todo", ou, "Sinto-me pensativo. Yahweh tem responsabilidades tão específicas para cada uma de nossas famílias, mas todos nós devemos trabalhar juntos para montar o tabernáculo a cada vez."</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Arão e os filhos de Arão acampados no lado leste do acampamento, na entrada do tabernáculo. Eles estão guardando o santuário para proteger os israelitas. Eles estão prontos para matar qualquer estranho que se aproxime demais.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“Sinto-me preocupado. Realmente espero que não tenhamos que matar mais ninguém”, ou: “Sinto-me determinado. Yahweh é santo e sei que devo proteger bem a entrada de sua casa”, ou, “Estou admirado com o quão santo Yahweh é, e ainda assim Yahweh quer ter um relacionamento conosco. Farei tudo o que for preciso para representar nosso povo diante de Yahweh”.</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Moisés contando o número total de levitas do sexo masculino com um mês de idade ou mais, como Yahweh ordenou. Os levitas totalizam 22.000.</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3.33–39 na tradução mais fácil de entender.</w:t>
      </w:r>
    </w:p>
    <w:p>
      <w:pPr/>
      <w:r>
        <w:rPr>
          <w:lang w:val="pt_PT" w:bidi="pt_PT"/>
        </w:rPr>
      </w:r>
      <w:r>
        <w:rPr>
          <w:lang w:val="pt_PT" w:bidi="pt_PT"/>
        </w:rPr>
        <w:t xml:space="preserve">Moisés continua seu censo dos </w:t>
      </w:r>
      <w:r>
        <w:rPr>
          <w:b/>
          <w:lang w:val="pt_PT" w:bidi="pt_PT"/>
        </w:rPr>
        <w:t>levitas</w:t>
      </w:r>
      <w:r>
        <w:rPr>
          <w:lang w:val="pt_PT" w:bidi="pt_PT"/>
        </w:rPr>
        <w:t xml:space="preserve"> e conta os </w:t>
      </w:r>
      <w:r>
        <w:rPr>
          <w:b/>
          <w:lang w:val="pt_PT" w:bidi="pt_PT"/>
        </w:rPr>
        <w:t>clãs</w:t>
      </w:r>
      <w:r>
        <w:rPr>
          <w:lang w:val="pt_PT" w:bidi="pt_PT"/>
        </w:rPr>
        <w:t xml:space="preserve"> de Merari. Certifiquem-se de usar a mesma palavra para clã que vocês usaram em passagens anteriores.</w:t>
      </w:r>
    </w:p>
    <w:p>
      <w:pPr/>
      <w:r>
        <w:rPr>
          <w:lang w:val="pt_PT" w:bidi="pt_PT"/>
        </w:rPr>
      </w:r>
      <w:r>
        <w:rPr>
          <w:lang w:val="pt_PT" w:bidi="pt_PT"/>
        </w:rPr>
        <w:t xml:space="preserve">Moisés diz que os meraritas acamparão no lado norte do </w:t>
      </w:r>
      <w:r>
        <w:rPr>
          <w:b/>
          <w:lang w:val="pt_PT" w:bidi="pt_PT"/>
        </w:rPr>
        <w:t>tabernáculo</w:t>
      </w:r>
      <w:r>
        <w:rPr>
          <w:lang w:val="pt_PT" w:bidi="pt_PT"/>
        </w:rPr>
        <w:t xml:space="preserve">, ou da casa de Yahweh. Essa é a tenda portátil em que Yahweh vive e onde os israelitas adoram Yahweh. Usem a mesma palavra ou frase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Os meraritas serão responsáveis pelas armações do tabernáculo, suas travessas, postes, bases e tudo o que está relacionado com esses itens, bem como os postes, bases, estacas da tenda e cordas para o pátio.</w:t>
      </w:r>
    </w:p>
    <w:p>
      <w:pPr/>
      <w:r>
        <w:rPr>
          <w:lang w:val="pt_PT" w:bidi="pt_PT"/>
        </w:rPr>
      </w:r>
      <w:r>
        <w:rPr>
          <w:lang w:val="pt_PT" w:bidi="pt_PT"/>
        </w:rPr>
        <w:t>Parem aqui e revejam as palavras e frases que vocês usaram em livros anteriores para a estrutura do tabernáculo. Usem as mesmas palavras nessa passagem. Pause este áudio aqui.</w:t>
      </w:r>
    </w:p>
    <w:p>
      <w:pPr/>
      <w:r>
        <w:rPr>
          <w:lang w:val="pt_PT" w:bidi="pt_PT"/>
        </w:rPr>
      </w:r>
      <w:r>
        <w:rPr>
          <w:lang w:val="pt_PT" w:bidi="pt_PT"/>
        </w:rPr>
        <w:t xml:space="preserve">O acampamento de Moisés, Arão e os filhos de Arão ficará na frente da </w:t>
      </w:r>
      <w:r>
        <w:rPr>
          <w:b/>
          <w:lang w:val="pt_PT" w:bidi="pt_PT"/>
        </w:rPr>
        <w:t>tenda do encontro</w:t>
      </w:r>
      <w:r>
        <w:rPr>
          <w:lang w:val="pt_PT" w:bidi="pt_PT"/>
        </w:rPr>
        <w:t>. Esse é outro nome para o tabernáculo, que significa tenda. Usem a mesma palavra ou frase para tenda do encontro que vocês usaram em passagens anteriores.</w:t>
      </w:r>
    </w:p>
    <w:p>
      <w:pPr/>
      <w:r>
        <w:rPr>
          <w:lang w:val="pt_PT" w:bidi="pt_PT"/>
        </w:rPr>
      </w:r>
      <w:r>
        <w:rPr>
          <w:lang w:val="pt_PT" w:bidi="pt_PT"/>
        </w:rPr>
        <w:t xml:space="preserve">Moisés e os sacerdotes serão responsáveis por todos os deveres do </w:t>
      </w:r>
      <w:r>
        <w:rPr>
          <w:b/>
          <w:lang w:val="pt_PT" w:bidi="pt_PT"/>
        </w:rPr>
        <w:t>santuário</w:t>
      </w:r>
      <w:r>
        <w:rPr>
          <w:lang w:val="pt_PT" w:bidi="pt_PT"/>
        </w:rPr>
        <w:t xml:space="preserve">. Santuário significa lugar santo, e aqui se refere ao Lugar Santo no tabernáculo. É ali que sacerdotes fazem sacrifícios e realizam ritos em nome dos israelitas, para que os israelitas possam ter um bom relacionamento com Yahweh. Usem a mesma palavra ou frase para santuário que vocês usaram em passagens anteriores. Para mais informações sobre </w:t>
      </w:r>
      <w:r>
        <w:rPr>
          <w:lang w:val="pt_PT" w:bidi="pt_PT"/>
        </w:rPr>
        <w:t>santuário</w:t>
      </w:r>
      <w:r>
        <w:rPr>
          <w:lang w:val="pt_PT" w:bidi="pt_PT"/>
        </w:rPr>
        <w:t>, consultem o Glossário Mestre.</w:t>
      </w:r>
    </w:p>
    <w:p>
      <w:pPr/>
      <w:r>
        <w:rPr>
          <w:lang w:val="pt_PT" w:bidi="pt_PT"/>
        </w:rPr>
      </w:r>
      <w:r>
        <w:rPr>
          <w:lang w:val="pt_PT" w:bidi="pt_PT"/>
        </w:rPr>
        <w:t xml:space="preserve">Moisés e os sacerdotes acampam na frente do santuário para protegê-lo em nome de todos os </w:t>
      </w:r>
      <w:r>
        <w:rPr>
          <w:b/>
          <w:lang w:val="pt_PT" w:bidi="pt_PT"/>
        </w:rPr>
        <w:t>israelitas</w:t>
      </w:r>
      <w:r>
        <w:rPr>
          <w:lang w:val="pt_PT" w:bidi="pt_PT"/>
        </w:rPr>
        <w:t xml:space="preserve">. Israelitas se refere às pessoas que são os descendentes de Abraão. Eles são o povo escolhido de Yahweh. Usem a mesma palavra ou frase para "israelitas"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 xml:space="preserve">Moisés indica o número total de </w:t>
      </w:r>
      <w:r>
        <w:rPr>
          <w:b/>
          <w:lang w:val="pt_PT" w:bidi="pt_PT"/>
        </w:rPr>
        <w:t>levitas</w:t>
      </w:r>
      <w:r>
        <w:rPr>
          <w:lang w:val="pt_PT" w:bidi="pt_PT"/>
        </w:rPr>
        <w:t xml:space="preserve"> como 22.000 pessoas do sexo masculino com um mês de idade ou mais. Lembrem-se de que os levitas são os descendentes de Levi. Yahweh escolheu os levitas para vigiar e cuidar do tabernáculo. Usem a mesma palavra ou frase para "levitas" que vocês usaram em passagens anteriores. Para mais informações sobre </w:t>
      </w:r>
      <w:r>
        <w:rPr>
          <w:lang w:val="pt_PT" w:bidi="pt_PT"/>
        </w:rPr>
        <w:t>levitas</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3:40–51</w:t>
      </w:r>
      <w:r>
        <w:rPr>
          <w:lang w:val="pt_PT" w:bidi="pt_PT"/>
        </w:rPr>
      </w:r>
    </w:p>
    <w:p>
      <w:pPr>
        <w:pStyle w:val="Heading3"/>
      </w:pPr>
      <w:r>
        <w:rPr>
          <w:lang w:val="pt_PT" w:bidi="pt_PT"/>
        </w:rPr>
        <w:t>Ouvir e Sentir</w:t>
      </w:r>
    </w:p>
    <w:p>
      <w:pPr/>
      <w:r>
        <w:rPr>
          <w:lang w:val="pt_PT" w:bidi="pt_PT"/>
        </w:rPr>
      </w:r>
      <w:r>
        <w:rPr>
          <w:lang w:val="pt_PT" w:bidi="pt_PT"/>
        </w:rPr>
        <w:t>Nesta etapa, ouçam Números 3.40–51 e guardem em seus corações.</w:t>
      </w:r>
    </w:p>
    <w:p>
      <w:pPr/>
      <w:r>
        <w:rPr>
          <w:lang w:val="pt_PT" w:bidi="pt_PT"/>
        </w:rPr>
      </w:r>
      <w:r>
        <w:rPr>
          <w:lang w:val="pt_PT" w:bidi="pt_PT"/>
        </w:rPr>
        <w:t>Ouçam uma versão em áudio de Números 3.40–51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3.40–51 na tradução mais fácil de entender.</w:t>
      </w:r>
    </w:p>
    <w:p>
      <w:pPr/>
      <w:r>
        <w:rPr>
          <w:lang w:val="pt_PT" w:bidi="pt_PT"/>
        </w:rPr>
      </w:r>
      <w:r>
        <w:rPr>
          <w:lang w:val="pt_PT" w:bidi="pt_PT"/>
        </w:rPr>
        <w:t>Moisés e os israelitas estão no deserto do Sinai. Moisés seguiu as instruções de Yahweh e acabou de fazer um censo, ou contar, os levitas, ou dos descendentes de Levi.</w:t>
      </w:r>
    </w:p>
    <w:p>
      <w:pPr/>
      <w:r>
        <w:rPr>
          <w:lang w:val="pt_PT" w:bidi="pt_PT"/>
        </w:rPr>
      </w:r>
      <w:r>
        <w:rPr>
          <w:lang w:val="pt_PT" w:bidi="pt_PT"/>
        </w:rPr>
        <w:t>Como vocês se lembram, Yahweh separou os levitas com o propósito especial de cuidar e vigiar o tabernáculo, ou a casa de Yahweh. Esse foi um serviço especial que eles fizeram em nome de todos os israelitas. Yahweh já havia dito que os levitas substituiriam, ou tomariam o lugar de todos os filhos primogênitos de Israel. Agora Yahweh dá a Moisés instruções mais específicas.</w:t>
      </w:r>
    </w:p>
    <w:p>
      <w:pPr/>
      <w:r>
        <w:rPr>
          <w:lang w:val="pt_PT" w:bidi="pt_PT"/>
        </w:rPr>
      </w:r>
      <w:r>
        <w:rPr>
          <w:lang w:val="pt_PT" w:bidi="pt_PT"/>
        </w:rPr>
        <w:t>Yahweh diz a Moisés para contar e listar os nomes de todos os filhos primogênitos israelitas com um mês de idade ou mais. Como vocês se lembram, todos os filhos primogênitos dos israelitas pertenciam a Yahweh desde que deixaram o Egito. Os israelitas só poderiam redimir, ou comprar de volta, os seus filhos primogênitos oferecendo um cordeiro a Yahweh no lugar do filho primogênito. Mas agora Yahweh diz a Moisés que quer que todos os levitas do sexo masculino com um mês de idade para cima, no lugar de todos primogênitos do sexo masculino das outras tribos de Israel. E, embora os animais primogênitos dos israelitas pertençam a Yahweh, Yahweh diz que aceitará, em vez deles, os animais dos levitas. Isso inclui gado e outros animais do rebanho. Isso implica que todos os animais dos levitas também pertencem a Yahweh. Yahweh diz “Eu sou Yahweh” para lembrar aos israelitas quem Yahweh é e para enfatizar que Yahweh separou os levitas para si mesmo.</w:t>
      </w:r>
    </w:p>
    <w:p>
      <w:pPr/>
      <w:r>
        <w:rPr>
          <w:lang w:val="pt_PT" w:bidi="pt_PT"/>
        </w:rPr>
      </w:r>
      <w:r>
        <w:rPr>
          <w:lang w:val="pt_PT" w:bidi="pt_PT"/>
        </w:rPr>
        <w:t>Moisés obedece a Yahweh e conta os homens primogênitos dos israelitas, conforme Yahweh ordenou. O número deles é 22.273. Como você sabe, isso representa apenas 273 filhos a mais do que o número total de homens levitas. Yahweh mais uma vez declara seu nome: “Eu sou Yahweh”, e então instrui Moisés sobre o que fazer com os 273 primogênitos restantes.</w:t>
      </w:r>
    </w:p>
    <w:p>
      <w:pPr/>
      <w:r>
        <w:rPr>
          <w:lang w:val="pt_PT" w:bidi="pt_PT"/>
        </w:rPr>
      </w:r>
      <w:r>
        <w:rPr>
          <w:lang w:val="pt_PT" w:bidi="pt_PT"/>
        </w:rPr>
        <w:t>Como há mais filhos israelitas do que levitas do sexo masculino, Yahweh diz que os israelitas devem redimir, ou libertar, os primogênitos restantes. Lembre-se de que redimir significa libertar alguém ou algo, ou transferir a propriedade de uma coisa para outra pessoa. Em vez de custarem as vidas dos primogênitos como um sacrifício a Yahweh, os israelitas precisarão pagar 5 siclos por primogênito para libertá-los. Geralmente, os siclos eram peças de prata que pesavam cerca de 11,4 gramas, então 5 siclos correspondiam a aproximadamente 57 gramas de prata. Cinco siclos correspondiam aproximadamente ao valor que uma pessoa poderia receber por 6 meses de trabalho.</w:t>
      </w:r>
    </w:p>
    <w:p>
      <w:pPr/>
      <w:r>
        <w:rPr>
          <w:lang w:val="pt_PT" w:bidi="pt_PT"/>
        </w:rPr>
      </w:r>
      <w:r>
        <w:rPr>
          <w:lang w:val="pt_PT" w:bidi="pt_PT"/>
        </w:rPr>
        <w:t xml:space="preserve">Parem aqui e, em grupo, olhem para uma imagem de um </w:t>
      </w:r>
      <w:r>
        <w:rPr>
          <w:lang w:val="pt_PT" w:bidi="pt_PT"/>
        </w:rPr>
        <w:t>siclo</w:t>
      </w:r>
      <w:r>
        <w:rPr>
          <w:lang w:val="pt_PT" w:bidi="pt_PT"/>
        </w:rPr>
        <w:t>. Em sua cultura, o que acontece quando o pagamento por algo não é suficiente? Como vocês negociam uns com os outros ou fazem com que o pagamento seja suficiente? Pause este áudio aqui.</w:t>
      </w:r>
    </w:p>
    <w:p>
      <w:pPr/>
      <w:r>
        <w:rPr>
          <w:lang w:val="pt_PT" w:bidi="pt_PT"/>
        </w:rPr>
      </w:r>
      <w:r>
        <w:rPr>
          <w:lang w:val="pt_PT" w:bidi="pt_PT"/>
        </w:rPr>
        <w:t>Os siclos que os israelitas usam devem estar de acordo com o siclo do santuário. Não está claro o que Moisés quis dizer com “siclo do santuário”, mas é possível que os levitas usassem um padrão de peso diferente para o serviço do tabernáculo daquele utilizado nas transações de compra e venda. Moisés afirma que o peso do siclo do santuário deve equivaler a vinte geras. A gerá era a menor unidade de peso, correspondendo a menos de 0,6 grama. Fica claro que, independentemente de como os israelitas medissem seus siclos para o preço do resgate, eles tinham de fazê-lo de acordo com o mesmo padrão utilizado pelo tabernáculo.</w:t>
      </w:r>
    </w:p>
    <w:p>
      <w:pPr/>
      <w:r>
        <w:rPr>
          <w:lang w:val="pt_PT" w:bidi="pt_PT"/>
        </w:rPr>
      </w:r>
      <w:r>
        <w:rPr>
          <w:lang w:val="pt_PT" w:bidi="pt_PT"/>
        </w:rPr>
        <w:t>Parem aqui e discutam essa questão em grupo: como as formas de pagamento são padronizadas, ou tornadas equivalentes, onde vocês vivem? Se não houver um sistema padronizado de pagamento, qual é o objeto comum que todos têm para negociar? Pause este áudio aqui.</w:t>
      </w:r>
    </w:p>
    <w:p>
      <w:pPr/>
      <w:r>
        <w:rPr>
          <w:lang w:val="pt_PT" w:bidi="pt_PT"/>
        </w:rPr>
      </w:r>
      <w:r>
        <w:rPr>
          <w:lang w:val="pt_PT" w:bidi="pt_PT"/>
        </w:rPr>
        <w:t>Moisés obedece aos mandamentos de Yahweh e recolhe a prata dos israelitas para redimir, ou libertar, os 273 primogênitos restantes. Todas as peças de prata que Moisés recolhe são pesadas de acordo com o padrão do santuário. Moisés então dá as 1.365 peças de prata a Arão e seus filhos, ou aos sacerdotes. Dessa maneira, Moisés segue todos os mandamentos de Yahweh sobre os levitas e os primogênitos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3.40–51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Moisés para contar e listar os nomes de todos os primogênitos israelitas do sexo masculino. Yahweh diz que levará os levitas e seus animais em vez dos primogênitos, e que os levitas pertencerão a Yahweh, porque ele é Yahweh. Moisés obedece a Yahweh e conta 22.273 primogênitos israelitas.</w:t>
      </w:r>
    </w:p>
    <w:p>
      <w:pPr/>
      <w:r>
        <w:rPr>
          <w:lang w:val="pt_PT" w:bidi="pt_PT"/>
        </w:rPr>
      </w:r>
      <w:r>
        <w:rPr>
          <w:b/>
          <w:lang w:val="pt_PT" w:bidi="pt_PT"/>
        </w:rPr>
        <w:t>Na segunda cena:</w:t>
      </w:r>
      <w:r>
        <w:rPr>
          <w:lang w:val="pt_PT" w:bidi="pt_PT"/>
        </w:rPr>
        <w:t xml:space="preserve"> Yahweh repete suas instruções a Moisés sobre os levitas substituírem os primogênitos israelitas. Como há 273 primogênitos a mais do que levitas, Yahweh diz que os israelitas devem pagar 5 siclos por pessoa pelos 273 primogênitos restantes. Os israelitas devem medir os siclos pelo padrão do tabernáculo. Yahweh diz a Moisés para entregar o dinheiro que Moisés recolher a Arão e aos filhos de Arão.</w:t>
      </w:r>
    </w:p>
    <w:p>
      <w:pPr/>
      <w:r>
        <w:rPr>
          <w:lang w:val="pt_PT" w:bidi="pt_PT"/>
        </w:rPr>
      </w:r>
      <w:r>
        <w:rPr>
          <w:b/>
          <w:lang w:val="pt_PT" w:bidi="pt_PT"/>
        </w:rPr>
        <w:t>Na terceira cena:</w:t>
      </w:r>
      <w:r>
        <w:rPr>
          <w:lang w:val="pt_PT" w:bidi="pt_PT"/>
        </w:rPr>
        <w:t xml:space="preserve"> Moisés obedece a tudo o que Yahweh instruiu; Moisés coleta 5 siclos de acordo com o padrão do tabernáculo para cada um dos 273 filhos primogênitos restantes. Moisés dá o dinheiro coletado, 1.365 siclos, aos sacerdotes.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Primogênitos israelitas</w:t>
      </w:r>
    </w:p>
    <w:p>
      <w:pPr>
        <w:pStyle w:val="ListBullet"/>
        <w:spacing w:line="240" w:lineRule="auto"/>
        <w:ind w:left="720"/>
      </w:pPr>
      <w:r>
        <w:rPr>
          <w:lang w:val="pt_PT" w:bidi="pt_PT"/>
        </w:rPr>
      </w:r>
      <w:r>
        <w:rPr>
          <w:lang w:val="pt_PT" w:bidi="pt_PT"/>
        </w:rPr>
        <w:t>O resto dos levitas</w:t>
      </w:r>
    </w:p>
    <w:p>
      <w:pPr>
        <w:pStyle w:val="ListBullet"/>
        <w:spacing w:line="240" w:lineRule="auto"/>
        <w:ind w:left="720"/>
      </w:pPr>
      <w:r>
        <w:rPr>
          <w:lang w:val="pt_PT" w:bidi="pt_PT"/>
        </w:rPr>
      </w:r>
      <w:r>
        <w:rPr>
          <w:lang w:val="pt_PT" w:bidi="pt_PT"/>
        </w:rPr>
        <w:t>Os animais dos levitas</w:t>
      </w:r>
    </w:p>
    <w:p>
      <w:pPr/>
      <w:r>
        <w:rPr>
          <w:lang w:val="pt_PT" w:bidi="pt_PT"/>
        </w:rPr>
      </w:r>
      <w:r>
        <w:rPr>
          <w:lang w:val="pt_PT" w:bidi="pt_PT"/>
        </w:rPr>
        <w:t>Em grupo, prestem atenção às partes do cenário da passagem:</w:t>
      </w:r>
    </w:p>
    <w:p>
      <w:pPr/>
      <w:r>
        <w:rPr>
          <w:lang w:val="pt_PT" w:bidi="pt_PT"/>
        </w:rPr>
      </w:r>
      <w:r>
        <w:rPr>
          <w:lang w:val="pt_PT" w:bidi="pt_PT"/>
        </w:rPr>
        <w:t>Yahweh diz a Moisés para contar e listar os nomes de todos os primogênitos israelitas. Esses eram os filhos israelitas que nasceram primeiro em uma família e tinham um mês de idade ou mais.</w:t>
      </w:r>
    </w:p>
    <w:p>
      <w:pPr/>
      <w:r>
        <w:rPr>
          <w:lang w:val="pt_PT" w:bidi="pt_PT"/>
        </w:rPr>
      </w:r>
      <w:r>
        <w:rPr>
          <w:lang w:val="pt_PT" w:bidi="pt_PT"/>
        </w:rPr>
        <w:t>É importante lembrar que Yahweh disse a Moisés antes que os levitas redimirão ou ocuparão o lugar dos primogênitos israelitas. Mas agora, Yahweh dá mais detalhes sobre como isso acontecerá.</w:t>
      </w:r>
    </w:p>
    <w:p>
      <w:pPr/>
      <w:r>
        <w:rPr>
          <w:lang w:val="pt_PT" w:bidi="pt_PT"/>
        </w:rPr>
      </w:r>
      <w:r>
        <w:rPr>
          <w:lang w:val="pt_PT" w:bidi="pt_PT"/>
        </w:rPr>
        <w:t>Yahweh diz a Moisés que os levitas e seus animais pertencem a Yahweh, e os levitas e seus animais tomarão o lugar dos filhos primogênitos israelitas e dos animais. Yahweh declara seu nome pessoal: “Eu sou Yahweh”, para lembrar aos israelitas de seu relacionamento com eles e enfatizar o importante papel dos levitas.</w:t>
      </w:r>
    </w:p>
    <w:p>
      <w:pPr/>
      <w:r>
        <w:rPr>
          <w:lang w:val="pt_PT" w:bidi="pt_PT"/>
        </w:rPr>
      </w:r>
      <w:r>
        <w:rPr>
          <w:lang w:val="pt_PT" w:bidi="pt_PT"/>
        </w:rPr>
        <w:t>Moisés enfatiza sua obediência a todos os mandamentos de Yahweh, repetindo várias vezes que Moisés fez coisas "exatamente como Yahweh disse”. Moisés conta os primogênitos israelitas, assim como Yahweh disse. O número de primogênitos é de 22.273.</w:t>
      </w:r>
    </w:p>
    <w:p>
      <w:pPr/>
      <w:r>
        <w:rPr>
          <w:lang w:val="pt_PT" w:bidi="pt_PT"/>
        </w:rPr>
      </w:r>
      <w:r>
        <w:rPr>
          <w:lang w:val="pt_PT" w:bidi="pt_PT"/>
        </w:rPr>
        <w:t>É importante lembrar que, quando Moisés contou os levitas, eles totalizavam 22.000 pessoas do sexo masculino com um mês de idade ou mais. O número total de filhos primogênitos era de apenas 273 pessoas a mais do que os levitas!</w:t>
      </w:r>
    </w:p>
    <w:p>
      <w:pPr/>
      <w:r>
        <w:rPr>
          <w:lang w:val="pt_PT" w:bidi="pt_PT"/>
        </w:rPr>
      </w:r>
      <w:r>
        <w:rPr>
          <w:lang w:val="pt_PT" w:bidi="pt_PT"/>
        </w:rPr>
        <w:t>Yahweh dá as mesmas instruções a Moisés mais uma vez e diz que os levitas redimirão, ou ocuparão o lugar e libertarão, os filhos primogênitos israelitas. Yahweh usa seu nome pessoal novamente: “Eu sou Yahweh”, para enfatizar que os levitas pertencem a ele. Especificamente desta vez, Yahweh dá detalhes específicos sobre como os levitas redimirão os primogênitos do sexo masculino.</w:t>
      </w:r>
    </w:p>
    <w:p>
      <w:pPr/>
      <w:r>
        <w:rPr>
          <w:lang w:val="pt_PT" w:bidi="pt_PT"/>
        </w:rPr>
      </w:r>
      <w:r>
        <w:rPr>
          <w:lang w:val="pt_PT" w:bidi="pt_PT"/>
        </w:rPr>
        <w:t>Como há 273 a mais primogênitos do sexo masculino do que levitas, Yahweh diz que os israelitas devem pagar 5 siclos por pessoa pelos 273 primogênitos restantes. Quando Yahweh diz para medir os siclos pelo siclo do santuário, isso provavelmente significa de acordo com o padrão que o tabernáculo usa.</w:t>
      </w:r>
    </w:p>
    <w:p>
      <w:pPr/>
      <w:r>
        <w:rPr>
          <w:lang w:val="pt_PT" w:bidi="pt_PT"/>
        </w:rPr>
      </w:r>
      <w:r>
        <w:rPr>
          <w:lang w:val="pt_PT" w:bidi="pt_PT"/>
        </w:rPr>
        <w:t>Uma maneira de mostrar isso é fazer com que os israelitas meçam seus siclos, ou peças de prata, para garantir que todos tenham o mesmo peso.</w:t>
      </w:r>
    </w:p>
    <w:p>
      <w:pPr/>
      <w:r>
        <w:rPr>
          <w:lang w:val="pt_PT" w:bidi="pt_PT"/>
        </w:rPr>
      </w:r>
      <w:r>
        <w:rPr>
          <w:lang w:val="pt_PT" w:bidi="pt_PT"/>
        </w:rPr>
        <w:t>Yahweh diz a Moisés para entregar o dinheiro que Moisés recolher a Arão e aos filhos de Arão. É importante lembrar que Arão é o sumo sacerdote e seus filhos são sacerdotes. Além de Moisés, eles são os únicos a quem Yahweh permite entrar no tabernáculo.</w:t>
      </w:r>
    </w:p>
    <w:p>
      <w:pPr/>
      <w:r>
        <w:rPr>
          <w:lang w:val="pt_PT" w:bidi="pt_PT"/>
        </w:rPr>
      </w:r>
      <w:r>
        <w:rPr>
          <w:lang w:val="pt_PT" w:bidi="pt_PT"/>
        </w:rPr>
        <w:t>Moisés pega 1.365 siclos para os primogênitos israelitas e dá esses siclos a Arão e aos filhos de Arão. Isso corresponde a 5 siclos para cada um dos 273 primogênitos israelitas excedentes do sexo masculino.</w:t>
      </w:r>
    </w:p>
    <w:p>
      <w:pPr/>
      <w:r>
        <w:rPr>
          <w:lang w:val="pt_PT" w:bidi="pt_PT"/>
        </w:rPr>
      </w:r>
      <w:r>
        <w:rPr>
          <w:lang w:val="pt_PT" w:bidi="pt_PT"/>
        </w:rPr>
        <w:t>Moisés faz tudo conforme Yahweh ordenou. Essa repetição mostra um tema importante ao longo de Números — que Moisés segue todas as instruções de Yahweh exatamente como lhe foram dadas.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3.40–51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Primogênitos israelitas</w:t>
      </w:r>
    </w:p>
    <w:p>
      <w:pPr>
        <w:pStyle w:val="ListBullet"/>
        <w:spacing w:line="240" w:lineRule="auto"/>
        <w:ind w:left="720"/>
      </w:pPr>
      <w:r>
        <w:rPr>
          <w:lang w:val="pt_PT" w:bidi="pt_PT"/>
        </w:rPr>
      </w:r>
      <w:r>
        <w:rPr>
          <w:lang w:val="pt_PT" w:bidi="pt_PT"/>
        </w:rPr>
        <w:t>O resto dos levitas</w:t>
      </w:r>
    </w:p>
    <w:p>
      <w:pPr>
        <w:pStyle w:val="ListBullet"/>
        <w:spacing w:line="240" w:lineRule="auto"/>
        <w:ind w:left="720"/>
      </w:pPr>
      <w:r>
        <w:rPr>
          <w:lang w:val="pt_PT" w:bidi="pt_PT"/>
        </w:rPr>
      </w:r>
      <w:r>
        <w:rPr>
          <w:lang w:val="pt_PT" w:bidi="pt_PT"/>
        </w:rPr>
        <w:t>Os animais dos levitas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Yahweh dizendo a Moisés para contar e listar os nomes de todos os primogênitos israelitas do sexo masculino. Yahweh diz que Yahweh levará os levitas e os animais dos levitas em vez dos primogênitos, e que os levitas pertencerão a Yahweh, porque ele é Yahweh. Moisés obedece e conta 22.273 primogênitos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filho primogênito israelita: “O que você está sentindo ou pensando?” A pessoa pode responder coisas como: “Sinto-me aliviado. Estou tão grato por Yahweh ter providenciado uma maneira de eu permanecer livremente com minha família”, ou, “Admiro a dedicação do levita a Yahweh. Tudo o que os levitas têm pertence a Yahweh, e eles o utilizam para os propósitos de Yahweh”, ou, “Sinto-me cheio de reverência. Não posso acreditar que o número de filhos primogênitos seja quase o mesmo que o número de levitas”.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repetindo suas instruções a Moisés sobre os levitas substituindo os filhos primogênitos israelitas. Yahweh diz que os levitas redimirão os filhos primogênitos israelitas e seus animais. Como há 273 filhos primogênitos a mais do que levitas, Yahweh diz que os israelitas devem pagar 5 siclos cada pelos 273 filhos primogênitos restantes.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família israelita que tem um filho primogênito: “O que você está sentindo ou pensando?” A pessoa pode responder coisas como: “Sinto-me aliviado. Eu estava com medo das consequências para os filhos primogênitos restantes, mas mais uma vez, Yahweh proveu uma maneira de ter um bom relacionamento com ele”, ou, “Estou feliz em pagar cinco siclos se isso significar manter meu filho a quem amo”, ou, “Sinto-me grato. Sou grato pelos levitas estarem carregando esse fardo por nós e dedicando suas vidas a Yahweh em nosso nome”.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Encenem os israelitas medindo os siclos pelo padrão do tabernáculo. Yahweh diz a Moisés para entregar o dinheiro que Moisés recolher a Arão e aos filhos de Arão. </w:t>
      </w:r>
    </w:p>
    <w:p>
      <w:pPr/>
      <w:r>
        <w:rPr>
          <w:lang w:val="pt_PT" w:bidi="pt_PT"/>
        </w:rPr>
      </w:r>
      <w:r>
        <w:rPr>
          <w:lang w:val="pt_PT" w:bidi="pt_PT"/>
        </w:rPr>
        <w:t>Encenem Moisés obedecendo a tudo o que Yahweh disse. Moisés coleta 5 siclos de acordo com o padrão do tabernáculo para cada um dos 273 filhos primogênitos restantes. Moisés dá o dinheiro coletado, 1365 siclos, a Arão e aos filhos de 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“Sinto-me honrado. Estou honrado que Yahweh tenha escolhido nossa família para pertencer a Yahweh”, ou, “Sinto-me maravilhado. Yahweh tem tudo sob controle, desde a nossa substituição pelos primogênitos até a coleta de dinheiro para o serviço do tabernáculo”, ou, “Eu confio que Yahweh nos proverá. Tudo o que temos é de Yahweh, e sei que Yahweh cuidará de nós”.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3.40–51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Yahweh diz a Moisés para contar todos os filhos primogênitos dos </w:t>
      </w:r>
      <w:r>
        <w:rPr>
          <w:b/>
          <w:lang w:val="pt_PT" w:bidi="pt_PT"/>
        </w:rPr>
        <w:t>israelitas</w:t>
      </w:r>
      <w:r>
        <w:rPr>
          <w:lang w:val="pt_PT" w:bidi="pt_PT"/>
        </w:rPr>
        <w:t xml:space="preserve">. Yahweh diz que os </w:t>
      </w:r>
      <w:r>
        <w:rPr>
          <w:b/>
          <w:lang w:val="pt_PT" w:bidi="pt_PT"/>
        </w:rPr>
        <w:t>levitas</w:t>
      </w:r>
      <w:r>
        <w:rPr>
          <w:lang w:val="pt_PT" w:bidi="pt_PT"/>
        </w:rPr>
        <w:t xml:space="preserve"> serão substitutos dos filhos primogênitos dos israelitas. Lembre-se de que israelitas se refere a todos os descendentes de Abraão, ou o povo escolhido de Yahweh. Mesmo que os levitas também sejam israelitas, eles são descendentes de Levi, e Yahweh os escolheu especialmente para guardar, ou cuidar do tabernáculo. Certifiquem-se de usar a mesma palavra ou frase para israelitas e levitas que vocês usaram em passagens anteriores. Para mais informações sobre </w:t>
      </w:r>
      <w:r>
        <w:rPr>
          <w:lang w:val="pt_PT" w:bidi="pt_PT"/>
        </w:rPr>
        <w:t>israelitas</w:t>
      </w:r>
      <w:r>
        <w:rPr>
          <w:lang w:val="pt_PT" w:bidi="pt_PT"/>
        </w:rPr>
        <w:t xml:space="preserve"> ou </w:t>
      </w:r>
      <w:r>
        <w:rPr>
          <w:lang w:val="pt_PT" w:bidi="pt_PT"/>
        </w:rPr>
        <w:t>levitas</w:t>
      </w:r>
      <w:r>
        <w:rPr>
          <w:lang w:val="pt_PT" w:bidi="pt_PT"/>
        </w:rPr>
        <w:t>, consultem o Glossário Mestre.</w:t>
      </w:r>
    </w:p>
    <w:p>
      <w:pPr/>
      <w:r>
        <w:rPr>
          <w:lang w:val="pt_PT" w:bidi="pt_PT"/>
        </w:rPr>
      </w:r>
      <w:r>
        <w:rPr>
          <w:b/>
          <w:lang w:val="pt_PT" w:bidi="pt_PT"/>
        </w:rPr>
        <w:t>Yahweh</w:t>
      </w:r>
      <w:r>
        <w:rPr>
          <w:lang w:val="pt_PT" w:bidi="pt_PT"/>
        </w:rPr>
        <w:t xml:space="preserve"> diz que ele aceitará os levitas como substitutos dos primogênitos israelitas. Os levitas pertencem a Yahweh porque ele é Yahweh. Yahweh é o nome pessoal de Deus e é usado em toda essa passagem. Certifiquem-se de usar a mesma palavra ou frase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Yahweh diz que todo o </w:t>
      </w:r>
      <w:r>
        <w:rPr>
          <w:b/>
          <w:lang w:val="pt_PT" w:bidi="pt_PT"/>
        </w:rPr>
        <w:t>rebanho</w:t>
      </w:r>
      <w:r>
        <w:rPr>
          <w:lang w:val="pt_PT" w:bidi="pt_PT"/>
        </w:rPr>
        <w:t xml:space="preserve"> dos levitas também lhe pertence. Aqui, criação não se refere apenas ao gado, mas também a ovelhas, cabras, camelos e burros.</w:t>
      </w:r>
    </w:p>
    <w:p>
      <w:pPr/>
      <w:r>
        <w:rPr>
          <w:lang w:val="pt_PT" w:bidi="pt_PT"/>
        </w:rPr>
      </w:r>
      <w:r>
        <w:rPr>
          <w:lang w:val="pt_PT" w:bidi="pt_PT"/>
        </w:rPr>
        <w:t xml:space="preserve">Yahweh fornece uma maneira dos israelitas </w:t>
      </w:r>
      <w:r>
        <w:rPr>
          <w:b/>
          <w:lang w:val="pt_PT" w:bidi="pt_PT"/>
        </w:rPr>
        <w:t>redimirem</w:t>
      </w:r>
      <w:r>
        <w:rPr>
          <w:lang w:val="pt_PT" w:bidi="pt_PT"/>
        </w:rPr>
        <w:t xml:space="preserve"> os 273 primogênitos restantes. Aqui, redimir significa comprar de volta ou libertar. Ao pagar 5 siclos, os israelitas poderiam libertar seus filhos primogênitos. Certifiquem-se de usar a mesma palavra ou frase para redimir que vocês usaram em passagens anteriores. Para mais informações sobre </w:t>
      </w:r>
      <w:r>
        <w:rPr>
          <w:lang w:val="pt_PT" w:bidi="pt_PT"/>
        </w:rPr>
        <w:t>redimir</w:t>
      </w:r>
      <w:r>
        <w:rPr>
          <w:lang w:val="pt_PT" w:bidi="pt_PT"/>
        </w:rPr>
        <w:t>, consultem o Glossário Mestre.</w:t>
      </w:r>
    </w:p>
    <w:p>
      <w:pPr/>
      <w:r>
        <w:rPr>
          <w:lang w:val="pt_PT" w:bidi="pt_PT"/>
        </w:rPr>
      </w:r>
      <w:r>
        <w:rPr>
          <w:lang w:val="pt_PT" w:bidi="pt_PT"/>
        </w:rPr>
        <w:t xml:space="preserve">Os israelitas devem certificar-se de usar o mesmo padrão de siclo que o siclo do </w:t>
      </w:r>
      <w:r>
        <w:rPr>
          <w:b/>
          <w:lang w:val="pt_PT" w:bidi="pt_PT"/>
        </w:rPr>
        <w:t>santuário</w:t>
      </w:r>
      <w:r>
        <w:rPr>
          <w:lang w:val="pt_PT" w:bidi="pt_PT"/>
        </w:rPr>
        <w:t xml:space="preserve">. Um siclo é uma unidade de medida feita de prata. O santuário, que significa lugar santo, se refere ao tabernáculo. Qualquer que seja o peso de prata que os levitas usassem no tabernáculo, os israelitas também deveriam usá-lo quando redimissem seus primogênitos. Usem a mesma palavra ou frase para santuário que vocês usaram em passagens anteriores. Para mais informações sobre </w:t>
      </w:r>
      <w:r>
        <w:rPr>
          <w:lang w:val="pt_PT" w:bidi="pt_PT"/>
        </w:rPr>
        <w:t>santuário</w:t>
      </w:r>
      <w:r>
        <w:rPr>
          <w:lang w:val="pt_PT" w:bidi="pt_PT"/>
        </w:rPr>
        <w:t>, consultem o Glossário Mestre.</w:t>
      </w:r>
    </w:p>
    <w:p>
      <w:pPr/>
      <w:r>
        <w:rPr>
          <w:lang w:val="pt_PT" w:bidi="pt_PT"/>
        </w:rPr>
      </w:r>
      <w:r>
        <w:rPr>
          <w:lang w:val="pt_PT" w:bidi="pt_PT"/>
        </w:rPr>
        <w:t xml:space="preserve">Parem aqui e, em grupo, olhem para uma imagem de um </w:t>
      </w:r>
      <w:r>
        <w:rPr>
          <w:lang w:val="pt_PT" w:bidi="pt_PT"/>
        </w:rPr>
        <w:t>siclo</w:t>
      </w:r>
      <w:r>
        <w:rPr>
          <w:lang w:val="pt_PT" w:bidi="pt_PT"/>
        </w:rPr>
        <w:t xml:space="preserve">. Discutam qual palavra ou frase vocês usarão para siclo. Se vocês já traduziram essa palavra em outro livro da Bíblia, usem a mesma palavra que usaram lá. Procure </w:t>
      </w:r>
      <w:r>
        <w:rPr>
          <w:b/>
          <w:lang w:val="pt_PT" w:bidi="pt_PT"/>
        </w:rPr>
        <w:t>siclo</w:t>
      </w:r>
      <w:r>
        <w:rPr>
          <w:lang w:val="pt_PT" w:bidi="pt_PT"/>
        </w:rPr>
        <w:t xml:space="preserve"> no Glossário Mestre para mais informações.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4:1–20</w:t>
      </w:r>
      <w:r>
        <w:rPr>
          <w:lang w:val="pt_PT" w:bidi="pt_PT"/>
        </w:rPr>
      </w:r>
    </w:p>
    <w:p>
      <w:pPr>
        <w:pStyle w:val="Heading3"/>
      </w:pPr>
      <w:r>
        <w:rPr>
          <w:lang w:val="pt_PT" w:bidi="pt_PT"/>
        </w:rPr>
        <w:t>Ouvir e Sentir</w:t>
      </w:r>
    </w:p>
    <w:p>
      <w:pPr/>
      <w:r>
        <w:rPr>
          <w:lang w:val="pt_PT" w:bidi="pt_PT"/>
        </w:rPr>
      </w:r>
      <w:r>
        <w:rPr>
          <w:lang w:val="pt_PT" w:bidi="pt_PT"/>
        </w:rPr>
        <w:t>Nesta etapa, ouçam Números 4.1–20 e guardem em seus corações.</w:t>
      </w:r>
    </w:p>
    <w:p>
      <w:pPr/>
      <w:r>
        <w:rPr>
          <w:lang w:val="pt_PT" w:bidi="pt_PT"/>
        </w:rPr>
      </w:r>
      <w:r>
        <w:rPr>
          <w:lang w:val="pt_PT" w:bidi="pt_PT"/>
        </w:rPr>
        <w:t>Ouçam uma versão em áudio de Números 4.1–20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4.1–20 na tradução mais fácil de entender.</w:t>
      </w:r>
    </w:p>
    <w:p>
      <w:pPr/>
      <w:r>
        <w:rPr>
          <w:lang w:val="pt_PT" w:bidi="pt_PT"/>
        </w:rPr>
      </w:r>
      <w:r>
        <w:rPr>
          <w:lang w:val="pt_PT" w:bidi="pt_PT"/>
        </w:rPr>
        <w:t>Nas passagens anteriores, Yahweh disse a Moisés para fazer um censo dos levitas, bem como de todos os homens primogênitos. Então, Yahweh disse a Moisés que os levitas seriam os substitutos dos homens primogênitos. Os levitas pertencem a Yahweh. Agora Yahweh dirá a Moisés as responsabilidades dos levitas. Moisés e Arão estão ouvindo Yahweh no tabernáculo. Os trabalhadores habilidosos entre os israelitas fizeram e montaram o tabernáculo no deserto, perto do Monte Sinai. Em passagens anteriores, Yahweh deu uma visão geral do que cada clã dos levitas era responsável no tabernáculo. Agora, nessas passagens, Yahweh entra em mais detalhes sobre as responsabilidades de cada clã quando os israelitas viajam do Monte Sinai para a terra que Yahweh prometeu aos israelitas. Yahweh também dá instruções a Moisés e Arão sobre como o povo deveria embrulhar e transportar os itens especiais para cada jornada rumo à terra que Yahweh havia prometido aos israelitas.</w:t>
      </w:r>
    </w:p>
    <w:p>
      <w:pPr/>
      <w:r>
        <w:rPr>
          <w:lang w:val="pt_PT" w:bidi="pt_PT"/>
        </w:rPr>
      </w:r>
      <w:r>
        <w:rPr>
          <w:lang w:val="pt_PT" w:bidi="pt_PT"/>
        </w:rPr>
        <w:t>Yahweh instrui Moisés e Arão a fazerem um censo, uma contagem cuidadosa das pessoas, dos descendentes de Coate, um filho de Levi. Coate não era o filho mais velho de Levi. No entanto, Arão, o sumo sacerdote, era coatita, um descendente de Coate, e provavelmente foi por isso que Yahweh escolheu os coatitas para o trabalho especial de carregar os objetos do tabernáculo.</w:t>
      </w:r>
    </w:p>
    <w:p>
      <w:pPr/>
      <w:r>
        <w:rPr>
          <w:lang w:val="pt_PT" w:bidi="pt_PT"/>
        </w:rPr>
      </w:r>
      <w:r>
        <w:rPr>
          <w:lang w:val="pt_PT" w:bidi="pt_PT"/>
        </w:rPr>
        <w:t>Parem aqui e discutam essa questão em grupo: conversem sobre uma vez em que uma pessoa em sua comunidade deu uma tarefa importante a outra pessoa, pelo simples fato de que essa pessoa era parte de uma determinada família. Como as conexões familiares são importantes quando as pessoas escolhem pessoas específicas para trabalhos importantes? Por que pessoas específicas são escolhidas para fazer uma tarefa? Pause este áudio aqui.</w:t>
      </w:r>
    </w:p>
    <w:p>
      <w:pPr/>
      <w:r>
        <w:rPr>
          <w:lang w:val="pt_PT" w:bidi="pt_PT"/>
        </w:rPr>
      </w:r>
      <w:r>
        <w:rPr>
          <w:lang w:val="pt_PT" w:bidi="pt_PT"/>
        </w:rPr>
        <w:t>Yahweh quer que Moisés e Arão organizem as informações do censo por nome do clã e pelo nome do pai para cada grupo familiar. Yahweh quer que Moisés e Arão contem os homens com 30 a 50 anos de idade. Os homens dessa idade têm idade suficiente para serem fortes e responsáveis a fim de realizar o trabalho especializado para Yahweh. Sabemos por outras passagens da Bíblia que os homens servem no tabernáculo de 25 a 50 anos de idade. Homens de 25 a 30 anos podem servir como aprendizes, aprendendo a realizar o trabalho. Não sabemos por que os homens adultos mais jovens não são adequados para fazer esse trabalho de carregar os itens do tabernáculo. É possível que os israelitas precisassem dos homens mais jovens para defendê-los enquanto viajavam, pois os homens mais jovens estavam na melhor idade para lutar batalhas. Yahweh quer que os homens coatitas sirvam a Yahweh no tabernáculo e façam um trabalho físico especializado, usando sua força e seus corpos, para carregar os itens do tabernáculo quando os israelitas mudarem de acampamento.</w:t>
      </w:r>
    </w:p>
    <w:p>
      <w:pPr/>
      <w:r>
        <w:rPr>
          <w:lang w:val="pt_PT" w:bidi="pt_PT"/>
        </w:rPr>
      </w:r>
      <w:r>
        <w:rPr>
          <w:lang w:val="pt_PT" w:bidi="pt_PT"/>
        </w:rPr>
        <w:t>Parem aqui e discutam essa questão em grupo: quais deveres ou responsabilidades particulares são apenas para uma determinada idade em sua comunidade? Quais são os limites mínimo e máximo de idade para diferentes deveres? Pause este áudio aqui.</w:t>
      </w:r>
    </w:p>
    <w:p>
      <w:pPr/>
      <w:r>
        <w:rPr>
          <w:lang w:val="pt_PT" w:bidi="pt_PT"/>
        </w:rPr>
      </w:r>
      <w:r>
        <w:rPr>
          <w:lang w:val="pt_PT" w:bidi="pt_PT"/>
        </w:rPr>
        <w:t>Yahweh dá instruções a Moisés e Arão sobre se prepararem para mudar o tabernáculo para um novo lugar. Os israelitas vão se mudar muitas vezes ao longo da jornada do deserto, passando pelo Monte Sinai, até a terra que Yahweh prometeu aos israelitas. Arão, o sumo sacerdote, e seus filhos, os sacerdotes, são responsáveis por preparar o tabernáculo e seus itens especiais para a mudança de acampamento. O tabernáculo é santo, separado para Deus. Apenas Arão e os filhos dele, Eleazar e Itamar, podem olhar para os itens especiais no tabernáculo. Você se lembrará de Êxodo que Yahweh matará qualquer outra pessoa que veja os itens especiais no tabernáculo, porque os itens especiais são santos, separados para Deus.</w:t>
      </w:r>
    </w:p>
    <w:p>
      <w:pPr/>
      <w:r>
        <w:rPr>
          <w:lang w:val="pt_PT" w:bidi="pt_PT"/>
        </w:rPr>
      </w:r>
      <w:r>
        <w:rPr>
          <w:lang w:val="pt_PT" w:bidi="pt_PT"/>
        </w:rPr>
        <w:t xml:space="preserve">Parem aqui e olhem em grupo para um desenho do </w:t>
      </w:r>
      <w:r>
        <w:rPr>
          <w:lang w:val="pt_PT" w:bidi="pt_PT"/>
        </w:rPr>
        <w:t>tabernáculo e a localização dos diferentes móveis</w:t>
      </w:r>
      <w:r>
        <w:rPr>
          <w:lang w:val="pt_PT" w:bidi="pt_PT"/>
        </w:rPr>
        <w:t>. Pause este áudio aqui.</w:t>
      </w:r>
    </w:p>
    <w:p>
      <w:pPr/>
      <w:r>
        <w:rPr>
          <w:lang w:val="pt_PT" w:bidi="pt_PT"/>
        </w:rPr>
      </w:r>
      <w:r>
        <w:rPr>
          <w:lang w:val="pt_PT" w:bidi="pt_PT"/>
        </w:rPr>
        <w:t>Parem aqui e discutam essa tarefa em grupo: descrevam um lugar especial da sua cultura ao qual apenas uma ou algumas pessoas podem ir, ou itens especiais que apenas uma ou algumas pessoas podem tocar. O que acontece com alguém que vai até lá ou os toca sem ter permissão para isso? Pause este áudio aqui.</w:t>
      </w:r>
    </w:p>
    <w:p>
      <w:pPr/>
      <w:r>
        <w:rPr>
          <w:lang w:val="pt_PT" w:bidi="pt_PT"/>
        </w:rPr>
      </w:r>
      <w:r>
        <w:rPr>
          <w:lang w:val="pt_PT" w:bidi="pt_PT"/>
        </w:rPr>
        <w:t>Arão e seus filhos são responsáveis por preparar cada item no tabernáculo para que os coatitas carreguem de um acampamento para outro. Yahweh diz a Arão e Moisés que, quando o acampamento precisar se mudar, o sumo sacerdote e os sacerdotes devem entrar no tabernáculo e tirar a cortina de separação, ou o véu, que separa o Lugar Santíssimo, ou o Santo dos Santos, da sala da frente do tabernáculo, o Lugar Santo. Os sacerdotes cobrirão a arca da aliança e a tampa dourada da expiação, ou assento da misericórdia, com a cortina de separação. Então os sacerdotes cobrirão tanto a arca da aliança quanto a cortina de separação com couro fino para protegê-los do tempo. Esse couro fino é, às vezes, chamado de pele de cabra ou couro, mas os israelitas podem ter feito a cobertura de couro da pele de um animal marinho chamado dugongo, que vive no Mar Vermelho, ou de um golfinho ou uma toninha.</w:t>
      </w:r>
    </w:p>
    <w:p>
      <w:pPr/>
      <w:r>
        <w:rPr>
          <w:lang w:val="pt_PT" w:bidi="pt_PT"/>
        </w:rPr>
      </w:r>
      <w:r>
        <w:rPr>
          <w:lang w:val="pt_PT" w:bidi="pt_PT"/>
        </w:rPr>
        <w:t xml:space="preserve">Parem aqui e, em grupo, olhem para uma imagem de um </w:t>
      </w:r>
      <w:r>
        <w:rPr>
          <w:lang w:val="pt_PT" w:bidi="pt_PT"/>
        </w:rPr>
        <w:t>dugongo</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golfinho</w:t>
      </w:r>
      <w:r>
        <w:rPr>
          <w:lang w:val="pt_PT" w:bidi="pt_PT"/>
        </w:rPr>
        <w:t>. Pause este áudio aqui.</w:t>
      </w:r>
    </w:p>
    <w:p>
      <w:pPr/>
      <w:r>
        <w:rPr>
          <w:lang w:val="pt_PT" w:bidi="pt_PT"/>
        </w:rPr>
      </w:r>
      <w:r>
        <w:rPr>
          <w:lang w:val="pt_PT" w:bidi="pt_PT"/>
        </w:rPr>
        <w:t>Os israelitas fizeram a cobertura de couro do mesmo material que a quarta cobertura, a mais externa, da estrutura principal do tabernáculo. Os sacerdotes cobrem o revestimento de couro fino com um pano de cobertura azul final. O azul de todas as coberturas é uma cor azul/roxa. Não sabemos o que os israelitas usavam para fazer os panos coloridos com os quais os sacerdotes cobriam os itens no tabernáculo. É provável que o material seja forte e capaz de proteger os itens preciosos que estão no seu interior.</w:t>
      </w:r>
    </w:p>
    <w:p>
      <w:pPr/>
      <w:r>
        <w:rPr>
          <w:lang w:val="pt_PT" w:bidi="pt_PT"/>
        </w:rPr>
      </w:r>
      <w:r>
        <w:rPr>
          <w:lang w:val="pt_PT" w:bidi="pt_PT"/>
        </w:rPr>
        <w:t xml:space="preserve">Parem aqui e observem em grupo para uma imagem de </w:t>
      </w:r>
      <w:r>
        <w:rPr>
          <w:b/>
          <w:lang w:val="pt_PT" w:bidi="pt_PT"/>
        </w:rPr>
        <w:t>pano azul/roxo</w:t>
      </w:r>
      <w:r>
        <w:rPr>
          <w:lang w:val="pt_PT" w:bidi="pt_PT"/>
        </w:rPr>
        <w:t>.</w:t>
      </w:r>
    </w:p>
    <w:p>
      <w:pPr/>
      <w:r>
        <w:rPr>
          <w:lang w:val="pt_PT" w:bidi="pt_PT"/>
        </w:rPr>
      </w:r>
      <w:r>
        <w:rPr>
          <w:lang w:val="pt_PT" w:bidi="pt_PT"/>
        </w:rPr>
        <w:t>Os sacerdotes colocarão as varas de acácia para carregar a arca da aliança nas argolas de ouro nas laterais da arca. As pessoas tiram madeira de acácia de uma árvore de acácia e é uma madeira forte com a qual as pessoas podem trabalhar facilmente. Você pode se lembrar de que, em Êxodo, Yahweh instrui os sacerdotes a colocarem as varas nas argolas nas laterais da arca da aliança e a não removerem as varas. Não sabemos por que, nessa passagem, Yahweh instrui os sacerdotes a colocarem as varas de transporte no lugar. Pode ser que os sacerdotes precisem organizar as varas e as coberturas de modo que fiquem acessíveis através das mesmas.</w:t>
      </w:r>
    </w:p>
    <w:p>
      <w:pPr/>
      <w:r>
        <w:rPr>
          <w:lang w:val="pt_PT" w:bidi="pt_PT"/>
        </w:rPr>
      </w:r>
      <w:r>
        <w:rPr>
          <w:lang w:val="pt_PT" w:bidi="pt_PT"/>
        </w:rPr>
        <w:t>Parem aqui e façam essa atividade em grupo: peguem uma pequena caixa e prendam duas varas nela, uma de cada lado. Envolvam o item em três camadas de papel ou pano. Tenham cuidado para manter o item coberto, mas usem as varas para levantá-lo. Pause este áudio aqui.</w:t>
      </w:r>
    </w:p>
    <w:p>
      <w:pPr/>
      <w:r>
        <w:rPr>
          <w:lang w:val="pt_PT" w:bidi="pt_PT"/>
        </w:rPr>
      </w:r>
      <w:r>
        <w:rPr>
          <w:lang w:val="pt_PT" w:bidi="pt_PT"/>
        </w:rPr>
        <w:t>Os sacerdotes também prepararão a mesa na sala da frente do tabernáculo para que os coatitas carreguem. Na mesa estão o pão da presença e os pratos de ouro, recipientes de ouro para incenso, tigelas de ouro e recipientes de ouro para a oferta de bebida. Os sacerdotes tirarão esses itens da mesa, colocarão um pano azul/roxo sobre a mesa e colocarão os itens sobre o pano azul/roxo. Os sacerdotes cobrem o pão, os itens de ouro, o pano azul/roxo e a mesa com um pano vermelho brilhante. O pano vermelho faz a mesa parecer diferente para os sacerdotes e coatitas. Os sacerdotes colocam uma cobertura final de couro fino, a mesma usada para a arca da aliança, sobre tudo. Os sacerdotes colocam as varas de transporte da mesa nas argolas de ouro nas laterais da mesa.</w:t>
      </w:r>
    </w:p>
    <w:p>
      <w:pPr/>
      <w:r>
        <w:rPr>
          <w:lang w:val="pt_PT" w:bidi="pt_PT"/>
        </w:rPr>
      </w:r>
      <w:r>
        <w:rPr>
          <w:lang w:val="pt_PT" w:bidi="pt_PT"/>
        </w:rPr>
        <w:t>Os sacerdotes também prepararão o candelabro de ouro em forma de árvore, na sala da frente do tabernáculo, para que os coatitas o carreguem. Os sacerdotes usarão um pano azul/roxo para cobrir o candelabro, as lâmpadas, as tenazes, as bandejas e os recipientes para o óleo. Então os sacerdotes embrulharão o candelabro coberto e os itens no mesmo couro fino que os sacerdotes embrulharam ao redor da arca da aliança e da mesa. Os sacerdotes colocarão o candelabro envolto e os itens em uma estrutura de transporte. Os israelitas provavelmente fizeram a estrutura de transporte a partir de uma ou mais varas de madeira. O candelabro era amarrado à estrutura ou colocado sobre ela. As coberturas externas da arca, da mesa e do candelabro parecem todas diferentes umas das outras. Isso ajuda os coatitas a distinguir entre os itens depois que os sacerdotes os embrulham.</w:t>
      </w:r>
    </w:p>
    <w:p>
      <w:pPr/>
      <w:r>
        <w:rPr>
          <w:lang w:val="pt_PT" w:bidi="pt_PT"/>
        </w:rPr>
      </w:r>
      <w:r>
        <w:rPr>
          <w:lang w:val="pt_PT" w:bidi="pt_PT"/>
        </w:rPr>
        <w:t>Parem aqui e discutam essa questão em grupo: como vocês carregam itens grandes por longas distâncias quando um veículo ou animal não está disponível para ajudá-los? Pause este áudio aqui.</w:t>
      </w:r>
    </w:p>
    <w:p>
      <w:pPr/>
      <w:r>
        <w:rPr>
          <w:lang w:val="pt_PT" w:bidi="pt_PT"/>
        </w:rPr>
      </w:r>
      <w:r>
        <w:rPr>
          <w:lang w:val="pt_PT" w:bidi="pt_PT"/>
        </w:rPr>
        <w:t>Os sacerdotes prepararão o altar do incenso na sala da frente do tabernáculo da mesma maneira que o candelabro. Os sacerdotes envolvem o altar em um pano azul/roxo e depois em couro fino. O altar do incenso tem anéis de ouro, e os sacerdotes colocam as varas de transporte nas argolas para que os coatitas possam carregar o altar. Yahweh dá instruções para que os sacerdotes embrulhem quaisquer itens remanescentes que os sacerdotes usem em seu serviço ou ministério especial a Yahweh no tabernáculo. Os sacerdotes embrulham os itens remanescentes com pano azul/roxo e couro fino. Os sacerdotes colocarão esses itens em uma estrutura de transporte. Os sacerdotes podem acrescentar os itens embrulhados à estrutura de suporte do candelabro ou a uma estrutura diferente.</w:t>
      </w:r>
    </w:p>
    <w:p>
      <w:pPr/>
      <w:r>
        <w:rPr>
          <w:lang w:val="pt_PT" w:bidi="pt_PT"/>
        </w:rPr>
      </w:r>
      <w:r>
        <w:rPr>
          <w:lang w:val="pt_PT" w:bidi="pt_PT"/>
        </w:rPr>
        <w:t>Yahweh dá instruções a Moisés e Arão para a preparação do altar de bronze no pátio do tabernáculo e dos utensílios do altar de bronze. Os sacerdotes devem primeiro limpar o altar, removendo as cinzas e depois cobri-lo com um pano roxo. O roxo é uma cor vermelho/roxo. Os sacerdotes colocam os utensílios no pano vermelho/roxo e depois envolvem o altar e os utensílios em couro fino. Os trabalhadores habilidosos fizeram argolas nas laterais do altar de bronze, e os sacerdotes colocarão varas de transporte nessas argolas.</w:t>
      </w:r>
    </w:p>
    <w:p>
      <w:pPr/>
      <w:r>
        <w:rPr>
          <w:lang w:val="pt_PT" w:bidi="pt_PT"/>
        </w:rPr>
      </w:r>
      <w:r>
        <w:rPr>
          <w:lang w:val="pt_PT" w:bidi="pt_PT"/>
        </w:rPr>
        <w:t xml:space="preserve">Parem aqui e, em grupo, olhem para uma imagem de </w:t>
      </w:r>
      <w:r>
        <w:rPr>
          <w:lang w:val="pt_PT" w:bidi="pt_PT"/>
        </w:rPr>
        <w:t>pano vermelho/roxo</w:t>
      </w:r>
      <w:r>
        <w:rPr>
          <w:lang w:val="pt_PT" w:bidi="pt_PT"/>
        </w:rPr>
        <w:t xml:space="preserve"> e </w:t>
      </w:r>
      <w:r>
        <w:rPr>
          <w:b/>
          <w:lang w:val="pt_PT" w:bidi="pt_PT"/>
        </w:rPr>
        <w:t>pano azul/roxo</w:t>
      </w:r>
      <w:r>
        <w:rPr>
          <w:lang w:val="pt_PT" w:bidi="pt_PT"/>
        </w:rPr>
        <w:t>.</w:t>
      </w:r>
    </w:p>
    <w:p>
      <w:pPr/>
      <w:r>
        <w:rPr>
          <w:lang w:val="pt_PT" w:bidi="pt_PT"/>
        </w:rPr>
      </w:r>
      <w:r>
        <w:rPr>
          <w:lang w:val="pt_PT" w:bidi="pt_PT"/>
        </w:rPr>
        <w:t>Yahweh diz que os coatitas só devem vir para carregar os itens do tabernáculo depois que os sacerdotes terminarem de preparar os itens para a viagem. Os coatitas morrerão se tocarem nos itens do tabernáculo. É responsabilidade especial dos coatitas carregar os itens do tabernáculo.</w:t>
      </w:r>
    </w:p>
    <w:p>
      <w:pPr/>
      <w:r>
        <w:rPr>
          <w:lang w:val="pt_PT" w:bidi="pt_PT"/>
        </w:rPr>
      </w:r>
      <w:r>
        <w:rPr>
          <w:lang w:val="pt_PT" w:bidi="pt_PT"/>
        </w:rPr>
        <w:t xml:space="preserve">Parem aqui e olhem para as imagens da </w:t>
      </w:r>
      <w:r>
        <w:rPr>
          <w:lang w:val="pt_PT" w:bidi="pt_PT"/>
        </w:rPr>
        <w:t>arca da aliança</w:t>
      </w:r>
      <w:r>
        <w:rPr>
          <w:lang w:val="pt_PT" w:bidi="pt_PT"/>
        </w:rPr>
        <w:t xml:space="preserve">, da </w:t>
      </w:r>
      <w:r>
        <w:rPr>
          <w:lang w:val="pt_PT" w:bidi="pt_PT"/>
        </w:rPr>
        <w:t>cortina de separação</w:t>
      </w:r>
      <w:r>
        <w:rPr>
          <w:lang w:val="pt_PT" w:bidi="pt_PT"/>
        </w:rPr>
        <w:t xml:space="preserve">, da </w:t>
      </w:r>
      <w:r>
        <w:rPr>
          <w:b/>
          <w:lang w:val="pt_PT" w:bidi="pt_PT"/>
        </w:rPr>
        <w:t>mesa</w:t>
      </w:r>
      <w:r>
        <w:rPr>
          <w:lang w:val="pt_PT" w:bidi="pt_PT"/>
        </w:rPr>
        <w:t xml:space="preserve">, do </w:t>
      </w:r>
      <w:r>
        <w:rPr>
          <w:lang w:val="pt_PT" w:bidi="pt_PT"/>
        </w:rPr>
        <w:t>candelabro</w:t>
      </w:r>
      <w:r>
        <w:rPr>
          <w:lang w:val="pt_PT" w:bidi="pt_PT"/>
        </w:rPr>
        <w:t xml:space="preserve">, do </w:t>
      </w:r>
      <w:r>
        <w:rPr>
          <w:b/>
          <w:lang w:val="pt_PT" w:bidi="pt_PT"/>
        </w:rPr>
        <w:t>altar do incenso</w:t>
      </w:r>
      <w:r>
        <w:rPr>
          <w:lang w:val="pt_PT" w:bidi="pt_PT"/>
        </w:rPr>
        <w:t xml:space="preserve"> e do </w:t>
      </w:r>
      <w:r>
        <w:rPr>
          <w:lang w:val="pt_PT" w:bidi="pt_PT"/>
        </w:rPr>
        <w:t>altar de bronze</w:t>
      </w:r>
      <w:r>
        <w:rPr>
          <w:lang w:val="pt_PT" w:bidi="pt_PT"/>
        </w:rPr>
        <w:t xml:space="preserve"> em grupo, se necessário.</w:t>
      </w:r>
    </w:p>
    <w:p>
      <w:pPr/>
      <w:r>
        <w:rPr>
          <w:lang w:val="pt_PT" w:bidi="pt_PT"/>
        </w:rPr>
      </w:r>
      <w:r>
        <w:rPr>
          <w:lang w:val="pt_PT" w:bidi="pt_PT"/>
        </w:rPr>
        <w:t>Como sabemos, Eleazar é o filho vivo mais velho de Arão, e Eleazar é um sacerdote. Como apenas os sacerdotes podem lidar com esses itens importantes, Yahweh diz a Moisés e Arão que Eleazar é responsável por transportar os óleos especiais para o candelabro, os óleos para a unção e o incenso que os sacerdotes usam no tabernáculo. Eleazar também é responsável pela oferta de cereais. Essa provavelmente é a oferta de trigo moído ou de outro grão, do qual os sacerdotes queimam uma parte sobre o altar de bronze no pátio do tabernáculo. Os sacerdotes então assam a parte restante da oferta de cereais em pão sem fermento e a comem. Essa oferta é santa e apenas os sacerdotes podem oferecê-la e comê-la. Eleazar é responsável por toda a preparação e transporte corretos do tabernáculo e de todos os seus itens.</w:t>
      </w:r>
    </w:p>
    <w:p>
      <w:pPr/>
      <w:r>
        <w:rPr>
          <w:lang w:val="pt_PT" w:bidi="pt_PT"/>
        </w:rPr>
      </w:r>
      <w:r>
        <w:rPr>
          <w:lang w:val="pt_PT" w:bidi="pt_PT"/>
        </w:rPr>
        <w:t>Parem aqui e discutam essa questão em grupo: contem uma história de quando uma criança mais velha em sua família ou comunidade recebeu um trabalho mais importante do que uma criança mais jovem. Pause este áudio aqui.</w:t>
      </w:r>
    </w:p>
    <w:p>
      <w:pPr/>
      <w:r>
        <w:rPr>
          <w:lang w:val="pt_PT" w:bidi="pt_PT"/>
        </w:rPr>
      </w:r>
      <w:r>
        <w:rPr>
          <w:lang w:val="pt_PT" w:bidi="pt_PT"/>
        </w:rPr>
        <w:t>Yahweh quer proteger os coatitas quando fizerem seu trabalho especial no tabernáculo. Sabemos que proteger os coatitas é importante para Yahweh, porque Yahweh repete as advertências a Moisés e Arão. Yahweh diz a Moisés e Arão que os sacerdotes são responsáveis por dirigir os coatitas quando os coatitas carregam os itens. Os sacerdotes são responsáveis por garantir que os coatitas não olhem para os itens santos do tabernáculo. Se os coatitas olharem para os itens santos, os coatitas morrerão.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4.1–20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instrui Moisés e Arão a contarem os homens coatitas com 30 a 50 anos de idade. Yahweh diz a Moisés e Arão que os coatitas servirão a Yahweh ajudando com o tabernáculo.</w:t>
      </w:r>
    </w:p>
    <w:p>
      <w:pPr/>
      <w:r>
        <w:rPr>
          <w:lang w:val="pt_PT" w:bidi="pt_PT"/>
        </w:rPr>
      </w:r>
      <w:r>
        <w:rPr>
          <w:b/>
          <w:lang w:val="pt_PT" w:bidi="pt_PT"/>
        </w:rPr>
        <w:t>Na segunda cena:</w:t>
      </w:r>
      <w:r>
        <w:rPr>
          <w:lang w:val="pt_PT" w:bidi="pt_PT"/>
        </w:rPr>
        <w:t xml:space="preserve"> Yahweh instrui Moisés e Arão que os sacerdotes devem preparar todos os móveis e itens especiais que os sacerdotes usam no serviço a Yahweh, para que os coatitas os levem para um novo acampamento.</w:t>
      </w:r>
    </w:p>
    <w:p>
      <w:pPr/>
      <w:r>
        <w:rPr>
          <w:lang w:val="pt_PT" w:bidi="pt_PT"/>
        </w:rPr>
      </w:r>
      <w:r>
        <w:rPr>
          <w:b/>
          <w:lang w:val="pt_PT" w:bidi="pt_PT"/>
        </w:rPr>
        <w:t>Na terceira cena:</w:t>
      </w:r>
      <w:r>
        <w:rPr>
          <w:lang w:val="pt_PT" w:bidi="pt_PT"/>
        </w:rPr>
        <w:t xml:space="preserve"> Yahweh diz a Moisés e Arão que o filho mais velho de Arão, Eleazar, é responsável por carregar os óleos, o incenso e a oferta de cereais de um acampamento para outro. Eleazar também é responsável pelos móveis e itens no tabernáculo.</w:t>
      </w:r>
    </w:p>
    <w:p>
      <w:pPr/>
      <w:r>
        <w:rPr>
          <w:lang w:val="pt_PT" w:bidi="pt_PT"/>
        </w:rPr>
      </w:r>
      <w:r>
        <w:rPr>
          <w:b/>
          <w:lang w:val="pt_PT" w:bidi="pt_PT"/>
        </w:rPr>
        <w:t>Na quarta cena:</w:t>
      </w:r>
      <w:r>
        <w:rPr>
          <w:lang w:val="pt_PT" w:bidi="pt_PT"/>
        </w:rPr>
        <w:t xml:space="preserve"> Yahweh diz a Moisés e Arão que os sacerdotes devem manter os coatitas seguros. Os sacerdotes devem ter cuidado para que os coatitas não vejam os itens santos. Se os coatitas virem os itens, eles morrerão.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 filho de Arão, Eleazar</w:t>
      </w:r>
    </w:p>
    <w:p>
      <w:pPr>
        <w:pStyle w:val="ListBullet"/>
        <w:spacing w:line="240" w:lineRule="auto"/>
        <w:ind w:left="720"/>
      </w:pPr>
      <w:r>
        <w:rPr>
          <w:lang w:val="pt_PT" w:bidi="pt_PT"/>
        </w:rPr>
      </w:r>
      <w:r>
        <w:rPr>
          <w:lang w:val="pt_PT" w:bidi="pt_PT"/>
        </w:rPr>
        <w:t>O filho de Arão, Itamar, um dos sacerdotes</w:t>
      </w:r>
    </w:p>
    <w:p>
      <w:pPr>
        <w:pStyle w:val="ListBullet"/>
        <w:spacing w:line="240" w:lineRule="auto"/>
        <w:ind w:left="720"/>
      </w:pPr>
      <w:r>
        <w:rPr>
          <w:lang w:val="pt_PT" w:bidi="pt_PT"/>
        </w:rPr>
      </w:r>
      <w:r>
        <w:rPr>
          <w:lang w:val="pt_PT" w:bidi="pt_PT"/>
        </w:rPr>
        <w:t>Trabalhadores coatitas entre 30 e 50 anos de idade</w:t>
      </w:r>
    </w:p>
    <w:p>
      <w:pPr/>
      <w:r>
        <w:rPr>
          <w:lang w:val="pt_PT" w:bidi="pt_PT"/>
        </w:rPr>
      </w:r>
      <w:r>
        <w:rPr>
          <w:lang w:val="pt_PT" w:bidi="pt_PT"/>
        </w:rPr>
        <w:t>Em grupo, prestem atenção às partes do cenário da passagem:</w:t>
      </w:r>
    </w:p>
    <w:p>
      <w:pPr/>
      <w:r>
        <w:rPr>
          <w:lang w:val="pt_PT" w:bidi="pt_PT"/>
        </w:rPr>
      </w:r>
      <w:r>
        <w:rPr>
          <w:lang w:val="pt_PT" w:bidi="pt_PT"/>
        </w:rPr>
        <w:t>Moisés e Arão estão na tenda do encontro, o tabernáculo. Os israelitas haviam feito o tabernáculo no mês anterior. Os israelitas deixaram o Egito há pouco mais de um ano. O tabernáculo e o acampamento ao redor dos israelitas estão no deserto, ao lado do Monte Sinai.</w:t>
      </w:r>
    </w:p>
    <w:p>
      <w:pPr/>
      <w:r>
        <w:rPr>
          <w:lang w:val="pt_PT" w:bidi="pt_PT"/>
        </w:rPr>
      </w:r>
      <w:r>
        <w:rPr>
          <w:lang w:val="pt_PT" w:bidi="pt_PT"/>
        </w:rPr>
        <w:t xml:space="preserve">Parem aqui e olhem para um mapa da </w:t>
      </w:r>
      <w:r>
        <w:rPr>
          <w:lang w:val="pt_PT" w:bidi="pt_PT"/>
        </w:rPr>
        <w:t>terra ao redor do Monte Sinai</w:t>
      </w:r>
      <w:r>
        <w:rPr>
          <w:lang w:val="pt_PT" w:bidi="pt_PT"/>
        </w:rPr>
        <w:t>, se necessário. Pause este áudio aqui.</w:t>
      </w:r>
    </w:p>
    <w:p>
      <w:pPr/>
      <w:r>
        <w:rPr>
          <w:lang w:val="pt_PT" w:bidi="pt_PT"/>
        </w:rPr>
      </w:r>
      <w:r>
        <w:rPr>
          <w:lang w:val="pt_PT" w:bidi="pt_PT"/>
        </w:rPr>
        <w:t>Yahweh diz a Moisés e Arão que os coatitas servirão a Yahweh ajudando com o tabernáculo. Os coatitas recebem essa responsabilidade porque estão estreitamente relacionados com Arão, o sumo sacerdote. Yahweh diz a Moisés e Arão para fazerem uma contagem das pessoas especiais que, segundo Yahweh, serão responsáveis por transportar os itens santos no tabernáculo. Yahweh quer que homens maduros e adultos, com idade entre 30 e 50 anos, dos clãs dos coatitas, façam esse trabalho especial. Homens mais jovens podem estar realizando outras tarefas enquanto o acampamento está se movendo e homens mais velhos podem não ser fortes o suficiente para carregar os itens santos.</w:t>
      </w:r>
    </w:p>
    <w:p>
      <w:pPr/>
      <w:r>
        <w:rPr>
          <w:lang w:val="pt_PT" w:bidi="pt_PT"/>
        </w:rPr>
      </w:r>
      <w:r>
        <w:rPr>
          <w:lang w:val="pt_PT" w:bidi="pt_PT"/>
        </w:rPr>
        <w:t>Yahweh fala sobre coisas santas e as coisas santíssimas muitas vezes nesta passagem. Ele está lembrando aos israelitas que os itens no tabernáculo são especiais e separados para Yahweh, e que os israelitas devem tratá-los com respeito.</w:t>
      </w:r>
    </w:p>
    <w:p>
      <w:pPr/>
      <w:r>
        <w:rPr>
          <w:lang w:val="pt_PT" w:bidi="pt_PT"/>
        </w:rPr>
      </w:r>
      <w:r>
        <w:rPr>
          <w:lang w:val="pt_PT" w:bidi="pt_PT"/>
        </w:rPr>
        <w:t>Yahweh passa tempo com Moisés e Arão, dizendo a eles como os sacerdotes devem cobrir e embrulhar os móveis e itens especiais que os sacerdotes usam no tabernáculo. Isso é para proteger os trabalhadores coatitas, que não devem tocar ou ver os móveis e os itens do tabernáculo. Se os trabalhadores coatitas virem ou tocarem os objetos santos, Yahweh deve matá-los. Yahweh não quer que isso aconteça com os trabalhadores coatitas. Os israelitas mudarão o acampamento muitas vezes a caminho da terra prometida. Os sacerdotes — Arão, Eleazar e Itamar — precisarão preparar os itens do tabernáculo para viajar toda vez que o acampamento se mudar. Depois que os sacerdotes tiverem coberto tudo, os coatitas carregarão os itens toda vez que o acampamento se mudar.</w:t>
      </w:r>
    </w:p>
    <w:p>
      <w:pPr/>
      <w:r>
        <w:rPr>
          <w:lang w:val="pt_PT" w:bidi="pt_PT"/>
        </w:rPr>
      </w:r>
      <w:r>
        <w:rPr>
          <w:lang w:val="pt_PT" w:bidi="pt_PT"/>
        </w:rPr>
        <w:t>Parem aqui e façam essa atividade em grupo: peguem os itens que vocês têm e desloquem para outro lugar nas proximidades. Coloquem todos os seus itens no chão, como se vocês fossem continuar trabalhando. Em seguida, peguem todos os seus itens e mudem para outro lugar nas proximidades. Coloquem seus itens no chão novamente, prontos para continuar. Discutam: o que aconteceu quando vocês mudaram? Quais itens foram deslocados, e quem os deslocou? Como as pessoas preparavam os itens para deslocá-los? Quem preparou os itens, e quem os deslocou? Pause este áudio aqui.</w:t>
      </w:r>
    </w:p>
    <w:p>
      <w:pPr/>
      <w:r>
        <w:rPr>
          <w:lang w:val="pt_PT" w:bidi="pt_PT"/>
        </w:rPr>
      </w:r>
      <w:r>
        <w:rPr>
          <w:lang w:val="pt_PT" w:bidi="pt_PT"/>
        </w:rPr>
        <w:t>Yahweh dá instruções para que os sacerdotes embrulhem cada peça de mobiliário e cada grupo de utensílios usados no tabernáculo. As coberturas não são as mesmas para cada item, o que torna mais fácil para os coatitas identificarem os diferentes itens que eles devem carregar. Yahweh inclui uma camada impermeável e resistente de couro fino às intempéries para cada carga que os coatitas carregarem. Os sacerdotes envolvem a arca da aliança na cortina de separação, depois em couro fino e em seguida, em pano azul/roxo. Os sacerdotes envolvem a mesa com o mesmo tipo de pano azul/roxo, depois em um pano vermelho brilhante e depois em couro fino. Os sacerdotes envolvem o candelabro em pano azul/roxo e depois em couro fino. Os sacerdotes envolvem o altar de ouro em pano azul/roxo e, em seguida, envolvem couro fino ao redor da mesa coberta e dos itens. Os sacerdotes envolvem o altar de bronze em um pano vermelho/roxo e depois em couro fino. A cobertura externa azul/roxa da arca da aliança é diferente de todos os outros itens, que têm uma cobertura externa de couro. Os sacerdotes embrulham os itens primeiro e depois colocam as varas de transporte em seus devidos lugares ou colocam os itens em uma estrutura de transporte. Apenas quando os sacerdotes tiverem preparado tudo e o acampamento estiver pronto para partir, os coatitas podem vir para carregar os itens.</w:t>
      </w:r>
    </w:p>
    <w:p>
      <w:pPr/>
      <w:r>
        <w:rPr>
          <w:lang w:val="pt_PT" w:bidi="pt_PT"/>
        </w:rPr>
      </w:r>
      <w:r>
        <w:rPr>
          <w:lang w:val="pt_PT" w:bidi="pt_PT"/>
        </w:rPr>
        <w:t>Yahweh dá a Eleazar a responsabilidade pelos óleos e incenso que os sacerdotes usam no tabernáculo, e pela oferta de cereais que os sacerdotes comem no tabernáculo. Esses itens são separados para Yahweh e só podem ser tocados pelos sacerdotes. Acreditamos que Eleazar pode ter carregado os óleos, o incenso e as ofertas de cereais, mas ele provavelmente supervisionou os coatitas carregando o mobiliário do tabernáculo e itens especiais.</w:t>
      </w:r>
    </w:p>
    <w:p>
      <w:pPr/>
      <w:r>
        <w:rPr>
          <w:lang w:val="pt_PT" w:bidi="pt_PT"/>
        </w:rPr>
      </w:r>
      <w:r>
        <w:rPr>
          <w:lang w:val="pt_PT" w:bidi="pt_PT"/>
        </w:rPr>
        <w:t>A passagem termina com Yahweh dando a Moisés e Arão uma advertência para proteger os coatitas. Os sacerdotes poderiam fazer um trabalhador coatita morrer se eles não tiverem o cuidado de preparar os itens do tabernáculo adequadamente. Se um trabalhador coatita entrar na sala da frente do tabernáculo antes que os sacerdotes cubram os itens, Yahweh matará o trabalhador coatita. Depois que Arão e os sacerdotes cobrem os itens, eles são pessoalmente responsáveis por entrar com os trabalhadores coatitas no tabernáculo para carregar os itens preparados. Os sacerdotes dirão a cada trabalhador coatita o que carregar.</w:t>
      </w:r>
    </w:p>
    <w:p>
      <w:pPr/>
      <w:r>
        <w:rPr>
          <w:lang w:val="pt_PT" w:bidi="pt_PT"/>
        </w:rPr>
      </w:r>
      <w:r>
        <w:rPr>
          <w:lang w:val="pt_PT" w:bidi="pt_PT"/>
        </w:rPr>
        <w:t>Parem aqui e discutam essa questão em grupo: discutam como vocês dão instruções importantes em sua cultura. O que vocês dizem ou fazem quando querem dar instruções para manter as pessoas seguras?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4.1–20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 filho de Arão, Eleazar</w:t>
      </w:r>
    </w:p>
    <w:p>
      <w:pPr>
        <w:pStyle w:val="ListBullet"/>
        <w:spacing w:line="240" w:lineRule="auto"/>
        <w:ind w:left="720"/>
      </w:pPr>
      <w:r>
        <w:rPr>
          <w:lang w:val="pt_PT" w:bidi="pt_PT"/>
        </w:rPr>
      </w:r>
      <w:r>
        <w:rPr>
          <w:lang w:val="pt_PT" w:bidi="pt_PT"/>
        </w:rPr>
        <w:t>O filho de Arão, Itamar, um dos sacerdotes</w:t>
      </w:r>
    </w:p>
    <w:p>
      <w:pPr>
        <w:pStyle w:val="ListBullet"/>
        <w:spacing w:line="240" w:lineRule="auto"/>
        <w:ind w:left="720"/>
      </w:pPr>
      <w:r>
        <w:rPr>
          <w:lang w:val="pt_PT" w:bidi="pt_PT"/>
        </w:rPr>
      </w:r>
      <w:r>
        <w:rPr>
          <w:lang w:val="pt_PT" w:bidi="pt_PT"/>
        </w:rPr>
        <w:t>Trabalhadores coatitas de 30 a 50 anos</w:t>
      </w:r>
    </w:p>
    <w:p>
      <w:pPr/>
      <w:r>
        <w:rPr>
          <w:lang w:val="pt_PT" w:bidi="pt_PT"/>
        </w:rPr>
      </w:r>
      <w:r>
        <w:rPr>
          <w:lang w:val="pt_PT" w:bidi="pt_PT"/>
        </w:rPr>
        <w:t>Durante a encenação, peça aos filhos de Arão e aos trabalhadores coatitas que encenem as instruções que Yahweh dá a Moisés e Arão.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e Arão para fazerem um censo dos homens coatitas de 30 a 50 anos de idade. Yahweh diz que esses homens coatitas servirão a Yahweh cuidando dos itens santos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“Tenho um tipo especial de trabalho para os homens coatitas mais velhos da tribo levita”, ou: “Arão e os filhos de Arão precisarão de ajuda para mover os itens santos no tabernáculo”.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dá instruções detalhadas para preparar os itens do tabernáculo para a mudança de acampamento. Yahweh quer garantir que os israelitas sejam mantidos protegidos dos itens santos. Os sacerdotes cobrirão os itens com pano e couro fino para protegê-los do clima e impedir que os israelitas vejam ou toquem os itens. Os sacerdotes, que são Arão e os dois filhos de Arão, envolvem a arca da aliança com a cortina interna, e depois os sacerdotes envolvem a mesa e seus itens. Os sacerdotes colocam as varas de transporte no lugar. Os sacerdotes cobrem o candelabro e seus itens e os colocam em uma estrutura de transporte. Os sacerdotes cobrem o altar do incenso e colocam varas de transporte no lugar. Os sacerdotes embrulham os itens restantes que os sacerdotes usam para o altar e os colocam em uma estrutura de transporte. Os sacerdotes tiram as cinzas do altar de bronze e cobrem o altar com um pano. Os sacerdotes colocam os itens que os sacerdotes usam com o altar de bronze sobre o pano, embrulham os itens com o altar de bronze e, em seguida, colocam as varas de transporte no lugar.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“Devo ter cuidado para embrulhar cada item completamente”, ou: “Se não tivermos cuidado, podemos causar a morte de um de nossos parentes”.</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“Eu sou santo e os itens em meu tabernáculo são separados para mim”, ou: “Meus sacerdotes devem seguir minhas instruções com cuidado para manter os trabalhadores coatitas seguros”.</w:t>
      </w:r>
    </w:p>
    <w:p>
      <w:pPr>
        <w:pStyle w:val="ListBullet"/>
        <w:spacing w:line="240" w:lineRule="auto"/>
        <w:ind w:left="720"/>
      </w:pPr>
      <w:r>
        <w:rPr>
          <w:lang w:val="pt_PT" w:bidi="pt_PT"/>
        </w:rPr>
      </w:r>
      <w:r>
        <w:rPr>
          <w:lang w:val="pt_PT" w:bidi="pt_PT"/>
        </w:rPr>
        <w:t>Pergunte aos trabalhadores coatitas: “O que vocês estão sentindo ou pensando?” A pessoa pode responder coisas como: “Estamos honrados em servir a Yahweh carregando os itens do tabernáculo”, ou: “Devo confiar nos sacerdotes para embrulhar os itens do tabernáculo adequadamente”, ou: “Os itens do tabernáculo serão pesados de carregar”.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e Arão que o filho de Arão, Eleazar, é responsável pelos óleos, incenso e oferta de cereais no tabernáculo. Eleazar também é responsável por supervisionar os móveis e outros itens no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“Yahweh matou meus irmãos por fazer uma oferta errada, e não quero que mais pessoas morram”, ou: “Estou honrado em cuidar dos óleos santos, incenso e ofertas”.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repete a sua advertência aos sacerdotes para que se certifiquem de não deixar que os coatitas sejam mortos. Os sacerdotes devem direcionar os trabalhadores coatitas no tabernáculo e garantir que os trabalhadores coatitas não vejam os itens santos.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filho de Arão, Itamar: “O que você está sentindo ou pensando?” A pessoa pode responder coisas como: “Cuidarei dos trabalhadores coatitas”, ou: “É nossa responsabilidade garantir que todos os itens santos estejam cobertos e prontos para serem movidos”.</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“Yahweh tem um bom plano para quando precisarmos mudar nosso acampamento”, ou: “Os homens coatitas nos ajudarão a chegar mais perto da terra prometida”.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4.1–20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Antes de vocês traduzirem essa passagem, pode ser útil revisar as palavras que vocês usaram no livro de Êxodo, capítulos 35–38, para os itens do tabernáculo. Usem as mesmas palavras nessa passagem que vocês usaram em sua tradução de Êxodo.</w:t>
      </w:r>
    </w:p>
    <w:p>
      <w:pPr/>
      <w:r>
        <w:rPr>
          <w:lang w:val="pt_PT" w:bidi="pt_PT"/>
        </w:rPr>
      </w:r>
      <w:r>
        <w:rPr>
          <w:lang w:val="pt_PT" w:bidi="pt_PT"/>
        </w:rPr>
        <w:t>Pause este áudio aqui e reveja sua tradução dos itens do tabernáculo.</w:t>
      </w:r>
    </w:p>
    <w:p>
      <w:pPr/>
      <w:r>
        <w:rPr>
          <w:lang w:val="pt_PT" w:bidi="pt_PT"/>
        </w:rPr>
      </w:r>
      <w:r>
        <w:rPr>
          <w:b/>
          <w:lang w:val="pt_PT" w:bidi="pt_PT"/>
        </w:rPr>
        <w:t>Yahweh</w:t>
      </w:r>
      <w:r>
        <w:rPr>
          <w:lang w:val="pt_PT" w:bidi="pt_PT"/>
        </w:rPr>
        <w:t xml:space="preserve"> dá instruções a Moisés e Arão. Yahweh é o nome pessoal para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Moisés e Arão são instruídos a fazer um </w:t>
      </w:r>
      <w:r>
        <w:rPr>
          <w:b/>
          <w:lang w:val="pt_PT" w:bidi="pt_PT"/>
        </w:rPr>
        <w:t>censo</w:t>
      </w:r>
      <w:r>
        <w:rPr>
          <w:lang w:val="pt_PT" w:bidi="pt_PT"/>
        </w:rPr>
        <w:t xml:space="preserve"> dos </w:t>
      </w:r>
      <w:r>
        <w:rPr>
          <w:b/>
          <w:lang w:val="pt_PT" w:bidi="pt_PT"/>
        </w:rPr>
        <w:t>clãs</w:t>
      </w:r>
      <w:r>
        <w:rPr>
          <w:lang w:val="pt_PT" w:bidi="pt_PT"/>
        </w:rPr>
        <w:t xml:space="preserve"> coatitas. Usem as mesmas palavras ou frases para censo e clãs que vocês usaram em passagens anteriores.</w:t>
      </w:r>
    </w:p>
    <w:p>
      <w:pPr/>
      <w:r>
        <w:rPr>
          <w:lang w:val="pt_PT" w:bidi="pt_PT"/>
        </w:rPr>
      </w:r>
      <w:r>
        <w:rPr>
          <w:lang w:val="pt_PT" w:bidi="pt_PT"/>
        </w:rPr>
        <w:t xml:space="preserve">Os coatitas, como todos os levitas, </w:t>
      </w:r>
      <w:r>
        <w:rPr>
          <w:b/>
          <w:lang w:val="pt_PT" w:bidi="pt_PT"/>
        </w:rPr>
        <w:t>servirão</w:t>
      </w:r>
      <w:r>
        <w:rPr>
          <w:lang w:val="pt_PT" w:bidi="pt_PT"/>
        </w:rPr>
        <w:t xml:space="preserve"> a Yahweh. Servir a alguém é fazer um trabalho pessoal e importante para essa pessoa. Yahweh usa essa ação de serviço para mostrar o quão importante é o trabalho dos levitas.</w:t>
      </w:r>
    </w:p>
    <w:p>
      <w:pPr/>
      <w:r>
        <w:rPr>
          <w:lang w:val="pt_PT" w:bidi="pt_PT"/>
        </w:rPr>
      </w:r>
      <w:r>
        <w:rPr>
          <w:lang w:val="pt_PT" w:bidi="pt_PT"/>
        </w:rPr>
        <w:t xml:space="preserve">Parem aqui e discutam em grupo qual palavra ou frase vocês usarão para </w:t>
      </w:r>
      <w:r>
        <w:rPr>
          <w:b/>
          <w:lang w:val="pt_PT" w:bidi="pt_PT"/>
        </w:rPr>
        <w:t>servir</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No entanto, os coatitas fazem um trabalho especial, enquanto carregam os itens santos da tenda do encontro, ou </w:t>
      </w:r>
      <w:r>
        <w:rPr>
          <w:b/>
          <w:lang w:val="pt_PT" w:bidi="pt_PT"/>
        </w:rPr>
        <w:t>tabernáculo</w:t>
      </w:r>
      <w:r>
        <w:rPr>
          <w:lang w:val="pt_PT" w:bidi="pt_PT"/>
        </w:rPr>
        <w:t xml:space="preserve">. Os coatitas são o único grupo de levitas a fazer esse tipo especial de trabalho. Procure a palavra </w:t>
      </w:r>
      <w:r>
        <w:rPr>
          <w:lang w:val="pt_PT" w:bidi="pt_PT"/>
        </w:rPr>
        <w:t>tabernáculo</w:t>
      </w:r>
      <w:r>
        <w:rPr>
          <w:lang w:val="pt_PT" w:bidi="pt_PT"/>
        </w:rPr>
        <w:t xml:space="preserve"> no Glossário Mestre para mais informações.</w:t>
      </w:r>
    </w:p>
    <w:p>
      <w:pPr/>
      <w:r>
        <w:rPr>
          <w:lang w:val="pt_PT" w:bidi="pt_PT"/>
        </w:rPr>
      </w:r>
      <w:r>
        <w:rPr>
          <w:lang w:val="pt_PT" w:bidi="pt_PT"/>
        </w:rPr>
        <w:t xml:space="preserve">Os sacerdotes prepararão os itens </w:t>
      </w:r>
      <w:r>
        <w:rPr>
          <w:b/>
          <w:lang w:val="pt_PT" w:bidi="pt_PT"/>
        </w:rPr>
        <w:t>santos</w:t>
      </w:r>
      <w:r>
        <w:rPr>
          <w:lang w:val="pt_PT" w:bidi="pt_PT"/>
        </w:rPr>
        <w:t xml:space="preserve"> quando os israelitas mudarem o acampamento para um novo lugar. Usem a mesma palavra ou frase para santo e acampamento que vocês usaram em passagens anteriores. Procure o termo </w:t>
      </w:r>
      <w:r>
        <w:rPr>
          <w:lang w:val="pt_PT" w:bidi="pt_PT"/>
        </w:rPr>
        <w:t>santo</w:t>
      </w:r>
      <w:r>
        <w:rPr>
          <w:lang w:val="pt_PT" w:bidi="pt_PT"/>
        </w:rPr>
        <w:t xml:space="preserve"> no Glossário Mestre para mais informações.</w:t>
      </w:r>
    </w:p>
    <w:p>
      <w:pPr/>
      <w:r>
        <w:rPr>
          <w:lang w:val="pt_PT" w:bidi="pt_PT"/>
        </w:rPr>
      </w:r>
      <w:r>
        <w:rPr>
          <w:lang w:val="pt_PT" w:bidi="pt_PT"/>
        </w:rPr>
        <w:t xml:space="preserve">Parem aqui e olhem em grupo para um desenho do </w:t>
      </w:r>
      <w:r>
        <w:rPr>
          <w:lang w:val="pt_PT" w:bidi="pt_PT"/>
        </w:rPr>
        <w:t>tabernáculo e a localização dos diferentes móveis</w:t>
      </w:r>
      <w:r>
        <w:rPr>
          <w:lang w:val="pt_PT" w:bidi="pt_PT"/>
        </w:rPr>
        <w:t>, se necessário. Pause este áudio aqui.</w:t>
      </w:r>
    </w:p>
    <w:p>
      <w:pPr/>
      <w:r>
        <w:rPr>
          <w:lang w:val="pt_PT" w:bidi="pt_PT"/>
        </w:rPr>
      </w:r>
      <w:r>
        <w:rPr>
          <w:lang w:val="pt_PT" w:bidi="pt_PT"/>
        </w:rPr>
        <w:t xml:space="preserve">Os sacerdotes derrubarão a cortina de separação, ou véu interno, entre o Lugar Santo e o Lugar Santíssimo, e os sacerdotes a usarão para cobrir a </w:t>
      </w:r>
      <w:r>
        <w:rPr>
          <w:b/>
          <w:lang w:val="pt_PT" w:bidi="pt_PT"/>
        </w:rPr>
        <w:t>arca da aliança</w:t>
      </w:r>
      <w:r>
        <w:rPr>
          <w:lang w:val="pt_PT" w:bidi="pt_PT"/>
        </w:rPr>
        <w:t xml:space="preserve">. Usem as mesmas palavras ou frases para a cortina interna e a arca da aliança que vocês usaram em passagens anteriores. Procure a </w:t>
      </w:r>
      <w:r>
        <w:rPr>
          <w:b/>
          <w:lang w:val="pt_PT" w:bidi="pt_PT"/>
        </w:rPr>
        <w:t>arca da aliança</w:t>
      </w:r>
      <w:r>
        <w:rPr>
          <w:lang w:val="pt_PT" w:bidi="pt_PT"/>
        </w:rPr>
        <w:t xml:space="preserve"> no Glossário Mestre para mais informações.</w:t>
      </w:r>
    </w:p>
    <w:p>
      <w:pPr/>
      <w:r>
        <w:rPr>
          <w:lang w:val="pt_PT" w:bidi="pt_PT"/>
        </w:rPr>
      </w:r>
      <w:r>
        <w:rPr>
          <w:lang w:val="pt_PT" w:bidi="pt_PT"/>
        </w:rPr>
        <w:t xml:space="preserve">Os sacerdotes cobrem a arca da aliança com </w:t>
      </w:r>
      <w:r>
        <w:rPr>
          <w:b/>
          <w:lang w:val="pt_PT" w:bidi="pt_PT"/>
        </w:rPr>
        <w:t>couro fino</w:t>
      </w:r>
      <w:r>
        <w:rPr>
          <w:lang w:val="pt_PT" w:bidi="pt_PT"/>
        </w:rPr>
        <w:t>, que é impermeável, e que os trabalhadores qualificados provavelmente fizeram a partir de um animal marinho, possivelmente um dugongo.</w:t>
      </w:r>
    </w:p>
    <w:p>
      <w:pPr/>
      <w:r>
        <w:rPr>
          <w:lang w:val="pt_PT" w:bidi="pt_PT"/>
        </w:rPr>
      </w:r>
      <w:r>
        <w:rPr>
          <w:lang w:val="pt_PT" w:bidi="pt_PT"/>
        </w:rPr>
        <w:t xml:space="preserve">Parem aqui e discutam em grupo qual palavra ou frase vocês usarão para </w:t>
      </w:r>
      <w:r>
        <w:rPr>
          <w:b/>
          <w:lang w:val="pt_PT" w:bidi="pt_PT"/>
        </w:rPr>
        <w:t>couro fino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Os sacerdotes cobrirão a arca da aliança e o couro fino com pano </w:t>
      </w:r>
      <w:r>
        <w:rPr>
          <w:b/>
          <w:lang w:val="pt_PT" w:bidi="pt_PT"/>
        </w:rPr>
        <w:t>azul</w:t>
      </w:r>
      <w:r>
        <w:rPr>
          <w:lang w:val="pt_PT" w:bidi="pt_PT"/>
        </w:rPr>
        <w:t>. A cor azul é uma cor azul/roxa.</w:t>
      </w:r>
    </w:p>
    <w:p>
      <w:pPr/>
      <w:r>
        <w:rPr>
          <w:lang w:val="pt_PT" w:bidi="pt_PT"/>
        </w:rPr>
      </w:r>
      <w:r>
        <w:rPr>
          <w:lang w:val="pt_PT" w:bidi="pt_PT"/>
        </w:rPr>
        <w:t xml:space="preserve">Parem aqui e, em grupo, olhem para uma imagem de um </w:t>
      </w:r>
      <w:r>
        <w:rPr>
          <w:b/>
          <w:lang w:val="pt_PT" w:bidi="pt_PT"/>
        </w:rPr>
        <w:t>pano azul/roxo</w:t>
      </w:r>
      <w:r>
        <w:rPr>
          <w:lang w:val="pt_PT" w:bidi="pt_PT"/>
        </w:rPr>
        <w:t>, se necessário. Pause este áudio aqui.</w:t>
      </w:r>
    </w:p>
    <w:p>
      <w:pPr/>
      <w:r>
        <w:rPr>
          <w:lang w:val="pt_PT" w:bidi="pt_PT"/>
        </w:rPr>
      </w:r>
      <w:r>
        <w:rPr>
          <w:lang w:val="pt_PT" w:bidi="pt_PT"/>
        </w:rPr>
        <w:t xml:space="preserve">Parem aqui e discutam em grupo qual palavra ou frase vocês usarão para </w:t>
      </w:r>
      <w:r>
        <w:rPr>
          <w:b/>
          <w:lang w:val="pt_PT" w:bidi="pt_PT"/>
        </w:rPr>
        <w:t>azul</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Os sacerdotes colocarão </w:t>
      </w:r>
      <w:r>
        <w:rPr>
          <w:b/>
          <w:lang w:val="pt_PT" w:bidi="pt_PT"/>
        </w:rPr>
        <w:t>varas</w:t>
      </w:r>
      <w:r>
        <w:rPr>
          <w:lang w:val="pt_PT" w:bidi="pt_PT"/>
        </w:rPr>
        <w:t xml:space="preserve"> de transporte na arca da aliança e nos outros móveis.</w:t>
      </w:r>
    </w:p>
    <w:p>
      <w:pPr/>
      <w:r>
        <w:rPr>
          <w:lang w:val="pt_PT" w:bidi="pt_PT"/>
        </w:rPr>
      </w:r>
      <w:r>
        <w:rPr>
          <w:lang w:val="pt_PT" w:bidi="pt_PT"/>
        </w:rPr>
        <w:t xml:space="preserve">Parem aqui e discutam em grupo qual palavra ou frase vocês usarão para </w:t>
      </w:r>
      <w:r>
        <w:rPr>
          <w:b/>
          <w:lang w:val="pt_PT" w:bidi="pt_PT"/>
        </w:rPr>
        <w:t>varas</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O sacerdote cobrirá a mesa com o pão da presença, os jarros para a </w:t>
      </w:r>
      <w:r>
        <w:rPr>
          <w:b/>
          <w:lang w:val="pt_PT" w:bidi="pt_PT"/>
        </w:rPr>
        <w:t>oferta de bebida</w:t>
      </w:r>
      <w:r>
        <w:rPr>
          <w:lang w:val="pt_PT" w:bidi="pt_PT"/>
        </w:rPr>
        <w:t xml:space="preserve"> e os outros itens da mesa. As pessoas ofereceram vinho como oferta de bebida. Os sacerdotes usarão um pano </w:t>
      </w:r>
      <w:r>
        <w:rPr>
          <w:b/>
          <w:lang w:val="pt_PT" w:bidi="pt_PT"/>
        </w:rPr>
        <w:t>vermelho brilhante</w:t>
      </w:r>
      <w:r>
        <w:rPr>
          <w:lang w:val="pt_PT" w:bidi="pt_PT"/>
        </w:rPr>
        <w:t xml:space="preserve"> ou escarlate para cobrir a mesa.</w:t>
      </w:r>
    </w:p>
    <w:p>
      <w:pPr/>
      <w:r>
        <w:rPr>
          <w:lang w:val="pt_PT" w:bidi="pt_PT"/>
        </w:rPr>
      </w:r>
      <w:r>
        <w:rPr>
          <w:lang w:val="pt_PT" w:bidi="pt_PT"/>
        </w:rPr>
        <w:t xml:space="preserve">Parem aqui e discutam que frase vocês usarão para </w:t>
      </w:r>
      <w:r>
        <w:rPr>
          <w:b/>
          <w:lang w:val="pt_PT" w:bidi="pt_PT"/>
        </w:rPr>
        <w:t>oferta de bebida</w:t>
      </w:r>
      <w:r>
        <w:rPr>
          <w:lang w:val="pt_PT" w:bidi="pt_PT"/>
        </w:rPr>
        <w:t xml:space="preserve">. Consultem o Glossário Mestre para mais informações sobre </w:t>
      </w:r>
      <w:r>
        <w:rPr>
          <w:b/>
          <w:lang w:val="pt_PT" w:bidi="pt_PT"/>
        </w:rPr>
        <w:t>oferta de bebida</w:t>
      </w:r>
      <w:r>
        <w:rPr>
          <w:lang w:val="pt_PT" w:bidi="pt_PT"/>
        </w:rPr>
        <w:t>. Se vocês traduziram a oferta de bebida em outro livro da Bíblia, usem a mesma frase aqui. Pause este áudio aqui.</w:t>
      </w:r>
    </w:p>
    <w:p>
      <w:pPr/>
      <w:r>
        <w:rPr>
          <w:lang w:val="pt_PT" w:bidi="pt_PT"/>
        </w:rPr>
      </w:r>
      <w:r>
        <w:rPr>
          <w:lang w:val="pt_PT" w:bidi="pt_PT"/>
        </w:rPr>
        <w:t xml:space="preserve">Parem aqui e olhem para a imagem de </w:t>
      </w:r>
      <w:r>
        <w:rPr>
          <w:b/>
          <w:lang w:val="pt_PT" w:bidi="pt_PT"/>
        </w:rPr>
        <w:t xml:space="preserve">pano vermelho brilhante </w:t>
      </w:r>
      <w:r>
        <w:rPr>
          <w:lang w:val="pt_PT" w:bidi="pt_PT"/>
        </w:rPr>
        <w:t>, se for necessário, em grupo. Pause este áudio aqui.</w:t>
      </w:r>
    </w:p>
    <w:p>
      <w:pPr/>
      <w:r>
        <w:rPr>
          <w:lang w:val="pt_PT" w:bidi="pt_PT"/>
        </w:rPr>
      </w:r>
      <w:r>
        <w:rPr>
          <w:lang w:val="pt_PT" w:bidi="pt_PT"/>
        </w:rPr>
        <w:t xml:space="preserve">Parem aqui e discutam em grupo qual palavra ou frase vocês usarão para </w:t>
      </w:r>
      <w:r>
        <w:rPr>
          <w:b/>
          <w:lang w:val="pt_PT" w:bidi="pt_PT"/>
        </w:rPr>
        <w:t>vermelho brilhante</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Os sacerdotes cobrirão o </w:t>
      </w:r>
      <w:r>
        <w:rPr>
          <w:b/>
          <w:lang w:val="pt_PT" w:bidi="pt_PT"/>
        </w:rPr>
        <w:t>candelabro</w:t>
      </w:r>
      <w:r>
        <w:rPr>
          <w:lang w:val="pt_PT" w:bidi="pt_PT"/>
        </w:rPr>
        <w:t>, as lâmpadas e outros itens de pano. Usem a mesma palavra ou frase para candelabro que vocês usaram em passagens anteriores.</w:t>
      </w:r>
    </w:p>
    <w:p>
      <w:pPr/>
      <w:r>
        <w:rPr>
          <w:lang w:val="pt_PT" w:bidi="pt_PT"/>
        </w:rPr>
      </w:r>
      <w:r>
        <w:rPr>
          <w:lang w:val="pt_PT" w:bidi="pt_PT"/>
        </w:rPr>
        <w:t xml:space="preserve">Os sacerdotes colocarão o candelabro e os itens cobertos em uma </w:t>
      </w:r>
      <w:r>
        <w:rPr>
          <w:b/>
          <w:lang w:val="pt_PT" w:bidi="pt_PT"/>
        </w:rPr>
        <w:t>estrutura de transporte</w:t>
      </w:r>
      <w:r>
        <w:rPr>
          <w:lang w:val="pt_PT" w:bidi="pt_PT"/>
        </w:rPr>
        <w:t>.</w:t>
      </w:r>
    </w:p>
    <w:p>
      <w:pPr/>
      <w:r>
        <w:rPr>
          <w:lang w:val="pt_PT" w:bidi="pt_PT"/>
        </w:rPr>
      </w:r>
      <w:r>
        <w:rPr>
          <w:lang w:val="pt_PT" w:bidi="pt_PT"/>
        </w:rPr>
        <w:t xml:space="preserve">Parem aqui e, em grupo, olhem para uma imagem de uma </w:t>
      </w:r>
      <w:r>
        <w:rPr>
          <w:b/>
          <w:lang w:val="pt_PT" w:bidi="pt_PT"/>
        </w:rPr>
        <w:t>estrutura de transporte</w:t>
      </w:r>
      <w:r>
        <w:rPr>
          <w:lang w:val="pt_PT" w:bidi="pt_PT"/>
        </w:rPr>
        <w:t>. Discutam em grupo qual palavra ou frase vocês usarão para estrutura de transporte. Pause este áudio aqui.</w:t>
      </w:r>
    </w:p>
    <w:p>
      <w:pPr/>
      <w:r>
        <w:rPr>
          <w:lang w:val="pt_PT" w:bidi="pt_PT"/>
        </w:rPr>
      </w:r>
      <w:r>
        <w:rPr>
          <w:lang w:val="pt_PT" w:bidi="pt_PT"/>
        </w:rPr>
        <w:t xml:space="preserve">Os sacerdotes cobrirão o </w:t>
      </w:r>
      <w:r>
        <w:rPr>
          <w:b/>
          <w:lang w:val="pt_PT" w:bidi="pt_PT"/>
        </w:rPr>
        <w:t>altar</w:t>
      </w:r>
      <w:r>
        <w:rPr>
          <w:lang w:val="pt_PT" w:bidi="pt_PT"/>
        </w:rPr>
        <w:t xml:space="preserve"> de ouro e outros itens no Lugar Santo e os prepararão para serem carregados. Usem a mesma palavra ou frase para altar que vocês usaram em passagens anteriores. Procurem a palavra </w:t>
      </w:r>
      <w:r>
        <w:rPr>
          <w:lang w:val="pt_PT" w:bidi="pt_PT"/>
        </w:rPr>
        <w:t>altar</w:t>
      </w:r>
      <w:r>
        <w:rPr>
          <w:lang w:val="pt_PT" w:bidi="pt_PT"/>
        </w:rPr>
        <w:t xml:space="preserve"> no Glossário Mestre para obterem mais informações.</w:t>
      </w:r>
    </w:p>
    <w:p>
      <w:pPr/>
      <w:r>
        <w:rPr>
          <w:lang w:val="pt_PT" w:bidi="pt_PT"/>
        </w:rPr>
      </w:r>
      <w:r>
        <w:rPr>
          <w:lang w:val="pt_PT" w:bidi="pt_PT"/>
        </w:rPr>
        <w:t>Os sacerdotes limparão as cinzas do altar de bronze e cobrirão o altar com um pano roxo. Essa é uma cor vermelha/roxa.</w:t>
      </w:r>
    </w:p>
    <w:p>
      <w:pPr/>
      <w:r>
        <w:rPr>
          <w:lang w:val="pt_PT" w:bidi="pt_PT"/>
        </w:rPr>
      </w:r>
      <w:r>
        <w:rPr>
          <w:lang w:val="pt_PT" w:bidi="pt_PT"/>
        </w:rPr>
        <w:t xml:space="preserve">Parem aqui e olhem para uma imagem de um </w:t>
      </w:r>
      <w:r>
        <w:rPr>
          <w:lang w:val="pt_PT" w:bidi="pt_PT"/>
        </w:rPr>
        <w:t>pano vermelho/roxo</w:t>
      </w:r>
      <w:r>
        <w:rPr>
          <w:lang w:val="pt_PT" w:bidi="pt_PT"/>
        </w:rPr>
        <w:t>, se necessário, em grupo. Pause este áudio aqui.</w:t>
      </w:r>
    </w:p>
    <w:p>
      <w:pPr/>
      <w:r>
        <w:rPr>
          <w:lang w:val="pt_PT" w:bidi="pt_PT"/>
        </w:rPr>
      </w:r>
      <w:r>
        <w:rPr>
          <w:lang w:val="pt_PT" w:bidi="pt_PT"/>
        </w:rPr>
        <w:t xml:space="preserve">Parem aqui e discutam em grupo qual palavra ou frase vocês usarão para </w:t>
      </w:r>
      <w:r>
        <w:rPr>
          <w:b/>
          <w:lang w:val="pt_PT" w:bidi="pt_PT"/>
        </w:rPr>
        <w:t>roxo</w:t>
      </w:r>
      <w:r>
        <w:rPr>
          <w:lang w:val="pt_PT" w:bidi="pt_PT"/>
        </w:rPr>
        <w:t>. Se vocês já traduziram essa palavra em outro livro da Bíblia, usem a mesma palavra que usaram lá. Pause este áudio aqui.</w:t>
      </w:r>
    </w:p>
    <w:p>
      <w:pPr/>
      <w:r>
        <w:rPr>
          <w:lang w:val="pt_PT" w:bidi="pt_PT"/>
        </w:rPr>
      </w:r>
      <w:r>
        <w:rPr>
          <w:lang w:val="pt_PT" w:bidi="pt_PT"/>
        </w:rPr>
        <w:t>O filho mais velho de Arão, Eleazar, é responsável por carregar o óleo que os sacerdotes usam no candelabro e o incenso especial, que é uma mistura de especiarias com aroma bom quando as pessoas as queimam.</w:t>
      </w:r>
    </w:p>
    <w:p>
      <w:pPr/>
      <w:r>
        <w:rPr>
          <w:lang w:val="pt_PT" w:bidi="pt_PT"/>
        </w:rPr>
      </w:r>
      <w:r>
        <w:rPr>
          <w:lang w:val="pt_PT" w:bidi="pt_PT"/>
        </w:rPr>
        <w:t xml:space="preserve">Parem aqui e discutam em grupo qual palavra ou frase vocês usarão para </w:t>
      </w:r>
      <w:r>
        <w:rPr>
          <w:b/>
          <w:lang w:val="pt_PT" w:bidi="pt_PT"/>
        </w:rPr>
        <w:t>incenso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Eleazar, filho de Arão, o </w:t>
      </w:r>
      <w:r>
        <w:rPr>
          <w:b/>
          <w:lang w:val="pt_PT" w:bidi="pt_PT"/>
        </w:rPr>
        <w:t>sacerdote</w:t>
      </w:r>
      <w:r>
        <w:rPr>
          <w:lang w:val="pt_PT" w:bidi="pt_PT"/>
        </w:rPr>
        <w:t xml:space="preserve">, também é responsável por carregar a </w:t>
      </w:r>
      <w:r>
        <w:rPr>
          <w:b/>
          <w:lang w:val="pt_PT" w:bidi="pt_PT"/>
        </w:rPr>
        <w:t>oferta regular de cereais</w:t>
      </w:r>
      <w:r>
        <w:rPr>
          <w:lang w:val="pt_PT" w:bidi="pt_PT"/>
        </w:rPr>
        <w:t xml:space="preserve"> e o óleo da </w:t>
      </w:r>
      <w:r>
        <w:rPr>
          <w:b/>
          <w:lang w:val="pt_PT" w:bidi="pt_PT"/>
        </w:rPr>
        <w:t>unção</w:t>
      </w:r>
      <w:r>
        <w:rPr>
          <w:lang w:val="pt_PT" w:bidi="pt_PT"/>
        </w:rPr>
        <w:t xml:space="preserve">, e tudo o que está no tabernáculo. Procure a </w:t>
      </w:r>
      <w:r>
        <w:rPr>
          <w:b/>
          <w:lang w:val="pt_PT" w:bidi="pt_PT"/>
        </w:rPr>
        <w:t>oferta de cereais</w:t>
      </w:r>
      <w:r>
        <w:rPr>
          <w:lang w:val="pt_PT" w:bidi="pt_PT"/>
        </w:rPr>
        <w:t xml:space="preserve"> e </w:t>
      </w:r>
      <w:r>
        <w:rPr>
          <w:lang w:val="pt_PT" w:bidi="pt_PT"/>
        </w:rPr>
        <w:t>unção</w:t>
      </w:r>
      <w:r>
        <w:rPr>
          <w:lang w:val="pt_PT" w:bidi="pt_PT"/>
        </w:rPr>
        <w:t xml:space="preserve"> no Glossário Mestre para mais informações. Usem a mesma palavra para sacerdote que vocês usaram em passagens anteriores, e lembrem-se de que </w:t>
      </w:r>
      <w:r>
        <w:rPr>
          <w:lang w:val="pt_PT" w:bidi="pt_PT"/>
        </w:rPr>
        <w:t>sacerdote</w:t>
      </w:r>
      <w:r>
        <w:rPr>
          <w:lang w:val="pt_PT" w:bidi="pt_PT"/>
        </w:rPr>
        <w:t xml:space="preserve"> está no Glossário Mestre.</w:t>
      </w:r>
    </w:p>
    <w:p>
      <w:pPr/>
      <w:r>
        <w:rPr>
          <w:lang w:val="pt_PT" w:bidi="pt_PT"/>
        </w:rPr>
      </w:r>
      <w:r>
        <w:rPr>
          <w:lang w:val="pt_PT" w:bidi="pt_PT"/>
        </w:rPr>
        <w:t xml:space="preserve">Yahweh não quer que os coatitas morram enquanto estão servindo a Yahweh no tabernáculo. Yahweh quer que os sacerdotes tenham cuidado ao prepararem tudo no </w:t>
      </w:r>
      <w:r>
        <w:rPr>
          <w:b/>
          <w:lang w:val="pt_PT" w:bidi="pt_PT"/>
        </w:rPr>
        <w:t>santuário</w:t>
      </w:r>
      <w:r>
        <w:rPr>
          <w:lang w:val="pt_PT" w:bidi="pt_PT"/>
        </w:rPr>
        <w:t xml:space="preserve"> ou tabernáculo para quando o acampamento se mudar. Yahweh não quer que os coatitas vejam os itens santos no tabernáculo e morram. Usem a mesma palavra ou frase para santuário que vocês usaram em passagens anteriores. Procure </w:t>
      </w:r>
      <w:r>
        <w:rPr>
          <w:lang w:val="pt_PT" w:bidi="pt_PT"/>
        </w:rPr>
        <w:t>santuário</w:t>
      </w:r>
      <w:r>
        <w:rPr>
          <w:lang w:val="pt_PT" w:bidi="pt_PT"/>
        </w:rPr>
        <w:t xml:space="preserve">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4:21–28</w:t>
      </w:r>
      <w:r>
        <w:rPr>
          <w:lang w:val="pt_PT" w:bidi="pt_PT"/>
        </w:rPr>
      </w:r>
    </w:p>
    <w:p>
      <w:pPr>
        <w:pStyle w:val="Heading3"/>
      </w:pPr>
      <w:r>
        <w:rPr>
          <w:lang w:val="pt_PT" w:bidi="pt_PT"/>
        </w:rPr>
        <w:t>Ouvir e Sentir</w:t>
      </w:r>
    </w:p>
    <w:p>
      <w:pPr/>
      <w:r>
        <w:rPr>
          <w:lang w:val="pt_PT" w:bidi="pt_PT"/>
        </w:rPr>
      </w:r>
      <w:r>
        <w:rPr>
          <w:lang w:val="pt_PT" w:bidi="pt_PT"/>
        </w:rPr>
        <w:t>Nesta etapa, ouçam Números 4.21–28 e guardem em seus corações.</w:t>
      </w:r>
    </w:p>
    <w:p>
      <w:pPr/>
      <w:r>
        <w:rPr>
          <w:lang w:val="pt_PT" w:bidi="pt_PT"/>
        </w:rPr>
      </w:r>
      <w:r>
        <w:rPr>
          <w:lang w:val="pt_PT" w:bidi="pt_PT"/>
        </w:rPr>
        <w:t>Ouçam uma versão em áudio de Números 4.21–28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4.21–28 na tradução mais fácil de entender.</w:t>
      </w:r>
    </w:p>
    <w:p>
      <w:pPr/>
      <w:r>
        <w:rPr>
          <w:lang w:val="pt_PT" w:bidi="pt_PT"/>
        </w:rPr>
      </w:r>
      <w:r>
        <w:rPr>
          <w:lang w:val="pt_PT" w:bidi="pt_PT"/>
        </w:rPr>
        <w:t>Nessa passagem, Yahweh dá instruções a Moisés no tabernáculo. Os israelitas estão acampados no deserto perto do Monte Sinai. Yahweh continua a dar instruções sobre como os israelitas moverão o tabernáculo quando os israelitas mudarem o acampamento no caminho para a terra que Yahweh prometeu aos israelitas.</w:t>
      </w:r>
    </w:p>
    <w:p>
      <w:pPr/>
      <w:r>
        <w:rPr>
          <w:lang w:val="pt_PT" w:bidi="pt_PT"/>
        </w:rPr>
      </w:r>
      <w:r>
        <w:rPr>
          <w:lang w:val="pt_PT" w:bidi="pt_PT"/>
        </w:rPr>
        <w:t>Yahweh está falando com Moisés, mas não sabemos se Arão está com Moisés. Na passagem anterior, Yahweh deu instruções sobre os coatitas. Yahweh agora continua dando instruções e pede a Moisés que faça um censo, uma contagem cuidadosa das pessoas, dos descendentes de Gérson, um filho de Levi.</w:t>
      </w:r>
    </w:p>
    <w:p>
      <w:pPr/>
      <w:r>
        <w:rPr>
          <w:lang w:val="pt_PT" w:bidi="pt_PT"/>
        </w:rPr>
      </w:r>
      <w:r>
        <w:rPr>
          <w:lang w:val="pt_PT" w:bidi="pt_PT"/>
        </w:rPr>
        <w:t>Assim como o censo dos coatitas, Yahweh quer que Moisés e Arão organizem as informações do censo por nome do clã e pelo nome do pai para cada grupo familiar. Yahweh quer que Moisés e Arão contem os homens de 30 a 50 anos de idade. Esses homens têm idade suficiente para serem fortes e responsáveis a fim de fazer o trabalho especializado para Yahweh. Sabemos por outras passagens da Bíblia que os homens servem no tabernáculo de 25 a 50 anos de idade. Homens de 25 a 30 anos podem servir como aprendizes enquanto aprendem a realizar o trabalho. Não sabemos por que os homens adultos mais jovens não são adequados para fazer esse trabalho. É possível que os israelitas precisem dos homens mais jovens para defendê-los enquanto viajam, pois os homens mais jovens estão na melhor idade para lutar batalhas. Yahweh quer que os homens gersonitas façam um trabalho físico, usando sua força e seus corpos. Esse trabalho é diferente do serviço no tabernáculo que Yahweh deu aos coatitas. Os gersonitas servirão a Yahweh desmontando, carregando e montando a tenda do tabernáculo.</w:t>
      </w:r>
    </w:p>
    <w:p>
      <w:pPr/>
      <w:r>
        <w:rPr>
          <w:lang w:val="pt_PT" w:bidi="pt_PT"/>
        </w:rPr>
      </w:r>
      <w:r>
        <w:rPr>
          <w:lang w:val="pt_PT" w:bidi="pt_PT"/>
        </w:rPr>
        <w:t>Parem aqui e discutam essa questão em grupo: quais trabalhos são vistos como mais especiais ou importantes entre seu povo? O que os torna especiais ou mais importantes do que outros trabalhos? Pause este áudio aqui.</w:t>
      </w:r>
    </w:p>
    <w:p>
      <w:pPr/>
      <w:r>
        <w:rPr>
          <w:lang w:val="pt_PT" w:bidi="pt_PT"/>
        </w:rPr>
      </w:r>
      <w:r>
        <w:rPr>
          <w:lang w:val="pt_PT" w:bidi="pt_PT"/>
        </w:rPr>
        <w:t>Os gersonitas carregarão as cortinas que formam as paredes e a cobertura do tabernáculo. Cortinas são peças de tecido que ficam penduradas por uma fixação ou vara na parte superior. As cortinas podem cobrir as janelas para impedir que a luz passe ou podem ser usadas para formar uma barreira entre um lugar e outro. As cortinas do tabernáculo formam as paredes da tenda. Os gersonitas carregarão tanto as camadas internas quanto as externas do tabernáculo.</w:t>
      </w:r>
    </w:p>
    <w:p>
      <w:pPr/>
      <w:r>
        <w:rPr>
          <w:lang w:val="pt_PT" w:bidi="pt_PT"/>
        </w:rPr>
      </w:r>
      <w:r>
        <w:rPr>
          <w:lang w:val="pt_PT" w:bidi="pt_PT"/>
        </w:rPr>
        <w:t xml:space="preserve">Parem aqui e olhem para uma imagem do </w:t>
      </w:r>
      <w:r>
        <w:rPr>
          <w:lang w:val="pt_PT" w:bidi="pt_PT"/>
        </w:rPr>
        <w:t>tabernáculo e do pátio externo</w:t>
      </w:r>
      <w:r>
        <w:rPr>
          <w:lang w:val="pt_PT" w:bidi="pt_PT"/>
        </w:rPr>
        <w:t>, se necessário, em grupo. Pause este áudio aqui.</w:t>
      </w:r>
    </w:p>
    <w:p>
      <w:pPr/>
      <w:r>
        <w:rPr>
          <w:lang w:val="pt_PT" w:bidi="pt_PT"/>
        </w:rPr>
      </w:r>
      <w:r>
        <w:rPr>
          <w:lang w:val="pt_PT" w:bidi="pt_PT"/>
        </w:rPr>
        <w:t>Os israelitas fizeram a camada externa do tabernáculo de couro fino. Isso às vezes é chamado de pele de cabra ou couro. No entanto, os israelitas podem ter feito a cobertura de couro da pele de um animal marinho chamado dugongo, que vive no Mar Vermelho, ou de um golfinho ou uma toninha.</w:t>
      </w:r>
    </w:p>
    <w:p>
      <w:pPr/>
      <w:r>
        <w:rPr>
          <w:lang w:val="pt_PT" w:bidi="pt_PT"/>
        </w:rPr>
      </w:r>
      <w:r>
        <w:rPr>
          <w:lang w:val="pt_PT" w:bidi="pt_PT"/>
        </w:rPr>
        <w:t xml:space="preserve">Parem aqui e olhem para uma imagem de um </w:t>
      </w:r>
      <w:r>
        <w:rPr>
          <w:lang w:val="pt_PT" w:bidi="pt_PT"/>
        </w:rPr>
        <w:t>dugongo</w:t>
      </w:r>
      <w:r>
        <w:rPr>
          <w:lang w:val="pt_PT" w:bidi="pt_PT"/>
        </w:rPr>
        <w:t>, se necessário, em grupo. Pause este áudio aqui.</w:t>
      </w:r>
    </w:p>
    <w:p>
      <w:pPr/>
      <w:r>
        <w:rPr>
          <w:lang w:val="pt_PT" w:bidi="pt_PT"/>
        </w:rPr>
      </w:r>
      <w:r>
        <w:rPr>
          <w:lang w:val="pt_PT" w:bidi="pt_PT"/>
        </w:rPr>
        <w:t xml:space="preserve">Parem aqui e olhem para uma imagem de um </w:t>
      </w:r>
      <w:r>
        <w:rPr>
          <w:lang w:val="pt_PT" w:bidi="pt_PT"/>
        </w:rPr>
        <w:t>golfinho</w:t>
      </w:r>
      <w:r>
        <w:rPr>
          <w:lang w:val="pt_PT" w:bidi="pt_PT"/>
        </w:rPr>
        <w:t>, se necessário, em grupo. Pause este áudio aqui.</w:t>
      </w:r>
    </w:p>
    <w:p>
      <w:pPr/>
      <w:r>
        <w:rPr>
          <w:lang w:val="pt_PT" w:bidi="pt_PT"/>
        </w:rPr>
      </w:r>
      <w:r>
        <w:rPr>
          <w:lang w:val="pt_PT" w:bidi="pt_PT"/>
        </w:rPr>
        <w:t>Os gersonitas carregarão o véu, ou cortina de entrada, que fica na entrada do tabernáculo. Os gersonitas também carregarão as cortinas do pátio externo e o véu ou cortina de entrada na entrada do pátio. Os gersonitas também carregarão os cordéis, ou as cordas, que mantêm as cortinas e os véus às hastes de sustentação. Os gersonitas carregarão todas as cortinas e cordas no tabernáculo e no pátio externo.</w:t>
      </w:r>
    </w:p>
    <w:p>
      <w:pPr/>
      <w:r>
        <w:rPr>
          <w:lang w:val="pt_PT" w:bidi="pt_PT"/>
        </w:rPr>
      </w:r>
      <w:r>
        <w:rPr>
          <w:lang w:val="pt_PT" w:bidi="pt_PT"/>
        </w:rPr>
        <w:t>Os gersonitas não são responsáveis por carregar as estruturas de madeira, colunas e bases para o tabernáculo ou o pátio. Os gersonitas não carregarão os itens à mão. Embora não seja mencionado aqui, aprenderemos em uma passagem posterior que os gersonitas usarão duas carroças e quatro bois para carregar os itens.</w:t>
      </w:r>
    </w:p>
    <w:p>
      <w:pPr/>
      <w:r>
        <w:rPr>
          <w:lang w:val="pt_PT" w:bidi="pt_PT"/>
        </w:rPr>
      </w:r>
      <w:r>
        <w:rPr>
          <w:lang w:val="pt_PT" w:bidi="pt_PT"/>
        </w:rPr>
        <w:t xml:space="preserve">Parem aqui e olhem para uma imagem de </w:t>
      </w:r>
      <w:r>
        <w:rPr>
          <w:lang w:val="pt_PT" w:bidi="pt_PT"/>
        </w:rPr>
        <w:t>dois bois presos a um jugo puxando uma carroça</w:t>
      </w:r>
      <w:r>
        <w:rPr>
          <w:lang w:val="pt_PT" w:bidi="pt_PT"/>
        </w:rPr>
        <w:t>. Pause este áudio aqui.</w:t>
      </w:r>
    </w:p>
    <w:p>
      <w:pPr/>
      <w:r>
        <w:rPr>
          <w:lang w:val="pt_PT" w:bidi="pt_PT"/>
        </w:rPr>
      </w:r>
      <w:r>
        <w:rPr>
          <w:lang w:val="pt_PT" w:bidi="pt_PT"/>
        </w:rPr>
        <w:t>Arão e seus filhos, Eleazar e Itamar, os sacerdotes, supervisionarão todo o trabalho que os gersonitas realizarem.</w:t>
      </w:r>
    </w:p>
    <w:p>
      <w:pPr/>
      <w:r>
        <w:rPr>
          <w:lang w:val="pt_PT" w:bidi="pt_PT"/>
        </w:rPr>
      </w:r>
      <w:r>
        <w:rPr>
          <w:lang w:val="pt_PT" w:bidi="pt_PT"/>
        </w:rPr>
        <w:t>Parem aqui e discutam essa questão: discutam algum momento em que sua comunidade trabalhou junta em um grande projeto. Como vocês dividiram as tarefas, e quem foi responsável por garantir que todos fizessem seu trabalho? Pause este áudio aqui.</w:t>
      </w:r>
    </w:p>
    <w:p>
      <w:pPr/>
      <w:r>
        <w:rPr>
          <w:lang w:val="pt_PT" w:bidi="pt_PT"/>
        </w:rPr>
      </w:r>
      <w:r>
        <w:rPr>
          <w:lang w:val="pt_PT" w:bidi="pt_PT"/>
        </w:rPr>
        <w:t>Itamar, o filho mais jovem de Arão, dirá aos gersonitas o que fazer quando os gersonitas protegerem o tabernáculo como parte da tarefa de guarda dos levitas.</w:t>
      </w:r>
    </w:p>
    <w:p>
      <w:pPr/>
      <w:r>
        <w:rPr>
          <w:lang w:val="pt_PT" w:bidi="pt_PT"/>
        </w:rPr>
      </w:r>
      <w:r>
        <w:rPr>
          <w:lang w:val="pt_PT" w:bidi="pt_PT"/>
        </w:rPr>
        <w:t>Parem aqui e discutam essa questão em grupo: contem uma história sobre quando alguém deu a uma pessoa inesperada um trabalho para fazer. Talvez isso pudesse acontecer quando alguém desse a um filho mais jovem um trabalho que normalmente seria feito por um filho mais velho, ou quando uma mulher realizasse o trabalho de um homem.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4.21–28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instrui Moisés a contar os homens gersonitas de 30 a 50 anos de idade. Moisés deve registrar o número de homens e anotar a qual clã e família cada homem pertence.</w:t>
      </w:r>
    </w:p>
    <w:p>
      <w:pPr/>
      <w:r>
        <w:rPr>
          <w:lang w:val="pt_PT" w:bidi="pt_PT"/>
        </w:rPr>
      </w:r>
      <w:r>
        <w:rPr>
          <w:b/>
          <w:lang w:val="pt_PT" w:bidi="pt_PT"/>
        </w:rPr>
        <w:t>Na segunda cena:</w:t>
      </w:r>
      <w:r>
        <w:rPr>
          <w:lang w:val="pt_PT" w:bidi="pt_PT"/>
        </w:rPr>
        <w:t xml:space="preserve"> Yahweh diz a Moisés que os homens gersonitas carregarão todo o material das cortinas e cordas do tabernáculo e do pátio externo.</w:t>
      </w:r>
    </w:p>
    <w:p>
      <w:pPr/>
      <w:r>
        <w:rPr>
          <w:lang w:val="pt_PT" w:bidi="pt_PT"/>
        </w:rPr>
      </w:r>
      <w:r>
        <w:rPr>
          <w:b/>
          <w:lang w:val="pt_PT" w:bidi="pt_PT"/>
        </w:rPr>
        <w:t>Na terceira cena:</w:t>
      </w:r>
      <w:r>
        <w:rPr>
          <w:lang w:val="pt_PT" w:bidi="pt_PT"/>
        </w:rPr>
        <w:t xml:space="preserve"> Yahweh diz a Moisés que Arão e os filhos de Arão, Eleazar e Itamar, os sacerdotes, supervisionarão o trabalho dos gersonitas no tabernáculo. Itamar dirá aos gersonitas como fazer o trabalho.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Itamar</w:t>
      </w:r>
    </w:p>
    <w:p>
      <w:pPr>
        <w:pStyle w:val="ListBullet"/>
        <w:spacing w:line="240" w:lineRule="auto"/>
        <w:ind w:left="720"/>
      </w:pPr>
      <w:r>
        <w:rPr>
          <w:lang w:val="pt_PT" w:bidi="pt_PT"/>
        </w:rPr>
      </w:r>
      <w:r>
        <w:rPr>
          <w:lang w:val="pt_PT" w:bidi="pt_PT"/>
        </w:rPr>
        <w:t>Homens gersonitas de 30 a 50 anos</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na tenda do encontro, o tabernáculo. Passou um mês desde que os israelitas montaram o tabernáculo e pouco mais de um ano desde que os israelitas deixaram o Egito. O tabernáculo e o acampamento ao redor dos israelitas estão no deserto, ao lado do Monte Sinai.</w:t>
      </w:r>
    </w:p>
    <w:p>
      <w:pPr/>
      <w:r>
        <w:rPr>
          <w:lang w:val="pt_PT" w:bidi="pt_PT"/>
        </w:rPr>
      </w:r>
      <w:r>
        <w:rPr>
          <w:lang w:val="pt_PT" w:bidi="pt_PT"/>
        </w:rPr>
        <w:t xml:space="preserve">Parem aqui e olhem para um mapa da </w:t>
      </w:r>
      <w:r>
        <w:rPr>
          <w:lang w:val="pt_PT" w:bidi="pt_PT"/>
        </w:rPr>
        <w:t>terra ao redor do Monte Sinai</w:t>
      </w:r>
      <w:r>
        <w:rPr>
          <w:lang w:val="pt_PT" w:bidi="pt_PT"/>
        </w:rPr>
        <w:t>, se necessário, em grupo. Pause este áudio aqui.</w:t>
      </w:r>
    </w:p>
    <w:p>
      <w:pPr/>
      <w:r>
        <w:rPr>
          <w:lang w:val="pt_PT" w:bidi="pt_PT"/>
        </w:rPr>
      </w:r>
      <w:r>
        <w:rPr>
          <w:lang w:val="pt_PT" w:bidi="pt_PT"/>
        </w:rPr>
        <w:t>Yahweh está dando mais instruções a Moisés sobre os israelitas mudarem o tabernáculo de um acampamento para um novo. Não sabemos se Arão está com Moisés ou não. Yahweh pode estar dando a Moisés as instruções sobre os gersonitas imediatamente depois que Yahweh deu instruções sobre os coatitas, ou Yahweh pode estar dando essas instruções a Moisés em um momento diferente.</w:t>
      </w:r>
    </w:p>
    <w:p>
      <w:pPr/>
      <w:r>
        <w:rPr>
          <w:lang w:val="pt_PT" w:bidi="pt_PT"/>
        </w:rPr>
      </w:r>
      <w:r>
        <w:rPr>
          <w:lang w:val="pt_PT" w:bidi="pt_PT"/>
        </w:rPr>
        <w:t>Yahweh quer que Moisés faça uma contagem das pessoas especiais que Yahweh deseja que sejam responsáveis por transportar as cortinas e as cordas do tabernáculo. Yahweh quer homens adultos maduros, de 30 a 50 anos de idade, dos clãs dos gersonitas para realizar esse trabalho. Você se lembrará da passagem anterior de que homens mais jovens podem estar realizando outras tarefas enquanto o acampamento se desloca, e homens mais velhos podem não ter força suficiente para transportar os itens.</w:t>
      </w:r>
    </w:p>
    <w:p>
      <w:pPr/>
      <w:r>
        <w:rPr>
          <w:lang w:val="pt_PT" w:bidi="pt_PT"/>
        </w:rPr>
      </w:r>
      <w:r>
        <w:rPr>
          <w:lang w:val="pt_PT" w:bidi="pt_PT"/>
        </w:rPr>
        <w:t>Yahweh diz a Moisés que os gersonitas transportarão tudo o que tem a ver com as cortinas e camadas externas da tenda do tabernáculo e do pátio, os véus ou cortinas de entrada para o tabernáculo, e o pátio e as cordas para as cortinas do tabernáculo e do pátio. Os gersonitas farão tudo o que os sacerdotes precisam que os gersonitas façam para transportar esses itens de um acampamento para um novo acampamento.</w:t>
      </w:r>
    </w:p>
    <w:p>
      <w:pPr/>
      <w:r>
        <w:rPr>
          <w:lang w:val="pt_PT" w:bidi="pt_PT"/>
        </w:rPr>
      </w:r>
      <w:r>
        <w:rPr>
          <w:lang w:val="pt_PT" w:bidi="pt_PT"/>
        </w:rPr>
        <w:t>Parem aqui e façam essa atividade em grupo: como vocês desmontariam uma estrutura temporária em que as pessoas vivem ou dormem para embalá-la e levá-la para um novo lugar? Em que ordem você embalaria as diferentes partes ou camadas? Pause este áudio aqui.</w:t>
      </w:r>
    </w:p>
    <w:p>
      <w:pPr/>
      <w:r>
        <w:rPr>
          <w:lang w:val="pt_PT" w:bidi="pt_PT"/>
        </w:rPr>
      </w:r>
      <w:r>
        <w:rPr>
          <w:lang w:val="pt_PT" w:bidi="pt_PT"/>
        </w:rPr>
        <w:t>Arão, o sumo sacerdote, e seus filhos Eleazar e Itamar supervisionarão o trabalho de desmontar os itens, carregá-los e colocá-los novamente. Itamar diz aos gersonitas o que fazer enquanto os gersonitas realizam seu trabalho.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4.21–28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Itamar</w:t>
      </w:r>
    </w:p>
    <w:p>
      <w:pPr>
        <w:pStyle w:val="ListBullet"/>
        <w:spacing w:line="240" w:lineRule="auto"/>
        <w:ind w:left="720"/>
      </w:pPr>
      <w:r>
        <w:rPr>
          <w:lang w:val="pt_PT" w:bidi="pt_PT"/>
        </w:rPr>
      </w:r>
      <w:r>
        <w:rPr>
          <w:lang w:val="pt_PT" w:bidi="pt_PT"/>
        </w:rPr>
        <w:t>Homens gersonitas de 30 a 50 anos</w:t>
      </w:r>
    </w:p>
    <w:p>
      <w:pPr/>
      <w:r>
        <w:rPr>
          <w:lang w:val="pt_PT" w:bidi="pt_PT"/>
        </w:rPr>
      </w:r>
      <w:r>
        <w:rPr>
          <w:lang w:val="pt_PT" w:bidi="pt_PT"/>
        </w:rPr>
        <w:t>Durante a encenação, peça a Arão, Eleazar, Itamar e os homens gersonitas que encenem as instruções que Yahweh dá a 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dá instruções a Moisés para contar os homens gersonitas que têm de 30 a 50 anos de idade. Yahweh quer que Moisés registre os homens por clã e por nome de família.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“Quero que Moisés saiba quais gersonitas me servirão carregando o tabernáculo”, ou, “Tenho trabalho para os gersonitas realizarem”.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que os gersonitas servirão a Yahweh carregando as cortinas, coberturas externas, o reposteiro e as cordas do tabernáculo de um acampamento para o próximo. Os gersonitas também carregarão as cortinas, o reposteiro e as cordas para o pátio externo ao redor do tabernáculo de um acampamento para o próximo.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gersonitas: “O que você está sentindo ou pensando?” A pessoa pode responder coisas como: “Estou feliz por Yahweh confiar em nossos clãs com esse trabalho”, ou, “As cortinas são belas, mas serão muito pesadas de transportar”, ou, “Precisaremos de muitos do nosso povo para desmontar as cortinas. Como vamos conseguir transportar todas essas cortinas pesadas?"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quer Arão e os filhos de Arão, Eleazar e Itamar, para supervisionar o trabalho dos gersonitas. Itamar será responsável pelo trabalho dos gersonitas quando eles trabalharem para proteger a estrutura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“Garantirei que os gersonitas cuidem do tabernáculo quando precisarmos movê-lo”.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“Devemos garantir que os gersonitas carreguem tudo o que Yahweh disser aos gersonitas para carregar”.</w:t>
      </w:r>
    </w:p>
    <w:p>
      <w:pPr>
        <w:pStyle w:val="ListBullet"/>
        <w:spacing w:line="240" w:lineRule="auto"/>
        <w:ind w:left="720"/>
      </w:pPr>
      <w:r>
        <w:rPr>
          <w:lang w:val="pt_PT" w:bidi="pt_PT"/>
        </w:rPr>
      </w:r>
      <w:r>
        <w:rPr>
          <w:lang w:val="pt_PT" w:bidi="pt_PT"/>
        </w:rPr>
        <w:t>Pergunte à pessoa que interpreta Itamar: “O que você está sentindo ou pensando?” A pessoa pode responder coisas como: “Garantirei que os gersonitas transportem bem o tabernáculo para nosso novo acampamento”, ou, “Servirei bem a Yahweh ao orientar os gersonitas sobre o que fazer”.</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4.21–28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dá instruções a Moisés e Arão. Yahweh é o nome pessoal para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diz a Moisés e Arão para fazerem um </w:t>
      </w:r>
      <w:r>
        <w:rPr>
          <w:b/>
          <w:lang w:val="pt_PT" w:bidi="pt_PT"/>
        </w:rPr>
        <w:t>censo</w:t>
      </w:r>
      <w:r>
        <w:rPr>
          <w:lang w:val="pt_PT" w:bidi="pt_PT"/>
        </w:rPr>
        <w:t xml:space="preserve"> dos </w:t>
      </w:r>
      <w:r>
        <w:rPr>
          <w:b/>
          <w:lang w:val="pt_PT" w:bidi="pt_PT"/>
        </w:rPr>
        <w:t>clãs</w:t>
      </w:r>
      <w:r>
        <w:rPr>
          <w:lang w:val="pt_PT" w:bidi="pt_PT"/>
        </w:rPr>
        <w:t xml:space="preserve"> gersonitas. Usem as mesmas palavras ou frases para censo e clãs que vocês usaram em passagens anteriores.</w:t>
      </w:r>
    </w:p>
    <w:p>
      <w:pPr/>
      <w:r>
        <w:rPr>
          <w:lang w:val="pt_PT" w:bidi="pt_PT"/>
        </w:rPr>
      </w:r>
      <w:r>
        <w:rPr>
          <w:lang w:val="pt_PT" w:bidi="pt_PT"/>
        </w:rPr>
        <w:t xml:space="preserve">Os gersonitas realizarão o trabalho físico para </w:t>
      </w:r>
      <w:r>
        <w:rPr>
          <w:b/>
          <w:lang w:val="pt_PT" w:bidi="pt_PT"/>
        </w:rPr>
        <w:t>servir</w:t>
      </w:r>
      <w:r>
        <w:rPr>
          <w:lang w:val="pt_PT" w:bidi="pt_PT"/>
        </w:rPr>
        <w:t xml:space="preserve"> a Yahweh no tabernáculo. Usem as mesmas palavras ou frases para a maneira especial pela qual os levitas servirão que vocês usaram em passagens anteriores. No entanto, o tipo de trabalho que os gersonitas farão para servir a Yahweh é diferente dos coatitas; o trabalho dos gersonitas é o trabalho físico e requer força física.</w:t>
      </w:r>
    </w:p>
    <w:p>
      <w:pPr/>
      <w:r>
        <w:rPr>
          <w:lang w:val="pt_PT" w:bidi="pt_PT"/>
        </w:rPr>
      </w:r>
      <w:r>
        <w:rPr>
          <w:lang w:val="pt_PT" w:bidi="pt_PT"/>
        </w:rPr>
        <w:t xml:space="preserve">Usem a mesma palavra para </w:t>
      </w:r>
      <w:r>
        <w:rPr>
          <w:b/>
          <w:lang w:val="pt_PT" w:bidi="pt_PT"/>
        </w:rPr>
        <w:t>tabernáculo</w:t>
      </w:r>
      <w:r>
        <w:rPr>
          <w:lang w:val="pt_PT" w:bidi="pt_PT"/>
        </w:rPr>
        <w:t xml:space="preserve">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Os gersonitas carregarão as </w:t>
      </w:r>
      <w:r>
        <w:rPr>
          <w:b/>
          <w:lang w:val="pt_PT" w:bidi="pt_PT"/>
        </w:rPr>
        <w:t>cortinas</w:t>
      </w:r>
      <w:r>
        <w:rPr>
          <w:lang w:val="pt_PT" w:bidi="pt_PT"/>
        </w:rPr>
        <w:t>, os painéis de tecido que formam a parede do tabernáculo. Usem a mesma palavra para cortinas que vocês usaram em passagens anteriores.</w:t>
      </w:r>
    </w:p>
    <w:p>
      <w:pPr/>
      <w:r>
        <w:rPr>
          <w:lang w:val="pt_PT" w:bidi="pt_PT"/>
        </w:rPr>
      </w:r>
      <w:r>
        <w:rPr>
          <w:lang w:val="pt_PT" w:bidi="pt_PT"/>
        </w:rPr>
        <w:t xml:space="preserve">Os gersonitas transportarão a camada externa do tabernáculo, que era feita por trabalhadores habilidosos de </w:t>
      </w:r>
      <w:r>
        <w:rPr>
          <w:b/>
          <w:lang w:val="pt_PT" w:bidi="pt_PT"/>
        </w:rPr>
        <w:t>couro fino</w:t>
      </w:r>
      <w:r>
        <w:rPr>
          <w:lang w:val="pt_PT" w:bidi="pt_PT"/>
        </w:rPr>
        <w:t>. Esse couro é impermeável e provavelmente é feito de um animal marinho, possivelmente um dugongo. Usem a mesma palavra ou frase para couro fino que vocês usaram em passagens anteriores.</w:t>
      </w:r>
    </w:p>
    <w:p>
      <w:pPr/>
      <w:r>
        <w:rPr>
          <w:lang w:val="pt_PT" w:bidi="pt_PT"/>
        </w:rPr>
      </w:r>
      <w:r>
        <w:rPr>
          <w:lang w:val="pt_PT" w:bidi="pt_PT"/>
        </w:rPr>
        <w:t xml:space="preserve">Os gersonitas carregarão o </w:t>
      </w:r>
      <w:r>
        <w:rPr>
          <w:b/>
          <w:lang w:val="pt_PT" w:bidi="pt_PT"/>
        </w:rPr>
        <w:t>reposteiro</w:t>
      </w:r>
      <w:r>
        <w:rPr>
          <w:lang w:val="pt_PT" w:bidi="pt_PT"/>
        </w:rPr>
        <w:t>, ou cortinas de entrada, da entrada do tabernáculo, e as cortinas de entrada do pátio ao redor do tabernáculo. Usem a mesma palavra ou frase para reposteiro que vocês usaram em passagens anteriores.</w:t>
      </w:r>
    </w:p>
    <w:p>
      <w:pPr/>
      <w:r>
        <w:rPr>
          <w:lang w:val="pt_PT" w:bidi="pt_PT"/>
        </w:rPr>
      </w:r>
      <w:r>
        <w:rPr>
          <w:lang w:val="pt_PT" w:bidi="pt_PT"/>
        </w:rPr>
        <w:t>Arão e seus filhos supervisionarão o serviço dos gersonitas. Usem a mesma palavra ou frase para o tipo especial de serviço dos levitas que vocês usaram anteriormente nessa passagem e em passagens anteriores.</w:t>
      </w:r>
    </w:p>
    <w:p>
      <w:pPr/>
      <w:r>
        <w:rPr>
          <w:lang w:val="pt_PT" w:bidi="pt_PT"/>
        </w:rPr>
      </w:r>
      <w:r>
        <w:rPr>
          <w:lang w:val="pt_PT" w:bidi="pt_PT"/>
        </w:rPr>
        <w:t xml:space="preserve">Itamar, filho de Arão, o </w:t>
      </w:r>
      <w:r>
        <w:rPr>
          <w:b/>
          <w:lang w:val="pt_PT" w:bidi="pt_PT"/>
        </w:rPr>
        <w:t>sacerdote</w:t>
      </w:r>
      <w:r>
        <w:rPr>
          <w:lang w:val="pt_PT" w:bidi="pt_PT"/>
        </w:rPr>
        <w:t xml:space="preserve">, dirá aos gersonitas como realizar seu </w:t>
      </w:r>
      <w:r>
        <w:rPr>
          <w:b/>
          <w:lang w:val="pt_PT" w:bidi="pt_PT"/>
        </w:rPr>
        <w:t>dever de guarda</w:t>
      </w:r>
      <w:r>
        <w:rPr>
          <w:lang w:val="pt_PT" w:bidi="pt_PT"/>
        </w:rPr>
        <w:t xml:space="preserve"> do tabernáculo. Usem a mesma palavra ou frase para dever de guarda que vocês usaram em passagens anteriores. Usem a mesma palavra para sacerdote que vocês usaram em passagens anteriores, e lembrem-se de que </w:t>
      </w:r>
      <w:r>
        <w:rPr>
          <w:lang w:val="pt_PT" w:bidi="pt_PT"/>
        </w:rPr>
        <w:t>sacerdote</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4:29–33</w:t>
      </w:r>
      <w:r>
        <w:rPr>
          <w:lang w:val="pt_PT" w:bidi="pt_PT"/>
        </w:rPr>
      </w:r>
    </w:p>
    <w:p>
      <w:pPr>
        <w:pStyle w:val="Heading3"/>
      </w:pPr>
      <w:r>
        <w:rPr>
          <w:lang w:val="pt_PT" w:bidi="pt_PT"/>
        </w:rPr>
        <w:t>Ouvir e Sentir</w:t>
      </w:r>
    </w:p>
    <w:p>
      <w:pPr/>
      <w:r>
        <w:rPr>
          <w:lang w:val="pt_PT" w:bidi="pt_PT"/>
        </w:rPr>
      </w:r>
      <w:r>
        <w:rPr>
          <w:lang w:val="pt_PT" w:bidi="pt_PT"/>
        </w:rPr>
        <w:t>Nesta etapa, ouçam Números 4.29–33 e guardem em seus corações.</w:t>
      </w:r>
    </w:p>
    <w:p>
      <w:pPr/>
      <w:r>
        <w:rPr>
          <w:lang w:val="pt_PT" w:bidi="pt_PT"/>
        </w:rPr>
      </w:r>
      <w:r>
        <w:rPr>
          <w:lang w:val="pt_PT" w:bidi="pt_PT"/>
        </w:rPr>
        <w:t>Ouçam uma versão em áudio de Números 4.29–33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4.29–33 na tradução mais fácil de entender.</w:t>
      </w:r>
    </w:p>
    <w:p>
      <w:pPr/>
      <w:r>
        <w:rPr>
          <w:lang w:val="pt_PT" w:bidi="pt_PT"/>
        </w:rPr>
      </w:r>
      <w:r>
        <w:rPr>
          <w:lang w:val="pt_PT" w:bidi="pt_PT"/>
        </w:rPr>
        <w:t>Nessa passagem, Yahweh está dando instruções a Moisés no tabernáculo. Os israelitas estão acampados no deserto perto do Monte Sinai. Yahweh continua a dar instruções sobre como os israelitas moverão o tabernáculo quando os israelitas mudarem o acampamento no caminho para a terra que Yahweh prometeu aos israelitas.</w:t>
      </w:r>
    </w:p>
    <w:p>
      <w:pPr/>
      <w:r>
        <w:rPr>
          <w:lang w:val="pt_PT" w:bidi="pt_PT"/>
        </w:rPr>
      </w:r>
      <w:r>
        <w:rPr>
          <w:lang w:val="pt_PT" w:bidi="pt_PT"/>
        </w:rPr>
        <w:t>Yahweh está falando com Moisés, mas não sabemos se Arão está com Moisés. Na passagem anterior, Yahweh deu instruções sobre os gersonitas. Ele agora continua dando instruções e diz a Moisés para fazer um censo, uma contagem cuidadosa das pessoas, dos descendentes de Merari, um filho de Levi.</w:t>
      </w:r>
    </w:p>
    <w:p>
      <w:pPr/>
      <w:r>
        <w:rPr>
          <w:lang w:val="pt_PT" w:bidi="pt_PT"/>
        </w:rPr>
      </w:r>
      <w:r>
        <w:rPr>
          <w:lang w:val="pt_PT" w:bidi="pt_PT"/>
        </w:rPr>
        <w:t>Assim como o censo dos coatitas e dos gersonitas, Yahweh quer que Moisés e Arão organizem as informações do censo por nome do clã e pelo nome do pai para cada grupo familiar. Yahweh quer que Moisés e Arão contem os homens de 30 a 50 anos de idade. Os homens têm idade suficiente para serem fortes e responsáveis para realizar o trabalho para Yahweh. Sabemos por outras passagens da Bíblia que os homens servem no tabernáculo de 25 a 50 anos de idade. Homens de 25 a 30 anos podem servir como aprendizes, aprendendo a realizar o trabalho. Não sabemos por que os homens adultos mais jovens não são adequados para fazer esse trabalho. É possível que os israelitas precisem dos homens mais jovens para defendê-los enquanto viajam, pois os homens mais jovens estão na melhor idade para lutar batalhas. Yahweh quer que os homens meraritas façam um trabalho físico, usando sua força e seus corpos. Esse trabalho não é o mesmo que o trabalho especial que Yahweh deu aos coatitas, mas é semelhante ao trabalho que Yahweh deu aos gersonitas.</w:t>
      </w:r>
    </w:p>
    <w:p>
      <w:pPr/>
      <w:r>
        <w:rPr>
          <w:lang w:val="pt_PT" w:bidi="pt_PT"/>
        </w:rPr>
      </w:r>
      <w:r>
        <w:rPr>
          <w:lang w:val="pt_PT" w:bidi="pt_PT"/>
        </w:rPr>
        <w:t>O trabalho dos meraritas é parte do serviço dos levitas para cuidar, ou guardar, o tabernáculo. Yahweh quer que os meraritas carreguem as armações e travessas de madeira, as colunas e as bases de prata e de bronze do tabernáculo. Yahweh também quer que os meraritas carreguem as colunas e as bases de bronze do pátio do tabernáculo, os acessórios de prata e quaisquer outros equipamentos do pátio.</w:t>
      </w:r>
    </w:p>
    <w:p>
      <w:pPr/>
      <w:r>
        <w:rPr>
          <w:lang w:val="pt_PT" w:bidi="pt_PT"/>
        </w:rPr>
      </w:r>
      <w:r>
        <w:rPr>
          <w:lang w:val="pt_PT" w:bidi="pt_PT"/>
        </w:rPr>
        <w:t xml:space="preserve">Parem aqui e, em grupo, olhem para uma imagem do </w:t>
      </w:r>
      <w:r>
        <w:rPr>
          <w:lang w:val="pt_PT" w:bidi="pt_PT"/>
        </w:rPr>
        <w:t>tabernáculo e do pátio externo</w:t>
      </w:r>
      <w:r>
        <w:rPr>
          <w:lang w:val="pt_PT" w:bidi="pt_PT"/>
        </w:rPr>
        <w:t>. Pause este áudio aqui.</w:t>
      </w:r>
    </w:p>
    <w:p>
      <w:pPr/>
      <w:r>
        <w:rPr>
          <w:lang w:val="pt_PT" w:bidi="pt_PT"/>
        </w:rPr>
      </w:r>
      <w:r>
        <w:rPr>
          <w:lang w:val="pt_PT" w:bidi="pt_PT"/>
        </w:rPr>
        <w:t>Os meraritas são responsáveis por embalar e desembalar os itens. Os meraritas são responsáveis por cuidar dos itens enquanto os israelitas se mudam de um acampamento para o outro. Os meraritas não carregarão os itens com as mãos. Embora não seja mencionado aqui, aprenderemos em uma passagem posterior que os meraritas usarão carroças e bois para carregar os itens.</w:t>
      </w:r>
    </w:p>
    <w:p>
      <w:pPr/>
      <w:r>
        <w:rPr>
          <w:lang w:val="pt_PT" w:bidi="pt_PT"/>
        </w:rPr>
      </w:r>
      <w:r>
        <w:rPr>
          <w:lang w:val="pt_PT" w:bidi="pt_PT"/>
        </w:rPr>
        <w:t xml:space="preserve">Parem aqui e olhem para uma imagem de </w:t>
      </w:r>
      <w:r>
        <w:rPr>
          <w:lang w:val="pt_PT" w:bidi="pt_PT"/>
        </w:rPr>
        <w:t>dois bois presos a um jugo puxando uma carroça</w:t>
      </w:r>
      <w:r>
        <w:rPr>
          <w:lang w:val="pt_PT" w:bidi="pt_PT"/>
        </w:rPr>
        <w:t>. Pause este áudio aqui.</w:t>
      </w:r>
    </w:p>
    <w:p>
      <w:pPr/>
      <w:r>
        <w:rPr>
          <w:lang w:val="pt_PT" w:bidi="pt_PT"/>
        </w:rPr>
      </w:r>
      <w:r>
        <w:rPr>
          <w:lang w:val="pt_PT" w:bidi="pt_PT"/>
        </w:rPr>
        <w:t>Yahweh quer que os sacerdotes digam aos meraritas qual item cada pessoa carregará. Esse é todo o trabalho físico no tabernáculo que os meraritas farão. Itamar dirá aos meraritas o que fazer. Itamar é o filho vivo mais jovem de Arão, o sumo sacerdote.</w:t>
      </w:r>
    </w:p>
    <w:p>
      <w:pPr/>
      <w:r>
        <w:rPr>
          <w:lang w:val="pt_PT" w:bidi="pt_PT"/>
        </w:rPr>
      </w:r>
      <w:r>
        <w:rPr>
          <w:lang w:val="pt_PT" w:bidi="pt_PT"/>
        </w:rPr>
        <w:t>Parem aqui e discutam essa questão em grupo: em sua comunidade, como vocês decidem quem fará cada trabalho quando as pessoas se reúnem para fazer um trabalho físico em grupo? Uma pessoa recebe a responsabilidade de dizer aos outros o que fazer, ou vocês decidem juntos?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4.29–33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instrui Moisés a contar os homens meraritas que têm de 30 a 50 anos de idade. Moisés deve registrar o número de homens e anotar a qual clã e família cada homem pertence.</w:t>
      </w:r>
    </w:p>
    <w:p>
      <w:pPr/>
      <w:r>
        <w:rPr>
          <w:lang w:val="pt_PT" w:bidi="pt_PT"/>
        </w:rPr>
      </w:r>
      <w:r>
        <w:rPr>
          <w:b/>
          <w:lang w:val="pt_PT" w:bidi="pt_PT"/>
        </w:rPr>
        <w:t>Na segunda cena:</w:t>
      </w:r>
      <w:r>
        <w:rPr>
          <w:lang w:val="pt_PT" w:bidi="pt_PT"/>
        </w:rPr>
        <w:t xml:space="preserve"> Yahweh diz a Moisés que os homens meraritas carregarão todas as estruturas de madeira e bases de metal do tabernáculo, e o pátio externo e os itens necessários para essas estruturas do tabernáculo. Itamar é responsável por supervisionar o trabalho dos meraritas.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Homens meraritas de 30 a 50 anos</w:t>
      </w:r>
    </w:p>
    <w:p>
      <w:pPr>
        <w:pStyle w:val="ListBullet"/>
        <w:spacing w:line="240" w:lineRule="auto"/>
        <w:ind w:left="720"/>
      </w:pPr>
      <w:r>
        <w:rPr>
          <w:lang w:val="pt_PT" w:bidi="pt_PT"/>
        </w:rPr>
      </w:r>
      <w:r>
        <w:rPr>
          <w:lang w:val="pt_PT" w:bidi="pt_PT"/>
        </w:rPr>
        <w:t>Itamar, filho de Arão</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na tenda do encontro, ou no tabernáculo. Passou um mês desde que os israelitas montaram o tabernáculo e pouco mais de um ano desde que os israelitas deixaram o Egito. O tabernáculo e o acampamento ao redor dos israelitas estão no deserto, ao lado do Monte Sinai.</w:t>
      </w:r>
    </w:p>
    <w:p>
      <w:pPr/>
      <w:r>
        <w:rPr>
          <w:lang w:val="pt_PT" w:bidi="pt_PT"/>
        </w:rPr>
      </w:r>
      <w:r>
        <w:rPr>
          <w:lang w:val="pt_PT" w:bidi="pt_PT"/>
        </w:rPr>
        <w:t xml:space="preserve">Parem aqui e olhem para um mapa da </w:t>
      </w:r>
      <w:r>
        <w:rPr>
          <w:lang w:val="pt_PT" w:bidi="pt_PT"/>
        </w:rPr>
        <w:t>terra ao redor do Monte Sinai</w:t>
      </w:r>
      <w:r>
        <w:rPr>
          <w:lang w:val="pt_PT" w:bidi="pt_PT"/>
        </w:rPr>
        <w:t>, se necessário, em grupo. Pause este áudio aqui.</w:t>
      </w:r>
    </w:p>
    <w:p>
      <w:pPr/>
      <w:r>
        <w:rPr>
          <w:lang w:val="pt_PT" w:bidi="pt_PT"/>
        </w:rPr>
      </w:r>
      <w:r>
        <w:rPr>
          <w:lang w:val="pt_PT" w:bidi="pt_PT"/>
        </w:rPr>
        <w:t>Yahweh está dando mais instruções a Moisés sobre os israelitas mudarem o tabernáculo de um acampamento para um novo. Não sabemos se Arão está com Moisés ou não. Não sabemos se Yahweh está dando as instruções sobre o trabalho dos meraritas imediatamente depois de dar instruções sobre o trabalho dos gersonitas, ou se talvez Yahweh esteja dando as instruções em um momento diferente.</w:t>
      </w:r>
    </w:p>
    <w:p>
      <w:pPr/>
      <w:r>
        <w:rPr>
          <w:lang w:val="pt_PT" w:bidi="pt_PT"/>
        </w:rPr>
      </w:r>
      <w:r>
        <w:rPr>
          <w:lang w:val="pt_PT" w:bidi="pt_PT"/>
        </w:rPr>
        <w:t>Yahweh quer que Moisés faça uma contagem dos meraritas que servirão a Yahweh no tabernáculo. Yahweh quer homens adultos maduros, de 30 a 50 anos de idade, dos clãs dos meraritas para realizar esse trabalho. Homens com menos de 30 anos podem precisar realizar outras tarefas durante a mudança do acampamento, e homens com mais de 50 anos podem não ser fortes o suficiente para transportar os itens.</w:t>
      </w:r>
    </w:p>
    <w:p>
      <w:pPr/>
      <w:r>
        <w:rPr>
          <w:lang w:val="pt_PT" w:bidi="pt_PT"/>
        </w:rPr>
      </w:r>
      <w:r>
        <w:rPr>
          <w:lang w:val="pt_PT" w:bidi="pt_PT"/>
        </w:rPr>
        <w:t>Yahweh diz a Moisés que os meraritas transportarão tudo o que tenha a ver com as estruturas de madeira e bases de metal do tabernáculo e do pátio. Isso inclui retirar e embalar os itens, transportar os itens e desembalar os itens. Os sacerdotes dirão a cada homem merarita exatamente o que carregar. Yahweh quer que Itamar diga aos meraritas como realizar o trabalho para servir a Yahweh no tabernáculo. Itamar supervisiona o trabalho dos meraritas e dos gersonitas. O trabalho dos meraritas e gersonitas não exige tanta habilidade quanto o trabalho dos coatitas. Você talvez se lembre de uma passagem anterior em que o irmão mais velho de Itamar, Eleazar, supervisiona o trabalho dos coatitas.</w:t>
      </w:r>
    </w:p>
    <w:p>
      <w:pPr/>
      <w:r>
        <w:rPr>
          <w:lang w:val="pt_PT" w:bidi="pt_PT"/>
        </w:rPr>
      </w:r>
      <w:r>
        <w:rPr>
          <w:lang w:val="pt_PT" w:bidi="pt_PT"/>
        </w:rPr>
        <w:t>Parem aqui e façam essa atividade em grupo: conversem sobre os diferentes itens que os meraritas carregarão, e observem que os itens estão na ordem da estrutura que eles suportam.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4.29–33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Homens meraritas de 30 a 50 anos</w:t>
      </w:r>
    </w:p>
    <w:p>
      <w:pPr>
        <w:pStyle w:val="ListBullet"/>
        <w:spacing w:line="240" w:lineRule="auto"/>
        <w:ind w:left="720"/>
      </w:pPr>
      <w:r>
        <w:rPr>
          <w:lang w:val="pt_PT" w:bidi="pt_PT"/>
        </w:rPr>
      </w:r>
      <w:r>
        <w:rPr>
          <w:lang w:val="pt_PT" w:bidi="pt_PT"/>
        </w:rPr>
        <w:t>Itamar, filho de Arão</w:t>
      </w:r>
    </w:p>
    <w:p>
      <w:pPr/>
      <w:r>
        <w:rPr>
          <w:lang w:val="pt_PT" w:bidi="pt_PT"/>
        </w:rPr>
      </w:r>
      <w:r>
        <w:rPr>
          <w:lang w:val="pt_PT" w:bidi="pt_PT"/>
        </w:rPr>
        <w:t>Durante a encenação, peça aos homens meraritas e a Itamar que encenem as instruções que Yahweh dá a Moisés.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dá instruções a Moisés para contar os homens meraritas que têm de 30 a 50 anos de idade. Yahweh quer que Moisés registre os homens por clã e por nome de família.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“Preciso que os sacerdotes saibam quais homens meraritas serão capazes de servir no tabernáculo”.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"Os clãs meraritas também ajudarão os sacerdotes quando mudarmos de acampamento".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que os meraritas carregarão as armações, travessas, postes e bases do tabernáculo. Os meraritas também transportarão os postes, as bases e todos os seus itens do pátio.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homens meraritas: “O que você está sentindo ou pensando?” A pessoa pode responder coisas como: “Usaremos nossa força para servir a Yahweh no tabernáculo”, ou, “Yahweh nos dá honra enquanto transportamos os itens pesados que suportam a tenda do encontro”, ou, “Precisaremos dos bois e das carroças para transportar os itens de madeira e metal para nosso novo acampamento”.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sacerdotes dirão a cada homem o que carregar. Itamar supervisionará o trabalho dos meraritas.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“É importante que cada homem saiba o que fazer quando meus israelitas mudarem de acampamento”, ou, “Confio em meu sacerdote, Itamar, para garantir que os meraritas transportem a estrutura do tabernáculo e o pátio com segurança”.</w:t>
      </w:r>
    </w:p>
    <w:p>
      <w:pPr>
        <w:pStyle w:val="ListBullet"/>
        <w:spacing w:line="240" w:lineRule="auto"/>
        <w:ind w:left="720"/>
      </w:pPr>
      <w:r>
        <w:rPr>
          <w:lang w:val="pt_PT" w:bidi="pt_PT"/>
        </w:rPr>
      </w:r>
      <w:r>
        <w:rPr>
          <w:lang w:val="pt_PT" w:bidi="pt_PT"/>
        </w:rPr>
        <w:t>Pergunte à pessoa que interpreta Itamar: “O que você está sentindo ou pensando?” A pessoa pode responder coisas como: “Direcionarei os meraritas enquanto eles servem a Yahweh no tabernáculo”, ou, “Garantirei que os meraritas cuidem da estrutura do tabernáculo enquanto nos mudamos para nosso novo acampamento”, ou, “Estou nervoso por ser responsável pelos meraritas transportando a estrutura do tabernáculo”.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4.29–33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dá instruções a Moisés e Arão. Yahweh é o nome pessoal para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Moisés e Arão são instruídos a fazer um </w:t>
      </w:r>
      <w:r>
        <w:rPr>
          <w:b/>
          <w:lang w:val="pt_PT" w:bidi="pt_PT"/>
        </w:rPr>
        <w:t>censo</w:t>
      </w:r>
      <w:r>
        <w:rPr>
          <w:lang w:val="pt_PT" w:bidi="pt_PT"/>
        </w:rPr>
        <w:t xml:space="preserve"> dos </w:t>
      </w:r>
      <w:r>
        <w:rPr>
          <w:b/>
          <w:lang w:val="pt_PT" w:bidi="pt_PT"/>
        </w:rPr>
        <w:t>clãs</w:t>
      </w:r>
      <w:r>
        <w:rPr>
          <w:lang w:val="pt_PT" w:bidi="pt_PT"/>
        </w:rPr>
        <w:t xml:space="preserve"> meraritas. Usem as mesmas palavras ou frases para censo e clãs que vocês usaram em passagens anteriores.</w:t>
      </w:r>
    </w:p>
    <w:p>
      <w:pPr/>
      <w:r>
        <w:rPr>
          <w:lang w:val="pt_PT" w:bidi="pt_PT"/>
        </w:rPr>
      </w:r>
      <w:r>
        <w:rPr>
          <w:lang w:val="pt_PT" w:bidi="pt_PT"/>
        </w:rPr>
        <w:t xml:space="preserve">Os meraritas realizarão o </w:t>
      </w:r>
      <w:r>
        <w:rPr>
          <w:b/>
          <w:lang w:val="pt_PT" w:bidi="pt_PT"/>
        </w:rPr>
        <w:t>trabalho físico</w:t>
      </w:r>
      <w:r>
        <w:rPr>
          <w:lang w:val="pt_PT" w:bidi="pt_PT"/>
        </w:rPr>
        <w:t xml:space="preserve"> para </w:t>
      </w:r>
      <w:r>
        <w:rPr>
          <w:b/>
          <w:lang w:val="pt_PT" w:bidi="pt_PT"/>
        </w:rPr>
        <w:t>servir</w:t>
      </w:r>
      <w:r>
        <w:rPr>
          <w:lang w:val="pt_PT" w:bidi="pt_PT"/>
        </w:rPr>
        <w:t xml:space="preserve"> a Yahweh no </w:t>
      </w:r>
      <w:r>
        <w:rPr>
          <w:b/>
          <w:lang w:val="pt_PT" w:bidi="pt_PT"/>
        </w:rPr>
        <w:t>tabernáculo</w:t>
      </w:r>
      <w:r>
        <w:rPr>
          <w:lang w:val="pt_PT" w:bidi="pt_PT"/>
        </w:rPr>
        <w:t xml:space="preserve">. Usem as mesmas palavras ou frases para servir a Yahweh, para trabalho físico e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O trabalho físico formará parte do </w:t>
      </w:r>
      <w:r>
        <w:rPr>
          <w:b/>
          <w:lang w:val="pt_PT" w:bidi="pt_PT"/>
        </w:rPr>
        <w:t>dever de guarda</w:t>
      </w:r>
      <w:r>
        <w:rPr>
          <w:lang w:val="pt_PT" w:bidi="pt_PT"/>
        </w:rPr>
        <w:t xml:space="preserve"> que os levitas realizarão para Yahweh. Usem a mesma palavra ou frase para dever de guarda que vocês usaram em passagens anteriores.</w:t>
      </w:r>
    </w:p>
    <w:p>
      <w:pPr/>
      <w:r>
        <w:rPr>
          <w:lang w:val="pt_PT" w:bidi="pt_PT"/>
        </w:rPr>
      </w:r>
      <w:r>
        <w:rPr>
          <w:lang w:val="pt_PT" w:bidi="pt_PT"/>
        </w:rPr>
        <w:t>Yahweh quer que os meraritas carreguem as armações, barras, colunas e bases do tabernáculo. Usem as mesmas palavras ou frases para armações, barras, colunas e bases que vocês usaram em passagens anteriores.</w:t>
      </w:r>
    </w:p>
    <w:p>
      <w:pPr/>
      <w:r>
        <w:rPr>
          <w:lang w:val="pt_PT" w:bidi="pt_PT"/>
        </w:rPr>
      </w:r>
      <w:r>
        <w:rPr>
          <w:lang w:val="pt_PT" w:bidi="pt_PT"/>
        </w:rPr>
        <w:t>Yahweh quer que os meraritas carreguem os pilares, bases, estacas, cordas e todos os itens necessários para eles no pátio. Usem as mesmas palavras ou frases para estacas e cordas que vocês usaram em passagens anteriores.</w:t>
      </w:r>
    </w:p>
    <w:p>
      <w:pPr/>
      <w:r>
        <w:rPr>
          <w:lang w:val="pt_PT" w:bidi="pt_PT"/>
        </w:rPr>
      </w:r>
      <w:r>
        <w:rPr>
          <w:lang w:val="pt_PT" w:bidi="pt_PT"/>
        </w:rPr>
        <w:t xml:space="preserve">Itamar, o filho de Arão, o </w:t>
      </w:r>
      <w:r>
        <w:rPr>
          <w:b/>
          <w:lang w:val="pt_PT" w:bidi="pt_PT"/>
        </w:rPr>
        <w:t>sacerdote</w:t>
      </w:r>
      <w:r>
        <w:rPr>
          <w:lang w:val="pt_PT" w:bidi="pt_PT"/>
        </w:rPr>
        <w:t xml:space="preserve">, dirá aos meraritas como realizar seu dever de guarda do tabernáculo. Usem a mesma palavra para sacerdote que vocês usaram em passagens anteriores, e lembrem-se de que </w:t>
      </w:r>
      <w:r>
        <w:rPr>
          <w:lang w:val="pt_PT" w:bidi="pt_PT"/>
        </w:rPr>
        <w:t>sacerdote</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Os membros do grupo podem corrigir uns aos outros nesta etapa. Os membros do grupo podem corrigir uns aos outros nesta etapa.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4:34–49</w:t>
      </w:r>
      <w:r>
        <w:rPr>
          <w:lang w:val="pt_PT" w:bidi="pt_PT"/>
        </w:rPr>
      </w:r>
    </w:p>
    <w:p>
      <w:pPr>
        <w:pStyle w:val="Heading3"/>
      </w:pPr>
      <w:r>
        <w:rPr>
          <w:lang w:val="pt_PT" w:bidi="pt_PT"/>
        </w:rPr>
        <w:t>Ouvir e Sentir</w:t>
      </w:r>
    </w:p>
    <w:p>
      <w:pPr/>
      <w:r>
        <w:rPr>
          <w:lang w:val="pt_PT" w:bidi="pt_PT"/>
        </w:rPr>
      </w:r>
      <w:r>
        <w:rPr>
          <w:lang w:val="pt_PT" w:bidi="pt_PT"/>
        </w:rPr>
        <w:t>Nesta etapa, ouçam Números 4.34–49 e guardem em seus corações.</w:t>
      </w:r>
    </w:p>
    <w:p>
      <w:pPr/>
      <w:r>
        <w:rPr>
          <w:lang w:val="pt_PT" w:bidi="pt_PT"/>
        </w:rPr>
      </w:r>
      <w:r>
        <w:rPr>
          <w:lang w:val="pt_PT" w:bidi="pt_PT"/>
        </w:rPr>
        <w:t>Ouçam uma versão em áudio de Números 4.34–49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4.34–49 na tradução mais fácil de entender.</w:t>
      </w:r>
    </w:p>
    <w:p>
      <w:pPr/>
      <w:r>
        <w:rPr>
          <w:lang w:val="pt_PT" w:bidi="pt_PT"/>
        </w:rPr>
      </w:r>
      <w:r>
        <w:rPr>
          <w:lang w:val="pt_PT" w:bidi="pt_PT"/>
        </w:rPr>
        <w:t>Na passagem anterior, Moisés estava ouvindo Yahweh no tabernáculo. Yahweh deu a Moisés, e possivelmente a Arão, instruções sobre como mover o tabernáculo de acampamento em acampamento quando os israelitas viajarem para a terra que Yahweh prometeu aos israelitas. Neste momento, os israelitas ainda estão acampados ao lado do Monte Sinai, no deserto. Yahweh deu aos levitas a responsabilidade de carregar o tabernáculo e os itens do pátio, móveis, cortinas e estruturas. Cada clã dos levitas será responsável por uma parte diferente do tabernáculo e do pátio. Yahweh também disse a Moisés para contar os homens de cada clã com 30 a 50 anos de idade que são capazes de servir nesse trabalho.</w:t>
      </w:r>
    </w:p>
    <w:p>
      <w:pPr/>
      <w:r>
        <w:rPr>
          <w:lang w:val="pt_PT" w:bidi="pt_PT"/>
        </w:rPr>
      </w:r>
      <w:r>
        <w:rPr>
          <w:lang w:val="pt_PT" w:bidi="pt_PT"/>
        </w:rPr>
        <w:t>Agora, nessa passagem, Moisés conta e registra quantos homens estão disponíveis em cada clã levita, exatamente como Yahweh disse a Moisés para fazer. Arão e os líderes do povo israelita ajudam Moisés a contar os clãs levitas. Você talvez se lembre de uma passagem anterior em que Yahweh disse a Moisés para pedir a um homem de cada tribo israelita que ajudasse Moisés e Arão a contar o povo. É provável que os mesmos homens, os líderes das tribos, sejam os homens que agora ajudam Moisés e Arão a contar os clãs dos levitas.</w:t>
      </w:r>
    </w:p>
    <w:p>
      <w:pPr/>
      <w:r>
        <w:rPr>
          <w:lang w:val="pt_PT" w:bidi="pt_PT"/>
        </w:rPr>
      </w:r>
      <w:r>
        <w:rPr>
          <w:lang w:val="pt_PT" w:bidi="pt_PT"/>
        </w:rPr>
        <w:t>Parem aqui e discutam essa questão em grupo: quem em sua comunidade ajuda seu líder ou líderes a realizar tarefas importantes? Como sua comunidade os escolhe? Pause este áudio aqui.</w:t>
      </w:r>
    </w:p>
    <w:p>
      <w:pPr/>
      <w:r>
        <w:rPr>
          <w:lang w:val="pt_PT" w:bidi="pt_PT"/>
        </w:rPr>
      </w:r>
      <w:r>
        <w:rPr>
          <w:lang w:val="pt_PT" w:bidi="pt_PT"/>
        </w:rPr>
        <w:t>Moisés, Arão e os líderes das tribos contam e registram os diferentes clãs das tribos levitas. Eles primeiro contam e registram os coatitas, os descendentes de Coate. Você talvez se lembre de que Coate não foi o primeiro filho de Levi, e que Gérson era o filho mais velho de Levi. Coate era o avô de Arão, o sumo sacerdote. Yahweh honra os coatitas e quer que Moisés os conte primeiro. Moisés e Arão contam e registram os homens coatitas de 30 a 50 anos de idade, de acordo com seus clãs e famílias. Moisés registra 2.750 homens. Você pode se lembrar de passagens anteriores em que as contagens dos israelitas podem dar apenas uma ideia do número de pessoas, em vez do número exato na época.</w:t>
      </w:r>
    </w:p>
    <w:p>
      <w:pPr/>
      <w:r>
        <w:rPr>
          <w:lang w:val="pt_PT" w:bidi="pt_PT"/>
        </w:rPr>
      </w:r>
      <w:r>
        <w:rPr>
          <w:lang w:val="pt_PT" w:bidi="pt_PT"/>
        </w:rPr>
        <w:t>Essa contagem dos homens coatitas inclui todos os homens coatitas que podem servir a Yahweh realizando o trabalho físico no tabernáculo, ou na tenda do encontro. Moisés e Arão obedecem às instruções de Yahweh a Moisés, contando esses homens e registrando o número.</w:t>
      </w:r>
    </w:p>
    <w:p>
      <w:pPr/>
      <w:r>
        <w:rPr>
          <w:lang w:val="pt_PT" w:bidi="pt_PT"/>
        </w:rPr>
      </w:r>
      <w:r>
        <w:rPr>
          <w:lang w:val="pt_PT" w:bidi="pt_PT"/>
        </w:rPr>
        <w:t>Moisés, Arão e os líderes das tribos israelitas também contam os gersonitas, os descendentes de Gérson. Moisés e Arão contam e registram os homens gersonitas com 30 a 50 anos de idade, de acordo com seus clãs e famílias. Moisés registra 2.630 homens gersonitas que foram capazes de servir a Yahweh no tabernáculo, ou na tenda do encontro. Moisés e Arão contaram os homens gersonitas de acordo com as instruções de Yahweh.</w:t>
      </w:r>
    </w:p>
    <w:p>
      <w:pPr/>
      <w:r>
        <w:rPr>
          <w:lang w:val="pt_PT" w:bidi="pt_PT"/>
        </w:rPr>
      </w:r>
      <w:r>
        <w:rPr>
          <w:lang w:val="pt_PT" w:bidi="pt_PT"/>
        </w:rPr>
        <w:t>Moisés, Arão e os líderes das tribos israelitas também contam os meraritas, ou os descendentes de Merari. Moisés e Arão contam e registram os homens meraritas de 30 a 50 anos de idade, de acordo com seus clãs e famílias. Moisés registra 3.200 homens meraritas que eram capazes de servir na tenda do encontro, ou no tabernáculo. Moisés e Arão obedecem às instruções de Yahweh a Moisés, fazendo a contagem e registrando o número.</w:t>
      </w:r>
    </w:p>
    <w:p>
      <w:pPr/>
      <w:r>
        <w:rPr>
          <w:lang w:val="pt_PT" w:bidi="pt_PT"/>
        </w:rPr>
      </w:r>
      <w:r>
        <w:rPr>
          <w:lang w:val="pt_PT" w:bidi="pt_PT"/>
        </w:rPr>
        <w:t>Parem aqui e discutam essa questão em grupo: que registros, ou números, de diferentes grupos de pessoas os líderes da sua comunidade mantêm? Como seus líderes registram esses números em sua comunidade? Pause este áudio aqui.</w:t>
      </w:r>
    </w:p>
    <w:p>
      <w:pPr/>
      <w:r>
        <w:rPr>
          <w:lang w:val="pt_PT" w:bidi="pt_PT"/>
        </w:rPr>
      </w:r>
      <w:r>
        <w:rPr>
          <w:lang w:val="pt_PT" w:bidi="pt_PT"/>
        </w:rPr>
        <w:t>Moisés, Arão e os líderes das tribos israelitas contam e registram os três clãs de levitas por clã e família; eles contam todos os levitas da idade apropriada que podem servir a Yahweh carregando os itens do tabernáculo e do pátio. Moisés registra o número total de homens como 8.580. Os números menores das contagens individuais totalizam corretamente esse número grande. Os sacerdotes — Arão, Eleazar e Itamar — dizem aos coatitas, gersonitas e meraritas o que fazer no tabernáculo e o que carregar quando os israelitas moverem seu acampamento. Os sacerdotes obedecem às instruções de Yahweh enquanto dizem ao povo o que fazer.</w:t>
      </w:r>
    </w:p>
    <w:p>
      <w:pPr/>
      <w:r>
        <w:rPr>
          <w:lang w:val="pt_PT" w:bidi="pt_PT"/>
        </w:rPr>
      </w:r>
      <w:r>
        <w:rPr>
          <w:lang w:val="pt_PT" w:bidi="pt_PT"/>
        </w:rPr>
        <w:t>Moisés e Arão contam os homens das tribos levitas com 30 a 50 anos, porque Yahweh disse a Moisés para fazer isso. Eles foram obedientes a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4.34–49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Arão e os líderes da comunidade contam os homens coatitas de 30 a 50 anos de idade, os homens que servirão a Yahweh no tabernáculo. Moisés e Arão registram 2.750 homens, de acordo com seus clãs e famílias. Moisés e Arão obedecem às instruções de Yahweh.</w:t>
      </w:r>
    </w:p>
    <w:p>
      <w:pPr/>
      <w:r>
        <w:rPr>
          <w:lang w:val="pt_PT" w:bidi="pt_PT"/>
        </w:rPr>
      </w:r>
      <w:r>
        <w:rPr>
          <w:b/>
          <w:lang w:val="pt_PT" w:bidi="pt_PT"/>
        </w:rPr>
        <w:t>Na segunda cena:</w:t>
      </w:r>
      <w:r>
        <w:rPr>
          <w:lang w:val="pt_PT" w:bidi="pt_PT"/>
        </w:rPr>
        <w:t xml:space="preserve"> Moisés, Arão e os líderes da comunidade contam os homens gersonitas de 30 a 50 anos de idade, os homens que servirão a Yahweh no tabernáculo. Moisés e Arão registram 2.630 homens de acordo com seus clãs e famílias. Moisés e Arão obedecem às instruções de Yahweh.</w:t>
      </w:r>
    </w:p>
    <w:p>
      <w:pPr/>
      <w:r>
        <w:rPr>
          <w:lang w:val="pt_PT" w:bidi="pt_PT"/>
        </w:rPr>
      </w:r>
      <w:r>
        <w:rPr>
          <w:b/>
          <w:lang w:val="pt_PT" w:bidi="pt_PT"/>
        </w:rPr>
        <w:t>Na terceira cena:</w:t>
      </w:r>
      <w:r>
        <w:rPr>
          <w:lang w:val="pt_PT" w:bidi="pt_PT"/>
        </w:rPr>
        <w:t xml:space="preserve"> Moisés, Arão e os líderes da comunidade contam os homens meraritas de 30 a 50 anos de idade, os homens que servirão a Yahweh no tabernáculo. Moisés e Arão registram 3.200 homens, de acordo com seus clãs e famílias. Moisés e Arão obedecem às instruções de Yahweh.</w:t>
      </w:r>
    </w:p>
    <w:p>
      <w:pPr/>
      <w:r>
        <w:rPr>
          <w:lang w:val="pt_PT" w:bidi="pt_PT"/>
        </w:rPr>
      </w:r>
      <w:r>
        <w:rPr>
          <w:b/>
          <w:lang w:val="pt_PT" w:bidi="pt_PT"/>
        </w:rPr>
        <w:t>Na quarta cena:</w:t>
      </w:r>
      <w:r>
        <w:rPr>
          <w:lang w:val="pt_PT" w:bidi="pt_PT"/>
        </w:rPr>
        <w:t xml:space="preserve"> Moisés, Arão e os líderes da comunidade contam e registram 8.580 homens levitas de 30 a 50 anos de idade. Os sacerdotes dizem a cada homem levita qual será o seu trabalho no tabernáculo. Moisés e Arão fazem tudo isso para obedecer 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Líderes da comunidade israelita</w:t>
      </w:r>
    </w:p>
    <w:p>
      <w:pPr>
        <w:pStyle w:val="ListBullet"/>
        <w:spacing w:line="240" w:lineRule="auto"/>
        <w:ind w:left="720"/>
      </w:pPr>
      <w:r>
        <w:rPr>
          <w:lang w:val="pt_PT" w:bidi="pt_PT"/>
        </w:rPr>
      </w:r>
      <w:r>
        <w:rPr>
          <w:lang w:val="pt_PT" w:bidi="pt_PT"/>
        </w:rPr>
        <w:t>Homens coatitas de 30 a 50 anos</w:t>
      </w:r>
    </w:p>
    <w:p>
      <w:pPr>
        <w:pStyle w:val="ListBullet"/>
        <w:spacing w:line="240" w:lineRule="auto"/>
        <w:ind w:left="720"/>
      </w:pPr>
      <w:r>
        <w:rPr>
          <w:lang w:val="pt_PT" w:bidi="pt_PT"/>
        </w:rPr>
      </w:r>
      <w:r>
        <w:rPr>
          <w:lang w:val="pt_PT" w:bidi="pt_PT"/>
        </w:rPr>
        <w:t>Homens gersonitas de 30 a 50 anos</w:t>
      </w:r>
    </w:p>
    <w:p>
      <w:pPr>
        <w:pStyle w:val="ListBullet"/>
        <w:spacing w:line="240" w:lineRule="auto"/>
        <w:ind w:left="720"/>
      </w:pPr>
      <w:r>
        <w:rPr>
          <w:lang w:val="pt_PT" w:bidi="pt_PT"/>
        </w:rPr>
      </w:r>
      <w:r>
        <w:rPr>
          <w:lang w:val="pt_PT" w:bidi="pt_PT"/>
        </w:rPr>
        <w:t>Homens meraritas de 30 a 50 anos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Moisés e Arão seguem as instruções de Yahweh que ele lhes deu nas passagens anteriores. Moisés e Arão obedecem a Yahweh, contando e registrando os homens dos diferentes clãs levitas que servirão a Yahweh, ajudando a carregar o tabernáculo. Moisés e Arão precisam de ajuda para fazer esse trabalho, então os líderes da comunidade israelita os ajudam. Moisés e Arão contam e registram cada clã separadamente. Moisés e Arão contam e registram os coatitas primeiro. Então Moisés e Arão contam e registram os gersonitas. Finalmente, Moisés e Arão contam e registram os meraritas. Yahweh usou essa ordem para dar instruções a Moisés e Arão.</w:t>
      </w:r>
    </w:p>
    <w:p>
      <w:pPr/>
      <w:r>
        <w:rPr>
          <w:lang w:val="pt_PT" w:bidi="pt_PT"/>
        </w:rPr>
      </w:r>
      <w:r>
        <w:rPr>
          <w:lang w:val="pt_PT" w:bidi="pt_PT"/>
        </w:rPr>
        <w:t>Parem aqui e discutam essa questão em grupo: quais grupos de pessoas em sua comunidade o seu povo conta e registra, se houver? Em que ordem seu povo conta os grupos de pessoas, e por quê? Pause este áudio aqui.</w:t>
      </w:r>
    </w:p>
    <w:p>
      <w:pPr/>
      <w:r>
        <w:rPr>
          <w:lang w:val="pt_PT" w:bidi="pt_PT"/>
        </w:rPr>
      </w:r>
      <w:r>
        <w:rPr>
          <w:lang w:val="pt_PT" w:bidi="pt_PT"/>
        </w:rPr>
        <w:t>Moisés e Arão obedecem a Yahweh enquanto contam e registram os levitas. Eles seguem as instruções de Yahweh para registrar cada pessoa por seu clã e família. Moisés quer que o leitor da passagem entenda a importância de obedecer a Yahweh. Moisés deixa isso claro, dizendo no final de cada seção, ou cena, que Moisés e Arão fizeram tudo como Yahweh queria que eles fizessem. Moisés e Arão contaram e registraram cada clã dos levitas, exatamente como Yahweh disse a Moisés para fazer.</w:t>
      </w:r>
    </w:p>
    <w:p>
      <w:pPr/>
      <w:r>
        <w:rPr>
          <w:lang w:val="pt_PT" w:bidi="pt_PT"/>
        </w:rPr>
      </w:r>
      <w:r>
        <w:rPr>
          <w:lang w:val="pt_PT" w:bidi="pt_PT"/>
        </w:rPr>
        <w:t>No final, Moisés dá um resumo da contagem e do registro dos levitas. Moisés, Arão e os líderes da comunidade não fizeram outra contagem dos levitas ao todo. Moisés registra que os sacerdotes disseram a cada levita o que fazer para mostrar às pessoas que leem ou ouvem essa passagem que os sacerdotes obedeceram às instruções de Yahweh.</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4.34–49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Líderes da comunidade israelita</w:t>
      </w:r>
    </w:p>
    <w:p>
      <w:pPr>
        <w:pStyle w:val="ListBullet"/>
        <w:spacing w:line="240" w:lineRule="auto"/>
        <w:ind w:left="720"/>
      </w:pPr>
      <w:r>
        <w:rPr>
          <w:lang w:val="pt_PT" w:bidi="pt_PT"/>
        </w:rPr>
      </w:r>
      <w:r>
        <w:rPr>
          <w:lang w:val="pt_PT" w:bidi="pt_PT"/>
        </w:rPr>
        <w:t>Homens coatitas de 30 a 50 anos</w:t>
      </w:r>
    </w:p>
    <w:p>
      <w:pPr>
        <w:pStyle w:val="ListBullet"/>
        <w:spacing w:line="240" w:lineRule="auto"/>
        <w:ind w:left="720"/>
      </w:pPr>
      <w:r>
        <w:rPr>
          <w:lang w:val="pt_PT" w:bidi="pt_PT"/>
        </w:rPr>
      </w:r>
      <w:r>
        <w:rPr>
          <w:lang w:val="pt_PT" w:bidi="pt_PT"/>
        </w:rPr>
        <w:t>Homens gersonitas de 30 a 50 anos</w:t>
      </w:r>
    </w:p>
    <w:p>
      <w:pPr>
        <w:pStyle w:val="ListBullet"/>
        <w:spacing w:line="240" w:lineRule="auto"/>
        <w:ind w:left="720"/>
      </w:pPr>
      <w:r>
        <w:rPr>
          <w:lang w:val="pt_PT" w:bidi="pt_PT"/>
        </w:rPr>
      </w:r>
      <w:r>
        <w:rPr>
          <w:lang w:val="pt_PT" w:bidi="pt_PT"/>
        </w:rPr>
        <w:t>Homens meraritas de 30 a 50 anos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Arão e os líderes da comunidade israelita contam os coatitas. Eles registram os homens de 30 a 50 anos de idade por seus clãs e famílias. Moisés e Arão obedecem às instruções de Yahweh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“Contarei os homens coatitas porque Yahweh me disse para fazer isso”, ou: “Há muitos homens coatitas que podem ajudar a servir a Yahweh no tabernáculo”.</w:t>
      </w:r>
    </w:p>
    <w:p>
      <w:pPr>
        <w:pStyle w:val="ListBullet"/>
        <w:spacing w:line="240" w:lineRule="auto"/>
        <w:ind w:left="720"/>
      </w:pPr>
      <w:r>
        <w:rPr>
          <w:lang w:val="pt_PT" w:bidi="pt_PT"/>
        </w:rPr>
      </w:r>
      <w:r>
        <w:rPr>
          <w:lang w:val="pt_PT" w:bidi="pt_PT"/>
        </w:rPr>
        <w:t>Pergunte à pessoa que interpreta os líderes da comunidade: “O que você está sentindo ou pensando?” A pessoa pode responder coisas como: “Devemos fazer isso corretamente para seguir as instruções de Yahweh a Moisés e Arão”, ou: “Estou honrado em ajudar Moisés e Arão a contar o clã coatita”.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Há 2.750 homens coatitas de 30 a 50 anos de 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homens coatitas: “O que você está sentindo ou pensando?” A pessoa pode responder coisas como: “Há muitos de nós para servir a Yahweh no tabernáculo”, ou: “Estou feliz por servir a Yahweh no tabernáculo”, ou: “Estou nervoso por carregar os itens especiais do tabernáculo e do pátio”.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Arão e os líderes da comunidade israelita contam os homens gersonitas de 30 a 50 anos de idade e os registram por seus clãs e famílias. Há 2.630 homens para servir a Yahweh no tabernáculo. Arão e Moisés obedecem às instruções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“Estou feliz por haver tantos homens para carregar as cortinas e cordas do tabernáculo e do pátio”, ou: “Devemos seguir as instruções de Yahweh”.</w:t>
      </w:r>
    </w:p>
    <w:p>
      <w:pPr>
        <w:pStyle w:val="ListBullet"/>
        <w:spacing w:line="240" w:lineRule="auto"/>
        <w:ind w:left="720"/>
      </w:pPr>
      <w:r>
        <w:rPr>
          <w:lang w:val="pt_PT" w:bidi="pt_PT"/>
        </w:rPr>
      </w:r>
      <w:r>
        <w:rPr>
          <w:lang w:val="pt_PT" w:bidi="pt_PT"/>
        </w:rPr>
        <w:t>Pergunte à pessoa que interpreta os homens gersonitas: “O que você está sentindo ou pensando?” A pessoa pode responder coisas como: “Estamos prontos para trabalhar com os sacerdotes no tabernáculo”, ou: “É uma honra carregar as partes do tabernáculo e do pátio para um novo acampamento”.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Arão e os líderes da comunidade israelita contam os homens meraritas de 30 a 50 anos de idade e os registram por seus clãs e famílias. Há 3.200 homens para servir a Yahweh no tabernáculo. Arão e Moisés obedecem às instruções de Yahweh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“É bom obedecer a Yahweh”, ou: “Estou feliz por termos contado o último dos homens dos clãs levitas”.</w:t>
      </w:r>
    </w:p>
    <w:p>
      <w:pPr>
        <w:pStyle w:val="ListBullet"/>
        <w:spacing w:line="240" w:lineRule="auto"/>
        <w:ind w:left="720"/>
      </w:pPr>
      <w:r>
        <w:rPr>
          <w:lang w:val="pt_PT" w:bidi="pt_PT"/>
        </w:rPr>
      </w:r>
      <w:r>
        <w:rPr>
          <w:lang w:val="pt_PT" w:bidi="pt_PT"/>
        </w:rPr>
        <w:t>Pergunte à pessoa que interpreta os homens meraritas: “O que você está sentindo ou pensando?” A pessoa pode responder coisas como: “Estamos prontos para levar as colunas e as bases para um novo acampamento quando Yahweh precisar de nós”, ou: “Estou feliz por sermos muitos para mover as colunas e bases pesadas”.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Arão registram todo o número de clãs levitas — os coatitas, os gersonitas e os meraritas — que foram capazes de servir a Yahweh no tabernáculo, ou na tenda do encontro. Arão e os sacerdotes atribuem a cada homem a sua tarefa, assim como Yahweh instruiu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feliz por termos terminado de contar e registrar os homens levitas que ajudarão a mover o tabernáculo para um novo acampamento”, ou: “Fizemos o que Yahweh nos pediu para fazer”.</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“Já dissemos a cada pessoa qual será sua tarefa quando mudarmos de acampamento”, ou: “Estou feliz por termos muitas pessoas para nos ajudar a transportar o tabernáculo e o pátio”.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4.34–49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Arão e os </w:t>
      </w:r>
      <w:r>
        <w:rPr>
          <w:b/>
          <w:lang w:val="pt_PT" w:bidi="pt_PT"/>
        </w:rPr>
        <w:t>líderes da comunidade</w:t>
      </w:r>
      <w:r>
        <w:rPr>
          <w:lang w:val="pt_PT" w:bidi="pt_PT"/>
        </w:rPr>
        <w:t xml:space="preserve"> contam os coatitas. Usem a mesma palavra ou frase para líderes da comunidade que vocês usaram em passagens anteriores.</w:t>
      </w:r>
    </w:p>
    <w:p>
      <w:pPr/>
      <w:r>
        <w:rPr>
          <w:lang w:val="pt_PT" w:bidi="pt_PT"/>
        </w:rPr>
      </w:r>
      <w:r>
        <w:rPr>
          <w:lang w:val="pt_PT" w:bidi="pt_PT"/>
        </w:rPr>
        <w:t xml:space="preserve">Moisés e Arão registram os coatitas, gersonitas e meraritas por </w:t>
      </w:r>
      <w:r>
        <w:rPr>
          <w:b/>
          <w:lang w:val="pt_PT" w:bidi="pt_PT"/>
        </w:rPr>
        <w:t>clãs</w:t>
      </w:r>
      <w:r>
        <w:rPr>
          <w:lang w:val="pt_PT" w:bidi="pt_PT"/>
        </w:rPr>
        <w:t xml:space="preserve"> e famílias. Usem a mesma palavra ou frase para clã que vocês usaram em passagens anteriores.</w:t>
      </w:r>
    </w:p>
    <w:p>
      <w:pPr/>
      <w:r>
        <w:rPr>
          <w:lang w:val="pt_PT" w:bidi="pt_PT"/>
        </w:rPr>
      </w:r>
      <w:r>
        <w:rPr>
          <w:lang w:val="pt_PT" w:bidi="pt_PT"/>
        </w:rPr>
        <w:t xml:space="preserve">Moisés e Arão registram os homens que poderiam </w:t>
      </w:r>
      <w:r>
        <w:rPr>
          <w:b/>
          <w:lang w:val="pt_PT" w:bidi="pt_PT"/>
        </w:rPr>
        <w:t>servir</w:t>
      </w:r>
      <w:r>
        <w:rPr>
          <w:lang w:val="pt_PT" w:bidi="pt_PT"/>
        </w:rPr>
        <w:t xml:space="preserve"> no </w:t>
      </w:r>
      <w:r>
        <w:rPr>
          <w:b/>
          <w:lang w:val="pt_PT" w:bidi="pt_PT"/>
        </w:rPr>
        <w:t>tabernáculo</w:t>
      </w:r>
      <w:r>
        <w:rPr>
          <w:lang w:val="pt_PT" w:bidi="pt_PT"/>
        </w:rPr>
        <w:t xml:space="preserve">, ou na tenda do encontro. Usem as mesmas palavras ou frases para servir e para tabernáculo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Os gersonitas e os meraritas servem no </w:t>
      </w:r>
      <w:r>
        <w:rPr>
          <w:b/>
          <w:lang w:val="pt_PT" w:bidi="pt_PT"/>
        </w:rPr>
        <w:t>trabalho</w:t>
      </w:r>
      <w:r>
        <w:rPr>
          <w:lang w:val="pt_PT" w:bidi="pt_PT"/>
        </w:rPr>
        <w:t>, ou trabalho físico, do tabernáculo. Usem a mesma palavra para trabalho que vocês usaram em passagens anteriores sobre os gersonitas e os meraritas.</w:t>
      </w:r>
    </w:p>
    <w:p>
      <w:pPr/>
      <w:r>
        <w:rPr>
          <w:lang w:val="pt_PT" w:bidi="pt_PT"/>
        </w:rPr>
      </w:r>
      <w:r>
        <w:rPr>
          <w:lang w:val="pt_PT" w:bidi="pt_PT"/>
        </w:rPr>
        <w:t xml:space="preserve">Moisés e Arão fazem as contagens e registros dos homens em obediência ao mandamento de Yahweh a Moisés. </w:t>
      </w:r>
      <w:r>
        <w:rPr>
          <w:b/>
          <w:lang w:val="pt_PT" w:bidi="pt_PT"/>
        </w:rPr>
        <w:t>Yahweh</w:t>
      </w:r>
      <w:r>
        <w:rPr>
          <w:lang w:val="pt_PT" w:bidi="pt_PT"/>
        </w:rPr>
        <w:t xml:space="preserve"> é o nome pessoal de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Yahweh ordenou, ou disse a Moisés, que Moisés e Arão deveriam fazer registros dos números de coatitas, gersonitas e meraritas. Moisés e Arão fazem tudo de acordo com o que Yahweh disse a eles.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Os membros do grupo podem corrigir uns aos outros nesta etapa. Os membros do grupo podem corrigir uns aos outros nesta etapa.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5:1–4</w:t>
      </w:r>
      <w:r>
        <w:rPr>
          <w:lang w:val="pt_PT" w:bidi="pt_PT"/>
        </w:rPr>
      </w:r>
    </w:p>
    <w:p>
      <w:pPr>
        <w:pStyle w:val="Heading3"/>
      </w:pPr>
      <w:r>
        <w:rPr>
          <w:lang w:val="pt_PT" w:bidi="pt_PT"/>
        </w:rPr>
        <w:t>Ouvir e Sentir</w:t>
      </w:r>
    </w:p>
    <w:p>
      <w:pPr/>
      <w:r>
        <w:rPr>
          <w:lang w:val="pt_PT" w:bidi="pt_PT"/>
        </w:rPr>
      </w:r>
      <w:r>
        <w:rPr>
          <w:lang w:val="pt_PT" w:bidi="pt_PT"/>
        </w:rPr>
        <w:t>Nesta etapa, ouçam Números 5.1–4 e guardem em seus corações.</w:t>
      </w:r>
    </w:p>
    <w:p>
      <w:pPr/>
      <w:r>
        <w:rPr>
          <w:lang w:val="pt_PT" w:bidi="pt_PT"/>
        </w:rPr>
      </w:r>
      <w:r>
        <w:rPr>
          <w:lang w:val="pt_PT" w:bidi="pt_PT"/>
        </w:rPr>
        <w:t>Ouçam uma versão em áudio de Números 5.1–4 três vezes, em três traduções diferentes, se possível. 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5.1–4 na tradução mais fácil de entender.</w:t>
      </w:r>
    </w:p>
    <w:p>
      <w:pPr/>
      <w:r>
        <w:rPr>
          <w:lang w:val="pt_PT" w:bidi="pt_PT"/>
        </w:rPr>
      </w:r>
      <w:r>
        <w:rPr>
          <w:lang w:val="pt_PT" w:bidi="pt_PT"/>
        </w:rPr>
        <w:t>Vocês se lembrarão de que, nas histórias anteriores, Yahweh deu instruções sobre como o povo de Israel deve se organizar, tanto quando viaja quanto quando para para descansar. Em ambas as situações, a tenda do encontro representa a presença de Yahweh e fica no centro do acampamento. No presente e nas próximas histórias, Yahweh dará mais instruções aos israelitas sobre santidade e pureza. Yahweh é santo, então o povo deve garantir que seja sempre puro e santo, para que Yahweh permaneça no meio deles, mesmo quando entrarem na terra prometida.</w:t>
      </w:r>
    </w:p>
    <w:p>
      <w:pPr/>
      <w:r>
        <w:rPr>
          <w:lang w:val="pt_PT" w:bidi="pt_PT"/>
        </w:rPr>
      </w:r>
      <w:r>
        <w:rPr>
          <w:lang w:val="pt_PT" w:bidi="pt_PT"/>
        </w:rPr>
        <w:t>Nessa passagem, Yahweh diz ao povo de Israel o que fazer com as pessoas ritualmente impuras. Pessoas ritualmente impuras são pessoas que têm coisas dentro ou sobre seus corpos que estão ligadas à doença ou à morte. Como essas coisas não representam o Yahweh santo, Yahweh vê as pessoas que têm essas coisas como ritualmente impuras. Yahweh não permite que as pessoas que estão ritualmente impuras permaneçam no acampamento onde Yahweh vive ou participem da adoração de Yahweh. Então Yahweh diz a Moisés para instruir o povo de Israel a tirar de seu acampamento três tipos de pessoas ritualmente impuras. Para Yahweh, esses tipos de impureza tornam todo o acampamento israelita impuro ou imundo.</w:t>
      </w:r>
    </w:p>
    <w:p>
      <w:pPr/>
      <w:r>
        <w:rPr>
          <w:lang w:val="pt_PT" w:bidi="pt_PT"/>
        </w:rPr>
      </w:r>
      <w:r>
        <w:rPr>
          <w:lang w:val="pt_PT" w:bidi="pt_PT"/>
        </w:rPr>
        <w:t>Primeiro, os israelitas devem levar para fora de seu acampamento todos os que sofrem de uma doença de pele severa. Não sabemos a doença de pele exata a que Yahweh se refere aqui, mas provavelmente se refere a doenças de pele que podem infectar outras pessoas.</w:t>
      </w:r>
    </w:p>
    <w:p>
      <w:pPr/>
      <w:r>
        <w:rPr>
          <w:lang w:val="pt_PT" w:bidi="pt_PT"/>
        </w:rPr>
      </w:r>
      <w:r>
        <w:rPr>
          <w:lang w:val="pt_PT" w:bidi="pt_PT"/>
        </w:rPr>
        <w:t>Parem aqui e discutam essa questão em grupo: que doenças comuns de pele podem infectar outras pessoas em sua cultura? Pause este áudio aqui.</w:t>
      </w:r>
    </w:p>
    <w:p>
      <w:pPr/>
      <w:r>
        <w:rPr>
          <w:lang w:val="pt_PT" w:bidi="pt_PT"/>
        </w:rPr>
      </w:r>
      <w:r>
        <w:rPr>
          <w:lang w:val="pt_PT" w:bidi="pt_PT"/>
        </w:rPr>
        <w:t>Em segundo lugar, as pessoas devem levar para fora do acampamento todos os que tenham corrimento, ou qualquer um que tenha fluido saindo de seus órgãos sexuais. Não sabemos o corrimento exato sobre a qual Yahweh está falando aqui, mas provavelmente significa fluidos como a menstruação, ou fluidos que vêm de uma doença sexual.</w:t>
      </w:r>
    </w:p>
    <w:p>
      <w:pPr/>
      <w:r>
        <w:rPr>
          <w:lang w:val="pt_PT" w:bidi="pt_PT"/>
        </w:rPr>
      </w:r>
      <w:r>
        <w:rPr>
          <w:lang w:val="pt_PT" w:bidi="pt_PT"/>
        </w:rPr>
        <w:t>Parem aqui e discutam essa questão em grupo: o que as pessoas em sua cultura fazem com as pessoas que têm corrimentos como menstruação ou corrimentos por doença? Pause este áudio aqui.</w:t>
      </w:r>
    </w:p>
    <w:p>
      <w:pPr/>
      <w:r>
        <w:rPr>
          <w:lang w:val="pt_PT" w:bidi="pt_PT"/>
        </w:rPr>
      </w:r>
      <w:r>
        <w:rPr>
          <w:lang w:val="pt_PT" w:bidi="pt_PT"/>
        </w:rPr>
        <w:t>Em terceiro lugar, e por último, as pessoas devem levar para fora de seu acampamento todos os que se tornarem impuros por tocarem uma pessoa ou animal morto.</w:t>
      </w:r>
    </w:p>
    <w:p>
      <w:pPr/>
      <w:r>
        <w:rPr>
          <w:lang w:val="pt_PT" w:bidi="pt_PT"/>
        </w:rPr>
      </w:r>
      <w:r>
        <w:rPr>
          <w:lang w:val="pt_PT" w:bidi="pt_PT"/>
        </w:rPr>
        <w:t>Parem aqui e discutam essa questão em grupo: o que as pessoas em sua cultura pensam sobre como os corpos mortos podem afetar as pessoas vivas? Pause este áudio aqui.</w:t>
      </w:r>
    </w:p>
    <w:p>
      <w:pPr/>
      <w:r>
        <w:rPr>
          <w:lang w:val="pt_PT" w:bidi="pt_PT"/>
        </w:rPr>
      </w:r>
      <w:r>
        <w:rPr>
          <w:lang w:val="pt_PT" w:bidi="pt_PT"/>
        </w:rPr>
        <w:t>As pessoas devem levá-los para fora do acampamento, porque a parte mais externa do acampamento é o lugar menos santo. O lugar mais santo do acampamento é o centro, onde fica o tabernáculo, porque é onde a presença de Yahweh habita. O lugar santo são os acampamentos israelitas ao redor do lugar mais santo. O lugar menos santo é o lugar fora dos acampamentos israelitas. Yahweh disse que tanto homens quanto mulheres ritualmente impuros deveriam permanecer fora do acampamento para que não o contaminem. Aqui, contaminar o acampamento significa torná-lo impuro, ou inadequado para a presença santa de Yahweh. Yahweh vive no meio do povo, então os israelitas devem manter o acampamento santo e puro, removendo do acampamento qualquer um que esteja ligado à doença ou à morte. Os israelitas devem permanecer fora do acampamento até que se recuperem e completem o ritual necessário para a pureza, para que possam voltar ao acampamento.</w:t>
      </w:r>
    </w:p>
    <w:p>
      <w:pPr/>
      <w:r>
        <w:rPr>
          <w:lang w:val="pt_PT" w:bidi="pt_PT"/>
        </w:rPr>
      </w:r>
      <w:r>
        <w:rPr>
          <w:lang w:val="pt_PT" w:bidi="pt_PT"/>
        </w:rPr>
        <w:t>Parem aqui e discutam essa questão em grupo: o que as pessoas em sua cultura poderiam fazer para garantir que Yahweh, ou seus deuses locais, permaneçam vivendo com eles ou os ajudem? Pause este áudio aqui.</w:t>
      </w:r>
    </w:p>
    <w:p>
      <w:pPr/>
      <w:r>
        <w:rPr>
          <w:lang w:val="pt_PT" w:bidi="pt_PT"/>
        </w:rPr>
      </w:r>
      <w:r>
        <w:rPr>
          <w:lang w:val="pt_PT" w:bidi="pt_PT"/>
        </w:rPr>
        <w:t>O povo fez como Yahweh instruiu. Eles levaram para fora do acampamento todos os que tinham uma doença de pele, ou um corrimento, ou que haviam tocado uma pessoa morta ou animal. Isso mostra que o povo de Israel obedeceu a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5.1–4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diz a Moisés para instruir o povo de Israel a tirar de seu acampamento todos os que tenham uma doença de pele grave, um corrimento ou tenham tocado um corpo morto.</w:t>
      </w:r>
    </w:p>
    <w:p>
      <w:pPr/>
      <w:r>
        <w:rPr>
          <w:lang w:val="pt_PT" w:bidi="pt_PT"/>
        </w:rPr>
      </w:r>
      <w:r>
        <w:rPr>
          <w:b/>
          <w:lang w:val="pt_PT" w:bidi="pt_PT"/>
        </w:rPr>
        <w:t>Na segunda cena:</w:t>
      </w:r>
      <w:r>
        <w:rPr>
          <w:lang w:val="pt_PT" w:bidi="pt_PT"/>
        </w:rPr>
        <w:t xml:space="preserve"> o povo de Israel obedece 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Ao visualizar essa passagem, é importante lembrar que Moisés e o povo estavam no Sinai. O Sinai tem um deserto e uma montanha. Nessa passagem, Yahweh fala com Moisés, mas não sabemos onde Moisés está durante esse tempo. Moisés pode estar na montanha com Yahweh, ou Moisés pode estar no tabernáculo, onde Yahweh muitas vezes fala com Moisés. O que está claro é que eles ainda estão no Sinai.</w:t>
      </w:r>
    </w:p>
    <w:p>
      <w:pPr/>
      <w:r>
        <w:rPr>
          <w:lang w:val="pt_PT" w:bidi="pt_PT"/>
        </w:rPr>
      </w:r>
      <w:r>
        <w:rPr>
          <w:lang w:val="pt_PT" w:bidi="pt_PT"/>
        </w:rPr>
        <w:t>Na primeira cena, Yahweh fala com Moisés. A introdução “Yahweh disse a Moisés” é a mesma cada vez que Yahweh dá instruções a Moisés. Yahweh diz a Moisés para instruir o povo de Israel a tirar de seu acampamento todos os que têm uma doença de pele grave. Yahweh também diz para tirar do acampamento todos os que tiverem um corrimento Como Yahweh ordenou isso, Yahweh espera que todos os que sofreram de um corrimento admitam a Moisés ou ao sacerdote que sofreram um corrimento.</w:t>
      </w:r>
    </w:p>
    <w:p>
      <w:pPr/>
      <w:r>
        <w:rPr>
          <w:lang w:val="pt_PT" w:bidi="pt_PT"/>
        </w:rPr>
      </w:r>
      <w:r>
        <w:rPr>
          <w:lang w:val="pt_PT" w:bidi="pt_PT"/>
        </w:rPr>
        <w:t>Parem aqui e discutam essa questão em grupo: essas condições de pele ou corrimentos podem ser culturalmente inapropriadas para se falar em público. Como vocês traduzirão essas coisas de forma apropriada em sua cultura e idioma? Pause este áudio aqui.</w:t>
      </w:r>
    </w:p>
    <w:p>
      <w:pPr/>
      <w:r>
        <w:rPr>
          <w:lang w:val="pt_PT" w:bidi="pt_PT"/>
        </w:rPr>
      </w:r>
      <w:r>
        <w:rPr>
          <w:lang w:val="pt_PT" w:bidi="pt_PT"/>
        </w:rPr>
        <w:t>Yahweh também diz que os israelitas devem tirar de seu acampamento todos os que tocaram um corpo morto. Como Yahweh ordenou isso, Yahweh espera que todos os que tocaram um corpo morto admitam a Moisés ou ao sacerdote que tocaram um corpo morto.</w:t>
      </w:r>
    </w:p>
    <w:p>
      <w:pPr/>
      <w:r>
        <w:rPr>
          <w:lang w:val="pt_PT" w:bidi="pt_PT"/>
        </w:rPr>
      </w:r>
      <w:r>
        <w:rPr>
          <w:lang w:val="pt_PT" w:bidi="pt_PT"/>
        </w:rPr>
        <w:t>Parem aqui e discutam essa questão em grupo: como vocês listariam essas três condições de impureza ou imundice? Pause este áudio aqui.</w:t>
      </w:r>
    </w:p>
    <w:p>
      <w:pPr/>
      <w:r>
        <w:rPr>
          <w:lang w:val="pt_PT" w:bidi="pt_PT"/>
        </w:rPr>
      </w:r>
      <w:r>
        <w:rPr>
          <w:lang w:val="pt_PT" w:bidi="pt_PT"/>
        </w:rPr>
        <w:t>Depois dessas instruções, Yahweh repete que os israelitas devem tirar do acampamento tanto os indivíduos do sexo masculino quanto do sexo feminino que estejam ritualmente impuros e sejam incapazes de estar na presença santa de Yahweh. Yahweh acrescenta a razão pela qual o povo de Israel precisa fazer isso: para que essas pessoas ritualmente impuras não contaminem o acampamento, ou o tornem impuro também. Yahweh, o Yahweh deles, vive entre eles, então o acampamento deve permanecer puro e santo. Nessa cena, três vezes Yahweh menciona explicitamente a instrução para tirar as pessoas impuras do acampamento. Isso significa que o mandamento de Yahweh de tirar as pessoas impuras do seu acampamento é muito importante.</w:t>
      </w:r>
    </w:p>
    <w:p>
      <w:pPr/>
      <w:r>
        <w:rPr>
          <w:lang w:val="pt_PT" w:bidi="pt_PT"/>
        </w:rPr>
      </w:r>
      <w:r>
        <w:rPr>
          <w:lang w:val="pt_PT" w:bidi="pt_PT"/>
        </w:rPr>
        <w:t>Na segunda cena, o povo de Israel obedece a Yahweh. Eles tiram de seu acampamento todos os que tenham uma doença de pele grave, uma secreção ou que tenham tocado um corpo morto. Moisés descreve o que o povo fez usando as mesmas descrições dos problemas que Yahweh usou para instruí-los. A repetição das descrições enfatiza que os israelitas fizeram exatamente o que Yahweh disse a Moisés.</w:t>
      </w:r>
    </w:p>
    <w:p>
      <w:pPr/>
      <w:r>
        <w:rPr>
          <w:lang w:val="pt_PT" w:bidi="pt_PT"/>
        </w:rPr>
      </w:r>
      <w:r>
        <w:rPr>
          <w:lang w:val="pt_PT" w:bidi="pt_PT"/>
        </w:rPr>
        <w:t>É importante mostrar que o povo não usava de força ou violência quando levava essas pessoas para fora de seu acampamento. O povo não queria se tornar ritualmente impuro, então provavelmente falava com as pessoas impuras apenas para fazê-las deixar o acampamento. Também é importante notar que as pessoas impuras ficavam fora do acampamento apenas por um curto tempo, até que pudessem se tornar ritualmente puras novamente e retornar ao acampamento.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5.1–4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Yahweh diz a Moisés para instruir o povo de Israel a tirar de seu acampamento todos os que tenham uma doença de pele grave, um corrimento ou que tenham tocado um corpo morto.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“Fico realmente feliz quando meu povo mantém seu acampamento limpo, puro e santo. Como eu sou puro e santo, meu povo e o acampamento deles devem ser sempre puros e santos”, ou: “Fico realmente triste e chateado quando meu povo não mantém o acampamento limpo, puro e santo. Sou puro e santo, então meu povo e o acampamento deles devem ser sempre puros e santos”.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o povo de Israel obedece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àqueles que interpretam o povo: “O que vocês estão sentindo ou pensando?” A pessoa pode responder coisas como: “Estamos felizes por obedecer a Yahweh, porque Yahweh nos ama, e Yahweh se importa conosco!” ou: “Estamos ansiosos porque Yahweh pode ficar chateado se não mantivermos a nós mesmos e aos nossos acampamentos puros e santos. Não queremos chatear e irritar Yahweh, nosso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5.1–4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w:t>
      </w:r>
      <w:r>
        <w:rPr>
          <w:b/>
          <w:lang w:val="pt_PT" w:bidi="pt_PT"/>
        </w:rPr>
        <w:t>Yahweh</w:t>
      </w:r>
      <w:r>
        <w:rPr>
          <w:lang w:val="pt_PT" w:bidi="pt_PT"/>
        </w:rPr>
        <w:t xml:space="preserve"> diz ao povo de Israel o que fazer com as pessoas ritualmente impuras. Lembrem-se de que Yahweh é o nome pessoal de Deus. Traduza-o da mesma maneira que você traduziu antes. Para mais informações sobre </w:t>
      </w:r>
      <w:r>
        <w:rPr>
          <w:lang w:val="pt_PT" w:bidi="pt_PT"/>
        </w:rPr>
        <w:t>Yahweh</w:t>
      </w:r>
      <w:r>
        <w:rPr>
          <w:lang w:val="pt_PT" w:bidi="pt_PT"/>
        </w:rPr>
        <w:t>, vocês podem consultar o Glossário Mestre.</w:t>
      </w:r>
    </w:p>
    <w:p>
      <w:pPr/>
      <w:r>
        <w:rPr>
          <w:lang w:val="pt_PT" w:bidi="pt_PT"/>
        </w:rPr>
      </w:r>
      <w:r>
        <w:rPr>
          <w:lang w:val="pt_PT" w:bidi="pt_PT"/>
        </w:rPr>
        <w:t xml:space="preserve">A passagem começa com Yahweh dizendo a Moisés para dar instruções ao povo. Yahweh diz que o povo de Israel deve expulsar do acampamento todos os que tenham uma </w:t>
      </w:r>
      <w:r>
        <w:rPr>
          <w:b/>
          <w:lang w:val="pt_PT" w:bidi="pt_PT"/>
        </w:rPr>
        <w:t>doença de pele grave</w:t>
      </w:r>
      <w:r>
        <w:rPr>
          <w:lang w:val="pt_PT" w:bidi="pt_PT"/>
        </w:rPr>
        <w:t xml:space="preserve">, um </w:t>
      </w:r>
      <w:r>
        <w:rPr>
          <w:b/>
          <w:lang w:val="pt_PT" w:bidi="pt_PT"/>
        </w:rPr>
        <w:t>corrimento</w:t>
      </w:r>
      <w:r>
        <w:rPr>
          <w:lang w:val="pt_PT" w:bidi="pt_PT"/>
        </w:rPr>
        <w:t xml:space="preserve"> ou que estejam </w:t>
      </w:r>
      <w:r>
        <w:rPr>
          <w:b/>
          <w:lang w:val="pt_PT" w:bidi="pt_PT"/>
        </w:rPr>
        <w:t>impuros</w:t>
      </w:r>
      <w:r>
        <w:rPr>
          <w:lang w:val="pt_PT" w:bidi="pt_PT"/>
        </w:rPr>
        <w:t xml:space="preserve"> por terem tocado uma pessoa morta. Algumas traduções falam sobre uma doença de pele específica chamada lepra, enquanto outras não especificam a doença. A doença moderna da lepra não é a mesma que a lepra descrita na Bíblia. Qualquer que seja a doença de pele exata aqui, é provavelmente contagiosa, o que significa que também poderia infectar outras pessoas. Uma pessoa que tem corrimento tem fluido saindo de seu órgão sexual, provavelmente por causa de uma doença. Uma pessoa ritualmente impura tem coisas dentro ou sobre o corpo dessa pessoa que estão conectadas à doença ou à morte. As pessoas que estão ritualmente impuras não podem permanecer no mesmo lugar onde Yahweh vive, então elas devem permanecer fora do acampamento até que se recuperem plenamente.</w:t>
      </w:r>
    </w:p>
    <w:p>
      <w:pPr/>
      <w:r>
        <w:rPr>
          <w:lang w:val="pt_PT" w:bidi="pt_PT"/>
        </w:rPr>
      </w:r>
      <w:r>
        <w:rPr>
          <w:lang w:val="pt_PT" w:bidi="pt_PT"/>
        </w:rPr>
        <w:t xml:space="preserve">Parem aqui e discutam em grupo que palavra ou expressão usarão para </w:t>
      </w:r>
      <w:r>
        <w:rPr>
          <w:b/>
          <w:lang w:val="pt_PT" w:bidi="pt_PT"/>
        </w:rPr>
        <w:t>doença de pele grave</w:t>
      </w:r>
      <w:r>
        <w:rPr>
          <w:lang w:val="pt_PT" w:bidi="pt_PT"/>
        </w:rPr>
        <w:t xml:space="preserve"> ou </w:t>
      </w:r>
      <w:r>
        <w:rPr>
          <w:b/>
          <w:lang w:val="pt_PT" w:bidi="pt_PT"/>
        </w:rPr>
        <w:t>lepra</w:t>
      </w:r>
      <w:r>
        <w:rPr>
          <w:lang w:val="pt_PT" w:bidi="pt_PT"/>
        </w:rPr>
        <w:t xml:space="preserve">, </w:t>
      </w:r>
      <w:r>
        <w:rPr>
          <w:b/>
          <w:lang w:val="pt_PT" w:bidi="pt_PT"/>
        </w:rPr>
        <w:t>corrimento</w:t>
      </w:r>
      <w:r>
        <w:rPr>
          <w:lang w:val="pt_PT" w:bidi="pt_PT"/>
        </w:rPr>
        <w:t xml:space="preserve"> e </w:t>
      </w:r>
      <w:r>
        <w:rPr>
          <w:b/>
          <w:lang w:val="pt_PT" w:bidi="pt_PT"/>
        </w:rPr>
        <w:t>impuro</w:t>
      </w:r>
      <w:r>
        <w:rPr>
          <w:lang w:val="pt_PT" w:bidi="pt_PT"/>
        </w:rPr>
        <w:t xml:space="preserve">. Se você já traduziu essa palavra em outro livro da Bíblia, use a mesma palavra que você usou lá. Vocês podem consultar o termo </w:t>
      </w:r>
      <w:r>
        <w:rPr>
          <w:lang w:val="pt_PT" w:bidi="pt_PT"/>
        </w:rPr>
        <w:t>lepra</w:t>
      </w:r>
      <w:r>
        <w:rPr>
          <w:lang w:val="pt_PT" w:bidi="pt_PT"/>
        </w:rPr>
        <w:t xml:space="preserve"> e o termo </w:t>
      </w:r>
      <w:r>
        <w:rPr>
          <w:lang w:val="pt_PT" w:bidi="pt_PT"/>
        </w:rPr>
        <w:t>puro/impuro</w:t>
      </w:r>
      <w:r>
        <w:rPr>
          <w:lang w:val="pt_PT" w:bidi="pt_PT"/>
        </w:rPr>
        <w:t xml:space="preserve"> no Glossário Mestre para mais informações. Pause este áudio aqui.</w:t>
      </w:r>
    </w:p>
    <w:p>
      <w:pPr/>
      <w:r>
        <w:rPr>
          <w:lang w:val="pt_PT" w:bidi="pt_PT"/>
        </w:rPr>
      </w:r>
      <w:r>
        <w:rPr>
          <w:lang w:val="pt_PT" w:bidi="pt_PT"/>
        </w:rPr>
        <w:t>Yahweh diz que o povo de Israel deve colocar essas pessoas fora de seu acampamento, tanto homens quanto mulheres, para que não contaminem o acampamento no qual Yahweh vive no meio deles. Aqui, “contaminar o acampamento” significa torná-lo inadequado para a presença santa de Yahweh.</w:t>
      </w:r>
    </w:p>
    <w:p>
      <w:pPr/>
      <w:r>
        <w:rPr>
          <w:lang w:val="pt_PT" w:bidi="pt_PT"/>
        </w:rPr>
      </w:r>
      <w:r>
        <w:rPr>
          <w:lang w:val="pt_PT" w:bidi="pt_PT"/>
        </w:rPr>
        <w:t xml:space="preserve">Parem aqui e, em grupo, discutam qual palavra ou frase vocês usarão para </w:t>
      </w:r>
      <w:r>
        <w:rPr>
          <w:b/>
          <w:lang w:val="pt_PT" w:bidi="pt_PT"/>
        </w:rPr>
        <w:t>contaminar</w:t>
      </w:r>
      <w:r>
        <w:rPr>
          <w:lang w:val="pt_PT" w:bidi="pt_PT"/>
        </w:rPr>
        <w:t xml:space="preserve">. Consultem o Glossário Mestre para mais informações sobre </w:t>
      </w:r>
      <w:r>
        <w:rPr>
          <w:b/>
          <w:lang w:val="pt_PT" w:bidi="pt_PT"/>
        </w:rPr>
        <w:t>profanação</w:t>
      </w:r>
      <w:r>
        <w:rPr>
          <w:lang w:val="pt_PT" w:bidi="pt_PT"/>
        </w:rPr>
        <w:t>, ou contaminação. Se vocês já traduziram essa palavra em outro livro da Bíblia, usem a mesma palavra que usaram lá. Pause este áudio aqui.</w:t>
      </w:r>
    </w:p>
    <w:p>
      <w:pPr/>
      <w:r>
        <w:rPr>
          <w:lang w:val="pt_PT" w:bidi="pt_PT"/>
        </w:rPr>
      </w:r>
      <w:r>
        <w:rPr>
          <w:lang w:val="pt_PT" w:bidi="pt_PT"/>
        </w:rPr>
        <w:t>O povo de Israel obedeceu a Yahweh.</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5:5–10</w:t>
      </w:r>
      <w:r>
        <w:rPr>
          <w:lang w:val="pt_PT" w:bidi="pt_PT"/>
        </w:rPr>
      </w:r>
    </w:p>
    <w:p>
      <w:pPr>
        <w:pStyle w:val="Heading3"/>
      </w:pPr>
      <w:r>
        <w:rPr>
          <w:lang w:val="pt_PT" w:bidi="pt_PT"/>
        </w:rPr>
        <w:t>Ouvir e Sentir</w:t>
      </w:r>
    </w:p>
    <w:p>
      <w:pPr/>
      <w:r>
        <w:rPr>
          <w:lang w:val="pt_PT" w:bidi="pt_PT"/>
        </w:rPr>
      </w:r>
      <w:r>
        <w:rPr>
          <w:lang w:val="pt_PT" w:bidi="pt_PT"/>
        </w:rPr>
        <w:t>Nesta etapa, ouçam Números 5.5–10 e guardem em seus corações.</w:t>
      </w:r>
    </w:p>
    <w:p>
      <w:pPr/>
      <w:r>
        <w:rPr>
          <w:lang w:val="pt_PT" w:bidi="pt_PT"/>
        </w:rPr>
      </w:r>
      <w:r>
        <w:rPr>
          <w:lang w:val="pt_PT" w:bidi="pt_PT"/>
        </w:rPr>
        <w:t>Ouçam uma versão em áudio de Números 5.5–10 três vezes, em três traduções diferentes, se possível. 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5.5–10 na tradução mais fácil de entender.</w:t>
      </w:r>
    </w:p>
    <w:p>
      <w:pPr/>
      <w:r>
        <w:rPr>
          <w:lang w:val="pt_PT" w:bidi="pt_PT"/>
        </w:rPr>
      </w:r>
      <w:r>
        <w:rPr>
          <w:lang w:val="pt_PT" w:bidi="pt_PT"/>
        </w:rPr>
        <w:t>Na passagem anterior, Yahweh disse a Moisés para instruir o povo de Israel a tirar de seu acampamento qualquer um que tivesse uma doença de pele grave, ou um corrimento, ou que tivesse tocado um corpo morto. Nessa passagem, Yahweh diz a Moisés para instruir o povo de Israel o que fazer com as pessoas que pecaram contra outras pessoas e como cuidar dos sacerdotes entre eles. Yahweh quer que até mesmo os relacionamentos entre as pessoas sejam santos para que todo o acampamento dos israelitas permaneça santo e puro.</w:t>
      </w:r>
    </w:p>
    <w:p>
      <w:pPr/>
      <w:r>
        <w:rPr>
          <w:lang w:val="pt_PT" w:bidi="pt_PT"/>
        </w:rPr>
      </w:r>
      <w:r>
        <w:rPr>
          <w:lang w:val="pt_PT" w:bidi="pt_PT"/>
        </w:rPr>
        <w:t>Na primeira instrução de Yahweh, Yahweh fala sobre qualquer pessoa que seja infiel a Yahweh. Uma pessoa é infiel quando não é leal a alguém a quem ela prometeu ser leal. Os israelitas haviam prometido obedecer a Yahweh e ser leais a Yahweh. Nessa passagem, uma pessoa é infiel a Yahweh quando essa pessoa peca contra outra pessoa. Pecado significa desobediência a Yahweh. Não sabemos o pecado exato sobre o qual Yahweh está falando aqui, mas provavelmente se refere a trapacear, enganar, roubar ou mentir, que resulta em danos a outra pessoa. Yahweh disse que qualquer um que cometa qualquer um desses pecados, seja homem ou mulher, é culpado. Isso significa que ele ou ela é responsável pelas consequências de seus pecados.</w:t>
      </w:r>
    </w:p>
    <w:p>
      <w:pPr/>
      <w:r>
        <w:rPr>
          <w:lang w:val="pt_PT" w:bidi="pt_PT"/>
        </w:rPr>
      </w:r>
      <w:r>
        <w:rPr>
          <w:lang w:val="pt_PT" w:bidi="pt_PT"/>
        </w:rPr>
        <w:t>Qualquer pessoa culpada deve confessar, ou admitir, o pecado que cometeu. Além disso, essa pessoa deve pagar pelos danos resultantes de seu pecado. O valor que a pessoa precisa pagar é o valor total dos danos, mas ela também precisa adicionar vinte por cento, ou um quinto, do total dos danos. Um quinto é uma porção do valor total. Se uma pessoa dividir igualmente o valor total em cinco porções, cada uma dessas cinco porções será um quinto do valor total.</w:t>
      </w:r>
    </w:p>
    <w:p>
      <w:pPr/>
      <w:r>
        <w:rPr>
          <w:lang w:val="pt_PT" w:bidi="pt_PT"/>
        </w:rPr>
      </w:r>
      <w:r>
        <w:rPr>
          <w:lang w:val="pt_PT" w:bidi="pt_PT"/>
        </w:rPr>
        <w:t>Se a pessoa que essa pessoa culpada ofendeu já morreu, a pessoa culpada deve fazer o pagamento ao parente mais próximo da pessoa que ela feriu. Se a pessoa que foi ferida não tiver um parente próximo, a pessoa culpada deve fazer o pagamento a Yahweh, dando-o ao sacerdote. Independentemente de a pessoa que foi ferida estar morta ou viva, a pessoa culpada deve, além disso, oferecer ao sacerdote um carneiro da expiação. Um carneiro é o macho da ovelha.</w:t>
      </w:r>
    </w:p>
    <w:p>
      <w:pPr/>
      <w:r>
        <w:rPr>
          <w:lang w:val="pt_PT" w:bidi="pt_PT"/>
        </w:rPr>
      </w:r>
      <w:r>
        <w:rPr>
          <w:lang w:val="pt_PT" w:bidi="pt_PT"/>
        </w:rPr>
        <w:t xml:space="preserve">Parem aqui e, como grupo, olhem para uma imagem de um </w:t>
      </w:r>
      <w:r>
        <w:rPr>
          <w:lang w:val="pt_PT" w:bidi="pt_PT"/>
        </w:rPr>
        <w:t>carneiro</w:t>
      </w:r>
      <w:r>
        <w:rPr>
          <w:lang w:val="pt_PT" w:bidi="pt_PT"/>
        </w:rPr>
        <w:t>. Pause este áudio aqui.</w:t>
      </w:r>
    </w:p>
    <w:p>
      <w:pPr/>
      <w:r>
        <w:rPr>
          <w:lang w:val="pt_PT" w:bidi="pt_PT"/>
        </w:rPr>
      </w:r>
      <w:r>
        <w:rPr>
          <w:lang w:val="pt_PT" w:bidi="pt_PT"/>
        </w:rPr>
        <w:t>Expiação é o ritual que os sacerdotes realizam por uma pessoa culpada, para que a pessoa culpada possa estar em um bom relacionamento com Yahweh novamente. Nesse ritual, a pessoa culpada deve dar um carneiro ao sacerdote, que o sacerdote então sacrificará a Yahweh em nome da pessoa culpada.</w:t>
      </w:r>
    </w:p>
    <w:p>
      <w:pPr/>
      <w:r>
        <w:rPr>
          <w:lang w:val="pt_PT" w:bidi="pt_PT"/>
        </w:rPr>
      </w:r>
      <w:r>
        <w:rPr>
          <w:lang w:val="pt_PT" w:bidi="pt_PT"/>
        </w:rPr>
        <w:t>Parem aqui e discutam essa questão em grupo: o que as pessoas em sua cultura esperam que uma pessoa culpada faça para compensar o pecado dela? Vocês também podem discutir essa questão em grupo: como uma pessoa culpada em sua comunidade restaura ou paga o que tirou de alguém ou o dano que causou a alguém? Pause este áudio aqui.</w:t>
      </w:r>
    </w:p>
    <w:p>
      <w:pPr/>
      <w:r>
        <w:rPr>
          <w:lang w:val="pt_PT" w:bidi="pt_PT"/>
        </w:rPr>
      </w:r>
      <w:r>
        <w:rPr>
          <w:lang w:val="pt_PT" w:bidi="pt_PT"/>
        </w:rPr>
        <w:t>Podemos resumir as instruções de Yahweh dessa maneira: qualquer pessoa que pecar contra outra pessoa é infiel a Yahweh e é culpada, ou responsável, pelas consequências de seu pecado. A pessoa culpada deve fazer três coisas: primeiro, deve confessar seu pecado; em segundo lugar, deve pagar pelos danos resultantes de seu pecado, mais um quinto do valor total dos danos; e em terceiro lugar, deve dar um carneiro ao sacerdote para que o sacerdote possa fazer uma expiação pela pessoa culpada. Além do carneiro, a pessoa que peca deve pagar ao sacerdote o pagamento por seus danos, independentemente de a pessoa que ofendeu ter morrido ou não.</w:t>
      </w:r>
    </w:p>
    <w:p>
      <w:pPr/>
      <w:r>
        <w:rPr>
          <w:lang w:val="pt_PT" w:bidi="pt_PT"/>
        </w:rPr>
      </w:r>
      <w:r>
        <w:rPr>
          <w:lang w:val="pt_PT" w:bidi="pt_PT"/>
        </w:rPr>
        <w:t>Yahweh também disse que todas as doações, ou ofertas, que o povo de Israel deu aos sacerdotes eram santas e pertenciam aos sacerdotes. Essas dádivas poderiam incluir as porções remanescentes das ofertas do povo ou o pagamento que as pessoas davam aos sacerdotes por causa da culpa delas. As pessoas não podiam levar as ofertas de volta. A instrução de Yahweh ensina o povo de Israel a prover as necessidades dos sacerdotes. Essa passagem mostra o quanto Yahweh quer que o povo de Yahweh viva em paz uns com os outros.</w:t>
      </w:r>
    </w:p>
    <w:p>
      <w:pPr/>
      <w:r>
        <w:rPr>
          <w:lang w:val="pt_PT" w:bidi="pt_PT"/>
        </w:rPr>
      </w:r>
      <w:r>
        <w:rPr>
          <w:lang w:val="pt_PT" w:bidi="pt_PT"/>
        </w:rPr>
        <w:t>Parem aqui e discutam essa questão em grupo: como as pessoas em sua cultura cuidam dos sacerdotes ou líderes religiosos que as ajudam a manter seu relacionamento com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5.5–10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diz a Moisés para instruir o povo sobre o que fazer com as pessoas culpadas e infiéis que fazem coisas erradas umas com as outras.</w:t>
      </w:r>
    </w:p>
    <w:p>
      <w:pPr/>
      <w:r>
        <w:rPr>
          <w:lang w:val="pt_PT" w:bidi="pt_PT"/>
        </w:rPr>
      </w:r>
      <w:r>
        <w:rPr>
          <w:b/>
          <w:lang w:val="pt_PT" w:bidi="pt_PT"/>
        </w:rPr>
        <w:t>Na segunda cena:</w:t>
      </w:r>
      <w:r>
        <w:rPr>
          <w:lang w:val="pt_PT" w:bidi="pt_PT"/>
        </w:rPr>
        <w:t xml:space="preserve"> Yahweh diz a Moisés para instruir o povo sobre como cuidar dos sacerdotes.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sacerdotes</w:t>
      </w:r>
    </w:p>
    <w:p>
      <w:pPr/>
      <w:r>
        <w:rPr>
          <w:lang w:val="pt_PT" w:bidi="pt_PT"/>
        </w:rPr>
      </w:r>
      <w:r>
        <w:rPr>
          <w:lang w:val="pt_PT" w:bidi="pt_PT"/>
        </w:rPr>
        <w:t>Em grupo, prestem atenção às partes do cenário da passagem:</w:t>
      </w:r>
    </w:p>
    <w:p>
      <w:pPr/>
      <w:r>
        <w:rPr>
          <w:lang w:val="pt_PT" w:bidi="pt_PT"/>
        </w:rPr>
      </w:r>
      <w:r>
        <w:rPr>
          <w:lang w:val="pt_PT" w:bidi="pt_PT"/>
        </w:rPr>
        <w:t>Ao visualizar essa passagem, é importante lembrar que Moisés e o povo estavam no Sinai. O Sinai tem um deserto e uma montanha. Nessa passagem, Yahweh fala com Moisés, mas não sabemos onde Moisés está durante esse tempo. Moisés pode estar na montanha com Yahweh, ou Moisés pode estar no deserto abaixo da montanha com o povo. O que está claro é que eles ainda estão no Sinai.</w:t>
      </w:r>
    </w:p>
    <w:p>
      <w:pPr/>
      <w:r>
        <w:rPr>
          <w:lang w:val="pt_PT" w:bidi="pt_PT"/>
        </w:rPr>
      </w:r>
      <w:r>
        <w:rPr>
          <w:lang w:val="pt_PT" w:bidi="pt_PT"/>
        </w:rPr>
        <w:t>A passagem registra os discursos de Yahweh. Ao encenar a passagem, é importante encenar as cenas usando as próprias palavras que Yahweh falou na passagem.</w:t>
      </w:r>
    </w:p>
    <w:p>
      <w:pPr/>
      <w:r>
        <w:rPr>
          <w:lang w:val="pt_PT" w:bidi="pt_PT"/>
        </w:rPr>
      </w:r>
      <w:r>
        <w:rPr>
          <w:lang w:val="pt_PT" w:bidi="pt_PT"/>
        </w:rPr>
        <w:t>Na cena um, Yahweh diz que, quando um homem ou mulher peca contra outra pessoa, esse homem ou mulher está sendo infiel a Yahweh e é culpado ou culpada. Não sabemos o pecado exato sobre o qual Yahweh está falando aqui, mas provavelmente envolve pecados que resultam na perda de dinheiro, propriedade ou honra de outra pessoa. Cometer qualquer um desses pecados não apenas fere a vítima, mas também fere Yahweh, porque Yahweh considera tais pecados como desobediência e deslealdade a Yahweh. Qualquer pessoa que cometa esses pecados, seja homem ou mulher, é culpada. Uma pessoa culpada é uma pessoa que feriu ou ofendeu outra pessoa e deve pagar pelas consequências de suas ações.</w:t>
      </w:r>
    </w:p>
    <w:p>
      <w:pPr/>
      <w:r>
        <w:rPr>
          <w:lang w:val="pt_PT" w:bidi="pt_PT"/>
        </w:rPr>
      </w:r>
      <w:r>
        <w:rPr>
          <w:lang w:val="pt_PT" w:bidi="pt_PT"/>
        </w:rPr>
        <w:t>Parem e discutam essa questão em grupo: como as pessoas em sua cultura descrevem ou falam sobre uma pessoa culpada? Vocês podem compartilhar uma história sobre alguém que fez algo errado e teve que pagar pelas consequências de suas ações. Prestem atenção à história sobre a pessoa culpada e ouçam as palavras e emoções que o narrador usa. Pause este áudio aqui.</w:t>
      </w:r>
    </w:p>
    <w:p>
      <w:pPr/>
      <w:r>
        <w:rPr>
          <w:lang w:val="pt_PT" w:bidi="pt_PT"/>
        </w:rPr>
      </w:r>
      <w:r>
        <w:rPr>
          <w:lang w:val="pt_PT" w:bidi="pt_PT"/>
        </w:rPr>
        <w:t>Qualquer pessoa culpada deve assumir a responsabilidade por seu pecado fazendo três coisas: primeiro, a pessoa culpada deve confessar seu pecado; em segundo lugar, ela deve pagar à pessoa que ela ofendeu pelos danos resultantes do seu pecado, mais um quinto dos danos; e em terceiro lugar, essa pessoa deve dar um carneiro ao sacerdote para que o sacerdote possa fazer uma expiação pelo pecado dela. Lembrem-se de que um quinto é uma porção do valor total. Se uma pessoa dividir igualmente o valor total em cinco porções, cada uma dessas cinco porções será um quinto do valor total.</w:t>
      </w:r>
    </w:p>
    <w:p>
      <w:pPr/>
      <w:r>
        <w:rPr>
          <w:lang w:val="pt_PT" w:bidi="pt_PT"/>
        </w:rPr>
      </w:r>
      <w:r>
        <w:rPr>
          <w:lang w:val="pt_PT" w:bidi="pt_PT"/>
        </w:rPr>
        <w:t>Parem e discutam essa questão em grupo: como as pessoas em sua cultura podem descrever um quinto do valor total de um objeto? Tentem essa atividade em grupo: reúnam cinco itens, como cinco pedras ou cinco gravetos. Um quinto desses itens é um desses itens. Portanto, adicionem mais um item a esse grupo, para que vocês tenham seis itens agora. Vocês acrescentaram um quinto da quantidade à quantidade total. Vocês podem criar uma atividade para mostrar como isso se parece em sua cultura. Como vocês falam sobre adicionar porcentagens a uma quantidade total? Como vocês falarão sobre a restituição e o acréscimo de uma quinta parte? Pause este áudio aqui.</w:t>
      </w:r>
    </w:p>
    <w:p>
      <w:pPr/>
      <w:r>
        <w:rPr>
          <w:lang w:val="pt_PT" w:bidi="pt_PT"/>
        </w:rPr>
      </w:r>
      <w:r>
        <w:rPr>
          <w:lang w:val="pt_PT" w:bidi="pt_PT"/>
        </w:rPr>
        <w:t>Moisés também fala sobre o que fazer se a pessoa que o malfeitor feriu, ou um dos parentes próximos dessa pessoa, não estiver viva. Essas são informações extras sobre como lidar com uma situação incomum. Moisés inclui essas informações no meio das informações sobre as três coisas que uma pessoa deve fazer se tiver ferido outra pessoa. A pessoa culpada deve entregar o pagamento pelos seus danos a Yahweh, entregando o pagamento ao sacerdote, se a pessoa que ofendeu já tiver morrido. Vocês podem reordenar essas informações de uma maneira que faça sentido em seu idioma, se quiserem.</w:t>
      </w:r>
    </w:p>
    <w:p>
      <w:pPr/>
      <w:r>
        <w:rPr>
          <w:lang w:val="pt_PT" w:bidi="pt_PT"/>
        </w:rPr>
      </w:r>
      <w:r>
        <w:rPr>
          <w:lang w:val="pt_PT" w:bidi="pt_PT"/>
        </w:rPr>
        <w:t>Parem aqui e discutam em grupo: como vocês falarão sobre as três coisas que uma pessoa que feriu outra pessoa deve fazer? E então como vocês falarão sobre a situação especial em que eles devem pagar o sacerdote se não houver mais ninguém a quem fazer o pagamento? Pause este áudio aqui.</w:t>
      </w:r>
    </w:p>
    <w:p>
      <w:pPr/>
      <w:r>
        <w:rPr>
          <w:lang w:val="pt_PT" w:bidi="pt_PT"/>
        </w:rPr>
      </w:r>
      <w:r>
        <w:rPr>
          <w:lang w:val="pt_PT" w:bidi="pt_PT"/>
        </w:rPr>
        <w:t>Na cena dois, Yahweh diz que todas as contribuições santas que o povo de Israel dá ao sacerdote pertencem a Yahweh. Seja o que for que o sacerdote receba é considerado uma oferta a Yahweh, e agora pertence ao sacerdote. O povo não pode tomá-la de volta do sacerdote.</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5.5–10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sacerdotes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Yahweh diz a Moisés que qualquer um que ferir outra pessoa é culpado e deve confessar que fez algo errado. O culpado deve pagar o que deve à pessoa que causou um erro, e o culpado deve adicionar um quinto ao que for o retribuído.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realmente triste e chateado quando meu povo feriu um ao outro, porque eles estão sendo infiéis a mim”, ou: “Amo meu povo, e quero que eles amem uns aos outros também. É por isso que eles precisam saber que, quando ferem outra pessoa, eles também estão se ferindo, e ferindo a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diz que, se a vítima tiver morrido, o malfeitor deve pagar a restituição ao parente mais próximo. Se não houver o parente mais próximo, o malfeitor deve fazer o pagamento ao sacerdote. O malfeitor também deve dar um carneiro ao sacerdote para que o sacerdote possa fazer uma expiação pelo malfeitor. Qualquer coisa que um israelita der ao sacerdote sempre pertence ao sacerdote.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“Somos gratos aos sacerdotes, porque eles trabalham duro para ajudar o acampamento a permanecer puro e santo, para que Yahweh permaneça conosco”, ou: “Devemos amar nossos sacerdotes e ajudar a encontrar maneiras de apoiá-los no trabalho muito importante que eles fazem!” Pergunte à pessoa que interpreta o sacerdote: “O que você está sentindo ou pensando?” A pessoa pode responder coisas como: “Sinto-me realmente grato por Yahweh se lembrar de nós e cuidar de nós”, ou: “Quero sempre fazer um bom trabalho sendo a pessoa que faz a expiação pelos israelitas”.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5.5–10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Na presente passagem, </w:t>
      </w:r>
      <w:r>
        <w:rPr>
          <w:b/>
          <w:lang w:val="pt_PT" w:bidi="pt_PT"/>
        </w:rPr>
        <w:t>Yahweh</w:t>
      </w:r>
      <w:r>
        <w:rPr>
          <w:lang w:val="pt_PT" w:bidi="pt_PT"/>
        </w:rPr>
        <w:t xml:space="preserve"> diz a Moisés para instruir os </w:t>
      </w:r>
      <w:r>
        <w:rPr>
          <w:b/>
          <w:lang w:val="pt_PT" w:bidi="pt_PT"/>
        </w:rPr>
        <w:t>israelitas</w:t>
      </w:r>
      <w:r>
        <w:rPr>
          <w:lang w:val="pt_PT" w:bidi="pt_PT"/>
        </w:rPr>
        <w:t xml:space="preserve"> sobre o que fazer com as pessoas que cometem um pecado e como prover para os sacerdotes entre os israelitas. Yahweh dá essas instruções para que os relacionamentos entre o povo de Israel e com Yahweh permaneçam santos e puros. Por sua vez, Yahweh permanecerá no meio dos israelitas. Usem as mesmas palavras para Yahweh e israelitas que vocês usaram em passagens anteriores, e consultem o Glossário Mestre para mais informações sobre </w:t>
      </w:r>
      <w:r>
        <w:rPr>
          <w:lang w:val="pt_PT" w:bidi="pt_PT"/>
        </w:rPr>
        <w:t>Yahweh</w:t>
      </w:r>
      <w:r>
        <w:rPr>
          <w:lang w:val="pt_PT" w:bidi="pt_PT"/>
        </w:rPr>
        <w:t xml:space="preserve"> e </w:t>
      </w:r>
      <w:r>
        <w:rPr>
          <w:lang w:val="pt_PT" w:bidi="pt_PT"/>
        </w:rPr>
        <w:t>israelitas</w:t>
      </w:r>
      <w:r>
        <w:rPr>
          <w:lang w:val="pt_PT" w:bidi="pt_PT"/>
        </w:rPr>
        <w:t>.</w:t>
      </w:r>
    </w:p>
    <w:p>
      <w:pPr/>
      <w:r>
        <w:rPr>
          <w:lang w:val="pt_PT" w:bidi="pt_PT"/>
        </w:rPr>
      </w:r>
      <w:r>
        <w:rPr>
          <w:lang w:val="pt_PT" w:bidi="pt_PT"/>
        </w:rPr>
        <w:t xml:space="preserve">Yahweh diz que qualquer homem ou mulher que pecar contra outra pessoa de qualquer maneira é </w:t>
      </w:r>
      <w:r>
        <w:rPr>
          <w:b/>
          <w:lang w:val="pt_PT" w:bidi="pt_PT"/>
        </w:rPr>
        <w:t>infiel</w:t>
      </w:r>
      <w:r>
        <w:rPr>
          <w:lang w:val="pt_PT" w:bidi="pt_PT"/>
        </w:rPr>
        <w:t xml:space="preserve"> a Yahweh e é </w:t>
      </w:r>
      <w:r>
        <w:rPr>
          <w:b/>
          <w:lang w:val="pt_PT" w:bidi="pt_PT"/>
        </w:rPr>
        <w:t>culpado</w:t>
      </w:r>
      <w:r>
        <w:rPr>
          <w:lang w:val="pt_PT" w:bidi="pt_PT"/>
        </w:rPr>
        <w:t>. Uma pessoa é infiel se não fizer tudo o que promete fazer em uma aliança. A infidelidade inclui até mesmo agir de forma errada ou ser desleal com alguém — é uma traição do relacionamento. As pessoas são culpadas quando fazem algo que fere os outros, e elas devem pagar por isso.</w:t>
      </w:r>
    </w:p>
    <w:p>
      <w:pPr/>
      <w:r>
        <w:rPr>
          <w:lang w:val="pt_PT" w:bidi="pt_PT"/>
        </w:rPr>
      </w:r>
      <w:r>
        <w:rPr>
          <w:lang w:val="pt_PT" w:bidi="pt_PT"/>
        </w:rPr>
        <w:t xml:space="preserve">Parem aqui e discutam em grupo que palavras ou frases vocês usarão para </w:t>
      </w:r>
      <w:r>
        <w:rPr>
          <w:b/>
          <w:lang w:val="pt_PT" w:bidi="pt_PT"/>
        </w:rPr>
        <w:t>infiéis</w:t>
      </w:r>
      <w:r>
        <w:rPr>
          <w:lang w:val="pt_PT" w:bidi="pt_PT"/>
        </w:rPr>
        <w:t xml:space="preserve"> e </w:t>
      </w:r>
      <w:r>
        <w:rPr>
          <w:b/>
          <w:lang w:val="pt_PT" w:bidi="pt_PT"/>
        </w:rPr>
        <w:t>culpados</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Yahweh diz que qualquer pessoa culpada deve </w:t>
      </w:r>
      <w:r>
        <w:rPr>
          <w:b/>
          <w:lang w:val="pt_PT" w:bidi="pt_PT"/>
        </w:rPr>
        <w:t>confessar</w:t>
      </w:r>
      <w:r>
        <w:rPr>
          <w:lang w:val="pt_PT" w:bidi="pt_PT"/>
        </w:rPr>
        <w:t xml:space="preserve"> o </w:t>
      </w:r>
      <w:r>
        <w:rPr>
          <w:b/>
          <w:lang w:val="pt_PT" w:bidi="pt_PT"/>
        </w:rPr>
        <w:t>pecado</w:t>
      </w:r>
      <w:r>
        <w:rPr>
          <w:lang w:val="pt_PT" w:bidi="pt_PT"/>
        </w:rPr>
        <w:t xml:space="preserve"> que cometeu. Confessar significa dizer a verdade sobre algo que você fez de errado. Pecado significa desobedecer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Parem aqui e discutam em grupo que palavras ou frases vocês usarão para </w:t>
      </w:r>
      <w:r>
        <w:rPr>
          <w:b/>
          <w:lang w:val="pt_PT" w:bidi="pt_PT"/>
        </w:rPr>
        <w:t>confessar</w:t>
      </w:r>
      <w:r>
        <w:rPr>
          <w:lang w:val="pt_PT" w:bidi="pt_PT"/>
        </w:rPr>
        <w:t xml:space="preserve"> e para </w:t>
      </w:r>
      <w:r>
        <w:rPr>
          <w:b/>
          <w:lang w:val="pt_PT" w:bidi="pt_PT"/>
        </w:rPr>
        <w:t>pecado</w:t>
      </w:r>
      <w:r>
        <w:rPr>
          <w:lang w:val="pt_PT" w:bidi="pt_PT"/>
        </w:rPr>
        <w:t xml:space="preserve">. Procure a palavra </w:t>
      </w:r>
      <w:r>
        <w:rPr>
          <w:lang w:val="pt_PT" w:bidi="pt_PT"/>
        </w:rPr>
        <w:t>pecado</w:t>
      </w:r>
      <w:r>
        <w:rPr>
          <w:lang w:val="pt_PT" w:bidi="pt_PT"/>
        </w:rPr>
        <w:t xml:space="preserve">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Yahweh também diz que qualquer pessoa culpada deve fazer a </w:t>
      </w:r>
      <w:r>
        <w:rPr>
          <w:b/>
          <w:lang w:val="pt_PT" w:bidi="pt_PT"/>
        </w:rPr>
        <w:t>restituição</w:t>
      </w:r>
      <w:r>
        <w:rPr>
          <w:lang w:val="pt_PT" w:bidi="pt_PT"/>
        </w:rPr>
        <w:t xml:space="preserve"> total, ou pagar pelos danos, que resultam de seu pecado, acrescentando um quinto do valor total dos danos. Restituição significa devolver o que uma pessoa deve a outra pessoa. Um quinto é uma porção do valor total. Se o valor total for igualmente dividido em cinco porções, cada uma dessas cinco porções será um quinto do valor total. Em outras palavras, a pessoa culpada deve pagar à pessoa a quem ofendeu o valor total, mais um quinto do valor total dos danos.</w:t>
      </w:r>
    </w:p>
    <w:p>
      <w:pPr/>
      <w:r>
        <w:rPr>
          <w:lang w:val="pt_PT" w:bidi="pt_PT"/>
        </w:rPr>
      </w:r>
      <w:r>
        <w:rPr>
          <w:lang w:val="pt_PT" w:bidi="pt_PT"/>
        </w:rPr>
        <w:t xml:space="preserve">Parem aqui e discutam em grupo que palavras ou frases vocês usarão para </w:t>
      </w:r>
      <w:r>
        <w:rPr>
          <w:b/>
          <w:lang w:val="pt_PT" w:bidi="pt_PT"/>
        </w:rPr>
        <w:t>restituição</w:t>
      </w:r>
      <w:r>
        <w:rPr>
          <w:lang w:val="pt_PT" w:bidi="pt_PT"/>
        </w:rPr>
        <w:t xml:space="preserve"> ou pagamento, e </w:t>
      </w:r>
      <w:r>
        <w:rPr>
          <w:b/>
          <w:lang w:val="pt_PT" w:bidi="pt_PT"/>
        </w:rPr>
        <w:t>um quinto</w:t>
      </w:r>
      <w:r>
        <w:rPr>
          <w:lang w:val="pt_PT" w:bidi="pt_PT"/>
        </w:rPr>
        <w:t xml:space="preserve"> de um valor. Pause este áudio aqui.</w:t>
      </w:r>
    </w:p>
    <w:p>
      <w:pPr/>
      <w:r>
        <w:rPr>
          <w:lang w:val="pt_PT" w:bidi="pt_PT"/>
        </w:rPr>
      </w:r>
      <w:r>
        <w:rPr>
          <w:lang w:val="pt_PT" w:bidi="pt_PT"/>
        </w:rPr>
        <w:t xml:space="preserve">Yahweh continua e diz que, se a pessoa que foi ferida não tiver um parente próximo a quem o culpado deva pagar, o culpado deve entregar o seu pagamento a Yahweh, dando-o ao </w:t>
      </w:r>
      <w:r>
        <w:rPr>
          <w:b/>
          <w:lang w:val="pt_PT" w:bidi="pt_PT"/>
        </w:rPr>
        <w:t>sacerdote</w:t>
      </w:r>
      <w:r>
        <w:rPr>
          <w:lang w:val="pt_PT" w:bidi="pt_PT"/>
        </w:rPr>
        <w:t xml:space="preserve">. Sacerdotes eram pessoas que ajudavam os israelitas a conhecer Yahweh, e os sacerdotes levavam as pessoas até Yahweh. Os sacerdotes também ajudavam a restaurar o relacionamento entre Yahweh e o povo sempre que esse relacionamento era quebrado por causa dos pecados do povo. Usem a mesma palavra para sacerdote que vocês usaram em passagens anteriores e lembrem-se de que </w:t>
      </w:r>
      <w:r>
        <w:rPr>
          <w:lang w:val="pt_PT" w:bidi="pt_PT"/>
        </w:rPr>
        <w:t>sacerdote</w:t>
      </w:r>
      <w:r>
        <w:rPr>
          <w:lang w:val="pt_PT" w:bidi="pt_PT"/>
        </w:rPr>
        <w:t xml:space="preserve"> está no Glossário Mestre.</w:t>
      </w:r>
    </w:p>
    <w:p>
      <w:pPr/>
      <w:r>
        <w:rPr>
          <w:lang w:val="pt_PT" w:bidi="pt_PT"/>
        </w:rPr>
      </w:r>
      <w:r>
        <w:rPr>
          <w:lang w:val="pt_PT" w:bidi="pt_PT"/>
        </w:rPr>
        <w:t xml:space="preserve">A pessoa culpada deve fazer o pagamento ao sacerdote. A pessoa culpada também deve dar o </w:t>
      </w:r>
      <w:r>
        <w:rPr>
          <w:b/>
          <w:lang w:val="pt_PT" w:bidi="pt_PT"/>
        </w:rPr>
        <w:t>bode</w:t>
      </w:r>
      <w:r>
        <w:rPr>
          <w:lang w:val="pt_PT" w:bidi="pt_PT"/>
        </w:rPr>
        <w:t xml:space="preserve"> da </w:t>
      </w:r>
      <w:r>
        <w:rPr>
          <w:b/>
          <w:lang w:val="pt_PT" w:bidi="pt_PT"/>
        </w:rPr>
        <w:t>expiação</w:t>
      </w:r>
      <w:r>
        <w:rPr>
          <w:lang w:val="pt_PT" w:bidi="pt_PT"/>
        </w:rPr>
        <w:t xml:space="preserve"> ao sacerdote, para que o sacerdote possa expiar pela pessoa culpada. Um bode é o macho da cabra. Expiação é o ritual que os sacerdotes realizam pelos israelitas para que os israelitas possam ter um bom relacionamento com Yahweh novamente.</w:t>
      </w:r>
    </w:p>
    <w:p>
      <w:pPr/>
      <w:r>
        <w:rPr>
          <w:lang w:val="pt_PT" w:bidi="pt_PT"/>
        </w:rPr>
      </w:r>
      <w:r>
        <w:rPr>
          <w:lang w:val="pt_PT" w:bidi="pt_PT"/>
        </w:rPr>
        <w:t xml:space="preserve">Parem aqui e discutam em grupo que palavra ou frase vocês usarão para </w:t>
      </w:r>
      <w:r>
        <w:rPr>
          <w:b/>
          <w:lang w:val="pt_PT" w:bidi="pt_PT"/>
        </w:rPr>
        <w:t>bode</w:t>
      </w:r>
      <w:r>
        <w:rPr>
          <w:lang w:val="pt_PT" w:bidi="pt_PT"/>
        </w:rPr>
        <w:t xml:space="preserve"> e </w:t>
      </w:r>
      <w:r>
        <w:rPr>
          <w:b/>
          <w:lang w:val="pt_PT" w:bidi="pt_PT"/>
        </w:rPr>
        <w:t>expiação</w:t>
      </w:r>
      <w:r>
        <w:rPr>
          <w:lang w:val="pt_PT" w:bidi="pt_PT"/>
        </w:rPr>
        <w:t xml:space="preserve">. Procure </w:t>
      </w:r>
      <w:r>
        <w:rPr>
          <w:b/>
          <w:lang w:val="pt_PT" w:bidi="pt_PT"/>
        </w:rPr>
        <w:t>expiação</w:t>
      </w:r>
      <w:r>
        <w:rPr>
          <w:lang w:val="pt_PT" w:bidi="pt_PT"/>
        </w:rPr>
        <w:t xml:space="preserve">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Yahweh também diz que, quando um israelita dá uma </w:t>
      </w:r>
      <w:r>
        <w:rPr>
          <w:b/>
          <w:lang w:val="pt_PT" w:bidi="pt_PT"/>
        </w:rPr>
        <w:t>contribuição</w:t>
      </w:r>
      <w:r>
        <w:rPr>
          <w:lang w:val="pt_PT" w:bidi="pt_PT"/>
        </w:rPr>
        <w:t xml:space="preserve">, ou oferta, a Yahweh, ela se torna </w:t>
      </w:r>
      <w:r>
        <w:rPr>
          <w:b/>
          <w:lang w:val="pt_PT" w:bidi="pt_PT"/>
        </w:rPr>
        <w:t>santa</w:t>
      </w:r>
      <w:r>
        <w:rPr>
          <w:lang w:val="pt_PT" w:bidi="pt_PT"/>
        </w:rPr>
        <w:t xml:space="preserve">, ou sagrada, porque é separada para Yahweh. Todas essas coisas santas pertencem aos sacerdotes. Essas ofertas são as coisas que as pessoas dão aos sacerdotes, como as porções remanescentes das ofertas ou pagamentos por causa de sua culpa. Todas essas coisas são consideradas especiais, ou santas, destinadas apenas ao uso de Yahweh e dos sacerdotes. Usem a mesma palavra para santo que vocês usaram em passagens anteriores, e consultem a </w:t>
      </w:r>
      <w:r>
        <w:rPr>
          <w:lang w:val="pt_PT" w:bidi="pt_PT"/>
        </w:rPr>
        <w:t>santo</w:t>
      </w:r>
      <w:r>
        <w:rPr>
          <w:lang w:val="pt_PT" w:bidi="pt_PT"/>
        </w:rPr>
        <w:t xml:space="preserve"> no Glossário Mestre para mais informações.</w:t>
      </w:r>
    </w:p>
    <w:p>
      <w:pPr/>
      <w:r>
        <w:rPr>
          <w:lang w:val="pt_PT" w:bidi="pt_PT"/>
        </w:rPr>
      </w:r>
      <w:r>
        <w:rPr>
          <w:lang w:val="pt_PT" w:bidi="pt_PT"/>
        </w:rPr>
        <w:t xml:space="preserve">Parem aqui e discutam em grupo que palavra ou frase vocês usarão para </w:t>
      </w:r>
      <w:r>
        <w:rPr>
          <w:b/>
          <w:lang w:val="pt_PT" w:bidi="pt_PT"/>
        </w:rPr>
        <w:t>contribuição</w:t>
      </w:r>
      <w:r>
        <w:rPr>
          <w:lang w:val="pt_PT" w:bidi="pt_PT"/>
        </w:rPr>
        <w:t xml:space="preserve"> ou oferta a Yahweh. Traduzam contribuição da mesma maneira que vocês traduziram antes.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5:11–31</w:t>
      </w:r>
      <w:r>
        <w:rPr>
          <w:lang w:val="pt_PT" w:bidi="pt_PT"/>
        </w:rPr>
      </w:r>
    </w:p>
    <w:p>
      <w:pPr>
        <w:pStyle w:val="Heading3"/>
      </w:pPr>
      <w:r>
        <w:rPr>
          <w:lang w:val="pt_PT" w:bidi="pt_PT"/>
        </w:rPr>
        <w:t>Ouvir e Sentir</w:t>
      </w:r>
    </w:p>
    <w:p>
      <w:pPr/>
      <w:r>
        <w:rPr>
          <w:lang w:val="pt_PT" w:bidi="pt_PT"/>
        </w:rPr>
      </w:r>
      <w:r>
        <w:rPr>
          <w:lang w:val="pt_PT" w:bidi="pt_PT"/>
        </w:rPr>
        <w:t>Nesta etapa, ouçam Números 5.11–31 e guardem em seus corações.</w:t>
      </w:r>
    </w:p>
    <w:p>
      <w:pPr/>
      <w:r>
        <w:rPr>
          <w:lang w:val="pt_PT" w:bidi="pt_PT"/>
        </w:rPr>
      </w:r>
      <w:r>
        <w:rPr>
          <w:lang w:val="pt_PT" w:bidi="pt_PT"/>
        </w:rPr>
        <w:t>Ouçam uma versão em áudio de Números 5.11–31 três vezes, em três traduções diferentes, se possível. Pause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5.11–31 na tradução mais fácil de entender.</w:t>
      </w:r>
    </w:p>
    <w:p>
      <w:pPr/>
      <w:r>
        <w:rPr>
          <w:lang w:val="pt_PT" w:bidi="pt_PT"/>
        </w:rPr>
      </w:r>
      <w:r>
        <w:rPr>
          <w:lang w:val="pt_PT" w:bidi="pt_PT"/>
        </w:rPr>
        <w:t>A passagem anterior trouxe as instruções de Yahweh ao povo de Israel sobre o que eles devem fazer com as pessoas que cometem pecado e como prover para os sacerdotes entre os israelitas. A presente passagem é sobre as instruções de Yahweh para um ritual quando um marido suspeita que sua esposa está sendo infiel a ele. O propósito do ritual é determinar a culpa ou inocência da esposa. Yahweh dá essas instruções para que o povo de Israel permaneça santo e puro. Por sua vez, Yahweh permanecerá no meio do povo israelita.</w:t>
      </w:r>
    </w:p>
    <w:p>
      <w:pPr/>
      <w:r>
        <w:rPr>
          <w:lang w:val="pt_PT" w:bidi="pt_PT"/>
        </w:rPr>
      </w:r>
      <w:r>
        <w:rPr>
          <w:lang w:val="pt_PT" w:bidi="pt_PT"/>
        </w:rPr>
        <w:t>A passagem começa com Yahweh dizendo a Moisés o que o povo de Israel deve fazer quando um marido suspeita, mas não tem certeza, que sua esposa foi infiel a ele ao ter relações sexuais com outro homem. Yahweh leva muito a sério que maridos e esposas devem permanecer fiéis um ao outro, porque o casamento simboliza a aliança, ou forte promessa, entre Yahweh e o povo de Yahweh. Uma pessoa é infiel quando ele ou ela não é leal ao seu parceiro de aliança. Quando as pessoas se contaminam tendo relações sexuais com alguém com quem não são casadas, elas se tornam inaptas para estar na presença de Yahweh.</w:t>
      </w:r>
    </w:p>
    <w:p>
      <w:pPr/>
      <w:r>
        <w:rPr>
          <w:lang w:val="pt_PT" w:bidi="pt_PT"/>
        </w:rPr>
      </w:r>
      <w:r>
        <w:rPr>
          <w:lang w:val="pt_PT" w:bidi="pt_PT"/>
        </w:rPr>
        <w:t>Yahweh diz a Moisés que, se um marido não tiver evidências de que sua esposa tenha sido infiel, porque ninguém viu o que ela fez, mas o marido dela sente ciúmes e suspeita que sua esposa foi infiel, então o marido deve levar sua esposa até um sacerdote. Na antiga lei israelita, quando as pessoas acusam alguém de um crime, Yahweh requer pelo menos duas ou três testemunhas para determinar a culpa ou inocência da pessoa. Como o marido não tem certeza se sua esposa foi infiel, a única maneira de ele ter certeza é consultar Yahweh, uma vez que os israelitas em geral acreditam que Yahweh vê tudo e pode fazer julgamentos justos, mesmo em casos em que não há testemunhas. O sacerdote serve como representante de Yahweh entre eles. Ao trazer o assunto ao sacerdote, o marido está trazendo o assunto diante de Yahweh. Isso protege as esposas de serem acusadas injustamente apenas porque o marido está com ciúmes.</w:t>
      </w:r>
    </w:p>
    <w:p>
      <w:pPr/>
      <w:r>
        <w:rPr>
          <w:lang w:val="pt_PT" w:bidi="pt_PT"/>
        </w:rPr>
      </w:r>
      <w:r>
        <w:rPr>
          <w:lang w:val="pt_PT" w:bidi="pt_PT"/>
        </w:rPr>
        <w:t>Parem aqui e discutam essa questão em grupo: o que as pessoas em sua cultura fazem quando têm que decidir casos difíceis em que suspeitam que alguém fez algo errado, mas não têm provas? Pause este áudio aqui.</w:t>
      </w:r>
    </w:p>
    <w:p>
      <w:pPr/>
      <w:r>
        <w:rPr>
          <w:lang w:val="pt_PT" w:bidi="pt_PT"/>
        </w:rPr>
      </w:r>
      <w:r>
        <w:rPr>
          <w:lang w:val="pt_PT" w:bidi="pt_PT"/>
        </w:rPr>
        <w:t>Quando o marido traz sua esposa ao sacerdote, o marido também deve trazer uma oferta, ou um presente, em nome de sua esposa. A oferta deve ser um décimo de um efá de farinha de cevada. A cevada era um grão, como trigo e arroz, e um décimo de um efá de cevada é cerca de uma cesta, ou 3 a 4 quilos. Como a esposa precisa provar sua inocência, ela não pode fazer a oferta por conta própria, e é por isso que o marido deve fazer isso em nome de sua esposa. Além disso, o marido não deve derramar azeite sobre a cevada ou colocar incenso sobre ela. As pessoas fazem azeite ao espremerem azeitonas. O incenso é uma substância que vem de uma árvore. As pessoas comumente secam e reduzem essa substância a pó, o que então produz um aroma agradável. Quando as pessoas o usam em ofertas de grãos, elas o colocam com azeite para que, quando queimarem a oferta no altar, o aroma da oferta seja agradável a Yahweh. Nesse caso, não fica claro por que Yahweh disse que a oferta de grãos deve ser seca e não deve incluir azeite e incenso. É possível que Yahweh tenha exigido que a oferta de grãos fosse seca, porque ainda não sabemos se a mulher é culpada. Se ela for culpada, a oferta que ela daria seria seca. Em qualquer caso, essa oferta de cereais é chamada de oferta de cereais de ciúme, ou uma oferta de cereais de recordação. Seu propósito é lembrar a esposa da infidelidade que seu marido suspeita que ela esteja cometendo.</w:t>
      </w:r>
    </w:p>
    <w:p>
      <w:pPr/>
      <w:r>
        <w:rPr>
          <w:lang w:val="pt_PT" w:bidi="pt_PT"/>
        </w:rPr>
      </w:r>
      <w:r>
        <w:rPr>
          <w:lang w:val="pt_PT" w:bidi="pt_PT"/>
        </w:rPr>
        <w:t xml:space="preserve">Parem aqui e, em grupo, olhem para uma imagem de </w:t>
      </w:r>
      <w:r>
        <w:rPr>
          <w:lang w:val="pt_PT" w:bidi="pt_PT"/>
        </w:rPr>
        <w:t>farinha de cevada</w:t>
      </w:r>
      <w:r>
        <w:rPr>
          <w:lang w:val="pt_PT" w:bidi="pt_PT"/>
        </w:rPr>
        <w:t xml:space="preserve">, </w:t>
      </w:r>
      <w:r>
        <w:rPr>
          <w:lang w:val="pt_PT" w:bidi="pt_PT"/>
        </w:rPr>
        <w:t>azeite</w:t>
      </w:r>
      <w:r>
        <w:rPr>
          <w:lang w:val="pt_PT" w:bidi="pt_PT"/>
        </w:rPr>
        <w:t xml:space="preserve"> e </w:t>
      </w:r>
      <w:r>
        <w:rPr>
          <w:b/>
          <w:lang w:val="pt_PT" w:bidi="pt_PT"/>
        </w:rPr>
        <w:t>incenso</w:t>
      </w:r>
      <w:r>
        <w:rPr>
          <w:lang w:val="pt_PT" w:bidi="pt_PT"/>
        </w:rPr>
        <w:t>. Pause este áudio aqui.</w:t>
      </w:r>
    </w:p>
    <w:p>
      <w:pPr/>
      <w:r>
        <w:rPr>
          <w:lang w:val="pt_PT" w:bidi="pt_PT"/>
        </w:rPr>
      </w:r>
      <w:r>
        <w:rPr>
          <w:lang w:val="pt_PT" w:bidi="pt_PT"/>
        </w:rPr>
        <w:t>Depois que o marido realiza essas etapas, o sacerdote realizará um ritual, que Yahweh explica com grandes detalhes, porque o pecado suspeito é muito sério para Yahweh. Quando as pessoas cometem esse pecado, elas se contaminam, bem como todo o acampamento, e tornam o acampamento inapto para a presença santa de Yahweh. Portanto, não deve haver nenhum indício de infidelidade na comunidade israelita. Yahweh dá instruções claras e repetidas para esse ritual a fim de garantir que a verdade venha à tona e que o povo tome o curso correto de ação.</w:t>
      </w:r>
    </w:p>
    <w:p>
      <w:pPr/>
      <w:r>
        <w:rPr>
          <w:lang w:val="pt_PT" w:bidi="pt_PT"/>
        </w:rPr>
      </w:r>
      <w:r>
        <w:rPr>
          <w:lang w:val="pt_PT" w:bidi="pt_PT"/>
        </w:rPr>
        <w:t>A primeira coisa que o sacerdote fará é levar a mulher para o altar, onde ela ficará diante de Yahweh. O altar é uma plataforma elevada dentro do tabernáculo, onde o sacerdote oferece sacrifícios a Yahweh. Vocês se lembrarão de que o altar dentro do tabernáculo é o altar do incenso. O sacerdote tomará água santa, que é a água que os sacerdotes usam para lavar suas mãos e pés antes de servir no tabernáculo, e ele a colocará em um jarro feito de barro. Em seguida, o sacerdote colocará um pouco de pó ou sujeira que esteja no chão do tabernáculo na água santa.</w:t>
      </w:r>
    </w:p>
    <w:p>
      <w:pPr/>
      <w:r>
        <w:rPr>
          <w:lang w:val="pt_PT" w:bidi="pt_PT"/>
        </w:rPr>
      </w:r>
      <w:r>
        <w:rPr>
          <w:lang w:val="pt_PT" w:bidi="pt_PT"/>
        </w:rPr>
        <w:t xml:space="preserve">Parem aqui e, em grupo, olhem para uma imagem de um </w:t>
      </w:r>
      <w:r>
        <w:rPr>
          <w:lang w:val="pt_PT" w:bidi="pt_PT"/>
        </w:rPr>
        <w:t>jarro de barro</w:t>
      </w:r>
      <w:r>
        <w:rPr>
          <w:lang w:val="pt_PT" w:bidi="pt_PT"/>
        </w:rPr>
        <w:t xml:space="preserve">, o </w:t>
      </w:r>
      <w:r>
        <w:rPr>
          <w:b/>
          <w:lang w:val="pt_PT" w:bidi="pt_PT"/>
        </w:rPr>
        <w:t>altar dentro do tabernáculo</w:t>
      </w:r>
      <w:r>
        <w:rPr>
          <w:lang w:val="pt_PT" w:bidi="pt_PT"/>
        </w:rPr>
        <w:t xml:space="preserve"> e o </w:t>
      </w:r>
      <w:r>
        <w:rPr>
          <w:lang w:val="pt_PT" w:bidi="pt_PT"/>
        </w:rPr>
        <w:t>tabernáculo</w:t>
      </w:r>
      <w:r>
        <w:rPr>
          <w:lang w:val="pt_PT" w:bidi="pt_PT"/>
        </w:rPr>
        <w:t>. Pause este áudio aqui.</w:t>
      </w:r>
    </w:p>
    <w:p>
      <w:pPr/>
      <w:r>
        <w:rPr>
          <w:lang w:val="pt_PT" w:bidi="pt_PT"/>
        </w:rPr>
      </w:r>
      <w:r>
        <w:rPr>
          <w:lang w:val="pt_PT" w:bidi="pt_PT"/>
        </w:rPr>
        <w:t>O sacerdote novamente apresentará a mulher diante de Yahweh. Em seguida, o sacerdote deve desamarrar ou descobrir os cabelos da mulher e colocar nas mãos dela a oferta de grãos. Na cultura israelita, as mulheres tipicamente cobriam seus cabelos, mas às vezes, elas descobriam seus cabelos como um sinal de impureza ou vergonha. Quando o sacerdote descobre os cabelos da mulher, ele mostra que ela pode estar impura ou envergonhada, porque ela pode ter sido infiel a seu marido. Enquanto isso, o sacerdote segurará em sua mão a água amarga que traz uma maldição. Esse é o jarro de argila com água santa e pó do chão do tabernáculo. Quando a mulher beber a água no final do ritual, Yahweh a amaldiçoará se ela for culpada. A vida dela se tornará difícil.</w:t>
      </w:r>
    </w:p>
    <w:p>
      <w:pPr/>
      <w:r>
        <w:rPr>
          <w:lang w:val="pt_PT" w:bidi="pt_PT"/>
        </w:rPr>
      </w:r>
      <w:r>
        <w:rPr>
          <w:lang w:val="pt_PT" w:bidi="pt_PT"/>
        </w:rPr>
        <w:t>Parem aqui e discutam essa questão em grupo: como uma pessoa em sua cultura se pareceria se ela fosse amaldiçoada por Deus? O que outras pessoas podem fazer com indivíduos que elas acham que Deus amaldiçoou? Pause este áudio aqui.</w:t>
      </w:r>
    </w:p>
    <w:p>
      <w:pPr/>
      <w:r>
        <w:rPr>
          <w:lang w:val="pt_PT" w:bidi="pt_PT"/>
        </w:rPr>
      </w:r>
      <w:r>
        <w:rPr>
          <w:lang w:val="pt_PT" w:bidi="pt_PT"/>
        </w:rPr>
        <w:t>Antes de a mulher beber a água, o sacerdote fará com que a mulher preste um juramento, ou uma promessa, diante de Yahweh. A mulher tem que concordar com a condição de Yahweh. Se ela não tiver tido um relacionamento sexual com nenhum homem que não seja seu marido, enquanto estiver legalmente casada com seu marido, então a água amarga que traz uma maldição não a ferirá. Mas se a mulher se contaminar tendo um relacionamento sexual com outro homem enquanto ela for legalmente casada com seu marido, então o sacerdote declarará uma maldição sobre a mulher. O sacerdote pedirá a Yahweh que amaldiçoe a mulher entre o povo dela. Qualquer pessoa que Yahweh amaldiçoar sofre vergonha e rejeição. Outras pessoas também amaldiçoarão a mulher e farão dela um exemplo para casos futuros.</w:t>
      </w:r>
    </w:p>
    <w:p>
      <w:pPr/>
      <w:r>
        <w:rPr>
          <w:lang w:val="pt_PT" w:bidi="pt_PT"/>
        </w:rPr>
      </w:r>
      <w:r>
        <w:rPr>
          <w:lang w:val="pt_PT" w:bidi="pt_PT"/>
        </w:rPr>
        <w:t>Além disso, a maldição de Yahweh também impedirá que a mulher infiel conceba. Se ela já estiver grávida, a criança dentro dela morrerá. O abdômen da mulher, ou área do estômago, inchará de modo que ela não seja mais capaz de conceber; ela será estéril. A esterilidade dela será um sinal da maldição de Yahweh. O sacerdote pedirá que a água amarga que traz uma maldição entre no corpo da mulher, e isso é o que fará seu abdômen inchar, e seu bebê morrerá dentro dela se ela estiver grávida. Depois que o sacerdote fala esse juramento, a mulher deve concordar com o juramento, dizendo: “Amém, amém”. A palavra “amém” significa “assim seja” ou “concordo”. Aqui, esta palavra é dita duas vezes para expressar o pleno acordo da mulher com o juramento que Yahweh colocou diante dela. O sacerdote escreverá essas maldições em um rolo ou um livro. Um rolo é um pedaço de material que as pessoas usavam para escrever.</w:t>
      </w:r>
    </w:p>
    <w:p>
      <w:pPr/>
      <w:r>
        <w:rPr>
          <w:lang w:val="pt_PT" w:bidi="pt_PT"/>
        </w:rPr>
      </w:r>
      <w:r>
        <w:rPr>
          <w:lang w:val="pt_PT" w:bidi="pt_PT"/>
        </w:rPr>
        <w:t>Parem aqui e discutam essa questão em grupo: Quais materiais as pessoas em sua cultura usam para escrever? Pause este áudio aqui.</w:t>
      </w:r>
    </w:p>
    <w:p>
      <w:pPr/>
      <w:r>
        <w:rPr>
          <w:lang w:val="pt_PT" w:bidi="pt_PT"/>
        </w:rPr>
      </w:r>
      <w:r>
        <w:rPr>
          <w:lang w:val="pt_PT" w:bidi="pt_PT"/>
        </w:rPr>
        <w:t>Depois que o sacerdote escreve essas maldições em um rolo, ele então deve lavar as maldições, colocando o rolo na água amarga. Dessa maneira, as maldições se misturarão com a água. O sacerdote fará a mulher beber a água que traz a maldição, para que ela entre no corpo da mulher e cause sua grande dor. Mas antes do sacerdote fazer a mulher beber a água, o sacerdote primeiro tirará a oferta de grãos de ciúmes da mão da mulher e a agitará diante de Yahweh, talvez levantando-a. Então o sacerdote trará a oferta ao altar. O sacerdote deve pegar uma porção da oferta de grãos como oferta memorial e a queimar no altar. Yahweh quer que os israelitas se lembrem desse ritual para que eles evitem a infidelidade a todo custo.</w:t>
      </w:r>
    </w:p>
    <w:p>
      <w:pPr/>
      <w:r>
        <w:rPr>
          <w:lang w:val="pt_PT" w:bidi="pt_PT"/>
        </w:rPr>
      </w:r>
      <w:r>
        <w:rPr>
          <w:lang w:val="pt_PT" w:bidi="pt_PT"/>
        </w:rPr>
        <w:t>Depois disso, o sacerdote pedirá à mulher para beber a água. Se a mulher for culpada de se contaminar e ser infiel a seu marido, a água que traz uma maldição entrará no corpo da mulher e causará uma grande dor a ela. Então o corpo da mulher inchará, e se ela estiver grávida, o bebê morrerá. Além disso, a mulher será uma maldição entre seu povo. Isso significa que Yahweh amaldiçoará a mulher, e as pessoas ao seu redor também a amaldiçoarão. Mas se a mulher não for culpada de se contaminar, e ela estiver limpa e, portanto, apta para estar na presença de Yahweh, então ela estará livre de punição e será capaz de conceber filhos. É importante entender que a água em si não tem poderes mágicos. É Yahweh quem causa a punição ou a bênção.</w:t>
      </w:r>
    </w:p>
    <w:p>
      <w:pPr/>
      <w:r>
        <w:rPr>
          <w:lang w:val="pt_PT" w:bidi="pt_PT"/>
        </w:rPr>
      </w:r>
      <w:r>
        <w:rPr>
          <w:lang w:val="pt_PT" w:bidi="pt_PT"/>
        </w:rPr>
        <w:t>Yahweh disse que essa é a lei nos casos em que uma mulher seja infiel ou onde o marido de uma mulher suspeita que ela seja infiel. Yahweh repete o propósito da lei para que todos o entendam. O marido deve trazer sua esposa ao sacerdote. O sacerdote levará a mulher ao altar, a apresentará diante de Yahweh e realizará todos os rituais que Yahweh ordenou. O marido será inocente de ações erradas, o que significa que Yahweh não punirá o marido por seu ciúme ou suspeita. Mas a mulher sofrerá as consequências de seu pecado. Isso significa que Yahweh a responsabilizará por seu pecado. Essa lei, portanto, reconhece Yahweh como o juiz em qualquer um dos casos. É Yahweh quem determina o que fazer e qual é a punição. A comunidade não pode punir alguém apenas porque a comunidade suspeita que essa pessoa tenha cometido uma ação errada. A lei permite que a pessoa acusada prove que é inocente. Yahweh leva a sério a manutenção da santidade no acampamento, e é por isso que Yahweh não permite que ninguém entre seu povo seja infiel.</w:t>
      </w:r>
    </w:p>
    <w:p>
      <w:pPr/>
      <w:r>
        <w:rPr>
          <w:lang w:val="pt_PT" w:bidi="pt_PT"/>
        </w:rPr>
      </w:r>
      <w:r>
        <w:rPr>
          <w:lang w:val="pt_PT" w:bidi="pt_PT"/>
        </w:rPr>
        <w:t>Parem aqui e discutam essa questão em grupo: o que os homens e mulheres casados em sua cultura fazem quando suspeitam que seu cônjuge seja infiel?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5.11–31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dá instruções sobre o que um marido deve fazer quando o marido sente ciúmes de sua esposa, porque ele suspeita que ela seja infiel.</w:t>
      </w:r>
    </w:p>
    <w:p>
      <w:pPr/>
      <w:r>
        <w:rPr>
          <w:lang w:val="pt_PT" w:bidi="pt_PT"/>
        </w:rPr>
      </w:r>
      <w:r>
        <w:rPr>
          <w:b/>
          <w:lang w:val="pt_PT" w:bidi="pt_PT"/>
        </w:rPr>
        <w:t>Na segunda cena:</w:t>
      </w:r>
      <w:r>
        <w:rPr>
          <w:lang w:val="pt_PT" w:bidi="pt_PT"/>
        </w:rPr>
        <w:t xml:space="preserve"> Yahweh dá instruções ao sacerdote sobre como se preparar para o ritual que a esposa suspeita deve realizar para determinar sua culpa ou inocência.</w:t>
      </w:r>
    </w:p>
    <w:p>
      <w:pPr/>
      <w:r>
        <w:rPr>
          <w:lang w:val="pt_PT" w:bidi="pt_PT"/>
        </w:rPr>
      </w:r>
      <w:r>
        <w:rPr>
          <w:b/>
          <w:lang w:val="pt_PT" w:bidi="pt_PT"/>
        </w:rPr>
        <w:t>Na terceira cena:</w:t>
      </w:r>
      <w:r>
        <w:rPr>
          <w:lang w:val="pt_PT" w:bidi="pt_PT"/>
        </w:rPr>
        <w:t xml:space="preserve"> Yahweh dá instruções ao sacerdote sobre como realizar o ritual com a esposa suspeita para verificar sua culpa ou inocência.</w:t>
      </w:r>
    </w:p>
    <w:p>
      <w:pPr/>
      <w:r>
        <w:rPr>
          <w:lang w:val="pt_PT" w:bidi="pt_PT"/>
        </w:rPr>
      </w:r>
      <w:r>
        <w:rPr>
          <w:b/>
          <w:lang w:val="pt_PT" w:bidi="pt_PT"/>
        </w:rPr>
        <w:t>Na quarta cena:</w:t>
      </w:r>
      <w:r>
        <w:rPr>
          <w:lang w:val="pt_PT" w:bidi="pt_PT"/>
        </w:rPr>
        <w:t xml:space="preserve"> Yahweh resume a lei sobre o ciúme.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Um sacerdote</w:t>
      </w:r>
    </w:p>
    <w:p>
      <w:pPr>
        <w:pStyle w:val="ListBullet"/>
        <w:spacing w:line="240" w:lineRule="auto"/>
        <w:ind w:left="720"/>
      </w:pPr>
      <w:r>
        <w:rPr>
          <w:lang w:val="pt_PT" w:bidi="pt_PT"/>
        </w:rPr>
      </w:r>
      <w:r>
        <w:rPr>
          <w:lang w:val="pt_PT" w:bidi="pt_PT"/>
        </w:rPr>
        <w:t>Um marido</w:t>
      </w:r>
    </w:p>
    <w:p>
      <w:pPr>
        <w:pStyle w:val="ListBullet"/>
        <w:spacing w:line="240" w:lineRule="auto"/>
        <w:ind w:left="720"/>
      </w:pPr>
      <w:r>
        <w:rPr>
          <w:lang w:val="pt_PT" w:bidi="pt_PT"/>
        </w:rPr>
      </w:r>
      <w:r>
        <w:rPr>
          <w:lang w:val="pt_PT" w:bidi="pt_PT"/>
        </w:rPr>
        <w:t>Uma esposa</w:t>
      </w:r>
    </w:p>
    <w:p>
      <w:pPr/>
      <w:r>
        <w:rPr>
          <w:lang w:val="pt_PT" w:bidi="pt_PT"/>
        </w:rPr>
      </w:r>
      <w:r>
        <w:rPr>
          <w:lang w:val="pt_PT" w:bidi="pt_PT"/>
        </w:rPr>
        <w:t>Em grupo, prestem atenção às partes do cenário da passagem:</w:t>
      </w:r>
    </w:p>
    <w:p>
      <w:pPr/>
      <w:r>
        <w:rPr>
          <w:lang w:val="pt_PT" w:bidi="pt_PT"/>
        </w:rPr>
      </w:r>
      <w:r>
        <w:rPr>
          <w:lang w:val="pt_PT" w:bidi="pt_PT"/>
        </w:rPr>
        <w:t>Ao visualizar essa passagem, é importante lembrar que Moisés e o povo estavam no Sinai. O Sinai tem um deserto e uma montanha. Nessa passagem, Yahweh fala com Moisés, mas não sabemos onde Moisés está durante esse tempo. Moisés pode estar na montanha com Deus, ou Moisés pode estar no deserto abaixo da montanha com o povo. O que fica claro é que eles ainda estão ao redor do Sinai.</w:t>
      </w:r>
    </w:p>
    <w:p>
      <w:pPr/>
      <w:r>
        <w:rPr>
          <w:lang w:val="pt_PT" w:bidi="pt_PT"/>
        </w:rPr>
      </w:r>
      <w:r>
        <w:rPr>
          <w:lang w:val="pt_PT" w:bidi="pt_PT"/>
        </w:rPr>
        <w:t>A maior parte da passagem registra os discursos de Yahweh a Moisés. Ao encenar a passagem, é importante encenar as cenas usando as próprias palavras que Yahweh falou na passagem.</w:t>
      </w:r>
    </w:p>
    <w:p>
      <w:pPr/>
      <w:r>
        <w:rPr>
          <w:lang w:val="pt_PT" w:bidi="pt_PT"/>
        </w:rPr>
      </w:r>
      <w:r>
        <w:rPr>
          <w:lang w:val="pt_PT" w:bidi="pt_PT"/>
        </w:rPr>
        <w:t>Na cena um, Yahweh dá instruções sobre o que fazer quando um marido suspeita que sua esposa foi infiel a ele ao ter relações sexuais com outro homem, enquanto ela está legalmente casada com seu marido. O marido não sabe se a esposa foi infiel, porque sua infidelidade pode ter estado escondida dos olhos dele, o que significa que o marido não flagrou sua esposa no ato de infidelidade. Além disso, não há testemunhas.</w:t>
      </w:r>
    </w:p>
    <w:p>
      <w:pPr/>
      <w:r>
        <w:rPr>
          <w:lang w:val="pt_PT" w:bidi="pt_PT"/>
        </w:rPr>
      </w:r>
      <w:r>
        <w:rPr>
          <w:lang w:val="pt_PT" w:bidi="pt_PT"/>
        </w:rPr>
        <w:t>Parem aqui e discutam essa questão em grupo: como as pessoas em sua cultura descrevem o comportamento de uma pessoa casada que tem relações sexuais com uma pessoa que não é seu cônjuge? Qual palavra ou palavras eles usam? Pause este áudio aqui.</w:t>
      </w:r>
    </w:p>
    <w:p>
      <w:pPr/>
      <w:r>
        <w:rPr>
          <w:lang w:val="pt_PT" w:bidi="pt_PT"/>
        </w:rPr>
      </w:r>
      <w:r>
        <w:rPr>
          <w:lang w:val="pt_PT" w:bidi="pt_PT"/>
        </w:rPr>
        <w:t>Quando o marido se sente dessa maneira, ele deve trazer sua esposa ao sacerdote. Em outras palavras, se a esposa foi infiel ou não, se o marido sentir ciúmes de sua esposa, o marido deve trazer sua esposa ao sacerdote. Então, o sacerdote deve realizar um ritual com a mulher para determinar se ela é inocente ou culpada.</w:t>
      </w:r>
    </w:p>
    <w:p>
      <w:pPr/>
      <w:r>
        <w:rPr>
          <w:lang w:val="pt_PT" w:bidi="pt_PT"/>
        </w:rPr>
      </w:r>
      <w:r>
        <w:rPr>
          <w:lang w:val="pt_PT" w:bidi="pt_PT"/>
        </w:rPr>
        <w:t>Parem aqui e discutam essa questão em grupo: como as pessoas em sua cultura descrevem o ciúme? Qual palavra ou palavras eles usam? Pause este áudio aqui.</w:t>
      </w:r>
    </w:p>
    <w:p>
      <w:pPr/>
      <w:r>
        <w:rPr>
          <w:lang w:val="pt_PT" w:bidi="pt_PT"/>
        </w:rPr>
      </w:r>
      <w:r>
        <w:rPr>
          <w:lang w:val="pt_PT" w:bidi="pt_PT"/>
        </w:rPr>
        <w:t>Na cena dois, o sacerdote começa a preparação para o ritual da mulher, levando-a a ficar diante de Yahweh. Como o ritual envolve uma oferta, o sacerdote provavelmente levará a mulher a ficar ao lado do altar. O sacerdote colocará um pouco de pó do chão do tabernáculo na água que esteja em um jarro de argila — essa é a água santa, ou amarga. Depois disso, Yahweh repete o mandamento ao sacerdote de que a mulher fique diante de Yahweh. Essa repetição mostra que esse mandamento é importante. Então o sacerdote preparará a mulher, soltando seus cabelos — nada deve amarrar seus cabelos. Então o sacerdote colocará a oferta de grãos nas mãos da mulher. O sacerdote segurará a água santa para o ritual. Depois disso, o sacerdote pedirá à mulher que faça um juramento. Isso significa que o sacerdote fará com que a mulher concorde com a maldição que Yahweh estabelecerá para decidir sua culpa ou inocência. Nesse momento, Yahweh diz ao sacerdote as palavras exatas a serem usadas. Yahweh diz que, se nenhum outro homem, além do marido da mulher, tiver tido relações sexuais com ela, e se descobrir que a mulher não se contaminou e se tornou infiel, então a mulher será livre da amargura que teria resultado da maldição de Yahweh. Mas se a mulher se desviar, enquanto estiver legalmente casada com seu marido, e se contaminar tendo relações sexuais com outro homem, então Yahweh fará dela uma maldição entre seu povo. Yahweh fará isso, fazendo a coxa dela, ou parte superior da perna, definhar e seu corpo inchar. Isso significa que a mulher não será mais capaz de ter bebês. Como resultado, o bebê dentro dela morrerá se ela estiver grávida, e ela não conceberá um bebê novamente. O sacerdote mencionará que é a água amarga que Yahweh usará para amaldiçoá-la, para que seu corpo inche, e o bebê morrerá se ela estiver grávida. Essa repetição enfatiza a maldição de Yahweh sobre a mulher, se ela for provada infiel. No final dessa cena, a mulher concordará, dizendo: “Amém, amém”.</w:t>
      </w:r>
    </w:p>
    <w:p>
      <w:pPr/>
      <w:r>
        <w:rPr>
          <w:lang w:val="pt_PT" w:bidi="pt_PT"/>
        </w:rPr>
      </w:r>
      <w:r>
        <w:rPr>
          <w:lang w:val="pt_PT" w:bidi="pt_PT"/>
        </w:rPr>
        <w:t>Parem aqui e discutam em grupo como vocês dirão em seu idioma as coisas que o sacerdote deve dizer à mulher. Como vocês falam sobre as mulheres não serem mais capazes de ter filhos? Aqui, as pessoas falam sobre a coxa da mulher definhando e seu útero inchando. De que maneiras especiais vocês falam sobre esse assunto? Pause este áudio aqui.</w:t>
      </w:r>
    </w:p>
    <w:p>
      <w:pPr/>
      <w:r>
        <w:rPr>
          <w:lang w:val="pt_PT" w:bidi="pt_PT"/>
        </w:rPr>
      </w:r>
      <w:r>
        <w:rPr>
          <w:lang w:val="pt_PT" w:bidi="pt_PT"/>
        </w:rPr>
        <w:t>Na cena três, o sacerdote começa a realizar o ritual. Primeiro, o sacerdote escreverá a maldição em um rolo, e então o sacerdote lavará a escrita na água que foi misturada com pó. Não sabemos exatamente como o sacerdote lavará o escrito. A ordem das ações do sacerdote pode soar confusa aqui. Primeiro, o sacerdote tirará a oferta de grãos que a mulher está segurando, e o sacerdote a agitará, ou a levantará na frente do altar a Yahweh. Então o sacerdote pegará um punhado de grãos e o queimará no altar. Então, o sacerdote pedirá à mulher para beber a água amarga que traz uma maldição. Se a mulher se contaminou e foi infiel a seu marido, então, quando a mulher beber a água, a água que traz uma maldição entrará no corpo da mulher e causará sua grande dor. A coxa da mulher cairá, seu útero inchará, o bebê morrerá se a mulher estiver grávida, e a mulher será uma maldição entre seu povo. Essas são todas as maneiras de falar sobre a mulher não ser mais capaz de ter filhos.</w:t>
      </w:r>
    </w:p>
    <w:p>
      <w:pPr/>
      <w:r>
        <w:rPr>
          <w:lang w:val="pt_PT" w:bidi="pt_PT"/>
        </w:rPr>
      </w:r>
      <w:r>
        <w:rPr>
          <w:lang w:val="pt_PT" w:bidi="pt_PT"/>
        </w:rPr>
        <w:t>Mas se a mulher não se contaminou tendo relações sexuais com qualquer homem que não seja seu marido, então a mulher estará livre da punição de Yahweh, e ela será capaz de conceber filhos.</w:t>
      </w:r>
    </w:p>
    <w:p>
      <w:pPr/>
      <w:r>
        <w:rPr>
          <w:lang w:val="pt_PT" w:bidi="pt_PT"/>
        </w:rPr>
      </w:r>
      <w:r>
        <w:rPr>
          <w:lang w:val="pt_PT" w:bidi="pt_PT"/>
        </w:rPr>
        <w:t>Parem aqui e discutam essa questão em grupo: como vocês descreveriam, ou listariam em seu idioma, cada uma das etapas que o sacerdote deve seguir no ritual? Pause este áudio aqui.</w:t>
      </w:r>
    </w:p>
    <w:p>
      <w:pPr/>
      <w:r>
        <w:rPr>
          <w:lang w:val="pt_PT" w:bidi="pt_PT"/>
        </w:rPr>
      </w:r>
      <w:r>
        <w:rPr>
          <w:lang w:val="pt_PT" w:bidi="pt_PT"/>
        </w:rPr>
        <w:t>Na cena quatro, Yahweh resume a lei do ciúme. Quando uma esposa se desvia e se torna infiel a seu marido, enquanto ela ainda está legalmente casada com ele, ou quando o marido sente ciúmes de sua esposa, porque suspeita que ela foi infiel a ele, o marido deve apresentar sua esposa diante de Yahweh, trazendo-a a um sacerdote, e o sacerdote deve fazer tudo o que Yahweh instruiu nessa lei. As pessoas não punirão o homem, ou marido, por seu ciúme ou suspeita, mas a mulher carregará sua iniquidade se for culpada, o que significa que ela será responsável por seu pecado.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5.11–31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Um sacerdote</w:t>
      </w:r>
    </w:p>
    <w:p>
      <w:pPr>
        <w:pStyle w:val="ListBullet"/>
        <w:spacing w:line="240" w:lineRule="auto"/>
        <w:ind w:left="720"/>
      </w:pPr>
      <w:r>
        <w:rPr>
          <w:lang w:val="pt_PT" w:bidi="pt_PT"/>
        </w:rPr>
      </w:r>
      <w:r>
        <w:rPr>
          <w:lang w:val="pt_PT" w:bidi="pt_PT"/>
        </w:rPr>
        <w:t>Um marido</w:t>
      </w:r>
    </w:p>
    <w:p>
      <w:pPr>
        <w:pStyle w:val="ListBullet"/>
        <w:spacing w:line="240" w:lineRule="auto"/>
        <w:ind w:left="720"/>
      </w:pPr>
      <w:r>
        <w:rPr>
          <w:lang w:val="pt_PT" w:bidi="pt_PT"/>
        </w:rPr>
      </w:r>
      <w:r>
        <w:rPr>
          <w:lang w:val="pt_PT" w:bidi="pt_PT"/>
        </w:rPr>
        <w:t>Uma esposa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Yahweh dá instruções sobre o que um marido deve fazer quando sente ciúmes de sua esposa, porque ele suspeita que ela seja infiel.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“O que você está sentindo ou pensando?” A pessoa pode responder coisas como: “Sinto que minha esposa está sendo infiel a mim, mas não tenho como provar isso. Estou chateado, e não sei o que fazer! Mas sei que Yahweh sabe a verdade, então devo trazer esse caso diante de Yahweh”, ou, “Estou magoado apenas de pensar na possibilidade de minha esposa ter sido infiel a mim. Me pergunto o que fiz de errado que a encorajou a fazer isso comigo!"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dá instruções ao sacerdote sobre se preparar para o julgamento ao qual a esposa suspeita deve se submeter para determinar sua culpa ou inocência.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sacerdote: “O que você está sentindo ou pensando?” A pessoa pode responder coisas como: “Essa é uma tarefa difícil para mim, porque sei que a mulher sentirá dor. Mas eu amo a Yahweh, então obedecerei às instruções de Yahweh”, ou, “Essa é uma provação difícil, mas espero que isso ajude a revelar a verdade, e isso sirva como uma lição a todos sobre o quão importante é a fidelidade a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Yahweh dá instruções ao sacerdote sobre como realizar o julgamento com a esposa suspeita.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esposa: “O que você está sentindo ou pensando?” A pessoa pode responder coisas como: “Sei que fui fiel a meu marido, então tenho certeza de que não serei ferida pela água que traz uma maldição. Graças a Yahweh por essa lei que me protege de ser acusada injustamente! Talvez eu possa ter um bom relacionamento com meu marido agora!" ou, “Oh não! Fui infiel a meu marido, e estou prestes a sofrer as consequências de meu pecado! Estou preocupado e com medo, porque certamente sofrerei por causa da maldição de Yahweh depois disso!”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Yahweh resume a lei sobre o ciúme.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“Fico muito chateado quando há qualquer indício de infidelidade entre meu povo”, ou: “Espero que meu povo perceba o quanto odeio a infidelidade, e o quanto amo a fidelidade”.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5.11–31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diz a Moisés o que dizer aos israelitas quando um marido sente ciúmes de sua esposa. O nome de Deus usado em toda essa passagem é o nome pessoal de Deus, Yahweh. Procure </w:t>
      </w:r>
      <w:r>
        <w:rPr>
          <w:b/>
          <w:lang w:val="pt_PT" w:bidi="pt_PT"/>
        </w:rPr>
        <w:t>Yahweh</w:t>
      </w:r>
      <w:r>
        <w:rPr>
          <w:lang w:val="pt_PT" w:bidi="pt_PT"/>
        </w:rPr>
        <w:t xml:space="preserve"> no Glossário Mestre para mais informações.</w:t>
      </w:r>
    </w:p>
    <w:p>
      <w:pPr/>
      <w:r>
        <w:rPr>
          <w:lang w:val="pt_PT" w:bidi="pt_PT"/>
        </w:rPr>
      </w:r>
      <w:r>
        <w:rPr>
          <w:lang w:val="pt_PT" w:bidi="pt_PT"/>
        </w:rPr>
        <w:t xml:space="preserve">Yahweh diz a Moisés que, quando uma esposa tem relações sexuais com alguém que não é o marido dela, ela se </w:t>
      </w:r>
      <w:r>
        <w:rPr>
          <w:b/>
          <w:lang w:val="pt_PT" w:bidi="pt_PT"/>
        </w:rPr>
        <w:t>contamina</w:t>
      </w:r>
      <w:r>
        <w:rPr>
          <w:lang w:val="pt_PT" w:bidi="pt_PT"/>
        </w:rPr>
        <w:t xml:space="preserve">. Quando alguém se contamina, ele se torna </w:t>
      </w:r>
      <w:r>
        <w:rPr>
          <w:b/>
          <w:lang w:val="pt_PT" w:bidi="pt_PT"/>
        </w:rPr>
        <w:t>impuro</w:t>
      </w:r>
      <w:r>
        <w:rPr>
          <w:lang w:val="pt_PT" w:bidi="pt_PT"/>
        </w:rPr>
        <w:t xml:space="preserve">, ou inapto para servir a Yahweh. Então vocês podem dizer que a mulher se tornou imunda, que a mulher se contaminou, ou que a mulher se tornou </w:t>
      </w:r>
      <w:r>
        <w:rPr>
          <w:b/>
          <w:lang w:val="pt_PT" w:bidi="pt_PT"/>
        </w:rPr>
        <w:t>impura</w:t>
      </w:r>
      <w:r>
        <w:rPr>
          <w:lang w:val="pt_PT" w:bidi="pt_PT"/>
        </w:rPr>
        <w:t>.</w:t>
      </w:r>
    </w:p>
    <w:p>
      <w:pPr/>
      <w:r>
        <w:rPr>
          <w:lang w:val="pt_PT" w:bidi="pt_PT"/>
        </w:rPr>
      </w:r>
      <w:r>
        <w:rPr>
          <w:lang w:val="pt_PT" w:bidi="pt_PT"/>
        </w:rPr>
        <w:t xml:space="preserve">Parem aqui e discutam em grupo: como vocês falarão sobre a mulher se tornando impura ou se contaminando? Para mais informações sobre essa ação, consultem as palavras </w:t>
      </w:r>
      <w:r>
        <w:rPr>
          <w:b/>
          <w:lang w:val="pt_PT" w:bidi="pt_PT"/>
        </w:rPr>
        <w:t>puro</w:t>
      </w:r>
      <w:r>
        <w:rPr>
          <w:lang w:val="pt_PT" w:bidi="pt_PT"/>
        </w:rPr>
        <w:t xml:space="preserve">, </w:t>
      </w:r>
      <w:r>
        <w:rPr>
          <w:b/>
          <w:lang w:val="pt_PT" w:bidi="pt_PT"/>
        </w:rPr>
        <w:t>limpo/impuro</w:t>
      </w:r>
      <w:r>
        <w:rPr>
          <w:lang w:val="pt_PT" w:bidi="pt_PT"/>
        </w:rPr>
        <w:t xml:space="preserve"> e </w:t>
      </w:r>
      <w:r>
        <w:rPr>
          <w:b/>
          <w:lang w:val="pt_PT" w:bidi="pt_PT"/>
        </w:rPr>
        <w:t>profanar</w:t>
      </w:r>
      <w:r>
        <w:rPr>
          <w:lang w:val="pt_PT" w:bidi="pt_PT"/>
        </w:rPr>
        <w:t xml:space="preserve"> ou contaminar no Glossário Mestre. Se vocês traduziram essas palavras em outro livro da Bíblia, usem as mesmas palavras aqui que vocês usaram lá. Pause este áudio aqui.</w:t>
      </w:r>
    </w:p>
    <w:p>
      <w:pPr/>
      <w:r>
        <w:rPr>
          <w:lang w:val="pt_PT" w:bidi="pt_PT"/>
        </w:rPr>
      </w:r>
      <w:r>
        <w:rPr>
          <w:lang w:val="pt_PT" w:bidi="pt_PT"/>
        </w:rPr>
        <w:t xml:space="preserve">Yahweh também diz que talvez a esposa de um homem se contaminou tendo relações sexuais com outro homem, mas não há </w:t>
      </w:r>
      <w:r>
        <w:rPr>
          <w:b/>
          <w:lang w:val="pt_PT" w:bidi="pt_PT"/>
        </w:rPr>
        <w:t>testemunha</w:t>
      </w:r>
      <w:r>
        <w:rPr>
          <w:lang w:val="pt_PT" w:bidi="pt_PT"/>
        </w:rPr>
        <w:t xml:space="preserve"> contra ela. Uma testemunha é uma pessoa que viu um evento ou um crime acontecer.</w:t>
      </w:r>
    </w:p>
    <w:p>
      <w:pPr/>
      <w:r>
        <w:rPr>
          <w:lang w:val="pt_PT" w:bidi="pt_PT"/>
        </w:rPr>
      </w:r>
      <w:r>
        <w:rPr>
          <w:lang w:val="pt_PT" w:bidi="pt_PT"/>
        </w:rPr>
        <w:t xml:space="preserve">Parem aqui e discutam em grupo: como vocês traduzirão a palavra </w:t>
      </w:r>
      <w:r>
        <w:rPr>
          <w:b/>
          <w:lang w:val="pt_PT" w:bidi="pt_PT"/>
        </w:rPr>
        <w:t>testemunha</w:t>
      </w:r>
      <w:r>
        <w:rPr>
          <w:lang w:val="pt_PT" w:bidi="pt_PT"/>
        </w:rPr>
        <w:t>? Se vocês traduziram essa palavra em outro livro da Bíblia, usem a mesma palavra aqui que vocês usaram lá. Pause este áudio aqui.</w:t>
      </w:r>
    </w:p>
    <w:p>
      <w:pPr/>
      <w:r>
        <w:rPr>
          <w:lang w:val="pt_PT" w:bidi="pt_PT"/>
        </w:rPr>
      </w:r>
      <w:r>
        <w:rPr>
          <w:lang w:val="pt_PT" w:bidi="pt_PT"/>
        </w:rPr>
        <w:t xml:space="preserve">Yahweh diz que, mesmo que não haja uma testemunha contra a esposa de um homem, se um </w:t>
      </w:r>
      <w:r>
        <w:rPr>
          <w:b/>
          <w:lang w:val="pt_PT" w:bidi="pt_PT"/>
        </w:rPr>
        <w:t>espírito de ciúmes</w:t>
      </w:r>
      <w:r>
        <w:rPr>
          <w:lang w:val="pt_PT" w:bidi="pt_PT"/>
        </w:rPr>
        <w:t xml:space="preserve"> vier sobre o marido, então o marido deve trazer sua esposa ao </w:t>
      </w:r>
      <w:r>
        <w:rPr>
          <w:b/>
          <w:lang w:val="pt_PT" w:bidi="pt_PT"/>
        </w:rPr>
        <w:t>sacerdote</w:t>
      </w:r>
      <w:r>
        <w:rPr>
          <w:lang w:val="pt_PT" w:bidi="pt_PT"/>
        </w:rPr>
        <w:t xml:space="preserve">. Um espírito de ciúmes se refere ao sentimento desagradável que um marido sente se ele suspeita que sua esposa foi infiel a ele. Usem a mesma palavra para sacerdote que vocês usaram em passagens anteriores, e lembrem-se de que </w:t>
      </w:r>
      <w:r>
        <w:rPr>
          <w:b/>
          <w:lang w:val="pt_PT" w:bidi="pt_PT"/>
        </w:rPr>
        <w:t>sacerdote</w:t>
      </w:r>
      <w:r>
        <w:rPr>
          <w:lang w:val="pt_PT" w:bidi="pt_PT"/>
        </w:rPr>
        <w:t xml:space="preserve"> está no Glossário Mestre.</w:t>
      </w:r>
    </w:p>
    <w:p>
      <w:pPr/>
      <w:r>
        <w:rPr>
          <w:lang w:val="pt_PT" w:bidi="pt_PT"/>
        </w:rPr>
      </w:r>
      <w:r>
        <w:rPr>
          <w:lang w:val="pt_PT" w:bidi="pt_PT"/>
        </w:rPr>
        <w:t xml:space="preserve">Parem aqui e discutam em grupo: como vocês falarão sobre o </w:t>
      </w:r>
      <w:r>
        <w:rPr>
          <w:b/>
          <w:lang w:val="pt_PT" w:bidi="pt_PT"/>
        </w:rPr>
        <w:t>espírito de ciúme</w:t>
      </w:r>
      <w:r>
        <w:rPr>
          <w:lang w:val="pt_PT" w:bidi="pt_PT"/>
        </w:rPr>
        <w:t>? Se vocês traduziram o termo para ciúme em livros anteriores da Bíblia, usem a mesma palavra aqui. Pause este áudio aqui.</w:t>
      </w:r>
    </w:p>
    <w:p>
      <w:pPr/>
      <w:r>
        <w:rPr>
          <w:lang w:val="pt_PT" w:bidi="pt_PT"/>
        </w:rPr>
      </w:r>
      <w:r>
        <w:rPr>
          <w:lang w:val="pt_PT" w:bidi="pt_PT"/>
        </w:rPr>
        <w:t xml:space="preserve">Quando o marido traz sua esposa ao sacerdote, ele também deve trazer a oferta que uma esposa que é infiel deve trazer. A oferta é um décimo de um efá de farinha de cevada, ou farinha de cevada que seja suficiente para encher uma pequena cesta. Ele não derramará azeite sobre a farinha de cevada, ou colocará incenso sobre a farinha de cevada, porque é uma </w:t>
      </w:r>
      <w:r>
        <w:rPr>
          <w:b/>
          <w:lang w:val="pt_PT" w:bidi="pt_PT"/>
        </w:rPr>
        <w:t>oferta de grãos</w:t>
      </w:r>
      <w:r>
        <w:rPr>
          <w:lang w:val="pt_PT" w:bidi="pt_PT"/>
        </w:rPr>
        <w:t xml:space="preserve"> de ciúme, ou uma oferta de grãos de lembrança que lembra a mulher de sua </w:t>
      </w:r>
      <w:r>
        <w:rPr>
          <w:b/>
          <w:lang w:val="pt_PT" w:bidi="pt_PT"/>
        </w:rPr>
        <w:t>iniquidade</w:t>
      </w:r>
      <w:r>
        <w:rPr>
          <w:lang w:val="pt_PT" w:bidi="pt_PT"/>
        </w:rPr>
        <w:t xml:space="preserve">. Iniquidade é a mesma coisa que pecado ou culpa. Os israelitas trazem sua oferta de grãos a Yahweh em um </w:t>
      </w:r>
      <w:r>
        <w:rPr>
          <w:b/>
          <w:lang w:val="pt_PT" w:bidi="pt_PT"/>
        </w:rPr>
        <w:t>altar</w:t>
      </w:r>
      <w:r>
        <w:rPr>
          <w:lang w:val="pt_PT" w:bidi="pt_PT"/>
        </w:rPr>
        <w:t xml:space="preserve">. Traduzam altar e oferta de grãos da mesma maneira que vocês os traduziram em passagens anteriores. Procurem </w:t>
      </w:r>
      <w:r>
        <w:rPr>
          <w:b/>
          <w:lang w:val="pt_PT" w:bidi="pt_PT"/>
        </w:rPr>
        <w:t>oferta de cereais</w:t>
      </w:r>
      <w:r>
        <w:rPr>
          <w:lang w:val="pt_PT" w:bidi="pt_PT"/>
        </w:rPr>
        <w:t xml:space="preserve"> e </w:t>
      </w:r>
      <w:r>
        <w:rPr>
          <w:b/>
          <w:lang w:val="pt_PT" w:bidi="pt_PT"/>
        </w:rPr>
        <w:t>altar</w:t>
      </w:r>
      <w:r>
        <w:rPr>
          <w:lang w:val="pt_PT" w:bidi="pt_PT"/>
        </w:rPr>
        <w:t xml:space="preserve"> no Glossário Mestre para mais informações.</w:t>
      </w:r>
    </w:p>
    <w:p>
      <w:pPr/>
      <w:r>
        <w:rPr>
          <w:lang w:val="pt_PT" w:bidi="pt_PT"/>
        </w:rPr>
      </w:r>
      <w:r>
        <w:rPr>
          <w:lang w:val="pt_PT" w:bidi="pt_PT"/>
        </w:rPr>
        <w:t xml:space="preserve">Parem aqui e discutam em grupo qual palavra ou frase vocês usarão para um décimo de um </w:t>
      </w:r>
      <w:r>
        <w:rPr>
          <w:b/>
          <w:lang w:val="pt_PT" w:bidi="pt_PT"/>
        </w:rPr>
        <w:t>efá</w:t>
      </w:r>
      <w:r>
        <w:rPr>
          <w:lang w:val="pt_PT" w:bidi="pt_PT"/>
        </w:rPr>
        <w:t xml:space="preserve"> de farinha de cevada. Consulte o Glossário Mestre para mais informações sobre </w:t>
      </w:r>
      <w:r>
        <w:rPr>
          <w:b/>
          <w:lang w:val="pt_PT" w:bidi="pt_PT"/>
        </w:rPr>
        <w:t>efá</w:t>
      </w:r>
      <w:r>
        <w:rPr>
          <w:lang w:val="pt_PT" w:bidi="pt_PT"/>
        </w:rPr>
        <w:t>. Pause este áudio aqui.</w:t>
      </w:r>
    </w:p>
    <w:p>
      <w:pPr/>
      <w:r>
        <w:rPr>
          <w:lang w:val="pt_PT" w:bidi="pt_PT"/>
        </w:rPr>
      </w:r>
      <w:r>
        <w:rPr>
          <w:lang w:val="pt_PT" w:bidi="pt_PT"/>
        </w:rPr>
        <w:t xml:space="preserve">Parem aqui e discutam em grupo qual palavra ou expressão usarão para </w:t>
      </w:r>
      <w:r>
        <w:rPr>
          <w:b/>
          <w:lang w:val="pt_PT" w:bidi="pt_PT"/>
        </w:rPr>
        <w:t>iniquidade</w:t>
      </w:r>
      <w:r>
        <w:rPr>
          <w:lang w:val="pt_PT" w:bidi="pt_PT"/>
        </w:rPr>
        <w:t xml:space="preserve">. Para mais informações sobre a ideia de culpa, ou iniquidade, vejam a palavra </w:t>
      </w:r>
      <w:r>
        <w:rPr>
          <w:b/>
          <w:lang w:val="pt_PT" w:bidi="pt_PT"/>
        </w:rPr>
        <w:t>pecado</w:t>
      </w:r>
      <w:r>
        <w:rPr>
          <w:lang w:val="pt_PT" w:bidi="pt_PT"/>
        </w:rPr>
        <w:t xml:space="preserve"> no Glossário Mestre. Vocês podem usar a palavra para pecado aqui. Pause este áudio aqui.</w:t>
      </w:r>
    </w:p>
    <w:p>
      <w:pPr/>
      <w:r>
        <w:rPr>
          <w:lang w:val="pt_PT" w:bidi="pt_PT"/>
        </w:rPr>
      </w:r>
      <w:r>
        <w:rPr>
          <w:lang w:val="pt_PT" w:bidi="pt_PT"/>
        </w:rPr>
        <w:t xml:space="preserve">Depois que o sacerdote apresenta a mulher diante de Yahweh, o sacerdote deve tomar água santa e colocá-la em um jarro de barro, ou um cântaro. Então o sacerdote deve tirar um pouco de pó do chão do tabernáculo e colocá-lo na água. A água santa é a água que os sacerdotes usam para se lavar antes de servir no </w:t>
      </w:r>
      <w:r>
        <w:rPr>
          <w:b/>
          <w:lang w:val="pt_PT" w:bidi="pt_PT"/>
        </w:rPr>
        <w:t>tabernáculo</w:t>
      </w:r>
      <w:r>
        <w:rPr>
          <w:lang w:val="pt_PT" w:bidi="pt_PT"/>
        </w:rPr>
        <w:t xml:space="preserve">. O tabernáculo é a tenda onde Yahweh reside entre o povo. Então o sacerdote deve descobrir os cabelos da mulher, e colocar nas mãos dela a oferta de grãos, enquanto ele segura em sua mão a água amarga que traz uma </w:t>
      </w:r>
      <w:r>
        <w:rPr>
          <w:b/>
          <w:lang w:val="pt_PT" w:bidi="pt_PT"/>
        </w:rPr>
        <w:t>maldição</w:t>
      </w:r>
      <w:r>
        <w:rPr>
          <w:lang w:val="pt_PT" w:bidi="pt_PT"/>
        </w:rPr>
        <w:t xml:space="preserve">. Maldição é quando uma pessoa deseja que algo ruim aconteça com outra pessoa. Essa água é chamada de água de amargura, o que traz uma maldição, porque se a mulher for culpada e ela beber essa água, então a maldição de Yahweh terá efeito sobre ela, e sua vida será difícil. Traduzam as palavras maldição e tabernáculo da mesma maneira que vocês as traduziram antes. </w:t>
      </w:r>
      <w:r>
        <w:rPr>
          <w:b/>
          <w:lang w:val="pt_PT" w:bidi="pt_PT"/>
        </w:rPr>
        <w:t>Maldição</w:t>
      </w:r>
      <w:r>
        <w:rPr>
          <w:lang w:val="pt_PT" w:bidi="pt_PT"/>
        </w:rPr>
        <w:t xml:space="preserve"> e </w:t>
      </w:r>
      <w:r>
        <w:rPr>
          <w:b/>
          <w:lang w:val="pt_PT" w:bidi="pt_PT"/>
        </w:rPr>
        <w:t>tabernáculo</w:t>
      </w:r>
      <w:r>
        <w:rPr>
          <w:lang w:val="pt_PT" w:bidi="pt_PT"/>
        </w:rPr>
        <w:t xml:space="preserve"> estão no Glossário Mestre, se vocês precisarem de mais informações.</w:t>
      </w:r>
    </w:p>
    <w:p>
      <w:pPr/>
      <w:r>
        <w:rPr>
          <w:lang w:val="pt_PT" w:bidi="pt_PT"/>
        </w:rPr>
      </w:r>
      <w:r>
        <w:rPr>
          <w:lang w:val="pt_PT" w:bidi="pt_PT"/>
        </w:rPr>
        <w:t xml:space="preserve">Parem aqui e discutam em grupo qual palavra ou frase vocês usarão para </w:t>
      </w:r>
      <w:r>
        <w:rPr>
          <w:b/>
          <w:lang w:val="pt_PT" w:bidi="pt_PT"/>
        </w:rPr>
        <w:t>água santa</w:t>
      </w:r>
      <w:r>
        <w:rPr>
          <w:lang w:val="pt_PT" w:bidi="pt_PT"/>
        </w:rPr>
        <w:t xml:space="preserve"> e a </w:t>
      </w:r>
      <w:r>
        <w:rPr>
          <w:b/>
          <w:lang w:val="pt_PT" w:bidi="pt_PT"/>
        </w:rPr>
        <w:t>água da amargura</w:t>
      </w:r>
      <w:r>
        <w:rPr>
          <w:lang w:val="pt_PT" w:bidi="pt_PT"/>
        </w:rPr>
        <w:t xml:space="preserve"> que traz uma maldição. Lembrem-se de que </w:t>
      </w:r>
      <w:r>
        <w:rPr>
          <w:b/>
          <w:lang w:val="pt_PT" w:bidi="pt_PT"/>
        </w:rPr>
        <w:t>santo</w:t>
      </w:r>
      <w:r>
        <w:rPr>
          <w:lang w:val="pt_PT" w:bidi="pt_PT"/>
        </w:rPr>
        <w:t xml:space="preserve"> está no Glossário Mestre. Usem a mesma palavra para santo que vocês usaram em passagens anteriores. Pause este áudio aqui.</w:t>
      </w:r>
    </w:p>
    <w:p>
      <w:pPr/>
      <w:r>
        <w:rPr>
          <w:lang w:val="pt_PT" w:bidi="pt_PT"/>
        </w:rPr>
      </w:r>
      <w:r>
        <w:rPr>
          <w:lang w:val="pt_PT" w:bidi="pt_PT"/>
        </w:rPr>
        <w:t xml:space="preserve">Então o sacerdote fará a mulher fazer um </w:t>
      </w:r>
      <w:r>
        <w:rPr>
          <w:b/>
          <w:lang w:val="pt_PT" w:bidi="pt_PT"/>
        </w:rPr>
        <w:t>juramento</w:t>
      </w:r>
      <w:r>
        <w:rPr>
          <w:lang w:val="pt_PT" w:bidi="pt_PT"/>
        </w:rPr>
        <w:t xml:space="preserve"> de que ela não é culpada. Um juramento é uma forte promessa na qual a pessoa diz que, se ela não mantiver sua promessa, Yahweh pode puni-la.</w:t>
      </w:r>
    </w:p>
    <w:p>
      <w:pPr/>
      <w:r>
        <w:rPr>
          <w:lang w:val="pt_PT" w:bidi="pt_PT"/>
        </w:rPr>
      </w:r>
      <w:r>
        <w:rPr>
          <w:lang w:val="pt_PT" w:bidi="pt_PT"/>
        </w:rPr>
        <w:t xml:space="preserve">Parem aqui e discutam em grupo qual palavra ou frase vocês usarão para </w:t>
      </w:r>
      <w:r>
        <w:rPr>
          <w:b/>
          <w:lang w:val="pt_PT" w:bidi="pt_PT"/>
        </w:rPr>
        <w:t>juramento</w:t>
      </w:r>
      <w:r>
        <w:rPr>
          <w:lang w:val="pt_PT" w:bidi="pt_PT"/>
        </w:rPr>
        <w:t xml:space="preserve">. Consulte o Glossário Mestre para mais informações sobre </w:t>
      </w:r>
      <w:r>
        <w:rPr>
          <w:b/>
          <w:lang w:val="pt_PT" w:bidi="pt_PT"/>
        </w:rPr>
        <w:t>juramento</w:t>
      </w:r>
      <w:r>
        <w:rPr>
          <w:lang w:val="pt_PT" w:bidi="pt_PT"/>
        </w:rPr>
        <w:t>. Pause este áudio aqui.</w:t>
      </w:r>
    </w:p>
    <w:p>
      <w:pPr/>
      <w:r>
        <w:rPr>
          <w:lang w:val="pt_PT" w:bidi="pt_PT"/>
        </w:rPr>
      </w:r>
      <w:r>
        <w:rPr>
          <w:lang w:val="pt_PT" w:bidi="pt_PT"/>
        </w:rPr>
        <w:t xml:space="preserve">Depois que o sacerdote diz à mulher o que acontecerá com ela se ela for culpada, a mulher dirá: “Amém, amém”. </w:t>
      </w:r>
      <w:r>
        <w:rPr>
          <w:b/>
          <w:lang w:val="pt_PT" w:bidi="pt_PT"/>
        </w:rPr>
        <w:t>Amém</w:t>
      </w:r>
      <w:r>
        <w:rPr>
          <w:lang w:val="pt_PT" w:bidi="pt_PT"/>
        </w:rPr>
        <w:t xml:space="preserve"> é uma expressão que significa “concordo” ou “Que assim seja”.</w:t>
      </w:r>
    </w:p>
    <w:p>
      <w:pPr/>
      <w:r>
        <w:rPr>
          <w:lang w:val="pt_PT" w:bidi="pt_PT"/>
        </w:rPr>
      </w:r>
      <w:r>
        <w:rPr>
          <w:lang w:val="pt_PT" w:bidi="pt_PT"/>
        </w:rPr>
        <w:t xml:space="preserve">Parem aqui e discutam em grupo qual palavra ou frase vocês usarão para </w:t>
      </w:r>
      <w:r>
        <w:rPr>
          <w:b/>
          <w:lang w:val="pt_PT" w:bidi="pt_PT"/>
        </w:rPr>
        <w:t>amém</w:t>
      </w:r>
      <w:r>
        <w:rPr>
          <w:lang w:val="pt_PT" w:bidi="pt_PT"/>
        </w:rPr>
        <w:t xml:space="preserve">. Procure a palavra </w:t>
      </w:r>
      <w:r>
        <w:rPr>
          <w:b/>
          <w:lang w:val="pt_PT" w:bidi="pt_PT"/>
        </w:rPr>
        <w:t>amém</w:t>
      </w:r>
      <w:r>
        <w:rPr>
          <w:lang w:val="pt_PT" w:bidi="pt_PT"/>
        </w:rPr>
        <w:t xml:space="preserve"> no Glossário Mestre para mais informações. Pause este áudio aqui.</w:t>
      </w:r>
    </w:p>
    <w:p>
      <w:pPr/>
      <w:r>
        <w:rPr>
          <w:lang w:val="pt_PT" w:bidi="pt_PT"/>
        </w:rPr>
      </w:r>
      <w:r>
        <w:rPr>
          <w:lang w:val="pt_PT" w:bidi="pt_PT"/>
        </w:rPr>
        <w:t xml:space="preserve">O sacerdote deve escrever a maldição em um </w:t>
      </w:r>
      <w:r>
        <w:rPr>
          <w:b/>
          <w:lang w:val="pt_PT" w:bidi="pt_PT"/>
        </w:rPr>
        <w:t>rolo</w:t>
      </w:r>
      <w:r>
        <w:rPr>
          <w:lang w:val="pt_PT" w:bidi="pt_PT"/>
        </w:rPr>
        <w:t xml:space="preserve"> e então colocar o rolo na água amarga que traz as maldições. Um rolo é um longo pedaço de papel ou material em que as pessoas podem escrever e depois enrolar.</w:t>
      </w:r>
    </w:p>
    <w:p>
      <w:pPr/>
      <w:r>
        <w:rPr>
          <w:lang w:val="pt_PT" w:bidi="pt_PT"/>
        </w:rPr>
      </w:r>
      <w:r>
        <w:rPr>
          <w:lang w:val="pt_PT" w:bidi="pt_PT"/>
        </w:rPr>
        <w:t xml:space="preserve">Parem aqui e discutam em grupo qual palavra vocês usarão para </w:t>
      </w:r>
      <w:r>
        <w:rPr>
          <w:b/>
          <w:lang w:val="pt_PT" w:bidi="pt_PT"/>
        </w:rPr>
        <w:t>rolo</w:t>
      </w:r>
      <w:r>
        <w:rPr>
          <w:lang w:val="pt_PT" w:bidi="pt_PT"/>
        </w:rPr>
        <w:t>. Olhem para a foto novamente, se necessário. Pause este áudio aqui.</w:t>
      </w:r>
    </w:p>
    <w:p>
      <w:pPr/>
      <w:r>
        <w:rPr>
          <w:lang w:val="pt_PT" w:bidi="pt_PT"/>
        </w:rPr>
      </w:r>
      <w:r>
        <w:rPr>
          <w:lang w:val="pt_PT" w:bidi="pt_PT"/>
        </w:rPr>
        <w:t xml:space="preserve">Essa é a </w:t>
      </w:r>
      <w:r>
        <w:rPr>
          <w:b/>
          <w:lang w:val="pt_PT" w:bidi="pt_PT"/>
        </w:rPr>
        <w:t>lei</w:t>
      </w:r>
      <w:r>
        <w:rPr>
          <w:lang w:val="pt_PT" w:bidi="pt_PT"/>
        </w:rPr>
        <w:t xml:space="preserve"> do ciúme, ou o mandamento de Deus sobre o ciúme.</w:t>
      </w:r>
    </w:p>
    <w:p>
      <w:pPr/>
      <w:r>
        <w:rPr>
          <w:lang w:val="pt_PT" w:bidi="pt_PT"/>
        </w:rPr>
      </w:r>
      <w:r>
        <w:rPr>
          <w:lang w:val="pt_PT" w:bidi="pt_PT"/>
        </w:rPr>
        <w:t xml:space="preserve">Parem aqui e discutam em grupo qual palavra vocês usarão para </w:t>
      </w:r>
      <w:r>
        <w:rPr>
          <w:b/>
          <w:lang w:val="pt_PT" w:bidi="pt_PT"/>
        </w:rPr>
        <w:t>lei</w:t>
      </w:r>
      <w:r>
        <w:rPr>
          <w:lang w:val="pt_PT" w:bidi="pt_PT"/>
        </w:rPr>
        <w:t xml:space="preserve">. Procure a palavra </w:t>
      </w:r>
      <w:r>
        <w:rPr>
          <w:b/>
          <w:lang w:val="pt_PT" w:bidi="pt_PT"/>
        </w:rPr>
        <w:t>lei</w:t>
      </w:r>
      <w:r>
        <w:rPr>
          <w:lang w:val="pt_PT" w:bidi="pt_PT"/>
        </w:rPr>
        <w:t xml:space="preserve"> no Glossário Mestre para mais informações. Se vocês já traduziram lei em outro livro da Bíblia, usem a mesma palavra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6:1–12</w:t>
      </w:r>
      <w:r>
        <w:rPr>
          <w:lang w:val="pt_PT" w:bidi="pt_PT"/>
        </w:rPr>
      </w:r>
    </w:p>
    <w:p>
      <w:pPr>
        <w:pStyle w:val="Heading3"/>
      </w:pPr>
      <w:r>
        <w:rPr>
          <w:lang w:val="pt_PT" w:bidi="pt_PT"/>
        </w:rPr>
        <w:t>Ouvir e Sentir</w:t>
      </w:r>
    </w:p>
    <w:p>
      <w:pPr/>
      <w:r>
        <w:rPr>
          <w:lang w:val="pt_PT" w:bidi="pt_PT"/>
        </w:rPr>
      </w:r>
      <w:r>
        <w:rPr>
          <w:lang w:val="pt_PT" w:bidi="pt_PT"/>
        </w:rPr>
        <w:t>Nesta etapa, ouçam Números 6.1–12 e guardem em seus corações.</w:t>
      </w:r>
    </w:p>
    <w:p>
      <w:pPr/>
      <w:r>
        <w:rPr>
          <w:lang w:val="pt_PT" w:bidi="pt_PT"/>
        </w:rPr>
      </w:r>
      <w:r>
        <w:rPr>
          <w:lang w:val="pt_PT" w:bidi="pt_PT"/>
        </w:rPr>
        <w:t>Ouçam uma versão em áudio de Números 6.1–12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6.1–12 na tradução mais fácil de entender.</w:t>
      </w:r>
    </w:p>
    <w:p>
      <w:pPr/>
      <w:r>
        <w:rPr>
          <w:lang w:val="pt_PT" w:bidi="pt_PT"/>
        </w:rPr>
      </w:r>
      <w:r>
        <w:rPr>
          <w:lang w:val="pt_PT" w:bidi="pt_PT"/>
        </w:rPr>
        <w:t>Nas passagens anteriores, Yahweh instruiu Moisés a preparar os israelitas para viver em Canaã, a terra que Yahweh prometeu dar aos israelitas. Yahweh instruiu particularmente Moisés sobre como organizar os levitas. Vocês se lembrarão de que Yahweh escolheu e separou os levitas para o serviço especial como sacerdotes de Yahweh.</w:t>
      </w:r>
    </w:p>
    <w:p>
      <w:pPr/>
      <w:r>
        <w:rPr>
          <w:lang w:val="pt_PT" w:bidi="pt_PT"/>
        </w:rPr>
      </w:r>
      <w:r>
        <w:rPr>
          <w:lang w:val="pt_PT" w:bidi="pt_PT"/>
        </w:rPr>
        <w:t>Nessa passagem, Yahweh continua a dar instruções a Moisés. Yahweh dá instruções para qualquer um que queira se separar como servo especial de Yahweh, fazendo um voto de nazireu. Esse tipo de voto separará alguém para o serviço especial a Yahweh por uma certa quantidade de tempo. Às vezes, os nazireus podem fazer o voto por toda a sua vida, mas geralmente uma pessoa fará o voto por uma quantidade específica de tempo. Os nazireus devem seguir algumas leis semelhantes às que os sacerdotes seguem.</w:t>
      </w:r>
    </w:p>
    <w:p>
      <w:pPr/>
      <w:r>
        <w:rPr>
          <w:lang w:val="pt_PT" w:bidi="pt_PT"/>
        </w:rPr>
      </w:r>
      <w:r>
        <w:rPr>
          <w:lang w:val="pt_PT" w:bidi="pt_PT"/>
        </w:rPr>
        <w:t>Quando uma pessoa faz um voto, significa que ela promete fazer algo por outra pessoa ou para uma divindade. Se eles quebrarem seu voto por não fazer o que prometeram, então a pessoa ou deidade para quem eles fizeram o voto pode puni-los. Quando alguém faz voto de ser um nazireu, essa pessoa faz voto de ser especialmente dedicada a Yahweh por um período de tempo. Nas traduções da Bíblia em português, a palavra nazireu é usada como um título da pessoa que faz esse voto. No entanto, a palavra no idioma original simplesmente descreve alguém que está separado. Os nazireus são semelhantes aos sacerdotes na maneira como são especialmente separados e dedicados ao serviço de Yahweh.</w:t>
      </w:r>
    </w:p>
    <w:p>
      <w:pPr/>
      <w:r>
        <w:rPr>
          <w:lang w:val="pt_PT" w:bidi="pt_PT"/>
        </w:rPr>
      </w:r>
      <w:r>
        <w:rPr>
          <w:lang w:val="pt_PT" w:bidi="pt_PT"/>
        </w:rPr>
        <w:t>Parem aqui e discutam essa questão em grupo: que tipos de votos as pessoas em sua comunidade fazem? Por que eles fazem os votos? Contem uma história sobre alguém que vocês conhecem que fez um voto para fazer algo para um propósito particular. Pause este áudio aqui.</w:t>
      </w:r>
    </w:p>
    <w:p>
      <w:pPr/>
      <w:r>
        <w:rPr>
          <w:lang w:val="pt_PT" w:bidi="pt_PT"/>
        </w:rPr>
      </w:r>
      <w:r>
        <w:rPr>
          <w:lang w:val="pt_PT" w:bidi="pt_PT"/>
        </w:rPr>
        <w:t>Yahweh diz a Moisés que a pessoa que faz esse voto especial deve mostrar que ela está separada dos outros israelitas. Yahweh instrui Moisés que os nazireus devem mostrar sua separação, evitando três coisas: beber álcool e qualquer coisa feita de uvas, cortar os cabelos da cabeça e tocar corpos mortos. O nazireu deve viver assim durante todo o tempo em que fizer o voto de viver como um nazireu.</w:t>
      </w:r>
    </w:p>
    <w:p>
      <w:pPr/>
      <w:r>
        <w:rPr>
          <w:lang w:val="pt_PT" w:bidi="pt_PT"/>
        </w:rPr>
      </w:r>
      <w:r>
        <w:rPr>
          <w:lang w:val="pt_PT" w:bidi="pt_PT"/>
        </w:rPr>
        <w:t>Parem aqui e discutam essa questão em grupo: contem uma história sobre alguém que viveu de uma certa maneira ou desistiu de algo para um propósito particular. Quais rituais as pessoas em sua comunidade seguem para se separar do resto da comunidade? Pause este áudio aqui.</w:t>
      </w:r>
    </w:p>
    <w:p>
      <w:pPr/>
      <w:r>
        <w:rPr>
          <w:lang w:val="pt_PT" w:bidi="pt_PT"/>
        </w:rPr>
      </w:r>
      <w:r>
        <w:rPr>
          <w:lang w:val="pt_PT" w:bidi="pt_PT"/>
        </w:rPr>
        <w:t>A primeira marca de um nazireu é que o homem ou mulher deve se separar de, ou não beber, vinho ou qualquer outra bebida alcoólica. O nazireu também não deve beber vinagre, ou bebidas fermentadas, feitas de vinho ou qualquer outro álcool.</w:t>
      </w:r>
    </w:p>
    <w:p>
      <w:pPr/>
      <w:r>
        <w:rPr>
          <w:lang w:val="pt_PT" w:bidi="pt_PT"/>
        </w:rPr>
      </w:r>
      <w:r>
        <w:rPr>
          <w:lang w:val="pt_PT" w:bidi="pt_PT"/>
        </w:rPr>
        <w:t>Vinho é o suco de uva fermentado que é alcoólico. As uvas são pequenos frutos redondos que crescem em cachos em uma videira. As uvas têm sementes dentro delas e uma casca fina vermelha ou verde que pode ser consumida. As pessoas comiam uvas inteiras frescas ou secas. As pessoas também bebiam suco de uva fresco ou o fermentavam em vinho. Quando o vinho fermentava por mais tempo, o vinho se tornava vinagre azedo, que poderia ser usado na culinária. As pessoas faziam outras bebidas alcoólicas fermentando outras frutas ou grãos como cevada e trigo. Esse tipo de álcool também poderia ser fermentado ainda mais para fazer um vinagre azedo.</w:t>
      </w:r>
    </w:p>
    <w:p>
      <w:pPr/>
      <w:r>
        <w:rPr>
          <w:lang w:val="pt_PT" w:bidi="pt_PT"/>
        </w:rPr>
      </w:r>
      <w:r>
        <w:rPr>
          <w:lang w:val="pt_PT" w:bidi="pt_PT"/>
        </w:rPr>
        <w:t xml:space="preserve">Parem aqui e, em grupo, olhem para uma imagem de </w:t>
      </w:r>
      <w:r>
        <w:rPr>
          <w:b/>
          <w:lang w:val="pt_PT" w:bidi="pt_PT"/>
        </w:rPr>
        <w:t>uvas em uma videira</w:t>
      </w:r>
      <w:r>
        <w:rPr>
          <w:lang w:val="pt_PT" w:bidi="pt_PT"/>
        </w:rPr>
        <w:t>. Pause este áudio aqui.</w:t>
      </w:r>
    </w:p>
    <w:p>
      <w:pPr/>
      <w:r>
        <w:rPr>
          <w:lang w:val="pt_PT" w:bidi="pt_PT"/>
        </w:rPr>
      </w:r>
      <w:r>
        <w:rPr>
          <w:lang w:val="pt_PT" w:bidi="pt_PT"/>
        </w:rPr>
        <w:t>Yahweh enfatiza a Moisés que o nazireu deve ser separado das uvas em qualquer forma. O nazireu não deve beber nenhum tipo de líquido, como suco que as pessoas faziam de uvas, e não deve comer uvas frescas ou secas, nem mesmo as sementes ou a casca da uva. Essa restrição é uma das instruções de Yahweh a um nazireu para simbolizar sua separação dos outros israelitas e a dedicação deles a Yahweh.</w:t>
      </w:r>
    </w:p>
    <w:p>
      <w:pPr/>
      <w:r>
        <w:rPr>
          <w:lang w:val="pt_PT" w:bidi="pt_PT"/>
        </w:rPr>
      </w:r>
      <w:r>
        <w:rPr>
          <w:lang w:val="pt_PT" w:bidi="pt_PT"/>
        </w:rPr>
        <w:t>Parem aqui e discutam essa questão em grupo: quais alimentos as pessoas comumente comem em sua comunidade? Quais alimentos são importantes e têm significado especial em sua comunidade? O que vocês pensariam se alguém parasse de comer essa comida por um certo período de tempo? Pause este áudio aqui.</w:t>
      </w:r>
    </w:p>
    <w:p>
      <w:pPr/>
      <w:r>
        <w:rPr>
          <w:lang w:val="pt_PT" w:bidi="pt_PT"/>
        </w:rPr>
      </w:r>
      <w:r>
        <w:rPr>
          <w:lang w:val="pt_PT" w:bidi="pt_PT"/>
        </w:rPr>
        <w:t>A segunda marca de um nazireu é que, durante todos os dias em que o voto do nazireu deve ser separado, eles não devem permitir que uma navalha raspasse ou cortasse os cabelos da cabeça deles, porque os cabelos deles são um sinal que todos verão. Uma navalha é uma ferramenta afiada, como uma faca, usada para cortar o cabelo ou fazer a barba. Yahweh diz a Moisés que qualquer um que faça o voto do nazireu será santo e deve deixar seus cabelos crescerem longos.</w:t>
      </w:r>
    </w:p>
    <w:p>
      <w:pPr/>
      <w:r>
        <w:rPr>
          <w:lang w:val="pt_PT" w:bidi="pt_PT"/>
        </w:rPr>
      </w:r>
      <w:r>
        <w:rPr>
          <w:lang w:val="pt_PT" w:bidi="pt_PT"/>
        </w:rPr>
        <w:t>A terceira marca de um nazireu é que, em todos os dias em que o nazireu é separado para Yahweh, ele não deve se aproximar de um cadáver. Apenas estar perto de um corpo morto é suficiente para tornar o nazireu impuro e não mais capaz de servir a Yahweh. Mesmo que o corpo morto seja o pai, mãe, irmão ou irmã do nazireu, ele ou ela não deve se aproximar do corpo morto, porque o corpo morto contaminará o nazireu, ou o tornará impuro. Tornar-se impuro não significa estar fisicamente sujo, mas se tornar inapto para o serviço a Deus. O nazireu também não é mais capaz de adorar Yahweh no tabernáculo até que o nazireu se torne puro novamente.</w:t>
      </w:r>
    </w:p>
    <w:p>
      <w:pPr/>
      <w:r>
        <w:rPr>
          <w:lang w:val="pt_PT" w:bidi="pt_PT"/>
        </w:rPr>
      </w:r>
      <w:r>
        <w:rPr>
          <w:lang w:val="pt_PT" w:bidi="pt_PT"/>
        </w:rPr>
        <w:t>Yahweh explica que o corpo morto torna um nazireu impuro porque a separação para Yahweh está na cabeça do nazireu. Isso significa que, se o homem ou a mulher estiver vivendo como um nazireu ou uma nazireia, seus cabelos longos na cabeça representam sua santidade e dedicação especial a Yahweh, mas um corpo morto estraga o status de santo dessa pessoa, ou estado, diante de Yahweh.</w:t>
      </w:r>
    </w:p>
    <w:p>
      <w:pPr/>
      <w:r>
        <w:rPr>
          <w:lang w:val="pt_PT" w:bidi="pt_PT"/>
        </w:rPr>
      </w:r>
      <w:r>
        <w:rPr>
          <w:lang w:val="pt_PT" w:bidi="pt_PT"/>
        </w:rPr>
        <w:t>Yahweh então diz a Moisés o que o nazireu deve fazer para se tornar puro se ele ou ela estiver acidentalmente perto de um cadáver. Se alguém morrer de repente perto do nazireu, isso fará com que seu cabelo, que simbolizava o voto dele a Yahweh, se torne ritualmente impuro. Quando isso acontecer, o nazireu deve rapar sua cabeça no dia de sua purificação. Esse dia é o sétimo dia depois que eles se tornam impuros.</w:t>
      </w:r>
    </w:p>
    <w:p>
      <w:pPr/>
      <w:r>
        <w:rPr>
          <w:lang w:val="pt_PT" w:bidi="pt_PT"/>
        </w:rPr>
      </w:r>
      <w:r>
        <w:rPr>
          <w:lang w:val="pt_PT" w:bidi="pt_PT"/>
        </w:rPr>
        <w:t>No oitavo dia depois que o nazireu se torna impuro, o nazireu deve trazer sacrifícios para sua purificação ao sacerdote na entrada da Tenda do encontro. O nazireu deve trazer duas rolas ou dois pombos. O sacerdote oferecerá um dos pássaros como uma oferta pelo pecado ou de purificação, e o outro pássaro como uma oferta queimada. A oferta pelo pecado, ou oferta de purificação, torna o nazireu ritualmente puro novamente. A oferta queimada também é chamada de holocausto porque o sacerdote queimava o animal inteiro. O sacerdote oferecia essa oferta também como um sacrifício ritual para tornar o nazireu ritualmente puro novamente.</w:t>
      </w:r>
    </w:p>
    <w:p>
      <w:pPr/>
      <w:r>
        <w:rPr>
          <w:lang w:val="pt_PT" w:bidi="pt_PT"/>
        </w:rPr>
      </w:r>
      <w:r>
        <w:rPr>
          <w:lang w:val="pt_PT" w:bidi="pt_PT"/>
        </w:rPr>
        <w:t xml:space="preserve">Parem aqui e, em grupo, olhem para uma imagem de </w:t>
      </w:r>
      <w:r>
        <w:rPr>
          <w:b/>
          <w:lang w:val="pt_PT" w:bidi="pt_PT"/>
        </w:rPr>
        <w:t>rolas</w:t>
      </w:r>
      <w:r>
        <w:rPr>
          <w:lang w:val="pt_PT" w:bidi="pt_PT"/>
        </w:rPr>
        <w:t xml:space="preserve"> e de </w:t>
      </w:r>
      <w:r>
        <w:rPr>
          <w:b/>
          <w:lang w:val="pt_PT" w:bidi="pt_PT"/>
        </w:rPr>
        <w:t>pombos</w:t>
      </w:r>
      <w:r>
        <w:rPr>
          <w:lang w:val="pt_PT" w:bidi="pt_PT"/>
        </w:rPr>
        <w:t>. Pause este áudio aqui.</w:t>
      </w:r>
    </w:p>
    <w:p>
      <w:pPr/>
      <w:r>
        <w:rPr>
          <w:lang w:val="pt_PT" w:bidi="pt_PT"/>
        </w:rPr>
      </w:r>
      <w:r>
        <w:rPr>
          <w:lang w:val="pt_PT" w:bidi="pt_PT"/>
        </w:rPr>
        <w:t>O sacerdote oferece os sacrifícios para fazer expiação pelo nazireu, porque ele ou ela pecou por estar perto de um corpo morto e se tornou impuro e incapaz de adorar Yahweh. Nessa passagem, o nazireu não pecou de uma maneira que desobedecesse à lei moral de Deus. Mas o nazireu falhou em permanecer santo para Yahweh. Essa falha tornava o nazireu ritualmente impuro. Vocês se lembrarão de que, quando o sacerdote faz expiação por alguém, ele muitas vezes está sacrificando o animal para purificar essa pessoa, ou tornar essa pessoa ritualmente pura, para que a pessoa possa ter um relacionamento correto com Yahweh novamente.</w:t>
      </w:r>
    </w:p>
    <w:p>
      <w:pPr/>
      <w:r>
        <w:rPr>
          <w:lang w:val="pt_PT" w:bidi="pt_PT"/>
        </w:rPr>
      </w:r>
      <w:r>
        <w:rPr>
          <w:lang w:val="pt_PT" w:bidi="pt_PT"/>
        </w:rPr>
        <w:t>Parem aqui e discutam essa questão em grupo: que tipo de rituais ou atividades as pessoas em sua comunidade fazem para lidar com a impureza e restaurar essa pessoa a um bom relacionamento com Deus? Pause este áudio aqui.</w:t>
      </w:r>
    </w:p>
    <w:p>
      <w:pPr/>
      <w:r>
        <w:rPr>
          <w:lang w:val="pt_PT" w:bidi="pt_PT"/>
        </w:rPr>
      </w:r>
      <w:r>
        <w:rPr>
          <w:lang w:val="pt_PT" w:bidi="pt_PT"/>
        </w:rPr>
        <w:t>No mesmo dia em que o sacerdote oferece os sacrifícios, o homem ou a mulher se rededicará para ser santo ou santa a Yahweh. Os dias do voto anterior deles não contarão. O nazireu deve viver pelo número total de dias em que primeiro fez o voto de viver como um nazireu.</w:t>
      </w:r>
    </w:p>
    <w:p>
      <w:pPr/>
      <w:r>
        <w:rPr>
          <w:lang w:val="pt_PT" w:bidi="pt_PT"/>
        </w:rPr>
      </w:r>
      <w:r>
        <w:rPr>
          <w:lang w:val="pt_PT" w:bidi="pt_PT"/>
        </w:rPr>
        <w:t>No dia em que a pessoa se separa novamente a Yahweh, ele ou ela deve trazer um carneiro de um ano, que é um cordeiro macho, ao sacerdote para oferecer como oferta pela culpa, ou oferta de reparação.</w:t>
      </w:r>
    </w:p>
    <w:p>
      <w:pPr/>
      <w:r>
        <w:rPr>
          <w:lang w:val="pt_PT" w:bidi="pt_PT"/>
        </w:rPr>
      </w:r>
      <w:r>
        <w:rPr>
          <w:lang w:val="pt_PT" w:bidi="pt_PT"/>
        </w:rPr>
        <w:t xml:space="preserve">Parem aqui e, em grupo, olhem para uma imagem de um </w:t>
      </w:r>
      <w:r>
        <w:rPr>
          <w:b/>
          <w:lang w:val="pt_PT" w:bidi="pt_PT"/>
        </w:rPr>
        <w:t>carneiro de um ano</w:t>
      </w:r>
      <w:r>
        <w:rPr>
          <w:lang w:val="pt_PT" w:bidi="pt_PT"/>
        </w:rPr>
        <w:t>. Pause este áudio aqui.</w:t>
      </w:r>
    </w:p>
    <w:p>
      <w:pPr/>
      <w:r>
        <w:rPr>
          <w:lang w:val="pt_PT" w:bidi="pt_PT"/>
        </w:rPr>
      </w:r>
      <w:r>
        <w:rPr>
          <w:lang w:val="pt_PT" w:bidi="pt_PT"/>
        </w:rPr>
        <w:t>Uma oferta de reparação é uma oferta para restituir a Yahweh porque a pessoa não é mais santa. Algumas traduções chamam essa oferta de oferta pela culpa porque seu propósito era tirar a culpa da pessoa diante de Yahweh e restaurar a pessoa a um estado de inocência em relação a Yahweh. Essa oferta é a oferta de celebração. O nazireu agora está ritualmente puro, mas precisa ter um relacionamento restaurado com Yahweh. A oferta de reparação restaura o nazireu a Yahweh.</w:t>
      </w:r>
    </w:p>
    <w:p>
      <w:pPr/>
      <w:r>
        <w:rPr>
          <w:lang w:val="pt_PT" w:bidi="pt_PT"/>
        </w:rPr>
      </w:r>
      <w:r>
        <w:rPr>
          <w:lang w:val="pt_PT" w:bidi="pt_PT"/>
        </w:rPr>
        <w:t>Mesmo que o nazireu não se contaminasse de propósito, todos esses sacrifícios deveriam ser oferecidos para tornar o nazireu um servo santo de Yahweh novamente. Depois que o sacerdote oferece os sacrifícios do nazireu a Yahweh, e o nazireu se dedica novamente ao seu voto, o nazireu está novamente em um estado santo e ritualmente puro.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6.1–12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instrui Moisés a contar aos israelitas as instruções de Yahweh sobre um homem ou mulher que faz um tipo especial de voto para ser separado e santo a Yahweh.</w:t>
      </w:r>
    </w:p>
    <w:p>
      <w:pPr/>
      <w:r>
        <w:rPr>
          <w:lang w:val="pt_PT" w:bidi="pt_PT"/>
        </w:rPr>
      </w:r>
      <w:r>
        <w:rPr>
          <w:b/>
          <w:lang w:val="pt_PT" w:bidi="pt_PT"/>
        </w:rPr>
        <w:t>Na segunda cena:</w:t>
      </w:r>
      <w:r>
        <w:rPr>
          <w:lang w:val="pt_PT" w:bidi="pt_PT"/>
        </w:rPr>
        <w:t xml:space="preserve"> Yahweh instrui Moisés sobre o que o nazireu, o homem ou mulher que faz esse tipo especial de voto, deve fazer se acidentalmente se tornar impuro por estar perto de um corpo morto.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Homem nazireu ou mulher nazireia</w:t>
      </w:r>
    </w:p>
    <w:p>
      <w:pPr>
        <w:pStyle w:val="ListBullet"/>
        <w:spacing w:line="240" w:lineRule="auto"/>
        <w:ind w:left="720"/>
      </w:pPr>
      <w:r>
        <w:rPr>
          <w:lang w:val="pt_PT" w:bidi="pt_PT"/>
        </w:rPr>
      </w:r>
      <w:r>
        <w:rPr>
          <w:lang w:val="pt_PT" w:bidi="pt_PT"/>
        </w:rPr>
        <w:t>Sacerdote</w:t>
      </w:r>
    </w:p>
    <w:p>
      <w:pPr/>
      <w:r>
        <w:rPr>
          <w:lang w:val="pt_PT" w:bidi="pt_PT"/>
        </w:rPr>
      </w:r>
      <w:r>
        <w:rPr>
          <w:lang w:val="pt_PT" w:bidi="pt_PT"/>
        </w:rPr>
        <w:t>Em grupo, prestem atenção às partes do cenário da passagem:</w:t>
      </w:r>
    </w:p>
    <w:p>
      <w:pPr/>
      <w:r>
        <w:rPr>
          <w:lang w:val="pt_PT" w:bidi="pt_PT"/>
        </w:rPr>
      </w:r>
      <w:r>
        <w:rPr>
          <w:lang w:val="pt_PT" w:bidi="pt_PT"/>
        </w:rPr>
        <w:t>Observem o que o nazireu não deve fazer enquanto vive como nazireu, onde o nazireu deve ir para oferecer sacrifícios, como o nazireu pode se tornar impuro por causa de um corpo morto, e o que o sacerdote deve fazer pelo nazireu.</w:t>
      </w:r>
    </w:p>
    <w:p>
      <w:pPr/>
      <w:r>
        <w:rPr>
          <w:lang w:val="pt_PT" w:bidi="pt_PT"/>
        </w:rPr>
      </w:r>
      <w:r>
        <w:rPr>
          <w:lang w:val="pt_PT" w:bidi="pt_PT"/>
        </w:rPr>
        <w:t>Essa história registra o que Yahweh disse a Moisés para dizer aos israelitas. Yahweh está falando diretamente com Moisés. Yahweh está continuando a dar instruções a Moisés sobre como os israelitas devem viver e organizar sua comunidade.</w:t>
      </w:r>
    </w:p>
    <w:p>
      <w:pPr/>
      <w:r>
        <w:rPr>
          <w:lang w:val="pt_PT" w:bidi="pt_PT"/>
        </w:rPr>
      </w:r>
      <w:r>
        <w:rPr>
          <w:lang w:val="pt_PT" w:bidi="pt_PT"/>
        </w:rPr>
        <w:t>Na primeira cena, Yahweh instrui Moisés sobre os requisitos para ser separado como um nazireu. Yahweh diz a Moisés que, se um homem ou mulher fizer um voto para ser separado como um nazireu, o nazireu deve mostrar sua separação, evitando três coisas durante todo o tempo de seu voto. Yahweh começa cada uma de suas instruções aos nazireus com a frase, “todos os dias de seu voto”. Yahweh repete essa frase para enfatizar que os nazireus devem obedecer às instruções de Yahweh durante todo o período de tempo de seu voto.</w:t>
      </w:r>
    </w:p>
    <w:p>
      <w:pPr/>
      <w:r>
        <w:rPr>
          <w:lang w:val="pt_PT" w:bidi="pt_PT"/>
        </w:rPr>
      </w:r>
      <w:r>
        <w:rPr>
          <w:lang w:val="pt_PT" w:bidi="pt_PT"/>
        </w:rPr>
        <w:t>A primeira instrução de Yahweh para a separação dos nazireus é que eles não devem beber vinho ou álcool. O nazireu também não deve beber vinagre, ou bebidas fermentadas, feitas de vinho ou qualquer outro álcool. Yahweh enfatiza a Moisés que o nazireu deve ser separado das uvas em qualquer forma. O nazireu não deve beber nenhum tipo de líquido, como suco, feito de uvas, e o nazireu não deve comer uvas frescas ou secas. Durante todo o tempo em que o nazireu estiver separado, esse homem ou mulher não deve comer nada que tenha crescido de uma videira, nem mesmo as sementes ou a casca da uva.</w:t>
      </w:r>
    </w:p>
    <w:p>
      <w:pPr/>
      <w:r>
        <w:rPr>
          <w:lang w:val="pt_PT" w:bidi="pt_PT"/>
        </w:rPr>
      </w:r>
      <w:r>
        <w:rPr>
          <w:lang w:val="pt_PT" w:bidi="pt_PT"/>
        </w:rPr>
        <w:t>Todos os dias do voto de consagração do nazireu, ele ou ela não deve permitir que uma navalha raspe ou corte o cabelo de sua cabeça. Qualquer um que faça o voto de nazireu será santo, e ele deve deixar seus cabelos crescerem.</w:t>
      </w:r>
    </w:p>
    <w:p>
      <w:pPr/>
      <w:r>
        <w:rPr>
          <w:lang w:val="pt_PT" w:bidi="pt_PT"/>
        </w:rPr>
      </w:r>
      <w:r>
        <w:rPr>
          <w:lang w:val="pt_PT" w:bidi="pt_PT"/>
        </w:rPr>
        <w:t>Todos os dias em que o nazireu é separado para Yahweh, ele não deve se aproximar de um corpo morto. Mesmo que o corpo morto seja o pai, mãe, irmão ou irmã do nazireu, o nazireu não deve se aproximar do corpo morto e se tornar ritualmente impuro pelo cadáver, porque a separação para Yahweh está na cabeça do nazireu. Isso significa que, se o homem ou mulher estiver vivendo como um nazireu, seus cabelos longos na cabeça representam sua santidade e dedicação especial a Yahweh, mas um corpo morto estraga o status de santidade dessa pessoa, ou estado, diante de Yahweh. Todos os dias em que o nazireu é separado, essa pessoa é santa para Yahweh.</w:t>
      </w:r>
    </w:p>
    <w:p>
      <w:pPr/>
      <w:r>
        <w:rPr>
          <w:lang w:val="pt_PT" w:bidi="pt_PT"/>
        </w:rPr>
      </w:r>
      <w:r>
        <w:rPr>
          <w:lang w:val="pt_PT" w:bidi="pt_PT"/>
        </w:rPr>
        <w:t>Na segunda cena, Yahweh diz a Moisés o que o nazireu deve fazer para se tornar puro se estiver perto de um corpo morto e se tornar ritualmente impuro. Se alguém morrer de repente perto de um nazireu, o nazireu deve rapar sua cabeça no dia de sua purificação, o sétimo dia.</w:t>
      </w:r>
    </w:p>
    <w:p>
      <w:pPr/>
      <w:r>
        <w:rPr>
          <w:lang w:val="pt_PT" w:bidi="pt_PT"/>
        </w:rPr>
      </w:r>
      <w:r>
        <w:rPr>
          <w:lang w:val="pt_PT" w:bidi="pt_PT"/>
        </w:rPr>
        <w:t>Parem aqui e encenem essa parte da história em grupo. Pause este áudio aqui.</w:t>
      </w:r>
    </w:p>
    <w:p>
      <w:pPr/>
      <w:r>
        <w:rPr>
          <w:lang w:val="pt_PT" w:bidi="pt_PT"/>
        </w:rPr>
      </w:r>
      <w:r>
        <w:rPr>
          <w:lang w:val="pt_PT" w:bidi="pt_PT"/>
        </w:rPr>
        <w:t>No oitavo dia depois que o nazireu se tornou impuro, o nazireu deve trazer sacrifícios ao sacerdote na entrada da Tenda do Encontro. O nazireu deve trazer duas rolas ou dois pombos. O sacerdote oferecerá um dos pássaros como uma oferta pelo pecado ou de purificação, e o outro pássaro como uma oferta queimada. O sacerdote oferecerá os sacrifícios para fazer expiação pelo nazireu, porque o nazireu pecou e se tornou impuro por estar perto de um corpo morto.</w:t>
      </w:r>
    </w:p>
    <w:p>
      <w:pPr/>
      <w:r>
        <w:rPr>
          <w:lang w:val="pt_PT" w:bidi="pt_PT"/>
        </w:rPr>
      </w:r>
      <w:r>
        <w:rPr>
          <w:lang w:val="pt_PT" w:bidi="pt_PT"/>
        </w:rPr>
        <w:t xml:space="preserve">Parem aqui e, em grupo, olhem para a imagem da </w:t>
      </w:r>
      <w:r>
        <w:rPr>
          <w:lang w:val="pt_PT" w:bidi="pt_PT"/>
        </w:rPr>
        <w:t>Tenda do Encontro e o lugar onde o sacerdote ofereceria os sacrifícios</w:t>
      </w:r>
      <w:r>
        <w:rPr>
          <w:lang w:val="pt_PT" w:bidi="pt_PT"/>
        </w:rPr>
        <w:t>. Então encenem essa parte da história em grupo. Pause este áudio aqui.</w:t>
      </w:r>
    </w:p>
    <w:p>
      <w:pPr/>
      <w:r>
        <w:rPr>
          <w:lang w:val="pt_PT" w:bidi="pt_PT"/>
        </w:rPr>
      </w:r>
      <w:r>
        <w:rPr>
          <w:lang w:val="pt_PT" w:bidi="pt_PT"/>
        </w:rPr>
        <w:t>No mesmo dia em que o sacerdote oferece os sacrifícios, o nazireu se dedicará novamente ao seu voto durante o tempo total em que fez o voto de viver como um nazireu. A repetição nessa parte enfatiza que, uma vez purificado, o nazireu deve se dedicar novamente a viver como um nazireu pelo período total de tempo que prometeu quando fez seu voto pela primeira vez. No dia em que a pessoa se separa novamente para Yahweh, ele ou ela deve trazer uma carneiro de um ano ao sacerdote para oferecer como oferta pela culpa, ou de reparação. Então o nazireu é novamente santo a Yahweh durante todo o tempo de sua dedicação.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6.1–12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Um sacerdote</w:t>
      </w:r>
    </w:p>
    <w:p>
      <w:pPr>
        <w:pStyle w:val="ListBullet"/>
        <w:spacing w:line="240" w:lineRule="auto"/>
        <w:ind w:left="720"/>
      </w:pPr>
      <w:r>
        <w:rPr>
          <w:lang w:val="pt_PT" w:bidi="pt_PT"/>
        </w:rPr>
      </w:r>
      <w:r>
        <w:rPr>
          <w:lang w:val="pt_PT" w:bidi="pt_PT"/>
        </w:rPr>
        <w:t>Um nazireu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disse a Moisés para falar com os israelitas e dizer essas instruções a eles.</w:t>
      </w:r>
    </w:p>
    <w:p>
      <w:pPr/>
      <w:r>
        <w:rPr>
          <w:lang w:val="pt_PT" w:bidi="pt_PT"/>
        </w:rPr>
      </w:r>
      <w:r>
        <w:rPr>
          <w:lang w:val="pt_PT" w:bidi="pt_PT"/>
        </w:rPr>
        <w:t>Na primeira cena, Yahweh diz a Moisés que, se um homem ou mulher fizer um voto extraordinário, ou especial, para ser separado como um nazireu a Yahweh, essa pessoa não deve beber vinho ou álcool. O nazireu também não deve beber vinagre feito de vinho ou qualquer outro álcool. Yahweh enfatiza a Moisés que o nazireu deve ser separado das uvas em qualquer forma. O nazireu não deve beber nada feito de uvas e não deve comer uvas frescas ou secas. Durante todo o tempo que o nazireu é separado, esse homem ou mulher não deve comer nada que tenha crescido de uma videira, nem mesmo as sementes ou a casca da uva.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“O vinho e as uvas são alimentos comuns e importantes para nós, então isso parece estranho”, ou, “Yahweh está realmente enfatizando que a pessoa que faz esse voto não deve comer ou beber nada feito de uvas”, ou, “Esse voto deve ser muito especial”.</w:t>
      </w:r>
    </w:p>
    <w:p>
      <w:pPr>
        <w:pStyle w:val="ListBullet"/>
        <w:spacing w:line="240" w:lineRule="auto"/>
        <w:ind w:left="720"/>
      </w:pPr>
      <w:r>
        <w:rPr>
          <w:lang w:val="pt_PT" w:bidi="pt_PT"/>
        </w:rPr>
      </w:r>
      <w:r>
        <w:rPr>
          <w:lang w:val="pt_PT" w:bidi="pt_PT"/>
        </w:rPr>
        <w:t>Continue a encenação.</w:t>
      </w:r>
    </w:p>
    <w:p>
      <w:pPr>
        <w:pStyle w:val="ListBullet"/>
        <w:spacing w:line="240" w:lineRule="auto"/>
        <w:ind w:left="720"/>
      </w:pPr>
      <w:r>
        <w:rPr>
          <w:lang w:val="pt_PT" w:bidi="pt_PT"/>
        </w:rPr>
      </w:r>
      <w:r>
        <w:rPr>
          <w:lang w:val="pt_PT" w:bidi="pt_PT"/>
        </w:rPr>
        <w:t>Pergunte à pessoa que interpreta o nazireu: “O que você está sentindo ou pensando?” A pessoa pode responder coisas como: “O vinho e as uvas são alimentos comuns e importantes para nós. Isso será difícil!" ou, “Posso ver que esse voto é sério — quero muito me concentrar em Yahweh”, ou, “Esse voto deve ser muito especial. Estou preocupado que seja difícil de manter".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Todos os dias em que o voto do nazireu deve ser separado, eles não devem permitir que uma navalha raspasse ou cortasse os cabelos da sua cabeça. Qualquer um que faça o voto de nazireu será santo, e ele deve deixar seus cabelos crescerem.</w:t>
      </w:r>
    </w:p>
    <w:p>
      <w:pPr/>
      <w:r>
        <w:rPr>
          <w:lang w:val="pt_PT" w:bidi="pt_PT"/>
        </w:rPr>
      </w:r>
      <w:r>
        <w:rPr>
          <w:lang w:val="pt_PT" w:bidi="pt_PT"/>
        </w:rPr>
        <w:t>Todos os dias em que o nazireu é separado para Yahweh, ele não deve se aproximar de um corpo morto. Mesmo que o corpo morto seja o pai, a mãe, o irmão ou a irmã do nazireu, ele não deve se aproximar do corpo morto. O nazireu não deve se tornar ritualmente impuro pelo cadáver, porque a separação para Deus está sobre a cabeça do nazireu. Todos os dias em que o nazireu é separado, essa pessoa é santa para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“Isso soa como as leis que os sacerdotes têm que seguir”, ou, “A pessoa que faz esse voto deve levá-lo muito a sério”, ou, “Essa lei é severa porque o nazireu não pode estar perto nem mesmo de um membro da família se este morrer”.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diz a Moisés que, se alguém morrer de repente perto do nazireu, fazendo com que os cabelos que foram separados se tornem ritualmente impuros, o nazireu deve rapar sua cabeça no dia de sua purificação, que é o sétimo dia. No oitavo dia depois que o nazireu se tornou impuro, o nazireu deve trazer sacrifícios ao sacerdote na entrada da Tenda do Encontro. O nazireu deve trazer duas rolas ou dois pombos. O sacerdote oferecerá um dos pássaros como oferta pelo pecado e o outro pássaro como uma oferta queimada. O sacerdote oferecerá os sacrifícios para fazer expiação pelo nazireu, porque o nazireu pecou por estar perto de um corpo morto.</w:t>
      </w:r>
    </w:p>
    <w:p>
      <w:pPr/>
      <w:r>
        <w:rPr>
          <w:lang w:val="pt_PT" w:bidi="pt_PT"/>
        </w:rPr>
      </w:r>
      <w:r>
        <w:rPr>
          <w:lang w:val="pt_PT" w:bidi="pt_PT"/>
        </w:rPr>
        <w:t>No mesmo dia em que o sacerdote oferece os sacrifícios, o nazireu se dedicará novamente ao seu voto durante o tempo total em que fez o voto de viver como um nazireu. No dia em que a pessoa se separar novamente para Yahweh, ele ou ela deve trazer um carneiro de um ano ao sacerdote para oferecer como oferta pela culpa ou pela reparação.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“Essas leis soam como as leis dos sacerdotes”, ou, “os nazireus devem ser muito santos a Yahweh”.</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6.1–12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história começa com </w:t>
      </w:r>
      <w:r>
        <w:rPr>
          <w:b/>
          <w:lang w:val="pt_PT" w:bidi="pt_PT"/>
        </w:rPr>
        <w:t>Yahweh</w:t>
      </w:r>
      <w:r>
        <w:rPr>
          <w:lang w:val="pt_PT" w:bidi="pt_PT"/>
        </w:rPr>
        <w:t xml:space="preserve"> falando com Moisés. Ao longo da maior parte dessa história, o idioma original usa o nome próprio de Deus, Yahweh. Usem a mesma palavra ou frase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Yahweh diz a Moisés para falar com os </w:t>
      </w:r>
      <w:r>
        <w:rPr>
          <w:b/>
          <w:lang w:val="pt_PT" w:bidi="pt_PT"/>
        </w:rPr>
        <w:t>israelitas</w:t>
      </w:r>
      <w:r>
        <w:rPr>
          <w:lang w:val="pt_PT" w:bidi="pt_PT"/>
        </w:rPr>
        <w:t xml:space="preserve"> e dizer essas instruções a eles. Os israelitas se referem às pessoas que são descendentes de Abraão. Usem a mesma palavra ou frase para "israelitas"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Yahweh diz a Moisés que, se um homem ou mulher fizer um voto extraordinário, ou especial, ele deve ser separado como um nazireu a Yahweh. Tanto a palavra nazireu quanto a palavra santo se referem à ideia de ser separado. É importante traduzir as ideias de ser separado como um nazireu e de ser santo com duas palavras separadas.</w:t>
      </w:r>
    </w:p>
    <w:p>
      <w:pPr/>
      <w:r>
        <w:rPr>
          <w:lang w:val="pt_PT" w:bidi="pt_PT"/>
        </w:rPr>
      </w:r>
      <w:r>
        <w:rPr>
          <w:lang w:val="pt_PT" w:bidi="pt_PT"/>
        </w:rPr>
        <w:t xml:space="preserve">Um </w:t>
      </w:r>
      <w:r>
        <w:rPr>
          <w:b/>
          <w:lang w:val="pt_PT" w:bidi="pt_PT"/>
        </w:rPr>
        <w:t>voto</w:t>
      </w:r>
      <w:r>
        <w:rPr>
          <w:lang w:val="pt_PT" w:bidi="pt_PT"/>
        </w:rPr>
        <w:t xml:space="preserve"> é uma promessa solene que as pessoas fazem a Yahweh, geralmente em troca do favor de Yahweh. O voto pode ser para fazer algo ou para não fazer algo. Um voto também pode mostrar grande devoção a Yahweh.</w:t>
      </w:r>
    </w:p>
    <w:p>
      <w:pPr/>
      <w:r>
        <w:rPr>
          <w:lang w:val="pt_PT" w:bidi="pt_PT"/>
        </w:rPr>
      </w:r>
      <w:r>
        <w:rPr>
          <w:lang w:val="pt_PT" w:bidi="pt_PT"/>
        </w:rPr>
        <w:t xml:space="preserve">Parem aqui e discutam em grupo qual palavra ou frase vocês usarão para </w:t>
      </w:r>
      <w:r>
        <w:rPr>
          <w:b/>
          <w:lang w:val="pt_PT" w:bidi="pt_PT"/>
        </w:rPr>
        <w:t>voto</w:t>
      </w:r>
      <w:r>
        <w:rPr>
          <w:lang w:val="pt_PT" w:bidi="pt_PT"/>
        </w:rPr>
        <w:t xml:space="preserve"> e, em seguida, qual palavra vocês usarão para nazireu. Procure </w:t>
      </w:r>
      <w:r>
        <w:rPr>
          <w:lang w:val="pt_PT" w:bidi="pt_PT"/>
        </w:rPr>
        <w:t>voto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Para mostrar sua dedicação e separação a Yahweh, o nazireu não deve beber </w:t>
      </w:r>
      <w:r>
        <w:rPr>
          <w:b/>
          <w:lang w:val="pt_PT" w:bidi="pt_PT"/>
        </w:rPr>
        <w:t>vinho</w:t>
      </w:r>
      <w:r>
        <w:rPr>
          <w:lang w:val="pt_PT" w:bidi="pt_PT"/>
        </w:rPr>
        <w:t xml:space="preserve"> e não deve beber álcool. O vinho é o suco de uva fermentado e é alcoólico. As uvas são frutos macios e suculentos que crescem em uma videira. Uma videira tem um tronco curto como uma árvore, mas não tem galhos fortes como uma árvore. Uma videira tem ramos longos chamados de parreira. As uvas são um fruto importante em toda a Bíblia. É importante que vocês não substituam por outra fruta quando traduzirem vinho ou uva. Se seu idioma não tiver uma palavra para vinho ou uva, vocês podem descrevê-los usando uma frase.</w:t>
      </w:r>
    </w:p>
    <w:p>
      <w:pPr/>
      <w:r>
        <w:rPr>
          <w:lang w:val="pt_PT" w:bidi="pt_PT"/>
        </w:rPr>
      </w:r>
      <w:r>
        <w:rPr>
          <w:lang w:val="pt_PT" w:bidi="pt_PT"/>
        </w:rPr>
        <w:t xml:space="preserve">Parem aqui e, como um grupo, discutam qual palavra ou frase vocês usarão para </w:t>
      </w:r>
      <w:r>
        <w:rPr>
          <w:b/>
          <w:lang w:val="pt_PT" w:bidi="pt_PT"/>
        </w:rPr>
        <w:t>vinho</w:t>
      </w:r>
      <w:r>
        <w:rPr>
          <w:lang w:val="pt_PT" w:bidi="pt_PT"/>
        </w:rPr>
        <w:t xml:space="preserve">. Procure a palavra </w:t>
      </w:r>
      <w:r>
        <w:rPr>
          <w:lang w:val="pt_PT" w:bidi="pt_PT"/>
        </w:rPr>
        <w:t>vinho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O nazireu também não deve beber vinagre feito de vinho e não deve beber vinagre feito de outros líquidos alcoólicos. Quando o vinho ou os líquidos alcoólicos fermentam por um longo tempo, eles se transformam em vinagre. O vinagre tem um gosto muito azedo.</w:t>
      </w:r>
    </w:p>
    <w:p>
      <w:pPr/>
      <w:r>
        <w:rPr>
          <w:lang w:val="pt_PT" w:bidi="pt_PT"/>
        </w:rPr>
      </w:r>
      <w:r>
        <w:rPr>
          <w:lang w:val="pt_PT" w:bidi="pt_PT"/>
        </w:rPr>
        <w:t xml:space="preserve">Todos os dias em que o voto do nazireu deve ser separado, eles não devem permitir que uma navalha raspasse ou cortasse os cabelos da sua cabeça. Qualquer um que faça o voto de nazireu será </w:t>
      </w:r>
      <w:r>
        <w:rPr>
          <w:b/>
          <w:lang w:val="pt_PT" w:bidi="pt_PT"/>
        </w:rPr>
        <w:t>santo</w:t>
      </w:r>
      <w:r>
        <w:rPr>
          <w:lang w:val="pt_PT" w:bidi="pt_PT"/>
        </w:rPr>
        <w:t xml:space="preserve">, e ele deve deixar seus cabelos crescerem. Qualquer lugar, pessoa ou objeto que é dedicado a Deus é chamado de santo. Isso significa que o objeto ou pessoa é separado para os propósitos especiais de Deus — eles não são mais comuns ou ordinários. Usem a mesma palavra ou frase para santo que vocês usaram em passagens anteriores. Para mais informações sobre </w:t>
      </w:r>
      <w:r>
        <w:rPr>
          <w:lang w:val="pt_PT" w:bidi="pt_PT"/>
        </w:rPr>
        <w:t>santo</w:t>
      </w:r>
      <w:r>
        <w:rPr>
          <w:lang w:val="pt_PT" w:bidi="pt_PT"/>
        </w:rPr>
        <w:t>, consulte o Glossário Mestre.</w:t>
      </w:r>
    </w:p>
    <w:p>
      <w:pPr/>
      <w:r>
        <w:rPr>
          <w:lang w:val="pt_PT" w:bidi="pt_PT"/>
        </w:rPr>
      </w:r>
      <w:r>
        <w:rPr>
          <w:lang w:val="pt_PT" w:bidi="pt_PT"/>
        </w:rPr>
        <w:t xml:space="preserve">O sinal derradeiro de um nazireu é que ele não deve se aproximar de um corpo morto, mesmo que seu pai, mãe, irmão ou irmã morra. Se o nazireu estiver perto de um corpo morto, ele se torna ritualmente impuro porque a separação para </w:t>
      </w:r>
      <w:r>
        <w:rPr>
          <w:b/>
          <w:lang w:val="pt_PT" w:bidi="pt_PT"/>
        </w:rPr>
        <w:t>Deus</w:t>
      </w:r>
      <w:r>
        <w:rPr>
          <w:lang w:val="pt_PT" w:bidi="pt_PT"/>
        </w:rPr>
        <w:t xml:space="preserve"> está na cabeça do nazireu. A palavra Deus é o termo genérico que significa ser divino ou supremo. O nome deus às vezes é usado para se referir a falsos deuses ou ídolos que as pessoas acreditam que são seres divinos. O nome Deus também pode se referir a Yahweh, o único Deus verdadeiro. Nesta história, Deus refere-se a Yahweh.</w:t>
      </w:r>
    </w:p>
    <w:p>
      <w:pPr/>
      <w:r>
        <w:rPr>
          <w:lang w:val="pt_PT" w:bidi="pt_PT"/>
        </w:rPr>
      </w:r>
      <w:r>
        <w:rPr>
          <w:lang w:val="pt_PT" w:bidi="pt_PT"/>
        </w:rPr>
        <w:t xml:space="preserve">Parem aqui e discutam em grupo qual palavra ou frase vocês usarão para </w:t>
      </w:r>
      <w:r>
        <w:rPr>
          <w:b/>
          <w:lang w:val="pt_PT" w:bidi="pt_PT"/>
        </w:rPr>
        <w:t>Deus</w:t>
      </w:r>
      <w:r>
        <w:rPr>
          <w:lang w:val="pt_PT" w:bidi="pt_PT"/>
        </w:rPr>
        <w:t xml:space="preserve">. Procure </w:t>
      </w:r>
      <w:r>
        <w:rPr>
          <w:lang w:val="pt_PT" w:bidi="pt_PT"/>
        </w:rPr>
        <w:t>Deus</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Yahweh continua instruindo Moisés que, se alguém morrer de repente perto do nazireu, fazendo com que os cabelos que foram separados se tornem ritualmente </w:t>
      </w:r>
      <w:r>
        <w:rPr>
          <w:b/>
          <w:lang w:val="pt_PT" w:bidi="pt_PT"/>
        </w:rPr>
        <w:t>impuros</w:t>
      </w:r>
      <w:r>
        <w:rPr>
          <w:lang w:val="pt_PT" w:bidi="pt_PT"/>
        </w:rPr>
        <w:t xml:space="preserve">, o nazireu deve rapar sua cabeça no dia de sua purificação, ou limpeza. Esse dia é o sétimo dia depois que o nazireu se tornou impuro. Uma pessoa que é impura é inadequada para o serviço a Deus. Usem a mesma palavra ou frase para impuro que vocês usaram em passagens anteriores. Para mais informações sobre os termos </w:t>
      </w:r>
      <w:r>
        <w:rPr>
          <w:lang w:val="pt_PT" w:bidi="pt_PT"/>
        </w:rPr>
        <w:t>puro/impuro</w:t>
      </w:r>
      <w:r>
        <w:rPr>
          <w:lang w:val="pt_PT" w:bidi="pt_PT"/>
        </w:rPr>
        <w:t>, consultem o Glossário Mestre.</w:t>
      </w:r>
    </w:p>
    <w:p>
      <w:pPr/>
      <w:r>
        <w:rPr>
          <w:lang w:val="pt_PT" w:bidi="pt_PT"/>
        </w:rPr>
      </w:r>
      <w:r>
        <w:rPr>
          <w:lang w:val="pt_PT" w:bidi="pt_PT"/>
        </w:rPr>
        <w:t>Purificação é o processo pelo qual uma pessoa ou coisa que é considerada impura ou imunda é tornada limpa ou pura e, portanto, capaz de adorar ou servir a Yahweh novamente. Algumas traduções em português traduzem a palavra do idioma original como purificação.</w:t>
      </w:r>
    </w:p>
    <w:p>
      <w:pPr/>
      <w:r>
        <w:rPr>
          <w:lang w:val="pt_PT" w:bidi="pt_PT"/>
        </w:rPr>
      </w:r>
      <w:r>
        <w:rPr>
          <w:lang w:val="pt_PT" w:bidi="pt_PT"/>
        </w:rPr>
        <w:t xml:space="preserve">Parem aqui e discutam em grupo qual palavra ou frase vocês usarão para </w:t>
      </w:r>
      <w:r>
        <w:rPr>
          <w:b/>
          <w:lang w:val="pt_PT" w:bidi="pt_PT"/>
        </w:rPr>
        <w:t>purificação</w:t>
      </w:r>
      <w:r>
        <w:rPr>
          <w:lang w:val="pt_PT" w:bidi="pt_PT"/>
        </w:rPr>
        <w:t xml:space="preserve">. Procure </w:t>
      </w:r>
      <w:r>
        <w:rPr>
          <w:lang w:val="pt_PT" w:bidi="pt_PT"/>
        </w:rPr>
        <w:t>purificar</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No oitavo dia depois que o nazireu se tornou impuro, o nazireu deve trazer sacrifícios ao sacerdote na entrada, ou porta, da </w:t>
      </w:r>
      <w:r>
        <w:rPr>
          <w:b/>
          <w:lang w:val="pt_PT" w:bidi="pt_PT"/>
        </w:rPr>
        <w:t>tenda do encontro</w:t>
      </w:r>
      <w:r>
        <w:rPr>
          <w:lang w:val="pt_PT" w:bidi="pt_PT"/>
        </w:rPr>
        <w:t xml:space="preserve">. Usem a mesma palavra ou frase para tenda do encontro que vocês usaram em passagens anteriores. Para mais informações sobre </w:t>
      </w:r>
      <w:r>
        <w:rPr>
          <w:lang w:val="pt_PT" w:bidi="pt_PT"/>
        </w:rPr>
        <w:t>tabernáculo</w:t>
      </w:r>
      <w:r>
        <w:rPr>
          <w:lang w:val="pt_PT" w:bidi="pt_PT"/>
        </w:rPr>
        <w:t>, que significa a mesma coisa que tenda do encontro, consulte o Glossário Mestre.</w:t>
      </w:r>
    </w:p>
    <w:p>
      <w:pPr/>
      <w:r>
        <w:rPr>
          <w:lang w:val="pt_PT" w:bidi="pt_PT"/>
        </w:rPr>
      </w:r>
      <w:r>
        <w:rPr>
          <w:lang w:val="pt_PT" w:bidi="pt_PT"/>
        </w:rPr>
        <w:t>O nazireu deve trazer duas rolas ou dois pombos. O sacerdote oferecerá um dos pássaros como oferta pelo pecado ou de purificação, e o outro pássaro como uma oferta queimada.</w:t>
      </w:r>
    </w:p>
    <w:p>
      <w:pPr/>
      <w:r>
        <w:rPr>
          <w:lang w:val="pt_PT" w:bidi="pt_PT"/>
        </w:rPr>
      </w:r>
      <w:r>
        <w:rPr>
          <w:lang w:val="pt_PT" w:bidi="pt_PT"/>
        </w:rPr>
        <w:t xml:space="preserve">Uma </w:t>
      </w:r>
      <w:r>
        <w:rPr>
          <w:b/>
          <w:lang w:val="pt_PT" w:bidi="pt_PT"/>
        </w:rPr>
        <w:t>oferta pelo pecado</w:t>
      </w:r>
      <w:r>
        <w:rPr>
          <w:lang w:val="pt_PT" w:bidi="pt_PT"/>
        </w:rPr>
        <w:t xml:space="preserve"> também pode ser chamada de </w:t>
      </w:r>
      <w:r>
        <w:rPr>
          <w:b/>
          <w:lang w:val="pt_PT" w:bidi="pt_PT"/>
        </w:rPr>
        <w:t>oferta de purificação</w:t>
      </w:r>
      <w:r>
        <w:rPr>
          <w:lang w:val="pt_PT" w:bidi="pt_PT"/>
        </w:rPr>
        <w:t>, porque seu propósito é purificar alguém depois que ele se tornou impuro, ou inadequado para o serviço a Yahweh. É uma forma de sacrifício que as pessoas trazem a Yahweh. Quando a pessoa traz essa oferta a Yahweh, parte da oferta é queimada em um altar a Yahweh, e o restante da oferta pertence ao sacerdote.</w:t>
      </w:r>
    </w:p>
    <w:p>
      <w:pPr/>
      <w:r>
        <w:rPr>
          <w:lang w:val="pt_PT" w:bidi="pt_PT"/>
        </w:rPr>
      </w:r>
      <w:r>
        <w:rPr>
          <w:lang w:val="pt_PT" w:bidi="pt_PT"/>
        </w:rPr>
        <w:t>Parem aqui e discutam em grupo qual palavra ou frase vocês usarão para</w:t>
      </w:r>
      <w:r>
        <w:rPr>
          <w:b/>
          <w:lang w:val="pt_PT" w:bidi="pt_PT"/>
        </w:rPr>
        <w:t xml:space="preserve"> oferta pelo pecado ou de purificação</w:t>
      </w:r>
      <w:r>
        <w:rPr>
          <w:lang w:val="pt_PT" w:bidi="pt_PT"/>
        </w:rPr>
        <w:t xml:space="preserve">. Procurem </w:t>
      </w:r>
      <w:r>
        <w:rPr>
          <w:b/>
          <w:lang w:val="pt_PT" w:bidi="pt_PT"/>
        </w:rPr>
        <w:t>oferta pelo pecado</w:t>
      </w:r>
      <w:r>
        <w:rPr>
          <w:lang w:val="pt_PT" w:bidi="pt_PT"/>
        </w:rPr>
        <w:t xml:space="preserve"> ou </w:t>
      </w:r>
      <w:r>
        <w:rPr>
          <w:lang w:val="pt_PT" w:bidi="pt_PT"/>
        </w:rPr>
        <w:t>oferta de purificação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Uma </w:t>
      </w:r>
      <w:r>
        <w:rPr>
          <w:b/>
          <w:lang w:val="pt_PT" w:bidi="pt_PT"/>
        </w:rPr>
        <w:t>oferta queimada</w:t>
      </w:r>
      <w:r>
        <w:rPr>
          <w:lang w:val="pt_PT" w:bidi="pt_PT"/>
        </w:rPr>
        <w:t xml:space="preserve"> também é um tipo de sacrifício que as pessoas trazem a Yahweh. Quando uma pessoa traz uma oferta queimada a Yahweh, o sacerdote queima essa oferta completamente em um altar a Yahweh. Algumas traduções podem dizer oferta totalmente queimada. O propósito é agradar a Yahweh com um aroma, ou cheiro agradável. Quando uma pessoa traz uma oferta queimada a Yahweh, ela está dizendo a Yahweh: “Assim como estou queimando completamente essa oferta, estou completamente dedicado a você”.</w:t>
      </w:r>
    </w:p>
    <w:p>
      <w:pPr/>
      <w:r>
        <w:rPr>
          <w:lang w:val="pt_PT" w:bidi="pt_PT"/>
        </w:rPr>
      </w:r>
      <w:r>
        <w:rPr>
          <w:lang w:val="pt_PT" w:bidi="pt_PT"/>
        </w:rPr>
        <w:t xml:space="preserve">Parem aqui e discutam em grupo qual palavra ou frase vocês usarão para </w:t>
      </w:r>
      <w:r>
        <w:rPr>
          <w:b/>
          <w:lang w:val="pt_PT" w:bidi="pt_PT"/>
        </w:rPr>
        <w:t>oferta queimada</w:t>
      </w:r>
      <w:r>
        <w:rPr>
          <w:lang w:val="pt_PT" w:bidi="pt_PT"/>
        </w:rPr>
        <w:t xml:space="preserve">. Procurem </w:t>
      </w:r>
      <w:r>
        <w:rPr>
          <w:lang w:val="pt_PT" w:bidi="pt_PT"/>
        </w:rPr>
        <w:t>oferta queimada</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O sacerdote oferecerá os sacrifícios para fazer </w:t>
      </w:r>
      <w:r>
        <w:rPr>
          <w:b/>
          <w:lang w:val="pt_PT" w:bidi="pt_PT"/>
        </w:rPr>
        <w:t>expiação</w:t>
      </w:r>
      <w:r>
        <w:rPr>
          <w:lang w:val="pt_PT" w:bidi="pt_PT"/>
        </w:rPr>
        <w:t xml:space="preserve"> pelo nazireu, porque o nazireu pecou por estar perto de um corpo morto. O sacerdote oferece esses sacrifícios para expiar a pessoa, ou restaurar o relacionamento da pessoa com Yahweh. Usem a mesma palavra ou frase para expiação que vocês usaram em passagens anteriores. Para mais informações sobre </w:t>
      </w:r>
      <w:r>
        <w:rPr>
          <w:b/>
          <w:lang w:val="pt_PT" w:bidi="pt_PT"/>
        </w:rPr>
        <w:t>expiação</w:t>
      </w:r>
      <w:r>
        <w:rPr>
          <w:lang w:val="pt_PT" w:bidi="pt_PT"/>
        </w:rPr>
        <w:t>, consultem o Glossário Mestre.</w:t>
      </w:r>
    </w:p>
    <w:p>
      <w:pPr/>
      <w:r>
        <w:rPr>
          <w:lang w:val="pt_PT" w:bidi="pt_PT"/>
        </w:rPr>
      </w:r>
      <w:r>
        <w:rPr>
          <w:b/>
          <w:lang w:val="pt_PT" w:bidi="pt_PT"/>
        </w:rPr>
        <w:t>Pecado</w:t>
      </w:r>
      <w:r>
        <w:rPr>
          <w:lang w:val="pt_PT" w:bidi="pt_PT"/>
        </w:rPr>
        <w:t xml:space="preserve"> é um ato que quebra a lei de Yahweh e torna a pessoa culpada e impura diante de Yahweh. Usem a mesma palavra ou frase para pecado ou pecou que vocês usaram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No mesmo dia em que o sacerdote oferece os sacrifícios, o nazireu se dedicará novamente ao seu voto. Depois, o nazireu deve trazer uma ovelha macho de um ano ao sacerdote para oferecer como </w:t>
      </w:r>
      <w:r>
        <w:rPr>
          <w:b/>
          <w:lang w:val="pt_PT" w:bidi="pt_PT"/>
        </w:rPr>
        <w:t>oferta pela culpa</w:t>
      </w:r>
      <w:r>
        <w:rPr>
          <w:lang w:val="pt_PT" w:bidi="pt_PT"/>
        </w:rPr>
        <w:t>. Uma oferta pela culpa é uma oferta para compensar, ou pagar, pela violação do estado santo da pessoa ou coisa. Algumas traduções chamam essa oferta de oferta de reparação porque seu propósito é reconciliar ou restaurar a pessoa a um estado sem culpa e limpo em relação a Yahweh. O sacrifício serve como pagamento a Yahweh por não permanecer santo a Yahweh. Essa oferta também é parte das ofertas cerimoniais que servem para reconciliar a pessoa com Yahweh e restaurar seu bom relacionamento.</w:t>
      </w:r>
    </w:p>
    <w:p>
      <w:pPr/>
      <w:r>
        <w:rPr>
          <w:lang w:val="pt_PT" w:bidi="pt_PT"/>
        </w:rPr>
      </w:r>
      <w:r>
        <w:rPr>
          <w:lang w:val="pt_PT" w:bidi="pt_PT"/>
        </w:rPr>
        <w:t xml:space="preserve">Parem aqui e discutam em grupo qual palavra ou frase vocês usarão para </w:t>
      </w:r>
      <w:r>
        <w:rPr>
          <w:b/>
          <w:lang w:val="pt_PT" w:bidi="pt_PT"/>
        </w:rPr>
        <w:t>oferta pela culpa</w:t>
      </w:r>
      <w:r>
        <w:rPr>
          <w:lang w:val="pt_PT" w:bidi="pt_PT"/>
        </w:rPr>
        <w:t xml:space="preserve">. Procurem </w:t>
      </w:r>
      <w:r>
        <w:rPr>
          <w:b/>
          <w:lang w:val="pt_PT" w:bidi="pt_PT"/>
        </w:rPr>
        <w:t>oferta pela culpa</w:t>
      </w:r>
      <w:r>
        <w:rPr>
          <w:lang w:val="pt_PT" w:bidi="pt_PT"/>
        </w:rPr>
        <w:t xml:space="preserve"> no Glossário Mestre para mais informações.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6:13–21</w:t>
      </w:r>
      <w:r>
        <w:rPr>
          <w:lang w:val="pt_PT" w:bidi="pt_PT"/>
        </w:rPr>
      </w:r>
    </w:p>
    <w:p>
      <w:pPr>
        <w:pStyle w:val="Heading3"/>
      </w:pPr>
      <w:r>
        <w:rPr>
          <w:lang w:val="pt_PT" w:bidi="pt_PT"/>
        </w:rPr>
        <w:t>Ouvir e Sentir</w:t>
      </w:r>
    </w:p>
    <w:p>
      <w:pPr/>
      <w:r>
        <w:rPr>
          <w:lang w:val="pt_PT" w:bidi="pt_PT"/>
        </w:rPr>
      </w:r>
      <w:r>
        <w:rPr>
          <w:lang w:val="pt_PT" w:bidi="pt_PT"/>
        </w:rPr>
        <w:t>Nesta etapa, ouçam Números 6.13–21 e guardem em seus corações.</w:t>
      </w:r>
    </w:p>
    <w:p>
      <w:pPr/>
      <w:r>
        <w:rPr>
          <w:lang w:val="pt_PT" w:bidi="pt_PT"/>
        </w:rPr>
      </w:r>
      <w:r>
        <w:rPr>
          <w:lang w:val="pt_PT" w:bidi="pt_PT"/>
        </w:rPr>
        <w:t>Ouçam uma versão em áudio de Números 6.13–21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6.13–21 na tradução mais fácil de entender.</w:t>
      </w:r>
    </w:p>
    <w:p>
      <w:pPr/>
      <w:r>
        <w:rPr>
          <w:lang w:val="pt_PT" w:bidi="pt_PT"/>
        </w:rPr>
      </w:r>
      <w:r>
        <w:rPr>
          <w:lang w:val="pt_PT" w:bidi="pt_PT"/>
        </w:rPr>
        <w:t>Na passagem anterior, Yahweh deu instruções a Moisés para uma pessoa que faz o voto especial do nazireu.</w:t>
      </w:r>
    </w:p>
    <w:p>
      <w:pPr/>
      <w:r>
        <w:rPr>
          <w:lang w:val="pt_PT" w:bidi="pt_PT"/>
        </w:rPr>
      </w:r>
      <w:r>
        <w:rPr>
          <w:lang w:val="pt_PT" w:bidi="pt_PT"/>
        </w:rPr>
        <w:t>Nessa passagem, Yahweh agora diz a Moisés as leis para quando um nazireu termina o período de tempo que dedicou a viver como alguém separado. O nazireu deve apresentar-se à entrada da Tenda do Encontro, ou Tabernáculo, e trazer certos animais para oferecer como ofertas especiais a Yahweh.</w:t>
      </w:r>
    </w:p>
    <w:p>
      <w:pPr/>
      <w:r>
        <w:rPr>
          <w:lang w:val="pt_PT" w:bidi="pt_PT"/>
        </w:rPr>
      </w:r>
      <w:r>
        <w:rPr>
          <w:lang w:val="pt_PT" w:bidi="pt_PT"/>
        </w:rPr>
        <w:t>O nazireu deve trazer os seguintes animais: um cordeiro macho de um ano sem defeitos para uma oferta queimada; uma cordeira de um ano sem defeitos para uma oferta pelo pecado, ou oferta de purificação; um carneiro sem defeitos para uma oferta de paz, ou oferta de comunhão; e uma cesta de bolos, que é pão feito de farinha fina misturada com azeite sem fermento, e pãezinhos untados com azeite, juntamente com as ofertas regulares de cereais e as libações.</w:t>
      </w:r>
    </w:p>
    <w:p>
      <w:pPr/>
      <w:r>
        <w:rPr>
          <w:lang w:val="pt_PT" w:bidi="pt_PT"/>
        </w:rPr>
      </w:r>
      <w:r>
        <w:rPr>
          <w:lang w:val="pt_PT" w:bidi="pt_PT"/>
        </w:rPr>
        <w:t>Os animais devem estar sem defeitos. Eles não devem ter nada de errado com eles, como uma perna defeituosa, cegueira ou qualquer outra imperfeição física. As pessoas podem oferecer apenas animais perfeitamente saudáveis como oferta a Yahweh. Um cordeiro é uma ovelha jovem. Um carneiro é o macho de uma ovelha e é mais velho do que um cordeiro ou seja, uma ovelha macho de menos de um ano, que foi listado primeiro.</w:t>
      </w:r>
    </w:p>
    <w:p>
      <w:pPr/>
      <w:r>
        <w:rPr>
          <w:lang w:val="pt_PT" w:bidi="pt_PT"/>
        </w:rPr>
      </w:r>
      <w:r>
        <w:rPr>
          <w:lang w:val="pt_PT" w:bidi="pt_PT"/>
        </w:rPr>
        <w:t xml:space="preserve">Parem aqui e, em grupo, olhem para uma imagem de </w:t>
      </w:r>
      <w:r>
        <w:rPr>
          <w:lang w:val="pt_PT" w:bidi="pt_PT"/>
        </w:rPr>
        <w:t>ovelhas e cabras de um ano de idade</w:t>
      </w:r>
      <w:r>
        <w:rPr>
          <w:lang w:val="pt_PT" w:bidi="pt_PT"/>
        </w:rPr>
        <w:t>. Pause este áudio aqui.</w:t>
      </w:r>
    </w:p>
    <w:p>
      <w:pPr/>
      <w:r>
        <w:rPr>
          <w:lang w:val="pt_PT" w:bidi="pt_PT"/>
        </w:rPr>
      </w:r>
      <w:r>
        <w:rPr>
          <w:lang w:val="pt_PT" w:bidi="pt_PT"/>
        </w:rPr>
        <w:t>A última oferta que o nazireu deve oferecer é a oferta de paz. Essa oferta celebra a comunhão e o relacionamento pacífico que o nazireu agora tem com Yahweh. A oferta não é um sacrifício para fazer as pazes com Yahweh, mas para celebrar estar em paz com Yahweh. Quando o sacerdote oferece esse animal, ele queima parte do animal no altar a Yahweh. O sacerdote separa outra parte do animal para si mesmo comer, e a última parte ele dá à pessoa que a ofereceu para que ela possa comê-la. Quando as pessoas comem parte da oferta, é como se elas estivessem compartilhando uma refeição com Yahweh em paz. As pessoas sempre oferecem a oferta de paz por último porque ela celebra o relacionamento restaurado com Yahweh.</w:t>
      </w:r>
    </w:p>
    <w:p>
      <w:pPr/>
      <w:r>
        <w:rPr>
          <w:lang w:val="pt_PT" w:bidi="pt_PT"/>
        </w:rPr>
      </w:r>
      <w:r>
        <w:rPr>
          <w:lang w:val="pt_PT" w:bidi="pt_PT"/>
        </w:rPr>
        <w:t>Parem aqui e discutam essa questão em grupo: contem uma história sobre o que as pessoas fazem para celebrar a paz e a comunhão em sua comunidade. Eles comem uma refeição? Eles fazem um ritual? Pause este áudio aqui.</w:t>
      </w:r>
    </w:p>
    <w:p>
      <w:pPr/>
      <w:r>
        <w:rPr>
          <w:lang w:val="pt_PT" w:bidi="pt_PT"/>
        </w:rPr>
      </w:r>
      <w:r>
        <w:rPr>
          <w:lang w:val="pt_PT" w:bidi="pt_PT"/>
        </w:rPr>
        <w:t>A cesta de pão tinha dois tipos de pão nela, ambos feitos sem fermento. Algumas traduções podem dizer pão sem fermento, o que significa que o pão não cresce como se tivesse fermento. As pessoas faziam o primeiro tipo de pão misturando a farinha de trigo de alta qualidade com água e azeite de oliva e depois assando a mistura em pães redondos e grossos, ou bolos de pão. As pessoas também faziam o segundo tipo de pão com farinha e água, mas os assavam em pães finos achatados, ou bolachas de pão. As pessoas então untavam ou revestiam, o pão com azeite.</w:t>
      </w:r>
    </w:p>
    <w:p>
      <w:pPr/>
      <w:r>
        <w:rPr>
          <w:lang w:val="pt_PT" w:bidi="pt_PT"/>
        </w:rPr>
      </w:r>
      <w:r>
        <w:rPr>
          <w:lang w:val="pt_PT" w:bidi="pt_PT"/>
        </w:rPr>
        <w:t xml:space="preserve">Parem aqui e, em grupo, olhem para as imagens dos </w:t>
      </w:r>
      <w:r>
        <w:rPr>
          <w:lang w:val="pt_PT" w:bidi="pt_PT"/>
        </w:rPr>
        <w:t>dois tipos de pão sem fermento</w:t>
      </w:r>
      <w:r>
        <w:rPr>
          <w:lang w:val="pt_PT" w:bidi="pt_PT"/>
        </w:rPr>
        <w:t xml:space="preserve"> e da </w:t>
      </w:r>
      <w:r>
        <w:rPr>
          <w:lang w:val="pt_PT" w:bidi="pt_PT"/>
        </w:rPr>
        <w:t>cesta de pão</w:t>
      </w:r>
      <w:r>
        <w:rPr>
          <w:lang w:val="pt_PT" w:bidi="pt_PT"/>
        </w:rPr>
        <w:t>. Pause este áudio aqui.</w:t>
      </w:r>
    </w:p>
    <w:p>
      <w:pPr/>
      <w:r>
        <w:rPr>
          <w:lang w:val="pt_PT" w:bidi="pt_PT"/>
        </w:rPr>
      </w:r>
      <w:r>
        <w:rPr>
          <w:lang w:val="pt_PT" w:bidi="pt_PT"/>
        </w:rPr>
        <w:t>A oferta de grãos, ou oferta de cereais, é uma oferta de farinha do melhor trigo que as pessoas misturam com óleo e às vezes incenso. A libação é uma oferta de vinho. O sacerdote oferece as ofertas de grãos e de libação como oferta para ser um aroma agradável a Yahweh.</w:t>
      </w:r>
    </w:p>
    <w:p>
      <w:pPr/>
      <w:r>
        <w:rPr>
          <w:lang w:val="pt_PT" w:bidi="pt_PT"/>
        </w:rPr>
      </w:r>
      <w:r>
        <w:rPr>
          <w:lang w:val="pt_PT" w:bidi="pt_PT"/>
        </w:rPr>
        <w:t>O sacerdote levará os sacrifícios de animais e todas as ofertas trazidas pelo nazireu e os oferecerá diante de Yahweh no altar do Tabernáculo, ou Tenda do Encontro. Todos os sacrifícios e ofertas que o sacerdote faz são aqueles que o nazireu traz para a Tenda do Encontro.</w:t>
      </w:r>
    </w:p>
    <w:p>
      <w:pPr/>
      <w:r>
        <w:rPr>
          <w:lang w:val="pt_PT" w:bidi="pt_PT"/>
        </w:rPr>
      </w:r>
      <w:r>
        <w:rPr>
          <w:lang w:val="pt_PT" w:bidi="pt_PT"/>
        </w:rPr>
        <w:t>A instrução final é que o nazireu deve rapar sua cabeça e queimar o cabelo no fogo sob o sacrifício da oferta de paz a Yahweh. O sacerdote então deve tomar o ombro, ou perna dianteira, do carneiro depois de cozido. O sacerdote também deve tirar um pão grosso e um pão fino da cesta. A parte do carneiro é a porção da oferta de paz do sacerdote. O sacerdote deve colocá-los nas mãos do nazireu depois que o nazireu tiver raspado o cabelo da cabeça dele. O sacerdote então deve mover, ou levantar, a parte do carneiro juntamente com os diferentes tipos de pão como uma oferta movida, ou levantada. O sacerdote deve levantar essas ofertas como sinal de dedicação a Yahweh.</w:t>
      </w:r>
    </w:p>
    <w:p>
      <w:pPr/>
      <w:r>
        <w:rPr>
          <w:lang w:val="pt_PT" w:bidi="pt_PT"/>
        </w:rPr>
      </w:r>
      <w:r>
        <w:rPr>
          <w:lang w:val="pt_PT" w:bidi="pt_PT"/>
        </w:rPr>
        <w:t>Yahweh certifica-se que Moisés saiba quais partes das ofertas vão para o sacerdote para a contribuição ou porção do sacerdote. É assim que Yahweh cuida dos sacerdotes a quem Yahweh escolheu para servir a Yahweh. O sacerdote pode levar partes do carneiro e dois pães para si mesmo comer.</w:t>
      </w:r>
    </w:p>
    <w:p>
      <w:pPr/>
      <w:r>
        <w:rPr>
          <w:lang w:val="pt_PT" w:bidi="pt_PT"/>
        </w:rPr>
      </w:r>
      <w:r>
        <w:rPr>
          <w:lang w:val="pt_PT" w:bidi="pt_PT"/>
        </w:rPr>
        <w:t>Depois que o sacerdote e o nazireu completam todos esses sacrifícios e rituais, o homem ou mulher que fez o voto do nazireu agora completou o tempo de seu voto e simboliza essa conclusão bebendo vinho. Eles não são mais separados como especialmente dedicados a Yahweh, e eles podem retornar à vida normal como qualquer israelita.</w:t>
      </w:r>
    </w:p>
    <w:p>
      <w:pPr/>
      <w:r>
        <w:rPr>
          <w:lang w:val="pt_PT" w:bidi="pt_PT"/>
        </w:rPr>
      </w:r>
      <w:r>
        <w:rPr>
          <w:lang w:val="pt_PT" w:bidi="pt_PT"/>
        </w:rPr>
        <w:t>Todas essas instruções são as regras, ou lei, para o nazireu. A pessoa que tem condições de fazer um voto de ofertas a Yahweh além ou mais do que os sacrifícios exigidos deve oferecê-los, em acréscimo aos sacrifícios regulares de um nazireu.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6.13–21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primeira cena:</w:t>
      </w:r>
      <w:r>
        <w:rPr>
          <w:lang w:val="pt_PT" w:bidi="pt_PT"/>
        </w:rPr>
        <w:t xml:space="preserve"> Yahweh instrui Moisés sobre o que o nazireu deve fazer quando terminar o tempo em que fez o voto de viver como um nazireu.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Homem ou mulher nazireu</w:t>
      </w:r>
    </w:p>
    <w:p>
      <w:pPr>
        <w:pStyle w:val="ListBullet"/>
        <w:spacing w:line="240" w:lineRule="auto"/>
        <w:ind w:left="720"/>
      </w:pPr>
      <w:r>
        <w:rPr>
          <w:lang w:val="pt_PT" w:bidi="pt_PT"/>
        </w:rPr>
      </w:r>
      <w:r>
        <w:rPr>
          <w:lang w:val="pt_PT" w:bidi="pt_PT"/>
        </w:rPr>
        <w:t>Sacerdote</w:t>
      </w:r>
    </w:p>
    <w:p>
      <w:pPr/>
      <w:r>
        <w:rPr>
          <w:lang w:val="pt_PT" w:bidi="pt_PT"/>
        </w:rPr>
      </w:r>
      <w:r>
        <w:rPr>
          <w:lang w:val="pt_PT" w:bidi="pt_PT"/>
        </w:rPr>
        <w:t>Em grupo, prestem atenção às partes do cenário da passagem:</w:t>
      </w:r>
    </w:p>
    <w:p>
      <w:pPr/>
      <w:r>
        <w:rPr>
          <w:lang w:val="pt_PT" w:bidi="pt_PT"/>
        </w:rPr>
      </w:r>
      <w:r>
        <w:rPr>
          <w:lang w:val="pt_PT" w:bidi="pt_PT"/>
        </w:rPr>
        <w:t>Essa passagem registra o que Yahweh disse a Moisés para dizer aos israelitas. Yahweh está falando diretamente com Moisés. Yahweh continua a dar instruções a Moisés sobre como os israelitas devem viver e organizar sua comunidade.</w:t>
      </w:r>
    </w:p>
    <w:p>
      <w:pPr/>
      <w:r>
        <w:rPr>
          <w:lang w:val="pt_PT" w:bidi="pt_PT"/>
        </w:rPr>
      </w:r>
      <w:r>
        <w:rPr>
          <w:lang w:val="pt_PT" w:bidi="pt_PT"/>
        </w:rPr>
        <w:t>Na primeira cena, Yahweh instrui Moisés para quando um nazireu termina o período de tempo em que fez o voto de viver como alguém separado. O nazireu deve apresentar-se à entrada da Tenda do Encontro e deve trazer um cordeiro de um ano sem defeitos para uma oferta queimada, uma cordeira de um ano sem defeitos para uma oferta pelo pecado ou de purificação, um carneiro sem defeitos para uma oferta de paz ou comunhão, e uma cesta de pão feito sem fermento. Os dois tipos de pão são bolos de farinha fina misturada com azeite e pãezinhos untados com azeite. O nazireu também deve trazer as ofertas de grãos e as libações necessárias.</w:t>
      </w:r>
    </w:p>
    <w:p>
      <w:pPr/>
      <w:r>
        <w:rPr>
          <w:lang w:val="pt_PT" w:bidi="pt_PT"/>
        </w:rPr>
      </w:r>
      <w:r>
        <w:rPr>
          <w:lang w:val="pt_PT" w:bidi="pt_PT"/>
        </w:rPr>
        <w:t>O sacerdote levará os sacrifícios de animais e todas as ofertas trazidas pelo nazireu e os oferecerá diante de Yahweh no altar no pátio da Tenda do Encontro. O nazireu também deve rapar sua cabeça e queimar o cabelo no fogo sob o sacrifício da oferta de paz a Yahweh.</w:t>
      </w:r>
    </w:p>
    <w:p>
      <w:pPr/>
      <w:r>
        <w:rPr>
          <w:lang w:val="pt_PT" w:bidi="pt_PT"/>
        </w:rPr>
      </w:r>
      <w:r>
        <w:rPr>
          <w:lang w:val="pt_PT" w:bidi="pt_PT"/>
        </w:rPr>
        <w:t xml:space="preserve">Parem aqui e, em grupo, olhem para a imagem do </w:t>
      </w:r>
      <w:r>
        <w:rPr>
          <w:lang w:val="pt_PT" w:bidi="pt_PT"/>
        </w:rPr>
        <w:t>altar no pátio do Tabernáculo</w:t>
      </w:r>
      <w:r>
        <w:rPr>
          <w:lang w:val="pt_PT" w:bidi="pt_PT"/>
        </w:rPr>
        <w:t>. Então encenem essa parte da história em grupo. Pause este áudio aqui.</w:t>
      </w:r>
    </w:p>
    <w:p>
      <w:pPr/>
      <w:r>
        <w:rPr>
          <w:lang w:val="pt_PT" w:bidi="pt_PT"/>
        </w:rPr>
      </w:r>
      <w:r>
        <w:rPr>
          <w:lang w:val="pt_PT" w:bidi="pt_PT"/>
        </w:rPr>
        <w:t>O sacerdote então deve tomar o ombro, ou perna dianteira, do carneiro depois que ele foi cozido, e um pão grosso e um pão fino da cesta. O sacerdote deve colocá-los nas mãos do nazireu depois que o nazireu tiver raspado o cabelo consagrado da cabeça dele. O sacerdote então deve mover, ou levantar, a parte do carneiro e os dois pedaços de pão como uma oferta movida, ou levantada, a Yahweh.</w:t>
      </w:r>
    </w:p>
    <w:p>
      <w:pPr/>
      <w:r>
        <w:rPr>
          <w:lang w:val="pt_PT" w:bidi="pt_PT"/>
        </w:rPr>
      </w:r>
      <w:r>
        <w:rPr>
          <w:lang w:val="pt_PT" w:bidi="pt_PT"/>
        </w:rPr>
        <w:t>Parem aqui e encenem em grupo o sacerdote colocando as porções do carneiro e do pão nas mãos do nazireu e levantando-as como uma oferta movida. Pause este áudio aqui.</w:t>
      </w:r>
    </w:p>
    <w:p>
      <w:pPr/>
      <w:r>
        <w:rPr>
          <w:lang w:val="pt_PT" w:bidi="pt_PT"/>
        </w:rPr>
      </w:r>
      <w:r>
        <w:rPr>
          <w:lang w:val="pt_PT" w:bidi="pt_PT"/>
        </w:rPr>
        <w:t>O ombro de carneiro e dois pedaços de pão são uma porção santa para o sacerdote, juntamente com o peito que é movido, ou levantado, e a coxa que é oferecida. Depois que o sacerdote e o nazireu completam todos esses sacrifícios e rituais, o nazireu pode beber vinho.</w:t>
      </w:r>
    </w:p>
    <w:p>
      <w:pPr/>
      <w:r>
        <w:rPr>
          <w:lang w:val="pt_PT" w:bidi="pt_PT"/>
        </w:rPr>
      </w:r>
      <w:r>
        <w:rPr>
          <w:lang w:val="pt_PT" w:bidi="pt_PT"/>
        </w:rPr>
        <w:t>Todas essas instruções são as regras, ou leis, para o nazireu. A pessoa que tem condições de fazer um voto de ofertas a Yahweh além dos sacrifícios exigidos deve oferecê-las além dos sacrifícios regulares de um nazireu. Essa parte conclui e resume as instruções de Yahweh a Moisés para o voto do nazireu.</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6.13–21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Um sacerdote</w:t>
      </w:r>
    </w:p>
    <w:p>
      <w:pPr>
        <w:pStyle w:val="ListBullet"/>
        <w:spacing w:line="240" w:lineRule="auto"/>
        <w:ind w:left="720"/>
      </w:pPr>
      <w:r>
        <w:rPr>
          <w:lang w:val="pt_PT" w:bidi="pt_PT"/>
        </w:rPr>
      </w:r>
      <w:r>
        <w:rPr>
          <w:lang w:val="pt_PT" w:bidi="pt_PT"/>
        </w:rPr>
        <w:t>Um nazireu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para falar com os israelitas e dizer a eles estas instruções sobre homens e mulheres que completaram um voto nazireu.</w:t>
      </w:r>
    </w:p>
    <w:p>
      <w:pPr/>
      <w:r>
        <w:rPr>
          <w:lang w:val="pt_PT" w:bidi="pt_PT"/>
        </w:rPr>
      </w:r>
      <w:r>
        <w:rPr>
          <w:lang w:val="pt_PT" w:bidi="pt_PT"/>
        </w:rPr>
        <w:t>Yahweh instrui Moisés que, quando um nazireu tiver completado seu voto, ele deve vir para a entrada da Tenda do Encontro e trazer um cordeiro de um ano sem defeitos para uma oferta queimada, uma cordeira de um ano sem defeitos para uma oferta pelo pecado, um carneiro sem defeitos para uma oferta de paz e uma cesta de pão feito sem fermento. Os dois tipos de pão na cesta são bolos de farinha fina misturada com azeite e pãezinhos untados com azeite. O nazireu também deve trazer as ofertas de grãos e as libações necessárias.</w:t>
      </w:r>
    </w:p>
    <w:p>
      <w:pPr/>
      <w:r>
        <w:rPr>
          <w:lang w:val="pt_PT" w:bidi="pt_PT"/>
        </w:rPr>
      </w:r>
      <w:r>
        <w:rPr>
          <w:lang w:val="pt_PT" w:bidi="pt_PT"/>
        </w:rPr>
        <w:t>O sacerdote levará os sacrifícios de animais e todas as ofertas trazidas pelo nazireu e os oferecerá diante de Yahweh no altar da Tenda do Encontro. O nazireu também deve rapar sua cabeça e queimar o cabelo no fogo sob o sacrifício da oferta de paz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nazireu: “O que você está sentindo ou pensando?” A pessoa pode responder coisas como: “É especial ver todo esse cabelo queimando como oferta a Yahweh”, ou, “Estou triste por meu tempo especial dedicado a Yahweh estar terminando”.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sacerdote então deve tomar o ombro, ou perna dianteira, do carneiro depois que ele é cozido, e um pedaço grosso e um pedaço fino de pão da cesta. O sacerdote deve colocá-los nas mãos do nazireu depois que o nazireu tiver raspado o cabelo consagrado da cabeça dele. O sacerdote então deve mover, ou levantar, a parte do carneiro e os pedaços de pão como uma oferta movida, ou levantada, a Yahweh.</w:t>
      </w:r>
    </w:p>
    <w:p>
      <w:pPr/>
      <w:r>
        <w:rPr>
          <w:lang w:val="pt_PT" w:bidi="pt_PT"/>
        </w:rPr>
      </w:r>
      <w:r>
        <w:rPr>
          <w:lang w:val="pt_PT" w:bidi="pt_PT"/>
        </w:rPr>
        <w:t>O ombro de carneiro e dois pedaços de pão são uma porção santa para o sacerdote, juntamente com o peito que é movido, ou levantado, e a coxa que é oferecida. Depois que o sacerdote e o nazireu completam todos esses sacrifícios e rituais, o nazireu pode beber vinho.</w:t>
      </w:r>
    </w:p>
    <w:p>
      <w:pPr/>
      <w:r>
        <w:rPr>
          <w:lang w:val="pt_PT" w:bidi="pt_PT"/>
        </w:rPr>
      </w:r>
      <w:r>
        <w:rPr>
          <w:lang w:val="pt_PT" w:bidi="pt_PT"/>
        </w:rPr>
        <w:t>Todas essas instruções são as regras, ou leis, para o nazireu. A pessoa que tem condições de fazer um voto de ofertas a Yahweh além dos sacrifícios exigidos deve oferecê-las além dos sacrifícios regulares de um nazireu.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“Essas leis soam como as leis dos sacerdotes”, ou, “os nazireus devem ser muito santos a Yahweh”.</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6.13–21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história continua com </w:t>
      </w:r>
      <w:r>
        <w:rPr>
          <w:b/>
          <w:lang w:val="pt_PT" w:bidi="pt_PT"/>
        </w:rPr>
        <w:t>Yahweh</w:t>
      </w:r>
      <w:r>
        <w:rPr>
          <w:lang w:val="pt_PT" w:bidi="pt_PT"/>
        </w:rPr>
        <w:t xml:space="preserve"> falando com Moisés sobre os votos do nazireu. Ao longo da maior parte dessa história, o idioma original usa o nome próprio de Deus, Yahweh. Usem a mesma palavra ou frase para Yahweh e para nazireu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Yahweh diz a Moisés as </w:t>
      </w:r>
      <w:r>
        <w:rPr>
          <w:b/>
          <w:lang w:val="pt_PT" w:bidi="pt_PT"/>
        </w:rPr>
        <w:t>leis</w:t>
      </w:r>
      <w:r>
        <w:rPr>
          <w:lang w:val="pt_PT" w:bidi="pt_PT"/>
        </w:rPr>
        <w:t xml:space="preserve"> para quando o nazireu completa o tempo em que fez o voto de viver como um nazireu. Uma lei é uma regra, ou um conjunto de regras que as pessoas têm que cumprir. O termo original na Bíblia que traduzimos para o português como “lei” é um termo que as pessoas podem usar em contextos legais quando alguém quebra uma lei de um país. Se alguém não mantém uma regra, dizemos que ele quebra a lei. Usem a mesma palavra ou frase para lei que vocês usaram em passagens anteriores. Para mais informações sobre </w:t>
      </w:r>
      <w:r>
        <w:rPr>
          <w:lang w:val="pt_PT" w:bidi="pt_PT"/>
        </w:rPr>
        <w:t>lei</w:t>
      </w:r>
      <w:r>
        <w:rPr>
          <w:lang w:val="pt_PT" w:bidi="pt_PT"/>
        </w:rPr>
        <w:t xml:space="preserve">, consulte o Glossário Mestre. </w:t>
      </w:r>
    </w:p>
    <w:p>
      <w:pPr/>
      <w:r>
        <w:rPr>
          <w:lang w:val="pt_PT" w:bidi="pt_PT"/>
        </w:rPr>
      </w:r>
      <w:r>
        <w:rPr>
          <w:lang w:val="pt_PT" w:bidi="pt_PT"/>
        </w:rPr>
        <w:t xml:space="preserve">Quando o nazireu completa o tempo de seu voto, o nazireu deve trazer vários tipos de ofertas de animais para a entrada da Tenda do Encontro, ou </w:t>
      </w:r>
      <w:r>
        <w:rPr>
          <w:b/>
          <w:lang w:val="pt_PT" w:bidi="pt_PT"/>
        </w:rPr>
        <w:t>Tabernáculo</w:t>
      </w:r>
      <w:r>
        <w:rPr>
          <w:lang w:val="pt_PT" w:bidi="pt_PT"/>
        </w:rPr>
        <w:t xml:space="preserve">. Usem a mesma palavra ou frase para Tenda do Encontro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O nazireu deve trazer animais para uma </w:t>
      </w:r>
      <w:r>
        <w:rPr>
          <w:b/>
          <w:lang w:val="pt_PT" w:bidi="pt_PT"/>
        </w:rPr>
        <w:t>oferta queimada</w:t>
      </w:r>
      <w:r>
        <w:rPr>
          <w:lang w:val="pt_PT" w:bidi="pt_PT"/>
        </w:rPr>
        <w:t xml:space="preserve">, uma oferta pelo pecado ou de </w:t>
      </w:r>
      <w:r>
        <w:rPr>
          <w:b/>
          <w:lang w:val="pt_PT" w:bidi="pt_PT"/>
        </w:rPr>
        <w:t>purificação</w:t>
      </w:r>
      <w:r>
        <w:rPr>
          <w:lang w:val="pt_PT" w:bidi="pt_PT"/>
        </w:rPr>
        <w:t xml:space="preserve">, e os sacrifícios para uma oferta de paz ou comunhão. Usem as mesmas palavras ou frases para oferta queimada e oferta pelo pecado ou de purificação que vocês usaram em passagens anteriores. Para mais informações sobre </w:t>
      </w:r>
      <w:r>
        <w:rPr>
          <w:lang w:val="pt_PT" w:bidi="pt_PT"/>
        </w:rPr>
        <w:t>oferta queimada</w:t>
      </w:r>
      <w:r>
        <w:rPr>
          <w:lang w:val="pt_PT" w:bidi="pt_PT"/>
        </w:rPr>
        <w:t xml:space="preserve">, e </w:t>
      </w:r>
      <w:r>
        <w:rPr>
          <w:lang w:val="pt_PT" w:bidi="pt_PT"/>
        </w:rPr>
        <w:t>oferta pelo pecado ou de purificação</w:t>
      </w:r>
      <w:r>
        <w:rPr>
          <w:lang w:val="pt_PT" w:bidi="pt_PT"/>
        </w:rPr>
        <w:t>, consultem o Glossário Mestre.</w:t>
      </w:r>
    </w:p>
    <w:p>
      <w:pPr/>
      <w:r>
        <w:rPr>
          <w:lang w:val="pt_PT" w:bidi="pt_PT"/>
        </w:rPr>
      </w:r>
      <w:r>
        <w:rPr>
          <w:lang w:val="pt_PT" w:bidi="pt_PT"/>
        </w:rPr>
        <w:t xml:space="preserve">Uma </w:t>
      </w:r>
      <w:r>
        <w:rPr>
          <w:b/>
          <w:lang w:val="pt_PT" w:bidi="pt_PT"/>
        </w:rPr>
        <w:t>oferta de paz</w:t>
      </w:r>
      <w:r>
        <w:rPr>
          <w:lang w:val="pt_PT" w:bidi="pt_PT"/>
        </w:rPr>
        <w:t xml:space="preserve">, também chamada de </w:t>
      </w:r>
      <w:r>
        <w:rPr>
          <w:b/>
          <w:lang w:val="pt_PT" w:bidi="pt_PT"/>
        </w:rPr>
        <w:t>oferta de comunhão</w:t>
      </w:r>
      <w:r>
        <w:rPr>
          <w:lang w:val="pt_PT" w:bidi="pt_PT"/>
        </w:rPr>
        <w:t>, era para celebrar estar em paz com Yahweh e desfrutar da comunhão com Yahweh. A oferta não é um sacrifício para fazer as pazes com Yahweh, mas para celebrar ter um relacionamento pacífico e bom com Yahweh. A oferta de paz sempre vem depois das outras ofertas pelo pecado, culpa ou reparação.</w:t>
      </w:r>
    </w:p>
    <w:p>
      <w:pPr/>
      <w:r>
        <w:rPr>
          <w:lang w:val="pt_PT" w:bidi="pt_PT"/>
        </w:rPr>
      </w:r>
      <w:r>
        <w:rPr>
          <w:lang w:val="pt_PT" w:bidi="pt_PT"/>
        </w:rPr>
        <w:t xml:space="preserve">Parem aqui e discutam em grupo qual palavra ou frase vocês usarão para </w:t>
      </w:r>
      <w:r>
        <w:rPr>
          <w:b/>
          <w:lang w:val="pt_PT" w:bidi="pt_PT"/>
        </w:rPr>
        <w:t>sacrifício</w:t>
      </w:r>
      <w:r>
        <w:rPr>
          <w:lang w:val="pt_PT" w:bidi="pt_PT"/>
        </w:rPr>
        <w:t xml:space="preserve"> e para </w:t>
      </w:r>
      <w:r>
        <w:rPr>
          <w:b/>
          <w:lang w:val="pt_PT" w:bidi="pt_PT"/>
        </w:rPr>
        <w:t>oferta de paz</w:t>
      </w:r>
      <w:r>
        <w:rPr>
          <w:lang w:val="pt_PT" w:bidi="pt_PT"/>
        </w:rPr>
        <w:t xml:space="preserve">. Procurem </w:t>
      </w:r>
      <w:r>
        <w:rPr>
          <w:lang w:val="pt_PT" w:bidi="pt_PT"/>
        </w:rPr>
        <w:t>sacrifícios</w:t>
      </w:r>
      <w:r>
        <w:rPr>
          <w:lang w:val="pt_PT" w:bidi="pt_PT"/>
        </w:rPr>
        <w:t xml:space="preserve"> e </w:t>
      </w:r>
      <w:r>
        <w:rPr>
          <w:b/>
          <w:lang w:val="pt_PT" w:bidi="pt_PT"/>
        </w:rPr>
        <w:t>oferta de paz ou comunhão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O nazireu também deve trazer as ofertas de grãos e as libações necessárias.</w:t>
      </w:r>
    </w:p>
    <w:p>
      <w:pPr/>
      <w:r>
        <w:rPr>
          <w:lang w:val="pt_PT" w:bidi="pt_PT"/>
        </w:rPr>
      </w:r>
      <w:r>
        <w:rPr>
          <w:lang w:val="pt_PT" w:bidi="pt_PT"/>
        </w:rPr>
        <w:t xml:space="preserve">A </w:t>
      </w:r>
      <w:r>
        <w:rPr>
          <w:b/>
          <w:lang w:val="pt_PT" w:bidi="pt_PT"/>
        </w:rPr>
        <w:t>oferta regular de grãos</w:t>
      </w:r>
      <w:r>
        <w:rPr>
          <w:lang w:val="pt_PT" w:bidi="pt_PT"/>
        </w:rPr>
        <w:t xml:space="preserve">, às vezes traduzida como oferta de cereais, era uma oferta de farinha do melhor trigo misturado com óleo e às vezes com incenso. Yahweh exigiu essa oferta como uma oferta regular que acompanhava os sacrifícios de animais como uma oferta e um aroma agradável a Yahweh. A </w:t>
      </w:r>
      <w:r>
        <w:rPr>
          <w:b/>
          <w:lang w:val="pt_PT" w:bidi="pt_PT"/>
        </w:rPr>
        <w:t>libação</w:t>
      </w:r>
      <w:r>
        <w:rPr>
          <w:lang w:val="pt_PT" w:bidi="pt_PT"/>
        </w:rPr>
        <w:t xml:space="preserve">, às vezes chamada de oferta líquida, é uma oferta de vinho, às vezes misturada com uma especiaria. Usem as mesmas palavras ou frases para oferta de grãos e libação que vocês usaram em passagens anteriores. Para mais informações sobre oferta de grãos e libação, consultem </w:t>
      </w:r>
      <w:r>
        <w:rPr>
          <w:b/>
          <w:lang w:val="pt_PT" w:bidi="pt_PT"/>
        </w:rPr>
        <w:t>oferta de grãos</w:t>
      </w:r>
      <w:r>
        <w:rPr>
          <w:lang w:val="pt_PT" w:bidi="pt_PT"/>
        </w:rPr>
        <w:t xml:space="preserve"> e </w:t>
      </w:r>
      <w:r>
        <w:rPr>
          <w:b/>
          <w:lang w:val="pt_PT" w:bidi="pt_PT"/>
        </w:rPr>
        <w:t>libação</w:t>
      </w:r>
      <w:r>
        <w:rPr>
          <w:lang w:val="pt_PT" w:bidi="pt_PT"/>
        </w:rPr>
        <w:t xml:space="preserve"> no Glossário Mestre.</w:t>
      </w:r>
    </w:p>
    <w:p>
      <w:pPr/>
      <w:r>
        <w:rPr>
          <w:lang w:val="pt_PT" w:bidi="pt_PT"/>
        </w:rPr>
      </w:r>
      <w:r>
        <w:rPr>
          <w:lang w:val="pt_PT" w:bidi="pt_PT"/>
        </w:rPr>
        <w:t xml:space="preserve">O </w:t>
      </w:r>
      <w:r>
        <w:rPr>
          <w:lang w:val="pt_PT" w:bidi="pt_PT"/>
        </w:rPr>
        <w:t>sacerdote</w:t>
      </w:r>
      <w:r>
        <w:rPr>
          <w:lang w:val="pt_PT" w:bidi="pt_PT"/>
        </w:rPr>
        <w:t xml:space="preserve"> então faz todas as ofertas queimadas e as </w:t>
      </w:r>
      <w:r>
        <w:rPr>
          <w:b/>
          <w:lang w:val="pt_PT" w:bidi="pt_PT"/>
        </w:rPr>
        <w:t>ofertas movidas</w:t>
      </w:r>
      <w:r>
        <w:rPr>
          <w:lang w:val="pt_PT" w:bidi="pt_PT"/>
        </w:rPr>
        <w:t xml:space="preserve"> diante da Tenda do Encontro. O nazireu raspa sua cabeça e queima o cabelo. Uma oferta movida, às vezes traduzida como oferta elevada, era uma oferta que o sacerdote levantava no ar para simbolizar ser oferecida a Yahweh. Usem a mesma frase para oferta movida que vocês usaram em passagens anteriores. Procurem </w:t>
      </w:r>
      <w:r>
        <w:rPr>
          <w:b/>
          <w:lang w:val="pt_PT" w:bidi="pt_PT"/>
        </w:rPr>
        <w:t>oferta movida</w:t>
      </w:r>
      <w:r>
        <w:rPr>
          <w:lang w:val="pt_PT" w:bidi="pt_PT"/>
        </w:rPr>
        <w:t xml:space="preserve"> no Glossário Mestre para mais informações, se necessário.</w:t>
      </w:r>
    </w:p>
    <w:p>
      <w:pPr/>
      <w:r>
        <w:rPr>
          <w:lang w:val="pt_PT" w:bidi="pt_PT"/>
        </w:rPr>
      </w:r>
      <w:r>
        <w:rPr>
          <w:lang w:val="pt_PT" w:bidi="pt_PT"/>
        </w:rPr>
        <w:t xml:space="preserve">O ombro de carneiro e dois pedaços de pão, juntamente com o peito do carneiro que é movido e a coxa do carneiro que é oferecida, são uma porção </w:t>
      </w:r>
      <w:r>
        <w:rPr>
          <w:b/>
          <w:lang w:val="pt_PT" w:bidi="pt_PT"/>
        </w:rPr>
        <w:t>santa</w:t>
      </w:r>
      <w:r>
        <w:rPr>
          <w:lang w:val="pt_PT" w:bidi="pt_PT"/>
        </w:rPr>
        <w:t xml:space="preserve"> para o sacerdote. Algumas traduções podem dizer carneiro em vez de ovelha macho. Um carneiro é uma ovelha macho. Usem a mesma palavra ou frase para santo e contribuição, ou oferta, que vocês usaram em passagens anteriores. Para mais informações sobre </w:t>
      </w:r>
      <w:r>
        <w:rPr>
          <w:lang w:val="pt_PT" w:bidi="pt_PT"/>
        </w:rPr>
        <w:t>santo</w:t>
      </w:r>
      <w:r>
        <w:rPr>
          <w:lang w:val="pt_PT" w:bidi="pt_PT"/>
        </w:rPr>
        <w:t>, consulte o Glossário Mestre.</w:t>
      </w:r>
    </w:p>
    <w:p>
      <w:pPr/>
      <w:r>
        <w:rPr>
          <w:lang w:val="pt_PT" w:bidi="pt_PT"/>
        </w:rPr>
      </w:r>
      <w:r>
        <w:rPr>
          <w:lang w:val="pt_PT" w:bidi="pt_PT"/>
        </w:rPr>
        <w:t xml:space="preserve">Parem aqui e, em grupo, olhem para uma imagem de um </w:t>
      </w:r>
      <w:r>
        <w:rPr>
          <w:b/>
          <w:lang w:val="pt_PT" w:bidi="pt_PT"/>
        </w:rPr>
        <w:t>carneiro com as diferentes partes do animal rotuladas</w:t>
      </w:r>
      <w:r>
        <w:rPr>
          <w:lang w:val="pt_PT" w:bidi="pt_PT"/>
        </w:rPr>
        <w:t xml:space="preserve"> como ombro, peito e coxa, se necessário. Pause este áudio aqui.</w:t>
      </w:r>
    </w:p>
    <w:p>
      <w:pPr/>
      <w:r>
        <w:rPr>
          <w:lang w:val="pt_PT" w:bidi="pt_PT"/>
        </w:rPr>
      </w:r>
      <w:r>
        <w:rPr>
          <w:lang w:val="pt_PT" w:bidi="pt_PT"/>
        </w:rPr>
        <w:t xml:space="preserve">Depois que o sacerdote e o nazireu completam todos esses sacrifícios e rituais, o nazireu pode beber </w:t>
      </w:r>
      <w:r>
        <w:rPr>
          <w:b/>
          <w:lang w:val="pt_PT" w:bidi="pt_PT"/>
        </w:rPr>
        <w:t>vinho</w:t>
      </w:r>
      <w:r>
        <w:rPr>
          <w:lang w:val="pt_PT" w:bidi="pt_PT"/>
        </w:rPr>
        <w:t xml:space="preserve">. Todas essas instruções são as regras, ou leis, para o nazireu. A pessoa que tem condições de fazer um </w:t>
      </w:r>
      <w:r>
        <w:rPr>
          <w:b/>
          <w:lang w:val="pt_PT" w:bidi="pt_PT"/>
        </w:rPr>
        <w:t>voto</w:t>
      </w:r>
      <w:r>
        <w:rPr>
          <w:lang w:val="pt_PT" w:bidi="pt_PT"/>
        </w:rPr>
        <w:t xml:space="preserve"> de ofertas a Yahweh além dos sacrifícios exigidos deve oferecê-las além dos sacrifícios regulares de um nazireu. Usem as mesmas palavras ou frases para vinho e voto que vocês usaram em passagens anteriores. Para mais informações sobre </w:t>
      </w:r>
      <w:r>
        <w:rPr>
          <w:lang w:val="pt_PT" w:bidi="pt_PT"/>
        </w:rPr>
        <w:t>vinho</w:t>
      </w:r>
      <w:r>
        <w:rPr>
          <w:lang w:val="pt_PT" w:bidi="pt_PT"/>
        </w:rPr>
        <w:t xml:space="preserve"> e </w:t>
      </w:r>
      <w:r>
        <w:rPr>
          <w:lang w:val="pt_PT" w:bidi="pt_PT"/>
        </w:rPr>
        <w:t>voto</w:t>
      </w:r>
      <w:r>
        <w:rPr>
          <w:lang w:val="pt_PT" w:bidi="pt_PT"/>
        </w:rPr>
        <w:t>, consultem o Glossário Mestre.</w:t>
      </w:r>
    </w:p>
    <w:p>
      <w:pPr/>
      <w:r>
        <w:rPr>
          <w:lang w:val="pt_PT" w:bidi="pt_PT"/>
        </w:rPr>
      </w:r>
      <w:r>
        <w:rPr>
          <w:lang w:val="pt_PT" w:bidi="pt_PT"/>
        </w:rPr>
        <w:t xml:space="preserve">Uma </w:t>
      </w:r>
      <w:r>
        <w:rPr>
          <w:b/>
          <w:lang w:val="pt_PT" w:bidi="pt_PT"/>
        </w:rPr>
        <w:t>oferta</w:t>
      </w:r>
      <w:r>
        <w:rPr>
          <w:lang w:val="pt_PT" w:bidi="pt_PT"/>
        </w:rPr>
        <w:t xml:space="preserve"> é uma palavra genérica para uma oferta ou sacrifício oferecido em um ritual a Deus, geralmente no templo ou em um altar especial. Usem a mesma palavra ou frase para oferta que vocês usaram em passagens anteriores. Para mais informações sobre </w:t>
      </w:r>
      <w:r>
        <w:rPr>
          <w:lang w:val="pt_PT" w:bidi="pt_PT"/>
        </w:rPr>
        <w:t>oferta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6:22–27</w:t>
      </w:r>
      <w:r>
        <w:rPr>
          <w:lang w:val="pt_PT" w:bidi="pt_PT"/>
        </w:rPr>
      </w:r>
    </w:p>
    <w:p>
      <w:pPr>
        <w:pStyle w:val="Heading3"/>
      </w:pPr>
      <w:r>
        <w:rPr>
          <w:lang w:val="pt_PT" w:bidi="pt_PT"/>
        </w:rPr>
        <w:t>Ouvir e Sentir</w:t>
      </w:r>
    </w:p>
    <w:p>
      <w:pPr/>
      <w:r>
        <w:rPr>
          <w:lang w:val="pt_PT" w:bidi="pt_PT"/>
        </w:rPr>
      </w:r>
      <w:r>
        <w:rPr>
          <w:lang w:val="pt_PT" w:bidi="pt_PT"/>
        </w:rPr>
        <w:t>Nesta etapa, ouçam Números 6.22–27 e guardem em seus corações.</w:t>
      </w:r>
    </w:p>
    <w:p>
      <w:pPr/>
      <w:r>
        <w:rPr>
          <w:lang w:val="pt_PT" w:bidi="pt_PT"/>
        </w:rPr>
      </w:r>
      <w:r>
        <w:rPr>
          <w:lang w:val="pt_PT" w:bidi="pt_PT"/>
        </w:rPr>
        <w:t>Ouçam uma versão em áudio de Números 6.22–27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6.22–27 na tradução mais fácil de entender.</w:t>
      </w:r>
    </w:p>
    <w:p>
      <w:pPr/>
      <w:r>
        <w:rPr>
          <w:lang w:val="pt_PT" w:bidi="pt_PT"/>
        </w:rPr>
      </w:r>
      <w:r>
        <w:rPr>
          <w:lang w:val="pt_PT" w:bidi="pt_PT"/>
        </w:rPr>
        <w:t>Essa passagem é a conclusão das leis de Yahweh para os deveres sacerdotais e a organização religiosa dos israelitas. Yahweh deu a Moisés muitas leis e instruções para a tribo levita, que serão os sacerdotes de Yahweh. Agora, Yahweh dá a Moisés uma instrução final especificamente para Arão e os filhos de Arão. Arão e os seus filhos terão o dever de declarar a bênção de Yahweh sobre os israelitas. Yahweh diz a Moisés para dizer a Arão e aos filhos dele que essa é a maneira como eles devem abençoar os israelitas.</w:t>
      </w:r>
    </w:p>
    <w:p>
      <w:pPr/>
      <w:r>
        <w:rPr>
          <w:lang w:val="pt_PT" w:bidi="pt_PT"/>
        </w:rPr>
      </w:r>
      <w:r>
        <w:rPr>
          <w:lang w:val="pt_PT" w:bidi="pt_PT"/>
        </w:rPr>
        <w:t>Yahweh dá a Arão e aos seus filhos as palavras exatas a dizer e a maneira de dizê-las. A bênção tem a forma de um poema, ou uma linguagem especial que mostra a importância e a emoção de algo. Algumas pessoas dizem que a bênção é como uma oração na qual Arão e os seus filhos estão orando para que Yahweh faça as coisas descritas na bênção. Outras pessoas dizem que a bênção é uma declaração da bênção de Yahweh que se torna verdadeira à medida que Arão ou os seus filhos a proferem. É importante entender que essas palavras não são palavras mágicas. Mesmo que os sacerdotes estejam pronunciando a bênção, é apenas Yahweh quem pode fazer o que a bênção diz.</w:t>
      </w:r>
    </w:p>
    <w:p>
      <w:pPr/>
      <w:r>
        <w:rPr>
          <w:lang w:val="pt_PT" w:bidi="pt_PT"/>
        </w:rPr>
      </w:r>
      <w:r>
        <w:rPr>
          <w:lang w:val="pt_PT" w:bidi="pt_PT"/>
        </w:rPr>
        <w:t>O poema tem três partes. Na primeira parte, os sacerdotes devem dizer que Yahweh abençoa o povo de Yahweh e protege, ou guarda, seu povo. A bênção de Yahweh para com, ou sobre os israelitas significa que Yahweh está satisfeito com seu povo e fará coisas boas para seu povo. A bênção de Yahweh declara que Yahweh tem um bom relacionamento com seu povo, está em paz com eles e cuida deles com amor. A bênção declara que Yahweh guarda, ou protege, seu povo. Yahweh preserva seu povo do perigo e cuida dele.</w:t>
      </w:r>
    </w:p>
    <w:p>
      <w:pPr/>
      <w:r>
        <w:rPr>
          <w:lang w:val="pt_PT" w:bidi="pt_PT"/>
        </w:rPr>
      </w:r>
      <w:r>
        <w:rPr>
          <w:lang w:val="pt_PT" w:bidi="pt_PT"/>
        </w:rPr>
        <w:t>Então Yahweh dá a seu povo uma forte imagem de sua bondade e compaixão para com eles. As palavras da bênção que descrevem o rosto brilhante de Yahweh voltado para o seu povo são como as de um pai feliz que está satisfeito com seu filho. Yahweh será bondoso com seu povo e dará a eles boas dádivas que não merecem, porque Yahweh ama seu povo.</w:t>
      </w:r>
    </w:p>
    <w:p>
      <w:pPr/>
      <w:r>
        <w:rPr>
          <w:lang w:val="pt_PT" w:bidi="pt_PT"/>
        </w:rPr>
      </w:r>
      <w:r>
        <w:rPr>
          <w:lang w:val="pt_PT" w:bidi="pt_PT"/>
        </w:rPr>
        <w:t>Parem aqui e discutam essa questão em grupo: como vocês descrevem alguém que ama profundamente e está satisfeito com outra pessoa? Como vocês descrevem a maneira como alguém olha para uma pessoa que ele ou ela ama? Pause este áudio aqui.</w:t>
      </w:r>
    </w:p>
    <w:p>
      <w:pPr/>
      <w:r>
        <w:rPr>
          <w:lang w:val="pt_PT" w:bidi="pt_PT"/>
        </w:rPr>
      </w:r>
      <w:r>
        <w:rPr>
          <w:lang w:val="pt_PT" w:bidi="pt_PT"/>
        </w:rPr>
        <w:t>A graciosidade de Yahweh significa seu ato de bondade para com as pessoas que não têm razão para exigir ou reivindicar sua bondade. Yahweh não é bondoso com seu povo apenas porque eles fazem algo para ele, mas porque ele quer dar boas dádivas a seu povo. A graciosidade de Yahweh provém de seu caráter gracioso, porque esse é o tipo de Deus que Yahweh é.</w:t>
      </w:r>
    </w:p>
    <w:p>
      <w:pPr/>
      <w:r>
        <w:rPr>
          <w:lang w:val="pt_PT" w:bidi="pt_PT"/>
        </w:rPr>
      </w:r>
      <w:r>
        <w:rPr>
          <w:lang w:val="pt_PT" w:bidi="pt_PT"/>
        </w:rPr>
        <w:t>Parem aqui e discutam essa questão em grupo: contem uma história sobre uma vez em que alguém fez algo bom para alguém que não merecia. Quais palavras vocês usam para descrever a pessoa que fez a coisa boa? Pause este áudio aqui.</w:t>
      </w:r>
    </w:p>
    <w:p>
      <w:pPr/>
      <w:r>
        <w:rPr>
          <w:lang w:val="pt_PT" w:bidi="pt_PT"/>
        </w:rPr>
      </w:r>
      <w:r>
        <w:rPr>
          <w:lang w:val="pt_PT" w:bidi="pt_PT"/>
        </w:rPr>
        <w:t>A terceira parte da bênção diz que Yahweh levanta seu rosto sobre, ou em direção a, seu povo e lhes dá paz. O mesmo tipo de linguagem humana é usado novamente aqui para descrever Yahweh. O oposto de Yahweh levantar seu rosto para alguém é Yahweh esconder seu rosto de alguém. Quando Yahweh esconde seu rosto, significa que Yahweh está irado e infeliz com seu povo. Quando Yahweh levanta seu rosto sobre seu povo, significa que Yahweh está olhando para eles com favor, porque ele está satisfeito com seu povo.</w:t>
      </w:r>
    </w:p>
    <w:p>
      <w:pPr/>
      <w:r>
        <w:rPr>
          <w:lang w:val="pt_PT" w:bidi="pt_PT"/>
        </w:rPr>
      </w:r>
      <w:r>
        <w:rPr>
          <w:lang w:val="pt_PT" w:bidi="pt_PT"/>
        </w:rPr>
        <w:t>Parem aqui e discutam essa questão em grupo: contem uma história sobre alguém que ficou irado com outra pessoa, mas depois ficou feliz e satisfeito com essa pessoa. Como você descreveu a pessoa quando ela estava brava? Como vocês descreveram a pessoa quando ele ou ela estava satisfeita com a outra pessoa? Pause este áudio aqui.</w:t>
      </w:r>
    </w:p>
    <w:p>
      <w:pPr/>
      <w:r>
        <w:rPr>
          <w:lang w:val="pt_PT" w:bidi="pt_PT"/>
        </w:rPr>
      </w:r>
      <w:r>
        <w:rPr>
          <w:lang w:val="pt_PT" w:bidi="pt_PT"/>
        </w:rPr>
        <w:t>Nessa parte da bênção, Yahweh promete dar, ou estabelecer, o povo em paz. Esse tipo de paz é uma vida plena e completa. Quando uma pessoa tem esse tipo de paz com Deus, ela tem tudo o que precisa para viver de acordo com o propósito de Yahweh. Yahweh não apenas “dá” essa plenitude de vida; Yahweh coloca, ou estabelece, esse tipo de vida pacífica para seu povo para que ela não tenha fim. Esse é o fim do poema de bênção.</w:t>
      </w:r>
    </w:p>
    <w:p>
      <w:pPr/>
      <w:r>
        <w:rPr>
          <w:lang w:val="pt_PT" w:bidi="pt_PT"/>
        </w:rPr>
      </w:r>
      <w:r>
        <w:rPr>
          <w:lang w:val="pt_PT" w:bidi="pt_PT"/>
        </w:rPr>
        <w:t>Yahweh disse seu nome sobre seu povo várias vezes nesse poema. Agora Yahweh explica que, por meio dessas palavras, Arão e seus filhos colocarão o nome de Yahweh sobre os israelitas. Ao fazer isso, Arão e seus filhos marcam os israelitas como um grupo de pessoas pertencente a Yahweh e cuidado por ele. A bênção de Yahweh marca os israelitas como o povo especial e amado de Yahweh que vive com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6.22–27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instrui Moisés a dizer a Arão e aos seus filhos que eles devem abençoar o povo de Israel com uma bênção particular.</w:t>
      </w:r>
    </w:p>
    <w:p>
      <w:pPr/>
      <w:r>
        <w:rPr>
          <w:lang w:val="pt_PT" w:bidi="pt_PT"/>
        </w:rPr>
      </w:r>
      <w:r>
        <w:rPr>
          <w:b/>
          <w:lang w:val="pt_PT" w:bidi="pt_PT"/>
        </w:rPr>
        <w:t>Na segunda cena:</w:t>
      </w:r>
      <w:r>
        <w:rPr>
          <w:lang w:val="pt_PT" w:bidi="pt_PT"/>
        </w:rPr>
        <w:t xml:space="preserve"> Yahweh dá a Moisés a bênção que Arão e seus filhos devem dizer ao povo de Israel.</w:t>
      </w:r>
    </w:p>
    <w:p>
      <w:pPr/>
      <w:r>
        <w:rPr>
          <w:lang w:val="pt_PT" w:bidi="pt_PT"/>
        </w:rPr>
      </w:r>
      <w:r>
        <w:rPr>
          <w:b/>
          <w:lang w:val="pt_PT" w:bidi="pt_PT"/>
        </w:rPr>
        <w:t>Na terceira cena:</w:t>
      </w:r>
      <w:r>
        <w:rPr>
          <w:lang w:val="pt_PT" w:bidi="pt_PT"/>
        </w:rPr>
        <w:t xml:space="preserve"> Yahweh diz a Moisés o propósito da bênção e enfatiza que ele, Yahweh, abençoará o povo de Israel.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lang w:val="pt_PT" w:bidi="pt_PT"/>
        </w:rPr>
        <w:t>Observem que Yahweh está falando com Moisés o tempo todo, a bênção de Yahweh deve ser declarada sobre o povo pelo sacerdote Arão e seus filhos, e a bênção em si está na forma de um poema para dar ênfase e para mostrar grande emoção.</w:t>
      </w:r>
    </w:p>
    <w:p>
      <w:pPr/>
      <w:r>
        <w:rPr>
          <w:lang w:val="pt_PT" w:bidi="pt_PT"/>
        </w:rPr>
      </w:r>
      <w:r>
        <w:rPr>
          <w:lang w:val="pt_PT" w:bidi="pt_PT"/>
        </w:rPr>
        <w:t>Na primeira cena, a passagem começa com Yahweh falando e instruindo Moisés. Yahweh diz a Moisés para dizer a Arão e a seus filhos que essa é a maneira como eles devem abençoar os israelitas. É importante deixar claro que o trabalho de declarar a bênção de Yahweh ao povo é para Arão e seus filhos. Sabemos por outras passagens na Bíblia que Arão ou seus filhos realizam a bênção levantando as mãos. A bênção geralmente era dita depois que eles ofereciam sacrifícios a Yahweh por si mesmos e para o povo de Israel.</w:t>
      </w:r>
    </w:p>
    <w:p>
      <w:pPr/>
      <w:r>
        <w:rPr>
          <w:lang w:val="pt_PT" w:bidi="pt_PT"/>
        </w:rPr>
      </w:r>
      <w:r>
        <w:rPr>
          <w:lang w:val="pt_PT" w:bidi="pt_PT"/>
        </w:rPr>
        <w:t>Na segunda cena, Yahweh dá as palavras exatas que Arão e os seus filhos devem dizer para a bênção. Eles devem dizer:</w:t>
      </w:r>
    </w:p>
    <w:p>
      <w:pPr/>
      <w:r>
        <w:rPr>
          <w:lang w:val="pt_PT" w:bidi="pt_PT"/>
        </w:rPr>
      </w:r>
      <w:r>
        <w:rPr>
          <w:lang w:val="pt_PT" w:bidi="pt_PT"/>
        </w:rPr>
        <w:t>Yahweh te abençoe e te guarde.</w:t>
      </w:r>
    </w:p>
    <w:p>
      <w:pPr/>
      <w:r>
        <w:rPr>
          <w:lang w:val="pt_PT" w:bidi="pt_PT"/>
        </w:rPr>
      </w:r>
      <w:r>
        <w:rPr>
          <w:lang w:val="pt_PT" w:bidi="pt_PT"/>
        </w:rPr>
        <w:t>Yahweh faça resplandecer o seu rosto sobre vocês e seja gracioso com vocês.</w:t>
      </w:r>
    </w:p>
    <w:p>
      <w:pPr/>
      <w:r>
        <w:rPr>
          <w:lang w:val="pt_PT" w:bidi="pt_PT"/>
        </w:rPr>
      </w:r>
      <w:r>
        <w:rPr>
          <w:lang w:val="pt_PT" w:bidi="pt_PT"/>
        </w:rPr>
        <w:t>Yahweh levante seu rosto para vocês e estabeleça vocês em paz.</w:t>
      </w:r>
    </w:p>
    <w:p>
      <w:pPr/>
      <w:r>
        <w:rPr>
          <w:lang w:val="pt_PT" w:bidi="pt_PT"/>
        </w:rPr>
      </w:r>
      <w:r>
        <w:rPr>
          <w:lang w:val="pt_PT" w:bidi="pt_PT"/>
        </w:rPr>
        <w:t>É importante que o nome Yahweh seja dito em cada parte do poema de bênção. É importante lembrar que essa bênção seria memorizada e recitada da mesma maneira toda vez que Arão ou os seus filhos abençoassem o povo. É importante que a forma dessa bênção seja traduzida de uma maneira que se comunique de forma poderosa e impactante em seu idioma.</w:t>
      </w:r>
    </w:p>
    <w:p>
      <w:pPr/>
      <w:r>
        <w:rPr>
          <w:lang w:val="pt_PT" w:bidi="pt_PT"/>
        </w:rPr>
      </w:r>
      <w:r>
        <w:rPr>
          <w:lang w:val="pt_PT" w:bidi="pt_PT"/>
        </w:rPr>
        <w:t>Essa bênção tem três partes. Cada parte é mais forte e mais emocionante do que a parte anterior. O nome pessoal para Deus, Yahweh, é falado três vezes no poema, uma vez em cada linha. No idioma original, a poesia usa expressões especiais e descreve imagens significativas para se comunicar de forma mais poderosa e visual.</w:t>
      </w:r>
    </w:p>
    <w:p>
      <w:pPr/>
      <w:r>
        <w:rPr>
          <w:lang w:val="pt_PT" w:bidi="pt_PT"/>
        </w:rPr>
      </w:r>
      <w:r>
        <w:rPr>
          <w:lang w:val="pt_PT" w:bidi="pt_PT"/>
        </w:rPr>
        <w:t>Parem aqui e discutam essa questão em grupo: peçam a alguém de seu grupo que recite um poema ou cante uma canção. Que tipo de linguagem especial vocês usam para dizer algo importante ou emocionante? Quando vocês recitam esses poemas ou cantam essas canções? Quem os diz? Como vocês expressam algo profundamente significativo de uma maneira bela? Pause este áudio aqui.</w:t>
      </w:r>
    </w:p>
    <w:p>
      <w:pPr/>
      <w:r>
        <w:rPr>
          <w:lang w:val="pt_PT" w:bidi="pt_PT"/>
        </w:rPr>
      </w:r>
      <w:r>
        <w:rPr>
          <w:lang w:val="pt_PT" w:bidi="pt_PT"/>
        </w:rPr>
        <w:t>Em cada parte do poema, a primeira palavra ou frase usa uma linguagem especial para dar ao povo uma imagem da bênção de Yahweh. A segunda palavra ou frase explica o significado da linguagem especial e diz especificamente o que Yahweh fará. Por exemplo, Yahweh abençoa seu povo, e ele mostra a seu povo essa bênção quando ele os guarda ou os protege. Yahweh faz brilhar seu rosto sobre seu povo, e ele mostra a seu povo seu rosto brilhante quando ele é gracioso com eles. Yahweh volta seu rosto para seu povo, e ele mostra seu rosto voltado quando estabelece a paz com eles.</w:t>
      </w:r>
    </w:p>
    <w:p>
      <w:pPr/>
      <w:r>
        <w:rPr>
          <w:lang w:val="pt_PT" w:bidi="pt_PT"/>
        </w:rPr>
      </w:r>
      <w:r>
        <w:rPr>
          <w:lang w:val="pt_PT" w:bidi="pt_PT"/>
        </w:rPr>
        <w:t>Yahweh repete seu nome em toda a bênção porque Yahweh está colocando seu nome sobre seu povo. Vocês devem garantir que incluam essa repetição em sua tradução.</w:t>
      </w:r>
    </w:p>
    <w:p>
      <w:pPr/>
      <w:r>
        <w:rPr>
          <w:lang w:val="pt_PT" w:bidi="pt_PT"/>
        </w:rPr>
      </w:r>
      <w:r>
        <w:rPr>
          <w:lang w:val="pt_PT" w:bidi="pt_PT"/>
        </w:rPr>
        <w:t>Duas vezes nesse poema, Yahweh fala sobre seu afeto e favor para com o povo de Yahweh, usando uma linguagem especial sobre o rosto de Yahweh. O brilho do rosto de Yahweh mostra seu afeto e bondade. Algumas traduções podem dizer que Yahweh sorri ou mostra bondade em vez de usar uma linguagem sobre o rosto de Yahweh. O rosto de Yahweh voltado para seu povo mostra que ele está em paz com seu povo e está satisfeito com eles.</w:t>
      </w:r>
    </w:p>
    <w:p>
      <w:pPr/>
      <w:r>
        <w:rPr>
          <w:lang w:val="pt_PT" w:bidi="pt_PT"/>
        </w:rPr>
      </w:r>
      <w:r>
        <w:rPr>
          <w:lang w:val="pt_PT" w:bidi="pt_PT"/>
        </w:rPr>
        <w:t>Parem aqui e discutam em grupo as frases “Yahweh faz brilhar seu rosto” e “Yahweh volta seu rosto”. Como vocês traduzirão essas frases de uma maneira poderosa em seu idioma? Pause este áudio aqui.</w:t>
      </w:r>
    </w:p>
    <w:p>
      <w:pPr/>
      <w:r>
        <w:rPr>
          <w:lang w:val="pt_PT" w:bidi="pt_PT"/>
        </w:rPr>
      </w:r>
      <w:r>
        <w:rPr>
          <w:lang w:val="pt_PT" w:bidi="pt_PT"/>
        </w:rPr>
        <w:t>Na terceira cena, Yahweh termina sua instrução com um resumo da bênção. Yahweh instrui Moisés que eles, significando Arão e seus filhos, colocarão o nome de Yahweh sobre o povo de Israel e ele, Yahweh, os abençoará. É importante notar que isso não é parte do poema da bênção. Nesta parte, Yahweh está instruindo Moisés sobre o que Arão e os seus filhos estão fazendo, ao dar a bênção. Arão e seus filhos estão colocando o nome de Yahweh sobre o povo de Israel e comunicando a bênção de Yahweh. A bênção não vem de Arão e seus filhos ou de Moisés. No final dessa passagem, Yahweh enfatiza que Yahweh é aquele que abençoará seu povo. Arão e os filhos de Arão estão falando apenas em nome de Yahweh.</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6.22–27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filhos de 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a passagem começa com Yahweh instruindo Moisés. Yahweh diz a Moisés para dizer a Arão e aos filhos dele que essa é a maneira como eles devem abençoar os israelitas.</w:t>
      </w:r>
    </w:p>
    <w:p>
      <w:pPr/>
      <w:r>
        <w:rPr>
          <w:lang w:val="pt_PT" w:bidi="pt_PT"/>
        </w:rPr>
      </w:r>
      <w:r>
        <w:rPr>
          <w:lang w:val="pt_PT" w:bidi="pt_PT"/>
        </w:rPr>
        <w:t>Na segunda cena, Yahweh dá as palavras exatas que os sacerdotes devem dizer para a bênção: os sacerdotes devem dizer que Yahweh abençoa os israelitas e os guarda, ou os protege; os sacerdotes devem dizer que Yahweh faz, ou causa, seu rosto brilhar sobre seu povo, e ele será gracioso com eles; e os sacerdotes devem dizer que Yahweh levanta seu rosto para seu povo e lhes dará paz.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“Estamos confortados e encorajados pelo cuidado e favor de Yahweh para conosco”, ou, “Sinto-me em paz sabendo que Yahweh está nos abençoando”, ou, “Estamos cheios de gratidão e louvor pelo amor, graciosidade e fidelidade de Yahweh para conosco ao nos abençoar dessa maneira”.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Yahweh termina sua instrução com um resumo da bênção. Ele instrui Moisés que é assim que eles, significando Arão e seus filhos, colocarão o nome Yahweh sobre o povo de Israel, e ele, Yahweh, abençoará o povo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encorajado, Yahweh sempre cuidará dos israelitas”, ou, “Estou surpreso que Yahweh nos abençoasse assim”, ou, “Louvado seja Yahweh por suas bênçãos a nós, por ser gracioso e fiel a seu povo”.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6.22–27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história começa com </w:t>
      </w:r>
      <w:r>
        <w:rPr>
          <w:b/>
          <w:lang w:val="pt_PT" w:bidi="pt_PT"/>
        </w:rPr>
        <w:t>Yahweh</w:t>
      </w:r>
      <w:r>
        <w:rPr>
          <w:lang w:val="pt_PT" w:bidi="pt_PT"/>
        </w:rPr>
        <w:t xml:space="preserve"> falando com Moisés. Em toda essa passagem, o idioma original usa o nome próprio de Deus, Yahweh. Usem a mesma palavra ou frase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Yahweh diz a Moisés para instruir Arão e seus filhos que eles devem abençoar os i</w:t>
      </w:r>
      <w:r>
        <w:rPr>
          <w:b/>
          <w:lang w:val="pt_PT" w:bidi="pt_PT"/>
        </w:rPr>
        <w:t xml:space="preserve">sraelitas </w:t>
      </w:r>
      <w:r>
        <w:rPr>
          <w:lang w:val="pt_PT" w:bidi="pt_PT"/>
        </w:rPr>
        <w:t xml:space="preserve">dessa maneira. Os israelitas, ou filhos de Israel, se referem às pessoas que são descendentes de </w:t>
      </w:r>
      <w:r>
        <w:rPr>
          <w:lang w:val="pt_PT" w:bidi="pt_PT"/>
        </w:rPr>
        <w:t>Abraão</w:t>
      </w:r>
      <w:r>
        <w:rPr>
          <w:lang w:val="pt_PT" w:bidi="pt_PT"/>
        </w:rPr>
        <w:t xml:space="preserve">. Usem a mesma palavra ou frase para "israelitas"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Yahweh diz a Moisés para dizer a Arão e a seus filhos que essa é a maneira como eles devem abençoar os israelitas. Quando Yahweh abençoa uma pessoa ou comunidade, Yahweh está dizendo que ele está satisfeito com eles e está em paz com eles. Yahweh muitas vezes promete fazer coisas bondosas para os israelitas, amá-los e cuidar deles de uma maneira especial.</w:t>
      </w:r>
    </w:p>
    <w:p>
      <w:pPr/>
      <w:r>
        <w:rPr>
          <w:lang w:val="pt_PT" w:bidi="pt_PT"/>
        </w:rPr>
      </w:r>
      <w:r>
        <w:rPr>
          <w:lang w:val="pt_PT" w:bidi="pt_PT"/>
        </w:rPr>
        <w:t xml:space="preserve">Parem aqui e discutam em grupo qual palavra ou frase vocês usarão para </w:t>
      </w:r>
      <w:r>
        <w:rPr>
          <w:b/>
          <w:lang w:val="pt_PT" w:bidi="pt_PT"/>
        </w:rPr>
        <w:t>abençoar</w:t>
      </w:r>
      <w:r>
        <w:rPr>
          <w:lang w:val="pt_PT" w:bidi="pt_PT"/>
        </w:rPr>
        <w:t xml:space="preserve">. Procure a palavra </w:t>
      </w:r>
      <w:r>
        <w:rPr>
          <w:lang w:val="pt_PT" w:bidi="pt_PT"/>
        </w:rPr>
        <w:t>abençoar</w:t>
      </w:r>
      <w:r>
        <w:rPr>
          <w:lang w:val="pt_PT" w:bidi="pt_PT"/>
        </w:rPr>
        <w:t xml:space="preserve"> no Glossário Mestre para mais informações. Se vocês já traduziram essa palavra em outro livro da Bíblia, usem a mesma palavra que usaram lá. Usem a mesma palavra para bênção em toda essa passagem. Pause este áudio aqui.</w:t>
      </w:r>
    </w:p>
    <w:p>
      <w:pPr/>
      <w:r>
        <w:rPr>
          <w:lang w:val="pt_PT" w:bidi="pt_PT"/>
        </w:rPr>
      </w:r>
      <w:r>
        <w:rPr>
          <w:lang w:val="pt_PT" w:bidi="pt_PT"/>
        </w:rPr>
        <w:t>Quando Arão e seus filhos abençoam o povo de Israel, Arão e seus filhos devem dizer que Yahweh abençoa os israelitas e os guarda, ou os protege. Então eles devem dizer que Yahweh faz, ou causa, seu rosto brilhar sobre seu povo e será gracioso com eles.</w:t>
      </w:r>
    </w:p>
    <w:p>
      <w:pPr/>
      <w:r>
        <w:rPr>
          <w:lang w:val="pt_PT" w:bidi="pt_PT"/>
        </w:rPr>
      </w:r>
      <w:r>
        <w:rPr>
          <w:lang w:val="pt_PT" w:bidi="pt_PT"/>
        </w:rPr>
        <w:t xml:space="preserve">Quando Yahweh é </w:t>
      </w:r>
      <w:r>
        <w:rPr>
          <w:b/>
          <w:lang w:val="pt_PT" w:bidi="pt_PT"/>
        </w:rPr>
        <w:t>gracioso</w:t>
      </w:r>
      <w:r>
        <w:rPr>
          <w:lang w:val="pt_PT" w:bidi="pt_PT"/>
        </w:rPr>
        <w:t>, ele dá ou mostra graça a seu povo. Quando alguém nos mostra graça, essa pessoa faz algo de bom por nós, ou nos dá algo de bom que não merecemos. Deus, cujo nome é Yahweh, mostra graça às pessoas quando ele as perdoa por seus pecados e as torna seus filhos. As pessoas merecem ser separadas de Deus por causa de sua desobediência, mas Deus ama tanto as pessoas que ele quer perdoá-las. Portanto, Deus faz algo bom às pessoas que elas não merecem: ele as perdoa. Isso é graça. Algumas traduções em português podem dizer que Yahweh mostrará bondade ou será gentil. É importante que vocês traduzam essa parte de uma maneira que signifique que Yahweh age com bondade ou graciosidade para com as pessoas que não merecem, ou não têm direito de exigir, sua bondade.</w:t>
      </w:r>
    </w:p>
    <w:p>
      <w:pPr/>
      <w:r>
        <w:rPr>
          <w:lang w:val="pt_PT" w:bidi="pt_PT"/>
        </w:rPr>
      </w:r>
      <w:r>
        <w:rPr>
          <w:lang w:val="pt_PT" w:bidi="pt_PT"/>
        </w:rPr>
        <w:t xml:space="preserve">Parem aqui e discutam em grupo qual palavra ou frase vocês usarão para </w:t>
      </w:r>
      <w:r>
        <w:rPr>
          <w:b/>
          <w:lang w:val="pt_PT" w:bidi="pt_PT"/>
        </w:rPr>
        <w:t>gracioso</w:t>
      </w:r>
      <w:r>
        <w:rPr>
          <w:lang w:val="pt_PT" w:bidi="pt_PT"/>
        </w:rPr>
        <w:t xml:space="preserve">. Procure a palavra </w:t>
      </w:r>
      <w:r>
        <w:rPr>
          <w:lang w:val="pt_PT" w:bidi="pt_PT"/>
        </w:rPr>
        <w:t>graça</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Na terceira parte da bênção, Arão e os filhos de Arão devem dizer que Yahweh levanta seu rosto sobre, ou em direção ao povo de Yahweh e lhes dá </w:t>
      </w:r>
      <w:r>
        <w:rPr>
          <w:b/>
          <w:lang w:val="pt_PT" w:bidi="pt_PT"/>
        </w:rPr>
        <w:t>paz</w:t>
      </w:r>
      <w:r>
        <w:rPr>
          <w:lang w:val="pt_PT" w:bidi="pt_PT"/>
        </w:rPr>
        <w:t>.</w:t>
      </w:r>
    </w:p>
    <w:p>
      <w:pPr/>
      <w:r>
        <w:rPr>
          <w:lang w:val="pt_PT" w:bidi="pt_PT"/>
        </w:rPr>
      </w:r>
      <w:r>
        <w:rPr>
          <w:lang w:val="pt_PT" w:bidi="pt_PT"/>
        </w:rPr>
        <w:t xml:space="preserve">A palavra traduzida como paz tem um significado profundo no idioma original. Essa palavra para paz significa tanto uma ausência de conflito quanto uma plenitude, ou completude, de vida. Paz não significa apenas ausência de guerra ou conflito. Paz significa que as pessoas vivem juntas em unidade e amor umas pelas outras. </w:t>
      </w:r>
    </w:p>
    <w:p>
      <w:pPr/>
      <w:r>
        <w:rPr>
          <w:lang w:val="pt_PT" w:bidi="pt_PT"/>
        </w:rPr>
      </w:r>
      <w:r>
        <w:rPr>
          <w:lang w:val="pt_PT" w:bidi="pt_PT"/>
        </w:rPr>
        <w:t xml:space="preserve">Parem aqui e discutam em grupo: qual palavra vocês usarão para </w:t>
      </w:r>
      <w:r>
        <w:rPr>
          <w:b/>
          <w:lang w:val="pt_PT" w:bidi="pt_PT"/>
        </w:rPr>
        <w:t>paz</w:t>
      </w:r>
      <w:r>
        <w:rPr>
          <w:lang w:val="pt_PT" w:bidi="pt_PT"/>
        </w:rPr>
        <w:t xml:space="preserve"> em sua tradução? Se você já traduziu essa palavra em outro livro da Bíblia, use a mesma palavra aqui. Para mais informações sobre </w:t>
      </w:r>
      <w:r>
        <w:rPr>
          <w:lang w:val="pt_PT" w:bidi="pt_PT"/>
        </w:rPr>
        <w:t>paz</w:t>
      </w:r>
      <w:r>
        <w:rPr>
          <w:lang w:val="pt_PT" w:bidi="pt_PT"/>
        </w:rPr>
        <w:t>, consulte o Glossário Mestre. Pause este áudio aqui.</w:t>
      </w:r>
    </w:p>
    <w:p>
      <w:pPr/>
      <w:r>
        <w:rPr>
          <w:lang w:val="pt_PT" w:bidi="pt_PT"/>
        </w:rPr>
      </w:r>
      <w:r>
        <w:rPr>
          <w:lang w:val="pt_PT" w:bidi="pt_PT"/>
        </w:rPr>
        <w:t>A passagem termina com Yahweh dizendo a Moisés que eles, significando Arão e seus filhos, colocarão o nome Yahweh sobre o povo de Israel. Yahweh promete que ele, Yahweh, abençoará os israelitas.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11:1–15</w:t>
      </w:r>
      <w:r>
        <w:rPr>
          <w:lang w:val="pt_PT" w:bidi="pt_PT"/>
        </w:rPr>
      </w:r>
    </w:p>
    <w:p>
      <w:pPr>
        <w:pStyle w:val="Heading3"/>
      </w:pPr>
      <w:r>
        <w:rPr>
          <w:lang w:val="pt_PT" w:bidi="pt_PT"/>
        </w:rPr>
        <w:t>Ouvir e Sentir</w:t>
      </w:r>
    </w:p>
    <w:p>
      <w:pPr/>
      <w:r>
        <w:rPr>
          <w:lang w:val="pt_PT" w:bidi="pt_PT"/>
        </w:rPr>
      </w:r>
      <w:r>
        <w:rPr>
          <w:lang w:val="pt_PT" w:bidi="pt_PT"/>
        </w:rPr>
        <w:t>Nesta etapa, ouçam Números 11.1–15 e guardem em seus corações.</w:t>
      </w:r>
    </w:p>
    <w:p>
      <w:pPr/>
      <w:r>
        <w:rPr>
          <w:lang w:val="pt_PT" w:bidi="pt_PT"/>
        </w:rPr>
      </w:r>
      <w:r>
        <w:rPr>
          <w:lang w:val="pt_PT" w:bidi="pt_PT"/>
        </w:rPr>
        <w:t>Ouçam uma versão em áudio de Números 11.1–15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11.1–15 na tradução mais fácil de entender.</w:t>
      </w:r>
    </w:p>
    <w:p>
      <w:pPr/>
      <w:r>
        <w:rPr>
          <w:lang w:val="pt_PT" w:bidi="pt_PT"/>
        </w:rPr>
      </w:r>
      <w:r>
        <w:rPr>
          <w:lang w:val="pt_PT" w:bidi="pt_PT"/>
        </w:rPr>
        <w:t>Na passagem anterior, Yahweh levou Moisés e o povo de Israel do deserto do Sinai para o deserto de Parã. Yahweh está levando o povo para a terra que Yahweh prometeu dar a seus antepassados. Provavelmente, o povo viajou na direção norte, a partir do Monte Sinai em direção à terra que Yahweh prometeu dar aos descendentes de Abraão.</w:t>
      </w:r>
    </w:p>
    <w:p>
      <w:pPr/>
      <w:r>
        <w:rPr>
          <w:lang w:val="pt_PT" w:bidi="pt_PT"/>
        </w:rPr>
      </w:r>
      <w:r>
        <w:rPr>
          <w:lang w:val="pt_PT" w:bidi="pt_PT"/>
        </w:rPr>
        <w:t xml:space="preserve">Parem aqui e, em grupo, olhem um mapa da </w:t>
      </w:r>
      <w:r>
        <w:rPr>
          <w:b/>
          <w:lang w:val="pt_PT" w:bidi="pt_PT"/>
        </w:rPr>
        <w:t>península do Sinai</w:t>
      </w:r>
      <w:r>
        <w:rPr>
          <w:lang w:val="pt_PT" w:bidi="pt_PT"/>
        </w:rPr>
        <w:t>, incluindo o deserto do Sinai, o deserto de Parã e a terra que Yahweh prometeu aos descendentes de Abraão. Pause este áudio aqui.</w:t>
      </w:r>
    </w:p>
    <w:p>
      <w:pPr/>
      <w:r>
        <w:rPr>
          <w:lang w:val="pt_PT" w:bidi="pt_PT"/>
        </w:rPr>
      </w:r>
      <w:r>
        <w:rPr>
          <w:lang w:val="pt_PT" w:bidi="pt_PT"/>
        </w:rPr>
        <w:t>Nessa passagem, Moisés e o povo israelita já estão marchando atrás de Yahweh e da arca da aliança há três dias. O povo começa a reclamar sobre a dificuldade da jornada. Esta não é a primeira vez que eles reclamam da dificuldade da jornada. Em uma passagem anterior, quando Moisés conduziu o povo do Egito para o Sinai, o povo reclamou por não haver água suficiente. As pessoas também reclamavam de não terem comida suficiente. Cada vez que o povo reclamava, Moisés orava e Yahweh respondia. Yahweh fornecia a comida e a água que o povo precisava.</w:t>
      </w:r>
    </w:p>
    <w:p>
      <w:pPr/>
      <w:r>
        <w:rPr>
          <w:lang w:val="pt_PT" w:bidi="pt_PT"/>
        </w:rPr>
      </w:r>
      <w:r>
        <w:rPr>
          <w:lang w:val="pt_PT" w:bidi="pt_PT"/>
        </w:rPr>
        <w:t>Mas agora o povo israelita está descontente. As pessoas não têm uma razão específica para reclamar, mas estão descontentes com a jornada difícil. Todo o povo israelita reclama amargamente sobre as suas dificuldades. As pessoas reclamam da dificuldade de viajar pela região selvagem. As pessoas reclamam umas com as outras. O povo não fala diretamente com Yahweh.</w:t>
      </w:r>
    </w:p>
    <w:p>
      <w:pPr/>
      <w:r>
        <w:rPr>
          <w:lang w:val="pt_PT" w:bidi="pt_PT"/>
        </w:rPr>
      </w:r>
      <w:r>
        <w:rPr>
          <w:lang w:val="pt_PT" w:bidi="pt_PT"/>
        </w:rPr>
        <w:t>Yahweh ouve o povo reclamando. Sua ira arde contra o povo. Isso significa que Yahweh está muito irado. Yahweh julga o povo e envia fogo para queimar a periferia, ou as bordas, do acampamento. Não sabemos como Yahweh enviou o fogo, mas o fogo é um símbolo da presença e do julgamento de Yahweh. Esse fogo não é o mesmo fogo que conduziu o povo à noite. Esse fogo consome as bordas do acampamento e mata algumas pessoas. A borda do acampamento é a fronteira entre o povo de Yahweh e o perigo do deserto.</w:t>
      </w:r>
    </w:p>
    <w:p>
      <w:pPr/>
      <w:r>
        <w:rPr>
          <w:lang w:val="pt_PT" w:bidi="pt_PT"/>
        </w:rPr>
      </w:r>
      <w:r>
        <w:rPr>
          <w:lang w:val="pt_PT" w:bidi="pt_PT"/>
        </w:rPr>
        <w:t>Quando o povo vê o fogo, clama em voz alta a Moisés por ajuda. O povo não ora a Yahweh. Em vez disso, eles gritavam ou berravam em voz alta para que Moisés, o líder deles, os ajudasse. Moisés ora e pede a Yahweh que extinga o fogo. Yahweh responde mostrando misericórdia. O fogo para e não queima todo o acampamento.</w:t>
      </w:r>
    </w:p>
    <w:p>
      <w:pPr/>
      <w:r>
        <w:rPr>
          <w:lang w:val="pt_PT" w:bidi="pt_PT"/>
        </w:rPr>
      </w:r>
      <w:r>
        <w:rPr>
          <w:lang w:val="pt_PT" w:bidi="pt_PT"/>
        </w:rPr>
        <w:t>Os israelitas chamam o lugar de Taberá, que significa incêndio, porque Yahweh enviou fogo e queimou algumas pessoas do povo. Não sabemos hoje exatamente onde fica Taberá, mas era em algum lugar no deserto de Parã. O nome Taberá lembra ao povo o julgamento de Yahweh contra a reclamação rebelde deles.</w:t>
      </w:r>
    </w:p>
    <w:p>
      <w:pPr/>
      <w:r>
        <w:rPr>
          <w:lang w:val="pt_PT" w:bidi="pt_PT"/>
        </w:rPr>
      </w:r>
      <w:r>
        <w:rPr>
          <w:lang w:val="pt_PT" w:bidi="pt_PT"/>
        </w:rPr>
        <w:t>Logo depois do fogo em Taberá, ao prosseguir a viagem, o povo reclama novamente. Alguns desordeiros, ou encrenqueiros, começaram a falar sobre como desejavam, ou queriam muito, outros tipos de comida. Esses desordeiros provavelmente eram um grupo de não israelitas que seguiu o povo de Yahweh para fora do Egito.</w:t>
      </w:r>
    </w:p>
    <w:p>
      <w:pPr/>
      <w:r>
        <w:rPr>
          <w:lang w:val="pt_PT" w:bidi="pt_PT"/>
        </w:rPr>
      </w:r>
      <w:r>
        <w:rPr>
          <w:lang w:val="pt_PT" w:bidi="pt_PT"/>
        </w:rPr>
        <w:t>Os desordeiros queriam realmente uma comida melhor. O povo de Israel dá ouvidos à turba e começa a chorar e reclamar novamente. Eles querem muito comer carne novamente, como faziam quando viviam no Egito. Eles também começam a se lembrar dos peixes, pepinos, melões, alhos-porós, alhos e cebolas que comiam gratuitamente no Egito. No entanto, provavelmente, os israelitas não comiam tão bem no Egito, já que eram escravos lá. Eles podem estar se lembrando de coisas diferentes da realidade.</w:t>
      </w:r>
    </w:p>
    <w:p>
      <w:pPr/>
      <w:r>
        <w:rPr>
          <w:lang w:val="pt_PT" w:bidi="pt_PT"/>
        </w:rPr>
      </w:r>
      <w:r>
        <w:rPr>
          <w:lang w:val="pt_PT" w:bidi="pt_PT"/>
        </w:rPr>
        <w:t xml:space="preserve">Parem aqui em grupo e vejam uma imagem dos </w:t>
      </w:r>
      <w:r>
        <w:rPr>
          <w:lang w:val="pt_PT" w:bidi="pt_PT"/>
        </w:rPr>
        <w:t>alimentos que as pessoas se lembraram de comer no Egito</w:t>
      </w:r>
      <w:r>
        <w:rPr>
          <w:lang w:val="pt_PT" w:bidi="pt_PT"/>
        </w:rPr>
        <w:t>. Pause este áudio aqui.</w:t>
      </w:r>
    </w:p>
    <w:p>
      <w:pPr/>
      <w:r>
        <w:rPr>
          <w:lang w:val="pt_PT" w:bidi="pt_PT"/>
        </w:rPr>
      </w:r>
      <w:r>
        <w:rPr>
          <w:lang w:val="pt_PT" w:bidi="pt_PT"/>
        </w:rPr>
        <w:t>O povo israelita anseia por comida com mais sabor do que o pão simples, como o maná que eles comem todos os dias. O povo diz que tem apenas maná para comer todos os dias, mas isso não é realmente verdade. As pessoas estão exagerando, porque a verdade é que elas têm outros alimentos para comer no deserto além do maná que Yahweh forneceu.</w:t>
      </w:r>
    </w:p>
    <w:p>
      <w:pPr/>
      <w:r>
        <w:rPr>
          <w:lang w:val="pt_PT" w:bidi="pt_PT"/>
        </w:rPr>
      </w:r>
      <w:r>
        <w:rPr>
          <w:lang w:val="pt_PT" w:bidi="pt_PT"/>
        </w:rPr>
        <w:t>Parem aqui e discutam em grupo: contem uma história sobre uma vez em que um de vocês, ou alguém que vocês conhecem, descreveu um evento passado como mais agradável do que realmente era. Pause este áudio aqui.</w:t>
      </w:r>
    </w:p>
    <w:p>
      <w:pPr/>
      <w:r>
        <w:rPr>
          <w:lang w:val="pt_PT" w:bidi="pt_PT"/>
        </w:rPr>
      </w:r>
      <w:r>
        <w:rPr>
          <w:lang w:val="pt_PT" w:bidi="pt_PT"/>
        </w:rPr>
        <w:t>O maná é o alimento que Yahweh provê ao povo enquanto eles vivem no deserto. Moisés está nos lembrando de que o maná é um bom alimento que Yahweh está provendo a eles. Em uma passagem anterior, o povo reclamava por não ter alimento suficiente. Moisés orou a Yahweh, e Yahweh forneceu o maná ao povo. O maná descia do céu quando o orvalho caía sobre o acampamento à noite. O maná se parecia com pequenos flocos finos ou sementes de coentro de cor amarelo-esbranquiçada.</w:t>
      </w:r>
    </w:p>
    <w:p>
      <w:pPr/>
      <w:r>
        <w:rPr>
          <w:lang w:val="pt_PT" w:bidi="pt_PT"/>
        </w:rPr>
      </w:r>
      <w:r>
        <w:rPr>
          <w:lang w:val="pt_PT" w:bidi="pt_PT"/>
        </w:rPr>
        <w:t xml:space="preserve">Parem aqui e, em grupo, olhem uma imagem das </w:t>
      </w:r>
      <w:r>
        <w:rPr>
          <w:lang w:val="pt_PT" w:bidi="pt_PT"/>
        </w:rPr>
        <w:t>sementes de coentro</w:t>
      </w:r>
      <w:r>
        <w:rPr>
          <w:lang w:val="pt_PT" w:bidi="pt_PT"/>
        </w:rPr>
        <w:t>. Pause este áudio aqui.</w:t>
      </w:r>
    </w:p>
    <w:p>
      <w:pPr/>
      <w:r>
        <w:rPr>
          <w:lang w:val="pt_PT" w:bidi="pt_PT"/>
        </w:rPr>
      </w:r>
      <w:r>
        <w:rPr>
          <w:lang w:val="pt_PT" w:bidi="pt_PT"/>
        </w:rPr>
        <w:t>O povo recolhia o maná do chão e usava moinhos ou pilões para triturá-lo e fazer farinha. Eles cozinhavam a farinha em panelas e a transformavam em um pão achatado. O pão tinha gosto de pão feito com azeite.</w:t>
      </w:r>
    </w:p>
    <w:p>
      <w:pPr/>
      <w:r>
        <w:rPr>
          <w:lang w:val="pt_PT" w:bidi="pt_PT"/>
        </w:rPr>
      </w:r>
      <w:r>
        <w:rPr>
          <w:lang w:val="pt_PT" w:bidi="pt_PT"/>
        </w:rPr>
        <w:t xml:space="preserve">Parem aqui e, em grupo, olhem uma imagem de um </w:t>
      </w:r>
      <w:r>
        <w:rPr>
          <w:lang w:val="pt_PT" w:bidi="pt_PT"/>
        </w:rPr>
        <w:t>pão achatado</w:t>
      </w:r>
      <w:r>
        <w:rPr>
          <w:lang w:val="pt_PT" w:bidi="pt_PT"/>
        </w:rPr>
        <w:t xml:space="preserve">. Olhem uma imagem de um </w:t>
      </w:r>
      <w:r>
        <w:rPr>
          <w:lang w:val="pt_PT" w:bidi="pt_PT"/>
        </w:rPr>
        <w:t>moinho manual</w:t>
      </w:r>
      <w:r>
        <w:rPr>
          <w:lang w:val="pt_PT" w:bidi="pt_PT"/>
        </w:rPr>
        <w:t xml:space="preserve"> e de um </w:t>
      </w:r>
      <w:r>
        <w:rPr>
          <w:lang w:val="pt_PT" w:bidi="pt_PT"/>
        </w:rPr>
        <w:t>pilão</w:t>
      </w:r>
      <w:r>
        <w:rPr>
          <w:lang w:val="pt_PT" w:bidi="pt_PT"/>
        </w:rPr>
        <w:t>. Pause este áudio aqui.</w:t>
      </w:r>
    </w:p>
    <w:p>
      <w:pPr/>
      <w:r>
        <w:rPr>
          <w:lang w:val="pt_PT" w:bidi="pt_PT"/>
        </w:rPr>
      </w:r>
      <w:r>
        <w:rPr>
          <w:lang w:val="pt_PT" w:bidi="pt_PT"/>
        </w:rPr>
        <w:t>Moisés ouve o povo reclamando e chorando em grupos nas entradas de suas tendas.</w:t>
      </w:r>
    </w:p>
    <w:p>
      <w:pPr/>
      <w:r>
        <w:rPr>
          <w:lang w:val="pt_PT" w:bidi="pt_PT"/>
        </w:rPr>
      </w:r>
      <w:r>
        <w:rPr>
          <w:lang w:val="pt_PT" w:bidi="pt_PT"/>
        </w:rPr>
        <w:t>A ira de Yahweh se acende novamente contra o povo, quer dizer, Ele fica muito irado. Moisés fica angustiado, porque o povo está se rebelando contra Yahweh.</w:t>
      </w:r>
    </w:p>
    <w:p>
      <w:pPr/>
      <w:r>
        <w:rPr>
          <w:lang w:val="pt_PT" w:bidi="pt_PT"/>
        </w:rPr>
      </w:r>
      <w:r>
        <w:rPr>
          <w:lang w:val="pt_PT" w:bidi="pt_PT"/>
        </w:rPr>
        <w:t>Moisés fica muito indignado e faz uma série de perguntas a Yahweh. Moisés não espera que Yahweh responda a essas perguntas. Moisés quer que Yahweh intervenha e cuide do povo. Moisés não quer mais ouvir o povo reclamar. Mesmo que Moisés esteja muito irado e frustrado, Moisés ainda se refere a si mesmo como “o servo de Yahweh”. Moisés respeita Yahweh, mas Moisés se sente cansado dos desafios de liderar esse povo queixoso.</w:t>
      </w:r>
    </w:p>
    <w:p>
      <w:pPr/>
      <w:r>
        <w:rPr>
          <w:lang w:val="pt_PT" w:bidi="pt_PT"/>
        </w:rPr>
      </w:r>
      <w:r>
        <w:rPr>
          <w:lang w:val="pt_PT" w:bidi="pt_PT"/>
        </w:rPr>
        <w:t>Moisés chama o povo de fardo e pergunta a Yahweh por que o povo é o problema de Moisés. Moisés vê seu papel de liderança como um fardo e uma responsabilidade pesada. Moisés acredita que Yahweh o tornou líder dos israelitas como julgamento de Yahweh sobre Moisés.</w:t>
      </w:r>
    </w:p>
    <w:p>
      <w:pPr/>
      <w:r>
        <w:rPr>
          <w:lang w:val="pt_PT" w:bidi="pt_PT"/>
        </w:rPr>
      </w:r>
      <w:r>
        <w:rPr>
          <w:lang w:val="pt_PT" w:bidi="pt_PT"/>
        </w:rPr>
        <w:t>Parem aqui e discutam essa pergunta em grupo: contem uma história sobre uma vez em que um líder em sua comunidade se sentiu sobrecarregado com responsabilidades. Como esse líder agiu e o que esse líder disse? Pause o áudio aqui.</w:t>
      </w:r>
    </w:p>
    <w:p>
      <w:pPr/>
      <w:r>
        <w:rPr>
          <w:lang w:val="pt_PT" w:bidi="pt_PT"/>
        </w:rPr>
      </w:r>
      <w:r>
        <w:rPr>
          <w:lang w:val="pt_PT" w:bidi="pt_PT"/>
        </w:rPr>
        <w:t>Moisés prossegue dizendo que Moisés não criou nem deu à luz o povo de Yahweh. Moisés pergunta a Yahweh se ele deve carregar o povo, como uma mãe carrega uma criança de peito, durante todo o caminho até a terra que Yahweh prometeu dar a seus antepassados. Moisés está tão frustrado com o fato de o povo reclamar que não quer ter nada a ver com eles. Moses culpa Yahweh por dar a Moses a tarefa de liderar o povo de Israel, porque o povo israelita dificulta a vida de Moses com suas reclamações. Moisés não quer a responsabilidade de cuidar e liderar o povo de Israel.</w:t>
      </w:r>
    </w:p>
    <w:p>
      <w:pPr/>
      <w:r>
        <w:rPr>
          <w:lang w:val="pt_PT" w:bidi="pt_PT"/>
        </w:rPr>
      </w:r>
      <w:r>
        <w:rPr>
          <w:lang w:val="pt_PT" w:bidi="pt_PT"/>
        </w:rPr>
        <w:t>Finalmente, Moisés diz a Yahweh qual é o verdadeiro problema. Moisés pergunta a Yahweh onde poderia obter carne para todo o povo comer. Moisés sabe que não é possível obter carne suficiente para todo o povo. Moisés lembra a Yahweh que o povo continua reclamando com Moisés por não ter carne para comer. Moisés se sente sozinho como líder. Moisés diz a Yahweh: “Não posso carregar todo esse povo sozinho! O fardo é pesado demais para ser suportado!”.</w:t>
      </w:r>
    </w:p>
    <w:p>
      <w:pPr/>
      <w:r>
        <w:rPr>
          <w:lang w:val="pt_PT" w:bidi="pt_PT"/>
        </w:rPr>
      </w:r>
      <w:r>
        <w:rPr>
          <w:lang w:val="pt_PT" w:bidi="pt_PT"/>
        </w:rPr>
        <w:t>Moisés fica tão perturbado que diz a Yahweh para matar Moisés. Moisés preferiria morrer a carregar por mais tempo o fardo pesado do povo. Moisés questiona sua capacidade de liderar porque não pode prover para o povo. Moisés pede a Yahweh que o poupe da miséria de liderar o povo sozinho. Em uma passagem anterior, Yahweh havia dado a Moisés anciãos para ajudá-lo na liderança do povo, mas agora ele se sente sozinho.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11.1–15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 o</w:t>
      </w:r>
      <w:r>
        <w:rPr>
          <w:lang w:val="pt_PT" w:bidi="pt_PT"/>
        </w:rPr>
        <w:t xml:space="preserve"> povo de Israel reclama e Yahweh os ouve. A ira de Yahweh arde contra o povo, e Yahweh envia fogo para queimar a periferia do acampamento. O povo implora a Moisés que os ajude, e Yahweh faz cessar o fogo. Por isso, chamam o lugar de Taberá, que significa incêndio.</w:t>
      </w:r>
    </w:p>
    <w:p>
      <w:pPr/>
      <w:r>
        <w:rPr>
          <w:lang w:val="pt_PT" w:bidi="pt_PT"/>
        </w:rPr>
      </w:r>
      <w:r>
        <w:rPr>
          <w:b/>
          <w:lang w:val="pt_PT" w:bidi="pt_PT"/>
        </w:rPr>
        <w:t>Na segunda cena:</w:t>
      </w:r>
      <w:r>
        <w:rPr>
          <w:lang w:val="pt_PT" w:bidi="pt_PT"/>
        </w:rPr>
        <w:t xml:space="preserve"> depois de Taberá, a população começa a reclamar por não ter carne. Os israelitas ouvem a turba reclamando e, mais uma vez, eles reclamam por não terem comida boa. Eles não estão mais satisfeitos com o maná que Yahweh lhes provê. Moisés faz uma pausa na passagem para descrever a aparência e o gosto do maná, e como o povo o preparava para fazer pão.</w:t>
      </w:r>
    </w:p>
    <w:p>
      <w:pPr/>
      <w:r>
        <w:rPr>
          <w:lang w:val="pt_PT" w:bidi="pt_PT"/>
        </w:rPr>
      </w:r>
      <w:r>
        <w:rPr>
          <w:b/>
          <w:lang w:val="pt_PT" w:bidi="pt_PT"/>
        </w:rPr>
        <w:t>Na terceira cena:</w:t>
      </w:r>
      <w:r>
        <w:rPr>
          <w:lang w:val="pt_PT" w:bidi="pt_PT"/>
        </w:rPr>
        <w:t xml:space="preserve"> Moisés ouve o povo reclamando em voz alta de suas tendas, e Moisés fica frustrado com as reclamações dos israelitas. Moisés acredita que Moisés não é um bom líder para o povo porque ele não consegue fornecer o que eles querem. Moisés pede a Yahweh que o mate, em vez de exigir que ele cuide e lidere o povo.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A turba</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o povo está viajando pelo deserto há pelo menos três dias, sem parar. O deserto é quente e seco, e o povo está cansado. As pessoas começam a reclamar sobre as dificuldades que enfrentam enquanto viajam. As pessoas não estão apenas sussurrando umas às outras; elas provavelmente estão se queixando em voz alta, chorando e se lamentando. Yahweh escuta o povo. Sua ira arde contra o povo. Isso significa que Yahweh está muito irado.</w:t>
      </w:r>
    </w:p>
    <w:p>
      <w:pPr/>
      <w:r>
        <w:rPr>
          <w:lang w:val="pt_PT" w:bidi="pt_PT"/>
        </w:rPr>
      </w:r>
      <w:r>
        <w:rPr>
          <w:lang w:val="pt_PT" w:bidi="pt_PT"/>
        </w:rPr>
        <w:t>Parem e discutam: contem uma história sobre alguém que ficou extremamente irado. Prestem atenção em quais palavras essa pessoa usa para falar sobre essa raiva. Pause este áudio aqui.</w:t>
      </w:r>
    </w:p>
    <w:p>
      <w:pPr/>
      <w:r>
        <w:rPr>
          <w:lang w:val="pt_PT" w:bidi="pt_PT"/>
        </w:rPr>
      </w:r>
      <w:r>
        <w:rPr>
          <w:lang w:val="pt_PT" w:bidi="pt_PT"/>
        </w:rPr>
        <w:t>Yahweh envia fogo para as bordas externas do acampamento em julgamento contra o povo. O povo fica aterrorizado com o fogo e grita ou berra, em voz alta, pedindo a Moisés que faça algo para ajudá-los. Moisés ora a Yahweh, e o fogo cessa. O povo deu àquele lugar o nome de Taberá, que significa “lugar de incêndio”.</w:t>
      </w:r>
    </w:p>
    <w:p>
      <w:pPr/>
      <w:r>
        <w:rPr>
          <w:lang w:val="pt_PT" w:bidi="pt_PT"/>
        </w:rPr>
      </w:r>
      <w:r>
        <w:rPr>
          <w:lang w:val="pt_PT" w:bidi="pt_PT"/>
        </w:rPr>
        <w:t>Na cena dois, a turba, ou um grupo de não israelitas que provavelmente seguiu o povo de Israel para fora do Egito, começa a reclamar por não ter comida boa. Eles estão causando problemas e falando sobre o quanto querem comer carne. O povo israelita ouve as reclamações dos estrangeiros e começa a reclamar também. Eles se lembram da comida que comiam no Egito. O povo fala sobre a boa variedade de comida que eles tinham no Egito e como era bom o sabor. Eles conversam sobre como a comida era abundante. O povo afirma que sua força se esgotou e que se sentem fracos e desidratados, ou sem água suficiente para manter seus corpos saudáveis.</w:t>
      </w:r>
    </w:p>
    <w:p>
      <w:pPr/>
      <w:r>
        <w:rPr>
          <w:lang w:val="pt_PT" w:bidi="pt_PT"/>
        </w:rPr>
      </w:r>
      <w:r>
        <w:rPr>
          <w:lang w:val="pt_PT" w:bidi="pt_PT"/>
        </w:rPr>
        <w:t>Parem e discutam: contem uma história sobre uma vez em que vocês queriam algo intensamente. Ouçam as palavras que vocês usam ao falar sobre desejar algo fortemente. As pessoas também falam sobre se sentirem fracas e desidratadas, ou sem água suficiente. Como as pessoas falam sobre isso em sua cultura? Pause o áudio aqui.</w:t>
      </w:r>
    </w:p>
    <w:p>
      <w:pPr/>
      <w:r>
        <w:rPr>
          <w:lang w:val="pt_PT" w:bidi="pt_PT"/>
        </w:rPr>
      </w:r>
      <w:r>
        <w:rPr>
          <w:lang w:val="pt_PT" w:bidi="pt_PT"/>
        </w:rPr>
        <w:t>O povo se lembra da vida no Egito como sendo melhor e mais fácil do que provavelmente era. O povo era escravo no Egito e, muito provavelmente, não tinha abundância de comida. As pessoas lamentam e dizem: “Mas agora nosso apetite desapareceu. Tudo o que sempre vemos é esse maná!". O povo está exagerando. Eles comiam outros alimentos no deserto juntamente com o maná, como pequenos animais ou plantas. O povo reclama da comida que Yahweh lhes forneceu.</w:t>
      </w:r>
    </w:p>
    <w:p>
      <w:pPr/>
      <w:r>
        <w:rPr>
          <w:lang w:val="pt_PT" w:bidi="pt_PT"/>
        </w:rPr>
      </w:r>
      <w:r>
        <w:rPr>
          <w:lang w:val="pt_PT" w:bidi="pt_PT"/>
        </w:rPr>
        <w:t>A ação nessa passagem faz uma pausa enquanto Moisés fala sobre o maná. Moisés descreve a aparência e o gosto do maná, e Moisés descreve como Yahweh deu o maná ao povo. Moisés está nos lembrando de que, diferente do que as pessoas estão dizendo, o maná é um bom alimento para o povo.</w:t>
      </w:r>
    </w:p>
    <w:p>
      <w:pPr/>
      <w:r>
        <w:rPr>
          <w:lang w:val="pt_PT" w:bidi="pt_PT"/>
        </w:rPr>
      </w:r>
      <w:r>
        <w:rPr>
          <w:lang w:val="pt_PT" w:bidi="pt_PT"/>
        </w:rPr>
        <w:t>Parem e discutam: contem uma história em que a ação faz uma pausa e um narrador explica algo na história. Como o narrador deixa claro quando a ação termina e quando começa novamente? Pause este áudio aqui.</w:t>
      </w:r>
    </w:p>
    <w:p>
      <w:pPr/>
      <w:r>
        <w:rPr>
          <w:lang w:val="pt_PT" w:bidi="pt_PT"/>
        </w:rPr>
      </w:r>
      <w:r>
        <w:rPr>
          <w:lang w:val="pt_PT" w:bidi="pt_PT"/>
        </w:rPr>
        <w:t>Na cena três, a ação continua. Moisés ouve o povo lamentando em voz alta, de dentro de suas tendas, a falta de comida boa. Yahweh está muito irado novamente, e Moisés está muito angustiado. Moisés vai até Yahweh e faz uma série de perguntas. Moisés está chateado e irado. Moisés não espera que Yahweh responda às perguntas de Moisés. Moisés pergunta a Yahweh: “Por que estás tão irado comigo? Por que me sobrecarregou com esse povo?” Moisés continua a dizer a Yahweh que Moisés não criou esse povo, e Moisés questiona por que Yahweh exigiria que Moisés os carregasse “como uma mãe que amamenta carrega um bebê” durante todo o caminho para a terra que Yahweh prometeu aos antepassados deles. Moisés não acredita que Moisés seja um bom líder porque Moisés não pode prover para o povo. Moisés pergunta a Yahweh onde poderia obter carne para alimentar todo o povo. Ao fazer tantas perguntas, Moisés quer que Yahweh entenda o quão pesado se tornou para ele o fardo de liderar o povo. Moisés não se sente um bom líder que pode fornecer o que o povo precisa. Por fim, Moisés está totalmente farto do povo. Moisés diz a Yahweh: “Se é assim que vais me tratar, então mata‑me de uma vez, se achas que tenho algum favor diante de ti. Acabe com o meu sofrimento!"</w:t>
      </w:r>
    </w:p>
    <w:p>
      <w:pPr/>
      <w:r>
        <w:rPr>
          <w:lang w:val="pt_PT" w:bidi="pt_PT"/>
        </w:rPr>
      </w:r>
      <w:r>
        <w:rPr>
          <w:lang w:val="pt_PT" w:bidi="pt_PT"/>
        </w:rPr>
        <w:t>Parem e discutam: contem uma história em que alguém está muito chateado e sente que não pode completar uma tarefa que sua autoridade lhe deu. Falem sobre como essa pessoa reclama. Ouçam a maneira como ela reclama. Como ela expressa seu argumento? Discutam como vocês traduzirão Moisés reclamando com Yahweh.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11.1–15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A turba</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Moisés e o povo viajam pela região erma do deserto. As pessoas começam a reclamar sobre as dificuldades de viajar. Eles reclamam de suas privações.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 “Estou cansado de caminhar e me sinto desgastado” ou “Sinto falta da segurança de viver em um só lugar” ou “Estou entediado com as mesmas vistas e a mesma comida diariamente”.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ouve o povo reclamando e se enche de ira. Yahweh envia fogo para queimar a periferia do acampamento. O povo grita para que Moisés ajude. Moisés ora a Yahweh, e Yahweh faz o fogo cessar. O povo chama o lugar de Taberá, ou incêndio.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pensando ou sentindo?” Moisés pode responder coisas como: “Estou com medo do julgamento de Yahweh”, ou: “Estou irado com o povo por reclamar quando Yahweh deu tudo o que precisamos”, ou: “Estou frustrado com o povo, porque é um fardo enorme”.</w:t>
      </w:r>
    </w:p>
    <w:p>
      <w:pPr>
        <w:pStyle w:val="ListBullet"/>
        <w:spacing w:line="240" w:lineRule="auto"/>
        <w:ind w:left="720"/>
      </w:pPr>
      <w:r>
        <w:rPr>
          <w:lang w:val="pt_PT" w:bidi="pt_PT"/>
        </w:rPr>
      </w:r>
      <w:r>
        <w:rPr>
          <w:lang w:val="pt_PT" w:bidi="pt_PT"/>
        </w:rPr>
        <w:t>Perguntem à pessoa que interpreta Deus: “O que você está sentindo ou pensando?”. A pessoa que interpreta Yahweh pode responder: “Estou irado por dar às pessoas o que elas precisam, mas ainda assim elas reclamarem”, ou: “Estou preocupado que as pessoas considerem minhas dádivas como garantidas”.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o ajuntamento de estrangeiros anseia pela comida que costumava comer no Egito. O povo de Israel se junta ao grupo de desordeiros ansiando pelo que comiam no Egito. O povo de Israel lamenta em voz alta e diz: “Nós nos lembramos da boa comida que comíamos no Egito. O peixe era de graça e podíamos comer o quanto quiséssemos! Comíamos pepinos, melões, alho-poró, cebolas e alho — tanto quanto quiséssemos comer!” O povo suspira e diz: “Tudo o que temos agora é esse maná!”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multidão de estrangeiros: "O que vocês estão pensando e sentindo?" A multidão de estrangeiros pode dizer: “Achávamos que deixar o Egito seria melhor do que ficar, mas sentimos saudade da comida que costumávamos comer!” ou: “Estamos cansados de comer apenas pão dia após dia”.</w:t>
      </w:r>
    </w:p>
    <w:p>
      <w:pPr>
        <w:pStyle w:val="ListBullet"/>
        <w:spacing w:line="240" w:lineRule="auto"/>
        <w:ind w:left="720"/>
      </w:pPr>
      <w:r>
        <w:rPr>
          <w:lang w:val="pt_PT" w:bidi="pt_PT"/>
        </w:rPr>
      </w:r>
      <w:r>
        <w:rPr>
          <w:lang w:val="pt_PT" w:bidi="pt_PT"/>
        </w:rPr>
        <w:t>Pergunte às pessoas que interpretam o povo de Israel: “O que vocês estão pensando e sentindo?” O povo pode responder: “Comer maná foi bom por um tempo, mas agora queremos comer uma comida mais saborosa”, ou: “Sentimos que estamos perdendo coisas melhores por seguir Yahweh. Não confiamos em Yahweh para nos dar a comida que queremos", ou, "A turba nos fez pensar que a vida era mais fácil no Egito".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interrompe a ação e descreve a aparência e o sabor do maná. Moisés conta a história de como o povo recebeu o maná de Yahweh e como o povo preparou o maná para fazer pão.</w:t>
      </w:r>
    </w:p>
    <w:p>
      <w:pPr/>
      <w:r>
        <w:rPr>
          <w:lang w:val="pt_PT" w:bidi="pt_PT"/>
        </w:rPr>
      </w:r>
      <w:r>
        <w:rPr>
          <w:lang w:val="pt_PT" w:bidi="pt_PT"/>
        </w:rPr>
        <w:t>Na cena três, Moisés ouve todo o povo de Israel na frente de suas tendas reclamando pela falta da comida que desejam. Yahweh também ouve o povo, e Yahweh fica muito irado. Moisés também está muito angustiado.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pensando e sentindo?” A pessoa pode responder: “Estou irado com o povo por reclamar sobre a maneira como forneço comida para eles no deserto”, ou: “Estou irado por Moisés continuar a permitir que o povo reclame”.</w:t>
      </w:r>
    </w:p>
    <w:p>
      <w:pPr>
        <w:pStyle w:val="ListBullet"/>
        <w:spacing w:line="240" w:lineRule="auto"/>
        <w:ind w:left="720"/>
      </w:pPr>
      <w:r>
        <w:rPr>
          <w:lang w:val="pt_PT" w:bidi="pt_PT"/>
        </w:rPr>
      </w:r>
      <w:r>
        <w:rPr>
          <w:lang w:val="pt_PT" w:bidi="pt_PT"/>
        </w:rPr>
        <w:t>Pergunte à pessoa que interpreta Moisés: “O que você está pensando e sentindo?” Moisés pode responder: “Estou zangado com Yahweh por me fazer liderar esse povo! Eles não são nada além de problema”, ou: “Estou irado com o povo por trazer reclamações para mim o tempo todo”.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fala com Yahweh usando uma série de perguntas. Moisés pergunta a Yahweh: “Por que és tão duro comigo, teu servo? Tenha misericórdia de mim! Fiz algo para merecer o fardo de liderar essas pessoas? Terei que carregá-los, como uma mãe carrega um bebê de colo, durante todo o caminho até a terra que Yahweh prometeu a seus antepassados? Há algum lugar onde se possa obter carne para todas essas pessoas? Eles continuam reclamando comigo por não terem carne. Não posso suportar essas pessoas sozinho! O fardo é pesado demais”. Moisés está tão perturbado que diz a Yahweh: “Se esse é o seu plano para mim, vá em frente e me mate.” Ajude-me a pôr um fim ao meu sofrimento!”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pensando e sentindo?” Moisés pode responder: “Estou farto dessas pessoas! Quero desistir deles”, ou: “Estou muito triste por minha liderança não ser suficiente para essas pessoas. Yahweh deve encontrar outra pessoa para liderá-los”.</w:t>
      </w:r>
    </w:p>
    <w:p>
      <w:pPr>
        <w:pStyle w:val="ListBullet"/>
        <w:spacing w:line="240" w:lineRule="auto"/>
        <w:ind w:left="720"/>
      </w:pPr>
      <w:r>
        <w:rPr>
          <w:lang w:val="pt_PT" w:bidi="pt_PT"/>
        </w:rPr>
      </w:r>
      <w:r>
        <w:rPr>
          <w:lang w:val="pt_PT" w:bidi="pt_PT"/>
        </w:rPr>
        <w:t>Pergunte à pessoa que interpreta Yahweh: “O que você está pensando e sentindo?” Yahweh pode responder: “Sinto-me triste por Moisés estar tão chateado”, ou “Estou irado com o povo por fazer Moisés se sentir um mau líder”.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11.1–15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povo começa a reclamar sobre suas </w:t>
      </w:r>
      <w:r>
        <w:rPr>
          <w:b/>
          <w:lang w:val="pt_PT" w:bidi="pt_PT"/>
        </w:rPr>
        <w:t>dificuldades</w:t>
      </w:r>
      <w:r>
        <w:rPr>
          <w:lang w:val="pt_PT" w:bidi="pt_PT"/>
        </w:rPr>
        <w:t>. Uma dificuldade é algo que é mau ou difícil para alguém. O povo israelita acredita que suas vidas estão cheias de problemas no deserto.</w:t>
      </w:r>
    </w:p>
    <w:p>
      <w:pPr/>
      <w:r>
        <w:rPr>
          <w:lang w:val="pt_PT" w:bidi="pt_PT"/>
        </w:rPr>
      </w:r>
      <w:r>
        <w:rPr>
          <w:b/>
          <w:lang w:val="pt_PT" w:bidi="pt_PT"/>
        </w:rPr>
        <w:t>Yahweh</w:t>
      </w:r>
      <w:r>
        <w:rPr>
          <w:lang w:val="pt_PT" w:bidi="pt_PT"/>
        </w:rPr>
        <w:t xml:space="preserve"> ouve o povo lamentando e fica muito irado com eles. Yahweh é o nome próprio de Deus. O nome “Yahweh” mostra a fidelidade de Deus a seu povo. Usem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As pessoas que reclamam são os filhos de Israel, ou os </w:t>
      </w:r>
      <w:r>
        <w:rPr>
          <w:b/>
          <w:lang w:val="pt_PT" w:bidi="pt_PT"/>
        </w:rPr>
        <w:t>israelitas</w:t>
      </w:r>
      <w:r>
        <w:rPr>
          <w:lang w:val="pt_PT" w:bidi="pt_PT"/>
        </w:rPr>
        <w:t xml:space="preserve">. Essas são pessoas que descendem de </w:t>
      </w:r>
      <w:r>
        <w:rPr>
          <w:lang w:val="pt_PT" w:bidi="pt_PT"/>
        </w:rPr>
        <w:t>Abraão</w:t>
      </w:r>
      <w:r>
        <w:rPr>
          <w:lang w:val="pt_PT" w:bidi="pt_PT"/>
        </w:rPr>
        <w:t xml:space="preserve">. Esse é o povo especial de Yahweh, com quem Yahweh fez uma aliança. Para mais informações sobre </w:t>
      </w:r>
      <w:r>
        <w:rPr>
          <w:lang w:val="pt_PT" w:bidi="pt_PT"/>
        </w:rPr>
        <w:t>israelitas</w:t>
      </w:r>
      <w:r>
        <w:rPr>
          <w:lang w:val="pt_PT" w:bidi="pt_PT"/>
        </w:rPr>
        <w:t>, consultem o Glossário Mestre.</w:t>
      </w:r>
    </w:p>
    <w:p>
      <w:pPr/>
      <w:r>
        <w:rPr>
          <w:lang w:val="pt_PT" w:bidi="pt_PT"/>
        </w:rPr>
      </w:r>
      <w:r>
        <w:rPr>
          <w:lang w:val="pt_PT" w:bidi="pt_PT"/>
        </w:rPr>
        <w:t xml:space="preserve">A </w:t>
      </w:r>
      <w:r>
        <w:rPr>
          <w:b/>
          <w:lang w:val="pt_PT" w:bidi="pt_PT"/>
        </w:rPr>
        <w:t>turba</w:t>
      </w:r>
      <w:r>
        <w:rPr>
          <w:lang w:val="pt_PT" w:bidi="pt_PT"/>
        </w:rPr>
        <w:t xml:space="preserve"> anseia por comida do Egito, especialmente carne. Turba significa um grupo desordeiro de pessoas. Esses desordeiros são compostos de não israelitas que seguiram o povo de Yahweh a partir do Egito. Esse grupo não é composto pelo povo de Yahweh, mas eles influenciam o povo de Yahweh.</w:t>
      </w:r>
    </w:p>
    <w:p>
      <w:pPr/>
      <w:r>
        <w:rPr>
          <w:lang w:val="pt_PT" w:bidi="pt_PT"/>
        </w:rPr>
      </w:r>
      <w:r>
        <w:rPr>
          <w:lang w:val="pt_PT" w:bidi="pt_PT"/>
        </w:rPr>
        <w:t xml:space="preserve">Parem aqui e discutam em grupo: que palavra vocês usarão para </w:t>
      </w:r>
      <w:r>
        <w:rPr>
          <w:b/>
          <w:lang w:val="pt_PT" w:bidi="pt_PT"/>
        </w:rPr>
        <w:t>turba</w:t>
      </w:r>
      <w:r>
        <w:rPr>
          <w:lang w:val="pt_PT" w:bidi="pt_PT"/>
        </w:rPr>
        <w:t>? Pause este áudio aqui.</w:t>
      </w:r>
    </w:p>
    <w:p>
      <w:pPr/>
      <w:r>
        <w:rPr>
          <w:lang w:val="pt_PT" w:bidi="pt_PT"/>
        </w:rPr>
      </w:r>
      <w:r>
        <w:rPr>
          <w:lang w:val="pt_PT" w:bidi="pt_PT"/>
        </w:rPr>
        <w:t>O povo de Israel se junta à turba para reclamar e desejar uma comida diferente. O povo reclama que Yahweh fornece apenas maná para eles comerem a cada dia.</w:t>
      </w:r>
    </w:p>
    <w:p>
      <w:pPr/>
      <w:r>
        <w:rPr>
          <w:lang w:val="pt_PT" w:bidi="pt_PT"/>
        </w:rPr>
      </w:r>
      <w:r>
        <w:rPr>
          <w:lang w:val="pt_PT" w:bidi="pt_PT"/>
        </w:rPr>
        <w:t>O povo se lembra dos peixes, pepinos, melões, alhos-porós, cebolas e alhos que eles comiam no Egito.</w:t>
      </w:r>
    </w:p>
    <w:p>
      <w:pPr/>
      <w:r>
        <w:rPr>
          <w:lang w:val="pt_PT" w:bidi="pt_PT"/>
        </w:rPr>
      </w:r>
      <w:r>
        <w:rPr>
          <w:lang w:val="pt_PT" w:bidi="pt_PT"/>
        </w:rPr>
        <w:t xml:space="preserve">Parem aqui e, em grupo, olhem para imagens dessas </w:t>
      </w:r>
      <w:r>
        <w:rPr>
          <w:lang w:val="pt_PT" w:bidi="pt_PT"/>
        </w:rPr>
        <w:t>frutas e vegetais</w:t>
      </w:r>
      <w:r>
        <w:rPr>
          <w:lang w:val="pt_PT" w:bidi="pt_PT"/>
        </w:rPr>
        <w:t>. Se vocês não tiverem esses alimentos em sua cultura, escolham vegetais que sejam mais parecidos com eles. Pause o áudio aqui.</w:t>
      </w:r>
    </w:p>
    <w:p>
      <w:pPr/>
      <w:r>
        <w:rPr>
          <w:lang w:val="pt_PT" w:bidi="pt_PT"/>
        </w:rPr>
      </w:r>
      <w:r>
        <w:rPr>
          <w:b/>
          <w:lang w:val="pt_PT" w:bidi="pt_PT"/>
        </w:rPr>
        <w:t>Maná</w:t>
      </w:r>
      <w:r>
        <w:rPr>
          <w:lang w:val="pt_PT" w:bidi="pt_PT"/>
        </w:rPr>
        <w:t xml:space="preserve"> é a comida que Yahweh fornece ao povo de Israel enquanto eles viajam pelo deserto. Yahweh primeiro dá o maná ao povo no Monte Sinai. Yahweh dá o maná ao povo todas as manhãs, exceto no </w:t>
      </w:r>
      <w:r>
        <w:rPr>
          <w:lang w:val="pt_PT" w:bidi="pt_PT"/>
        </w:rPr>
        <w:t>sábado</w:t>
      </w:r>
      <w:r>
        <w:rPr>
          <w:lang w:val="pt_PT" w:bidi="pt_PT"/>
        </w:rPr>
        <w:t>. O povo reúne o maná suficiente para cada dia e reúne o dobro no dia anterior ao sábado.</w:t>
      </w:r>
    </w:p>
    <w:p>
      <w:pPr/>
      <w:r>
        <w:rPr>
          <w:lang w:val="pt_PT" w:bidi="pt_PT"/>
        </w:rPr>
      </w:r>
      <w:r>
        <w:rPr>
          <w:lang w:val="pt_PT" w:bidi="pt_PT"/>
        </w:rPr>
        <w:t>Moisés pausa a ação na passagem para descrever a aparência e o sabor do maná. O maná é amarelo esbranquiçado e pequeno, como sementes de coentro. O povo usava moinhos manuais ou pilões para moer o maná, transformá-lo em farinha e, em seguida, assá-lo como um pão achatado.</w:t>
      </w:r>
    </w:p>
    <w:p>
      <w:pPr/>
      <w:r>
        <w:rPr>
          <w:lang w:val="pt_PT" w:bidi="pt_PT"/>
        </w:rPr>
      </w:r>
      <w:r>
        <w:rPr>
          <w:lang w:val="pt_PT" w:bidi="pt_PT"/>
        </w:rPr>
        <w:t xml:space="preserve">Parem aqui e olhem para uma imagem de um </w:t>
      </w:r>
      <w:r>
        <w:rPr>
          <w:lang w:val="pt_PT" w:bidi="pt_PT"/>
        </w:rPr>
        <w:t>pilão</w:t>
      </w:r>
      <w:r>
        <w:rPr>
          <w:lang w:val="pt_PT" w:bidi="pt_PT"/>
        </w:rPr>
        <w:t xml:space="preserve"> e um </w:t>
      </w:r>
      <w:r>
        <w:rPr>
          <w:lang w:val="pt_PT" w:bidi="pt_PT"/>
        </w:rPr>
        <w:t>moinho manual</w:t>
      </w:r>
      <w:r>
        <w:rPr>
          <w:lang w:val="pt_PT" w:bidi="pt_PT"/>
        </w:rPr>
        <w:t xml:space="preserve">. Olhem para uma imagem de </w:t>
      </w:r>
      <w:r>
        <w:rPr>
          <w:lang w:val="pt_PT" w:bidi="pt_PT"/>
        </w:rPr>
        <w:t>semente de coentro</w:t>
      </w:r>
      <w:r>
        <w:rPr>
          <w:lang w:val="pt_PT" w:bidi="pt_PT"/>
        </w:rPr>
        <w:t xml:space="preserve">. Olhem para uma imagem de um </w:t>
      </w:r>
      <w:r>
        <w:rPr>
          <w:lang w:val="pt_PT" w:bidi="pt_PT"/>
        </w:rPr>
        <w:t>pão achatado como o maná</w:t>
      </w:r>
      <w:r>
        <w:rPr>
          <w:lang w:val="pt_PT" w:bidi="pt_PT"/>
        </w:rPr>
        <w:t>.</w:t>
      </w:r>
    </w:p>
    <w:p>
      <w:pPr/>
      <w:r>
        <w:rPr>
          <w:lang w:val="pt_PT" w:bidi="pt_PT"/>
        </w:rPr>
      </w:r>
      <w:r>
        <w:rPr>
          <w:lang w:val="pt_PT" w:bidi="pt_PT"/>
        </w:rPr>
        <w:t xml:space="preserve">Parem aqui e discutam em grupo qual palavra ou frase vocês usarão para </w:t>
      </w:r>
      <w:r>
        <w:rPr>
          <w:b/>
          <w:lang w:val="pt_PT" w:bidi="pt_PT"/>
        </w:rPr>
        <w:t>maná</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Moisés fala com Yahweh usando uma série de perguntas. Moisés não espera respostas às suas perguntas. Moisés pergunta a Yahweh: “Por que você está tratando a mim, seu </w:t>
      </w:r>
      <w:r>
        <w:rPr>
          <w:b/>
          <w:lang w:val="pt_PT" w:bidi="pt_PT"/>
        </w:rPr>
        <w:t>servo</w:t>
      </w:r>
      <w:r>
        <w:rPr>
          <w:lang w:val="pt_PT" w:bidi="pt_PT"/>
        </w:rPr>
        <w:t xml:space="preserve">, com tanta dureza?” Moisés é o servo de Yahweh, o que significa que Moisés trabalha para Yahweh. Um servo geralmente tem uma posição baixa em uma comunidade. Mesmo que Moisés seja o servo de Yahweh, Moisés fala com honestidade a Yahweh. Para mais informações sobre </w:t>
      </w:r>
      <w:r>
        <w:rPr>
          <w:lang w:val="pt_PT" w:bidi="pt_PT"/>
        </w:rPr>
        <w:t>servo</w:t>
      </w:r>
      <w:r>
        <w:rPr>
          <w:lang w:val="pt_PT" w:bidi="pt_PT"/>
        </w:rPr>
        <w:t>, consultem o Glossário Mestre.</w:t>
      </w:r>
    </w:p>
    <w:p>
      <w:pPr/>
      <w:r>
        <w:rPr>
          <w:lang w:val="pt_PT" w:bidi="pt_PT"/>
        </w:rPr>
      </w:r>
      <w:r>
        <w:rPr>
          <w:lang w:val="pt_PT" w:bidi="pt_PT"/>
        </w:rPr>
        <w:t xml:space="preserve">Quando Moisés questiona Yahweh, Moisés fala sobre a terra que Yahweh havia prometido dar aos antepassados do povo israelita por meio de um </w:t>
      </w:r>
      <w:r>
        <w:rPr>
          <w:b/>
          <w:lang w:val="pt_PT" w:bidi="pt_PT"/>
        </w:rPr>
        <w:t>juramento</w:t>
      </w:r>
      <w:r>
        <w:rPr>
          <w:lang w:val="pt_PT" w:bidi="pt_PT"/>
        </w:rPr>
        <w:t xml:space="preserve">. Um juramento é uma promessa séria. Quando Yahweh fazia uma promessa ao povo, Yahweh muitas vezes fazia um juramento também. Yahweh prometeu, por meio de um juramento, dar uma terra específica aos israelitas. Para mais informações sobre </w:t>
      </w:r>
      <w:r>
        <w:rPr>
          <w:lang w:val="pt_PT" w:bidi="pt_PT"/>
        </w:rPr>
        <w:t>juramento</w:t>
      </w:r>
      <w:r>
        <w:rPr>
          <w:lang w:val="pt_PT" w:bidi="pt_PT"/>
        </w:rPr>
        <w:t>, consultem o Glossário Mestre.</w:t>
      </w:r>
    </w:p>
    <w:p>
      <w:pPr/>
      <w:r>
        <w:rPr>
          <w:lang w:val="pt_PT" w:bidi="pt_PT"/>
        </w:rPr>
      </w:r>
      <w:r>
        <w:rPr>
          <w:lang w:val="pt_PT" w:bidi="pt_PT"/>
        </w:rPr>
        <w:t>Moisés está tão chateado, cansado e frustrado que Moisés está pronto para morrer, em vez de ver o povo sofrer por causa de sua liderança inadequada.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11:16–30</w:t>
      </w:r>
      <w:r>
        <w:rPr>
          <w:lang w:val="pt_PT" w:bidi="pt_PT"/>
        </w:rPr>
      </w:r>
    </w:p>
    <w:p>
      <w:pPr>
        <w:pStyle w:val="Heading3"/>
      </w:pPr>
      <w:r>
        <w:rPr>
          <w:lang w:val="pt_PT" w:bidi="pt_PT"/>
        </w:rPr>
        <w:t>Ouvir e Sentir</w:t>
      </w:r>
    </w:p>
    <w:p>
      <w:pPr/>
      <w:r>
        <w:rPr>
          <w:lang w:val="pt_PT" w:bidi="pt_PT"/>
        </w:rPr>
      </w:r>
      <w:r>
        <w:rPr>
          <w:lang w:val="pt_PT" w:bidi="pt_PT"/>
        </w:rPr>
        <w:t>Nesta etapa, ouçam Números 11.16–30 e guardem em seus corações.</w:t>
      </w:r>
    </w:p>
    <w:p>
      <w:pPr/>
      <w:r>
        <w:rPr>
          <w:lang w:val="pt_PT" w:bidi="pt_PT"/>
        </w:rPr>
      </w:r>
      <w:r>
        <w:rPr>
          <w:lang w:val="pt_PT" w:bidi="pt_PT"/>
        </w:rPr>
        <w:t>Ouçam uma versão em áudio de Números 11.16–30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11.16–30 na tradução mais fácil de entender.</w:t>
      </w:r>
    </w:p>
    <w:p>
      <w:pPr/>
      <w:r>
        <w:rPr>
          <w:lang w:val="pt_PT" w:bidi="pt_PT"/>
        </w:rPr>
      </w:r>
      <w:r>
        <w:rPr>
          <w:lang w:val="pt_PT" w:bidi="pt_PT"/>
        </w:rPr>
        <w:t>Essa passagem continua o diálogo entre Moisés e Yahweh, que aconteceu porque os israelitas reclamaram da comida. O povo reclamou amargamente porque não estava feliz por comer maná diariamente e porque era ingrato a Yahweh pela provisão de Yahweh. Moisés se sentiu incapaz de carregar o fardo de liderar e cuidar dos israelitas sozinho. Moisés ficou frustrado com Yahweh por dar a Moisés esse grande fardo para carregar, e Moisés até mesmo disse a Yahweh que Moisés preferiria morrer a continuar liderando o povo de Israel.</w:t>
      </w:r>
    </w:p>
    <w:p>
      <w:pPr/>
      <w:r>
        <w:rPr>
          <w:lang w:val="pt_PT" w:bidi="pt_PT"/>
        </w:rPr>
      </w:r>
      <w:r>
        <w:rPr>
          <w:lang w:val="pt_PT" w:bidi="pt_PT"/>
        </w:rPr>
        <w:t>Essa passagem começa com a resposta de Yahweh a Moisés. Primeiro, Yahweh fornecerá uma solução para o problema de Moisés de precisar de outras pessoas para ajudar Moisés a liderar Israel. Em segundo lugar, Yahweh lidará com o problema das reclamações do povo. Yahweh quer ensinar Moisés e o povo de Israel a não duvidar da capacidade de Yahweh de fazer o que ele disse que faria.</w:t>
      </w:r>
    </w:p>
    <w:p>
      <w:pPr/>
      <w:r>
        <w:rPr>
          <w:lang w:val="pt_PT" w:bidi="pt_PT"/>
        </w:rPr>
      </w:r>
      <w:r>
        <w:rPr>
          <w:lang w:val="pt_PT" w:bidi="pt_PT"/>
        </w:rPr>
        <w:t>Esse diálogo acontece na tenda do encontro, ou tabernáculo, onde Moisés e Yahweh muitas vezes se encontravam. Nessa passagem, Israel está acampado a cerca de três dias de viagem do deserto do Sinai, perto de Hazerote e das águas do mar de Acabá. Ouviremos na próxima passagem que o lugar é chamado de Quibrote-Hataavá.</w:t>
      </w:r>
    </w:p>
    <w:p>
      <w:pPr/>
      <w:r>
        <w:rPr>
          <w:lang w:val="pt_PT" w:bidi="pt_PT"/>
        </w:rPr>
      </w:r>
      <w:r>
        <w:rPr>
          <w:lang w:val="pt_PT" w:bidi="pt_PT"/>
        </w:rPr>
        <w:t xml:space="preserve">Parem aqui e peçam ao grupo que consultem um mapa do </w:t>
      </w:r>
      <w:r>
        <w:rPr>
          <w:b/>
          <w:lang w:val="pt_PT" w:bidi="pt_PT"/>
        </w:rPr>
        <w:t>deserto do Sinai</w:t>
      </w:r>
      <w:r>
        <w:rPr>
          <w:lang w:val="pt_PT" w:bidi="pt_PT"/>
        </w:rPr>
        <w:t xml:space="preserve"> com uma marca para mostrar a localização aproximada de Quibrote-Hataavá. Pause este áudio aqui.</w:t>
      </w:r>
    </w:p>
    <w:p>
      <w:pPr/>
      <w:r>
        <w:rPr>
          <w:lang w:val="pt_PT" w:bidi="pt_PT"/>
        </w:rPr>
      </w:r>
      <w:r>
        <w:rPr>
          <w:lang w:val="pt_PT" w:bidi="pt_PT"/>
        </w:rPr>
        <w:t>Yahweh disse a Moisés para reunir setenta homens entre os anciãos dos israelitas e trazer esses homens para a tenda do encontro, ou tabernáculo. Os anciãos são homens respeitados que mostraram habilidades de liderança, sabedoria e integridade em suas comunidades. Yahweh requer que os homens se apresentem diante de Yahweh, na tenda do encontro com Moisés onde receberão um anúncio, ou instruções, de Yahweh. Vocês se lembrarão de que, no livro de Êxodo, o sogro de Moisés sugeriu que Moisés escolhesse homens para o ajudar Moisés julgar os problemas entre o povo. Não sabemos se algum desses homens estava entre o grupo de setenta homens nessa passagem ou não.</w:t>
      </w:r>
    </w:p>
    <w:p>
      <w:pPr/>
      <w:r>
        <w:rPr>
          <w:lang w:val="pt_PT" w:bidi="pt_PT"/>
        </w:rPr>
      </w:r>
      <w:r>
        <w:rPr>
          <w:lang w:val="pt_PT" w:bidi="pt_PT"/>
        </w:rPr>
        <w:t>Yahweh disse que, quando os setenta homens viessem à tenda do encontro, Yahweh desceria à tenda e falaria com Moisés. Yahweh planejava tirar parte do próprio Espírito de Yahweh, que Yahweh havia dado anteriormente a Moisés, e dá-lo aos setenta homens. Yahweh se referia ao seu próprio Espírito. Vocês também se lembrarão de que, quando Yahweh deu a Moisés o dom do próprio Espírito, foi para ajudar Moisés a cumprir a tarefa especial de liderar o povo de Israel. Yahweh era a mais alta autoridade dos israelitas. Ao dar seu próprio Espírito a Moisés, Yahweh deu autoridade a Moisés para falar e agir em seu nome para o povo de Israel. Isso significava que Moisés tinha a responsabilidade de ensinar o povo como Yahweh queria que o povo vivesse e adorasse. Agora, Yahweh pretende dar o mesmo Espírito aos setenta homens para dar a eles a autoridade e a capacidade de ajudar Moisés a liderar o povo. Yahweh não dá o Espírito de Yahweh de maneiras que possamos medir. Moisés não perderia nada do Espírito de Yahweh. Nesse momento, não sabemos em que sentido prático os setenta homens ajudarão Moisés.</w:t>
      </w:r>
    </w:p>
    <w:p>
      <w:pPr/>
      <w:r>
        <w:rPr>
          <w:lang w:val="pt_PT" w:bidi="pt_PT"/>
        </w:rPr>
      </w:r>
      <w:r>
        <w:rPr>
          <w:lang w:val="pt_PT" w:bidi="pt_PT"/>
        </w:rPr>
        <w:t>Parem aqui e discutam essas questões em grupo: que responsabilidades um líder tem para com os seus liderados? Que tipos de dificuldades um bom líder pode enfrentar? Pause este áudio aqui.</w:t>
      </w:r>
    </w:p>
    <w:p>
      <w:pPr/>
      <w:r>
        <w:rPr>
          <w:lang w:val="pt_PT" w:bidi="pt_PT"/>
        </w:rPr>
      </w:r>
      <w:r>
        <w:rPr>
          <w:lang w:val="pt_PT" w:bidi="pt_PT"/>
        </w:rPr>
        <w:t>Yahweh fala sobre as reclamações dos israelitas. Yahweh ouviu o murmúrio dos israelitas quando disseram que a vida era melhor para eles no Egito antes de Yahweh os salvar. Yahweh também ouviu as demandas dos israelitas para que Moisés lhes desse carne para comer. Yahweh diz a Moisés para dizer ao povo para se consagrarem, ou se tornarem santos, naquele mesmo dia. Yahweh diz isso para mostrar que o povo precisa se preparar para quando Yahweh vier no dia seguinte.</w:t>
      </w:r>
    </w:p>
    <w:p>
      <w:pPr/>
      <w:r>
        <w:rPr>
          <w:lang w:val="pt_PT" w:bidi="pt_PT"/>
        </w:rPr>
      </w:r>
      <w:r>
        <w:rPr>
          <w:lang w:val="pt_PT" w:bidi="pt_PT"/>
        </w:rPr>
        <w:t>Yahweh instrui Moisés a dizer ao povo de Israel que Yahweh dará ao povo o suprimento de carne de um mês inteiro para comer.</w:t>
      </w:r>
    </w:p>
    <w:p>
      <w:pPr/>
      <w:r>
        <w:rPr>
          <w:lang w:val="pt_PT" w:bidi="pt_PT"/>
        </w:rPr>
      </w:r>
      <w:r>
        <w:rPr>
          <w:lang w:val="pt_PT" w:bidi="pt_PT"/>
        </w:rPr>
        <w:t>Pode parecer que Yahweh dará ao povo o que eles querem, mas vemos rapidamente que Yahweh pretende punir o povo por rejeitá-lo e se rebelar contra Yahweh. Lembrem-se de que o povo de Israel havia celebrado um acordo de aliança com Yahweh depois que deixou o Egito. Quando o povo de Israel perguntar “por que deixamos o Egito?” eles estão dizendo que querem voltar a um tempo em que Yahweh não era o Deus deles. Yahweh agora diz que dará carne a eles, mas Yahweh lhes dará carne por um mês inteiro, o que corresponde a 29 ou 30 dias. Yahweh planeja dar a eles carne “até que lhes saia do nariz”, o que significa que eles comerão tanta carne que se sentirão doentes e não vão querer comer mais.</w:t>
      </w:r>
    </w:p>
    <w:p>
      <w:pPr/>
      <w:r>
        <w:rPr>
          <w:lang w:val="pt_PT" w:bidi="pt_PT"/>
        </w:rPr>
      </w:r>
      <w:r>
        <w:rPr>
          <w:lang w:val="pt_PT" w:bidi="pt_PT"/>
        </w:rPr>
        <w:t>Moisés pensa em todos os rebanhos de ovelhas e cabras que Israel tem, e Moisés pensa em todos os rebanhos de gado deles também. Moisés não acha que os israelitas tenham rebanhos e manadas suficientes para alimentar o povo com carne por um mês inteiro. Nesse ponto, Moisés não acredita em Yahweh, e Moisés diz: “Como você pode encontrar carne suficiente para alimentar todos os 600 mil soldados e suas famílias por um mês? Mesmo que matássemos todos os nossos rebanhos de ovelhas e cabras, e todos os nossos rebanhos de gado, isso não seria suficiente! Mesmo que pescássemos todos os peixes do mar, ainda assim não seria suficiente!” Peixes, ovelhas, cabras e vacas eram todos considerados bons para comer pelo povo de Israel.</w:t>
      </w:r>
    </w:p>
    <w:p>
      <w:pPr/>
      <w:r>
        <w:rPr>
          <w:lang w:val="pt_PT" w:bidi="pt_PT"/>
        </w:rPr>
      </w:r>
      <w:r>
        <w:rPr>
          <w:lang w:val="pt_PT" w:bidi="pt_PT"/>
        </w:rPr>
        <w:t xml:space="preserve">Parem aqui, se necessário, e olhem para uma imagem de rebanhos de </w:t>
      </w:r>
      <w:r>
        <w:rPr>
          <w:lang w:val="pt_PT" w:bidi="pt_PT"/>
        </w:rPr>
        <w:t>ovelhas</w:t>
      </w:r>
      <w:r>
        <w:rPr>
          <w:lang w:val="pt_PT" w:bidi="pt_PT"/>
        </w:rPr>
        <w:t xml:space="preserve"> e </w:t>
      </w:r>
      <w:r>
        <w:rPr>
          <w:lang w:val="pt_PT" w:bidi="pt_PT"/>
        </w:rPr>
        <w:t>cabras</w:t>
      </w:r>
      <w:r>
        <w:rPr>
          <w:lang w:val="pt_PT" w:bidi="pt_PT"/>
        </w:rPr>
        <w:t xml:space="preserve">, um </w:t>
      </w:r>
      <w:r>
        <w:rPr>
          <w:lang w:val="pt_PT" w:bidi="pt_PT"/>
        </w:rPr>
        <w:t>rebanho de gado</w:t>
      </w:r>
      <w:r>
        <w:rPr>
          <w:lang w:val="pt_PT" w:bidi="pt_PT"/>
        </w:rPr>
        <w:t xml:space="preserve"> e um </w:t>
      </w:r>
      <w:r>
        <w:rPr>
          <w:lang w:val="pt_PT" w:bidi="pt_PT"/>
        </w:rPr>
        <w:t>peixe</w:t>
      </w:r>
      <w:r>
        <w:rPr>
          <w:lang w:val="pt_PT" w:bidi="pt_PT"/>
        </w:rPr>
        <w:t>. Pause este áudio aqui.</w:t>
      </w:r>
    </w:p>
    <w:p>
      <w:pPr/>
      <w:r>
        <w:rPr>
          <w:lang w:val="pt_PT" w:bidi="pt_PT"/>
        </w:rPr>
      </w:r>
      <w:r>
        <w:rPr>
          <w:lang w:val="pt_PT" w:bidi="pt_PT"/>
        </w:rPr>
        <w:t>Yahweh responde à objeção de Moisés com uma pergunta que Yahweh não espera que Moisés responda. Quando Yahweh diz: “A mão de Yahweh está encurtada?” Yahweh está usando uma linguagem especial. A mão é o símbolo da capacidade ou poder de uma pessoa. Yahweh está dizendo que Yahweh é capaz de fazer tudo o que Yahweh disse que fará. Yahweh está dizendo a Moisés que Moisés não deve duvidar do poder de Yahweh para dar carne aos israelitas durante um mês. Yahweh termina a discussão e diz a Moisés que Moisés em breve verá se Yahweh fornecerá ou não carne aos israelitas.</w:t>
      </w:r>
    </w:p>
    <w:p>
      <w:pPr/>
      <w:r>
        <w:rPr>
          <w:lang w:val="pt_PT" w:bidi="pt_PT"/>
        </w:rPr>
      </w:r>
      <w:r>
        <w:rPr>
          <w:lang w:val="pt_PT" w:bidi="pt_PT"/>
        </w:rPr>
        <w:t>Moisés obedece a Yahweh naquele mesmo dia. Moisés vai e diz ao povo de Israel tudo o que Yahweh ordenou que Moisés dissesse. Depois disso, Moisés escolhe setenta homens dentre os anciãos de Israel e os faz ficar ao redor da tenda de reunião.</w:t>
      </w:r>
    </w:p>
    <w:p>
      <w:pPr/>
      <w:r>
        <w:rPr>
          <w:lang w:val="pt_PT" w:bidi="pt_PT"/>
        </w:rPr>
      </w:r>
      <w:r>
        <w:rPr>
          <w:lang w:val="pt_PT" w:bidi="pt_PT"/>
        </w:rPr>
        <w:t>Então, como é costume quando Moisés entra na tenda de reunião, Yahweh desce na nuvem e fala com Moisés, assim como Yahweh disse que faria. Naquele momento, Yahweh coloca um pouco do mesmo Espírito de Yahweh que estava sobre Moisés sobre os setenta homens. Assim que o espírito repousa sobre os setenta homens, os homens profetizam. Isso significa que os homens recebem poder do Espírito de Yahweh para falar e se comportar de uma maneira particular. Não sabemos o que os setenta homens disseram ou fizeram, ou por quanto tempo profetizaram. Mas sabemos que eles se comportam de uma maneira que mostra ao povo que eles são profetas e que confirma que eles são os novos líderes autorizados e associados de Moisés.</w:t>
      </w:r>
    </w:p>
    <w:p>
      <w:pPr/>
      <w:r>
        <w:rPr>
          <w:lang w:val="pt_PT" w:bidi="pt_PT"/>
        </w:rPr>
      </w:r>
      <w:r>
        <w:rPr>
          <w:lang w:val="pt_PT" w:bidi="pt_PT"/>
        </w:rPr>
        <w:t>Enquanto os homens profetizam, ouvimos que dois dos setenta homens, Eldade e Medade, não foram com Moisés para a tenda. Não sabemos por que eles não foram, mas apenas que ficaram no acampamento, que é a área onde o povo israelita vive. Eldade e Medade recebem o Espírito de Yahweh ao mesmo tempo que os outros homens e profetizam no acampamento.</w:t>
      </w:r>
    </w:p>
    <w:p>
      <w:pPr/>
      <w:r>
        <w:rPr>
          <w:lang w:val="pt_PT" w:bidi="pt_PT"/>
        </w:rPr>
      </w:r>
      <w:r>
        <w:rPr>
          <w:lang w:val="pt_PT" w:bidi="pt_PT"/>
        </w:rPr>
        <w:t>Isso faz um jovem correr do acampamento para a tenda para procurar Moisés. O jovem anuncia a Moisés a notícia de que Eldade e Medade profetizaram no acampamento. As notícias angustiam o assistente de Moisés, Josué, filho de Num. Josué acredita que as notícias sobre homens profetizando em um lugar não autorizado são um desafio à liderança de Moisés. Josué fala respeitosamente com Moisés e diz: “senhor, ou mestre, impeça-os!”</w:t>
      </w:r>
    </w:p>
    <w:p>
      <w:pPr/>
      <w:r>
        <w:rPr>
          <w:lang w:val="pt_PT" w:bidi="pt_PT"/>
        </w:rPr>
      </w:r>
      <w:r>
        <w:rPr>
          <w:lang w:val="pt_PT" w:bidi="pt_PT"/>
        </w:rPr>
        <w:t>Moisés discorda de Josué e o repreende. Moisés faz a Josué uma pergunta que Moisés não espera que Josué responda quando diz: “Você está com ciúmes por minha causa?” Moisés não quer que Josué se preocupe com a proteção da reputação de Moisés. Em vez disso, Moisés quer que Yahweh dê o Espírito de Yahweh a todos os israelitas, para que eles também possam ter a capacidade de profetizar e dar aos outros as mensagens de Yahweh.</w:t>
      </w:r>
    </w:p>
    <w:p>
      <w:pPr/>
      <w:r>
        <w:rPr>
          <w:lang w:val="pt_PT" w:bidi="pt_PT"/>
        </w:rPr>
      </w:r>
      <w:r>
        <w:rPr>
          <w:lang w:val="pt_PT" w:bidi="pt_PT"/>
        </w:rPr>
        <w:t>Yahweh fornece uma solução para a necessidade de Moisés de ajudantes para liderar Israel. Moisés e os sessenta e oito homens então deixam a tenda do encontro, onde Yahweh os encontrou, e vão para os seus lugares no acampamento.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11.16–30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Yahweh responde a Moisés na tenda do encontro, depois de ouvir as reclamações do povo de Israel e de Moisés. Yahweh diz a Moisés como Yahweh fornecerá uma solução para a necessidade de Moisés de ajudantes para liderar o povo de Israel.</w:t>
      </w:r>
    </w:p>
    <w:p>
      <w:pPr/>
      <w:r>
        <w:rPr>
          <w:lang w:val="pt_PT" w:bidi="pt_PT"/>
        </w:rPr>
      </w:r>
      <w:r>
        <w:rPr>
          <w:b/>
          <w:lang w:val="pt_PT" w:bidi="pt_PT"/>
        </w:rPr>
        <w:t>Na segunda cena:</w:t>
      </w:r>
      <w:r>
        <w:rPr>
          <w:lang w:val="pt_PT" w:bidi="pt_PT"/>
        </w:rPr>
        <w:t xml:space="preserve"> Yahweh explica a Moisés como Yahweh lidará com as reclamações do povo. Moisés não acredita que Yahweh é capaz de produzir carne suficiente para o povo. Yahweh repreende Moisés por duvidar.</w:t>
      </w:r>
    </w:p>
    <w:p>
      <w:pPr/>
      <w:r>
        <w:rPr>
          <w:lang w:val="pt_PT" w:bidi="pt_PT"/>
        </w:rPr>
      </w:r>
      <w:r>
        <w:rPr>
          <w:b/>
          <w:lang w:val="pt_PT" w:bidi="pt_PT"/>
        </w:rPr>
        <w:t>Na terceira cena:</w:t>
      </w:r>
      <w:r>
        <w:rPr>
          <w:lang w:val="pt_PT" w:bidi="pt_PT"/>
        </w:rPr>
        <w:t xml:space="preserve"> Moisés sai da tenda do encontro para relatar as palavras de Yahweh ao povo. Então, Moisés reúne setenta homens escolhidos dentre os anciãos do povo e os leva para ficarem em pé ao redor da tenda.</w:t>
      </w:r>
    </w:p>
    <w:p>
      <w:pPr/>
      <w:r>
        <w:rPr>
          <w:lang w:val="pt_PT" w:bidi="pt_PT"/>
        </w:rPr>
      </w:r>
      <w:r>
        <w:rPr>
          <w:b/>
          <w:lang w:val="pt_PT" w:bidi="pt_PT"/>
        </w:rPr>
        <w:t>Na quarta cena:</w:t>
      </w:r>
      <w:r>
        <w:rPr>
          <w:lang w:val="pt_PT" w:bidi="pt_PT"/>
        </w:rPr>
        <w:t xml:space="preserve"> Yahweh desce em uma nuvem sobre a tenda e fala com Moisés. Yahweh coloca um pouco do Espírito de Yahweh sobre os setenta homens, e os setenta homens profetizam.</w:t>
      </w:r>
    </w:p>
    <w:p>
      <w:pPr/>
      <w:r>
        <w:rPr>
          <w:lang w:val="pt_PT" w:bidi="pt_PT"/>
        </w:rPr>
      </w:r>
      <w:r>
        <w:rPr>
          <w:b/>
          <w:lang w:val="pt_PT" w:bidi="pt_PT"/>
        </w:rPr>
        <w:t>Na quinta cena:</w:t>
      </w:r>
      <w:r>
        <w:rPr>
          <w:lang w:val="pt_PT" w:bidi="pt_PT"/>
        </w:rPr>
        <w:t xml:space="preserve"> dois dos setenta anciãos, Eldade e Medade, ficam na área do acampamento, mas eles também recebem o Espírito de Yahweh e profetizam ao mesmo tempo que os outros homens.</w:t>
      </w:r>
    </w:p>
    <w:p>
      <w:pPr/>
      <w:r>
        <w:rPr>
          <w:lang w:val="pt_PT" w:bidi="pt_PT"/>
        </w:rPr>
      </w:r>
      <w:r>
        <w:rPr>
          <w:b/>
          <w:lang w:val="pt_PT" w:bidi="pt_PT"/>
        </w:rPr>
        <w:t>Na sexta cena:</w:t>
      </w:r>
      <w:r>
        <w:rPr>
          <w:lang w:val="pt_PT" w:bidi="pt_PT"/>
        </w:rPr>
        <w:t xml:space="preserve"> um jovem corre para a tenda do encontro para informar a Moisés que Eldade e Medade também estão profetizando no acampamento. As notícias alarmam Josué, e Josué pede a Moisés que impeça Eldade e Medade de profetizar.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Setenta líderes, incluindo Eldade e Medade</w:t>
      </w:r>
    </w:p>
    <w:p>
      <w:pPr>
        <w:pStyle w:val="ListBullet"/>
        <w:spacing w:line="240" w:lineRule="auto"/>
        <w:ind w:left="720"/>
      </w:pPr>
      <w:r>
        <w:rPr>
          <w:lang w:val="pt_PT" w:bidi="pt_PT"/>
        </w:rPr>
      </w:r>
      <w:r>
        <w:rPr>
          <w:lang w:val="pt_PT" w:bidi="pt_PT"/>
        </w:rPr>
        <w:t>O espírito de Yahweh</w:t>
      </w:r>
    </w:p>
    <w:p>
      <w:pPr>
        <w:pStyle w:val="ListBullet"/>
        <w:spacing w:line="240" w:lineRule="auto"/>
        <w:ind w:left="720"/>
      </w:pPr>
      <w:r>
        <w:rPr>
          <w:lang w:val="pt_PT" w:bidi="pt_PT"/>
        </w:rPr>
      </w:r>
      <w:r>
        <w:rPr>
          <w:lang w:val="pt_PT" w:bidi="pt_PT"/>
        </w:rPr>
        <w:t>O povo israelita</w:t>
      </w:r>
    </w:p>
    <w:p>
      <w:pPr>
        <w:pStyle w:val="ListBullet"/>
        <w:spacing w:line="240" w:lineRule="auto"/>
        <w:ind w:left="720"/>
      </w:pPr>
      <w:r>
        <w:rPr>
          <w:lang w:val="pt_PT" w:bidi="pt_PT"/>
        </w:rPr>
      </w:r>
      <w:r>
        <w:rPr>
          <w:lang w:val="pt_PT" w:bidi="pt_PT"/>
        </w:rPr>
        <w:t>Um jovem</w:t>
      </w:r>
    </w:p>
    <w:p>
      <w:pPr>
        <w:pStyle w:val="ListBullet"/>
        <w:spacing w:line="240" w:lineRule="auto"/>
        <w:ind w:left="720"/>
      </w:pPr>
      <w:r>
        <w:rPr>
          <w:lang w:val="pt_PT" w:bidi="pt_PT"/>
        </w:rPr>
      </w:r>
      <w:r>
        <w:rPr>
          <w:lang w:val="pt_PT" w:bidi="pt_PT"/>
        </w:rPr>
        <w:t>Josué, filho de Num</w:t>
      </w:r>
    </w:p>
    <w:p>
      <w:pPr/>
      <w:r>
        <w:rPr>
          <w:lang w:val="pt_PT" w:bidi="pt_PT"/>
        </w:rPr>
      </w:r>
      <w:r>
        <w:rPr>
          <w:lang w:val="pt_PT" w:bidi="pt_PT"/>
        </w:rPr>
        <w:t>Em grupo, prestem atenção às partes do cenário da passagem:</w:t>
      </w:r>
    </w:p>
    <w:p>
      <w:pPr/>
      <w:r>
        <w:rPr>
          <w:lang w:val="pt_PT" w:bidi="pt_PT"/>
        </w:rPr>
      </w:r>
      <w:r>
        <w:rPr>
          <w:b/>
          <w:lang w:val="pt_PT" w:bidi="pt_PT"/>
        </w:rPr>
        <w:t>Na primeira cena:</w:t>
      </w:r>
      <w:r>
        <w:rPr>
          <w:lang w:val="pt_PT" w:bidi="pt_PT"/>
        </w:rPr>
        <w:t xml:space="preserve"> na passagem anterior, o povo estava reclamando com Moisés, então Moisés reclamou com Yahweh sobre fazer de Moisés o líder dessas pessoas necessitadas. Essa cena começa com Yahweh respondendo a Moisés. Lembrem-se de que as reclamações do povo incomodaram muito Moisés. Yahweh diz a Moisés para escolher setenta homens respeitados dentre o povo de Israel para ajudar Moisés no trabalho de liderar os israelitas. Yahweh diz a Moisés para trazer os homens do acampamento para a tenda, ou tabernáculo. Yahweh planeja mostrar a Moisés e ao povo que Yahweh está autorizando esses homens a ajudar Moisés. Yahweh fará isso tirando parte do Espírito de Yahweh que está sobre Moisés e o colocando sobre os homens escolhidos. Lembrem-se de que Moisés não perderá nada do Espírito de Yahweh por causa dessa ação, apenas que os setenta homens ganharão o Espírito de Yahweh.</w:t>
      </w:r>
    </w:p>
    <w:p>
      <w:pPr/>
      <w:r>
        <w:rPr>
          <w:lang w:val="pt_PT" w:bidi="pt_PT"/>
        </w:rPr>
      </w:r>
      <w:r>
        <w:rPr>
          <w:lang w:val="pt_PT" w:bidi="pt_PT"/>
        </w:rPr>
        <w:t>Parem aqui e discutam em grupo como vocês podem falar sobre Yahweh dando um pouco do Espírito de Yahweh aos setenta homens. Vocês precisam deixar claro que o Espírito de Yahweh sobre Moisés não será reduzido de forma alguma. Pause o áudio aqui.</w:t>
      </w:r>
    </w:p>
    <w:p>
      <w:pPr/>
      <w:r>
        <w:rPr>
          <w:lang w:val="pt_PT" w:bidi="pt_PT"/>
        </w:rPr>
      </w:r>
      <w:r>
        <w:rPr>
          <w:b/>
          <w:lang w:val="pt_PT" w:bidi="pt_PT"/>
        </w:rPr>
        <w:t>Na segunda cena:</w:t>
      </w:r>
      <w:r>
        <w:rPr>
          <w:lang w:val="pt_PT" w:bidi="pt_PT"/>
        </w:rPr>
        <w:t xml:space="preserve"> a discussão entre Yahweh e Moisés continua, mas o assunto muda. Yahweh explica a Moisés como Yahweh lidará com as reclamações do povo. É importante lembrar que Yahweh não está satisfeito com o povo, porque as reclamações deles mostram que os israelitas rejeitaram Yahweh como seu líder. Lembrem-se também da última passagem, que Yahweh puniu recentemente alguns do povo israelita em Tabera porque eles reclamaram contra Yahweh. A punição era uma advertência às outras pessoas, mas os queixosos não aprenderam com a lição. Logo depois da advertência em Taberá, o povo escolheu não se lembrar de nenhuma das coisas boas que Yahweh havia feito por eles. O povo escolheu acreditar que seguir Yahweh é pior do que ser escravo.</w:t>
      </w:r>
    </w:p>
    <w:p>
      <w:pPr/>
      <w:r>
        <w:rPr>
          <w:lang w:val="pt_PT" w:bidi="pt_PT"/>
        </w:rPr>
      </w:r>
      <w:r>
        <w:rPr>
          <w:lang w:val="pt_PT" w:bidi="pt_PT"/>
        </w:rPr>
        <w:t>Yahweh diz a Moisés que o povo deve “se consagrar para amanhã”, o que significa que o povo precisava se tornar puro e se separar em preparação para Yahweh os confrontar sobre o problema das reclamações deles.</w:t>
      </w:r>
    </w:p>
    <w:p>
      <w:pPr/>
      <w:r>
        <w:rPr>
          <w:lang w:val="pt_PT" w:bidi="pt_PT"/>
        </w:rPr>
      </w:r>
      <w:r>
        <w:rPr>
          <w:lang w:val="pt_PT" w:bidi="pt_PT"/>
        </w:rPr>
        <w:t>Yahweh enfatiza que Yahweh dará carne aos israelitas por um tempo muito longo, quando diz: “Vocês não comerão carne durante um ou dois dias, não dez ou vinte dias, mas um mês inteiro”. Na verdade, Yahweh diz que ele dará ao povo tanta carne, e por um tempo tão longo, que eventualmente eles se sentirão enjoados com isso. Yahweh usa a frase “até que saia dos seus narizes”, o que é um exagero para dizer que as pessoas terão que comer uma quantidade muito grande de carne, mais do que podem suportar.</w:t>
      </w:r>
    </w:p>
    <w:p>
      <w:pPr/>
      <w:r>
        <w:rPr>
          <w:lang w:val="pt_PT" w:bidi="pt_PT"/>
        </w:rPr>
      </w:r>
      <w:r>
        <w:rPr>
          <w:lang w:val="pt_PT" w:bidi="pt_PT"/>
        </w:rPr>
        <w:t>Parem aqui e discutam em grupo como vocês poderiam expressar a figura de linguagem “até que saia pelo nariz”. Algumas culturas dizem coisas como “até que saia pelos ouvidos” ou “até que você vomite”. Fale sobre uma ocasião em que alguém exagerou em algo bom e isso o fez se sentir mal. Prestem atenção às palavras que vocês usam quando falam sobre isso. Pause o áudio aqui.</w:t>
      </w:r>
    </w:p>
    <w:p>
      <w:pPr/>
      <w:r>
        <w:rPr>
          <w:lang w:val="pt_PT" w:bidi="pt_PT"/>
        </w:rPr>
      </w:r>
      <w:r>
        <w:rPr>
          <w:lang w:val="pt_PT" w:bidi="pt_PT"/>
        </w:rPr>
        <w:t>A segunda cena continua enquanto Moisés responde com incredulidade. Primeiro, Moisés lembra a Yahweh que ele tem 600 mil homens combatentes, o que provavelmente significa homens com idade suficiente para lutar em uma batalha. Moisés está dizendo a Yahweh que há muitas pessoas que precisam de comida! Moisés então faz a Yahweh duas perguntas que Moisés não espera que Yahweh responda. Moisés pergunta a Yahweh se eles têm rebanhos de ovelhas, rebanhos de gado e peixes suficientes para matar e comer. Moisés não pretende realmente que estas sejam perguntas. Moisés está dizendo a Yahweh que ele não acredita que Yahweh poderia produzir carne suficiente para que o povo comesse por um mês inteiro. Neste momento, Moisés não se lembra das ações poderosas e impossíveis que Yahweh fez para tirar o povo da escravidão no Egito e para sustentá-lo enquanto viajava pelo deserto.</w:t>
      </w:r>
    </w:p>
    <w:p>
      <w:pPr/>
      <w:r>
        <w:rPr>
          <w:lang w:val="pt_PT" w:bidi="pt_PT"/>
        </w:rPr>
      </w:r>
      <w:r>
        <w:rPr>
          <w:lang w:val="pt_PT" w:bidi="pt_PT"/>
        </w:rPr>
        <w:t>Essa cena termina com Yahweh fazendo uma declaração importante. Yahweh repreende Moisés por duvidar da capacidade de Yahweh de cumprir a promessa de Yahweh de fornecer carne para o povo por um mês. Yahweh diz: “Minha mão ficou encurtada?” Essa é uma pergunta que não deve ser respondida; na verdade, é uma declaração para dizer: “Minha mão não está limitada”. Essa expressão usa a imagem de uma mão para dizer que a força, o poder e a capacidade de Yahweh de fazer grandes coisas não são limitados.</w:t>
      </w:r>
    </w:p>
    <w:p>
      <w:pPr/>
      <w:r>
        <w:rPr>
          <w:lang w:val="pt_PT" w:bidi="pt_PT"/>
        </w:rPr>
      </w:r>
      <w:r>
        <w:rPr>
          <w:lang w:val="pt_PT" w:bidi="pt_PT"/>
        </w:rPr>
        <w:t>Parem aqui e discutam em grupo: contem uma história sobre alguém que tem poder ilimitado. Ouçam como vocês falam sobre o poder dessa pessoa. Como vocês podem traduzir “Minha mão não está encolhida” de uma maneira natural em seu idioma? Pause o áudio aqui.</w:t>
      </w:r>
    </w:p>
    <w:p>
      <w:pPr/>
      <w:r>
        <w:rPr>
          <w:lang w:val="pt_PT" w:bidi="pt_PT"/>
        </w:rPr>
      </w:r>
      <w:r>
        <w:rPr>
          <w:lang w:val="pt_PT" w:bidi="pt_PT"/>
        </w:rPr>
        <w:t>Essa cena termina quando Yahweh diz: “Apenas observe, e você verá se o que digo acontecerá ou não!”</w:t>
      </w:r>
    </w:p>
    <w:p>
      <w:pPr/>
      <w:r>
        <w:rPr>
          <w:lang w:val="pt_PT" w:bidi="pt_PT"/>
        </w:rPr>
      </w:r>
      <w:r>
        <w:rPr>
          <w:b/>
          <w:lang w:val="pt_PT" w:bidi="pt_PT"/>
        </w:rPr>
        <w:t>Na terceira cena:</w:t>
      </w:r>
      <w:r>
        <w:rPr>
          <w:lang w:val="pt_PT" w:bidi="pt_PT"/>
        </w:rPr>
        <w:t xml:space="preserve"> Moisés sai da tenda do encontro para relatar as palavras de Yahweh ao povo. Moisés então reúne setenta homens dentre os anciãos do povo e os leva ao redor da tenda.</w:t>
      </w:r>
    </w:p>
    <w:p>
      <w:pPr/>
      <w:r>
        <w:rPr>
          <w:lang w:val="pt_PT" w:bidi="pt_PT"/>
        </w:rPr>
      </w:r>
      <w:r>
        <w:rPr>
          <w:b/>
          <w:lang w:val="pt_PT" w:bidi="pt_PT"/>
        </w:rPr>
        <w:t>Na quarta cena:</w:t>
      </w:r>
      <w:r>
        <w:rPr>
          <w:lang w:val="pt_PT" w:bidi="pt_PT"/>
        </w:rPr>
        <w:t xml:space="preserve"> Yahweh desce em uma nuvem sobre a tenda e fala com Moisés. Essa era uma ocorrência regular na tenda do encontro. Não sabemos o que Yahweh disse a Moisés. Então, Yahweh toma um pouco do Espírito que ele deu a Moisés e o coloca sobre os setenta homens. Assim que o Espírito repousa sobre os homens, eles profetizam. Não sabemos exatamente como eles se comportam, mas algumas pessoas dizem que os homens provavelmente se sentiram em êxtase. Isso significa que eles provavelmente se sentiram extremamente felizes e podem até mesmo ter pulado e gritado com as mãos no ar! Os homens podem ter louvado Yahweh, ou podem ter falado sobre eventos futuros. A passagem não nos diz como os homens falavam e agiam. No entanto, o comportamento dos homens sob a influência do espírito de Yahweh indica claramente a Moisés, e a todos que viram os homens, que Yahweh os havia nomeado para serem os ajudantes de Moisés. Os homens não continuaram profetizando depois desse momento.</w:t>
      </w:r>
    </w:p>
    <w:p>
      <w:pPr/>
      <w:r>
        <w:rPr>
          <w:lang w:val="pt_PT" w:bidi="pt_PT"/>
        </w:rPr>
      </w:r>
      <w:r>
        <w:rPr>
          <w:b/>
          <w:lang w:val="pt_PT" w:bidi="pt_PT"/>
        </w:rPr>
        <w:t>Na quinta cena:</w:t>
      </w:r>
      <w:r>
        <w:rPr>
          <w:lang w:val="pt_PT" w:bidi="pt_PT"/>
        </w:rPr>
        <w:t xml:space="preserve"> nessa cena, ficamos sabendo de outra coisa que estava acontecendo no acampamento ao mesmo tempo em que os homens estavam profetizando. Dois dos setenta anciãos não foram para a tenda com Moisés. Não está claro por que eles não foram. Os dois homens são Eldade e Medade. Eldade e Medade ficaram na área do acampamento, mas eles também receberam o Espírito de Yahweh e profetizaram como os outros homens. Não sabemos se eles estavam juntos no acampamento ou em locais separados. Essa é uma informação importante, porque poderia ter sido vista como uma ameaça à autoridade de Moisés como líder escolhido de Yahweh sobre o povo.</w:t>
      </w:r>
    </w:p>
    <w:p>
      <w:pPr/>
      <w:r>
        <w:rPr>
          <w:lang w:val="pt_PT" w:bidi="pt_PT"/>
        </w:rPr>
      </w:r>
      <w:r>
        <w:rPr>
          <w:lang w:val="pt_PT" w:bidi="pt_PT"/>
        </w:rPr>
        <w:t>Parem aqui e discutam em grupo a melhor maneira de falar sobre diferentes eventos em uma história que acontecem ao mesmo tempo, mas em lugares diferentes. Pause o áudio aqui.</w:t>
      </w:r>
    </w:p>
    <w:p>
      <w:pPr/>
      <w:r>
        <w:rPr>
          <w:lang w:val="pt_PT" w:bidi="pt_PT"/>
        </w:rPr>
      </w:r>
      <w:r>
        <w:rPr>
          <w:b/>
          <w:lang w:val="pt_PT" w:bidi="pt_PT"/>
        </w:rPr>
        <w:t>Na sexta cena:</w:t>
      </w:r>
      <w:r>
        <w:rPr>
          <w:lang w:val="pt_PT" w:bidi="pt_PT"/>
        </w:rPr>
        <w:t xml:space="preserve"> essa cena acontece no mesmo dia na tenda do encontro, mas não sabemos a que hora do dia ocorreu. Um jovem vem correndo até Moisés e conta a Moisés sobre Eldade e Medade profetizando no acampamento. É importante notar que o jovem veio às pressas para dizer a Moisés que Eldade e Medade estavam profetizando no acampamento em vez de estarem na tenda do encontro. O jovem provavelmente está sem fôlego quando fala com Moisés.</w:t>
      </w:r>
    </w:p>
    <w:p>
      <w:pPr/>
      <w:r>
        <w:rPr>
          <w:lang w:val="pt_PT" w:bidi="pt_PT"/>
        </w:rPr>
      </w:r>
      <w:r>
        <w:rPr>
          <w:lang w:val="pt_PT" w:bidi="pt_PT"/>
        </w:rPr>
        <w:t>Josué, fiel assistente de Moisés, ouve o jovem e fica angustiado com a situação. Josué pede a Moisés, com urgência, mas respeitosamente, que impeça Eldade e Medade de profetizarem dessa maneira. Josué usa a palavra senhor, ou mestre, quando fala com Moisés.</w:t>
      </w:r>
    </w:p>
    <w:p>
      <w:pPr/>
      <w:r>
        <w:rPr>
          <w:lang w:val="pt_PT" w:bidi="pt_PT"/>
        </w:rPr>
      </w:r>
      <w:r>
        <w:rPr>
          <w:lang w:val="pt_PT" w:bidi="pt_PT"/>
        </w:rPr>
        <w:t>Parem aqui e discutam em grupo como um jovem pode falar com um líder altamente respeitado e com autoridade sobre ele. Que nome ou título o jovem pode usar em seu idioma para mostrar honra a um líder? Pause o áudio aqui.</w:t>
      </w:r>
    </w:p>
    <w:p>
      <w:pPr/>
      <w:r>
        <w:rPr>
          <w:lang w:val="pt_PT" w:bidi="pt_PT"/>
        </w:rPr>
      </w:r>
      <w:r>
        <w:rPr>
          <w:lang w:val="pt_PT" w:bidi="pt_PT"/>
        </w:rPr>
        <w:t>Moisés pergunta a Josué: “Estás com ciúmes por minha causa?” Esse é um tipo de pergunta que não precisa ser respondida. Com sua pergunta, Moisés quer dizer: “Não se preocupe se as pessoas me veem ou não como o profeta de Yahweh e líder de Israel. Desejo que Yahweh dê o Espírito de Yahweh a todo o povo de Israel, para que eles também profetizem”. Não está claro por que Moisés queria que todo o povo profetizasse. Talvez Moisés tenha dito isso para indicar que queria que o povo se alegrasse e se sentisse em êxtase sob a influência do Espírito de Yahweh.</w:t>
      </w:r>
    </w:p>
    <w:p>
      <w:pPr/>
      <w:r>
        <w:rPr>
          <w:lang w:val="pt_PT" w:bidi="pt_PT"/>
        </w:rPr>
      </w:r>
      <w:r>
        <w:rPr>
          <w:lang w:val="pt_PT" w:bidi="pt_PT"/>
        </w:rPr>
        <w:t>Essa cena termina com Moisés e os homens deixando a tenda e retornando a seus lugares no acampamento.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11.16–30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Setenta líderes, incluindo Eldade e Medade</w:t>
      </w:r>
    </w:p>
    <w:p>
      <w:pPr>
        <w:pStyle w:val="ListBullet"/>
        <w:spacing w:line="240" w:lineRule="auto"/>
        <w:ind w:left="720"/>
      </w:pPr>
      <w:r>
        <w:rPr>
          <w:lang w:val="pt_PT" w:bidi="pt_PT"/>
        </w:rPr>
      </w:r>
      <w:r>
        <w:rPr>
          <w:lang w:val="pt_PT" w:bidi="pt_PT"/>
        </w:rPr>
        <w:t>O espírito de Yahweh</w:t>
      </w:r>
    </w:p>
    <w:p>
      <w:pPr>
        <w:pStyle w:val="ListBullet"/>
        <w:spacing w:line="240" w:lineRule="auto"/>
        <w:ind w:left="720"/>
      </w:pPr>
      <w:r>
        <w:rPr>
          <w:lang w:val="pt_PT" w:bidi="pt_PT"/>
        </w:rPr>
      </w:r>
      <w:r>
        <w:rPr>
          <w:lang w:val="pt_PT" w:bidi="pt_PT"/>
        </w:rPr>
        <w:t>O povo israelita</w:t>
      </w:r>
    </w:p>
    <w:p>
      <w:pPr>
        <w:pStyle w:val="ListBullet"/>
        <w:spacing w:line="240" w:lineRule="auto"/>
        <w:ind w:left="720"/>
      </w:pPr>
      <w:r>
        <w:rPr>
          <w:lang w:val="pt_PT" w:bidi="pt_PT"/>
        </w:rPr>
      </w:r>
      <w:r>
        <w:rPr>
          <w:lang w:val="pt_PT" w:bidi="pt_PT"/>
        </w:rPr>
        <w:t>Um jovem</w:t>
      </w:r>
    </w:p>
    <w:p>
      <w:pPr>
        <w:pStyle w:val="ListBullet"/>
        <w:spacing w:line="240" w:lineRule="auto"/>
        <w:ind w:left="720"/>
      </w:pPr>
      <w:r>
        <w:rPr>
          <w:lang w:val="pt_PT" w:bidi="pt_PT"/>
        </w:rPr>
      </w:r>
      <w:r>
        <w:rPr>
          <w:lang w:val="pt_PT" w:bidi="pt_PT"/>
        </w:rPr>
        <w:t>Josué, filho de Num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Yahweh responde às reclamações de Moisés e do povo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“Sinto-me irado porque as pessoas estão reclamando novamente” ou “Sinto-me rejeitado e não apreciado, porque tenho sido bom com essas pessoas e ainda assim elas não me valorizam”.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instrui Moisés a escolher setenta homens respeitados dentre o povo de Israel para ajudar no trabalho de liderar o povo. Yahweh diz a Moisés para trazer os homens do acampamento para a tenda. Yahweh diz a Moisés que Yahweh tirará parte do Espírito de Yahweh de Moisés e o colocará sobre os homens escolhidos. Isso não significa que Moisés terá menos do espírito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 que Yahweh me ouviu e entende minha necessidade” ou “Sinto-me valorizado por Yahweh e aliviado, porque sei que Yahweh fará algo para me ajudar”.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Yahweh explica a Moisés como Yahweh lidará com as reclamações do povo. Yahweh diz a Moisés que o povo deve se preparar, porque Yahweh pretende confrontar o povo sobre as reclamações deles. Yahweh diz que dará ao povo tanta carne que as pessoas sentirão repulsa ao vê-la. Moisés não acredita que Yahweh poderia produzir carne suficiente para que o povo comesse por um mês inteiro. Moisés considera todas as ovelhas, cabras e vacas que Israel tem. Moisés então considera quantos peixes há no mar, e Moisés conclui que não há o suficiente para alimentar 600.000 homens e suas famílias.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incomodado porque realizei muitos grandes milagres por meio de Moisés, mas Moisés ainda duvida de meu poder”.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repreende Moisés por duvidar da capacidade de Yahweh de fornecer carne para o povo comer por um mês. Yahweh diz: “Meu poder não é limitado. Apenas observem, e vocês verão se o que eu digo acontecerá ou não!”.</w:t>
      </w:r>
    </w:p>
    <w:p>
      <w:pPr/>
      <w:r>
        <w:rPr>
          <w:lang w:val="pt_PT" w:bidi="pt_PT"/>
        </w:rPr>
      </w:r>
      <w:r>
        <w:rPr>
          <w:lang w:val="pt_PT" w:bidi="pt_PT"/>
        </w:rPr>
        <w:t>Na terceira cena, Moisés sai da tenda do encontro para relatar as palavras de Yahweh ao povo. Moisés então reúne setenta homens dentre os anciãos do povo e os leva para ficarem de pé ao redor da tenda.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 “Nós nos sentimos felizes porque Yahweh nos deu coisas boas no passado. Talvez ele também nos dê a carne que queremos”, ou: “Estamos preocupados com o que Yahweh pode fazer amanhã, porque nossa atitude ruim pode trazer consequências e a punição de Yahweh sobre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Yahweh desce em uma nuvem sobre a tenda e fala com Moisés. Então Yahweh toma um pouco do Espírito que ele deu a Moisés e o coloca sobre os setenta homens. Assim que o Espírito repousa sobre os homens, eles profetizam. Somos informados de que os homens não continuam profetizando depois desse momento.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setenta homens: “O que vocês estão sentindo ou pensando?” As pessoas podem responder coisas como: “Nós nos sentimos sobrecarregados com uma sensação de alegria e felicidade”, ou: “Nós nos sentimos admirados com a grandeza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Eldade e Medade estão no acampamento. Eldade e Medade inesperadamente recebem o Espírito de Yahweh e de repente começam a profetizar como os outros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Eldade e Medade: “O que vocês estão sentindo ou pensando?” As pessoas podem responder coisas como: “Nós nos sentimos inesperadamente em êxtase”, ou: “Estamos admirados com a grandeza de Yahweh”.</w:t>
      </w:r>
    </w:p>
    <w:p>
      <w:pPr>
        <w:pStyle w:val="ListBullet"/>
        <w:spacing w:line="240" w:lineRule="auto"/>
        <w:ind w:left="720"/>
      </w:pPr>
      <w:r>
        <w:rPr>
          <w:lang w:val="pt_PT" w:bidi="pt_PT"/>
        </w:rPr>
      </w:r>
      <w:r>
        <w:rPr>
          <w:lang w:val="pt_PT" w:bidi="pt_PT"/>
        </w:rPr>
        <w:t>Pergunte às pessoas que interpretam o povo de Israel, que veem e ouvem Eldade e Medade profetizar: “O que vocês estão sentindo ou pensando?” As pessoas podem responder coisas como: Estou preocupado. Isso não aconteceu no acampamento antes”, ou: “Sinto-me confuso. O que isso significa? Yahweh nomeou um novo líder no lugar de Moisés?”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sexta cena, um jovem corre para a tenda para contar a Moisés sobre Eldade e Medade profetizando no acampamento.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“Sinto-me angustiado porque Moisés é o único profeta entre nós. Por que esses homens estão profetizando?” ou: “Sinto uma urgência em informar a Moisés o que está acontecendo no acampamento”.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ouve o que o jovem fala com Moisés sobre Eldade e Medade, e Josué fica alarmado com a situação. Josué pede a Moisés que impeça Eldade e Medade de profetizar, mas Moisés não está preocupado com as notícias. Moisés diz a Josué para não se preocupar com a reputação do próprio Moisés entre o povo. Moisés quer que todas as pessoas recebam o espírito de Yahweh.</w:t>
      </w:r>
    </w:p>
    <w:p>
      <w:pPr/>
      <w:r>
        <w:rPr>
          <w:lang w:val="pt_PT" w:bidi="pt_PT"/>
        </w:rPr>
      </w:r>
      <w:r>
        <w:rPr>
          <w:lang w:val="pt_PT" w:bidi="pt_PT"/>
        </w:rPr>
        <w:t>Essa cena termina quando Moisés e os homens deixam a tenda e retornam a seus lugares no acampamento.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 “Estou em pânico porque tenho medo de que todos pensem que esses homens são nossos novos líderes em vez de Moisés!”. ou: “Estou irado com esses dois homens porque eles não seguiram as instruções de Yahweh”.</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“Sinto-me grato por Yahweh ter me ajudado e por não ter que liderar Israel sozinho”, ou: “Estou feliz por outras pessoas estarem experimentando o Espírito de Yahweh” ou “Antecipo que Yahweh fará grandes coisas amanhã aos olhos do povo”.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11.16–30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na </w:t>
      </w:r>
      <w:r>
        <w:rPr>
          <w:b/>
          <w:lang w:val="pt_PT" w:bidi="pt_PT"/>
        </w:rPr>
        <w:t>tenda do encontro</w:t>
      </w:r>
      <w:r>
        <w:rPr>
          <w:lang w:val="pt_PT" w:bidi="pt_PT"/>
        </w:rPr>
        <w:t xml:space="preserve">. Esse é o lugar especial onde Yahweh e Moisés se encontravam e falavam. </w:t>
      </w:r>
      <w:r>
        <w:rPr>
          <w:lang w:val="pt_PT" w:bidi="pt_PT"/>
        </w:rPr>
        <w:t>Yahweh</w:t>
      </w:r>
      <w:r>
        <w:rPr>
          <w:lang w:val="pt_PT" w:bidi="pt_PT"/>
        </w:rPr>
        <w:t xml:space="preserve"> é o nome pessoal de Deus. Usem a mesma palavra para Yahweh que vocês usaram anteriormente. A tenda do encontro é a mesma coisa que o </w:t>
      </w:r>
      <w:r>
        <w:rPr>
          <w:b/>
          <w:lang w:val="pt_PT" w:bidi="pt_PT"/>
        </w:rPr>
        <w:t>tabernáculo</w:t>
      </w:r>
      <w:r>
        <w:rPr>
          <w:lang w:val="pt_PT" w:bidi="pt_PT"/>
        </w:rPr>
        <w:t xml:space="preserve">. Procurem a palavra </w:t>
      </w:r>
      <w:r>
        <w:rPr>
          <w:lang w:val="pt_PT" w:bidi="pt_PT"/>
        </w:rPr>
        <w:t>tabernáculo</w:t>
      </w:r>
      <w:r>
        <w:rPr>
          <w:lang w:val="pt_PT" w:bidi="pt_PT"/>
        </w:rPr>
        <w:t xml:space="preserve"> no Glossário Mestre para mais informações. Usem a mesma palavra ou frase que vocês usaram anteriormente.</w:t>
      </w:r>
    </w:p>
    <w:p>
      <w:pPr/>
      <w:r>
        <w:rPr>
          <w:lang w:val="pt_PT" w:bidi="pt_PT"/>
        </w:rPr>
      </w:r>
      <w:r>
        <w:rPr>
          <w:lang w:val="pt_PT" w:bidi="pt_PT"/>
        </w:rPr>
        <w:t xml:space="preserve">Yahweh diz a Moisés para reunir setenta homens dentre os </w:t>
      </w:r>
      <w:r>
        <w:rPr>
          <w:b/>
          <w:lang w:val="pt_PT" w:bidi="pt_PT"/>
        </w:rPr>
        <w:t>anciãos</w:t>
      </w:r>
      <w:r>
        <w:rPr>
          <w:lang w:val="pt_PT" w:bidi="pt_PT"/>
        </w:rPr>
        <w:t xml:space="preserve"> de Israel e levá-los para a tenda do encontro. Um ancião é uma pessoa com autoridade na comunidade, geralmente o chefe de uma família ou grupo de famílias.</w:t>
      </w:r>
    </w:p>
    <w:p>
      <w:pPr/>
      <w:r>
        <w:rPr>
          <w:lang w:val="pt_PT" w:bidi="pt_PT"/>
        </w:rPr>
      </w:r>
      <w:r>
        <w:rPr>
          <w:lang w:val="pt_PT" w:bidi="pt_PT"/>
        </w:rPr>
        <w:t xml:space="preserve">Parem aqui e discutam em grupo qual palavra ou frase vocês usarão para </w:t>
      </w:r>
      <w:r>
        <w:rPr>
          <w:b/>
          <w:lang w:val="pt_PT" w:bidi="pt_PT"/>
        </w:rPr>
        <w:t>anciãos</w:t>
      </w:r>
      <w:r>
        <w:rPr>
          <w:lang w:val="pt_PT" w:bidi="pt_PT"/>
        </w:rPr>
        <w:t xml:space="preserve">. Procurem por </w:t>
      </w:r>
      <w:r>
        <w:rPr>
          <w:lang w:val="pt_PT" w:bidi="pt_PT"/>
        </w:rPr>
        <w:t>anciãos</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Yahweh disse que colocaria uma parte do </w:t>
      </w:r>
      <w:r>
        <w:rPr>
          <w:b/>
          <w:lang w:val="pt_PT" w:bidi="pt_PT"/>
        </w:rPr>
        <w:t>Espírito de Yahweh</w:t>
      </w:r>
      <w:r>
        <w:rPr>
          <w:lang w:val="pt_PT" w:bidi="pt_PT"/>
        </w:rPr>
        <w:t xml:space="preserve"> sobre os anciãos. O Espírito de Yahweh dá o poder que vem de Deus. Esse poder cria, dá vida, realiza milagres e muda as pessoas. Quando o Espírito de Yahweh vem sobre uma pessoa, essa pessoa recebe um poder ou capacidade especial. Isso pode significar força física, sabedoria especial ou uma compreensão clara do que Yahweh quer. O Espírito de Yahweh deu mensagens de Deus aos profetas, que os profetas então compartilharam com o povo.</w:t>
      </w:r>
    </w:p>
    <w:p>
      <w:pPr/>
      <w:r>
        <w:rPr>
          <w:lang w:val="pt_PT" w:bidi="pt_PT"/>
        </w:rPr>
      </w:r>
      <w:r>
        <w:rPr>
          <w:lang w:val="pt_PT" w:bidi="pt_PT"/>
        </w:rPr>
        <w:t xml:space="preserve">Se necessário, parem aqui e discutam em grupo que palavra ou frase vocês usarão para o </w:t>
      </w:r>
      <w:r>
        <w:rPr>
          <w:b/>
          <w:lang w:val="pt_PT" w:bidi="pt_PT"/>
        </w:rPr>
        <w:t>Espírito de Yahweh</w:t>
      </w:r>
      <w:r>
        <w:rPr>
          <w:lang w:val="pt_PT" w:bidi="pt_PT"/>
        </w:rPr>
        <w:t xml:space="preserve">. Procurem por </w:t>
      </w:r>
      <w:r>
        <w:rPr>
          <w:lang w:val="pt_PT" w:bidi="pt_PT"/>
        </w:rPr>
        <w:t>Espírito Santo</w:t>
      </w:r>
      <w:r>
        <w:rPr>
          <w:lang w:val="pt_PT" w:bidi="pt_PT"/>
        </w:rPr>
        <w:t xml:space="preserve"> no Glossário Mestre para mais informações, mas lembrem-se de que, nessa passagem, o Espírito é chamado de Espírito de Yahweh. Se vocês já traduziram essa palavra em outro livro da Bíblia, usem a mesma palavra que vocês usaram lá. Pause este áudio aqui.</w:t>
      </w:r>
    </w:p>
    <w:p>
      <w:pPr/>
      <w:r>
        <w:rPr>
          <w:lang w:val="pt_PT" w:bidi="pt_PT"/>
        </w:rPr>
      </w:r>
      <w:r>
        <w:rPr>
          <w:lang w:val="pt_PT" w:bidi="pt_PT"/>
        </w:rPr>
        <w:t xml:space="preserve">Yahweh instrui o povo a se </w:t>
      </w:r>
      <w:r>
        <w:rPr>
          <w:b/>
          <w:lang w:val="pt_PT" w:bidi="pt_PT"/>
        </w:rPr>
        <w:t>consagrar</w:t>
      </w:r>
      <w:r>
        <w:rPr>
          <w:lang w:val="pt_PT" w:bidi="pt_PT"/>
        </w:rPr>
        <w:t xml:space="preserve"> para amanhã. Consagrar algo significa separá-lo para um propósito particular, mas no contexto dessa passagem, consagrar dá a ideia de que o povo de Israel precisava se preparar, estar pronto, porque Yahweh pretendia confrontá-los sobre o problema de suas reclamações. Usem a mesma frase para consagrar que vocês usaram anteriormente. Consultem o Glossário Mestre para mais informações sobre </w:t>
      </w:r>
      <w:r>
        <w:rPr>
          <w:lang w:val="pt_PT" w:bidi="pt_PT"/>
        </w:rPr>
        <w:t>consagrar</w:t>
      </w:r>
      <w:r>
        <w:rPr>
          <w:lang w:val="pt_PT" w:bidi="pt_PT"/>
        </w:rPr>
        <w:t>.</w:t>
      </w:r>
    </w:p>
    <w:p>
      <w:pPr/>
      <w:r>
        <w:rPr>
          <w:lang w:val="pt_PT" w:bidi="pt_PT"/>
        </w:rPr>
      </w:r>
      <w:r>
        <w:rPr>
          <w:lang w:val="pt_PT" w:bidi="pt_PT"/>
        </w:rPr>
        <w:t>Moisés diz que não há rebanhos de ovelhas ou cabras, ou rebanhos de gado suficientes para alimentar todo o povo por um mês. Esses são todos os animais herbívoros que Yahweh permitiu que o povo de Israel comesse. Moisés também fala sobre os peixes do mar. Moisés diz que não há peixes suficientes no mar para satisfazer todo o povo. Peixes são animais que vivem em grandes corpos de água e também são considerados bons para o povo de Israel comer. O mar é um grande corpo de água.</w:t>
      </w:r>
    </w:p>
    <w:p>
      <w:pPr/>
      <w:r>
        <w:rPr>
          <w:lang w:val="pt_PT" w:bidi="pt_PT"/>
        </w:rPr>
      </w:r>
      <w:r>
        <w:rPr>
          <w:lang w:val="pt_PT" w:bidi="pt_PT"/>
        </w:rPr>
        <w:t xml:space="preserve">Quando o Espírito de Yahweh repousou sobre os setenta anciãos, todos os anciãos </w:t>
      </w:r>
      <w:r>
        <w:rPr>
          <w:b/>
          <w:lang w:val="pt_PT" w:bidi="pt_PT"/>
        </w:rPr>
        <w:t>profetizaram</w:t>
      </w:r>
      <w:r>
        <w:rPr>
          <w:lang w:val="pt_PT" w:bidi="pt_PT"/>
        </w:rPr>
        <w:t>. Isso significa que o Espírito de Yahweh os influenciou a falar. As palavras e o comportamento deles vieram de Yahweh.</w:t>
      </w:r>
    </w:p>
    <w:p>
      <w:pPr/>
      <w:r>
        <w:rPr>
          <w:lang w:val="pt_PT" w:bidi="pt_PT"/>
        </w:rPr>
      </w:r>
      <w:r>
        <w:rPr>
          <w:lang w:val="pt_PT" w:bidi="pt_PT"/>
        </w:rPr>
        <w:t xml:space="preserve">Parem aqui e discutam em grupo qual palavra ou frase vocês usarão para </w:t>
      </w:r>
      <w:r>
        <w:rPr>
          <w:b/>
          <w:lang w:val="pt_PT" w:bidi="pt_PT"/>
        </w:rPr>
        <w:t>profecia</w:t>
      </w:r>
      <w:r>
        <w:rPr>
          <w:lang w:val="pt_PT" w:bidi="pt_PT"/>
        </w:rPr>
        <w:t xml:space="preserve">. Procurem por </w:t>
      </w:r>
      <w:r>
        <w:rPr>
          <w:lang w:val="pt_PT" w:bidi="pt_PT"/>
        </w:rPr>
        <w:t>profecia</w:t>
      </w:r>
      <w:r>
        <w:rPr>
          <w:lang w:val="pt_PT" w:bidi="pt_PT"/>
        </w:rPr>
        <w:t xml:space="preserve"> e </w:t>
      </w:r>
      <w:r>
        <w:rPr>
          <w:lang w:val="pt_PT" w:bidi="pt_PT"/>
        </w:rPr>
        <w:t>profeta</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Josué diz a Moisés: “senhor, impeça-os!” Um </w:t>
      </w:r>
      <w:r>
        <w:rPr>
          <w:b/>
          <w:lang w:val="pt_PT" w:bidi="pt_PT"/>
        </w:rPr>
        <w:t>senhor</w:t>
      </w:r>
      <w:r>
        <w:rPr>
          <w:lang w:val="pt_PT" w:bidi="pt_PT"/>
        </w:rPr>
        <w:t xml:space="preserve"> é alguém que é um mestre sobre outras pessoas, que tem plena autoridade, e que merece que as pessoas deem respeito a ele. Quando vocês se dirigem a alguém como “senhor”, vocês estão dizendo que essa pessoa tem autoridade sobre vocês. Na Bíblia, nós ouvimos pessoas se dirigirem a seu rei como senhor, escravos chamarem seu mestre de senhor e, às vezes, uma esposa chamar seu marido de senhor.</w:t>
      </w:r>
    </w:p>
    <w:p>
      <w:pPr/>
      <w:r>
        <w:rPr>
          <w:lang w:val="pt_PT" w:bidi="pt_PT"/>
        </w:rPr>
      </w:r>
      <w:r>
        <w:rPr>
          <w:lang w:val="pt_PT" w:bidi="pt_PT"/>
        </w:rPr>
        <w:t xml:space="preserve">Parem aqui e discutam em grupo qual palavra ou frase vocês usarão para </w:t>
      </w:r>
      <w:r>
        <w:rPr>
          <w:b/>
          <w:lang w:val="pt_PT" w:bidi="pt_PT"/>
        </w:rPr>
        <w:t>senhor</w:t>
      </w:r>
      <w:r>
        <w:rPr>
          <w:lang w:val="pt_PT" w:bidi="pt_PT"/>
        </w:rPr>
        <w:t xml:space="preserve"> quando senhor se referir a um mestre ou alguém com autoridade. Consultem o termo </w:t>
      </w:r>
      <w:r>
        <w:rPr>
          <w:lang w:val="pt_PT" w:bidi="pt_PT"/>
        </w:rPr>
        <w:t>senhor</w:t>
      </w:r>
      <w:r>
        <w:rPr>
          <w:lang w:val="pt_PT" w:bidi="pt_PT"/>
        </w:rPr>
        <w:t xml:space="preserve"> no Glossário Mestre para mais informações. Se vocês já traduziram essa palavra em outro livro da Bíblia, usem a mesma palavra que vocês usaram lá.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11:31–35</w:t>
      </w:r>
      <w:r>
        <w:rPr>
          <w:lang w:val="pt_PT" w:bidi="pt_PT"/>
        </w:rPr>
      </w:r>
    </w:p>
    <w:p>
      <w:pPr>
        <w:pStyle w:val="Heading3"/>
      </w:pPr>
      <w:r>
        <w:rPr>
          <w:lang w:val="pt_PT" w:bidi="pt_PT"/>
        </w:rPr>
        <w:t>Ouvir e Sentir</w:t>
      </w:r>
    </w:p>
    <w:p>
      <w:pPr/>
      <w:r>
        <w:rPr>
          <w:lang w:val="pt_PT" w:bidi="pt_PT"/>
        </w:rPr>
      </w:r>
      <w:r>
        <w:rPr>
          <w:lang w:val="pt_PT" w:bidi="pt_PT"/>
        </w:rPr>
        <w:t>Nesta etapa, ouçam Números 11.31–35 e guardem em seus corações.</w:t>
      </w:r>
    </w:p>
    <w:p>
      <w:pPr/>
      <w:r>
        <w:rPr>
          <w:lang w:val="pt_PT" w:bidi="pt_PT"/>
        </w:rPr>
      </w:r>
      <w:r>
        <w:rPr>
          <w:lang w:val="pt_PT" w:bidi="pt_PT"/>
        </w:rPr>
        <w:t>Ouçam uma versão em áudio de Números 11.31–35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11:31–35 na tradução mais fácil de entender.</w:t>
      </w:r>
    </w:p>
    <w:p>
      <w:pPr/>
      <w:r>
        <w:rPr>
          <w:lang w:val="pt_PT" w:bidi="pt_PT"/>
        </w:rPr>
      </w:r>
      <w:r>
        <w:rPr>
          <w:lang w:val="pt_PT" w:bidi="pt_PT"/>
        </w:rPr>
        <w:t>Esta passagem conclui os eventos da passagem anterior, na qual Yahweh disse a Moisés que lidaria com o problema de os israelitas reclamarem de comer maná todos os dias. Os israelitas desejavam muito comer carne. Os israelitas tinham um desejo incontrolável de comer carne em vez de maná.</w:t>
      </w:r>
    </w:p>
    <w:p>
      <w:pPr/>
      <w:r>
        <w:rPr>
          <w:lang w:val="pt_PT" w:bidi="pt_PT"/>
        </w:rPr>
      </w:r>
      <w:r>
        <w:rPr>
          <w:lang w:val="pt_PT" w:bidi="pt_PT"/>
        </w:rPr>
        <w:t>Nesta passagem, veremos como Yahweh cumpre as palavras que Yahweh disse a Moisés sobre fornecer carne para os israelitas comerem, e veremos como Yahweh lida com os desejos dos israelitas ao punir algumas das pessoas. O propósito desta passagem é mostrar que Yahweh tem poder para fazer tudo o que Yahweh escolhe. Esta passagem também serve como um aviso para lembrar às pessoas que há consequências para desobedecer a Yahweh.</w:t>
      </w:r>
    </w:p>
    <w:p>
      <w:pPr/>
      <w:r>
        <w:rPr>
          <w:lang w:val="pt_PT" w:bidi="pt_PT"/>
        </w:rPr>
      </w:r>
      <w:r>
        <w:rPr>
          <w:lang w:val="pt_PT" w:bidi="pt_PT"/>
        </w:rPr>
        <w:t>Assim como Yahweh enviou o seu Espírito para providenciar líderes que ajudassem Moisés, agora Yahweh envia vento para providenciar carne para o seu povo. Yahweh envia um vento para trazer grandes quantidades de aves chamadas “codornas” vindas da direção do mar até onde os israelitas estão acampados. As codornas são aves pequenas, comestíveis e migratórias, o que significa que viajam longas distâncias juntas em diferentes épocas do ano para encontrar alimento. Um grupo de aves voando juntas é chamado de bando. Essas aves vieram da direção do mar, provavelmente de um corpo de água localizado nas proximidades, a leste do acampamento dos israelitas, chamado Mar de Ácaba.</w:t>
      </w:r>
    </w:p>
    <w:p>
      <w:pPr/>
      <w:r>
        <w:rPr>
          <w:lang w:val="pt_PT" w:bidi="pt_PT"/>
        </w:rPr>
      </w:r>
      <w:r>
        <w:rPr>
          <w:lang w:val="pt_PT" w:bidi="pt_PT"/>
        </w:rPr>
        <w:t xml:space="preserve">Parem aqui e, em grupo, consultem um mapa do </w:t>
      </w:r>
      <w:r>
        <w:rPr>
          <w:b/>
          <w:lang w:val="pt_PT" w:bidi="pt_PT"/>
        </w:rPr>
        <w:t>deserto do Sinai</w:t>
      </w:r>
      <w:r>
        <w:rPr>
          <w:lang w:val="pt_PT" w:bidi="pt_PT"/>
        </w:rPr>
        <w:t xml:space="preserve">. Encontrem a localização aproximada do acampamento dos israelitas e do mar de Ácaba. Peçam também que o grupo observe uma imagem de uma </w:t>
      </w:r>
      <w:r>
        <w:rPr>
          <w:lang w:val="pt_PT" w:bidi="pt_PT"/>
        </w:rPr>
        <w:t>codorna</w:t>
      </w:r>
      <w:r>
        <w:rPr>
          <w:lang w:val="pt_PT" w:bidi="pt_PT"/>
        </w:rPr>
        <w:t xml:space="preserve"> e uma imagem de </w:t>
      </w:r>
      <w:r>
        <w:rPr>
          <w:lang w:val="pt_PT" w:bidi="pt_PT"/>
        </w:rPr>
        <w:t>bandos de aves migratórias</w:t>
      </w:r>
      <w:r>
        <w:rPr>
          <w:lang w:val="pt_PT" w:bidi="pt_PT"/>
        </w:rPr>
        <w:t>. Pause este áudio aqui.</w:t>
      </w:r>
    </w:p>
    <w:p>
      <w:pPr/>
      <w:r>
        <w:rPr>
          <w:lang w:val="pt_PT" w:bidi="pt_PT"/>
        </w:rPr>
      </w:r>
      <w:r>
        <w:rPr>
          <w:lang w:val="pt_PT" w:bidi="pt_PT"/>
        </w:rPr>
        <w:t>Agora, em grupo, contem uma história sobre uma ocasião em que alguém viu aves migratórias voando juntas. Descrevam como eram as aves voando em grupo. Pause este áudio aqui.</w:t>
      </w:r>
    </w:p>
    <w:p>
      <w:pPr/>
      <w:r>
        <w:rPr>
          <w:lang w:val="pt_PT" w:bidi="pt_PT"/>
        </w:rPr>
      </w:r>
      <w:r>
        <w:rPr>
          <w:lang w:val="pt_PT" w:bidi="pt_PT"/>
        </w:rPr>
        <w:t xml:space="preserve">Nesta passagem, o vento faz com que as aves caiam ao redor do acampamento dos israelitas. Esta é a segunda vez que Yahweh envia codornas para alimentar o povo. Lembrem-se de que Yahweh já havia enviado codornas anteriormente, quando Yahweh deu maná aos israelitas para comerem. Desta vez, as aves cobrem uma área equivalente a um dia de caminhada em todas as direções ao redor do acampamento, formando uma camada de dois côvados de altura a partir do chão. Um côvado equivale aproximadamente ao comprimento do braço de um homem adulto, do cotovelo até a ponta do dedo médio. Trata-se de uma quantidade muito grande de aves dentro e ao redor de todo o acampamento! </w:t>
      </w:r>
    </w:p>
    <w:p>
      <w:pPr/>
      <w:r>
        <w:rPr>
          <w:lang w:val="pt_PT" w:bidi="pt_PT"/>
        </w:rPr>
      </w:r>
      <w:r>
        <w:rPr>
          <w:lang w:val="pt_PT" w:bidi="pt_PT"/>
        </w:rPr>
        <w:t>Os israelitas recolhem as aves durante todo o resto do dia. Há tantas aves que o povo continua recolhendo durante toda a noite e também durante o dia seguinte inteiro! Cada pessoa que recolhe obtém pelo menos dez ômeres. Um ômer corresponde a uma carga de jumento ou a um grande cesto, o que significa que até mesmo a pessoa que recolhe menos tem cerca de dez cargas de aves! Lembrem-se de que, na passagem anterior, Yahweh disse a Moisés que providenciaria carne suficiente para alimentar todos os israelitas durante um mês.</w:t>
      </w:r>
    </w:p>
    <w:p>
      <w:pPr/>
      <w:r>
        <w:rPr>
          <w:lang w:val="pt_PT" w:bidi="pt_PT"/>
        </w:rPr>
      </w:r>
      <w:r>
        <w:rPr>
          <w:lang w:val="pt_PT" w:bidi="pt_PT"/>
        </w:rPr>
        <w:t xml:space="preserve">Parem aqui e, em grupo, observem uma imagem de um </w:t>
      </w:r>
      <w:r>
        <w:rPr>
          <w:lang w:val="pt_PT" w:bidi="pt_PT"/>
        </w:rPr>
        <w:t>jumento carregando uma carga</w:t>
      </w:r>
      <w:r>
        <w:rPr>
          <w:lang w:val="pt_PT" w:bidi="pt_PT"/>
        </w:rPr>
        <w:t>. Pause este áudio aqui.</w:t>
      </w:r>
    </w:p>
    <w:p>
      <w:pPr/>
      <w:r>
        <w:rPr>
          <w:lang w:val="pt_PT" w:bidi="pt_PT"/>
        </w:rPr>
      </w:r>
      <w:r>
        <w:rPr>
          <w:lang w:val="pt_PT" w:bidi="pt_PT"/>
        </w:rPr>
        <w:t>A passagem continua enquanto os israelitas espalham as aves pelo acampamento para secá-las. Esse é um processo egípcio de conservação de carne. De acordo com a tradição, a carne deveria ser salgada e depois seca, mas a passagem não diz que os israelitas tenham salgado as aves.</w:t>
      </w:r>
    </w:p>
    <w:p>
      <w:pPr/>
      <w:r>
        <w:rPr>
          <w:lang w:val="pt_PT" w:bidi="pt_PT"/>
        </w:rPr>
      </w:r>
      <w:r>
        <w:rPr>
          <w:lang w:val="pt_PT" w:bidi="pt_PT"/>
        </w:rPr>
        <w:t>Parem aqui e discutam em grupo a seguinte pergunta: como as pessoas conservam carne na cultura de vocês? Contem uma história sobre uma ocasião em que alguém ficou muito doente por comer alimento que não foi conservado corretamente. Pause este áudio aqui.</w:t>
      </w:r>
    </w:p>
    <w:p>
      <w:pPr/>
      <w:r>
        <w:rPr>
          <w:lang w:val="pt_PT" w:bidi="pt_PT"/>
        </w:rPr>
      </w:r>
      <w:r>
        <w:rPr>
          <w:lang w:val="pt_PT" w:bidi="pt_PT"/>
        </w:rPr>
        <w:t>Parece que Yahweh abençoou novamente os israelitas ao providenciar milagrosamente aves para comerem. Mas, de repente, ouvimos que, enquanto os israelitas ainda mastigavam a carne em suas bocas, “a ira de Yahweh se acendeu” contra o povo, o que significa que Yahweh sentiu grande ira contra eles. Em sua ira ardente, Yahweh fere o povo com uma praga severa, e muitas pessoas morrem. Vocês se lembrarão, de passagens anteriores, de que Yahweh enviou diferentes tipos de pragas, em diferentes ocasiões, para julgar e punir as pessoas. Nesta passagem, a praga refere-se a uma doença mortal que vem sobre o povo. Parece que as pessoas adoeceram porque foram gananciosas e comeram muitas codornas que talvez não tenham preparado corretamente.</w:t>
      </w:r>
    </w:p>
    <w:p>
      <w:pPr/>
      <w:r>
        <w:rPr>
          <w:lang w:val="pt_PT" w:bidi="pt_PT"/>
        </w:rPr>
      </w:r>
      <w:r>
        <w:rPr>
          <w:lang w:val="pt_PT" w:bidi="pt_PT"/>
        </w:rPr>
        <w:t>Muitas pessoas morrem por causa da praga. Por isso, os israelitas enterram os mortos e dão ao lugar o nome de Quibrote-Hataavá. Esse nome significa “sepulturas da cobiça” ou “sepulturas da ganância”. Uma sepultura é um local onde pessoas mortas são enterradas. Portanto, esse nome serve como memorial ou lembrança dos acontecimentos ocorridos nesse lugar.</w:t>
      </w:r>
    </w:p>
    <w:p>
      <w:pPr/>
      <w:r>
        <w:rPr>
          <w:lang w:val="pt_PT" w:bidi="pt_PT"/>
        </w:rPr>
      </w:r>
      <w:r>
        <w:rPr>
          <w:lang w:val="pt_PT" w:bidi="pt_PT"/>
        </w:rPr>
        <w:t>Parem aqui e contem uma história sobre um lugar em sua comunidade que recebeu um nome por causa de um evento importante ocorrido ali. Pause o áudio aqui.</w:t>
      </w:r>
    </w:p>
    <w:p>
      <w:pPr/>
      <w:r>
        <w:rPr>
          <w:lang w:val="pt_PT" w:bidi="pt_PT"/>
        </w:rPr>
      </w:r>
      <w:r>
        <w:rPr>
          <w:lang w:val="pt_PT" w:bidi="pt_PT"/>
        </w:rPr>
        <w:t>Depois disso, os israelitas viajaram de Quibrote-Hataavá para um lugar próximo chamado Hazerote, onde permaneceram por algum tempo.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11.31–35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envia um vento que traz uma grande quantidade de codornizes da direção do mar para o acampamento dos israelitas. As codornizes caem no chão em todo o acampamento em cerca de um dia de caminhada em qualquer direção.</w:t>
      </w:r>
    </w:p>
    <w:p>
      <w:pPr/>
      <w:r>
        <w:rPr>
          <w:lang w:val="pt_PT" w:bidi="pt_PT"/>
        </w:rPr>
      </w:r>
      <w:r>
        <w:rPr>
          <w:b/>
          <w:lang w:val="pt_PT" w:bidi="pt_PT"/>
        </w:rPr>
        <w:t>Na segunda cena:</w:t>
      </w:r>
      <w:r>
        <w:rPr>
          <w:lang w:val="pt_PT" w:bidi="pt_PT"/>
        </w:rPr>
        <w:t xml:space="preserve"> os israelitas passam o resto daquele dia, aquela noite e todo o dia seguinte coletando as codornizes e colocando-as para secar.</w:t>
      </w:r>
    </w:p>
    <w:p>
      <w:pPr/>
      <w:r>
        <w:rPr>
          <w:lang w:val="pt_PT" w:bidi="pt_PT"/>
        </w:rPr>
      </w:r>
      <w:r>
        <w:rPr>
          <w:b/>
          <w:lang w:val="pt_PT" w:bidi="pt_PT"/>
        </w:rPr>
        <w:t>Na terceira cena:</w:t>
      </w:r>
      <w:r>
        <w:rPr>
          <w:lang w:val="pt_PT" w:bidi="pt_PT"/>
        </w:rPr>
        <w:t xml:space="preserve"> os israelitas estão comendo a carne quando, de repente, Yahweh os atinge com uma praga e muitas pessoas morrem. Os israelitas chamaram aquele lugar de “Quibrote-Hataavá”.</w:t>
      </w:r>
    </w:p>
    <w:p>
      <w:pPr/>
      <w:r>
        <w:rPr>
          <w:lang w:val="pt_PT" w:bidi="pt_PT"/>
        </w:rPr>
      </w:r>
      <w:r>
        <w:rPr>
          <w:b/>
          <w:lang w:val="pt_PT" w:bidi="pt_PT"/>
        </w:rPr>
        <w:t>Na quarta cena:</w:t>
      </w:r>
      <w:r>
        <w:rPr>
          <w:lang w:val="pt_PT" w:bidi="pt_PT"/>
        </w:rPr>
        <w:t xml:space="preserve"> os israelitas deixam Quibrote-Hataavá e viajam para Hazerote, onde ficam por algum tempo.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As codornizes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b/>
          <w:lang w:val="pt_PT" w:bidi="pt_PT"/>
        </w:rPr>
        <w:t>Na primeira cena:</w:t>
      </w:r>
      <w:r>
        <w:rPr>
          <w:lang w:val="pt_PT" w:bidi="pt_PT"/>
        </w:rPr>
        <w:t xml:space="preserve"> lembrem-se de que Yahweh disse anteriormente a Moisés que Yahweh daria aos israelitas tanta carne para comerem que eles acabariam enjoados dela. Na cena um, vemos como Yahweh faz isso acontecer. Yahweh envia um vento para soprar muitas codornizes pequenas da direção do mar em direção ao acampamento israelita.</w:t>
      </w:r>
    </w:p>
    <w:p>
      <w:pPr/>
      <w:r>
        <w:rPr>
          <w:lang w:val="pt_PT" w:bidi="pt_PT"/>
        </w:rPr>
      </w:r>
      <w:r>
        <w:rPr>
          <w:lang w:val="pt_PT" w:bidi="pt_PT"/>
        </w:rPr>
        <w:t>Quando o narrador dessa cena diz que as aves cobriram uma área equivalente a “um dia de jornada ou caminhada” ao redor do acampamento, em qualquer direção, ele está usando uma descrição visual para nos ajudar a entender a dimensão da área que as aves ocuparam. Os pássaros caíram no chão em montes com cerca de dois côvados de profundidade. Dois côvados correspondem a duas medidas do braço de um homem, do cotovelo até a ponta dos dedos, o que equivale a cerca de um metro ou três pés. Sua tradução pode dizer que as aves estavam voando, mas o mais provável é que elas tenham caído em montes no chão. Esses detalhes mostram que havia muitos pássaros! Os pássaros provavelmente cercaram o acampamento além do que os olhos dos israelitas podiam ver.</w:t>
      </w:r>
    </w:p>
    <w:p>
      <w:pPr/>
      <w:r>
        <w:rPr>
          <w:lang w:val="pt_PT" w:bidi="pt_PT"/>
        </w:rPr>
      </w:r>
      <w:r>
        <w:rPr>
          <w:lang w:val="pt_PT" w:bidi="pt_PT"/>
        </w:rPr>
        <w:t>Parem aqui e discutam em grupo que palavras vocês podem usar em seu idioma para descrever com precisão as medidas nessa cena. Pause o áudio aqui.</w:t>
      </w:r>
    </w:p>
    <w:p>
      <w:pPr/>
      <w:r>
        <w:rPr>
          <w:lang w:val="pt_PT" w:bidi="pt_PT"/>
        </w:rPr>
      </w:r>
      <w:r>
        <w:rPr>
          <w:b/>
          <w:lang w:val="pt_PT" w:bidi="pt_PT"/>
        </w:rPr>
        <w:t>Na segunda cena:</w:t>
      </w:r>
      <w:r>
        <w:rPr>
          <w:lang w:val="pt_PT" w:bidi="pt_PT"/>
        </w:rPr>
        <w:t xml:space="preserve"> os israelitas coletam os pássaros. É possível que os pássaros tenham chegado ao acampamento dos israelitas em algum momento da manhã ou no início da tarde, porque nos dizem que os israelitas passaram o resto daquele dia coletando os pássaros. Os israelitas também passaram toda a noite e todo o dia seguinte reunindo os pássaros.</w:t>
      </w:r>
    </w:p>
    <w:p>
      <w:pPr/>
      <w:r>
        <w:rPr>
          <w:lang w:val="pt_PT" w:bidi="pt_PT"/>
        </w:rPr>
      </w:r>
      <w:r>
        <w:rPr>
          <w:lang w:val="pt_PT" w:bidi="pt_PT"/>
        </w:rPr>
        <w:t>Parem aqui e discutam em grupo como vocês dirão “o resto daquele dia, durante a noite toda e todo o dia seguinte”. Pause o áudio aqui.</w:t>
      </w:r>
    </w:p>
    <w:p>
      <w:pPr/>
      <w:r>
        <w:rPr>
          <w:lang w:val="pt_PT" w:bidi="pt_PT"/>
        </w:rPr>
      </w:r>
      <w:r>
        <w:rPr>
          <w:lang w:val="pt_PT" w:bidi="pt_PT"/>
        </w:rPr>
        <w:t>Os israelitas reuniram grandes quantidades de aves. Cada pessoa que se juntou para a colheita recolheu o equivalente a dez ômeres de aves. Podemos imaginar essa quantidade pensando em quantas codornizes caberiam sobre um animal de carga, como um burro, ou quantas codornizes caberiam dentro de uma cesta muito grande. Agora imaginem dez dessas cargas. A pessoa que reuniu a menor quantidade entre todas as pessoas reuniu tudo isso de aves!</w:t>
      </w:r>
    </w:p>
    <w:p>
      <w:pPr/>
      <w:r>
        <w:rPr>
          <w:lang w:val="pt_PT" w:bidi="pt_PT"/>
        </w:rPr>
      </w:r>
      <w:r>
        <w:rPr>
          <w:lang w:val="pt_PT" w:bidi="pt_PT"/>
        </w:rPr>
        <w:t>Parem aqui e discutam em grupo que palavra ou frase vocês usarão para descrever dez ômeres em seu idioma. Pause o áudio aqui.</w:t>
      </w:r>
    </w:p>
    <w:p>
      <w:pPr/>
      <w:r>
        <w:rPr>
          <w:lang w:val="pt_PT" w:bidi="pt_PT"/>
        </w:rPr>
      </w:r>
      <w:r>
        <w:rPr>
          <w:lang w:val="pt_PT" w:bidi="pt_PT"/>
        </w:rPr>
        <w:t>Os israelitas colocaram todas as aves para secar em todo o acampamento. A passagem não diz por quanto tempo os israelitas deixaram as aves para secar.</w:t>
      </w:r>
    </w:p>
    <w:p>
      <w:pPr/>
      <w:r>
        <w:rPr>
          <w:lang w:val="pt_PT" w:bidi="pt_PT"/>
        </w:rPr>
      </w:r>
      <w:r>
        <w:rPr>
          <w:b/>
          <w:lang w:val="pt_PT" w:bidi="pt_PT"/>
        </w:rPr>
        <w:t>Na terceira cena:</w:t>
      </w:r>
      <w:r>
        <w:rPr>
          <w:lang w:val="pt_PT" w:bidi="pt_PT"/>
        </w:rPr>
        <w:t xml:space="preserve"> enquanto os israelitas comiam a carne das aves, ascendeu-se a ira de Yahweh, e Ele atingiu alguns deles com uma grande praga. Em vários idiomas, as palavras usadas transmitem a imagem de fogo ou calor para mostrar a ira intensa de Yahweh.</w:t>
      </w:r>
    </w:p>
    <w:p>
      <w:pPr/>
      <w:r>
        <w:rPr>
          <w:lang w:val="pt_PT" w:bidi="pt_PT"/>
        </w:rPr>
      </w:r>
      <w:r>
        <w:rPr>
          <w:lang w:val="pt_PT" w:bidi="pt_PT"/>
        </w:rPr>
        <w:t>Parem aqui e discutam em grupo como vocês expressaram a ira ardente de Yahweh na história anterior. Como vocês mostrarão a ira intensa de Yahweh nessa história? Pause o áudio aqui.</w:t>
      </w:r>
    </w:p>
    <w:p>
      <w:pPr/>
      <w:r>
        <w:rPr>
          <w:lang w:val="pt_PT" w:bidi="pt_PT"/>
        </w:rPr>
      </w:r>
      <w:r>
        <w:rPr>
          <w:lang w:val="pt_PT" w:bidi="pt_PT"/>
        </w:rPr>
        <w:t>Ouvimos que a “carne ainda estava entre os dentes deles” quando a praga matou os israelitas. Isso pode significar que os israelitas ainda estavam mastigando a carne quando a praga atingiu, ou pode significar que a praga atingiu o povo antes que os israelitas terminassem de comer toda a carne que Yahweh enviou. A história não nos diz se isso aconteceu no dia em que os israelitas reuniram a carne. O importante a observar é que os israelitas morreram de uma doença mortal antes de terminarem de comer todas as codornizes que Yahweh enviou.</w:t>
      </w:r>
    </w:p>
    <w:p>
      <w:pPr/>
      <w:r>
        <w:rPr>
          <w:lang w:val="pt_PT" w:bidi="pt_PT"/>
        </w:rPr>
      </w:r>
      <w:r>
        <w:rPr>
          <w:lang w:val="pt_PT" w:bidi="pt_PT"/>
        </w:rPr>
        <w:t>Os israelitas chamaram esse lugar de “Quibrote-Hataavá”, que significa “túmulos da cobiça” ou “túmulos do desejo”, porque enterraram lá o povo que havia sido ganancioso e cobiçoso pela carne.</w:t>
      </w:r>
    </w:p>
    <w:p>
      <w:pPr/>
      <w:r>
        <w:rPr>
          <w:lang w:val="pt_PT" w:bidi="pt_PT"/>
        </w:rPr>
      </w:r>
      <w:r>
        <w:rPr>
          <w:lang w:val="pt_PT" w:bidi="pt_PT"/>
        </w:rPr>
        <w:t>Parem aqui e discutam em grupo: que palavra ou frase em seu idioma pode descrever melhor a ganância ou desejo que os israelitas tinham? Pause o áudio aqui.</w:t>
      </w:r>
    </w:p>
    <w:p>
      <w:pPr/>
      <w:r>
        <w:rPr>
          <w:lang w:val="pt_PT" w:bidi="pt_PT"/>
        </w:rPr>
      </w:r>
      <w:r>
        <w:rPr>
          <w:b/>
          <w:lang w:val="pt_PT" w:bidi="pt_PT"/>
        </w:rPr>
        <w:t>Na quarta cena:</w:t>
      </w:r>
      <w:r>
        <w:rPr>
          <w:lang w:val="pt_PT" w:bidi="pt_PT"/>
        </w:rPr>
        <w:t xml:space="preserve"> depois disso, os israelitas deixaram Quibrote-Hataavá e viajaram para um assentamento próximo chamado Hazerote, onde montaram acampamento novamente.</w:t>
      </w:r>
    </w:p>
    <w:p>
      <w:pPr/>
      <w:r>
        <w:rPr>
          <w:lang w:val="pt_PT" w:bidi="pt_PT"/>
        </w:rPr>
      </w:r>
      <w:r>
        <w:rPr>
          <w:lang w:val="pt_PT" w:bidi="pt_PT"/>
        </w:rPr>
        <w:t>Agora, o grupo deve elaborar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11:31–35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As codornizes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Yahweh envia um vento que traz uma grande quantidade de codornizes da direção do mar para a região do acampamento dos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“Estamos maravilhados por ver tantas aves ao nosso redor! Reconhecemos que Yahweh pode fazer qualquer coisa!" ou, "Nos sentimos realmente felizes porque Yahweh está nos dando o que queremos!" ou, "Mal podemos esperar para comer as aves; da última vez que Yahweh nos deu codornizes para comer, estavam deliciosas!”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o povo passa o dia inteiro, a noite inteira e todo o dia seguinte recolhendo as aves, antes de espalhá-las pelo acampamento para secar.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“Estamos exaustos por recolher tantas aves! Mas achamos que o trabalho valerá a pena uma vez que finalmente pudermos comer carne novamente!"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enquanto os israelitas comem a carne, a ira de Yahweh se acende contra o povo.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“Sinto-me extremamente irado com as reclamações e as atitudes desrespeitosas dos israelitas. O desejo incontrolável deles de comer carne fez com que eles me rejeitassem e fossem ingratos pelo maná que eu dou a eles para comer todos os dias. Eles são tão gananciosos, e recolheram muito mais carne do que precisam comer”.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inflige uma grande praga ao povo enquanto eles comem, e muitas pessoas morrem.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“Estamos com medo. Tantas pessoas estão morrendo, e talvez nós morramos também”, ou, “Pensávamos que essa carne era uma bênção, mas Yahweh está nos punindo”, ou, “Estamos arrependidos de ter reclamado por termos que comer o maná”.</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enterram as pessoas que morrem por causa da grande praga e chamam esse lugar de “Quibrote-Hataavá” como um lembrete de que Yahweh trouxe julgamento sobre o povo como punição por sua ânsia.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“Sentimos grande tristeza pelas mortes de nosso povo, mas aprendemos uma lição importante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os israelitas se mudaram de Quibrote-Hataavá para acampar em Hazerote por um tempo.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11.31–35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fez um vento soprar. Yahweh é o nome pessoal de Deus. Usem a mesma palavra para “Yahweh” que vocês usaram em passagens anteriores. O termo </w:t>
      </w:r>
      <w:r>
        <w:rPr>
          <w:lang w:val="pt_PT" w:bidi="pt_PT"/>
        </w:rPr>
        <w:t>Yahweh</w:t>
      </w:r>
      <w:r>
        <w:rPr>
          <w:lang w:val="pt_PT" w:bidi="pt_PT"/>
        </w:rPr>
        <w:t xml:space="preserve"> está no Glossário Mestre.</w:t>
      </w:r>
    </w:p>
    <w:p>
      <w:pPr/>
      <w:r>
        <w:rPr>
          <w:lang w:val="pt_PT" w:bidi="pt_PT"/>
        </w:rPr>
      </w:r>
      <w:r>
        <w:rPr>
          <w:lang w:val="pt_PT" w:bidi="pt_PT"/>
        </w:rPr>
        <w:t xml:space="preserve">No idioma do Antigo Testamento, essa palavra para </w:t>
      </w:r>
      <w:r>
        <w:rPr>
          <w:b/>
          <w:lang w:val="pt_PT" w:bidi="pt_PT"/>
        </w:rPr>
        <w:t>vento</w:t>
      </w:r>
      <w:r>
        <w:rPr>
          <w:lang w:val="pt_PT" w:bidi="pt_PT"/>
        </w:rPr>
        <w:t xml:space="preserve"> é a mesma palavra que os autores traduziram como Espírito na passagem anterior, quando Yahweh enviou seu Espírito para fornecer uma solução a Moisés para o problema de liderança. No idioma em que a Bíblia foi escrita, a palavra para Espírito é a mesma que a palavra para “vento” e “fôlego”. Podemos entender por que essas palavras são semelhantes: todas se referem a realidades invisíveis e, por isso, um pouco misteriosas, mas muito importantes. Às vezes não está claro se, em uma certa passagem, o significado é “Espírito”, “vento” ou “fôlego”. O fato de a palavra poder significar todas essas coisas acrescenta beleza e profundidade a uma passagem como essa. Para mais informações, consultem </w:t>
      </w:r>
      <w:r>
        <w:rPr>
          <w:lang w:val="pt_PT" w:bidi="pt_PT"/>
        </w:rPr>
        <w:t>Espírito Santo</w:t>
      </w:r>
      <w:r>
        <w:rPr>
          <w:lang w:val="pt_PT" w:bidi="pt_PT"/>
        </w:rPr>
        <w:t xml:space="preserve"> no Glossário Mestre. Usem a mesma palavra que vocês usaram para vento em uma passagem anterior, quando os israelitas saíram do Egito e Yahweh enviou um vento forte para separar o mar, para que os israelitas passassem por terra seca. Nessa história, o vento levou as codornizes até os israelitas.</w:t>
      </w:r>
    </w:p>
    <w:p>
      <w:pPr/>
      <w:r>
        <w:rPr>
          <w:lang w:val="pt_PT" w:bidi="pt_PT"/>
        </w:rPr>
      </w:r>
      <w:r>
        <w:rPr>
          <w:lang w:val="pt_PT" w:bidi="pt_PT"/>
        </w:rPr>
        <w:t xml:space="preserve">O vento trouxe </w:t>
      </w:r>
      <w:r>
        <w:rPr>
          <w:b/>
          <w:lang w:val="pt_PT" w:bidi="pt_PT"/>
        </w:rPr>
        <w:t>codornizes</w:t>
      </w:r>
      <w:r>
        <w:rPr>
          <w:lang w:val="pt_PT" w:bidi="pt_PT"/>
        </w:rPr>
        <w:t xml:space="preserve"> da direção do mar e fez as codornizes caírem ao redor de todo o acampamento. Codornizes são pequenas aves marrom-claras que migram pela Península do Sinai na primavera e no outono. Esta é a segunda vez que Yahweh enviou codornizes para alimentar os israelitas. Usem a mesma palavra aqui para codornizes que vocês usaram na história anterior, quando Yahweh enviou codornizes e o maná para comer.</w:t>
      </w:r>
    </w:p>
    <w:p>
      <w:pPr/>
      <w:r>
        <w:rPr>
          <w:lang w:val="pt_PT" w:bidi="pt_PT"/>
        </w:rPr>
      </w:r>
      <w:r>
        <w:rPr>
          <w:lang w:val="pt_PT" w:bidi="pt_PT"/>
        </w:rPr>
        <w:t>O mar nessa passagem provavelmente é o mar, ou golfo, de Ácaba, que ficava a aproximadamente um ou dois dias de viagem a leste do acampamento dos israelitas.</w:t>
      </w:r>
    </w:p>
    <w:p>
      <w:pPr/>
      <w:r>
        <w:rPr>
          <w:lang w:val="pt_PT" w:bidi="pt_PT"/>
        </w:rPr>
      </w:r>
      <w:r>
        <w:rPr>
          <w:lang w:val="pt_PT" w:bidi="pt_PT"/>
        </w:rPr>
        <w:t xml:space="preserve">As aves se acumularam ao redor de todo o acampamento, formando uma camada de dois </w:t>
      </w:r>
      <w:r>
        <w:rPr>
          <w:b/>
          <w:lang w:val="pt_PT" w:bidi="pt_PT"/>
        </w:rPr>
        <w:t>côvados</w:t>
      </w:r>
      <w:r>
        <w:rPr>
          <w:lang w:val="pt_PT" w:bidi="pt_PT"/>
        </w:rPr>
        <w:t xml:space="preserve"> de altura. Um côvado é a distância entre o cotovelo e a ponta do dedo médio do antebraço de um homem adulto. Usem a mesma palavra para côvado que vocês usaram em passagens anteriores. Para mais informações sobre </w:t>
      </w:r>
      <w:r>
        <w:rPr>
          <w:lang w:val="pt_PT" w:bidi="pt_PT"/>
        </w:rPr>
        <w:t>côvado</w:t>
      </w:r>
      <w:r>
        <w:rPr>
          <w:lang w:val="pt_PT" w:bidi="pt_PT"/>
        </w:rPr>
        <w:t>, consultem o Glossário Mestre.</w:t>
      </w:r>
    </w:p>
    <w:p>
      <w:pPr/>
      <w:r>
        <w:rPr>
          <w:lang w:val="pt_PT" w:bidi="pt_PT"/>
        </w:rPr>
      </w:r>
      <w:r>
        <w:rPr>
          <w:lang w:val="pt_PT" w:bidi="pt_PT"/>
        </w:rPr>
        <w:t xml:space="preserve">Cada um dos </w:t>
      </w:r>
      <w:r>
        <w:rPr>
          <w:lang w:val="pt_PT" w:bidi="pt_PT"/>
        </w:rPr>
        <w:t>israelitas</w:t>
      </w:r>
      <w:r>
        <w:rPr>
          <w:lang w:val="pt_PT" w:bidi="pt_PT"/>
        </w:rPr>
        <w:t xml:space="preserve"> recolheu pelo menos dez </w:t>
      </w:r>
      <w:r>
        <w:rPr>
          <w:b/>
          <w:lang w:val="pt_PT" w:bidi="pt_PT"/>
        </w:rPr>
        <w:t>hômeres</w:t>
      </w:r>
      <w:r>
        <w:rPr>
          <w:lang w:val="pt_PT" w:bidi="pt_PT"/>
        </w:rPr>
        <w:t xml:space="preserve"> de codornizes. Sua tradução pode dizer alqueires ou grandes cestos em vez de hômer. Um hômer é uma medida seca e é semelhante à quantidade que um burro pode carregar com uma carga média.</w:t>
      </w:r>
    </w:p>
    <w:p>
      <w:pPr/>
      <w:r>
        <w:rPr>
          <w:lang w:val="pt_PT" w:bidi="pt_PT"/>
        </w:rPr>
      </w:r>
      <w:r>
        <w:rPr>
          <w:lang w:val="pt_PT" w:bidi="pt_PT"/>
        </w:rPr>
        <w:t xml:space="preserve">Parem aqui e olhem para uma imagem de um </w:t>
      </w:r>
      <w:r>
        <w:rPr>
          <w:lang w:val="pt_PT" w:bidi="pt_PT"/>
        </w:rPr>
        <w:t>burro carregando uma carga média</w:t>
      </w:r>
      <w:r>
        <w:rPr>
          <w:lang w:val="pt_PT" w:bidi="pt_PT"/>
        </w:rPr>
        <w:t>. Agora discutam em grupo qual palavra ou frase vocês usarão para descrever dez cargas como essa. Pause este áudio aqui.</w:t>
      </w:r>
    </w:p>
    <w:p>
      <w:pPr/>
      <w:r>
        <w:rPr>
          <w:lang w:val="pt_PT" w:bidi="pt_PT"/>
        </w:rPr>
      </w:r>
      <w:r>
        <w:rPr>
          <w:lang w:val="pt_PT" w:bidi="pt_PT"/>
        </w:rPr>
        <w:t xml:space="preserve">A </w:t>
      </w:r>
      <w:r>
        <w:rPr>
          <w:b/>
          <w:lang w:val="pt_PT" w:bidi="pt_PT"/>
        </w:rPr>
        <w:t>ira se acendeu</w:t>
      </w:r>
      <w:r>
        <w:rPr>
          <w:lang w:val="pt_PT" w:bidi="pt_PT"/>
        </w:rPr>
        <w:t xml:space="preserve"> contra o povo da parte de Yahweh, enquanto eles comiam a carne. Essa expressão mostra que Yahweh sentiu intensa ira contra os israelitas. Usem a mesma palavra ou frase para “a ira de Yahweh se acendeu” que vocês usaram em passagens anteriores.</w:t>
      </w:r>
    </w:p>
    <w:p>
      <w:pPr/>
      <w:r>
        <w:rPr>
          <w:lang w:val="pt_PT" w:bidi="pt_PT"/>
        </w:rPr>
      </w:r>
      <w:r>
        <w:rPr>
          <w:lang w:val="pt_PT" w:bidi="pt_PT"/>
        </w:rPr>
        <w:t xml:space="preserve">Yahweh feriu o povo com uma </w:t>
      </w:r>
      <w:r>
        <w:rPr>
          <w:b/>
          <w:lang w:val="pt_PT" w:bidi="pt_PT"/>
        </w:rPr>
        <w:t>praga</w:t>
      </w:r>
      <w:r>
        <w:rPr>
          <w:lang w:val="pt_PT" w:bidi="pt_PT"/>
        </w:rPr>
        <w:t xml:space="preserve"> muito grande. Uma praga é uma forma de punição que Yahweh inflige quando Yahweh julga uma pessoa ou grupo de pessoas. Nessa passagem, a praga é uma doença mortal que mata muitas pessoas.</w:t>
      </w:r>
    </w:p>
    <w:p>
      <w:pPr/>
      <w:r>
        <w:rPr>
          <w:lang w:val="pt_PT" w:bidi="pt_PT"/>
        </w:rPr>
      </w:r>
      <w:r>
        <w:rPr>
          <w:lang w:val="pt_PT" w:bidi="pt_PT"/>
        </w:rPr>
        <w:t xml:space="preserve">Parem aqui e discutam em grupo qual palavra ou frase vocês usarão para </w:t>
      </w:r>
      <w:r>
        <w:rPr>
          <w:b/>
          <w:lang w:val="pt_PT" w:bidi="pt_PT"/>
        </w:rPr>
        <w:t>praga</w:t>
      </w:r>
      <w:r>
        <w:rPr>
          <w:lang w:val="pt_PT" w:bidi="pt_PT"/>
        </w:rPr>
        <w:t>. Se vocês já traduziram essa palavra em outro livro da Bíblia, usem a mesma palavra que usaram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12:1–16</w:t>
      </w:r>
      <w:r>
        <w:rPr>
          <w:lang w:val="pt_PT" w:bidi="pt_PT"/>
        </w:rPr>
      </w:r>
    </w:p>
    <w:p>
      <w:pPr>
        <w:pStyle w:val="Heading3"/>
      </w:pPr>
      <w:r>
        <w:rPr>
          <w:lang w:val="pt_PT" w:bidi="pt_PT"/>
        </w:rPr>
        <w:t>Ouvir e Sentir</w:t>
      </w:r>
    </w:p>
    <w:p>
      <w:pPr/>
      <w:r>
        <w:rPr>
          <w:lang w:val="pt_PT" w:bidi="pt_PT"/>
        </w:rPr>
      </w:r>
      <w:r>
        <w:rPr>
          <w:lang w:val="pt_PT" w:bidi="pt_PT"/>
        </w:rPr>
        <w:t>Nesta etapa, ouçam Números 12.1–16 e guardem em seus corações.</w:t>
      </w:r>
    </w:p>
    <w:p>
      <w:pPr/>
      <w:r>
        <w:rPr>
          <w:lang w:val="pt_PT" w:bidi="pt_PT"/>
        </w:rPr>
      </w:r>
      <w:r>
        <w:rPr>
          <w:lang w:val="pt_PT" w:bidi="pt_PT"/>
        </w:rPr>
        <w:t>Ouçam uma versão em áudio de 12.1–16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12.1–16 na tradução mais fácil de entender.</w:t>
      </w:r>
    </w:p>
    <w:p>
      <w:pPr/>
      <w:r>
        <w:rPr>
          <w:lang w:val="pt_PT" w:bidi="pt_PT"/>
        </w:rPr>
      </w:r>
      <w:r>
        <w:rPr>
          <w:lang w:val="pt_PT" w:bidi="pt_PT"/>
        </w:rPr>
        <w:t>Na passagem anterior, o povo israelita começou a reclamar sobre as dificuldades de sua jornada, apesar de Yahweh ter constantemente feito provisões a eles. Moisés ficou frustrado com a rebelião do povo. Após deixarem Quibrote-Hataavá, os israelitas viajaram para uma aldeia chamada Hazerote. Dessa vez, não é a comunidade israelita, mas a própria família de Moisés quem desafia sua liderança.</w:t>
      </w:r>
    </w:p>
    <w:p>
      <w:pPr/>
      <w:r>
        <w:rPr>
          <w:lang w:val="pt_PT" w:bidi="pt_PT"/>
        </w:rPr>
      </w:r>
      <w:r>
        <w:rPr>
          <w:lang w:val="pt_PT" w:bidi="pt_PT"/>
        </w:rPr>
        <w:t xml:space="preserve">Parem aqui em grupo e olhem um mapa de </w:t>
      </w:r>
      <w:r>
        <w:rPr>
          <w:b/>
          <w:lang w:val="pt_PT" w:bidi="pt_PT"/>
        </w:rPr>
        <w:t>Quibrote-Hataavá, Hazerote e a área ao redor</w:t>
      </w:r>
      <w:r>
        <w:rPr>
          <w:lang w:val="pt_PT" w:bidi="pt_PT"/>
        </w:rPr>
        <w:t>. Pause este áudio aqui.</w:t>
      </w:r>
    </w:p>
    <w:p>
      <w:pPr/>
      <w:r>
        <w:rPr>
          <w:lang w:val="pt_PT" w:bidi="pt_PT"/>
        </w:rPr>
      </w:r>
      <w:r>
        <w:rPr>
          <w:lang w:val="pt_PT" w:bidi="pt_PT"/>
        </w:rPr>
        <w:t>Nesta passagem, a irmã de Moisés, Miriã, juntamente com o irmão mais velho de Moisés, Arão, criticam Moisés e desafiam sua autoridade como líder escolhido por Yahweh. Yahweh pune Miriã por seu papel de líder na rebelião.</w:t>
      </w:r>
    </w:p>
    <w:p>
      <w:pPr/>
      <w:r>
        <w:rPr>
          <w:lang w:val="pt_PT" w:bidi="pt_PT"/>
        </w:rPr>
      </w:r>
      <w:r>
        <w:rPr>
          <w:lang w:val="pt_PT" w:bidi="pt_PT"/>
        </w:rPr>
        <w:t>No início da passagem, Miriã e Arão também falam contra Moisés, ou o criticam, porque ele havia se casado com uma mulher cusita. Essa “mulher cusita” não era uma israelita; ela era uma estrangeira. Não temos certeza de onde essa mulher veio, mas alguns acreditam que a mulher cusita é a esposa de Moisés, Zípora, com quem ele havia se casado antes de os israelitas escaparem do Egito. Miriã escolhe se concentrar em um problema em que os israelitas provavelmente estão pensando — a presença de estrangeiros no meio deles. Na passagem anterior, foram os estrangeiros que começaram a reclamar sobre comida.</w:t>
      </w:r>
    </w:p>
    <w:p>
      <w:pPr/>
      <w:r>
        <w:rPr>
          <w:lang w:val="pt_PT" w:bidi="pt_PT"/>
        </w:rPr>
      </w:r>
      <w:r>
        <w:rPr>
          <w:lang w:val="pt_PT" w:bidi="pt_PT"/>
        </w:rPr>
        <w:t>Parem aqui e discutam essa pergunta em grupo: contem uma história sobre alguém de sua cultura que se casou com uma pessoa “estrangeira” que não era da comunidade. Como as pessoas reagiram? As pessoas foram acolhedoras, incertas, curiosas ou algo diferente? Pause este áudio aqui.</w:t>
      </w:r>
    </w:p>
    <w:p>
      <w:pPr/>
      <w:r>
        <w:rPr>
          <w:lang w:val="pt_PT" w:bidi="pt_PT"/>
        </w:rPr>
      </w:r>
      <w:r>
        <w:rPr>
          <w:lang w:val="pt_PT" w:bidi="pt_PT"/>
        </w:rPr>
        <w:t>Miriã inicia a queixa contra Moisés, e Arão a segue. Daí, Miriã e Arão expõem qual é, de fato, o problema deles com Moisés. Miriã e Arão têm ciúmes da posição elevada de Moisés e de seu prestígio diante de Yahweh. Miriã e Arão fazem a Moisés duas perguntas que eles não esperam que Moisés responda. Primeiro eles perguntam: “Será que Yahweh tem falado apenas por meio de Moisés?” e em seguida: “Ele também não falou por meio de nós?” Miriã e Arão estão duvidando da posição de Moisés como líder da comunidade e do relacionamento especial de Moisés com Yahweh. Eles estão apontando que Yahweh também falou com Miriã e Arão no passado. Yahweh escuta as críticas de Miriã e Arão.</w:t>
      </w:r>
    </w:p>
    <w:p>
      <w:pPr/>
      <w:r>
        <w:rPr>
          <w:lang w:val="pt_PT" w:bidi="pt_PT"/>
        </w:rPr>
      </w:r>
      <w:r>
        <w:rPr>
          <w:lang w:val="pt_PT" w:bidi="pt_PT"/>
        </w:rPr>
        <w:t>Algum narrador posterior da história nos dá informações extras sobre o caráter de Moisés, o que nos ajuda a entender plenamente a situação. O narrador diz que Moisés é o homem mais humilde da Terra. O narrador quer dizer que Moisés reconhece a grandeza de Yahweh e que Moisés depende totalmente de Yahweh. Moisés não busca se colocar acima de outras pessoas, e Moisés não havia pedido para ser o líder — foi somente Yahweh quem escolheu fazer de Moisés o líder. A reclamação de Miriã e Arão contra Moisés está errada. Além disso, como Moisés é muito humilde, ele provavelmente não teria respondido para se defender. Mas Yahweh defenderá Moisés.</w:t>
      </w:r>
    </w:p>
    <w:p>
      <w:pPr/>
      <w:r>
        <w:rPr>
          <w:lang w:val="pt_PT" w:bidi="pt_PT"/>
        </w:rPr>
      </w:r>
      <w:r>
        <w:rPr>
          <w:lang w:val="pt_PT" w:bidi="pt_PT"/>
        </w:rPr>
        <w:t>Parem aqui e discutam: contem ao grupo sobre alguém que vocês conhecem que é muito humilde. Como essa pessoa age? Como ela fala sobre si mesma? O que os outros pensam ou dizem sobre ela? Pause este áudio aqui.</w:t>
      </w:r>
    </w:p>
    <w:p>
      <w:pPr/>
      <w:r>
        <w:rPr>
          <w:lang w:val="pt_PT" w:bidi="pt_PT"/>
        </w:rPr>
      </w:r>
      <w:r>
        <w:rPr>
          <w:lang w:val="pt_PT" w:bidi="pt_PT"/>
        </w:rPr>
        <w:t>Yahweh responde imediatamente. Yahweh ordena que Moisés, Arão e Miriã venham para a tenda do encontro, ou tabernáculo, onde Yahweh se reúne com Moisés.</w:t>
      </w:r>
    </w:p>
    <w:p>
      <w:pPr/>
      <w:r>
        <w:rPr>
          <w:lang w:val="pt_PT" w:bidi="pt_PT"/>
        </w:rPr>
      </w:r>
      <w:r>
        <w:rPr>
          <w:lang w:val="pt_PT" w:bidi="pt_PT"/>
        </w:rPr>
        <w:t xml:space="preserve">Parem aqui em grupo e olhem uma imagem do </w:t>
      </w:r>
      <w:r>
        <w:rPr>
          <w:lang w:val="pt_PT" w:bidi="pt_PT"/>
        </w:rPr>
        <w:t>tabernáculo</w:t>
      </w:r>
      <w:r>
        <w:rPr>
          <w:lang w:val="pt_PT" w:bidi="pt_PT"/>
        </w:rPr>
        <w:t>. Pause este áudio aqui.</w:t>
      </w:r>
    </w:p>
    <w:p>
      <w:pPr/>
      <w:r>
        <w:rPr>
          <w:lang w:val="pt_PT" w:bidi="pt_PT"/>
        </w:rPr>
      </w:r>
      <w:r>
        <w:rPr>
          <w:lang w:val="pt_PT" w:bidi="pt_PT"/>
        </w:rPr>
        <w:t>Moisés, Arão e Miriã obedecem, e Yahweh desce em uma coluna de nuvem, como ele geralmente faz quando mostra sua presença. Essa nuvem fica na porta ou entrada do tabernáculo.</w:t>
      </w:r>
    </w:p>
    <w:p>
      <w:pPr/>
      <w:r>
        <w:rPr>
          <w:lang w:val="pt_PT" w:bidi="pt_PT"/>
        </w:rPr>
      </w:r>
      <w:r>
        <w:rPr>
          <w:lang w:val="pt_PT" w:bidi="pt_PT"/>
        </w:rPr>
        <w:t>Yahweh chama Miriã e Arão de dentro da nuvem, e Miriã e Arão vêm para a frente. Yahweh diz: “Agora escutem minhas palavras”. Isso diz a Miriã e Arão que eles precisam escutar cuidadosamente o que Yahweh está prestes a dizer. Yahweh contrasta as maneiras pelas quais Yahweh fala ou se comunica com profetas comuns e com Moisés. Um profeta é uma pessoa que transmite mensagens de Yahweh às pessoas. Com profetas comuns, como Miriã e Arão, Yahweh se comunica por meio de visões ou sonhos. Tanto as visões como os sonhos comunicam ideias por meio de símbolos e imagens. Visões ocorrem quando alguém está desperto e sonhos ocorrem quando a pessoa está dormindo. Com Moisés, por outro lado, Yahweh se comunica “face a face”, o que significa que Yahweh fala com Moisés de maneira pessoal e clara. Yahweh não fala com Moisés em enigmas. Enigmas, aqui, significa qualquer maneira de falar que seja difícil de entender. Yahweh compara Moisés com o servo mais importante em uma família quando diz que confia a Moisés toda a sua casa, o que significa que Yahweh confia a Moisés todo o povo de Israel. Essa é uma posição muito honrosa. Yahweh diz que Moisés vê a forma, ou semelhança, de Yahweh. Isso não quer dizer que Moisés via Yahweh diretamente. Sabemos por uma parte anterior da Bíblia que nenhum homem pode ver Yahweh e sobreviver. Em vez disso, significa que Moisés pôde ver algo de como Yahweh se parece, muito mais do que as pessoas podem ver em um sonho ou em uma visão.</w:t>
      </w:r>
    </w:p>
    <w:p>
      <w:pPr/>
      <w:r>
        <w:rPr>
          <w:lang w:val="pt_PT" w:bidi="pt_PT"/>
        </w:rPr>
      </w:r>
      <w:r>
        <w:rPr>
          <w:lang w:val="pt_PT" w:bidi="pt_PT"/>
        </w:rPr>
        <w:t>Parem aqui e discutam: que significado os sonhos ou visões têm em sua cultura? Falem sobre uma vez em que vocês, ou alguém que vocês conhecem, tiveram um sonho ou uma visão. Como vocês ou eles compreenderam o significado disso? Pause o áudio aqui.</w:t>
      </w:r>
    </w:p>
    <w:p>
      <w:pPr/>
      <w:r>
        <w:rPr>
          <w:lang w:val="pt_PT" w:bidi="pt_PT"/>
        </w:rPr>
      </w:r>
      <w:r>
        <w:rPr>
          <w:lang w:val="pt_PT" w:bidi="pt_PT"/>
        </w:rPr>
        <w:t>Yahweh pergunta: “Por que, então, vocês não tiveram medo de falar contra meu servo Moisés?” Yahweh não está esperando nem aguardando uma resposta. Yahweh está ressaltando que Miriã e Arão deveriam ter tido medo de criticar Moisés, porque Moisés tem um relacionamento tão especial com Yahweh. A ira de Yahweh “ardeu” contra Miriã e Arão. Yahweh ficou muito irado com eles.</w:t>
      </w:r>
    </w:p>
    <w:p>
      <w:pPr/>
      <w:r>
        <w:rPr>
          <w:lang w:val="pt_PT" w:bidi="pt_PT"/>
        </w:rPr>
      </w:r>
      <w:r>
        <w:rPr>
          <w:lang w:val="pt_PT" w:bidi="pt_PT"/>
        </w:rPr>
        <w:t>Parem aqui e discutam: contem uma história sobre uma vez em que uma pessoa em sua comunidade ficou muito furiosa. Por que ela ficou irada? Como vocês a descreveriam? O que ela fez? Pause o áudio aqui.</w:t>
      </w:r>
    </w:p>
    <w:p>
      <w:pPr/>
      <w:r>
        <w:rPr>
          <w:lang w:val="pt_PT" w:bidi="pt_PT"/>
        </w:rPr>
      </w:r>
      <w:r>
        <w:rPr>
          <w:lang w:val="pt_PT" w:bidi="pt_PT"/>
        </w:rPr>
        <w:t>Quando Yahweh saiu e a nuvem se levantou, Miriã de repente apresentou uma doença de pele terrível; sua pele ficou “tão branca como a neve”. A neve é como uma água congelada, branca e macia que cai do céu em pequenos cristais quando o ar está muito frio. Quando muita neve cai, a neve cobre o chão e toda a terra parece branca.</w:t>
      </w:r>
    </w:p>
    <w:p>
      <w:pPr/>
      <w:r>
        <w:rPr>
          <w:lang w:val="pt_PT" w:bidi="pt_PT"/>
        </w:rPr>
      </w:r>
      <w:r>
        <w:rPr>
          <w:lang w:val="pt_PT" w:bidi="pt_PT"/>
        </w:rPr>
        <w:t xml:space="preserve">Parem aqui e observem uma imagem de </w:t>
      </w:r>
      <w:r>
        <w:rPr>
          <w:lang w:val="pt_PT" w:bidi="pt_PT"/>
        </w:rPr>
        <w:t>neve</w:t>
      </w:r>
      <w:r>
        <w:rPr>
          <w:lang w:val="pt_PT" w:bidi="pt_PT"/>
        </w:rPr>
        <w:t>. Pause este áudio aqui.</w:t>
      </w:r>
    </w:p>
    <w:p>
      <w:pPr/>
      <w:r>
        <w:rPr>
          <w:lang w:val="pt_PT" w:bidi="pt_PT"/>
        </w:rPr>
      </w:r>
      <w:r>
        <w:rPr>
          <w:lang w:val="pt_PT" w:bidi="pt_PT"/>
        </w:rPr>
        <w:t>Muitas versões da Bíblia usam a palavra “lepra” ou "leprosa" para descrever a condição de pele de Miriã, mas é improvável que Miriã tivesse a doença que hoje chamamos de lepra. A lepra que temos hoje não era comum no antigo Oriente Próximo naquela época. Em vez disso, Miriã provavelmente tinha uma infecção de pele semelhante, grave e incurável, da qual as pessoas tinham muito medo. Era uma coisa muito ruim ter uma doença como essa, e a lei religiosa dizia que a pessoa que tinha essa doença era “impura”. Isso significava que quem contraísse essa doença não poderia participar da adoração a Yahweh. Essa pessoa não podia participar de atividades dentro da comunidade. Yahweh havia dado aos israelitas instruções muito específicas sobre como lidar com as principais doenças de pele. Se os sacerdotes examinassem alguém e descobrissem que essa pessoa tinha uma doença de pele grave, ela teria que seguir certas ações humilhantes, como usar trapos, e teria que viver só, separada do resto da comunidade. Se a doença desaparecesse, os sacerdotes teriam que seguir certos procedimentos ou instruções para limpar essa pessoa. Apenas então a comunidade permitiria que essa pessoa voltasse para o acampamento.</w:t>
      </w:r>
    </w:p>
    <w:p>
      <w:pPr/>
      <w:r>
        <w:rPr>
          <w:lang w:val="pt_PT" w:bidi="pt_PT"/>
        </w:rPr>
      </w:r>
      <w:r>
        <w:rPr>
          <w:lang w:val="pt_PT" w:bidi="pt_PT"/>
        </w:rPr>
        <w:t>Parem e discutam essa pergunta em grupo: como as pessoas tratam infecções sérias de pele em sua cultura? O que as pessoas pensam sobre aqueles que têm infecções graves de pele? Pause o áudio aqui.</w:t>
      </w:r>
    </w:p>
    <w:p>
      <w:pPr/>
      <w:r>
        <w:rPr>
          <w:lang w:val="pt_PT" w:bidi="pt_PT"/>
        </w:rPr>
      </w:r>
      <w:r>
        <w:rPr>
          <w:lang w:val="pt_PT" w:bidi="pt_PT"/>
        </w:rPr>
        <w:t>Arão vê a terrível doença de pele de Miriã e implora a Moisés para não punir Miriã e Arão por seu “pecado que cometemos de forma tola”. Arão chama Moisés de “meu senhor” ou “meu mestre”. O fato de Arão chamar respeitosamente Moisés de “meu senhor” mostra que Arão aceita Moisés como o líder. Arão sabe que Moisés é mais importante e tem mais autoridade do que ele. Arão também está demonstrando que Moisés realmente tem uma conexão especial com Yahweh — uma conexão que Arão não possui: Arão precisa que Moisés peça a Yahweh que os perdoe.</w:t>
      </w:r>
    </w:p>
    <w:p>
      <w:pPr/>
      <w:r>
        <w:rPr>
          <w:lang w:val="pt_PT" w:bidi="pt_PT"/>
        </w:rPr>
      </w:r>
      <w:r>
        <w:rPr>
          <w:lang w:val="pt_PT" w:bidi="pt_PT"/>
        </w:rPr>
        <w:t>Parem aqui e discutam esta pergunta em grupo: como você fala com alguém, em sua língua, quando quer demonstrar respeito por essa pessoa ou mostrar que a vê como alguém com mais autoridade ou prestígio do que você? Pause o áudio aqui.</w:t>
      </w:r>
    </w:p>
    <w:p>
      <w:pPr/>
      <w:r>
        <w:rPr>
          <w:lang w:val="pt_PT" w:bidi="pt_PT"/>
        </w:rPr>
      </w:r>
      <w:r>
        <w:rPr>
          <w:lang w:val="pt_PT" w:bidi="pt_PT"/>
        </w:rPr>
        <w:t>Quando Arão usa a palavra “pecado”, isso significa que Miriã e Arão desobedeceram às leis de Yahweh e se rebelaram contra Yahweh. Arão continua implorando a Moisés que não permita que Miriã se torne como um bebê natimorto — um bebê que já nasce morto. Arão está comparando a pele em decomposição de Miriã à aparência da pele de bebê que nasceu morto. Novamente, vemos que Arão agora aceita que Moisés tenha um relacionamento especial com Yahweh, pois Arão precisa que Moisés fale com Yahweh para pedir a cura de Miriã.</w:t>
      </w:r>
    </w:p>
    <w:p>
      <w:pPr/>
      <w:r>
        <w:rPr>
          <w:lang w:val="pt_PT" w:bidi="pt_PT"/>
        </w:rPr>
      </w:r>
      <w:r>
        <w:rPr>
          <w:lang w:val="pt_PT" w:bidi="pt_PT"/>
        </w:rPr>
        <w:t>Moisés então fala pela primeira vez desde que seu irmão e irmã começaram a falar contra ele. Moisés implora a Yahweh para que não castigue Miriã, e, desta vez, Moisés chama Yahweh pela palavra genérica para Deus, em vez de usar o nome pessoal de Deus, “Yahweh”. Yahweh responde a Moisés: “Se seu pai tivesse cuspido no rosto dela, ela não teria ficado envergonhada por sete dias?” Novamente, Yahweh não está aguardando nem esperando uma resposta. Yahweh está lembrando a Moisés de uma prática cultural daquela época. Se o pai de uma mulher cuspisse sobre ela, ela ficaria humilhada diante das pessoas por sete dias. Cuspir em alguém é uma maneira de humilhá-lo ou degradá-lo. Yahweh está dizendo que o que Miriã fez foi muito pior do que isso, então a punição dela deve ser pelo menos tão ruim quanto se seu pai cuspisse nela. A questão é que Miriã deve respeitar o líder escolhido por Yahweh, Moisés, e ela não pode evitar a punição completamente.</w:t>
      </w:r>
    </w:p>
    <w:p>
      <w:pPr/>
      <w:r>
        <w:rPr>
          <w:lang w:val="pt_PT" w:bidi="pt_PT"/>
        </w:rPr>
      </w:r>
      <w:r>
        <w:rPr>
          <w:lang w:val="pt_PT" w:bidi="pt_PT"/>
        </w:rPr>
        <w:t>Parem aqui e discutam essas perguntas em grupo: como as pessoas em sua comunidade punem os que fizeram algo errado? Como um pai pode punir ou disciplinar seus filhos? Pause este áudio aqui.</w:t>
      </w:r>
    </w:p>
    <w:p>
      <w:pPr/>
      <w:r>
        <w:rPr>
          <w:lang w:val="pt_PT" w:bidi="pt_PT"/>
        </w:rPr>
      </w:r>
      <w:r>
        <w:rPr>
          <w:lang w:val="pt_PT" w:bidi="pt_PT"/>
        </w:rPr>
        <w:t>Yahweh declara que Miriã deve ir para fora do acampamento, e a comunidade deve excluí-la por sete dias. Depois desse período, Miriã pode retornar. Uma pessoa tipicamente levava esse período para se purificar de uma doença de pele, seguindo as instruções que Yahweh havia dado a Moisés anteriormente. Durante esses sete dias, Miriã ficou impura e não pôde permanecer dentro do acampamento. Não está claro se Yahweh curaria Miriã depois que os sete dias tivessem passado, ou se Yahweh já a havia curado, mas ela ainda tinha que passar pela punição. Depois de voltar para o acampamento, os sacerdotes precisariam purificar Miriã, seguindo as instruções que Yahweh deu a Moisés anteriormente.</w:t>
      </w:r>
    </w:p>
    <w:p>
      <w:pPr/>
      <w:r>
        <w:rPr>
          <w:lang w:val="pt_PT" w:bidi="pt_PT"/>
        </w:rPr>
      </w:r>
      <w:r>
        <w:rPr>
          <w:lang w:val="pt_PT" w:bidi="pt_PT"/>
        </w:rPr>
        <w:t>Parem aqui e discutam essa pergunta em grupo: que rituais de limpeza ou purificação existem em sua cultura? Descreva-os ao grupo. Pause este áudio aqui.</w:t>
      </w:r>
    </w:p>
    <w:p>
      <w:pPr/>
      <w:r>
        <w:rPr>
          <w:lang w:val="pt_PT" w:bidi="pt_PT"/>
        </w:rPr>
      </w:r>
      <w:r>
        <w:rPr>
          <w:lang w:val="pt_PT" w:bidi="pt_PT"/>
        </w:rPr>
        <w:t>O povo esperou no acampamento por Miriã antes de partir em sua jornada novamente. O povo então deixou Hazerote e acampou no deserto de Parã.</w:t>
      </w:r>
    </w:p>
    <w:p>
      <w:pPr/>
      <w:r>
        <w:rPr>
          <w:lang w:val="pt_PT" w:bidi="pt_PT"/>
        </w:rPr>
      </w:r>
      <w:r>
        <w:rPr>
          <w:lang w:val="pt_PT" w:bidi="pt_PT"/>
        </w:rPr>
        <w:t xml:space="preserve">Parem aqui em grupo e olhem para o mapa de </w:t>
      </w:r>
      <w:r>
        <w:rPr>
          <w:b/>
          <w:lang w:val="pt_PT" w:bidi="pt_PT"/>
        </w:rPr>
        <w:t>Hazerote</w:t>
      </w:r>
      <w:r>
        <w:rPr>
          <w:lang w:val="pt_PT" w:bidi="pt_PT"/>
        </w:rPr>
        <w:t>. Veja onde está o deserto de Parã em relação a Hazerote. Pause este áudio aqui.</w:t>
      </w:r>
    </w:p>
    <w:p>
      <w:pPr/>
      <w:r>
        <w:rPr>
          <w:lang w:val="pt_PT" w:bidi="pt_PT"/>
        </w:rPr>
      </w:r>
      <w:r>
        <w:rPr>
          <w:lang w:val="pt_PT" w:bidi="pt_PT"/>
        </w:rPr>
        <w:t>Essa história mostra que Moisés tinha um relacionamento especial com Yahweh, que ninguém mais teve, e Yahweh havia dado a Moisés uma posição de autoridade acima de todos os outros. Vemos que Yahweh perdoa a rebelião, mas há consequências do pecado.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12.1–16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Miriã e Arão reclamam contra Moisés por causa da esposa cusita de Moisés.</w:t>
      </w:r>
    </w:p>
    <w:p>
      <w:pPr/>
      <w:r>
        <w:rPr>
          <w:lang w:val="pt_PT" w:bidi="pt_PT"/>
        </w:rPr>
      </w:r>
      <w:r>
        <w:rPr>
          <w:b/>
          <w:lang w:val="pt_PT" w:bidi="pt_PT"/>
        </w:rPr>
        <w:t>Na segunda cena:</w:t>
      </w:r>
      <w:r>
        <w:rPr>
          <w:lang w:val="pt_PT" w:bidi="pt_PT"/>
        </w:rPr>
        <w:t xml:space="preserve"> Yahweh responde às críticas de Miriã e Arão, chamando-os para o tabernáculo. Yahweh expressa sua ira contra Miriã e Arão por reclamarem sobre Moisés, e Yahweh faz Miriã desenvolver uma séria doença de pele.</w:t>
      </w:r>
    </w:p>
    <w:p>
      <w:pPr/>
      <w:r>
        <w:rPr>
          <w:lang w:val="pt_PT" w:bidi="pt_PT"/>
        </w:rPr>
      </w:r>
      <w:r>
        <w:rPr>
          <w:b/>
          <w:lang w:val="pt_PT" w:bidi="pt_PT"/>
        </w:rPr>
        <w:t>Na terceira cena:</w:t>
      </w:r>
      <w:r>
        <w:rPr>
          <w:lang w:val="pt_PT" w:bidi="pt_PT"/>
        </w:rPr>
        <w:t xml:space="preserve"> Moisés suplica a Deus para curar a doença de pele de Miriã. Deus concorda, mas diz que Miriã deve permanecer fora do acampamento, longe dos outros, por sete dias.</w:t>
      </w:r>
    </w:p>
    <w:p>
      <w:pPr/>
      <w:r>
        <w:rPr>
          <w:lang w:val="pt_PT" w:bidi="pt_PT"/>
        </w:rPr>
      </w:r>
      <w:r>
        <w:rPr>
          <w:b/>
          <w:lang w:val="pt_PT" w:bidi="pt_PT"/>
        </w:rPr>
        <w:t>Na quarta cena:</w:t>
      </w:r>
      <w:r>
        <w:rPr>
          <w:lang w:val="pt_PT" w:bidi="pt_PT"/>
        </w:rPr>
        <w:t xml:space="preserve"> depois de sete dias, Miriã é curada, e os israelitas continuam sua jornada.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Miriã</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 esposa cusita de Moisés.</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Essa passagem acontece em algum momento depois que os israelitas chegaram a seu segundo acampamento, depois de deixarem o Monte Sinai. Eles se mudaram de Quibrote-Hataavá e agora estão em Hazerote.</w:t>
      </w:r>
    </w:p>
    <w:p>
      <w:pPr/>
      <w:r>
        <w:rPr>
          <w:lang w:val="pt_PT" w:bidi="pt_PT"/>
        </w:rPr>
      </w:r>
      <w:r>
        <w:rPr>
          <w:lang w:val="pt_PT" w:bidi="pt_PT"/>
        </w:rPr>
        <w:t xml:space="preserve">Parem aqui e visualizem um mapa da </w:t>
      </w:r>
      <w:r>
        <w:rPr>
          <w:b/>
          <w:lang w:val="pt_PT" w:bidi="pt_PT"/>
        </w:rPr>
        <w:t>Península do Sinai com os pontos da jornada dos israelitas marcados até agora</w:t>
      </w:r>
      <w:r>
        <w:rPr>
          <w:lang w:val="pt_PT" w:bidi="pt_PT"/>
        </w:rPr>
        <w:t>, incluindo o Monte Sinai, Quibrote-Hataavá, Hazerote e o deserto de Parã. Pause o áudio aqui.</w:t>
      </w:r>
    </w:p>
    <w:p>
      <w:pPr/>
      <w:r>
        <w:rPr>
          <w:lang w:val="pt_PT" w:bidi="pt_PT"/>
        </w:rPr>
      </w:r>
      <w:r>
        <w:rPr>
          <w:lang w:val="pt_PT" w:bidi="pt_PT"/>
        </w:rPr>
        <w:t>A cena um acontece dentro do acampamento israelita em Hazerote. Miriã e Arão estão falando abertamente contra Moisés, aparentemente porque eles não estão felizes com a esposa estrangeira, cusita, de Moisés. Miriã é aquela que está liderando as críticas, e Arão a acompanha. Podemos presumir isso porque o nome de Miriã está listado primeiro na passagem. Essa é uma maneira pela qual os narradores da época mostravam quem era o personagem principal. Visualize o diálogo entre Miriã e Arão. Eles perguntam: “Yahweh falou apenas por meio de Moisés?” e “Ele também não falou por meio de nós?” Miriã e Arão não esperam uma resposta a essas perguntas. Miriã e Arão usam essas perguntas para argumentar fortemente que Moisés não é o único por meio de quem Yahweh fala, mas Yahweh também fala por meio deles. Yahweh ouve o que Miriã e Arão dizem.</w:t>
      </w:r>
    </w:p>
    <w:p>
      <w:pPr/>
      <w:r>
        <w:rPr>
          <w:lang w:val="pt_PT" w:bidi="pt_PT"/>
        </w:rPr>
      </w:r>
      <w:r>
        <w:rPr>
          <w:lang w:val="pt_PT" w:bidi="pt_PT"/>
        </w:rPr>
        <w:t>Parem aqui e discutam essa questão em grupo: falem sobre uma vez em que as pessoas estavam reclamando de alguém e estavam tentando justificar suas reclamações. Prestem atenção a como elas falam enquanto reclamam. Pause o áudio aqui.</w:t>
      </w:r>
    </w:p>
    <w:p>
      <w:pPr/>
      <w:r>
        <w:rPr>
          <w:lang w:val="pt_PT" w:bidi="pt_PT"/>
        </w:rPr>
      </w:r>
      <w:r>
        <w:rPr>
          <w:lang w:val="pt_PT" w:bidi="pt_PT"/>
        </w:rPr>
        <w:t>Um narrador posterior da história nos dá informações extras para nos ajudar a entender a reação de Moisés. O narrador nos diz que Moisés era o homem mais humilde ou menos orgulhoso da terra. Isso nos ajuda a entender por que Moisés provavelmente não teria reagido às palavras de Miriã e Arão até que Yahweh reagisse, e nos mostra como a reclamação de Miriã e Arão contra Moisés é errada. Certifiquem-se de visualizar como um homem humilde reagiria a seus irmãos falando contra ele dessa maneira.</w:t>
      </w:r>
    </w:p>
    <w:p>
      <w:pPr/>
      <w:r>
        <w:rPr>
          <w:lang w:val="pt_PT" w:bidi="pt_PT"/>
        </w:rPr>
      </w:r>
      <w:r>
        <w:rPr>
          <w:lang w:val="pt_PT" w:bidi="pt_PT"/>
        </w:rPr>
        <w:t>Parem aqui e discutam essa questão em grupo: lembrem-se da discussão que vocês tiveram durante a etapa anterior sobre uma pessoa humilde que vocês conhecem. Como vocês descreveriam alguém assim? Que palavras vocês usariam para descrevê-lo? Pause o áudio aqui.</w:t>
      </w:r>
    </w:p>
    <w:p>
      <w:pPr/>
      <w:r>
        <w:rPr>
          <w:lang w:val="pt_PT" w:bidi="pt_PT"/>
        </w:rPr>
      </w:r>
      <w:r>
        <w:rPr>
          <w:lang w:val="pt_PT" w:bidi="pt_PT"/>
        </w:rPr>
        <w:t>Na cena dois, Yahweh responde “de repente”, chamando Miriã, Arão e Moisés do meio do povo no acampamento para a tenda do encontro, longe dos outros israelitas. Quando o julgamento vem sem aviso para as pessoas, o julgamento vem de repente, da mesma maneira que Yahweh de repente chama Miriã, Arão e Moisés do meio do povo para a tenda do encontro. Yahweh quer falar com eles a sós.</w:t>
      </w:r>
    </w:p>
    <w:p>
      <w:pPr/>
      <w:r>
        <w:rPr>
          <w:lang w:val="pt_PT" w:bidi="pt_PT"/>
        </w:rPr>
      </w:r>
      <w:r>
        <w:rPr>
          <w:lang w:val="pt_PT" w:bidi="pt_PT"/>
        </w:rPr>
        <w:t>Parem aqui e discutam essa questão em grupo: contem uma história sobre uma vez que algo ruim aconteceu de repente, ou sem aviso. Prestem atenção às palavras que vocês usam para descrever como isso aconteceu sem aviso. Pause o áudio aqui.</w:t>
      </w:r>
    </w:p>
    <w:p>
      <w:pPr/>
      <w:r>
        <w:rPr>
          <w:lang w:val="pt_PT" w:bidi="pt_PT"/>
        </w:rPr>
      </w:r>
      <w:r>
        <w:rPr>
          <w:lang w:val="pt_PT" w:bidi="pt_PT"/>
        </w:rPr>
        <w:t>Miriã, Arão e Moisés saem para a tenda do encontro.</w:t>
      </w:r>
    </w:p>
    <w:p>
      <w:pPr/>
      <w:r>
        <w:rPr>
          <w:lang w:val="pt_PT" w:bidi="pt_PT"/>
        </w:rPr>
      </w:r>
      <w:r>
        <w:rPr>
          <w:lang w:val="pt_PT" w:bidi="pt_PT"/>
        </w:rPr>
        <w:t xml:space="preserve">Parem aqui e, se necessário, olhem para uma imagem do </w:t>
      </w:r>
      <w:r>
        <w:rPr>
          <w:lang w:val="pt_PT" w:bidi="pt_PT"/>
        </w:rPr>
        <w:t>tabernáculo</w:t>
      </w:r>
      <w:r>
        <w:rPr>
          <w:lang w:val="pt_PT" w:bidi="pt_PT"/>
        </w:rPr>
        <w:t>. Pause o áudio aqui.</w:t>
      </w:r>
    </w:p>
    <w:p>
      <w:pPr/>
      <w:r>
        <w:rPr>
          <w:lang w:val="pt_PT" w:bidi="pt_PT"/>
        </w:rPr>
      </w:r>
      <w:r>
        <w:rPr>
          <w:lang w:val="pt_PT" w:bidi="pt_PT"/>
        </w:rPr>
        <w:t>Quando Miriã, Arão e Moisés estão na tenda do encontro, Yahweh desce em um pilar ou coluna de nuvem, que agora fica na entrada do tabernáculo. Yahweh chama Miriã e Arão, e eles dão um passo à frente. Yahweh agora fala para corrigir Miriã e Arão por se rebelarem contra a autoridade de Moisés. Yahweh diz: “Agora escutem minhas palavras”. Yahweh usa uma palavra que nos mostra que Yahweh quer que Miriã e Arão prestem atenção ao que Yahweh está prestes a dizer. Yahweh contrasta a maneira como ele fala com os profetas comuns, usando maneiras indiretas como visões e sonhos, com a maneira como Yahweh fala com seu servo mais confiável, Moisés. Yahweh diz que ele fala com Moisés “face a face”, ou pessoalmente e de uma maneira que é muito fácil de entender. Yahweh diz que Moisés vê a “forma” de Yahweh. É importante transmitir que Moisés não vê Yahweh diretamente. Moisés vê apenas a “forma” ou “semelhança” de Yahweh. Isso significa que Yahweh deixa Moisés ver apenas algo da aparência de Yahweh, mas isso ainda é muito mais do que outras pessoas veem de Yahweh em sonhos ou visões.</w:t>
      </w:r>
    </w:p>
    <w:p>
      <w:pPr/>
      <w:r>
        <w:rPr>
          <w:lang w:val="pt_PT" w:bidi="pt_PT"/>
        </w:rPr>
      </w:r>
      <w:r>
        <w:rPr>
          <w:lang w:val="pt_PT" w:bidi="pt_PT"/>
        </w:rPr>
        <w:t>Parem e discutam como vocês podem dizer que Moisés vê a forma ou semelhança de Yahweh, tendo cuidado para não dizer que Moisés pode ver Yahweh diretamente. Pause o áudio aqui.</w:t>
      </w:r>
    </w:p>
    <w:p>
      <w:pPr/>
      <w:r>
        <w:rPr>
          <w:lang w:val="pt_PT" w:bidi="pt_PT"/>
        </w:rPr>
      </w:r>
      <w:r>
        <w:rPr>
          <w:lang w:val="pt_PT" w:bidi="pt_PT"/>
        </w:rPr>
        <w:t>Yahweh agora faz a Miriã e Arão uma pergunta que ele não espera que eles respondam, para fazê-los entender o quão errados eles estão: “Por que então vocês não tiveram medo de criticar meu servo Moisés?” Yahweh quer dizer que Miriã e Arão deveriam ter tido medo de criticar Moisés. Yahweh está muito irado com eles. A ira de Yahweh “arde” contra eles; essa é uma linguagem especial para mostrar que alguém está muito irado.</w:t>
      </w:r>
    </w:p>
    <w:p>
      <w:pPr/>
      <w:r>
        <w:rPr>
          <w:lang w:val="pt_PT" w:bidi="pt_PT"/>
        </w:rPr>
      </w:r>
      <w:r>
        <w:rPr>
          <w:lang w:val="pt_PT" w:bidi="pt_PT"/>
        </w:rPr>
        <w:t>Parem aqui e discutam em grupo: lembrem-se da história que vocês contaram na etapa anterior sobre alguém que está com muita raiva. Quais palavras especiais vocês usaram para mostrar o quão irado esse alguém estava? Pause este áudio aqui.</w:t>
      </w:r>
    </w:p>
    <w:p>
      <w:pPr/>
      <w:r>
        <w:rPr>
          <w:lang w:val="pt_PT" w:bidi="pt_PT"/>
        </w:rPr>
      </w:r>
      <w:r>
        <w:rPr>
          <w:lang w:val="pt_PT" w:bidi="pt_PT"/>
        </w:rPr>
        <w:t>Yahweh sai e a nuvem desaparece. De repente, Miriã tem uma doença de pele terrível que torna sua pele branca “como a neve”. Neve é como água congelada e branca que cai do céu em pequenos cristais quando o ar está muito frio. Quando muita neve cai, ela cobre o chão e toda a terra parece branca.</w:t>
      </w:r>
    </w:p>
    <w:p>
      <w:pPr/>
      <w:r>
        <w:rPr>
          <w:lang w:val="pt_PT" w:bidi="pt_PT"/>
        </w:rPr>
      </w:r>
      <w:r>
        <w:rPr>
          <w:lang w:val="pt_PT" w:bidi="pt_PT"/>
        </w:rPr>
        <w:t xml:space="preserve">Parem aqui e observem uma imagem de </w:t>
      </w:r>
      <w:r>
        <w:rPr>
          <w:lang w:val="pt_PT" w:bidi="pt_PT"/>
        </w:rPr>
        <w:t>neve</w:t>
      </w:r>
      <w:r>
        <w:rPr>
          <w:lang w:val="pt_PT" w:bidi="pt_PT"/>
        </w:rPr>
        <w:t>. Discutam em grupo: em seu idioma, quando vocês querem descrever algo que é muito branco e vocês querem enfatizar o quão branco é, quais palavras vocês usam? Que tipo de comparações vocês podem fazer? Pause o áudio aqui.</w:t>
      </w:r>
    </w:p>
    <w:p>
      <w:pPr/>
      <w:r>
        <w:rPr>
          <w:lang w:val="pt_PT" w:bidi="pt_PT"/>
        </w:rPr>
      </w:r>
      <w:r>
        <w:rPr>
          <w:lang w:val="pt_PT" w:bidi="pt_PT"/>
        </w:rPr>
        <w:t>Arão se volta para Miriã e vê a doença terrível na pele de sua irmã. Arão então se volta para Moisés e chama Moisés respeitosamente de “meu mestre”. Arão implora a Moisés que não puna Arão e Miriã pela tolice e pecado deles. Arão suplica a Moisés para não deixar a carne de Miriã apodrecer como a de uma criança que nasce morta.</w:t>
      </w:r>
    </w:p>
    <w:p>
      <w:pPr/>
      <w:r>
        <w:rPr>
          <w:lang w:val="pt_PT" w:bidi="pt_PT"/>
        </w:rPr>
      </w:r>
      <w:r>
        <w:rPr>
          <w:lang w:val="pt_PT" w:bidi="pt_PT"/>
        </w:rPr>
        <w:t>Na cena três, ouvimos Moisés falar pela primeira vez nessa passagem. Moisés suplica a Yahweh: “Por favor, cure-a, Deus, eu imploro a você!” Moisés se dirige a Yahweh pela palavra geral para Deus aqui, não seu nome pessoal, “Yahweh”. Yahweh então responde a Moisés: “Se o pai dela tivesse cuspido no rosto dela, ela não teria ficado envergonhada por sete dias?” Novamente, Yahweh não está esperando uma resposta. Yahweh quer que Moisés entenda que o que Miriã fez é muito sério. Yahweh diz a Moisés que Miriã deve ser isolada fora do acampamento por sete dias, e depois disso eles podem trazê-la para dentro novamente. Miriã então é isolada fora do acampamento por sete dias.</w:t>
      </w:r>
    </w:p>
    <w:p>
      <w:pPr/>
      <w:r>
        <w:rPr>
          <w:lang w:val="pt_PT" w:bidi="pt_PT"/>
        </w:rPr>
      </w:r>
      <w:r>
        <w:rPr>
          <w:lang w:val="pt_PT" w:bidi="pt_PT"/>
        </w:rPr>
        <w:t>A cena quatro acontece sete dias depois. O povo traz Miriã de volta para o acampamento, e os israelitas então arrumam os pertences deles e partem de Hazerote a caminho do deserto de Parã.</w:t>
      </w:r>
    </w:p>
    <w:p>
      <w:pPr/>
      <w:r>
        <w:rPr>
          <w:lang w:val="pt_PT" w:bidi="pt_PT"/>
        </w:rPr>
      </w:r>
      <w:r>
        <w:rPr>
          <w:lang w:val="pt_PT" w:bidi="pt_PT"/>
        </w:rPr>
        <w:t xml:space="preserve">Pause o áudio e mostre o mapa da </w:t>
      </w:r>
      <w:r>
        <w:rPr>
          <w:b/>
          <w:lang w:val="pt_PT" w:bidi="pt_PT"/>
        </w:rPr>
        <w:t>Península do Sinai, com Hazerote e o deserto de Parã marcados</w:t>
      </w:r>
      <w:r>
        <w:rPr>
          <w:lang w:val="pt_PT" w:bidi="pt_PT"/>
        </w:rPr>
        <w:t>.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12.1–16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Miriã</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 esposa cusita de Moisés.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Dentro do acampamento israelita em Hazerote, Miriã e Arão estão falando contra seu irmão Moisés, dizendo que Moisés se casou com uma estrangeira — uma mulher cusita. Miriã e Arão perguntam: “Será que Yahweh falou apenas por meio de Moisés? Ele não tem falado também por meio de nós?”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Miriã: “O que você está pensando ou sentindo? A pessoa pode responder coisas como: “Estou com ciúmes porque as pessoas respeitam e honram Moisés mais do que a mim. Ele é meu irmão mais novo!”, ou: “Moisés afirma ter um relacionamento especial com Yahweh, mas Yahweh também falou por meio de mim e de nosso irmão Arão. Acho que Moisés está se tornando orgulhoso demais de sua autoridade”.</w:t>
      </w:r>
    </w:p>
    <w:p>
      <w:pPr>
        <w:pStyle w:val="ListBullet"/>
        <w:spacing w:line="240" w:lineRule="auto"/>
        <w:ind w:left="720"/>
      </w:pPr>
      <w:r>
        <w:rPr>
          <w:lang w:val="pt_PT" w:bidi="pt_PT"/>
        </w:rPr>
      </w:r>
      <w:r>
        <w:rPr>
          <w:lang w:val="pt_PT" w:bidi="pt_PT"/>
        </w:rPr>
        <w:t>Continue a encenação.</w:t>
      </w:r>
    </w:p>
    <w:p>
      <w:pPr>
        <w:pStyle w:val="ListBullet"/>
        <w:spacing w:line="240" w:lineRule="auto"/>
        <w:ind w:left="720"/>
      </w:pPr>
      <w:r>
        <w:rPr>
          <w:lang w:val="pt_PT" w:bidi="pt_PT"/>
        </w:rPr>
      </w:r>
      <w:r>
        <w:rPr>
          <w:lang w:val="pt_PT" w:bidi="pt_PT"/>
        </w:rPr>
        <w:t>Pergunte também à pessoa que interpreta Moisés: “O que você está sentindo ou pensando?” A pessoa pode responder algo como: “É muito perturbador e doloroso que meu próprio irmão e irmã falem contra mim. A comunidade dos israelitas já está reclamando contra mim, se rebelando contra a autoridade que Yahweh me deu. Agora, é minha própria família. Isso me deixa muito triste. É demais!”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chama os três para o tabernáculo. Quando eles chegam lá, Yahweh desce em uma coluna de nuvem e fica na entrada do tabernáculo. Yahweh chama Arão e Miriã, e eles dão um passo à frente. Yahweh diz a eles: “Agora ouçam o que digo: se houver profetas entre vocês, eu, Yahweh, me mostrarei em visões. Falo com eles em sonhos. Mas não com meu servo Moisés. De toda a minha casa, ele é aquele em quem confio. Falo com ele pessoalmente, claramente, e não em enigmas! Ele vê a forma de Yahweh. Então, por que vocês não tiveram medo de criticar meu servo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furioso por Miriã e Arão estarem duvidando da minha escolha de líder”, ou: “Miriã é aquela que começou essa rebelião contra meu líder escolhido, Moisés. Ela deve ser punida por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deixa a cena, a nuvem desaparece e Miriã está ali com uma doença de pele terrível que tornou sua pele branca como a neve. Arão olha para ela e fica horrorizado. Arão clama a Moisés, implorando-lhe: “Oh, meu mestre, não nos puna porque fomos insensatos e pecamos”.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"Estou chocado por ver minha querida irmã atingida por essa doença terrível. Temo que a pele dela apodreça e ela possa morrer”, ou: “Eu também estava falando contra Moisés. Yahweh também me punirá dessa maneira? Estou com medo por mim mesmo”, ou: “Vejo que Miriã e eu estávamos errados e pecamos. Yahweh escolheu Moisés como nosso líder, não Miriã ou a mim. Moisés tem um relacionamento mais próximo com Yahweh do que nós, e nós nunca deveríamos ter duvidado disso ou tentado nos rebelar contra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responde a Moisés: “Se o pai dela tivesse cuspido no rosto dela, ela não teria ficado envergonhada por sete dias? Então mantenham-na fora do acampamento por sete dias, e depois disso ela pode voltar”. As pessoas da comunidade levam Miriã para fora do acampamento, e Miriã deve permanecer lá por sete dias. Sete dias se passam, e então Miriã tem permissão para voltar ao acampamento. Finalmente, as pessoas reúnem seus pertences e deixam o acampamento, partindo novamente em sua jornada.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Miriã: “O que você está pensando ou sentindo?” A pessoa pode responder coisas como: “Estou me sentindo aliviada por minha pele estar curada”, ou: “Sou muito grata por não ter mais essa doença de pele terrível. Percebo que pequei e duvidei da autoridade que Yahweh deu a Moisés, e do relacionamento especial de Moisés com Yahweh. Aprendi minha lição".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12.1–16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Miriã e Arão perguntam a Moisés: “Será que </w:t>
      </w:r>
      <w:r>
        <w:rPr>
          <w:b/>
          <w:lang w:val="pt_PT" w:bidi="pt_PT"/>
        </w:rPr>
        <w:t>Yahweh</w:t>
      </w:r>
      <w:r>
        <w:rPr>
          <w:lang w:val="pt_PT" w:bidi="pt_PT"/>
        </w:rPr>
        <w:t xml:space="preserve"> de fato falou apenas por meio de Moisés?” Yahweh é o nome pessoal para Deus. Usem o mesmo nome que vocês usaram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chama Miriã e Arão para a </w:t>
      </w:r>
      <w:r>
        <w:rPr>
          <w:b/>
          <w:lang w:val="pt_PT" w:bidi="pt_PT"/>
        </w:rPr>
        <w:t>tenda do encontro</w:t>
      </w:r>
      <w:r>
        <w:rPr>
          <w:lang w:val="pt_PT" w:bidi="pt_PT"/>
        </w:rPr>
        <w:t xml:space="preserve">. Tenda do encontro é o mesmo que </w:t>
      </w:r>
      <w:r>
        <w:rPr>
          <w:b/>
          <w:lang w:val="pt_PT" w:bidi="pt_PT"/>
        </w:rPr>
        <w:t>tabernáculo</w:t>
      </w:r>
      <w:r>
        <w:rPr>
          <w:lang w:val="pt_PT" w:bidi="pt_PT"/>
        </w:rPr>
        <w:t xml:space="preserve">. Usem o mesmo termo para “tenda do encontro” ou “tabernáculo” que vocês usaram em passagens anteriores. Consultem o Glossário Mestre para mais informações sobre o </w:t>
      </w:r>
      <w:r>
        <w:rPr>
          <w:lang w:val="pt_PT" w:bidi="pt_PT"/>
        </w:rPr>
        <w:t>tabernáculo</w:t>
      </w:r>
      <w:r>
        <w:rPr>
          <w:lang w:val="pt_PT" w:bidi="pt_PT"/>
        </w:rPr>
        <w:t>.</w:t>
      </w:r>
    </w:p>
    <w:p>
      <w:pPr/>
      <w:r>
        <w:rPr>
          <w:lang w:val="pt_PT" w:bidi="pt_PT"/>
        </w:rPr>
      </w:r>
      <w:r>
        <w:rPr>
          <w:lang w:val="pt_PT" w:bidi="pt_PT"/>
        </w:rPr>
        <w:t xml:space="preserve">Yahweh aparece na </w:t>
      </w:r>
      <w:r>
        <w:rPr>
          <w:b/>
          <w:lang w:val="pt_PT" w:bidi="pt_PT"/>
        </w:rPr>
        <w:t>coluna de nuvem</w:t>
      </w:r>
      <w:r>
        <w:rPr>
          <w:lang w:val="pt_PT" w:bidi="pt_PT"/>
        </w:rPr>
        <w:t xml:space="preserve"> e fala com Arão e Miriã. A coluna de nuvem era provavelmente uma nuvem no formato de uma coluna alta ou pilar. A nuvem representa a presença de Yahweh. Yahweh falou com Arão, Miriã e Moisés a partir da coluna de nuvem.</w:t>
      </w:r>
    </w:p>
    <w:p>
      <w:pPr/>
      <w:r>
        <w:rPr>
          <w:lang w:val="pt_PT" w:bidi="pt_PT"/>
        </w:rPr>
      </w:r>
      <w:r>
        <w:rPr>
          <w:lang w:val="pt_PT" w:bidi="pt_PT"/>
        </w:rPr>
        <w:t xml:space="preserve">Parem aqui e discutam como vocês descreverão a </w:t>
      </w:r>
      <w:r>
        <w:rPr>
          <w:b/>
          <w:lang w:val="pt_PT" w:bidi="pt_PT"/>
        </w:rPr>
        <w:t>coluna de nuvem</w:t>
      </w:r>
      <w:r>
        <w:rPr>
          <w:lang w:val="pt_PT" w:bidi="pt_PT"/>
        </w:rPr>
        <w:t xml:space="preserve"> nesta passagem. Vocês já falaram sobre a nuvem de Yahweh em passagens anteriores. Aqui, ela tem a forma de uma coluna alta. Traduzam “coluna de nuvem” da mesma forma que traduziram no livro do Êxodo, quando Yahweh conduz seu povo com uma coluna de nuvem. Pause este áudio aqui.</w:t>
      </w:r>
    </w:p>
    <w:p>
      <w:pPr/>
      <w:r>
        <w:rPr>
          <w:lang w:val="pt_PT" w:bidi="pt_PT"/>
        </w:rPr>
      </w:r>
      <w:r>
        <w:rPr>
          <w:lang w:val="pt_PT" w:bidi="pt_PT"/>
        </w:rPr>
        <w:t xml:space="preserve">Yahweh diz que fala com </w:t>
      </w:r>
      <w:r>
        <w:rPr>
          <w:b/>
          <w:lang w:val="pt_PT" w:bidi="pt_PT"/>
        </w:rPr>
        <w:t>profetas</w:t>
      </w:r>
      <w:r>
        <w:rPr>
          <w:lang w:val="pt_PT" w:bidi="pt_PT"/>
        </w:rPr>
        <w:t xml:space="preserve"> comuns em sonhos ou em visões. Moisés não é como esses profetas comuns — ele é especial. Um profeta é uma pessoa que transmite mensagens de Deus às pessoas. Essa mensagem pode ser uma instrução de Deus sobre algo que precisa ser feito, ou pode ser uma mensagem que fala sobre algo que vai acontecer no futuro. Usem o mesmo termo para “profeta” que vocês usaram em passagens anteriores. Para mais informações sobre a palavra </w:t>
      </w:r>
      <w:r>
        <w:rPr>
          <w:lang w:val="pt_PT" w:bidi="pt_PT"/>
        </w:rPr>
        <w:t>profeta</w:t>
      </w:r>
      <w:r>
        <w:rPr>
          <w:lang w:val="pt_PT" w:bidi="pt_PT"/>
        </w:rPr>
        <w:t>, consultem o Glossário Mestre.</w:t>
      </w:r>
    </w:p>
    <w:p>
      <w:pPr/>
      <w:r>
        <w:rPr>
          <w:lang w:val="pt_PT" w:bidi="pt_PT"/>
        </w:rPr>
      </w:r>
      <w:r>
        <w:rPr>
          <w:lang w:val="pt_PT" w:bidi="pt_PT"/>
        </w:rPr>
        <w:t xml:space="preserve">Yahweh diz que se revela aos profetas em </w:t>
      </w:r>
      <w:r>
        <w:rPr>
          <w:b/>
          <w:lang w:val="pt_PT" w:bidi="pt_PT"/>
        </w:rPr>
        <w:t>visões</w:t>
      </w:r>
      <w:r>
        <w:rPr>
          <w:lang w:val="pt_PT" w:bidi="pt_PT"/>
        </w:rPr>
        <w:t xml:space="preserve"> e fala com eles em </w:t>
      </w:r>
      <w:r>
        <w:rPr>
          <w:b/>
          <w:lang w:val="pt_PT" w:bidi="pt_PT"/>
        </w:rPr>
        <w:t>sonhos</w:t>
      </w:r>
      <w:r>
        <w:rPr>
          <w:lang w:val="pt_PT" w:bidi="pt_PT"/>
        </w:rPr>
        <w:t xml:space="preserve">. Uma visão é uma experiência sobrenatural na qual Yahweh se comunica com uma pessoa enquanto ela está acordada. Para descrições mais detalhadas sobre </w:t>
      </w:r>
      <w:r>
        <w:rPr>
          <w:lang w:val="pt_PT" w:bidi="pt_PT"/>
        </w:rPr>
        <w:t>sonhos</w:t>
      </w:r>
      <w:r>
        <w:rPr>
          <w:lang w:val="pt_PT" w:bidi="pt_PT"/>
        </w:rPr>
        <w:t xml:space="preserve"> e </w:t>
      </w:r>
      <w:r>
        <w:rPr>
          <w:lang w:val="pt_PT" w:bidi="pt_PT"/>
        </w:rPr>
        <w:t>visões</w:t>
      </w:r>
      <w:r>
        <w:rPr>
          <w:lang w:val="pt_PT" w:bidi="pt_PT"/>
        </w:rPr>
        <w:t>, consultem o Glossário Mestre.</w:t>
      </w:r>
    </w:p>
    <w:p>
      <w:pPr/>
      <w:r>
        <w:rPr>
          <w:lang w:val="pt_PT" w:bidi="pt_PT"/>
        </w:rPr>
      </w:r>
      <w:r>
        <w:rPr>
          <w:lang w:val="pt_PT" w:bidi="pt_PT"/>
        </w:rPr>
        <w:t xml:space="preserve">Parem aqui e discutam em grupo como vocês falarão sobre </w:t>
      </w:r>
      <w:r>
        <w:rPr>
          <w:b/>
          <w:lang w:val="pt_PT" w:bidi="pt_PT"/>
        </w:rPr>
        <w:t>sonhos</w:t>
      </w:r>
      <w:r>
        <w:rPr>
          <w:lang w:val="pt_PT" w:bidi="pt_PT"/>
        </w:rPr>
        <w:t xml:space="preserve"> e </w:t>
      </w:r>
      <w:r>
        <w:rPr>
          <w:b/>
          <w:lang w:val="pt_PT" w:bidi="pt_PT"/>
        </w:rPr>
        <w:t>visões</w:t>
      </w:r>
      <w:r>
        <w:rPr>
          <w:lang w:val="pt_PT" w:bidi="pt_PT"/>
        </w:rPr>
        <w:t>. Traduzam sonhos e visões da mesma forma que vocês traduziram nos livros anteriores da Bíblia. Pause este áudio aqui.</w:t>
      </w:r>
    </w:p>
    <w:p>
      <w:pPr/>
      <w:r>
        <w:rPr>
          <w:lang w:val="pt_PT" w:bidi="pt_PT"/>
        </w:rPr>
      </w:r>
      <w:r>
        <w:rPr>
          <w:lang w:val="pt_PT" w:bidi="pt_PT"/>
        </w:rPr>
        <w:t xml:space="preserve">Yahweh diz que não fala com Moisés em </w:t>
      </w:r>
      <w:r>
        <w:rPr>
          <w:b/>
          <w:lang w:val="pt_PT" w:bidi="pt_PT"/>
        </w:rPr>
        <w:t>enigmas</w:t>
      </w:r>
      <w:r>
        <w:rPr>
          <w:lang w:val="pt_PT" w:bidi="pt_PT"/>
        </w:rPr>
        <w:t>, como faz com os profetas comuns. Um enigma é uma pergunta ou afirmação cujo significado é deliberadamente obscuro. Nesta passagem, o significado de enigmas é qualquer discurso que não seja fácil de entender.</w:t>
      </w:r>
    </w:p>
    <w:p>
      <w:pPr/>
      <w:r>
        <w:rPr>
          <w:lang w:val="pt_PT" w:bidi="pt_PT"/>
        </w:rPr>
      </w:r>
      <w:r>
        <w:rPr>
          <w:lang w:val="pt_PT" w:bidi="pt_PT"/>
        </w:rPr>
        <w:t xml:space="preserve">Parem aqui e discutam em grupo como irão traduzir a palavra </w:t>
      </w:r>
      <w:r>
        <w:rPr>
          <w:b/>
          <w:lang w:val="pt_PT" w:bidi="pt_PT"/>
        </w:rPr>
        <w:t>enigmas</w:t>
      </w:r>
      <w:r>
        <w:rPr>
          <w:lang w:val="pt_PT" w:bidi="pt_PT"/>
        </w:rPr>
        <w:t>. Traduzam esse termo da mesma forma como o traduziram nos livros anteriores da Bíblia. Pause este áudio aqui.</w:t>
      </w:r>
    </w:p>
    <w:p>
      <w:pPr/>
      <w:r>
        <w:rPr>
          <w:lang w:val="pt_PT" w:bidi="pt_PT"/>
        </w:rPr>
      </w:r>
      <w:r>
        <w:rPr>
          <w:lang w:val="pt_PT" w:bidi="pt_PT"/>
        </w:rPr>
        <w:t xml:space="preserve">Yahweh chama Moisés de seu </w:t>
      </w:r>
      <w:r>
        <w:rPr>
          <w:b/>
          <w:lang w:val="pt_PT" w:bidi="pt_PT"/>
        </w:rPr>
        <w:t>servo</w:t>
      </w:r>
      <w:r>
        <w:rPr>
          <w:lang w:val="pt_PT" w:bidi="pt_PT"/>
        </w:rPr>
        <w:t xml:space="preserve">. Servo é um homem ou mulher que trabalha para outra pessoa em sua casa. Yahweh diz que seu servo Moisés é encarregado de toda a casa de Yahweh, o que significa que Moisés tem o papel honroso de ser o servo mais importante de Yahweh. Usem a mesma palavra ou frase para “servo” que vocês usaram em passagens anteriores. Para uma descrição mais detalhada da palavra </w:t>
      </w:r>
      <w:r>
        <w:rPr>
          <w:lang w:val="pt_PT" w:bidi="pt_PT"/>
        </w:rPr>
        <w:t>servo</w:t>
      </w:r>
      <w:r>
        <w:rPr>
          <w:lang w:val="pt_PT" w:bidi="pt_PT"/>
        </w:rPr>
        <w:t xml:space="preserve">, consultem o Glossário Mestre. </w:t>
      </w:r>
    </w:p>
    <w:p>
      <w:pPr/>
      <w:r>
        <w:rPr>
          <w:lang w:val="pt_PT" w:bidi="pt_PT"/>
        </w:rPr>
      </w:r>
      <w:r>
        <w:rPr>
          <w:lang w:val="pt_PT" w:bidi="pt_PT"/>
        </w:rPr>
        <w:t xml:space="preserve">Yahweh diz que Moisés pode ver a </w:t>
      </w:r>
      <w:r>
        <w:rPr>
          <w:b/>
          <w:lang w:val="pt_PT" w:bidi="pt_PT"/>
        </w:rPr>
        <w:t>forma de Yahweh</w:t>
      </w:r>
      <w:r>
        <w:rPr>
          <w:lang w:val="pt_PT" w:bidi="pt_PT"/>
        </w:rPr>
        <w:t xml:space="preserve">, ao contrário de outras pessoas. Isso significa que Moisés pode ver a semelhança de Yahweh, não que Moisés possa ver Yahweh diretamente. </w:t>
      </w:r>
    </w:p>
    <w:p>
      <w:pPr/>
      <w:r>
        <w:rPr>
          <w:lang w:val="pt_PT" w:bidi="pt_PT"/>
        </w:rPr>
      </w:r>
      <w:r>
        <w:rPr>
          <w:lang w:val="pt_PT" w:bidi="pt_PT"/>
        </w:rPr>
        <w:t xml:space="preserve">Depois que Yahweh fala com Miriã e Arão e os repreende por sua rebeldia, a pele de Miriã se torna </w:t>
      </w:r>
      <w:r>
        <w:rPr>
          <w:b/>
          <w:lang w:val="pt_PT" w:bidi="pt_PT"/>
        </w:rPr>
        <w:t>leprosa</w:t>
      </w:r>
      <w:r>
        <w:rPr>
          <w:lang w:val="pt_PT" w:bidi="pt_PT"/>
        </w:rPr>
        <w:t>. Leprosa ou lepra referem-se a uma certa doença infecciosa da pele na qual as pessoas desenvolvem feridas que ficam infeccionadas. Contudo, quando esses termos são usados na Bíblia, podem se referir a doenças de pele graves em geral e podem não significar a condição hoje chamada de lepra. Seja qual for essa doença de pele, era algo muito grave, porque uma pessoa com essa doença era considerada “impura”. Isso significa que essa pessoa não estava apta a adorar a Deus nem a participar das atividades da comunidade. Eles tinham que viver fora da comunidade, longe de outras pessoas.</w:t>
      </w:r>
    </w:p>
    <w:p>
      <w:pPr/>
      <w:r>
        <w:rPr>
          <w:lang w:val="pt_PT" w:bidi="pt_PT"/>
        </w:rPr>
      </w:r>
      <w:r>
        <w:rPr>
          <w:lang w:val="pt_PT" w:bidi="pt_PT"/>
        </w:rPr>
        <w:t xml:space="preserve">Parem aqui e discutam em grupo qual palavra ou expressão usarão para </w:t>
      </w:r>
      <w:r>
        <w:rPr>
          <w:b/>
          <w:lang w:val="pt_PT" w:bidi="pt_PT"/>
        </w:rPr>
        <w:t>leproso</w:t>
      </w:r>
      <w:r>
        <w:rPr>
          <w:lang w:val="pt_PT" w:bidi="pt_PT"/>
        </w:rPr>
        <w:t xml:space="preserve"> ou </w:t>
      </w:r>
      <w:r>
        <w:rPr>
          <w:b/>
          <w:lang w:val="pt_PT" w:bidi="pt_PT"/>
        </w:rPr>
        <w:t>lepra</w:t>
      </w:r>
      <w:r>
        <w:rPr>
          <w:lang w:val="pt_PT" w:bidi="pt_PT"/>
        </w:rPr>
        <w:t xml:space="preserve">. Consultem o termo </w:t>
      </w:r>
      <w:r>
        <w:rPr>
          <w:lang w:val="pt_PT" w:bidi="pt_PT"/>
        </w:rPr>
        <w:t>lepra</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Arão suplica a Yahweh que não puna Arão e Miriã pelo </w:t>
      </w:r>
      <w:r>
        <w:rPr>
          <w:b/>
          <w:lang w:val="pt_PT" w:bidi="pt_PT"/>
        </w:rPr>
        <w:t>pecado</w:t>
      </w:r>
      <w:r>
        <w:rPr>
          <w:lang w:val="pt_PT" w:bidi="pt_PT"/>
        </w:rPr>
        <w:t xml:space="preserve"> que cometeram de forma insensata. Pecado significa qualquer tipo de rebelião contra Yahweh. Miriã e Arão se opuseram à autoridade de Yahweh e tentaram colocar-se na posição especial que Yahweh concedeu apenas a Moisés. Portanto, eles pecaram.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Arão usa a palavra </w:t>
      </w:r>
      <w:r>
        <w:rPr>
          <w:b/>
          <w:lang w:val="pt_PT" w:bidi="pt_PT"/>
        </w:rPr>
        <w:t>mestre</w:t>
      </w:r>
      <w:r>
        <w:rPr>
          <w:lang w:val="pt_PT" w:bidi="pt_PT"/>
        </w:rPr>
        <w:t xml:space="preserve"> ou </w:t>
      </w:r>
      <w:r>
        <w:rPr>
          <w:b/>
          <w:lang w:val="pt_PT" w:bidi="pt_PT"/>
        </w:rPr>
        <w:t>senhor</w:t>
      </w:r>
      <w:r>
        <w:rPr>
          <w:lang w:val="pt_PT" w:bidi="pt_PT"/>
        </w:rPr>
        <w:t xml:space="preserve"> quando suplica a Moisés que não puna a ele e a Miriã e Arão. “Senhor” é um termo usado para dirigir-se respeitosamente a alguém em posição ou status superior. Para uma descrição mais detalhada sobre o termo </w:t>
      </w:r>
      <w:r>
        <w:rPr>
          <w:lang w:val="pt_PT" w:bidi="pt_PT"/>
        </w:rPr>
        <w:t>senhor</w:t>
      </w:r>
      <w:r>
        <w:rPr>
          <w:lang w:val="pt_PT" w:bidi="pt_PT"/>
        </w:rPr>
        <w:t xml:space="preserve">, consultem o Glossário Mestre. </w:t>
      </w:r>
    </w:p>
    <w:p>
      <w:pPr/>
      <w:r>
        <w:rPr>
          <w:lang w:val="pt_PT" w:bidi="pt_PT"/>
        </w:rPr>
      </w:r>
      <w:r>
        <w:rPr>
          <w:lang w:val="pt_PT" w:bidi="pt_PT"/>
        </w:rPr>
        <w:t xml:space="preserve">Moisés suplica a </w:t>
      </w:r>
      <w:r>
        <w:rPr>
          <w:b/>
          <w:lang w:val="pt_PT" w:bidi="pt_PT"/>
        </w:rPr>
        <w:t>Deus</w:t>
      </w:r>
      <w:r>
        <w:rPr>
          <w:lang w:val="pt_PT" w:bidi="pt_PT"/>
        </w:rPr>
        <w:t xml:space="preserve"> que cure Miriã. Quando Moisés clama a Deus, ele usa o nome geral para Deus. Usem o mesmo termo geral para Deus que usaram em passagens anteriores e consultem o Glossário Mestre para mais informações sobre esse título geral para </w:t>
      </w:r>
      <w:r>
        <w:rPr>
          <w:lang w:val="pt_PT" w:bidi="pt_PT"/>
        </w:rPr>
        <w:t>Deus</w:t>
      </w:r>
      <w:r>
        <w:rPr>
          <w:lang w:val="pt_PT" w:bidi="pt_PT"/>
        </w:rPr>
        <w:t xml:space="preserve">. </w:t>
      </w:r>
    </w:p>
    <w:p>
      <w:pPr/>
      <w:r>
        <w:rPr>
          <w:lang w:val="pt_PT" w:bidi="pt_PT"/>
        </w:rPr>
      </w:r>
      <w:r>
        <w:rPr>
          <w:lang w:val="pt_PT" w:bidi="pt_PT"/>
        </w:rPr>
        <w:t xml:space="preserve">No final da passagem, os israelitas continuam sua jornada rumo ao Deserto de Parã. O </w:t>
      </w:r>
      <w:r>
        <w:rPr>
          <w:b/>
          <w:lang w:val="pt_PT" w:bidi="pt_PT"/>
        </w:rPr>
        <w:t>deserto</w:t>
      </w:r>
      <w:r>
        <w:rPr>
          <w:lang w:val="pt_PT" w:bidi="pt_PT"/>
        </w:rPr>
        <w:t xml:space="preserve"> é uma área de terra onde ninguém vive, mas onde pastores geralmente podem levar suas ovelhas. Usem a mesma palavra para deserto que vocês usaram em passagens anteriores. Para mais informações sobre </w:t>
      </w:r>
      <w:r>
        <w:rPr>
          <w:lang w:val="pt_PT" w:bidi="pt_PT"/>
        </w:rPr>
        <w:t>deserto</w:t>
      </w:r>
      <w:r>
        <w:rPr>
          <w:lang w:val="pt_PT" w:bidi="pt_PT"/>
        </w:rPr>
        <w:t xml:space="preserve">, consultem 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13:1–16</w:t>
      </w:r>
      <w:r>
        <w:rPr>
          <w:lang w:val="pt_PT" w:bidi="pt_PT"/>
        </w:rPr>
      </w:r>
    </w:p>
    <w:p>
      <w:pPr>
        <w:pStyle w:val="Heading3"/>
      </w:pPr>
      <w:r>
        <w:rPr>
          <w:lang w:val="pt_PT" w:bidi="pt_PT"/>
        </w:rPr>
        <w:t>Ouvir e Sentir</w:t>
      </w:r>
    </w:p>
    <w:p>
      <w:pPr/>
      <w:r>
        <w:rPr>
          <w:lang w:val="pt_PT" w:bidi="pt_PT"/>
        </w:rPr>
      </w:r>
      <w:r>
        <w:rPr>
          <w:lang w:val="pt_PT" w:bidi="pt_PT"/>
        </w:rPr>
        <w:t>Nesta etapa, ouçam Números 13.1–16 e guardem em seus corações.</w:t>
      </w:r>
    </w:p>
    <w:p>
      <w:pPr/>
      <w:r>
        <w:rPr>
          <w:lang w:val="pt_PT" w:bidi="pt_PT"/>
        </w:rPr>
      </w:r>
      <w:r>
        <w:rPr>
          <w:lang w:val="pt_PT" w:bidi="pt_PT"/>
        </w:rPr>
        <w:t>Ouçam uma versão em áudio de Números 13.1–16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13.1–16 na tradução mais fácil de entender.</w:t>
      </w:r>
    </w:p>
    <w:p>
      <w:pPr/>
      <w:r>
        <w:rPr>
          <w:lang w:val="pt_PT" w:bidi="pt_PT"/>
        </w:rPr>
      </w:r>
      <w:r>
        <w:rPr>
          <w:lang w:val="pt_PT" w:bidi="pt_PT"/>
        </w:rPr>
        <w:t>Essa passagem conta a preparação dos israelitas antes de conquistarem a terra de Canaã. Os israelitas viajaram para Cades-Barneia, no deserto de Parã, a nordeste da Península do Sinai. Nesse momento, Israel está pronto para conquistar a terra prometida. Os israelitas fizeram os preparativos necessários. Os israelitas já contaram os homens de combate e montaram seu acampamento perto de Canaã. Mas antes de os israelitas conquistarem e reivindicarem a terra prometida, eles precisam fazer mais uma coisa. Os israelitas precisam explorar a terra. Essa preparação final determinará o sucesso de Israel em conquistar a terra.</w:t>
      </w:r>
    </w:p>
    <w:p>
      <w:pPr/>
      <w:r>
        <w:rPr>
          <w:lang w:val="pt_PT" w:bidi="pt_PT"/>
        </w:rPr>
      </w:r>
      <w:r>
        <w:rPr>
          <w:lang w:val="pt_PT" w:bidi="pt_PT"/>
        </w:rPr>
        <w:t xml:space="preserve">Parem aqui e olhem um mapa da </w:t>
      </w:r>
      <w:r>
        <w:rPr>
          <w:b/>
          <w:lang w:val="pt_PT" w:bidi="pt_PT"/>
        </w:rPr>
        <w:t>Península do Sinai</w:t>
      </w:r>
      <w:r>
        <w:rPr>
          <w:lang w:val="pt_PT" w:bidi="pt_PT"/>
        </w:rPr>
        <w:t>. Tracem a rota dos israelitas, começando do Egito, pelo deserto de Sin em direção ao deserto de Parã. Então, em grupo, localizem Cades-Barneia na região nordeste da Península do Sinai. Pause este áudio aqui.</w:t>
      </w:r>
    </w:p>
    <w:p>
      <w:pPr/>
      <w:r>
        <w:rPr>
          <w:lang w:val="pt_PT" w:bidi="pt_PT"/>
        </w:rPr>
      </w:r>
      <w:r>
        <w:rPr>
          <w:lang w:val="pt_PT" w:bidi="pt_PT"/>
        </w:rPr>
        <w:t>Yahweh ordena que Moisés envie homens para explorar a terra de Canaã. Canaã era uma terra fértil. A terra era um bom lugar para o cultivo de plantações e a criação de gado e ovelhas. Yahweh prometeu dar essa terra a Abraão e à família de Abraão há muito tempo. Agora, Yahweh está prestes a cumprir essa promessa. Mas vários grupos de pessoas já vivem nessa terra de Canaã. Esses grupos de pessoas são famosos por adorar ídolos e pelo comportamento imoral. Esses grupos de pessoas construíram muros fortes para suas cidades e formaram guerreiros poderosos. Essas coisas dificultarão a conquista de Canaã por qualquer pessoa.</w:t>
      </w:r>
    </w:p>
    <w:p>
      <w:pPr/>
      <w:r>
        <w:rPr>
          <w:lang w:val="pt_PT" w:bidi="pt_PT"/>
        </w:rPr>
      </w:r>
      <w:r>
        <w:rPr>
          <w:lang w:val="pt_PT" w:bidi="pt_PT"/>
        </w:rPr>
        <w:t>Parem aqui e discutam: em sua cultura, o que seus líderes fazem primeiro quando vocês estão prestes a conquistar um território novo, mas difícil? Pause este áudio aqui.</w:t>
      </w:r>
    </w:p>
    <w:p>
      <w:pPr/>
      <w:r>
        <w:rPr>
          <w:lang w:val="pt_PT" w:bidi="pt_PT"/>
        </w:rPr>
      </w:r>
      <w:r>
        <w:rPr>
          <w:lang w:val="pt_PT" w:bidi="pt_PT"/>
        </w:rPr>
        <w:t>Yahweh dá a Moisés qualificações específicas para os homens que explorarão a terra de Canaã. No entanto, Yahweh quer que apenas os israelitas explorem a terra prometida. Lembrem-se de que, quando os israelitas deixaram o Egito, milhares de pessoas que não eram israelitas também se juntaram a eles. Yahweh pode ter incluído esse detalhe da “tribo do pai” em suas instruções porque esses homens que explorariam a terra de Canaã deveriam ser representantes diretos de todos os israelitas. Esses homens devem ser descendentes de Abraão, porque Yahweh prometeu a Abraão que Yahweh daria a terra de Canaã aos descendentes de Abraão.</w:t>
      </w:r>
    </w:p>
    <w:p>
      <w:pPr/>
      <w:r>
        <w:rPr>
          <w:lang w:val="pt_PT" w:bidi="pt_PT"/>
        </w:rPr>
      </w:r>
      <w:r>
        <w:rPr>
          <w:lang w:val="pt_PT" w:bidi="pt_PT"/>
        </w:rPr>
        <w:t>Parem aqui e discutam: em sua cultura, como vocês identificam a linhagem familiar de uma pessoa? Pause o áudio aqui.</w:t>
      </w:r>
    </w:p>
    <w:p>
      <w:pPr/>
      <w:r>
        <w:rPr>
          <w:lang w:val="pt_PT" w:bidi="pt_PT"/>
        </w:rPr>
      </w:r>
      <w:r>
        <w:rPr>
          <w:lang w:val="pt_PT" w:bidi="pt_PT"/>
        </w:rPr>
        <w:t>A segunda qualificação que Yahweh dá a Moisés é que esses homens devem ser líderes de suas respectivas tribos ancestrais. Yahweh instrui Moisés a enviar homens que tenham qualidades de liderança. Em cada tribo, provavelmente há vários homens que ajudam a liderar as tribos. Esses homens já são alguns desses líderes em suas tribos. A próxima cena apoia as qualificações deles como líderes.</w:t>
      </w:r>
    </w:p>
    <w:p>
      <w:pPr/>
      <w:r>
        <w:rPr>
          <w:lang w:val="pt_PT" w:bidi="pt_PT"/>
        </w:rPr>
      </w:r>
      <w:r>
        <w:rPr>
          <w:lang w:val="pt_PT" w:bidi="pt_PT"/>
        </w:rPr>
        <w:t>Parem aqui e discutam: em sua cultura, como vocês sabem se uma pessoa tem habilidades de liderança? O que eles fazem para demonstrar que podem ser líderes? Pause este áudio aqui.</w:t>
      </w:r>
    </w:p>
    <w:p>
      <w:pPr/>
      <w:r>
        <w:rPr>
          <w:lang w:val="pt_PT" w:bidi="pt_PT"/>
        </w:rPr>
      </w:r>
      <w:r>
        <w:rPr>
          <w:lang w:val="pt_PT" w:bidi="pt_PT"/>
        </w:rPr>
        <w:t>O narrador dá a lista dos nomes dos homens que explorarão a terra. Essa é a primeira vez que o narrador menciona esses nomes no livro de Números. A lista contém o nome de cada um dos líderes escolhidos, juntamente com o nome da tribo de cada homem e o nome do pai de cada homem.</w:t>
      </w:r>
    </w:p>
    <w:p>
      <w:pPr/>
      <w:r>
        <w:rPr>
          <w:lang w:val="pt_PT" w:bidi="pt_PT"/>
        </w:rPr>
      </w:r>
      <w:r>
        <w:rPr>
          <w:lang w:val="pt_PT" w:bidi="pt_PT"/>
        </w:rPr>
        <w:t>Assim como no primeiro censo dos israelitas, a tribo de Levi não está representada. O único trabalho dos levitas era cuidar do tabernáculo. Além disso, Efraim e Manassés se tornaram parte das tribos, mesmo sendo netos de Jacó. Jacó reconheceu Efraim e Manassés como filhos em honra do pai deles, José.</w:t>
      </w:r>
    </w:p>
    <w:p>
      <w:pPr/>
      <w:r>
        <w:rPr>
          <w:lang w:val="pt_PT" w:bidi="pt_PT"/>
        </w:rPr>
      </w:r>
      <w:r>
        <w:rPr>
          <w:lang w:val="pt_PT" w:bidi="pt_PT"/>
        </w:rPr>
        <w:t>Perto do fim dessa passagem, Moisés muda o nome de Oseias, filho de Num, para Josué, filho de Num. Anteriormente, Moisés atribuiu a Josué a tarefa de lutar contra os amalequitas. Além disso, Josué servia como assistente de Moisés.</w:t>
      </w:r>
    </w:p>
    <w:p>
      <w:pPr/>
      <w:r>
        <w:rPr>
          <w:lang w:val="pt_PT" w:bidi="pt_PT"/>
        </w:rPr>
      </w:r>
      <w:r>
        <w:rPr>
          <w:lang w:val="pt_PT" w:bidi="pt_PT"/>
        </w:rPr>
        <w:t>O nome Oseias significava “ele salva”, enquanto Josué queria dizer “Yahweh salva”. Talvez isso seja para destacar a promoção de Josué para liderar os homens que foram explorar a terra de Canaã. Também, isso pode lembrar aos homens que foi o próprio Yahweh que os salvou.</w:t>
      </w:r>
    </w:p>
    <w:p>
      <w:pPr/>
      <w:r>
        <w:rPr>
          <w:lang w:val="pt_PT" w:bidi="pt_PT"/>
        </w:rPr>
      </w:r>
      <w:r>
        <w:rPr>
          <w:lang w:val="pt_PT" w:bidi="pt_PT"/>
        </w:rPr>
        <w:t>Parem aqui e discutam essa questão em seu grupo: em sua cultura, quais são as razões pelas quais vocês podem mudar o nome de uma pessoa?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13.1–16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ordena que Moisés envie homens para espiar a terra de Canaã. Yahweh também dá a Moisés qualificações para os homens.</w:t>
      </w:r>
    </w:p>
    <w:p>
      <w:pPr/>
      <w:r>
        <w:rPr>
          <w:lang w:val="pt_PT" w:bidi="pt_PT"/>
        </w:rPr>
      </w:r>
      <w:r>
        <w:rPr>
          <w:b/>
          <w:lang w:val="pt_PT" w:bidi="pt_PT"/>
        </w:rPr>
        <w:t>Na segunda cena:</w:t>
      </w:r>
      <w:r>
        <w:rPr>
          <w:lang w:val="pt_PT" w:bidi="pt_PT"/>
        </w:rPr>
        <w:t xml:space="preserve"> Moisés nomeia os homens que serão enviados para explorar a terra prometida.</w:t>
      </w:r>
    </w:p>
    <w:p>
      <w:pPr/>
      <w:r>
        <w:rPr>
          <w:lang w:val="pt_PT" w:bidi="pt_PT"/>
        </w:rPr>
      </w:r>
      <w:r>
        <w:rPr>
          <w:b/>
          <w:lang w:val="pt_PT" w:bidi="pt_PT"/>
        </w:rPr>
        <w:t>Na terceira cena:</w:t>
      </w:r>
      <w:r>
        <w:rPr>
          <w:lang w:val="pt_PT" w:bidi="pt_PT"/>
        </w:rPr>
        <w:t xml:space="preserve"> Moisés muda o nome de Oseias, filho de Num, para Josué, filho de Num.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Samua, filho de Zacur</w:t>
      </w:r>
    </w:p>
    <w:p>
      <w:pPr>
        <w:pStyle w:val="ListBullet"/>
        <w:spacing w:line="240" w:lineRule="auto"/>
        <w:ind w:left="720"/>
      </w:pPr>
      <w:r>
        <w:rPr>
          <w:lang w:val="pt_PT" w:bidi="pt_PT"/>
        </w:rPr>
      </w:r>
      <w:r>
        <w:rPr>
          <w:lang w:val="pt_PT" w:bidi="pt_PT"/>
        </w:rPr>
        <w:t>Safate, filho de Hori</w:t>
      </w:r>
    </w:p>
    <w:p>
      <w:pPr>
        <w:pStyle w:val="ListBullet"/>
        <w:spacing w:line="240" w:lineRule="auto"/>
        <w:ind w:left="720"/>
      </w:pPr>
      <w:r>
        <w:rPr>
          <w:lang w:val="pt_PT" w:bidi="pt_PT"/>
        </w:rPr>
      </w:r>
      <w:r>
        <w:rPr>
          <w:lang w:val="pt_PT" w:bidi="pt_PT"/>
        </w:rPr>
        <w:t>Calebe, filho de Jefoné</w:t>
      </w:r>
    </w:p>
    <w:p>
      <w:pPr>
        <w:pStyle w:val="ListBullet"/>
        <w:spacing w:line="240" w:lineRule="auto"/>
        <w:ind w:left="720"/>
      </w:pPr>
      <w:r>
        <w:rPr>
          <w:lang w:val="pt_PT" w:bidi="pt_PT"/>
        </w:rPr>
      </w:r>
      <w:r>
        <w:rPr>
          <w:lang w:val="pt_PT" w:bidi="pt_PT"/>
        </w:rPr>
        <w:t>Igal, filho de José;</w:t>
      </w:r>
    </w:p>
    <w:p>
      <w:pPr>
        <w:pStyle w:val="ListBullet"/>
        <w:spacing w:line="240" w:lineRule="auto"/>
        <w:ind w:left="720"/>
      </w:pPr>
      <w:r>
        <w:rPr>
          <w:lang w:val="pt_PT" w:bidi="pt_PT"/>
        </w:rPr>
      </w:r>
      <w:r>
        <w:rPr>
          <w:lang w:val="pt_PT" w:bidi="pt_PT"/>
        </w:rPr>
        <w:t>Oseias, filho de Num</w:t>
      </w:r>
    </w:p>
    <w:p>
      <w:pPr>
        <w:pStyle w:val="ListBullet"/>
        <w:spacing w:line="240" w:lineRule="auto"/>
        <w:ind w:left="720"/>
      </w:pPr>
      <w:r>
        <w:rPr>
          <w:lang w:val="pt_PT" w:bidi="pt_PT"/>
        </w:rPr>
      </w:r>
      <w:r>
        <w:rPr>
          <w:lang w:val="pt_PT" w:bidi="pt_PT"/>
        </w:rPr>
        <w:t>Palti, filho de Rafu</w:t>
      </w:r>
    </w:p>
    <w:p>
      <w:pPr>
        <w:pStyle w:val="ListBullet"/>
        <w:spacing w:line="240" w:lineRule="auto"/>
        <w:ind w:left="720"/>
      </w:pPr>
      <w:r>
        <w:rPr>
          <w:lang w:val="pt_PT" w:bidi="pt_PT"/>
        </w:rPr>
      </w:r>
      <w:r>
        <w:rPr>
          <w:lang w:val="pt_PT" w:bidi="pt_PT"/>
        </w:rPr>
        <w:t>Gadiel, filho de Sodi</w:t>
      </w:r>
    </w:p>
    <w:p>
      <w:pPr>
        <w:pStyle w:val="ListBullet"/>
        <w:spacing w:line="240" w:lineRule="auto"/>
        <w:ind w:left="720"/>
      </w:pPr>
      <w:r>
        <w:rPr>
          <w:lang w:val="pt_PT" w:bidi="pt_PT"/>
        </w:rPr>
      </w:r>
      <w:r>
        <w:rPr>
          <w:lang w:val="pt_PT" w:bidi="pt_PT"/>
        </w:rPr>
        <w:t>Gadi, filho de Susi</w:t>
      </w:r>
    </w:p>
    <w:p>
      <w:pPr>
        <w:pStyle w:val="ListBullet"/>
        <w:spacing w:line="240" w:lineRule="auto"/>
        <w:ind w:left="720"/>
      </w:pPr>
      <w:r>
        <w:rPr>
          <w:lang w:val="pt_PT" w:bidi="pt_PT"/>
        </w:rPr>
      </w:r>
      <w:r>
        <w:rPr>
          <w:lang w:val="pt_PT" w:bidi="pt_PT"/>
        </w:rPr>
        <w:t>Amiel, filho de Gemali</w:t>
      </w:r>
    </w:p>
    <w:p>
      <w:pPr>
        <w:pStyle w:val="ListBullet"/>
        <w:spacing w:line="240" w:lineRule="auto"/>
        <w:ind w:left="720"/>
      </w:pPr>
      <w:r>
        <w:rPr>
          <w:lang w:val="pt_PT" w:bidi="pt_PT"/>
        </w:rPr>
      </w:r>
      <w:r>
        <w:rPr>
          <w:lang w:val="pt_PT" w:bidi="pt_PT"/>
        </w:rPr>
        <w:t>Setur, filho de Micael</w:t>
      </w:r>
    </w:p>
    <w:p>
      <w:pPr>
        <w:pStyle w:val="ListBullet"/>
        <w:spacing w:line="240" w:lineRule="auto"/>
        <w:ind w:left="720"/>
      </w:pPr>
      <w:r>
        <w:rPr>
          <w:lang w:val="pt_PT" w:bidi="pt_PT"/>
        </w:rPr>
      </w:r>
      <w:r>
        <w:rPr>
          <w:lang w:val="pt_PT" w:bidi="pt_PT"/>
        </w:rPr>
        <w:t>Nabi, filho de Vofsi</w:t>
      </w:r>
    </w:p>
    <w:p>
      <w:pPr>
        <w:pStyle w:val="ListBullet"/>
        <w:spacing w:line="240" w:lineRule="auto"/>
        <w:ind w:left="720"/>
      </w:pPr>
      <w:r>
        <w:rPr>
          <w:lang w:val="pt_PT" w:bidi="pt_PT"/>
        </w:rPr>
      </w:r>
      <w:r>
        <w:rPr>
          <w:lang w:val="pt_PT" w:bidi="pt_PT"/>
        </w:rPr>
        <w:t>E Geuel, filho de Maqui.</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Yahweh ordena que Moisés envie homens para explorar a terra de Canaã. Essa passagem começa com Yahweh chamando Moisés para falar com Yahweh. O que Yahweh está prestes a dizer é muito importante.</w:t>
      </w:r>
    </w:p>
    <w:p>
      <w:pPr/>
      <w:r>
        <w:rPr>
          <w:lang w:val="pt_PT" w:bidi="pt_PT"/>
        </w:rPr>
      </w:r>
      <w:r>
        <w:rPr>
          <w:lang w:val="pt_PT" w:bidi="pt_PT"/>
        </w:rPr>
        <w:t>Parem e discutam: como vocês chamam a atenção do seu ouvinte para que ele realmente se concentre no que vocês estão prestes a dizer? Pause o áudio aqui.</w:t>
      </w:r>
    </w:p>
    <w:p>
      <w:pPr/>
      <w:r>
        <w:rPr>
          <w:lang w:val="pt_PT" w:bidi="pt_PT"/>
        </w:rPr>
      </w:r>
      <w:r>
        <w:rPr>
          <w:lang w:val="pt_PT" w:bidi="pt_PT"/>
        </w:rPr>
        <w:t>Yahweh ordena que Moisés envie homens para explorar a terra de Canaã. Yahweh havia prometido há muito tempo que Yahweh daria aos israelitas a terra de Canaã. Agora, Yahweh está prestes a cumprir essa promessa. Os israelitas estão prestes a conquistar a terra. Mas antes de Moisés enviar os homens para explorar a terra, Yahweh diz a Moisés as qualificações que esses homens devem ter.</w:t>
      </w:r>
    </w:p>
    <w:p>
      <w:pPr/>
      <w:r>
        <w:rPr>
          <w:lang w:val="pt_PT" w:bidi="pt_PT"/>
        </w:rPr>
      </w:r>
      <w:r>
        <w:rPr>
          <w:lang w:val="pt_PT" w:bidi="pt_PT"/>
        </w:rPr>
        <w:t>Parem e discutam: se vocês estão prestes a dar às pessoas uma tarefa importante, que qualidades vocês procurarão na pessoa que fará a tarefa? Pause o áudio aqui.</w:t>
      </w:r>
    </w:p>
    <w:p>
      <w:pPr/>
      <w:r>
        <w:rPr>
          <w:lang w:val="pt_PT" w:bidi="pt_PT"/>
        </w:rPr>
      </w:r>
      <w:r>
        <w:rPr>
          <w:lang w:val="pt_PT" w:bidi="pt_PT"/>
        </w:rPr>
        <w:t>Moisés tem que reunir um grupo de homens e enviá-los para explorar a terra de Canaã. Yahweh não diz a Moisés para escolher os homens para explorar, mas sabemos que Moisés deve tê-los escolhido antes de enviá-los. Yahweh instrui Moisés a enviar homens, mas não apenas os homens comuns. Moisés tem que escolher homens que sejam israelitas e que sejam líderes de sua respectiva tribo. Esses homens têm experiência em liderar e proteger seus grupos familiares.</w:t>
      </w:r>
    </w:p>
    <w:p>
      <w:pPr/>
      <w:r>
        <w:rPr>
          <w:lang w:val="pt_PT" w:bidi="pt_PT"/>
        </w:rPr>
      </w:r>
      <w:r>
        <w:rPr>
          <w:lang w:val="pt_PT" w:bidi="pt_PT"/>
        </w:rPr>
        <w:t>Moisés obedece a Yahweh imediatamente, mas antes de enviar os homens, ele menciona detalhes adicionais na passagem. Moisés nos lembra que os israelitas estavam acampados no deserto de Parã. A localização é crucial porque os israelitas estavam logo ao sul de Canaã. Eles estão muito perto da terra prometida.</w:t>
      </w:r>
    </w:p>
    <w:p>
      <w:pPr/>
      <w:r>
        <w:rPr>
          <w:lang w:val="pt_PT" w:bidi="pt_PT"/>
        </w:rPr>
      </w:r>
      <w:r>
        <w:rPr>
          <w:lang w:val="pt_PT" w:bidi="pt_PT"/>
        </w:rPr>
        <w:t xml:space="preserve">Parem aqui e olhem para o mapa do </w:t>
      </w:r>
      <w:r>
        <w:rPr>
          <w:b/>
          <w:lang w:val="pt_PT" w:bidi="pt_PT"/>
        </w:rPr>
        <w:t>antigo Israel</w:t>
      </w:r>
      <w:r>
        <w:rPr>
          <w:lang w:val="pt_PT" w:bidi="pt_PT"/>
        </w:rPr>
        <w:t xml:space="preserve"> e apontem a proximidade do deserto de Parã com a terra de Canaã. Pause este áudio aqui.</w:t>
      </w:r>
    </w:p>
    <w:p>
      <w:pPr/>
      <w:r>
        <w:rPr>
          <w:lang w:val="pt_PT" w:bidi="pt_PT"/>
        </w:rPr>
      </w:r>
      <w:r>
        <w:rPr>
          <w:lang w:val="pt_PT" w:bidi="pt_PT"/>
        </w:rPr>
        <w:t>Observem também que o narrador enfatiza claramente que Moisés fez exatamente o que Yahweh disse para ele fazer, “de acordo com o mandamento de Yahweh”. Essa frase destaca ainda mais a importância da tarefa. Essa é uma tarefa muito importante antes de Israel poder tomar posse da terra prometida de Canaã. É o próprio Yahweh que está enviando os exploradores. Então Moisés envia “homens da liderança” dos israelitas, assim como Yahweh ordenou a Moisés.</w:t>
      </w:r>
    </w:p>
    <w:p>
      <w:pPr/>
      <w:r>
        <w:rPr>
          <w:lang w:val="pt_PT" w:bidi="pt_PT"/>
        </w:rPr>
      </w:r>
      <w:r>
        <w:rPr>
          <w:lang w:val="pt_PT" w:bidi="pt_PT"/>
        </w:rPr>
        <w:t>Moisés lista os nomes dos líderes. No início, o arranjo das tribos segue a ordem do nascimento dos filhos de Jacó. Mas, logo, a lista não segue mais a ordem. Moisés descreve cada líder desta maneira: Moisés menciona primeiro o nome da tribo do homem, depois o nome do líder e depois o nome do pai de cada líder. Esse padrão mostra a reputação de cada homem e a forte conexão com a sua tribo.</w:t>
      </w:r>
    </w:p>
    <w:p>
      <w:pPr/>
      <w:r>
        <w:rPr>
          <w:lang w:val="pt_PT" w:bidi="pt_PT"/>
        </w:rPr>
      </w:r>
      <w:r>
        <w:rPr>
          <w:lang w:val="pt_PT" w:bidi="pt_PT"/>
        </w:rPr>
        <w:t>Parem aqui e discutam essas perguntas: como vocês listam as pessoas importantes ou famílias em sua cultura? Como você se lembra de nomes importantes nessas listas? Pause este áudio aqui.</w:t>
      </w:r>
    </w:p>
    <w:p>
      <w:pPr/>
      <w:r>
        <w:rPr>
          <w:lang w:val="pt_PT" w:bidi="pt_PT"/>
        </w:rPr>
      </w:r>
      <w:r>
        <w:rPr>
          <w:lang w:val="pt_PT" w:bidi="pt_PT"/>
        </w:rPr>
        <w:t>Curiosamente, a lista não mencionava o nome Josué. Em vez disso, lista Oseias, filho de Num, que é o outro nome de Josué.</w:t>
      </w:r>
    </w:p>
    <w:p>
      <w:pPr/>
      <w:r>
        <w:rPr>
          <w:lang w:val="pt_PT" w:bidi="pt_PT"/>
        </w:rPr>
      </w:r>
      <w:r>
        <w:rPr>
          <w:lang w:val="pt_PT" w:bidi="pt_PT"/>
        </w:rPr>
        <w:t>Moisés então termina claramente a lista dos líderes.</w:t>
      </w:r>
    </w:p>
    <w:p>
      <w:pPr/>
      <w:r>
        <w:rPr>
          <w:lang w:val="pt_PT" w:bidi="pt_PT"/>
        </w:rPr>
      </w:r>
      <w:r>
        <w:rPr>
          <w:lang w:val="pt_PT" w:bidi="pt_PT"/>
        </w:rPr>
        <w:t>Na terceira cena, Moisés nos dá informações extras de que ele mudou o nome de Oseias, filho de Num, para Josué, filho de Num.</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13.1–16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Samua, filho de Zacur</w:t>
      </w:r>
    </w:p>
    <w:p>
      <w:pPr>
        <w:pStyle w:val="ListBullet"/>
        <w:spacing w:line="240" w:lineRule="auto"/>
        <w:ind w:left="720"/>
      </w:pPr>
      <w:r>
        <w:rPr>
          <w:lang w:val="pt_PT" w:bidi="pt_PT"/>
        </w:rPr>
      </w:r>
      <w:r>
        <w:rPr>
          <w:lang w:val="pt_PT" w:bidi="pt_PT"/>
        </w:rPr>
        <w:t>Safate, filho de Hori</w:t>
      </w:r>
    </w:p>
    <w:p>
      <w:pPr>
        <w:pStyle w:val="ListBullet"/>
        <w:spacing w:line="240" w:lineRule="auto"/>
        <w:ind w:left="720"/>
      </w:pPr>
      <w:r>
        <w:rPr>
          <w:lang w:val="pt_PT" w:bidi="pt_PT"/>
        </w:rPr>
      </w:r>
      <w:r>
        <w:rPr>
          <w:lang w:val="pt_PT" w:bidi="pt_PT"/>
        </w:rPr>
        <w:t>Calebe, filho de Jefoné</w:t>
      </w:r>
    </w:p>
    <w:p>
      <w:pPr>
        <w:pStyle w:val="ListBullet"/>
        <w:spacing w:line="240" w:lineRule="auto"/>
        <w:ind w:left="720"/>
      </w:pPr>
      <w:r>
        <w:rPr>
          <w:lang w:val="pt_PT" w:bidi="pt_PT"/>
        </w:rPr>
      </w:r>
      <w:r>
        <w:rPr>
          <w:lang w:val="pt_PT" w:bidi="pt_PT"/>
        </w:rPr>
        <w:t>Igal, filho de José</w:t>
      </w:r>
    </w:p>
    <w:p>
      <w:pPr>
        <w:pStyle w:val="ListBullet"/>
        <w:spacing w:line="240" w:lineRule="auto"/>
        <w:ind w:left="720"/>
      </w:pPr>
      <w:r>
        <w:rPr>
          <w:lang w:val="pt_PT" w:bidi="pt_PT"/>
        </w:rPr>
      </w:r>
      <w:r>
        <w:rPr>
          <w:lang w:val="pt_PT" w:bidi="pt_PT"/>
        </w:rPr>
        <w:t>Oseias, filho de Num</w:t>
      </w:r>
    </w:p>
    <w:p>
      <w:pPr>
        <w:pStyle w:val="ListBullet"/>
        <w:spacing w:line="240" w:lineRule="auto"/>
        <w:ind w:left="720"/>
      </w:pPr>
      <w:r>
        <w:rPr>
          <w:lang w:val="pt_PT" w:bidi="pt_PT"/>
        </w:rPr>
      </w:r>
      <w:r>
        <w:rPr>
          <w:lang w:val="pt_PT" w:bidi="pt_PT"/>
        </w:rPr>
        <w:t>Palti, filho de Rafu</w:t>
      </w:r>
    </w:p>
    <w:p>
      <w:pPr>
        <w:pStyle w:val="ListBullet"/>
        <w:spacing w:line="240" w:lineRule="auto"/>
        <w:ind w:left="720"/>
      </w:pPr>
      <w:r>
        <w:rPr>
          <w:lang w:val="pt_PT" w:bidi="pt_PT"/>
        </w:rPr>
      </w:r>
      <w:r>
        <w:rPr>
          <w:lang w:val="pt_PT" w:bidi="pt_PT"/>
        </w:rPr>
        <w:t>Gadiel, filho de Sodi</w:t>
      </w:r>
    </w:p>
    <w:p>
      <w:pPr>
        <w:pStyle w:val="ListBullet"/>
        <w:spacing w:line="240" w:lineRule="auto"/>
        <w:ind w:left="720"/>
      </w:pPr>
      <w:r>
        <w:rPr>
          <w:lang w:val="pt_PT" w:bidi="pt_PT"/>
        </w:rPr>
      </w:r>
      <w:r>
        <w:rPr>
          <w:lang w:val="pt_PT" w:bidi="pt_PT"/>
        </w:rPr>
        <w:t>Gadi, filho de Susi</w:t>
      </w:r>
    </w:p>
    <w:p>
      <w:pPr>
        <w:pStyle w:val="ListBullet"/>
        <w:spacing w:line="240" w:lineRule="auto"/>
        <w:ind w:left="720"/>
      </w:pPr>
      <w:r>
        <w:rPr>
          <w:lang w:val="pt_PT" w:bidi="pt_PT"/>
        </w:rPr>
      </w:r>
      <w:r>
        <w:rPr>
          <w:lang w:val="pt_PT" w:bidi="pt_PT"/>
        </w:rPr>
        <w:t>Amiel, filho de Gemali</w:t>
      </w:r>
    </w:p>
    <w:p>
      <w:pPr>
        <w:pStyle w:val="ListBullet"/>
        <w:spacing w:line="240" w:lineRule="auto"/>
        <w:ind w:left="720"/>
      </w:pPr>
      <w:r>
        <w:rPr>
          <w:lang w:val="pt_PT" w:bidi="pt_PT"/>
        </w:rPr>
      </w:r>
      <w:r>
        <w:rPr>
          <w:lang w:val="pt_PT" w:bidi="pt_PT"/>
        </w:rPr>
        <w:t>Setur, filho de Micael</w:t>
      </w:r>
    </w:p>
    <w:p>
      <w:pPr>
        <w:pStyle w:val="ListBullet"/>
        <w:spacing w:line="240" w:lineRule="auto"/>
        <w:ind w:left="720"/>
      </w:pPr>
      <w:r>
        <w:rPr>
          <w:lang w:val="pt_PT" w:bidi="pt_PT"/>
        </w:rPr>
      </w:r>
      <w:r>
        <w:rPr>
          <w:lang w:val="pt_PT" w:bidi="pt_PT"/>
        </w:rPr>
        <w:t>Nabi, filho de Vofsi</w:t>
      </w:r>
    </w:p>
    <w:p>
      <w:pPr>
        <w:pStyle w:val="ListBullet"/>
        <w:spacing w:line="240" w:lineRule="auto"/>
        <w:ind w:left="720"/>
      </w:pPr>
      <w:r>
        <w:rPr>
          <w:lang w:val="pt_PT" w:bidi="pt_PT"/>
        </w:rPr>
      </w:r>
      <w:r>
        <w:rPr>
          <w:lang w:val="pt_PT" w:bidi="pt_PT"/>
        </w:rPr>
        <w:t>E Geuel, filho de Maqui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“Yahweh falou com Moisés”. Então Yahweh diz: “Envie homens que explorarão a terra de Canaã, a terra que prometi dar aos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“Preciso verificar se os israelitas estão preparados para possuir a terra que prometi a eles”, ou, “Preciso motivar os israelitas a continuar seguindo adiante, porque a terra prometida está dentro do alcance deles”, ou, “Preciso mostrar aos israelitas que eu, Yahweh, sou fiel”.</w:t>
      </w:r>
    </w:p>
    <w:p>
      <w:pPr>
        <w:pStyle w:val="ListBullet"/>
        <w:spacing w:line="240" w:lineRule="auto"/>
        <w:ind w:left="720"/>
      </w:pPr>
      <w:r>
        <w:rPr>
          <w:lang w:val="pt_PT" w:bidi="pt_PT"/>
        </w:rPr>
      </w:r>
      <w:r>
        <w:rPr>
          <w:lang w:val="pt_PT" w:bidi="pt_PT"/>
        </w:rPr>
        <w:t>Então pergunte à pessoa que interpreta Moisés: “Como você se sente?” A pessoa pode responder coisas como: “Sinto-me muito animado”, ou, “Sinto-me com medo do que há lá”.</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dá instruções a Moisés para escolher os espias. Yahweh diz a Moisés: “Envie homens que pertencem às tribos ancestrais. Observe que esses homens são líderes das tribos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“Prometi dar a terra aos israelitas. É importante que os descendentes de Abraão entrem nela primeiro. A tarefa é importante e perigosa, então enviei os líderes experientes de cada tribo”.</w:t>
      </w:r>
    </w:p>
    <w:p>
      <w:pPr>
        <w:pStyle w:val="ListBullet"/>
        <w:spacing w:line="240" w:lineRule="auto"/>
        <w:ind w:left="720"/>
      </w:pPr>
      <w:r>
        <w:rPr>
          <w:lang w:val="pt_PT" w:bidi="pt_PT"/>
        </w:rPr>
      </w:r>
      <w:r>
        <w:rPr>
          <w:lang w:val="pt_PT" w:bidi="pt_PT"/>
        </w:rPr>
        <w:t>Então pergunte à pessoa que interpreta Moisés: “O que você está sentindo ou pensando?” A pessoa pode responder coisas como: “Sinto-me preocupado porque espiar a terra de Canaã não é uma tarefa fácil. Quem sabe o que acontecerá lá”, ou, “Sinto-me com medo e farei exatamente o que Yahweh me instruiu a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Moisés obedece exatamente ao que Yahweh ordenou que ele fizesse.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“Posso sentir a urgência do mandamento. A terra prometida está ao nosso alcance”.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Também nessa cena, Moisés menciona a lista dos nomes dos homens escolhidos para serem enviados para explorar a terra de Canaã. Esses são os nomes dos homens:</w:t>
      </w:r>
    </w:p>
    <w:p>
      <w:pPr>
        <w:pStyle w:val="ListBullet"/>
        <w:spacing w:line="240" w:lineRule="auto"/>
        <w:ind w:left="720"/>
      </w:pPr>
      <w:r>
        <w:rPr>
          <w:lang w:val="pt_PT" w:bidi="pt_PT"/>
        </w:rPr>
      </w:r>
      <w:r>
        <w:rPr>
          <w:lang w:val="pt_PT" w:bidi="pt_PT"/>
        </w:rPr>
        <w:t>da tribo de Rúben, Samua, filho de Zacur</w:t>
      </w:r>
    </w:p>
    <w:p>
      <w:pPr>
        <w:pStyle w:val="ListBullet"/>
        <w:spacing w:line="240" w:lineRule="auto"/>
        <w:ind w:left="720"/>
      </w:pPr>
      <w:r>
        <w:rPr>
          <w:lang w:val="pt_PT" w:bidi="pt_PT"/>
        </w:rPr>
      </w:r>
      <w:r>
        <w:rPr>
          <w:lang w:val="pt_PT" w:bidi="pt_PT"/>
        </w:rPr>
        <w:t>da tribo de Simeão, Safate, filho de Hori</w:t>
      </w:r>
    </w:p>
    <w:p>
      <w:pPr>
        <w:pStyle w:val="ListBullet"/>
        <w:spacing w:line="240" w:lineRule="auto"/>
        <w:ind w:left="720"/>
      </w:pPr>
      <w:r>
        <w:rPr>
          <w:lang w:val="pt_PT" w:bidi="pt_PT"/>
        </w:rPr>
      </w:r>
      <w:r>
        <w:rPr>
          <w:lang w:val="pt_PT" w:bidi="pt_PT"/>
        </w:rPr>
        <w:t>da tribo de Judá, Calebe, filho de Jefoné</w:t>
      </w:r>
    </w:p>
    <w:p>
      <w:pPr>
        <w:pStyle w:val="ListBullet"/>
        <w:spacing w:line="240" w:lineRule="auto"/>
        <w:ind w:left="720"/>
      </w:pPr>
      <w:r>
        <w:rPr>
          <w:lang w:val="pt_PT" w:bidi="pt_PT"/>
        </w:rPr>
      </w:r>
      <w:r>
        <w:rPr>
          <w:lang w:val="pt_PT" w:bidi="pt_PT"/>
        </w:rPr>
        <w:t>da tribo de Issacar, Igal, filho de José</w:t>
      </w:r>
    </w:p>
    <w:p>
      <w:pPr>
        <w:pStyle w:val="ListBullet"/>
        <w:spacing w:line="240" w:lineRule="auto"/>
        <w:ind w:left="720"/>
      </w:pPr>
      <w:r>
        <w:rPr>
          <w:lang w:val="pt_PT" w:bidi="pt_PT"/>
        </w:rPr>
      </w:r>
      <w:r>
        <w:rPr>
          <w:lang w:val="pt_PT" w:bidi="pt_PT"/>
        </w:rPr>
        <w:t>da tribo de Efraim, Oseias, filho de Num</w:t>
      </w:r>
    </w:p>
    <w:p>
      <w:pPr>
        <w:pStyle w:val="ListBullet"/>
        <w:spacing w:line="240" w:lineRule="auto"/>
        <w:ind w:left="720"/>
      </w:pPr>
      <w:r>
        <w:rPr>
          <w:lang w:val="pt_PT" w:bidi="pt_PT"/>
        </w:rPr>
      </w:r>
      <w:r>
        <w:rPr>
          <w:lang w:val="pt_PT" w:bidi="pt_PT"/>
        </w:rPr>
        <w:t>da tribo de Benjamim, Palti, filho de Rafu</w:t>
      </w:r>
    </w:p>
    <w:p>
      <w:pPr>
        <w:pStyle w:val="ListBullet"/>
        <w:spacing w:line="240" w:lineRule="auto"/>
        <w:ind w:left="720"/>
      </w:pPr>
      <w:r>
        <w:rPr>
          <w:lang w:val="pt_PT" w:bidi="pt_PT"/>
        </w:rPr>
      </w:r>
      <w:r>
        <w:rPr>
          <w:lang w:val="pt_PT" w:bidi="pt_PT"/>
        </w:rPr>
        <w:t>da tribo de Zebulom, Gadiel, filho de Sodi</w:t>
      </w:r>
    </w:p>
    <w:p>
      <w:pPr>
        <w:pStyle w:val="ListBullet"/>
        <w:spacing w:line="240" w:lineRule="auto"/>
        <w:ind w:left="720"/>
      </w:pPr>
      <w:r>
        <w:rPr>
          <w:lang w:val="pt_PT" w:bidi="pt_PT"/>
        </w:rPr>
      </w:r>
      <w:r>
        <w:rPr>
          <w:lang w:val="pt_PT" w:bidi="pt_PT"/>
        </w:rPr>
        <w:t>da tribo de Manassés, uma tribo de José, Gadi, filho de Susi</w:t>
      </w:r>
    </w:p>
    <w:p>
      <w:pPr>
        <w:pStyle w:val="ListBullet"/>
        <w:spacing w:line="240" w:lineRule="auto"/>
        <w:ind w:left="720"/>
      </w:pPr>
      <w:r>
        <w:rPr>
          <w:lang w:val="pt_PT" w:bidi="pt_PT"/>
        </w:rPr>
      </w:r>
      <w:r>
        <w:rPr>
          <w:lang w:val="pt_PT" w:bidi="pt_PT"/>
        </w:rPr>
        <w:t>da tribo de Dã, Amiel, filho de Gemali</w:t>
      </w:r>
    </w:p>
    <w:p>
      <w:pPr>
        <w:pStyle w:val="ListBullet"/>
        <w:spacing w:line="240" w:lineRule="auto"/>
        <w:ind w:left="720"/>
      </w:pPr>
      <w:r>
        <w:rPr>
          <w:lang w:val="pt_PT" w:bidi="pt_PT"/>
        </w:rPr>
      </w:r>
      <w:r>
        <w:rPr>
          <w:lang w:val="pt_PT" w:bidi="pt_PT"/>
        </w:rPr>
        <w:t>da tribo de Aser, Setur, filho de Micael</w:t>
      </w:r>
    </w:p>
    <w:p>
      <w:pPr>
        <w:pStyle w:val="ListBullet"/>
        <w:spacing w:line="240" w:lineRule="auto"/>
        <w:ind w:left="720"/>
      </w:pPr>
      <w:r>
        <w:rPr>
          <w:lang w:val="pt_PT" w:bidi="pt_PT"/>
        </w:rPr>
      </w:r>
      <w:r>
        <w:rPr>
          <w:lang w:val="pt_PT" w:bidi="pt_PT"/>
        </w:rPr>
        <w:t>da tribo de Naftali, Nabi, filho de Vofsi</w:t>
      </w:r>
    </w:p>
    <w:p>
      <w:pPr>
        <w:pStyle w:val="ListBullet"/>
        <w:spacing w:line="240" w:lineRule="auto"/>
        <w:ind w:left="720"/>
      </w:pPr>
      <w:r>
        <w:rPr>
          <w:lang w:val="pt_PT" w:bidi="pt_PT"/>
        </w:rPr>
      </w:r>
      <w:r>
        <w:rPr>
          <w:lang w:val="pt_PT" w:bidi="pt_PT"/>
        </w:rPr>
        <w:t>da tribo de Gade, Geuel, filho de Maquí</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Escolha alguns desses homens e pergunte a eles: “O que vocês estão sentindo ou pensando?" Alguns podem responder coisas como: “Estou em choque”, ou, “Estou honrado pela oportunidade de servir a Deus e à comunidade”, ou, “Estou com medo. Não sei o que nos espera lá”, ou, “Estou pronto para tomar posse da terra, assim como Yahweh prometeu”.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Moisés terminou a lista dos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A pessoa pode responder coisas como: “Estou preocupado com a segurança desses homens”, ou, “Preciso designar um líder que supervisionará esses homens”.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Moisés muda o nome de Oseias, filho de Num, para Josué, filho de Num.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A pessoa pode responder coisas como: “Eu me pergunto o que isso significou”, ou, “Aceitarei a responsabilidade e liderarei esses homens”.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13.1–16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O nome pessoal de Deus, Yahweh, é usado em toda essa passagem. Usem a mesma palavra para Yahweh que vocês usaram anteriormente.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diz a Moisés para enviar homens para </w:t>
      </w:r>
      <w:r>
        <w:rPr>
          <w:b/>
          <w:lang w:val="pt_PT" w:bidi="pt_PT"/>
        </w:rPr>
        <w:t>espiar</w:t>
      </w:r>
      <w:r>
        <w:rPr>
          <w:lang w:val="pt_PT" w:bidi="pt_PT"/>
        </w:rPr>
        <w:t xml:space="preserve"> ou </w:t>
      </w:r>
      <w:r>
        <w:rPr>
          <w:b/>
          <w:lang w:val="pt_PT" w:bidi="pt_PT"/>
        </w:rPr>
        <w:t>explorar</w:t>
      </w:r>
      <w:r>
        <w:rPr>
          <w:lang w:val="pt_PT" w:bidi="pt_PT"/>
        </w:rPr>
        <w:t xml:space="preserve"> a terra de Canaã. Yahweh quer que esses homens examinem completamente, investiguem e explorem a terra. Os homens não vão em segredo. Eles não fazem nada ilegal ou imoral.</w:t>
      </w:r>
    </w:p>
    <w:p>
      <w:pPr/>
      <w:r>
        <w:rPr>
          <w:lang w:val="pt_PT" w:bidi="pt_PT"/>
        </w:rPr>
      </w:r>
      <w:r>
        <w:rPr>
          <w:lang w:val="pt_PT" w:bidi="pt_PT"/>
        </w:rPr>
        <w:t xml:space="preserve">Parem aqui e discutam em grupo qual palavra ou frase vocês usarão para </w:t>
      </w:r>
      <w:r>
        <w:rPr>
          <w:b/>
          <w:lang w:val="pt_PT" w:bidi="pt_PT"/>
        </w:rPr>
        <w:t>espionar</w:t>
      </w:r>
      <w:r>
        <w:rPr>
          <w:lang w:val="pt_PT" w:bidi="pt_PT"/>
        </w:rPr>
        <w:t xml:space="preserve"> ou </w:t>
      </w:r>
      <w:r>
        <w:rPr>
          <w:b/>
          <w:lang w:val="pt_PT" w:bidi="pt_PT"/>
        </w:rPr>
        <w:t>explorar</w:t>
      </w:r>
      <w:r>
        <w:rPr>
          <w:lang w:val="pt_PT" w:bidi="pt_PT"/>
        </w:rPr>
        <w:t>. Tenham cuidado para escolher uma palavra que não tenha um significado negativo ou ruim. Se vocês já traduziram essa palavra em outro livro da Bíblia, usem a mesma palavra que usaram lá. Pause este áudio aqui.</w:t>
      </w:r>
    </w:p>
    <w:p>
      <w:pPr/>
      <w:r>
        <w:rPr>
          <w:lang w:val="pt_PT" w:bidi="pt_PT"/>
        </w:rPr>
      </w:r>
      <w:r>
        <w:rPr>
          <w:lang w:val="pt_PT" w:bidi="pt_PT"/>
        </w:rPr>
        <w:t xml:space="preserve">A terra de </w:t>
      </w:r>
      <w:r>
        <w:rPr>
          <w:b/>
          <w:lang w:val="pt_PT" w:bidi="pt_PT"/>
        </w:rPr>
        <w:t>Canaã</w:t>
      </w:r>
      <w:r>
        <w:rPr>
          <w:lang w:val="pt_PT" w:bidi="pt_PT"/>
        </w:rPr>
        <w:t>, ou apenas Canaã, é a terra prometida por Yahweh ao povo ou filhos de Israel, ou aos israelitas. A tradição reconheceu Canaã, o neto de Noé, como a origem do nome da terra. Canaã é uma terra fértil.</w:t>
      </w:r>
    </w:p>
    <w:p>
      <w:pPr/>
      <w:r>
        <w:rPr>
          <w:lang w:val="pt_PT" w:bidi="pt_PT"/>
        </w:rPr>
      </w:r>
      <w:r>
        <w:rPr>
          <w:lang w:val="pt_PT" w:bidi="pt_PT"/>
        </w:rPr>
        <w:t xml:space="preserve">Parem aqui e, em grupo, olhem para um mapa de </w:t>
      </w:r>
      <w:r>
        <w:rPr>
          <w:b/>
          <w:lang w:val="pt_PT" w:bidi="pt_PT"/>
        </w:rPr>
        <w:t>Canaã</w:t>
      </w:r>
      <w:r>
        <w:rPr>
          <w:lang w:val="pt_PT" w:bidi="pt_PT"/>
        </w:rPr>
        <w:t xml:space="preserve">, se necessário. Em seguida, discutam em grupo qual palavra ou frase vocês usarão para Canaã. Procurem por </w:t>
      </w:r>
      <w:r>
        <w:rPr>
          <w:lang w:val="pt_PT" w:bidi="pt_PT"/>
        </w:rPr>
        <w:t>Canaã</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Os </w:t>
      </w:r>
      <w:r>
        <w:rPr>
          <w:b/>
          <w:lang w:val="pt_PT" w:bidi="pt_PT"/>
        </w:rPr>
        <w:t>israelitas</w:t>
      </w:r>
      <w:r>
        <w:rPr>
          <w:lang w:val="pt_PT" w:bidi="pt_PT"/>
        </w:rPr>
        <w:t xml:space="preserve"> ou filhos de </w:t>
      </w:r>
      <w:r>
        <w:rPr>
          <w:b/>
          <w:lang w:val="pt_PT" w:bidi="pt_PT"/>
        </w:rPr>
        <w:t>Israel</w:t>
      </w:r>
      <w:r>
        <w:rPr>
          <w:lang w:val="pt_PT" w:bidi="pt_PT"/>
        </w:rPr>
        <w:t xml:space="preserve"> são os descendentes de Abraão. Usem a mesma palavra ou frase que vocês usaram anteriormente. Para mais informações sobre </w:t>
      </w:r>
      <w:r>
        <w:rPr>
          <w:lang w:val="pt_PT" w:bidi="pt_PT"/>
        </w:rPr>
        <w:t>israelitas</w:t>
      </w:r>
      <w:r>
        <w:rPr>
          <w:lang w:val="pt_PT" w:bidi="pt_PT"/>
        </w:rPr>
        <w:t xml:space="preserve"> e </w:t>
      </w:r>
      <w:r>
        <w:rPr>
          <w:lang w:val="pt_PT" w:bidi="pt_PT"/>
        </w:rPr>
        <w:t>Israel</w:t>
      </w:r>
      <w:r>
        <w:rPr>
          <w:lang w:val="pt_PT" w:bidi="pt_PT"/>
        </w:rPr>
        <w:t>, consultem o Glossário Mestre.</w:t>
      </w:r>
    </w:p>
    <w:p>
      <w:pPr/>
      <w:r>
        <w:rPr>
          <w:lang w:val="pt_PT" w:bidi="pt_PT"/>
        </w:rPr>
      </w:r>
      <w:r>
        <w:rPr>
          <w:lang w:val="pt_PT" w:bidi="pt_PT"/>
        </w:rPr>
        <w:t xml:space="preserve">Yahweh diz a Moisés para enviar um </w:t>
      </w:r>
      <w:r>
        <w:rPr>
          <w:b/>
          <w:lang w:val="pt_PT" w:bidi="pt_PT"/>
        </w:rPr>
        <w:t>líder</w:t>
      </w:r>
      <w:r>
        <w:rPr>
          <w:lang w:val="pt_PT" w:bidi="pt_PT"/>
        </w:rPr>
        <w:t xml:space="preserve"> de cada tribo ancestral dos 12 filhos de Jacó. Usem a mesma palavra para líder que vocês usaram em passagens anteriores. Esses líderes seriam homens muito respeitados e seguidos pelas pessoas de seus grupos familiares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de Números 13.1–16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13:17–33</w:t>
      </w:r>
      <w:r>
        <w:rPr>
          <w:lang w:val="pt_PT" w:bidi="pt_PT"/>
        </w:rPr>
      </w:r>
    </w:p>
    <w:p>
      <w:pPr>
        <w:pStyle w:val="Heading3"/>
      </w:pPr>
      <w:r>
        <w:rPr>
          <w:lang w:val="pt_PT" w:bidi="pt_PT"/>
        </w:rPr>
        <w:t>Ouvir e Sentir</w:t>
      </w:r>
    </w:p>
    <w:p>
      <w:pPr/>
      <w:r>
        <w:rPr>
          <w:lang w:val="pt_PT" w:bidi="pt_PT"/>
        </w:rPr>
      </w:r>
      <w:r>
        <w:rPr>
          <w:lang w:val="pt_PT" w:bidi="pt_PT"/>
        </w:rPr>
        <w:t>Nesta etapa, ouçam Números 13.17–33 e guardem em seus corações.</w:t>
      </w:r>
    </w:p>
    <w:p>
      <w:pPr/>
      <w:r>
        <w:rPr>
          <w:lang w:val="pt_PT" w:bidi="pt_PT"/>
        </w:rPr>
      </w:r>
      <w:r>
        <w:rPr>
          <w:lang w:val="pt_PT" w:bidi="pt_PT"/>
        </w:rPr>
        <w:t>Ouçam uma versão em áudio de Números 13.17–33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13.17–33 na tradução mais fácil de entender.</w:t>
      </w:r>
    </w:p>
    <w:p>
      <w:pPr/>
      <w:r>
        <w:rPr>
          <w:lang w:val="pt_PT" w:bidi="pt_PT"/>
        </w:rPr>
      </w:r>
      <w:r>
        <w:rPr>
          <w:lang w:val="pt_PT" w:bidi="pt_PT"/>
        </w:rPr>
        <w:t>Na passagem anterior, Yahweh instruiu Moisés a escolher 12 líderes para explorar a terra de Canaã. Yahweh havia prometido dar Canaã ao povo de Israel. Moisés reuniu esses homens para que pudesse dar instruções a eles. Essa história começa no deserto de Parã, quando Moisés dá aos 12 líderes instruções sobre o que procurar quando explorarem a terra de Canaã.</w:t>
      </w:r>
    </w:p>
    <w:p>
      <w:pPr/>
      <w:r>
        <w:rPr>
          <w:lang w:val="pt_PT" w:bidi="pt_PT"/>
        </w:rPr>
      </w:r>
      <w:r>
        <w:rPr>
          <w:lang w:val="pt_PT" w:bidi="pt_PT"/>
        </w:rPr>
        <w:t>Moisés diz aos homens para deixarem o deserto de Parã e subirem, isto é, seguirem para o norte, para o Neguebe. O Neguebe é uma região selvagem na parte sul de Canaã. Do Neguebe, eles continuarão para o norte até a região montanhosa no norte de Canaã.</w:t>
      </w:r>
    </w:p>
    <w:p>
      <w:pPr/>
      <w:r>
        <w:rPr>
          <w:lang w:val="pt_PT" w:bidi="pt_PT"/>
        </w:rPr>
      </w:r>
      <w:r>
        <w:rPr>
          <w:lang w:val="pt_PT" w:bidi="pt_PT"/>
        </w:rPr>
        <w:t xml:space="preserve">Parem e mostrem um mapa da </w:t>
      </w:r>
      <w:r>
        <w:rPr>
          <w:b/>
          <w:lang w:val="pt_PT" w:bidi="pt_PT"/>
        </w:rPr>
        <w:t>região para a qual os exploradores viajarão</w:t>
      </w:r>
      <w:r>
        <w:rPr>
          <w:lang w:val="pt_PT" w:bidi="pt_PT"/>
        </w:rPr>
        <w:t>. Contem uma história sobre uma vez em que alguém em sua cultura deu instruções para uma viagem a um lugar distante. O resto do grupo deve prestar atenção às palavras ou frases que descrevem direções. Pause o áudio aqui.</w:t>
      </w:r>
    </w:p>
    <w:p>
      <w:pPr/>
      <w:r>
        <w:rPr>
          <w:lang w:val="pt_PT" w:bidi="pt_PT"/>
        </w:rPr>
      </w:r>
      <w:r>
        <w:rPr>
          <w:lang w:val="pt_PT" w:bidi="pt_PT"/>
        </w:rPr>
        <w:t>Moisés diz aos líderes para reunir informações sobre a terra de Canaã e sobre o povo que vive lá. Moisés quer saber quantas pessoas estão lá e se elas são fortes ou fracas. Moisés quer que os líderes descubram onde o povo vive. Moisés quer saber se os acampamentos ou cidades deles ficam em campo aberto, ou se o povo vive em fortalezas, que são cidades cercadas por muros e torres de proteção.</w:t>
      </w:r>
    </w:p>
    <w:p>
      <w:pPr/>
      <w:r>
        <w:rPr>
          <w:lang w:val="pt_PT" w:bidi="pt_PT"/>
        </w:rPr>
      </w:r>
      <w:r>
        <w:rPr>
          <w:lang w:val="pt_PT" w:bidi="pt_PT"/>
        </w:rPr>
        <w:t xml:space="preserve">Parem aqui em grupo e olhem uma imagem de uma </w:t>
      </w:r>
      <w:r>
        <w:rPr>
          <w:lang w:val="pt_PT" w:bidi="pt_PT"/>
        </w:rPr>
        <w:t>fortaleza</w:t>
      </w:r>
      <w:r>
        <w:rPr>
          <w:lang w:val="pt_PT" w:bidi="pt_PT"/>
        </w:rPr>
        <w:t xml:space="preserve"> e uma imagem de uma </w:t>
      </w:r>
      <w:r>
        <w:rPr>
          <w:lang w:val="pt_PT" w:bidi="pt_PT"/>
        </w:rPr>
        <w:t>cidade aberta</w:t>
      </w:r>
      <w:r>
        <w:rPr>
          <w:lang w:val="pt_PT" w:bidi="pt_PT"/>
        </w:rPr>
        <w:t>. Descreva como são as vilas e cidades em sua região. Que tipos de coisas as pessoas ou os exércitos em sua cultura buscam quando estão explorando uma área com o objetivo de controlá-la? Pause o áudio aqui.</w:t>
      </w:r>
    </w:p>
    <w:p>
      <w:pPr/>
      <w:r>
        <w:rPr>
          <w:lang w:val="pt_PT" w:bidi="pt_PT"/>
        </w:rPr>
      </w:r>
      <w:r>
        <w:rPr>
          <w:lang w:val="pt_PT" w:bidi="pt_PT"/>
        </w:rPr>
        <w:t>Moisés pede aos líderes que investiguem a qualidade da terra. O solo é fértil e bom para o cultivo de alimentos? Ou o solo é pobre e difícil de cultivar alimentos? Moisés então diz aos líderes para verem se há madeira ou árvores na terra.</w:t>
      </w:r>
    </w:p>
    <w:p>
      <w:pPr/>
      <w:r>
        <w:rPr>
          <w:lang w:val="pt_PT" w:bidi="pt_PT"/>
        </w:rPr>
      </w:r>
      <w:r>
        <w:rPr>
          <w:lang w:val="pt_PT" w:bidi="pt_PT"/>
        </w:rPr>
        <w:t>Moisés então orienta os líderes a se esforçarem para trazer de volta parte do fruto da terra. Na época dessa passagem, provavelmente por volta de meados de julho, a primeira colheita das uvas já podia ser feita. As uvas são um fruto pequeno que cresce em videiras.</w:t>
      </w:r>
    </w:p>
    <w:p>
      <w:pPr/>
      <w:r>
        <w:rPr>
          <w:lang w:val="pt_PT" w:bidi="pt_PT"/>
        </w:rPr>
      </w:r>
      <w:r>
        <w:rPr>
          <w:lang w:val="pt_PT" w:bidi="pt_PT"/>
        </w:rPr>
        <w:t xml:space="preserve">Parem aqui e olhem uma imagem de um </w:t>
      </w:r>
      <w:r>
        <w:rPr>
          <w:lang w:val="pt_PT" w:bidi="pt_PT"/>
        </w:rPr>
        <w:t>cacho de uvas normal</w:t>
      </w:r>
      <w:r>
        <w:rPr>
          <w:lang w:val="pt_PT" w:bidi="pt_PT"/>
        </w:rPr>
        <w:t>. Pause o áudio aqui.</w:t>
      </w:r>
    </w:p>
    <w:p>
      <w:pPr/>
      <w:r>
        <w:rPr>
          <w:lang w:val="pt_PT" w:bidi="pt_PT"/>
        </w:rPr>
      </w:r>
      <w:r>
        <w:rPr>
          <w:lang w:val="pt_PT" w:bidi="pt_PT"/>
        </w:rPr>
        <w:t>Depois que Moisés diz aos exploradores o que procurar, os líderes sobem ou dirigem-se para o norte, para explorar a terra.</w:t>
      </w:r>
    </w:p>
    <w:p>
      <w:pPr/>
      <w:r>
        <w:rPr>
          <w:lang w:val="pt_PT" w:bidi="pt_PT"/>
        </w:rPr>
      </w:r>
      <w:r>
        <w:rPr>
          <w:lang w:val="pt_PT" w:bidi="pt_PT"/>
        </w:rPr>
        <w:t>Parem aqui e discutam essa pergunta em grupo: contem uma história de sua cultura sobre alguém que explorou um lugar no qual nunca havia estado e sobre o qual não sabia nada. Como descreveram o tempo antes de entrar na terra? Como eles descreveram o tempo passado na terra desconhecida? Pause este áudio aqui.</w:t>
      </w:r>
    </w:p>
    <w:p>
      <w:pPr/>
      <w:r>
        <w:rPr>
          <w:lang w:val="pt_PT" w:bidi="pt_PT"/>
        </w:rPr>
      </w:r>
      <w:r>
        <w:rPr>
          <w:lang w:val="pt_PT" w:bidi="pt_PT"/>
        </w:rPr>
        <w:t>Os exploradores viajam para o norte, desde o deserto de Zim, na fronteira sul de Canaã, até Reobe, perto de Lebo-Hamate, na parte norte de Canaã. Durante essa viagem, os exploradores entraram no Neguebe e vieram para Hebrom, que fica ao sul de Canaã e em uma região montanhosa. Vocês se lembrarão, do livro de Gênesis, que foi perto de Hebrom que Yahweh prometeu pela primeira vez a Abraão que Yahweh daria a terra aos descendentes de Abraão.</w:t>
      </w:r>
    </w:p>
    <w:p>
      <w:pPr/>
      <w:r>
        <w:rPr>
          <w:lang w:val="pt_PT" w:bidi="pt_PT"/>
        </w:rPr>
      </w:r>
      <w:r>
        <w:rPr>
          <w:lang w:val="pt_PT" w:bidi="pt_PT"/>
        </w:rPr>
        <w:t xml:space="preserve">Parem aqui e mostrem um mapa da </w:t>
      </w:r>
      <w:r>
        <w:rPr>
          <w:b/>
          <w:lang w:val="pt_PT" w:bidi="pt_PT"/>
        </w:rPr>
        <w:t>região que os exploradores exploraram</w:t>
      </w:r>
      <w:r>
        <w:rPr>
          <w:lang w:val="pt_PT" w:bidi="pt_PT"/>
        </w:rPr>
        <w:t>. Pause este áudio aqui.</w:t>
      </w:r>
    </w:p>
    <w:p>
      <w:pPr/>
      <w:r>
        <w:rPr>
          <w:lang w:val="pt_PT" w:bidi="pt_PT"/>
        </w:rPr>
      </w:r>
      <w:r>
        <w:rPr>
          <w:lang w:val="pt_PT" w:bidi="pt_PT"/>
        </w:rPr>
        <w:t>Enquanto estavam em Hebrom, eles viram Aimã, Sesai e Talmai, que provavelmente eram os nomes de três tribos na terra. Essas tribos são os descendentes de Anaque. As pessoas haviam ouvido histórias sobre o lendário povo Anaque, que era muito alto. A história menciona que Hebrom foi construída sete anos antes de Zoã. Zoã era uma cidade egípcia muito antiga, o que significa que Hebrom também é muito antiga. Em seguida, os exploradores foram de Hebrom para o Vale de Escol e cortaram um ramo com um único cacho, ou grupo, de uvas. Escol significa cacho. Havia tantas uvas que dois homens precisavam carregá-las com uma vara. Os homens também trouxeram algumas romãs e figos. As romãs são um fruto vermelho. Os figos são frutos comuns encontrados em Israel.</w:t>
      </w:r>
    </w:p>
    <w:p>
      <w:pPr/>
      <w:r>
        <w:rPr>
          <w:lang w:val="pt_PT" w:bidi="pt_PT"/>
        </w:rPr>
      </w:r>
      <w:r>
        <w:rPr>
          <w:lang w:val="pt_PT" w:bidi="pt_PT"/>
        </w:rPr>
        <w:t xml:space="preserve">Mostre ao grupo uma imagem de </w:t>
      </w:r>
      <w:r>
        <w:rPr>
          <w:lang w:val="pt_PT" w:bidi="pt_PT"/>
        </w:rPr>
        <w:t>dois homens carregando um grande cacho de uvas em uma vara</w:t>
      </w:r>
      <w:r>
        <w:rPr>
          <w:lang w:val="pt_PT" w:bidi="pt_PT"/>
        </w:rPr>
        <w:t xml:space="preserve">. Peça ao grupo que compare a foto do cacho de uvas de tamanho normal com este cacho grande. Olhem imagens de </w:t>
      </w:r>
      <w:r>
        <w:rPr>
          <w:lang w:val="pt_PT" w:bidi="pt_PT"/>
        </w:rPr>
        <w:t>romãs</w:t>
      </w:r>
      <w:r>
        <w:rPr>
          <w:lang w:val="pt_PT" w:bidi="pt_PT"/>
        </w:rPr>
        <w:t xml:space="preserve"> e </w:t>
      </w:r>
      <w:r>
        <w:rPr>
          <w:lang w:val="pt_PT" w:bidi="pt_PT"/>
        </w:rPr>
        <w:t>figos</w:t>
      </w:r>
      <w:r>
        <w:rPr>
          <w:lang w:val="pt_PT" w:bidi="pt_PT"/>
        </w:rPr>
        <w:t>, se necessário. Pause o áudio aqui.</w:t>
      </w:r>
    </w:p>
    <w:p>
      <w:pPr/>
      <w:r>
        <w:rPr>
          <w:lang w:val="pt_PT" w:bidi="pt_PT"/>
        </w:rPr>
      </w:r>
      <w:r>
        <w:rPr>
          <w:lang w:val="pt_PT" w:bidi="pt_PT"/>
        </w:rPr>
        <w:t>Os exploradores retornaram após 40 dias de reconhecimento da terra. Eles retornaram a Moisés, Arão e a toda a congregação, ou comunidade, de Israel que estava em Cades, ou Cades-Barneia, no deserto de Parã. Os exploradores disseram a toda a congregação que a terra era tão frutífera e fértil que parecia haver rios de leite e mel. Mas disseram que o povo é muito forte e vive em cidades grandes, fortificadas ou bem protegidas. Os exploradores viram os descendentes de Anaque lá e também viram seus antigos inimigos, os amalequitas, vivendo no Neguebe. Nessas passagens, os amalequitas são inimigos de Israel. Vocês se lembrarão de que os amalequitas atacaram Israel quando Israel estava saindo do Egito, mas Israel derrotou os amalequitas. Também viviam lá os cananeus, perto do Rio Jordão, em Canaã e perto do mar. Os cananeus eram uma tribo que vivia apenas em uma pequena parte de Canaã, não em toda a terra. Os exploradores descreveram onde cada grupo vivia na terra de Canaã.</w:t>
      </w:r>
    </w:p>
    <w:p>
      <w:pPr/>
      <w:r>
        <w:rPr>
          <w:lang w:val="pt_PT" w:bidi="pt_PT"/>
        </w:rPr>
      </w:r>
      <w:r>
        <w:rPr>
          <w:lang w:val="pt_PT" w:bidi="pt_PT"/>
        </w:rPr>
        <w:t xml:space="preserve">Parem e mostrem um mapa que apresente </w:t>
      </w:r>
      <w:r>
        <w:rPr>
          <w:b/>
          <w:lang w:val="pt_PT" w:bidi="pt_PT"/>
        </w:rPr>
        <w:t>onde as tribos viviam em Canaã</w:t>
      </w:r>
      <w:r>
        <w:rPr>
          <w:lang w:val="pt_PT" w:bidi="pt_PT"/>
        </w:rPr>
        <w:t>. Pause este áudio aqui.</w:t>
      </w:r>
    </w:p>
    <w:p>
      <w:pPr/>
      <w:r>
        <w:rPr>
          <w:lang w:val="pt_PT" w:bidi="pt_PT"/>
        </w:rPr>
      </w:r>
      <w:r>
        <w:rPr>
          <w:lang w:val="pt_PT" w:bidi="pt_PT"/>
        </w:rPr>
        <w:t>A congregação provavelmente estava conversando entre si sobre o que os exploradores haviam compartilhado com a congregação. Em seguida, Calebe, um dos exploradores, acalmou a congregação.</w:t>
      </w:r>
    </w:p>
    <w:p>
      <w:pPr/>
      <w:r>
        <w:rPr>
          <w:lang w:val="pt_PT" w:bidi="pt_PT"/>
        </w:rPr>
      </w:r>
      <w:r>
        <w:rPr>
          <w:lang w:val="pt_PT" w:bidi="pt_PT"/>
        </w:rPr>
        <w:t>Parem e discutam em grupo: descrevam uma história de sua cultura em que alguém acalmou um grande grupo de pessoas. Como essa pessoa fez isso? De que maneira a pessoa que acalmou o grupo se movimentou, ou que palavras ou sons ela usou para conseguir isso? Pause este áudio aqui.</w:t>
      </w:r>
    </w:p>
    <w:p>
      <w:pPr/>
      <w:r>
        <w:rPr>
          <w:lang w:val="pt_PT" w:bidi="pt_PT"/>
        </w:rPr>
      </w:r>
      <w:r>
        <w:rPr>
          <w:lang w:val="pt_PT" w:bidi="pt_PT"/>
        </w:rPr>
        <w:t>Calebe então disse a todos: “Subamos de uma só vez e possuamos a terra. Certamente podemos conquistá-la”. Calebe confiava que Yahweh ajudaria os israelitas a derrotar os homens altos, porque Yahweh havia prometido a terra aos israelitas.</w:t>
      </w:r>
    </w:p>
    <w:p>
      <w:pPr/>
      <w:r>
        <w:rPr>
          <w:lang w:val="pt_PT" w:bidi="pt_PT"/>
        </w:rPr>
      </w:r>
      <w:r>
        <w:rPr>
          <w:lang w:val="pt_PT" w:bidi="pt_PT"/>
        </w:rPr>
        <w:t>A maioria dos exploradores discordou de Calebe e disse a toda a comunidade que não seriam capazes de derrotar essas tribos na batalha, porque elas eram mais fortes do que Israel. Os exploradores a chamaram de “terra que devora seus habitantes”. Isso não significa que o solo e a terra em si matariam os habitantes. Eles estavam dizendo que não era seguro viver naquela terra. Os exploradores explicaram que todas as pessoas que viviam lá eram altas e enormes. Eles até mesmo viram os nefilins, os descendentes de Anaque, vivendo lá. Os exploradores exageraram ou enfatizaram demais suas diferenças e disseram que, comparados aos nefilins, os homens israelitas eram pequenos, como gafanhotos. Gafanhotos são pequenos insetos que pulam de uma planta para outra.</w:t>
      </w:r>
    </w:p>
    <w:p>
      <w:pPr/>
      <w:r>
        <w:rPr>
          <w:lang w:val="pt_PT" w:bidi="pt_PT"/>
        </w:rPr>
      </w:r>
      <w:r>
        <w:rPr>
          <w:lang w:val="pt_PT" w:bidi="pt_PT"/>
        </w:rPr>
        <w:t xml:space="preserve">Parem aqui e mostrem ao grupo uma imagem de um </w:t>
      </w:r>
      <w:r>
        <w:rPr>
          <w:lang w:val="pt_PT" w:bidi="pt_PT"/>
        </w:rPr>
        <w:t>gafanhoto</w:t>
      </w:r>
      <w:r>
        <w:rPr>
          <w:lang w:val="pt_PT" w:bidi="pt_PT"/>
        </w:rPr>
        <w:t>. Pause este áudio aqui.</w:t>
      </w:r>
    </w:p>
    <w:p>
      <w:pPr/>
      <w:r>
        <w:rPr>
          <w:lang w:val="pt_PT" w:bidi="pt_PT"/>
        </w:rPr>
      </w:r>
      <w:r>
        <w:rPr>
          <w:lang w:val="pt_PT" w:bidi="pt_PT"/>
        </w:rPr>
        <w:t>Parem e contem uma história de sua cultura sobre pessoas que são muito diferentes de vocês. Como as pessoas em sua cultura reagiram a essas pessoas muito diferentes? Como eles falavam a respeito deles? Pause este áudio aqui.</w:t>
      </w:r>
    </w:p>
    <w:p>
      <w:pPr/>
      <w:r>
        <w:rPr>
          <w:lang w:val="pt_PT" w:bidi="pt_PT"/>
        </w:rPr>
      </w:r>
      <w:r>
        <w:rPr>
          <w:lang w:val="pt_PT" w:bidi="pt_PT"/>
        </w:rPr>
        <w:t>Os exploradores estavam tentando convencer Israel a não lutar para conquistar a terra.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13.17–33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diz aos 12 exploradores israelitas para irem explorar a terra de Canaã para descobrir informações sobre a terra e o povo.</w:t>
      </w:r>
    </w:p>
    <w:p>
      <w:pPr/>
      <w:r>
        <w:rPr>
          <w:lang w:val="pt_PT" w:bidi="pt_PT"/>
        </w:rPr>
      </w:r>
      <w:r>
        <w:rPr>
          <w:b/>
          <w:lang w:val="pt_PT" w:bidi="pt_PT"/>
        </w:rPr>
        <w:t>Na segunda cena:</w:t>
      </w:r>
      <w:r>
        <w:rPr>
          <w:lang w:val="pt_PT" w:bidi="pt_PT"/>
        </w:rPr>
        <w:t xml:space="preserve"> os 12 exploradores estão viajando do sul de Canaã para o norte de Canaã. Eles veem os descendentes gigantes de Anaque lá.</w:t>
      </w:r>
    </w:p>
    <w:p>
      <w:pPr/>
      <w:r>
        <w:rPr>
          <w:lang w:val="pt_PT" w:bidi="pt_PT"/>
        </w:rPr>
      </w:r>
      <w:r>
        <w:rPr>
          <w:b/>
          <w:lang w:val="pt_PT" w:bidi="pt_PT"/>
        </w:rPr>
        <w:t>Na terceira cena:</w:t>
      </w:r>
      <w:r>
        <w:rPr>
          <w:lang w:val="pt_PT" w:bidi="pt_PT"/>
        </w:rPr>
        <w:t xml:space="preserve"> os 12 exploradores chegam ao Vale de Escol e cortam um ramo com um enorme cacho de uvas, e colhem romãs e figos.</w:t>
      </w:r>
    </w:p>
    <w:p>
      <w:pPr/>
      <w:r>
        <w:rPr>
          <w:lang w:val="pt_PT" w:bidi="pt_PT"/>
        </w:rPr>
      </w:r>
      <w:r>
        <w:rPr>
          <w:b/>
          <w:lang w:val="pt_PT" w:bidi="pt_PT"/>
        </w:rPr>
        <w:t>Na quarta cena:</w:t>
      </w:r>
      <w:r>
        <w:rPr>
          <w:lang w:val="pt_PT" w:bidi="pt_PT"/>
        </w:rPr>
        <w:t xml:space="preserve"> os 12 exploradores retornam após 40 dias e dizem a Moisés, Arão e à congregação, ou a todo o povo israelita, que eles não devem ir para a terra por causa das pessoas fortes que vivem lá. Calebe diz que Israel deve entrar na terra. Porém, os outros homens tentam assustar Israel para que não lute.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12 exploradores líderes, incluindo Calebe</w:t>
      </w:r>
    </w:p>
    <w:p>
      <w:pPr>
        <w:pStyle w:val="ListBullet"/>
        <w:spacing w:line="240" w:lineRule="auto"/>
        <w:ind w:left="720"/>
      </w:pPr>
      <w:r>
        <w:rPr>
          <w:lang w:val="pt_PT" w:bidi="pt_PT"/>
        </w:rPr>
      </w:r>
      <w:r>
        <w:rPr>
          <w:lang w:val="pt_PT" w:bidi="pt_PT"/>
        </w:rPr>
        <w:t>Os descendentes de Anaque, ou os nefilins, que são gigantes</w:t>
      </w:r>
    </w:p>
    <w:p>
      <w:pPr>
        <w:pStyle w:val="ListBullet"/>
        <w:spacing w:line="240" w:lineRule="auto"/>
        <w:ind w:left="720"/>
      </w:pPr>
      <w:r>
        <w:rPr>
          <w:lang w:val="pt_PT" w:bidi="pt_PT"/>
        </w:rPr>
      </w:r>
      <w:r>
        <w:rPr>
          <w:lang w:val="pt_PT" w:bidi="pt_PT"/>
        </w:rPr>
        <w:t>As tribos de Canaã: os amalequitas, hititas, jebuseus, amorreus e cananeus</w:t>
      </w:r>
    </w:p>
    <w:p>
      <w:pPr>
        <w:pStyle w:val="ListBullet"/>
        <w:spacing w:line="240" w:lineRule="auto"/>
        <w:ind w:left="720"/>
      </w:pPr>
      <w:r>
        <w:rPr>
          <w:lang w:val="pt_PT" w:bidi="pt_PT"/>
        </w:rPr>
      </w:r>
      <w:r>
        <w:rPr>
          <w:lang w:val="pt_PT" w:bidi="pt_PT"/>
        </w:rPr>
        <w:t>A congregação, ou comunidade, de Israel</w:t>
      </w:r>
    </w:p>
    <w:p>
      <w:pPr/>
      <w:r>
        <w:rPr>
          <w:lang w:val="pt_PT" w:bidi="pt_PT"/>
        </w:rPr>
      </w:r>
      <w:r>
        <w:rPr>
          <w:lang w:val="pt_PT" w:bidi="pt_PT"/>
        </w:rPr>
        <w:t>Em grupo, prestem atenção às partes do cenário da passagem:</w:t>
      </w:r>
    </w:p>
    <w:p>
      <w:pPr/>
      <w:r>
        <w:rPr>
          <w:lang w:val="pt_PT" w:bidi="pt_PT"/>
        </w:rPr>
      </w:r>
      <w:r>
        <w:rPr>
          <w:lang w:val="pt_PT" w:bidi="pt_PT"/>
        </w:rPr>
        <w:t>Na passagem anterior, Yahweh disse a Moisés para escolher 12 exploradores para explorar a terra de Canaã. A passagem listou os nomes dos homens que foram escolhidos.</w:t>
      </w:r>
    </w:p>
    <w:p>
      <w:pPr/>
      <w:r>
        <w:rPr>
          <w:lang w:val="pt_PT" w:bidi="pt_PT"/>
        </w:rPr>
      </w:r>
      <w:r>
        <w:rPr>
          <w:lang w:val="pt_PT" w:bidi="pt_PT"/>
        </w:rPr>
        <w:t>A cena um começa com Moisés enviando os 12 exploradores para explorar a terra de Canaã. Essa cena teria ocorrido no deserto de Parã. Era a estação das primeiras uvas, então seria por volta de meados de julho.</w:t>
      </w:r>
    </w:p>
    <w:p>
      <w:pPr/>
      <w:r>
        <w:rPr>
          <w:lang w:val="pt_PT" w:bidi="pt_PT"/>
        </w:rPr>
      </w:r>
      <w:r>
        <w:rPr>
          <w:lang w:val="pt_PT" w:bidi="pt_PT"/>
        </w:rPr>
        <w:t>Contudo, a ordem aqui é confusa. Primeiro, Moisés reúne os homens para dar instruções a eles, e então os envia para a terra. Vocês podem declarar essa ordem em sua tradução, se for necessário. Moisés reúne os líderes exploradores e diz: “Subam pelo Neguebe e prossigam até a região montanhosa”. Nessa cultura, as pessoas falavam sobre “subir” quando viajavam para o norte.</w:t>
      </w:r>
    </w:p>
    <w:p>
      <w:pPr/>
      <w:r>
        <w:rPr>
          <w:lang w:val="pt_PT" w:bidi="pt_PT"/>
        </w:rPr>
      </w:r>
      <w:r>
        <w:rPr>
          <w:lang w:val="pt_PT" w:bidi="pt_PT"/>
        </w:rPr>
        <w:t>Parem aqui e discutam em grupo: como vocês falam sobre direções quando viajam? Como vocês falarão sobre a instrução para “subir”, ou “ir para o norte” nessa passagem? Pause este áudio aqui.</w:t>
      </w:r>
    </w:p>
    <w:p>
      <w:pPr/>
      <w:r>
        <w:rPr>
          <w:lang w:val="pt_PT" w:bidi="pt_PT"/>
        </w:rPr>
      </w:r>
      <w:r>
        <w:rPr>
          <w:lang w:val="pt_PT" w:bidi="pt_PT"/>
        </w:rPr>
        <w:t>Então, Moisés dá instruções aos exploradores para obterem informações sobre a qualidade da terra e sobre as pessoas que vivem nela. Moisés também diz a eles para trazer de volta alguns frutos da terra. Para cada coisa que Moisés quer saber sobre a terra, ele dá um exemplo do que pode ser um resultado bom ou ruim. Quando Moisés pergunta sobre a terra, ele quer saber: “A terra é fértil ou pobre?” Moisés também pergunta: “A terra é boa ou ruim?”</w:t>
      </w:r>
    </w:p>
    <w:p>
      <w:pPr/>
      <w:r>
        <w:rPr>
          <w:lang w:val="pt_PT" w:bidi="pt_PT"/>
        </w:rPr>
      </w:r>
      <w:r>
        <w:rPr>
          <w:lang w:val="pt_PT" w:bidi="pt_PT"/>
        </w:rPr>
        <w:t>Parem aqui e discutam: em sua cultura, como vocês pediriam a alguém para descobrir informações sobre o quão bom ou ruim algo é? Prestem atenção às palavras que vocês usam enquanto fazem essas perguntas. Pause este áudio aqui.</w:t>
      </w:r>
    </w:p>
    <w:p>
      <w:pPr/>
      <w:r>
        <w:rPr>
          <w:lang w:val="pt_PT" w:bidi="pt_PT"/>
        </w:rPr>
      </w:r>
      <w:r>
        <w:rPr>
          <w:lang w:val="pt_PT" w:bidi="pt_PT"/>
        </w:rPr>
        <w:t>A cena dois deve começar com os exploradores deixando o deserto de Parã e entrando na terra de Canaã. Esta cena resume a viagem do deserto de Zim a Reobe, perto de Lebo-Hamate. Nessa viagem, eles primeiro vão para o norte, para o Neguebe. O Neguebe fica no sul de Canaã, onde a terra era seca, mas não tão seca quanto o deserto de Parã. Então os exploradores foram para o norte, para Hebrom. Hebrom fica na região montanhosa, onde há muitas colinas. Em Hebrom, eles encontram três tribos que são descendentes de Anaque. Essas tribos são Aimã, Sesai e Talmai. É importante saber que os descendentes de Anaque são pessoas muito altas. Nesse ponto, o narrador pausa a ação para nos fornecer dados históricos sobre Hebrom. O narrador quer que saibamos que Hebrom é muito antiga, então ele diz que Hebrom é sete anos mais velha que Zoã, uma cidade conhecida pelo povo no Egito.</w:t>
      </w:r>
    </w:p>
    <w:p>
      <w:pPr/>
      <w:r>
        <w:rPr>
          <w:lang w:val="pt_PT" w:bidi="pt_PT"/>
        </w:rPr>
      </w:r>
      <w:r>
        <w:rPr>
          <w:lang w:val="pt_PT" w:bidi="pt_PT"/>
        </w:rPr>
        <w:t>Parem aqui e discutam em grupo: por que vocês acham que essa informação sobre a idade de Hebrom é importante? Como vocês incluiriam informações de pano de fundo importantes como essas em uma história? Pause este áudio aqui.</w:t>
      </w:r>
    </w:p>
    <w:p>
      <w:pPr/>
      <w:r>
        <w:rPr>
          <w:lang w:val="pt_PT" w:bidi="pt_PT"/>
        </w:rPr>
      </w:r>
      <w:r>
        <w:rPr>
          <w:lang w:val="pt_PT" w:bidi="pt_PT"/>
        </w:rPr>
        <w:t>Os exploradores caminharam todos os dias para cobrir toda a distância dessa viagem em 40 dias. Os homens estariam subindo e descendo colinas e montanhas na região acidentada.</w:t>
      </w:r>
    </w:p>
    <w:p>
      <w:pPr/>
      <w:r>
        <w:rPr>
          <w:lang w:val="pt_PT" w:bidi="pt_PT"/>
        </w:rPr>
      </w:r>
      <w:r>
        <w:rPr>
          <w:lang w:val="pt_PT" w:bidi="pt_PT"/>
        </w:rPr>
        <w:t xml:space="preserve">Parem aqui e mostrem ao grupo uma imagem da </w:t>
      </w:r>
      <w:r>
        <w:rPr>
          <w:lang w:val="pt_PT" w:bidi="pt_PT"/>
        </w:rPr>
        <w:t>região montanhosa</w:t>
      </w:r>
      <w:r>
        <w:rPr>
          <w:lang w:val="pt_PT" w:bidi="pt_PT"/>
        </w:rPr>
        <w:t>. Pause este áudio aqui.</w:t>
      </w:r>
    </w:p>
    <w:p>
      <w:pPr/>
      <w:r>
        <w:rPr>
          <w:lang w:val="pt_PT" w:bidi="pt_PT"/>
        </w:rPr>
      </w:r>
      <w:r>
        <w:rPr>
          <w:lang w:val="pt_PT" w:bidi="pt_PT"/>
        </w:rPr>
        <w:t>Na cena três, o cenário muda de os exploradores estarem na região montanhosa para os exploradores chegarem a um uádi ou vale de rio chamado Vale de Escol, perto de Hebrom.</w:t>
      </w:r>
    </w:p>
    <w:p>
      <w:pPr/>
      <w:r>
        <w:rPr>
          <w:lang w:val="pt_PT" w:bidi="pt_PT"/>
        </w:rPr>
      </w:r>
      <w:r>
        <w:rPr>
          <w:lang w:val="pt_PT" w:bidi="pt_PT"/>
        </w:rPr>
        <w:t xml:space="preserve">Parem aqui e mostrem ao grupo uma imagem do </w:t>
      </w:r>
      <w:r>
        <w:rPr>
          <w:lang w:val="pt_PT" w:bidi="pt_PT"/>
        </w:rPr>
        <w:t>Vale do Rio Escol</w:t>
      </w:r>
      <w:r>
        <w:rPr>
          <w:lang w:val="pt_PT" w:bidi="pt_PT"/>
        </w:rPr>
        <w:t>, perto de Hebrom. Pause este áudio aqui.</w:t>
      </w:r>
    </w:p>
    <w:p>
      <w:pPr/>
      <w:r>
        <w:rPr>
          <w:lang w:val="pt_PT" w:bidi="pt_PT"/>
        </w:rPr>
      </w:r>
      <w:r>
        <w:rPr>
          <w:lang w:val="pt_PT" w:bidi="pt_PT"/>
        </w:rPr>
        <w:t>No Vale de Escol, os exploradores cortaram um ramo com um único cacho de uvas que era tão grande que eles tiveram que carregá-lo em uma vara entre dois homens. Os exploradores também coletaram outros frutos, como romãs e figos.</w:t>
      </w:r>
    </w:p>
    <w:p>
      <w:pPr/>
      <w:r>
        <w:rPr>
          <w:lang w:val="pt_PT" w:bidi="pt_PT"/>
        </w:rPr>
      </w:r>
      <w:r>
        <w:rPr>
          <w:lang w:val="pt_PT" w:bidi="pt_PT"/>
        </w:rPr>
        <w:t>Na cena quatro, os exploradores retornam a Cades, no deserto de Parã, vindo de Canaã, depois de 40 dias de exploração. Os exploradores provavelmente estão muito cansados após 40 dias de viagem. Os exploradores vêm até Moisés, Arão e toda a comunidade do povo de Israel. Os exploradores mostram a Moisés, Arão e à comunidade de Israel os frutos que colheram e dizem a eles que “a terra mana leite e mel”.</w:t>
      </w:r>
    </w:p>
    <w:p>
      <w:pPr/>
      <w:r>
        <w:rPr>
          <w:lang w:val="pt_PT" w:bidi="pt_PT"/>
        </w:rPr>
      </w:r>
      <w:r>
        <w:rPr>
          <w:lang w:val="pt_PT" w:bidi="pt_PT"/>
        </w:rPr>
        <w:t>Parem aqui e discutam em grupo: como vocês falarão sobre uma terra tão fértil que parece haver rios de leite e mel fluindo por ela? Pause este áudio aqui.</w:t>
      </w:r>
    </w:p>
    <w:p>
      <w:pPr/>
      <w:r>
        <w:rPr>
          <w:lang w:val="pt_PT" w:bidi="pt_PT"/>
        </w:rPr>
      </w:r>
      <w:r>
        <w:rPr>
          <w:lang w:val="pt_PT" w:bidi="pt_PT"/>
        </w:rPr>
        <w:t>No entanto, os exploradores deixam claro que essas informações são muito menos importantes do que as informações sobre quem vive na terra. Eles formam um contraste nítido. Começam a falar sobre por que eles não querem entrar na terra.</w:t>
      </w:r>
    </w:p>
    <w:p>
      <w:pPr/>
      <w:r>
        <w:rPr>
          <w:lang w:val="pt_PT" w:bidi="pt_PT"/>
        </w:rPr>
      </w:r>
      <w:r>
        <w:rPr>
          <w:lang w:val="pt_PT" w:bidi="pt_PT"/>
        </w:rPr>
        <w:t>Parem aqui e discutam: falem sobre uma vez em que vocês tiveram que entregar um relatório a alguém que continha informações boas e ruins. Os outros do grupo devem prestar atenção à maneira como o narrador apresenta as informações boas versus as informações ruins. Pause o áudio aqui.</w:t>
      </w:r>
    </w:p>
    <w:p>
      <w:pPr/>
      <w:r>
        <w:rPr>
          <w:lang w:val="pt_PT" w:bidi="pt_PT"/>
        </w:rPr>
      </w:r>
      <w:r>
        <w:rPr>
          <w:lang w:val="pt_PT" w:bidi="pt_PT"/>
        </w:rPr>
        <w:t>Alguns dos exploradores começam a falar sobre por que eles não querem entrar na terra. Os exploradores discutem como as pessoas que vivem na terra são fortes e as cidades são fortificadas e muito grandes. Os líderes também descrevem ter visto os descendentes de Anaque lá e os amalequitas na terra do Neguebe. Eles viram os hititas, os jebuseus e os amorreus na região montanhosa. Viram os cananeus pelo mar e pelo rio Jordão. Depois que os exploradores falam sobre o que viram, os israelitas provavelmente estão todos falando em voz alta sobre o que os homens compartilharam sobre as pessoas que vivem na terra. Toda a comunidade de israelitas seria composta por milhares de pessoas, todas falando umas com as outras em uma enorme multidão de pessoas. Calebe era um dos 12 exploradores. Calebe então, de forma rápida e eficaz, acalmou o povo.</w:t>
      </w:r>
    </w:p>
    <w:p>
      <w:pPr/>
      <w:r>
        <w:rPr>
          <w:lang w:val="pt_PT" w:bidi="pt_PT"/>
        </w:rPr>
      </w:r>
      <w:r>
        <w:rPr>
          <w:lang w:val="pt_PT" w:bidi="pt_PT"/>
        </w:rPr>
        <w:t>Parem e discutam maneiras pelas quais as pessoas em sua cultura e idioma conseguem a atenção de uma multidão. Discutam como vocês traduzirão essa ideia. Pause o áudio aqui.</w:t>
      </w:r>
    </w:p>
    <w:p>
      <w:pPr/>
      <w:r>
        <w:rPr>
          <w:lang w:val="pt_PT" w:bidi="pt_PT"/>
        </w:rPr>
      </w:r>
      <w:r>
        <w:rPr>
          <w:lang w:val="pt_PT" w:bidi="pt_PT"/>
        </w:rPr>
        <w:t>A congregação para de falar. Calebe então diz: “Subamos imediatamente e ocupemo-la, porque somos capazes de vencê-la”. Calebe está tentando convencer Israel a atacar as pessoas que vivem em Canaã. Calebe confia nas promessas de Yahweh de dar a Israel a terra de Canaã. Os exploradores que discordaram de Calebe dizem então ao povo de Israel que o povo da terra era mais forte do que eles, então os israelitas não seriam capazes de atacá-los.</w:t>
      </w:r>
    </w:p>
    <w:p>
      <w:pPr/>
      <w:r>
        <w:rPr>
          <w:lang w:val="pt_PT" w:bidi="pt_PT"/>
        </w:rPr>
      </w:r>
      <w:r>
        <w:rPr>
          <w:lang w:val="pt_PT" w:bidi="pt_PT"/>
        </w:rPr>
        <w:t>Os exploradores dizem ao povo de Israel que a terra é uma “terra que devora seus habitantes”. Essa é uma linguagem especial. Não significa que a própria terra comerá seu povo. Porém, isso realmente significa que a terra é perigosa. Os exploradores também dizem que todas as pessoas que eles viram são muito altas. Os exploradores falam sobre os nefilins, e o narrador nos dá informação extra sobre de onde os nefilins vieram. Os nefilins eram pessoas muito altas. Os exploradores exageraram quando disseram que eles eram como gafanhotos em comparação aos descendentes de Anaque. Gafanhotos são pequenos insetos.</w:t>
      </w:r>
    </w:p>
    <w:p>
      <w:pPr/>
      <w:r>
        <w:rPr>
          <w:lang w:val="pt_PT" w:bidi="pt_PT"/>
        </w:rPr>
      </w:r>
      <w:r>
        <w:rPr>
          <w:lang w:val="pt_PT" w:bidi="pt_PT"/>
        </w:rPr>
        <w:t xml:space="preserve">Parem aqui e mostrem ao grupo uma imagem de um </w:t>
      </w:r>
      <w:r>
        <w:rPr>
          <w:lang w:val="pt_PT" w:bidi="pt_PT"/>
        </w:rPr>
        <w:t>gafanhoto</w:t>
      </w:r>
      <w:r>
        <w:rPr>
          <w:lang w:val="pt_PT" w:bidi="pt_PT"/>
        </w:rPr>
        <w:t>. Contem uma história sobre uma vez em que alguém comparou algo muito grande com algo muito pequeno para ajudar a descrever claramente o tamanho de algo. Como vocês mostram a comparação? Como vocês traduzirão essa comparação? Pause este áudio aqui.</w:t>
      </w:r>
    </w:p>
    <w:p>
      <w:pPr/>
      <w:r>
        <w:rPr>
          <w:lang w:val="pt_PT" w:bidi="pt_PT"/>
        </w:rPr>
      </w:r>
      <w:r>
        <w:rPr>
          <w:lang w:val="pt_PT" w:bidi="pt_PT"/>
        </w:rPr>
        <w:t>Os exploradores também dizem que os descendentes de Anaque achavam que os exploradores se pareciam com gafanhotos também.</w:t>
      </w:r>
    </w:p>
    <w:p>
      <w:pPr/>
      <w:r>
        <w:rPr>
          <w:lang w:val="pt_PT" w:bidi="pt_PT"/>
        </w:rPr>
      </w:r>
      <w:r>
        <w:rPr>
          <w:lang w:val="pt_PT" w:bidi="pt_PT"/>
        </w:rPr>
        <w:t>Parem aqui e discutam em grupo: os exploradores estão tentando convencer os israelitas a não entrar na terra. Descrevam uma história de sua cultura que envolva alguém exagerando para convencer outra pessoa a não fazer algo. Como ele tentaria convencer a outra pessoa? Que palavras ou frases ele usaria?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13:17–33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12 exploradores líderes, incluindo Calebe</w:t>
      </w:r>
    </w:p>
    <w:p>
      <w:pPr>
        <w:pStyle w:val="ListBullet"/>
        <w:spacing w:line="240" w:lineRule="auto"/>
        <w:ind w:left="720"/>
      </w:pPr>
      <w:r>
        <w:rPr>
          <w:lang w:val="pt_PT" w:bidi="pt_PT"/>
        </w:rPr>
      </w:r>
      <w:r>
        <w:rPr>
          <w:lang w:val="pt_PT" w:bidi="pt_PT"/>
        </w:rPr>
        <w:t>Os descendentes de Anaque, ou os nefilins, que são gigantes</w:t>
      </w:r>
    </w:p>
    <w:p>
      <w:pPr>
        <w:pStyle w:val="ListBullet"/>
        <w:spacing w:line="240" w:lineRule="auto"/>
        <w:ind w:left="720"/>
      </w:pPr>
      <w:r>
        <w:rPr>
          <w:lang w:val="pt_PT" w:bidi="pt_PT"/>
        </w:rPr>
      </w:r>
      <w:r>
        <w:rPr>
          <w:lang w:val="pt_PT" w:bidi="pt_PT"/>
        </w:rPr>
        <w:t>As tribos de Canaã: os amalequitas, hititas, jebuseus, amorreus e cananeus</w:t>
      </w:r>
    </w:p>
    <w:p>
      <w:pPr>
        <w:pStyle w:val="ListBullet"/>
        <w:spacing w:line="240" w:lineRule="auto"/>
        <w:ind w:left="720"/>
      </w:pPr>
      <w:r>
        <w:rPr>
          <w:lang w:val="pt_PT" w:bidi="pt_PT"/>
        </w:rPr>
      </w:r>
      <w:r>
        <w:rPr>
          <w:lang w:val="pt_PT" w:bidi="pt_PT"/>
        </w:rPr>
        <w:t>A congregação, ou comunidade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Moisés diz aos 12 exploradores israelitas para explorarem a terra de Canaã. O objetivo é descobrir informações sobre a terra e as pessoas que vivem lá. Moisés diz a eles para trazer de volta amostras dos frutos que crescem lá.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exploradores: “O que você está sentindo ou pensando?” A pessoa pode responder coisas como: “Eu me sinto com medo, porque as pessoas que vivem na terra podem ser realmente fortes”, ou: “Eu estou animado por finalmente ver a terra que Yahweh prometeu a Israel!”, ou: “Estou feliz por finalmente estar deixando o deserto”.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os exploradores estão viajando do sul de Canaã para o norte de Canaã. Lá, os exploradores veem os descendentes de Anaque, que eram muito altos.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12 exploradores: “O que você está sentindo ou pensando?” A pessoa pode responder coisas como: “Estou com muito medo! Nunca vi ninguém tão grande”, ou: “Com Yahweh, podemos derrotar esses homens de grande altura na batalha!”, ou: “Por que Moisés não veio pessoalmente? Por que Moisés nos enviou?”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os exploradores chegam ao Vale do Escol e cortam um ramo com um cacho de uvas tão grande que são necessários dois homens para carregá-lo com uma vara. Os exploradores também colhem romãs e figos.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exploradores: “O que você está sentindo ou pensando?” A pessoa pode responder coisas como: “Nunca vi tantas uvas!” ou: “A terra é tão fértil quanto Yahweh prometeu que seria”, ou: “Sinto-me tão grato por Yahweh estar nos dando uma terra tão excelente”.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os exploradores voltam ao deserto de Parã. Os exploradores então dizem a Moisés, Arão e toda a comunidade de Israel que a terra está cheia de pessoas e cidades fortes. As pessoas começam a falar juntas sobre o que ouviram. De forma rápida e eficaz, Calebe silencia a comunidade de Israel. Calebe então encoraja Israel a entrar na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 “Sinto-me ansioso por Israel não entrar na terra que Yahweh nos prometeu”, ou: “Estou triste por Israel não confiar em Yahweh para protegê-los dos povos de Canaã”, ou: “Espero que Deus tenha misericórdia de Israel!”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maioria dos líderes exploradores não quer entrar na terra por causa das pessoas que vivem lá.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exploradores que não querem entrar na terra: “O que você está sentindo ou pensando?” A pessoa pode responder coisas como: “Não vou permitir que Calebe envie meus amigos e família para serem mortos por essas pessoas!”, ou: “Nem mesmo Yahweh pode nos ajudar contra esses homens fortes e de grande altura”, ou: “Não estou lutando contra esses homens. Convencerei todos em Israel a não entrar na terra de Canaã”.</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maioria dos exploradores então espalha um relato ruim à comunidade de Israel e diz que as pessoas que vivem na terra são pessoas muito altas, chamadas nefilins, que poderiam derrotar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comunidade de Israel: “O que você está sentindo ou pensando?” A pessoa pode responder coisas como: “Não há como derrotar esses homens fortes!”, ou: “Estou com tanto medo dos homens de grande altura que não estou indo para Canaã” ou: “Estou triste por as pessoas em Israel não acreditarem que Yahweh nos protegerá contra os habitantes, como eu acredito”.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Pergunte à pessoa que interpreta Yahweh: “O que você está sentindo ou pensando?” A pessoa pode responder coisas como: “Estou triste por Israel ainda não confiar que eu posso protegê-los, mesmo depois que me viu dividir o Mar Vermelho!”, ou: “Estou irado porque Israel não confiou que nada pode me impedir de cumprir minhas promessas a Israel”.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13.17–33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começa a história enviando os 12 exploradores para </w:t>
      </w:r>
      <w:r>
        <w:rPr>
          <w:b/>
          <w:lang w:val="pt_PT" w:bidi="pt_PT"/>
        </w:rPr>
        <w:t>espiar</w:t>
      </w:r>
      <w:r>
        <w:rPr>
          <w:lang w:val="pt_PT" w:bidi="pt_PT"/>
        </w:rPr>
        <w:t xml:space="preserve"> ou </w:t>
      </w:r>
      <w:r>
        <w:rPr>
          <w:b/>
          <w:lang w:val="pt_PT" w:bidi="pt_PT"/>
        </w:rPr>
        <w:t>explorar</w:t>
      </w:r>
      <w:r>
        <w:rPr>
          <w:lang w:val="pt_PT" w:bidi="pt_PT"/>
        </w:rPr>
        <w:t xml:space="preserve"> a terra de </w:t>
      </w:r>
      <w:r>
        <w:rPr>
          <w:b/>
          <w:lang w:val="pt_PT" w:bidi="pt_PT"/>
        </w:rPr>
        <w:t>Canaã</w:t>
      </w:r>
      <w:r>
        <w:rPr>
          <w:lang w:val="pt_PT" w:bidi="pt_PT"/>
        </w:rPr>
        <w:t xml:space="preserve">. Espiar algo é explorar e reunir informações sobre isso. Os líderes estavam explorando a terra de Canaã e reunindo informações sobre ela. Usem as mesmas palavras para espiar ou explorar e Canaã que vocês usaram em passagens anteriores. </w:t>
      </w:r>
      <w:r>
        <w:rPr>
          <w:lang w:val="pt_PT" w:bidi="pt_PT"/>
        </w:rPr>
        <w:t>Canaã</w:t>
      </w:r>
      <w:r>
        <w:rPr>
          <w:lang w:val="pt_PT" w:bidi="pt_PT"/>
        </w:rPr>
        <w:t xml:space="preserve"> está no Glossário Mestre.</w:t>
      </w:r>
    </w:p>
    <w:p>
      <w:pPr/>
      <w:r>
        <w:rPr>
          <w:lang w:val="pt_PT" w:bidi="pt_PT"/>
        </w:rPr>
      </w:r>
      <w:r>
        <w:rPr>
          <w:lang w:val="pt_PT" w:bidi="pt_PT"/>
        </w:rPr>
        <w:t xml:space="preserve">Os exploradores exploraram do </w:t>
      </w:r>
      <w:r>
        <w:rPr>
          <w:b/>
          <w:lang w:val="pt_PT" w:bidi="pt_PT"/>
        </w:rPr>
        <w:t>deserto</w:t>
      </w:r>
      <w:r>
        <w:rPr>
          <w:lang w:val="pt_PT" w:bidi="pt_PT"/>
        </w:rPr>
        <w:t xml:space="preserve"> de Zim até Reobe. Um deserto é um lugar solitário e estéril sem água. Quase não há árvores ou arbustos crescendo nesse tipo de região selvagem. O chão é seco e rochoso, e há animais selvagens rondando por toda área. As pessoas não vivem no deserto. Usem a mesma palavra ou frase para deserto que vocês usaram em passagens anteriores. </w:t>
      </w:r>
      <w:r>
        <w:rPr>
          <w:lang w:val="pt_PT" w:bidi="pt_PT"/>
        </w:rPr>
        <w:t>Deserto</w:t>
      </w:r>
      <w:r>
        <w:rPr>
          <w:lang w:val="pt_PT" w:bidi="pt_PT"/>
        </w:rPr>
        <w:t xml:space="preserve"> está no Glossário Mestre.</w:t>
      </w:r>
    </w:p>
    <w:p>
      <w:pPr/>
      <w:r>
        <w:rPr>
          <w:lang w:val="pt_PT" w:bidi="pt_PT"/>
        </w:rPr>
      </w:r>
      <w:r>
        <w:rPr>
          <w:lang w:val="pt_PT" w:bidi="pt_PT"/>
        </w:rPr>
        <w:t xml:space="preserve">Moisés pede aos líderes para ver se as cidades em que o povo de Canaã vive são </w:t>
      </w:r>
      <w:r>
        <w:rPr>
          <w:b/>
          <w:lang w:val="pt_PT" w:bidi="pt_PT"/>
        </w:rPr>
        <w:t>acampamentos abertos</w:t>
      </w:r>
      <w:r>
        <w:rPr>
          <w:lang w:val="pt_PT" w:bidi="pt_PT"/>
        </w:rPr>
        <w:t xml:space="preserve"> ou </w:t>
      </w:r>
      <w:r>
        <w:rPr>
          <w:b/>
          <w:lang w:val="pt_PT" w:bidi="pt_PT"/>
        </w:rPr>
        <w:t>fortalezas</w:t>
      </w:r>
      <w:r>
        <w:rPr>
          <w:lang w:val="pt_PT" w:bidi="pt_PT"/>
        </w:rPr>
        <w:t>. Acampamentos abertos são vilas em áreas abertas, sem proteção, e fortalezas são cidades cercadas de muros e torres que protegem as cidades.</w:t>
      </w:r>
    </w:p>
    <w:p>
      <w:pPr/>
      <w:r>
        <w:rPr>
          <w:lang w:val="pt_PT" w:bidi="pt_PT"/>
        </w:rPr>
      </w:r>
      <w:r>
        <w:rPr>
          <w:lang w:val="pt_PT" w:bidi="pt_PT"/>
        </w:rPr>
        <w:t xml:space="preserve">Parem aqui e discutam em grupo qual palavra ou frase vocês usarão para </w:t>
      </w:r>
      <w:r>
        <w:rPr>
          <w:b/>
          <w:lang w:val="pt_PT" w:bidi="pt_PT"/>
        </w:rPr>
        <w:t>aldeias sem muros</w:t>
      </w:r>
      <w:r>
        <w:rPr>
          <w:lang w:val="pt_PT" w:bidi="pt_PT"/>
        </w:rPr>
        <w:t xml:space="preserve"> ou </w:t>
      </w:r>
      <w:r>
        <w:rPr>
          <w:b/>
          <w:lang w:val="pt_PT" w:bidi="pt_PT"/>
        </w:rPr>
        <w:t>cidades</w:t>
      </w:r>
      <w:r>
        <w:rPr>
          <w:lang w:val="pt_PT" w:bidi="pt_PT"/>
        </w:rPr>
        <w:t xml:space="preserve"> e </w:t>
      </w:r>
      <w:r>
        <w:rPr>
          <w:b/>
          <w:lang w:val="pt_PT" w:bidi="pt_PT"/>
        </w:rPr>
        <w:t>fortalezas</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Os líderes vão para o vale de Escol. Esse é um </w:t>
      </w:r>
      <w:r>
        <w:rPr>
          <w:b/>
          <w:lang w:val="pt_PT" w:bidi="pt_PT"/>
        </w:rPr>
        <w:t>uádi</w:t>
      </w:r>
      <w:r>
        <w:rPr>
          <w:lang w:val="pt_PT" w:bidi="pt_PT"/>
        </w:rPr>
        <w:t>. Um uádi é um vale de rio que fica seco na estação em que não chove, mas fica cheio de água quando está chovendo.</w:t>
      </w:r>
    </w:p>
    <w:p>
      <w:pPr/>
      <w:r>
        <w:rPr>
          <w:lang w:val="pt_PT" w:bidi="pt_PT"/>
        </w:rPr>
      </w:r>
      <w:r>
        <w:rPr>
          <w:lang w:val="pt_PT" w:bidi="pt_PT"/>
        </w:rPr>
        <w:t>Parem aqui e discutam em grupo qual palavra ou frase vocês usarão para um vale de um rio que é seco em algumas épocas do ano e cheio de água em outras épocas. Pause este áudio aqui.</w:t>
      </w:r>
    </w:p>
    <w:p>
      <w:pPr/>
      <w:r>
        <w:rPr>
          <w:lang w:val="pt_PT" w:bidi="pt_PT"/>
        </w:rPr>
      </w:r>
      <w:r>
        <w:rPr>
          <w:lang w:val="pt_PT" w:bidi="pt_PT"/>
        </w:rPr>
        <w:t xml:space="preserve">Os líderes veem os </w:t>
      </w:r>
      <w:r>
        <w:rPr>
          <w:b/>
          <w:lang w:val="pt_PT" w:bidi="pt_PT"/>
        </w:rPr>
        <w:t>descendentes</w:t>
      </w:r>
      <w:r>
        <w:rPr>
          <w:lang w:val="pt_PT" w:bidi="pt_PT"/>
        </w:rPr>
        <w:t xml:space="preserve"> de Anaque. Os descendentes de uma pessoa são seus filhos, netos e todas as gerações futuras da mesma família. Usem a mesma palavra ou frase para descendentes que vocês usaram em passagens anteriores. </w:t>
      </w:r>
      <w:r>
        <w:rPr>
          <w:lang w:val="pt_PT" w:bidi="pt_PT"/>
        </w:rPr>
        <w:t>Descendentes</w:t>
      </w:r>
      <w:r>
        <w:rPr>
          <w:lang w:val="pt_PT" w:bidi="pt_PT"/>
        </w:rPr>
        <w:t xml:space="preserve"> está no Glossário Mestre.</w:t>
      </w:r>
    </w:p>
    <w:p>
      <w:pPr/>
      <w:r>
        <w:rPr>
          <w:lang w:val="pt_PT" w:bidi="pt_PT"/>
        </w:rPr>
      </w:r>
      <w:r>
        <w:rPr>
          <w:lang w:val="pt_PT" w:bidi="pt_PT"/>
        </w:rPr>
        <w:t xml:space="preserve">Os líderes então voltam a Moisés, a Arão e à congregação dos filhos de Israel, ou os israelitas. Nessa passagem, a congregação dos filhos de Israel se refere a todos os descendentes de Abraão juntos, ou os </w:t>
      </w:r>
      <w:r>
        <w:rPr>
          <w:b/>
          <w:lang w:val="pt_PT" w:bidi="pt_PT"/>
        </w:rPr>
        <w:t>israelitas</w:t>
      </w:r>
      <w:r>
        <w:rPr>
          <w:lang w:val="pt_PT" w:bidi="pt_PT"/>
        </w:rPr>
        <w:t xml:space="preserve">. Nesse contexto, a congregação é a comunidade de israelitas reunida. Usem a mesma palavra ou frase para israelitas e congregação, ou comunidade de Israel, que vocês usaram em passagens anteriores. </w:t>
      </w:r>
      <w:r>
        <w:rPr>
          <w:lang w:val="pt_PT" w:bidi="pt_PT"/>
        </w:rPr>
        <w:t>Israelitas</w:t>
      </w:r>
      <w:r>
        <w:rPr>
          <w:lang w:val="pt_PT" w:bidi="pt_PT"/>
        </w:rPr>
        <w:t xml:space="preserve"> está no Glossário Mestre.</w:t>
      </w:r>
    </w:p>
    <w:p>
      <w:pPr/>
      <w:r>
        <w:rPr>
          <w:lang w:val="pt_PT" w:bidi="pt_PT"/>
        </w:rPr>
      </w:r>
      <w:r>
        <w:rPr>
          <w:lang w:val="pt_PT" w:bidi="pt_PT"/>
        </w:rPr>
        <w:t xml:space="preserve">Os filhos de Anaque são chamados de </w:t>
      </w:r>
      <w:r>
        <w:rPr>
          <w:b/>
          <w:lang w:val="pt_PT" w:bidi="pt_PT"/>
        </w:rPr>
        <w:t>nefilins</w:t>
      </w:r>
      <w:r>
        <w:rPr>
          <w:lang w:val="pt_PT" w:bidi="pt_PT"/>
        </w:rPr>
        <w:t>. Os nefilins eram seres gigantes ou guerreiros poderosos. Acreditava-se que eles eram resultado dos filhos de Deus e mulheres humanas gerando filhos juntos, o que os tornava diferentes das pessoas comuns. A Bíblia não nos conta muito sobre eles, mas sugere que eles eram fortes e poderosos. As pessoas têm interpretações diferentes de quem ou o que os nefilins eram, mas muitas pessoas pensam neles como figuras lendárias dos tempos antigos.</w:t>
      </w:r>
    </w:p>
    <w:p>
      <w:pPr/>
      <w:r>
        <w:rPr>
          <w:lang w:val="pt_PT" w:bidi="pt_PT"/>
        </w:rPr>
      </w:r>
      <w:r>
        <w:rPr>
          <w:lang w:val="pt_PT" w:bidi="pt_PT"/>
        </w:rPr>
        <w:t xml:space="preserve">Parem aqui e discutam em grupo qual palavra ou frase vocês usarão para </w:t>
      </w:r>
      <w:r>
        <w:rPr>
          <w:b/>
          <w:lang w:val="pt_PT" w:bidi="pt_PT"/>
        </w:rPr>
        <w:t>nefilins</w:t>
      </w:r>
      <w:r>
        <w:rPr>
          <w:lang w:val="pt_PT" w:bidi="pt_PT"/>
        </w:rPr>
        <w:t>. A história dos nefilins ocorre em Gênesis. Se vocês já traduziram Gênesis, usem a mesma palavra para nefilins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14:1–10</w:t>
      </w:r>
      <w:r>
        <w:rPr>
          <w:lang w:val="pt_PT" w:bidi="pt_PT"/>
        </w:rPr>
      </w:r>
    </w:p>
    <w:p>
      <w:pPr>
        <w:pStyle w:val="Heading3"/>
      </w:pPr>
      <w:r>
        <w:rPr>
          <w:lang w:val="pt_PT" w:bidi="pt_PT"/>
        </w:rPr>
        <w:t>Ouvir e Sentir</w:t>
      </w:r>
    </w:p>
    <w:p>
      <w:pPr/>
      <w:r>
        <w:rPr>
          <w:lang w:val="pt_PT" w:bidi="pt_PT"/>
        </w:rPr>
      </w:r>
      <w:r>
        <w:rPr>
          <w:lang w:val="pt_PT" w:bidi="pt_PT"/>
        </w:rPr>
        <w:t>Nesta etapa, ouçam Números 14.1–10 e guardem em seus corações.</w:t>
      </w:r>
    </w:p>
    <w:p>
      <w:pPr/>
      <w:r>
        <w:rPr>
          <w:lang w:val="pt_PT" w:bidi="pt_PT"/>
        </w:rPr>
      </w:r>
      <w:r>
        <w:rPr>
          <w:lang w:val="pt_PT" w:bidi="pt_PT"/>
        </w:rPr>
        <w:t>Ouçam uma versão em áudio de Números 14.1–10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14.1–10 na tradução mais fácil de entender.</w:t>
      </w:r>
    </w:p>
    <w:p>
      <w:pPr/>
      <w:r>
        <w:rPr>
          <w:lang w:val="pt_PT" w:bidi="pt_PT"/>
        </w:rPr>
      </w:r>
      <w:r>
        <w:rPr>
          <w:lang w:val="pt_PT" w:bidi="pt_PT"/>
        </w:rPr>
        <w:t>Na passagem anterior, o povo de Israel estava acampado no deserto de Parã, em Cades, também chamado Cades-Barneia. Os exploradores que Moisés havia enviado para explorar a terra voltaram, e dez deles deram um relatório ruim sobre a terra. Eles disseram a Moisés e ao povo de Israel que as pessoas que viviam na terra que eles foram explorar eram muito grandes, fortes e impossíveis de derrotar.</w:t>
      </w:r>
    </w:p>
    <w:p>
      <w:pPr/>
      <w:r>
        <w:rPr>
          <w:lang w:val="pt_PT" w:bidi="pt_PT"/>
        </w:rPr>
      </w:r>
      <w:r>
        <w:rPr>
          <w:lang w:val="pt_PT" w:bidi="pt_PT"/>
        </w:rPr>
        <w:t>Essa é uma passagem sobre o que aconteceu na noite em que os exploradores retornaram de explorar a terra. Yahweh havia prometido dar essa terra aos israelitas depois que ele os tirou da escravidão. Essa terra é parte da aliança de Yahweh com Abraão e os descendentes de Abraão, os israelitas. Essa passagem usa o nome pessoal de Deus, Yahweh, em toda a passagem.</w:t>
      </w:r>
    </w:p>
    <w:p>
      <w:pPr/>
      <w:r>
        <w:rPr>
          <w:lang w:val="pt_PT" w:bidi="pt_PT"/>
        </w:rPr>
      </w:r>
      <w:r>
        <w:rPr>
          <w:lang w:val="pt_PT" w:bidi="pt_PT"/>
        </w:rPr>
        <w:t>Aquela noite inteira, todo o povo de Israel chorou em voz alta de medo e angústia. Todo o povo de Israel estava com medo do povo da terra que os exploradores haviam ido ver. Todo o povo de Israel, toda a comunidade, ergueu a voz, gritou e clamou durante toda aquela noite. Isso é típico de como as pessoas dessa cultura expressam sua dor. Eles se sentiram com medo, irados e tristes.</w:t>
      </w:r>
    </w:p>
    <w:p>
      <w:pPr/>
      <w:r>
        <w:rPr>
          <w:lang w:val="pt_PT" w:bidi="pt_PT"/>
        </w:rPr>
      </w:r>
      <w:r>
        <w:rPr>
          <w:lang w:val="pt_PT" w:bidi="pt_PT"/>
        </w:rPr>
        <w:t>Parem aqui. Em grupo, contem histórias de momentos em que as pessoas ficaram bravas porque estavam com muito medo e tristes. Como elas mostraram seus sentimentos? Pause este áudio aqui.</w:t>
      </w:r>
    </w:p>
    <w:p>
      <w:pPr/>
      <w:r>
        <w:rPr>
          <w:lang w:val="pt_PT" w:bidi="pt_PT"/>
        </w:rPr>
      </w:r>
      <w:r>
        <w:rPr>
          <w:lang w:val="pt_PT" w:bidi="pt_PT"/>
        </w:rPr>
        <w:t>Todo o povo ficou irado com Moisés e Arão. O povo murmurou, ou reclamou, contra Moisés e Arão por trazê-los aqui. Eles rejeitaram a liderança de Moisés e Arão, desafiando as decisões deles. Toda a nação de Israel culpou Moisés e Arão, porque eles acreditavam que o povo da terra, para a qual Moisés e Arão os estavam levando, mataria a todos eles na batalha. Todos eles vieram até Moisés e Arão e disseram: “Preferíamos ter morrido na terra do Egito ou aqui nesta terra deserta”. Eles usaram uma pergunta para deixar Moisés e Arão saberem como se sentiam. Eles perguntaram: “Por que Yahweh nos traz para essa terra apenas para nos deixar cair pela espada?” Cair pela espada é uma maneira de dizer que morreriam na batalha. A comunidade do povo de Israel acreditava que Yahweh os havia trazido aqui para morrerem lutando na batalha.</w:t>
      </w:r>
    </w:p>
    <w:p>
      <w:pPr/>
      <w:r>
        <w:rPr>
          <w:lang w:val="pt_PT" w:bidi="pt_PT"/>
        </w:rPr>
      </w:r>
      <w:r>
        <w:rPr>
          <w:lang w:val="pt_PT" w:bidi="pt_PT"/>
        </w:rPr>
        <w:t xml:space="preserve">Parem aqui e olhem para uma imagem de uma </w:t>
      </w:r>
      <w:r>
        <w:rPr>
          <w:lang w:val="pt_PT" w:bidi="pt_PT"/>
        </w:rPr>
        <w:t>espada</w:t>
      </w:r>
      <w:r>
        <w:rPr>
          <w:lang w:val="pt_PT" w:bidi="pt_PT"/>
        </w:rPr>
        <w:t>. Pause o áudio aqui.</w:t>
      </w:r>
    </w:p>
    <w:p>
      <w:pPr/>
      <w:r>
        <w:rPr>
          <w:lang w:val="pt_PT" w:bidi="pt_PT"/>
        </w:rPr>
      </w:r>
      <w:r>
        <w:rPr>
          <w:lang w:val="pt_PT" w:bidi="pt_PT"/>
        </w:rPr>
        <w:t>Foi Yahweh quem escolheu Moisés e Arão para liderar o povo de Israel. Moisés e Arão levaram o povo de Israel para a terra que Yahweh havia escolhido. Quando o povo reclamou contra Moisés e Arão, eles também reclamaram contra Yahweh, porque Moisés e Arão falaram em nome de Yahweh. O povo de Israel acreditava que Yahweh queria que seus inimigos os matassem em batalha e levassem suas esposas e filhos como presas ou saques. Eles estavam com medo de que seus inimigos levassem suas esposas e filhos como escravos.</w:t>
      </w:r>
    </w:p>
    <w:p>
      <w:pPr/>
      <w:r>
        <w:rPr>
          <w:lang w:val="pt_PT" w:bidi="pt_PT"/>
        </w:rPr>
      </w:r>
      <w:r>
        <w:rPr>
          <w:lang w:val="pt_PT" w:bidi="pt_PT"/>
        </w:rPr>
        <w:t>Parem aqui e discutam histórias em sua cultura sobre batalhas. O que acontece com as mulheres e crianças na batalha? Pause o áudio aqui.</w:t>
      </w:r>
    </w:p>
    <w:p>
      <w:pPr/>
      <w:r>
        <w:rPr>
          <w:lang w:val="pt_PT" w:bidi="pt_PT"/>
        </w:rPr>
      </w:r>
      <w:r>
        <w:rPr>
          <w:lang w:val="pt_PT" w:bidi="pt_PT"/>
        </w:rPr>
        <w:t>O povo de Israel conversou entre si e decidiu que eles deveriam retornar ao Egito. O povo de Israel rejeitou Moisés e Arão como líderes e decidiu escolher um novo líder. O povo de Israel queria um novo líder que os levasse de volta ao Egito, em vez de para a terra para a qual Yahweh os estava levando. O povo rejeitou Moisés, Arão e Yahweh.</w:t>
      </w:r>
    </w:p>
    <w:p>
      <w:pPr/>
      <w:r>
        <w:rPr>
          <w:lang w:val="pt_PT" w:bidi="pt_PT"/>
        </w:rPr>
      </w:r>
      <w:r>
        <w:rPr>
          <w:lang w:val="pt_PT" w:bidi="pt_PT"/>
        </w:rPr>
        <w:t>Parem aqui e falem sobre uma vez em que sua comunidade discordou dos líderes. Descreva o comportamento da comunidade e a reação dos líderes. Pause o áudio aqui.</w:t>
      </w:r>
    </w:p>
    <w:p>
      <w:pPr/>
      <w:r>
        <w:rPr>
          <w:lang w:val="pt_PT" w:bidi="pt_PT"/>
        </w:rPr>
      </w:r>
      <w:r>
        <w:rPr>
          <w:lang w:val="pt_PT" w:bidi="pt_PT"/>
        </w:rPr>
        <w:t>Moisés e Arão estavam na frente do povo. Quando eles ouviram como o povo de Israel rejeitou Yahweh, Moisés e Arão imediatamente se prostraram no chão, alarmados. Nessa cultura, essa ação mostra uma rendição completa diante de uma grande pessoa ou Yahweh.</w:t>
      </w:r>
    </w:p>
    <w:p>
      <w:pPr/>
      <w:r>
        <w:rPr>
          <w:lang w:val="pt_PT" w:bidi="pt_PT"/>
        </w:rPr>
      </w:r>
      <w:r>
        <w:rPr>
          <w:lang w:val="pt_PT" w:bidi="pt_PT"/>
        </w:rPr>
        <w:t xml:space="preserve">Parem aqui e, em grupo, olhem para uma imagem </w:t>
      </w:r>
      <w:r>
        <w:rPr>
          <w:lang w:val="pt_PT" w:bidi="pt_PT"/>
        </w:rPr>
        <w:t>dessa prática de cair com o rosto em terra</w:t>
      </w:r>
      <w:r>
        <w:rPr>
          <w:lang w:val="pt_PT" w:bidi="pt_PT"/>
        </w:rPr>
        <w:t>. Pause este áudio aqui.</w:t>
      </w:r>
    </w:p>
    <w:p>
      <w:pPr/>
      <w:r>
        <w:rPr>
          <w:lang w:val="pt_PT" w:bidi="pt_PT"/>
        </w:rPr>
      </w:r>
      <w:r>
        <w:rPr>
          <w:lang w:val="pt_PT" w:bidi="pt_PT"/>
        </w:rPr>
        <w:t>Josué, filho de Num, e Calebe, filho de Jefoné, estavam entre os dez exploradores que foram observar a terra. Josué e Calebe rasgaram as roupas que estavam usando. Essa ação mostra profunda angústia. Josué e Calebe falaram diante de toda a congregação, ou comunidade de Israel. Eles disseram ao povo que a terra era uma “terra muito, muito boa”. Eles disseram ao povo que, se eles obedecessem a Yahweh, Yahweh ficaria feliz com eles e ele os traria com segurança para a terra e a daria a eles. Eles lembraram ao povo de Israel o quão boa a terra era. Eles disseram ao povo que a terra era “uma terra que mana leite e mel”. Josué e Calebe estavam descrevendo a terra como rica e fértil. Josué e Calebe advertiram o povo a não se recusar a obedecer a Yahweh rebelando-se contra seus planos para eles.</w:t>
      </w:r>
    </w:p>
    <w:p>
      <w:pPr/>
      <w:r>
        <w:rPr>
          <w:lang w:val="pt_PT" w:bidi="pt_PT"/>
        </w:rPr>
      </w:r>
      <w:r>
        <w:rPr>
          <w:lang w:val="pt_PT" w:bidi="pt_PT"/>
        </w:rPr>
        <w:t>Josué e Calebe estavam confiantes de que Yahweh ajudaria o povo de Israel a derrotar o povo daquela terra. Eles disseram que as pessoas daquela terra seriam “pão para nós”, o que significa que o povo de Israel seria capaz de derrotar seu inimigo tão facilmente quanto se pode comer pão.</w:t>
      </w:r>
    </w:p>
    <w:p>
      <w:pPr/>
      <w:r>
        <w:rPr>
          <w:lang w:val="pt_PT" w:bidi="pt_PT"/>
        </w:rPr>
      </w:r>
      <w:r>
        <w:rPr>
          <w:lang w:val="pt_PT" w:bidi="pt_PT"/>
        </w:rPr>
        <w:t>Josué e Calebe continuaram dizendo ao povo de Israel para não ter medo, porque o povo daquela terra não tinha ninguém para protegê-los, mas a nação de Israel tinha Yahweh com eles.</w:t>
      </w:r>
    </w:p>
    <w:p>
      <w:pPr/>
      <w:r>
        <w:rPr>
          <w:lang w:val="pt_PT" w:bidi="pt_PT"/>
        </w:rPr>
      </w:r>
      <w:r>
        <w:rPr>
          <w:lang w:val="pt_PT" w:bidi="pt_PT"/>
        </w:rPr>
        <w:t>Parem aqui e discutam em grupo: em sua cultura, de que maneiras alguém pode rejeitar a autoridade, e como vocês tratam essas pessoas na comunidade? Pause este áudio aqui.</w:t>
      </w:r>
    </w:p>
    <w:p>
      <w:pPr/>
      <w:r>
        <w:rPr>
          <w:lang w:val="pt_PT" w:bidi="pt_PT"/>
        </w:rPr>
      </w:r>
      <w:r>
        <w:rPr>
          <w:lang w:val="pt_PT" w:bidi="pt_PT"/>
        </w:rPr>
        <w:t>Mas toda a comunidade respondeu: “Devemos jogar pedras neles e apedrejá-los até a morte”. Uma pessoa que quebrasse a aliança de Yahweh deveria ser morta por apedrejamento. A passagem não deixa claro se o povo de Israel queria apedrejar Josué e Calebe apenas ou apedrejar Josué, Calebe, Moisés e Arão. Enquanto o povo de Israel falava essas palavras, imediatamente a glória de Yahweh apareceu como uma luz poderosa a todo o povo israelita na tenda do encontro. Todo Israel viu o brilho de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14.1–10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toda a comunidade de Israel chorou em voz alta durante toda a noite depois que os exploradores deram um relatório ruim. Toda a comunidade murmurou contra Moisés e Arão. Todo o povo se recusou a entrar na terra e decidiu escolher um novo líder para levá-los de volta ao Egito.</w:t>
      </w:r>
    </w:p>
    <w:p>
      <w:pPr/>
      <w:r>
        <w:rPr>
          <w:lang w:val="pt_PT" w:bidi="pt_PT"/>
        </w:rPr>
      </w:r>
      <w:r>
        <w:rPr>
          <w:b/>
          <w:lang w:val="pt_PT" w:bidi="pt_PT"/>
        </w:rPr>
        <w:t>Na segunda cena:</w:t>
      </w:r>
      <w:r>
        <w:rPr>
          <w:lang w:val="pt_PT" w:bidi="pt_PT"/>
        </w:rPr>
        <w:t xml:space="preserve"> Moisés e Arão ficaram angustiados pelo povo ter rejeitado o plano de Yahweh. Moisés e Arão caíram com o rosto em terra na frente de toda a comunidade. Josué e Calebe rasgaram suas roupas em angústia e falaram ao povo sobre como a terra era boa e a capacidade de Yahweh de dá-la a eles.</w:t>
      </w:r>
    </w:p>
    <w:p>
      <w:pPr/>
      <w:r>
        <w:rPr>
          <w:lang w:val="pt_PT" w:bidi="pt_PT"/>
        </w:rPr>
      </w:r>
      <w:r>
        <w:rPr>
          <w:b/>
          <w:lang w:val="pt_PT" w:bidi="pt_PT"/>
        </w:rPr>
        <w:t>Na terceira cena:</w:t>
      </w:r>
      <w:r>
        <w:rPr>
          <w:lang w:val="pt_PT" w:bidi="pt_PT"/>
        </w:rPr>
        <w:t xml:space="preserve"> toda a comunidade rejeitou as palavras de Josué e Calebe e queria apedrejar seus líderes até a morte. Enquanto toda a comunidade estava gritando sobre apedrejá-los, o esplendor de Yahweh apareceu na tenda do encontro.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Calebe, filho de Jefoné</w:t>
      </w:r>
    </w:p>
    <w:p>
      <w:pPr>
        <w:pStyle w:val="ListBullet"/>
        <w:spacing w:line="240" w:lineRule="auto"/>
        <w:ind w:left="720"/>
      </w:pPr>
      <w:r>
        <w:rPr>
          <w:lang w:val="pt_PT" w:bidi="pt_PT"/>
        </w:rPr>
      </w:r>
      <w:r>
        <w:rPr>
          <w:lang w:val="pt_PT" w:bidi="pt_PT"/>
        </w:rPr>
        <w:t>Os dez exploradores</w:t>
      </w:r>
    </w:p>
    <w:p>
      <w:pPr>
        <w:pStyle w:val="ListBullet"/>
        <w:spacing w:line="240" w:lineRule="auto"/>
        <w:ind w:left="720"/>
      </w:pPr>
      <w:r>
        <w:rPr>
          <w:lang w:val="pt_PT" w:bidi="pt_PT"/>
        </w:rPr>
      </w:r>
      <w:r>
        <w:rPr>
          <w:lang w:val="pt_PT" w:bidi="pt_PT"/>
        </w:rPr>
        <w:t>Toda a comunidade de Israel</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com uma palavra que conecta o que acontece nessa cena com a passagem anterior. Na última passagem, toda a comunidade do povo de Israel havia ouvido o relato que os dez exploradores deram. A ação da história começa com o povo de Israel respondendo ao relatório que os dez exploradores deram. Naquela noite, toda a comunidade murmurou contra Moisés e Arão. Murmurar é reclamar de forma rebelde. O povo de Israel usou suas palavras para se opor a Yahweh, reclamando contra Moisés e Arão, os líderes que Yahweh lhes havia dado. Toda a comunidade fez isso durante aquela noite inteira para mostrar sua ira, tristeza e luto temeroso. Moisés quer deixar claro que todos na comunidade de Israel estavam envolvidos no choro e no lamento. Ele usa palavras diferentes como “congregação” e “o povo ou filhos de Israel”.</w:t>
      </w:r>
    </w:p>
    <w:p>
      <w:pPr/>
      <w:r>
        <w:rPr>
          <w:lang w:val="pt_PT" w:bidi="pt_PT"/>
        </w:rPr>
      </w:r>
      <w:r>
        <w:rPr>
          <w:lang w:val="pt_PT" w:bidi="pt_PT"/>
        </w:rPr>
        <w:t>Parem aqui e visualizem essa cena. Um a um, descrevam isso em suas próprias palavras. Prestem atenção às palavras que vocês usam para descrever o choro. Pause este áudio aqui.</w:t>
      </w:r>
    </w:p>
    <w:p>
      <w:pPr/>
      <w:r>
        <w:rPr>
          <w:lang w:val="pt_PT" w:bidi="pt_PT"/>
        </w:rPr>
      </w:r>
      <w:r>
        <w:rPr>
          <w:lang w:val="pt_PT" w:bidi="pt_PT"/>
        </w:rPr>
        <w:t>A angústia de toda a comunidade continuou aumentando, e agora eles passaram a criticar Moisés e Arão por trazê-los do Egito para lá. Não temos certeza se isso começou com uma pessoa reclamando, mas temos certeza de que toda a comunidade se uniu. Visualize toda a comunidade falando como se fossem uma só pessoa. Toda a comunidade falou contra Moisés e Arão e disse: “Preferíamos ter morrido no Egito ou nesse deserto do que ser mortos nessa terra para a qual vocês estão nos levando”.</w:t>
      </w:r>
    </w:p>
    <w:p>
      <w:pPr/>
      <w:r>
        <w:rPr>
          <w:lang w:val="pt_PT" w:bidi="pt_PT"/>
        </w:rPr>
      </w:r>
      <w:r>
        <w:rPr>
          <w:lang w:val="pt_PT" w:bidi="pt_PT"/>
        </w:rPr>
        <w:t>Enquanto eles continuavam chorando, toda a comunidade voltou sua angústia contra Yahweh. Eles perguntaram a Moisés e Arão: “Por que Yahweh está nos trazendo para essa terra apenas para nos deixar cair pela espada?”</w:t>
      </w:r>
    </w:p>
    <w:p>
      <w:pPr/>
      <w:r>
        <w:rPr>
          <w:lang w:val="pt_PT" w:bidi="pt_PT"/>
        </w:rPr>
      </w:r>
      <w:r>
        <w:rPr>
          <w:lang w:val="pt_PT" w:bidi="pt_PT"/>
        </w:rPr>
        <w:t>Parem aqui e discutam as histórias que vocês contaram na etapa anterior sobre batalhas. Como vocês descrevem as pessoas morrendo nas batalhas? Qual é a melhor maneira de vocês descreverem “cair pela espada” em seu idioma? Pause este áudio aqui.</w:t>
      </w:r>
    </w:p>
    <w:p>
      <w:pPr/>
      <w:r>
        <w:rPr>
          <w:lang w:val="pt_PT" w:bidi="pt_PT"/>
        </w:rPr>
      </w:r>
      <w:r>
        <w:rPr>
          <w:lang w:val="pt_PT" w:bidi="pt_PT"/>
        </w:rPr>
        <w:t>Os israelitas fizeram essa pergunta para fazer uma declaração em vez de obter uma resposta. Quando as pessoas fazem esse tipo de pergunta, elas estão dizendo o que acreditam ser verdade. O povo de Israel estava culpando Yahweh por colocá-los em uma situação em que eles pensavam que morreriam. Toda a comunidade do povo de Israel continuou chorando e aumentou seus protestos. O povo de Israel acreditava que Yahweh tinha planos ruins para eles. Eles disseram: “Yahweh deve querer que nossos inimigos capturem nossas mulheres e crianças. Não seria melhor para nós voltarmos ao Egito?" Os israelitas não fizeram essa pergunta para obter uma resposta, mas para mostrar o que eles estavam pensando. O povo havia decidido retornar ao Egito. Ao encenar essa cena, certifiquem-se de mostrar como a angústia do povo de Israel cresceu desde o medo do povo da terra, até culpar Moisés e Arão, e então rejeitar o plano de Yahweh.</w:t>
      </w:r>
    </w:p>
    <w:p>
      <w:pPr/>
      <w:r>
        <w:rPr>
          <w:lang w:val="pt_PT" w:bidi="pt_PT"/>
        </w:rPr>
      </w:r>
      <w:r>
        <w:rPr>
          <w:lang w:val="pt_PT" w:bidi="pt_PT"/>
        </w:rPr>
        <w:t>Parem aqui e contem uma história sobre uma multidão irada. Prestem atenção a como as pessoas na multidão reagem à ira umas das outras. Discutam como a multidão chega à sua decisão e como ela fala ou comunica essa decisão. Como toda a multidão passa a pensar a mesma coisa? Pause este áudio aqui.</w:t>
      </w:r>
    </w:p>
    <w:p>
      <w:pPr/>
      <w:r>
        <w:rPr>
          <w:lang w:val="pt_PT" w:bidi="pt_PT"/>
        </w:rPr>
      </w:r>
      <w:r>
        <w:rPr>
          <w:lang w:val="pt_PT" w:bidi="pt_PT"/>
        </w:rPr>
        <w:t>Essa cena termina com as palavras: “E eles disseram uns aos outros, devemos escolher um líder e voltar ao Egito”. Essas palavras mostram que o choro e as reclamações da comunidade levaram a essa decisão. Toda a comunidade do povo de Israel falou uns com os outros e decidiu escolher um novo líder que os levasse de volta ao Egito.</w:t>
      </w:r>
    </w:p>
    <w:p>
      <w:pPr/>
      <w:r>
        <w:rPr>
          <w:lang w:val="pt_PT" w:bidi="pt_PT"/>
        </w:rPr>
      </w:r>
      <w:r>
        <w:rPr>
          <w:lang w:val="pt_PT" w:bidi="pt_PT"/>
        </w:rPr>
        <w:t>Na segunda cena, Moisés e Arão caíram com o rosto em terra na frente de toda a comunidade, e então Josué e Calebe rasgaram suas roupas na frente de toda a comunidade e começaram a falar com o povo de Israel. Josué e Calebe rasgaram suas roupas para mostrar grande dor e luto, porque o povo de Israel havia rejeitado Yahweh, Moisés e Arão. Josué e Calebe falaram com o povo de Israel e disseram: “A terra pela qual viajamos e exploramos é uma terra maravilhosa! E, se Yahweh se agradar de nós, Ele nos conduzirá em segurança até aquela terra e a dará a nós. É uma terra rica que mana leite e mel. Não se rebelem contra Yahweh, e não tenham medo do povo da terra. Eles são apenas presas indefesas para nós! Eles não têm proteção, mas Yahweh está conosco! Não tenham medo deles!" Josué e Calebe falaram essas palavras ao povo de Israel. Não sabemos se foi um dos dois que falou ou se ambos falaram. Como Josué é mencionado primeiro, Josué provavelmente falou e Calebe ficou ao lado dele, concordando com tudo o que ele disse. Josué falou com força e em voz alta.</w:t>
      </w:r>
    </w:p>
    <w:p>
      <w:pPr/>
      <w:r>
        <w:rPr>
          <w:lang w:val="pt_PT" w:bidi="pt_PT"/>
        </w:rPr>
      </w:r>
      <w:r>
        <w:rPr>
          <w:lang w:val="pt_PT" w:bidi="pt_PT"/>
        </w:rPr>
        <w:t>Parem aqui e contem uma história de uma vez em que um líder falou com firmeza às pessoas para lhes dar coragem. Como ele falou? Que tom de voz ele usou? Como ele se expressou com o corpo enquanto falava? Pause este áudio aqui.</w:t>
      </w:r>
    </w:p>
    <w:p>
      <w:pPr/>
      <w:r>
        <w:rPr>
          <w:lang w:val="pt_PT" w:bidi="pt_PT"/>
        </w:rPr>
      </w:r>
      <w:r>
        <w:rPr>
          <w:lang w:val="pt_PT" w:bidi="pt_PT"/>
        </w:rPr>
        <w:t>Josué e Calebe disseram que o povo daquela terra seria “pão para nós”, o que significa que o povo de Israel seria capaz de derrotar seus inimigos tão facilmente quanto eles podiam comer pão.</w:t>
      </w:r>
    </w:p>
    <w:p>
      <w:pPr/>
      <w:r>
        <w:rPr>
          <w:lang w:val="pt_PT" w:bidi="pt_PT"/>
        </w:rPr>
      </w:r>
      <w:r>
        <w:rPr>
          <w:lang w:val="pt_PT" w:bidi="pt_PT"/>
        </w:rPr>
        <w:t>Parem aqui e discutam em grupo: quando vocês contam histórias sobre batalhas que vocês podem vencer facilmente, como vocês falam sobre o quão fácil é vencer as batalhas? Pause este áudio aqui.</w:t>
      </w:r>
    </w:p>
    <w:p>
      <w:pPr/>
      <w:r>
        <w:rPr>
          <w:lang w:val="pt_PT" w:bidi="pt_PT"/>
        </w:rPr>
      </w:r>
      <w:r>
        <w:rPr>
          <w:lang w:val="pt_PT" w:bidi="pt_PT"/>
        </w:rPr>
        <w:t>Na terceira cena, toda a comunidade rejeitou de forma irada as palavras de Josué e Calebe. O povo de Israel se recusou a ser encorajado e disse uns aos outros que deveriam apedrejá-los até a morte, atirando-lhes pedras até que morressem. A passagem não deixa claro exatamente quem o povo queria apedrejar até a morte. Poderia ser apenas Josué e Calebe, ou também poderia incluir Moisés e Arão. Antes que o povo pudesse atirar uma só pedra, a glória de Yahweh apareceu com uma grande luz na tenda do encontro. Todo o povo de Israel viu o brilho de Yahweh.</w:t>
      </w:r>
    </w:p>
    <w:p>
      <w:pPr/>
      <w:r>
        <w:rPr>
          <w:lang w:val="pt_PT" w:bidi="pt_PT"/>
        </w:rPr>
      </w:r>
      <w:r>
        <w:rPr>
          <w:lang w:val="pt_PT" w:bidi="pt_PT"/>
        </w:rPr>
        <w:t>Parem aqui e contem histórias de pessoas que são encontradas fazendo coisas ruins. Como elas reagem quando são pegas?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14.1–10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Calebe, filho de Jefuné</w:t>
      </w:r>
    </w:p>
    <w:p>
      <w:pPr>
        <w:pStyle w:val="ListBullet"/>
        <w:spacing w:line="240" w:lineRule="auto"/>
        <w:ind w:left="720"/>
      </w:pPr>
      <w:r>
        <w:rPr>
          <w:lang w:val="pt_PT" w:bidi="pt_PT"/>
        </w:rPr>
      </w:r>
      <w:r>
        <w:rPr>
          <w:lang w:val="pt_PT" w:bidi="pt_PT"/>
        </w:rPr>
        <w:t>Toda a comunidade de Israel</w:t>
      </w:r>
    </w:p>
    <w:p>
      <w:pPr>
        <w:pStyle w:val="ListBullet"/>
        <w:spacing w:line="240" w:lineRule="auto"/>
        <w:ind w:left="720"/>
      </w:pPr>
      <w:r>
        <w:rPr>
          <w:lang w:val="pt_PT" w:bidi="pt_PT"/>
        </w:rPr>
      </w:r>
      <w:r>
        <w:rPr>
          <w:lang w:val="pt_PT" w:bidi="pt_PT"/>
        </w:rPr>
        <w:t>Os dez exploradores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os dez exploradores terminaram de dar o seu relatório. Toda a comunidade do povo de Israel fica temerosa e começa a chorar em alta voz e a lamentar.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a comunidade: “O que vocês estão pensando e sentindo?” As pessoas podem responder coisas como: “Se entrarmos nessa terra, seremos todos mortos”, ou: “Não temos nenhuma chance contra gigantes. Não podemos tomar a terra", ou, "Aquela terra está cheia de gigantes e está bem protegida", ou, "Por que viemos aqui? O que estávamos pensando ao dar ouvidos a este Moisés?" ou: “Estou com medo. Não quero morrer”, ou: “Moisés e Arão mentiram para nós! Agora todos nós morreremos. Eu gostaria que nunca tivéssemos deixado o Egito. Ser escravo é melhor do que morrer numa guerra contra gigantes”, ou: ”Estou furioso com Moisés e Arão. Eles trouxeram a nós e a nossos filhos um grande perigo”.</w:t>
      </w:r>
    </w:p>
    <w:p>
      <w:pPr>
        <w:pStyle w:val="ListBullet"/>
        <w:spacing w:line="240" w:lineRule="auto"/>
        <w:ind w:left="720"/>
      </w:pPr>
      <w:r>
        <w:rPr>
          <w:lang w:val="pt_PT" w:bidi="pt_PT"/>
        </w:rPr>
      </w:r>
      <w:r>
        <w:rPr>
          <w:lang w:val="pt_PT" w:bidi="pt_PT"/>
        </w:rPr>
        <w:t>Pergunte à pessoa que interpreta Moisés: “O que você está pensando e sentindo?” A pessoa que interpreta Moisés pode responder coisas como: “As pessoas estão agindo como se estivessem em um funeral. O povo perdeu toda a esperança", ou: "Eles estão rejeitando o plano de Yahweh", ou: "O povo não confia que Yahweh nos dará a terra. Eles preferem morrer a entrar na terra conforme Yahweh nos instruiu a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ira das pessoas aumenta, e elas começam a criticar Moisés e Arão. Representem toda a comunidade criticando Moisés e Arão e dizendo: “Que dera tivéssemos morrido no Egito! Ou neste deserto! Por que Yahweh nos trouxe a este lugar? Ele deve querer que morramos em batalha. Nossas esposas e nossos pequeninos se tornarão escravos! Não seria melhor para nós se retornássemos ao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pensando ou sentindo?” As pessoas que representam Moisés e Arão podem responder coisas como: “O povo está cada vez mais irado. Eles estão furiosos conosco. Estão furiosos até mesmo com Yahweh. Temos medo de que eles nos matem”, ou: “O povo se esqueceu de tudo o que Yahweh tem feito por nós. Eles acham que Yahweh tem planos maus para nós. Isso nos deixa inconsoláveis”, ou: “O povo nos rejeitou como líderes. Eles rejeitaram Yahweh. Eles prefeririam ser escravos no Egito”, ou “Temos medo de que Yahweh não perdoe o povo por esse pecado”.</w:t>
      </w:r>
    </w:p>
    <w:p>
      <w:pPr>
        <w:pStyle w:val="ListBullet"/>
        <w:spacing w:line="240" w:lineRule="auto"/>
        <w:ind w:left="720"/>
      </w:pPr>
      <w:r>
        <w:rPr>
          <w:lang w:val="pt_PT" w:bidi="pt_PT"/>
        </w:rPr>
      </w:r>
      <w:r>
        <w:rPr>
          <w:lang w:val="pt_PT" w:bidi="pt_PT"/>
        </w:rPr>
        <w:t>Pergunte às pessoas que interpretam a comunidade: “O que vocês estão pensando ou sentindo?” As pessoas que interpretam a comunidade podem responder coisas como: “Estamos com medo pela segurança de nossos filhos. Estamos irados que Moisés tenha nos pedido para correr um risco tão grande com a vida deles. Por que Yahweh gostaria que nós morrêssemos aqui?”, ou: “Não podemos confiar em Yahweh. Seu plano fará com que todos nós sejamos mortos”, ou: “Escolheremos outro líder. Voltaremos para o Egito”.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Moisés e Arão, que estavam diante de toda a comunidade, prostraram-se no chão, alarmados. Então Josué e Calebe rasgaram suas roupas em angústia e falaram com o povo sobre a bondade da terra e a capacidade de Yahweh de dá-la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pensando ou sentindo?” Os que estão interpretando Moisés e Arão podem responder coisas como: “Sentimos grande dor e tristeza. O povo rejeitou Yahweh”, ou: “Nossos corações estão partidos. “Isto é algo terrível”, ou: “Tememos que Yahweh destrua todo este povo por tê-lo rejeitado.”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Calebe falaram essas palavras ao povo de Israel: “A terra pela qual viajamos e que exploramos é uma terra maravilhosa! E, se Yahweh se agradar de nós, Ele nos conduzirá em segurança até aquela terra e a dará a nós. É uma terra rica que mana leite e mel. Não se rebelem contra Yahweh e não tenham medo do povo da terra. Eles são apenas presas indefesas para nós! Eles não têm proteção, mas Yahweh está conosco! Não tenham medo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Josué e Calebe: “O que vocês estão pensando ou sentindo?” As pessoas interpretando Josué e Calebe podem responder coisas como: “Estamos chocados que todo o povo esteja tão assustado e desanimado”, ou: “Quão rapidamente o povo se esqueceu de como Yahweh nos ajudou até aqui”. Queremos lembrá‑los de que Yahweh é forte”, ou: “Estamos irados com os dez espias, por colocarem medo no coração do povo”, ou: “Estamos muito tristes porque o povo rejeitou Moisés e Arão”, ou: “Queremos fortalecer o povo novamente”. Queremos que eles vejam que Yahweh certamente nos dará essa terra como ele prometeu”, ou: “Queremos que o povo pare sua rebelião”.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toda a comunidade parou de dar atenção a Josué e Calebe. Eles disseram que deveriam apedrejá-los até a morte. Provavelmente, alguém gritou isso, e depois outra pessoa repetiu, e depois outra, até que se tornou o grito de toda a comunidade.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comunidade: “O que vocês estão pensando ou sentindo?” As pessoas interpretando a comunidade podem responder coisas como: “Estamos com raiva, muita raiva”, ou: ‘Estamos com muito medo. Estamos em pânico pensando em como podemos morrer em uma batalha neste deserto", ou, "Como essas pessoas podem nos dizer para entrar naquela terra? Eles nos querem mortos. Eles merecem morrer".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o povo gritava, Yahweh apareceu na tenda do encontro como uma grande luz brilhante.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comunidade: “O que vocês estão pensando ou sentindo?” As pessoas que interpretam a comunidade podem responder coisas como: ”Estamos com muito medo. Yahweh ouviu nossas reclamações e veio para nos destruir, ou: “Queremos nos esconder de Yahweh”, ou: “Sentimo‑nos como inimigos de Yahweh. Ele nos ouviu rejeitando os líderes que escolheu e nos encontrou prontos para apedrejá-los".</w:t>
      </w:r>
    </w:p>
    <w:p>
      <w:pPr>
        <w:pStyle w:val="ListBullet"/>
        <w:spacing w:line="240" w:lineRule="auto"/>
        <w:ind w:left="720"/>
      </w:pPr>
      <w:r>
        <w:rPr>
          <w:lang w:val="pt_PT" w:bidi="pt_PT"/>
        </w:rPr>
      </w:r>
      <w:r>
        <w:rPr>
          <w:lang w:val="pt_PT" w:bidi="pt_PT"/>
        </w:rPr>
        <w:t>Perguntem à pessoa que interpreta Yahweh: “O que você está sentindo ou pensando?” A pessoa que interpreta Yahweh pode responder coisas como: “Estou irado com essas pessoas. Por quanto tempo eles se rebelarão?” ou: “Estou cansado dessas pessoas. Não os quero mais como meu povo”, ou: “Essas pessoas me rejeitaram. Eles rejeitaram minha aliança e preferem voltar ao Egito. Estou muito triste”, ou “Estou contente com Moisés, Arão, Josué e Calebe. Eles têm sido fiéis a mim. Eles confiam em mim, ao contrário destas pessoas sem fé".</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14.1–10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dez exploradores deram um relatório ruim, e então toda a congregação dos </w:t>
      </w:r>
      <w:r>
        <w:rPr>
          <w:b/>
          <w:lang w:val="pt_PT" w:bidi="pt_PT"/>
        </w:rPr>
        <w:t>israelitas</w:t>
      </w:r>
      <w:r>
        <w:rPr>
          <w:lang w:val="pt_PT" w:bidi="pt_PT"/>
        </w:rPr>
        <w:t xml:space="preserve"> levantou um clamor. Essa congregação é toda a comunidade de israelitas. Usem a mesma palavra para congregação e para israelitas que vocês usaram em passagens anteriores. </w:t>
      </w:r>
      <w:r>
        <w:rPr>
          <w:lang w:val="pt_PT" w:bidi="pt_PT"/>
        </w:rPr>
        <w:t>Israelitas</w:t>
      </w:r>
      <w:r>
        <w:rPr>
          <w:lang w:val="pt_PT" w:bidi="pt_PT"/>
        </w:rPr>
        <w:t xml:space="preserve"> está no Glossário Mestre.</w:t>
      </w:r>
    </w:p>
    <w:p>
      <w:pPr/>
      <w:r>
        <w:rPr>
          <w:lang w:val="pt_PT" w:bidi="pt_PT"/>
        </w:rPr>
      </w:r>
      <w:r>
        <w:rPr>
          <w:lang w:val="pt_PT" w:bidi="pt_PT"/>
        </w:rPr>
        <w:t xml:space="preserve">Todo o povo </w:t>
      </w:r>
      <w:r>
        <w:rPr>
          <w:b/>
          <w:lang w:val="pt_PT" w:bidi="pt_PT"/>
        </w:rPr>
        <w:t>murmurou</w:t>
      </w:r>
      <w:r>
        <w:rPr>
          <w:lang w:val="pt_PT" w:bidi="pt_PT"/>
        </w:rPr>
        <w:t xml:space="preserve"> contra Moisés e Arão. Essa palavra de ação descreve uma reclamação rebelde. O povo se rebelou contra Yahweh reclamando contra seus representantes, Moisés e Arão. As reclamações do povo não tinham uma boa razão. A palavra mostra uma atitude negativa. Os tradutores devem traduzir essa palavra de forma consistente todas as vezes que ocorre.</w:t>
      </w:r>
    </w:p>
    <w:p>
      <w:pPr/>
      <w:r>
        <w:rPr>
          <w:lang w:val="pt_PT" w:bidi="pt_PT"/>
        </w:rPr>
      </w:r>
      <w:r>
        <w:rPr>
          <w:lang w:val="pt_PT" w:bidi="pt_PT"/>
        </w:rPr>
        <w:t xml:space="preserve">Parem aqui e discutam em grupo qual palavra ou frase vocês usarão para </w:t>
      </w:r>
      <w:r>
        <w:rPr>
          <w:b/>
          <w:lang w:val="pt_PT" w:bidi="pt_PT"/>
        </w:rPr>
        <w:t>murmurar</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O povo expressa sua murmuração nestas palavras: “Gostaríamos de ter morrido no Egito! Ou gostaríamos de ter morrido nesse </w:t>
      </w:r>
      <w:r>
        <w:rPr>
          <w:b/>
          <w:lang w:val="pt_PT" w:bidi="pt_PT"/>
        </w:rPr>
        <w:t>deserto</w:t>
      </w:r>
      <w:r>
        <w:rPr>
          <w:lang w:val="pt_PT" w:bidi="pt_PT"/>
        </w:rPr>
        <w:t xml:space="preserve">!” Usem a mesma palavra ou frase para deserto que vocês usaram em passagens anteriores. Para mais informações sobre </w:t>
      </w:r>
      <w:r>
        <w:rPr>
          <w:lang w:val="pt_PT" w:bidi="pt_PT"/>
        </w:rPr>
        <w:t>deserto</w:t>
      </w:r>
      <w:r>
        <w:rPr>
          <w:lang w:val="pt_PT" w:bidi="pt_PT"/>
        </w:rPr>
        <w:t xml:space="preserve">, consultem o Glossário Mestre. </w:t>
      </w:r>
    </w:p>
    <w:p>
      <w:pPr/>
      <w:r>
        <w:rPr>
          <w:lang w:val="pt_PT" w:bidi="pt_PT"/>
        </w:rPr>
      </w:r>
      <w:r>
        <w:rPr>
          <w:lang w:val="pt_PT" w:bidi="pt_PT"/>
        </w:rPr>
        <w:t xml:space="preserve">O povo pergunta a Moisés e Arão: “Por que </w:t>
      </w:r>
      <w:r>
        <w:rPr>
          <w:b/>
          <w:lang w:val="pt_PT" w:bidi="pt_PT"/>
        </w:rPr>
        <w:t>Yahweh</w:t>
      </w:r>
      <w:r>
        <w:rPr>
          <w:lang w:val="pt_PT" w:bidi="pt_PT"/>
        </w:rPr>
        <w:t xml:space="preserve"> está nos trazendo para essa terra apenas para nos deixar cair pela espada?” Usem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O povo diz a Moisés e Arão: “Nossas esposas e nossos </w:t>
      </w:r>
      <w:r>
        <w:rPr>
          <w:b/>
          <w:lang w:val="pt_PT" w:bidi="pt_PT"/>
        </w:rPr>
        <w:t>pequeninos</w:t>
      </w:r>
      <w:r>
        <w:rPr>
          <w:lang w:val="pt_PT" w:bidi="pt_PT"/>
        </w:rPr>
        <w:t xml:space="preserve"> se tornarão </w:t>
      </w:r>
      <w:r>
        <w:rPr>
          <w:b/>
          <w:lang w:val="pt_PT" w:bidi="pt_PT"/>
        </w:rPr>
        <w:t>presas</w:t>
      </w:r>
      <w:r>
        <w:rPr>
          <w:lang w:val="pt_PT" w:bidi="pt_PT"/>
        </w:rPr>
        <w:t>”. A frase “nossos pequeninos” significa nossos filhos. Presas refere-se a pessoas sendo feitas prisioneiras na guerra. O povo está dizendo: “Nossas crianças serão levadas como escravas”.</w:t>
      </w:r>
    </w:p>
    <w:p>
      <w:pPr/>
      <w:r>
        <w:rPr>
          <w:lang w:val="pt_PT" w:bidi="pt_PT"/>
        </w:rPr>
      </w:r>
      <w:r>
        <w:rPr>
          <w:lang w:val="pt_PT" w:bidi="pt_PT"/>
        </w:rPr>
        <w:t xml:space="preserve">Parem aqui e discutam em grupo qual palavra ou frase vocês usarão para </w:t>
      </w:r>
      <w:r>
        <w:rPr>
          <w:b/>
          <w:lang w:val="pt_PT" w:bidi="pt_PT"/>
        </w:rPr>
        <w:t>presa</w:t>
      </w:r>
      <w:r>
        <w:rPr>
          <w:lang w:val="pt_PT" w:bidi="pt_PT"/>
        </w:rPr>
        <w:t>. Se vocês já traduziram essa palavra em outro livro da Bíblia, usem a mesma palavra que usaram lá. Pause este áudio aqui.</w:t>
      </w:r>
    </w:p>
    <w:p>
      <w:pPr/>
      <w:r>
        <w:rPr>
          <w:lang w:val="pt_PT" w:bidi="pt_PT"/>
        </w:rPr>
      </w:r>
      <w:r>
        <w:rPr>
          <w:lang w:val="pt_PT" w:bidi="pt_PT"/>
        </w:rPr>
        <w:t>As pessoas disseram umas às outras: “Escolhamos um líder e voltemos ao Egito”. Usem a mesma palavra para líder que vocês usaram em passagens anteriores.</w:t>
      </w:r>
    </w:p>
    <w:p>
      <w:pPr/>
      <w:r>
        <w:rPr>
          <w:lang w:val="pt_PT" w:bidi="pt_PT"/>
        </w:rPr>
      </w:r>
      <w:r>
        <w:rPr>
          <w:lang w:val="pt_PT" w:bidi="pt_PT"/>
        </w:rPr>
        <w:t xml:space="preserve">Então Moisés e Arão </w:t>
      </w:r>
      <w:r>
        <w:rPr>
          <w:b/>
          <w:lang w:val="pt_PT" w:bidi="pt_PT"/>
        </w:rPr>
        <w:t>caíram com o rosto em terra</w:t>
      </w:r>
      <w:r>
        <w:rPr>
          <w:lang w:val="pt_PT" w:bidi="pt_PT"/>
        </w:rPr>
        <w:t xml:space="preserve"> na frente da assembleia da comunidade. Usem a mesma frase para cair sobre os seus rostos que vocês usaram em passagens anteriores. A assembleia da comunidade de israelitas é uma maneira mais oficial de dizer que os israelitas se reuniram por uma razão importante.</w:t>
      </w:r>
    </w:p>
    <w:p>
      <w:pPr/>
      <w:r>
        <w:rPr>
          <w:lang w:val="pt_PT" w:bidi="pt_PT"/>
        </w:rPr>
      </w:r>
      <w:r>
        <w:rPr>
          <w:lang w:val="pt_PT" w:bidi="pt_PT"/>
        </w:rPr>
        <w:t>Josué e Calebe disseram: “Se Yahweh estiver satisfeito conosco, ele nos conduzirá em segurança até aquela terra e a dará a nós. É uma terra rica que mana leite e mel”. Usem a mesma descrição para uma terra que mana leite e mel que vocês usaram em passagens anteriores.</w:t>
      </w:r>
    </w:p>
    <w:p>
      <w:pPr/>
      <w:r>
        <w:rPr>
          <w:lang w:val="pt_PT" w:bidi="pt_PT"/>
        </w:rPr>
      </w:r>
      <w:r>
        <w:rPr>
          <w:lang w:val="pt_PT" w:bidi="pt_PT"/>
        </w:rPr>
        <w:t xml:space="preserve">Então toda a congregação disse para </w:t>
      </w:r>
      <w:r>
        <w:rPr>
          <w:b/>
          <w:lang w:val="pt_PT" w:bidi="pt_PT"/>
        </w:rPr>
        <w:t>apedrejá-los</w:t>
      </w:r>
      <w:r>
        <w:rPr>
          <w:lang w:val="pt_PT" w:bidi="pt_PT"/>
        </w:rPr>
        <w:t>. A frase apedrejá-los significa matá-los jogando pedras neles até que morram.</w:t>
      </w:r>
    </w:p>
    <w:p>
      <w:pPr/>
      <w:r>
        <w:rPr>
          <w:lang w:val="pt_PT" w:bidi="pt_PT"/>
        </w:rPr>
      </w:r>
      <w:r>
        <w:rPr>
          <w:lang w:val="pt_PT" w:bidi="pt_PT"/>
        </w:rPr>
        <w:t>Parem aqui e discutam qual palavra ou frase vocês usarão para “apedrejá-los”. Usem a mesma palavra ou frase para apedrejar que vocês usaram em livros anteriores da Bíblia. Pause este áudio aqui.</w:t>
      </w:r>
    </w:p>
    <w:p>
      <w:pPr/>
      <w:r>
        <w:rPr>
          <w:lang w:val="pt_PT" w:bidi="pt_PT"/>
        </w:rPr>
      </w:r>
      <w:r>
        <w:rPr>
          <w:lang w:val="pt_PT" w:bidi="pt_PT"/>
        </w:rPr>
        <w:t>Mas a glória de Yahweh apareceu na tenda do encontro a todo o povo de Israel. A glória de Yahweh é quando vemos o poder ou a majestade de Yahweh.</w:t>
      </w:r>
    </w:p>
    <w:p>
      <w:pPr/>
      <w:r>
        <w:rPr>
          <w:lang w:val="pt_PT" w:bidi="pt_PT"/>
        </w:rPr>
      </w:r>
      <w:r>
        <w:rPr>
          <w:lang w:val="pt_PT" w:bidi="pt_PT"/>
        </w:rPr>
        <w:t xml:space="preserve">Parem aqui e discutam qual palavra ou frase vocês usarão para </w:t>
      </w:r>
      <w:r>
        <w:rPr>
          <w:b/>
          <w:lang w:val="pt_PT" w:bidi="pt_PT"/>
        </w:rPr>
        <w:t>glória</w:t>
      </w:r>
      <w:r>
        <w:rPr>
          <w:lang w:val="pt_PT" w:bidi="pt_PT"/>
        </w:rPr>
        <w:t xml:space="preserve">. Usem a mesma palavra ou frase para glória que vocês usaram em outros livros da Bíblia que vocês traduziram. Para mais informações sobre </w:t>
      </w:r>
      <w:r>
        <w:rPr>
          <w:lang w:val="pt_PT" w:bidi="pt_PT"/>
        </w:rPr>
        <w:t>glória</w:t>
      </w:r>
      <w:r>
        <w:rPr>
          <w:lang w:val="pt_PT" w:bidi="pt_PT"/>
        </w:rPr>
        <w:t>, consultem o Glossário Mestre. Pause este áudio aqui.</w:t>
      </w:r>
    </w:p>
    <w:p>
      <w:pPr/>
      <w:r>
        <w:rPr>
          <w:lang w:val="pt_PT" w:bidi="pt_PT"/>
        </w:rPr>
      </w:r>
      <w:r>
        <w:rPr>
          <w:lang w:val="pt_PT" w:bidi="pt_PT"/>
        </w:rPr>
        <w:t xml:space="preserve">Usem a mesma palavra ou frase para </w:t>
      </w:r>
      <w:r>
        <w:rPr>
          <w:b/>
          <w:lang w:val="pt_PT" w:bidi="pt_PT"/>
        </w:rPr>
        <w:t>tenda do encontro</w:t>
      </w:r>
      <w:r>
        <w:rPr>
          <w:lang w:val="pt_PT" w:bidi="pt_PT"/>
        </w:rPr>
        <w:t xml:space="preserve"> que vocês usaram em passagens anteriores. Para mais informações sobre a tenda do encontro, consultem </w:t>
      </w:r>
      <w:r>
        <w:rPr>
          <w:lang w:val="pt_PT" w:bidi="pt_PT"/>
        </w:rPr>
        <w:t>tabernáculo</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14:11–25</w:t>
      </w:r>
      <w:r>
        <w:rPr>
          <w:lang w:val="pt_PT" w:bidi="pt_PT"/>
        </w:rPr>
      </w:r>
    </w:p>
    <w:p>
      <w:pPr>
        <w:pStyle w:val="Heading3"/>
      </w:pPr>
      <w:r>
        <w:rPr>
          <w:lang w:val="pt_PT" w:bidi="pt_PT"/>
        </w:rPr>
        <w:t>Ouvir e Sentir</w:t>
      </w:r>
    </w:p>
    <w:p>
      <w:pPr/>
      <w:r>
        <w:rPr>
          <w:lang w:val="pt_PT" w:bidi="pt_PT"/>
        </w:rPr>
      </w:r>
      <w:r>
        <w:rPr>
          <w:lang w:val="pt_PT" w:bidi="pt_PT"/>
        </w:rPr>
        <w:t>Nesta etapa, ouçam Números 14.11–25 e guardem em seus corações.</w:t>
      </w:r>
    </w:p>
    <w:p>
      <w:pPr/>
      <w:r>
        <w:rPr>
          <w:lang w:val="pt_PT" w:bidi="pt_PT"/>
        </w:rPr>
      </w:r>
      <w:r>
        <w:rPr>
          <w:lang w:val="pt_PT" w:bidi="pt_PT"/>
        </w:rPr>
        <w:t>Ouçam uma versão em áudio de Números 14.11–25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14.11–25 na tradução mais fácil de entender.</w:t>
      </w:r>
    </w:p>
    <w:p>
      <w:pPr/>
      <w:r>
        <w:rPr>
          <w:lang w:val="pt_PT" w:bidi="pt_PT"/>
        </w:rPr>
      </w:r>
      <w:r>
        <w:rPr>
          <w:lang w:val="pt_PT" w:bidi="pt_PT"/>
        </w:rPr>
        <w:t>Na passagem anterior, o povo de Israel rejeitou os líderes de Israel e pegou pedras para matar os líderes. O povo de Israel também rejeitou Yahweh e seus planos para eles. Enquanto o povo de Israel segurava as pedras em suas mãos, a glória de Yahweh apareceu como uma luz poderosa na tenda do encontro, e todo o povo de Israel viu o esplendor de Yahweh.</w:t>
      </w:r>
    </w:p>
    <w:p>
      <w:pPr/>
      <w:r>
        <w:rPr>
          <w:lang w:val="pt_PT" w:bidi="pt_PT"/>
        </w:rPr>
      </w:r>
      <w:r>
        <w:rPr>
          <w:lang w:val="pt_PT" w:bidi="pt_PT"/>
        </w:rPr>
        <w:t>Essa passagem é sobre o que aconteceu quando o brilho de Yahweh apareceu. Yahweh falou com Moisés e perguntou: “Por quanto tempo mais ‘esse povo’ me desprezará?” Desprezar significa tratar alguém de forma desrespeitosa ou rejeitá-lo. Yahweh perguntou a Moisés: “Por quanto tempo mais esse povo se recusará a confiar em mim, mesmo que eu tenha feito muitos sinais entre eles?” Essas duas perguntas mostram a ira e a frustração que Yahweh sentia. Yahweh estava irado porque o povo de Israel não confiava no poder de Yahweh para derrotar os inimigos de Israel. Yahweh já não tinha paciência porque o povo tratava Yahweh como se Yahweh não fosse capaz de fazer o que havia prometido a eles, embora Yahweh já tivesse se provado forte e poderoso contra o faraó, o inimigo de Israel no Egito. Por essa razão, Yahweh disse que enviaria a Israel uma doença horrível. A doença destruiria os israelitas, para que eles não fossem mais o povo de Yahweh. Não sabemos qual foi a pestilência específica, mas teria sido um surto generalizado, muito mortal e destrutivo.</w:t>
      </w:r>
    </w:p>
    <w:p>
      <w:pPr/>
      <w:r>
        <w:rPr>
          <w:lang w:val="pt_PT" w:bidi="pt_PT"/>
        </w:rPr>
      </w:r>
      <w:r>
        <w:rPr>
          <w:lang w:val="pt_PT" w:bidi="pt_PT"/>
        </w:rPr>
        <w:t>Parem aqui e discutam essa pergunta em grupo: na história de sua comunidade, qual é a doença mais temida que veio e se espalhou por muitas pessoas rapidamente? Quão mortal foi isso? Como seu povo fala sobre isso? Que efeito teve sobre o tamanho de sua comunidade? Pause este áudio aqui.</w:t>
      </w:r>
    </w:p>
    <w:p>
      <w:pPr/>
      <w:r>
        <w:rPr>
          <w:lang w:val="pt_PT" w:bidi="pt_PT"/>
        </w:rPr>
      </w:r>
      <w:r>
        <w:rPr>
          <w:lang w:val="pt_PT" w:bidi="pt_PT"/>
        </w:rPr>
        <w:t>Yahweh disse que usaria essa pestilência para destituir, ou retirar, as promessas que ele havia dado a seu povo Israel.</w:t>
      </w:r>
    </w:p>
    <w:p>
      <w:pPr/>
      <w:r>
        <w:rPr>
          <w:lang w:val="pt_PT" w:bidi="pt_PT"/>
        </w:rPr>
      </w:r>
      <w:r>
        <w:rPr>
          <w:lang w:val="pt_PT" w:bidi="pt_PT"/>
        </w:rPr>
        <w:t>Parem aqui e discutam essa pergunta em grupo: contem histórias de momentos em que as pessoas ou Deus retiraram promessas ou coisas das pessoas. Quais foram as razões pelas quais alguém tirou essas coisas dessas pessoas? Pause este áudio aqui.</w:t>
      </w:r>
    </w:p>
    <w:p>
      <w:pPr/>
      <w:r>
        <w:rPr>
          <w:lang w:val="pt_PT" w:bidi="pt_PT"/>
        </w:rPr>
      </w:r>
      <w:r>
        <w:rPr>
          <w:lang w:val="pt_PT" w:bidi="pt_PT"/>
        </w:rPr>
        <w:t>Yahweh diz a Moisés que Yahweh fará de Moisés o antepassado de uma nação maior do que estes israelitas depois que Yahweh tiver despojado Israel com a praga. Yahweh está dizendo que Yahweh quer começar suas promessas novamente com Moisés e os filhos que Moisés e seus descendentes terão.</w:t>
      </w:r>
    </w:p>
    <w:p>
      <w:pPr/>
      <w:r>
        <w:rPr>
          <w:lang w:val="pt_PT" w:bidi="pt_PT"/>
        </w:rPr>
      </w:r>
      <w:r>
        <w:rPr>
          <w:lang w:val="pt_PT" w:bidi="pt_PT"/>
        </w:rPr>
        <w:t>Moisés responde a Yahweh, dizendo que, se Yahweh destruir o povo de Israel, o povo do Egito ouvirá sobre isso. Porque, na verdade, foi pelo poder de Yahweh que Yahweh trouxe o povo de Israel para fora da terra do Egito. E o povo do Egito dirá, então, ao povo da terra de Canaã. Moisés lembra a Yahweh que o povo de Canaã já havia ouvido que Yahweh é próximo do povo de Israel, pois Ele aparece ao povo de Israel face a face. Isso significa que Yahweh aparece a Moisés e ao povo de Israel como uma luz visível e poderosa. A nuvem de Yahweh paira sobre Israel, e Yahweh conduz Israel pela coluna de nuvem durante o dia e pela coluna de fogo à noite. Moisés diz a Yahweh que, se Yahweh matar todo o povo de Israel de repente, de uma só vez, estas nações que já ouviram falar dos grandes milagres que Yahweh fez no Egito dirão que Yahweh matou o povo de Israel no deserto porque Yahweh não foi capaz de trazê-los para a terra de Canaã como Yahweh havia prometido. Moisés está dizendo a Yahweh que destruir o povo de Israel arruinará a grande reputação Dele entre as nações.</w:t>
      </w:r>
    </w:p>
    <w:p>
      <w:pPr/>
      <w:r>
        <w:rPr>
          <w:lang w:val="pt_PT" w:bidi="pt_PT"/>
        </w:rPr>
      </w:r>
      <w:r>
        <w:rPr>
          <w:lang w:val="pt_PT" w:bidi="pt_PT"/>
        </w:rPr>
        <w:t>Parem aqui e discutam essa pergunta em grupo: contem histórias de pessoas em sua cultura que têm uma grande reputação por serem heróis. O que essa reputação significa para os heróis, para a comunidade e para os inimigos da comunidade? Como sua comunidade e seus inimigos tratam um herói cuja reputação foi prejudicada? Pause este áudio aqui.</w:t>
      </w:r>
    </w:p>
    <w:p>
      <w:pPr/>
      <w:r>
        <w:rPr>
          <w:lang w:val="pt_PT" w:bidi="pt_PT"/>
        </w:rPr>
      </w:r>
      <w:r>
        <w:rPr>
          <w:lang w:val="pt_PT" w:bidi="pt_PT"/>
        </w:rPr>
        <w:t>Moisés primeiro pede a Yahweh que considere a própria reputação de Yahweh entre as nações e, em seguida, porque Yahweh se importa com a reputação de Yahweh, Moisés pede a Yahweh que mostre o grande poder de Yahweh. Quando Moisés pede a Yahweh para mostrar seu grande poder, Moisés chama Yahweh por um nome que significa Senhor ou Mestre, não por seu nome pessoal Yahweh. Moisés quer que Yahweh mostre seu grande poder perdoando o povo de Israel. Por isso, lembra a Yahweh o que Ele disse anteriormente sobre si mesmo: “Eu, Yahweh, sou vagaroso em irar-me. Demonstro amor leal e perdoo as pessoas que cometem pecado e se rebelam contra mim, mas não elimino a punição. Castigo os filhos e até a terceira e quarta gerações pelos pecados cometidos por seus pais”. Isso significa que Yahweh não se ira rapidamente. O amor de Yahweh é seguro e confiável. Por causa disso, Yahweh remove a culpa daqueles que são culpados de pecado e rebelião, mas Yahweh não os deixa impunes. A punição que Yahweh dá pode afetar os filhos, netos e bisnetos daqueles que pecam. Moisés está lembrando a Yahweh que o próprio Yahweh disse essas coisas sobre quem Yahweh é. Moisés lembra a Yahweh que, desde que o povo de Israel deixou o Egito, Yahweh os tem perdoado, porque Yahweh é fiel e leal. Moisés está pedindo que Yahweh perdoe o povo de Israel com base em Sua lealdade à aliança. Uma aliança é uma promessa forte. Yahweh fez uma aliança com Abraão e os descendentes dele, os israelitas. Yahweh prometeu que Yahweh abençoaria os israelitas e daria a eles sua própria terra, e os israelitas prometeram que sempre confiariam em Deus e lhe obedeceriam. Moisés está pedindo a Yahweh para manter o relacionamento da aliança de Yahweh com o povo de Israel, porque o amor da aliança de Yahweh é infalível.</w:t>
      </w:r>
    </w:p>
    <w:p>
      <w:pPr/>
      <w:r>
        <w:rPr>
          <w:lang w:val="pt_PT" w:bidi="pt_PT"/>
        </w:rPr>
      </w:r>
      <w:r>
        <w:rPr>
          <w:lang w:val="pt_PT" w:bidi="pt_PT"/>
        </w:rPr>
        <w:t>Parem aqui e discutam em grupo: contem histórias de pessoas afetadas por coisas que seus antepassados fizeram. Pause este áudio aqui.</w:t>
      </w:r>
    </w:p>
    <w:p>
      <w:pPr/>
      <w:r>
        <w:rPr>
          <w:lang w:val="pt_PT" w:bidi="pt_PT"/>
        </w:rPr>
      </w:r>
      <w:r>
        <w:rPr>
          <w:lang w:val="pt_PT" w:bidi="pt_PT"/>
        </w:rPr>
        <w:t>Yahweh responde a Moisés: “Sua oração foi respondida. Eu os perdoei”. No entanto, Yahweh faz um juramento segundo o qual, embora tenha perdoado o povo, nenhum daqueles que viram a glória de Yahweh e as obras poderosas que Yahweh fez no Egito e no deserto verá a terra de Canaã. Isso significa que eles não entrarão na terra de Canaã para possuí-la. Yahweh diz que essas pessoas não entrarão na terra de Canaã porque, embora tenham visto a presença de Yahweh, recusaram-se a ouvir a voz de Yahweh e duvidaram de Yahweh e provocaram Yahweh dez vezes. Como eles desprezaram Yahweh dessa maneira, Yahweh faz uma promessa de que aqueles que rejeitaram Yahweh não verão a terra. Yahweh faz essa promessa por meio de um juramento, dizendo: “Assim como eu vivo e tão certo como minha presença enche a terra....” Mas para Calebe, Yahweh faz uma promessa diferente, porque Calebe é diferente dos outros. Calebe tem um coração diferente. Calebe não rejeitou Yahweh, mas permaneceu leal a Yahweh. Yahweh chama Calebe de “meu servo”. Yahweh promete a Calebe que Calebe verá a terra e que os descendentes de Calebe a possuirão. Yahweh não quer dizer que apenas Calebe e os descendentes de Calebe receberão a promessa. Yahweh está mostrando a diferença entre a lealdade de Calebe a Yahweh e a rejeição de Yahweh pelas pessoas de Israel.</w:t>
      </w:r>
    </w:p>
    <w:p>
      <w:pPr/>
      <w:r>
        <w:rPr>
          <w:lang w:val="pt_PT" w:bidi="pt_PT"/>
        </w:rPr>
      </w:r>
      <w:r>
        <w:rPr>
          <w:lang w:val="pt_PT" w:bidi="pt_PT"/>
        </w:rPr>
        <w:t>Parem aqui e discutam essa pergunta em grupo: como vocês fazem juramentos em sua cultura? Quais são as consequências por quebrar um juramento? Pause este áudio aqui.</w:t>
      </w:r>
    </w:p>
    <w:p>
      <w:pPr/>
      <w:r>
        <w:rPr>
          <w:lang w:val="pt_PT" w:bidi="pt_PT"/>
        </w:rPr>
      </w:r>
      <w:r>
        <w:rPr>
          <w:lang w:val="pt_PT" w:bidi="pt_PT"/>
        </w:rPr>
        <w:t>Yahweh diz a Moisés que os amalequitas e os cananeus estão vivendo nos vales, e Yahweh instrui os israelitas a dar meia-volta no dia seguinte e viajar para o sul pelo deserto, de volta em direção ao Mar Vermelho. Yahweh dá esse mandamento porque Yahweh prometeu que nenhuma daquelas pessoas que duvidavam de Yahweh entraria na terra de Canaã. Foi assim que Yahweh puniu esse povo.</w:t>
      </w:r>
    </w:p>
    <w:p>
      <w:pPr/>
      <w:r>
        <w:rPr>
          <w:lang w:val="pt_PT" w:bidi="pt_PT"/>
        </w:rPr>
      </w:r>
      <w:r>
        <w:rPr>
          <w:lang w:val="pt_PT" w:bidi="pt_PT"/>
        </w:rPr>
        <w:t xml:space="preserve">Parem aqui em grupo e olhem um mapa da </w:t>
      </w:r>
      <w:r>
        <w:rPr>
          <w:b/>
          <w:lang w:val="pt_PT" w:bidi="pt_PT"/>
        </w:rPr>
        <w:t>jornada dos israelitas</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14.11–25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aparece como uma luz poderosa na tenda do encontro e diz a Moisés que Yahweh destruirá o povo de Israel porque eles rejeitaram Yahweh.</w:t>
      </w:r>
    </w:p>
    <w:p>
      <w:pPr/>
      <w:r>
        <w:rPr>
          <w:lang w:val="pt_PT" w:bidi="pt_PT"/>
        </w:rPr>
      </w:r>
      <w:r>
        <w:rPr>
          <w:b/>
          <w:lang w:val="pt_PT" w:bidi="pt_PT"/>
        </w:rPr>
        <w:t>Na segunda cena:</w:t>
      </w:r>
      <w:r>
        <w:rPr>
          <w:lang w:val="pt_PT" w:bidi="pt_PT"/>
        </w:rPr>
        <w:t xml:space="preserve"> Moisés implora a Yahweh e dá a Yahweh duas razões pelas quais Yahweh não deve destruir o povo de Israel.</w:t>
      </w:r>
    </w:p>
    <w:p>
      <w:pPr/>
      <w:r>
        <w:rPr>
          <w:lang w:val="pt_PT" w:bidi="pt_PT"/>
        </w:rPr>
      </w:r>
      <w:r>
        <w:rPr>
          <w:b/>
          <w:lang w:val="pt_PT" w:bidi="pt_PT"/>
        </w:rPr>
        <w:t>Na terceira cena:</w:t>
      </w:r>
      <w:r>
        <w:rPr>
          <w:lang w:val="pt_PT" w:bidi="pt_PT"/>
        </w:rPr>
        <w:t xml:space="preserve"> Yahweh ouve a oração de Moisés pelo povo e dá a ele instruções para a viagem.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 e seus pais e descendentes</w:t>
      </w:r>
    </w:p>
    <w:p>
      <w:pPr>
        <w:pStyle w:val="ListBullet"/>
        <w:spacing w:line="240" w:lineRule="auto"/>
        <w:ind w:left="720"/>
      </w:pPr>
      <w:r>
        <w:rPr>
          <w:lang w:val="pt_PT" w:bidi="pt_PT"/>
        </w:rPr>
      </w:r>
      <w:r>
        <w:rPr>
          <w:lang w:val="pt_PT" w:bidi="pt_PT"/>
        </w:rPr>
        <w:t>O povo do Egito</w:t>
      </w:r>
    </w:p>
    <w:p>
      <w:pPr>
        <w:pStyle w:val="ListBullet"/>
        <w:spacing w:line="240" w:lineRule="auto"/>
        <w:ind w:left="720"/>
      </w:pPr>
      <w:r>
        <w:rPr>
          <w:lang w:val="pt_PT" w:bidi="pt_PT"/>
        </w:rPr>
      </w:r>
      <w:r>
        <w:rPr>
          <w:lang w:val="pt_PT" w:bidi="pt_PT"/>
        </w:rPr>
        <w:t>Calebe e os descendentes de Calebe</w:t>
      </w:r>
    </w:p>
    <w:p>
      <w:pPr>
        <w:pStyle w:val="ListBullet"/>
        <w:spacing w:line="240" w:lineRule="auto"/>
        <w:ind w:left="720"/>
      </w:pPr>
      <w:r>
        <w:rPr>
          <w:lang w:val="pt_PT" w:bidi="pt_PT"/>
        </w:rPr>
      </w:r>
      <w:r>
        <w:rPr>
          <w:lang w:val="pt_PT" w:bidi="pt_PT"/>
        </w:rPr>
        <w:t>Os cananeus e os amalequitas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Yahweh fala com Moisés na tenda do encontro. É importante mostrar a conexão entre as ações do povo de Israel na última passagem com a aparição repentina de Yahweh e sua conversa com Moisés nessa passagem. Na última passagem, o povo de Israel chegou a juntar pedras para apedrejar os líderes que Yahweh havia dado a eles. De repente, Yahweh havia aparecido como uma luz poderosa na tenda do encontro, e todo o povo de Israel havia visto a glória de Yahweh.</w:t>
      </w:r>
    </w:p>
    <w:p>
      <w:pPr/>
      <w:r>
        <w:rPr>
          <w:lang w:val="pt_PT" w:bidi="pt_PT"/>
        </w:rPr>
      </w:r>
      <w:r>
        <w:rPr>
          <w:lang w:val="pt_PT" w:bidi="pt_PT"/>
        </w:rPr>
        <w:t>Parem aqui e visualizem essa cena. Discutam como a aparição repentina de Yahweh teria afetado o povo de Israel. Pause este áudio aqui.</w:t>
      </w:r>
    </w:p>
    <w:p>
      <w:pPr/>
      <w:r>
        <w:rPr>
          <w:lang w:val="pt_PT" w:bidi="pt_PT"/>
        </w:rPr>
      </w:r>
      <w:r>
        <w:rPr>
          <w:lang w:val="pt_PT" w:bidi="pt_PT"/>
        </w:rPr>
        <w:t>Yahweh fala com Moisés. Yahweh pergunta a Moisés por quanto tempo o povo de Israel continuará desprezando Yahweh. O povo havia desprezado Yahweh por rejeitar Yahweh e sua aliança com Israel. Yahweh refere-se a todo o povo de Israel como uma só pessoa ao chamá-los de "este" povo. Yahweh também pergunta a Moisés por quanto tempo o povo continuará duvidando de Yahweh. Yahweh diz que o povo de Israel se recusou a acreditar em Yahweh, apesar de todos os sinais que Yahweh havia feito entre o povo. Um sinal é uma coisa que aponta para alguém ou algo além de si mesmo. Nesse caso, os sinais são os milagres que Yahweh tem realizado pelo povo de Israel desde o dia em que Yahweh tirou os israelitas do Egito. Nas duas perguntas que Yahweh faz a Moisés, a frase “por quanto tempo” não significa que Yahweh está perguntando a Moisés sobre um período de tempo. Quando Yahweh pergunta “por quanto tempo”, Yahweh está dizendo que o povo de Israel se tornou completamente rebelde. Yahweh não espera que Moisés responda a essas perguntas. Yahweh está usando as perguntas para fazer uma afirmação. Yahweh agora diz a Moisés o que Yahweh decidiu fazer quanto à rejeição do povo a Yahweh.</w:t>
      </w:r>
    </w:p>
    <w:p>
      <w:pPr/>
      <w:r>
        <w:rPr>
          <w:lang w:val="pt_PT" w:bidi="pt_PT"/>
        </w:rPr>
      </w:r>
      <w:r>
        <w:rPr>
          <w:lang w:val="pt_PT" w:bidi="pt_PT"/>
        </w:rPr>
        <w:t>Parem aqui e contem histórias de pessoas que rejeitaram a sabedoria de sua comunidade repetidamente, ou histórias de crianças que desobedeceram a seus pais de muitas maneiras. Como vocês falam sobre o comportamento dessas pessoas quando ele se tornou insuportável? Pause o áudio aqui.</w:t>
      </w:r>
    </w:p>
    <w:p>
      <w:pPr/>
      <w:r>
        <w:rPr>
          <w:lang w:val="pt_PT" w:bidi="pt_PT"/>
        </w:rPr>
      </w:r>
      <w:r>
        <w:rPr>
          <w:lang w:val="pt_PT" w:bidi="pt_PT"/>
        </w:rPr>
        <w:t>É importante mostrar a conexão entre as duas perguntas que Yahweh faz a Moisés e o que Yahweh diz que Yahweh fará com o povo de Israel. Yahweh diz a Moisés que, como o povo de Israel se rebelou completamente, Yahweh atingirá os israelitas com uma pestilência. Pestilência é uma doença contagiosa ou surto que se espalha amplamente e é muito mortal.</w:t>
      </w:r>
    </w:p>
    <w:p>
      <w:pPr/>
      <w:r>
        <w:rPr>
          <w:lang w:val="pt_PT" w:bidi="pt_PT"/>
        </w:rPr>
      </w:r>
      <w:r>
        <w:rPr>
          <w:lang w:val="pt_PT" w:bidi="pt_PT"/>
        </w:rPr>
        <w:t>Parem aqui e discutam em grupo: como vocês farão uma conexão entre as perguntas de Yahweh, que realmente mostram que os israelitas eram rebeldes, e a punição de Yahweh por essa rebelião? Pause este áudio aqui.</w:t>
      </w:r>
    </w:p>
    <w:p>
      <w:pPr/>
      <w:r>
        <w:rPr>
          <w:lang w:val="pt_PT" w:bidi="pt_PT"/>
        </w:rPr>
      </w:r>
      <w:r>
        <w:rPr>
          <w:lang w:val="pt_PT" w:bidi="pt_PT"/>
        </w:rPr>
        <w:t>Embora Yahweh não diga qual é a pestilência, Yahweh diz isso de uma maneira que sugere que Moisés teria sabido o que era a pestilência. Yahweh diz que Yahweh usará a pestilência para desapossar o povo de Israel. Yahweh quer dizer que Yahweh pretende destruir o povo de Israel e entregar a terra que Yahweh lhes havia prometido. Yahweh diz a Moisés que, após Yahweh ter destruído o povo de Israel com a pestilência, Yahweh fará de Moisés uma nação maior e mais poderosa do que o povo de Israel. Yahweh quer dizer que Yahweh destruirá o povo de Israel e retirará de Israel as promessas que Yahweh fez a Abraão e, em vez disso, transferirá essas promessas para Moisés e para os filhos de Moisés.</w:t>
      </w:r>
    </w:p>
    <w:p>
      <w:pPr/>
      <w:r>
        <w:rPr>
          <w:lang w:val="pt_PT" w:bidi="pt_PT"/>
        </w:rPr>
      </w:r>
      <w:r>
        <w:rPr>
          <w:lang w:val="pt_PT" w:bidi="pt_PT"/>
        </w:rPr>
        <w:t>Façam uma pausa aqui e discutam em grupo. Que nome se dá ao fato de alguém ter sua herança negada? Se essa pessoa não receber sua herança, o que acontece com os bens em vez disso? Pause o áudio aqui.</w:t>
      </w:r>
    </w:p>
    <w:p>
      <w:pPr/>
      <w:r>
        <w:rPr>
          <w:lang w:val="pt_PT" w:bidi="pt_PT"/>
        </w:rPr>
      </w:r>
      <w:r>
        <w:rPr>
          <w:lang w:val="pt_PT" w:bidi="pt_PT"/>
        </w:rPr>
        <w:t>Na segunda cena, Moisés responde a Yahweh e implora pela vida do povo de Israel. Moisés diz a Yahweh que os egípcios ouvirão que Yahweh matou o próprio povo de Yahweh — o mesmo povo que o próprio Yahweh tirou do meio dos egípcios pelo grande poder de Yahweh. Moisés implora a Yahweh e diz que, se os egípcios ouvirem que Yahweh matou seu próprio povo, eles contarão a história ao povo de Canaã. Moisés diz a Yahweh que os cananeus já ouviram que Yahweh está perto do povo de Yahweh, visto que o povo de Yahweh vê Yahweh face a face, a nuvem de Yahweh está sobre o seu povo, e Yahweh vai adiante do seu povo na coluna de nuvem de dia e na coluna de fogo de noite.</w:t>
      </w:r>
    </w:p>
    <w:p>
      <w:pPr/>
      <w:r>
        <w:rPr>
          <w:lang w:val="pt_PT" w:bidi="pt_PT"/>
        </w:rPr>
      </w:r>
      <w:r>
        <w:rPr>
          <w:lang w:val="pt_PT" w:bidi="pt_PT"/>
        </w:rPr>
        <w:t>Parem aqui e discutam como vocês falarão sobre a coluna de nuvem e a coluna de fogo. Como vocês mostrarão que essas colunas representam Yahweh? Prestem atenção às palavras que vocês usam para descrever as colunas. Pause o áudio aqui.</w:t>
      </w:r>
    </w:p>
    <w:p>
      <w:pPr/>
      <w:r>
        <w:rPr>
          <w:lang w:val="pt_PT" w:bidi="pt_PT"/>
        </w:rPr>
      </w:r>
      <w:r>
        <w:rPr>
          <w:lang w:val="pt_PT" w:bidi="pt_PT"/>
        </w:rPr>
        <w:t>O povo vê Yahweh “face a face”. Isso significa que Yahweh tem contato próximo com o povo de Israel.</w:t>
      </w:r>
    </w:p>
    <w:p>
      <w:pPr/>
      <w:r>
        <w:rPr>
          <w:lang w:val="pt_PT" w:bidi="pt_PT"/>
        </w:rPr>
      </w:r>
      <w:r>
        <w:rPr>
          <w:lang w:val="pt_PT" w:bidi="pt_PT"/>
        </w:rPr>
        <w:t>Parem aqui e discutam em grupo: falem sobre a pessoa que sua comunidade considera ter contato mais próximo com Deus. Como vocês falam sobre o relacionamento dessa pessoa com Deus? Pause o áudio aqui.</w:t>
      </w:r>
    </w:p>
    <w:p>
      <w:pPr/>
      <w:r>
        <w:rPr>
          <w:lang w:val="pt_PT" w:bidi="pt_PT"/>
        </w:rPr>
      </w:r>
      <w:r>
        <w:rPr>
          <w:lang w:val="pt_PT" w:bidi="pt_PT"/>
        </w:rPr>
        <w:t>Moisés está implorando a Yahweh que não destrua o povo de Israel. Moisés deseja que Yahweh considere o impacto que matar o povo de Israel teria sobre a grande reputação de Yahweh entre os egípcios, que testemunharam o poder de Yahweh, e entre os cananeus, que ouviram falar dele. Moisés diz a Yahweh que, se Yahweh eliminar o povo de Israel de uma só vez, como se fosse um único homem, as nações que já ouviram falar do grande poder de Yahweh dirão que Yahweh matou seu povo no deserto porque Yahweh foi incapaz de trazê-lo para a terra de Canaã.</w:t>
      </w:r>
    </w:p>
    <w:p>
      <w:pPr/>
      <w:r>
        <w:rPr>
          <w:lang w:val="pt_PT" w:bidi="pt_PT"/>
        </w:rPr>
      </w:r>
      <w:r>
        <w:rPr>
          <w:lang w:val="pt_PT" w:bidi="pt_PT"/>
        </w:rPr>
        <w:t>Parem aqui e, em grupo, contem histórias de ocasiões em que alguém da sua comunidade sofreu e as pessoas acharam que aquele sofrimento era um sinal de que Deus estava punindo essa pessoa. Pause o áudio aqui.</w:t>
      </w:r>
    </w:p>
    <w:p>
      <w:pPr/>
      <w:r>
        <w:rPr>
          <w:lang w:val="pt_PT" w:bidi="pt_PT"/>
        </w:rPr>
      </w:r>
      <w:r>
        <w:rPr>
          <w:lang w:val="pt_PT" w:bidi="pt_PT"/>
        </w:rPr>
        <w:t>Parem aqui e discutam como vocês descreveriam se um grande grupo de pessoas fosse morto em um único evento. Pause o áudio aqui.</w:t>
      </w:r>
    </w:p>
    <w:p>
      <w:pPr/>
      <w:r>
        <w:rPr>
          <w:lang w:val="pt_PT" w:bidi="pt_PT"/>
        </w:rPr>
      </w:r>
      <w:r>
        <w:rPr>
          <w:lang w:val="pt_PT" w:bidi="pt_PT"/>
        </w:rPr>
        <w:t>Moisés quer proteger a reputação de Yahweh, mas Moisés também lembra Yahweh das palavras que Yahweh havia falado anteriormente sobre si mesmo. Quando Moisés pede a Yahweh que mostre o grande poder de Yahweh, Moisés chama Yahweh por um nome que significa mestre. Moisés repete a Yahweh as palavras que Yahweh falou anteriormente a Moisés. Yahweh falou essas palavras a Moisés no momento em que Yahweh desceu na nuvem, entregou a Moisés o segundo par de tábuas de pedra e proclamou seu nome diante de Moisés. As palavras que Yahweh falou então são as mesmas que Moisés agora lhe repete: “Eu sou Yahweh, vagaroso em irar-me. Demonstro amor e perdoo aqueles que cometem pecado e se rebelam contra mim; contudo, não deixo de aplicar a punição. Castigo os filhos e até a terceira e quarta gerações pelos pecados cometidos por seus pais”. Essas palavras mostram que Yahweh não quebra a aliança de Yahweh. Moisés está dizendo a Yahweh que seria justo perdoar o povo de Israel, porque o amor de Yahweh é infalível. Moisés diz que é por causa do grande amor de Yahweh que Yahweh manteve a aliança com o povo de Israel desde o dia em que eles deixaram o Egito. Durante todo esse tempo, Yahweh perdoou os israelitas e não cancelou a aliança por meio da destruição deles.</w:t>
      </w:r>
    </w:p>
    <w:p>
      <w:pPr/>
      <w:r>
        <w:rPr>
          <w:lang w:val="pt_PT" w:bidi="pt_PT"/>
        </w:rPr>
      </w:r>
      <w:r>
        <w:rPr>
          <w:lang w:val="pt_PT" w:bidi="pt_PT"/>
        </w:rPr>
        <w:t>Parem aqui e, em grupo, contem histórias de pessoas que cometeram erros repetidamente. Falem sobre as pessoas que sofreram danos por causa dessas ações erradas. Compartilhem como as pessoas feridas por essas ações optaram por perdoar aqueles que cometeram erros repetidamente. Falem também de casos em que as pessoas injustiçadas se recusaram a perdoar. Pause o áudio aqui.</w:t>
      </w:r>
    </w:p>
    <w:p>
      <w:pPr/>
      <w:r>
        <w:rPr>
          <w:lang w:val="pt_PT" w:bidi="pt_PT"/>
        </w:rPr>
      </w:r>
      <w:r>
        <w:rPr>
          <w:lang w:val="pt_PT" w:bidi="pt_PT"/>
        </w:rPr>
        <w:t>Parem aqui e discutam como vocês mostrarão a maneira como Moisés implora a Yahweh que perdoe o povo de Israel. Pensem em como são intensos os sentimentos de Moisés com relação ao que Moisés está dizendo a Yahweh. Pause o áudio aqui.</w:t>
      </w:r>
    </w:p>
    <w:p>
      <w:pPr/>
      <w:r>
        <w:rPr>
          <w:lang w:val="pt_PT" w:bidi="pt_PT"/>
        </w:rPr>
      </w:r>
      <w:r>
        <w:rPr>
          <w:lang w:val="pt_PT" w:bidi="pt_PT"/>
        </w:rPr>
        <w:t>Na terceira cena, Yahweh responde a Moisés. Yahweh diz a Moisés que Yahweh perdoou o povo de Israel, conforme o pedido de Moisés. Yahweh faz um juramento. Yahweh diz que, embora Yahweh tenha perdoado o povo de Israel, no entanto, tão certo como Yahweh vive e como a presença de Yahweh enche a terra, nenhuma das pessoas de Israel que Yahweh tirou do Egito e que viram os milagres de Yahweh e a poderosa luz de Yahweh, mas mesmo assim rejeitaram Yahweh, verá a terra de Canaã. Yahweh faz esse juramento para tornar as palavras de Yahweh ao povo mais confiáveis. Não existe ninguém acima de Yahweh que possa punir Yahweh caso Yahweh quebre este juramento; por isso, Yahweh faz este juramento em nome do próprio Yahweh, o que significa que Yahweh punirá a si mesmo se Yahweh quebrar esta promessa. Yahweh perdoa o povo, mas Yahweh não cancela as consequências da rejeição que algumas pessoas do povo praticaram contra Yahweh. Yahweh ainda punirá o povo. O fato de Yahweh perdoar o povo significa que Yahweh não cancelou a aliança que Yahweh havia feito por meio de juramento com Abraão, o antepassado do povo.</w:t>
      </w:r>
    </w:p>
    <w:p>
      <w:pPr/>
      <w:r>
        <w:rPr>
          <w:lang w:val="pt_PT" w:bidi="pt_PT"/>
        </w:rPr>
      </w:r>
      <w:r>
        <w:rPr>
          <w:lang w:val="pt_PT" w:bidi="pt_PT"/>
        </w:rPr>
        <w:t>Parem aqui e discutam essa pergunta em grupo: como as pessoas em sua comunidade fazem promessas fortes umas às outras? O que convenceria vocês de que a pessoa que faz uma promessa não a quebrará? Pause o áudio aqui.</w:t>
      </w:r>
    </w:p>
    <w:p>
      <w:pPr/>
      <w:r>
        <w:rPr>
          <w:lang w:val="pt_PT" w:bidi="pt_PT"/>
        </w:rPr>
      </w:r>
      <w:r>
        <w:rPr>
          <w:lang w:val="pt_PT" w:bidi="pt_PT"/>
        </w:rPr>
        <w:t>Yahweh disse que Yahweh puniria o povo porque o povo havia colocado Yahweh “à prova” dez vezes. Colocar Yahweh à prova significa testar, desafiar ou duvidar de Yahweh. Dez vezes pode significar dez vezes específicas ou pode simbolizar a totalidade de sua atitude. Yahweh disse que o povo desprezou Yahweh por não ouvir a voz de Yahweh, mas Yahweh disse que Calebe veria a terra de Canaã. Calebe havia ouvido a voz de Yahweh ao confiar e depender da capacidade de Yahweh de dar aos israelitas a vitória sobre os cananeus. No entanto, o povo de Israel teve medo de avançar para a terra e não confiou no poder de Yahweh. É importante mostrar o contraste que Yahweh faz entre o povo que desprezou Yahweh e Calebe. Yahweh chama Calebe de “meu servo” e diz que Calebe tem um espírito diferente dentro de Calebe e segue Yahweh plenamente. Yahweh quer dizer que Calebe tem um coração ou atitude diferente das outras pessoas e é completamente leal a Yahweh. Por causa disso, Yahweh diz que Yahweh trará Calebe e os descendentes de Calebe para a terra de Canaã, e eles herdarão a terra.</w:t>
      </w:r>
    </w:p>
    <w:p>
      <w:pPr/>
      <w:r>
        <w:rPr>
          <w:lang w:val="pt_PT" w:bidi="pt_PT"/>
        </w:rPr>
      </w:r>
      <w:r>
        <w:rPr>
          <w:lang w:val="pt_PT" w:bidi="pt_PT"/>
        </w:rPr>
        <w:t>Parem aqui e discutam: como vocês falam sobre as pessoas em sua comunidade que têm uma atitude melhor do que outras em tempos difíceis? Pause o áudio aqui.</w:t>
      </w:r>
    </w:p>
    <w:p>
      <w:pPr/>
      <w:r>
        <w:rPr>
          <w:lang w:val="pt_PT" w:bidi="pt_PT"/>
        </w:rPr>
      </w:r>
      <w:r>
        <w:rPr>
          <w:lang w:val="pt_PT" w:bidi="pt_PT"/>
        </w:rPr>
        <w:t>Yahweh diz a Moisés que, como os amalequitas e os cananeus estão vivendo nos vales, o povo de Israel deve dar meia volta amanhã e viajar para o sul, pelo deserto, de volta em direção ao Mar Vermelho.</w:t>
      </w:r>
    </w:p>
    <w:p>
      <w:pPr/>
      <w:r>
        <w:rPr>
          <w:lang w:val="pt_PT" w:bidi="pt_PT"/>
        </w:rPr>
      </w:r>
      <w:r>
        <w:rPr>
          <w:lang w:val="pt_PT" w:bidi="pt_PT"/>
        </w:rPr>
        <w:t xml:space="preserve">Parem aqui e olhem um mapa da região. </w:t>
      </w:r>
      <w:r>
        <w:rPr>
          <w:b/>
          <w:lang w:val="pt_PT" w:bidi="pt_PT"/>
        </w:rPr>
        <w:t>Tracem com seus dedos a jornada que o povo de Israel fez até agora</w:t>
      </w:r>
      <w:r>
        <w:rPr>
          <w:lang w:val="pt_PT" w:bidi="pt_PT"/>
        </w:rPr>
        <w:t>. Em grupo, discutam o que vocês pensam sobre essa jornada. Pause o áudio aqui.</w:t>
      </w:r>
    </w:p>
    <w:p>
      <w:pPr/>
      <w:r>
        <w:rPr>
          <w:lang w:val="pt_PT" w:bidi="pt_PT"/>
        </w:rPr>
      </w:r>
      <w:r>
        <w:rPr>
          <w:lang w:val="pt_PT" w:bidi="pt_PT"/>
        </w:rPr>
        <w:t>Agora, o grupo deve elaborar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14.11–25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povo de Israel e seus pais e descendentes</w:t>
      </w:r>
    </w:p>
    <w:p>
      <w:pPr>
        <w:pStyle w:val="ListBullet"/>
        <w:spacing w:line="240" w:lineRule="auto"/>
        <w:ind w:left="720"/>
      </w:pPr>
      <w:r>
        <w:rPr>
          <w:lang w:val="pt_PT" w:bidi="pt_PT"/>
        </w:rPr>
      </w:r>
      <w:r>
        <w:rPr>
          <w:lang w:val="pt_PT" w:bidi="pt_PT"/>
        </w:rPr>
        <w:t>O povo do Egito</w:t>
      </w:r>
    </w:p>
    <w:p>
      <w:pPr>
        <w:pStyle w:val="ListBullet"/>
        <w:spacing w:line="240" w:lineRule="auto"/>
        <w:ind w:left="720"/>
      </w:pPr>
      <w:r>
        <w:rPr>
          <w:lang w:val="pt_PT" w:bidi="pt_PT"/>
        </w:rPr>
      </w:r>
      <w:r>
        <w:rPr>
          <w:lang w:val="pt_PT" w:bidi="pt_PT"/>
        </w:rPr>
        <w:t>Calebe e os descendentes de Calebe</w:t>
      </w:r>
    </w:p>
    <w:p>
      <w:pPr>
        <w:pStyle w:val="ListBullet"/>
        <w:spacing w:line="240" w:lineRule="auto"/>
        <w:ind w:left="720"/>
      </w:pPr>
      <w:r>
        <w:rPr>
          <w:lang w:val="pt_PT" w:bidi="pt_PT"/>
        </w:rPr>
      </w:r>
      <w:r>
        <w:rPr>
          <w:lang w:val="pt_PT" w:bidi="pt_PT"/>
        </w:rPr>
        <w:t>Os cananeus e os amalequitas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enquanto o povo está pronto para apedrejar seus líderes, Yahweh de repente aparece como uma luz poderosa.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muito irado com esse povo. Estou farto da desobediência deles”, ou: “O povo me rejeitou”, ou: “O povo chora em voz alta, com medo de seus inimigos. Eles não se lembram de que estou com eles. Será que esqueceram o grande poder que lhes mostrei?”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fala com Moisés da tenda do encontro e diz: “Até quando esse povo me desprezará? Por quanto tempo mais eles se recusarão a acreditar em 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“Sinto grande ira e frustração”, ou: “Fui rejeitado por essas pessoas que viram meu poder. Eles se recusam a fazer o que ordeno e fazem seus próprios planos”, ou: “Todos os milagres que realizei por essas pessoas não significam nada para elas. Estas pessoas acham que eu sou impotente contra o povo de Canaã”, ou: “O que mais posso fazer para levar estas pessoas a confiarem em mim e me seguirem de boa vontade?”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que Yahweh enviará uma pestilência para destruir esse povo e fazer de Moisés uma nação maior e mais forte do que o povo.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pensando em destruir todo esse povo rebelde. Enviarei uma doença muito ruim, que matará a todos eles. A doença que envio se espalhará por esse povo rapidamente, matando a todos e removendo-os de minha vista”, ou: “Como esse povo me rejeitou, eu também o rejeitarei. Retirarei minhas promessas deles. Estas pessoas não herdarão as coisas que prometi a Abraão. Todo esse povo morrerá como um só homem, e Moisés tomará o lugar deles”, ou: “Moisés me seguirá e ensinará os filhos dele a me seguir. “Darei a Moisés e aos filhos de Moisés a terra da promessa”.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Moisés responde a Yahweh. Moisés diz a Yahweh que, se Yahweh destruir o povo de Israel, o povo do Egito ouvirá a respeito, e o povo do Egito contará ao povo de Canaã.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com muito medo da ira de Yahweh. Certamente, Yahweh pode destruir todo esse povo em um instante. Quão terrível seria se Yahweh voltasse seu grande poder contra seu próprio povo”, ou: “O nome de Yahweh será arruinado entre as nações se Yahweh destruir seu próprio povo”, ou, “O próprio Yahweh trouxe este povo do meio do Egito com grande poder e atos poderosos. O que os egípcios dirão sobre Yahweh se ouvirem que Yahweh destruiu seu povo?” ou: “Os egípcios se alegrarão com essa notícia. Eles espalharão essas notícias entre outros povos, zombando do nome de Yahweh. Eles trarão as notícias ao povo da terra de Canaã, e serão boas novas aos ouvidos dos cananeus”, ou: “Meu coração está partido com o pensamento de Yahweh destruir seu povo. Estou muito triste. "Lágrimas enchem meus olhos", ou: "Suplicarei a Yahweh." Implorarei a Yahweh. Talvez Yahweh ouça meus clamores e mude de ideia."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 Yahweh que os cananeus já ouviram que Yahweh está perto do povo de Yahweh, uma vez que o povo de Yahweh vê Yahweh face a face, a nuvem de Yahweh está sobre o seu povo, e Yahweh vai adiante do seu povo na coluna de nuvem de dia e na coluna de fogo de noite.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cananeus: “O que você está sentindo ou pensando?” A pessoa pode responder coisas como: “Estamos muito aterrorizados com o povo de Israel”, ou: “Ouvimos coisas assustadoras sobre o que o Deus dos israelitas, Yahweh, fez com os egípcios, e agora os israelitas estão vindo até nós”.</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 grande tristeza; meu coração dói. Essa grande história do povo de Israel culminou em um trágico desfecho. Os cananeus, que ouviram que o nosso Yahweh estava entre nós e no nosso meio nos protegendo, agora ouvirão que Yahweh nos destruiu”, ou, “Yahweh tem estado tão perto de nós. Nunca se ouviu falar de algo assim. Yahweh ia à nossa frente, nos liderando com a coluna de nuvem durante o dia e a coluna de fogo à noite. A nuvem de Yahweh nos pastoreou e pairou sobre nós, e agora O deixamos irado”, ou: “A reputação de Yahweh mudará de nosso protetor para nosso destruidor, e os cananeus celebrarão com uma grande dança”.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 Yahweh que, se Yahweh destruir todo o povo de Israel com um só golpe, as nações que já ouviram falar do poder de Yahweh saberão da notícia e dirão que Yahweh não foi capaz de trazer seu povo para a terra de Canaã, por isso Yahweh matou seu povo no deserto.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egípcios: “O que você está sentindo ou pensando?” A pessoa pode responder coisas como: “Estou me sentindo muito feliz. Quero que o povo de Israel seja destruído”, ou: “Odeio o povo de Israel e Yahweh. Ficaria feliz se algo ruim acontecesse com eles no deserto”, ou: “O povo israelita pensava que poderia deixar o Egito e ir para uma terra melhor. Se todos morrerem no deserto, isso mostrará o quanto estavam errados”, ou: “Foi tolice dos israelitas terem deixado o Egito. Foi tolo da parte deles confiar em Yahweh. Os israelitas deveriam ter permanecido no Egito e nos servido”.</w:t>
      </w:r>
    </w:p>
    <w:p>
      <w:pPr>
        <w:pStyle w:val="ListBullet"/>
        <w:spacing w:line="240" w:lineRule="auto"/>
        <w:ind w:left="720"/>
      </w:pPr>
      <w:r>
        <w:rPr>
          <w:lang w:val="pt_PT" w:bidi="pt_PT"/>
        </w:rPr>
      </w:r>
      <w:r>
        <w:rPr>
          <w:lang w:val="pt_PT" w:bidi="pt_PT"/>
        </w:rPr>
        <w:t>Perguntem à pessoa que interpreta os cananeus: “O que você está sentindo ou pensando?” A pessoa pode responder coisas como: “O deserto foi demais para os israelitas. Eles não conseguiram chegar a Canaã”, ou: “Ouvimos notícias assustadoras sobre esse povo, os israelitas. Estávamos aterrorizados com Yahweh. Pensávamos que Yahweh nos destruiria e daria aos israelitas nossa terra, mas Yahweh não conseguiu fazer isso”, ou: “Esta é uma boa notícia para nós. Nós nos regozijamos".</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preocupado que Yahweh destrua todo esse povo de repente. Será como se nunca tivéssemos existido”, ou: “Essas nações que temeram a Yahweh quando ouviram falar das coisas que Yahweh fez por nós não entenderão. Eles desonrarão Yahweh e proferirão palavras de zombaria. Todo o temor que eles têm de Yahweh será tirado, e eles se alegrarão em seus deuses de madeira e pedra”, ou: “O povo de Canaã pensará que seus deuses são mais fortes do que Yahweh. Eles imaginarão que Yahweh seria incapaz de lutar contra seus deuses. Eles não entenderão que Yahweh estava irado conosco por nossa desobediência."</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“Moisés se importa com meu nome. Estou feliz que Moisés implore pelo povo por causa de minha reputação”, ou: “Minha honra é importante. Não devo permitir que as nações me desonrem. Minha reputação está de fato conectada ao bem-estar desse povo, uma vez que tenho estado no meio deles. Todos os que veem os israelitas sabem que eles são minha posse e que eu os lidero”, ou: “Estou muito comovido com as lágrimas de Moisés”.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suplica a Yahweh que manifeste seu grande poder, revelando mais uma vez seu coração de misericórdia e perdão. Moisés lembra a Yahweh que Ele havia dito anteriormente: “Eu sou Yahweh, sou vagaroso em irar-me. Mostro amor e perdoo as pessoas que cometem pecado e se rebelam contra mim, mas não cancelo toda a punição. Puno os filhos e até mesmo a terceira e quarta gerações pelos pecados que seus pais cometeram”.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“Sei que Yahweh é cheio de amor e que seu amor nunca falha. Yahweh não quebra a aliança nem volta atrás em suas promessas. Sou encorajado pelo caráter de Yahweh; sei que é possível para Ele manter esse povo vivo e cumprir as promessas”, ou: “Lembro-me das palavras que Yahweh disse, e elas me dão grande esperança e motivo para suplicar a Ele que nos perdoe”, ou: “Embora Yahweh tenha dito que não cancela toda a punição, e que sua punição pode chegar às gerações futuras daqueles que pecam, sei que Ele não quebrará sua aliança com seu povo. Implorarei a Yahweh que se lembre disso e mantenha esse povo vivo”.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pede a Yahweh que perdoe os pecados do povo porque a fidelidade de Yahweh é muito grande e porque Yahweh perdoou os seus muitos pecados desde o dia em que deixaram 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“Nossa única esperança está na fidelidade de Yahweh. Sua lealdade não falha. Não podemos confiar em nós mesmos, porque fomos infiéis muitas vezes”, ou: “Yahweh não muda. Yahweh tem sido fiel, e confio que continuará sendo”, ou: “Estou confiante. Meu coração fica confortado quando penso na fidelidade de Yahweh. A esperança enche meu coração, e sinto coragem para pedir a Yahweh que nos perdoe”.</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“Sinto-me muito satisfeito. Estou feliz por meu servo Moisés me entender. Moisés sabe que mantenho minha aliança e nunca a quebrarei”, ou: “As palavras de Moisés são boas aos meus ouvidos. Minha lealdade é garantida. Mantenho minha palavra”, ou: “Moisés é sábio ao colocar sua esperança em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Yahweh responde a Moisés. Yahweh diz a Moisés que Yahweh perdoou o povo, assim como Moisés havia pedido.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“Eu os perdoei. Não quebrarei minha aliança com esse povo enviando a praga”, ou: “Irei mantê-los vivos”, ou: “Meu nome não será trazido à ruína pela destruição desse povo, e não quebrarei minha fidelidade a eles. Assim como tenho estado com eles, assim continuarei a estar”.</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“Sinto grande alívio e alegria. Louvo a Yahweh com todo o meu coração, porque Yahweh ouviu meus clamores.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faz um juramento segundo o qual, embora Yahweh tenha perdoado o povo, nenhum daqueles que viram a glória e os milagres de Yahweh no Egito e no deserto, e ainda assim duvidaram de Yahweh e o testaram muitas vezes, verá a terra de Canaã. Como eles o trataram como se Ele não tivesse poder, Ele não deixará esse povo ver a terra que havia prometido a seus antepassados.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“Yahweh é fiel à sua palavra. Yahweh manteve sua aliança com o povo, mas Yahweh também puniu o povo por seu pecado”, ou: “O povo merece muito pior. Se não fosse pela lealdade que Yahweh mostrou, todo o povo estaria morto no deserto”, ou: “Que coisa triste esse povo ter chegado tão perto da terra da promessa, mas ter se recusado a entrar nela. Agora eles nunca a verão, como Yahweh disse. Yahweh garantiu por juramento que eles nunca verão a terra da promessa”.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separa Calebe do resto do povo. Yahweh diz que Yahweh trará Calebe e os descendentes de Calebe para a terra e dará a eles uma herança, porque Calebe teve uma atitude diferente em relação ao resto do povo e seguiu Yahweh lealmente.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satisfeito com meu servo Calebe. Calebe tem sido leal a mim, e eu serei leal a ele”, ou: “Estou mostrando ao povo que faço uma distinção entre o culpado e o inocente”, ou: “Calebe e os descendentes de Calebe comerão o fruto da obediência de Calebe assim como os desobedientes e seus descendentes comerão o fruto de sua desobediência.”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que, como os amalequitas e os cananeus estão vivendo nos vales, o povo de Israel deve dar meia volta no dia seguinte e viajar para o sul pelo deserto, de volta em direção ao Mar Vermelho.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“Estamos voltando na direção de onde viemos”, ou: “Estamos indo para trás em vez de para frente”, ou: “Os amalequitas e os cananeus permanecerão na posse dos vales que estaríamos tomando se apenas o povo tivesse ouvido a voz de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14.11–25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Usem a mesma palavra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Yahweh diz a Moisés: “Até quando este povo me </w:t>
      </w:r>
      <w:r>
        <w:rPr>
          <w:b/>
          <w:lang w:val="pt_PT" w:bidi="pt_PT"/>
        </w:rPr>
        <w:t>desprezará</w:t>
      </w:r>
      <w:r>
        <w:rPr>
          <w:lang w:val="pt_PT" w:bidi="pt_PT"/>
        </w:rPr>
        <w:t>?” Desprezar significa rejeitar ou não acreditar.</w:t>
      </w:r>
    </w:p>
    <w:p>
      <w:pPr/>
      <w:r>
        <w:rPr>
          <w:lang w:val="pt_PT" w:bidi="pt_PT"/>
        </w:rPr>
      </w:r>
      <w:r>
        <w:rPr>
          <w:lang w:val="pt_PT" w:bidi="pt_PT"/>
        </w:rPr>
        <w:t xml:space="preserve">Parem aqui e discutam em grupo qual palavra ou expressão usarão para </w:t>
      </w:r>
      <w:r>
        <w:rPr>
          <w:b/>
          <w:lang w:val="pt_PT" w:bidi="pt_PT"/>
        </w:rPr>
        <w:t>desprezar</w:t>
      </w:r>
      <w:r>
        <w:rPr>
          <w:lang w:val="pt_PT" w:bidi="pt_PT"/>
        </w:rPr>
        <w:t>. Usem a mesma palavra ou expressão para desprezar que vocês usaram em passagens anteriores. Pause o áudio aqui.</w:t>
      </w:r>
    </w:p>
    <w:p>
      <w:pPr/>
      <w:r>
        <w:rPr>
          <w:lang w:val="pt_PT" w:bidi="pt_PT"/>
        </w:rPr>
      </w:r>
      <w:r>
        <w:rPr>
          <w:lang w:val="pt_PT" w:bidi="pt_PT"/>
        </w:rPr>
        <w:t xml:space="preserve">Yahweh pergunta até quando o povo se recusará a </w:t>
      </w:r>
      <w:r>
        <w:rPr>
          <w:b/>
          <w:lang w:val="pt_PT" w:bidi="pt_PT"/>
        </w:rPr>
        <w:t>crer</w:t>
      </w:r>
      <w:r>
        <w:rPr>
          <w:lang w:val="pt_PT" w:bidi="pt_PT"/>
        </w:rPr>
        <w:t xml:space="preserve"> nele, apesar de todos os sinais que Yahweh realizou entre o povo. Quando Yahweh diz que o povo se recusou a crer nele, Yahweh quer dizer que o povo se recusou a depositar sua confiança em Yahweh e depender dele. Se você acredita em alguém ou tem fé, você acredita que o que essa pessoa diz sobre si mesma é verdadeiro. Então, você confia nessa pessoa e se compromete a fazer o que ela lhe diz para fazer.</w:t>
      </w:r>
    </w:p>
    <w:p>
      <w:pPr/>
      <w:r>
        <w:rPr>
          <w:lang w:val="pt_PT" w:bidi="pt_PT"/>
        </w:rPr>
      </w:r>
      <w:r>
        <w:rPr>
          <w:lang w:val="pt_PT" w:bidi="pt_PT"/>
        </w:rPr>
        <w:t xml:space="preserve">Parem aqui e discutam em grupo que palavra ou frase vocês usarão para </w:t>
      </w:r>
      <w:r>
        <w:rPr>
          <w:b/>
          <w:lang w:val="pt_PT" w:bidi="pt_PT"/>
        </w:rPr>
        <w:t>crer</w:t>
      </w:r>
      <w:r>
        <w:rPr>
          <w:lang w:val="pt_PT" w:bidi="pt_PT"/>
        </w:rPr>
        <w:t xml:space="preserve">. Procure a palavra </w:t>
      </w:r>
      <w:r>
        <w:rPr>
          <w:lang w:val="pt_PT" w:bidi="pt_PT"/>
        </w:rPr>
        <w:t>acreditar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Um </w:t>
      </w:r>
      <w:r>
        <w:rPr>
          <w:b/>
          <w:lang w:val="pt_PT" w:bidi="pt_PT"/>
        </w:rPr>
        <w:t>sinal</w:t>
      </w:r>
      <w:r>
        <w:rPr>
          <w:lang w:val="pt_PT" w:bidi="pt_PT"/>
        </w:rPr>
        <w:t xml:space="preserve"> é algo incomum que acontece por uma razão especial. Yahweh demonstrou seu poder muitas vezes no Egito e no deserto para mostrar ao povo de Israel que podiam confiar nele.</w:t>
      </w:r>
    </w:p>
    <w:p>
      <w:pPr/>
      <w:r>
        <w:rPr>
          <w:lang w:val="pt_PT" w:bidi="pt_PT"/>
        </w:rPr>
      </w:r>
      <w:r>
        <w:rPr>
          <w:lang w:val="pt_PT" w:bidi="pt_PT"/>
        </w:rPr>
        <w:t xml:space="preserve">Parem aqui e, como um grupo, discutam qual palavra ou expressão vocês usarão para </w:t>
      </w:r>
      <w:r>
        <w:rPr>
          <w:b/>
          <w:lang w:val="pt_PT" w:bidi="pt_PT"/>
        </w:rPr>
        <w:t>sinal</w:t>
      </w:r>
      <w:r>
        <w:rPr>
          <w:lang w:val="pt_PT" w:bidi="pt_PT"/>
        </w:rPr>
        <w:t xml:space="preserve">. Consultem o termo </w:t>
      </w:r>
      <w:r>
        <w:rPr>
          <w:lang w:val="pt_PT" w:bidi="pt_PT"/>
        </w:rPr>
        <w:t>sinal</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Yahweh diz que irá </w:t>
      </w:r>
      <w:r>
        <w:rPr>
          <w:b/>
          <w:lang w:val="pt_PT" w:bidi="pt_PT"/>
        </w:rPr>
        <w:t>ferir</w:t>
      </w:r>
      <w:r>
        <w:rPr>
          <w:lang w:val="pt_PT" w:bidi="pt_PT"/>
        </w:rPr>
        <w:t xml:space="preserve"> o povo de Israel com pestilência e os deserdará. Quando Yahweh diz que ferirá o povo, Yahweh quer dizer que matará todo o povo ao mesmo tempo.</w:t>
      </w:r>
    </w:p>
    <w:p>
      <w:pPr/>
      <w:r>
        <w:rPr>
          <w:lang w:val="pt_PT" w:bidi="pt_PT"/>
        </w:rPr>
      </w:r>
      <w:r>
        <w:rPr>
          <w:lang w:val="pt_PT" w:bidi="pt_PT"/>
        </w:rPr>
        <w:t xml:space="preserve">Parem aqui e discutam em grupo qual palavra ou frase vocês usarão para </w:t>
      </w:r>
      <w:r>
        <w:rPr>
          <w:b/>
          <w:lang w:val="pt_PT" w:bidi="pt_PT"/>
        </w:rPr>
        <w:t>ferir</w:t>
      </w:r>
      <w:r>
        <w:rPr>
          <w:lang w:val="pt_PT" w:bidi="pt_PT"/>
        </w:rPr>
        <w:t>. Pause este áudio aqui.</w:t>
      </w:r>
    </w:p>
    <w:p>
      <w:pPr/>
      <w:r>
        <w:rPr>
          <w:lang w:val="pt_PT" w:bidi="pt_PT"/>
        </w:rPr>
      </w:r>
      <w:r>
        <w:rPr>
          <w:b/>
          <w:lang w:val="pt_PT" w:bidi="pt_PT"/>
        </w:rPr>
        <w:t>Pestilência</w:t>
      </w:r>
      <w:r>
        <w:rPr>
          <w:lang w:val="pt_PT" w:bidi="pt_PT"/>
        </w:rPr>
        <w:t xml:space="preserve"> é outra palavra para praga, que é uma doença contagiosa, muito mortal e destrutiva. Usem a mesma palavra ou expressão para “pestilência” ou “praga” que usaram em passagens anteriores.</w:t>
      </w:r>
    </w:p>
    <w:p>
      <w:pPr/>
      <w:r>
        <w:rPr>
          <w:lang w:val="pt_PT" w:bidi="pt_PT"/>
        </w:rPr>
      </w:r>
      <w:r>
        <w:rPr>
          <w:lang w:val="pt_PT" w:bidi="pt_PT"/>
        </w:rPr>
        <w:t xml:space="preserve">Moisés suplica a Yahweh e diz: “Que o poder do Senhor/Adonai seja grande, conforme prometeste”. </w:t>
      </w:r>
      <w:r>
        <w:rPr>
          <w:b/>
          <w:lang w:val="pt_PT" w:bidi="pt_PT"/>
        </w:rPr>
        <w:t>Adonai</w:t>
      </w:r>
      <w:r>
        <w:rPr>
          <w:lang w:val="pt_PT" w:bidi="pt_PT"/>
        </w:rPr>
        <w:t xml:space="preserve"> é a palavra hebraica para Senhor, ou mestre. Para mais informações sobre </w:t>
      </w:r>
      <w:r>
        <w:rPr>
          <w:lang w:val="pt_PT" w:bidi="pt_PT"/>
        </w:rPr>
        <w:t>Adonai</w:t>
      </w:r>
      <w:r>
        <w:rPr>
          <w:lang w:val="pt_PT" w:bidi="pt_PT"/>
        </w:rPr>
        <w:t xml:space="preserve"> e </w:t>
      </w:r>
      <w:r>
        <w:rPr>
          <w:lang w:val="pt_PT" w:bidi="pt_PT"/>
        </w:rPr>
        <w:t>Senhor</w:t>
      </w:r>
      <w:r>
        <w:rPr>
          <w:lang w:val="pt_PT" w:bidi="pt_PT"/>
        </w:rPr>
        <w:t>, consultem o Glossário Mestre.</w:t>
      </w:r>
    </w:p>
    <w:p>
      <w:pPr/>
      <w:r>
        <w:rPr>
          <w:lang w:val="pt_PT" w:bidi="pt_PT"/>
        </w:rPr>
      </w:r>
      <w:r>
        <w:rPr>
          <w:lang w:val="pt_PT" w:bidi="pt_PT"/>
        </w:rPr>
        <w:t>Moisés pede a Yahweh que perdoe o povo, lembrando-O de que Ele já havia falado a respeito de si mesmo e do seu caráter quando disse: “Eu sou Yahweh; sou vagaroso em irar-me. Demonstro amor leal e perdoo a iniquidade e a transgressão, mas não anulo toda a punição. Castigo os filhos e até a terceira e quarta gerações pelos pecados cometidos por seus pais”. Amor fiel refere-se ao amor leal de Yahweh.</w:t>
      </w:r>
    </w:p>
    <w:p>
      <w:pPr/>
      <w:r>
        <w:rPr>
          <w:lang w:val="pt_PT" w:bidi="pt_PT"/>
        </w:rPr>
      </w:r>
      <w:r>
        <w:rPr>
          <w:lang w:val="pt_PT" w:bidi="pt_PT"/>
        </w:rPr>
        <w:t xml:space="preserve">Parem aqui e discutam em grupo qual palavra ou expressão usarão para </w:t>
      </w:r>
      <w:r>
        <w:rPr>
          <w:b/>
          <w:lang w:val="pt_PT" w:bidi="pt_PT"/>
        </w:rPr>
        <w:t>amor leal</w:t>
      </w:r>
      <w:r>
        <w:rPr>
          <w:lang w:val="pt_PT" w:bidi="pt_PT"/>
        </w:rPr>
        <w:t xml:space="preserve">. Consultem o termo </w:t>
      </w:r>
      <w:r>
        <w:rPr>
          <w:b/>
          <w:lang w:val="pt_PT" w:bidi="pt_PT"/>
        </w:rPr>
        <w:t>amor leal</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b/>
          <w:lang w:val="pt_PT" w:bidi="pt_PT"/>
        </w:rPr>
        <w:t>Iniquidade</w:t>
      </w:r>
      <w:r>
        <w:rPr>
          <w:lang w:val="pt_PT" w:bidi="pt_PT"/>
        </w:rPr>
        <w:t xml:space="preserve"> significa pecado e a culpa decorrente de um comportamento perverso. A palavra “iniquidade” pode ser traduzida da mesma forma que “pecado”.</w:t>
      </w:r>
    </w:p>
    <w:p>
      <w:pPr/>
      <w:r>
        <w:rPr>
          <w:lang w:val="pt_PT" w:bidi="pt_PT"/>
        </w:rPr>
      </w:r>
      <w:r>
        <w:rPr>
          <w:lang w:val="pt_PT" w:bidi="pt_PT"/>
        </w:rPr>
        <w:t xml:space="preserve">Parem aqui e discutam em grupo qual palavra ou expressão usarão para </w:t>
      </w:r>
      <w:r>
        <w:rPr>
          <w:b/>
          <w:lang w:val="pt_PT" w:bidi="pt_PT"/>
        </w:rPr>
        <w:t>iniquidade</w:t>
      </w:r>
      <w:r>
        <w:rPr>
          <w:lang w:val="pt_PT" w:bidi="pt_PT"/>
        </w:rPr>
        <w:t xml:space="preserve">. Usem a mesma palavra ou expressão para “iniquidade” que usaram em passagens anteriores. Para mais informações sobre </w:t>
      </w:r>
      <w:r>
        <w:rPr>
          <w:lang w:val="pt_PT" w:bidi="pt_PT"/>
        </w:rPr>
        <w:t>pecado</w:t>
      </w:r>
      <w:r>
        <w:rPr>
          <w:lang w:val="pt_PT" w:bidi="pt_PT"/>
        </w:rPr>
        <w:t>, consulte o Glossário Mestre. Pause este áudio aqui.</w:t>
      </w:r>
    </w:p>
    <w:p>
      <w:pPr/>
      <w:r>
        <w:rPr>
          <w:lang w:val="pt_PT" w:bidi="pt_PT"/>
        </w:rPr>
      </w:r>
      <w:r>
        <w:rPr>
          <w:b/>
          <w:lang w:val="pt_PT" w:bidi="pt_PT"/>
        </w:rPr>
        <w:t>Transgressão</w:t>
      </w:r>
      <w:r>
        <w:rPr>
          <w:lang w:val="pt_PT" w:bidi="pt_PT"/>
        </w:rPr>
        <w:t xml:space="preserve"> refere-se a um ato de desobediência. Pecado é transgressão. A palavra “transgressão” pode ser traduzida da mesma forma que “pecado”.</w:t>
      </w:r>
    </w:p>
    <w:p>
      <w:pPr/>
      <w:r>
        <w:rPr>
          <w:lang w:val="pt_PT" w:bidi="pt_PT"/>
        </w:rPr>
      </w:r>
      <w:r>
        <w:rPr>
          <w:lang w:val="pt_PT" w:bidi="pt_PT"/>
        </w:rPr>
        <w:t xml:space="preserve">Parem aqui e discutam em grupo que palavra ou expressão usarão para </w:t>
      </w:r>
      <w:r>
        <w:rPr>
          <w:b/>
          <w:lang w:val="pt_PT" w:bidi="pt_PT"/>
        </w:rPr>
        <w:t>transgressão</w:t>
      </w:r>
      <w:r>
        <w:rPr>
          <w:lang w:val="pt_PT" w:bidi="pt_PT"/>
        </w:rPr>
        <w:t xml:space="preserve">. Usem a mesma palavra ou frase para “transgressão” que vocês usaram em passagens anteriores. Para mais informações sobre </w:t>
      </w:r>
      <w:r>
        <w:rPr>
          <w:lang w:val="pt_PT" w:bidi="pt_PT"/>
        </w:rPr>
        <w:t>pecado</w:t>
      </w:r>
      <w:r>
        <w:rPr>
          <w:lang w:val="pt_PT" w:bidi="pt_PT"/>
        </w:rPr>
        <w:t>, consulte o Glossário Mestre. Pause este áudio aqui.</w:t>
      </w:r>
    </w:p>
    <w:p>
      <w:pPr/>
      <w:r>
        <w:rPr>
          <w:lang w:val="pt_PT" w:bidi="pt_PT"/>
        </w:rPr>
      </w:r>
      <w:r>
        <w:rPr>
          <w:lang w:val="pt_PT" w:bidi="pt_PT"/>
        </w:rPr>
        <w:t xml:space="preserve">Yahweh diz que </w:t>
      </w:r>
      <w:r>
        <w:rPr>
          <w:b/>
          <w:lang w:val="pt_PT" w:bidi="pt_PT"/>
        </w:rPr>
        <w:t>perdoará</w:t>
      </w:r>
      <w:r>
        <w:rPr>
          <w:lang w:val="pt_PT" w:bidi="pt_PT"/>
        </w:rPr>
        <w:t>, ou não ficará mais irado com os israelitas.</w:t>
      </w:r>
    </w:p>
    <w:p>
      <w:pPr/>
      <w:r>
        <w:rPr>
          <w:lang w:val="pt_PT" w:bidi="pt_PT"/>
        </w:rPr>
      </w:r>
      <w:r>
        <w:rPr>
          <w:lang w:val="pt_PT" w:bidi="pt_PT"/>
        </w:rPr>
        <w:t xml:space="preserve">Parem aqui e discutam em grupo qual palavra ou expressão usarão para </w:t>
      </w:r>
      <w:r>
        <w:rPr>
          <w:b/>
          <w:lang w:val="pt_PT" w:bidi="pt_PT"/>
        </w:rPr>
        <w:t>perdoar</w:t>
      </w:r>
      <w:r>
        <w:rPr>
          <w:lang w:val="pt_PT" w:bidi="pt_PT"/>
        </w:rPr>
        <w:t xml:space="preserve">. Usem a mesma palavra ou frase para “perdoar” que vocês usaram em passagens anteriores. Para mais informações sobre </w:t>
      </w:r>
      <w:r>
        <w:rPr>
          <w:lang w:val="pt_PT" w:bidi="pt_PT"/>
        </w:rPr>
        <w:t>perdão</w:t>
      </w:r>
      <w:r>
        <w:rPr>
          <w:lang w:val="pt_PT" w:bidi="pt_PT"/>
        </w:rPr>
        <w:t>, consulte o Glossário Mestre. Pause este áudio aqui.</w:t>
      </w:r>
    </w:p>
    <w:p>
      <w:pPr/>
      <w:r>
        <w:rPr>
          <w:lang w:val="pt_PT" w:bidi="pt_PT"/>
        </w:rPr>
      </w:r>
      <w:r>
        <w:rPr>
          <w:lang w:val="pt_PT" w:bidi="pt_PT"/>
        </w:rPr>
        <w:t>Yahweh ouve a oração de Moisés e perdoa o povo de Israel. Yahweh também diz que toda a terra será cheia da glória de Yahweh.</w:t>
      </w:r>
    </w:p>
    <w:p>
      <w:pPr/>
      <w:r>
        <w:rPr>
          <w:lang w:val="pt_PT" w:bidi="pt_PT"/>
        </w:rPr>
      </w:r>
      <w:r>
        <w:rPr>
          <w:lang w:val="pt_PT" w:bidi="pt_PT"/>
        </w:rPr>
        <w:t xml:space="preserve">A </w:t>
      </w:r>
      <w:r>
        <w:rPr>
          <w:b/>
          <w:lang w:val="pt_PT" w:bidi="pt_PT"/>
        </w:rPr>
        <w:t>glória</w:t>
      </w:r>
      <w:r>
        <w:rPr>
          <w:lang w:val="pt_PT" w:bidi="pt_PT"/>
        </w:rPr>
        <w:t xml:space="preserve"> de Yahweh refere-se à presença de Yahweh. Usem a mesma palavra ou frase para glória que vocês usaram em passagens anteriores. Para mais informações sobre </w:t>
      </w:r>
      <w:r>
        <w:rPr>
          <w:lang w:val="pt_PT" w:bidi="pt_PT"/>
        </w:rPr>
        <w:t>glória</w:t>
      </w:r>
      <w:r>
        <w:rPr>
          <w:lang w:val="pt_PT" w:bidi="pt_PT"/>
        </w:rPr>
        <w:t>, consulte o Glossário Mestre.</w:t>
      </w:r>
    </w:p>
    <w:p>
      <w:pPr/>
      <w:r>
        <w:rPr>
          <w:lang w:val="pt_PT" w:bidi="pt_PT"/>
        </w:rPr>
      </w:r>
      <w:r>
        <w:rPr>
          <w:lang w:val="pt_PT" w:bidi="pt_PT"/>
        </w:rPr>
        <w:t xml:space="preserve">Yahweh diz que nenhuma das pessoas que viram a glória de Yahweh e os feitos poderosos que Yahweh realizou no Egito e no </w:t>
      </w:r>
      <w:r>
        <w:rPr>
          <w:b/>
          <w:lang w:val="pt_PT" w:bidi="pt_PT"/>
        </w:rPr>
        <w:t>deserto</w:t>
      </w:r>
      <w:r>
        <w:rPr>
          <w:lang w:val="pt_PT" w:bidi="pt_PT"/>
        </w:rPr>
        <w:t xml:space="preserve"> verá a terra de Canaã, porque, embora tenham visto a presença de Yahweh, recusaram-se a ouvir sua voz e testaram Yahweh dez vezes. Deserto refere-se a um lugar isolado e seco, sem água. As pessoas não vivem no deserto. Usem a mesma palavra que vocês têm usado para </w:t>
      </w:r>
      <w:r>
        <w:rPr>
          <w:lang w:val="pt_PT" w:bidi="pt_PT"/>
        </w:rPr>
        <w:t>deserto</w:t>
      </w:r>
      <w:r>
        <w:rPr>
          <w:lang w:val="pt_PT" w:bidi="pt_PT"/>
        </w:rPr>
        <w:t xml:space="preserve"> e, para mais informações, consultem o Glossário Mestre.</w:t>
      </w:r>
    </w:p>
    <w:p>
      <w:pPr/>
      <w:r>
        <w:rPr>
          <w:lang w:val="pt_PT" w:bidi="pt_PT"/>
        </w:rPr>
      </w:r>
      <w:r>
        <w:rPr>
          <w:lang w:val="pt_PT" w:bidi="pt_PT"/>
        </w:rPr>
        <w:t xml:space="preserve">Yahweh diz que o povo não verá a terra que Yahweh prometeu por </w:t>
      </w:r>
      <w:r>
        <w:rPr>
          <w:b/>
          <w:lang w:val="pt_PT" w:bidi="pt_PT"/>
        </w:rPr>
        <w:t>juramento</w:t>
      </w:r>
      <w:r>
        <w:rPr>
          <w:lang w:val="pt_PT" w:bidi="pt_PT"/>
        </w:rPr>
        <w:t xml:space="preserve"> aos seus antepassados, porque desprezaram Yahweh. Um juramento é feito para tornar uma promessa mais firme. Yahweh às vezes faz um juramento por si mesmo, pois não há ninguém maior do que Yahweh. Usem a mesma palavra que vocês têm usado para </w:t>
      </w:r>
      <w:r>
        <w:rPr>
          <w:lang w:val="pt_PT" w:bidi="pt_PT"/>
        </w:rPr>
        <w:t>juramento</w:t>
      </w:r>
      <w:r>
        <w:rPr>
          <w:lang w:val="pt_PT" w:bidi="pt_PT"/>
        </w:rPr>
        <w:t xml:space="preserve"> e, para mais informações, consultem o Glossário Mestre.</w:t>
      </w:r>
    </w:p>
    <w:p>
      <w:pPr/>
      <w:r>
        <w:rPr>
          <w:lang w:val="pt_PT" w:bidi="pt_PT"/>
        </w:rPr>
      </w:r>
      <w:r>
        <w:rPr>
          <w:lang w:val="pt_PT" w:bidi="pt_PT"/>
        </w:rPr>
        <w:t xml:space="preserve">Yahweh diz que levará Calebe e seus </w:t>
      </w:r>
      <w:r>
        <w:rPr>
          <w:lang w:val="pt_PT" w:bidi="pt_PT"/>
        </w:rPr>
        <w:t>descendentes</w:t>
      </w:r>
      <w:r>
        <w:rPr>
          <w:lang w:val="pt_PT" w:bidi="pt_PT"/>
        </w:rPr>
        <w:t xml:space="preserve"> à terra prometida, porque Calebe tem um espírito diferente e permaneceu fiel a Yahweh. Yahweh diz a Moisés que os amalequitas e os cananeus vivem nos vales, e Yahweh instrui Moisés a dar meia volta no dia seguinte e seguir para o sul através do deserto, de volta na direção do Mar Vermelho.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14:26–38</w:t>
      </w:r>
      <w:r>
        <w:rPr>
          <w:lang w:val="pt_PT" w:bidi="pt_PT"/>
        </w:rPr>
      </w:r>
    </w:p>
    <w:p>
      <w:pPr>
        <w:pStyle w:val="Heading3"/>
      </w:pPr>
      <w:r>
        <w:rPr>
          <w:lang w:val="pt_PT" w:bidi="pt_PT"/>
        </w:rPr>
        <w:t>Ouvir e Sentir</w:t>
      </w:r>
    </w:p>
    <w:p>
      <w:pPr/>
      <w:r>
        <w:rPr>
          <w:lang w:val="pt_PT" w:bidi="pt_PT"/>
        </w:rPr>
      </w:r>
      <w:r>
        <w:rPr>
          <w:lang w:val="pt_PT" w:bidi="pt_PT"/>
        </w:rPr>
        <w:t>Nesta etapa, ouçam Números 14.26–38 e guardem em seus corações.</w:t>
      </w:r>
    </w:p>
    <w:p>
      <w:pPr/>
      <w:r>
        <w:rPr>
          <w:lang w:val="pt_PT" w:bidi="pt_PT"/>
        </w:rPr>
      </w:r>
      <w:r>
        <w:rPr>
          <w:lang w:val="pt_PT" w:bidi="pt_PT"/>
        </w:rPr>
        <w:t>Ouçam uma versão em áudio de Números 14.26–38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14.26–38 na tradução mais fácil de entender.</w:t>
      </w:r>
    </w:p>
    <w:p>
      <w:pPr/>
      <w:r>
        <w:rPr>
          <w:lang w:val="pt_PT" w:bidi="pt_PT"/>
        </w:rPr>
      </w:r>
      <w:r>
        <w:rPr>
          <w:lang w:val="pt_PT" w:bidi="pt_PT"/>
        </w:rPr>
        <w:t>Essa história é uma continuação da conversa entre Yahweh e Moisés, em Cades-Barneia, sobre a rejeição do povo a Yahweh. Yahweh queria punir Israel matando todos eles, exceto Moisés, mas Moisés implorou a Yahweh para ser misericordioso com Israel. Yahweh escolheu não matar todos imediatamente, e ele perdoou Israel. No entanto, Yahweh fez um juramento de que as pessoas com mais de 20 anos que não haviam obedecido a ele não entrariam na terra prometida.</w:t>
      </w:r>
    </w:p>
    <w:p>
      <w:pPr/>
      <w:r>
        <w:rPr>
          <w:lang w:val="pt_PT" w:bidi="pt_PT"/>
        </w:rPr>
      </w:r>
      <w:r>
        <w:rPr>
          <w:lang w:val="pt_PT" w:bidi="pt_PT"/>
        </w:rPr>
        <w:t xml:space="preserve">Parem aqui e, em grupo, olhem para um mapa de </w:t>
      </w:r>
      <w:r>
        <w:rPr>
          <w:b/>
          <w:lang w:val="pt_PT" w:bidi="pt_PT"/>
        </w:rPr>
        <w:t>Cades-Barneia no deserto de Parã</w:t>
      </w:r>
      <w:r>
        <w:rPr>
          <w:lang w:val="pt_PT" w:bidi="pt_PT"/>
        </w:rPr>
        <w:t>. Pause este áudio aqui.</w:t>
      </w:r>
    </w:p>
    <w:p>
      <w:pPr/>
      <w:r>
        <w:rPr>
          <w:lang w:val="pt_PT" w:bidi="pt_PT"/>
        </w:rPr>
      </w:r>
      <w:r>
        <w:rPr>
          <w:lang w:val="pt_PT" w:bidi="pt_PT"/>
        </w:rPr>
        <w:t>Depois que Yahweh faz esse juramento, ele faz uma pergunta a Moisés e Arão sem esperar resposta: “Por quanto tempo devo perdoar essa congregação perversa que está murmurando contra mim?” Essa pergunta mostra a frustração e a perda de paciência de Yahweh com a desobediência de Israel e como os israelitas estavam tratando-o. Desde que deixaram o Egito, os israelitas reclamaram continuamente sobre as dificuldades de viver no deserto, e eles desobedeceram aos mandamentos de Yahweh ao não avançarem para a terra prometida.</w:t>
      </w:r>
    </w:p>
    <w:p>
      <w:pPr/>
      <w:r>
        <w:rPr>
          <w:lang w:val="pt_PT" w:bidi="pt_PT"/>
        </w:rPr>
      </w:r>
      <w:r>
        <w:rPr>
          <w:lang w:val="pt_PT" w:bidi="pt_PT"/>
        </w:rPr>
        <w:t>Yahweh lembra a Moisés e Arão que ele havia ouvido os israelitas dizerem que seria melhor para eles morrerem no deserto do que morrerem na batalha para conquistar a terra. Os israelitas estavam murmurando, ou reclamando, porque os espias voltaram com um relatório ruim sobre a terra.</w:t>
      </w:r>
    </w:p>
    <w:p>
      <w:pPr/>
      <w:r>
        <w:rPr>
          <w:lang w:val="pt_PT" w:bidi="pt_PT"/>
        </w:rPr>
      </w:r>
      <w:r>
        <w:rPr>
          <w:lang w:val="pt_PT" w:bidi="pt_PT"/>
        </w:rPr>
        <w:t>Parem aqui e discutam em grupo: falem sobre uma vez em que vocês reclamaram contra Deus ou outros reclamaram contra os deuses de sua cultura. Pause este áudio aqui.</w:t>
      </w:r>
    </w:p>
    <w:p>
      <w:pPr/>
      <w:r>
        <w:rPr>
          <w:lang w:val="pt_PT" w:bidi="pt_PT"/>
        </w:rPr>
      </w:r>
      <w:r>
        <w:rPr>
          <w:lang w:val="pt_PT" w:bidi="pt_PT"/>
        </w:rPr>
        <w:t>Agora, Yahweh instrui Moisés e Arão para entregar uma mensagem a Israel. Yahweh começa dizendo, “Tão certo quanto eu vivo”, que era uma maneira comum das pessoas fazerem um juramento nos tempos antigos. Quando alguém fazia um juramento, ele levantava sua mão direita e fazia o juramento sobre a vida de Yahweh ou alguém com autoridade. Yahweh, ou a pessoa com autoridade, poderia então punir a pessoa se a pessoa não fizesse o que ele disse que faria. Aqui, Yahweh faz um juramento e ele garante que fará o que diz.</w:t>
      </w:r>
    </w:p>
    <w:p>
      <w:pPr/>
      <w:r>
        <w:rPr>
          <w:lang w:val="pt_PT" w:bidi="pt_PT"/>
        </w:rPr>
      </w:r>
      <w:r>
        <w:rPr>
          <w:lang w:val="pt_PT" w:bidi="pt_PT"/>
        </w:rPr>
        <w:t>Parem aqui e discutam essas questões em grupo: quais são algumas tradições que suas culturas têm quando as pessoas fazem um juramento? Sobre que tipo de coisas as pessoas fazem um juramento? Quais palavras as pessoas dizem para mostrar o quão fortemente elas estão prometendo algo? Pause este áudio aqui.</w:t>
      </w:r>
    </w:p>
    <w:p>
      <w:pPr/>
      <w:r>
        <w:rPr>
          <w:lang w:val="pt_PT" w:bidi="pt_PT"/>
        </w:rPr>
      </w:r>
      <w:r>
        <w:rPr>
          <w:lang w:val="pt_PT" w:bidi="pt_PT"/>
        </w:rPr>
        <w:t>Yahweh diz a Israel por meio de Moisés e Arão que ele os ouviu reclamar e dizer que querem morrer no deserto em vez de morrer em batalha contra o povo de Canaã. Yahweh diz que, como Israel quer morrer no deserto em vez de na batalha, ele está dando a eles seu desejo e eles morrerão no deserto nos próximos quarenta anos.</w:t>
      </w:r>
    </w:p>
    <w:p>
      <w:pPr/>
      <w:r>
        <w:rPr>
          <w:lang w:val="pt_PT" w:bidi="pt_PT"/>
        </w:rPr>
      </w:r>
      <w:r>
        <w:rPr>
          <w:lang w:val="pt_PT" w:bidi="pt_PT"/>
        </w:rPr>
        <w:t>Yahweh havia dito a Moisés e Arão para fazerem um censo de todos os homens israelitas, exceto os homens da tribo de Levi, que tinham vinte anos ou mais. O censo tinha como objetivo contar e registrar todos os soldados aptos para o serviço militar. Agora, Yahweh diz a Moisés e Arão que todas as pessoas no censo morrerão dentro dos próximos quarenta anos. Isso significa que o censo agora é uma lista de todas as pessoas que estão condenadas a morrer no deserto e nunca viverão na terra prometida. No entanto, Yahweh declara que Calebe e Josué não morrerão porque eles obedeceram a Yahweh.</w:t>
      </w:r>
    </w:p>
    <w:p>
      <w:pPr/>
      <w:r>
        <w:rPr>
          <w:lang w:val="pt_PT" w:bidi="pt_PT"/>
        </w:rPr>
      </w:r>
      <w:r>
        <w:rPr>
          <w:lang w:val="pt_PT" w:bidi="pt_PT"/>
        </w:rPr>
        <w:t>Calebe e Josué eram os únicos exploradores que acreditavam que Yahweh os ajudaria a conquistar as nações que viviam na terra prometida, Canaã. A confiança de Josué e Calebe agradou a Yahweh.</w:t>
      </w:r>
    </w:p>
    <w:p>
      <w:pPr/>
      <w:r>
        <w:rPr>
          <w:lang w:val="pt_PT" w:bidi="pt_PT"/>
        </w:rPr>
      </w:r>
      <w:r>
        <w:rPr>
          <w:lang w:val="pt_PT" w:bidi="pt_PT"/>
        </w:rPr>
        <w:t>Yahweh diz a Moisés e Arão que todos com vinte anos ou mais morrerão. Os israelitas estavam com medo de que seus filhos fossem capturados e levados como prisioneiros. Yahweh agora diz a Moisés e Arão que essas crianças teriam que sofrer as consequências da desobediência de seus pais, vivendo como pastores no deserto por quarenta anos. Yahweh diz que essas crianças voltarão à terra em quarenta anos e que Yahweh então dará a terra a elas. Yahweh também diz que a terra que Israel acabou de rejeitar eventualmente será o lar dos filhos deles e que eles “a conhecerão”, o que significa que eles a desfrutarão, a experimentarão e viverão nela.</w:t>
      </w:r>
    </w:p>
    <w:p>
      <w:pPr/>
      <w:r>
        <w:rPr>
          <w:lang w:val="pt_PT" w:bidi="pt_PT"/>
        </w:rPr>
      </w:r>
      <w:r>
        <w:rPr>
          <w:lang w:val="pt_PT" w:bidi="pt_PT"/>
        </w:rPr>
        <w:t>Yahweh declara que o povo de Israel carregará a iniquidade deles, ou sofrerá as consequências de seus pecados. Israel vagará pelo deserto por quarenta anos, um ano para cada dia que os doze líderes foram explorar a terra prometida.</w:t>
      </w:r>
    </w:p>
    <w:p>
      <w:pPr/>
      <w:r>
        <w:rPr>
          <w:lang w:val="pt_PT" w:bidi="pt_PT"/>
        </w:rPr>
      </w:r>
      <w:r>
        <w:rPr>
          <w:lang w:val="pt_PT" w:bidi="pt_PT"/>
        </w:rPr>
        <w:t>Ao rejeitar Yahweh, o povo também está rejeitando a terra de Yahweh, que ele jurou dar a eles. Quando as pessoas entrarem na terra prometida, elas estarão obedecendo a Yahweh, e as crianças obedecerão a Yahweh quando chegarem à terra prometida. Yahweh repete a Israel que eles não entrarão na terra, mas seus filhos herdarão Canaã.</w:t>
      </w:r>
    </w:p>
    <w:p>
      <w:pPr/>
      <w:r>
        <w:rPr>
          <w:lang w:val="pt_PT" w:bidi="pt_PT"/>
        </w:rPr>
      </w:r>
      <w:r>
        <w:rPr>
          <w:lang w:val="pt_PT" w:bidi="pt_PT"/>
        </w:rPr>
        <w:t>Então, dez dos exploradores morreram de uma praga, e apenas Josué e Calebe permaneceram vivos. O narrador repete a frase, “os dez homens que trouxeram um relatório falso e maligno”. Essa ênfase é importante, pois destaca os dois pecados dos dez homens. O primeiro pecado foi que eles trouxeram um falso relatório da terra prometida, e o segundo pecado foi que o relatório deles fez Israel reclamar contra e desobedecer a Yahweh. Isso explica por que Yahweh os julgou imediatamente e os matou pela praga. A história não diz o que é a praga, mas sabemos que as pragas na Bíblia são sempre um sinal do julgamento de Yahweh. Josué e Calebe são os únicos exploradores que não morreram por causa da praga porque deram um bom relatório da terra e encorajaram Israel a obedecer a Yahweh.</w:t>
      </w:r>
    </w:p>
    <w:p>
      <w:pPr/>
      <w:r>
        <w:rPr>
          <w:lang w:val="pt_PT" w:bidi="pt_PT"/>
        </w:rPr>
      </w:r>
      <w:r>
        <w:rPr>
          <w:lang w:val="pt_PT" w:bidi="pt_PT"/>
        </w:rPr>
        <w:t>Parem aqui e discutam essas questões em grupo: contem uma história de como alguém fez algo mau e alguém com autoridade o julgou. Por que é importante que as pessoas com autoridade julguem as pessoas más? Quais são algumas formas de julgamento em sua cultura? Em sua cultura, quem decide qual será o julgamento final? Por que essa pessoa ou grupo de pessoas tem permissão para julgar os outros quando eles fazem algo errado?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14.26–38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comunica a Moisés e Arão a punição que todo Israel sofrerá por causa de sua rebelião e queixumes contra Yahweh. A punição é que Israel vagueie no deserto por quarenta anos e que todos os maiores de 20 anos morram, exceto Josué e Calebe.</w:t>
      </w:r>
    </w:p>
    <w:p>
      <w:pPr/>
      <w:r>
        <w:rPr>
          <w:lang w:val="pt_PT" w:bidi="pt_PT"/>
        </w:rPr>
      </w:r>
      <w:r>
        <w:rPr>
          <w:b/>
          <w:lang w:val="pt_PT" w:bidi="pt_PT"/>
        </w:rPr>
        <w:t>Na segunda cena:</w:t>
      </w:r>
      <w:r>
        <w:rPr>
          <w:lang w:val="pt_PT" w:bidi="pt_PT"/>
        </w:rPr>
        <w:t xml:space="preserve"> Yahweh traz uma praga aos dez exploradores que trouxeram um relatório ruim sobre a terra, e os dez homens morrem. Dos doze exploradores, apenas Josué e Calebe permanecem vivos.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Congregação, ou povo de Israel</w:t>
      </w:r>
    </w:p>
    <w:p>
      <w:pPr>
        <w:pStyle w:val="ListBullet"/>
        <w:spacing w:line="240" w:lineRule="auto"/>
        <w:ind w:left="720"/>
      </w:pPr>
      <w:r>
        <w:rPr>
          <w:lang w:val="pt_PT" w:bidi="pt_PT"/>
        </w:rPr>
      </w:r>
      <w:r>
        <w:rPr>
          <w:lang w:val="pt_PT" w:bidi="pt_PT"/>
        </w:rPr>
        <w:t>Filhos ou descendentes da congregação de Israel</w:t>
      </w:r>
    </w:p>
    <w:p>
      <w:pPr>
        <w:pStyle w:val="ListBullet"/>
        <w:spacing w:line="240" w:lineRule="auto"/>
        <w:ind w:left="720"/>
      </w:pPr>
      <w:r>
        <w:rPr>
          <w:lang w:val="pt_PT" w:bidi="pt_PT"/>
        </w:rPr>
      </w:r>
      <w:r>
        <w:rPr>
          <w:lang w:val="pt_PT" w:bidi="pt_PT"/>
        </w:rPr>
        <w:t>10 espiões</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E Calebe, filho de Jefoné</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está falando diretamente com Moisés e Arão. Yahweh não está falando com todo Israel.</w:t>
      </w:r>
    </w:p>
    <w:p>
      <w:pPr/>
      <w:r>
        <w:rPr>
          <w:lang w:val="pt_PT" w:bidi="pt_PT"/>
        </w:rPr>
      </w:r>
      <w:r>
        <w:rPr>
          <w:lang w:val="pt_PT" w:bidi="pt_PT"/>
        </w:rPr>
        <w:t>Na primeira cena, Yahweh faz a Moisés e Arão uma pergunta que ele não quer que eles respondam: “Por quanto tempo essa congregação má reclamará contra mim?” Yahweh faz essa pergunta para mostrar sua frustração com os israelitas. Moisés e Arão não fizeram a Israel a primeira pergunta que Yahweh lhes fez, porque Yahweh não lhes ordenou que fizessem essa pergunta a Israel.</w:t>
      </w:r>
    </w:p>
    <w:p>
      <w:pPr/>
      <w:r>
        <w:rPr>
          <w:lang w:val="pt_PT" w:bidi="pt_PT"/>
        </w:rPr>
      </w:r>
      <w:r>
        <w:rPr>
          <w:lang w:val="pt_PT" w:bidi="pt_PT"/>
        </w:rPr>
        <w:t>Parem aqui e discutam essa pergunta em grupo: em seu idioma, como se fazem perguntas que não exigem uma resposta? Se vocês quisessem mostrar sua frustração em relação a um grupo de pessoas, como vocês fariam isso? Pause este áudio aqui.</w:t>
      </w:r>
    </w:p>
    <w:p>
      <w:pPr/>
      <w:r>
        <w:rPr>
          <w:lang w:val="pt_PT" w:bidi="pt_PT"/>
        </w:rPr>
      </w:r>
      <w:r>
        <w:rPr>
          <w:lang w:val="pt_PT" w:bidi="pt_PT"/>
        </w:rPr>
        <w:t>Parem aqui e discutam em grupo: os israelitas estavam murmurando ou reclamando juntos sobre Yahweh. Conte uma história sobre quando um grupo de pessoas estava reclamando junto sobre alguém. Prestem atenção a como vocês descrevem as reclamações deles. Como vocês descreverão a reclamação dos israelitas? Pause este áudio aqui.</w:t>
      </w:r>
    </w:p>
    <w:p>
      <w:pPr/>
      <w:r>
        <w:rPr>
          <w:lang w:val="pt_PT" w:bidi="pt_PT"/>
        </w:rPr>
      </w:r>
      <w:r>
        <w:rPr>
          <w:lang w:val="pt_PT" w:bidi="pt_PT"/>
        </w:rPr>
        <w:t>Yahweh então diz a Moisés e Arão: “Digam a eles: declara Yahweh, o que vocês falaram aos meus ouvidos, assim farei a vocês”. Esse é o início da mensagem que Moisés e Arão devem transmitir a Israel. Yahweh diz a Moisés e Arão que ele está declarando uma mensagem importante. No final de sua mensagem, Yahweh enfatiza que ele é quem está dando a mensagem. Yahweh faz isso dizendo novamente: “Eu, Yahweh, falei”. Essa mensagem não é de Moisés ou Arão. Moisés e Arão estão apenas transmitindo a mensagem de Yahweh a Israel. Yahweh quer que seu povo saiba que essa é uma mensagem importante, e é por isso que Yahweh enfatiza que ele é quem está falando a mensagem. E, por último, nesta história, Yahweh repete o que diz várias vezes, para garantir que Israel saiba que a punição certamente acontecerá.</w:t>
      </w:r>
    </w:p>
    <w:p>
      <w:pPr/>
      <w:r>
        <w:rPr>
          <w:lang w:val="pt_PT" w:bidi="pt_PT"/>
        </w:rPr>
      </w:r>
      <w:r>
        <w:rPr>
          <w:lang w:val="pt_PT" w:bidi="pt_PT"/>
        </w:rPr>
        <w:t>Yahweh usa a frase: “Seus corpos cairão no deserto”, para descrever a forma como os israelitas morrerão no deserto. Os corpos caindo significam que as pessoas estão morrendo.</w:t>
      </w:r>
    </w:p>
    <w:p>
      <w:pPr/>
      <w:r>
        <w:rPr>
          <w:lang w:val="pt_PT" w:bidi="pt_PT"/>
        </w:rPr>
      </w:r>
      <w:r>
        <w:rPr>
          <w:lang w:val="pt_PT" w:bidi="pt_PT"/>
        </w:rPr>
        <w:t>Yahweh diz a Israel que seus filhos sofrerão e pagarão a penalidade pela infidelidade de Israel em não tomar a terra de Canaã. Eles vaguearão pelo deserto como pastores. Yahweh está comparando os filhos vagueando à maneira como um pastor e suas ovelhas perambulam pelo deserto. Yahweh usa uma palavra para infidelidade que compara a infidelidade de Israel à prostituição sexual ou imoralidade sexual. Eles foram infiéis a Yahweh, da mesma forma que um cônjuge adúltero é infiel a seu marido ou esposa. Nesse contexto, infidelidade não significa que as pessoas não acreditavam em Yahweh. Em vez disso, significa que as pessoas foram rebeldes ou traíram Yahweh ao se importarem mais com seu próprio conforto do que com as instruções de Yahweh. Pode-se dizer que os israelitas traíram Yahweh quando não tomaram a terra de Canaã.</w:t>
      </w:r>
    </w:p>
    <w:p>
      <w:pPr/>
      <w:r>
        <w:rPr>
          <w:lang w:val="pt_PT" w:bidi="pt_PT"/>
        </w:rPr>
      </w:r>
      <w:r>
        <w:rPr>
          <w:lang w:val="pt_PT" w:bidi="pt_PT"/>
        </w:rPr>
        <w:t>A passagem contrasta como as crianças conhecerão e vivenciarão a terra após vagarem pelo deserto. Aqui, “conhecer” significa experimentar algo plenamente. Assim, enquanto as crianças experimentarão a boa terra, os adultos rebeldes e desobedientes experimentarão o descontentamento e a frustração de Yahweh ao caminharem em círculos pelo deserto por quarenta anos, como punição.</w:t>
      </w:r>
    </w:p>
    <w:p>
      <w:pPr/>
      <w:r>
        <w:rPr>
          <w:lang w:val="pt_PT" w:bidi="pt_PT"/>
        </w:rPr>
      </w:r>
      <w:r>
        <w:rPr>
          <w:lang w:val="pt_PT" w:bidi="pt_PT"/>
        </w:rPr>
        <w:t>Yahweh diz: “Eu, Yahweh, falei. Certamente farei isso", e repete o juramento de que a congregação de Israel morrerá. Isto é Yahweh enfatizando que a mensagem é Dele e que tudo acontecerá. Yahweh deixa claro que o que ele está dizendo acontecerá e não pode ser mudado.</w:t>
      </w:r>
    </w:p>
    <w:p>
      <w:pPr/>
      <w:r>
        <w:rPr>
          <w:lang w:val="pt_PT" w:bidi="pt_PT"/>
        </w:rPr>
      </w:r>
      <w:r>
        <w:rPr>
          <w:lang w:val="pt_PT" w:bidi="pt_PT"/>
        </w:rPr>
        <w:t>Lembrem-se de que, no início da primeira cena, Yahweh faz uma pergunta a Moisés e Arão, mas Ele não revela essa pergunta aos israelitas. Yahweh pergunta: “Por quanto tempo essa congregação maligna reclamará contra mim? Eu tenho escutado a reclamação dos israelitas contra mim”. Agora, no final da primeira cena, Yahweh diz a mesma coisa, mas a todo Israel. Yahweh diz: “Certamente farei isso a toda essa congregação ímpia que está reunida contra mim”. Agora, os israelitas sabem exatamente o que Yahweh pensa deles, uma vez que desobedeceram, pois Yahweh os chama de “congregação ou comunidade má”, não uma congregação santa.</w:t>
      </w:r>
    </w:p>
    <w:p>
      <w:pPr/>
      <w:r>
        <w:rPr>
          <w:lang w:val="pt_PT" w:bidi="pt_PT"/>
        </w:rPr>
      </w:r>
      <w:r>
        <w:rPr>
          <w:lang w:val="pt_PT" w:bidi="pt_PT"/>
        </w:rPr>
        <w:t>Parem aqui e discutam em grupo: contem uma história de uma vez em que alguém deixou claro que definitivamente faria o que disse que faria. Como vocês sabem que a pessoa definitivamente realizará a ação que diz que fará? Que palavras essa pessoa usa ou que tom de voz essa pessoa usa para lhe mostrar? Pause este áudio aqui.</w:t>
      </w:r>
    </w:p>
    <w:p>
      <w:pPr/>
      <w:r>
        <w:rPr>
          <w:lang w:val="pt_PT" w:bidi="pt_PT"/>
        </w:rPr>
      </w:r>
      <w:r>
        <w:rPr>
          <w:lang w:val="pt_PT" w:bidi="pt_PT"/>
        </w:rPr>
        <w:t>Na segunda cena, Moisés explica quem eram os dez exploradores maus, por duas vezes, para garantir que todos soubessem quem eram os dez homens, e então o narrador diz que os dez homens morreram de peste diante de Yahweh. Quando algo acontece “diante de Yahweh”, significa que a coisa acontece porque Yahweh quer que aconteça.</w:t>
      </w:r>
    </w:p>
    <w:p>
      <w:pPr/>
      <w:r>
        <w:rPr>
          <w:lang w:val="pt_PT" w:bidi="pt_PT"/>
        </w:rPr>
      </w:r>
      <w:r>
        <w:rPr>
          <w:lang w:val="pt_PT" w:bidi="pt_PT"/>
        </w:rPr>
        <w:t>Calebe, filho de Jefoné, e Josué, filho de Num, são mencionados duas vezes nessa história. Yahweh diz aos israelitas que Calebe e Josué não morrerão, mas viverão na terra prometida depois dos quarenta anos em que vaguearem pelo deserto. Em seguida, o narrador termina a história dizendo: “Dos homens que foram espiar a terra, apenas Josué, filho de Num, e Calebe, filho de Jefoné, permaneceram vivos”. Então todos se lembram da promessa de Yahweh de manter Calebe e Josué vivos.</w:t>
      </w:r>
    </w:p>
    <w:p>
      <w:pPr/>
      <w:r>
        <w:rPr>
          <w:lang w:val="pt_PT" w:bidi="pt_PT"/>
        </w:rPr>
      </w:r>
      <w:r>
        <w:rPr>
          <w:lang w:val="pt_PT" w:bidi="pt_PT"/>
        </w:rPr>
        <w:t>Agora, o grupo deve elaborar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14.26–38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Congregação, ou povo de Israel</w:t>
      </w:r>
    </w:p>
    <w:p>
      <w:pPr>
        <w:pStyle w:val="ListBullet"/>
        <w:spacing w:line="240" w:lineRule="auto"/>
        <w:ind w:left="720"/>
      </w:pPr>
      <w:r>
        <w:rPr>
          <w:lang w:val="pt_PT" w:bidi="pt_PT"/>
        </w:rPr>
      </w:r>
      <w:r>
        <w:rPr>
          <w:lang w:val="pt_PT" w:bidi="pt_PT"/>
        </w:rPr>
        <w:t>Filhos ou descendentes da congregação de Israel</w:t>
      </w:r>
    </w:p>
    <w:p>
      <w:pPr>
        <w:pStyle w:val="ListBullet"/>
        <w:spacing w:line="240" w:lineRule="auto"/>
        <w:ind w:left="720"/>
      </w:pPr>
      <w:r>
        <w:rPr>
          <w:lang w:val="pt_PT" w:bidi="pt_PT"/>
        </w:rPr>
      </w:r>
      <w:r>
        <w:rPr>
          <w:lang w:val="pt_PT" w:bidi="pt_PT"/>
        </w:rPr>
        <w:t>10 exploradores</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E Calebe, filho de Jefoné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faz a Moisés e Arão uma pergunta sobre quanto tempo Yahweh deve ter paciência com Israel reclamando contra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triste por Israel não confiar em mim”, ou “Por que Israel não confia em mim para estabelecê-los na terra prometida? Quero dar a eles algo bom, e sou poderoso o suficiente para estabelecê-los na terra prometida”, ou “Estou irado porque Israel apenas se queixa para mim. Eles são ingratos”.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que ouviu as reclamações de Israel e o que eles desejam. Assim, Ele fará com eles o que desejam.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“Sinto-me irado com justiça, e preciso disciplinar Israel por suas reclamações”, ou “Será que Israel não acha que posso ouvir tudo o que estão dizendo e que sei o que estão pensando contra mim?” ou “Estou dando a eles exatamente o que queriam ao fazê-los sofrer no deserto, porque não quiseram a terra prometida que eu desejava para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pronuncia o julgamento contra Israel: todos os participantes do censo com mais de vinte anos morrerão enquanto vagam pelo deserto por quarenta anos, mas seus filhos herdarão a terra prometida.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triste pelo fato de o censo destinado às batalhas agora ser um censo de todo o povo que morrerá”, ou “Estou triste por essa geração não chegar a experimentar a terra prometida”, ou “Sei que, depois de quarenta anos, seus filhos vão querer a terra prometida, e eles entrarão nela, a conquistarão e viverão nela”, ou “Seus filhos terão uma oportunidade de entrar na terra prometida; eu não desisti de Israel”, ou “É uma punição justa, eles estão sofrendo um ano por cada dia que espiaram a terra. A punição não durará para sempre, então a geração mais jovem terá outra oportunidade”.</w:t>
      </w:r>
    </w:p>
    <w:p>
      <w:pPr>
        <w:pStyle w:val="ListBullet"/>
        <w:spacing w:line="240" w:lineRule="auto"/>
        <w:ind w:left="720"/>
      </w:pPr>
      <w:r>
        <w:rPr>
          <w:lang w:val="pt_PT" w:bidi="pt_PT"/>
        </w:rPr>
      </w:r>
      <w:r>
        <w:rPr>
          <w:lang w:val="pt_PT" w:bidi="pt_PT"/>
        </w:rPr>
        <w:t>Perguntem às pessoas que interpretam a congregação de Israel: “O que vocês estão sentindo ou pensando?” O povo pode responder coisas como: “Me arrependo de ter reclamado contra Yahweh”, ou “Sinto desespero, porque agora sei que nunca irei para a terra prometida, viverei no deserto pelo resto de minha vida, e eu, minha família e amigos mais velhos morrerão nos próximos quarenta anos”, ou “Sinto a necessidade urgente de ensinar meus filhos a confiar em Yahweh e não reclamar contra Ele, para que não cometam o mesmo erro terrível que cometi quando chegarem à terra prometida daqui a quarenta anos”.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enviou uma praga a dez dos espiões que haviam trazido um relatório maligno sobre a terra. Esses dez exploradores morrem. Mas os dois exploradores, Josué, filho de Num, e Calebe, filho de Jefone, que trouxeram um bom relatório, não morrem.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irado com esses dez exploradores porque mentiram sobre a terra prometida e sobre mim, e fizeram todo o Israel pecar”, ou “Não quero que esses exploradores continuem a influenciar mal os israelitas”, ou “Estou satisfeito com Josué e Calebe, porque eles fizeram seu trabalho adequadamente e relataram a verdade sobre a terra, e confrontaram Israel em seu pensamento errado”.</w:t>
      </w:r>
    </w:p>
    <w:p>
      <w:pPr>
        <w:pStyle w:val="ListBullet"/>
        <w:spacing w:line="240" w:lineRule="auto"/>
        <w:ind w:left="720"/>
      </w:pPr>
      <w:r>
        <w:rPr>
          <w:lang w:val="pt_PT" w:bidi="pt_PT"/>
        </w:rPr>
      </w:r>
      <w:r>
        <w:rPr>
          <w:lang w:val="pt_PT" w:bidi="pt_PT"/>
        </w:rPr>
        <w:t>Perguntem às duas pessoas que interpretam Josué e Calebe: “O que vocês estão sentindo ou pensando?” As duas pessoas podem responder coisas como: “Estou irado e frustrado com Israel por agora ter que sofrer por quarenta anos no deserto, mesmo que quisesse entrar na terra”, ou “Sou tão grato a Yahweh por Ele ter sido justo em sua punição e eu ainda estar vivo”, ou “Sou tão grato a Yahweh que ele promete me trazer de volta em quarenta anos, e daqui a quarenta anos entrarei na terra prometida”, ou “A terra prometida era tão bela e boa, estou animado e ansioso para voltar aqui com meus filhos e netos em quarenta anos para mostrá-la a eles e viver aqui com eles”.</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cansado de toda a dor que Israel causou em minha vida”, ou “Estou irado com Israel, porque todos agora sofreremos porque não obedeceram a Yahweh”, ou “Por que eles esqueceram tudo o que Ele fez por nós?” ou “Me arrependo de ter enviado aqueles dez exploradores para explorar a terra”, ou “Nunca imaginei que os dez exploradores fariam Israel pecar, que Israel pecaria dessa maneira ou que os dez exploradores morreriam”.</w:t>
      </w:r>
    </w:p>
    <w:p>
      <w:pPr/>
      <w:r>
        <w:rPr>
          <w:lang w:val="pt_PT" w:bidi="pt_PT"/>
        </w:rPr>
      </w:r>
      <w:r>
        <w:rPr>
          <w:lang w:val="pt_PT" w:bidi="pt_PT"/>
        </w:rPr>
        <w:t>Este é o fim do drama.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14:26–38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diretamente com Moisés e Arão na maior parte dessa história. Yahweh faz a Moisés uma pergunta que ele não espera que ele responda: “Por quanto tempo essa congregação </w:t>
      </w:r>
      <w:r>
        <w:rPr>
          <w:b/>
          <w:lang w:val="pt_PT" w:bidi="pt_PT"/>
        </w:rPr>
        <w:t>má</w:t>
      </w:r>
      <w:r>
        <w:rPr>
          <w:lang w:val="pt_PT" w:bidi="pt_PT"/>
        </w:rPr>
        <w:t xml:space="preserve"> reclamará contra mim?”</w:t>
      </w:r>
    </w:p>
    <w:p>
      <w:pPr/>
      <w:r>
        <w:rPr>
          <w:lang w:val="pt_PT" w:bidi="pt_PT"/>
        </w:rPr>
      </w:r>
      <w:r>
        <w:rPr>
          <w:lang w:val="pt_PT" w:bidi="pt_PT"/>
        </w:rPr>
        <w:t xml:space="preserve">Yahweh é Deus. Yahweh é o nome de Deus. Usem a mesma palavra ou frase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Impiedade refere-se a atos, intenções ou forças moral ou espiritualmente corruptas, perversas ou nocivas, que estão em oposição aos princípios de bondade e justiça.</w:t>
      </w:r>
    </w:p>
    <w:p>
      <w:pPr/>
      <w:r>
        <w:rPr>
          <w:lang w:val="pt_PT" w:bidi="pt_PT"/>
        </w:rPr>
      </w:r>
      <w:r>
        <w:rPr>
          <w:lang w:val="pt_PT" w:bidi="pt_PT"/>
        </w:rPr>
        <w:t xml:space="preserve">Pare aqui e discuta como um grupo qual palavra ou frase você usará para </w:t>
      </w:r>
      <w:r>
        <w:rPr>
          <w:b/>
          <w:lang w:val="pt_PT" w:bidi="pt_PT"/>
        </w:rPr>
        <w:t>mal</w:t>
      </w:r>
      <w:r>
        <w:rPr>
          <w:lang w:val="pt_PT" w:bidi="pt_PT"/>
        </w:rPr>
        <w:t xml:space="preserve">. Procure a palavra </w:t>
      </w:r>
      <w:r>
        <w:rPr>
          <w:lang w:val="pt_PT" w:bidi="pt_PT"/>
        </w:rPr>
        <w:t>mal</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 “congregação de Israel” era toda a comunidade de </w:t>
      </w:r>
      <w:r>
        <w:rPr>
          <w:b/>
          <w:lang w:val="pt_PT" w:bidi="pt_PT"/>
        </w:rPr>
        <w:t>israelitas</w:t>
      </w:r>
      <w:r>
        <w:rPr>
          <w:lang w:val="pt_PT" w:bidi="pt_PT"/>
        </w:rPr>
        <w:t xml:space="preserve">. Os israelitas formavam um grupo de pessoas reunidas em torno da ideia de adorar Yahweh juntos. Usem a mesma palavra ou frase para “congregação” ou “comunidade” e “israelitas” que vocês usaram em passagens anteriores. Consultem o Glossário Mestre para mais informações sobre os </w:t>
      </w:r>
      <w:r>
        <w:rPr>
          <w:lang w:val="pt_PT" w:bidi="pt_PT"/>
        </w:rPr>
        <w:t>israelitas</w:t>
      </w:r>
      <w:r>
        <w:rPr>
          <w:lang w:val="pt_PT" w:bidi="pt_PT"/>
        </w:rPr>
        <w:t>, se necessário.</w:t>
      </w:r>
    </w:p>
    <w:p>
      <w:pPr/>
      <w:r>
        <w:rPr>
          <w:lang w:val="pt_PT" w:bidi="pt_PT"/>
        </w:rPr>
      </w:r>
      <w:r>
        <w:rPr>
          <w:lang w:val="pt_PT" w:bidi="pt_PT"/>
        </w:rPr>
        <w:t xml:space="preserve">Yahweh promete a Israel que todos os seus </w:t>
      </w:r>
      <w:r>
        <w:rPr>
          <w:b/>
          <w:lang w:val="pt_PT" w:bidi="pt_PT"/>
        </w:rPr>
        <w:t>cadáveres</w:t>
      </w:r>
      <w:r>
        <w:rPr>
          <w:lang w:val="pt_PT" w:bidi="pt_PT"/>
        </w:rPr>
        <w:t xml:space="preserve"> cairão no </w:t>
      </w:r>
      <w:r>
        <w:rPr>
          <w:b/>
          <w:lang w:val="pt_PT" w:bidi="pt_PT"/>
        </w:rPr>
        <w:t>deserto</w:t>
      </w:r>
      <w:r>
        <w:rPr>
          <w:lang w:val="pt_PT" w:bidi="pt_PT"/>
        </w:rPr>
        <w:t>, o que significa que todos os participantes do censo que murmuraram contra Yahweh não entrarão na terra que Yahweh jurou que Israel habitaria. Um cadáver é um corpo morto.</w:t>
      </w:r>
    </w:p>
    <w:p>
      <w:pPr/>
      <w:r>
        <w:rPr>
          <w:lang w:val="pt_PT" w:bidi="pt_PT"/>
        </w:rPr>
      </w:r>
      <w:r>
        <w:rPr>
          <w:lang w:val="pt_PT" w:bidi="pt_PT"/>
        </w:rPr>
        <w:t xml:space="preserve">Parem aqui e discutam em grupo que palavra ou frase vocês usarão para </w:t>
      </w:r>
      <w:r>
        <w:rPr>
          <w:b/>
          <w:lang w:val="pt_PT" w:bidi="pt_PT"/>
        </w:rPr>
        <w:t>cadáveres</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Um </w:t>
      </w:r>
      <w:r>
        <w:rPr>
          <w:b/>
          <w:lang w:val="pt_PT" w:bidi="pt_PT"/>
        </w:rPr>
        <w:t>deserto</w:t>
      </w:r>
      <w:r>
        <w:rPr>
          <w:lang w:val="pt_PT" w:bidi="pt_PT"/>
        </w:rPr>
        <w:t xml:space="preserve"> é uma região árida onde nada cresce e ninguém vive. Usem a mesma palavra ou frase para deserto que vocês usaram em passagens anteriores. Para mais informações sobre </w:t>
      </w:r>
      <w:r>
        <w:rPr>
          <w:lang w:val="pt_PT" w:bidi="pt_PT"/>
        </w:rPr>
        <w:t>deserto</w:t>
      </w:r>
      <w:r>
        <w:rPr>
          <w:lang w:val="pt_PT" w:bidi="pt_PT"/>
        </w:rPr>
        <w:t xml:space="preserve">, consulte o Glossário Mestre. </w:t>
      </w:r>
    </w:p>
    <w:p>
      <w:pPr/>
      <w:r>
        <w:rPr>
          <w:lang w:val="pt_PT" w:bidi="pt_PT"/>
        </w:rPr>
      </w:r>
      <w:r>
        <w:rPr>
          <w:lang w:val="pt_PT" w:bidi="pt_PT"/>
        </w:rPr>
        <w:t xml:space="preserve">Se necessário, parem aqui e olhem a imagem de um </w:t>
      </w:r>
      <w:r>
        <w:rPr>
          <w:lang w:val="pt_PT" w:bidi="pt_PT"/>
        </w:rPr>
        <w:t>deserto</w:t>
      </w:r>
      <w:r>
        <w:rPr>
          <w:lang w:val="pt_PT" w:bidi="pt_PT"/>
        </w:rPr>
        <w:t xml:space="preserve"> em grupo. Pause este áudio aqui.</w:t>
      </w:r>
    </w:p>
    <w:p>
      <w:pPr/>
      <w:r>
        <w:rPr>
          <w:lang w:val="pt_PT" w:bidi="pt_PT"/>
        </w:rPr>
      </w:r>
      <w:r>
        <w:rPr>
          <w:lang w:val="pt_PT" w:bidi="pt_PT"/>
        </w:rPr>
        <w:t xml:space="preserve">Um </w:t>
      </w:r>
      <w:r>
        <w:rPr>
          <w:b/>
          <w:lang w:val="pt_PT" w:bidi="pt_PT"/>
        </w:rPr>
        <w:t>censo</w:t>
      </w:r>
      <w:r>
        <w:rPr>
          <w:lang w:val="pt_PT" w:bidi="pt_PT"/>
        </w:rPr>
        <w:t xml:space="preserve"> é um registro oficial escrito do número de pessoas e grupos de pessoas em uma área ou grupo de pessoas. Usem a mesma palavra ou frase para “censo” que vocês usaram em passagens anteriores.</w:t>
      </w:r>
    </w:p>
    <w:p>
      <w:pPr/>
      <w:r>
        <w:rPr>
          <w:lang w:val="pt_PT" w:bidi="pt_PT"/>
        </w:rPr>
      </w:r>
      <w:r>
        <w:rPr>
          <w:b/>
          <w:lang w:val="pt_PT" w:bidi="pt_PT"/>
        </w:rPr>
        <w:t>Jurou</w:t>
      </w:r>
      <w:r>
        <w:rPr>
          <w:lang w:val="pt_PT" w:bidi="pt_PT"/>
        </w:rPr>
        <w:t xml:space="preserve"> significa ter prometido ou feito um </w:t>
      </w:r>
      <w:r>
        <w:rPr>
          <w:b/>
          <w:lang w:val="pt_PT" w:bidi="pt_PT"/>
        </w:rPr>
        <w:t>juramento</w:t>
      </w:r>
      <w:r>
        <w:rPr>
          <w:lang w:val="pt_PT" w:bidi="pt_PT"/>
        </w:rPr>
        <w:t xml:space="preserve">. Usem a mesma palavra ou frase para “jurou” que vocês usaram em passagens anteriores. Procurem a palavra </w:t>
      </w:r>
      <w:r>
        <w:rPr>
          <w:lang w:val="pt_PT" w:bidi="pt_PT"/>
        </w:rPr>
        <w:t>juramento</w:t>
      </w:r>
      <w:r>
        <w:rPr>
          <w:lang w:val="pt_PT" w:bidi="pt_PT"/>
        </w:rPr>
        <w:t xml:space="preserve"> no Glossário Mestre para mais informações. </w:t>
      </w:r>
    </w:p>
    <w:p>
      <w:pPr/>
      <w:r>
        <w:rPr>
          <w:lang w:val="pt_PT" w:bidi="pt_PT"/>
        </w:rPr>
      </w:r>
      <w:r>
        <w:rPr>
          <w:lang w:val="pt_PT" w:bidi="pt_PT"/>
        </w:rPr>
        <w:t xml:space="preserve">Israel havia reclamado com Yahweh que seus </w:t>
      </w:r>
      <w:r>
        <w:rPr>
          <w:b/>
          <w:lang w:val="pt_PT" w:bidi="pt_PT"/>
        </w:rPr>
        <w:t>pequeninos</w:t>
      </w:r>
      <w:r>
        <w:rPr>
          <w:lang w:val="pt_PT" w:bidi="pt_PT"/>
        </w:rPr>
        <w:t xml:space="preserve"> seriam </w:t>
      </w:r>
      <w:r>
        <w:rPr>
          <w:b/>
          <w:lang w:val="pt_PT" w:bidi="pt_PT"/>
        </w:rPr>
        <w:t>presas</w:t>
      </w:r>
      <w:r>
        <w:rPr>
          <w:lang w:val="pt_PT" w:bidi="pt_PT"/>
        </w:rPr>
        <w:t xml:space="preserve"> ou </w:t>
      </w:r>
      <w:r>
        <w:rPr>
          <w:b/>
          <w:lang w:val="pt_PT" w:bidi="pt_PT"/>
        </w:rPr>
        <w:t>saque</w:t>
      </w:r>
      <w:r>
        <w:rPr>
          <w:lang w:val="pt_PT" w:bidi="pt_PT"/>
        </w:rPr>
        <w:t xml:space="preserve"> das outras nações na terra prometida. Mas aqui, Yahweh diz que seus pequeninos não seriam escravos ou saque de guerra das outras nações na terra prometida. Em vez disso, seus filhos desfrutariam da terra que Israel rejeitou.</w:t>
      </w:r>
    </w:p>
    <w:p>
      <w:pPr/>
      <w:r>
        <w:rPr>
          <w:lang w:val="pt_PT" w:bidi="pt_PT"/>
        </w:rPr>
      </w:r>
      <w:r>
        <w:rPr>
          <w:lang w:val="pt_PT" w:bidi="pt_PT"/>
        </w:rPr>
        <w:t>“Pequenos” significa crianças. Usem a mesma palavra ou frase para filhos pequenos ou para crianças que vocês usaram em passagens anteriores.</w:t>
      </w:r>
    </w:p>
    <w:p>
      <w:pPr/>
      <w:r>
        <w:rPr>
          <w:lang w:val="pt_PT" w:bidi="pt_PT"/>
        </w:rPr>
      </w:r>
      <w:r>
        <w:rPr>
          <w:lang w:val="pt_PT" w:bidi="pt_PT"/>
        </w:rPr>
        <w:t>Saque ou despojo significa bens valiosos, como coisas, lugares ou pessoas tiradas de um inimigo na guerra.</w:t>
      </w:r>
    </w:p>
    <w:p>
      <w:pPr/>
      <w:r>
        <w:rPr>
          <w:lang w:val="pt_PT" w:bidi="pt_PT"/>
        </w:rPr>
      </w:r>
      <w:r>
        <w:rPr>
          <w:lang w:val="pt_PT" w:bidi="pt_PT"/>
        </w:rPr>
        <w:t xml:space="preserve">Parem aqui e discutam em grupo que palavra ou frase vocês usarão para </w:t>
      </w:r>
      <w:r>
        <w:rPr>
          <w:b/>
          <w:lang w:val="pt_PT" w:bidi="pt_PT"/>
        </w:rPr>
        <w:t>presa</w:t>
      </w:r>
      <w:r>
        <w:rPr>
          <w:lang w:val="pt_PT" w:bidi="pt_PT"/>
        </w:rPr>
        <w:t xml:space="preserve"> ou </w:t>
      </w:r>
      <w:r>
        <w:rPr>
          <w:b/>
          <w:lang w:val="pt_PT" w:bidi="pt_PT"/>
        </w:rPr>
        <w:t>despojo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Yahweh diz: “Seus filhos serão </w:t>
      </w:r>
      <w:r>
        <w:rPr>
          <w:b/>
          <w:lang w:val="pt_PT" w:bidi="pt_PT"/>
        </w:rPr>
        <w:t>pastores</w:t>
      </w:r>
      <w:r>
        <w:rPr>
          <w:lang w:val="pt_PT" w:bidi="pt_PT"/>
        </w:rPr>
        <w:t xml:space="preserve"> no deserto por quarenta anos e sofrerão por sua </w:t>
      </w:r>
      <w:r>
        <w:rPr>
          <w:b/>
          <w:lang w:val="pt_PT" w:bidi="pt_PT"/>
        </w:rPr>
        <w:t>infidelidade</w:t>
      </w:r>
      <w:r>
        <w:rPr>
          <w:lang w:val="pt_PT" w:bidi="pt_PT"/>
        </w:rPr>
        <w:t xml:space="preserve"> até que o último de seus cadáveres seja </w:t>
      </w:r>
      <w:r>
        <w:rPr>
          <w:b/>
          <w:lang w:val="pt_PT" w:bidi="pt_PT"/>
        </w:rPr>
        <w:t>consumido</w:t>
      </w:r>
      <w:r>
        <w:rPr>
          <w:lang w:val="pt_PT" w:bidi="pt_PT"/>
        </w:rPr>
        <w:t xml:space="preserve"> no deserto”.</w:t>
      </w:r>
    </w:p>
    <w:p>
      <w:pPr/>
      <w:r>
        <w:rPr>
          <w:lang w:val="pt_PT" w:bidi="pt_PT"/>
        </w:rPr>
      </w:r>
      <w:r>
        <w:rPr>
          <w:lang w:val="pt_PT" w:bidi="pt_PT"/>
        </w:rPr>
        <w:t>Pastores são pessoas que cuidam de ovelhas.</w:t>
      </w:r>
    </w:p>
    <w:p>
      <w:pPr/>
      <w:r>
        <w:rPr>
          <w:lang w:val="pt_PT" w:bidi="pt_PT"/>
        </w:rPr>
      </w:r>
      <w:r>
        <w:rPr>
          <w:lang w:val="pt_PT" w:bidi="pt_PT"/>
        </w:rPr>
        <w:t xml:space="preserve">Parem aqui e, em grupo, olhem para uma imagem de </w:t>
      </w:r>
      <w:r>
        <w:rPr>
          <w:lang w:val="pt_PT" w:bidi="pt_PT"/>
        </w:rPr>
        <w:t>pastores</w:t>
      </w:r>
      <w:r>
        <w:rPr>
          <w:lang w:val="pt_PT" w:bidi="pt_PT"/>
        </w:rPr>
        <w:t xml:space="preserve">. Discutam em grupo que palavra ou frase vocês usarão para </w:t>
      </w:r>
      <w:r>
        <w:rPr>
          <w:b/>
          <w:lang w:val="pt_PT" w:bidi="pt_PT"/>
        </w:rPr>
        <w:t>pastores</w:t>
      </w:r>
      <w:r>
        <w:rPr>
          <w:lang w:val="pt_PT" w:bidi="pt_PT"/>
        </w:rPr>
        <w:t xml:space="preserve">. Procurem a palavra </w:t>
      </w:r>
      <w:r>
        <w:rPr>
          <w:lang w:val="pt_PT" w:bidi="pt_PT"/>
        </w:rPr>
        <w:t>pastores</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As crianças sofrerão pela </w:t>
      </w:r>
      <w:r>
        <w:rPr>
          <w:b/>
          <w:lang w:val="pt_PT" w:bidi="pt_PT"/>
        </w:rPr>
        <w:t>infidelidade</w:t>
      </w:r>
      <w:r>
        <w:rPr>
          <w:lang w:val="pt_PT" w:bidi="pt_PT"/>
        </w:rPr>
        <w:t xml:space="preserve"> dos israelitas. Nessa passagem, infidelidade é a palavra no idioma original para ter relações sexuais com alguém que não seja seu marido ou esposa. Yahweh estava mostrando aos israelitas que eles eram infiéis a ele, assim como alguém que tem relações sexuais fora do casamento é infiel a seu marido ou esposa. Portanto, refere-se a ser rebelde ou trair Yahweh. Vocês podem usar uma palavra que significa "rebelião" ou "traição", ou podem manter a ideia de "imoralidade sexual".</w:t>
      </w:r>
    </w:p>
    <w:p>
      <w:pPr/>
      <w:r>
        <w:rPr>
          <w:lang w:val="pt_PT" w:bidi="pt_PT"/>
        </w:rPr>
      </w:r>
      <w:r>
        <w:rPr>
          <w:lang w:val="pt_PT" w:bidi="pt_PT"/>
        </w:rPr>
        <w:t xml:space="preserve">Parem aqui e discutam em grupo que palavra ou frase vocês usarão para </w:t>
      </w:r>
      <w:r>
        <w:rPr>
          <w:b/>
          <w:lang w:val="pt_PT" w:bidi="pt_PT"/>
        </w:rPr>
        <w:t>infidelidade</w:t>
      </w:r>
      <w:r>
        <w:rPr>
          <w:lang w:val="pt_PT" w:bidi="pt_PT"/>
        </w:rPr>
        <w:t xml:space="preserve"> nesta passagem. Se vocês já traduziram essa palavra em outro livro da Bíblia, usem a mesma palavra que usaram lá. Pause este áudio aqui.</w:t>
      </w:r>
    </w:p>
    <w:p>
      <w:pPr/>
      <w:r>
        <w:rPr>
          <w:lang w:val="pt_PT" w:bidi="pt_PT"/>
        </w:rPr>
      </w:r>
      <w:r>
        <w:rPr>
          <w:lang w:val="pt_PT" w:bidi="pt_PT"/>
        </w:rPr>
        <w:t xml:space="preserve">Nesta história, </w:t>
      </w:r>
      <w:r>
        <w:rPr>
          <w:b/>
          <w:lang w:val="pt_PT" w:bidi="pt_PT"/>
        </w:rPr>
        <w:t>consumido</w:t>
      </w:r>
      <w:r>
        <w:rPr>
          <w:lang w:val="pt_PT" w:bidi="pt_PT"/>
        </w:rPr>
        <w:t xml:space="preserve"> significa morrer, mas também significa definhar, perecer e ser destruído.</w:t>
      </w:r>
    </w:p>
    <w:p>
      <w:pPr/>
      <w:r>
        <w:rPr>
          <w:lang w:val="pt_PT" w:bidi="pt_PT"/>
        </w:rPr>
      </w:r>
      <w:r>
        <w:rPr>
          <w:lang w:val="pt_PT" w:bidi="pt_PT"/>
        </w:rPr>
        <w:t xml:space="preserve">Israel vagará pelo deserto por quarenta anos — um ano por cada dia dos quarenta dias em que os doze </w:t>
      </w:r>
      <w:r>
        <w:rPr>
          <w:b/>
          <w:lang w:val="pt_PT" w:bidi="pt_PT"/>
        </w:rPr>
        <w:t>exploradores</w:t>
      </w:r>
      <w:r>
        <w:rPr>
          <w:lang w:val="pt_PT" w:bidi="pt_PT"/>
        </w:rPr>
        <w:t xml:space="preserve"> espiaram ou exploraram a terra. Usem a mesma palavra ou frase para “exploradores” e “espiaram” ou “exploraram” que vocês usaram em passagens anteriores.</w:t>
      </w:r>
    </w:p>
    <w:p>
      <w:pPr/>
      <w:r>
        <w:rPr>
          <w:lang w:val="pt_PT" w:bidi="pt_PT"/>
        </w:rPr>
      </w:r>
      <w:r>
        <w:rPr>
          <w:lang w:val="pt_PT" w:bidi="pt_PT"/>
        </w:rPr>
        <w:t xml:space="preserve">Israel terá que </w:t>
      </w:r>
      <w:r>
        <w:rPr>
          <w:b/>
          <w:lang w:val="pt_PT" w:bidi="pt_PT"/>
        </w:rPr>
        <w:t>suportar</w:t>
      </w:r>
      <w:r>
        <w:rPr>
          <w:lang w:val="pt_PT" w:bidi="pt_PT"/>
        </w:rPr>
        <w:t xml:space="preserve"> sua </w:t>
      </w:r>
      <w:r>
        <w:rPr>
          <w:b/>
          <w:lang w:val="pt_PT" w:bidi="pt_PT"/>
        </w:rPr>
        <w:t>iniquidade</w:t>
      </w:r>
      <w:r>
        <w:rPr>
          <w:lang w:val="pt_PT" w:bidi="pt_PT"/>
        </w:rPr>
        <w:t xml:space="preserve"> por quarenta anos. Suportar, nesse contexto, significa suportar e sofrer as consequências. Iniquidade significa pecado ou culpa, as ações más que vão contra a lei e os padrões morais de Yahweh. Vocês podem dizer que os israelitas terão que sofrer por seus </w:t>
      </w:r>
      <w:r>
        <w:rPr>
          <w:b/>
          <w:lang w:val="pt_PT" w:bidi="pt_PT"/>
        </w:rPr>
        <w:t>pecados</w:t>
      </w:r>
      <w:r>
        <w:rPr>
          <w:lang w:val="pt_PT" w:bidi="pt_PT"/>
        </w:rPr>
        <w:t xml:space="preserve"> ou pela culpa ou punição resultante de seus pecados. Caso utilizem uma palavra para ‘pecados’, mantenham a mesma palavra usada nas passagens anteriores e lembrem-se de que </w:t>
      </w:r>
      <w:r>
        <w:rPr>
          <w:lang w:val="pt_PT" w:bidi="pt_PT"/>
        </w:rPr>
        <w:t>‘pecado’</w:t>
      </w:r>
      <w:r>
        <w:rPr>
          <w:lang w:val="pt_PT" w:bidi="pt_PT"/>
        </w:rPr>
        <w:t xml:space="preserve"> consta do Glossário Mestre.</w:t>
      </w:r>
    </w:p>
    <w:p>
      <w:pPr/>
      <w:r>
        <w:rPr>
          <w:lang w:val="pt_PT" w:bidi="pt_PT"/>
        </w:rPr>
      </w:r>
      <w:r>
        <w:rPr>
          <w:lang w:val="pt_PT" w:bidi="pt_PT"/>
        </w:rPr>
        <w:t xml:space="preserve">Uma </w:t>
      </w:r>
      <w:r>
        <w:rPr>
          <w:b/>
          <w:lang w:val="pt_PT" w:bidi="pt_PT"/>
        </w:rPr>
        <w:t>praga</w:t>
      </w:r>
      <w:r>
        <w:rPr>
          <w:lang w:val="pt_PT" w:bidi="pt_PT"/>
        </w:rPr>
        <w:t xml:space="preserve"> é uma doença epidêmica que causa muitas mortes. Usem a mesma palavra ou frase para “praga”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de Números 14:26–38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14:39–45</w:t>
      </w:r>
      <w:r>
        <w:rPr>
          <w:lang w:val="pt_PT" w:bidi="pt_PT"/>
        </w:rPr>
      </w:r>
    </w:p>
    <w:p>
      <w:pPr>
        <w:pStyle w:val="Heading3"/>
      </w:pPr>
      <w:r>
        <w:rPr>
          <w:lang w:val="pt_PT" w:bidi="pt_PT"/>
        </w:rPr>
        <w:t>Ouvir e Sentir</w:t>
      </w:r>
    </w:p>
    <w:p>
      <w:pPr/>
      <w:r>
        <w:rPr>
          <w:lang w:val="pt_PT" w:bidi="pt_PT"/>
        </w:rPr>
      </w:r>
      <w:r>
        <w:rPr>
          <w:lang w:val="pt_PT" w:bidi="pt_PT"/>
        </w:rPr>
        <w:t>Nesta etapa, ouçam Números 14.39–45 e guardem em seus corações.</w:t>
      </w:r>
    </w:p>
    <w:p>
      <w:pPr/>
      <w:r>
        <w:rPr>
          <w:lang w:val="pt_PT" w:bidi="pt_PT"/>
        </w:rPr>
      </w:r>
      <w:r>
        <w:rPr>
          <w:lang w:val="pt_PT" w:bidi="pt_PT"/>
        </w:rPr>
        <w:t>Ouçam uma versão em áudio de Números 14.39–45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14.39–45 na tradução mais fácil de entender.</w:t>
      </w:r>
    </w:p>
    <w:p>
      <w:pPr/>
      <w:r>
        <w:rPr>
          <w:lang w:val="pt_PT" w:bidi="pt_PT"/>
        </w:rPr>
      </w:r>
      <w:r>
        <w:rPr>
          <w:lang w:val="pt_PT" w:bidi="pt_PT"/>
        </w:rPr>
        <w:t>Na passagem anterior, Yahweh falou com Moisés e Arão para julgar o povo de Israel por não confiar que Ele os ajudaria a conquistar as tribos que viviam na terra que Ele havia prometido a eles. Yahweh havia dito que os israelitas adultos morreriam no deserto, sem entrar na terra prometida, enquanto seus filhos herdariam a terra após quarenta anos vagando pelo deserto. Essa passagem volta-se agora para a reação dos israelitas quando ouvem essa notícia. Os israelitas agora experimentarão o julgamento de Yahweh e as consequências de sua rebelião. Ainda estão acampados em Cades-Barneia, no deserto de Parã.</w:t>
      </w:r>
    </w:p>
    <w:p>
      <w:pPr/>
      <w:r>
        <w:rPr>
          <w:lang w:val="pt_PT" w:bidi="pt_PT"/>
        </w:rPr>
      </w:r>
      <w:r>
        <w:rPr>
          <w:lang w:val="pt_PT" w:bidi="pt_PT"/>
        </w:rPr>
        <w:t xml:space="preserve">Parem aqui e olhem um mapa da </w:t>
      </w:r>
      <w:r>
        <w:rPr>
          <w:b/>
          <w:lang w:val="pt_PT" w:bidi="pt_PT"/>
        </w:rPr>
        <w:t>Península do Sinai</w:t>
      </w:r>
      <w:r>
        <w:rPr>
          <w:lang w:val="pt_PT" w:bidi="pt_PT"/>
        </w:rPr>
        <w:t>. Lembrem-se da jornada que o povo de Israel fez do Monte Sinai até Cades-Barneia. Pause este áudio aqui.</w:t>
      </w:r>
    </w:p>
    <w:p>
      <w:pPr/>
      <w:r>
        <w:rPr>
          <w:lang w:val="pt_PT" w:bidi="pt_PT"/>
        </w:rPr>
      </w:r>
      <w:r>
        <w:rPr>
          <w:lang w:val="pt_PT" w:bidi="pt_PT"/>
        </w:rPr>
        <w:t>De acordo com as instruções de Yahweh, Moisés transmite aos israelitas as palavras Dele sobre como o povo será punido por sua desobediência e falta de fé. Os israelitas “lamentaram muito” quando ouviram esta notícia. Isso significa aqui que eles estão muito tristes com essa notícia ruim e demonstram essa tristeza abertamente. A maneira como eles demonstraram essa tristeza seria semelhante à maneira como demonstravam o grande pesar que sentiam pela morte de alguém. As pessoas próximas podiam ver e ouvir que estavam muito tristes. Nessa cultura, quando as pessoas "lamentavam" dessa maneira em resposta a uma notícia ruim, elas acreditavam que, ao fazê-lo, poderiam impedir que algo ruim acontecesse. Eles podem ter pensado que, ao mostrar sua tristeza e arrependimento dessa maneira, poderiam mudar a mente de Yahweh sobre seu julgamento.</w:t>
      </w:r>
    </w:p>
    <w:p>
      <w:pPr/>
      <w:r>
        <w:rPr>
          <w:lang w:val="pt_PT" w:bidi="pt_PT"/>
        </w:rPr>
      </w:r>
      <w:r>
        <w:rPr>
          <w:lang w:val="pt_PT" w:bidi="pt_PT"/>
        </w:rPr>
        <w:t>Parem aqui. Em grupo, contem histórias sobre momentos em que as pessoas demonstraram grande tristeza ou pesar quando algo terrível aconteceu. Em sua cultura, como as pessoas demonstram essa tristeza? Descreva o comportamento e as ações delas. Pause este áudio aqui.</w:t>
      </w:r>
    </w:p>
    <w:p>
      <w:pPr/>
      <w:r>
        <w:rPr>
          <w:lang w:val="pt_PT" w:bidi="pt_PT"/>
        </w:rPr>
      </w:r>
      <w:r>
        <w:rPr>
          <w:lang w:val="pt_PT" w:bidi="pt_PT"/>
        </w:rPr>
        <w:t>Os israelitas se levantaram cedo para ir ao ponto mais alto da região montanhosa de Canaã, ou a terra prometida, onde as tribos inimigas estavam vivendo, e capturar a terra.</w:t>
      </w:r>
    </w:p>
    <w:p>
      <w:pPr/>
      <w:r>
        <w:rPr>
          <w:lang w:val="pt_PT" w:bidi="pt_PT"/>
        </w:rPr>
      </w:r>
      <w:r>
        <w:rPr>
          <w:lang w:val="pt_PT" w:bidi="pt_PT"/>
        </w:rPr>
        <w:t xml:space="preserve">Parem aqui e olhem um mapa que inclua </w:t>
      </w:r>
      <w:r>
        <w:rPr>
          <w:b/>
          <w:lang w:val="pt_PT" w:bidi="pt_PT"/>
        </w:rPr>
        <w:t>Cades-Barneia, a área ao redor e a região montanhosa em Canaã</w:t>
      </w:r>
      <w:r>
        <w:rPr>
          <w:lang w:val="pt_PT" w:bidi="pt_PT"/>
        </w:rPr>
        <w:t>. Pause este áudio aqui.</w:t>
      </w:r>
    </w:p>
    <w:p>
      <w:pPr/>
      <w:r>
        <w:rPr>
          <w:lang w:val="pt_PT" w:bidi="pt_PT"/>
        </w:rPr>
      </w:r>
      <w:r>
        <w:rPr>
          <w:lang w:val="pt_PT" w:bidi="pt_PT"/>
        </w:rPr>
        <w:t>Os israelitas que decidiram entrar em Canaã vêm até Moisés e dizem: “Aqui estamos”, mostrando que estão preparados e prontos para invadir a terra. Esses israelitas admitem que pecaram por não confiar em Yahweh para que os ajudasse a conquistar a terra. Eles dizem que agora estão prontos para ir e capturar a terra que Yahweh lhes prometeu. Ainda é a manhã do mesmo dia, depois que Yahweh ordenou que eles voltassem ao deserto na direção oposta à terra prometida. Mais uma vez, os israelitas estão desobedecendo a Yahweh. Eles não percebem a gravidade da punição de Yahweh, nem o quanto pecaram. Primeiro, Yahweh prometeu a terra a eles, mas eles não confiaram em seu poder para conquistá-la. Agora, eles também ignoram o seu juramento ou promessa de que não entrariam na terra. Eles acham que podem reparar seu pecado de não confiar e obedecer a Yahweh desobedecendo-lhe novamente.</w:t>
      </w:r>
    </w:p>
    <w:p>
      <w:pPr/>
      <w:r>
        <w:rPr>
          <w:lang w:val="pt_PT" w:bidi="pt_PT"/>
        </w:rPr>
      </w:r>
      <w:r>
        <w:rPr>
          <w:lang w:val="pt_PT" w:bidi="pt_PT"/>
        </w:rPr>
        <w:t>Pare aqui e discutam essa pergunta em grupo. Contem histórias sobre uma vez em que vocês, ou alguém que vocês conhecem, fez algo errado e então tentaram desfazer ou consertar o que haviam feito. Quais foram as consequências? Vocês ou eles foram capazes de reparar completamente o erro que havia sido cometido? Pause o áudio aqui.</w:t>
      </w:r>
    </w:p>
    <w:p>
      <w:pPr/>
      <w:r>
        <w:rPr>
          <w:lang w:val="pt_PT" w:bidi="pt_PT"/>
        </w:rPr>
      </w:r>
      <w:r>
        <w:rPr>
          <w:lang w:val="pt_PT" w:bidi="pt_PT"/>
        </w:rPr>
        <w:t>Moisés faz aos israelitas uma pergunta para a qual não espera resposta: “Por que vocês estão desobedecendo às ordens de Yahweh de retornar ao deserto?” Ao fazer essa pergunta, Moisés está lembrando a eles que estariam desobedecendo a Yahweh se agora fossem e tentassem capturar a terra. Moisés alerta os israelitas de que o plano deles fracassará. Ele diz a eles para não “subirem” para a terra agora, porque Yahweh não “estará com eles” e eles serão “derrotados diante de seus inimigos”. “Subir” para a terra significa ir para o norte. Quando Moisés diz que Yahweh não estará com eles, quer dizer que Yahweh não irá com o povo para protegê-lo. Serem “derrotados” diante dos inimigos significa que seus inimigos os derrotarão em batalha.</w:t>
      </w:r>
    </w:p>
    <w:p>
      <w:pPr/>
      <w:r>
        <w:rPr>
          <w:lang w:val="pt_PT" w:bidi="pt_PT"/>
        </w:rPr>
      </w:r>
      <w:r>
        <w:rPr>
          <w:lang w:val="pt_PT" w:bidi="pt_PT"/>
        </w:rPr>
        <w:t>Moisés diz aos israelitas com mais detalhes que, quando os israelitas enfrentarem as tribos inimigas, os amalequitas e os cananeus, os israelitas “cairão pela espada”. Cair pela espada é uma maneira de dizer morrer em batalha. Moisés diz a eles que, como eles “deixaram de seguir Yahweh, Yahweh não estará com” eles. Aqui, “deixaram de seguir” significa que eles pararam de seguir e se recusaram a obedecer a Yahweh. Uma vez que os israelitas abandonaram Yahweh, Moisés está dizendo que Yahweh os abandonará.</w:t>
      </w:r>
    </w:p>
    <w:p>
      <w:pPr/>
      <w:r>
        <w:rPr>
          <w:lang w:val="pt_PT" w:bidi="pt_PT"/>
        </w:rPr>
      </w:r>
      <w:r>
        <w:rPr>
          <w:lang w:val="pt_PT" w:bidi="pt_PT"/>
        </w:rPr>
        <w:t>Parem aqui e discutam esta pergunta em grupo: contem histórias sobre uma ocasião em que um líder alertou alguém ou um grupo de pessoas para não fazer algo, mas eles fizeram de qualquer forma. O que aconteceu com eles? Pause este áudio aqui.</w:t>
      </w:r>
    </w:p>
    <w:p>
      <w:pPr/>
      <w:r>
        <w:rPr>
          <w:lang w:val="pt_PT" w:bidi="pt_PT"/>
        </w:rPr>
      </w:r>
      <w:r>
        <w:rPr>
          <w:lang w:val="pt_PT" w:bidi="pt_PT"/>
        </w:rPr>
        <w:t>Os israelitas não escutam nem obedecem à forte advertência de Moisés e vão para o norte, para a região montanhosa, para atacar as tribos inimigas. Vocês devem se lembrar de que, em passagens anteriores, ouvimos que os amalequitas e cananeus estavam vivendo nos vales, ou no Neguebe, e à beira do mar. Eles não pareciam viver na região montanhosa. Talvez essas tribos estivessem vagando e vivendo em lugares diferentes, ou talvez Moisés tenha dito “região montanhosa” em geral, para se referir à terra ao norte delas.</w:t>
      </w:r>
    </w:p>
    <w:p>
      <w:pPr/>
      <w:r>
        <w:rPr>
          <w:lang w:val="pt_PT" w:bidi="pt_PT"/>
        </w:rPr>
      </w:r>
      <w:r>
        <w:rPr>
          <w:lang w:val="pt_PT" w:bidi="pt_PT"/>
        </w:rPr>
        <w:t xml:space="preserve">Parem aqui e olhem um mapa da </w:t>
      </w:r>
      <w:r>
        <w:rPr>
          <w:b/>
          <w:lang w:val="pt_PT" w:bidi="pt_PT"/>
        </w:rPr>
        <w:t>antiga Canaã, com Cades-Barneia, a região montanhosa e a terra do Neguebe claramente marcadas</w:t>
      </w:r>
      <w:r>
        <w:rPr>
          <w:lang w:val="pt_PT" w:bidi="pt_PT"/>
        </w:rPr>
        <w:t>. Note que o Neguebe fica à beira-mar e note como o Neguebe leva à região montanhosa. Pause este áudio aqui.</w:t>
      </w:r>
    </w:p>
    <w:p>
      <w:pPr/>
      <w:r>
        <w:rPr>
          <w:lang w:val="pt_PT" w:bidi="pt_PT"/>
        </w:rPr>
      </w:r>
      <w:r>
        <w:rPr>
          <w:lang w:val="pt_PT" w:bidi="pt_PT"/>
        </w:rPr>
        <w:t>Provavelmente não foram todos os israelitas que deixaram o acampamento. Alguns dos israelitas provavelmente permaneceram no acampamento em Cades-Barneia. Moisés não foi com eles, nem a arca da aliança. Vocês se lembrarão de que a arca da aliança é uma caixa de madeira contendo os dez mandamentos. Os israelitas acreditavam que Yahweh estava na área acima da arca, então a arca passou a simbolizar a presença de Yahweh. Toda vez que os israelitas saíam de seu acampamento, os membros da tribo dos levitas carregavam a arca da aliança diante deles. Desta vez, a arca da aliança permaneceu no acampamento. O fato de Moisés e a arca da aliança não terem se movido do acampamento mostra que Yahweh não estava com eles.</w:t>
      </w:r>
    </w:p>
    <w:p>
      <w:pPr/>
      <w:r>
        <w:rPr>
          <w:lang w:val="pt_PT" w:bidi="pt_PT"/>
        </w:rPr>
      </w:r>
      <w:r>
        <w:rPr>
          <w:lang w:val="pt_PT" w:bidi="pt_PT"/>
        </w:rPr>
        <w:t xml:space="preserve">Parem aqui e olhem uma imagem da </w:t>
      </w:r>
      <w:r>
        <w:rPr>
          <w:lang w:val="pt_PT" w:bidi="pt_PT"/>
        </w:rPr>
        <w:t>arca da aliança</w:t>
      </w:r>
      <w:r>
        <w:rPr>
          <w:lang w:val="pt_PT" w:bidi="pt_PT"/>
        </w:rPr>
        <w:t>. Pause o áudio aqui.</w:t>
      </w:r>
    </w:p>
    <w:p>
      <w:pPr/>
      <w:r>
        <w:rPr>
          <w:lang w:val="pt_PT" w:bidi="pt_PT"/>
        </w:rPr>
      </w:r>
      <w:r>
        <w:rPr>
          <w:lang w:val="pt_PT" w:bidi="pt_PT"/>
        </w:rPr>
        <w:t>Além disso, parem aqui e contem histórias sobre uma tribo que derrotou outra tribo na batalha. Como a tribo atacante derrotou a outra tribo? Como ambos os lados agiram? Pause o áudio aqui.</w:t>
      </w:r>
    </w:p>
    <w:p>
      <w:pPr/>
      <w:r>
        <w:rPr>
          <w:lang w:val="pt_PT" w:bidi="pt_PT"/>
        </w:rPr>
      </w:r>
      <w:r>
        <w:rPr>
          <w:lang w:val="pt_PT" w:bidi="pt_PT"/>
        </w:rPr>
        <w:t>Como Moisés havia advertido, quando os israelitas tentaram capturar a terra, as tribos inimigas que estavam vivendo lá, os amalequitas e cananeus, atacaram e derrotaram totalmente o grupo de israelitas. As tribos os perseguiram de volta a uma cidade chamada Horma. Não sabemos exatamente onde Horma estava localizada, mas provavelmente ficava em algum lugar ao norte do Neguebe e ao sul de Canaã.</w:t>
      </w:r>
    </w:p>
    <w:p>
      <w:pPr/>
      <w:r>
        <w:rPr>
          <w:lang w:val="pt_PT" w:bidi="pt_PT"/>
        </w:rPr>
      </w:r>
      <w:r>
        <w:rPr>
          <w:lang w:val="pt_PT" w:bidi="pt_PT"/>
        </w:rPr>
        <w:t xml:space="preserve">Parem aqui e olhem um mapa da rota provável tomada pelo grupo de israelitas desde o </w:t>
      </w:r>
      <w:r>
        <w:rPr>
          <w:b/>
          <w:lang w:val="pt_PT" w:bidi="pt_PT"/>
        </w:rPr>
        <w:t>acampamento em Cades-Barneia, pelo deserto de Zim e pela terra do Negebe até a região montanhosa em Canaã, e de volta para a localização provável de Horma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14.39–45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israelitas ouvem as notícias sobre a punição deles e se lamentam.</w:t>
      </w:r>
    </w:p>
    <w:p>
      <w:pPr/>
      <w:r>
        <w:rPr>
          <w:lang w:val="pt_PT" w:bidi="pt_PT"/>
        </w:rPr>
      </w:r>
      <w:r>
        <w:rPr>
          <w:b/>
          <w:lang w:val="pt_PT" w:bidi="pt_PT"/>
        </w:rPr>
        <w:t>Na segunda cena:</w:t>
      </w:r>
      <w:r>
        <w:rPr>
          <w:lang w:val="pt_PT" w:bidi="pt_PT"/>
        </w:rPr>
        <w:t xml:space="preserve"> os israelitas se levantam cedo pela manhã e decidem ir para a região montanhosa em Canaã para tentar capturar a terra. Moisés os adverte a não irem.</w:t>
      </w:r>
    </w:p>
    <w:p>
      <w:pPr/>
      <w:r>
        <w:rPr>
          <w:lang w:val="pt_PT" w:bidi="pt_PT"/>
        </w:rPr>
      </w:r>
      <w:r>
        <w:rPr>
          <w:b/>
          <w:lang w:val="pt_PT" w:bidi="pt_PT"/>
        </w:rPr>
        <w:t>Na terceira cena:</w:t>
      </w:r>
      <w:r>
        <w:rPr>
          <w:lang w:val="pt_PT" w:bidi="pt_PT"/>
        </w:rPr>
        <w:t xml:space="preserve"> os israelitas ignoram Moisés e seguem para o norte, em direção à região montanhosa.</w:t>
      </w:r>
    </w:p>
    <w:p>
      <w:pPr/>
      <w:r>
        <w:rPr>
          <w:lang w:val="pt_PT" w:bidi="pt_PT"/>
        </w:rPr>
      </w:r>
      <w:r>
        <w:rPr>
          <w:b/>
          <w:lang w:val="pt_PT" w:bidi="pt_PT"/>
        </w:rPr>
        <w:t>Na quarta cena:</w:t>
      </w:r>
      <w:r>
        <w:rPr>
          <w:lang w:val="pt_PT" w:bidi="pt_PT"/>
        </w:rPr>
        <w:t xml:space="preserve"> os amalequitas e os cananeus derrotam e expulsam 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israelitas que tentam capturar a terra</w:t>
      </w:r>
    </w:p>
    <w:p>
      <w:pPr>
        <w:pStyle w:val="ListBullet"/>
        <w:spacing w:line="240" w:lineRule="auto"/>
        <w:ind w:left="720"/>
      </w:pPr>
      <w:r>
        <w:rPr>
          <w:lang w:val="pt_PT" w:bidi="pt_PT"/>
        </w:rPr>
      </w:r>
      <w:r>
        <w:rPr>
          <w:lang w:val="pt_PT" w:bidi="pt_PT"/>
        </w:rPr>
        <w:t>Os amalequitas</w:t>
      </w:r>
    </w:p>
    <w:p>
      <w:pPr>
        <w:pStyle w:val="ListBullet"/>
        <w:spacing w:line="240" w:lineRule="auto"/>
        <w:ind w:left="720"/>
      </w:pPr>
      <w:r>
        <w:rPr>
          <w:lang w:val="pt_PT" w:bidi="pt_PT"/>
        </w:rPr>
      </w:r>
      <w:r>
        <w:rPr>
          <w:lang w:val="pt_PT" w:bidi="pt_PT"/>
        </w:rPr>
        <w:t>Os cananeus</w:t>
      </w:r>
    </w:p>
    <w:p>
      <w:pPr>
        <w:pStyle w:val="ListBullet"/>
        <w:spacing w:line="240" w:lineRule="auto"/>
        <w:ind w:left="720"/>
      </w:pPr>
      <w:r>
        <w:rPr>
          <w:lang w:val="pt_PT" w:bidi="pt_PT"/>
        </w:rPr>
      </w:r>
      <w:r>
        <w:rPr>
          <w:lang w:val="pt_PT" w:bidi="pt_PT"/>
        </w:rPr>
        <w:t>Yahweh, representado pela arca da aliança</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logo depois que Yahweh disse a Moisés como Yahweh vai punir os israelitas por não confiarem que Yahweh poderia ajudá-los a capturar a terra prometida de Canaã. Os israelitas não ouviram a conversa de Yahweh com Moisés.</w:t>
      </w:r>
    </w:p>
    <w:p>
      <w:pPr/>
      <w:r>
        <w:rPr>
          <w:lang w:val="pt_PT" w:bidi="pt_PT"/>
        </w:rPr>
      </w:r>
      <w:r>
        <w:rPr>
          <w:lang w:val="pt_PT" w:bidi="pt_PT"/>
        </w:rPr>
        <w:t>Na primeira cena, a ação passa de Yahweh falando com Moisés para Moisés falando com os israelitas. Moisés agora vai e fala com os israelitas, e conta a eles sobre o juramento ou promessa solene que Yahweh fez. Devido à sua desobediência, os israelitas vagarão pelo deserto por quarenta anos, e apenas os seus filhos herdarão a terra prometida. Quando os israelitas ouvem isso, eles “lamentam muito”, o que significa que estão profundamente angustiados com as notícias ruins, e expressam ou mostram isso abertamente, de uma maneira semelhante a quando alguém morre.</w:t>
      </w:r>
    </w:p>
    <w:p>
      <w:pPr/>
      <w:r>
        <w:rPr>
          <w:lang w:val="pt_PT" w:bidi="pt_PT"/>
        </w:rPr>
      </w:r>
      <w:r>
        <w:rPr>
          <w:lang w:val="pt_PT" w:bidi="pt_PT"/>
        </w:rPr>
        <w:t>Parem aqui e discutam em grupo: na etapa anterior, lembram-se de quando vocês contaram histórias sobre como as pessoas demonstraram grande tristeza em resposta a um evento terrível? Quais palavras ou frases vocês usaram para descrever como as pessoas se sentiram e como elas mostraram isso ou responderam às notícias ruins? Pause este áudio aqui.</w:t>
      </w:r>
    </w:p>
    <w:p>
      <w:pPr/>
      <w:r>
        <w:rPr>
          <w:lang w:val="pt_PT" w:bidi="pt_PT"/>
        </w:rPr>
      </w:r>
      <w:r>
        <w:rPr>
          <w:lang w:val="pt_PT" w:bidi="pt_PT"/>
        </w:rPr>
        <w:t>A ordem dos eventos na segunda cena pode ser difícil de explicar. Nessa cena, o narrador primeiro nos diz que os israelitas acordaram cedo e “foram para o ponto mais alto da região montanhosa”. O narrador então nos conta sobre como as pessoas admitem seu pecado e declaram que irão conquistar a terra. Finalmente, o narrador nos diz como Moisés fala com os israelitas e os adverte a não irem. Devemos deixar claro que Moisés não subiu à região montanhosa para falar com o povo lá. A ação acontece da seguinte forma: é de manhã cedo após a noite em que Yahweh dá a eles sua mensagem. Alguns dos israelitas vêm até Moisés e dizem: “Aqui estamos”, mostrando o quão prontos eles estão agora para invadir a terra. Na língua original, a frase “aqui estamos” teria mostrado o quão prontos eles estavam, tanto prática quanto emocionalmente, para ir. Eles teriam sido fisicamente preparados e vestidos da maneira apropriada ou correta para tentar derrotar as tribos inimigas, mas também estão agora emocionalmente muito ansiosos para ir à batalha. Poderíamos dizer algo como “Veja! Agora estamos prontos!”</w:t>
      </w:r>
    </w:p>
    <w:p>
      <w:pPr/>
      <w:r>
        <w:rPr>
          <w:lang w:val="pt_PT" w:bidi="pt_PT"/>
        </w:rPr>
      </w:r>
      <w:r>
        <w:rPr>
          <w:lang w:val="pt_PT" w:bidi="pt_PT"/>
        </w:rPr>
        <w:t>Parem aqui e discutam: contem histórias sobre quando alguém ou um grupo de pessoas estava pronto e animado para fazer uma longa jornada ou até mesmo para entrar em batalha. Prestem atenção à linguagem que vocês usam para descrever a fala e o comportamento da pessoa ou das pessoas. Pause este áudio aqui.</w:t>
      </w:r>
    </w:p>
    <w:p>
      <w:pPr/>
      <w:r>
        <w:rPr>
          <w:lang w:val="pt_PT" w:bidi="pt_PT"/>
        </w:rPr>
      </w:r>
      <w:r>
        <w:rPr>
          <w:lang w:val="pt_PT" w:bidi="pt_PT"/>
        </w:rPr>
        <w:t>Depois disso, os israelitas admitem seu pecado de desobedecer a Yahweh e não confiar em que ele os ajudaria desde o início, e declaram que estão prontos para “subir”, ou ir para o norte, para a terra que Yahweh lhes prometeu. Aqui, Moisés fala pela primeira vez nessa história. Moisés faz a pergunta: “Por que vocês estão desobedecendo à palavra de Yahweh, ou às Suas ordens, uma vez que isso não dará certo?” Moisés não espera que os israelitas respondam a essa pergunta. Moisés faz essa pergunta como uma maneira de deixar claro aos israelitas que, se eles fizerem isso, eles estarão desobedecendo à ordem de Yahweh de retornar ao deserto na direção oposta. Moisés também quer dizer a eles que eles falharão se tentarem.</w:t>
      </w:r>
    </w:p>
    <w:p>
      <w:pPr/>
      <w:r>
        <w:rPr>
          <w:lang w:val="pt_PT" w:bidi="pt_PT"/>
        </w:rPr>
      </w:r>
      <w:r>
        <w:rPr>
          <w:lang w:val="pt_PT" w:bidi="pt_PT"/>
        </w:rPr>
        <w:t>Parem aqui e discutam: em seu idioma, como se fazem perguntas que não exigem uma resposta para enfatizar uma ideia? Em seu idioma, como vocês poderiam fazer uma forte advertência para que alguém não faça algo? Pause o áudio aqui.</w:t>
      </w:r>
    </w:p>
    <w:p>
      <w:pPr/>
      <w:r>
        <w:rPr>
          <w:lang w:val="pt_PT" w:bidi="pt_PT"/>
        </w:rPr>
      </w:r>
      <w:r>
        <w:rPr>
          <w:lang w:val="pt_PT" w:bidi="pt_PT"/>
        </w:rPr>
        <w:t>Moisés agora repete sua advertência na forma de um mandamento. Moisés diz diretamente a eles para não subirem, ou seguirem para o norte, porque Yahweh não os está protegendo e eles serão “derrotados diante de seus inimigos”. Em outras palavras, seus inimigos os derrotarão na batalha. Moisés então repete sua advertência pela terceira vez, desta vez entrando em mais detalhes. Moisés afirma que as tribos amalequitas e cananeias os encontrarão em batalha lá e que os israelitas “cairão pela espada”, ou morrerão na batalha. Moisés os adverte que, como eles se recusaram a obedecer a Yahweh, Yahweh não os protegerá.</w:t>
      </w:r>
    </w:p>
    <w:p>
      <w:pPr/>
      <w:r>
        <w:rPr>
          <w:lang w:val="pt_PT" w:bidi="pt_PT"/>
        </w:rPr>
      </w:r>
      <w:r>
        <w:rPr>
          <w:lang w:val="pt_PT" w:bidi="pt_PT"/>
        </w:rPr>
        <w:t>Parem aqui e contem uma história sobre uma vez em que um líder estava advertindo fortemente as pessoas para não fazerem algo. Como ele falou? Que tom de voz ele usou? Pause o áudio aqui.</w:t>
      </w:r>
    </w:p>
    <w:p>
      <w:pPr/>
      <w:r>
        <w:rPr>
          <w:lang w:val="pt_PT" w:bidi="pt_PT"/>
        </w:rPr>
      </w:r>
      <w:r>
        <w:rPr>
          <w:lang w:val="pt_PT" w:bidi="pt_PT"/>
        </w:rPr>
        <w:t>Na terceira cena, o grupo de israelitas ignora a forte advertência e o mandamento de Moisés. Os israelitas desobedecem a Moisés ao começarem a sua jornada para Canaã. Saem do acampamento em Cades-Barneia e seguem para o norte, para a região montanhosa. Moisés não sai do acampamento. A arca da aliança, que representa a presença de Yahweh, também não deixa o acampamento. Os israelitas caminham para o norte pelo deserto de Zim e pela terra do Neguebe, até a região montanhosa no sul de Canaã. Não sabemos exatamente quanto tempo eles viajaram, ou quão longe os israelitas chegaram, mas é provável que tenha sido de pelo menos dois dias a pé desde Cades-Barneia, onde eles estavam acampados, até a parte mais ao sul da região montanhosa em Canaã. Os israelitas tentam entrar na terra, e como Moisés adverteu, os amalequitas e os cananeus atacam e derrotam os israelitas, e os perseguem até uma cidade chamada Horma.</w:t>
      </w:r>
    </w:p>
    <w:p>
      <w:pPr/>
      <w:r>
        <w:rPr>
          <w:lang w:val="pt_PT" w:bidi="pt_PT"/>
        </w:rPr>
      </w:r>
      <w:r>
        <w:rPr>
          <w:lang w:val="pt_PT" w:bidi="pt_PT"/>
        </w:rPr>
        <w:t xml:space="preserve">Parem aqui e olhem para um mapa da </w:t>
      </w:r>
      <w:r>
        <w:rPr>
          <w:b/>
          <w:lang w:val="pt_PT" w:bidi="pt_PT"/>
        </w:rPr>
        <w:t>área ao redor do antigo Canaã, incluindo Cades-Barneia e a região montanhosa</w:t>
      </w:r>
      <w:r>
        <w:rPr>
          <w:lang w:val="pt_PT" w:bidi="pt_PT"/>
        </w:rPr>
        <w:t>, e lembrem-se da rota que os israelitas provavelmente seguiram. Pause este áudio aqui.</w:t>
      </w:r>
    </w:p>
    <w:p>
      <w:pPr/>
      <w:r>
        <w:rPr>
          <w:lang w:val="pt_PT" w:bidi="pt_PT"/>
        </w:rPr>
      </w:r>
      <w:r>
        <w:rPr>
          <w:lang w:val="pt_PT" w:bidi="pt_PT"/>
        </w:rPr>
        <w:t>Discutam também: lembram-se da passagem anterior, quando vocês contaram histórias sobre pessoas que perderam uma batalha? Prestem atenção às palavras e frases que vocês usaram para falar sobre como a tribo atacante derrotou a outra tribo, e como ambos os lados agiram.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14.39–45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israelitas que tentam capturar a terra</w:t>
      </w:r>
    </w:p>
    <w:p>
      <w:pPr>
        <w:pStyle w:val="ListBullet"/>
        <w:spacing w:line="240" w:lineRule="auto"/>
        <w:ind w:left="720"/>
      </w:pPr>
      <w:r>
        <w:rPr>
          <w:lang w:val="pt_PT" w:bidi="pt_PT"/>
        </w:rPr>
      </w:r>
      <w:r>
        <w:rPr>
          <w:lang w:val="pt_PT" w:bidi="pt_PT"/>
        </w:rPr>
        <w:t>Os amalequitas</w:t>
      </w:r>
    </w:p>
    <w:p>
      <w:pPr>
        <w:pStyle w:val="ListBullet"/>
        <w:spacing w:line="240" w:lineRule="auto"/>
        <w:ind w:left="720"/>
      </w:pPr>
      <w:r>
        <w:rPr>
          <w:lang w:val="pt_PT" w:bidi="pt_PT"/>
        </w:rPr>
      </w:r>
      <w:r>
        <w:rPr>
          <w:lang w:val="pt_PT" w:bidi="pt_PT"/>
        </w:rPr>
        <w:t>Os cananeus</w:t>
      </w:r>
    </w:p>
    <w:p>
      <w:pPr>
        <w:pStyle w:val="ListBullet"/>
        <w:spacing w:line="240" w:lineRule="auto"/>
        <w:ind w:left="720"/>
      </w:pPr>
      <w:r>
        <w:rPr>
          <w:lang w:val="pt_PT" w:bidi="pt_PT"/>
        </w:rPr>
      </w:r>
      <w:r>
        <w:rPr>
          <w:lang w:val="pt_PT" w:bidi="pt_PT"/>
        </w:rPr>
        <w:t>Yahweh, representado pela arca da aliança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Moisés diz a todo o povo de Israel tudo o que Yahweh acabou de dizer a ele sobre como Yahweh punirá os israelitas por sua desobediência e falta de fé. O povo fica sabendo que agora vai vagar e morrer no deserto, e que apenas seus filhos entrarão na terra após quarenta anos. O povo começa a chorar e lamentar em voz alta e expressiva.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O povo pode responder coisas como: “Percebo agora que estávamos errados em não confiar e acreditar em Yahweh. Afinal, Yahweh nunca falhou conosco antes, e Yahweh até mesmo dividiu o Mar Vermelho diante de nós! Sinto-me tão triste e arrependido”, ou, “O que fizemos! Por causa de nossa falta de fé e desobediência, agora morreremos vagando pelo deserto. Deveríamos ter confiado em Yahweh”, ou, “Eu gostaria tanto que tivéssemos ouvido Josué e Calebe e não os outros espias!” ou, “Talvez Yahweh tenha misericórdia de nós se mostrarmos a ele o quão triste estamos. Talvez se chorarmos e mostrarmos nossa tristeza em voz alta o suficiente, Yahweh terá pena de nós e nos dará outra chance de entrar na terra que ele nos prometeu”.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o povo acorda cedo na manhã seguinte, pronto e preparado para tentar conquistar a terra prometida. Eles se aproximam de Moisés e mostram como estão prontos. Eles dizem a Moisés que entendem que fizeram algo errado, mas que eles agora estão prontos e determinados a ir para o norte, para a terra que Yahweh lhes prometeu. Moisés faz uma pergunta sobre por que eles agora estão desobedecendo às ordens de Yahweh para retornar ao deserto na direção oposta, e os adverte que desobedecer a Yahweh não funcionará.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tão desapontado por o meu povo, que amo profundamente e liderei fiel e incansavelmente até agora, ainda estar desobedecendo a Yahweh. O que será necessário para que eles aprendam!" ou, “Agora é tarde demais para tentar entrar na terra prometida! Gostaria que eles tivessem me ouvido desde o início. Poderíamos ter conquistado essa terra. Yahweh teria estado nos protegendo, e nós teríamos tido sucesso. Se eles tentarem conquistar a terra agora, eles falharão e serão mortos!" ou, “Estou consternado e frustrado por eles parecerem não entender que, se fizerem isso, e tentarem entrar em Canaã agora, eles novamente estarão pecando e desobedecendo a Yahweh. Yahweh fez um juramento solene de que ele não os protegeria agora, e agora devemos vagar pelo deserto por quarenta anos”, ou, “Tentarei adverti-los com a maior força possível e explicarei por que eles não devem ir. Espero que eles me ouçam”.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aos israelitas diretamente para não tentarem entrar na terra. Moisés os adverte que seus inimigos os derrotarão, porque Yahweh não estará com eles. Moisés diz aos israelitas que os amalequitas e os povos cananeus que estão habitando nessa terra lutarão contra os israelitas na batalha e os matarão. Moisés lembra aos israelitas que eles decidiram não confiar e seguir Yahweh, e, portanto, Yahweh não estará ajudando e protegendo os israelitas.</w:t>
      </w:r>
    </w:p>
    <w:p>
      <w:pPr/>
      <w:r>
        <w:rPr>
          <w:lang w:val="pt_PT" w:bidi="pt_PT"/>
        </w:rPr>
      </w:r>
      <w:r>
        <w:rPr>
          <w:lang w:val="pt_PT" w:bidi="pt_PT"/>
        </w:rPr>
        <w:t>Na cena três, o povo ignora completamente as palavras de Moisés e começa sua jornada até o norte para tentar capturar a terra. Moisés não vai com eles, nem a arca da aliança. Ambos ficam no acampamento.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tão triste por ver meu povo amado e escolhido desobedecendo a mim e a meu servo Moisés mais uma vez. Estou triste por muitos deles agora serem mortos, e que eles devam passar por isso para entender seu pecado”, ou, “Estou irado por eles estarem desobedecendo a meu mandamento de retornar ao deserto. Não os protegerei. Eles devem passar por essa disciplina e experimentarão as consequências de sua desobediência”.</w:t>
      </w:r>
    </w:p>
    <w:p>
      <w:pPr>
        <w:pStyle w:val="ListBullet"/>
        <w:spacing w:line="240" w:lineRule="auto"/>
        <w:ind w:left="720"/>
      </w:pPr>
      <w:r>
        <w:rPr>
          <w:lang w:val="pt_PT" w:bidi="pt_PT"/>
        </w:rPr>
      </w:r>
      <w:r>
        <w:rPr>
          <w:lang w:val="pt_PT" w:bidi="pt_PT"/>
        </w:rPr>
        <w:t>Pergunte às pessoas que interpretam os israelitas que tentam entrar em Canaã: “O que vocês estão sentindo ou pensando?” As pessoas podem responder coisas como: “Estamos com tanto medo do que Moisés nos disse sobre nossa punição por não confiar que Yahweh nos ajudaria a conquistar a terra. Talvez agora, se mostrarmos que confiamos em Yahweh, e tentarmos conquistar a terra com confiança, Yahweh mudará de ideia”, ou, “Yahweh nos prometeu essa terra, e é nossa por direito. Mudamos de ideia sobre não confiar em Yahweh e sobre não acreditar que ele nos ajudaria. Vamos lá!" ou, “Pelo menos tentemos conquistar essa terra! Não temos nada a perder agora, pois Yahweh disse que morreremos no deserto de qualquer forma!”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os israelitas se aproximam da região montanhosa onde os amalequitas e cananeus estão vivendo. Os amalequitas e cananeus vêm e atacam os israelitas e os perseguem por um longo caminho até a cidade chamada Horma.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que entraram em Canaã o que elas estão pensando ou sentindo. As pessoas podem dizer coisas como: “Nos sentimos tristes e arrependidos por termos tentado tomar a terra. Moisés tentou nos advertir, e deveríamos tê-lo ouvido. Aprendemos nossa lição agora”, ou, “Muitos de nós morreram ou estão feridos. Nos sentimos exaustos e derrotados. Não valia a pena ir contra o mandamento de Yahweh e tentar tomar a terra quando Moisés nos disse que Yahweh não estaria conosco. Agora entendemos que as promessas de Yahweh são finais, e aceitamos nosso destino”.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triste por esse povo ter me desobedecido novamente e teve que ser punido dessa maneira, mas estou satisfeito por ele ter sido disciplinado por seu pecado”, ou, “Ainda estou comprometido com meu povo, e continuarei a guiá-lo e protegê-lo enquanto ele escolher seguir o meu caminho e me obedecer”.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14.39–45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Quando Moisés contou ao povo de Israel sobre a promessa de Yahweh de que Yahweh os puniria, o povo </w:t>
      </w:r>
      <w:r>
        <w:rPr>
          <w:b/>
          <w:lang w:val="pt_PT" w:bidi="pt_PT"/>
        </w:rPr>
        <w:t>lamentou muito</w:t>
      </w:r>
      <w:r>
        <w:rPr>
          <w:lang w:val="pt_PT" w:bidi="pt_PT"/>
        </w:rPr>
        <w:t>. Isso significa que eles estavam extremamente tristes com a notícia e expressaram sua tristeza abertamente. A palavra original traduzida como lamentaram poderia significar tanto uma tristeza pela morte de alguém quanto uma tristeza por algo terrível que havia acontecido ou que eles queriam evitar.</w:t>
      </w:r>
    </w:p>
    <w:p>
      <w:pPr/>
      <w:r>
        <w:rPr>
          <w:lang w:val="pt_PT" w:bidi="pt_PT"/>
        </w:rPr>
      </w:r>
      <w:r>
        <w:rPr>
          <w:lang w:val="pt_PT" w:bidi="pt_PT"/>
        </w:rPr>
        <w:t xml:space="preserve">Parem aqui e discutam qual palavra ou frase vocês usarão para </w:t>
      </w:r>
      <w:r>
        <w:rPr>
          <w:b/>
          <w:lang w:val="pt_PT" w:bidi="pt_PT"/>
        </w:rPr>
        <w:t>lamentaram muito</w:t>
      </w:r>
      <w:r>
        <w:rPr>
          <w:lang w:val="pt_PT" w:bidi="pt_PT"/>
        </w:rPr>
        <w:t>. Pause este áudio aqui.</w:t>
      </w:r>
    </w:p>
    <w:p>
      <w:pPr/>
      <w:r>
        <w:rPr>
          <w:lang w:val="pt_PT" w:bidi="pt_PT"/>
        </w:rPr>
      </w:r>
      <w:r>
        <w:rPr>
          <w:lang w:val="pt_PT" w:bidi="pt_PT"/>
        </w:rPr>
        <w:t xml:space="preserve">Nessa passagem, a frase </w:t>
      </w:r>
      <w:r>
        <w:rPr>
          <w:b/>
          <w:lang w:val="pt_PT" w:bidi="pt_PT"/>
        </w:rPr>
        <w:t>filhos de Israel</w:t>
      </w:r>
      <w:r>
        <w:rPr>
          <w:lang w:val="pt_PT" w:bidi="pt_PT"/>
        </w:rPr>
        <w:t xml:space="preserve"> se refere a todos os descendentes de Abraão juntos, ou aos </w:t>
      </w:r>
      <w:r>
        <w:rPr>
          <w:b/>
          <w:lang w:val="pt_PT" w:bidi="pt_PT"/>
        </w:rPr>
        <w:t>israelitas</w:t>
      </w:r>
      <w:r>
        <w:rPr>
          <w:lang w:val="pt_PT" w:bidi="pt_PT"/>
        </w:rPr>
        <w:t xml:space="preserve">. Usem a mesma palavra ou frase para "israelitas" que vocês usaram em passagens anteriores. </w:t>
      </w:r>
      <w:r>
        <w:rPr>
          <w:lang w:val="pt_PT" w:bidi="pt_PT"/>
        </w:rPr>
        <w:t>Israelitas</w:t>
      </w:r>
      <w:r>
        <w:rPr>
          <w:lang w:val="pt_PT" w:bidi="pt_PT"/>
        </w:rPr>
        <w:t xml:space="preserve"> está no Glossário Mestre.</w:t>
      </w:r>
    </w:p>
    <w:p>
      <w:pPr/>
      <w:r>
        <w:rPr>
          <w:lang w:val="pt_PT" w:bidi="pt_PT"/>
        </w:rPr>
      </w:r>
      <w:r>
        <w:rPr>
          <w:lang w:val="pt_PT" w:bidi="pt_PT"/>
        </w:rPr>
        <w:t xml:space="preserve">Os israelitas admitem que eles </w:t>
      </w:r>
      <w:r>
        <w:rPr>
          <w:b/>
          <w:lang w:val="pt_PT" w:bidi="pt_PT"/>
        </w:rPr>
        <w:t>pecaram</w:t>
      </w:r>
      <w:r>
        <w:rPr>
          <w:lang w:val="pt_PT" w:bidi="pt_PT"/>
        </w:rPr>
        <w:t xml:space="preserve">, mas dizem que agora estão prontos para ir para a terra que Yahweh lhes prometeu. Pecado é um ato de rebelião contra Yahweh. Sempre que uma pessoa desobedece às leis de Yahweh, ela comete pecado. Procurem a palavra </w:t>
      </w:r>
      <w:r>
        <w:rPr>
          <w:lang w:val="pt_PT" w:bidi="pt_PT"/>
        </w:rPr>
        <w:t>pecado</w:t>
      </w:r>
      <w:r>
        <w:rPr>
          <w:lang w:val="pt_PT" w:bidi="pt_PT"/>
        </w:rPr>
        <w:t xml:space="preserve"> no Glossário Mestre para mais informações. Usem a mesma palavra para pecado que vocês usaram em passagens anteriores. </w:t>
      </w:r>
    </w:p>
    <w:p>
      <w:pPr/>
      <w:r>
        <w:rPr>
          <w:lang w:val="pt_PT" w:bidi="pt_PT"/>
        </w:rPr>
      </w:r>
      <w:r>
        <w:rPr>
          <w:b/>
          <w:lang w:val="pt_PT" w:bidi="pt_PT"/>
        </w:rPr>
        <w:t>Yahweh</w:t>
      </w:r>
      <w:r>
        <w:rPr>
          <w:lang w:val="pt_PT" w:bidi="pt_PT"/>
        </w:rPr>
        <w:t xml:space="preserve"> é o nome de Deus. Usem a mesma palavra ou frase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Os israelitas ignoram a advertência de Moisés e partem para a região montanhosa. Moisés e a </w:t>
      </w:r>
      <w:r>
        <w:rPr>
          <w:b/>
          <w:lang w:val="pt_PT" w:bidi="pt_PT"/>
        </w:rPr>
        <w:t>arca da aliança</w:t>
      </w:r>
      <w:r>
        <w:rPr>
          <w:lang w:val="pt_PT" w:bidi="pt_PT"/>
        </w:rPr>
        <w:t xml:space="preserve"> não deixaram o acampamento. Usem a mesma palavra para arca da aliança que vocês usaram em passagens anteriores. Para mais informações sobre a </w:t>
      </w:r>
      <w:r>
        <w:rPr>
          <w:b/>
          <w:lang w:val="pt_PT" w:bidi="pt_PT"/>
        </w:rPr>
        <w:t>arca da aliança</w:t>
      </w:r>
      <w:r>
        <w:rPr>
          <w:lang w:val="pt_PT" w:bidi="pt_PT"/>
        </w:rPr>
        <w:t>, consultem o Glossário Mestre.</w:t>
      </w:r>
    </w:p>
    <w:p>
      <w:pPr/>
      <w:r>
        <w:rPr>
          <w:lang w:val="pt_PT" w:bidi="pt_PT"/>
        </w:rPr>
      </w:r>
      <w:r>
        <w:rPr>
          <w:lang w:val="pt_PT" w:bidi="pt_PT"/>
        </w:rPr>
        <w:t>Os amalequitas e as tribos cananeias atacaram os israelitas enquanto os israelitas se aproximavam, e eles perseguiram os israelitas de volta para a cidade de Horma.</w:t>
      </w:r>
    </w:p>
    <w:p>
      <w:pPr/>
      <w:r>
        <w:rPr>
          <w:lang w:val="pt_PT" w:bidi="pt_PT"/>
        </w:rPr>
      </w:r>
      <w:r>
        <w:rPr>
          <w:lang w:val="pt_PT" w:bidi="pt_PT"/>
        </w:rPr>
        <w:t xml:space="preserve">Parem aqui e olhem para um mapa da </w:t>
      </w:r>
      <w:r>
        <w:rPr>
          <w:b/>
          <w:lang w:val="pt_PT" w:bidi="pt_PT"/>
        </w:rPr>
        <w:t>provável rota tomada pelos israelitas ao tentarem capturar Canaã</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15:1–16</w:t>
      </w:r>
      <w:r>
        <w:rPr>
          <w:lang w:val="pt_PT" w:bidi="pt_PT"/>
        </w:rPr>
      </w:r>
    </w:p>
    <w:p>
      <w:pPr>
        <w:pStyle w:val="Heading3"/>
      </w:pPr>
      <w:r>
        <w:rPr>
          <w:lang w:val="pt_PT" w:bidi="pt_PT"/>
        </w:rPr>
        <w:t>Ouvir e Sentir</w:t>
      </w:r>
    </w:p>
    <w:p>
      <w:pPr/>
      <w:r>
        <w:rPr>
          <w:lang w:val="pt_PT" w:bidi="pt_PT"/>
        </w:rPr>
      </w:r>
      <w:r>
        <w:rPr>
          <w:lang w:val="pt_PT" w:bidi="pt_PT"/>
        </w:rPr>
        <w:t>Nesta etapa, ouçam Números 15.1–16 e guardem em seus corações.</w:t>
      </w:r>
    </w:p>
    <w:p>
      <w:pPr/>
      <w:r>
        <w:rPr>
          <w:lang w:val="pt_PT" w:bidi="pt_PT"/>
        </w:rPr>
      </w:r>
      <w:r>
        <w:rPr>
          <w:lang w:val="pt_PT" w:bidi="pt_PT"/>
        </w:rPr>
        <w:t>Ouçam uma versão em áudio de Números 15.1–16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15.1–16 na tradução mais fácil de entender.</w:t>
      </w:r>
    </w:p>
    <w:p>
      <w:pPr/>
      <w:r>
        <w:rPr>
          <w:lang w:val="pt_PT" w:bidi="pt_PT"/>
        </w:rPr>
      </w:r>
      <w:r>
        <w:rPr>
          <w:lang w:val="pt_PT" w:bidi="pt_PT"/>
        </w:rPr>
        <w:t>Na passagem anterior, Yahweh acabou de pronunciar julgamento sobre os israelitas por não confiarem que ele os libertaria das tribos na terra prometida. Yahweh disse que os israelitas adultos não entrarão na terra prometida, mas seus filhos, a próxima geração, entrarão na terra prometida depois de quarenta anos.</w:t>
      </w:r>
    </w:p>
    <w:p>
      <w:pPr/>
      <w:r>
        <w:rPr>
          <w:lang w:val="pt_PT" w:bidi="pt_PT"/>
        </w:rPr>
      </w:r>
      <w:r>
        <w:rPr>
          <w:lang w:val="pt_PT" w:bidi="pt_PT"/>
        </w:rPr>
        <w:t>Essa passagem é uma mudança repentina na narrativa. A passagem muda para uma discussão entre Yahweh e Moisés sobre o sistema sacrificial. Os israelitas devem estabelecer o sistema sacrificial assim que chegarem à terra prometida, mostrando que, nessa passagem, eles ainda estão no deserto. Yahweh tem toda a intenção de cumprir sua promessa de levar os israelitas à terra em algum momento, o que ele demonstra dando-lhes instruções para quando eles entrarem na terra.</w:t>
      </w:r>
    </w:p>
    <w:p>
      <w:pPr/>
      <w:r>
        <w:rPr>
          <w:lang w:val="pt_PT" w:bidi="pt_PT"/>
        </w:rPr>
      </w:r>
      <w:r>
        <w:rPr>
          <w:lang w:val="pt_PT" w:bidi="pt_PT"/>
        </w:rPr>
        <w:t>Parem aqui e discutam essa pergunta em grupo: falem sobre como vocês desfrutaram de coisas às quais seus pais ou avós nunca tiveram acesso. Pause este áudio aqui.</w:t>
      </w:r>
    </w:p>
    <w:p>
      <w:pPr/>
      <w:r>
        <w:rPr>
          <w:lang w:val="pt_PT" w:bidi="pt_PT"/>
        </w:rPr>
      </w:r>
      <w:r>
        <w:rPr>
          <w:lang w:val="pt_PT" w:bidi="pt_PT"/>
        </w:rPr>
        <w:t>Parem aqui e discutam essa pergunta em grupo: relembrem histórias que suas famílias transmitiram de geração em geração. Pause este áudio aqui.</w:t>
      </w:r>
    </w:p>
    <w:p>
      <w:pPr/>
      <w:r>
        <w:rPr>
          <w:lang w:val="pt_PT" w:bidi="pt_PT"/>
        </w:rPr>
      </w:r>
      <w:r>
        <w:rPr>
          <w:lang w:val="pt_PT" w:bidi="pt_PT"/>
        </w:rPr>
        <w:t>Essa passagem estabelece uma escala para a oferta de grãos que as pessoas misturavam com óleo, e para a oferta de bebida associada a uma oferta queimada ou sacrifício. As ofertas queimadas ou sacrifícios eram animais que os israelitas matavam e depois queimavam completamente no altar em adoração a Yahweh. Os israelitas deveriam oferecer ofertas de grãos e de bebida juntamente com a oferta queimada. Essa escala ou medida de grãos, óleo e vinho é baseada no tamanho do animal que eles sacrificavam do gado ou rebanho. O gado se refere especificamente a vacas ou bois, e o rebanho especificamente a ovelhas e cabras. Yahweh se agradará do aroma dessas ofertas, sejam elas sacrifícios que as pessoas oferecem por um voto a Yahweh, ofertas que o adorador dá por livre e espontânea vontade ou ofertas que são dadas durante as festas. Yahweh não explica os momentos ou os propósitos desses sacrifícios aqui, mas, em vez disso, fornece uma medida padrão da quantidade de ofertas de grãos e bebida sempre que os israelitas oferecem sacrifícios a Yahweh. Essas ofertas vieram das três colheitas principais encontradas em Canaã: grãos, azeitonas e uvas.</w:t>
      </w:r>
    </w:p>
    <w:p>
      <w:pPr/>
      <w:r>
        <w:rPr>
          <w:lang w:val="pt_PT" w:bidi="pt_PT"/>
        </w:rPr>
      </w:r>
      <w:r>
        <w:rPr>
          <w:lang w:val="pt_PT" w:bidi="pt_PT"/>
        </w:rPr>
        <w:t xml:space="preserve">Parem aqui em grupo e olhem juntos as imagens de </w:t>
      </w:r>
      <w:r>
        <w:rPr>
          <w:lang w:val="pt_PT" w:bidi="pt_PT"/>
        </w:rPr>
        <w:t>grãos</w:t>
      </w:r>
      <w:r>
        <w:rPr>
          <w:lang w:val="pt_PT" w:bidi="pt_PT"/>
        </w:rPr>
        <w:t xml:space="preserve">, </w:t>
      </w:r>
      <w:r>
        <w:rPr>
          <w:lang w:val="pt_PT" w:bidi="pt_PT"/>
        </w:rPr>
        <w:t>azeitonas</w:t>
      </w:r>
      <w:r>
        <w:rPr>
          <w:lang w:val="pt_PT" w:bidi="pt_PT"/>
        </w:rPr>
        <w:t xml:space="preserve"> e </w:t>
      </w:r>
      <w:r>
        <w:rPr>
          <w:lang w:val="pt_PT" w:bidi="pt_PT"/>
        </w:rPr>
        <w:t>uvas</w:t>
      </w:r>
      <w:r>
        <w:rPr>
          <w:lang w:val="pt_PT" w:bidi="pt_PT"/>
        </w:rPr>
        <w:t>. Pause este áudio aqui.</w:t>
      </w:r>
    </w:p>
    <w:p>
      <w:pPr/>
      <w:r>
        <w:rPr>
          <w:lang w:val="pt_PT" w:bidi="pt_PT"/>
        </w:rPr>
      </w:r>
      <w:r>
        <w:rPr>
          <w:lang w:val="pt_PT" w:bidi="pt_PT"/>
        </w:rPr>
        <w:t>Para a oferta de grãos, as pessoas devem usar farinha fina ou a farinha da melhor qualidade. Farinha fina significa comida luxuosa, ao contrário da farinha comum. As pessoas usam esse tipo de farinha na culinária refinada, à mesa do rei, para convidados de honra e para adorar a Deus. A atitude em relação à farinha era a mesma que em relação aos animais que se poderia trazer para adoração a Yahweh: somente o melhor era bom o suficiente, porque a oferta era para Yahweh. Muito provavelmente, o óleo e o vinho que as pessoas usavam nessas oferendas foram selecionados da mesma forma, dentre o melhor do que as pessoas possuíam.</w:t>
      </w:r>
    </w:p>
    <w:p>
      <w:pPr/>
      <w:r>
        <w:rPr>
          <w:lang w:val="pt_PT" w:bidi="pt_PT"/>
        </w:rPr>
      </w:r>
      <w:r>
        <w:rPr>
          <w:lang w:val="pt_PT" w:bidi="pt_PT"/>
        </w:rPr>
        <w:t>Parem aqui e discutam essa pergunta em grupo: para que ocasiões especiais vocês usam seus melhores produtos em sua cultura? Pause este áudio aqui.</w:t>
      </w:r>
    </w:p>
    <w:p>
      <w:pPr/>
      <w:r>
        <w:rPr>
          <w:lang w:val="pt_PT" w:bidi="pt_PT"/>
        </w:rPr>
      </w:r>
      <w:r>
        <w:rPr>
          <w:lang w:val="pt_PT" w:bidi="pt_PT"/>
        </w:rPr>
        <w:t>Aquele que traz a oferta queimada de um carneiro ou cordeiro macho jovem, também deve trazer uma oferta de grãos equivalente a um décimo de um efá, ou cerca de 1 a 3 quilos da melhor farinha ou grãos. As pessoas usavam um efá como uma maneira de medir produtos secos. No entanto, não sabemos a medida exata pelos padrões atuais. A oferta teria sido aproximadamente uma cesta cheia. Os israelitas deveriam misturar essa farinha com um quarto de hin, ou cerca de um litro, de azeite. A oferta de bebida era um quarto de um hin de vinho, ou uma bebida alcoólica forte feita de uvas.</w:t>
      </w:r>
    </w:p>
    <w:p>
      <w:pPr/>
      <w:r>
        <w:rPr>
          <w:lang w:val="pt_PT" w:bidi="pt_PT"/>
        </w:rPr>
      </w:r>
      <w:r>
        <w:rPr>
          <w:lang w:val="pt_PT" w:bidi="pt_PT"/>
        </w:rPr>
        <w:t>As quantidades de oferta de grãos e bebida aumentam com o tamanho do animal. Quando um israelita sacrifica um carneiro, ou ovelha macho, ele também deve oferecer dois décimos, ou de 2 a 6 quilos, da melhor farinha misturada com um terço de um hin, ou 1,5 litro de azeite. A oferta de bebida também aumenta para 1,5 litro.</w:t>
      </w:r>
    </w:p>
    <w:p>
      <w:pPr/>
      <w:r>
        <w:rPr>
          <w:lang w:val="pt_PT" w:bidi="pt_PT"/>
        </w:rPr>
      </w:r>
      <w:r>
        <w:rPr>
          <w:lang w:val="pt_PT" w:bidi="pt_PT"/>
        </w:rPr>
        <w:t>Ao sacrificar um boi, as quantidades aumentaram novamente para três décimos de um efá, ou de 3 a 9 quilos, de farinha da melhor qualidade, que as pessoas misturam com meio hin, ou 2 litros, de azeite. A oferta de bebida se tornou 2 litros de vinho, ou bebida alcoólica forte.</w:t>
      </w:r>
    </w:p>
    <w:p>
      <w:pPr/>
      <w:r>
        <w:rPr>
          <w:lang w:val="pt_PT" w:bidi="pt_PT"/>
        </w:rPr>
      </w:r>
      <w:r>
        <w:rPr>
          <w:lang w:val="pt_PT" w:bidi="pt_PT"/>
        </w:rPr>
        <w:t>Então, Yahweh reitera que o que ele instruiu é como o povo oferecerá sacrifícios, seja um boi ou um carneiro, um cordeiro ou um cabrito. Quando os israelitas usavam qualquer um desses animais como sacrifício, para cada animal sacrificado, as ofertas de grãos e bebidas correspondentes deviam ser oferecidas juntamente com ele.</w:t>
      </w:r>
    </w:p>
    <w:p>
      <w:pPr/>
      <w:r>
        <w:rPr>
          <w:lang w:val="pt_PT" w:bidi="pt_PT"/>
        </w:rPr>
      </w:r>
      <w:r>
        <w:rPr>
          <w:lang w:val="pt_PT" w:bidi="pt_PT"/>
        </w:rPr>
        <w:t xml:space="preserve">Parem aqui e olhem para uma imagem de um </w:t>
      </w:r>
      <w:r>
        <w:rPr>
          <w:lang w:val="pt_PT" w:bidi="pt_PT"/>
        </w:rPr>
        <w:t>boi</w:t>
      </w:r>
      <w:r>
        <w:rPr>
          <w:lang w:val="pt_PT" w:bidi="pt_PT"/>
        </w:rPr>
        <w:t xml:space="preserve">, um </w:t>
      </w:r>
      <w:r>
        <w:rPr>
          <w:lang w:val="pt_PT" w:bidi="pt_PT"/>
        </w:rPr>
        <w:t>carneiro</w:t>
      </w:r>
      <w:r>
        <w:rPr>
          <w:lang w:val="pt_PT" w:bidi="pt_PT"/>
        </w:rPr>
        <w:t xml:space="preserve">, uma </w:t>
      </w:r>
      <w:r>
        <w:rPr>
          <w:lang w:val="pt_PT" w:bidi="pt_PT"/>
        </w:rPr>
        <w:t>ovelha</w:t>
      </w:r>
      <w:r>
        <w:rPr>
          <w:lang w:val="pt_PT" w:bidi="pt_PT"/>
        </w:rPr>
        <w:t xml:space="preserve"> e uma </w:t>
      </w:r>
      <w:r>
        <w:rPr>
          <w:lang w:val="pt_PT" w:bidi="pt_PT"/>
        </w:rPr>
        <w:t>cabra</w:t>
      </w:r>
      <w:r>
        <w:rPr>
          <w:lang w:val="pt_PT" w:bidi="pt_PT"/>
        </w:rPr>
        <w:t>, se necessário. Pause este áudio aqui.</w:t>
      </w:r>
    </w:p>
    <w:p>
      <w:pPr/>
      <w:r>
        <w:rPr>
          <w:lang w:val="pt_PT" w:bidi="pt_PT"/>
        </w:rPr>
      </w:r>
      <w:r>
        <w:rPr>
          <w:lang w:val="pt_PT" w:bidi="pt_PT"/>
        </w:rPr>
        <w:t>Parem aqui e discutam essa pergunta em grupo: como as pessoas em sua cultura ou comunidade seguem rigorosamente as instruções para que divindades ou poderes sobrenaturais aceitem um sacrifício? Pause este áudio aqui.</w:t>
      </w:r>
    </w:p>
    <w:p>
      <w:pPr/>
      <w:r>
        <w:rPr>
          <w:lang w:val="pt_PT" w:bidi="pt_PT"/>
        </w:rPr>
      </w:r>
      <w:r>
        <w:rPr>
          <w:lang w:val="pt_PT" w:bidi="pt_PT"/>
        </w:rPr>
        <w:t>Os israelitas devem fazer como Yahweh ordenou, e os estrangeiros que vivem entre os israelitas também devem fazer o mesmo. Esses estrangeiros que também queriam seguir Yahweh e decidiram viver com os israelitas, deveriam se tornar como os israelitas em tudo o que os israelitas fizessem, inclusive adorando a Yahweh da mesma maneira que os israelitas. Os não israelitas são bem-vindos bem no centro do acampamento para oferecer sacrifícios e ofertas. Yahweh dá aos estrangeiros as mesmas regras e leis que aos israelitas, e Yahweh considera os estrangeiros iguais aos israelitas.</w:t>
      </w:r>
    </w:p>
    <w:p>
      <w:pPr/>
      <w:r>
        <w:rPr>
          <w:lang w:val="pt_PT" w:bidi="pt_PT"/>
        </w:rPr>
      </w:r>
      <w:r>
        <w:rPr>
          <w:lang w:val="pt_PT" w:bidi="pt_PT"/>
        </w:rPr>
        <w:t>Parem aqui e discutam essa pergunta em grupo: como as pessoas tratam os estrangeiros em sua cultura? De que tipos de rituais ou práticas religiosas as pessoas esperam que os estrangeiros participem, em sua cultura?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15.1–16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diz a Moisés para dizer aos israelitas que, quando os israelitas entrarem na terra que Yahweh está lhes dando, sempre que os israelitas fizerem ofertas queimadas ou sacrifícios a Yahweh, os israelitas também devem incluir ofertas de grãos e de bebida. Isso se aplica sempre que os israelitas ofereçam ofertas queimadas, sacrifícios para cumprir um voto, ofertas voluntárias ou ofertas de festas. Esses são todos aromas agradáveis a Yahweh.</w:t>
      </w:r>
    </w:p>
    <w:p>
      <w:pPr/>
      <w:r>
        <w:rPr>
          <w:lang w:val="pt_PT" w:bidi="pt_PT"/>
        </w:rPr>
      </w:r>
      <w:r>
        <w:rPr>
          <w:b/>
          <w:lang w:val="pt_PT" w:bidi="pt_PT"/>
        </w:rPr>
        <w:t>Na segunda cena:</w:t>
      </w:r>
      <w:r>
        <w:rPr>
          <w:lang w:val="pt_PT" w:bidi="pt_PT"/>
        </w:rPr>
        <w:t xml:space="preserve"> Yahweh diz a Moisés as quantidades específicas que os israelitas devem oferecer como ofertas de grãos e de bebida para cada animal sacrificado. Para cada cordeiro, a oferta de grãos é um décimo de uma efá, ou cerca de 1 a 3 quilos, da farinha de melhor qualidade misturada com um quarto de um hin de óleo. A oferta de bebida é um quarto de um hin de bebida alcoólica forte. Com cada carneiro, a oferta é de dois décimos de uma efá da farinha de melhor qualidade, com um terço de um hin de óleo e um terço de um hin de bebida alcoólica forte. Para cada boi, seja para uma oferta queimada, um sacrifício por um voto ou uma oferta voluntária ou de comunhão, a oferta de grãos é de três décimos de uma efá, ou cerca de 3 a 9 quilos, da farinha de melhor qualidade misturada com metade de um hin de óleo. E a oferta de bebida é metade de um hin de bebida alcoólica forte.</w:t>
      </w:r>
    </w:p>
    <w:p>
      <w:pPr/>
      <w:r>
        <w:rPr>
          <w:lang w:val="pt_PT" w:bidi="pt_PT"/>
        </w:rPr>
      </w:r>
      <w:r>
        <w:rPr>
          <w:b/>
          <w:lang w:val="pt_PT" w:bidi="pt_PT"/>
        </w:rPr>
        <w:t>Na terceira cena:</w:t>
      </w:r>
      <w:r>
        <w:rPr>
          <w:lang w:val="pt_PT" w:bidi="pt_PT"/>
        </w:rPr>
        <w:t xml:space="preserve"> Yahweh diz que todos os que nasceram israelitas devem fazer essas coisas quando eles apresentam uma oferta de alimento que seja de um aroma agradável a Yahweh.</w:t>
      </w:r>
    </w:p>
    <w:p>
      <w:pPr/>
      <w:r>
        <w:rPr>
          <w:lang w:val="pt_PT" w:bidi="pt_PT"/>
        </w:rPr>
      </w:r>
      <w:r>
        <w:rPr>
          <w:b/>
          <w:lang w:val="pt_PT" w:bidi="pt_PT"/>
        </w:rPr>
        <w:t>Na quarta cena:</w:t>
      </w:r>
      <w:r>
        <w:rPr>
          <w:lang w:val="pt_PT" w:bidi="pt_PT"/>
        </w:rPr>
        <w:t xml:space="preserve"> Yahweh diz a Moisés que os estrangeiros, e aqueles que vivem entre os israelitas que apresentam uma oferta, devem oferecer sacrifícios da mesma maneira que os israelitas. Os estrangeiros devem ter os mesmos estatutos ou regras. Isso é para todas as gerações que virão. Os israelitas e os estrangeiros são iguais perante Yahweh. As mesmas leis e regulamentos se aplicam a ambos.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Estrangeiros</w:t>
      </w:r>
    </w:p>
    <w:p>
      <w:pPr/>
      <w:r>
        <w:rPr>
          <w:lang w:val="pt_PT" w:bidi="pt_PT"/>
        </w:rPr>
      </w:r>
      <w:r>
        <w:rPr>
          <w:lang w:val="pt_PT" w:bidi="pt_PT"/>
        </w:rPr>
        <w:t>Em grupo, prestem atenção às partes do cenário da passagem:</w:t>
      </w:r>
    </w:p>
    <w:p>
      <w:pPr/>
      <w:r>
        <w:rPr>
          <w:lang w:val="pt_PT" w:bidi="pt_PT"/>
        </w:rPr>
      </w:r>
      <w:r>
        <w:rPr>
          <w:lang w:val="pt_PT" w:bidi="pt_PT"/>
        </w:rPr>
        <w:t>Yahweh está dando a Moisés as instruções para os sacrifícios que serão realizados uma vez que os israelitas entrarem na terra prometida. Na passagem anterior, Yahweh disse aos israelitas que levará quarenta anos até que os israelitas entrem na terra prometida, e que será a próxima geração que entrará. Portanto, as pessoas precisarão se lembrar dessas instruções e passá-las à próxima geração. As instruções do Senhor também asseguram aos israelitas que Yahweh pretende cumprir a promessa do Senhor e dar aos israelitas a terra em algum momento no futuro.</w:t>
      </w:r>
    </w:p>
    <w:p>
      <w:pPr/>
      <w:r>
        <w:rPr>
          <w:lang w:val="pt_PT" w:bidi="pt_PT"/>
        </w:rPr>
      </w:r>
      <w:r>
        <w:rPr>
          <w:lang w:val="pt_PT" w:bidi="pt_PT"/>
        </w:rPr>
        <w:t>Pare aqui e peça para uma pessoa sussurrar uma informação para a pessoa ao lado dela. Em seguida, peça para essa pessoa sussurrar a mesma informação para a próxima pessoa. Continue percorrendo o grupo até você chegar à última pessoa. Peça à última pessoa que compartilhe a informação com o grupo e veja se a informação corresponde com a informação original. Fale sobre como você garante que todos ouçam e se lembrem de informações importantes em sua comunidade. Pause este áudio aqui.</w:t>
      </w:r>
    </w:p>
    <w:p>
      <w:pPr/>
      <w:r>
        <w:rPr>
          <w:lang w:val="pt_PT" w:bidi="pt_PT"/>
        </w:rPr>
      </w:r>
      <w:r>
        <w:rPr>
          <w:lang w:val="pt_PT" w:bidi="pt_PT"/>
        </w:rPr>
        <w:t>A frase “Yahweh disse a Moisés” é uma maneira importante de mostrar que Yahweh dá instruções a Moisés para os israelitas. Moisés está agindo como mediador, ou pessoa que intervém entre Yahweh e as pessoas. Às vezes parece que Yahweh está falando apenas com uma pessoa; no entanto Yahweh diz as instruções a Moisés, e Moisés então vai e diz aos israelitas o que Yahweh disse.</w:t>
      </w:r>
    </w:p>
    <w:p>
      <w:pPr/>
      <w:r>
        <w:rPr>
          <w:lang w:val="pt_PT" w:bidi="pt_PT"/>
        </w:rPr>
      </w:r>
      <w:r>
        <w:rPr>
          <w:lang w:val="pt_PT" w:bidi="pt_PT"/>
        </w:rPr>
        <w:t>Yahweh dá a Moisés as quantidades específicas de ofertas de grãos e de bebida que as pessoas devem oferecer quando os israelitas sacrificarem ofertas queimadas na terra prometida. Essas quantidades mudam de acordo com o tamanho do animal, e aumentam conforme o tamanho do animal aumenta. Os israelitas devem levar as ofertas queimadas de seus gados e rebanhos, ou seja, as vacas, carneiros, ovelhas e cabras. Eles devem levar as ofertas de grãos e de bebida provenientes das colheitas mais comuns da terra prometida: grãos, azeitonas e uvas. Yahweh faz uma declaração resumida para finalizar sua lista. Yahweh afirma que os israelitas devem fazer a mesma coisa para cada oferta que os israelitas preparam para Yahweh.</w:t>
      </w:r>
    </w:p>
    <w:p>
      <w:pPr/>
      <w:r>
        <w:rPr>
          <w:lang w:val="pt_PT" w:bidi="pt_PT"/>
        </w:rPr>
      </w:r>
      <w:r>
        <w:rPr>
          <w:lang w:val="pt_PT" w:bidi="pt_PT"/>
        </w:rPr>
        <w:t>Parem aqui e discutam em grupo: pensem em uma atividade comum que vocês precisam fazer regularmente, sempre da mesma maneira. Pratiquem instruir as pessoas sobre como fazer esta atividade. Ouçam como vocês instruem as pessoas e dão a elas detalhes de como fazer a atividade. Que tipos de palavras vocês usam? Como vocês informam a lista de etapas do processo? Prestem atenção em como vocês finalizam sua lista de instruções. Existe alguma maneira clara de vocês dizerem que as pessoas devem fazer essa atividade sempre da mesma forma? Pause este áudio aqui.</w:t>
      </w:r>
    </w:p>
    <w:p>
      <w:pPr/>
      <w:r>
        <w:rPr>
          <w:lang w:val="pt_PT" w:bidi="pt_PT"/>
        </w:rPr>
      </w:r>
      <w:r>
        <w:rPr>
          <w:lang w:val="pt_PT" w:bidi="pt_PT"/>
        </w:rPr>
        <w:t>Yahweh espera que os descendentes de Israel cumpram essas regras para os sacrifícios como um aroma ou cheiro agradável a Yahweh. Se um estrangeiro, ou alguém que seja de outro país, mas que viva com os israelitas, também trouxer um sacrifício, essa pessoa também deve seguir essas regras para que as próximas gerações possam vir. Yahweh vê os estrangeiros da mesma forma que os israelitas. Yahweh espera que os estrangeiros que vivem com os israelitas adotem a cultura e a adoração a Yahweh. Yahweh aplica as mesmas regras aos israelitas e aos estrangeiros que vivem entre os israelitas.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15.1–16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Estrangeiros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para contar aos israelitas que, quando os israelitas entrarem na terra que Yahweh está dando aos israelitas, sempre que os israelitas fizerem ofertas queimadas ou sacrifícios a Yahweh, os israelitas também devem incluir ofertas de grãos e de bebida. Isso é verdade quer os israelitas ofereçam ofertas queimadas, sacrifícios para cumprir um voto, ofertas voluntárias ou ofertas festivas. Todos esses são aromas agradáveis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“Agora levará muito tempo antes de nós entrarmos na terra que Yahweh prometeu. Espero que eu me lembre de todos esses detalhes para contar à próxima geração”, ou: “Yahweh nos conduzirá à terra, mas levará algum tempo. Ele é tão digno desses sacrifícios!”.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as quantidades específicas que os israelitas devem oferecer como ofertas de grãos e de bebida para cada animal sacrificado. Para cada cordeiro, a oferta de grãos é um décimo de um efá, ou cerca de 1 a 3 quilos, da farinha de melhor qualidade misturada com um quarto de um hin de óleo. A oferta de bebida é um quarto de um hin de bebida alcoólica forte.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“Me pergunto o que exatamente essas ofertas de grãos e de bebida significam para Yahweh”, ou: “Realmente espero que os israelitas se lembrem de tudo isso”, ou: “Espero que os israelitas, quando fizerem esses sacrifícios, se lembrem de quão fiel Yahweh tem sido em prover para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Com cada carneiro, a oferta de grãos é de dois décimos de um efá da farinha de melhor qualidade, com um terço de um hin de óleo e um terço de um hin de bebida alcoólica forte. Para cada boi, seja para uma oferta queimada, um sacrifício por um voto ou uma oferta voluntária ou de comunhão, a oferta de grãos é de três décimos de um efá, ou cerca de 3 a 9 quilos, da farinha de melhor qualidade misturada com metade de um hin de óleo. E a oferta de bebida é a metade de um hin de bebida alcoólica forte.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“Eu amo muito essas pessoas. Espero que elas percebam isso”, ou: “Sei que isso parece muito, e é bem específico, mas eu realmente quero que essas pessoas aprendam a confiar em mim. Quero o que é melhor para essas pessoas”.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que todos os que nasceram israelitas devem fazer essas coisas quando eles apresentam uma oferta de alimento que seja de um aroma agradável a Yahweh. O estrangeiro que apresenta uma oferta deve fazer o mesmo que um israelita.</w:t>
      </w:r>
    </w:p>
    <w:p>
      <w:pPr/>
      <w:r>
        <w:rPr>
          <w:lang w:val="pt_PT" w:bidi="pt_PT"/>
        </w:rPr>
      </w:r>
      <w:r>
        <w:rPr>
          <w:lang w:val="pt_PT" w:bidi="pt_PT"/>
        </w:rPr>
        <w:t>Yahweh diz a Moisés que os estrangeiros, e aqueles que vivem entre os israelitas, devem ter os mesmos estatutos ou regras. Isso é para todas as gerações que virão. Os israelitas e os estrangeiros são iguais perante Yahweh. As mesmas leis e regulamentos se aplicam a ambos.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“Espere, eu pensei que Yahweh nos escolheu como seu povo. Por que estranhos têm permissão para estar entre nós e viver sob as mesmas regras?”. ou: “Yahweh é tão gracioso que permite que qualquer um que queira adorá-lo faça isso. Yahweh é tão digno”.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15.1–16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e diz a ele para ordenar aos filhos de Israel, ou aos </w:t>
      </w:r>
      <w:r>
        <w:rPr>
          <w:b/>
          <w:lang w:val="pt_PT" w:bidi="pt_PT"/>
        </w:rPr>
        <w:t>israelitas</w:t>
      </w:r>
      <w:r>
        <w:rPr>
          <w:lang w:val="pt_PT" w:bidi="pt_PT"/>
        </w:rPr>
        <w:t xml:space="preserve">, que, quando eles entrarem na terra que Yahweh está dando a eles, os israelitas devem apresentar as </w:t>
      </w:r>
      <w:r>
        <w:rPr>
          <w:b/>
          <w:lang w:val="pt_PT" w:bidi="pt_PT"/>
        </w:rPr>
        <w:t>ofertas</w:t>
      </w:r>
      <w:r>
        <w:rPr>
          <w:lang w:val="pt_PT" w:bidi="pt_PT"/>
        </w:rPr>
        <w:t xml:space="preserve"> pelo fogo — uma </w:t>
      </w:r>
      <w:r>
        <w:rPr>
          <w:b/>
          <w:lang w:val="pt_PT" w:bidi="pt_PT"/>
        </w:rPr>
        <w:t>oferta queimada</w:t>
      </w:r>
      <w:r>
        <w:rPr>
          <w:lang w:val="pt_PT" w:bidi="pt_PT"/>
        </w:rPr>
        <w:t xml:space="preserve">, um </w:t>
      </w:r>
      <w:r>
        <w:rPr>
          <w:b/>
          <w:lang w:val="pt_PT" w:bidi="pt_PT"/>
        </w:rPr>
        <w:t>sacrifício</w:t>
      </w:r>
      <w:r>
        <w:rPr>
          <w:lang w:val="pt_PT" w:bidi="pt_PT"/>
        </w:rPr>
        <w:t xml:space="preserve"> por um </w:t>
      </w:r>
      <w:r>
        <w:rPr>
          <w:b/>
          <w:lang w:val="pt_PT" w:bidi="pt_PT"/>
        </w:rPr>
        <w:t>voto</w:t>
      </w:r>
      <w:r>
        <w:rPr>
          <w:lang w:val="pt_PT" w:bidi="pt_PT"/>
        </w:rPr>
        <w:t xml:space="preserve"> especial ou uma oferta voluntária — no momento correto ou durante as festas estabelecidas. Yahweh diz que essas ofertas servem para produzir um aroma suave, ou um cheiro agradável, para Yahweh, a partir do gado ou do rebanho.</w:t>
      </w:r>
    </w:p>
    <w:p>
      <w:pPr/>
      <w:r>
        <w:rPr>
          <w:lang w:val="pt_PT" w:bidi="pt_PT"/>
        </w:rPr>
      </w:r>
      <w:r>
        <w:rPr>
          <w:lang w:val="pt_PT" w:bidi="pt_PT"/>
        </w:rPr>
        <w:t xml:space="preserve">Yahweh é o nome pessoal e próprio de Deus. O povo ou filhos de Israel são os descendentes de Jacó, cujo nome foi mudado para Israel. Uma oferta é um presente ou sacrifício que as pessoas ofertam a Yahweh, geralmente no tabernáculo ou, uma vez que seja construído, no templo. Uma oferta queimada é quando os israelitas sacrificam um animal e o queimam por inteiro no altar. Um sacrifício é uma oferta que as pessoas dão a Yahweh para o adorar. Um </w:t>
      </w:r>
      <w:r>
        <w:rPr>
          <w:b/>
          <w:lang w:val="pt_PT" w:bidi="pt_PT"/>
        </w:rPr>
        <w:t>voto</w:t>
      </w:r>
      <w:r>
        <w:rPr>
          <w:lang w:val="pt_PT" w:bidi="pt_PT"/>
        </w:rPr>
        <w:t xml:space="preserve"> é uma promessa solene que o povo faz a Yahweh, geralmente em troca de um favor. E uma oferta voluntária é uma oferta que as pessoas fazem por vontade própria, ou simplesmente porque elas querem. Use as mesmas palavras que você usou para Senhor, filhos de Israel ou israelitas, ofertas, ofertas queimadas, sacrifício e voto que você usou em passagens anteriores. Para mais informações sobre </w:t>
      </w:r>
      <w:r>
        <w:rPr>
          <w:lang w:val="pt_PT" w:bidi="pt_PT"/>
        </w:rPr>
        <w:t>Senhor</w:t>
      </w:r>
      <w:r>
        <w:rPr>
          <w:lang w:val="pt_PT" w:bidi="pt_PT"/>
        </w:rPr>
        <w:t xml:space="preserve">, </w:t>
      </w:r>
      <w:r>
        <w:rPr>
          <w:lang w:val="pt_PT" w:bidi="pt_PT"/>
        </w:rPr>
        <w:t>israelitas</w:t>
      </w:r>
      <w:r>
        <w:rPr>
          <w:lang w:val="pt_PT" w:bidi="pt_PT"/>
        </w:rPr>
        <w:t xml:space="preserve">, </w:t>
      </w:r>
      <w:r>
        <w:rPr>
          <w:lang w:val="pt_PT" w:bidi="pt_PT"/>
        </w:rPr>
        <w:t>ofertas</w:t>
      </w:r>
      <w:r>
        <w:rPr>
          <w:lang w:val="pt_PT" w:bidi="pt_PT"/>
        </w:rPr>
        <w:t xml:space="preserve">, </w:t>
      </w:r>
      <w:r>
        <w:rPr>
          <w:lang w:val="pt_PT" w:bidi="pt_PT"/>
        </w:rPr>
        <w:t>ofertas queimadas</w:t>
      </w:r>
      <w:r>
        <w:rPr>
          <w:lang w:val="pt_PT" w:bidi="pt_PT"/>
        </w:rPr>
        <w:t xml:space="preserve">, </w:t>
      </w:r>
      <w:r>
        <w:rPr>
          <w:lang w:val="pt_PT" w:bidi="pt_PT"/>
        </w:rPr>
        <w:t>sacrifícios</w:t>
      </w:r>
      <w:r>
        <w:rPr>
          <w:lang w:val="pt_PT" w:bidi="pt_PT"/>
        </w:rPr>
        <w:t xml:space="preserve"> e </w:t>
      </w:r>
      <w:r>
        <w:rPr>
          <w:lang w:val="pt_PT" w:bidi="pt_PT"/>
        </w:rPr>
        <w:t>voto</w:t>
      </w:r>
      <w:r>
        <w:rPr>
          <w:lang w:val="pt_PT" w:bidi="pt_PT"/>
        </w:rPr>
        <w:t>, consulte o Glossário Mestre.</w:t>
      </w:r>
    </w:p>
    <w:p>
      <w:pPr/>
      <w:r>
        <w:rPr>
          <w:lang w:val="pt_PT" w:bidi="pt_PT"/>
        </w:rPr>
      </w:r>
      <w:r>
        <w:rPr>
          <w:lang w:val="pt_PT" w:bidi="pt_PT"/>
        </w:rPr>
        <w:t xml:space="preserve">Parem aqui e discutam em grupo que palavra ou frase vocês usarão para </w:t>
      </w:r>
      <w:r>
        <w:rPr>
          <w:b/>
          <w:lang w:val="pt_PT" w:bidi="pt_PT"/>
        </w:rPr>
        <w:t>oferta voluntária</w:t>
      </w:r>
      <w:r>
        <w:rPr>
          <w:lang w:val="pt_PT" w:bidi="pt_PT"/>
        </w:rPr>
        <w:t xml:space="preserve">. Procure por </w:t>
      </w:r>
      <w:r>
        <w:rPr>
          <w:b/>
          <w:lang w:val="pt_PT" w:bidi="pt_PT"/>
        </w:rPr>
        <w:t>oferta voluntária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Parem aqui e discutam em grupo que palavra ou frase vocês usarão para </w:t>
      </w:r>
      <w:r>
        <w:rPr>
          <w:b/>
          <w:lang w:val="pt_PT" w:bidi="pt_PT"/>
        </w:rPr>
        <w:t>aroma suave</w:t>
      </w:r>
      <w:r>
        <w:rPr>
          <w:lang w:val="pt_PT" w:bidi="pt_PT"/>
        </w:rPr>
        <w:t>, ou cheiro agradável a Yahweh. Se você já traduziu essa palavra em outro livro da Bíblia, use a mesma palavra que você usou lá. Pause este áudio aqui.</w:t>
      </w:r>
    </w:p>
    <w:p>
      <w:pPr/>
      <w:r>
        <w:rPr>
          <w:lang w:val="pt_PT" w:bidi="pt_PT"/>
        </w:rPr>
      </w:r>
      <w:r>
        <w:rPr>
          <w:lang w:val="pt_PT" w:bidi="pt_PT"/>
        </w:rPr>
        <w:t xml:space="preserve">Yahweh diz a Moisés que qualquer um que oferecer esses sacrifícios deve oferecer também, juntamente com eles, uma quantidade específica dos melhores grãos, que as pessoas misturam com azeite, como oferta de grãos, e uma oferta de bebida também, dependendo do animal. Para cada cordeiro, os israelitas devem oferecer um décimo de um </w:t>
      </w:r>
      <w:r>
        <w:rPr>
          <w:b/>
          <w:lang w:val="pt_PT" w:bidi="pt_PT"/>
        </w:rPr>
        <w:t>efá</w:t>
      </w:r>
      <w:r>
        <w:rPr>
          <w:lang w:val="pt_PT" w:bidi="pt_PT"/>
        </w:rPr>
        <w:t xml:space="preserve"> de grãos, que as pessoas misturam com um quarto de hin de óleo. Um efá é uma medida de peso seco equivalente a cerca de 13 a 23 quilogramas. Um hin equivale a cerca de quatro litros. O azeite é um óleo que é extraído quando o fruto da azeitona é prensado. As pessoas costumam usar azeite para cozinhar. Use as mesmas traduções para efá e azeite puro que você usou em passagens anteriores. </w:t>
      </w:r>
      <w:r>
        <w:rPr>
          <w:b/>
          <w:lang w:val="pt_PT" w:bidi="pt_PT"/>
        </w:rPr>
        <w:t>Efá</w:t>
      </w:r>
      <w:r>
        <w:rPr>
          <w:lang w:val="pt_PT" w:bidi="pt_PT"/>
        </w:rPr>
        <w:t xml:space="preserve"> está no Glossário Mestre.</w:t>
      </w:r>
    </w:p>
    <w:p>
      <w:pPr/>
      <w:r>
        <w:rPr>
          <w:lang w:val="pt_PT" w:bidi="pt_PT"/>
        </w:rPr>
      </w:r>
      <w:r>
        <w:rPr>
          <w:lang w:val="pt_PT" w:bidi="pt_PT"/>
        </w:rPr>
        <w:t xml:space="preserve">Parem aqui e discutam em grupo que palavra ou frase vocês usarão para </w:t>
      </w:r>
      <w:r>
        <w:rPr>
          <w:b/>
          <w:lang w:val="pt_PT" w:bidi="pt_PT"/>
        </w:rPr>
        <w:t>hin</w:t>
      </w:r>
      <w:r>
        <w:rPr>
          <w:lang w:val="pt_PT" w:bidi="pt_PT"/>
        </w:rPr>
        <w:t xml:space="preserve">. Procure por </w:t>
      </w:r>
      <w:r>
        <w:rPr>
          <w:b/>
          <w:lang w:val="pt_PT" w:bidi="pt_PT"/>
        </w:rPr>
        <w:t>hin</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Yahweh diz a Moisés que a oferta de bebida deve ser um quarto de um hin de uma bebida alcoólica forte para cada cordeiro.</w:t>
      </w:r>
    </w:p>
    <w:p>
      <w:pPr/>
      <w:r>
        <w:rPr>
          <w:lang w:val="pt_PT" w:bidi="pt_PT"/>
        </w:rPr>
      </w:r>
      <w:r>
        <w:rPr>
          <w:lang w:val="pt_PT" w:bidi="pt_PT"/>
        </w:rPr>
        <w:t>Para um carneiro, os israelitas devem oferecer os grãos que correspondem a dois décimos de um efá, que as pessoas misturam com um terço de um hin de óleo. Para a oferta de bebida, os israelitas devem oferecer um terço de um hin de uma bebida alcoólica forte que seja de um aroma agradável a Yahweh.</w:t>
      </w:r>
    </w:p>
    <w:p>
      <w:pPr/>
      <w:r>
        <w:rPr>
          <w:lang w:val="pt_PT" w:bidi="pt_PT"/>
        </w:rPr>
      </w:r>
      <w:r>
        <w:rPr>
          <w:lang w:val="pt_PT" w:bidi="pt_PT"/>
        </w:rPr>
        <w:t>Quando os israelitas oferecem um boi para uma oferta queimada ou sacrifício para cumprir um voto, ou uma oferta de paz a Yahweh, então eles devem oferecer três décimos de um efá de farinha, que as pessoas misturam com a metade de um hin de óleo. E para a oferta de bebida, as pessoas devem oferecer a metade de um hin de vinho ou bebida alcoólica forte como uma oferta de alimento que seja de um aroma agradável a Yahweh. Assim, os israelitas mantêm essa medida para cada uma de suas ofertas.</w:t>
      </w:r>
    </w:p>
    <w:p>
      <w:pPr/>
      <w:r>
        <w:rPr>
          <w:lang w:val="pt_PT" w:bidi="pt_PT"/>
        </w:rPr>
      </w:r>
      <w:r>
        <w:rPr>
          <w:lang w:val="pt_PT" w:bidi="pt_PT"/>
        </w:rPr>
        <w:t xml:space="preserve">Tanto o israelita nativo quanto o </w:t>
      </w:r>
      <w:r>
        <w:rPr>
          <w:b/>
          <w:lang w:val="pt_PT" w:bidi="pt_PT"/>
        </w:rPr>
        <w:t>estrangeiro</w:t>
      </w:r>
      <w:r>
        <w:rPr>
          <w:lang w:val="pt_PT" w:bidi="pt_PT"/>
        </w:rPr>
        <w:t xml:space="preserve"> que viaja com os israelitas, ou que se estabelece permanentemente na terra, devem oferecer essas ofertas da mesma maneira. O estrangeiro é alguém que está vivendo em uma terra que não é a sua. Use a mesma palavra para estrangeiro que você usou em passagens anteriores. Para mais informações sobre </w:t>
      </w:r>
      <w:r>
        <w:rPr>
          <w:lang w:val="pt_PT" w:bidi="pt_PT"/>
        </w:rPr>
        <w:t>estrangeiros</w:t>
      </w:r>
      <w:r>
        <w:rPr>
          <w:lang w:val="pt_PT" w:bidi="pt_PT"/>
        </w:rPr>
        <w:t>, consultem o Glossário Mestre.</w:t>
      </w:r>
    </w:p>
    <w:p>
      <w:pPr/>
      <w:r>
        <w:rPr>
          <w:lang w:val="pt_PT" w:bidi="pt_PT"/>
        </w:rPr>
      </w:r>
      <w:r>
        <w:rPr>
          <w:lang w:val="pt_PT" w:bidi="pt_PT"/>
        </w:rPr>
        <w:t xml:space="preserve">Yahweh estabeleceu os mesmos </w:t>
      </w:r>
      <w:r>
        <w:rPr>
          <w:b/>
          <w:lang w:val="pt_PT" w:bidi="pt_PT"/>
        </w:rPr>
        <w:t>estatutos</w:t>
      </w:r>
      <w:r>
        <w:rPr>
          <w:lang w:val="pt_PT" w:bidi="pt_PT"/>
        </w:rPr>
        <w:t xml:space="preserve"> na assembleia, ou no grupo oficial de israelitas, para o israelita e para o estrangeiro. Esses estatutos devem permanecer os mesmos ao longo das </w:t>
      </w:r>
      <w:r>
        <w:rPr>
          <w:b/>
          <w:lang w:val="pt_PT" w:bidi="pt_PT"/>
        </w:rPr>
        <w:t>gerações</w:t>
      </w:r>
      <w:r>
        <w:rPr>
          <w:lang w:val="pt_PT" w:bidi="pt_PT"/>
        </w:rPr>
        <w:t xml:space="preserve">, ou para sempre. Yahweh vê o israelita e o estrangeiro como iguais, e as leis se aplicam a ambos igualmente. Um estatuto é um decreto ou lei que geralmente tem a ver com deveres no tabernáculo ou no templo. Use as mesmas palavras para estatutos e gerações que você usou em passagens anteriores. Para mais informações sobre </w:t>
      </w:r>
      <w:r>
        <w:rPr>
          <w:b/>
          <w:lang w:val="pt_PT" w:bidi="pt_PT"/>
        </w:rPr>
        <w:t>estatutos</w:t>
      </w:r>
      <w:r>
        <w:rPr>
          <w:lang w:val="pt_PT" w:bidi="pt_PT"/>
        </w:rPr>
        <w:t xml:space="preserve"> e </w:t>
      </w:r>
      <w:r>
        <w:rPr>
          <w:lang w:val="pt_PT" w:bidi="pt_PT"/>
        </w:rPr>
        <w:t>gerações</w:t>
      </w:r>
      <w:r>
        <w:rPr>
          <w:lang w:val="pt_PT" w:bidi="pt_PT"/>
        </w:rPr>
        <w:t>, consulte o Glossário Mestre.</w:t>
      </w:r>
    </w:p>
    <w:p>
      <w:pPr/>
      <w:r>
        <w:rPr>
          <w:lang w:val="pt_PT" w:bidi="pt_PT"/>
        </w:rPr>
      </w:r>
      <w:r>
        <w:rPr>
          <w:lang w:val="pt_PT" w:bidi="pt_PT"/>
        </w:rPr>
        <w:t xml:space="preserve">Essa passagem usa duas outras palavras para lei: </w:t>
      </w:r>
      <w:r>
        <w:rPr>
          <w:b/>
          <w:lang w:val="pt_PT" w:bidi="pt_PT"/>
        </w:rPr>
        <w:t>lei</w:t>
      </w:r>
      <w:r>
        <w:rPr>
          <w:lang w:val="pt_PT" w:bidi="pt_PT"/>
        </w:rPr>
        <w:t xml:space="preserve">, ou instrução, e </w:t>
      </w:r>
      <w:r>
        <w:rPr>
          <w:b/>
          <w:lang w:val="pt_PT" w:bidi="pt_PT"/>
        </w:rPr>
        <w:t>ordenança</w:t>
      </w:r>
      <w:r>
        <w:rPr>
          <w:lang w:val="pt_PT" w:bidi="pt_PT"/>
        </w:rPr>
        <w:t xml:space="preserve">. Para mais informações sobre </w:t>
      </w:r>
      <w:r>
        <w:rPr>
          <w:lang w:val="pt_PT" w:bidi="pt_PT"/>
        </w:rPr>
        <w:t>lei</w:t>
      </w:r>
      <w:r>
        <w:rPr>
          <w:lang w:val="pt_PT" w:bidi="pt_PT"/>
        </w:rPr>
        <w:t xml:space="preserve"> ou </w:t>
      </w:r>
      <w:r>
        <w:rPr>
          <w:b/>
          <w:lang w:val="pt_PT" w:bidi="pt_PT"/>
        </w:rPr>
        <w:t>ordenança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15:17–21</w:t>
      </w:r>
      <w:r>
        <w:rPr>
          <w:lang w:val="pt_PT" w:bidi="pt_PT"/>
        </w:rPr>
      </w:r>
    </w:p>
    <w:p>
      <w:pPr>
        <w:pStyle w:val="Heading3"/>
      </w:pPr>
      <w:r>
        <w:rPr>
          <w:lang w:val="pt_PT" w:bidi="pt_PT"/>
        </w:rPr>
        <w:t>Ouvir e Sentir</w:t>
      </w:r>
    </w:p>
    <w:p>
      <w:pPr/>
      <w:r>
        <w:rPr>
          <w:lang w:val="pt_PT" w:bidi="pt_PT"/>
        </w:rPr>
      </w:r>
      <w:r>
        <w:rPr>
          <w:lang w:val="pt_PT" w:bidi="pt_PT"/>
        </w:rPr>
        <w:t>Nesta etapa, ouçam Números 15.17–21 e guardem em seus corações.</w:t>
      </w:r>
    </w:p>
    <w:p>
      <w:pPr/>
      <w:r>
        <w:rPr>
          <w:lang w:val="pt_PT" w:bidi="pt_PT"/>
        </w:rPr>
      </w:r>
      <w:r>
        <w:rPr>
          <w:lang w:val="pt_PT" w:bidi="pt_PT"/>
        </w:rPr>
        <w:t>Ouçam uma versão em áudio de Números 15.17–21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15.17–21 na tradução mais fácil de entender.</w:t>
      </w:r>
    </w:p>
    <w:p>
      <w:pPr/>
      <w:r>
        <w:rPr>
          <w:lang w:val="pt_PT" w:bidi="pt_PT"/>
        </w:rPr>
      </w:r>
      <w:r>
        <w:rPr>
          <w:lang w:val="pt_PT" w:bidi="pt_PT"/>
        </w:rPr>
        <w:t>Yahweh tem falado com Moisés. Yahweh tem dado instruções a Moisés que Moisés dará aos israelitas mais tarde. Na passagem anterior, Yahweh estava dizendo a Moisés as medidas para as ofertas de grãos e de bebida que acompanham as ofertas queimadas. Agora, Yahweh está dizendo a Moisés para instruir os israelitas sobre as ofertas da primeira colheita ou dos primeiros frutos da terra para onde Yahweh está levando os israelitas.</w:t>
      </w:r>
    </w:p>
    <w:p>
      <w:pPr/>
      <w:r>
        <w:rPr>
          <w:lang w:val="pt_PT" w:bidi="pt_PT"/>
        </w:rPr>
      </w:r>
      <w:r>
        <w:rPr>
          <w:lang w:val="pt_PT" w:bidi="pt_PT"/>
        </w:rPr>
        <w:t>Essa passagem começa com a frase familiar “Yahweh disse a Moisés”. Mais uma vez, Yahweh está falando com Moisés. Yahweh está dando instruções a Moisés para compartilhar com os israelitas. Yahweh diz a Moisés que, quando os israelitas entrarem na terra para onde Yahweh os está levando e comerem os alimentos ou as colheitas da terra, os israelitas devem apresentar uma porção desses alimentos ou colheitas como oferta a Yahweh.</w:t>
      </w:r>
    </w:p>
    <w:p>
      <w:pPr/>
      <w:r>
        <w:rPr>
          <w:lang w:val="pt_PT" w:bidi="pt_PT"/>
        </w:rPr>
      </w:r>
      <w:r>
        <w:rPr>
          <w:lang w:val="pt_PT" w:bidi="pt_PT"/>
        </w:rPr>
        <w:t xml:space="preserve">Parem aqui e em grupo olhem juntos para uma imagem de </w:t>
      </w:r>
      <w:r>
        <w:rPr>
          <w:lang w:val="pt_PT" w:bidi="pt_PT"/>
        </w:rPr>
        <w:t>cevada</w:t>
      </w:r>
      <w:r>
        <w:rPr>
          <w:lang w:val="pt_PT" w:bidi="pt_PT"/>
        </w:rPr>
        <w:t>. Pause este áudio aqui.</w:t>
      </w:r>
    </w:p>
    <w:p>
      <w:pPr/>
      <w:r>
        <w:rPr>
          <w:lang w:val="pt_PT" w:bidi="pt_PT"/>
        </w:rPr>
      </w:r>
      <w:r>
        <w:rPr>
          <w:lang w:val="pt_PT" w:bidi="pt_PT"/>
        </w:rPr>
        <w:t>Os israelitas devem fazer um pão ou bolo com os primeiros grãos que eles moerem na eira e ofertá-lo a Yahweh. A eira é uma área plana onde as pessoas moem os grãos.</w:t>
      </w:r>
    </w:p>
    <w:p>
      <w:pPr/>
      <w:r>
        <w:rPr>
          <w:lang w:val="pt_PT" w:bidi="pt_PT"/>
        </w:rPr>
      </w:r>
      <w:r>
        <w:rPr>
          <w:lang w:val="pt_PT" w:bidi="pt_PT"/>
        </w:rPr>
        <w:t xml:space="preserve">Parem aqui e em grupo olhem juntos para uma imagem de </w:t>
      </w:r>
      <w:r>
        <w:rPr>
          <w:lang w:val="pt_PT" w:bidi="pt_PT"/>
        </w:rPr>
        <w:t>pessoas debulhando ou moendo grãos na eira</w:t>
      </w:r>
      <w:r>
        <w:rPr>
          <w:lang w:val="pt_PT" w:bidi="pt_PT"/>
        </w:rPr>
        <w:t xml:space="preserve">. Olhem para uma imagem de uma </w:t>
      </w:r>
      <w:r>
        <w:rPr>
          <w:lang w:val="pt_PT" w:bidi="pt_PT"/>
        </w:rPr>
        <w:t>peça de pão</w:t>
      </w:r>
      <w:r>
        <w:rPr>
          <w:lang w:val="pt_PT" w:bidi="pt_PT"/>
        </w:rPr>
        <w:t xml:space="preserve">. Se disponível, assistam ao vídeo de </w:t>
      </w:r>
      <w:r>
        <w:rPr>
          <w:lang w:val="pt_PT" w:bidi="pt_PT"/>
        </w:rPr>
        <w:t>pessoas moendo trigo na eira</w:t>
      </w:r>
      <w:r>
        <w:rPr>
          <w:lang w:val="pt_PT" w:bidi="pt_PT"/>
        </w:rPr>
        <w:t>. Pause este áudio aqui.</w:t>
      </w:r>
    </w:p>
    <w:p>
      <w:pPr/>
      <w:r>
        <w:rPr>
          <w:lang w:val="pt_PT" w:bidi="pt_PT"/>
        </w:rPr>
      </w:r>
      <w:r>
        <w:rPr>
          <w:lang w:val="pt_PT" w:bidi="pt_PT"/>
        </w:rPr>
        <w:t>Parem aqui e discutam o processo pelo qual as pessoas em sua cultura passam, desde a colheita dos grãos até o recolhimento e armazenamento da safra. Se vocês não colherem grãos em sua cultura, falem sobre a principal safra que vocês colhem. Pause este áudio aqui.</w:t>
      </w:r>
    </w:p>
    <w:p>
      <w:pPr/>
      <w:r>
        <w:rPr>
          <w:lang w:val="pt_PT" w:bidi="pt_PT"/>
        </w:rPr>
      </w:r>
      <w:r>
        <w:rPr>
          <w:lang w:val="pt_PT" w:bidi="pt_PT"/>
        </w:rPr>
        <w:t>Yahweh quer que os israelitas se lembrem de que todas as coisas boas, incluindo as colheitas, vêm do Senhor. Os israelitas devem fazer essa oferta todos os anos, no início da época da colheita de grãos. Enquanto as pessoas moem o grão na eira, elas precisam reservar uma parte — o suficiente para fazer um pão. As pessoas devem ofertar essas peças de pão a Yahweh, entregando-as aos sacerdotes.</w:t>
      </w:r>
    </w:p>
    <w:p>
      <w:pPr/>
      <w:r>
        <w:rPr>
          <w:lang w:val="pt_PT" w:bidi="pt_PT"/>
        </w:rPr>
      </w:r>
      <w:r>
        <w:rPr>
          <w:lang w:val="pt_PT" w:bidi="pt_PT"/>
        </w:rPr>
        <w:t>Parem aqui e discutam essa pergunta em grupo: quais são alguns alimentos que as pessoas ofertam aos seres sobrenaturais em sua comunidade? Por que eles ofertam esses alimentos? Pause este áudio aqui.</w:t>
      </w:r>
    </w:p>
    <w:p>
      <w:pPr/>
      <w:r>
        <w:rPr>
          <w:lang w:val="pt_PT" w:bidi="pt_PT"/>
        </w:rPr>
      </w:r>
      <w:r>
        <w:rPr>
          <w:lang w:val="pt_PT" w:bidi="pt_PT"/>
        </w:rPr>
        <w:t>As pessoas deveriam ofertar essa oferendas todos os anos, pelas gerações que virão, ou por muitas gerações.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15.17–21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uma cena.</w:t>
      </w:r>
    </w:p>
    <w:p>
      <w:pPr/>
      <w:r>
        <w:rPr>
          <w:lang w:val="pt_PT" w:bidi="pt_PT"/>
        </w:rPr>
      </w:r>
      <w:r>
        <w:rPr>
          <w:b/>
          <w:lang w:val="pt_PT" w:bidi="pt_PT"/>
        </w:rPr>
        <w:t>Na primeira cena:</w:t>
      </w:r>
      <w:r>
        <w:rPr>
          <w:lang w:val="pt_PT" w:bidi="pt_PT"/>
        </w:rPr>
        <w:t xml:space="preserve"> Yahweh dá instruções a Moisés para dizer aos israelitas. Yahweh diz que quando os israelitas entrarem na terra para onde Yahweh os está levando, e comerem os alimentos ou o pão da terra, então eles devem apresentar parte desses alimentos como oferta a Yahweh. Os israelitas devem apresentar a peça de pão feita com os primeiros grãos colhidos na eira como oferta. Os israelitas devem dar essa oferta dos primeiros grãos a Yahweh por todas as gerações que virão.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lang w:val="pt_PT" w:bidi="pt_PT"/>
        </w:rPr>
        <w:t>Yahweh está falando com Moisés enquanto os israelitas estão no deserto. As instruções que Yahweh está dando a Moisés para os israelitas devem ser cumpridas assim que eles chegarem à terra prometida e começarem a produzir colheitas.</w:t>
      </w:r>
    </w:p>
    <w:p>
      <w:pPr/>
      <w:r>
        <w:rPr>
          <w:lang w:val="pt_PT" w:bidi="pt_PT"/>
        </w:rPr>
      </w:r>
      <w:r>
        <w:rPr>
          <w:lang w:val="pt_PT" w:bidi="pt_PT"/>
        </w:rPr>
        <w:t>Esta passagem começa com a frase familiar: “Yahweh disse a Moisés”. Yahweh diz a Moisés que, quando os israelitas entrarem na terra para onde Yahweh os está levando e comerem os alimentos ou as colheitas da terra, eles devem apresentar, ou levantar, uma porção dessa primeira colheita, uma peça de pão, como oferta a Yahweh. Eles ofereciam esse pão a Yahweh, entregando-o aos sacerdotes.</w:t>
      </w:r>
    </w:p>
    <w:p>
      <w:pPr/>
      <w:r>
        <w:rPr>
          <w:lang w:val="pt_PT" w:bidi="pt_PT"/>
        </w:rPr>
      </w:r>
      <w:r>
        <w:rPr>
          <w:lang w:val="pt_PT" w:bidi="pt_PT"/>
        </w:rPr>
        <w:t>Os israelitas devem oferecer, com os primeiros grãos que moerem na eira, uma peça de pão que fizeram para Yahweh com esses primeiros grãos. A eira é uma área plana onde as pessoas moem os grãos. O grão estava seco, e as pessoas o batiam com uma vara ou deixavam que um animal caminhasse sobre o grão para removê-lo de sua cápsula ou casca. Em seguida, as pessoas separavam os grãos da casca e moíam os grãos em pedaços menores, se necessário.</w:t>
      </w:r>
    </w:p>
    <w:p>
      <w:pPr/>
      <w:r>
        <w:rPr>
          <w:lang w:val="pt_PT" w:bidi="pt_PT"/>
        </w:rPr>
      </w:r>
      <w:r>
        <w:rPr>
          <w:lang w:val="pt_PT" w:bidi="pt_PT"/>
        </w:rPr>
        <w:t xml:space="preserve">Parem aqui e em grupo olhem juntos para uma imagem de uma </w:t>
      </w:r>
      <w:r>
        <w:rPr>
          <w:lang w:val="pt_PT" w:bidi="pt_PT"/>
        </w:rPr>
        <w:t>eira</w:t>
      </w:r>
      <w:r>
        <w:rPr>
          <w:lang w:val="pt_PT" w:bidi="pt_PT"/>
        </w:rPr>
        <w:t xml:space="preserve"> e uma imagem de </w:t>
      </w:r>
      <w:r>
        <w:rPr>
          <w:lang w:val="pt_PT" w:bidi="pt_PT"/>
        </w:rPr>
        <w:t>grãos moídos de forma grosseira</w:t>
      </w:r>
      <w:r>
        <w:rPr>
          <w:lang w:val="pt_PT" w:bidi="pt_PT"/>
        </w:rPr>
        <w:t>. Pause este áudio aqui.</w:t>
      </w:r>
    </w:p>
    <w:p>
      <w:pPr/>
      <w:r>
        <w:rPr>
          <w:lang w:val="pt_PT" w:bidi="pt_PT"/>
        </w:rPr>
      </w:r>
      <w:r>
        <w:rPr>
          <w:lang w:val="pt_PT" w:bidi="pt_PT"/>
        </w:rPr>
        <w:t>Yahweh quer que os israelitas se lembrem de que todas as coisas boas, incluindo as colheitas, vêm do Senhor. Os israelitas devem fazer essa oferta todos os anos, no início da época da colheita de grãos. Enquanto as pessoas moem o grão na eira, elas precisam reservar uma parte — o suficiente para fazer uma peça de pão.</w:t>
      </w:r>
    </w:p>
    <w:p>
      <w:pPr/>
      <w:r>
        <w:rPr>
          <w:lang w:val="pt_PT" w:bidi="pt_PT"/>
        </w:rPr>
      </w:r>
      <w:r>
        <w:rPr>
          <w:lang w:val="pt_PT" w:bidi="pt_PT"/>
        </w:rPr>
        <w:t>O povo deve oferecer essa oferta todos os anos por gerações que virão, ou por muitas gerações.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15.17–21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 Se for útil, peça para algumas pessoas encenarem, ao lado, o que Yahweh está dizendo a Moisés.</w:t>
      </w:r>
    </w:p>
    <w:p>
      <w:pPr/>
      <w:r>
        <w:rPr>
          <w:lang w:val="pt_PT" w:bidi="pt_PT"/>
        </w:rPr>
      </w:r>
      <w:r>
        <w:rPr>
          <w:lang w:val="pt_PT" w:bidi="pt_PT"/>
        </w:rPr>
        <w:t>Yahweh dá instruções a Moisés para que Moisés as transmita aos israelitas. Yahweh diz que quando os israelitas entrarem na terra para onde Yahweh os está levando e comerem os alimentos ou o pão dessa terra, devem apresentar parte desses alimentos como oferta a Yahweh. Os israelitas devem apresentar o pão feito com os primeiros grãos colhidos na eira como oferta. Os israelitas devem fazer essa oferta dos primeiros grãos por todas as gerações que virão.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“Como Yahweh espera que nos lembremos disso por quarenta anos?” ou: “Oro para que os israelitas sempre se lembrem de que todas as coisas boas vêm do Senhor”.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15.17–21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dá instruções a Moisés para que Moisés as transmita aos </w:t>
      </w:r>
      <w:r>
        <w:rPr>
          <w:b/>
          <w:lang w:val="pt_PT" w:bidi="pt_PT"/>
        </w:rPr>
        <w:t>israelitas</w:t>
      </w:r>
      <w:r>
        <w:rPr>
          <w:lang w:val="pt_PT" w:bidi="pt_PT"/>
        </w:rPr>
        <w:t xml:space="preserve">. Yahweh é o nome pessoal e próprio de Deus. Os israelitas são os descendentes de Abraão, Isaque e Jacó, que Yahweh tirou do Egito. Use as mesmas palavras para Senhor e israelitas que você usou em passagens anteriores. Para mais informações sobre </w:t>
      </w:r>
      <w:r>
        <w:rPr>
          <w:b/>
          <w:lang w:val="pt_PT" w:bidi="pt_PT"/>
        </w:rPr>
        <w:t>Senhor</w:t>
      </w:r>
      <w:r>
        <w:rPr>
          <w:lang w:val="pt_PT" w:bidi="pt_PT"/>
        </w:rPr>
        <w:t xml:space="preserve"> e </w:t>
      </w:r>
      <w:r>
        <w:rPr>
          <w:b/>
          <w:lang w:val="pt_PT" w:bidi="pt_PT"/>
        </w:rPr>
        <w:t>israelitas</w:t>
      </w:r>
      <w:r>
        <w:rPr>
          <w:lang w:val="pt_PT" w:bidi="pt_PT"/>
        </w:rPr>
        <w:t>, consulte o Glossário Mestre.</w:t>
      </w:r>
    </w:p>
    <w:p>
      <w:pPr/>
      <w:r>
        <w:rPr>
          <w:lang w:val="pt_PT" w:bidi="pt_PT"/>
        </w:rPr>
      </w:r>
      <w:r>
        <w:rPr>
          <w:lang w:val="pt_PT" w:bidi="pt_PT"/>
        </w:rPr>
        <w:t xml:space="preserve">Yahweh diz que quando os israelitas entrarem na terra para onde Yahweh os está levando e comerem o alimento ou o pão da terra, devem apresentar parte desse alimento como </w:t>
      </w:r>
      <w:r>
        <w:rPr>
          <w:b/>
          <w:lang w:val="pt_PT" w:bidi="pt_PT"/>
        </w:rPr>
        <w:t>oferta</w:t>
      </w:r>
      <w:r>
        <w:rPr>
          <w:lang w:val="pt_PT" w:bidi="pt_PT"/>
        </w:rPr>
        <w:t xml:space="preserve"> a Yahweh. Uma oferta é um presente ou sacrifício que as pessoas oferecem a Deus em um ritual. As pessoas costumam fazer ofertas em ação de graças e ao adorar, ou para pedir perdão. Use a mesma palavra que você usou para oferta em passagens anteriores. Para mais informações sobre </w:t>
      </w:r>
      <w:r>
        <w:rPr>
          <w:b/>
          <w:lang w:val="pt_PT" w:bidi="pt_PT"/>
        </w:rPr>
        <w:t>oferta</w:t>
      </w:r>
      <w:r>
        <w:rPr>
          <w:lang w:val="pt_PT" w:bidi="pt_PT"/>
        </w:rPr>
        <w:t>, consulte o Glossário Mestre.</w:t>
      </w:r>
    </w:p>
    <w:p>
      <w:pPr/>
      <w:r>
        <w:rPr>
          <w:lang w:val="pt_PT" w:bidi="pt_PT"/>
        </w:rPr>
      </w:r>
      <w:r>
        <w:rPr>
          <w:lang w:val="pt_PT" w:bidi="pt_PT"/>
        </w:rPr>
        <w:t xml:space="preserve">Os israelitas devem apresentar a peça de pão feita com os primeiros grãos colhidos na </w:t>
      </w:r>
      <w:r>
        <w:rPr>
          <w:b/>
          <w:lang w:val="pt_PT" w:bidi="pt_PT"/>
        </w:rPr>
        <w:t>eira</w:t>
      </w:r>
      <w:r>
        <w:rPr>
          <w:lang w:val="pt_PT" w:bidi="pt_PT"/>
        </w:rPr>
        <w:t xml:space="preserve"> como oferta. A eira é uma superfície plana onde as pessoas trituram os grãos até transformá-los em polvilho ou farinha. Os israelitas devem fazer essa oferta dos primeiros grãos por todas as </w:t>
      </w:r>
      <w:r>
        <w:rPr>
          <w:b/>
          <w:lang w:val="pt_PT" w:bidi="pt_PT"/>
        </w:rPr>
        <w:t>gerações</w:t>
      </w:r>
      <w:r>
        <w:rPr>
          <w:lang w:val="pt_PT" w:bidi="pt_PT"/>
        </w:rPr>
        <w:t xml:space="preserve"> que virão. Gerações são linhagens de descendentes, neste caso, dos israelitas. Gerações também podem significar uma vida após a outra. Use a mesma palavra que você usou para gerações em passagens anteriores. Para mais informações sobre </w:t>
      </w:r>
      <w:r>
        <w:rPr>
          <w:b/>
          <w:lang w:val="pt_PT" w:bidi="pt_PT"/>
        </w:rPr>
        <w:t>gerações</w:t>
      </w:r>
      <w:r>
        <w:rPr>
          <w:lang w:val="pt_PT" w:bidi="pt_PT"/>
        </w:rPr>
        <w:t>, consulte o Glossário Mestre.</w:t>
      </w:r>
    </w:p>
    <w:p>
      <w:pPr/>
      <w:r>
        <w:rPr>
          <w:lang w:val="pt_PT" w:bidi="pt_PT"/>
        </w:rPr>
      </w:r>
      <w:r>
        <w:rPr>
          <w:lang w:val="pt_PT" w:bidi="pt_PT"/>
        </w:rPr>
        <w:t xml:space="preserve">Parem aqui e, em grupo, discutam qual palavra vocês usarão para </w:t>
      </w:r>
      <w:r>
        <w:rPr>
          <w:b/>
          <w:lang w:val="pt_PT" w:bidi="pt_PT"/>
        </w:rPr>
        <w:t>eira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15:22–31</w:t>
      </w:r>
      <w:r>
        <w:rPr>
          <w:lang w:val="pt_PT" w:bidi="pt_PT"/>
        </w:rPr>
      </w:r>
    </w:p>
    <w:p>
      <w:pPr>
        <w:pStyle w:val="Heading3"/>
      </w:pPr>
      <w:r>
        <w:rPr>
          <w:lang w:val="pt_PT" w:bidi="pt_PT"/>
        </w:rPr>
        <w:t>Ouvir e Sentir</w:t>
      </w:r>
    </w:p>
    <w:p>
      <w:pPr/>
      <w:r>
        <w:rPr>
          <w:lang w:val="pt_PT" w:bidi="pt_PT"/>
        </w:rPr>
      </w:r>
      <w:r>
        <w:rPr>
          <w:lang w:val="pt_PT" w:bidi="pt_PT"/>
        </w:rPr>
        <w:t>Nesta etapa, ouçam o Número 15.22–31 e guardem em seus corações.</w:t>
      </w:r>
    </w:p>
    <w:p>
      <w:pPr/>
      <w:r>
        <w:rPr>
          <w:lang w:val="pt_PT" w:bidi="pt_PT"/>
        </w:rPr>
      </w:r>
      <w:r>
        <w:rPr>
          <w:lang w:val="pt_PT" w:bidi="pt_PT"/>
        </w:rPr>
        <w:t>Ouçam uma versão em áudio de Números 15.22–31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15.22–31 na tradução mais fácil de entender.</w:t>
      </w:r>
    </w:p>
    <w:p>
      <w:pPr/>
      <w:r>
        <w:rPr>
          <w:lang w:val="pt_PT" w:bidi="pt_PT"/>
        </w:rPr>
      </w:r>
      <w:r>
        <w:rPr>
          <w:lang w:val="pt_PT" w:bidi="pt_PT"/>
        </w:rPr>
        <w:t>Yahweh ainda está dando instruções a Moisés que, por sua vez, dará essas instruções aos israelitas. Yahweh leva os seus mandamentos muito a sério, e Yahweh também é gracioso ao purificar as pessoas que pecam sem perceber que pecaram. Yahweh dá instruções aos israelitas sobre os sacrifícios apropriados quando a comunidade peca involuntariamente, quando apenas uma pessoa peca involuntariamente e quando alguém peca deliberadamente.</w:t>
      </w:r>
    </w:p>
    <w:p>
      <w:pPr/>
      <w:r>
        <w:rPr>
          <w:lang w:val="pt_PT" w:bidi="pt_PT"/>
        </w:rPr>
      </w:r>
      <w:r>
        <w:rPr>
          <w:lang w:val="pt_PT" w:bidi="pt_PT"/>
        </w:rPr>
        <w:t>Parem aqui e falem sobre uma vez em que vocês fizeram algo errado sem perceber. O que aconteceu quando vocês perceberam o que haviam feito? Pause este áudio aqui.</w:t>
      </w:r>
    </w:p>
    <w:p>
      <w:pPr/>
      <w:r>
        <w:rPr>
          <w:lang w:val="pt_PT" w:bidi="pt_PT"/>
        </w:rPr>
      </w:r>
      <w:r>
        <w:rPr>
          <w:lang w:val="pt_PT" w:bidi="pt_PT"/>
        </w:rPr>
        <w:t>A provisão de Yahweh para a comunidade, seja israelita ou estrangeira, mostra que o caráter de Yahweh é gracioso e compreensivo. Se a comunidade do povo não conseguir, involuntariamente, cumprir os mandamentos que Yahweh está dando, Yahweh perdoará toda a comunidade quando as pessoas oferecerem o sacrifício apropriado. Yahweh diz a Moisés que essas instruções começarão assim que Moisés der os mandamentos de Yahweh ao povo, e para todas as gerações em diante. Toda a comunidade deve fornecer um novilho, ou um boi, juntamente com a oferta de grãos e de libação que Yahweh disse que acompanha essa oferta na passagem anterior. A comunidade também deve apresentar um bode como uma oferta pelo pecado ou de purificação. O sacerdote deve oferecer o boi e o bode, como ofertas queimadas em nome de toda a comunidade, como um aroma agradável a Yahweh. Quando o sacerdote oferece essas ofertas a Yahweh, ele faz a expiação pelo povo. Em outras palavras, Yahweh purificará toda a comunidade e os restaurará a um relacionamento correto com Yahweh e perdoará o povo.</w:t>
      </w:r>
    </w:p>
    <w:p>
      <w:pPr/>
      <w:r>
        <w:rPr>
          <w:lang w:val="pt_PT" w:bidi="pt_PT"/>
        </w:rPr>
      </w:r>
      <w:r>
        <w:rPr>
          <w:lang w:val="pt_PT" w:bidi="pt_PT"/>
        </w:rPr>
        <w:t>Parem aqui e discutam essa questão em grupo: qual é a função dos sacerdotes ou pessoas santas em sua comunidade? Como eles servem a Deus ou a outras divindades sobrenaturais, e como eles servem às pessoas de sua comunidade? Pause este áudio aqui.</w:t>
      </w:r>
    </w:p>
    <w:p>
      <w:pPr/>
      <w:r>
        <w:rPr>
          <w:lang w:val="pt_PT" w:bidi="pt_PT"/>
        </w:rPr>
      </w:r>
      <w:r>
        <w:rPr>
          <w:lang w:val="pt_PT" w:bidi="pt_PT"/>
        </w:rPr>
        <w:t>Yahweh também fornece uma provisão para o indivíduo que peca involuntariamente. O indivíduo deve trazer uma cabra jovem de um ano ao sacerdote para o sacrifício. O sacerdote fará a expiação por essa pessoa. Esse sacrifício purificará a pessoa, seja israelita ou estrangeiro. Yahweh perdoará essa pessoa quando ela fizer o sacrifício.</w:t>
      </w:r>
    </w:p>
    <w:p>
      <w:pPr/>
      <w:r>
        <w:rPr>
          <w:lang w:val="pt_PT" w:bidi="pt_PT"/>
        </w:rPr>
      </w:r>
      <w:r>
        <w:rPr>
          <w:lang w:val="pt_PT" w:bidi="pt_PT"/>
        </w:rPr>
        <w:t>Parem aqui e discutam essa questão em grupo: como sua comunidade tenta purificar toda a comunidade junta ou fazer com que alguém a purifique se tiver cometido um erro? Como a comunidade tenta remover a culpa dela? Pause este áudio aqui.</w:t>
      </w:r>
    </w:p>
    <w:p>
      <w:pPr/>
      <w:r>
        <w:rPr>
          <w:lang w:val="pt_PT" w:bidi="pt_PT"/>
        </w:rPr>
      </w:r>
      <w:r>
        <w:rPr>
          <w:lang w:val="pt_PT" w:bidi="pt_PT"/>
        </w:rPr>
        <w:t>Parem aqui e discutam essa questão em grupo: como as pessoas em sua comunidade tentam se purificar ou têm alguém que as purifique individualmente caso elas tenham cometido um erro? Como eles tentam remover sua culpa? Pause este áudio aqui.</w:t>
      </w:r>
    </w:p>
    <w:p>
      <w:pPr/>
      <w:r>
        <w:rPr>
          <w:lang w:val="pt_PT" w:bidi="pt_PT"/>
        </w:rPr>
      </w:r>
      <w:r>
        <w:rPr>
          <w:lang w:val="pt_PT" w:bidi="pt_PT"/>
        </w:rPr>
        <w:t>A punição de Yahweh é muito mais severa para alguém que peca de propósito. Algumas traduções traduzem isso como pecar com a mão alta, o que significa agir em desafio ou rebeldia. Essa pessoa conhece as leis e, no entanto, escolhe pecar contra elas de qualquer forma, sem sentimentos de culpa. Essa pessoa despreza Yahweh. O pecado dessa pessoa é contra Yahweh, não apenas contra a comunidade. Essa pessoa deve pagar sua própria penalidade e carregar sua própria culpa, em vez de ser capaz de aplicar a penalidade sobre um animal sacrificial. A pessoa desafiadora deve ser expulsa da comunidade, porque a culpa não pode permanecer no acampamento de Yahweh.</w:t>
      </w:r>
    </w:p>
    <w:p>
      <w:pPr/>
      <w:r>
        <w:rPr>
          <w:lang w:val="pt_PT" w:bidi="pt_PT"/>
        </w:rPr>
      </w:r>
      <w:r>
        <w:rPr>
          <w:lang w:val="pt_PT" w:bidi="pt_PT"/>
        </w:rPr>
        <w:t>Parem aqui e discutam essa questão em grupo: o que acontece com as pessoas em sua comunidade que pecam intencionalmente ou quebram leis de propósito? Quais são as consequências? Como a comunidade trata essa pessoa?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15.22–31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dá a Moisés um mandamento a partir desse dia e para as gerações futuras. Yahweh diz a Moisés que, quando a comunidade involuntariamente não cumpre todos os mandamentos de Yahweh, a comunidade precisa trazer um novilho ao sacerdote para o sacrifício. Os israelitas também precisam trazer a oferta de grãos e de libação apropriada, bem como um bode para uma oferta pelo pecado ou de purificação. O sacerdote oferecerá isso como uma oferta queimada a Yahweh, e será um aroma agradável para Yahweh. O sacerdote purificará o povo com essa oferta, e Yahweh perdoará o povo.</w:t>
      </w:r>
    </w:p>
    <w:p>
      <w:pPr/>
      <w:r>
        <w:rPr>
          <w:lang w:val="pt_PT" w:bidi="pt_PT"/>
        </w:rPr>
      </w:r>
      <w:r>
        <w:rPr>
          <w:b/>
          <w:lang w:val="pt_PT" w:bidi="pt_PT"/>
        </w:rPr>
        <w:t>Na segunda cena:</w:t>
      </w:r>
      <w:r>
        <w:rPr>
          <w:lang w:val="pt_PT" w:bidi="pt_PT"/>
        </w:rPr>
        <w:t xml:space="preserve"> se uma pessoa pecar involuntariamente, essa pessoa deve trazer uma bode para o sacerdote para uma oferta pelo pecado ou de purificação. O sacerdote fará a expiação por essa pessoa, oferecendo o bode como uma oferta queimada a Yahweh. Yahweh perdoará essa pessoa, seja ela israelita ou estrangeira.</w:t>
      </w:r>
    </w:p>
    <w:p>
      <w:pPr/>
      <w:r>
        <w:rPr>
          <w:lang w:val="pt_PT" w:bidi="pt_PT"/>
        </w:rPr>
      </w:r>
      <w:r>
        <w:rPr>
          <w:b/>
          <w:lang w:val="pt_PT" w:bidi="pt_PT"/>
        </w:rPr>
        <w:t>Na terceira cena:</w:t>
      </w:r>
      <w:r>
        <w:rPr>
          <w:lang w:val="pt_PT" w:bidi="pt_PT"/>
        </w:rPr>
        <w:t xml:space="preserve"> se qualquer pessoa, seja israelita ou estrangeiro, pecar de propósito, violar os mandamentos de Yahweh e se opor à vontade de Yahweh, ela deve ser expulsa da comunidade. Como eles desobedeceram deliberadamente a Yahweh e o trataram com ódio, eles devem sofrer a punição deixando a comunidade.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sacerdote</w:t>
      </w:r>
    </w:p>
    <w:p>
      <w:pPr>
        <w:pStyle w:val="ListBullet"/>
        <w:spacing w:line="240" w:lineRule="auto"/>
        <w:ind w:left="720"/>
      </w:pPr>
      <w:r>
        <w:rPr>
          <w:lang w:val="pt_PT" w:bidi="pt_PT"/>
        </w:rPr>
      </w:r>
      <w:r>
        <w:rPr>
          <w:lang w:val="pt_PT" w:bidi="pt_PT"/>
        </w:rPr>
        <w:t>A comunidade israelita</w:t>
      </w:r>
    </w:p>
    <w:p>
      <w:pPr>
        <w:pStyle w:val="ListBullet"/>
        <w:spacing w:line="240" w:lineRule="auto"/>
        <w:ind w:left="720"/>
      </w:pPr>
      <w:r>
        <w:rPr>
          <w:lang w:val="pt_PT" w:bidi="pt_PT"/>
        </w:rPr>
      </w:r>
      <w:r>
        <w:rPr>
          <w:lang w:val="pt_PT" w:bidi="pt_PT"/>
        </w:rPr>
        <w:t>A pessoa que sem involuntariamente comete um erro</w:t>
      </w:r>
    </w:p>
    <w:p>
      <w:pPr>
        <w:pStyle w:val="ListBullet"/>
        <w:spacing w:line="240" w:lineRule="auto"/>
        <w:ind w:left="720"/>
      </w:pPr>
      <w:r>
        <w:rPr>
          <w:lang w:val="pt_PT" w:bidi="pt_PT"/>
        </w:rPr>
      </w:r>
      <w:r>
        <w:rPr>
          <w:lang w:val="pt_PT" w:bidi="pt_PT"/>
        </w:rPr>
        <w:t>A pessoa que peca deliberadamente</w:t>
      </w:r>
    </w:p>
    <w:p>
      <w:pPr/>
      <w:r>
        <w:rPr>
          <w:lang w:val="pt_PT" w:bidi="pt_PT"/>
        </w:rPr>
      </w:r>
      <w:r>
        <w:rPr>
          <w:lang w:val="pt_PT" w:bidi="pt_PT"/>
        </w:rPr>
        <w:t>Em grupo, prestem atenção às partes do cenário da passagem:</w:t>
      </w:r>
    </w:p>
    <w:p>
      <w:pPr/>
      <w:r>
        <w:rPr>
          <w:lang w:val="pt_PT" w:bidi="pt_PT"/>
        </w:rPr>
      </w:r>
      <w:r>
        <w:rPr>
          <w:lang w:val="pt_PT" w:bidi="pt_PT"/>
        </w:rPr>
        <w:t>Yahweh ainda está dando a Moisés mandamentos para que ele transmita aos israelitas. Yahweh está dizendo a Moisés como a comunidade israelita pode ser restaurada e ter um relacionamento com Yahweh quando não obedece aos mandamentos de Yahweh. Esses mandamentos começam no dia em que Yahweh os dá, e os mandamentos continuam pelas gerações futuras.</w:t>
      </w:r>
    </w:p>
    <w:p>
      <w:pPr/>
      <w:r>
        <w:rPr>
          <w:lang w:val="pt_PT" w:bidi="pt_PT"/>
        </w:rPr>
      </w:r>
      <w:r>
        <w:rPr>
          <w:lang w:val="pt_PT" w:bidi="pt_PT"/>
        </w:rPr>
        <w:t>Na cena um, a passagem fala dos mandamentos de Yahweh, e esses são todos os mandamentos que Yahweh dá ao povo de Israel. Então, se a comunidade cometer um erro contra Yahweh, violando um dos mandamentos de Yahweh, a comunidade deve sacrificar uma oferta queimada de um novilho, uma oferta de grãos e uma libação, juntamente com um bode macho para uma oferta pelo pecado. O sacerdote sacrificará essas ofertas, e Yahweh perdoará o povo.</w:t>
      </w:r>
    </w:p>
    <w:p>
      <w:pPr/>
      <w:r>
        <w:rPr>
          <w:lang w:val="pt_PT" w:bidi="pt_PT"/>
        </w:rPr>
      </w:r>
      <w:r>
        <w:rPr>
          <w:lang w:val="pt_PT" w:bidi="pt_PT"/>
        </w:rPr>
        <w:t>Observem nas cenas um e dois que a comunidade e a pessoa pecam involuntariamente. É provável que as pessoas tenham agido intencionalmente, mas não sabiam que as ações eram pecaminosas. Nessa situação, vocês não devem usar a palavra genérica para pecado. Em vez disso, vocês podem querer usar uma frase como: “deixa de cumprir os mandamentos de Yahweh”.</w:t>
      </w:r>
    </w:p>
    <w:p>
      <w:pPr/>
      <w:r>
        <w:rPr>
          <w:lang w:val="pt_PT" w:bidi="pt_PT"/>
        </w:rPr>
      </w:r>
      <w:r>
        <w:rPr>
          <w:lang w:val="pt_PT" w:bidi="pt_PT"/>
        </w:rPr>
        <w:t>Parem aqui e discutam em grupo como vocês descreverão o pecado ou os erros involuntarios. Pause este áudio aqui.</w:t>
      </w:r>
    </w:p>
    <w:p>
      <w:pPr/>
      <w:r>
        <w:rPr>
          <w:lang w:val="pt_PT" w:bidi="pt_PT"/>
        </w:rPr>
      </w:r>
      <w:r>
        <w:rPr>
          <w:lang w:val="pt_PT" w:bidi="pt_PT"/>
        </w:rPr>
        <w:t>Na cena três, a frase “mão alta” é usada para descrever alguém que intencionalmente age com ousadia e desafio contra Yahweh e a palavra de Yahweh. Essa frase se refere a alguém que não se sente culpado por suas ações e pecados contra Yahweh.</w:t>
      </w:r>
    </w:p>
    <w:p>
      <w:pPr/>
      <w:r>
        <w:rPr>
          <w:lang w:val="pt_PT" w:bidi="pt_PT"/>
        </w:rPr>
      </w:r>
      <w:r>
        <w:rPr>
          <w:lang w:val="pt_PT" w:bidi="pt_PT"/>
        </w:rPr>
        <w:t>Parem aqui e discutam uma maneira pela qual vocês descreverão alguém que peca de forma rebelde e desafiadora contra Yahweh e não está arrependido por suas ações.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15.22–31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sacerdote</w:t>
      </w:r>
    </w:p>
    <w:p>
      <w:pPr>
        <w:pStyle w:val="ListBullet"/>
        <w:spacing w:line="240" w:lineRule="auto"/>
        <w:ind w:left="720"/>
      </w:pPr>
      <w:r>
        <w:rPr>
          <w:lang w:val="pt_PT" w:bidi="pt_PT"/>
        </w:rPr>
      </w:r>
      <w:r>
        <w:rPr>
          <w:lang w:val="pt_PT" w:bidi="pt_PT"/>
        </w:rPr>
        <w:t>A comunidade israelita</w:t>
      </w:r>
    </w:p>
    <w:p>
      <w:pPr>
        <w:pStyle w:val="ListBullet"/>
        <w:spacing w:line="240" w:lineRule="auto"/>
        <w:ind w:left="720"/>
      </w:pPr>
      <w:r>
        <w:rPr>
          <w:lang w:val="pt_PT" w:bidi="pt_PT"/>
        </w:rPr>
      </w:r>
      <w:r>
        <w:rPr>
          <w:lang w:val="pt_PT" w:bidi="pt_PT"/>
        </w:rPr>
        <w:t>A pessoa que involuntariamente comete um erro</w:t>
      </w:r>
    </w:p>
    <w:p>
      <w:pPr>
        <w:pStyle w:val="ListBullet"/>
        <w:spacing w:line="240" w:lineRule="auto"/>
        <w:ind w:left="720"/>
      </w:pPr>
      <w:r>
        <w:rPr>
          <w:lang w:val="pt_PT" w:bidi="pt_PT"/>
        </w:rPr>
      </w:r>
      <w:r>
        <w:rPr>
          <w:lang w:val="pt_PT" w:bidi="pt_PT"/>
        </w:rPr>
        <w:t>A pessoa que peca deliberadamente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que, quando a comunidade involuntariamente não cumpre todos os mandamentos de Yahweh, a comunidade precisa trazer um novilho ao sacerdote para o sacrifício. Yahweh diz que isso é verdade desde o dia em que recebem os mandamentos até as gerações futuras. Os israelitas também precisam trazer a oferta de grãos e de libação apropriada, bem como um bode para uma oferta pelo pecado ou de purificação. O sacerdote oferecerá isso como uma oferta queimada a Yahweh, e será um aroma agradável para Yahweh. O sacerdote purificará o povo com essa oferta, e Yahweh perdoará o povo.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“Sou tão grato porque, se cometermos um erro acidentalmente, há uma maneira de sermos perdoados”, ou: “Há tantos mandamentos para se lembrar que tenho certeza de que posso esquecer alguns! Sou grato por haver uma maneira de ser restaurado”, ou: “É melhor eu manter muitos bodes”.</w:t>
      </w:r>
    </w:p>
    <w:p>
      <w:pPr>
        <w:pStyle w:val="ListBullet"/>
        <w:spacing w:line="240" w:lineRule="auto"/>
        <w:ind w:left="720"/>
      </w:pPr>
      <w:r>
        <w:rPr>
          <w:lang w:val="pt_PT" w:bidi="pt_PT"/>
        </w:rPr>
      </w:r>
      <w:r>
        <w:rPr>
          <w:lang w:val="pt_PT" w:bidi="pt_PT"/>
        </w:rPr>
        <w:t>Continue a encenação.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sacerdote: “O que você está sentindo ou pensando?” A pessoa pode responder coisas como: "Estou tão honrado por poder intermediar a relação entre o povo e Yahweh" ou "É melhor eu me acostumar a matar esses animais e a ver sangue. Não gosto disso, mas entendo isso”, ou: “Isso me faz não querer fazer nada de errado, uma vez que conheço a penalidade e tenho que realizá-la”.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uma pessoa pecar involuntariamente, ela deve trazer uma bode com um ano de idade ao sacerdote para uma oferta pelo pecado. O sacerdote fará a expiação por essa pessoa, oferecendo o bode como uma oferta queimada a Yahweh. Yahweh perdoará essa pessoa, seja ela israelita ou estrangeira.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israelita, a quem Yahweh perdoou: “O que você está sentindo ou pensando?” A pessoa pode responder coisas como: “Sou tão grato por Yahweh ter me perdoado. Honestamente, não sabia que o que fiz estava errado”, ou “É melhor prestar mais atenção ou perguntar a alguém se tenho certeza se algo estava errado ou não da minha parte”, ou “Preciso ter bodes prontos para o sacrifício”.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qualquer pessoa, seja israelita ou estrangeiro, pecar de propósito e violar os mandamentos de Yahweh e se opor à vontade de Yahweh, então ela deve ser expulsa da comunidade. Como eles desobedeceram deliberadamente a Yahweh e o trataram com desprezo, eles devem sofrer a punição deixando a comunidade.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pecador: “O que você está sentindo ou pensando?” A pessoa pode responder coisas como: “Não me importo com o que Yahweh pensa, porque quero fazer as coisas do meu jeito”, ou: “O que você quer dizer com tenho que deixar a comunidade?” ou: “Não tenho certeza se esse pecado valia as consequências”.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15.22–31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diz a Moisés que, quando a congregação ou comunidade involuntariamente não mantém todos os mandamentos de Yahweh, desde o dia em que recebem os mandamentos até as </w:t>
      </w:r>
      <w:r>
        <w:rPr>
          <w:b/>
          <w:lang w:val="pt_PT" w:bidi="pt_PT"/>
        </w:rPr>
        <w:t>gerações</w:t>
      </w:r>
      <w:r>
        <w:rPr>
          <w:lang w:val="pt_PT" w:bidi="pt_PT"/>
        </w:rPr>
        <w:t xml:space="preserve"> futuras, eles precisam trazer um novilho ao </w:t>
      </w:r>
      <w:r>
        <w:rPr>
          <w:b/>
          <w:lang w:val="pt_PT" w:bidi="pt_PT"/>
        </w:rPr>
        <w:t>sacerdote</w:t>
      </w:r>
      <w:r>
        <w:rPr>
          <w:lang w:val="pt_PT" w:bidi="pt_PT"/>
        </w:rPr>
        <w:t xml:space="preserve"> para sacrificar como uma </w:t>
      </w:r>
      <w:r>
        <w:rPr>
          <w:b/>
          <w:lang w:val="pt_PT" w:bidi="pt_PT"/>
        </w:rPr>
        <w:t>oferta queimada</w:t>
      </w:r>
      <w:r>
        <w:rPr>
          <w:lang w:val="pt_PT" w:bidi="pt_PT"/>
        </w:rPr>
        <w:t xml:space="preserve">. Yahweh é o nome pessoal e próprio de Deus. As gerações são uma vida após a outra. Algumas versões usam a palavra descendentes, que são os filhos, netos e gerações futuras. Um sacerdote é a pessoa que trabalha no tabernáculo e faz sacrifícios em nome do povo de Israel. Uma oferta queimada é um animal que é morto e queimado completamente no altar diante de Deus. Usem as mesmas palavras que vocês usaram para congregação ou comunidade, Yahweh, gerações ou descendentes, sacerdote e oferta queimada que vocês usaram em passagens anteriores. Para mais informações sobre </w:t>
      </w:r>
      <w:r>
        <w:rPr>
          <w:lang w:val="pt_PT" w:bidi="pt_PT"/>
        </w:rPr>
        <w:t>Yahweh</w:t>
      </w:r>
      <w:r>
        <w:rPr>
          <w:lang w:val="pt_PT" w:bidi="pt_PT"/>
        </w:rPr>
        <w:t xml:space="preserve">, </w:t>
      </w:r>
      <w:r>
        <w:rPr>
          <w:lang w:val="pt_PT" w:bidi="pt_PT"/>
        </w:rPr>
        <w:t>gerações</w:t>
      </w:r>
      <w:r>
        <w:rPr>
          <w:lang w:val="pt_PT" w:bidi="pt_PT"/>
        </w:rPr>
        <w:t xml:space="preserve">, </w:t>
      </w:r>
      <w:r>
        <w:rPr>
          <w:lang w:val="pt_PT" w:bidi="pt_PT"/>
        </w:rPr>
        <w:t>sacerdote</w:t>
      </w:r>
      <w:r>
        <w:rPr>
          <w:lang w:val="pt_PT" w:bidi="pt_PT"/>
        </w:rPr>
        <w:t xml:space="preserve"> e </w:t>
      </w:r>
      <w:r>
        <w:rPr>
          <w:lang w:val="pt_PT" w:bidi="pt_PT"/>
        </w:rPr>
        <w:t>oferta queimada</w:t>
      </w:r>
      <w:r>
        <w:rPr>
          <w:lang w:val="pt_PT" w:bidi="pt_PT"/>
        </w:rPr>
        <w:t>, consultem o Glossário Mestre.</w:t>
      </w:r>
    </w:p>
    <w:p>
      <w:pPr/>
      <w:r>
        <w:rPr>
          <w:lang w:val="pt_PT" w:bidi="pt_PT"/>
        </w:rPr>
      </w:r>
      <w:r>
        <w:rPr>
          <w:lang w:val="pt_PT" w:bidi="pt_PT"/>
        </w:rPr>
        <w:t xml:space="preserve">Os israelitas também precisam trazer a </w:t>
      </w:r>
      <w:r>
        <w:rPr>
          <w:b/>
          <w:lang w:val="pt_PT" w:bidi="pt_PT"/>
        </w:rPr>
        <w:t>oferta de grãos</w:t>
      </w:r>
      <w:r>
        <w:rPr>
          <w:lang w:val="pt_PT" w:bidi="pt_PT"/>
        </w:rPr>
        <w:t xml:space="preserve"> e de </w:t>
      </w:r>
      <w:r>
        <w:rPr>
          <w:b/>
          <w:lang w:val="pt_PT" w:bidi="pt_PT"/>
        </w:rPr>
        <w:t>libação</w:t>
      </w:r>
      <w:r>
        <w:rPr>
          <w:lang w:val="pt_PT" w:bidi="pt_PT"/>
        </w:rPr>
        <w:t xml:space="preserve"> apropriadas, bem como um bode para uma </w:t>
      </w:r>
      <w:r>
        <w:rPr>
          <w:b/>
          <w:lang w:val="pt_PT" w:bidi="pt_PT"/>
        </w:rPr>
        <w:t>oferta pelo pecado ou de purificação</w:t>
      </w:r>
      <w:r>
        <w:rPr>
          <w:lang w:val="pt_PT" w:bidi="pt_PT"/>
        </w:rPr>
        <w:t xml:space="preserve">. Uma oferta de grãos é uma mistura da farinha e azeite de alta qualidade. Uma libação ou oferta de bebida é uma bebida alcoólica forte ou vinho que o sacerdote derramava no altar. Uma oferta pelo pecado ou de purificação é tipicamente um bode que o sacerdote queimava no altar para purificar ou limpar uma pessoa ou comunidade e restabelecer o relacionamento dela com Yahweh. Usem as mesmas palavras ou frases que vocês usaram anteriormente para oferta de grãos, libação e oferta pelo pecado ou de purificação. Para mais informações sobre a </w:t>
      </w:r>
      <w:r>
        <w:rPr>
          <w:b/>
          <w:lang w:val="pt_PT" w:bidi="pt_PT"/>
        </w:rPr>
        <w:t>oferta de grãos</w:t>
      </w:r>
      <w:r>
        <w:rPr>
          <w:lang w:val="pt_PT" w:bidi="pt_PT"/>
        </w:rPr>
        <w:t xml:space="preserve">, </w:t>
      </w:r>
      <w:r>
        <w:rPr>
          <w:b/>
          <w:lang w:val="pt_PT" w:bidi="pt_PT"/>
        </w:rPr>
        <w:t>libação</w:t>
      </w:r>
      <w:r>
        <w:rPr>
          <w:lang w:val="pt_PT" w:bidi="pt_PT"/>
        </w:rPr>
        <w:t xml:space="preserve"> e </w:t>
      </w:r>
      <w:r>
        <w:rPr>
          <w:b/>
          <w:lang w:val="pt_PT" w:bidi="pt_PT"/>
        </w:rPr>
        <w:t>oferta pelo pecado</w:t>
      </w:r>
      <w:r>
        <w:rPr>
          <w:lang w:val="pt_PT" w:bidi="pt_PT"/>
        </w:rPr>
        <w:t xml:space="preserve"> ou de </w:t>
      </w:r>
      <w:r>
        <w:rPr>
          <w:lang w:val="pt_PT" w:bidi="pt_PT"/>
        </w:rPr>
        <w:t>purificação</w:t>
      </w:r>
      <w:r>
        <w:rPr>
          <w:lang w:val="pt_PT" w:bidi="pt_PT"/>
        </w:rPr>
        <w:t>, consultem o Glossário Mestre.</w:t>
      </w:r>
    </w:p>
    <w:p>
      <w:pPr/>
      <w:r>
        <w:rPr>
          <w:lang w:val="pt_PT" w:bidi="pt_PT"/>
        </w:rPr>
      </w:r>
      <w:r>
        <w:rPr>
          <w:lang w:val="pt_PT" w:bidi="pt_PT"/>
        </w:rPr>
        <w:t xml:space="preserve">O sacerdote oferecerá isso como uma oferta queimada a Yahweh, e será um aroma agradável para Yahweh. O sacerdote </w:t>
      </w:r>
      <w:r>
        <w:rPr>
          <w:b/>
          <w:lang w:val="pt_PT" w:bidi="pt_PT"/>
        </w:rPr>
        <w:t>purificará</w:t>
      </w:r>
      <w:r>
        <w:rPr>
          <w:lang w:val="pt_PT" w:bidi="pt_PT"/>
        </w:rPr>
        <w:t xml:space="preserve"> ou </w:t>
      </w:r>
      <w:r>
        <w:rPr>
          <w:b/>
          <w:lang w:val="pt_PT" w:bidi="pt_PT"/>
        </w:rPr>
        <w:t>expiará</w:t>
      </w:r>
      <w:r>
        <w:rPr>
          <w:lang w:val="pt_PT" w:bidi="pt_PT"/>
        </w:rPr>
        <w:t xml:space="preserve"> o povo com essa oferta, e Yahweh o </w:t>
      </w:r>
      <w:r>
        <w:rPr>
          <w:b/>
          <w:lang w:val="pt_PT" w:bidi="pt_PT"/>
        </w:rPr>
        <w:t>perdoará</w:t>
      </w:r>
      <w:r>
        <w:rPr>
          <w:lang w:val="pt_PT" w:bidi="pt_PT"/>
        </w:rPr>
        <w:t xml:space="preserve">. Purificar é passar por um ritual de banho ou algo que simbolicamente limpa uma pessoa ou comunidade e os torna aptos para um relacionamento com Yahweh. Isso é semelhante à expiação, que ocorre quando o sacerdote restaura o relacionamento entre o povo e Yahweh. Usem as mesmas palavras que vocês usaram para purificar, expiar e perdoar em passagens anteriores. Para mais informações sobre </w:t>
      </w:r>
      <w:r>
        <w:rPr>
          <w:lang w:val="pt_PT" w:bidi="pt_PT"/>
        </w:rPr>
        <w:t>purificação</w:t>
      </w:r>
      <w:r>
        <w:rPr>
          <w:lang w:val="pt_PT" w:bidi="pt_PT"/>
        </w:rPr>
        <w:t xml:space="preserve">, </w:t>
      </w:r>
      <w:r>
        <w:rPr>
          <w:b/>
          <w:lang w:val="pt_PT" w:bidi="pt_PT"/>
        </w:rPr>
        <w:t>expiação</w:t>
      </w:r>
      <w:r>
        <w:rPr>
          <w:lang w:val="pt_PT" w:bidi="pt_PT"/>
        </w:rPr>
        <w:t xml:space="preserve"> e </w:t>
      </w:r>
      <w:r>
        <w:rPr>
          <w:lang w:val="pt_PT" w:bidi="pt_PT"/>
        </w:rPr>
        <w:t>perdão</w:t>
      </w:r>
      <w:r>
        <w:rPr>
          <w:lang w:val="pt_PT" w:bidi="pt_PT"/>
        </w:rPr>
        <w:t>, consultem o Glossário Mestre.</w:t>
      </w:r>
    </w:p>
    <w:p>
      <w:pPr/>
      <w:r>
        <w:rPr>
          <w:lang w:val="pt_PT" w:bidi="pt_PT"/>
        </w:rPr>
      </w:r>
      <w:r>
        <w:rPr>
          <w:lang w:val="pt_PT" w:bidi="pt_PT"/>
        </w:rPr>
        <w:t xml:space="preserve">Se uma pessoa </w:t>
      </w:r>
      <w:r>
        <w:rPr>
          <w:b/>
          <w:lang w:val="pt_PT" w:bidi="pt_PT"/>
        </w:rPr>
        <w:t>pecar involuntariamente</w:t>
      </w:r>
      <w:r>
        <w:rPr>
          <w:lang w:val="pt_PT" w:bidi="pt_PT"/>
        </w:rPr>
        <w:t>, ela deve trazer um bode com um ano de idade ao sacerdote para uma oferta pelo pecado. O sacerdote fará a expiação por essa pessoa, oferecendo o bode como uma oferta queimada a Yahweh. Yahweh perdoará essa pessoa, seja ela israelita ou estrangeira. Pecado involuntário é uma ação realizada sem se perceber que a ação é um pecado.</w:t>
      </w:r>
    </w:p>
    <w:p>
      <w:pPr/>
      <w:r>
        <w:rPr>
          <w:lang w:val="pt_PT" w:bidi="pt_PT"/>
        </w:rPr>
      </w:r>
      <w:r>
        <w:rPr>
          <w:lang w:val="pt_PT" w:bidi="pt_PT"/>
        </w:rPr>
        <w:t xml:space="preserve">Parem aqui e discutam em grupo que palavra ou frase vocês usarão para </w:t>
      </w:r>
      <w:r>
        <w:rPr>
          <w:b/>
          <w:lang w:val="pt_PT" w:bidi="pt_PT"/>
        </w:rPr>
        <w:t>pecado involuntário</w:t>
      </w:r>
      <w:r>
        <w:rPr>
          <w:lang w:val="pt_PT" w:bidi="pt_PT"/>
        </w:rPr>
        <w:t>. Lembrem-se de que vocês podem usar uma palavra para erro ou pecado involuntário. Se vocês já traduziram essa palavra em outro livro da Bíblia, usem a mesma palavra que usaram lá. Pause este áudio aqui.</w:t>
      </w:r>
    </w:p>
    <w:p>
      <w:pPr/>
      <w:r>
        <w:rPr>
          <w:lang w:val="pt_PT" w:bidi="pt_PT"/>
        </w:rPr>
      </w:r>
      <w:r>
        <w:rPr>
          <w:lang w:val="pt_PT" w:bidi="pt_PT"/>
        </w:rPr>
        <w:t xml:space="preserve">Um </w:t>
      </w:r>
      <w:r>
        <w:rPr>
          <w:b/>
          <w:lang w:val="pt_PT" w:bidi="pt_PT"/>
        </w:rPr>
        <w:t>israelita</w:t>
      </w:r>
      <w:r>
        <w:rPr>
          <w:lang w:val="pt_PT" w:bidi="pt_PT"/>
        </w:rPr>
        <w:t xml:space="preserve"> é alguém que é descendente de Jacó. Um </w:t>
      </w:r>
      <w:r>
        <w:rPr>
          <w:b/>
          <w:lang w:val="pt_PT" w:bidi="pt_PT"/>
        </w:rPr>
        <w:t>estrangeiro</w:t>
      </w:r>
      <w:r>
        <w:rPr>
          <w:lang w:val="pt_PT" w:bidi="pt_PT"/>
        </w:rPr>
        <w:t xml:space="preserve"> é alguém que está vivendo em um país diferente daquele em que nasceu. Usem as mesmas palavras para israelitas e estrangeiros que vocês usaram em passagens anteriores. Para mais informações sobre </w:t>
      </w:r>
      <w:r>
        <w:rPr>
          <w:lang w:val="pt_PT" w:bidi="pt_PT"/>
        </w:rPr>
        <w:t>israelitas</w:t>
      </w:r>
      <w:r>
        <w:rPr>
          <w:lang w:val="pt_PT" w:bidi="pt_PT"/>
        </w:rPr>
        <w:t xml:space="preserve"> e </w:t>
      </w:r>
      <w:r>
        <w:rPr>
          <w:lang w:val="pt_PT" w:bidi="pt_PT"/>
        </w:rPr>
        <w:t>estrangeiro</w:t>
      </w:r>
      <w:r>
        <w:rPr>
          <w:lang w:val="pt_PT" w:bidi="pt_PT"/>
        </w:rPr>
        <w:t>, consultem o Glossário Mestre.</w:t>
      </w:r>
    </w:p>
    <w:p>
      <w:pPr/>
      <w:r>
        <w:rPr>
          <w:lang w:val="pt_PT" w:bidi="pt_PT"/>
        </w:rPr>
      </w:r>
      <w:r>
        <w:rPr>
          <w:lang w:val="pt_PT" w:bidi="pt_PT"/>
        </w:rPr>
        <w:t xml:space="preserve">Se qualquer pessoa, seja israelita ou estrangeiro, pecar de propósito ou fazer qualquer coisa </w:t>
      </w:r>
      <w:r>
        <w:rPr>
          <w:b/>
          <w:lang w:val="pt_PT" w:bidi="pt_PT"/>
        </w:rPr>
        <w:t>com a mão alta</w:t>
      </w:r>
      <w:r>
        <w:rPr>
          <w:lang w:val="pt_PT" w:bidi="pt_PT"/>
        </w:rPr>
        <w:t xml:space="preserve"> e violar os mandamentos de Yahweh e se opor à vontade de Yahweh, então ela deve ser expulsa da comunidade. Como essa pessoa desobedeceu ou blasfemou deliberadamente contra Yahweh, essa pessoa deve sofrer a punição deixando a comunidade. Uma mão alta significa que alguém faz algo de forma ousada e desafiadora. Algumas versões usam "desafiadora".</w:t>
      </w:r>
    </w:p>
    <w:p>
      <w:pPr/>
      <w:r>
        <w:rPr>
          <w:lang w:val="pt_PT" w:bidi="pt_PT"/>
        </w:rPr>
      </w:r>
      <w:r>
        <w:rPr>
          <w:lang w:val="pt_PT" w:bidi="pt_PT"/>
        </w:rPr>
        <w:t xml:space="preserve">Parem aqui e discutam em grupo que palavra ou frase vocês usarão para </w:t>
      </w:r>
      <w:r>
        <w:rPr>
          <w:b/>
          <w:lang w:val="pt_PT" w:bidi="pt_PT"/>
        </w:rPr>
        <w:t>blasfêmia</w:t>
      </w:r>
      <w:r>
        <w:rPr>
          <w:lang w:val="pt_PT" w:bidi="pt_PT"/>
        </w:rPr>
        <w:t xml:space="preserve"> e para </w:t>
      </w:r>
      <w:r>
        <w:rPr>
          <w:b/>
          <w:lang w:val="pt_PT" w:bidi="pt_PT"/>
        </w:rPr>
        <w:t>mão alta</w:t>
      </w:r>
      <w:r>
        <w:rPr>
          <w:lang w:val="pt_PT" w:bidi="pt_PT"/>
        </w:rPr>
        <w:t xml:space="preserve">, ou alguém que age de forma desafiadora. Se você já traduziu essa frase em outro livro da Bíblia, usem as mesmas palavras que você usou lá. Consultem o Glossário Mestre para mais informações sobre </w:t>
      </w:r>
      <w:r>
        <w:rPr>
          <w:lang w:val="pt_PT" w:bidi="pt_PT"/>
        </w:rPr>
        <w:t>blasfêmia</w:t>
      </w:r>
      <w:r>
        <w:rPr>
          <w:lang w:val="pt_PT" w:bidi="pt_PT"/>
        </w:rPr>
        <w:t>. Pause este áudio aqui.</w:t>
      </w:r>
    </w:p>
    <w:p>
      <w:pPr/>
      <w:r>
        <w:rPr>
          <w:lang w:val="pt_PT" w:bidi="pt_PT"/>
        </w:rPr>
      </w:r>
      <w:r>
        <w:rPr>
          <w:lang w:val="pt_PT" w:bidi="pt_PT"/>
        </w:rPr>
        <w:t>Essas pessoas odiaram a palavra de Yahweh e quebraram seus mandamentos, ou suas regras. Nesse caso, a palavra de Yahweh são as coisas que Yahweh disse ao seu povo para fazer, e os mandamentos de Yahweh são as regras que Yahweh transmitiu ao seu povo para viver.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15:32–36</w:t>
      </w:r>
      <w:r>
        <w:rPr>
          <w:lang w:val="pt_PT" w:bidi="pt_PT"/>
        </w:rPr>
      </w:r>
    </w:p>
    <w:p>
      <w:pPr>
        <w:pStyle w:val="Heading3"/>
      </w:pPr>
      <w:r>
        <w:rPr>
          <w:lang w:val="pt_PT" w:bidi="pt_PT"/>
        </w:rPr>
        <w:t>Ouvir e Sentir</w:t>
      </w:r>
    </w:p>
    <w:p>
      <w:pPr/>
      <w:r>
        <w:rPr>
          <w:lang w:val="pt_PT" w:bidi="pt_PT"/>
        </w:rPr>
      </w:r>
      <w:r>
        <w:rPr>
          <w:lang w:val="pt_PT" w:bidi="pt_PT"/>
        </w:rPr>
        <w:t>Nesta etapa, ouçam Números 15.32–36 e guardem em seus corações.</w:t>
      </w:r>
    </w:p>
    <w:p>
      <w:pPr/>
      <w:r>
        <w:rPr>
          <w:lang w:val="pt_PT" w:bidi="pt_PT"/>
        </w:rPr>
      </w:r>
      <w:r>
        <w:rPr>
          <w:lang w:val="pt_PT" w:bidi="pt_PT"/>
        </w:rPr>
        <w:t>Ouçam uma versão em áudio de Números 15.32–36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15.32–36 na tradução mais fácil de entender.</w:t>
      </w:r>
    </w:p>
    <w:p>
      <w:pPr/>
      <w:r>
        <w:rPr>
          <w:lang w:val="pt_PT" w:bidi="pt_PT"/>
        </w:rPr>
      </w:r>
      <w:r>
        <w:rPr>
          <w:lang w:val="pt_PT" w:bidi="pt_PT"/>
        </w:rPr>
        <w:t>O momento em que os eventos nessa passagem aconteceram não é claro. Sabemos que esses eventos aconteceram um dia quando os israelitas estavam no deserto. Os eventos nessa passagem provavelmente não aconteceram logo depois da passagem anterior. Em vez disso, essa passagem é usada para mostrar que Yahweh leva a sério sobre a obediência do seu povo a Yahweh e que punirá a desobediência, como ele disse que fará. O homem que profanou o sábado nessa passagem pretendia acender um fogo com a madeira, ou lenha. No entanto, Yahweh havia proibido ao povo de acender fogo no sábado. O sábado era um dia especial que Yahweh havia separado como um dia de descanso para seu povo. Yahweh levava muito a sério a lei que exigia que seu povo deveria guardar o sábado como dia de descanso todas as semanas. Yahweh considerou que profanar o sábado era um ato de levantar o punho em desafio a Yahweh, ou ter uma mão alta, como descrito na passagem anterior.</w:t>
      </w:r>
    </w:p>
    <w:p>
      <w:pPr/>
      <w:r>
        <w:rPr>
          <w:lang w:val="pt_PT" w:bidi="pt_PT"/>
        </w:rPr>
      </w:r>
      <w:r>
        <w:rPr>
          <w:lang w:val="pt_PT" w:bidi="pt_PT"/>
        </w:rPr>
        <w:t>Parem aqui e discutam essa questão como um grupo: o que em sua cultura é considerado um ato de desafio contra Deus, ou contra seres divinos ou sobrenaturais? Pause este áudio aqui.</w:t>
      </w:r>
    </w:p>
    <w:p>
      <w:pPr/>
      <w:r>
        <w:rPr>
          <w:lang w:val="pt_PT" w:bidi="pt_PT"/>
        </w:rPr>
      </w:r>
      <w:r>
        <w:rPr>
          <w:lang w:val="pt_PT" w:bidi="pt_PT"/>
        </w:rPr>
        <w:t>Parem aqui e discutam essa questão como um grupo: como a comunidade determina se alguém está fazendo algo errado propositalmente contra outras pessoas, Deus ou as divindades que ela serve? Pause este áudio aqui.</w:t>
      </w:r>
    </w:p>
    <w:p>
      <w:pPr/>
      <w:r>
        <w:rPr>
          <w:lang w:val="pt_PT" w:bidi="pt_PT"/>
        </w:rPr>
      </w:r>
      <w:r>
        <w:rPr>
          <w:lang w:val="pt_PT" w:bidi="pt_PT"/>
        </w:rPr>
        <w:t>Aqueles que encontraram o homem não tinham certeza do que fazer com ele. O povo pode ter ficado chocado com a atitude desafiadora do homem. O povo trouxe o homem a Arão e Moisés e o manteve sob custódia, ou em um local seguro onde o homem não pudesse sair.</w:t>
      </w:r>
    </w:p>
    <w:p>
      <w:pPr/>
      <w:r>
        <w:rPr>
          <w:lang w:val="pt_PT" w:bidi="pt_PT"/>
        </w:rPr>
      </w:r>
      <w:r>
        <w:rPr>
          <w:lang w:val="pt_PT" w:bidi="pt_PT"/>
        </w:rPr>
        <w:t>Yahweh diz a Moisés que toda a comunidade de Israel deve apedrejar o homem até a morte fora do acampamento. Apedrejar alguém até a morte é jogar pedras em uma pessoa até que ela esteja morta. O corpo morto do homem não poderia estar no acampamento dos israelitas, ou contaminaria o acampamento e o povo. Então Yahweh diz a Moisés para fazer com que os israelitas levassem o homem para fora do acampamento para apedrejá-lo. Então os israelitas levaram o homem para fora do acampamento e o apedrejam, como Yahweh ordenou.</w:t>
      </w:r>
    </w:p>
    <w:p>
      <w:pPr/>
      <w:r>
        <w:rPr>
          <w:lang w:val="pt_PT" w:bidi="pt_PT"/>
        </w:rPr>
      </w:r>
      <w:r>
        <w:rPr>
          <w:lang w:val="pt_PT" w:bidi="pt_PT"/>
        </w:rPr>
        <w:t>Parem aqui e discutam esta questão em grupo: quais são algumas ações das pessoas em sua comunidade que fariam com que sua comunidade condenasse essas pessoas à morte? Pause este áudio aqui.</w:t>
      </w:r>
    </w:p>
    <w:p>
      <w:pPr/>
      <w:r>
        <w:rPr>
          <w:lang w:val="pt_PT" w:bidi="pt_PT"/>
        </w:rPr>
      </w:r>
      <w:r>
        <w:rPr>
          <w:lang w:val="pt_PT" w:bidi="pt_PT"/>
        </w:rPr>
        <w:t>Como essa história aconteceu enquanto os israelitas ainda estavam no deserto, sabemos que Yahweh queria que seu povo mantivesse o sábado, mesmo antes de chegarem à terra prometida.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15.32–36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quando os israelitas estão no deserto, um homem recolhe madeira no sábado.</w:t>
      </w:r>
    </w:p>
    <w:p>
      <w:pPr/>
      <w:r>
        <w:rPr>
          <w:lang w:val="pt_PT" w:bidi="pt_PT"/>
        </w:rPr>
      </w:r>
      <w:r>
        <w:rPr>
          <w:b/>
          <w:lang w:val="pt_PT" w:bidi="pt_PT"/>
        </w:rPr>
        <w:t>Na segunda cena:</w:t>
      </w:r>
      <w:r>
        <w:rPr>
          <w:lang w:val="pt_PT" w:bidi="pt_PT"/>
        </w:rPr>
        <w:t xml:space="preserve"> os israelitas que encontraram o homem recolhendo madeira o levaram a Arão, Moisés e a toda a comunidade. As pessoas mantêm o homem sob custódia porque não têm certeza do que devem fazer com ele. Yahweh diz a Moisés que o homem precisa ser condenado à morte por apedrejamento fora do acampamento.</w:t>
      </w:r>
    </w:p>
    <w:p>
      <w:pPr/>
      <w:r>
        <w:rPr>
          <w:lang w:val="pt_PT" w:bidi="pt_PT"/>
        </w:rPr>
      </w:r>
      <w:r>
        <w:rPr>
          <w:b/>
          <w:lang w:val="pt_PT" w:bidi="pt_PT"/>
        </w:rPr>
        <w:t>Na terceira cena:</w:t>
      </w:r>
      <w:r>
        <w:rPr>
          <w:lang w:val="pt_PT" w:bidi="pt_PT"/>
        </w:rPr>
        <w:t xml:space="preserve"> toda a assembleia levou o homem para fora do acampamento e o apedreja até a morte, assim como Yahweh ordenou a Moisés.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Um homem recolhendo madeira</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Não sabemos o momento dessa passagem, exceto que aconteceu num dia enquanto os israelitas estavam no deserto.</w:t>
      </w:r>
    </w:p>
    <w:p>
      <w:pPr/>
      <w:r>
        <w:rPr>
          <w:lang w:val="pt_PT" w:bidi="pt_PT"/>
        </w:rPr>
      </w:r>
      <w:r>
        <w:rPr>
          <w:lang w:val="pt_PT" w:bidi="pt_PT"/>
        </w:rPr>
        <w:t>Observem que há alguns cenários diferentes nessa passagem. Toda a comunidade israelita está no deserto. Na primeira cena, o homem está fora e recolhendo madeira no sábado. Não sabemos exatamente onde esse homem está, se no acampamento dos israelitas ou fora do acampamento. Na segunda cena, o grupo que encontra o homem o leva para onde Arão e Moisés estão. O homem vai para um lugar seguro de onde não pode sair até que as pessoas saibam o que fazer com ele. Na terceira cena, toda a comunidade leva o homem para fora do acampamento dos israelitas e o apedrejam até a morte.</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15.32–36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Um homem recolhendo madeira</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Quando os israelitas estão no deserto, um homem recolhe madeira no sábado.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recolhendo madeira: “O que você está sentindo ou pensando?” A pessoa pode responder coisas como: “Está frio aqui no deserto. Quero me aquecer e ajudar minha família a se aquecer”, ou: “Tenho certeza de que algo como recolher madeira não é um grande problema no sábado. É necessário”, ou: “Quero apenas um pouco de conforto”.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que encontraram o homem recolhendo madeira o trouxeram a Arão, Moisés e a toda a comunidade. As pessoas mantiveram o homem sob custódia porque não tinham certeza do que deveriam fazer com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“Agora o que fazemos com o homem? O homem sabia que isso era errado?” ou: “O que o homem estava pensando? Não posso acreditar que ele estava lá fora recolhendo madeira. Ele não sabe que Yahweh proíbe isso no sábado?” ou: “Estou tão triste pelo homem ter estado lá fora recolhendo madeira! O que acontecerá com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que o homem precisará ser condenado à morte por apedrejamento fora do acampamento.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com o coração partido por esse homem, mas levo minha palavra a sério”, ou “Estou triste por essa comunidade, mas quero que eles saibam o quão importante é a obediência”, ou “É como se eles não ouvissem ou não acreditassem plenamente que farei o que disse que faria”.</w:t>
      </w:r>
    </w:p>
    <w:p>
      <w:pPr>
        <w:pStyle w:val="ListBullet"/>
        <w:spacing w:line="240" w:lineRule="auto"/>
        <w:ind w:left="720"/>
      </w:pPr>
      <w:r>
        <w:rPr>
          <w:lang w:val="pt_PT" w:bidi="pt_PT"/>
        </w:rPr>
      </w:r>
      <w:r>
        <w:rPr>
          <w:lang w:val="pt_PT" w:bidi="pt_PT"/>
        </w:rPr>
        <w:t>Pergunte à pessoa que interpreta o homem: “O que você está sentindo ou pensando?”. A pessoa pode responder coisas como: “Como assim eu tenho que morrer? Tudo o que fiz foi recolher madeira!" ou: “Não posso acreditar que isso está acontecendo! E quanto à minha família? Como algo tão simples pode estar tão errado?" ou: "Eu devia ter ouvido! Acho que Yahweh quis dizer exatamente o que disse”.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toda a comunidade leva o homem para fora do acampamento e o apedreja até a morte, assim como Yahweh ordenou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“Isso é terrível! Não posso acreditar que temos que fazer isso”, ou: “Espero que eu nunca faça algo que não deva fazer!” ou: “Não posso imaginar o que aconteceria com alguém que fizesse algo verdadeiramente terrível”.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15.32–36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 dia, os filhos de Israel, ou os </w:t>
      </w:r>
      <w:r>
        <w:rPr>
          <w:b/>
          <w:lang w:val="pt_PT" w:bidi="pt_PT"/>
        </w:rPr>
        <w:t>israelitas</w:t>
      </w:r>
      <w:r>
        <w:rPr>
          <w:lang w:val="pt_PT" w:bidi="pt_PT"/>
        </w:rPr>
        <w:t xml:space="preserve">, estão no </w:t>
      </w:r>
      <w:r>
        <w:rPr>
          <w:b/>
          <w:lang w:val="pt_PT" w:bidi="pt_PT"/>
        </w:rPr>
        <w:t>deserto</w:t>
      </w:r>
      <w:r>
        <w:rPr>
          <w:lang w:val="pt_PT" w:bidi="pt_PT"/>
        </w:rPr>
        <w:t xml:space="preserve">. Os filhos de Israel, ou os israelitas, são os descendentes de Jacó, ou Israel. Um deserto é um lugar solitário e estéril, com pouca ou nenhuma água. Usem as mesmas palavras que vocês usaram para israelitas e deserto em passagens anteriores. Para mais informações sobre </w:t>
      </w:r>
      <w:r>
        <w:rPr>
          <w:lang w:val="pt_PT" w:bidi="pt_PT"/>
        </w:rPr>
        <w:t>israelitas</w:t>
      </w:r>
      <w:r>
        <w:rPr>
          <w:lang w:val="pt_PT" w:bidi="pt_PT"/>
        </w:rPr>
        <w:t xml:space="preserve"> e </w:t>
      </w:r>
      <w:r>
        <w:rPr>
          <w:lang w:val="pt_PT" w:bidi="pt_PT"/>
        </w:rPr>
        <w:t>deserto</w:t>
      </w:r>
      <w:r>
        <w:rPr>
          <w:lang w:val="pt_PT" w:bidi="pt_PT"/>
        </w:rPr>
        <w:t>, consultem o Glossário Mestre.</w:t>
      </w:r>
    </w:p>
    <w:p>
      <w:pPr/>
      <w:r>
        <w:rPr>
          <w:lang w:val="pt_PT" w:bidi="pt_PT"/>
        </w:rPr>
      </w:r>
      <w:r>
        <w:rPr>
          <w:lang w:val="pt_PT" w:bidi="pt_PT"/>
        </w:rPr>
        <w:t xml:space="preserve">Naquele momento, um homem está recolhendo madeira no </w:t>
      </w:r>
      <w:r>
        <w:rPr>
          <w:b/>
          <w:lang w:val="pt_PT" w:bidi="pt_PT"/>
        </w:rPr>
        <w:t>sábado</w:t>
      </w:r>
      <w:r>
        <w:rPr>
          <w:lang w:val="pt_PT" w:bidi="pt_PT"/>
        </w:rPr>
        <w:t>. O sábado é o sétimo dia da semana para os israelitas, ou judeus. Era um tempo em que os israelitas descansavam e adoravam a Deus.</w:t>
      </w:r>
    </w:p>
    <w:p>
      <w:pPr/>
      <w:r>
        <w:rPr>
          <w:lang w:val="pt_PT" w:bidi="pt_PT"/>
        </w:rPr>
      </w:r>
      <w:r>
        <w:rPr>
          <w:lang w:val="pt_PT" w:bidi="pt_PT"/>
        </w:rPr>
        <w:t xml:space="preserve">Parem aqui e discutam em grupo que palavra vocês usarão para </w:t>
      </w:r>
      <w:r>
        <w:rPr>
          <w:b/>
          <w:lang w:val="pt_PT" w:bidi="pt_PT"/>
        </w:rPr>
        <w:t>sábado</w:t>
      </w:r>
      <w:r>
        <w:rPr>
          <w:lang w:val="pt_PT" w:bidi="pt_PT"/>
        </w:rPr>
        <w:t xml:space="preserve">. Usem a mesma palavra para sábado que vocês usaram em livros anteriores da Bíblia. Para mais informações sobre </w:t>
      </w:r>
      <w:r>
        <w:rPr>
          <w:lang w:val="pt_PT" w:bidi="pt_PT"/>
        </w:rPr>
        <w:t>sábado</w:t>
      </w:r>
      <w:r>
        <w:rPr>
          <w:lang w:val="pt_PT" w:bidi="pt_PT"/>
        </w:rPr>
        <w:t>, consulte o Glossário Mestre. Pause este áudio aqui.</w:t>
      </w:r>
    </w:p>
    <w:p>
      <w:pPr/>
      <w:r>
        <w:rPr>
          <w:lang w:val="pt_PT" w:bidi="pt_PT"/>
        </w:rPr>
      </w:r>
      <w:r>
        <w:rPr>
          <w:lang w:val="pt_PT" w:bidi="pt_PT"/>
        </w:rPr>
        <w:t xml:space="preserve">Os israelitas que encontraram o homem recolhendo madeira o levam a Arão, Moisés e toda a comunidade, ou grupo de israelitas. Os israelitas mantêm o homem em um lugar seguro, porque não têm certeza do que devem fazer com ele. </w:t>
      </w:r>
      <w:r>
        <w:rPr>
          <w:b/>
          <w:lang w:val="pt_PT" w:bidi="pt_PT"/>
        </w:rPr>
        <w:t>Yahweh</w:t>
      </w:r>
      <w:r>
        <w:rPr>
          <w:lang w:val="pt_PT" w:bidi="pt_PT"/>
        </w:rPr>
        <w:t xml:space="preserve"> diz a Moisés que o povo deve matar o homem apedrejando-o fora do acampamento. Yahweh é o nome pessoal e próprio de Deus. Apedrejar significa jogar pedras em alguém até que essa pessoa morra. Usem as mesmas palavras que vocês usaram para comunidade, Yahweh e apedrejamento, ou pedra,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Então toda a comunidade de israelitas levou o homem para fora do acampamento e o apedrejou até a morte, assim como Yahweh ordenou a Moisés.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15:37–41</w:t>
      </w:r>
      <w:r>
        <w:rPr>
          <w:lang w:val="pt_PT" w:bidi="pt_PT"/>
        </w:rPr>
      </w:r>
    </w:p>
    <w:p>
      <w:pPr>
        <w:pStyle w:val="Heading3"/>
      </w:pPr>
      <w:r>
        <w:rPr>
          <w:lang w:val="pt_PT" w:bidi="pt_PT"/>
        </w:rPr>
        <w:t>Ouvir e Sentir</w:t>
      </w:r>
    </w:p>
    <w:p>
      <w:pPr/>
      <w:r>
        <w:rPr>
          <w:lang w:val="pt_PT" w:bidi="pt_PT"/>
        </w:rPr>
      </w:r>
      <w:r>
        <w:rPr>
          <w:lang w:val="pt_PT" w:bidi="pt_PT"/>
        </w:rPr>
        <w:t>Nesta etapa, ouçam Números 15.37–41 e guardem em seus corações.</w:t>
      </w:r>
    </w:p>
    <w:p>
      <w:pPr/>
      <w:r>
        <w:rPr>
          <w:lang w:val="pt_PT" w:bidi="pt_PT"/>
        </w:rPr>
      </w:r>
      <w:r>
        <w:rPr>
          <w:lang w:val="pt_PT" w:bidi="pt_PT"/>
        </w:rPr>
        <w:t>Ouçam uma versão em áudio de Números 15.37–41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15.37–41 na tradução mais fácil de entender.</w:t>
      </w:r>
    </w:p>
    <w:p>
      <w:pPr/>
      <w:r>
        <w:rPr>
          <w:lang w:val="pt_PT" w:bidi="pt_PT"/>
        </w:rPr>
      </w:r>
      <w:r>
        <w:rPr>
          <w:lang w:val="pt_PT" w:bidi="pt_PT"/>
        </w:rPr>
        <w:t>Nessa passagem, Yahweh continua a dar instruções ao povo de Israel por meio de Moisés. Essas instruções são para ajudar os israelitas a se lembrarem de obedecer a todos os mandamentos que Yahweh lhes deu. A passagem anterior é um exemplo de como alguém não obedeceu aos mandamentos de Yahweh e as consequências daquelas ações. Aqui, Yahweh está dando aos israelitas um símbolo para ajudá-los a se lembrar de obedecer a seus mandamentos.</w:t>
      </w:r>
    </w:p>
    <w:p>
      <w:pPr/>
      <w:r>
        <w:rPr>
          <w:lang w:val="pt_PT" w:bidi="pt_PT"/>
        </w:rPr>
      </w:r>
      <w:r>
        <w:rPr>
          <w:lang w:val="pt_PT" w:bidi="pt_PT"/>
        </w:rPr>
        <w:t>Os israelitas devem fazer franjas nas extremidades de suas vestes para as gerações futuras. As franjas das vestes também eram chamadas de asas, pois formavam uma forma semelhante a uma asa na parte inferior da veste. As vestes eram mais do que provavelmente a veste externa ou manto. Essas franjas possivelmente estavam conectadas às vestes deles com um cordão azul ou corda. Naquele tempo, o azul era uma cor roxa azulada e simbolizava a realeza. Essa cor poderia ter sido usada para marcar o povo como pertencente a Yahweh.</w:t>
      </w:r>
    </w:p>
    <w:p>
      <w:pPr/>
      <w:r>
        <w:rPr>
          <w:lang w:val="pt_PT" w:bidi="pt_PT"/>
        </w:rPr>
      </w:r>
      <w:r>
        <w:rPr>
          <w:lang w:val="pt_PT" w:bidi="pt_PT"/>
        </w:rPr>
        <w:t xml:space="preserve">Parem aqui e olhem para uma imagem detalhada de </w:t>
      </w:r>
      <w:r>
        <w:rPr>
          <w:b/>
          <w:lang w:val="pt_PT" w:bidi="pt_PT"/>
        </w:rPr>
        <w:t>franjas</w:t>
      </w:r>
      <w:r>
        <w:rPr>
          <w:lang w:val="pt_PT" w:bidi="pt_PT"/>
        </w:rPr>
        <w:t xml:space="preserve"> e para uma imagem das </w:t>
      </w:r>
      <w:r>
        <w:rPr>
          <w:lang w:val="pt_PT" w:bidi="pt_PT"/>
        </w:rPr>
        <w:t>franjas presas às extremidades das vestes</w:t>
      </w:r>
      <w:r>
        <w:rPr>
          <w:lang w:val="pt_PT" w:bidi="pt_PT"/>
        </w:rPr>
        <w:t>. Pause este áudio aqui.</w:t>
      </w:r>
    </w:p>
    <w:p>
      <w:pPr/>
      <w:r>
        <w:rPr>
          <w:lang w:val="pt_PT" w:bidi="pt_PT"/>
        </w:rPr>
      </w:r>
      <w:r>
        <w:rPr>
          <w:lang w:val="pt_PT" w:bidi="pt_PT"/>
        </w:rPr>
        <w:t>As franjas não devem apenas ajudar os israelitas a se lembrar dos mandamentos de Yahweh, mas também ajudar os israelitas a se lembrarem de obedecer aos mandamentos em vez de fazer o que queriam fazer. Yahweh diz que os israelitas provavelmente seguirão os desejos de seus próprios corações e olhos. No entanto, os israelitas devem se lembrar de cumprir todos os mandamentos de Yahweh e de serem santos ou separados para Yahweh.</w:t>
      </w:r>
    </w:p>
    <w:p>
      <w:pPr/>
      <w:r>
        <w:rPr>
          <w:lang w:val="pt_PT" w:bidi="pt_PT"/>
        </w:rPr>
      </w:r>
      <w:r>
        <w:rPr>
          <w:lang w:val="pt_PT" w:bidi="pt_PT"/>
        </w:rPr>
        <w:t>Parem aqui e discutam essa questão em grupo: quais são os símbolos que as pessoas em sua comunidade têm para lembrá-las de não fazer coisas erradas contra o seu Deus, deuses ou outras divindades? Pause este áudio aqui.</w:t>
      </w:r>
    </w:p>
    <w:p>
      <w:pPr/>
      <w:r>
        <w:rPr>
          <w:lang w:val="pt_PT" w:bidi="pt_PT"/>
        </w:rPr>
      </w:r>
      <w:r>
        <w:rPr>
          <w:lang w:val="pt_PT" w:bidi="pt_PT"/>
        </w:rPr>
        <w:t>Parem aqui e reservem tempo para fazer esse símbolo que ajuda a lembrar vocês de não pecar contra Deus. Pause este áudio aqui.</w:t>
      </w:r>
    </w:p>
    <w:p>
      <w:pPr/>
      <w:r>
        <w:rPr>
          <w:lang w:val="pt_PT" w:bidi="pt_PT"/>
        </w:rPr>
      </w:r>
      <w:r>
        <w:rPr>
          <w:lang w:val="pt_PT" w:bidi="pt_PT"/>
        </w:rPr>
        <w:t>Yahweh faz uma declaração muito forte no final dessa passagem. Yahweh declara que ele é Yahweh, o Deus dos israelitas, que os trouxe para fora do Egito para ser o Deus deles. Então novamente, Yahweh repete que ele é Yahweh, o Deus dos israelitas. Isso parece ser o forte lembrete de Yahweh aos israelitas de que Yahweh tem todo o direito de insistir que eles obedeçam aos seus mandamentos.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15.37–41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Moisés para dar as seguintes instruções ao povo de Israel, ou aos israelitas. Os israelitas devem colocar borlas nos cantos de suas roupas para todas as gerações futuras. Essas borlas deveriam ter um fio ou cordão azul em cada borla.</w:t>
      </w:r>
    </w:p>
    <w:p>
      <w:pPr/>
      <w:r>
        <w:rPr>
          <w:lang w:val="pt_PT" w:bidi="pt_PT"/>
        </w:rPr>
      </w:r>
      <w:r>
        <w:rPr>
          <w:b/>
          <w:lang w:val="pt_PT" w:bidi="pt_PT"/>
        </w:rPr>
        <w:t>Na segunda cena:</w:t>
      </w:r>
      <w:r>
        <w:rPr>
          <w:lang w:val="pt_PT" w:bidi="pt_PT"/>
        </w:rPr>
        <w:t xml:space="preserve"> os israelitas olharão para as borlas em sua própria roupa e nas roupas uns dos outros, e se lembrarão de fazer todas as coisas que Yahweh ordenou. Os israelitas não devem se contaminar seguindo seus próprios desejos ou luxúrias, como eles provavelmente farão. As borlas devem ajudar os israelitas a se lembrar de obedecer aos mandamentos e se manterem santos para Deus.</w:t>
      </w:r>
    </w:p>
    <w:p>
      <w:pPr/>
      <w:r>
        <w:rPr>
          <w:lang w:val="pt_PT" w:bidi="pt_PT"/>
        </w:rPr>
      </w:r>
      <w:r>
        <w:rPr>
          <w:b/>
          <w:lang w:val="pt_PT" w:bidi="pt_PT"/>
        </w:rPr>
        <w:t>Na terceira cena:</w:t>
      </w:r>
      <w:r>
        <w:rPr>
          <w:lang w:val="pt_PT" w:bidi="pt_PT"/>
        </w:rPr>
        <w:t xml:space="preserve"> Yahweh diz aos israelitas que ele é o Deus deles, que os trouxe para fora da terra do Egito para que ele pudesse ser o Deus deles. Ele é Yahweh, o Deus deles.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Em grupo, prestem atenção às partes do cenário da passagem:</w:t>
      </w:r>
    </w:p>
    <w:p>
      <w:pPr/>
      <w:r>
        <w:rPr>
          <w:lang w:val="pt_PT" w:bidi="pt_PT"/>
        </w:rPr>
      </w:r>
      <w:r>
        <w:rPr>
          <w:lang w:val="pt_PT" w:bidi="pt_PT"/>
        </w:rPr>
        <w:t>Não sabemos o cenário exato dessa passagem, mas sabemos que, mais uma vez, Yahweh está falando com Moisés e dando instruções a Moisés para toda a comunidade israelita. Essas instruções são para ajudar os israelitas a se lembrar de todos os mandamentos de Yahweh e a obedecer a esses mandamentos.</w:t>
      </w:r>
    </w:p>
    <w:p>
      <w:pPr/>
      <w:r>
        <w:rPr>
          <w:lang w:val="pt_PT" w:bidi="pt_PT"/>
        </w:rPr>
      </w:r>
      <w:r>
        <w:rPr>
          <w:lang w:val="pt_PT" w:bidi="pt_PT"/>
        </w:rPr>
        <w:t>Cada borla tinha um cordão azul. Não está claro se esse cordão azul era de uma cor roxa azulada, e se o cordão azul prendeu ou não a borla à roupa, ou o cordão azul estava tecido na borla.</w:t>
      </w:r>
    </w:p>
    <w:p>
      <w:pPr/>
      <w:r>
        <w:rPr>
          <w:lang w:val="pt_PT" w:bidi="pt_PT"/>
        </w:rPr>
      </w:r>
      <w:r>
        <w:rPr>
          <w:lang w:val="pt_PT" w:bidi="pt_PT"/>
        </w:rPr>
        <w:t>Parem aqui e olhem juntos em grupo para itens que vocês podem ter que são de diferentes tons de azul ou roxo. Como vocês descrevem as cores desses itens? Pause este áudio aqui.</w:t>
      </w:r>
    </w:p>
    <w:p>
      <w:pPr/>
      <w:r>
        <w:rPr>
          <w:lang w:val="pt_PT" w:bidi="pt_PT"/>
        </w:rPr>
      </w:r>
      <w:r>
        <w:rPr>
          <w:lang w:val="pt_PT" w:bidi="pt_PT"/>
        </w:rPr>
        <w:t xml:space="preserve">Os israelitas não devem seguir os desejos de seus próprios corações e olhos. Algumas versões dizem que os israelitas estão inclinados a “se prostituir" por seus próprios desejos. Essa frase se refere à imoralidade sexual e descreve as ações de uma prostituta. Aqui, a ideia de prostituição e a infidelidade de um cônjuge é usada para descrever a maneira como os israelitas pecaram contra Deus. Os israelitas eram infiéis a Deus como uma esposa adúltera. Os israelitas seguiam seus corações e olhos, o que significa que suas próprias emoções e desejos eram mais importantes para eles do que o que eles sabiam que era certo. </w:t>
      </w:r>
    </w:p>
    <w:p>
      <w:pPr/>
      <w:r>
        <w:rPr>
          <w:lang w:val="pt_PT" w:bidi="pt_PT"/>
        </w:rPr>
      </w:r>
      <w:r>
        <w:rPr>
          <w:lang w:val="pt_PT" w:bidi="pt_PT"/>
        </w:rPr>
        <w:t>Parem aqui e discutam em grupo como vocês descreverão esse tipo de infidelidade a Deus. Como vocês descreverão que eles eram como prostitutas, ou infiéis a Deus, e como vocês descreverão que eles queriam seguir seus próprios corações e seus próprios olhos? Pause este áudio aqui.</w:t>
      </w:r>
    </w:p>
    <w:p>
      <w:pPr/>
      <w:r>
        <w:rPr>
          <w:lang w:val="pt_PT" w:bidi="pt_PT"/>
        </w:rPr>
      </w:r>
      <w:r>
        <w:rPr>
          <w:lang w:val="pt_PT" w:bidi="pt_PT"/>
        </w:rPr>
        <w:t>Yahweh então repete uma declaração muito importante. Yahweh diz duas vezes que ele é o Deus dos israelitas e que ele é o Deus que os trouxe para fora do Egito para ser o Deus deles.</w:t>
      </w:r>
    </w:p>
    <w:p>
      <w:pPr/>
      <w:r>
        <w:rPr>
          <w:lang w:val="pt_PT" w:bidi="pt_PT"/>
        </w:rPr>
      </w:r>
      <w:r>
        <w:rPr>
          <w:lang w:val="pt_PT" w:bidi="pt_PT"/>
        </w:rPr>
        <w:t>Parem aqui e discutam em grupo como vocês falam sobre o evento mais importante na história de sua comunidade. Contem uns aos outros a história desse evento importante e prestem atenção às palavras ou frases que vocês repetem ou dizem para garantir que as pessoas saibam que é importante.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15.37–41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para dar as seguintes instruções ao povo de Israel, ou aos israelitas. Yahweh diz que os israelitas devem colocar franjas nas extremidades de suas vestes para todas as gerações futuras. Cada uma dessas franjas deveria ter uma corda ou cordão azul em cada franja. Os israelitas deveriam olhar para as franjas em suas próprias vestes e nas vestes uns dos outros, e se lembrar de fazer tudo o que Yahweh lhes ordenara, para que fossem separados para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Você pode responder coisas como: “Não sei como posso tornar mais fácil a lembrança deles”, ou: “Conheço os corações dos homens. É provável que as pessoas sigam seus próprios desejos em vez de meus desejos”, ou “Quero realmente que eles se lembrem, porque meu desejo é a melhor coisa para eles, e os mantém em um relacionamento comigo”.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não devem seguir seus próprios desejos ou luxúrias, como é provável que façam. As franjas devem ajudar os israelitas a se lembrar de obedecer aos mandamentos de Yahweh e se manterem santos para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“Acho que Yahweh não acredita realmente que podemos obedecer”, ou: “Quero realmente obedecer, então estou feliz por Yahweh estar nos lembrando”.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aos israelitas que ele é o Deus deles, que os trouxe para fora da terra do Egito para que ele pudesse ser o Deus deles. Ele é Yahweh, o Deus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“Não sei como posso tornar meus mandamentos mais claros”, ou: “Eles têm a tendência de querer ser seu próprio Deus, então preciso garantir que eles saibam que EU SOU o Deus deles”.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15.37–41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w:t>
      </w:r>
      <w:r>
        <w:rPr>
          <w:b/>
          <w:lang w:val="pt_PT" w:bidi="pt_PT"/>
        </w:rPr>
        <w:t>Yahweh</w:t>
      </w:r>
      <w:r>
        <w:rPr>
          <w:lang w:val="pt_PT" w:bidi="pt_PT"/>
        </w:rPr>
        <w:t xml:space="preserve"> disse a Moisés para que transmita as seguintes instruções aos filhos de Israel, ou aos </w:t>
      </w:r>
      <w:r>
        <w:rPr>
          <w:b/>
          <w:lang w:val="pt_PT" w:bidi="pt_PT"/>
        </w:rPr>
        <w:t>israelitas</w:t>
      </w:r>
      <w:r>
        <w:rPr>
          <w:lang w:val="pt_PT" w:bidi="pt_PT"/>
        </w:rPr>
        <w:t xml:space="preserve">. Yahweh é o nome pessoal e próprio de Deus. Os israelitas são os descendentes de Jacó, que foi renomeado de Israel. Usem as mesmas palavras que vocês usaram para Yahweh e israelitas em passagens anteriores. Para mais informações sobre </w:t>
      </w:r>
      <w:r>
        <w:rPr>
          <w:lang w:val="pt_PT" w:bidi="pt_PT"/>
        </w:rPr>
        <w:t>Yahweh</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Os israelitas devem colocar </w:t>
      </w:r>
      <w:r>
        <w:rPr>
          <w:b/>
          <w:lang w:val="pt_PT" w:bidi="pt_PT"/>
        </w:rPr>
        <w:t>franjas</w:t>
      </w:r>
      <w:r>
        <w:rPr>
          <w:lang w:val="pt_PT" w:bidi="pt_PT"/>
        </w:rPr>
        <w:t xml:space="preserve"> nas extremidades de suas vestes, ou mantos, para todas as </w:t>
      </w:r>
      <w:r>
        <w:rPr>
          <w:b/>
          <w:lang w:val="pt_PT" w:bidi="pt_PT"/>
        </w:rPr>
        <w:t>gerações</w:t>
      </w:r>
      <w:r>
        <w:rPr>
          <w:lang w:val="pt_PT" w:bidi="pt_PT"/>
        </w:rPr>
        <w:t xml:space="preserve"> futuras. As franjas são um conjunto de fios soltos que são torcidos juntos e amarrados em uma das extremidades. Essas franjas devem ter um cordão azul em cada uma. Gerações futuras significam uma vida após outra, ou todas as vidas das pessoas que virão depois desta. Usem a mesma palavra para gerações futuras que vocês usaram em passagens anteriores. Para mais informações sobre </w:t>
      </w:r>
      <w:r>
        <w:rPr>
          <w:lang w:val="pt_PT" w:bidi="pt_PT"/>
        </w:rPr>
        <w:t>gerações</w:t>
      </w:r>
      <w:r>
        <w:rPr>
          <w:lang w:val="pt_PT" w:bidi="pt_PT"/>
        </w:rPr>
        <w:t>, consulte o Glossário Mestre.</w:t>
      </w:r>
    </w:p>
    <w:p>
      <w:pPr/>
      <w:r>
        <w:rPr>
          <w:lang w:val="pt_PT" w:bidi="pt_PT"/>
        </w:rPr>
      </w:r>
      <w:r>
        <w:rPr>
          <w:lang w:val="pt_PT" w:bidi="pt_PT"/>
        </w:rPr>
        <w:t xml:space="preserve">Parem aqui e discutam em grupo que palavra ou frase vocês usarão para </w:t>
      </w:r>
      <w:r>
        <w:rPr>
          <w:b/>
          <w:lang w:val="pt_PT" w:bidi="pt_PT"/>
        </w:rPr>
        <w:t>vestes</w:t>
      </w:r>
      <w:r>
        <w:rPr>
          <w:lang w:val="pt_PT" w:bidi="pt_PT"/>
        </w:rPr>
        <w:t xml:space="preserve">, ou </w:t>
      </w:r>
      <w:r>
        <w:rPr>
          <w:b/>
          <w:lang w:val="pt_PT" w:bidi="pt_PT"/>
        </w:rPr>
        <w:t>manto</w:t>
      </w:r>
      <w:r>
        <w:rPr>
          <w:lang w:val="pt_PT" w:bidi="pt_PT"/>
        </w:rPr>
        <w:t xml:space="preserve">, e </w:t>
      </w:r>
      <w:r>
        <w:rPr>
          <w:b/>
          <w:lang w:val="pt_PT" w:bidi="pt_PT"/>
        </w:rPr>
        <w:t>franjas</w:t>
      </w:r>
      <w:r>
        <w:rPr>
          <w:lang w:val="pt_PT" w:bidi="pt_PT"/>
        </w:rPr>
        <w:t xml:space="preserve">. Procure a palavra </w:t>
      </w:r>
      <w:r>
        <w:rPr>
          <w:lang w:val="pt_PT" w:bidi="pt_PT"/>
        </w:rPr>
        <w:t>manto</w:t>
      </w:r>
      <w:r>
        <w:rPr>
          <w:lang w:val="pt_PT" w:bidi="pt_PT"/>
        </w:rPr>
        <w:t xml:space="preserve"> no Glossário Mestre para mais informações. Se vocês já traduziram as palavras franjas e manto em outro livro da Bíblia, usem as mesmas palavras que vocês usaram lá. Pause este áudio aqui.</w:t>
      </w:r>
    </w:p>
    <w:p>
      <w:pPr/>
      <w:r>
        <w:rPr>
          <w:lang w:val="pt_PT" w:bidi="pt_PT"/>
        </w:rPr>
      </w:r>
      <w:r>
        <w:rPr>
          <w:lang w:val="pt_PT" w:bidi="pt_PT"/>
        </w:rPr>
        <w:t xml:space="preserve">Os israelitas olharão para as franjas em suas próprias vestes e nas vestes uns dos outros, e se lembrarão de fazer tudo o que Yahweh ordenou, ou seguir todas as leis de Yahweh para viver. Os israelitas não devem seguir seus próprios desejos ou luxúrias, como é provável que façam. As franjas devem ajudá-los a se lembrar de obedecer aos </w:t>
      </w:r>
      <w:r>
        <w:rPr>
          <w:b/>
          <w:lang w:val="pt_PT" w:bidi="pt_PT"/>
        </w:rPr>
        <w:t>mandamentos</w:t>
      </w:r>
      <w:r>
        <w:rPr>
          <w:lang w:val="pt_PT" w:bidi="pt_PT"/>
        </w:rPr>
        <w:t xml:space="preserve"> e se manterem </w:t>
      </w:r>
      <w:r>
        <w:rPr>
          <w:b/>
          <w:lang w:val="pt_PT" w:bidi="pt_PT"/>
        </w:rPr>
        <w:t>santos</w:t>
      </w:r>
      <w:r>
        <w:rPr>
          <w:lang w:val="pt_PT" w:bidi="pt_PT"/>
        </w:rPr>
        <w:t xml:space="preserve"> para Deus. Ser santo é ser separado para os propósitos especiais de Deus. Usem a mesma palavra para santo e para mandamentos que vocês usaram em passagens anteriores. Para mais informações sobre </w:t>
      </w:r>
      <w:r>
        <w:rPr>
          <w:lang w:val="pt_PT" w:bidi="pt_PT"/>
        </w:rPr>
        <w:t>santo</w:t>
      </w:r>
      <w:r>
        <w:rPr>
          <w:lang w:val="pt_PT" w:bidi="pt_PT"/>
        </w:rPr>
        <w:t>, consulte o Glossário Mestre.</w:t>
      </w:r>
    </w:p>
    <w:p>
      <w:pPr/>
      <w:r>
        <w:rPr>
          <w:lang w:val="pt_PT" w:bidi="pt_PT"/>
        </w:rPr>
      </w:r>
      <w:r>
        <w:rPr>
          <w:lang w:val="pt_PT" w:bidi="pt_PT"/>
        </w:rPr>
        <w:t xml:space="preserve">Yahweh diz aos israelitas que ele é o </w:t>
      </w:r>
      <w:r>
        <w:rPr>
          <w:b/>
          <w:lang w:val="pt_PT" w:bidi="pt_PT"/>
        </w:rPr>
        <w:t>Deus</w:t>
      </w:r>
      <w:r>
        <w:rPr>
          <w:lang w:val="pt_PT" w:bidi="pt_PT"/>
        </w:rPr>
        <w:t xml:space="preserve"> deles, que os trouxe para fora da terra do Egito para que ele pudesse ser o Deus deles. Ele é Yahweh, o Deus deles. Usem a mesma palavra genérica para Deus que vocês usaram em passagens anteriores. Consultem o Glossário Mestre para obterem mais informações sobre </w:t>
      </w:r>
      <w:r>
        <w:rPr>
          <w:lang w:val="pt_PT" w:bidi="pt_PT"/>
        </w:rPr>
        <w:t>Deus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16:1–19</w:t>
      </w:r>
      <w:r>
        <w:rPr>
          <w:lang w:val="pt_PT" w:bidi="pt_PT"/>
        </w:rPr>
      </w:r>
    </w:p>
    <w:p>
      <w:pPr>
        <w:pStyle w:val="Heading3"/>
      </w:pPr>
      <w:r>
        <w:rPr>
          <w:lang w:val="pt_PT" w:bidi="pt_PT"/>
        </w:rPr>
        <w:t>Ouvir e Sentir</w:t>
      </w:r>
    </w:p>
    <w:p>
      <w:pPr/>
      <w:r>
        <w:rPr>
          <w:lang w:val="pt_PT" w:bidi="pt_PT"/>
        </w:rPr>
      </w:r>
      <w:r>
        <w:rPr>
          <w:lang w:val="pt_PT" w:bidi="pt_PT"/>
        </w:rPr>
        <w:t>Nesta etapa, ouçam Números 16.1–19 e guardem em seus corações.</w:t>
      </w:r>
    </w:p>
    <w:p>
      <w:pPr/>
      <w:r>
        <w:rPr>
          <w:lang w:val="pt_PT" w:bidi="pt_PT"/>
        </w:rPr>
      </w:r>
      <w:r>
        <w:rPr>
          <w:lang w:val="pt_PT" w:bidi="pt_PT"/>
        </w:rPr>
        <w:t>Ouçam uma versão em áudio de Números 16.1–19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16.1–19 na tradução mais fácil de entender.</w:t>
      </w:r>
    </w:p>
    <w:p>
      <w:pPr/>
      <w:r>
        <w:rPr>
          <w:lang w:val="pt_PT" w:bidi="pt_PT"/>
        </w:rPr>
      </w:r>
      <w:r>
        <w:rPr>
          <w:lang w:val="pt_PT" w:bidi="pt_PT"/>
        </w:rPr>
        <w:t>Essa história continua a mostrar a confusão e incerteza que os israelitas estão experimentando no deserto. Também, é a história de alguns rebeldes que se unem para formar uma rebelião. Eles estão se rebelando contra a autoridade de Moisés.</w:t>
      </w:r>
    </w:p>
    <w:p>
      <w:pPr/>
      <w:r>
        <w:rPr>
          <w:lang w:val="pt_PT" w:bidi="pt_PT"/>
        </w:rPr>
      </w:r>
      <w:r>
        <w:rPr>
          <w:lang w:val="pt_PT" w:bidi="pt_PT"/>
        </w:rPr>
        <w:t>Essa história começa com uma genealogia, o que significa uma lista de famílias. Os seguintes nomes são os antepassados das principais pessoas nesta história:</w:t>
      </w:r>
    </w:p>
    <w:p>
      <w:pPr>
        <w:pStyle w:val="ListBullet"/>
        <w:spacing w:line="240" w:lineRule="auto"/>
        <w:ind w:left="720"/>
      </w:pPr>
      <w:r>
        <w:rPr>
          <w:lang w:val="pt_PT" w:bidi="pt_PT"/>
        </w:rPr>
      </w:r>
      <w:r>
        <w:rPr>
          <w:lang w:val="pt_PT" w:bidi="pt_PT"/>
        </w:rPr>
        <w:t>Levi tinha um filho chamado Coate.</w:t>
      </w:r>
    </w:p>
    <w:p>
      <w:pPr>
        <w:pStyle w:val="ListBullet"/>
        <w:spacing w:line="240" w:lineRule="auto"/>
        <w:ind w:left="720"/>
      </w:pPr>
      <w:r>
        <w:rPr>
          <w:lang w:val="pt_PT" w:bidi="pt_PT"/>
        </w:rPr>
      </w:r>
      <w:r>
        <w:rPr>
          <w:lang w:val="pt_PT" w:bidi="pt_PT"/>
        </w:rPr>
        <w:t>Coate tinha um filho chamado Izar.</w:t>
      </w:r>
    </w:p>
    <w:p>
      <w:pPr>
        <w:pStyle w:val="ListBullet"/>
        <w:spacing w:line="240" w:lineRule="auto"/>
        <w:ind w:left="720"/>
      </w:pPr>
      <w:r>
        <w:rPr>
          <w:lang w:val="pt_PT" w:bidi="pt_PT"/>
        </w:rPr>
      </w:r>
      <w:r>
        <w:rPr>
          <w:lang w:val="pt_PT" w:bidi="pt_PT"/>
        </w:rPr>
        <w:t>Izar tinha um filho chamado Corá.</w:t>
      </w:r>
    </w:p>
    <w:p>
      <w:pPr>
        <w:pStyle w:val="ListBullet"/>
        <w:spacing w:line="240" w:lineRule="auto"/>
        <w:ind w:left="720"/>
      </w:pPr>
      <w:r>
        <w:rPr>
          <w:lang w:val="pt_PT" w:bidi="pt_PT"/>
        </w:rPr>
      </w:r>
      <w:r>
        <w:rPr>
          <w:lang w:val="pt_PT" w:bidi="pt_PT"/>
        </w:rPr>
        <w:t>Corá é um dos homens nessa história. Os seguintes nomes são os antepassados das principais pessoas nesta história:</w:t>
      </w:r>
    </w:p>
    <w:p>
      <w:pPr/>
      <w:r>
        <w:rPr>
          <w:lang w:val="pt_PT" w:bidi="pt_PT"/>
        </w:rPr>
      </w:r>
      <w:r>
        <w:rPr>
          <w:lang w:val="pt_PT" w:bidi="pt_PT"/>
        </w:rPr>
        <w:t>Eliabe tinha dois filhos chamados Datã e Abirão. Esses dois homens, Datã e Abirão, são rubenitas. Datã e Abirão unem forças com Corá para iniciar uma rebelião, mas Datã e Abirão permitem que Corá os represente e deixam que ele fale por eles!</w:t>
      </w:r>
    </w:p>
    <w:p>
      <w:pPr/>
      <w:r>
        <w:rPr>
          <w:lang w:val="pt_PT" w:bidi="pt_PT"/>
        </w:rPr>
      </w:r>
      <w:r>
        <w:rPr>
          <w:lang w:val="pt_PT" w:bidi="pt_PT"/>
        </w:rPr>
        <w:t>Um homem chamado Pelete tinha um filho chamado Om. Om aparece apenas brevemente nessa história. Om é um rubenita, assim como Datã e Abirão. Não sabemos por que ele é mencionado apenas no início. Não sabemos o que acontece com On. Om pode não aparecer novamente na história porque se retirou da rebelião, ou talvez o autor dessa história tenha achado que não era necessário mencionar Om outra vez.</w:t>
      </w:r>
    </w:p>
    <w:p>
      <w:pPr/>
      <w:r>
        <w:rPr>
          <w:lang w:val="pt_PT" w:bidi="pt_PT"/>
        </w:rPr>
      </w:r>
      <w:r>
        <w:rPr>
          <w:lang w:val="pt_PT" w:bidi="pt_PT"/>
        </w:rPr>
        <w:t>Parem aqui e discutam essa pergunta em grupo: compartilhem uma história sobre a história da família de alguém que você conhece, ou compartilhem uma história familiar. Pause este áudio aqui.</w:t>
      </w:r>
    </w:p>
    <w:p>
      <w:pPr/>
      <w:r>
        <w:rPr>
          <w:lang w:val="pt_PT" w:bidi="pt_PT"/>
        </w:rPr>
      </w:r>
      <w:r>
        <w:rPr>
          <w:lang w:val="pt_PT" w:bidi="pt_PT"/>
        </w:rPr>
        <w:t>A história da família nesta narrativa é confirmada em Êxodo e em outras partes das Escrituras. Coate é da tribo de Levi, e Coate tem quatro filhos. O filho mais jovem de Coate é chamado Izar. Izar é o pai de Corá. O filho mais velho de Coate era chamado de Anrão. Anrão é o pai de Moisés e Arão, tornando Moisés e Arão irmãos. Então podemos ver que Moisés e o pai de Arão e o pai de Corá eram irmãos. Isso torna Corá um primo de Moisés e Arão. Corá, Moisés e Arão são todos da mesma família.</w:t>
      </w:r>
    </w:p>
    <w:p>
      <w:pPr/>
      <w:r>
        <w:rPr>
          <w:lang w:val="pt_PT" w:bidi="pt_PT"/>
        </w:rPr>
      </w:r>
      <w:r>
        <w:rPr>
          <w:lang w:val="pt_PT" w:bidi="pt_PT"/>
        </w:rPr>
        <w:t>Datã, Abirão e Om eram da tribo de Rúben. Esses três homens, juntamente com Corá, todos decidiram se unir e se rebelar contra Moisés. Esses homens também foram acompanhados por 250 outros israelitas que eram chefes, ou líderes, da comunidade. A congregação, ou comunidade dos israelitas, havia escolhido esses homens como líderes no meio de seu povo. As pessoas respeitavam muito esses homens e provavelmente recorriam a eles quando precisavam resolver algum problema na comunidade.</w:t>
      </w:r>
    </w:p>
    <w:p>
      <w:pPr/>
      <w:r>
        <w:rPr>
          <w:lang w:val="pt_PT" w:bidi="pt_PT"/>
        </w:rPr>
      </w:r>
      <w:r>
        <w:rPr>
          <w:lang w:val="pt_PT" w:bidi="pt_PT"/>
        </w:rPr>
        <w:t>Esses homens ganharam poder reunindo pessoas em grande número que também estavam reclamando junto com eles. Embora todas essas pessoas fossem de grupos diferentes, todos eles tinham algo em comum; todos estavam querendo se rebelar contra a maneira como Yahweh havia planejado que as coisas fossem feitas.</w:t>
      </w:r>
    </w:p>
    <w:p>
      <w:pPr/>
      <w:r>
        <w:rPr>
          <w:lang w:val="pt_PT" w:bidi="pt_PT"/>
        </w:rPr>
      </w:r>
      <w:r>
        <w:rPr>
          <w:lang w:val="pt_PT" w:bidi="pt_PT"/>
        </w:rPr>
        <w:t>Parem aqui e discutam essa pergunta em grupo: em sua cultura, se vocês sentem que gostariam de ter mais autoridade sobre algo, o que vocês fazem? Quantas pessoas vocês reuniriam para ir com vocês, e com quem vocês iriam falar? Pause este áudio aqui.</w:t>
      </w:r>
    </w:p>
    <w:p>
      <w:pPr/>
      <w:r>
        <w:rPr>
          <w:lang w:val="pt_PT" w:bidi="pt_PT"/>
        </w:rPr>
      </w:r>
      <w:r>
        <w:rPr>
          <w:lang w:val="pt_PT" w:bidi="pt_PT"/>
        </w:rPr>
        <w:t>Corá, o levita, pode ter se sentido ignorado ou ferido, ou pode ter sentido que não era capaz de realizar os mesmos deveres que Moisés e Arão. Ele pode ter sentido que Yahweh havia tomado os direitos do primogênito dele. Isso porque o pai de Corá, Isar, era o filho primogênito de Coate.</w:t>
      </w:r>
    </w:p>
    <w:p>
      <w:pPr/>
      <w:r>
        <w:rPr>
          <w:lang w:val="pt_PT" w:bidi="pt_PT"/>
        </w:rPr>
      </w:r>
      <w:r>
        <w:rPr>
          <w:lang w:val="pt_PT" w:bidi="pt_PT"/>
        </w:rPr>
        <w:t>Parem aqui e discutam essa pergunta em grupo: contem uma vez em que vocês queriam um trabalho em particular, ou trabalharam duro para impressionar alguém, e então essa pessoa acabou escolhendo outra pessoa. Como isso fez vocês se sentirem? O que você fez?” Pause este áudio aqui.</w:t>
      </w:r>
    </w:p>
    <w:p>
      <w:pPr/>
      <w:r>
        <w:rPr>
          <w:lang w:val="pt_PT" w:bidi="pt_PT"/>
        </w:rPr>
      </w:r>
      <w:r>
        <w:rPr>
          <w:lang w:val="pt_PT" w:bidi="pt_PT"/>
        </w:rPr>
        <w:t>Parece que Corá e seus 250 seguidores israelitas vêm a Moisés e Arão. Moisés pede que Datã e Abirão sejam convocados mais tarde, por isso é provável que ele e Abirão estejam de volta a seu acampamento nesse momento e não presentes nessa conversa atual.</w:t>
      </w:r>
    </w:p>
    <w:p>
      <w:pPr/>
      <w:r>
        <w:rPr>
          <w:lang w:val="pt_PT" w:bidi="pt_PT"/>
        </w:rPr>
      </w:r>
      <w:r>
        <w:rPr>
          <w:lang w:val="pt_PT" w:bidi="pt_PT"/>
        </w:rPr>
        <w:t xml:space="preserve">Corá acusa Moisés e Arão de possuírem autoridade demais: “Vocês foram longe demais! Toda a comunidade é santa, cada um deles. Eles foram separados por Yahweh e Yahweh está com eles”. Como Corá diz que cada pessoa é santa, ele pergunta por que Moisés e Arão estão agindo como se fossem maiores do que o resto do povo do Senhor, a assembleia dos israelitas. Corá realmente quer que outros além da família de Arão sejam capazes de ser sacerdotes no tabernáculo, e acha injusto que as pessoas que atualmente exercem essas funções sejam todas descendentes de Arão. </w:t>
      </w:r>
    </w:p>
    <w:p>
      <w:pPr/>
      <w:r>
        <w:rPr>
          <w:lang w:val="pt_PT" w:bidi="pt_PT"/>
        </w:rPr>
      </w:r>
      <w:r>
        <w:rPr>
          <w:lang w:val="pt_PT" w:bidi="pt_PT"/>
        </w:rPr>
        <w:t>Quando Moisés ouve o que eles estão dizendo, ele cai sobre o seu rosto. Moisés está mostrando o quanto confia na sabedoria do Senhor. Moisés não está com medo de Corá, e não está se curvando em louvor, ou submissão a ele; em vez disso, Moisés está se curvando perante Yahweh.</w:t>
      </w:r>
    </w:p>
    <w:p>
      <w:pPr/>
      <w:r>
        <w:rPr>
          <w:lang w:val="pt_PT" w:bidi="pt_PT"/>
        </w:rPr>
      </w:r>
      <w:r>
        <w:rPr>
          <w:lang w:val="pt_PT" w:bidi="pt_PT"/>
        </w:rPr>
        <w:t xml:space="preserve">Moisés se levanta do chão e diz a Corá o que eles farão para ver quem Yahweh escolheu para ser separado para servir a Yahweh. Apenas os sacerdotes escolhidos do Senhor poderiam queimar incenso na presença dEle, então Moisés diz a Corá e todos os 250 seguidores dele para prepararem seus incensários. </w:t>
      </w:r>
    </w:p>
    <w:p>
      <w:pPr/>
      <w:r>
        <w:rPr>
          <w:lang w:val="pt_PT" w:bidi="pt_PT"/>
        </w:rPr>
      </w:r>
      <w:r>
        <w:rPr>
          <w:lang w:val="pt_PT" w:bidi="pt_PT"/>
        </w:rPr>
        <w:t>Moisés então desafia Corá e seus 250 seguidores a encher os incensários e apresentá-los a Yahweh. Os incensários eram feitos de bronze ou ouro no formato de uma tigela ou vaso, montados em uma base e presos à extremidade de um cabo longo. Esse cabo longo manteria uma distância entre a pessoa e o altar, mas também impediria que as mãos do sacerdote fossem queimadas. A tigela era mais larga na parte inferior e mais estreita no topo. Algumas traduções chamam esses incensários de fogo. As pessoas colocavam incenso, como olíbano ou cedro, no interior, e o olíbano ou o cedro pegava fogo quando tocava os carvão em chamas. Esse incenso então queimava, criando uma fumaça de aroma doce.</w:t>
      </w:r>
    </w:p>
    <w:p>
      <w:pPr/>
      <w:r>
        <w:rPr>
          <w:lang w:val="pt_PT" w:bidi="pt_PT"/>
        </w:rPr>
      </w:r>
      <w:r>
        <w:rPr>
          <w:lang w:val="pt_PT" w:bidi="pt_PT"/>
        </w:rPr>
        <w:t xml:space="preserve">Parem aqui e olhem para uma imagem de um </w:t>
      </w:r>
      <w:r>
        <w:rPr>
          <w:b/>
          <w:lang w:val="pt_PT" w:bidi="pt_PT"/>
        </w:rPr>
        <w:t>incensário com carvão queimando no seu interior</w:t>
      </w:r>
      <w:r>
        <w:rPr>
          <w:lang w:val="pt_PT" w:bidi="pt_PT"/>
        </w:rPr>
        <w:t>. Pause este áudio aqui.</w:t>
      </w:r>
    </w:p>
    <w:p>
      <w:pPr/>
      <w:r>
        <w:rPr>
          <w:lang w:val="pt_PT" w:bidi="pt_PT"/>
        </w:rPr>
      </w:r>
      <w:r>
        <w:rPr>
          <w:lang w:val="pt_PT" w:bidi="pt_PT"/>
        </w:rPr>
        <w:t>Moisés diz a Corá e aos seus 250 seguidores que eles devem apresentar o incenso ardente como oferta a Yahweh e que verão quem Yahweh escolhe como seus santos. Lembrem-se de que Yahweh permitirá que apenas aqueles que Ele escolher entrem em sua presença.</w:t>
      </w:r>
    </w:p>
    <w:p>
      <w:pPr/>
      <w:r>
        <w:rPr>
          <w:lang w:val="pt_PT" w:bidi="pt_PT"/>
        </w:rPr>
      </w:r>
      <w:r>
        <w:rPr>
          <w:lang w:val="pt_PT" w:bidi="pt_PT"/>
        </w:rPr>
        <w:t>Moisés está irado porque Corá e seus seguidores não estão apenas duvidando da autoridade de Moisés e Arão, mas estão questionando a autoridade e o julgamento do Senhor também. Moisés está dizendo que Corá e seus seguidores foram longe demais.</w:t>
      </w:r>
    </w:p>
    <w:p>
      <w:pPr/>
      <w:r>
        <w:rPr>
          <w:lang w:val="pt_PT" w:bidi="pt_PT"/>
        </w:rPr>
      </w:r>
      <w:r>
        <w:rPr>
          <w:lang w:val="pt_PT" w:bidi="pt_PT"/>
        </w:rPr>
        <w:t>Parem aqui e discutam essa pergunta em grupo: contem uma vez em que vocês queriam estar mais envolvidos em algo, mas não tinham autoridade para isso. Se vocês falaram com ousadia demais ou interferiram acidentalmente, o que aconteceu? Pause este áudio aqui.</w:t>
      </w:r>
    </w:p>
    <w:p>
      <w:pPr/>
      <w:r>
        <w:rPr>
          <w:lang w:val="pt_PT" w:bidi="pt_PT"/>
        </w:rPr>
      </w:r>
      <w:r>
        <w:rPr>
          <w:lang w:val="pt_PT" w:bidi="pt_PT"/>
        </w:rPr>
        <w:t>Moisés se levanta do chão e diz a Corá o que eles farão para ver quem Yahweh escolheu para ser separado para servir a Yahweh. Yahweh separou os levitas dos israelitas e os trouxe para perto de si. Yahweh deu a eles a honra de fazer o trabalho no tabernáculo dele, ou templo, e o privilégio de ministrar ao povo na comunidade. Moisés diz a eles que não estão se rebelando contra Arão, mas estão se rebelando contra Yahweh.</w:t>
      </w:r>
    </w:p>
    <w:p>
      <w:pPr/>
      <w:r>
        <w:rPr>
          <w:lang w:val="pt_PT" w:bidi="pt_PT"/>
        </w:rPr>
      </w:r>
      <w:r>
        <w:rPr>
          <w:lang w:val="pt_PT" w:bidi="pt_PT"/>
        </w:rPr>
        <w:t>Moisés convoca Datã e Abirão, o que significa que ele pede a eles que venham falar com ele e participem dessa discussão. Mas Datã e Abirão se recusam a ir até Moisés. Eles enviam uma mensagem a Moisés. Datã e Abirão reclamam que o Egito era uma terra “onde fluía leite e mel”, uma terra fértil. Eles reclamam que Moisés queria “reinar sobre eles”, ou tratá-los como se fosse o senhor deles. Datã e Abirão reclamam que Moisés ainda não trouxe o povo para nenhuma outra terra tão fértil quanto o Egito. Os homens fazem perguntas para mostrar sua ira. Eles perguntam: “Vocês querem tratar esses homens como escravos?” Datã e Abirão acusam Moisés de enganar o povo para segui-lo para o deserto. Datã e Abirão dizem: “Vocês arrancarão os olhos desses homens?” querendo dizer: “Vocês estão tentando tornar essas pessoas cegas para a verdade?”</w:t>
      </w:r>
    </w:p>
    <w:p>
      <w:pPr/>
      <w:r>
        <w:rPr>
          <w:lang w:val="pt_PT" w:bidi="pt_PT"/>
        </w:rPr>
      </w:r>
      <w:r>
        <w:rPr>
          <w:lang w:val="pt_PT" w:bidi="pt_PT"/>
        </w:rPr>
        <w:t>É a vez de Moisés ficar irado. Moisés pede a Yahweh que não aceite a oferta desses homens que estão se rebelando contra ele e contra Yahweh. Moisés provavelmente está pedindo a Yahweh que não aceite a oferta de incenso que os homens trariam no dia seguinte. Em qualquer caso, Moisés não quer que os homens tenham acesso a Yahweh. Moisés lembra a Yahweh que ele não tomou nada desses homens e que não prejudicou nem feriu nenhum deles.</w:t>
      </w:r>
    </w:p>
    <w:p>
      <w:pPr/>
      <w:r>
        <w:rPr>
          <w:lang w:val="pt_PT" w:bidi="pt_PT"/>
        </w:rPr>
      </w:r>
      <w:r>
        <w:rPr>
          <w:lang w:val="pt_PT" w:bidi="pt_PT"/>
        </w:rPr>
        <w:t>Moisés então diz a Corá e a seus seguidores que eles devem aparecer diante de Yahweh no dia seguinte, e que cada um precisa trazer seu próprio incensário para queimar o incenso e apresentá-lo diante de Yahweh. Moisés pede a Arão que também esteja lá e traga seu próprio incensário e incenso. No passado, Yahweh puniu os sacerdotes que ofereciam incenso da maneira errada, porque Yahweh levava esses rituais a sério. Os homens de Corá descobririam se Yahweh os aceitava ou não quando tentavam oferecer o incenso diante de Yahweh.</w:t>
      </w:r>
    </w:p>
    <w:p>
      <w:pPr/>
      <w:r>
        <w:rPr>
          <w:lang w:val="pt_PT" w:bidi="pt_PT"/>
        </w:rPr>
      </w:r>
      <w:r>
        <w:rPr>
          <w:lang w:val="pt_PT" w:bidi="pt_PT"/>
        </w:rPr>
        <w:t>No dia seguinte, Corá reuniu toda a sua comunidade de rebeldes e talvez toda a comunidade dos israelitas. Uma vez que Corá havia reunido a todos, ele os trouxe para a tenda do encontro, ou tabernáculo. O grupo dos homens de Corá encheu seus incensários com incenso e acrescentou carvão ardente. Corá estava pronto!</w:t>
      </w:r>
    </w:p>
    <w:p>
      <w:pPr/>
      <w:r>
        <w:rPr>
          <w:lang w:val="pt_PT" w:bidi="pt_PT"/>
        </w:rPr>
      </w:r>
      <w:r>
        <w:rPr>
          <w:lang w:val="pt_PT" w:bidi="pt_PT"/>
        </w:rPr>
        <w:t xml:space="preserve">Parem aqui e olhem para uma imagem da entrada da </w:t>
      </w:r>
      <w:r>
        <w:rPr>
          <w:lang w:val="pt_PT" w:bidi="pt_PT"/>
        </w:rPr>
        <w:t>tenda do encontro</w:t>
      </w:r>
      <w:r>
        <w:rPr>
          <w:lang w:val="pt_PT" w:bidi="pt_PT"/>
        </w:rPr>
        <w:t>, ou o tabernáculo. Pause este áudio aqui.</w:t>
      </w:r>
    </w:p>
    <w:p>
      <w:pPr/>
      <w:r>
        <w:rPr>
          <w:lang w:val="pt_PT" w:bidi="pt_PT"/>
        </w:rPr>
      </w:r>
      <w:r>
        <w:rPr>
          <w:lang w:val="pt_PT" w:bidi="pt_PT"/>
        </w:rPr>
        <w:t>Moisés e Arão também estavam na tenda do encontro segurando seus incensários ardentes. Todos estavam prontos para o teste para ver quem Yahweh escolheria para ser seu sacerdote santo.</w:t>
      </w:r>
    </w:p>
    <w:p>
      <w:pPr/>
      <w:r>
        <w:rPr>
          <w:lang w:val="pt_PT" w:bidi="pt_PT"/>
        </w:rPr>
      </w:r>
      <w:r>
        <w:rPr>
          <w:lang w:val="pt_PT" w:bidi="pt_PT"/>
        </w:rPr>
        <w:t>De repente, a glória de Yahweh apareceu a toda a assembleia. Yahweh provavelmente aparece como uma luz muito brilhante, quase brilhante demais para que as pessoas consigam olhar para ela. Imagine um dia ensolarado em que você sente o calor do sol, mas o sol está tão forte que você só consegue abrir um pouco os olhos. Isso mostra o quão poderoso Yahweh é.</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16.1–19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ouvimos a história da família de Corá, Datã, Abirão e Om, e vemos esses homens formarem uma rebelião contra Moisés e Arão. Corá se aproxima de Moisés e diz que ele e seus seguidores não estão felizes com a maneira como as coisas estão sendo feitas. Moisés busca a sabedoria de Yahweh e diz aos homens que será Yahweh quem escolherá quem é santo, e que haverá um teste para mostrar isso.</w:t>
      </w:r>
    </w:p>
    <w:p>
      <w:pPr/>
      <w:r>
        <w:rPr>
          <w:lang w:val="pt_PT" w:bidi="pt_PT"/>
        </w:rPr>
      </w:r>
      <w:r>
        <w:rPr>
          <w:b/>
          <w:lang w:val="pt_PT" w:bidi="pt_PT"/>
        </w:rPr>
        <w:t>Na segunda cena:</w:t>
      </w:r>
      <w:r>
        <w:rPr>
          <w:lang w:val="pt_PT" w:bidi="pt_PT"/>
        </w:rPr>
        <w:t xml:space="preserve"> Moisés convoca Datã e Abirão, mas eles se recusam a ir até Moisés. Em vez disso, Datã e Abirão reclamam sobre como Moisés havia prometido trazê-los para uma terra onde flui leite e mel, mas a situação dos israelitas agora é pior do que quando eram escravos no Egito. Moisés então instrui Corá e seus seguidores com detalhes específicos sobre o que eles devem fazer com seus incensários, para que Yahweh possa testá-los para ver quem é santo.</w:t>
      </w:r>
    </w:p>
    <w:p>
      <w:pPr/>
      <w:r>
        <w:rPr>
          <w:lang w:val="pt_PT" w:bidi="pt_PT"/>
        </w:rPr>
      </w:r>
      <w:r>
        <w:rPr>
          <w:b/>
          <w:lang w:val="pt_PT" w:bidi="pt_PT"/>
        </w:rPr>
        <w:t>Na terceira cena:</w:t>
      </w:r>
      <w:r>
        <w:rPr>
          <w:lang w:val="pt_PT" w:bidi="pt_PT"/>
        </w:rPr>
        <w:t xml:space="preserve"> no dia seguinte, Corá traz toda a sua congregação, ou comunidade de seguidores, e todos eles se reúnem na tenda da reunião, prontos para serem testados. Então a glória de Yahweh aparece a todos.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Corá</w:t>
      </w:r>
    </w:p>
    <w:p>
      <w:pPr>
        <w:pStyle w:val="ListBullet"/>
        <w:spacing w:line="240" w:lineRule="auto"/>
        <w:ind w:left="720"/>
      </w:pPr>
      <w:r>
        <w:rPr>
          <w:lang w:val="pt_PT" w:bidi="pt_PT"/>
        </w:rPr>
      </w:r>
      <w:r>
        <w:rPr>
          <w:lang w:val="pt_PT" w:bidi="pt_PT"/>
        </w:rPr>
        <w:t>Datã</w:t>
      </w:r>
    </w:p>
    <w:p>
      <w:pPr>
        <w:pStyle w:val="ListBullet"/>
        <w:spacing w:line="240" w:lineRule="auto"/>
        <w:ind w:left="720"/>
      </w:pPr>
      <w:r>
        <w:rPr>
          <w:lang w:val="pt_PT" w:bidi="pt_PT"/>
        </w:rPr>
      </w:r>
      <w:r>
        <w:rPr>
          <w:lang w:val="pt_PT" w:bidi="pt_PT"/>
        </w:rPr>
        <w:t>Abirão</w:t>
      </w:r>
    </w:p>
    <w:p>
      <w:pPr>
        <w:pStyle w:val="ListBullet"/>
        <w:spacing w:line="240" w:lineRule="auto"/>
        <w:ind w:left="720"/>
      </w:pPr>
      <w:r>
        <w:rPr>
          <w:lang w:val="pt_PT" w:bidi="pt_PT"/>
        </w:rPr>
      </w:r>
      <w:r>
        <w:rPr>
          <w:lang w:val="pt_PT" w:bidi="pt_PT"/>
        </w:rPr>
        <w:t>Om, embora ele seja mencionado apenas brevemente no início</w:t>
      </w:r>
    </w:p>
    <w:p>
      <w:pPr>
        <w:pStyle w:val="ListBullet"/>
        <w:spacing w:line="240" w:lineRule="auto"/>
        <w:ind w:left="720"/>
      </w:pPr>
      <w:r>
        <w:rPr>
          <w:lang w:val="pt_PT" w:bidi="pt_PT"/>
        </w:rPr>
      </w:r>
      <w:r>
        <w:rPr>
          <w:lang w:val="pt_PT" w:bidi="pt_PT"/>
        </w:rPr>
        <w:t>250 líderes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Toda a congregação de Corá, ou comunidade de rebeldes</w:t>
      </w:r>
    </w:p>
    <w:p>
      <w:pPr>
        <w:pStyle w:val="ListBullet"/>
        <w:spacing w:line="240" w:lineRule="auto"/>
        <w:ind w:left="720"/>
      </w:pPr>
      <w:r>
        <w:rPr>
          <w:lang w:val="pt_PT" w:bidi="pt_PT"/>
        </w:rPr>
      </w:r>
      <w:r>
        <w:rPr>
          <w:lang w:val="pt_PT" w:bidi="pt_PT"/>
        </w:rPr>
        <w:t>A glória de Yahweh</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com algumas informações sobre os antepassados de Corá, Datã, Abirão e Om. Om aparece apenas brevemente nessa história. Om é um rubenita, assim como Datã e Abirão. Não sabemos por que Om é mencionado apenas no início, e tampouco sabemos o que acontece com ele.</w:t>
      </w:r>
    </w:p>
    <w:p>
      <w:pPr/>
      <w:r>
        <w:rPr>
          <w:lang w:val="pt_PT" w:bidi="pt_PT"/>
        </w:rPr>
      </w:r>
      <w:r>
        <w:rPr>
          <w:lang w:val="pt_PT" w:bidi="pt_PT"/>
        </w:rPr>
        <w:t>Na primeira cena, Corá se mostra infeliz por Moisés e Arão, seus primos, terem tanta autoridade. Por isso, decide formar uma rebelião contra eles.</w:t>
      </w:r>
    </w:p>
    <w:p>
      <w:pPr/>
      <w:r>
        <w:rPr>
          <w:lang w:val="pt_PT" w:bidi="pt_PT"/>
        </w:rPr>
      </w:r>
      <w:r>
        <w:rPr>
          <w:lang w:val="pt_PT" w:bidi="pt_PT"/>
        </w:rPr>
        <w:t>Neste ponto da história, trata-se apenas de Corá e dos seus 250 seguidores. Esses 250 homens eram israelitas altamente respeitados, escolhidos por seus colegas israelitas da congregação, ou comunidade. Parece que Datã e Abirão não estão presentes nessa cena. Moisés os convoca mais adiante, portanto é provável que, neste momento, eles ainda estejam no acampamento deles. Corá parece ser o porta-voz do grupo. Não sabemos o que acontece com Om, mas como ele não é mencionado novamente, pode ser que ele tenha mudado de ideia e abandonado a rebelião.</w:t>
      </w:r>
    </w:p>
    <w:p>
      <w:pPr/>
      <w:r>
        <w:rPr>
          <w:lang w:val="pt_PT" w:bidi="pt_PT"/>
        </w:rPr>
      </w:r>
      <w:r>
        <w:rPr>
          <w:lang w:val="pt_PT" w:bidi="pt_PT"/>
        </w:rPr>
        <w:t>Corá diz que todas as pessoas na congregação israelita são santas, ou separadas para Yahweh. Ele não quer que a família de Arão tenha exclusividade. Ele próprio quer ser um sacerdote. Em resposta, Moisés busca a sabedoria de Yahweh e se prostra para se submeter ao que Ele tem a dizer.</w:t>
      </w:r>
    </w:p>
    <w:p>
      <w:pPr/>
      <w:r>
        <w:rPr>
          <w:lang w:val="pt_PT" w:bidi="pt_PT"/>
        </w:rPr>
      </w:r>
      <w:r>
        <w:rPr>
          <w:lang w:val="pt_PT" w:bidi="pt_PT"/>
        </w:rPr>
        <w:t>Moisés se levanta do chão e então diz a Corá e a seus seguidores: “Pela manhã, Yahweh mostrará quem lhe pertence e quem é santo, e ele fará com que essa pessoa se aproxime dele”. Moisés instrui Corá e seus homens a prepararem os queimadores de incenso. Moisés diz que os homens devem apresentar o incenso como uma oferta a Yahweh e que eles verão quem Yahweh escolhe como Seu santo. Lembrem-se de que Yahweh só permitirá que entrem em sua presença aqueles que Ele mesmo escolher. Moisés contrasta o que os homens lhe disseram com a verdade. Moisés diz que não foi ele quem tomou autoridade demais, mas sim Corá e seus seguidores.</w:t>
      </w:r>
    </w:p>
    <w:p>
      <w:pPr/>
      <w:r>
        <w:rPr>
          <w:lang w:val="pt_PT" w:bidi="pt_PT"/>
        </w:rPr>
      </w:r>
      <w:r>
        <w:rPr>
          <w:lang w:val="pt_PT" w:bidi="pt_PT"/>
        </w:rPr>
        <w:t>Corá diz: “Vocês foram longe demais!”, o que significa que Corá pensa que Arão e Moisés usaram demais de sua própria autoridade. Corá então pergunta: “Por que vocês se colocam acima da assembleia de Yahweh?” Nesse caso, a assembleia de Yahweh é a reunião oficial de toda a congregação, ou comunidade de Israel. Corá e seus seguidores não estão apenas duvidando da autoridade de Moisés e Arão, mas também questionam a autoridade e o julgamento de Yahweh.</w:t>
      </w:r>
    </w:p>
    <w:p>
      <w:pPr/>
      <w:r>
        <w:rPr>
          <w:lang w:val="pt_PT" w:bidi="pt_PT"/>
        </w:rPr>
      </w:r>
      <w:r>
        <w:rPr>
          <w:lang w:val="pt_PT" w:bidi="pt_PT"/>
        </w:rPr>
        <w:t>Moisés então diz: “Agora, ouçam-me, levitas!” Não sabemos se todas as pessoas que se reuniram com Corá eram levitas, mas como Moisés usou essa palavra, é provável que a maioria das pessoas fosse levita.</w:t>
      </w:r>
    </w:p>
    <w:p>
      <w:pPr/>
      <w:r>
        <w:rPr>
          <w:lang w:val="pt_PT" w:bidi="pt_PT"/>
        </w:rPr>
      </w:r>
      <w:r>
        <w:rPr>
          <w:lang w:val="pt_PT" w:bidi="pt_PT"/>
        </w:rPr>
        <w:t>Moisés lembra a Corá e aos outros homens do que Yahweh fez por eles, fazendo-lhes perguntas. Moisés não espera que Corá e os homens respondam a essas perguntas. Ele lembra a Corá e aos homens da honra de fazer o trabalho na tenda da reunião, ou tabernáculo, de Yahweh, e do privilégio de ministrar às pessoas na comunidade.</w:t>
      </w:r>
    </w:p>
    <w:p>
      <w:pPr/>
      <w:r>
        <w:rPr>
          <w:lang w:val="pt_PT" w:bidi="pt_PT"/>
        </w:rPr>
      </w:r>
      <w:r>
        <w:rPr>
          <w:lang w:val="pt_PT" w:bidi="pt_PT"/>
        </w:rPr>
        <w:t>Moisés pergunta: “Quem é Arão para que se queixem contra ele?” Essa é uma pergunta para a qual Moisés não espera ouvir uma resposta. Moisés está dizendo que Arão não é realmente o alvo da reclamação deles, porque Arão não escolheu ser sumo sacerdote. Moisés está dizendo que eles estão reclamando contra Yahweh, porque foi Ele quem escolheu Arão para ser o sumo sacerdote.</w:t>
      </w:r>
    </w:p>
    <w:p>
      <w:pPr/>
      <w:r>
        <w:rPr>
          <w:lang w:val="pt_PT" w:bidi="pt_PT"/>
        </w:rPr>
      </w:r>
      <w:r>
        <w:rPr>
          <w:lang w:val="pt_PT" w:bidi="pt_PT"/>
        </w:rPr>
        <w:t>Ele acusa os homens de estarem indo contra os planos de Yahweh, e que o ato de Corá reunir esses seguidores para se rebelarem contra ele e Arão é errado. Essas perguntas mostram que Moisés está irado.</w:t>
      </w:r>
    </w:p>
    <w:p>
      <w:pPr/>
      <w:r>
        <w:rPr>
          <w:lang w:val="pt_PT" w:bidi="pt_PT"/>
        </w:rPr>
      </w:r>
      <w:r>
        <w:rPr>
          <w:lang w:val="pt_PT" w:bidi="pt_PT"/>
        </w:rPr>
        <w:t>Na cena dois, Moisés envia uma mensagem a Datã e Abirão. Ele pede a Datã e Abirão que venham falar com ele e se juntem a essa discussão, mas eles se recusam a ir até ele. Não está claro como essa mensagem de Datã e Abirão volta a Moisés. É provável que eles tenham encarregado um mensageiro, e este tenha entregado a mensagem a Moisés pessoalmente. Datã e Abirão lembram a Moisés que eles estavam melhores como escravos no Egito, e que o Egito era uma terra onde fluía leite e mel, em comparação com o deserto! Datã e Abirão estão irados por Moisés não os ter trazido para a terra que Yahweh prometeu, mas sim para um deserto.</w:t>
      </w:r>
    </w:p>
    <w:p>
      <w:pPr/>
      <w:r>
        <w:rPr>
          <w:lang w:val="pt_PT" w:bidi="pt_PT"/>
        </w:rPr>
      </w:r>
      <w:r>
        <w:rPr>
          <w:lang w:val="pt_PT" w:bidi="pt_PT"/>
        </w:rPr>
        <w:t>É a vez de Moisés ficar irado. Quando recebe essa mensagem de Datã e Abirão, ele pede a Yahweh que não aceite a oferta desses homens. Moisés menciona uma “oferta” de forma geral, mas o mais provável é que ele esteja se referindo à oferta de incenso que eles apresentarão no dia seguinte. Seja como for, Moisés não quer que Yahweh aceite esses homens. Moisés lembra a Yahweh que ele não tomou nada desses homens e não injustiçou nem feriu nenhum deles. Moisés diz que não tomou nem mesmo os jumentos desses homens. Na cultura deles, tomar os jumentos de alguém seria como ferir essa pessoa. Significa que Moisés não tomou nada dos homens nem se levantou sobre eles de forma alguma.</w:t>
      </w:r>
    </w:p>
    <w:p>
      <w:pPr/>
      <w:r>
        <w:rPr>
          <w:lang w:val="pt_PT" w:bidi="pt_PT"/>
        </w:rPr>
      </w:r>
      <w:r>
        <w:rPr>
          <w:lang w:val="pt_PT" w:bidi="pt_PT"/>
        </w:rPr>
        <w:t>Moisés então diz a Corá e seus seguidores novamente que eles devem aparecer diante de Yahweh no dia seguinte. Moisés diz aos homens que cada um precisa trazer seu próprio queimador de incenso, ou incensário, e queimar o incenso e apresentá-lo diante de Yahweh.</w:t>
      </w:r>
    </w:p>
    <w:p>
      <w:pPr/>
      <w:r>
        <w:rPr>
          <w:lang w:val="pt_PT" w:bidi="pt_PT"/>
        </w:rPr>
      </w:r>
      <w:r>
        <w:rPr>
          <w:lang w:val="pt_PT" w:bidi="pt_PT"/>
        </w:rPr>
        <w:t>A sequência da terceira cena pode ser um pouco confusa. Na manhã seguinte, Corá reúne todos os seus seguidores, e talvez toda a comunidade dos israelitas, e vem com eles para a entrada da tenda da reunião. Cada um dos membros do povo tem um incensário; eles colocavam carvão ardente e incenso em cada incensário.</w:t>
      </w:r>
    </w:p>
    <w:p>
      <w:pPr/>
      <w:r>
        <w:rPr>
          <w:lang w:val="pt_PT" w:bidi="pt_PT"/>
        </w:rPr>
      </w:r>
      <w:r>
        <w:rPr>
          <w:lang w:val="pt_PT" w:bidi="pt_PT"/>
        </w:rPr>
        <w:t xml:space="preserve">Parem aqui em grupo e, se necessário, olhem uma imagem de um </w:t>
      </w:r>
      <w:r>
        <w:rPr>
          <w:b/>
          <w:lang w:val="pt_PT" w:bidi="pt_PT"/>
        </w:rPr>
        <w:t>incensário com carvão queimando no seu interior</w:t>
      </w:r>
      <w:r>
        <w:rPr>
          <w:lang w:val="pt_PT" w:bidi="pt_PT"/>
        </w:rPr>
        <w:t>, ou uma imagem de um braseiro com carvão queimando e do qual também sai fumaça. Pause este áudio aqui.</w:t>
      </w:r>
    </w:p>
    <w:p>
      <w:pPr/>
      <w:r>
        <w:rPr>
          <w:lang w:val="pt_PT" w:bidi="pt_PT"/>
        </w:rPr>
      </w:r>
      <w:r>
        <w:rPr>
          <w:lang w:val="pt_PT" w:bidi="pt_PT"/>
        </w:rPr>
        <w:t>Moisés e Arão também estão na tenda da reunião, ou tabernáculo. Arão está segurando seu incensário ardente. Todos estão prontos para o teste para ver quem Yahweh escolherá para ser seu sacerdote santo.</w:t>
      </w:r>
    </w:p>
    <w:p>
      <w:pPr/>
      <w:r>
        <w:rPr>
          <w:lang w:val="pt_PT" w:bidi="pt_PT"/>
        </w:rPr>
      </w:r>
      <w:r>
        <w:rPr>
          <w:lang w:val="pt_PT" w:bidi="pt_PT"/>
        </w:rPr>
        <w:t>De repente, a glória de Yahweh aparece a toda a assembleia. Yahweh provavelmente aparece como uma luz muito brilhante, quase brilhante demais para que as pessoas consigam olhar para ela. Isso mostra o quão poderoso Yahweh é.</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16.1–19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Corá</w:t>
      </w:r>
    </w:p>
    <w:p>
      <w:pPr>
        <w:pStyle w:val="ListBullet"/>
        <w:spacing w:line="240" w:lineRule="auto"/>
        <w:ind w:left="720"/>
      </w:pPr>
      <w:r>
        <w:rPr>
          <w:lang w:val="pt_PT" w:bidi="pt_PT"/>
        </w:rPr>
      </w:r>
      <w:r>
        <w:rPr>
          <w:lang w:val="pt_PT" w:bidi="pt_PT"/>
        </w:rPr>
        <w:t>Datã</w:t>
      </w:r>
    </w:p>
    <w:p>
      <w:pPr>
        <w:pStyle w:val="ListBullet"/>
        <w:spacing w:line="240" w:lineRule="auto"/>
        <w:ind w:left="720"/>
      </w:pPr>
      <w:r>
        <w:rPr>
          <w:lang w:val="pt_PT" w:bidi="pt_PT"/>
        </w:rPr>
      </w:r>
      <w:r>
        <w:rPr>
          <w:lang w:val="pt_PT" w:bidi="pt_PT"/>
        </w:rPr>
        <w:t>Abirão</w:t>
      </w:r>
    </w:p>
    <w:p>
      <w:pPr>
        <w:pStyle w:val="ListBullet"/>
        <w:spacing w:line="240" w:lineRule="auto"/>
        <w:ind w:left="720"/>
      </w:pPr>
      <w:r>
        <w:rPr>
          <w:lang w:val="pt_PT" w:bidi="pt_PT"/>
        </w:rPr>
      </w:r>
      <w:r>
        <w:rPr>
          <w:lang w:val="pt_PT" w:bidi="pt_PT"/>
        </w:rPr>
        <w:t>Om, embora ele seja mencionado apenas brevemente no início</w:t>
      </w:r>
    </w:p>
    <w:p>
      <w:pPr>
        <w:pStyle w:val="ListBullet"/>
        <w:spacing w:line="240" w:lineRule="auto"/>
        <w:ind w:left="720"/>
      </w:pPr>
      <w:r>
        <w:rPr>
          <w:lang w:val="pt_PT" w:bidi="pt_PT"/>
        </w:rPr>
      </w:r>
      <w:r>
        <w:rPr>
          <w:lang w:val="pt_PT" w:bidi="pt_PT"/>
        </w:rPr>
        <w:t>250 líderes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Toda a congregação de Corá, ou comunidade de rebeldes</w:t>
      </w:r>
    </w:p>
    <w:p>
      <w:pPr>
        <w:pStyle w:val="ListBullet"/>
        <w:spacing w:line="240" w:lineRule="auto"/>
        <w:ind w:left="720"/>
      </w:pPr>
      <w:r>
        <w:rPr>
          <w:lang w:val="pt_PT" w:bidi="pt_PT"/>
        </w:rPr>
      </w:r>
      <w:r>
        <w:rPr>
          <w:lang w:val="pt_PT" w:bidi="pt_PT"/>
        </w:rPr>
        <w:t>A glória de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No início da primeira cena, apenas Corá e seus 250 seguidores estão presentes com Moisés. Corá acusa Moisés e Arão de terem autoridade demais, e sugere que eles estão agindo como se fossem maiores do que o resto do povo de Yahweh,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Corá: “O que você está sentindo ou pensando?” A pessoa pode responder coisas como: “Ganhei muitos seguidores, então tenho confiança para desafiar Moisés”, ou: “Estou cansado de que eles façam todo o trabalho como sacerdotes”, ou: “Faremos algumas mudanças aqui!”.</w:t>
      </w:r>
    </w:p>
    <w:p>
      <w:pPr>
        <w:pStyle w:val="ListBullet"/>
        <w:spacing w:line="240" w:lineRule="auto"/>
        <w:ind w:left="720"/>
      </w:pPr>
      <w:r>
        <w:rPr>
          <w:lang w:val="pt_PT" w:bidi="pt_PT"/>
        </w:rPr>
      </w:r>
      <w:r>
        <w:rPr>
          <w:lang w:val="pt_PT" w:bidi="pt_PT"/>
        </w:rPr>
        <w:t>Pergunte à pessoa que interpreta os seguidores de Corá: “O que você está sentindo ou pensando?” Ela pode responder com coisas como: “Estou feliz por termos nos juntado a essa rebelião e estarmos nos defendendo”, ou: “Estou feliz por Corá ser quem fala!”. ou: “Me pergunto como Moisés responderá?”</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“Não posso acreditar que eles estão questionando minha autoridade e a autoridade de Yahweh!”. ou: “Eles receberam tanto e agora eles querem o sacerdócio também!”. ou: “Preciso buscar a sabedoria de Yahweh nesse assunto”.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resposta, Moisés busca a sabedoria de Yahweh e se prostra para se submeter ao que Ele tem a dizer. Moisés se levanta do chão e então diz a Corá e a todos os seguidores de Corá que é Yahweh quem escolherá quem pertence a Yahweh e quem é santo. Moisés instrui Corá e seus homens que, no dia seguinte, eles devem preparar seus queimadores de incenso e apresentá-los como uma oferta a Yahweh para ver quem Yahweh escolhe como seu santo.</w:t>
      </w:r>
    </w:p>
    <w:p>
      <w:pPr/>
      <w:r>
        <w:rPr>
          <w:lang w:val="pt_PT" w:bidi="pt_PT"/>
        </w:rPr>
      </w:r>
      <w:r>
        <w:rPr>
          <w:lang w:val="pt_PT" w:bidi="pt_PT"/>
        </w:rPr>
        <w:t>Moisés lembra a Corá e aos outros homens do que Yahweh fez por eles. Moisés lembra a eles da honra de fazer o trabalho no tabernáculo de Yahweh e o privilégio de ministrar ao povo na comunidade. Moisés diz a eles que eles estão indo contra os planos de Yahweh e que Corá reunir esses seguidores para se rebelar contra eles é errado.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Corá: “O que você está sentindo ou pensando?” A pessoa pode responder coisas como: “Temos que fazer um teste? Está bem! Certamente passaremos, pois todos somos santos!”. ou: “Yahweh sabe o quão santos nós somos, por isso não estamos com medo”, ou: “Até mesmo Moisés não pode decidir quem é santo e quem não é”.</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feliz por ter pedido a sabedoria de Yahweh nisso”, ou: “Yahweh decidirá quem é e quem não é santo. Então eles não serão capazes de criticar mais nossa autoridade”, ou: “Corá parece ter ganho seguidores, mas eu não tenho medo dele”.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Moisés convoca Datã e Abirão, mas eles se recusam a ir até Moisés. Datã e Abirão enviam uma mensagem a Moisés em vez disso. Datã e Abirão lembram a Moisés que eles estavam melhores como escravos no Egito, e que o Egito era uma terra que mana leite e mel, em comparação com o deserto! Eles também reclamam que Moisés não os trouxe para uma nova terra onde flui leite e mel, mas para um deserto onde viver é difícil.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Datã e Abirão: “O que vocês estão sentindo ou pensando?” O povo pode responder com coisas como: “Estamos irados por vocês nos terem tirado de uma terra que era melhor do que esta!”. ou: “Teríamos sido mais felizes permanecendo como escravos no Egito”, ou: “Não posso acreditar que estivemos aqui no deserto por tanto tempo, sem resultados”.</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irado agora”, ou: “Eles eram miseráveis no Egito e Yahweh os salvou de uma vida terrível”, ou: “Estar aqui no deserto é parte do plano de Yahweh. Por que eles não podem ver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está irado, então ele pede a Yahweh que não aceite a oferta desses homens que estão se rebelando contra Moisés e Yahweh. Moisés lembra a Yahweh que Moisés não tomou nada desses homens e não injustiçou nem feriu nenhum deles.</w:t>
      </w:r>
    </w:p>
    <w:p>
      <w:pPr/>
      <w:r>
        <w:rPr>
          <w:lang w:val="pt_PT" w:bidi="pt_PT"/>
        </w:rPr>
      </w:r>
      <w:r>
        <w:rPr>
          <w:lang w:val="pt_PT" w:bidi="pt_PT"/>
        </w:rPr>
        <w:t>Moisés então diz a Corá e a seus seguidores que eles devem aparecer diante de Yahweh no dia seguinte. Moisés diz que cada pessoa precisa trazer seu incensário para queimar o incenso diante de Yahweh.</w:t>
      </w:r>
    </w:p>
    <w:p>
      <w:pPr/>
      <w:r>
        <w:rPr>
          <w:lang w:val="pt_PT" w:bidi="pt_PT"/>
        </w:rPr>
      </w:r>
      <w:r>
        <w:rPr>
          <w:lang w:val="pt_PT" w:bidi="pt_PT"/>
        </w:rPr>
        <w:t>Na manhã seguinte, uma vez que Corá havia reunido toda a comunidade de Israel, ele os trouxe para a tenda do encontro para que eles pudessem ver o que estava acontecendo. Corá e seus seguidores israelitas tomaram cada um o seu incensário, colocaram incenso dentro dele e puseram fogo ao incenso.</w:t>
      </w:r>
    </w:p>
    <w:p>
      <w:pPr/>
      <w:r>
        <w:rPr>
          <w:lang w:val="pt_PT" w:bidi="pt_PT"/>
        </w:rPr>
      </w:r>
      <w:r>
        <w:rPr>
          <w:lang w:val="pt_PT" w:bidi="pt_PT"/>
        </w:rPr>
        <w:t>Moisés e Arão também estavam na tenda do encontro. Arão estava segurando seu incensário ardente. Todos estavam prontos para o teste para ver quem Yahweh escolheria para ser seu sacerdote santo. Corá e seus rebeldes estavam enfrentando Moisés e 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Corá: “O que você está sentindo ou pensando?” A pessoa pode responder com coisas como: “Eu consegui reunir todo o grupo de meus seguidores!”. ou: “Agora todos verão que eu sou santo e que Yahweh me escolheu!”. ou: “Estou pronto para enfrentar Yahweh e ser testado”.</w:t>
      </w:r>
    </w:p>
    <w:p>
      <w:pPr>
        <w:pStyle w:val="ListBullet"/>
        <w:spacing w:line="240" w:lineRule="auto"/>
        <w:ind w:left="720"/>
      </w:pPr>
      <w:r>
        <w:rPr>
          <w:lang w:val="pt_PT" w:bidi="pt_PT"/>
        </w:rPr>
      </w:r>
      <w:r>
        <w:rPr>
          <w:lang w:val="pt_PT" w:bidi="pt_PT"/>
        </w:rPr>
        <w:t>Pergunte às pessoas que interpretam os 250 israelitas: “O que vocês estão sentindo ou pensando?” O povo pode responder com coisas como: “Estamos prontos com nossos incensários, mas estamos um pouco nervosos também”, ou: “Queremos nos rebelar, mas também estamos com medo do que Yahweh pode fazer”, ou: “Esperamos que Corá saiba o que ele está fazendo!”.</w:t>
      </w:r>
    </w:p>
    <w:p>
      <w:pPr>
        <w:pStyle w:val="ListBullet"/>
        <w:spacing w:line="240" w:lineRule="auto"/>
        <w:ind w:left="720"/>
      </w:pPr>
      <w:r>
        <w:rPr>
          <w:lang w:val="pt_PT" w:bidi="pt_PT"/>
        </w:rPr>
      </w:r>
      <w:r>
        <w:rPr>
          <w:lang w:val="pt_PT" w:bidi="pt_PT"/>
        </w:rPr>
        <w:t>Pergunte às pessoas que interpretam o resto da assembleia: “O que vocês estão sentindo ou pensando?” O povo pode responder com coisas como: “Não temos certeza do que está prestes a acontecer”, ou: “Viemos para testemunhar o que Corá fará”, ou: “Não temos certeza do que Yahweh fará”.</w:t>
      </w:r>
    </w:p>
    <w:p>
      <w:pPr>
        <w:pStyle w:val="ListBullet"/>
        <w:spacing w:line="240" w:lineRule="auto"/>
        <w:ind w:left="720"/>
      </w:pPr>
      <w:r>
        <w:rPr>
          <w:lang w:val="pt_PT" w:bidi="pt_PT"/>
        </w:rPr>
      </w:r>
      <w:r>
        <w:rPr>
          <w:lang w:val="pt_PT" w:bidi="pt_PT"/>
        </w:rPr>
        <w:t>Pergunte às pessoas que interpretam Moisés e Arão: “O que vocês estão sentindo ou pensando?” A pessoa pode responder com coisas como: “Vejo que Corá conseguiu reunir toda a sua comunidade”, ou: “Corá ganhou muitos seguidores e parece poderoso, mas Yahweh é mais poderoso ainda”, ou: “Yahweh sabe quem é santo”.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 repente, a glória de Yahweh aparece a toda a assembleia. Yahweh provavelmente aparece como uma luz muito brilhante, quase brilhante demais para que as pessoas consigam olhar para ela.</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16:1–19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Em toda essa passagem, o nome </w:t>
      </w:r>
      <w:r>
        <w:rPr>
          <w:b/>
          <w:lang w:val="pt_PT" w:bidi="pt_PT"/>
        </w:rPr>
        <w:t>Yahweh</w:t>
      </w:r>
      <w:r>
        <w:rPr>
          <w:lang w:val="pt_PT" w:bidi="pt_PT"/>
        </w:rPr>
        <w:t xml:space="preserve"> é um nome que Deus dá a si mesmo. Use a mesma palavra para Yahweh que vocês usaram em passagens anteriores. O termo </w:t>
      </w:r>
      <w:r>
        <w:rPr>
          <w:lang w:val="pt_PT" w:bidi="pt_PT"/>
        </w:rPr>
        <w:t>Yahweh</w:t>
      </w:r>
      <w:r>
        <w:rPr>
          <w:lang w:val="pt_PT" w:bidi="pt_PT"/>
        </w:rPr>
        <w:t xml:space="preserve"> está no Glossário Mestre.</w:t>
      </w:r>
    </w:p>
    <w:p>
      <w:pPr/>
      <w:r>
        <w:rPr>
          <w:lang w:val="pt_PT" w:bidi="pt_PT"/>
        </w:rPr>
      </w:r>
      <w:r>
        <w:rPr>
          <w:lang w:val="pt_PT" w:bidi="pt_PT"/>
        </w:rPr>
        <w:t>Corá, Datã, Abirão e Om tornaram-se insolentes, isto é, tomaram atitudes e tentaram assumir a autoridade que não possuíam com o propósito de formar uma rebelião contra os líderes.</w:t>
      </w:r>
    </w:p>
    <w:p>
      <w:pPr/>
      <w:r>
        <w:rPr>
          <w:lang w:val="pt_PT" w:bidi="pt_PT"/>
        </w:rPr>
      </w:r>
      <w:r>
        <w:rPr>
          <w:lang w:val="pt_PT" w:bidi="pt_PT"/>
        </w:rPr>
        <w:t>Parem aqui e discutam em grupo como vocês descreverão esses homens tornando-se insolentes, ou assumindo uma autoridade que não tinham. Pause este áudio aqui.</w:t>
      </w:r>
    </w:p>
    <w:p>
      <w:pPr/>
      <w:r>
        <w:rPr>
          <w:lang w:val="pt_PT" w:bidi="pt_PT"/>
        </w:rPr>
      </w:r>
      <w:r>
        <w:rPr>
          <w:lang w:val="pt_PT" w:bidi="pt_PT"/>
        </w:rPr>
        <w:t>Corá se aproxima de Moisés. Ele está acompanhado por 250 homens israelitas, líderes da comunidade bem conhecidos, que haviam sido nomeados membros do conselho. O conselho era um grupo oficial de líderes ao qual as pessoas vinham em busca de sabedoria e ajuda na tomada de decisões.</w:t>
      </w:r>
    </w:p>
    <w:p>
      <w:pPr/>
      <w:r>
        <w:rPr>
          <w:lang w:val="pt_PT" w:bidi="pt_PT"/>
        </w:rPr>
      </w:r>
      <w:r>
        <w:rPr>
          <w:lang w:val="pt_PT" w:bidi="pt_PT"/>
        </w:rPr>
        <w:t>Parem aqui e discutam em grupo que palavra ou frase vocês usarão para “conselho”. Se vocês já traduziram essa palavra em outro livro da Bíblia, usem a mesma palavra que usaram lá. Pause este áudio aqui.</w:t>
      </w:r>
    </w:p>
    <w:p>
      <w:pPr/>
      <w:r>
        <w:rPr>
          <w:lang w:val="pt_PT" w:bidi="pt_PT"/>
        </w:rPr>
      </w:r>
      <w:r>
        <w:rPr>
          <w:lang w:val="pt_PT" w:bidi="pt_PT"/>
        </w:rPr>
        <w:t xml:space="preserve">Corá acusa Moisés e Arão de possuírem autoridade demais: “Vocês foram longe demais! Toda a </w:t>
      </w:r>
      <w:r>
        <w:rPr>
          <w:b/>
          <w:lang w:val="pt_PT" w:bidi="pt_PT"/>
        </w:rPr>
        <w:t>congregação</w:t>
      </w:r>
      <w:r>
        <w:rPr>
          <w:lang w:val="pt_PT" w:bidi="pt_PT"/>
        </w:rPr>
        <w:t xml:space="preserve">, ou </w:t>
      </w:r>
      <w:r>
        <w:rPr>
          <w:b/>
          <w:lang w:val="pt_PT" w:bidi="pt_PT"/>
        </w:rPr>
        <w:t>comunidade</w:t>
      </w:r>
      <w:r>
        <w:rPr>
          <w:lang w:val="pt_PT" w:bidi="pt_PT"/>
        </w:rPr>
        <w:t xml:space="preserve">, é </w:t>
      </w:r>
      <w:r>
        <w:rPr>
          <w:b/>
          <w:lang w:val="pt_PT" w:bidi="pt_PT"/>
        </w:rPr>
        <w:t>santa</w:t>
      </w:r>
      <w:r>
        <w:rPr>
          <w:lang w:val="pt_PT" w:bidi="pt_PT"/>
        </w:rPr>
        <w:t xml:space="preserve">, cada um de seus membros, e Yahweh está com eles. Por que então vocês se colocam acima da </w:t>
      </w:r>
      <w:r>
        <w:rPr>
          <w:b/>
          <w:lang w:val="pt_PT" w:bidi="pt_PT"/>
        </w:rPr>
        <w:t>assembleia</w:t>
      </w:r>
      <w:r>
        <w:rPr>
          <w:lang w:val="pt_PT" w:bidi="pt_PT"/>
        </w:rPr>
        <w:t xml:space="preserve"> de Yahweh?” Usem a mesma palavra para “santo” que vocês usaram em passagens anteriores, e consultem o termo </w:t>
      </w:r>
      <w:r>
        <w:rPr>
          <w:lang w:val="pt_PT" w:bidi="pt_PT"/>
        </w:rPr>
        <w:t>santo</w:t>
      </w:r>
      <w:r>
        <w:rPr>
          <w:lang w:val="pt_PT" w:bidi="pt_PT"/>
        </w:rPr>
        <w:t xml:space="preserve"> no Glossário Mestre para obterem mais informações. Uma assembleia ocorre quando toda a comunidade de israelitas se reúne por um motivo importante ou legal; a congregação, por sua vez, é simplesmente uma reunião da comunidade dos israelitas. Usem as mesmas palavras para “assembleia” oficial e para “comunidade” ou “congregação” dos israelitas, que vocês usaram em passagens anteriores.</w:t>
      </w:r>
    </w:p>
    <w:p>
      <w:pPr/>
      <w:r>
        <w:rPr>
          <w:lang w:val="pt_PT" w:bidi="pt_PT"/>
        </w:rPr>
      </w:r>
      <w:r>
        <w:rPr>
          <w:lang w:val="pt_PT" w:bidi="pt_PT"/>
        </w:rPr>
        <w:t>Moisés busca a sabedoria de Yahweh e se prostra para se submeter ao que Yahweh tem a dizer. Moisés provavelmente se ajoelha e curva a cabeça em direção ao chão. Moisés está fazendo essa postura de submissão para se submeter à sabedoria de Yahweh e mostrar que ele confia em Yahweh para decidir o que fazer em seguida. Isso não significa que Moisés esteja com medo de Corá e de seus homens.</w:t>
      </w:r>
    </w:p>
    <w:p>
      <w:pPr/>
      <w:r>
        <w:rPr>
          <w:lang w:val="pt_PT" w:bidi="pt_PT"/>
        </w:rPr>
      </w:r>
      <w:r>
        <w:rPr>
          <w:lang w:val="pt_PT" w:bidi="pt_PT"/>
        </w:rPr>
        <w:t xml:space="preserve">Moisés instrui Corá e seus homens sobre o que eles devem fazer. Corá e seus homens devem tomar os </w:t>
      </w:r>
      <w:r>
        <w:rPr>
          <w:b/>
          <w:lang w:val="pt_PT" w:bidi="pt_PT"/>
        </w:rPr>
        <w:t>incensários</w:t>
      </w:r>
      <w:r>
        <w:rPr>
          <w:lang w:val="pt_PT" w:bidi="pt_PT"/>
        </w:rPr>
        <w:t>, ou braseiros para incenso, e colocar neles carvão ardente e incenso, e oferecer eles diante de Yahweh. Os incensários às vezes tinham a forma de uma tigela e eram montados sobre uma base. Incensários poderiam ser mais largos na parte inferior e mais estreitos na parte superior. Possivelmente eram feitos de bronze ou, às vezes, de ouro. Os incensários continham alguns pedaços de carvão incandescente, aos quais se acrescentava o incenso. Esses incensários talvez ficassem na extremidade de um cabo comprido, para manter distância entre quem o segurava e o altar, e também para evitar que as mãos do sacerdote se queimassem. Dentro do incensário podia ser colocado incensos como olíbano ou cedro, e então o carvão incandescente. Esse incenso então queimava, criando uma fumaça de aroma doce.</w:t>
      </w:r>
    </w:p>
    <w:p>
      <w:pPr/>
      <w:r>
        <w:rPr>
          <w:lang w:val="pt_PT" w:bidi="pt_PT"/>
        </w:rPr>
      </w:r>
      <w:r>
        <w:rPr>
          <w:lang w:val="pt_PT" w:bidi="pt_PT"/>
        </w:rPr>
        <w:t xml:space="preserve">Parem aqui e, se necessário, como grupo, consultem a imagem de um </w:t>
      </w:r>
      <w:r>
        <w:rPr>
          <w:b/>
          <w:lang w:val="pt_PT" w:bidi="pt_PT"/>
        </w:rPr>
        <w:t>incensário com brasas queimando no interior</w:t>
      </w:r>
      <w:r>
        <w:rPr>
          <w:lang w:val="pt_PT" w:bidi="pt_PT"/>
        </w:rPr>
        <w:t>, ou a imagem de um recipiente que contenha brasas acesas e do qual esteja saindo fumaça. Falem sobre quais palavras vocês usarão para descrever o queimador de incenso e os carvões. Pause este áudio aqui.</w:t>
      </w:r>
    </w:p>
    <w:p>
      <w:pPr/>
      <w:r>
        <w:rPr>
          <w:lang w:val="pt_PT" w:bidi="pt_PT"/>
        </w:rPr>
      </w:r>
      <w:r>
        <w:rPr>
          <w:lang w:val="pt_PT" w:bidi="pt_PT"/>
        </w:rPr>
        <w:t xml:space="preserve">Moisés diz: “Não é suficiente que o </w:t>
      </w:r>
      <w:r>
        <w:rPr>
          <w:b/>
          <w:lang w:val="pt_PT" w:bidi="pt_PT"/>
        </w:rPr>
        <w:t>Deus</w:t>
      </w:r>
      <w:r>
        <w:rPr>
          <w:lang w:val="pt_PT" w:bidi="pt_PT"/>
        </w:rPr>
        <w:t xml:space="preserve"> de Israel tenha separado vocês do resto da comunidade israelita e vos tenha trazido para perto de si mesmo para fazer o trabalho no tabernáculo de Yahweh, permanecer diante da comunidade e </w:t>
      </w:r>
      <w:r>
        <w:rPr>
          <w:b/>
          <w:lang w:val="pt_PT" w:bidi="pt_PT"/>
        </w:rPr>
        <w:t>ministrar</w:t>
      </w:r>
      <w:r>
        <w:rPr>
          <w:lang w:val="pt_PT" w:bidi="pt_PT"/>
        </w:rPr>
        <w:t xml:space="preserve"> a eles?” Ministrar significa servir àquelas pessoas. Esse também é o único lugar nessa passagem onde o termo geral para Deus é usado em vez de Yahweh. Moisés está lembrando a todos que o Deus deles é o Deus que escolheu Israel para ser Seu próprio povo. Usem o mesmo termo geral para Deus que vocês usaram em passagens anteriores. Consultem o Glossário Mestre para obterem mais informações sobre </w:t>
      </w:r>
      <w:r>
        <w:rPr>
          <w:lang w:val="pt_PT" w:bidi="pt_PT"/>
        </w:rPr>
        <w:t>Deus</w:t>
      </w:r>
      <w:r>
        <w:rPr>
          <w:lang w:val="pt_PT" w:bidi="pt_PT"/>
        </w:rPr>
        <w:t>.</w:t>
      </w:r>
    </w:p>
    <w:p>
      <w:pPr/>
      <w:r>
        <w:rPr>
          <w:lang w:val="pt_PT" w:bidi="pt_PT"/>
        </w:rPr>
      </w:r>
      <w:r>
        <w:rPr>
          <w:lang w:val="pt_PT" w:bidi="pt_PT"/>
        </w:rPr>
        <w:t xml:space="preserve">Moisés diz a eles que, além de irem contra Yahweh, eles estão tentando tomar o </w:t>
      </w:r>
      <w:r>
        <w:rPr>
          <w:b/>
          <w:lang w:val="pt_PT" w:bidi="pt_PT"/>
        </w:rPr>
        <w:t>sacerdócio</w:t>
      </w:r>
      <w:r>
        <w:rPr>
          <w:lang w:val="pt_PT" w:bidi="pt_PT"/>
        </w:rPr>
        <w:t xml:space="preserve"> também! Usem a mesma palavra ou frase para sacerdócio que vocês usaram em passagens anteriores. Para obterem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Moisés então convoca Datã e Abirão, mas eles se recusam a vir. Datã e Abirão dizem: “Não é suficiente vocês terem nos tirado de uma terra onde fluía leite e mel para nos matar no </w:t>
      </w:r>
      <w:r>
        <w:rPr>
          <w:b/>
          <w:lang w:val="pt_PT" w:bidi="pt_PT"/>
        </w:rPr>
        <w:t>deserto</w:t>
      </w:r>
      <w:r>
        <w:rPr>
          <w:lang w:val="pt_PT" w:bidi="pt_PT"/>
        </w:rPr>
        <w:t xml:space="preserve">? E ainda quer se fazer chefe sobre nós?” Datã e Abirão estão sugerindo que, quando eram escravos no Egito, eles já estavam em uma terra onde fluía leite e mel, e que o Egito era melhor do que o deserto em que eles estão agora. Usem a mesma palavra para deserto que vocês usaram em passagens anteriores, e consultem o Glossário Mestre para obterem mais informações sobre </w:t>
      </w:r>
      <w:r>
        <w:rPr>
          <w:lang w:val="pt_PT" w:bidi="pt_PT"/>
        </w:rPr>
        <w:t>deserto</w:t>
      </w:r>
      <w:r>
        <w:rPr>
          <w:lang w:val="pt_PT" w:bidi="pt_PT"/>
        </w:rPr>
        <w:t xml:space="preserve">. “Fazer‑se de chefe” de alguém significa agir como se fosse o dono dessa pessoa ou como se fosse mais importante do que ela, assumindo para si o direito de dizer o que ela deve fazer. Se vocês usarem a palavra </w:t>
      </w:r>
      <w:r>
        <w:rPr>
          <w:b/>
          <w:lang w:val="pt_PT" w:bidi="pt_PT"/>
        </w:rPr>
        <w:t>senhor</w:t>
      </w:r>
      <w:r>
        <w:rPr>
          <w:lang w:val="pt_PT" w:bidi="pt_PT"/>
        </w:rPr>
        <w:t xml:space="preserve"> ou </w:t>
      </w:r>
      <w:r>
        <w:rPr>
          <w:b/>
          <w:lang w:val="pt_PT" w:bidi="pt_PT"/>
        </w:rPr>
        <w:t>mestre</w:t>
      </w:r>
      <w:r>
        <w:rPr>
          <w:lang w:val="pt_PT" w:bidi="pt_PT"/>
        </w:rPr>
        <w:t xml:space="preserve">, usem a mesma que já usaram antes e consultem o Glossário Mestre para obterem mais informações sobre o termo </w:t>
      </w:r>
      <w:r>
        <w:rPr>
          <w:lang w:val="pt_PT" w:bidi="pt_PT"/>
        </w:rPr>
        <w:t>senhor</w:t>
      </w:r>
      <w:r>
        <w:rPr>
          <w:lang w:val="pt_PT" w:bidi="pt_PT"/>
        </w:rPr>
        <w:t>.</w:t>
      </w:r>
    </w:p>
    <w:p>
      <w:pPr/>
      <w:r>
        <w:rPr>
          <w:lang w:val="pt_PT" w:bidi="pt_PT"/>
        </w:rPr>
      </w:r>
      <w:r>
        <w:rPr>
          <w:lang w:val="pt_PT" w:bidi="pt_PT"/>
        </w:rPr>
        <w:t xml:space="preserve">Lembram-se de passagens anteriores, quando Yahweh faz sua aliança com </w:t>
      </w:r>
      <w:r>
        <w:rPr>
          <w:lang w:val="pt_PT" w:bidi="pt_PT"/>
        </w:rPr>
        <w:t>Abraão</w:t>
      </w:r>
      <w:r>
        <w:rPr>
          <w:lang w:val="pt_PT" w:bidi="pt_PT"/>
        </w:rPr>
        <w:t xml:space="preserve"> sobre a terra prometida ser a terra de </w:t>
      </w:r>
      <w:r>
        <w:rPr>
          <w:lang w:val="pt_PT" w:bidi="pt_PT"/>
        </w:rPr>
        <w:t>Canaã</w:t>
      </w:r>
      <w:r>
        <w:rPr>
          <w:lang w:val="pt_PT" w:bidi="pt_PT"/>
        </w:rPr>
        <w:t xml:space="preserve">? A terra de Canaã também é descrita como uma terra onde flui leite e mel. Só que agora Datã e Abirão estão dizendo que Moisés falhou em levá‑los para essa terra prometida que mana leite e mel. Eles também acusam Moisés de tratar as pessoas como </w:t>
      </w:r>
      <w:r>
        <w:rPr>
          <w:b/>
          <w:lang w:val="pt_PT" w:bidi="pt_PT"/>
        </w:rPr>
        <w:t>escravos</w:t>
      </w:r>
      <w:r>
        <w:rPr>
          <w:lang w:val="pt_PT" w:bidi="pt_PT"/>
        </w:rPr>
        <w:t xml:space="preserve">. Usem a mesma palavra para escravos que vocês usaram em passagens anteriores, e consultem o Glossário Mestre para obterem mais informações sobre </w:t>
      </w:r>
      <w:r>
        <w:rPr>
          <w:lang w:val="pt_PT" w:bidi="pt_PT"/>
        </w:rPr>
        <w:t>escravos</w:t>
      </w:r>
      <w:r>
        <w:rPr>
          <w:lang w:val="pt_PT" w:bidi="pt_PT"/>
        </w:rPr>
        <w:t>.</w:t>
      </w:r>
    </w:p>
    <w:p>
      <w:pPr/>
      <w:r>
        <w:rPr>
          <w:lang w:val="pt_PT" w:bidi="pt_PT"/>
        </w:rPr>
      </w:r>
      <w:r>
        <w:rPr>
          <w:lang w:val="pt_PT" w:bidi="pt_PT"/>
        </w:rPr>
        <w:t xml:space="preserve">Moisés fica irado e pede a Yahweh que não aceite a </w:t>
      </w:r>
      <w:r>
        <w:rPr>
          <w:b/>
          <w:lang w:val="pt_PT" w:bidi="pt_PT"/>
        </w:rPr>
        <w:t>oferta</w:t>
      </w:r>
      <w:r>
        <w:rPr>
          <w:lang w:val="pt_PT" w:bidi="pt_PT"/>
        </w:rPr>
        <w:t xml:space="preserve"> desses homens. Embora a palavra usada aqui seja a mesma que “oferta de cereal”, é muito provável que esteja sendo empregada apenas no sentido geral de “oferta”. É provável que Moisés esteja pedindo a Yahweh que não aceite a oferta de incenso que os homens oferecerão no dia seguinte. Usem a mesma palavra para “oferta” que vocês usaram nas passagens anteriores, e lembrem-se de que o termo </w:t>
      </w:r>
      <w:r>
        <w:rPr>
          <w:lang w:val="pt_PT" w:bidi="pt_PT"/>
        </w:rPr>
        <w:t>oferta</w:t>
      </w:r>
      <w:r>
        <w:rPr>
          <w:lang w:val="pt_PT" w:bidi="pt_PT"/>
        </w:rPr>
        <w:t xml:space="preserve"> consta no Glossário Mestre.</w:t>
      </w:r>
    </w:p>
    <w:p>
      <w:pPr/>
      <w:r>
        <w:rPr>
          <w:lang w:val="pt_PT" w:bidi="pt_PT"/>
        </w:rPr>
      </w:r>
      <w:r>
        <w:rPr>
          <w:lang w:val="pt_PT" w:bidi="pt_PT"/>
        </w:rPr>
        <w:t xml:space="preserve">Depois de ter reunido todos, Corá os trouxe para a </w:t>
      </w:r>
      <w:r>
        <w:rPr>
          <w:b/>
          <w:lang w:val="pt_PT" w:bidi="pt_PT"/>
        </w:rPr>
        <w:t>tenda do encontro</w:t>
      </w:r>
      <w:r>
        <w:rPr>
          <w:lang w:val="pt_PT" w:bidi="pt_PT"/>
        </w:rPr>
        <w:t xml:space="preserve">, ou </w:t>
      </w:r>
      <w:r>
        <w:rPr>
          <w:b/>
          <w:lang w:val="pt_PT" w:bidi="pt_PT"/>
        </w:rPr>
        <w:t>tabernáculo</w:t>
      </w:r>
      <w:r>
        <w:rPr>
          <w:lang w:val="pt_PT" w:bidi="pt_PT"/>
        </w:rPr>
        <w:t xml:space="preserve">, de frente para Moisés e Arão. Usem a mesma palavra ou frase para "tenda do encontro", ou “tenda da reunião”, ou “tabernáculo”, que vocês usaram em passagens anteriores. O termo </w:t>
      </w:r>
      <w:r>
        <w:rPr>
          <w:lang w:val="pt_PT" w:bidi="pt_PT"/>
        </w:rPr>
        <w:t>Tabernáculo</w:t>
      </w:r>
      <w:r>
        <w:rPr>
          <w:lang w:val="pt_PT" w:bidi="pt_PT"/>
        </w:rPr>
        <w:t xml:space="preserve"> está no Glossário Mestre.</w:t>
      </w:r>
    </w:p>
    <w:p>
      <w:pPr/>
      <w:r>
        <w:rPr>
          <w:lang w:val="pt_PT" w:bidi="pt_PT"/>
        </w:rPr>
      </w:r>
      <w:r>
        <w:rPr>
          <w:lang w:val="pt_PT" w:bidi="pt_PT"/>
        </w:rPr>
        <w:t xml:space="preserve">De repente, a </w:t>
      </w:r>
      <w:r>
        <w:rPr>
          <w:b/>
          <w:lang w:val="pt_PT" w:bidi="pt_PT"/>
        </w:rPr>
        <w:t>glória</w:t>
      </w:r>
      <w:r>
        <w:rPr>
          <w:lang w:val="pt_PT" w:bidi="pt_PT"/>
        </w:rPr>
        <w:t xml:space="preserve"> de Yahweh apareceu a toda a assembleia. Usem a mesma palavra para “glória” que vocês usaram em passagens anteriores, e lembrem-se de que a palavra </w:t>
      </w:r>
      <w:r>
        <w:rPr>
          <w:lang w:val="pt_PT" w:bidi="pt_PT"/>
        </w:rPr>
        <w:t>glória</w:t>
      </w:r>
      <w:r>
        <w:rPr>
          <w:lang w:val="pt_PT" w:bidi="pt_PT"/>
        </w:rPr>
        <w:t xml:space="preserve"> está no Glossário Mestre. Yahweh provavelmente aparece como uma luz muito brilhante, quase brilhante demais para que as pessoas consigam olhar para ela. Isso mostra o quão poderoso Yahweh é.</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16:20–35</w:t>
      </w:r>
      <w:r>
        <w:rPr>
          <w:lang w:val="pt_PT" w:bidi="pt_PT"/>
        </w:rPr>
      </w:r>
    </w:p>
    <w:p>
      <w:pPr>
        <w:pStyle w:val="Heading3"/>
      </w:pPr>
      <w:r>
        <w:rPr>
          <w:lang w:val="pt_PT" w:bidi="pt_PT"/>
        </w:rPr>
        <w:t>Ouvir e Sentir</w:t>
      </w:r>
    </w:p>
    <w:p>
      <w:pPr/>
      <w:r>
        <w:rPr>
          <w:lang w:val="pt_PT" w:bidi="pt_PT"/>
        </w:rPr>
      </w:r>
      <w:r>
        <w:rPr>
          <w:lang w:val="pt_PT" w:bidi="pt_PT"/>
        </w:rPr>
        <w:t>Nesta etapa, ouçam Números 16.20–35 e guardem em seus corações.</w:t>
      </w:r>
    </w:p>
    <w:p>
      <w:pPr/>
      <w:r>
        <w:rPr>
          <w:lang w:val="pt_PT" w:bidi="pt_PT"/>
        </w:rPr>
      </w:r>
      <w:r>
        <w:rPr>
          <w:lang w:val="pt_PT" w:bidi="pt_PT"/>
        </w:rPr>
        <w:t>Ouçam uma versão em áudio de Números 16.20–35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16.20–35 na tradução mais fácil de entender.</w:t>
      </w:r>
    </w:p>
    <w:p>
      <w:pPr/>
      <w:r>
        <w:rPr>
          <w:lang w:val="pt_PT" w:bidi="pt_PT"/>
        </w:rPr>
      </w:r>
      <w:r>
        <w:rPr>
          <w:lang w:val="pt_PT" w:bidi="pt_PT"/>
        </w:rPr>
        <w:t>Vocês se lembram anteriormente de que Yahweh estava testando Corá, Datã e Abirão, juntamente com 250 de seus seguidores? Eles eram todos reunidos, provavelmente com toda a congregação ou comunidade dos israelitas, na tenda do encontro. Esse grupo de israelitas ou representa toda a comunidade israelita, ou é o grupo que seguia Corá, Datã e Abirão. Então a glória de Yahweh aparece.</w:t>
      </w:r>
    </w:p>
    <w:p>
      <w:pPr/>
      <w:r>
        <w:rPr>
          <w:lang w:val="pt_PT" w:bidi="pt_PT"/>
        </w:rPr>
      </w:r>
      <w:r>
        <w:rPr>
          <w:lang w:val="pt_PT" w:bidi="pt_PT"/>
        </w:rPr>
        <w:t>Continuamos nossa história aqui enquanto Yahweh aparece a toda a comunidade de Israel e diz a Moisés e Arão o que ele planeja fazer. Yahweh pede a Moisés e Arão que se afastem de todo o grupo. Isso é para a proteção de Moisés e Arão, pois Yahweh está prestes a matar todo o grupo de israelitas em um instante.</w:t>
      </w:r>
    </w:p>
    <w:p>
      <w:pPr/>
      <w:r>
        <w:rPr>
          <w:lang w:val="pt_PT" w:bidi="pt_PT"/>
        </w:rPr>
      </w:r>
      <w:r>
        <w:rPr>
          <w:lang w:val="pt_PT" w:bidi="pt_PT"/>
        </w:rPr>
        <w:t>Mas Moisés e Arão imploram a Yahweh que não mate todos os outros. Ambos caem com o rosto no chão para orar e mostrar que estão pedindo misericórdia a Yahweh. Eles perguntam a Yahweh se Ele ficará irado com toda a comunidade de Israel e se todos devem morrer apenas porque um homem pecou. Quando Moisés e Arão dizem "um homem", eles estão se referindo a Corá, que havia reunido a comunidade de Israel contra Moisés, Arão e Yahweh.</w:t>
      </w:r>
    </w:p>
    <w:p>
      <w:pPr/>
      <w:r>
        <w:rPr>
          <w:lang w:val="pt_PT" w:bidi="pt_PT"/>
        </w:rPr>
      </w:r>
      <w:r>
        <w:rPr>
          <w:lang w:val="pt_PT" w:bidi="pt_PT"/>
        </w:rPr>
        <w:t>Embora Moisés diga “um homem”, Moisés também está incluindo Datã e Abirão aqui também. Essa é uma pergunta que não espera uma resposta. Yahweh responde a Moisés, e Ele diz para pedir aos grupos de pessoas perto das tendas de Corá, Datã e Abirão que se afastem deles.</w:t>
      </w:r>
    </w:p>
    <w:p>
      <w:pPr/>
      <w:r>
        <w:rPr>
          <w:lang w:val="pt_PT" w:bidi="pt_PT"/>
        </w:rPr>
      </w:r>
      <w:r>
        <w:rPr>
          <w:lang w:val="pt_PT" w:bidi="pt_PT"/>
        </w:rPr>
        <w:t>Parem aqui e discutam em grupo: contem sobre uma vez em que vocês viram uma comunidade ou grupo de pessoas sofrer as consequências do pecado de apenas uma pessoa. Como vocês se sentiram? Com quem vocês falaram sobre isso? Como você falaria com Deus sobre essa situação? Pause este áudio aqui.</w:t>
      </w:r>
    </w:p>
    <w:p>
      <w:pPr/>
      <w:r>
        <w:rPr>
          <w:lang w:val="pt_PT" w:bidi="pt_PT"/>
        </w:rPr>
      </w:r>
      <w:r>
        <w:rPr>
          <w:lang w:val="pt_PT" w:bidi="pt_PT"/>
        </w:rPr>
        <w:t>Moisés se levanta, e Arão provavelmente também se levanta, e juntos vão para a área onde Corá, Datã e Abirão vivem em suas tendas. Vocês se lembram de como, anteriormente, Moisés convocou Datã e Abirão, mas eles se recusaram a vir e falar com Moisés? Alguns dos anciãos israelitas vão com Moisés para onde esses rebeldes estão vivendo.</w:t>
      </w:r>
    </w:p>
    <w:p>
      <w:pPr/>
      <w:r>
        <w:rPr>
          <w:lang w:val="pt_PT" w:bidi="pt_PT"/>
        </w:rPr>
      </w:r>
      <w:r>
        <w:rPr>
          <w:lang w:val="pt_PT" w:bidi="pt_PT"/>
        </w:rPr>
        <w:t xml:space="preserve">Parem aqui e em grupo olhem para uma imagem do </w:t>
      </w:r>
      <w:r>
        <w:rPr>
          <w:lang w:val="pt_PT" w:bidi="pt_PT"/>
        </w:rPr>
        <w:t>layout dos acampamentos das 12 tribos</w:t>
      </w:r>
      <w:r>
        <w:rPr>
          <w:lang w:val="pt_PT" w:bidi="pt_PT"/>
        </w:rPr>
        <w:t>, mostrando onde cada tribo acampava ao redor do tabernáculo. Pause este áudio aqui.</w:t>
      </w:r>
    </w:p>
    <w:p>
      <w:pPr/>
      <w:r>
        <w:rPr>
          <w:lang w:val="pt_PT" w:bidi="pt_PT"/>
        </w:rPr>
      </w:r>
      <w:r>
        <w:rPr>
          <w:lang w:val="pt_PT" w:bidi="pt_PT"/>
        </w:rPr>
        <w:t>Moisés pode não saber o que Yahweh está prestes a fazer, mas ele instrui os israelitas que estão perto das tendas de Corá, Datã e Abirão a se afastar de toda a área. Moisés também diz aos israelitas para não tocar em nada que pertence a esses homens maus, porque eles pecaram. O pecado torna as pessoas impuras ou inaptas para adorar Yahweh. Se as pessoas tocassem as coisas das famílias que estavam pecando, elas também se tornariam impuras e Yahweh também as puniria.</w:t>
      </w:r>
    </w:p>
    <w:p>
      <w:pPr/>
      <w:r>
        <w:rPr>
          <w:lang w:val="pt_PT" w:bidi="pt_PT"/>
        </w:rPr>
      </w:r>
      <w:r>
        <w:rPr>
          <w:lang w:val="pt_PT" w:bidi="pt_PT"/>
        </w:rPr>
        <w:t>Então todos que estavam perto das tendas de Corá, Datã e Abirão se afastaram deles. Datã e Abirão haviam saído de suas tendas e estavam na entrada de suas próprias tendas com suas famílias, que eram suas esposas e filhos, o que significa crianças e bebês. Não sabemos onde Corá está nesse momento, pois ele estava anteriormente na tenda do encontro, se preparando para o teste com seu incensário. Corá provavelmente seguiu Moisés para as tendas de Datã e Abirão.</w:t>
      </w:r>
    </w:p>
    <w:p>
      <w:pPr/>
      <w:r>
        <w:rPr>
          <w:lang w:val="pt_PT" w:bidi="pt_PT"/>
        </w:rPr>
      </w:r>
      <w:r>
        <w:rPr>
          <w:lang w:val="pt_PT" w:bidi="pt_PT"/>
        </w:rPr>
        <w:t xml:space="preserve">Parem aqui e em grupo olhem para uma imagem de uma </w:t>
      </w:r>
      <w:r>
        <w:rPr>
          <w:b/>
          <w:lang w:val="pt_PT" w:bidi="pt_PT"/>
        </w:rPr>
        <w:t>tenda que seria grande o suficiente para uma família grande viver nela</w:t>
      </w:r>
      <w:r>
        <w:rPr>
          <w:lang w:val="pt_PT" w:bidi="pt_PT"/>
        </w:rPr>
        <w:t>. Pause este áudio aqui.</w:t>
      </w:r>
    </w:p>
    <w:p>
      <w:pPr/>
      <w:r>
        <w:rPr>
          <w:lang w:val="pt_PT" w:bidi="pt_PT"/>
        </w:rPr>
      </w:r>
      <w:r>
        <w:rPr>
          <w:lang w:val="pt_PT" w:bidi="pt_PT"/>
        </w:rPr>
        <w:t>Então Moisés diz que as pessoas em breve saberão que foi Yahweh que o enviou para fazer todas essas tarefas que Moisés havia feito até então na jornada deles. Moisés diz que estava obedecendo a Yahweh e que essas coisas não vieram da mente de Moisés, mas da mente de Yahweh.</w:t>
      </w:r>
    </w:p>
    <w:p>
      <w:pPr/>
      <w:r>
        <w:rPr>
          <w:lang w:val="pt_PT" w:bidi="pt_PT"/>
        </w:rPr>
      </w:r>
      <w:r>
        <w:rPr>
          <w:lang w:val="pt_PT" w:bidi="pt_PT"/>
        </w:rPr>
        <w:t>Moisés diz que, se esses homens apenas continuarem a viver agora e morrer de morte natural em algum momento do futuro, então isso provará que Yahweh não o enviou para liderar essas pessoas para fora do Egito. No entanto, se Yahweh fizer algo sobrenatural aqui, e a terra abrir sua boca e os engolir com todos os seus pertences, isso provará que Ele está no comando. Moisés diz que, se a terra se abrir debaixo deles para formar um grande buraco, eles descerão para o reino dos mortos e serão enterrados vivos. Algumas traduções dirão, “eles descerão vivos para o Sheol”, o que significa uma terra deserta ou um grande vazio para onde as pessoas mortas vão. Moisés diz que, se isso acontecer, as pessoas saberão que elas odiaram Yahweh ao desobedecê-lo. Moisés está lembrando a eles de que, quando eles estão se rebelando contra Moisés, eles estão na verdade se rebelando contra o próprio Yahweh.</w:t>
      </w:r>
    </w:p>
    <w:p>
      <w:pPr/>
      <w:r>
        <w:rPr>
          <w:lang w:val="pt_PT" w:bidi="pt_PT"/>
        </w:rPr>
      </w:r>
      <w:r>
        <w:rPr>
          <w:lang w:val="pt_PT" w:bidi="pt_PT"/>
        </w:rPr>
        <w:t>Parem aqui e discutam em grupo: vocês já tiveram que confiar em outra pessoa para provar que estavam certos sobre algo ou não culpados de algo? Como foi colocar tanta confiança em outra pessoa quando seu caráter ou reputação estava em risco? Pause este áudio aqui.</w:t>
      </w:r>
    </w:p>
    <w:p>
      <w:pPr/>
      <w:r>
        <w:rPr>
          <w:lang w:val="pt_PT" w:bidi="pt_PT"/>
        </w:rPr>
      </w:r>
      <w:r>
        <w:rPr>
          <w:lang w:val="pt_PT" w:bidi="pt_PT"/>
        </w:rPr>
        <w:t>Enquanto Moisés termina de falar essas palavras, o chão sob as famílias de Datã, Abirão e Corá se separou. A terra abriu sua boca, o que significa que um enorme buraco se abriu sob eles e engoliu tudo. O buraco em que eles caíram era profundo e a areia se empilhava sobre o topo deles, reenchendo o buraco. A terra engoliu todas as posses e seguidores de Corá, Datã, Abirão, suas esposas e todos os seus filhos. É mais provável que Corá e sua família estivessem perto o suficiente das tendas de Datã e Abirão, pois ele também foi engolido pelo chão. A terra se fechou sobre eles e todos morreram, e eles desapareceram da comunidade. Em algum momento, Yahweh enviou fogo para destruir os 250 líderes israelitas, os seguidores de Corá. Isso aconteceu assim que eles começaram a oferecer seu incenso, ou agora, depois que a terra havia engolido as famílias.</w:t>
      </w:r>
    </w:p>
    <w:p>
      <w:pPr/>
      <w:r>
        <w:rPr>
          <w:lang w:val="pt_PT" w:bidi="pt_PT"/>
        </w:rPr>
      </w:r>
      <w:r>
        <w:rPr>
          <w:lang w:val="pt_PT" w:bidi="pt_PT"/>
        </w:rPr>
        <w:t>Assim que todos os outros israelitas viram isso acontecer, eles entraram em pânico, começaram a correr e gritaram: “A terra nos engolirá também!”</w:t>
      </w:r>
    </w:p>
    <w:p>
      <w:pPr/>
      <w:r>
        <w:rPr>
          <w:lang w:val="pt_PT" w:bidi="pt_PT"/>
        </w:rPr>
      </w:r>
      <w:r>
        <w:rPr>
          <w:lang w:val="pt_PT" w:bidi="pt_PT"/>
        </w:rPr>
        <w:t xml:space="preserve">Parem aqui e olhem para uma imagem como um grupo de um </w:t>
      </w:r>
      <w:r>
        <w:rPr>
          <w:b/>
          <w:lang w:val="pt_PT" w:bidi="pt_PT"/>
        </w:rPr>
        <w:t>incensário com carvão queimando no interior</w:t>
      </w:r>
      <w:r>
        <w:rPr>
          <w:lang w:val="pt_PT" w:bidi="pt_PT"/>
        </w:rPr>
        <w:t xml:space="preserve"> ou uma frigideira de fogo que tem carvão ardente nela, que também tem fumaça saindo dele.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16.20–35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instrui Moisés e Arão a se separarem da congregação do povo para que Yahweh possa destruí-la. Moisés e Arão oram e imploram a Yahweh que não deixe que o pecado de um homem, Corá, cause a morte de outros. Yahweh então pede a Moisés que diga ao povo para se afastar das tendas de Corá, Datã e Abirão.</w:t>
      </w:r>
    </w:p>
    <w:p>
      <w:pPr/>
      <w:r>
        <w:rPr>
          <w:lang w:val="pt_PT" w:bidi="pt_PT"/>
        </w:rPr>
      </w:r>
      <w:r>
        <w:rPr>
          <w:b/>
          <w:lang w:val="pt_PT" w:bidi="pt_PT"/>
        </w:rPr>
        <w:t>Na segunda cena:</w:t>
      </w:r>
      <w:r>
        <w:rPr>
          <w:lang w:val="pt_PT" w:bidi="pt_PT"/>
        </w:rPr>
        <w:t xml:space="preserve"> Moisés se aproxima das tendas de Corá, Datã e Abirão e diz ao resto do povo para se afastar das tendas. Datã e Abirão saem de suas tendas para ver o que está acontecendo. Moisés diz que, se esses homens morrerem uma morte natural, então Yahweh não o enviou. Mas se algo fora do comum acontecer, como a terra se abrindo e os engolindo, então isso provará que Corá, Datã e Abirão trataram Yahweh com ódio e questionaram o julgamento de Yahweh.</w:t>
      </w:r>
    </w:p>
    <w:p>
      <w:pPr/>
      <w:r>
        <w:rPr>
          <w:lang w:val="pt_PT" w:bidi="pt_PT"/>
        </w:rPr>
      </w:r>
      <w:r>
        <w:rPr>
          <w:b/>
          <w:lang w:val="pt_PT" w:bidi="pt_PT"/>
        </w:rPr>
        <w:t>Na terceira cena:</w:t>
      </w:r>
      <w:r>
        <w:rPr>
          <w:lang w:val="pt_PT" w:bidi="pt_PT"/>
        </w:rPr>
        <w:t xml:space="preserve"> assim que Moisés termina de falar essas coisas, o chão se abre e engole Corá, Datã, Abirão, suas famílias e seus pequeninos. Os israelitas então entram em pânico e têm medo de que a mesma coisa aconteça com eles, então eles começam a correr e gritar. Em algum momento, um fogo sai de Yahweh e queima os 250 homens que estavam oferecendo o incenso.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Corá e sua família</w:t>
      </w:r>
    </w:p>
    <w:p>
      <w:pPr>
        <w:pStyle w:val="ListBullet"/>
        <w:spacing w:line="240" w:lineRule="auto"/>
        <w:ind w:left="720"/>
      </w:pPr>
      <w:r>
        <w:rPr>
          <w:lang w:val="pt_PT" w:bidi="pt_PT"/>
        </w:rPr>
      </w:r>
      <w:r>
        <w:rPr>
          <w:lang w:val="pt_PT" w:bidi="pt_PT"/>
        </w:rPr>
        <w:t>Datã e sua família</w:t>
      </w:r>
    </w:p>
    <w:p>
      <w:pPr>
        <w:pStyle w:val="ListBullet"/>
        <w:spacing w:line="240" w:lineRule="auto"/>
        <w:ind w:left="720"/>
      </w:pPr>
      <w:r>
        <w:rPr>
          <w:lang w:val="pt_PT" w:bidi="pt_PT"/>
        </w:rPr>
      </w:r>
      <w:r>
        <w:rPr>
          <w:lang w:val="pt_PT" w:bidi="pt_PT"/>
        </w:rPr>
        <w:t>Abirão e sua família</w:t>
      </w:r>
    </w:p>
    <w:p>
      <w:pPr>
        <w:pStyle w:val="ListBullet"/>
        <w:spacing w:line="240" w:lineRule="auto"/>
        <w:ind w:left="720"/>
      </w:pPr>
      <w:r>
        <w:rPr>
          <w:lang w:val="pt_PT" w:bidi="pt_PT"/>
        </w:rPr>
      </w:r>
      <w:r>
        <w:rPr>
          <w:lang w:val="pt_PT" w:bidi="pt_PT"/>
        </w:rPr>
        <w:t>250 líderes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Toda a congregação, ou comunidade dos israelitas com eles no deserto</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Yahweh pede a Moisés e Arão que se afastem de toda a congregação de Israel. Yahweh faz isso para proteger Moisés e Arão, porque Yahweh está prestes a matar toda a congregação. Vocês se lembram na passagem anterior de como todos haviam se reunido na tenda do encontro para ver quem Yahweh escolheria como santo? Há vários milhares de pessoas todas reunidas. Não temos certeza de que hora do dia é, mas provavelmente teria sido durante o dia.</w:t>
      </w:r>
    </w:p>
    <w:p>
      <w:pPr/>
      <w:r>
        <w:rPr>
          <w:lang w:val="pt_PT" w:bidi="pt_PT"/>
        </w:rPr>
      </w:r>
      <w:r>
        <w:rPr>
          <w:lang w:val="pt_PT" w:bidi="pt_PT"/>
        </w:rPr>
        <w:t>Mas Moisés e Arão imploram a Yahweh que não mate todos os outros. Ambos caem com o rosto no chão para orar. Moisés e Arão provavelmente estão ajoelhados tão baixo no chão que seus rostos quase tocam o chão. Essa postura mostra total submissão a Yahweh e seus desejos, mas eles também estão implorando a Yahweh que tenha misericórdia dessas pessoas. Moisés e Arão imploram a Yahweh fortemente, ou clamam: “Deus, o Deus que dá fôlego a todas as coisas vivas. Ficarás tão irado com toda a comunidade de Israel que todos devem morrer apenas porque um homem pecou?” Moisés e Arão não esperam uma resposta à pergunta deles, mas eles apelam à compaixão de Yahweh. Yahweh criou todas as pessoas e deu a elas fôlego. Moisés e Arão não conseguem acreditar que Yahweh mataria pessoas que Yahweh criou quando essas pessoas não pecaram por si mesmas. Yahweh mostra misericórdia e instrui Moisés a pedir às pessoas que se afastem das tendas de Corá, Datã e Abirão.</w:t>
      </w:r>
    </w:p>
    <w:p>
      <w:pPr/>
      <w:r>
        <w:rPr>
          <w:lang w:val="pt_PT" w:bidi="pt_PT"/>
        </w:rPr>
      </w:r>
      <w:r>
        <w:rPr>
          <w:lang w:val="pt_PT" w:bidi="pt_PT"/>
        </w:rPr>
        <w:t>Moisés, e muito provavelmente Arão, se levantam e, juntamente com Corá, caminham para as tendas de Corá, Datã e Abirão. Alguns dos anciãos israelitas vão com Moisés.</w:t>
      </w:r>
    </w:p>
    <w:p>
      <w:pPr/>
      <w:r>
        <w:rPr>
          <w:lang w:val="pt_PT" w:bidi="pt_PT"/>
        </w:rPr>
      </w:r>
      <w:r>
        <w:rPr>
          <w:lang w:val="pt_PT" w:bidi="pt_PT"/>
        </w:rPr>
        <w:t>Embora não saibamos a distância exata da tenda do encontro até onde Corá, Datã e Abirão estão vivendo, Moisés e o resto dos homens, que vão com ele, provavelmente estão caminhando em direção às tendas.</w:t>
      </w:r>
    </w:p>
    <w:p>
      <w:pPr/>
      <w:r>
        <w:rPr>
          <w:lang w:val="pt_PT" w:bidi="pt_PT"/>
        </w:rPr>
      </w:r>
      <w:r>
        <w:rPr>
          <w:lang w:val="pt_PT" w:bidi="pt_PT"/>
        </w:rPr>
        <w:t xml:space="preserve">Parem aqui e, se necessário, olhem novamente em grupo para uma imagem da </w:t>
      </w:r>
      <w:r>
        <w:rPr>
          <w:lang w:val="pt_PT" w:bidi="pt_PT"/>
        </w:rPr>
        <w:t>disposição dos acampamentos das tribos de Israel ao redor da tenda do encontro</w:t>
      </w:r>
      <w:r>
        <w:rPr>
          <w:lang w:val="pt_PT" w:bidi="pt_PT"/>
        </w:rPr>
        <w:t>. Pause este áudio aqui.</w:t>
      </w:r>
    </w:p>
    <w:p>
      <w:pPr/>
      <w:r>
        <w:rPr>
          <w:lang w:val="pt_PT" w:bidi="pt_PT"/>
        </w:rPr>
      </w:r>
      <w:r>
        <w:rPr>
          <w:lang w:val="pt_PT" w:bidi="pt_PT"/>
        </w:rPr>
        <w:t>Moisés instrui a comunidade israelita que está perto das tendas de Corá, Datã e Abirão a se afastar de toda a área. Eles obedecem a Moisés. Moisés também diz à comunidade de Israel para não tocar em nada que pertence a esses homens maus, pois isso os tornará impuros, ou não puros. Os israelitas acreditavam que a impureza era contagiosa, e um Yahweh santo não permitiria a impureza em seu acampamento. Moisés adverte a comunidade israelita que eles podem ser “destruídos” se tocarem em qualquer coisa que esses homens maus tocaram. Moisés usa uma linguagem especial que lembra às pessoas da água forte que pode destruir coisas quando vem rapidamente demais. Moisés quer mostrar ao povo que Yahweh leva a sério a punição pelo pecado.</w:t>
      </w:r>
    </w:p>
    <w:p>
      <w:pPr/>
      <w:r>
        <w:rPr>
          <w:lang w:val="pt_PT" w:bidi="pt_PT"/>
        </w:rPr>
      </w:r>
      <w:r>
        <w:rPr>
          <w:lang w:val="pt_PT" w:bidi="pt_PT"/>
        </w:rPr>
        <w:t>Parem aqui e discutam em grupo: contem uma história sobre punição ou destruição que vem rapidamente e com força. Como vocês a descrevem? Pause este áudio aqui.</w:t>
      </w:r>
    </w:p>
    <w:p>
      <w:pPr/>
      <w:r>
        <w:rPr>
          <w:lang w:val="pt_PT" w:bidi="pt_PT"/>
        </w:rPr>
      </w:r>
      <w:r>
        <w:rPr>
          <w:lang w:val="pt_PT" w:bidi="pt_PT"/>
        </w:rPr>
        <w:t>Datã e Abirão saem de suas tendas e estão parados na entrada de suas próprias tendas com suas famílias, incluindo suas esposas, filhos e crianças pequenas, ou seja, crianças que pequenas e bebês. Não sabemos onde Corá está nesse momento, pois ele estava anteriormente na tenda do encontro, se preparando para o teste com seu incensário. Corá provavelmente seguiu Moisés para as tendas de Datã e Abirão.</w:t>
      </w:r>
    </w:p>
    <w:p>
      <w:pPr/>
      <w:r>
        <w:rPr>
          <w:lang w:val="pt_PT" w:bidi="pt_PT"/>
        </w:rPr>
      </w:r>
      <w:r>
        <w:rPr>
          <w:lang w:val="pt_PT" w:bidi="pt_PT"/>
        </w:rPr>
        <w:t xml:space="preserve">Parem aqui em grupo e, se necessário, olhem novamente para uma imagem de uma </w:t>
      </w:r>
      <w:r>
        <w:rPr>
          <w:b/>
          <w:lang w:val="pt_PT" w:bidi="pt_PT"/>
        </w:rPr>
        <w:t>tenda que seria grande o suficiente para nela viver uma família numerosa</w:t>
      </w:r>
      <w:r>
        <w:rPr>
          <w:lang w:val="pt_PT" w:bidi="pt_PT"/>
        </w:rPr>
        <w:t>. Pause este áudio aqui.</w:t>
      </w:r>
    </w:p>
    <w:p>
      <w:pPr/>
      <w:r>
        <w:rPr>
          <w:lang w:val="pt_PT" w:bidi="pt_PT"/>
        </w:rPr>
      </w:r>
      <w:r>
        <w:rPr>
          <w:lang w:val="pt_PT" w:bidi="pt_PT"/>
        </w:rPr>
        <w:t>Moisés fala sobre esses homens continuando a viver e sofrendo o destino de toda a humanidade. Todas as pessoas morrem, então Moisés está dizendo que esses homens podem simplesmente continuar a viver e ter uma morte natural mais tarde. Se isso acontecer, isso provará que Yahweh não enviou Moisés para liderar esse povo para fora do Egito. Mas se Yahweh fizer algo completamente novo acontecer, como a terra abrir sua boca e engolir esses homens com todos os seus pertences, então isso provará que Yahweh está no comando. Moisés está confiando plenamente em Yahweh aqui.</w:t>
      </w:r>
    </w:p>
    <w:p>
      <w:pPr/>
      <w:r>
        <w:rPr>
          <w:lang w:val="pt_PT" w:bidi="pt_PT"/>
        </w:rPr>
      </w:r>
      <w:r>
        <w:rPr>
          <w:lang w:val="pt_PT" w:bidi="pt_PT"/>
        </w:rPr>
        <w:t>Moisés diz que, se a terra se abrir debaixo deles para formar um grande buraco, eles descerão para o reino dos mortos e serão enterrados vivos. Todos saberão que eles trataram Yahweh com desprezo ou ódio. Eles mostraram por sua desobediência que eles não amavam Yahweh.</w:t>
      </w:r>
    </w:p>
    <w:p>
      <w:pPr/>
      <w:r>
        <w:rPr>
          <w:lang w:val="pt_PT" w:bidi="pt_PT"/>
        </w:rPr>
      </w:r>
      <w:r>
        <w:rPr>
          <w:lang w:val="pt_PT" w:bidi="pt_PT"/>
        </w:rPr>
        <w:t>Parem aqui e discutam em grupo: a terra não é uma pessoa com uma boca, mas Moisés a descreve dessa maneira quando ele fala sobre o chão se abrindo e as famílias caindo no buraco. Como vocês traduzirão essa imagem para o seu idioma? Pause este áudio aqui.</w:t>
      </w:r>
    </w:p>
    <w:p>
      <w:pPr/>
      <w:r>
        <w:rPr>
          <w:lang w:val="pt_PT" w:bidi="pt_PT"/>
        </w:rPr>
      </w:r>
      <w:r>
        <w:rPr>
          <w:lang w:val="pt_PT" w:bidi="pt_PT"/>
        </w:rPr>
        <w:t>Enquanto Moisés termina de falar essas palavras, o chão sob eles se abre. Um enorme buraco se abre e engole todas as pessoas que foram desobedientes a Yahweh e todas as suas famílias e pertences, incluindo Datã e Abirão, suas esposas, crianças e bebês. É muito provável que Corá e alguns de sua família estivessem perto o suficiente das tendas de Datã e Abirão para que ele também fosse engolido pelo chão. Então o buraco se encheu novamente com a areia e terra.</w:t>
      </w:r>
    </w:p>
    <w:p>
      <w:pPr/>
      <w:r>
        <w:rPr>
          <w:lang w:val="pt_PT" w:bidi="pt_PT"/>
        </w:rPr>
      </w:r>
      <w:r>
        <w:rPr>
          <w:lang w:val="pt_PT" w:bidi="pt_PT"/>
        </w:rPr>
        <w:t>Embora os 250 líderes israelitas também fossem seguidores de Corá e dos homens de Corá, o chão não os engoliu. Yahweh decidiu matá-los separadamente. As outras pessoas que haviam testemunhado o que acabou de acontecer começaram a correr e entrar em pânico, pensando que elas também seriam engolidas pelo chão.</w:t>
      </w:r>
    </w:p>
    <w:p>
      <w:pPr/>
      <w:r>
        <w:rPr>
          <w:lang w:val="pt_PT" w:bidi="pt_PT"/>
        </w:rPr>
      </w:r>
      <w:r>
        <w:rPr>
          <w:lang w:val="pt_PT" w:bidi="pt_PT"/>
        </w:rPr>
        <w:t>Em algum momento, Yahweh enviou fogo para destruir os 250 líderes israelitas, os seguidores de Corá. Isso aconteceu assim que eles começaram a oferecer seu incenso, ou agora, depois que a terra havia engolido as famílias.</w:t>
      </w:r>
    </w:p>
    <w:p>
      <w:pPr/>
      <w:r>
        <w:rPr>
          <w:lang w:val="pt_PT" w:bidi="pt_PT"/>
        </w:rPr>
      </w:r>
      <w:r>
        <w:rPr>
          <w:lang w:val="pt_PT" w:bidi="pt_PT"/>
        </w:rPr>
        <w:t>Esses homens haviam sido especialmente desobedientes. Eles provavelmente acreditavam ser tão santos que poderiam ter mais poder e não precisavam obedecer a Yahweh. Eles mostraram que não confiavam em Yahweh e duvidavam de sua autoridade.</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16.20–35 na tradução mais fácil de entender.</w:t>
      </w:r>
    </w:p>
    <w:p>
      <w:pPr/>
      <w:r>
        <w:rPr>
          <w:lang w:val="pt_PT" w:bidi="pt_PT"/>
        </w:rPr>
      </w:r>
      <w:r>
        <w:rPr>
          <w:lang w:val="pt_PT" w:bidi="pt_PT"/>
        </w:rPr>
        <w:t>Nessa etapa, o grupo irá encenar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Corá e sua família</w:t>
      </w:r>
    </w:p>
    <w:p>
      <w:pPr>
        <w:pStyle w:val="ListBullet"/>
        <w:spacing w:line="240" w:lineRule="auto"/>
        <w:ind w:left="720"/>
      </w:pPr>
      <w:r>
        <w:rPr>
          <w:lang w:val="pt_PT" w:bidi="pt_PT"/>
        </w:rPr>
      </w:r>
      <w:r>
        <w:rPr>
          <w:lang w:val="pt_PT" w:bidi="pt_PT"/>
        </w:rPr>
        <w:t>Datã e sua família</w:t>
      </w:r>
    </w:p>
    <w:p>
      <w:pPr>
        <w:pStyle w:val="ListBullet"/>
        <w:spacing w:line="240" w:lineRule="auto"/>
        <w:ind w:left="720"/>
      </w:pPr>
      <w:r>
        <w:rPr>
          <w:lang w:val="pt_PT" w:bidi="pt_PT"/>
        </w:rPr>
      </w:r>
      <w:r>
        <w:rPr>
          <w:lang w:val="pt_PT" w:bidi="pt_PT"/>
        </w:rPr>
        <w:t>Abirão e sua família</w:t>
      </w:r>
    </w:p>
    <w:p>
      <w:pPr>
        <w:pStyle w:val="ListBullet"/>
        <w:spacing w:line="240" w:lineRule="auto"/>
        <w:ind w:left="720"/>
      </w:pPr>
      <w:r>
        <w:rPr>
          <w:lang w:val="pt_PT" w:bidi="pt_PT"/>
        </w:rPr>
      </w:r>
      <w:r>
        <w:rPr>
          <w:lang w:val="pt_PT" w:bidi="pt_PT"/>
        </w:rPr>
        <w:t>250 líderes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Toda a congregação ou comunidade dos israelitas</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Yahweh pede a Moisés e Arão que se afastem de toda a congregação. Yahweh faz isso pela proteção de Moisés e Arão, pois Yahweh está prestes a matar toda a congregação.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sentindo ou pensando?” As pessoas podem responder com coisas como: “Isso é tão triste.” Não é justo que todas essas pessoas morram por causa dos pecados do rebelde Corá e seus homens”, ou: “Oraremos a Yahweh para perguntar se há outra maneira de salvar o resto dessas pessoas”, ou: “Seremos obedientes ao que Yahweh nos pede para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Arão imploram a Yahweh que não mate todos os outros, e eles caem com o rosto no chão para orar e mostrar que eles estão pedindo a Yahweh que mostre misericórdia. Yahweh mostra misericórdia e instrui Moisés a pedir às pessoas que se afastem das tendas de Corá, Datã e Abirão.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sentindo ou pensando?” As pessoas podem responder com coisas como: “Louvado seja Yahweh por ter mostrado misericórdia às outras pessoas”, ou: “Pelo menos são apenas aqueles que fizeram parte da rebelião que estão sendo punidos”, ou: “Seremos obedientes e seguiremos as novas instruções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Moisés, e provavelmente Arão, se levantam e caminham com Corá até as tendas de Corá, Datã e Abirão. Alguns dos anciãos israelitas vão com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sentindo ou pensando?” As pessoas podem responder com coisas como: “Não temos exatamente certeza do que acontecerá em seguida”, ou: “O que quer que aconteça em seguida, Yahweh mostrará que Yahweh está no comando”, ou: “Espero que as outras pessoas nos ouçam e se afastem das tendas”.</w:t>
      </w:r>
    </w:p>
    <w:p>
      <w:pPr>
        <w:pStyle w:val="ListBullet"/>
        <w:spacing w:line="240" w:lineRule="auto"/>
        <w:ind w:left="720"/>
      </w:pPr>
      <w:r>
        <w:rPr>
          <w:lang w:val="pt_PT" w:bidi="pt_PT"/>
        </w:rPr>
      </w:r>
      <w:r>
        <w:rPr>
          <w:lang w:val="pt_PT" w:bidi="pt_PT"/>
        </w:rPr>
        <w:t>Pergunte à pessoa que interpreta Corá: “O que você está sentindo ou pensando?” A pessoa pode responder com coisas como: “O que está acontecendo?” O que Yahweh disse a Moisés?" ou, “Eu não tenho certeza para onde Moisés está marchando, mas é melhor eu segui-lo!” ou, “O que acontecerá agora?”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instrui a comunidade israelita, que está perto das tendas de Corá, Datã e Abirão, a se afastar de toda a área, e eles obedecem a Moisés. Moisés diz a eles para não tocar em nada que pertence a esses homens maus, pois isso os tornará impuros, ou não puros. Se eles tocarem em qualquer coisa, eles também serão varridos por causa de todos os pecados desses homens maus. Os israelitas acreditavam que a impureza era contagiosa, e um Yahweh santo não permitiria a impureza em seu acampamento.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com coisas como: “Por que Moisés está nos pedindo para nos afastarmos e não tocarmos em nada?” ou, "O que ele quer dizer com seremos arrasados?" Está vindo um vento forte?" ou, “Por que Moisés está perto das tendas de Datã, Abirão e Corá?”</w:t>
      </w:r>
    </w:p>
    <w:p>
      <w:pPr>
        <w:pStyle w:val="ListBullet"/>
        <w:spacing w:line="240" w:lineRule="auto"/>
        <w:ind w:left="720"/>
      </w:pPr>
      <w:r>
        <w:rPr>
          <w:lang w:val="pt_PT" w:bidi="pt_PT"/>
        </w:rPr>
      </w:r>
      <w:r>
        <w:rPr>
          <w:lang w:val="pt_PT" w:bidi="pt_PT"/>
        </w:rPr>
        <w:t>Pergunte às pessoas que interpretam Datã e Abirão: “O que você está sentindo ou pensando?” As pessoas podem responder com coisas como: “O que é todo esse barulho acontecendo lá fora?” Por que Moisés está dizendo a todos para se afastarem de nossas tendas?” ou, "É melhor sairmos de nossas tendas para ver o que está acontecendo!" ou: “Por que todos se afastaram de nossas tendas?”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Datã e Abirão saem de suas tendas e estão na entrada de suas próprias tendas com suas famílias.</w:t>
      </w:r>
    </w:p>
    <w:p>
      <w:pPr/>
      <w:r>
        <w:rPr>
          <w:lang w:val="pt_PT" w:bidi="pt_PT"/>
        </w:rPr>
      </w:r>
      <w:r>
        <w:rPr>
          <w:lang w:val="pt_PT" w:bidi="pt_PT"/>
        </w:rPr>
        <w:t>Moisés diz que, se esses homens apenas continuarem vivendo, isso provará que Yahweh não o enviou para liderar essas pessoas para fora do Egito. Mas se Yahweh fizer algo completamente novo acontecer, como a terra abrir sua boca e os engolir com todos os seus pertences, então isso provará que Yahweh está no comando. Moisés está confiando plenamente em Yahweh aqui.</w:t>
      </w:r>
    </w:p>
    <w:p>
      <w:pPr/>
      <w:r>
        <w:rPr>
          <w:lang w:val="pt_PT" w:bidi="pt_PT"/>
        </w:rPr>
      </w:r>
      <w:r>
        <w:rPr>
          <w:lang w:val="pt_PT" w:bidi="pt_PT"/>
        </w:rPr>
        <w:t>Moisés diz que, se a terra se abrir debaixo deles para formar um grande buraco, eles descerão para o reino dos mortos e serão enterrados vivos.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com coisas como: “Não temos certeza do que está prestes a acontecer, mas estamos com medo”, ou: “O que acontecerá se Moisés estiver errado e o chão não se abrir?” Moisés parecerá um tolo!" ou: “E se Moisés estiver certo e o chão se abrir e os engolir inteiros?”</w:t>
      </w:r>
    </w:p>
    <w:p>
      <w:pPr>
        <w:pStyle w:val="ListBullet"/>
        <w:spacing w:line="240" w:lineRule="auto"/>
        <w:ind w:left="720"/>
      </w:pPr>
      <w:r>
        <w:rPr>
          <w:lang w:val="pt_PT" w:bidi="pt_PT"/>
        </w:rPr>
      </w:r>
      <w:r>
        <w:rPr>
          <w:lang w:val="pt_PT" w:bidi="pt_PT"/>
        </w:rPr>
        <w:t>Pergunte às pessoas que interpretam Datã, Abirão e suas famílias: “O que vocês estão sentindo ou pensando?” As pessoas podem responder com coisas como: “Sobre o que Moisés está falando?” ou, “O chão não pode simplesmente se abrir e nos engolir inteiros. Moisés enlouqueceu!" ou, "Não fizemos nada de errado. Foi Corá que começou tudo isso!"</w:t>
      </w:r>
    </w:p>
    <w:p>
      <w:pPr>
        <w:pStyle w:val="ListBullet"/>
        <w:spacing w:line="240" w:lineRule="auto"/>
        <w:ind w:left="720"/>
      </w:pPr>
      <w:r>
        <w:rPr>
          <w:lang w:val="pt_PT" w:bidi="pt_PT"/>
        </w:rPr>
      </w:r>
      <w:r>
        <w:rPr>
          <w:lang w:val="pt_PT" w:bidi="pt_PT"/>
        </w:rPr>
        <w:t>Pergunte às pessoas que interpretam Moisés e Arão: “O que vocês estão sentindo ou pensando?” As pessoas podem responder com coisas como: “Confiamos em Yahweh plenamente, mas não temos certeza do que acontecerá em seguida”, ou: “Se o chão se abrir e engolir os rebeldes, como os outros israelitas reagirão?” ou: “Oramos para que todos os outros estejam seguros e que apenas aqueles rebeldes sejam punidos.”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enquanto Moisés termina de falar essas palavras, o chão sob eles se abre ao meio. Um enorme buraco se abre e engole todas as pessoas que foram desobedientes a Yahweh, junto com suas famílias e pertences. Então o buraco se enche novamente com areia e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Arão: “O que vocês estão sentindo ou pensando?” As pessoas podem responder com coisas como: “Vimos Yahweh trabalhando muitas vezes, mas isso mostra o quão poderoso Yahweh é”, ou: “Yahweh é santo e a santidade é tão importante para Yahweh que ele fará qualquer coisa para mantê-la”, ou: “Oramos para que todos os outros aprendam com isso e não se rebelem”.</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com coisas como: “Não percebemos que Yahweh faria com que o chão engolisse todas essas pessoas!” "O que eles fizeram foi realmente tão ruim assim?" ou: "Yahweh irá simplesmente parar por aí? Ou ele fará o chão nos engolir também?" ou: “E se não formos santos o suficiente?”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outras pessoas que testemunharam o que acabou de acontecer começam a correr de um lado para o outro e a entrar em pânico, pensando que elas também serão engolidas pelo chão.</w:t>
      </w:r>
    </w:p>
    <w:p>
      <w:pPr/>
      <w:r>
        <w:rPr>
          <w:lang w:val="pt_PT" w:bidi="pt_PT"/>
        </w:rPr>
      </w:r>
      <w:r>
        <w:rPr>
          <w:lang w:val="pt_PT" w:bidi="pt_PT"/>
        </w:rPr>
        <w:t>Embora os 250 líderes israelitas também sejam seguidores de Corá e de seus homens, eles não são engolidos pelo chão.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250 líderes israelitas: “O que vocês estão sentindo ou pensando?” As pessoas podem responder com coisas como: “Yahweh matou apenas os principais rebeldes”, ou: “Talvez tenhamos escapado disso. "Talvez tenhamos passado no teste de santidade," ou, "Talvez sejamos santos o suficiente e é por isso que Yahweh está nos mantendo vivos."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fogo saiu de Yahweh e então consumiu, ou queimou, os 250 homens que seguiam Corá e estavam fazendo a oferta do incenso.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com coisas como: “Agora eles mataram alguns dos líderes israelitas”, ou: “Pensávamos que eles eram muito santos.” Por que Yahweh os matou também?” ou: “E se não formos santos o suficiente; vamos morrer também?”</w:t>
      </w:r>
    </w:p>
    <w:p>
      <w:pPr>
        <w:pStyle w:val="ListBullet"/>
        <w:spacing w:line="240" w:lineRule="auto"/>
        <w:ind w:left="720"/>
      </w:pPr>
      <w:r>
        <w:rPr>
          <w:lang w:val="pt_PT" w:bidi="pt_PT"/>
        </w:rPr>
      </w:r>
      <w:r>
        <w:rPr>
          <w:lang w:val="pt_PT" w:bidi="pt_PT"/>
        </w:rPr>
        <w:t>Pergunte às pessoas que interpretam Moisés e Arão: “O que vocês estão sentindo ou pensando?” As pessoas podem responder com coisas como: “Vimos Yahweh trabalhando muitas vezes, mas isso mostra o quão poderoso Yahweh é”, ou: “Yahweh é santo e a santidade é tão sagrada para Deus que ele fará qualquer coisa para mantê-la sagrada”, ou: “Oramos para que todos os outros aprendam com isso e não se rebelem contra Yahweh”.</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16.20–35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Yahweh</w:t>
      </w:r>
      <w:r>
        <w:rPr>
          <w:lang w:val="pt_PT" w:bidi="pt_PT"/>
        </w:rPr>
        <w:t xml:space="preserve"> disse a Moisés e Arão: “Separem-se dessa </w:t>
      </w:r>
      <w:r>
        <w:rPr>
          <w:b/>
          <w:lang w:val="pt_PT" w:bidi="pt_PT"/>
        </w:rPr>
        <w:t>comunidade</w:t>
      </w:r>
      <w:r>
        <w:rPr>
          <w:lang w:val="pt_PT" w:bidi="pt_PT"/>
        </w:rPr>
        <w:t xml:space="preserve"> de Israel, ou </w:t>
      </w:r>
      <w:r>
        <w:rPr>
          <w:b/>
          <w:lang w:val="pt_PT" w:bidi="pt_PT"/>
        </w:rPr>
        <w:t>congregação</w:t>
      </w:r>
      <w:r>
        <w:rPr>
          <w:lang w:val="pt_PT" w:bidi="pt_PT"/>
        </w:rPr>
        <w:t xml:space="preserve">, para que eu possa pôr um fim a eles imediatamente”. Comunidade de Israel, ou congregação, significa todos os israelitas que estavam com eles no </w:t>
      </w:r>
      <w:r>
        <w:rPr>
          <w:lang w:val="pt_PT" w:bidi="pt_PT"/>
        </w:rPr>
        <w:t>deserto</w:t>
      </w:r>
      <w:r>
        <w:rPr>
          <w:lang w:val="pt_PT" w:bidi="pt_PT"/>
        </w:rPr>
        <w:t>. Usem a mesma palavra para congregação ou comunidade que vocês usaram em passagens anteriores.</w:t>
      </w:r>
    </w:p>
    <w:p>
      <w:pPr/>
      <w:r>
        <w:rPr>
          <w:lang w:val="pt_PT" w:bidi="pt_PT"/>
        </w:rPr>
      </w:r>
      <w:r>
        <w:rPr>
          <w:lang w:val="pt_PT" w:bidi="pt_PT"/>
        </w:rPr>
        <w:t xml:space="preserve">Moisés e Arão caíram com o rosto no chão e clamaram: “Ó </w:t>
      </w:r>
      <w:r>
        <w:rPr>
          <w:b/>
          <w:lang w:val="pt_PT" w:bidi="pt_PT"/>
        </w:rPr>
        <w:t>Deus</w:t>
      </w:r>
      <w:r>
        <w:rPr>
          <w:lang w:val="pt_PT" w:bidi="pt_PT"/>
        </w:rPr>
        <w:t xml:space="preserve">, o Deus que dá fôlego a todas as coisas vivas, Você ficará irado com todo o povo de Israel quando apenas um homem </w:t>
      </w:r>
      <w:r>
        <w:rPr>
          <w:b/>
          <w:lang w:val="pt_PT" w:bidi="pt_PT"/>
        </w:rPr>
        <w:t>peca</w:t>
      </w:r>
      <w:r>
        <w:rPr>
          <w:lang w:val="pt_PT" w:bidi="pt_PT"/>
        </w:rPr>
        <w:t>?” Usem a mesma palavra para "pecado" que vocês usaram em passagens anteriores, e lembrem-se de que "</w:t>
      </w:r>
      <w:r>
        <w:rPr>
          <w:lang w:val="pt_PT" w:bidi="pt_PT"/>
        </w:rPr>
        <w:t>pecado</w:t>
      </w:r>
      <w:r>
        <w:rPr>
          <w:lang w:val="pt_PT" w:bidi="pt_PT"/>
        </w:rPr>
        <w:t xml:space="preserve">" está no Glossário Mestre. Moisés e Arão usaram a palavra geral para "Deus" quando clamaram a Ele. Usem a mesma palavra para "Deus" que vocês usaram em passagens anteriores e lembrem-se de que </w:t>
      </w:r>
      <w:r>
        <w:rPr>
          <w:lang w:val="pt_PT" w:bidi="pt_PT"/>
        </w:rPr>
        <w:t>"Deus"</w:t>
      </w:r>
      <w:r>
        <w:rPr>
          <w:lang w:val="pt_PT" w:bidi="pt_PT"/>
        </w:rPr>
        <w:t xml:space="preserve"> está no Glossário Mestre.</w:t>
      </w:r>
    </w:p>
    <w:p>
      <w:pPr/>
      <w:r>
        <w:rPr>
          <w:lang w:val="pt_PT" w:bidi="pt_PT"/>
        </w:rPr>
      </w:r>
      <w:r>
        <w:rPr>
          <w:lang w:val="pt_PT" w:bidi="pt_PT"/>
        </w:rPr>
        <w:t xml:space="preserve">Moisés levantou-se e foi até Datã e Abirão, e os </w:t>
      </w:r>
      <w:r>
        <w:rPr>
          <w:b/>
          <w:lang w:val="pt_PT" w:bidi="pt_PT"/>
        </w:rPr>
        <w:t>anciãos</w:t>
      </w:r>
      <w:r>
        <w:rPr>
          <w:lang w:val="pt_PT" w:bidi="pt_PT"/>
        </w:rPr>
        <w:t xml:space="preserve"> de Israel o seguiram. Um ancião é uma pessoa com autoridade na comunidade. No Antigo Testamento, um ancião era geralmente o chefe de uma família ou um grupo de famílias. Um grupo de anciãos se encontrava para tomar decisões sobre os assuntos na comunidade. Usem a mesma palavra para "ancião" que vocês usaram em passagens anteriores e lembrem-se de que "</w:t>
      </w:r>
      <w:r>
        <w:rPr>
          <w:lang w:val="pt_PT" w:bidi="pt_PT"/>
        </w:rPr>
        <w:t>ancião</w:t>
      </w:r>
      <w:r>
        <w:rPr>
          <w:lang w:val="pt_PT" w:bidi="pt_PT"/>
        </w:rPr>
        <w:t>" está no Glossário Mestre.</w:t>
      </w:r>
    </w:p>
    <w:p>
      <w:pPr/>
      <w:r>
        <w:rPr>
          <w:lang w:val="pt_PT" w:bidi="pt_PT"/>
        </w:rPr>
      </w:r>
      <w:r>
        <w:rPr>
          <w:lang w:val="pt_PT" w:bidi="pt_PT"/>
        </w:rPr>
        <w:t xml:space="preserve">Moisés alertou o povo: "Saiam de perto das barracas desses homens </w:t>
      </w:r>
      <w:r>
        <w:rPr>
          <w:b/>
          <w:lang w:val="pt_PT" w:bidi="pt_PT"/>
        </w:rPr>
        <w:t>ímpios</w:t>
      </w:r>
      <w:r>
        <w:rPr>
          <w:lang w:val="pt_PT" w:bidi="pt_PT"/>
        </w:rPr>
        <w:t>!". "Ímpio" significa a mesma coisa que "</w:t>
      </w:r>
      <w:r>
        <w:rPr>
          <w:b/>
          <w:lang w:val="pt_PT" w:bidi="pt_PT"/>
        </w:rPr>
        <w:t>maligno</w:t>
      </w:r>
      <w:r>
        <w:rPr>
          <w:lang w:val="pt_PT" w:bidi="pt_PT"/>
        </w:rPr>
        <w:t xml:space="preserve">". Moisés está dizendo que esses homens estão indo contra o que Deus quer. Usem a mesma palavra para "ímpio" ou "maligno" que vocês usaram em passagens anteriores, e lembrem-se de que </w:t>
      </w:r>
      <w:r>
        <w:rPr>
          <w:lang w:val="pt_PT" w:bidi="pt_PT"/>
        </w:rPr>
        <w:t>maldade</w:t>
      </w:r>
      <w:r>
        <w:rPr>
          <w:lang w:val="pt_PT" w:bidi="pt_PT"/>
        </w:rPr>
        <w:t xml:space="preserve"> ou </w:t>
      </w:r>
      <w:r>
        <w:rPr>
          <w:lang w:val="pt_PT" w:bidi="pt_PT"/>
        </w:rPr>
        <w:t>mal</w:t>
      </w:r>
      <w:r>
        <w:rPr>
          <w:lang w:val="pt_PT" w:bidi="pt_PT"/>
        </w:rPr>
        <w:t xml:space="preserve"> está no Glossário Mestre.</w:t>
      </w:r>
    </w:p>
    <w:p>
      <w:pPr/>
      <w:r>
        <w:rPr>
          <w:lang w:val="pt_PT" w:bidi="pt_PT"/>
        </w:rPr>
      </w:r>
      <w:r>
        <w:rPr>
          <w:lang w:val="pt_PT" w:bidi="pt_PT"/>
        </w:rPr>
        <w:t>Moisés falou sobre a terra abrindo sua boca e engolindo as pessoas para que elas desçam vivas para o reino dos mortos, ou "</w:t>
      </w:r>
      <w:r>
        <w:rPr>
          <w:b/>
          <w:lang w:val="pt_PT" w:bidi="pt_PT"/>
        </w:rPr>
        <w:t>Sheol</w:t>
      </w:r>
      <w:r>
        <w:rPr>
          <w:lang w:val="pt_PT" w:bidi="pt_PT"/>
        </w:rPr>
        <w:t>". "Sheol" é a palavra usada em todo o Antigo Testamento para o lugar dos mortos. As pessoas acreditavam que o Sheol estava sob a terra. Portanto, eles falaram sobre descer para o Sheol. Esse lugar inclui as ideias de morte, subsolo e sepultura ou área de sepultamento. Também era um local de escuridão e silêncio, fraqueza e nenhuma alegria. As culturas mais antigas tinham o conceito de um lugar para os mortos debaixo da terra.</w:t>
      </w:r>
    </w:p>
    <w:p>
      <w:pPr/>
      <w:r>
        <w:rPr>
          <w:lang w:val="pt_PT" w:bidi="pt_PT"/>
        </w:rPr>
      </w:r>
      <w:r>
        <w:rPr>
          <w:lang w:val="pt_PT" w:bidi="pt_PT"/>
        </w:rPr>
        <w:t>Parem aqui e discutam em grupo que palavra vocês usarão para "</w:t>
      </w:r>
      <w:r>
        <w:rPr>
          <w:b/>
          <w:lang w:val="pt_PT" w:bidi="pt_PT"/>
        </w:rPr>
        <w:t>Sheol</w:t>
      </w:r>
      <w:r>
        <w:rPr>
          <w:lang w:val="pt_PT" w:bidi="pt_PT"/>
        </w:rPr>
        <w:t>". "</w:t>
      </w:r>
      <w:r>
        <w:rPr>
          <w:lang w:val="pt_PT" w:bidi="pt_PT"/>
        </w:rPr>
        <w:t>Sheol</w:t>
      </w:r>
      <w:r>
        <w:rPr>
          <w:lang w:val="pt_PT" w:bidi="pt_PT"/>
        </w:rPr>
        <w:t>" está no Glossário Mestre. Se você já traduziu essa palavra em outro livro da Bíblia, use a mesma palavra aqui. Pause este áudio aqui.</w:t>
      </w:r>
    </w:p>
    <w:p>
      <w:pPr/>
      <w:r>
        <w:rPr>
          <w:lang w:val="pt_PT" w:bidi="pt_PT"/>
        </w:rPr>
      </w:r>
      <w:r>
        <w:rPr>
          <w:lang w:val="pt_PT" w:bidi="pt_PT"/>
        </w:rPr>
        <w:t xml:space="preserve">Em seguida, o povo realmente caiu no buraco no chão e desapareceu da </w:t>
      </w:r>
      <w:r>
        <w:rPr>
          <w:b/>
          <w:lang w:val="pt_PT" w:bidi="pt_PT"/>
        </w:rPr>
        <w:t>assembleia</w:t>
      </w:r>
      <w:r>
        <w:rPr>
          <w:lang w:val="pt_PT" w:bidi="pt_PT"/>
        </w:rPr>
        <w:t>. A assembleia era a reunião oficial do povo de israelitas. Essas famílias haviam desaparecido para sempre do povo israelita. Usem a mesma palavra para “assembleia”, ou reunião oficial dos israelitas, que vocês usaram em passagens anteriores.</w:t>
      </w:r>
    </w:p>
    <w:p>
      <w:pPr/>
      <w:r>
        <w:rPr>
          <w:lang w:val="pt_PT" w:bidi="pt_PT"/>
        </w:rPr>
      </w:r>
      <w:r>
        <w:rPr>
          <w:lang w:val="pt_PT" w:bidi="pt_PT"/>
        </w:rPr>
        <w:t>E Yahweh enviou fogo e consumiu os 250 homens que estavam oferecendo o incenso. Não sabemos exatamente como era o fogo que veio do Senhor.</w:t>
      </w:r>
    </w:p>
    <w:p>
      <w:pPr/>
      <w:r>
        <w:rPr>
          <w:lang w:val="pt_PT" w:bidi="pt_PT"/>
        </w:rPr>
      </w:r>
      <w:r>
        <w:rPr>
          <w:lang w:val="pt_PT" w:bidi="pt_PT"/>
        </w:rPr>
        <w:t>Parem aqui e discutam em grupo: como vocês traduzirão a ideia de um fogo vindo do Senhor? Pause este áudio aqui.</w:t>
      </w:r>
    </w:p>
    <w:p>
      <w:pPr/>
      <w:r>
        <w:rPr>
          <w:lang w:val="pt_PT" w:bidi="pt_PT"/>
        </w:rPr>
      </w:r>
      <w:r>
        <w:rPr>
          <w:lang w:val="pt_PT" w:bidi="pt_PT"/>
        </w:rPr>
        <w:t>Esses homens muito provavelmente estariam segurando seus incensários que continham incenso e brasas ardentes. Esse incenso criaria uma fumaça de aroma agradável. Usem a mesma palavra para incenso e incensários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16:36–50</w:t>
      </w:r>
      <w:r>
        <w:rPr>
          <w:lang w:val="pt_PT" w:bidi="pt_PT"/>
        </w:rPr>
      </w:r>
    </w:p>
    <w:p>
      <w:pPr>
        <w:pStyle w:val="Heading3"/>
      </w:pPr>
      <w:r>
        <w:rPr>
          <w:lang w:val="pt_PT" w:bidi="pt_PT"/>
        </w:rPr>
        <w:t>Ouvir e Sentir</w:t>
      </w:r>
    </w:p>
    <w:p>
      <w:pPr/>
      <w:r>
        <w:rPr>
          <w:lang w:val="pt_PT" w:bidi="pt_PT"/>
        </w:rPr>
      </w:r>
      <w:r>
        <w:rPr>
          <w:lang w:val="pt_PT" w:bidi="pt_PT"/>
        </w:rPr>
        <w:t>Nesta etapa, ouçam Números 16.36–50 e guardem em seus corações.</w:t>
      </w:r>
    </w:p>
    <w:p>
      <w:pPr/>
      <w:r>
        <w:rPr>
          <w:lang w:val="pt_PT" w:bidi="pt_PT"/>
        </w:rPr>
      </w:r>
      <w:r>
        <w:rPr>
          <w:lang w:val="pt_PT" w:bidi="pt_PT"/>
        </w:rPr>
        <w:t>Ouçam uma versão em áudio de Números 16.36–50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16.36–50 na tradução mais fácil de entender.</w:t>
      </w:r>
    </w:p>
    <w:p>
      <w:pPr/>
      <w:r>
        <w:rPr>
          <w:lang w:val="pt_PT" w:bidi="pt_PT"/>
        </w:rPr>
      </w:r>
      <w:r>
        <w:rPr>
          <w:lang w:val="pt_PT" w:bidi="pt_PT"/>
        </w:rPr>
        <w:t>Na última passagem, alguns homens de Israel se rebelaram contra Yahweh. Yahweh fez a terra engolir alguns dos homens e suas famílias, e enviou fogo para queimar 250 dos homens que estavam oferecendo incenso. O restante do povo de Israel fugiu.</w:t>
      </w:r>
    </w:p>
    <w:p>
      <w:pPr/>
      <w:r>
        <w:rPr>
          <w:lang w:val="pt_PT" w:bidi="pt_PT"/>
        </w:rPr>
      </w:r>
      <w:r>
        <w:rPr>
          <w:lang w:val="pt_PT" w:bidi="pt_PT"/>
        </w:rPr>
        <w:t>Essa próxima passagem acontece logo depois que Yahweh enviou o fogo para queimar os 250 homens.</w:t>
      </w:r>
    </w:p>
    <w:p>
      <w:pPr/>
      <w:r>
        <w:rPr>
          <w:lang w:val="pt_PT" w:bidi="pt_PT"/>
        </w:rPr>
      </w:r>
      <w:r>
        <w:rPr>
          <w:lang w:val="pt_PT" w:bidi="pt_PT"/>
        </w:rPr>
        <w:t>Yahweh fala com Moisés e dá instruções para que ele dê a Eleazar, o filho de Arão, o sacerdote. Yahweh provavelmente ordena que Eleazar faça essa tarefa em vez de Arão, porque, como sumo sacerdote, ele não permite que Arão esteja perto de nada que seja impuro. Por meio de Moisés, Yahweh diz a Eleazar para pegar os incensários que haviam pertencido aos homens que haviam sido queimados e para espalhar os carvões ardentes dos incensários fora do acampamento. Eleazar tem que fazer isso, porque os incensários agora pertencem a Yahweh. Como os homens haviam apresentado os incensários a Yahweh, eles agora são santos, ou seja, separados do uso comum. Yahweh diz a Eleazar para martelar os incensários até que eles pareçam folhas finas de metal de bronze e então prender as folhas de metal ao altar como uma cobertura. Não sabemos exatamente qual altar eles cobriam com as folhas de bronze, mas provavelmente era o altar para as ofertas queimadas, porque sabemos que o altar para as ofertas queimadas era feito de bronze. Quando o povo de Israel vir a cobertura do altar, eles reconhecerão que se trata de um sinal para lembrar o que aconteceu quando os homens que não eram sacerdotes tentaram fazer o trabalho de um sacerdote.</w:t>
      </w:r>
    </w:p>
    <w:p>
      <w:pPr/>
      <w:r>
        <w:rPr>
          <w:lang w:val="pt_PT" w:bidi="pt_PT"/>
        </w:rPr>
      </w:r>
      <w:r>
        <w:rPr>
          <w:lang w:val="pt_PT" w:bidi="pt_PT"/>
        </w:rPr>
        <w:t xml:space="preserve">Parem aqui e olhem para uma imagem de um </w:t>
      </w:r>
      <w:r>
        <w:rPr>
          <w:b/>
          <w:lang w:val="pt_PT" w:bidi="pt_PT"/>
        </w:rPr>
        <w:t>incensário</w:t>
      </w:r>
      <w:r>
        <w:rPr>
          <w:lang w:val="pt_PT" w:bidi="pt_PT"/>
        </w:rPr>
        <w:t xml:space="preserve">. Olhem para uma imagem do </w:t>
      </w:r>
      <w:r>
        <w:rPr>
          <w:lang w:val="pt_PT" w:bidi="pt_PT"/>
        </w:rPr>
        <w:t>altar que eles cobrirão com as folhas finas de metal de bronze</w:t>
      </w:r>
      <w:r>
        <w:rPr>
          <w:lang w:val="pt_PT" w:bidi="pt_PT"/>
        </w:rPr>
        <w:t>. Pause este áudio aqui.</w:t>
      </w:r>
    </w:p>
    <w:p>
      <w:pPr/>
      <w:r>
        <w:rPr>
          <w:lang w:val="pt_PT" w:bidi="pt_PT"/>
        </w:rPr>
      </w:r>
      <w:r>
        <w:rPr>
          <w:lang w:val="pt_PT" w:bidi="pt_PT"/>
        </w:rPr>
        <w:t>Em seguida, Eleazar leva os incensários que os 250 homens apresentaram diante de Yahweh antes de morrerem no fogo. Alguns homens martelam o metal para torná-lo fino para que possa cobrir o altar — um lembrete aos israelitas de que ninguém, exceto um descendente de Arão, deve se aproximar do altar. Se uma pessoa que não fosse um descendente de Arão se aproximasse do altar, Yahweh destruiria essa pessoa, como destruiu Corá e seus seguidores. Eleazar faz tudo o que Yahweh ordena por meio de Moisés.</w:t>
      </w:r>
    </w:p>
    <w:p>
      <w:pPr/>
      <w:r>
        <w:rPr>
          <w:lang w:val="pt_PT" w:bidi="pt_PT"/>
        </w:rPr>
      </w:r>
      <w:r>
        <w:rPr>
          <w:lang w:val="pt_PT" w:bidi="pt_PT"/>
        </w:rPr>
        <w:t>Parem aqui e discutam em grupo: contem uma história sobre um trabalho importante ou espiritual, que só pode ser feito por certas pessoas em sua cultura. O que acontece se a pessoa errada tentar fazer esse trabalho? Pause este áudio aqui.</w:t>
      </w:r>
    </w:p>
    <w:p>
      <w:pPr/>
      <w:r>
        <w:rPr>
          <w:lang w:val="pt_PT" w:bidi="pt_PT"/>
        </w:rPr>
      </w:r>
      <w:r>
        <w:rPr>
          <w:lang w:val="pt_PT" w:bidi="pt_PT"/>
        </w:rPr>
        <w:t>Mas, no dia seguinte, toda a comunidade do povo de Israel murmura contra Moisés e Arão. Eles acusam Moisés e Arão de matar o povo de Yahweh. Os israelitas se reúnem contra Moisés e Arão, e em seguida todos os israelitas se voltam e olham para o tabernáculo. Isso é o que eles veem: a nuvem de Yahweh cobre o tabernáculo, e a luz poderosa, ou glória, da presença de Yahweh brilha com intensidade. A nuvem de Yahweh sempre cobria o tabernáculo quando o povo acampava, mas desta vez a nuvem de Yahweh e a presença de Yahweh são diferentes. A nuvem de Yahweh e a presença dele mostram ao povo que Yahweh está prestes a fazer algo sobre a rebelião deles.</w:t>
      </w:r>
    </w:p>
    <w:p>
      <w:pPr/>
      <w:r>
        <w:rPr>
          <w:lang w:val="pt_PT" w:bidi="pt_PT"/>
        </w:rPr>
      </w:r>
      <w:r>
        <w:rPr>
          <w:lang w:val="pt_PT" w:bidi="pt_PT"/>
        </w:rPr>
        <w:t>Moisés e Arão vêm para a entrada do tabernáculo. Yahweh fala com Moisés novamente e diz a ele e Arão para se afastarem do povo, para que Yahweh possa matar todo o povo em um único momento. Em vez disso, Moisés e Arão caem com o rosto no chão para implorar que Yahweh poupe a vida do povo. Ao caírem com o rosto em terra, Moisés e Arão mostram que amam os israelitas e estão implorando a Yahweh.</w:t>
      </w:r>
    </w:p>
    <w:p>
      <w:pPr/>
      <w:r>
        <w:rPr>
          <w:lang w:val="pt_PT" w:bidi="pt_PT"/>
        </w:rPr>
      </w:r>
      <w:r>
        <w:rPr>
          <w:lang w:val="pt_PT" w:bidi="pt_PT"/>
        </w:rPr>
        <w:t>Parem aqui e discutam em grupo: contem uma história sobre uma vez em que alguém agiu em nome de outra pessoa que estava com problemas. Pause este áudio aqui.</w:t>
      </w:r>
    </w:p>
    <w:p>
      <w:pPr/>
      <w:r>
        <w:rPr>
          <w:lang w:val="pt_PT" w:bidi="pt_PT"/>
        </w:rPr>
      </w:r>
      <w:r>
        <w:rPr>
          <w:lang w:val="pt_PT" w:bidi="pt_PT"/>
        </w:rPr>
        <w:t>A ira de Yahweh vem dele mesmo, e a ira de Yahweh se incendeia contra o povo, quer dizer, ele fica muito irado com o povo. Yahweh envia uma praga. Não sabemos como a praga se parece, mas ela está matando o povo. Portanto, Moisés diz a Arão para pegar rapidamente o incensário dele, adicionar carvão ardente do altar do incenso e colocar o incenso sobre os carvões. Moisés diz a Arão para levar o incenso ardente à comunidade do povo e para expiar pelo povo, ou para eliminar a ira de Yahweh e fazer a paz entre o povo e Yahweh. Moisés diz a Arão para fazer isso muito rapidamente, porque a praga já está matando muitas pessoas.</w:t>
      </w:r>
    </w:p>
    <w:p>
      <w:pPr/>
      <w:r>
        <w:rPr>
          <w:lang w:val="pt_PT" w:bidi="pt_PT"/>
        </w:rPr>
      </w:r>
      <w:r>
        <w:rPr>
          <w:lang w:val="pt_PT" w:bidi="pt_PT"/>
        </w:rPr>
        <w:t>Arão faz o que Moisés diz e corre para o meio dos israelitas. Arão vê que o povo já começou a morrer. Arão pega o incenso e o coloca sobre os carvões ardentes em seu incensário. Arão fica com seu incenso queimando entre as pessoas que já morreram e aquelas que ainda estão vivas, e a praga para. Mesmo que Arão seja um sacerdote que não deveria estar perto dos corpos mortos, ele ainda segue as instruções de Moisés para poder salvar o povo. Ao queimar incenso e oferecê-lo a Yahweh, Arão faz expiação pelo povo, ou seja, faz a paz entre o povo e Yahweh.</w:t>
      </w:r>
    </w:p>
    <w:p>
      <w:pPr/>
      <w:r>
        <w:rPr>
          <w:lang w:val="pt_PT" w:bidi="pt_PT"/>
        </w:rPr>
      </w:r>
      <w:r>
        <w:rPr>
          <w:lang w:val="pt_PT" w:bidi="pt_PT"/>
        </w:rPr>
        <w:t>Parem aqui e discutam em grupo: contem uma história sobre uma vez que alguém se colocou entre o perigo e outras pessoas para salvá-las, mesmo que essa ação tenha tido algum custo. Pause este áudio aqui.</w:t>
      </w:r>
    </w:p>
    <w:p>
      <w:pPr/>
      <w:r>
        <w:rPr>
          <w:lang w:val="pt_PT" w:bidi="pt_PT"/>
        </w:rPr>
      </w:r>
      <w:r>
        <w:rPr>
          <w:lang w:val="pt_PT" w:bidi="pt_PT"/>
        </w:rPr>
        <w:t>Embora a praga tenha parado, 14.700 pessoas morreram nessa praga, além daqueles que morreram na rebelião liderada por Corá. Arão retorna a Moisés na entrada do tabernáculo, quando a praga para.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16.36–50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fala com Moisés. Yahweh dá instruções a Moisés para Eleazar, o sacerdote.</w:t>
      </w:r>
    </w:p>
    <w:p>
      <w:pPr/>
      <w:r>
        <w:rPr>
          <w:lang w:val="pt_PT" w:bidi="pt_PT"/>
        </w:rPr>
      </w:r>
      <w:r>
        <w:rPr>
          <w:b/>
          <w:lang w:val="pt_PT" w:bidi="pt_PT"/>
        </w:rPr>
        <w:t>Na segunda cena:</w:t>
      </w:r>
      <w:r>
        <w:rPr>
          <w:lang w:val="pt_PT" w:bidi="pt_PT"/>
        </w:rPr>
        <w:t xml:space="preserve"> Eleazar obedece às instruções que Yahweh dá por meio de Moisés.</w:t>
      </w:r>
    </w:p>
    <w:p>
      <w:pPr/>
      <w:r>
        <w:rPr>
          <w:lang w:val="pt_PT" w:bidi="pt_PT"/>
        </w:rPr>
      </w:r>
      <w:r>
        <w:rPr>
          <w:b/>
          <w:lang w:val="pt_PT" w:bidi="pt_PT"/>
        </w:rPr>
        <w:t>Na terceira cena:</w:t>
      </w:r>
      <w:r>
        <w:rPr>
          <w:lang w:val="pt_PT" w:bidi="pt_PT"/>
        </w:rPr>
        <w:t xml:space="preserve"> no dia seguinte, os israelitas reclamam contra Arão e Moisés. A presença de Yahweh cobre o tabernáculo. Moisés e Arão vão para a entrada do tabernáculo, e Yahweh diz a eles para se separarem do povo, para que Yahweh possa matá-lo.</w:t>
      </w:r>
    </w:p>
    <w:p>
      <w:pPr/>
      <w:r>
        <w:rPr>
          <w:lang w:val="pt_PT" w:bidi="pt_PT"/>
        </w:rPr>
      </w:r>
      <w:r>
        <w:rPr>
          <w:b/>
          <w:lang w:val="pt_PT" w:bidi="pt_PT"/>
        </w:rPr>
        <w:t>Na quarta cena:</w:t>
      </w:r>
      <w:r>
        <w:rPr>
          <w:lang w:val="pt_PT" w:bidi="pt_PT"/>
        </w:rPr>
        <w:t xml:space="preserve"> Moisés diz a Arão para pegar o incensário de Arão, encher-o com carvão ardente e incenso, e eliminar a ira de Yahweh, porque uma praga já começou. Arão rapidamente obedece às instruções de Moisés. A praga para e Arão retorna a Moisés no tabernáculo.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Em grupo, prestem atenção às partes do cenário da passagem:</w:t>
      </w:r>
    </w:p>
    <w:p>
      <w:pPr/>
      <w:r>
        <w:rPr>
          <w:lang w:val="pt_PT" w:bidi="pt_PT"/>
        </w:rPr>
      </w:r>
      <w:r>
        <w:rPr>
          <w:lang w:val="pt_PT" w:bidi="pt_PT"/>
        </w:rPr>
        <w:t>Na cena um, Yahweh fala com Moisés e dá instruções para que ele dê a Eleazar, o filho de Arão. Yahweh diz a Eleazar para remover os incensários dos carvões ardentes e os restos dos 250 homens que acabaram de morrer. Yahweh também diz a Eleazar para levar os carvões ardentes para fora do acampamento. Um incensário é um recipiente de bronze para fogo que contém carvão ardente. Os sacerdotes usavam incensários para queimar incenso diante de Yahweh. Como os homens haviam apresentado esses incensários a Yahweh, eles agora estão separados do uso diário, então Yahweh diz a Eleazar para pegá-los e martelá-los até que se pareçam folhas finas de metal de bronze. Eleazar não faz o trabalho, mas instrui os operários a martelar o bronze e cobrir o altar, provavelmente o altar do holocausto, com as folhas de bronze. A cobertura de metal sobre o altar será um sinal, ou advertência, para os israelitas.</w:t>
      </w:r>
    </w:p>
    <w:p>
      <w:pPr/>
      <w:r>
        <w:rPr>
          <w:lang w:val="pt_PT" w:bidi="pt_PT"/>
        </w:rPr>
      </w:r>
      <w:r>
        <w:rPr>
          <w:lang w:val="pt_PT" w:bidi="pt_PT"/>
        </w:rPr>
        <w:t>Parem aqui e discutam: que linguagem vocês usarão para mostrar que algo é separado ou especial? Pause este áudio aqui.</w:t>
      </w:r>
    </w:p>
    <w:p>
      <w:pPr/>
      <w:r>
        <w:rPr>
          <w:lang w:val="pt_PT" w:bidi="pt_PT"/>
        </w:rPr>
      </w:r>
      <w:r>
        <w:rPr>
          <w:lang w:val="pt_PT" w:bidi="pt_PT"/>
        </w:rPr>
        <w:t>Na cena dois, Eleazar obedece a Yahweh. Eleazar tira os incensários dos carvão ardentes e restos humanos e faz com que operários os martelem até que se pareçam folhas finas de bronze para cobrir o altar. A cobertura de metal no altar será um sinal para lembrar aos israelitas que ninguém, exceto um descendente de Arão, pode se aproximar do altar como sacerdote. Se outra pessoa tentar fazer o trabalho de sacerdote, Yahweh o destruirá, assim como ele matou Corá e seus seguidores.</w:t>
      </w:r>
    </w:p>
    <w:p>
      <w:pPr/>
      <w:r>
        <w:rPr>
          <w:lang w:val="pt_PT" w:bidi="pt_PT"/>
        </w:rPr>
      </w:r>
      <w:r>
        <w:rPr>
          <w:lang w:val="pt_PT" w:bidi="pt_PT"/>
        </w:rPr>
        <w:t>Na cena três, no dia seguinte, toda a comunidade de Israel reclama novamente sobre Moisés e Arão. Os israelitas acusam Moisés e Arão de matar o povo de Yahweh — os 250 homens que morreram no fogo. Mesmo que Moisés e Arão tenham orado para que Yahweh poupasse os israelitas, o povo ainda murmura sobre Moisés e Arão. Enquanto o povo reclama, todos eles se voltam e olham para o tabernáculo. Em seguida, a nuvem de Yahweh e a luz brilhante da presença de Yahweh cobrem o tabernáculo. Moisés e Arão se aproximam da entrada do tabernáculo, e Yahweh diz a eles: “Separem-se do povo para que eu possa matar todos eles em um instante”. No entanto, Moisés e Arão caem com os rostos em terra diante de Yahweh. Moisés e Arão estão tão angustiados que rapidamente se curvam até que seus rostos toquem o chão.</w:t>
      </w:r>
    </w:p>
    <w:p>
      <w:pPr/>
      <w:r>
        <w:rPr>
          <w:lang w:val="pt_PT" w:bidi="pt_PT"/>
        </w:rPr>
      </w:r>
      <w:r>
        <w:rPr>
          <w:lang w:val="pt_PT" w:bidi="pt_PT"/>
        </w:rPr>
        <w:t>Parem aqui e discutam em grupo: contem uma história sobre uma vez em que uma pessoa agiu em nome de outra pessoa que estava com problemas. Que palavras vocês usam para falar sobre isso? Pause este áudio aqui.</w:t>
      </w:r>
    </w:p>
    <w:p>
      <w:pPr/>
      <w:r>
        <w:rPr>
          <w:lang w:val="pt_PT" w:bidi="pt_PT"/>
        </w:rPr>
      </w:r>
      <w:r>
        <w:rPr>
          <w:lang w:val="pt_PT" w:bidi="pt_PT"/>
        </w:rPr>
        <w:t>Na cena quatro, sabemos que a praga já começou, porque Moisés diz a Arão para pegar o incensário dele, enchê-lo com carvão ardente e queimar incenso nele para tirar a ira de Yahweh e fazer expiação pelo povo. Se necessário, vocês podem incluir o fato de que a praga já começou em sua tradução para esclarecer a ordem dos eventos. Fazer expiação significa cobrir os pecados do povo, para que Yahweh restaurasse seu relacionamento com o povo. Um dos papéis do sacerdote era fazer a expiação pelo povo oferecendo sacrifícios e incenso diante de Yahweh. Na última vez que Moisés e Arão intercederam pelo povo, Yahweh não puniu o povo. Desta vez, Moisés diz a Arão para se apressar, porque a ira vem de Yahweh. A ira de Yahweh é tão intensa que ele enviou uma praga que já começou a matar alguns do povo.</w:t>
      </w:r>
    </w:p>
    <w:p>
      <w:pPr/>
      <w:r>
        <w:rPr>
          <w:lang w:val="pt_PT" w:bidi="pt_PT"/>
        </w:rPr>
      </w:r>
      <w:r>
        <w:rPr>
          <w:lang w:val="pt_PT" w:bidi="pt_PT"/>
        </w:rPr>
        <w:t>Parem aqui e discutam em grupo: que palavras vocês usarão para descrever a ira intensa de Yahweh aqui? Pause este áudio aqui.</w:t>
      </w:r>
    </w:p>
    <w:p>
      <w:pPr/>
      <w:r>
        <w:rPr>
          <w:lang w:val="pt_PT" w:bidi="pt_PT"/>
        </w:rPr>
      </w:r>
      <w:r>
        <w:rPr>
          <w:lang w:val="pt_PT" w:bidi="pt_PT"/>
        </w:rPr>
        <w:t>Não sabemos exatamente qual era a praga, mas era uma punição mortal de Yahweh. Arão rapidamente obedece a Moisés e corre para o meio do povo. Arão fica entre o povo que está morrendo por causa da praga e o povo que ainda está vivo. A praga para e Arão retorna a Moisés no tabernáculo. Naquele dia, 14.700 pessoas morreram por causa da praga, juntamente com aqueles que morreram com Corá.</w:t>
      </w:r>
    </w:p>
    <w:p>
      <w:pPr/>
      <w:r>
        <w:rPr>
          <w:lang w:val="pt_PT" w:bidi="pt_PT"/>
        </w:rPr>
      </w:r>
      <w:r>
        <w:rPr>
          <w:lang w:val="pt_PT" w:bidi="pt_PT"/>
        </w:rPr>
        <w:t>Parem aqui e discutam em grupo: como vocês falarão sobre Arão ficar entre os vivos e os mortos para expiar pelo povo? Que palavras ajudarão as pessoas a entenderem o que Arão estava fazendo pelo povo?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16.36–50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fala com Moisés. Yahweh dá instruções para que Moisés dê a Eleazar, o sacerdote. Yahweh diz que Eleazar deve retirar todos os incensários dos carvões ardentes e dos restos humanos dos 250 homens mortos pelo fogo. Yahweh também diz a Eleazar para espalhar os carvões ardentes fora do acampamento. Yahweh instrui Eleazar a pegar os incensários e martelá-los até que pareçam folhas finas de metal de bronze. Esses lençóis serão trancados ao altar como um sinal aos israelitas.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Yahweh: “O que você está pensando e sentindo?” Vocês podem ouvir: “Estou irado com o povo por se rebelar contra mim”, ou: “Sinto-me triste por ter tido que matar algumas pessoas por se rebelarem”, ou: “Estou esperançoso de que o povo se lembre do que aconteceu e não se rebele contra mim ou contra meus líderes escolhidos novamente”.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dá as instruções de Yahweh a Eleazar, e Eleazar obedece. Eleazar pega os incensários que os 250 homens ofereceram diante de Yahweh e faz com que os homens os martelem até que pareçam folhas finas de bronze. As folhas de metal são presas ao altar como um lembrete aos israelitas de que ninguém que não seja descendente de Arão deve se aproximar do altar ou realizar deveres sacerdotais. Se uma pessoa não qualificada tentar realizar um trabalho para um sacerdote, Yahweh destruirá essa pessoa, assim como ele destruiu Corá e seus seguidores.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Eleazar: “O que você está pensando e sentindo?” Vocês podem ouvir: “Não entendo por que tenho que fazer todas essas coisas”, ou: “Estou preocupado por ficar impuro depois de tocar os incensários que estavam entre os homens mortos”, ou, “Sinto-me honrado por ter Yahweh me escolhido para criar esse lembrete para que o povo obedeça”.</w:t>
      </w:r>
    </w:p>
    <w:p>
      <w:pPr>
        <w:pStyle w:val="ListBullet"/>
        <w:spacing w:line="240" w:lineRule="auto"/>
        <w:ind w:left="720"/>
      </w:pPr>
      <w:r>
        <w:rPr>
          <w:lang w:val="pt_PT" w:bidi="pt_PT"/>
        </w:rPr>
      </w:r>
      <w:r>
        <w:rPr>
          <w:lang w:val="pt_PT" w:bidi="pt_PT"/>
        </w:rPr>
        <w:t>Pergunte à pessoa que interpreta Moisés: “O que você está pensando e sentindo?” Vocês podem ouvir: “Sinto-me esperançoso de que o povo ouça e obedeça a Yahweh agora”, ou, “Sinto-me cauteloso, porque acho que o povo ainda tem coração rebelde diante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dia seguinte, toda a comunidade dos israelitas começa a reclamar contra Moisés e Arão novamente. Eles acusam Moisés e Arão de “causar a morte do povo de Yahweh”.</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às pessoas que interpretam Moisés e Arão: “O que vocês estão pensando e sentindo?” Vocês podem ouvir: “Sabia que o coração do povo não havia mudado! Eles ainda estão se rebelando contra Yahweh”, ou: “Sinto-me tão triste pelo povo ter esquecido que, ontem, oramos e Yahweh não matou todo o povo. Salvamos a vida do povo, mas eles ainda reclamam!”.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Toda a comunidade olha para o tabernáculo, e a nuvem e a luz brilhante de Yahweh cobrem o tabernáculo. Moisés e Arão se movem para a entrada do tabernáculo, e Yahweh diz a eles: “Fiquem longe do povo para que eu possa destruir todos em um instante”. No entanto, Moisés e Arão caem com os rostos em terra diante de Yahweh.</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às pessoas que interpretam Moisés e Arão: “O que vocês estão pensando e sentindo?” Vocês podem ouvir: “Amo os israelitas e realmente quero que Yahweh não mate mais nenhum deles”, ou: “Estou com medo do julgamento de Yahweh sobre o povo”.</w:t>
      </w:r>
    </w:p>
    <w:p>
      <w:pPr>
        <w:pStyle w:val="ListBullet"/>
        <w:spacing w:line="240" w:lineRule="auto"/>
        <w:ind w:left="720"/>
      </w:pPr>
      <w:r>
        <w:rPr>
          <w:lang w:val="pt_PT" w:bidi="pt_PT"/>
        </w:rPr>
      </w:r>
      <w:r>
        <w:rPr>
          <w:lang w:val="pt_PT" w:bidi="pt_PT"/>
        </w:rPr>
        <w:t>Pergunte à pessoa que interpreta Yahweh: “O que você está pensando e sentindo?” Vocês podem ouvir: “Estou irado com o povo por se rebelar e estou cansado de mantê-lo vivo”, ou “Estou frustrado por Moisés e Arão continuarem tentando salvar esse povo rebelde”.</w:t>
      </w:r>
    </w:p>
    <w:p>
      <w:pPr>
        <w:pStyle w:val="ListBullet"/>
        <w:spacing w:line="240" w:lineRule="auto"/>
        <w:ind w:left="720"/>
      </w:pPr>
      <w:r>
        <w:rPr>
          <w:lang w:val="pt_PT" w:bidi="pt_PT"/>
        </w:rPr>
      </w:r>
      <w:r>
        <w:rPr>
          <w:lang w:val="pt_PT" w:bidi="pt_PT"/>
        </w:rPr>
        <w:t>Pergunte aos israelitas: “O que vocês estão pensando e sentindo?” Vocês podem ouvir: “Estamos irados pelos 250 homens terem morrido, porque os respeitamos”, ou: “Não confiamos em Yahweh para nos liderar com segurança com Moisés e Arão”, ou: “Queremos ser tão importantes quanto os sacerdotes”.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se volta para Arão e diz a ele para encher o incensário com carvão ardente e colocar incenso sobre o incensário. Moisés diz a Arão para se apressar com o incenso ardente para expiar pelo povo, porque a ira de Yahweh arde contra eles e uma praga já começou a matar algumas pessoas.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“O que você está pensando e sentindo?” Vocês podem ouvir: “Estou aterrorizado que Yahweh punirá todo o povo”, ou: “Sinto-me confiante que Arão possa fazer a paz entre Yahweh e o povo”, ou: “Estou ansioso com o que Yahweh fará”.</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Arão corre para o meio do povo com o incenso ardente. Algumas pessoas já morreram por causa da praga, e Arão fica entre elas e as pessoas que ainda estão vivas. Como Arão fica entre o povo morto e vivo com incenso ardente e faz a expiação pelo povo, a praga para. Mas, 14.700 pessoas morreram por causa da praga, juntamente com Corá e seus seguidores. Depois que a praga para, Arão retorna a Moisés na entrada do tabernáculo.</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Arão: “O que você está pensando e sentindo?” Vocês podem ouvir: “Estou aliviado por Yahweh ter interrompido a praga quando apresentei o incenso ardente diante de Yahweh”, ou: “Estou tão triste por tantas pessoas terem tido que morrer antes que eu pudesse intervir”.</w:t>
      </w:r>
    </w:p>
    <w:p>
      <w:pPr>
        <w:pStyle w:val="ListBullet"/>
        <w:spacing w:line="240" w:lineRule="auto"/>
        <w:ind w:left="720"/>
      </w:pPr>
      <w:r>
        <w:rPr>
          <w:lang w:val="pt_PT" w:bidi="pt_PT"/>
        </w:rPr>
      </w:r>
      <w:r>
        <w:rPr>
          <w:lang w:val="pt_PT" w:bidi="pt_PT"/>
        </w:rPr>
        <w:t>Pergunte às pessoas que interpretam os israelitas: “O que vocês estão pensando e sentindo?” Vocês podem ouvir: “Estamos tristes por terem morrido tantos membros de nossa comunidade”, ou “Estamos irados por termos sido punidos tão severamente com uma praga”, ou “Estamos aliviados por Arão ter intervido por nós e feito a paz entre nós e Yahweh”, ou: “Estamos aterrorizados de fazer algo mais errado e fazer com que Yahweh mate mais pessoas!”.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16.36–50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Yahweh é o nome apropriado para Deus. Usem a mesma palavra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Yahweh fala com Moisés com instruções para Eleazar, o </w:t>
      </w:r>
      <w:r>
        <w:rPr>
          <w:b/>
          <w:lang w:val="pt_PT" w:bidi="pt_PT"/>
        </w:rPr>
        <w:t>sacerdote</w:t>
      </w:r>
      <w:r>
        <w:rPr>
          <w:lang w:val="pt_PT" w:bidi="pt_PT"/>
        </w:rPr>
        <w:t xml:space="preserve">. Sacerdotes eram pessoas nomeadas por Yahweh para estarem entre ele e o povo. Os sacerdotes ofereciam sacrifícios e realizavam rituais para tornar o povo limpo diante de Yahweh. Apenas as pessoas da tribo de Levi, descendentes de Arão, poderiam ser sacerdotes. Usem a mesma palavra para "sacerdote" que vocês usaram em passagens anteriores. Para mais informações sobre </w:t>
      </w:r>
      <w:r>
        <w:rPr>
          <w:lang w:val="pt_PT" w:bidi="pt_PT"/>
        </w:rPr>
        <w:t>sacerdotes</w:t>
      </w:r>
      <w:r>
        <w:rPr>
          <w:lang w:val="pt_PT" w:bidi="pt_PT"/>
        </w:rPr>
        <w:t>, consulte o Glossário Mestre.</w:t>
      </w:r>
    </w:p>
    <w:p>
      <w:pPr/>
      <w:r>
        <w:rPr>
          <w:lang w:val="pt_PT" w:bidi="pt_PT"/>
        </w:rPr>
      </w:r>
      <w:r>
        <w:rPr>
          <w:lang w:val="pt_PT" w:bidi="pt_PT"/>
        </w:rPr>
        <w:t xml:space="preserve">Yahweh diz a Moisés que Eleazar deve coletar os </w:t>
      </w:r>
      <w:r>
        <w:rPr>
          <w:b/>
          <w:lang w:val="pt_PT" w:bidi="pt_PT"/>
        </w:rPr>
        <w:t>incensários de bronze</w:t>
      </w:r>
      <w:r>
        <w:rPr>
          <w:lang w:val="pt_PT" w:bidi="pt_PT"/>
        </w:rPr>
        <w:t xml:space="preserve"> entre os carvão e restos de 250 homens que foram mortos pelo fogo por </w:t>
      </w:r>
      <w:r>
        <w:rPr>
          <w:b/>
          <w:lang w:val="pt_PT" w:bidi="pt_PT"/>
        </w:rPr>
        <w:t>terem pecado</w:t>
      </w:r>
      <w:r>
        <w:rPr>
          <w:lang w:val="pt_PT" w:bidi="pt_PT"/>
        </w:rPr>
        <w:t xml:space="preserve">. Um incensário é uma panela de fogo projetada para conter carvão ardente para queimar o incenso. Os incensários eram usados pelos sacerdotes no tabernáculo para queimar incenso diante de Yahweh. Usem a mesma palavra para "incensário", para "bronze" e para "pecado" que vocês usaram em passagens anteriores. </w:t>
      </w:r>
      <w:r>
        <w:rPr>
          <w:lang w:val="pt_PT" w:bidi="pt_PT"/>
        </w:rPr>
        <w:t>Pecado</w:t>
      </w:r>
      <w:r>
        <w:rPr>
          <w:lang w:val="pt_PT" w:bidi="pt_PT"/>
        </w:rPr>
        <w:t xml:space="preserve"> e </w:t>
      </w:r>
      <w:r>
        <w:rPr>
          <w:b/>
          <w:lang w:val="pt_PT" w:bidi="pt_PT"/>
        </w:rPr>
        <w:t>bronze</w:t>
      </w:r>
      <w:r>
        <w:rPr>
          <w:lang w:val="pt_PT" w:bidi="pt_PT"/>
        </w:rPr>
        <w:t xml:space="preserve"> estão no Glossário Mestre.</w:t>
      </w:r>
    </w:p>
    <w:p>
      <w:pPr/>
      <w:r>
        <w:rPr>
          <w:lang w:val="pt_PT" w:bidi="pt_PT"/>
        </w:rPr>
      </w:r>
      <w:r>
        <w:rPr>
          <w:lang w:val="pt_PT" w:bidi="pt_PT"/>
        </w:rPr>
        <w:t xml:space="preserve">Parem aqui e olhem uma imagem de um </w:t>
      </w:r>
      <w:r>
        <w:rPr>
          <w:b/>
          <w:lang w:val="pt_PT" w:bidi="pt_PT"/>
        </w:rPr>
        <w:t>incensário</w:t>
      </w:r>
      <w:r>
        <w:rPr>
          <w:lang w:val="pt_PT" w:bidi="pt_PT"/>
        </w:rPr>
        <w:t xml:space="preserve"> em grupo, se necessário. Discutam que palavra vocês usarão para </w:t>
      </w:r>
      <w:r>
        <w:rPr>
          <w:b/>
          <w:lang w:val="pt_PT" w:bidi="pt_PT"/>
        </w:rPr>
        <w:t>bronze</w:t>
      </w:r>
      <w:r>
        <w:rPr>
          <w:lang w:val="pt_PT" w:bidi="pt_PT"/>
        </w:rPr>
        <w:t>. Se vocês já traduziram bronze em outro livro da Bíblia, usem a mesma palavra aqui. Pause este áudio aqui.</w:t>
      </w:r>
    </w:p>
    <w:p>
      <w:pPr/>
      <w:r>
        <w:rPr>
          <w:lang w:val="pt_PT" w:bidi="pt_PT"/>
        </w:rPr>
      </w:r>
      <w:r>
        <w:rPr>
          <w:lang w:val="pt_PT" w:bidi="pt_PT"/>
        </w:rPr>
        <w:t xml:space="preserve">Yahweh diz a Eleazar, por meio de Moisés, que ele deve pegar os incensários e martelá-los até que pareçam folhas finas de bronze para serem usadas como cobertura para o </w:t>
      </w:r>
      <w:r>
        <w:rPr>
          <w:b/>
          <w:lang w:val="pt_PT" w:bidi="pt_PT"/>
        </w:rPr>
        <w:t>altar</w:t>
      </w:r>
      <w:r>
        <w:rPr>
          <w:lang w:val="pt_PT" w:bidi="pt_PT"/>
        </w:rPr>
        <w:t xml:space="preserve">. Eleazar deve fazer isso porque os incensários são </w:t>
      </w:r>
      <w:r>
        <w:rPr>
          <w:b/>
          <w:lang w:val="pt_PT" w:bidi="pt_PT"/>
        </w:rPr>
        <w:t>santos</w:t>
      </w:r>
      <w:r>
        <w:rPr>
          <w:lang w:val="pt_PT" w:bidi="pt_PT"/>
        </w:rPr>
        <w:t xml:space="preserve">. Ser santo significa ser dedicado a Yahweh e ser separado para os propósitos especiais dele. Coisas santas não podem ser usadas para propósitos do dia a dia. Usem a mesma palavra para “santo” e para “altar” que vocês usaram em passagens anteriores. Para obterem mais informações sobre </w:t>
      </w:r>
      <w:r>
        <w:rPr>
          <w:lang w:val="pt_PT" w:bidi="pt_PT"/>
        </w:rPr>
        <w:t>santo</w:t>
      </w:r>
      <w:r>
        <w:rPr>
          <w:lang w:val="pt_PT" w:bidi="pt_PT"/>
        </w:rPr>
        <w:t xml:space="preserve"> e </w:t>
      </w:r>
      <w:r>
        <w:rPr>
          <w:lang w:val="pt_PT" w:bidi="pt_PT"/>
        </w:rPr>
        <w:t>altar</w:t>
      </w:r>
      <w:r>
        <w:rPr>
          <w:lang w:val="pt_PT" w:bidi="pt_PT"/>
        </w:rPr>
        <w:t>, consultem o Glossário Mestre.</w:t>
      </w:r>
    </w:p>
    <w:p>
      <w:pPr/>
      <w:r>
        <w:rPr>
          <w:lang w:val="pt_PT" w:bidi="pt_PT"/>
        </w:rPr>
      </w:r>
      <w:r>
        <w:rPr>
          <w:lang w:val="pt_PT" w:bidi="pt_PT"/>
        </w:rPr>
        <w:t xml:space="preserve">No dia seguinte ao de Eleazar obedecer, toda a </w:t>
      </w:r>
      <w:r>
        <w:rPr>
          <w:b/>
          <w:lang w:val="pt_PT" w:bidi="pt_PT"/>
        </w:rPr>
        <w:t>congregação</w:t>
      </w:r>
      <w:r>
        <w:rPr>
          <w:lang w:val="pt_PT" w:bidi="pt_PT"/>
        </w:rPr>
        <w:t xml:space="preserve">, ou </w:t>
      </w:r>
      <w:r>
        <w:rPr>
          <w:b/>
          <w:lang w:val="pt_PT" w:bidi="pt_PT"/>
        </w:rPr>
        <w:t>comunidade</w:t>
      </w:r>
      <w:r>
        <w:rPr>
          <w:lang w:val="pt_PT" w:bidi="pt_PT"/>
        </w:rPr>
        <w:t xml:space="preserve">, de </w:t>
      </w:r>
      <w:r>
        <w:rPr>
          <w:b/>
          <w:lang w:val="pt_PT" w:bidi="pt_PT"/>
        </w:rPr>
        <w:t>israelitas</w:t>
      </w:r>
      <w:r>
        <w:rPr>
          <w:lang w:val="pt_PT" w:bidi="pt_PT"/>
        </w:rPr>
        <w:t xml:space="preserve"> reclamou contra Moisés e Arão. Os israelitas são descendentes de Abraão. Usem a mesma palavra para “israelitas” e “comunidade” ou “congregação” que vocês usaram em passagens anteriores. Para mais informações sobre </w:t>
      </w:r>
      <w:r>
        <w:rPr>
          <w:lang w:val="pt_PT" w:bidi="pt_PT"/>
        </w:rPr>
        <w:t>israelitas</w:t>
      </w:r>
      <w:r>
        <w:rPr>
          <w:lang w:val="pt_PT" w:bidi="pt_PT"/>
        </w:rPr>
        <w:t>, consulte o Glossário Mestre.</w:t>
      </w:r>
    </w:p>
    <w:p>
      <w:pPr/>
      <w:r>
        <w:rPr>
          <w:lang w:val="pt_PT" w:bidi="pt_PT"/>
        </w:rPr>
      </w:r>
      <w:r>
        <w:rPr>
          <w:lang w:val="pt_PT" w:bidi="pt_PT"/>
        </w:rPr>
        <w:t xml:space="preserve">Os israelitas reclamam e acusam Moisés e Arão de matar o povo de Yahweh. Em seguida, todos os israelitas se voltam para olhar para o </w:t>
      </w:r>
      <w:r>
        <w:rPr>
          <w:b/>
          <w:lang w:val="pt_PT" w:bidi="pt_PT"/>
        </w:rPr>
        <w:t>tabernáculo</w:t>
      </w:r>
      <w:r>
        <w:rPr>
          <w:lang w:val="pt_PT" w:bidi="pt_PT"/>
        </w:rPr>
        <w:t xml:space="preserve">, ou tenda do encontro. Essa era uma grande tenda que era movida de um lugar para outro para que os israelitas adorassem Yahweh. Yahweh vivia no tabernáculo como uma nuvem quando o povo parava para acampar. Também é chamada de tenda do encontro. Usem a mesma palavra para "tabernáculo" ou "tenda do encontro" que vocês usaram em passagens anteriores. Para mais informações sobre </w:t>
      </w:r>
      <w:r>
        <w:rPr>
          <w:lang w:val="pt_PT" w:bidi="pt_PT"/>
        </w:rPr>
        <w:t>tabernáculo</w:t>
      </w:r>
      <w:r>
        <w:rPr>
          <w:lang w:val="pt_PT" w:bidi="pt_PT"/>
        </w:rPr>
        <w:t>, consultem o Glossário Mestre.</w:t>
      </w:r>
    </w:p>
    <w:p>
      <w:pPr/>
      <w:r>
        <w:rPr>
          <w:lang w:val="pt_PT" w:bidi="pt_PT"/>
        </w:rPr>
      </w:r>
      <w:r>
        <w:rPr>
          <w:lang w:val="pt_PT" w:bidi="pt_PT"/>
        </w:rPr>
        <w:t xml:space="preserve">O povo vê a </w:t>
      </w:r>
      <w:r>
        <w:rPr>
          <w:b/>
          <w:lang w:val="pt_PT" w:bidi="pt_PT"/>
        </w:rPr>
        <w:t>glória</w:t>
      </w:r>
      <w:r>
        <w:rPr>
          <w:lang w:val="pt_PT" w:bidi="pt_PT"/>
        </w:rPr>
        <w:t xml:space="preserve"> de Yahweh, cobrindo o tabernáculo. A glória de Yahweh é algo que é especial e raro. É tão impressionante que as pessoas que a veem muitas vezes ficam com medo. Às vezes parece uma luz grande e brilhante. A glória de Yahweh também é o poder e esplendor de Yahweh. Usem a mesma palavra para “glória de Yahweh” que vocês usaram em passagens anteriores. Para mais informações sobre </w:t>
      </w:r>
      <w:r>
        <w:rPr>
          <w:lang w:val="pt_PT" w:bidi="pt_PT"/>
        </w:rPr>
        <w:t>glória</w:t>
      </w:r>
      <w:r>
        <w:rPr>
          <w:lang w:val="pt_PT" w:bidi="pt_PT"/>
        </w:rPr>
        <w:t>, consulte o Glossário Mestre.</w:t>
      </w:r>
    </w:p>
    <w:p>
      <w:pPr/>
      <w:r>
        <w:rPr>
          <w:lang w:val="pt_PT" w:bidi="pt_PT"/>
        </w:rPr>
      </w:r>
      <w:r>
        <w:rPr>
          <w:lang w:val="pt_PT" w:bidi="pt_PT"/>
        </w:rPr>
        <w:t xml:space="preserve">Yahweh diz a Moisés e Arão para se separarem do povo para que Yahweh possa matar todos os israelitas em um único momento. Moisés e Arão caem com os rostos em terra diante de Yahweh. Moisés diz a Arão para pegar seu incensário e oferecer fogo e incenso a Yahweh para fazer a expiação pelo povo, porque a </w:t>
      </w:r>
      <w:r>
        <w:rPr>
          <w:b/>
          <w:lang w:val="pt_PT" w:bidi="pt_PT"/>
        </w:rPr>
        <w:t>ira</w:t>
      </w:r>
      <w:r>
        <w:rPr>
          <w:lang w:val="pt_PT" w:bidi="pt_PT"/>
        </w:rPr>
        <w:t xml:space="preserve"> de Yahweh, ou ira forte, chegou. Fazer a expiação é cobrir e reconciliar, ou restaurar, o relacionamento com Yahweh quando o relacionamento foi quebrado devido ao pecado ou impureza. Apenas os sacerdotes poderiam oferecer incenso ou sacrifícios para fazer </w:t>
      </w:r>
      <w:r>
        <w:rPr>
          <w:b/>
          <w:lang w:val="pt_PT" w:bidi="pt_PT"/>
        </w:rPr>
        <w:t>expiação</w:t>
      </w:r>
      <w:r>
        <w:rPr>
          <w:lang w:val="pt_PT" w:bidi="pt_PT"/>
        </w:rPr>
        <w:t xml:space="preserve"> pelo povo. Usem as mesmas palavras para "expiação" e "ira" que vocês usaram em passagens anteriores. Para mais informações sobre </w:t>
      </w:r>
      <w:r>
        <w:rPr>
          <w:b/>
          <w:lang w:val="pt_PT" w:bidi="pt_PT"/>
        </w:rPr>
        <w:t>expiação</w:t>
      </w:r>
      <w:r>
        <w:rPr>
          <w:lang w:val="pt_PT" w:bidi="pt_PT"/>
        </w:rPr>
        <w:t xml:space="preserve"> e </w:t>
      </w:r>
      <w:r>
        <w:rPr>
          <w:b/>
          <w:lang w:val="pt_PT" w:bidi="pt_PT"/>
        </w:rPr>
        <w:t>ira</w:t>
      </w:r>
      <w:r>
        <w:rPr>
          <w:lang w:val="pt_PT" w:bidi="pt_PT"/>
        </w:rPr>
        <w:t>, consultem o Glossário Mestre.</w:t>
      </w:r>
    </w:p>
    <w:p>
      <w:pPr/>
      <w:r>
        <w:rPr>
          <w:lang w:val="pt_PT" w:bidi="pt_PT"/>
        </w:rPr>
      </w:r>
      <w:r>
        <w:rPr>
          <w:lang w:val="pt_PT" w:bidi="pt_PT"/>
        </w:rPr>
        <w:t xml:space="preserve">Arão corre com seu incensário para o meio do povo. Arão se move rapidamente, porque Yahweh já enviou uma </w:t>
      </w:r>
      <w:r>
        <w:rPr>
          <w:b/>
          <w:lang w:val="pt_PT" w:bidi="pt_PT"/>
        </w:rPr>
        <w:t>praga</w:t>
      </w:r>
      <w:r>
        <w:rPr>
          <w:lang w:val="pt_PT" w:bidi="pt_PT"/>
        </w:rPr>
        <w:t xml:space="preserve"> entre o povo. Uma praga é uma punição mortal de Yahweh. Algumas pragas são descritas como doença ou pestes, mas nessa passagem não sabemos exatamente o que é a praga, apenas que causa a morte imediata.</w:t>
      </w:r>
    </w:p>
    <w:p>
      <w:pPr/>
      <w:r>
        <w:rPr>
          <w:lang w:val="pt_PT" w:bidi="pt_PT"/>
        </w:rPr>
      </w:r>
      <w:r>
        <w:rPr>
          <w:lang w:val="pt_PT" w:bidi="pt_PT"/>
        </w:rPr>
        <w:t>Arão se coloca entre os israelitas que estão mortos e aqueles que ainda estão vivos. Como Arão apresenta incenso a Yahweh, a praga para. 14.700 pessoas morreram por causa da praga, juntamente com Corá e seus seguidores. Arão retorna à entrada do tabernáculo, onde Moisés espera.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17:1–13</w:t>
      </w:r>
      <w:r>
        <w:rPr>
          <w:lang w:val="pt_PT" w:bidi="pt_PT"/>
        </w:rPr>
      </w:r>
    </w:p>
    <w:p>
      <w:pPr>
        <w:pStyle w:val="Heading3"/>
      </w:pPr>
      <w:r>
        <w:rPr>
          <w:lang w:val="pt_PT" w:bidi="pt_PT"/>
        </w:rPr>
        <w:t>Ouvir e Sentir</w:t>
      </w:r>
    </w:p>
    <w:p>
      <w:pPr/>
      <w:r>
        <w:rPr>
          <w:lang w:val="pt_PT" w:bidi="pt_PT"/>
        </w:rPr>
      </w:r>
      <w:r>
        <w:rPr>
          <w:lang w:val="pt_PT" w:bidi="pt_PT"/>
        </w:rPr>
        <w:t>Nesta etapa, ouçam Números 17.1–13 e guardem em seus corações.</w:t>
      </w:r>
    </w:p>
    <w:p>
      <w:pPr/>
      <w:r>
        <w:rPr>
          <w:lang w:val="pt_PT" w:bidi="pt_PT"/>
        </w:rPr>
      </w:r>
      <w:r>
        <w:rPr>
          <w:lang w:val="pt_PT" w:bidi="pt_PT"/>
        </w:rPr>
        <w:t>Ouçam uma versão em áudio de Números 17.1–13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17.1–13 na tradução mais fácil de entender.</w:t>
      </w:r>
    </w:p>
    <w:p>
      <w:pPr/>
      <w:r>
        <w:rPr>
          <w:lang w:val="pt_PT" w:bidi="pt_PT"/>
        </w:rPr>
      </w:r>
      <w:r>
        <w:rPr>
          <w:lang w:val="pt_PT" w:bidi="pt_PT"/>
        </w:rPr>
        <w:t>Nas várias passagens passadas, vimos como, repetidamente, os israelitas se rebelaram contra Yahweh e os líderes que Yahweh deu a eles. Na passagem anterior a essa, os israelitas se rebelaram contra Moisés e Arão, e muitas pessoas morreram. Arão ficou entre as pessoas que morreram e aqueles que ainda estavam vivos para fazer a expiação pelo povo. Depois de fazer isso, Arão retornou para ficar com Moisés na entrada do tabernáculo. Nessa passagem, Yahweh garante que o povo entenda a autoridade dos sacerdotes.</w:t>
      </w:r>
    </w:p>
    <w:p>
      <w:pPr/>
      <w:r>
        <w:rPr>
          <w:lang w:val="pt_PT" w:bidi="pt_PT"/>
        </w:rPr>
      </w:r>
      <w:r>
        <w:rPr>
          <w:lang w:val="pt_PT" w:bidi="pt_PT"/>
        </w:rPr>
        <w:t>Yahweh fala com Moisés e dá instruções aos israelitas. Yahweh diz que os líderes de cada casa ou tribo deveriam trazer um cajado a Moisés, e ele deve escrever o nome de cada líder no cajado desse líder. Esses líderes vieram das 12 tribos de Israel que deixaram o Egito. Essas 12 tribos incluem as duas meias tribos de Efraim e Manassés, mas não incluem a tribo de Levi, porque essa tribo é separada para servir a Yahweh. No entanto, Yahweh diz a Moisés para escrever ou esculpir o nome de Arão no cajado dos levitas, porque Yahweh escolheu Arão para ser o líder da tribo de Levi. Yahweh diz a Moisés para incluir o cajado de Arão juntamente com os outros 12 para que haja um cajado representando cada tribo. O cajado que Yahweh queria que os líderes trouxessem provavelmente era um cajado oficial que os líderes de cada tribo usavam como um símbolo de autoridade.</w:t>
      </w:r>
    </w:p>
    <w:p>
      <w:pPr/>
      <w:r>
        <w:rPr>
          <w:lang w:val="pt_PT" w:bidi="pt_PT"/>
        </w:rPr>
      </w:r>
      <w:r>
        <w:rPr>
          <w:lang w:val="pt_PT" w:bidi="pt_PT"/>
        </w:rPr>
        <w:t xml:space="preserve">Parem aqui e olhem para uma imagem de um </w:t>
      </w:r>
      <w:r>
        <w:rPr>
          <w:lang w:val="pt_PT" w:bidi="pt_PT"/>
        </w:rPr>
        <w:t>cajado</w:t>
      </w:r>
      <w:r>
        <w:rPr>
          <w:lang w:val="pt_PT" w:bidi="pt_PT"/>
        </w:rPr>
        <w:t>. Que tipos de símbolos de autoridade os líderes em sua cultura têm? Por que vocês têm esses símbolos particulares? Pause este áudio aqui.</w:t>
      </w:r>
    </w:p>
    <w:p>
      <w:pPr/>
      <w:r>
        <w:rPr>
          <w:lang w:val="pt_PT" w:bidi="pt_PT"/>
        </w:rPr>
      </w:r>
      <w:r>
        <w:rPr>
          <w:lang w:val="pt_PT" w:bidi="pt_PT"/>
        </w:rPr>
        <w:t>Yahweh diz a Moisés para colocar os cajados no tabernáculo, ou tenda do encontro, na frente do testemunho. O testemunho eram as tábuas de pedra que continham os dez mandamentos ou palavras que Yahweh deu ao povo para manter na arca da aliança. Yahweh quer que Moisés coloque os cajados na frente da arca, onde Yahweh se reúne regularmente com Moisés. Yahweh escolherá o cajado de um líder, e esse cajado brotará, ou florescerá, mesmo que não esteja vivo. A escolha de Yahweh mostrará as pessoas que os liderarão como sacerdote. Dessa maneira, Yahweh finalmente colocará um fim às reclamações constantes do povo contra Moisés e Arão. Moisés dá as instruções de Yahweh ao povo, e todos os líderes obedecem aos mandamentos de Yahweh. Eles trazem seus cajados a Moisés. Moisés coloca todos os cajados na presença de Yahweh na frente da arca, ou testemunho.</w:t>
      </w:r>
    </w:p>
    <w:p>
      <w:pPr/>
      <w:r>
        <w:rPr>
          <w:lang w:val="pt_PT" w:bidi="pt_PT"/>
        </w:rPr>
      </w:r>
      <w:r>
        <w:rPr>
          <w:lang w:val="pt_PT" w:bidi="pt_PT"/>
        </w:rPr>
        <w:t xml:space="preserve">Parem aqui e olhem uma imagem do </w:t>
      </w:r>
      <w:r>
        <w:rPr>
          <w:b/>
          <w:lang w:val="pt_PT" w:bidi="pt_PT"/>
        </w:rPr>
        <w:t>tabernáculo e da arca da aliança</w:t>
      </w:r>
      <w:r>
        <w:rPr>
          <w:lang w:val="pt_PT" w:bidi="pt_PT"/>
        </w:rPr>
        <w:t>. Pause este áudio aqui.</w:t>
      </w:r>
    </w:p>
    <w:p>
      <w:pPr/>
      <w:r>
        <w:rPr>
          <w:lang w:val="pt_PT" w:bidi="pt_PT"/>
        </w:rPr>
      </w:r>
      <w:r>
        <w:rPr>
          <w:lang w:val="pt_PT" w:bidi="pt_PT"/>
        </w:rPr>
        <w:t>Parem aqui e discutam em grupo: Contem uma história sobre uma vez em que não estava claro quem estava estava no comando. Como as pessoas reagiram? O que aconteceu quando ficou claro quem era o líder? Pause este áudio aqui.</w:t>
      </w:r>
    </w:p>
    <w:p>
      <w:pPr/>
      <w:r>
        <w:rPr>
          <w:lang w:val="pt_PT" w:bidi="pt_PT"/>
        </w:rPr>
      </w:r>
      <w:r>
        <w:rPr>
          <w:lang w:val="pt_PT" w:bidi="pt_PT"/>
        </w:rPr>
        <w:t>No dia seguinte, Moisés vai para o tabernáculo e olha para os cajados. Durante a noite, o cajado de Arão havia produzido não apenas brotos, mas também flores e amêndoas completas!</w:t>
      </w:r>
    </w:p>
    <w:p>
      <w:pPr/>
      <w:r>
        <w:rPr>
          <w:lang w:val="pt_PT" w:bidi="pt_PT"/>
        </w:rPr>
      </w:r>
      <w:r>
        <w:rPr>
          <w:lang w:val="pt_PT" w:bidi="pt_PT"/>
        </w:rPr>
        <w:t xml:space="preserve">Parem aqui e olhem para uma imagem de </w:t>
      </w:r>
      <w:r>
        <w:rPr>
          <w:lang w:val="pt_PT" w:bidi="pt_PT"/>
        </w:rPr>
        <w:t>brotos, flores e amêndoas de uma amendoeira</w:t>
      </w:r>
      <w:r>
        <w:rPr>
          <w:lang w:val="pt_PT" w:bidi="pt_PT"/>
        </w:rPr>
        <w:t>. Pause este áudio aqui.</w:t>
      </w:r>
    </w:p>
    <w:p>
      <w:pPr/>
      <w:r>
        <w:rPr>
          <w:lang w:val="pt_PT" w:bidi="pt_PT"/>
        </w:rPr>
      </w:r>
      <w:r>
        <w:rPr>
          <w:lang w:val="pt_PT" w:bidi="pt_PT"/>
        </w:rPr>
        <w:t>Moisés traz todos os cajados para fora do tabernáculo, e os líderes veem o que aconteceu com o cajado de Arão. Cada líder pega seu próprio cajado. Yahweh diz a Moisés para colocar o cajado de Arão de volta no tabernáculo, na frente do testemunho. O cajado de Arão será um sinal, uma advertência e um lembrete aos israelitas de que nenhum povo rebelde deve desafiar a autoridade de Yahweh ou a autoridade dos líderes que ele escolhe. Isso deve acabar com a murmuração constante dos israelitas para que eles não corram risco de morrer. Moisés faz tudo exatamente como Yahweh ordena.</w:t>
      </w:r>
    </w:p>
    <w:p>
      <w:pPr/>
      <w:r>
        <w:rPr>
          <w:lang w:val="pt_PT" w:bidi="pt_PT"/>
        </w:rPr>
      </w:r>
      <w:r>
        <w:rPr>
          <w:lang w:val="pt_PT" w:bidi="pt_PT"/>
        </w:rPr>
        <w:t>Os israelitas ficam com medo. Eles gritam com Moisés, em pânico: “Olha! Estamos condenados! Estamos todos perdidos! Qualquer um que venha perto do tabernáculo morre. Todos estamos condenados a morrer?” O povo se rebelou contra Yahweh repetidamente, e ele puniu sua rebelião severamente. Agora o povo fica aterrorizado com a punição de Yahweh e reconhece o quão sério ele leva a rebelião deles.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17.1–13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Yahweh fala com Moisés e diz a ele para instruir os líderes das 12 tribos e a tribo de Levi a trazerem cajados a Moisés. Yahweh diz a Moisés para escrever o nome de cada líder no cajado desse líder. Yahweh diz a Moisés para coletar os cajados e colocá-los na tenda do encontro na frente do testemunho. Yahweh fará florescer o cajado do homem que ele escolheu para liderar como sacerdote Moisés segue as instruções de Yahweh.</w:t>
      </w:r>
    </w:p>
    <w:p>
      <w:pPr/>
      <w:r>
        <w:rPr>
          <w:lang w:val="pt_PT" w:bidi="pt_PT"/>
        </w:rPr>
      </w:r>
      <w:r>
        <w:rPr>
          <w:b/>
          <w:lang w:val="pt_PT" w:bidi="pt_PT"/>
        </w:rPr>
        <w:t>Na segunda cena:</w:t>
      </w:r>
      <w:r>
        <w:rPr>
          <w:lang w:val="pt_PT" w:bidi="pt_PT"/>
        </w:rPr>
        <w:t xml:space="preserve"> na manhã seguinte, Moisés entra no tabernáculo e encontra o cajado de Arão com brotos, flores e amêndoas. Moisés traz os cajados fora do tabernáculo aos líderes, mas Yahweh diz a ele para deixar o cajado de Arão na frente do testemunho, ou arca, como um lembrete ao povo de não reclamar mais sobre quem liderará. Mas o povo fica aterrorizado e grita: “Todos morreremos?”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Líderes de cada tribo ou casa, 12 pessoas</w:t>
      </w:r>
    </w:p>
    <w:p>
      <w:pPr>
        <w:pStyle w:val="ListBullet"/>
        <w:spacing w:line="240" w:lineRule="auto"/>
        <w:ind w:left="720"/>
      </w:pPr>
      <w:r>
        <w:rPr>
          <w:lang w:val="pt_PT" w:bidi="pt_PT"/>
        </w:rPr>
      </w:r>
      <w:r>
        <w:rPr>
          <w:lang w:val="pt_PT" w:bidi="pt_PT"/>
        </w:rPr>
        <w:t>Arão, líder da tribo de Levi</w:t>
      </w:r>
    </w:p>
    <w:p>
      <w:pPr>
        <w:pStyle w:val="ListBullet"/>
        <w:spacing w:line="240" w:lineRule="auto"/>
        <w:ind w:left="720"/>
      </w:pPr>
      <w:r>
        <w:rPr>
          <w:lang w:val="pt_PT" w:bidi="pt_PT"/>
        </w:rPr>
      </w:r>
      <w:r>
        <w:rPr>
          <w:lang w:val="pt_PT" w:bidi="pt_PT"/>
        </w:rPr>
        <w:t>Povo israelita</w:t>
      </w:r>
    </w:p>
    <w:p>
      <w:pPr/>
      <w:r>
        <w:rPr>
          <w:lang w:val="pt_PT" w:bidi="pt_PT"/>
        </w:rPr>
      </w:r>
      <w:r>
        <w:rPr>
          <w:lang w:val="pt_PT" w:bidi="pt_PT"/>
        </w:rPr>
        <w:t>Em grupo, prestem atenção às partes do cenário da passagem:</w:t>
      </w:r>
    </w:p>
    <w:p>
      <w:pPr/>
      <w:r>
        <w:rPr>
          <w:lang w:val="pt_PT" w:bidi="pt_PT"/>
        </w:rPr>
      </w:r>
      <w:r>
        <w:rPr>
          <w:lang w:val="pt_PT" w:bidi="pt_PT"/>
        </w:rPr>
        <w:t>Na cena um, Yahweh fala com Moisés as instruções para o líder de cada casa, ou o líder de cada tribo. Esses líderes são os chefes de cada tribo que saiu do Egito. Cada tribo representa um filho de Jacó, exceto uma: a tribo que representa José se divide em duas metades para os dois filhos de José. Isso totaliza 12 tribos. No entanto, Yahweh também diz a Moisés para incluir um cajado para a tribo de Levi. Mesmo que, tanto Moisés quanto Arão venham da tribo de Levi, Yahweh escolheu Arão para liderar a tribo de Levi. Enquanto Moisés lidera todos os israelitas, Arão liderará a tribo de Levi como sacerdote. Yahweh já escolheu a tribo de Levi para servir a Yahweh. A maioria das pessoas na tribo de Levi, ou levitas, servirá a Yahweh no tabernáculo. Yahweh também já escolheu os levitas que são descendentes de Arão para serem sacerdotes no tabernáculo. O cajado ou vara que cada líder traz com seu nome provavelmente é um cajado oficial que indica a autoridade de um líder de uma tribo.</w:t>
      </w:r>
    </w:p>
    <w:p>
      <w:pPr/>
      <w:r>
        <w:rPr>
          <w:lang w:val="pt_PT" w:bidi="pt_PT"/>
        </w:rPr>
      </w:r>
      <w:r>
        <w:rPr>
          <w:lang w:val="pt_PT" w:bidi="pt_PT"/>
        </w:rPr>
        <w:t>Parem e discutam: contem uma história sobre tipos diferentes de papéis de liderança. Como as pessoas sabem quem realiza cada papel? Como vocês chamam cada papel de liderança? Pause o áudio aqui.</w:t>
      </w:r>
    </w:p>
    <w:p>
      <w:pPr/>
      <w:r>
        <w:rPr>
          <w:lang w:val="pt_PT" w:bidi="pt_PT"/>
        </w:rPr>
      </w:r>
      <w:r>
        <w:rPr>
          <w:lang w:val="pt_PT" w:bidi="pt_PT"/>
        </w:rPr>
        <w:t>Yahweh diz a Moisés para colocar os cajados no tabernáculo, ou tenda do encontro, na frente do testemunho, onde Yahweh se reúne com o povo. Isso significa que Moisés deve colocar os cajados no tabernáculo na frente da arca da aliança, que contém os dez mandamentos de Yahweh, escritos em duas tábuas de pedra.</w:t>
      </w:r>
    </w:p>
    <w:p>
      <w:pPr/>
      <w:r>
        <w:rPr>
          <w:lang w:val="pt_PT" w:bidi="pt_PT"/>
        </w:rPr>
      </w:r>
      <w:r>
        <w:rPr>
          <w:lang w:val="pt_PT" w:bidi="pt_PT"/>
        </w:rPr>
        <w:t>Yahweh escolherá um líder, e o cajado desse líder brotará. O cajado morto produzirá brotos, flores e frutos. Com essa ação, Yahweh mostrará aos israelitas quem ele escolheu para liderar os israelitas. Isso impedirá o povo de murmurar contra Moisés e Arão, porque o povo saberá de uma vez por todas quem Yahweh escolheu para liderá-los como sacerdote. Moisés diz ao povo todas as instruções de Yahweh, e os líderes trazem seus cajados a Moisés. Moisés coloca os 12 cajados das tribos, mais o cajado de Arão, exatamente onde Yahweh ordenou.</w:t>
      </w:r>
    </w:p>
    <w:p>
      <w:pPr/>
      <w:r>
        <w:rPr>
          <w:lang w:val="pt_PT" w:bidi="pt_PT"/>
        </w:rPr>
      </w:r>
      <w:r>
        <w:rPr>
          <w:lang w:val="pt_PT" w:bidi="pt_PT"/>
        </w:rPr>
        <w:t>No dia seguinte, Moisés entra no tabernáculo. A linguagem da história nos mostra que algo milagroso e incrível aconteceu. Moisés vê que o cajado de Arão produziu milagrosamente ramos, flores completamente crescidas e amêndoas! As amêndoas eram frutos valiosos com flores brancas que simbolizavam pureza e santidade. As flores de amêndoa também decoravam o candelabro no tabernáculo.</w:t>
      </w:r>
    </w:p>
    <w:p>
      <w:pPr/>
      <w:r>
        <w:rPr>
          <w:lang w:val="pt_PT" w:bidi="pt_PT"/>
        </w:rPr>
      </w:r>
      <w:r>
        <w:rPr>
          <w:lang w:val="pt_PT" w:bidi="pt_PT"/>
        </w:rPr>
        <w:t xml:space="preserve">Parem aqui e olhem para uma imagem de </w:t>
      </w:r>
      <w:r>
        <w:rPr>
          <w:lang w:val="pt_PT" w:bidi="pt_PT"/>
        </w:rPr>
        <w:t>flores e frutos de amêndoa</w:t>
      </w:r>
      <w:r>
        <w:rPr>
          <w:lang w:val="pt_PT" w:bidi="pt_PT"/>
        </w:rPr>
        <w:t>. Pause este áudio aqui.</w:t>
      </w:r>
    </w:p>
    <w:p>
      <w:pPr/>
      <w:r>
        <w:rPr>
          <w:lang w:val="pt_PT" w:bidi="pt_PT"/>
        </w:rPr>
      </w:r>
      <w:r>
        <w:rPr>
          <w:lang w:val="pt_PT" w:bidi="pt_PT"/>
        </w:rPr>
        <w:t>Parem aqui e discutam como vocês mostrarão a revelação surpreendente de que o cajado de Arão produziu brotos, flores e amêndoas! Como vocês mostrarão que essa é uma parte importante dessa história? Pause este áudio aqui.</w:t>
      </w:r>
    </w:p>
    <w:p>
      <w:pPr/>
      <w:r>
        <w:rPr>
          <w:lang w:val="pt_PT" w:bidi="pt_PT"/>
        </w:rPr>
      </w:r>
      <w:r>
        <w:rPr>
          <w:lang w:val="pt_PT" w:bidi="pt_PT"/>
        </w:rPr>
        <w:t>Todos os israelitas estão no tabernáculo para ver o que acontecerá. Moisés traz todos os cajados para fora do tabernáculo e os mostra a todos os israelitas. Cada líder leva seu próprio cajado, mas Yahweh diz a Moisés para colocar o cajado de Arão de volta na frente da arca. O cajado de Arão será um lembrete ou sinal para o povo rebelde para que eles parem de reclamar. O povo agora sabe que Yahweh escolheu Arão e seus descendentes para liderarem a tribo de Levi e para serem sacerdotes para o povo. Moisés fez tudo o que Yahweh disse a ele para fazer.</w:t>
      </w:r>
    </w:p>
    <w:p>
      <w:pPr/>
      <w:r>
        <w:rPr>
          <w:lang w:val="pt_PT" w:bidi="pt_PT"/>
        </w:rPr>
      </w:r>
      <w:r>
        <w:rPr>
          <w:lang w:val="pt_PT" w:bidi="pt_PT"/>
        </w:rPr>
        <w:t>Mas o povo agora está aterrorizado de que Yahweh matará qualquer um que se aproxime do tabernáculo. Suas palavras mostram que eles estão entrando em pânico: “Veja! Todos nós estamos condenados a morrer! Qualquer um que for perto do tabernáculo de Yahweh morrerá! Todos nós morreremos?” O povo não está esperando uma resposta a suas perguntas. Eles viram Yahweh punir sua rebelião repetidamente, e agora estão aterrorizados que Yahweh os punirá, não importa o que façam.</w:t>
      </w:r>
    </w:p>
    <w:p>
      <w:pPr/>
      <w:r>
        <w:rPr>
          <w:lang w:val="pt_PT" w:bidi="pt_PT"/>
        </w:rPr>
      </w:r>
      <w:r>
        <w:rPr>
          <w:lang w:val="pt_PT" w:bidi="pt_PT"/>
        </w:rPr>
        <w:t>Parem aqui e discutam: contem uma história sobre uma vez em que alguém verdadeiramente entrou em pânico. Que palavras e tom de voz vocês usarão para mostrar o quão aterrorizado o povo israelita está?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17.1–13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Líderes de cada casa, 12 pessoas</w:t>
      </w:r>
    </w:p>
    <w:p>
      <w:pPr>
        <w:pStyle w:val="ListBullet"/>
        <w:spacing w:line="240" w:lineRule="auto"/>
        <w:ind w:left="720"/>
      </w:pPr>
      <w:r>
        <w:rPr>
          <w:lang w:val="pt_PT" w:bidi="pt_PT"/>
        </w:rPr>
      </w:r>
      <w:r>
        <w:rPr>
          <w:lang w:val="pt_PT" w:bidi="pt_PT"/>
        </w:rPr>
        <w:t>Arão, líder da tribo de Levi</w:t>
      </w:r>
    </w:p>
    <w:p>
      <w:pPr>
        <w:pStyle w:val="ListBullet"/>
        <w:spacing w:line="240" w:lineRule="auto"/>
        <w:ind w:left="720"/>
      </w:pPr>
      <w:r>
        <w:rPr>
          <w:lang w:val="pt_PT" w:bidi="pt_PT"/>
        </w:rPr>
      </w:r>
      <w:r>
        <w:rPr>
          <w:lang w:val="pt_PT" w:bidi="pt_PT"/>
        </w:rPr>
        <w:t>Povo israelita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fala com Moisés e dá instruções ao povo. Yahweh diz que o líder de cada casa deve trazer um cajado a Moisés, e ele deve escrever o nome de cada líder no cajado de cada líder. Isso também inclui o cajado de Arão como líder da tribo de Levi. Moisés deve colocar todos os 13 cajados no tabernáculo na frente do testemunho, ou da arca que contém os dez mandamentos. Yahweh fará com que o cajado do homem que Yahweh escolheu como líder ou sacerdote possa brotar. Quando o povo ver o homem que Yahweh escolheu, eles pararão de reclamar contra Moisés e 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“Estou aliviado por Yahweh deixar a escolha do líder de Yahweh clara de uma vez por todas”, ou: “Estou frustrado com a reclamação constante do povo sobre quem lidera”.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fala com o povo e compartilha as instruções de Yahweh. Os líderes obedecem e cada um dá a Moisés um cajado. Arão também dá seu cajado a Moisés. Moisés coloca todos os cajados no tabernáculo, como Yahweh instruiu.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líderes de cada casa: “O que vocês estão pensando ou sentindo?” O povo pode responder coisas como: “Estamos esperançosos de que Yahweh deixe clara a liderança”, ou: “Queremos confiar em Yahweh para nos mostrar quem deve liderar”, ou: “Cada um de nós quer ser escolhido para liderar o povo!”</w:t>
      </w:r>
    </w:p>
    <w:p>
      <w:pPr>
        <w:pStyle w:val="ListBullet"/>
        <w:spacing w:line="240" w:lineRule="auto"/>
        <w:ind w:left="720"/>
      </w:pPr>
      <w:r>
        <w:rPr>
          <w:lang w:val="pt_PT" w:bidi="pt_PT"/>
        </w:rPr>
      </w:r>
      <w:r>
        <w:rPr>
          <w:lang w:val="pt_PT" w:bidi="pt_PT"/>
        </w:rPr>
        <w:t>Pergunte à pessoa que interpreta Arão: “O que você está pensando ou sentindo?” A pessoa pode responder coisas como: “Já sei que Yahweh me escolheu para liderar como sacerdote, e estou pronto para que Yahweh confirme isso”, ou: “Estou cansado das murmurações do povo sobre a liderança”, ou “Sinto-me irado por Yahweh ter que confirmar sua escolha mais uma vez”.</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dia seguinte, Moisés entra no tabernáculo e olha para os cajados. O cajado que pertence a Arão tem brotos, flores e amêndoas. Moisés traz os cajados para fora do tabernáculo, e cada líder pega seu cajado. No entanto, Yahweh disse a Moisés para colocar o cajado de Arão de volta no tabernáculo na frente da arca. O cajado de Arão lembrará ao povo rebelde de não murmurar, ou eles morrerão.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líderes de cada casa: “O que vocês estão pensando ou sentindo?” O povo pode responder coisas como: “Estamos irados por não termos sido escolhidos para liderar, e não entendemos por que Yahweh escolheu Arão e os levitas”, ou: “Estamos com medo de que Yahweh nos julgue por nossa murmuração”.</w:t>
      </w:r>
    </w:p>
    <w:p>
      <w:pPr>
        <w:pStyle w:val="ListBullet"/>
        <w:spacing w:line="240" w:lineRule="auto"/>
        <w:ind w:left="720"/>
      </w:pPr>
      <w:r>
        <w:rPr>
          <w:lang w:val="pt_PT" w:bidi="pt_PT"/>
        </w:rPr>
      </w:r>
      <w:r>
        <w:rPr>
          <w:lang w:val="pt_PT" w:bidi="pt_PT"/>
        </w:rPr>
        <w:t>Pergunte à pessoa que interpreta Moisés: “O que você está pensando ou sentindo?” A pessoa pode responder coisas como: “Estou aliviado por a escolha de Yahweh estar clara”, ou: “Não tenho certeza de que o povo vai parar de reclamar agora”.</w:t>
      </w:r>
    </w:p>
    <w:p>
      <w:pPr>
        <w:pStyle w:val="ListBullet"/>
        <w:spacing w:line="240" w:lineRule="auto"/>
        <w:ind w:left="720"/>
      </w:pPr>
      <w:r>
        <w:rPr>
          <w:lang w:val="pt_PT" w:bidi="pt_PT"/>
        </w:rPr>
      </w:r>
      <w:r>
        <w:rPr>
          <w:lang w:val="pt_PT" w:bidi="pt_PT"/>
        </w:rPr>
        <w:t>Pergunte à pessoa que interpreta Arão: “O que você está pensando e sentindo?” Essa pessoa pode responder coisas como: “Estou feliz por Yahweh ter deixado claro que devo liderar como sacerdote”, ou: “Não tenho certeza por que Yahweh me escolheu, mas confiarei em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obedece ao mandamento de Yahweh e retorna o cajado de Arão a seu lugar na frente da arca no tabernáculo. Em seguida, todo o povo de Israel vem até Moisés em pânico. O povo tem medo de que qualquer um que for para perto do tabernáculo morra. Eles dizem a Moisés: “Olha! Estamos todos condenados! Qualquer um que for até mesmo perto do tabernáculo morrerá. Todos estamos condenados a morrer?”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pensando e sentindo?” O povo pode responder coisas como: “Estamos aterrorizados que Yahweh mate a todos nós, assim como Yahweh matou Corá e seus seguidores e o povo com a praga”, ou: “Não sabemos se podemos confiar em Yahweh agora”, ou: “Estamos horrorizados com a maneira como nossa rebelião contra Yahweh nos afetará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17.1–13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e dá instruções aos líderes de cada casa. Os líderes de cada casa são os chefes das tribos que deixaram o Egito e são nomeados em homenagem aos 12 filhos de Jacó. Há 13 tribos porque o filho de Jacó, José, tinha dois filhos que ambos são nomeados nas tribos de Israel como meia tribo. Usem a mesma palavra ou frase para Yahweh e para líderes de cada casa ou tribo que vocês usaram em passagens anteriores. O termo </w:t>
      </w:r>
      <w:r>
        <w:rPr>
          <w:lang w:val="pt_PT" w:bidi="pt_PT"/>
        </w:rPr>
        <w:t>Yahweh</w:t>
      </w:r>
      <w:r>
        <w:rPr>
          <w:lang w:val="pt_PT" w:bidi="pt_PT"/>
        </w:rPr>
        <w:t xml:space="preserve"> está no Glossário Mestre.</w:t>
      </w:r>
    </w:p>
    <w:p>
      <w:pPr/>
      <w:r>
        <w:rPr>
          <w:lang w:val="pt_PT" w:bidi="pt_PT"/>
        </w:rPr>
      </w:r>
      <w:r>
        <w:rPr>
          <w:lang w:val="pt_PT" w:bidi="pt_PT"/>
        </w:rPr>
        <w:t xml:space="preserve">Yahweh diz a Moisés que os líderes devem trazer um </w:t>
      </w:r>
      <w:r>
        <w:rPr>
          <w:b/>
          <w:lang w:val="pt_PT" w:bidi="pt_PT"/>
        </w:rPr>
        <w:t>cajado</w:t>
      </w:r>
      <w:r>
        <w:rPr>
          <w:lang w:val="pt_PT" w:bidi="pt_PT"/>
        </w:rPr>
        <w:t xml:space="preserve"> a Moisés, e Moisés deve escrever o nome de cada líder no cajado de cada líder. Moisés também deve incluir o cajado pertencente a Arão para representar a tribo de Levi. Os cajados provavelmente são uma vara cerimonial, ou varas ou ramos, que significam a autoridade de cada líder das tribos.</w:t>
      </w:r>
    </w:p>
    <w:p>
      <w:pPr/>
      <w:r>
        <w:rPr>
          <w:lang w:val="pt_PT" w:bidi="pt_PT"/>
        </w:rPr>
      </w:r>
      <w:r>
        <w:rPr>
          <w:lang w:val="pt_PT" w:bidi="pt_PT"/>
        </w:rPr>
        <w:t xml:space="preserve">Parem aqui e olhem para uma imagem de um </w:t>
      </w:r>
      <w:r>
        <w:rPr>
          <w:lang w:val="pt_PT" w:bidi="pt_PT"/>
        </w:rPr>
        <w:t>cajado</w:t>
      </w:r>
      <w:r>
        <w:rPr>
          <w:lang w:val="pt_PT" w:bidi="pt_PT"/>
        </w:rPr>
        <w:t xml:space="preserve"> em grupo. Discutam em grupo que palavra ou frase vocês usarão para </w:t>
      </w:r>
      <w:r>
        <w:rPr>
          <w:b/>
          <w:lang w:val="pt_PT" w:bidi="pt_PT"/>
        </w:rPr>
        <w:t>cajado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Yahweh diz a Moisés para colocar os cajados na tenda do encontro na frente do </w:t>
      </w:r>
      <w:r>
        <w:rPr>
          <w:b/>
          <w:lang w:val="pt_PT" w:bidi="pt_PT"/>
        </w:rPr>
        <w:t>testemunho</w:t>
      </w:r>
      <w:r>
        <w:rPr>
          <w:lang w:val="pt_PT" w:bidi="pt_PT"/>
        </w:rPr>
        <w:t xml:space="preserve">. O tabernáculo é uma grande tenda que os israelitas se moviam de um lugar para outro. É onde os israelitas adoravam Yahweh. Nessa passagem, é chamada de tenda do encontro ou tenda do testemunho. O testemunho são os dez mandamentos ou palavras que Yahweh escreveu em duas tábuas de pedra para mostrar a aliança de Yahweh com seu povo. Yahweh disse ao povo para colocar as tábuas na </w:t>
      </w:r>
      <w:r>
        <w:rPr>
          <w:b/>
          <w:lang w:val="pt_PT" w:bidi="pt_PT"/>
        </w:rPr>
        <w:t>arca da aliança</w:t>
      </w:r>
      <w:r>
        <w:rPr>
          <w:lang w:val="pt_PT" w:bidi="pt_PT"/>
        </w:rPr>
        <w:t xml:space="preserve">. A arca da aliança é uma caixa feita de madeira de acácia e colocada na parte do tabernáculo onde Yahweh se encontrava com o povo. Nessa passagem, a arca da aliança é referida como testemunho. Moisés também diz que coloca os cajados diante da presença de Yahweh, o que também significa que ele os coloca na frente da arca, porque a arca da aliança é o lugar onde o próprio Yahweh se reúne com seu povo. Vocês podem usar a descrição que preferirem, ou testemunho ou arca da aliança. Usem as mesmas palavras para tabernáculo ou tenda do encontro, para testemunho e para arca da aliança que vocês usaram em passagens anteriores. Para mais informações sobre </w:t>
      </w:r>
      <w:r>
        <w:rPr>
          <w:lang w:val="pt_PT" w:bidi="pt_PT"/>
        </w:rPr>
        <w:t>tabernáculo</w:t>
      </w:r>
      <w:r>
        <w:rPr>
          <w:lang w:val="pt_PT" w:bidi="pt_PT"/>
        </w:rPr>
        <w:t xml:space="preserve">, </w:t>
      </w:r>
      <w:r>
        <w:rPr>
          <w:lang w:val="pt_PT" w:bidi="pt_PT"/>
        </w:rPr>
        <w:t>testemunho</w:t>
      </w:r>
      <w:r>
        <w:rPr>
          <w:lang w:val="pt_PT" w:bidi="pt_PT"/>
        </w:rPr>
        <w:t xml:space="preserve"> e </w:t>
      </w:r>
      <w:r>
        <w:rPr>
          <w:b/>
          <w:lang w:val="pt_PT" w:bidi="pt_PT"/>
        </w:rPr>
        <w:t>arca da aliança</w:t>
      </w:r>
      <w:r>
        <w:rPr>
          <w:lang w:val="pt_PT" w:bidi="pt_PT"/>
        </w:rPr>
        <w:t>, consulte o Glossário Mestre.</w:t>
      </w:r>
    </w:p>
    <w:p>
      <w:pPr/>
      <w:r>
        <w:rPr>
          <w:lang w:val="pt_PT" w:bidi="pt_PT"/>
        </w:rPr>
      </w:r>
      <w:r>
        <w:rPr>
          <w:lang w:val="pt_PT" w:bidi="pt_PT"/>
        </w:rPr>
        <w:t xml:space="preserve">Yahweh diz a Moisés que o cajado do homem que Yahweh escolheu </w:t>
      </w:r>
      <w:r>
        <w:rPr>
          <w:b/>
          <w:lang w:val="pt_PT" w:bidi="pt_PT"/>
        </w:rPr>
        <w:t>brotará</w:t>
      </w:r>
      <w:r>
        <w:rPr>
          <w:lang w:val="pt_PT" w:bidi="pt_PT"/>
        </w:rPr>
        <w:t>. O cajado que brotar pertencerá ao homem que Yahweh escolheu para liderar o povo, e o povo parará de reclamar. Brotar significa que um ramo produz botões de flores, que desabrocham e então produzem frutos.</w:t>
      </w:r>
    </w:p>
    <w:p>
      <w:pPr/>
      <w:r>
        <w:rPr>
          <w:lang w:val="pt_PT" w:bidi="pt_PT"/>
        </w:rPr>
      </w:r>
      <w:r>
        <w:rPr>
          <w:lang w:val="pt_PT" w:bidi="pt_PT"/>
        </w:rPr>
        <w:t xml:space="preserve">Parem aqui e discutam em grupo que palavra ou frase vocês usarão para </w:t>
      </w:r>
      <w:r>
        <w:rPr>
          <w:b/>
          <w:lang w:val="pt_PT" w:bidi="pt_PT"/>
        </w:rPr>
        <w:t>brotar</w:t>
      </w:r>
      <w:r>
        <w:rPr>
          <w:lang w:val="pt_PT" w:bidi="pt_PT"/>
        </w:rPr>
        <w:t>. Se vocês já traduziram essa palavra em outro livro da Bíblia, usem a mesma palavra que usaram lá. Pause este áudio aqui.</w:t>
      </w:r>
    </w:p>
    <w:p>
      <w:pPr/>
      <w:r>
        <w:rPr>
          <w:lang w:val="pt_PT" w:bidi="pt_PT"/>
        </w:rPr>
      </w:r>
      <w:r>
        <w:rPr>
          <w:lang w:val="pt_PT" w:bidi="pt_PT"/>
        </w:rPr>
        <w:t>Na manhã seguinte, Moisés traz os cajados para fora do tabernáculo. O cajado pertencente a Arão brotou e produziu brotos, flores cheias e amêndoas maduras.</w:t>
      </w:r>
    </w:p>
    <w:p>
      <w:pPr/>
      <w:r>
        <w:rPr>
          <w:lang w:val="pt_PT" w:bidi="pt_PT"/>
        </w:rPr>
      </w:r>
      <w:r>
        <w:rPr>
          <w:lang w:val="pt_PT" w:bidi="pt_PT"/>
        </w:rPr>
        <w:t xml:space="preserve">Parem aqui e, em grupo, olhem uma imagem de </w:t>
      </w:r>
      <w:r>
        <w:rPr>
          <w:lang w:val="pt_PT" w:bidi="pt_PT"/>
        </w:rPr>
        <w:t>brotos, flores e frutos de um ramo de amêndoa</w:t>
      </w:r>
      <w:r>
        <w:rPr>
          <w:lang w:val="pt_PT" w:bidi="pt_PT"/>
        </w:rPr>
        <w:t>. Discutam em grupo qual palavra ou frase vocês usarão para amêndoas. Se vocês já traduziram essa palavra em outro livro da Bíblia, usem a mesma palavra que usaram lá. Pause este áudio aqui.</w:t>
      </w:r>
    </w:p>
    <w:p>
      <w:pPr/>
      <w:r>
        <w:rPr>
          <w:lang w:val="pt_PT" w:bidi="pt_PT"/>
        </w:rPr>
      </w:r>
      <w:r>
        <w:rPr>
          <w:lang w:val="pt_PT" w:bidi="pt_PT"/>
        </w:rPr>
        <w:t xml:space="preserve">Moisés dá a cada líder seu cajado, mas Yahweh o instrui a retornar o cajado de Arão ao tabernáculo na frente da Arca ou testemunho. Esse cajado será um </w:t>
      </w:r>
      <w:r>
        <w:rPr>
          <w:b/>
          <w:lang w:val="pt_PT" w:bidi="pt_PT"/>
        </w:rPr>
        <w:t>sinal</w:t>
      </w:r>
      <w:r>
        <w:rPr>
          <w:lang w:val="pt_PT" w:bidi="pt_PT"/>
        </w:rPr>
        <w:t xml:space="preserve"> para os israelitas de que eles não devem se rebelar e reclamar sobre a liderança novamente, ou eles morrerão. Um sinal é algo incomum que está acontecendo por uma razão especial. Um sinal é muito semelhante a um milagre. Usem a mesma palavra para sinal que vocês usaram em passagens anteriores. Para mais informações sobre </w:t>
      </w:r>
      <w:r>
        <w:rPr>
          <w:lang w:val="pt_PT" w:bidi="pt_PT"/>
        </w:rPr>
        <w:t>sinal</w:t>
      </w:r>
      <w:r>
        <w:rPr>
          <w:lang w:val="pt_PT" w:bidi="pt_PT"/>
        </w:rPr>
        <w:t>, consulte o Glossário Mestre.</w:t>
      </w:r>
    </w:p>
    <w:p>
      <w:pPr/>
      <w:r>
        <w:rPr>
          <w:lang w:val="pt_PT" w:bidi="pt_PT"/>
        </w:rPr>
      </w:r>
      <w:r>
        <w:rPr>
          <w:lang w:val="pt_PT" w:bidi="pt_PT"/>
        </w:rPr>
        <w:t>Moisés fez exatamente o que Yahweh disse a ele. Mas o povo ficou aterrorizado e chorou em pânico: “Vejam, estamos todos condenados a morrer! Qualquer um que for até mesmo perto do tabernáculo morrerá. Todos pereceremos?”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18:1–7</w:t>
      </w:r>
      <w:r>
        <w:rPr>
          <w:lang w:val="pt_PT" w:bidi="pt_PT"/>
        </w:rPr>
      </w:r>
    </w:p>
    <w:p>
      <w:pPr>
        <w:pStyle w:val="Heading3"/>
      </w:pPr>
      <w:r>
        <w:rPr>
          <w:lang w:val="pt_PT" w:bidi="pt_PT"/>
        </w:rPr>
        <w:t>Ouvir e Sentir</w:t>
      </w:r>
    </w:p>
    <w:p>
      <w:pPr/>
      <w:r>
        <w:rPr>
          <w:lang w:val="pt_PT" w:bidi="pt_PT"/>
        </w:rPr>
      </w:r>
      <w:r>
        <w:rPr>
          <w:lang w:val="pt_PT" w:bidi="pt_PT"/>
        </w:rPr>
        <w:t>Nesta etapa, ouçam Números 18.1–7 e guardem em seus corações.</w:t>
      </w:r>
    </w:p>
    <w:p>
      <w:pPr/>
      <w:r>
        <w:rPr>
          <w:lang w:val="pt_PT" w:bidi="pt_PT"/>
        </w:rPr>
      </w:r>
      <w:r>
        <w:rPr>
          <w:lang w:val="pt_PT" w:bidi="pt_PT"/>
        </w:rPr>
        <w:t>Ouçam uma versão em áudio de Números 18.1–7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18.1–7 na tradução mais fácil de entender.</w:t>
      </w:r>
    </w:p>
    <w:p>
      <w:pPr/>
      <w:r>
        <w:rPr>
          <w:lang w:val="pt_PT" w:bidi="pt_PT"/>
        </w:rPr>
      </w:r>
      <w:r>
        <w:rPr>
          <w:lang w:val="pt_PT" w:bidi="pt_PT"/>
        </w:rPr>
        <w:t>Em uma passagem recente, Yahweh puniu Corá e seus seguidores, condenando-os à morte por desafiarem a autoridade de Arão e Moisés e por entrarem na Sua presença para queimar incenso de uma maneira não autorizada. Na última passagem, após a rebelião de Corá, Yahweh confirmou Arão como o sumo sacerdote que Ele escolheu para liderar Israel. Yahweh confirmou Arão como sumo sacerdote, fazendo com que o cajado dele brotasse e produzisse amêndoas durante a noite, ao passo que nada aconteceu aos cajados dos outros líderes tribais ancestrais de Israel. Os israelitas temeram que Yahweh agora os matasse se simplesmente se aproximassem da tenda de reunião, por isso clamaram a Moisés.</w:t>
      </w:r>
    </w:p>
    <w:p>
      <w:pPr/>
      <w:r>
        <w:rPr>
          <w:lang w:val="pt_PT" w:bidi="pt_PT"/>
        </w:rPr>
      </w:r>
      <w:r>
        <w:rPr>
          <w:lang w:val="pt_PT" w:bidi="pt_PT"/>
        </w:rPr>
        <w:t>Por isso, Yahweh fala com Arão, atendendo ao clamor de medo dos israelitas na passagem anterior. Yahweh se dirige a Arão diretamente, o que é incomum. Normalmente, Yahweh fala a Moisés e Arão juntos, apenas a Moisés, ou a Arão por meio de Moisés. Aqui, porém, Yahweh fala diretamente a Arão e declara que Arão, seus filhos e “a família de seu pai” “carregarão a culpa em relação ao santuário”. Os filhos de Arão são seus dois filhos remanescentes, Eleazar e Itamar, os sacerdotes. “A casa de seu pai” se refere ao clã levita do avô de Arão, Coate, os coatitas. Vocês se lembrarão de que Arão, o sumo sacerdote, e os filhos de Arão, os sacerdotes, são responsáveis pelo santuário, ou tabernáculo, e por todos os itens santos que estão nele. Os coatitas são responsáveis por ajudar Arão e seus filhos na manutenção dos objetos santos do santuário e por carregá-los quando os israelitas estão movendo o acampamento. Yahweh instrui Arão, dizendo que Ele responsabilizará Arão, seus filhos e os coatitas por quaisquer ofensas que os israelitas cometerem contra o santuário. Arão, seus filhos e os coatitas receberão o julgamento de Yahweh se alguém quebrar os mandamentos Dele relativos ao santuário ou aos objetos santos que estão nele. Os israelitas quebrarão o mandamento de Yahweh se chegarem muito perto do santuário. Eles também quebrarão o mandamento de Yahweh se manipularem os objetos sagrados de uma maneira que Yahweh não permite.</w:t>
      </w:r>
    </w:p>
    <w:p>
      <w:pPr/>
      <w:r>
        <w:rPr>
          <w:lang w:val="pt_PT" w:bidi="pt_PT"/>
        </w:rPr>
      </w:r>
      <w:r>
        <w:rPr>
          <w:lang w:val="pt_PT" w:bidi="pt_PT"/>
        </w:rPr>
        <w:t>Yahweh fala com Arão e diz que apenas Arão e seus filhos carregarão a culpa relacionada ao sacerdócio. Apenas Arão, o sumo sacerdote, e os filhos de Arão, os sacerdotes, serão responsáveis, ou receberão julgamento, se quebrarem quaisquer regras relacionadas à realização dos deveres sacerdotais. Esses deveres incluem fazer ofertas, queimar incenso e realizar vários ritos de purificação. Se os sacerdotes quebrarem as instruções de Yahweh sobre como realizar esses deveres, Yahweh os punirá. Isso inclui permitir que outra pessoa, além de Arão, ou dos filhos dele, realize os deveres.</w:t>
      </w:r>
    </w:p>
    <w:p>
      <w:pPr/>
      <w:r>
        <w:rPr>
          <w:lang w:val="pt_PT" w:bidi="pt_PT"/>
        </w:rPr>
      </w:r>
      <w:r>
        <w:rPr>
          <w:lang w:val="pt_PT" w:bidi="pt_PT"/>
        </w:rPr>
        <w:t>Yahweh continua falando com Arão. Ele diz que Arão também deve trazer os parentes dele, toda a tribo de Levi, para que a tribo de Levi se junte a Arão e seus filhos e os ajude na tenda do testemunho. Apenas Arão e seus filhos têm permissão para servir a Yahweh na tenda do testemunho, mas os levitas remanescentes, os clãs de Gérsom e Merari, devem vir e apoiar Arão e seus filhos enquanto servem na tenda. Vocês se lembrarão de que, anteriormente, no livro de Números, Yahweh deu aos gersonitas e aos meratitas a tarefa de carregar partes da tenda da reunião, mas não os objetos santos dentro da tenda.</w:t>
      </w:r>
    </w:p>
    <w:p>
      <w:pPr/>
      <w:r>
        <w:rPr>
          <w:lang w:val="pt_PT" w:bidi="pt_PT"/>
        </w:rPr>
      </w:r>
      <w:r>
        <w:rPr>
          <w:lang w:val="pt_PT" w:bidi="pt_PT"/>
        </w:rPr>
        <w:t>Yahweh continua falando. Os levitas devem cumprir seus deveres para com Arão e para a tenda na totalidade, o que significa todo o complexo do tabernáculo. Mas Yahweh não permite que os levitas cheguem perto dos itens sagrados dentro do santuário ou do altar do sacrifício, na frente da entrada do tabernáculo. Se os levitas desobedecerem a essas leis, Yahweh os punirá, Arão, o sumo sacerdote, e os outros sacerdotes, com a morte.</w:t>
      </w:r>
    </w:p>
    <w:p>
      <w:pPr/>
      <w:r>
        <w:rPr>
          <w:lang w:val="pt_PT" w:bidi="pt_PT"/>
        </w:rPr>
      </w:r>
      <w:r>
        <w:rPr>
          <w:lang w:val="pt_PT" w:bidi="pt_PT"/>
        </w:rPr>
        <w:t>Parem aqui e discutam em grupo: pensem no governo ou em um grupo religioso de seu povo. Discutam os diferentes papéis e responsabilidades que vários membros do governo ou do grupo religioso têm. Falem sobre o que acontece com as pessoas e com seus líderes quando as pessoas que trabalham para os líderes não fazem seu trabalho corretamente. Pause este áudio aqui.</w:t>
      </w:r>
    </w:p>
    <w:p>
      <w:pPr/>
      <w:r>
        <w:rPr>
          <w:lang w:val="pt_PT" w:bidi="pt_PT"/>
        </w:rPr>
      </w:r>
      <w:r>
        <w:rPr>
          <w:lang w:val="pt_PT" w:bidi="pt_PT"/>
        </w:rPr>
        <w:t>Yahweh continua instruindo Arão. Yahweh diz que os levitas devem se juntar a Arão e assumir a responsabilidade pelo cuidado da tenda da reunião, onde Yahweh se reúne com seu povo. No entanto, Yahweh não permite que nenhuma pessoa não autorizada, que não seja um levita, achegue-se a Arão e a seus filhos para ajudá-los enquanto trabalham lá.</w:t>
      </w:r>
    </w:p>
    <w:p>
      <w:pPr/>
      <w:r>
        <w:rPr>
          <w:lang w:val="pt_PT" w:bidi="pt_PT"/>
        </w:rPr>
      </w:r>
      <w:r>
        <w:rPr>
          <w:lang w:val="pt_PT" w:bidi="pt_PT"/>
        </w:rPr>
        <w:t>Yahweh diz a Arão que apenas ele e seus filhos devem realizar pessoalmente os deveres sagrados dentro do santuário e no altar. Ele não permite que mais ninguém, nem mesmo os levitas, realize esses deveres sacerdotais no santuário. Essas regras foram estabelecidas por Yahweh para garantir que Ele nunca mais precise punir os israelitas em sua ira por violarem as leis relativas ao santuário e aos seus objetos sagrados, como ocorreu na rebelião de Corá.</w:t>
      </w:r>
    </w:p>
    <w:p>
      <w:pPr/>
      <w:r>
        <w:rPr>
          <w:lang w:val="pt_PT" w:bidi="pt_PT"/>
        </w:rPr>
      </w:r>
      <w:r>
        <w:rPr>
          <w:lang w:val="pt_PT" w:bidi="pt_PT"/>
        </w:rPr>
        <w:t>Yahweh enfatiza a Arão que Ele escolheu pessoalmente os levitas de todas as tribos de Israel. Vocês se lembrarão de que Yahweh havia separado para Ele todos os filhos primogênitos em Israel, para ajudar Moisés e Arão a servir ao povo. Daí, Yahweh escolheu todos os homens da tribo de Levi para substituir os filhos primogênitos de todas as tribos israelitas. Yahweh dedicou, ou separou, os levitas para Ele, para que eles O servissem, ajudando os sacerdotes na tenda da reunião. Yahweh disse que os levitas eram um presente Dele a Arão, o sumo sacerdote, e aos filhos de Arão, os sacerdotes.</w:t>
      </w:r>
    </w:p>
    <w:p>
      <w:pPr/>
      <w:r>
        <w:rPr>
          <w:lang w:val="pt_PT" w:bidi="pt_PT"/>
        </w:rPr>
      </w:r>
      <w:r>
        <w:rPr>
          <w:lang w:val="pt_PT" w:bidi="pt_PT"/>
        </w:rPr>
        <w:t>Conforme estabelecido por Yahweh, apenas Arão e seus filhos tinham permissão para realizar o trabalho sacerdotal e servir em todas as tarefas no altar do sacrifício ou dentro da cortina, onde fica o Lugar Santíssimo. De fato, como devem lembrar-se, Yahweh permitiu que apenas Arão, o sumo sacerdote, servisse no Lugar Santíssimo. Yahweh declarou que o trabalho de Arão e de seus filhos como sacerdotes era um dom, uma bênção concedida por Ele. Ele puniria com a morte qualquer pessoa de fora, inclusive outros levitas que não fossem descendentes de Arão, que se aproximasse dos objetos sagrados usados no culto a Ele. Eles não podiam chegar perto dos objetos sagrados no santuário, o que significava que não podiam entrar no santuário.</w:t>
      </w:r>
    </w:p>
    <w:p>
      <w:pPr/>
      <w:r>
        <w:rPr>
          <w:lang w:val="pt_PT" w:bidi="pt_PT"/>
        </w:rPr>
      </w:r>
      <w:r>
        <w:rPr>
          <w:lang w:val="pt_PT" w:bidi="pt_PT"/>
        </w:rPr>
        <w:t>Parem e discutam em grupo: em sua comunidade, que tipos de grupos são responsáveis por diferentes papéis importantes na comunidade? Por exemplo, que tribos ou famílias são conhecidas por fazer certos tipos de trabalhos? Como vocês sabem quais famílias são responsáveis por quais atividades na comunidade?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18.1–7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fala com Arão. Yahweh diz a Arão que Yahweh responsabilizará Arão, os filhos de Arão, os sacerdotes, e o clã levita dos coatitas por quaisquer ofensas que os israelitas cometerem contra o santuário, ou tabernáculo. Yahweh diz a Arão que apenas Arão, o sumo sacerdote, e os filhos de Arão, os sacerdotes, serão responsáveis se quebrarem quaisquer regras relacionadas à realização dos deveres sacerdotais.</w:t>
      </w:r>
    </w:p>
    <w:p>
      <w:pPr/>
      <w:r>
        <w:rPr>
          <w:lang w:val="pt_PT" w:bidi="pt_PT"/>
        </w:rPr>
      </w:r>
      <w:r>
        <w:rPr>
          <w:b/>
          <w:lang w:val="pt_PT" w:bidi="pt_PT"/>
        </w:rPr>
        <w:t>Na segunda cena:</w:t>
      </w:r>
      <w:r>
        <w:rPr>
          <w:lang w:val="pt_PT" w:bidi="pt_PT"/>
        </w:rPr>
        <w:t xml:space="preserve"> Yahweh diz a Arão que ele deve trazer seus parentes, toda a tribo de Levi, para que eles se juntem a ele e aos seus filhos e os ajudem na tenda do testemunho. Os levitas devem cuidar de todo o complexo do tabernáculo. Mas Yahweh não permite que os levitas cheguem perto dos itens sagrados dentro do santuário ou do altar do sacrifício, na frente da entrada do tabernáculo. Yahweh também não permite que ninguém que não seja um levita ajude Arão e os filhos dele.</w:t>
      </w:r>
    </w:p>
    <w:p>
      <w:pPr/>
      <w:r>
        <w:rPr>
          <w:lang w:val="pt_PT" w:bidi="pt_PT"/>
        </w:rPr>
      </w:r>
      <w:r>
        <w:rPr>
          <w:b/>
          <w:lang w:val="pt_PT" w:bidi="pt_PT"/>
        </w:rPr>
        <w:t>Na terceira cena:</w:t>
      </w:r>
      <w:r>
        <w:rPr>
          <w:lang w:val="pt_PT" w:bidi="pt_PT"/>
        </w:rPr>
        <w:t xml:space="preserve"> Yahweh diz a Arão que apenas Arão e os filhos dele devem realizar pessoalmente os deveres sagrados dentro do santuário e no altar. Yahweh não permite que mais ninguém realize esses deveres sacerdotais no santuário.</w:t>
      </w:r>
    </w:p>
    <w:p>
      <w:pPr/>
      <w:r>
        <w:rPr>
          <w:lang w:val="pt_PT" w:bidi="pt_PT"/>
        </w:rPr>
      </w:r>
      <w:r>
        <w:rPr>
          <w:b/>
          <w:lang w:val="pt_PT" w:bidi="pt_PT"/>
        </w:rPr>
        <w:t>Na quarta cena:</w:t>
      </w:r>
      <w:r>
        <w:rPr>
          <w:lang w:val="pt_PT" w:bidi="pt_PT"/>
        </w:rPr>
        <w:t xml:space="preserve"> Yahweh diz a Arão que Yahweh escolheu pessoalmente os levitas de todas as tribos de Israel. Os levitas são uma oferta de Yahweh a Arão, o sumo sacerdote, e aos filhos de Arão, os sacerdotes. Yahweh separou os levitas para ele, então os levitas servirão a Yahweh ajudando os sacerdotes na tenda do encontro. No entanto, apenas Arão e os filhos dele têm permissão para fazer o trabalho dos sacerdotes e servir de todas as maneiras no altar de sacrifício ou dentro da cortina, onde fica o Santo dos Santos. Yahweh diz a Arão que o trabalho de Arão e dos filhos dele como sacerdotes é um dom, ou uma bênção,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 o sumo sacerdote</w:t>
      </w:r>
    </w:p>
    <w:p>
      <w:pPr>
        <w:pStyle w:val="ListBullet"/>
        <w:spacing w:line="240" w:lineRule="auto"/>
        <w:ind w:left="720"/>
      </w:pPr>
      <w:r>
        <w:rPr>
          <w:lang w:val="pt_PT" w:bidi="pt_PT"/>
        </w:rPr>
      </w:r>
      <w:r>
        <w:rPr>
          <w:lang w:val="pt_PT" w:bidi="pt_PT"/>
        </w:rPr>
        <w:t>Os filhos de Arão, os sacerdotes</w:t>
      </w:r>
    </w:p>
    <w:p>
      <w:pPr>
        <w:pStyle w:val="ListBullet"/>
        <w:spacing w:line="240" w:lineRule="auto"/>
        <w:ind w:left="720"/>
      </w:pPr>
      <w:r>
        <w:rPr>
          <w:lang w:val="pt_PT" w:bidi="pt_PT"/>
        </w:rPr>
      </w:r>
      <w:r>
        <w:rPr>
          <w:lang w:val="pt_PT" w:bidi="pt_PT"/>
        </w:rPr>
        <w:t>A família do pai de Arão, ou o clã levita dos coatitas</w:t>
      </w:r>
    </w:p>
    <w:p>
      <w:pPr>
        <w:pStyle w:val="ListBullet"/>
        <w:spacing w:line="240" w:lineRule="auto"/>
        <w:ind w:left="720"/>
      </w:pPr>
      <w:r>
        <w:rPr>
          <w:lang w:val="pt_PT" w:bidi="pt_PT"/>
        </w:rPr>
      </w:r>
      <w:r>
        <w:rPr>
          <w:lang w:val="pt_PT" w:bidi="pt_PT"/>
        </w:rPr>
        <w:t>Toda a tribo de Levi</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continua a história da passagem anterior. Yahweh fala com Arão depois que os israelitas choraram de medo quando testemunharam o cajado de Arão brotar e produzir amêndoas.</w:t>
      </w:r>
    </w:p>
    <w:p>
      <w:pPr/>
      <w:r>
        <w:rPr>
          <w:lang w:val="pt_PT" w:bidi="pt_PT"/>
        </w:rPr>
      </w:r>
      <w:r>
        <w:rPr>
          <w:lang w:val="pt_PT" w:bidi="pt_PT"/>
        </w:rPr>
        <w:t>Parem aqui e discutam palavras ou frases em grupo, vocês usarão para mostrar que essa história continua da passagem anterior. Pause este áudio aqui.</w:t>
      </w:r>
    </w:p>
    <w:p>
      <w:pPr/>
      <w:r>
        <w:rPr>
          <w:lang w:val="pt_PT" w:bidi="pt_PT"/>
        </w:rPr>
      </w:r>
      <w:r>
        <w:rPr>
          <w:lang w:val="pt_PT" w:bidi="pt_PT"/>
        </w:rPr>
        <w:t>Yahweh se dirige a Arão diretamente. Yahweh diz a Arão que ele, os filhos dele e “a família de seu pai”, ou a tribo dos coatitas, “carregariam a culpa ligadas com o santuário”. Arão, os filhos dele e os coatitas receberão punição de Yahweh se alguém quebrar os mandamentos de Yahweh sobre o santuário ou os objetos santos no santuário. Yahweh também diz a Arão que apenas Arão, o sumo sacerdote, e os filhos de Arão, os sacerdotes, serão responsáveis, ou receberão punição, se quebrarem quaisquer regras relacionadas a fazer deveres sacerdotais. Se os sacerdotes quebrarem as instruções de Yahweh sobre como realizar esses deveres, Yahweh os punirá.</w:t>
      </w:r>
    </w:p>
    <w:p>
      <w:pPr/>
      <w:r>
        <w:rPr>
          <w:lang w:val="pt_PT" w:bidi="pt_PT"/>
        </w:rPr>
      </w:r>
      <w:r>
        <w:rPr>
          <w:lang w:val="pt_PT" w:bidi="pt_PT"/>
        </w:rPr>
        <w:t>Na segunda cena, Yahweh continua falando com Arão. Yahweh diz que Arão também deve trazer seus parentes, toda a tribo de Levi, para que os levitas se juntem a Arão e aos filhos de Arão e os ajudem na tenda do testemunho. Os levitas devem cumprir seus deveres para com Arão e para a tenda na totalidade, o que significa todo o complexo do tabernáculo. Mas Yahweh não permite que os levitas cheguem perto dos itens sagrados dentro do santuário ou do altar do sacrifício, na frente da entrada do tabernáculo. Se os levitas desobedecerem a essas leis, Yahweh punirá os levitas, Arão, o sumo sacerdote, e os outros sacerdotes, pela morte.</w:t>
      </w:r>
    </w:p>
    <w:p>
      <w:pPr/>
      <w:r>
        <w:rPr>
          <w:lang w:val="pt_PT" w:bidi="pt_PT"/>
        </w:rPr>
      </w:r>
      <w:r>
        <w:rPr>
          <w:lang w:val="pt_PT" w:bidi="pt_PT"/>
        </w:rPr>
        <w:t>Yahweh resume a Arão as responsabilidades dos sacerdotes e do restante dos levitas. Yahweh quer garantir que todos entendam cada papel e que Arão e os filhos dele, os sacerdotes, estejam em autoridade sobre os outros. Yahweh diz que os levitas devem se juntar a Arão e ser responsáveis pelo cuidado da tenda da reunião, onde Yahweh se reúne com o povo de Yahweh. No entanto, Yahweh não permite que nenhuma pessoa não autorizada chegue perto de Arão e dos filhos dele enquanto trabalham lá. Yahweh não permite que ninguém que não seja um levita ajude Arão e os filhos dele.</w:t>
      </w:r>
    </w:p>
    <w:p>
      <w:pPr/>
      <w:r>
        <w:rPr>
          <w:lang w:val="pt_PT" w:bidi="pt_PT"/>
        </w:rPr>
      </w:r>
      <w:r>
        <w:rPr>
          <w:lang w:val="pt_PT" w:bidi="pt_PT"/>
        </w:rPr>
        <w:t>Na terceira cena, Yahweh diz a Arão que ele e apenas os filhos dele devem realizar pessoalmente os deveres sagrados dentro do santuário e no altar. Ele não permite que mais ninguém, nem mesmo os levitas, realize esses deveres sacerdotais no santuário. Yahweh faz essas regras para os sacerdotes para garantir que Yahweh nunca mais tenha que punir os israelitas em sua ira por quebrar quaisquer regras contra o santuário e seus objetos santos, como Yahweh fez durante a rebelião de Corá.</w:t>
      </w:r>
    </w:p>
    <w:p>
      <w:pPr/>
      <w:r>
        <w:rPr>
          <w:lang w:val="pt_PT" w:bidi="pt_PT"/>
        </w:rPr>
      </w:r>
      <w:r>
        <w:rPr>
          <w:lang w:val="pt_PT" w:bidi="pt_PT"/>
        </w:rPr>
        <w:t>Na quarta cena, Yahweh diz a Arão: “Olha! Levei seus irmãos, os levitas, do povo de Israel”. Yahweh está usando uma linguagem que mostra que ele está dizendo algo importante. A coisa importante que Yahweh está dizendo a Arão é que Yahweh escolheu pessoalmente os levitas de todas as tribos de Israel. Yahweh diz que os levitas são um presente dele a Arão, o sumo sacerdote, e aos filhos de Arão, os sacerdotes. Yahweh dedica, ou separa, os levitas para Yahweh, então os levitas servirão a Yahweh. Os levitas devem servir a Yahweh ajudando os sacerdotes na tenda do encontro.</w:t>
      </w:r>
    </w:p>
    <w:p>
      <w:pPr/>
      <w:r>
        <w:rPr>
          <w:lang w:val="pt_PT" w:bidi="pt_PT"/>
        </w:rPr>
      </w:r>
      <w:r>
        <w:rPr>
          <w:lang w:val="pt_PT" w:bidi="pt_PT"/>
        </w:rPr>
        <w:t>Parem aqui e discutam em grupo: quando contam uma história em seu idioma, como vocês dizem ao público que vocês estão dizendo algo importante? Que palavras ou frases vocês usam? Pause o áudio aqui.</w:t>
      </w:r>
    </w:p>
    <w:p>
      <w:pPr/>
      <w:r>
        <w:rPr>
          <w:lang w:val="pt_PT" w:bidi="pt_PT"/>
        </w:rPr>
      </w:r>
      <w:r>
        <w:rPr>
          <w:lang w:val="pt_PT" w:bidi="pt_PT"/>
        </w:rPr>
        <w:t>No entanto, Yahweh diz que apenas Arão e os filhos dele têm permissão para fazer o trabalho dos sacerdotes e servir de todas as maneiras no altar de sacrifício ou dentro da cortina, onde fica o Santo dos Santos. Yahweh enfatiza que o dever sacerdotal pertence apenas a Arão e aos filhos dele, e essas coisas são de responsabilidade de Arão. Yahweh diz que o trabalho de Arão e dos filhos dele como sacerdotes é um dom, ou uma bênção, de Yahweh. Yahweh punirá com a morte qualquer pessoa de fora, que não for descendente de Arão, incluindo os outros levitas, se essa pessoa chegar para perto dos objetos sagrados ou do santuário. Aqui novamente, Yahweh resume a Arão as responsabilidades dos levitas e dos sacerdotes. Yahweh quer garantir que todos entendam cada papel.</w:t>
      </w:r>
    </w:p>
    <w:p>
      <w:pPr/>
      <w:r>
        <w:rPr>
          <w:lang w:val="pt_PT" w:bidi="pt_PT"/>
        </w:rPr>
      </w:r>
      <w:r>
        <w:rPr>
          <w:lang w:val="pt_PT" w:bidi="pt_PT"/>
        </w:rPr>
        <w:t>Parem aqui e em grupo façam a seguinte atividade: usando paus e pedras, ou desenhando no chão, criem uma imagem do pátio e da tenda do encontro. Selecione quatro tipos de itens para representar Arão, o sumo sacerdote, os filhos de Arão, os sacerdotes, o clã levita dos coatitas e toda a tribo de levitas. Falem sobre como as responsabilidades do sumo sacerdote, dos sacerdotes, dos coatitas e dos levitas são semelhantes e como elas são diferentes.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18.1–7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 o sumo sacerdote</w:t>
      </w:r>
    </w:p>
    <w:p>
      <w:pPr>
        <w:pStyle w:val="ListBullet"/>
        <w:spacing w:line="240" w:lineRule="auto"/>
        <w:ind w:left="720"/>
      </w:pPr>
      <w:r>
        <w:rPr>
          <w:lang w:val="pt_PT" w:bidi="pt_PT"/>
        </w:rPr>
      </w:r>
      <w:r>
        <w:rPr>
          <w:lang w:val="pt_PT" w:bidi="pt_PT"/>
        </w:rPr>
        <w:t>Os filhos de Arão, os sacerdotes</w:t>
      </w:r>
    </w:p>
    <w:p>
      <w:pPr>
        <w:pStyle w:val="ListBullet"/>
        <w:spacing w:line="240" w:lineRule="auto"/>
        <w:ind w:left="720"/>
      </w:pPr>
      <w:r>
        <w:rPr>
          <w:lang w:val="pt_PT" w:bidi="pt_PT"/>
        </w:rPr>
      </w:r>
      <w:r>
        <w:rPr>
          <w:lang w:val="pt_PT" w:bidi="pt_PT"/>
        </w:rPr>
        <w:t>A família do pai de Arão, ou o clã levita dos coatitas</w:t>
      </w:r>
    </w:p>
    <w:p>
      <w:pPr>
        <w:pStyle w:val="ListBullet"/>
        <w:spacing w:line="240" w:lineRule="auto"/>
        <w:ind w:left="720"/>
      </w:pPr>
      <w:r>
        <w:rPr>
          <w:lang w:val="pt_PT" w:bidi="pt_PT"/>
        </w:rPr>
      </w:r>
      <w:r>
        <w:rPr>
          <w:lang w:val="pt_PT" w:bidi="pt_PT"/>
        </w:rPr>
        <w:t>Toda a tribo de Levi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Arão: “Você, seus filhos e sua família devem carregar a responsabilidade pelas ofensas ligadas ao santuário, e apenas você e seus filhos devem carregar a responsabilidade pelas ofensas ligadas ao sacerdócio”.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“Yahweh está tornando a mim, a meus filhos e aos coatitas pessoalmente responsáveis por guardar o santuário”, ou: “Yahweh realmente ama sua nação Israel e quer que eu, meus filhos e os coatitas os protejamos de morrer. Devemos impedi-los de vir muito perto do santuário”, ou: “Meus filhos e eu precisamos garantir que realizemos bem nossos deveres sacerdotais, de acordo com as instruções de Yahweh. Se não fizermos isso, Yahweh punirá a mim e a meus filhos”.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continua instruindo Arão: “Tragam seus colegas levitas de sua tribo para se juntarem a vocês e ajudarem quando vocês e seus filhos ministrarem diante da tenda da lei da aliança. Eles devem ser responsáveis com vocês e realizar todos os deveres da tenda, mas não devem ir para perto dos móveis do santuário ou do altar. Caso contrário, tanto eles quanto vocês morrerão. Eles devem se juntar a vocês e ser responsáveis pelo cuidado da tenda do encontro — todo o trabalho na tenda — e ninguém mais pode chegar perto de onde vocês estão”.</w:t>
      </w:r>
    </w:p>
    <w:p>
      <w:pPr/>
      <w:r>
        <w:rPr>
          <w:lang w:val="pt_PT" w:bidi="pt_PT"/>
        </w:rPr>
      </w:r>
      <w:r>
        <w:rPr>
          <w:lang w:val="pt_PT" w:bidi="pt_PT"/>
        </w:rPr>
        <w:t>“Vocês devem ser responsáveis pelo cuidado do santuário e do altar, para que minha ira não caia sobre os israelitas novamente. Eu mesmo selecionei seus colegas levitas entre os israelitas como uma oferta a vocês, dedicada a Yahweh para fazer o trabalho na tenda do encontro”.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“Os levitas são minha posse preciosa. Os separei para me servirem em vez dos primogênitos de todas as tribos de Israel”, ou: “Dou os levitas como uma oferta aos sacerdotes. Os levitas ajudarão os sacerdotes a ministrar a meu povo Israel”.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continua instruindo Arão: “Mas apenas vocês e seus filhos podem servir como sacerdotes ligados com tudo no altar e dentro da cortina. Estou dando a vocês o serviço do sacerdócio como um dom. Qualquer outro que chegue perto do santuário deve ser levado à morte”.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“É uma honra tão grande que Yahweh tenha escolhido a mim e meus filhos para sermos seus sacerdotes. Mesmo quando é difícil realizar algumas tarefas, devemos nos lembrar de que o sacerdócio é um dom de Yahweh”, ou: “Estou um pouco nervoso! Temos a grande responsabilidade de proteger o santuário de pessoas não autorizadas chegarem perto demais. Se falharmos em pará-los, eles morrerão!”.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18.1–7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Yahweh diz a Arão que ele e os filhos dele, e a família do pai de Arão, ou o clã dos coatitas, carregarão a culpa ligada com o </w:t>
      </w:r>
      <w:r>
        <w:rPr>
          <w:b/>
          <w:lang w:val="pt_PT" w:bidi="pt_PT"/>
        </w:rPr>
        <w:t>santuário</w:t>
      </w:r>
      <w:r>
        <w:rPr>
          <w:lang w:val="pt_PT" w:bidi="pt_PT"/>
        </w:rPr>
        <w:t xml:space="preserve">. Santuário se refere a um lugar santo e, nesse caso, significa o tabernáculo ou tenda do encontro, e todos os objetos sagrados ou santos no tabernáculo. Usem a mesma palavra ou frase para santuário que vocês usaram em passagens anteriores. Para mais informações sobre </w:t>
      </w:r>
      <w:r>
        <w:rPr>
          <w:lang w:val="pt_PT" w:bidi="pt_PT"/>
        </w:rPr>
        <w:t>santuário</w:t>
      </w:r>
      <w:r>
        <w:rPr>
          <w:lang w:val="pt_PT" w:bidi="pt_PT"/>
        </w:rPr>
        <w:t>, consulte o Glossário Mestre.</w:t>
      </w:r>
    </w:p>
    <w:p>
      <w:pPr/>
      <w:r>
        <w:rPr>
          <w:lang w:val="pt_PT" w:bidi="pt_PT"/>
        </w:rPr>
      </w:r>
      <w:r>
        <w:rPr>
          <w:lang w:val="pt_PT" w:bidi="pt_PT"/>
        </w:rPr>
        <w:t xml:space="preserve">Arão e os filhos dele carregarão a culpa ligada com seu </w:t>
      </w:r>
      <w:r>
        <w:rPr>
          <w:b/>
          <w:lang w:val="pt_PT" w:bidi="pt_PT"/>
        </w:rPr>
        <w:t>sacerdócio</w:t>
      </w:r>
      <w:r>
        <w:rPr>
          <w:lang w:val="pt_PT" w:bidi="pt_PT"/>
        </w:rPr>
        <w:t>. Sacerdócio significa as ações de ser um sacerdote ou sacerdotes.</w:t>
      </w:r>
    </w:p>
    <w:p>
      <w:pPr/>
      <w:r>
        <w:rPr>
          <w:lang w:val="pt_PT" w:bidi="pt_PT"/>
        </w:rPr>
      </w:r>
      <w:r>
        <w:rPr>
          <w:lang w:val="pt_PT" w:bidi="pt_PT"/>
        </w:rPr>
        <w:t xml:space="preserve">Parem aqui e discutam em grupo que palavra ou frase vocês usarão para </w:t>
      </w:r>
      <w:r>
        <w:rPr>
          <w:b/>
          <w:lang w:val="pt_PT" w:bidi="pt_PT"/>
        </w:rPr>
        <w:t>sacerdócio</w:t>
      </w:r>
      <w:r>
        <w:rPr>
          <w:lang w:val="pt_PT" w:bidi="pt_PT"/>
        </w:rPr>
        <w:t xml:space="preserve">. Procure a palavra </w:t>
      </w:r>
      <w:r>
        <w:rPr>
          <w:lang w:val="pt_PT" w:bidi="pt_PT"/>
        </w:rPr>
        <w:t>sacerdote</w:t>
      </w:r>
      <w:r>
        <w:rPr>
          <w:lang w:val="pt_PT" w:bidi="pt_PT"/>
        </w:rPr>
        <w:t xml:space="preserve"> no Glossário Mestre para mais informações. Se vocês já traduziram essa palavra em outro livro da Bíblia, por exemplo, Êxodo, usem a mesma palavra que vocês usaram lá. Pause este áudio aqui.</w:t>
      </w:r>
    </w:p>
    <w:p>
      <w:pPr/>
      <w:r>
        <w:rPr>
          <w:lang w:val="pt_PT" w:bidi="pt_PT"/>
        </w:rPr>
      </w:r>
      <w:r>
        <w:rPr>
          <w:lang w:val="pt_PT" w:bidi="pt_PT"/>
        </w:rPr>
        <w:t>Yahweh diz a Arão para trazer com ele a tribo de Levi, para que eles possam se juntar a Arão e aos filhos dele e assisti-los, enquanto Arão e seus filhos estão diante da tenda do testemunho, ou tenda da lei da aliança. Os levitas se juntarão a Arão e manterão a guarda sobre a tenda do encontro para todo o serviço da tenda, e nenhum estranho chegará para perto de Arão.</w:t>
      </w:r>
    </w:p>
    <w:p>
      <w:pPr/>
      <w:r>
        <w:rPr>
          <w:lang w:val="pt_PT" w:bidi="pt_PT"/>
        </w:rPr>
      </w:r>
      <w:r>
        <w:rPr>
          <w:lang w:val="pt_PT" w:bidi="pt_PT"/>
        </w:rPr>
        <w:t xml:space="preserve">Há duas maneiras de se referir à tenda nessa passagem: tenda do </w:t>
      </w:r>
      <w:r>
        <w:rPr>
          <w:b/>
          <w:lang w:val="pt_PT" w:bidi="pt_PT"/>
        </w:rPr>
        <w:t>testemunho</w:t>
      </w:r>
      <w:r>
        <w:rPr>
          <w:lang w:val="pt_PT" w:bidi="pt_PT"/>
        </w:rPr>
        <w:t xml:space="preserve">, ou lei da </w:t>
      </w:r>
      <w:r>
        <w:rPr>
          <w:b/>
          <w:lang w:val="pt_PT" w:bidi="pt_PT"/>
        </w:rPr>
        <w:t>aliança</w:t>
      </w:r>
      <w:r>
        <w:rPr>
          <w:lang w:val="pt_PT" w:bidi="pt_PT"/>
        </w:rPr>
        <w:t xml:space="preserve">, e tenda do encontro. Moisés pode ter usado o nome de tenda do testemunho, porque o testemunho, ou as duas tábuas de pedra com a Lei que Yahweh deu a Moisés, estavam lá na arca. Algumas traduções dizem lei da aliança em vez de testemunho. Moisés pode ter usado o nome de tenda do encontro, porque foi lá que ele se encontrou com Yahweh. A palavra "tenda do testemunho", ou tenda do encontro, significa o mesmo santuário, ou tabernáculo. Usem a mesma frase ou palavra que vocês usaram para “tenda do testemunho” ou lei da aliança e “tenda do encontro” que vocês usaram antes. </w:t>
      </w:r>
      <w:r>
        <w:rPr>
          <w:lang w:val="pt_PT" w:bidi="pt_PT"/>
        </w:rPr>
        <w:t>Testemunho</w:t>
      </w:r>
      <w:r>
        <w:rPr>
          <w:lang w:val="pt_PT" w:bidi="pt_PT"/>
        </w:rPr>
        <w:t xml:space="preserve"> e </w:t>
      </w:r>
      <w:r>
        <w:rPr>
          <w:lang w:val="pt_PT" w:bidi="pt_PT"/>
        </w:rPr>
        <w:t>aliança</w:t>
      </w:r>
      <w:r>
        <w:rPr>
          <w:lang w:val="pt_PT" w:bidi="pt_PT"/>
        </w:rPr>
        <w:t xml:space="preserve"> estão no Glossário Mestre, se vocês usarem uma dessas palavras e precisarem de mais informações.</w:t>
      </w:r>
    </w:p>
    <w:p>
      <w:pPr/>
      <w:r>
        <w:rPr>
          <w:lang w:val="pt_PT" w:bidi="pt_PT"/>
        </w:rPr>
      </w:r>
      <w:r>
        <w:rPr>
          <w:lang w:val="pt_PT" w:bidi="pt_PT"/>
        </w:rPr>
        <w:t xml:space="preserve">A tribo de Levi deve ser responsável perante Arão e realizar deveres sobre todo o pátio e a tenda do encontro, mas não deve ir para perto dos móveis do santuário ou do </w:t>
      </w:r>
      <w:r>
        <w:rPr>
          <w:b/>
          <w:lang w:val="pt_PT" w:bidi="pt_PT"/>
        </w:rPr>
        <w:t>altar</w:t>
      </w:r>
      <w:r>
        <w:rPr>
          <w:lang w:val="pt_PT" w:bidi="pt_PT"/>
        </w:rPr>
        <w:t xml:space="preserve">. Usem a mesma palavra ou frase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Arão e os filhos dele, os sacerdotes, devem cuidar do santuário e do altar para que ninguém mais os toque e experimente a </w:t>
      </w:r>
      <w:r>
        <w:rPr>
          <w:b/>
          <w:lang w:val="pt_PT" w:bidi="pt_PT"/>
        </w:rPr>
        <w:t>ira</w:t>
      </w:r>
      <w:r>
        <w:rPr>
          <w:lang w:val="pt_PT" w:bidi="pt_PT"/>
        </w:rPr>
        <w:t xml:space="preserve"> de Yahweh. Usem a mesma palavra ou frase para ira que vocês usaram em passagens anteriores. Para mais informações sobre </w:t>
      </w:r>
      <w:r>
        <w:rPr>
          <w:b/>
          <w:lang w:val="pt_PT" w:bidi="pt_PT"/>
        </w:rPr>
        <w:t>ira</w:t>
      </w:r>
      <w:r>
        <w:rPr>
          <w:lang w:val="pt_PT" w:bidi="pt_PT"/>
        </w:rPr>
        <w:t>, consulte o Glossário Mestre.</w:t>
      </w:r>
    </w:p>
    <w:p>
      <w:pPr/>
      <w:r>
        <w:rPr>
          <w:lang w:val="pt_PT" w:bidi="pt_PT"/>
        </w:rPr>
      </w:r>
      <w:r>
        <w:rPr>
          <w:lang w:val="pt_PT" w:bidi="pt_PT"/>
        </w:rPr>
        <w:t xml:space="preserve">Yahweh levou os parentes de Arão, os </w:t>
      </w:r>
      <w:r>
        <w:rPr>
          <w:b/>
          <w:lang w:val="pt_PT" w:bidi="pt_PT"/>
        </w:rPr>
        <w:t>levitas</w:t>
      </w:r>
      <w:r>
        <w:rPr>
          <w:lang w:val="pt_PT" w:bidi="pt_PT"/>
        </w:rPr>
        <w:t xml:space="preserve">, do meio do povo de Israel. Os levitas são uma oferta de Yahweh a Arão para ajudá-lo em seus deveres na tenda do encontro. Os levitas se referem aos homens da tribo de Levi. Usem a mesma palavra ou frase para levitas que vocês usaram em passagens anteriores. Para mais informações sobre </w:t>
      </w:r>
      <w:r>
        <w:rPr>
          <w:lang w:val="pt_PT" w:bidi="pt_PT"/>
        </w:rPr>
        <w:t>levitas</w:t>
      </w:r>
      <w:r>
        <w:rPr>
          <w:lang w:val="pt_PT" w:bidi="pt_PT"/>
        </w:rPr>
        <w:t>, consulte o Glossário Mestre.</w:t>
      </w:r>
    </w:p>
    <w:p>
      <w:pPr/>
      <w:r>
        <w:rPr>
          <w:lang w:val="pt_PT" w:bidi="pt_PT"/>
        </w:rPr>
      </w:r>
      <w:r>
        <w:rPr>
          <w:lang w:val="pt_PT" w:bidi="pt_PT"/>
        </w:rPr>
        <w:t xml:space="preserve">Povo ou filhos de Israel se refere à nação escolhida de Yahweh, os descendentes do neto de </w:t>
      </w:r>
      <w:r>
        <w:rPr>
          <w:lang w:val="pt_PT" w:bidi="pt_PT"/>
        </w:rPr>
        <w:t>Abraão</w:t>
      </w:r>
      <w:r>
        <w:rPr>
          <w:lang w:val="pt_PT" w:bidi="pt_PT"/>
        </w:rPr>
        <w:t xml:space="preserve">, Jacó, ou Israel. Usem a mesma palavra ou frase para </w:t>
      </w:r>
      <w:r>
        <w:rPr>
          <w:b/>
          <w:lang w:val="pt_PT" w:bidi="pt_PT"/>
        </w:rPr>
        <w:t>povo de Israel</w:t>
      </w:r>
      <w:r>
        <w:rPr>
          <w:lang w:val="pt_PT" w:bidi="pt_PT"/>
        </w:rPr>
        <w:t xml:space="preserve"> ou </w:t>
      </w:r>
      <w:r>
        <w:rPr>
          <w:b/>
          <w:lang w:val="pt_PT" w:bidi="pt_PT"/>
        </w:rPr>
        <w:t>israelitas</w:t>
      </w:r>
      <w:r>
        <w:rPr>
          <w:lang w:val="pt_PT" w:bidi="pt_PT"/>
        </w:rPr>
        <w:t xml:space="preserve"> que vocês usaram em passagens anteriores. Para mais informações sobre </w:t>
      </w:r>
      <w:r>
        <w:rPr>
          <w:lang w:val="pt_PT" w:bidi="pt_PT"/>
        </w:rPr>
        <w:t>israelitas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18:8–20</w:t>
      </w:r>
      <w:r>
        <w:rPr>
          <w:lang w:val="pt_PT" w:bidi="pt_PT"/>
        </w:rPr>
      </w:r>
    </w:p>
    <w:p>
      <w:pPr>
        <w:pStyle w:val="Heading3"/>
      </w:pPr>
      <w:r>
        <w:rPr>
          <w:lang w:val="pt_PT" w:bidi="pt_PT"/>
        </w:rPr>
        <w:t>Ouvir e Sentir</w:t>
      </w:r>
    </w:p>
    <w:p>
      <w:pPr/>
      <w:r>
        <w:rPr>
          <w:lang w:val="pt_PT" w:bidi="pt_PT"/>
        </w:rPr>
      </w:r>
      <w:r>
        <w:rPr>
          <w:lang w:val="pt_PT" w:bidi="pt_PT"/>
        </w:rPr>
        <w:t>Nesta etapa, ouçam Números 18.8–20 e guardem em seus corações.</w:t>
      </w:r>
    </w:p>
    <w:p>
      <w:pPr/>
      <w:r>
        <w:rPr>
          <w:lang w:val="pt_PT" w:bidi="pt_PT"/>
        </w:rPr>
      </w:r>
      <w:r>
        <w:rPr>
          <w:lang w:val="pt_PT" w:bidi="pt_PT"/>
        </w:rPr>
        <w:t>Ouçam uma versão em áudio de Números 18.8–20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18.8–20 na tradução mais fácil de entender.</w:t>
      </w:r>
    </w:p>
    <w:p>
      <w:pPr/>
      <w:r>
        <w:rPr>
          <w:lang w:val="pt_PT" w:bidi="pt_PT"/>
        </w:rPr>
      </w:r>
      <w:r>
        <w:rPr>
          <w:lang w:val="pt_PT" w:bidi="pt_PT"/>
        </w:rPr>
        <w:t>Na última passagem, Yahweh lembrou Arão quais eram os deveres dos sacerdotes e dos levitas em relação a quem poderia entrar na tenda do encontro. Yahweh também deu aos sacerdotes novas responsabilidades especiais ligadas com manter a tenda do encontro santa. Se alguém quebrasse as regras de Yahweh, até mesmo os levitas, Yahweh responsabilizaria os sacerdotes, e eles teriam que morrer juntamente com as pessoas que quebraram as regras.</w:t>
      </w:r>
    </w:p>
    <w:p>
      <w:pPr/>
      <w:r>
        <w:rPr>
          <w:lang w:val="pt_PT" w:bidi="pt_PT"/>
        </w:rPr>
      </w:r>
      <w:r>
        <w:rPr>
          <w:lang w:val="pt_PT" w:bidi="pt_PT"/>
        </w:rPr>
        <w:t>Nessa passagem, Yahweh diz a Arão o que ele e os sacerdotes receberão por seu trabalho.</w:t>
      </w:r>
    </w:p>
    <w:p>
      <w:pPr/>
      <w:r>
        <w:rPr>
          <w:lang w:val="pt_PT" w:bidi="pt_PT"/>
        </w:rPr>
      </w:r>
      <w:r>
        <w:rPr>
          <w:lang w:val="pt_PT" w:bidi="pt_PT"/>
        </w:rPr>
        <w:t>Yahweh continua a falar apenas com Arão. Mesmo que Yahweh fale apenas com Arão, as coisas que Yahweh está dizendo a Arão também se referem a todos os seus familiares. Yahweh diz que está colocando Arão no comando das ofertas santas, ou ofertas dedicadas a Yahweh, que o povo de Israel trouxe a Yahweh. Vocês se lembrarão de que as pessoas trouxeram ofertas como animais, pássaros, grãos, óleo, vinho novo, ouro e prata e as deram ao sumo sacerdote. O sumo sacerdote então apresentou as ofertas diante de Yahweh, de acordo com as instruções de Yahweh. Na maioria das vezes, o sumo sacerdote queimava uma parte, ou todas as ofertas de comida, ou sacrifícios, no altar do holocausto. O povo trouxe suas ofertas para adorar a Yahweh, para dizer "obrigado" a Yahweh, ou para pedir a Yahweh que perdoasse seus pecados ou ações erradas, ou para torná-los puros. Yahweh diz a Arão que, a partir de agora, Arão e os filhos dele, os sacerdotes, sempre receberão parte dessas ofertas que os israelitas trazem a Yahweh. Yahweh dá essas ofertas aos sacerdotes porque o próprio Yahweh é aquele que fornecerá a subsistência dos sacerdotes. Yahweh explica que os sacerdotes obterão essa subsistência das ofertas que outros trazem para o altar, em vez de um campo como os outros israelitas tiveram.</w:t>
      </w:r>
    </w:p>
    <w:p>
      <w:pPr/>
      <w:r>
        <w:rPr>
          <w:lang w:val="pt_PT" w:bidi="pt_PT"/>
        </w:rPr>
      </w:r>
      <w:r>
        <w:rPr>
          <w:lang w:val="pt_PT" w:bidi="pt_PT"/>
        </w:rPr>
        <w:t>Parem aqui e discutam essa pergunta em grupo: o que os empregadores pagam como salário em seu grupo? É principalmente dinheiro, ou há quaisquer outras coisas que os funcionários possam receber em pagamento? Como os empregadores decidem quanto pagar de salário? Pause este áudio aqui.</w:t>
      </w:r>
    </w:p>
    <w:p>
      <w:pPr/>
      <w:r>
        <w:rPr>
          <w:lang w:val="pt_PT" w:bidi="pt_PT"/>
        </w:rPr>
      </w:r>
      <w:r>
        <w:rPr>
          <w:lang w:val="pt_PT" w:bidi="pt_PT"/>
        </w:rPr>
        <w:t>Agora Yahweh lista as diferentes ofertas de comida que Yahweh está dando aos sacerdotes, e Yahweh explica quem pode comer essas ofertas de comida.</w:t>
      </w:r>
    </w:p>
    <w:p>
      <w:pPr/>
      <w:r>
        <w:rPr>
          <w:lang w:val="pt_PT" w:bidi="pt_PT"/>
        </w:rPr>
      </w:r>
      <w:r>
        <w:rPr>
          <w:lang w:val="pt_PT" w:bidi="pt_PT"/>
        </w:rPr>
        <w:t>Yahweh diz a Arão que Yahweh receberá uma parte das ofertas santíssimas, ou sacrifícios, que é a parte da oferta que Arão não queimou no altar. Yahweh chama essas ofertas de “santíssimas” porque o povo as dedicou, ou as separou, para os propósitos especiais de Yahweh. As ofertas incluem todas as ofertas de grãos, todas as ofertas pelo pecado ou de purificação e todas as ofertas pela culpa, que o povo traz a Yahweh. As ofertas de grãos consistem em farinha e óleo de alta qualidade. As pessoas trazem ofertas de grãos para mostrar honra e respeito a Yahweh na adoração. Uma oferta pelo pecado ou de purificação pode ser um touro, uma cabra, um cordeiro, pombas ou farinha. As pessoas trazem ofertas pelo pecado ou de purificação como pagamento por se tornarem impuras ou pecarem sem intenção de outras maneiras. Uma oferta pela culpa é um carneiro, um cordeiro ou prata. As pessoas trazem ofertas de culpa por pecados ou ações erradas contra Yahweh ou outros. Tudo o que os israelitas trazem a Yahweh como oferta santíssima, ou sagrada, pertence a Arão e a seus filhos. Os sacrifícios são uma maneira dos israelitas trazerem, ou retribuirem, a Yahweh, uma pequena porção do que Yahweh deu a eles como bênção.</w:t>
      </w:r>
    </w:p>
    <w:p>
      <w:pPr/>
      <w:r>
        <w:rPr>
          <w:lang w:val="pt_PT" w:bidi="pt_PT"/>
        </w:rPr>
      </w:r>
      <w:r>
        <w:rPr>
          <w:lang w:val="pt_PT" w:bidi="pt_PT"/>
        </w:rPr>
        <w:t>Arão e os filhos dele devem comer qualquer uma das ofertas “no Santo dos Santos”. Isso pode significar que os sacerdotes precisam comer as ofertas no pátio do tabernáculo, como o Santo dos Santos, e que eles devem tratar as ofertas como as mais santas quando as comerem. Apenas os homens podem comer essas ofertas. Yahweh diz que as ofertas são “para serem santas para Arão”. Yahweh possivelmente está enfatizando que Yahweh reservou as ofertas especificamente para Arão e os filhos dele, ou Yahweh pode estar instruindo Arão e os filhos dele a considerarem as ofertas como santas.</w:t>
      </w:r>
    </w:p>
    <w:p>
      <w:pPr/>
      <w:r>
        <w:rPr>
          <w:lang w:val="pt_PT" w:bidi="pt_PT"/>
        </w:rPr>
      </w:r>
      <w:r>
        <w:rPr>
          <w:lang w:val="pt_PT" w:bidi="pt_PT"/>
        </w:rPr>
        <w:t>Yahweh conta a Arão sobre outras contribuições especiais que também serão para Arão e os descendentes dele, que são sacerdotes. Yahweh chama as contribuições de ofertas movidas, ou ofertas elevadas. Essas são parte da oferta de paz ou comunhão. As pessoas trazem ofertas de paz para expressar gratidão a Yahweh e mostrar que elas estão em um bom relacionamento com Yahweh. Quando as pessoas apresentam ofertas movidas, ou elevadas, a Yahweh, o sacerdote oscila ou levanta o peito ou a coxa direita do animal oferecido até o altar do holocausto, mas o sacerdote não queima as ofertas. Yahweh dá essa oferta a Arão e aos descendentes dele — tanto homens quanto mulheres — para comerem, a partir daquele momento e por todo o tempo por vir. Qualquer membro da família de Arão que esteja cerimonialmente limpo pode comer as ofertas. As palavras limpo e impuro aqui não estão falando sobre se algo é puro ou sujo por fora. Uma pessoa limpa é alguém que está apto para o serviço a Deus, que é aceitável para participar da adoração a Deus. Uma pessoa que é impura é inadequada para o serviço a Deus. As pessoas são naturalmente limpas ou puras, mas se elas entrarem em contato acidentalmente com algo impuro, como um corpo morto, elas têm que oferecer uma oferta pelo pecado ou de purificação para ficarem limpas novamente.</w:t>
      </w:r>
    </w:p>
    <w:p>
      <w:pPr/>
      <w:r>
        <w:rPr>
          <w:lang w:val="pt_PT" w:bidi="pt_PT"/>
        </w:rPr>
      </w:r>
      <w:r>
        <w:rPr>
          <w:lang w:val="pt_PT" w:bidi="pt_PT"/>
        </w:rPr>
        <w:t>Parem aqui e discutam essa pergunta em grupo: essa passagem fala sobre ofertas que apenas os homens podem comer e sobre ofertas que tanto homens quanto mulheres da família de Arão podem comer. Falem sobre diferenças de pagamentos entre grupos diferentes de pessoas em sua comunidade. Por exemplo, quais são as diferenças de pagamentos entre homens e mulheres, pessoas mais velhas e mais jovens, e aqueles que vivem em sua área versus aqueles que vieram de uma área diferente? Falem sobre as diferenças nos trabalhos que homens e mulheres podem fazer em sua cultura. Quais são os trabalhos que apenas os homens podem fazer, apenas as mulheres podem fazer, ou tanto homens quanto mulheres podem fazer? Pause este áudio aqui.</w:t>
      </w:r>
    </w:p>
    <w:p>
      <w:pPr/>
      <w:r>
        <w:rPr>
          <w:lang w:val="pt_PT" w:bidi="pt_PT"/>
        </w:rPr>
      </w:r>
      <w:r>
        <w:rPr>
          <w:lang w:val="pt_PT" w:bidi="pt_PT"/>
        </w:rPr>
        <w:t>Parem aqui e discutam essa pergunta em grupo: quais são as coisas dentro das religiões de seu grupo que tornariam uma pessoa impura, ou inapta, para participar da adoração de um deus? Falem sobre situações em que as pessoas consideram outras inadequadas para participar de celebrações ou reuniões não religiosas devido a doença ou outras circunstâncias. Pause este áudio aqui.</w:t>
      </w:r>
    </w:p>
    <w:p>
      <w:pPr/>
      <w:r>
        <w:rPr>
          <w:lang w:val="pt_PT" w:bidi="pt_PT"/>
        </w:rPr>
      </w:r>
      <w:r>
        <w:rPr>
          <w:lang w:val="pt_PT" w:bidi="pt_PT"/>
        </w:rPr>
        <w:t>Yahweh diz a Arão que está dando a ele todo o melhor da primeira produção, que os israelitas trazem a Yahweh a cada ano como uma oferta de primeira fruta: azeite, vinho novo e grãos. Grãos inclui feijões e ervilhas, bem como colheitas como trigo e cevada. Qualquer membro da família de Arão que esteja cerimonialmente limpo pode comer as primeiras ofertas de frutos.</w:t>
      </w:r>
    </w:p>
    <w:p>
      <w:pPr/>
      <w:r>
        <w:rPr>
          <w:lang w:val="pt_PT" w:bidi="pt_PT"/>
        </w:rPr>
      </w:r>
      <w:r>
        <w:rPr>
          <w:lang w:val="pt_PT" w:bidi="pt_PT"/>
        </w:rPr>
        <w:t xml:space="preserve">Yahweh também está dando a Arão tudo o que o povo de Israel dedicou, ou seja, separando totalmente apenas para Yahweh. Um item consagrado é algo que as pessoas entregam a Yahweh de forma absoluta e para sempre. Ninguém pode redimir esse item devoto, ou comprá-lo de volta, não importa o quão digno seja o item que alguém queira oferecer em seu lugar. Além disso, ninguém poderia usar o item consagrado para qualquer outro propósito. </w:t>
      </w:r>
    </w:p>
    <w:p>
      <w:pPr/>
      <w:r>
        <w:rPr>
          <w:lang w:val="pt_PT" w:bidi="pt_PT"/>
        </w:rPr>
      </w:r>
      <w:r>
        <w:rPr>
          <w:lang w:val="pt_PT" w:bidi="pt_PT"/>
        </w:rPr>
        <w:t>Parem aqui e discutam essa pergunta em grupo: Yahweh dá as ofertas que o povo traz a Yahweh como uma recompensa a Arão e aos sacerdotes por seu trabalho. Discutam o que acontece com as ofertas trazidas a outros deuses que as pessoas adoram em sua cultura. Falem sobre o tipo de recompensa que os sacerdotes dessas outras religiões recebem por seu trabalho. Pause este áudio aqui.</w:t>
      </w:r>
    </w:p>
    <w:p>
      <w:pPr/>
      <w:r>
        <w:rPr>
          <w:lang w:val="pt_PT" w:bidi="pt_PT"/>
        </w:rPr>
      </w:r>
      <w:r>
        <w:rPr>
          <w:lang w:val="pt_PT" w:bidi="pt_PT"/>
        </w:rPr>
        <w:t>Yahweh descreve outra categoria de ofertas que ele está dando aos sacerdotes. Tudo o que abre o útero, seja homem ou animal, que as pessoas oferecem a Yahweh, deve pertencer a Arão. Então, Yahweh está dando a Arão todos os filhos primogênitos e todos os animais machos primogênitos que os israelitas apresentam a Yahweh. Mas Yahweh diz a Arão que ele tem que aceitar o pagamento dos israelitas para que eles possam redimir, ou comprar de volta, todos os filhos primogênitos e todos os animais machos primogênitos que forem ritualmente impuros. Os filhos primogênitos pertencem a Yahweh, mas não são aceitáveis para sacrifício, porque vida deles é sagrada. Animais machos primogênitos que estão ritualmente impuros também não são aceitáveis para o sacrifício, porque eles são inaptos para estar na presença de Yahweh. Portanto, Yahweh não pode aceitar os machos primogênitos de animais impuros como sacrifícios.</w:t>
      </w:r>
    </w:p>
    <w:p>
      <w:pPr/>
      <w:r>
        <w:rPr>
          <w:lang w:val="pt_PT" w:bidi="pt_PT"/>
        </w:rPr>
      </w:r>
      <w:r>
        <w:rPr>
          <w:lang w:val="pt_PT" w:bidi="pt_PT"/>
        </w:rPr>
        <w:t>Yahweh diz a Arão que ele deve coletar o preço de redenção, ou pagamento, por cada filho primogênito quando ele tiver um mês de idade. O preço para libertar os filhos primogênitos deve ser de cinco siclos ou cinco pedaços de prata pesados de acordo com o peso padrão do tabernáculo, ou o siclo do tabernáculo. O siclo do tabernáculo pesa 20 gerás, ou cerca de 12 gramas de prata. Então, o preço de redenção para um filho primogênito é de cerca de 60 gramas de prata.</w:t>
      </w:r>
    </w:p>
    <w:p>
      <w:pPr/>
      <w:r>
        <w:rPr>
          <w:lang w:val="pt_PT" w:bidi="pt_PT"/>
        </w:rPr>
      </w:r>
      <w:r>
        <w:rPr>
          <w:lang w:val="pt_PT" w:bidi="pt_PT"/>
        </w:rPr>
        <w:t>No entanto, Arão não deve aceitar pagamento para liberar um bezerro primogênito, cordeiro ou cabra. Yahweh considera esses animais santos, ou separados, para ele, e eles pertencem a Yahweh. Depois que uma pessoa que traz um animal o mata na frente do sacerdote, o sacerdote tem que jogar o sangue do animal contra o altar do holocausto. Vocês se lembrarão de que o sangue de um animal representa a vida do animal. Ao jogar o sangue contra o altar, o sacerdote está dando a vida do animal a Yahweh. Os sacerdotes têm que queimar as partes gordurosas desses animais, porque toda a gordura pertence a Yahweh. Os sacerdotes não têm permissão para comer a gordura dos animais. A gordura é uma oferta que os sacerdotes fazem com fogo, que dá um cheiro que é agradável a Yahweh.</w:t>
      </w:r>
    </w:p>
    <w:p>
      <w:pPr/>
      <w:r>
        <w:rPr>
          <w:lang w:val="pt_PT" w:bidi="pt_PT"/>
        </w:rPr>
      </w:r>
      <w:r>
        <w:rPr>
          <w:lang w:val="pt_PT" w:bidi="pt_PT"/>
        </w:rPr>
        <w:t>Yahweh diz que a carne do bezerro primogênito, do cordeiro ou da cabra pertencerá a Arão, assim como a carne do peito da oferta movida, e a coxa direita devem ser de Arão.</w:t>
      </w:r>
    </w:p>
    <w:p>
      <w:pPr/>
      <w:r>
        <w:rPr>
          <w:lang w:val="pt_PT" w:bidi="pt_PT"/>
        </w:rPr>
      </w:r>
      <w:r>
        <w:rPr>
          <w:lang w:val="pt_PT" w:bidi="pt_PT"/>
        </w:rPr>
        <w:t>Yahweh agora está repetindo o que disse a Arão nessa passagem até agora. Yahweh diz que ele está dando a Arão e aos filhos e filhas de Arão as contribuições, ou ofertas santas, que o povo de Israel traz a Yahweh. Daqui em diante, Arão e os filhos e filhas dele sempre receberão parte dessas ofertas que os israelitas trazem a Yahweh. Yahweh dá essas contribuições, ou ofertas, aos sacerdotes e permite que os sacerdotes as mantenham para seu trabalho. Yahweh diz que esses privilégios se aplicarão para sempre — ninguém pode pará-los. Yahweh chama esse ato de dar a Arão e aos sacerdotes esses privilégios de “aliança de sal”. O termo “aliança do sal” significa uma aliança que ninguém pode quebrar. Essa aliança, ou acordo, será entre Yahweh e Arão e os filhos de Arão, ou descendência.</w:t>
      </w:r>
    </w:p>
    <w:p>
      <w:pPr/>
      <w:r>
        <w:rPr>
          <w:lang w:val="pt_PT" w:bidi="pt_PT"/>
        </w:rPr>
      </w:r>
      <w:r>
        <w:rPr>
          <w:lang w:val="pt_PT" w:bidi="pt_PT"/>
        </w:rPr>
        <w:t>Parem aqui e discutam essa pergunta em grupo: que tipo de alianças, ou acordos, as pessoas fazem em seu grupo? Discutam os costumes que as pessoas seguem quando fazem esses acordos. Pause o áudio aqui.</w:t>
      </w:r>
    </w:p>
    <w:p>
      <w:pPr/>
      <w:r>
        <w:rPr>
          <w:lang w:val="pt_PT" w:bidi="pt_PT"/>
        </w:rPr>
      </w:r>
      <w:r>
        <w:rPr>
          <w:lang w:val="pt_PT" w:bidi="pt_PT"/>
        </w:rPr>
        <w:t>Yahweh diz que Arão não terá “nenhuma herança na terra deles, e ele também não teria uma porção entre eles”. Isso significa que os sacerdotes não receberão nenhuma herança de terra em Canaã entre as outras tribos de Israel. Yahweh diz que ele será a herança dos sacerdotes em vez de terra. Yahweh promete dar aos sacerdotes o que precisarem enquanto servem a Yahweh como sacerdotes, porque os sacerdotes não recebem uma herança de terra. Yahweh diz que ele está dando aos sacerdotes as ofertas devidas a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18.8–20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Yahweh fala com Arão como o representante dos familiares de Arão e dos descendentes de Arão. Yahweh diz a Arão que está colocando Arão como responsável pelas ofertas santas que o povo de Israel traz a Yahweh. Daqui em diante, Arão e os filhos de Arão, os sacerdotes, sempre receberão uma parte das ofertas que Yahweh instruiu Arão a não queimar, incluindo todas as ofertas de grãos, todas as ofertas pelo pecado ou de purificação e todas as ofertas pela culpa. Yahweh diz que apenas Arão e os filhos dele podem comer essas ofertas.</w:t>
      </w:r>
    </w:p>
    <w:p>
      <w:pPr/>
      <w:r>
        <w:rPr>
          <w:lang w:val="pt_PT" w:bidi="pt_PT"/>
        </w:rPr>
      </w:r>
      <w:r>
        <w:rPr>
          <w:b/>
          <w:lang w:val="pt_PT" w:bidi="pt_PT"/>
        </w:rPr>
        <w:t>Na segunda cena:</w:t>
      </w:r>
      <w:r>
        <w:rPr>
          <w:lang w:val="pt_PT" w:bidi="pt_PT"/>
        </w:rPr>
        <w:t xml:space="preserve"> Yahweh diz a Arão que também está dando a Arão ofertas movidas, ou ofertas elevadas. Yahweh diz a Arão que qualquer membro da família de Arão, seja homem ou mulher, que esteja cerimonialmente limpo, pode comer as ofertas.</w:t>
      </w:r>
    </w:p>
    <w:p>
      <w:pPr/>
      <w:r>
        <w:rPr>
          <w:lang w:val="pt_PT" w:bidi="pt_PT"/>
        </w:rPr>
      </w:r>
      <w:r>
        <w:rPr>
          <w:b/>
          <w:lang w:val="pt_PT" w:bidi="pt_PT"/>
        </w:rPr>
        <w:t>Na terceira cena:</w:t>
      </w:r>
      <w:r>
        <w:rPr>
          <w:lang w:val="pt_PT" w:bidi="pt_PT"/>
        </w:rPr>
        <w:t xml:space="preserve"> Yahweh diz a Arão que está dando a Arão todo o melhor dos primeiros produtos que os israelitas dão a Yahweh a cada ano: azeite, vinho novo e grãos. Qualquer membro da família de Arão que esteja cerimonialmente puro pode comer as primícias das ofertas.</w:t>
      </w:r>
    </w:p>
    <w:p>
      <w:pPr/>
      <w:r>
        <w:rPr>
          <w:lang w:val="pt_PT" w:bidi="pt_PT"/>
        </w:rPr>
      </w:r>
      <w:r>
        <w:rPr>
          <w:b/>
          <w:lang w:val="pt_PT" w:bidi="pt_PT"/>
        </w:rPr>
        <w:t>Na quarta cena:</w:t>
      </w:r>
      <w:r>
        <w:rPr>
          <w:lang w:val="pt_PT" w:bidi="pt_PT"/>
        </w:rPr>
        <w:t xml:space="preserve"> Yahweh diz a Arão que está dando a Arão e aos descendentes dele tudo o que o povo de Israel dedicou, ou separou, apenas para Yahweh.</w:t>
      </w:r>
    </w:p>
    <w:p>
      <w:pPr/>
      <w:r>
        <w:rPr>
          <w:lang w:val="pt_PT" w:bidi="pt_PT"/>
        </w:rPr>
      </w:r>
      <w:r>
        <w:rPr>
          <w:b/>
          <w:lang w:val="pt_PT" w:bidi="pt_PT"/>
        </w:rPr>
        <w:t>Na quinta cena:</w:t>
      </w:r>
      <w:r>
        <w:rPr>
          <w:lang w:val="pt_PT" w:bidi="pt_PT"/>
        </w:rPr>
        <w:t xml:space="preserve"> Yahweh está dando a Arão todos os filhos primogênitos e todos os animais machos primogênitos que os israelitas apresentam a Yahweh. Yahweh diz a Arão que ele deve redimir, ou comprar de volta, todos os filhos primogênitos. Arão também deve redimir todos os animais machos primogênitos que sejam ritualmente impuros. Yahweh estabelece o preço de redenção para os filhos primogênitos. No entanto, Yahweh diz a Arão que ele não deve redimir, ou comprar de volta, o primogênito de uma vaca, de uma ovelha ou de uma cabra, porque eles são santos. A carne do bezerro, cordeiro ou cabra deve pertencer a Arão, assim como a carne do peito da oferta movida, ou elevada, e a coxa direita devem ser de Arão.</w:t>
      </w:r>
    </w:p>
    <w:p>
      <w:pPr/>
      <w:r>
        <w:rPr>
          <w:lang w:val="pt_PT" w:bidi="pt_PT"/>
        </w:rPr>
      </w:r>
      <w:r>
        <w:rPr>
          <w:b/>
          <w:lang w:val="pt_PT" w:bidi="pt_PT"/>
        </w:rPr>
        <w:t>Na sexta cena:</w:t>
      </w:r>
      <w:r>
        <w:rPr>
          <w:lang w:val="pt_PT" w:bidi="pt_PT"/>
        </w:rPr>
        <w:t xml:space="preserve"> Yahweh resume o que disse nessa passagem até agora. Yahweh diz a Arão que está dando a Arão e aos filhos e filhas dele as contribuições que o povo de Israel traz a Yahweh. Daqui em diante, Arão e os descendentes dele sempre receberão parte dessas ofertas por seu trabalho. Yahweh chama o ato de Yahweh dar a Arão e aos sacerdotes esses privilégios de aliança de sal, ou uma aliança que ninguém pode quebrar.</w:t>
      </w:r>
    </w:p>
    <w:p>
      <w:pPr/>
      <w:r>
        <w:rPr>
          <w:lang w:val="pt_PT" w:bidi="pt_PT"/>
        </w:rPr>
      </w:r>
      <w:r>
        <w:rPr>
          <w:b/>
          <w:lang w:val="pt_PT" w:bidi="pt_PT"/>
        </w:rPr>
        <w:t>Na sétima cena:</w:t>
      </w:r>
      <w:r>
        <w:rPr>
          <w:lang w:val="pt_PT" w:bidi="pt_PT"/>
        </w:rPr>
        <w:t xml:space="preserve"> Yahweh diz a Arão que os descendentes dele não receberão herança em Canaã entre as outras tribos de Israel. O próprio Yahweh será a herança dos sacerdotes em vez da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Os descendentes masculinos de Arão</w:t>
      </w:r>
    </w:p>
    <w:p>
      <w:pPr>
        <w:pStyle w:val="ListBullet"/>
        <w:spacing w:line="240" w:lineRule="auto"/>
        <w:ind w:left="720"/>
      </w:pPr>
      <w:r>
        <w:rPr>
          <w:lang w:val="pt_PT" w:bidi="pt_PT"/>
        </w:rPr>
      </w:r>
      <w:r>
        <w:rPr>
          <w:lang w:val="pt_PT" w:bidi="pt_PT"/>
        </w:rPr>
        <w:t>As descendentes femininas de Arão</w:t>
      </w:r>
    </w:p>
    <w:p>
      <w:pPr>
        <w:pStyle w:val="ListBullet"/>
        <w:spacing w:line="240" w:lineRule="auto"/>
        <w:ind w:left="720"/>
      </w:pPr>
      <w:r>
        <w:rPr>
          <w:lang w:val="pt_PT" w:bidi="pt_PT"/>
        </w:rPr>
      </w:r>
      <w:r>
        <w:rPr>
          <w:lang w:val="pt_PT" w:bidi="pt_PT"/>
        </w:rPr>
        <w:t>Todos na casa de Arão que estão puros</w:t>
      </w:r>
    </w:p>
    <w:p>
      <w:pPr>
        <w:pStyle w:val="ListBullet"/>
        <w:spacing w:line="240" w:lineRule="auto"/>
        <w:ind w:left="720"/>
      </w:pPr>
      <w:r>
        <w:rPr>
          <w:lang w:val="pt_PT" w:bidi="pt_PT"/>
        </w:rPr>
      </w:r>
      <w:r>
        <w:rPr>
          <w:lang w:val="pt_PT" w:bidi="pt_PT"/>
        </w:rPr>
        <w:t>Filhos primogênitos de Israel</w:t>
      </w:r>
    </w:p>
    <w:p>
      <w:pPr/>
      <w:r>
        <w:rPr>
          <w:lang w:val="pt_PT" w:bidi="pt_PT"/>
        </w:rPr>
      </w:r>
      <w:r>
        <w:rPr>
          <w:lang w:val="pt_PT" w:bidi="pt_PT"/>
        </w:rPr>
        <w:t>Em grupo, prestem atenção às partes do cenário da passagem:</w:t>
      </w:r>
    </w:p>
    <w:p>
      <w:pPr/>
      <w:r>
        <w:rPr>
          <w:lang w:val="pt_PT" w:bidi="pt_PT"/>
        </w:rPr>
      </w:r>
      <w:r>
        <w:rPr>
          <w:lang w:val="pt_PT" w:bidi="pt_PT"/>
        </w:rPr>
        <w:t>Yahweh continua a falar apenas com Arão. Mesmo que Yahweh fale apenas com Arão, as coisas que Yahweh está dizendo a Arão se aplicam também aos familiares dele. Yahweh começa essa seção usando uma linguagem que mostra que está dizendo algo importante.</w:t>
      </w:r>
    </w:p>
    <w:p>
      <w:pPr/>
      <w:r>
        <w:rPr>
          <w:lang w:val="pt_PT" w:bidi="pt_PT"/>
        </w:rPr>
      </w:r>
      <w:r>
        <w:rPr>
          <w:lang w:val="pt_PT" w:bidi="pt_PT"/>
        </w:rPr>
        <w:t>Parem aqui e discutam em grupo: quando contam uma história em seu idioma, como vocês contam ao público que vocês estão dizendo algo importante? Que palavras ou frases vocês usam? Pause o áudio aqui.</w:t>
      </w:r>
    </w:p>
    <w:p>
      <w:pPr/>
      <w:r>
        <w:rPr>
          <w:lang w:val="pt_PT" w:bidi="pt_PT"/>
        </w:rPr>
      </w:r>
      <w:r>
        <w:rPr>
          <w:lang w:val="pt_PT" w:bidi="pt_PT"/>
        </w:rPr>
        <w:t>Yahweh está colocando Arão no comando das ofertas — todas as ofertas santas que o povo de Israel traz a Yahweh. Yahweh diz a Arão que, a partir de agora, Arão e os filhos dele, ou descendentes, os sacerdotes, sempre receberão parte dessas ofertas.</w:t>
      </w:r>
    </w:p>
    <w:p>
      <w:pPr/>
      <w:r>
        <w:rPr>
          <w:lang w:val="pt_PT" w:bidi="pt_PT"/>
        </w:rPr>
      </w:r>
      <w:r>
        <w:rPr>
          <w:lang w:val="pt_PT" w:bidi="pt_PT"/>
        </w:rPr>
        <w:t>A passagem agora lista as diferentes ofertas de comida que Yahweh está dando aos sacerdotes, e Yahweh diz quem pode comer essas ofertas.</w:t>
      </w:r>
    </w:p>
    <w:p>
      <w:pPr/>
      <w:r>
        <w:rPr>
          <w:lang w:val="pt_PT" w:bidi="pt_PT"/>
        </w:rPr>
      </w:r>
      <w:r>
        <w:rPr>
          <w:lang w:val="pt_PT" w:bidi="pt_PT"/>
        </w:rPr>
        <w:t>Yahweh diz a Arão que Arão e os descendentes masculinos dele receberão uma parte das ofertas santas, ou sacrifícios, que o povo traz. Os sacrifícios são “santíssimos” porque as pessoas os oferecem a Yahweh. Arão receberá a parte das ofertas de grãos, pelo pecado, ou de purificação e pelas ofertas de culpa que Yahweh instruiu Arão a não queimar. A palavra “trazer” em hebraico significa “retribuir”. Os sacrifícios são uma maneira dos israelitas devolverem a Yahweh uma pequena porção do que Yahweh deu aos israelitas como uma bênção.</w:t>
      </w:r>
    </w:p>
    <w:p>
      <w:pPr/>
      <w:r>
        <w:rPr>
          <w:lang w:val="pt_PT" w:bidi="pt_PT"/>
        </w:rPr>
      </w:r>
      <w:r>
        <w:rPr>
          <w:lang w:val="pt_PT" w:bidi="pt_PT"/>
        </w:rPr>
        <w:t>Parem aqui e discutam em grupo: que palavras ou frases diferentes vocês usam em seu idioma para descrever dar ou trazer algo a alguém? Que palavras vocês usam para descrever alguém dando uma oferta? Que palavras vocês usam para descrever alguém pagando um salário? Que palavras vocês usam para descrever alguém retribuindo o que deve ou devolvendo parte do que recebeu? Pause o áudio aqui.</w:t>
      </w:r>
    </w:p>
    <w:p>
      <w:pPr/>
      <w:r>
        <w:rPr>
          <w:lang w:val="pt_PT" w:bidi="pt_PT"/>
        </w:rPr>
      </w:r>
      <w:r>
        <w:rPr>
          <w:lang w:val="pt_PT" w:bidi="pt_PT"/>
        </w:rPr>
        <w:t>Yahweh fala com Arão sobre a maneira de comer as ofertas. Arão e os descendentes masculinos dele devem comer qualquer uma das ofertas “no Santo dos Santos”. Isso pode significar que os sacerdotes precisam comer as ofertas no pátio do tabernáculo, como o Santo dos Santos, e que eles devem tratar as ofertas como as mais santas quando as comerem. Yahweh diz que as ofertas devem “ser santas para Arão”. Possivelmente Yahweh está enfatizando que está reservando as ofertas especificamente para Arão e os filhos de Arão, ou Yahweh pode estar instruindo Arão e os filhos dele a considerarem as ofertas como santas.</w:t>
      </w:r>
    </w:p>
    <w:p>
      <w:pPr/>
      <w:r>
        <w:rPr>
          <w:lang w:val="pt_PT" w:bidi="pt_PT"/>
        </w:rPr>
      </w:r>
      <w:r>
        <w:rPr>
          <w:lang w:val="pt_PT" w:bidi="pt_PT"/>
        </w:rPr>
        <w:t>Parem aqui e discutam em grupo: como vocês falarão sobre como as ofertas serão “santas para Arão?” Pause o áudio aqui.</w:t>
      </w:r>
    </w:p>
    <w:p>
      <w:pPr/>
      <w:r>
        <w:rPr>
          <w:lang w:val="pt_PT" w:bidi="pt_PT"/>
        </w:rPr>
      </w:r>
      <w:r>
        <w:rPr>
          <w:lang w:val="pt_PT" w:bidi="pt_PT"/>
        </w:rPr>
        <w:t>Yahweh conta a Arão sobre outras contribuições especiais que também serão de Arão. Quando Yahweh diz que as contribuições devem ser “de Arão”, Yahweh quer dizer “Arão e seus descendentes”. Yahweh chama as contribuições de ofertas movidas, ou ofertas elevadas. Quando as pessoas apresentavam ofertas movidas, ou elevadas, a Yahweh, o sacerdote balançava ou levantava o peito ou a coxa direita do animal oferecido até o altar da oferta queimada, mas o sacerdote não queimava as ofertas. Qualquer membro da família de Arão que esteja cerimonialmente puro pode comer as ofertas.</w:t>
      </w:r>
    </w:p>
    <w:p>
      <w:pPr/>
      <w:r>
        <w:rPr>
          <w:lang w:val="pt_PT" w:bidi="pt_PT"/>
        </w:rPr>
      </w:r>
      <w:r>
        <w:rPr>
          <w:lang w:val="pt_PT" w:bidi="pt_PT"/>
        </w:rPr>
        <w:t>Yahweh diz a Arão que está dando a Arão todo o melhor dos primeiros produtos que os israelitas dão a Yahweh a cada ano: azeite, vinho novo e grãos. Grãos incluíam feijões e ervilhas, bem como colheitas como trigo e cevada. Qualquer membro da família de Arão que esteja cerimonialmente puro pode comer as primícias das ofertas.</w:t>
      </w:r>
    </w:p>
    <w:p>
      <w:pPr/>
      <w:r>
        <w:rPr>
          <w:lang w:val="pt_PT" w:bidi="pt_PT"/>
        </w:rPr>
      </w:r>
      <w:r>
        <w:rPr>
          <w:lang w:val="pt_PT" w:bidi="pt_PT"/>
        </w:rPr>
        <w:t>Parem aqui e discutam em grupo: como vocês traduzirão “grãos” quando se refere a coisas como feijão, ervilhas e colheitas como trigo e cevada? Pause este áudio aqui.</w:t>
      </w:r>
    </w:p>
    <w:p>
      <w:pPr/>
      <w:r>
        <w:rPr>
          <w:lang w:val="pt_PT" w:bidi="pt_PT"/>
        </w:rPr>
      </w:r>
      <w:r>
        <w:rPr>
          <w:lang w:val="pt_PT" w:bidi="pt_PT"/>
        </w:rPr>
        <w:t>Yahweh também está dando a Arão tudo o que o povo de Israel dedica, ou separa totalmente apenas para Yahweh. Quando as pessoas dedicam algo a Yahweh, ninguém pode redimi-lo ou tomá-lo de volta.</w:t>
      </w:r>
    </w:p>
    <w:p>
      <w:pPr/>
      <w:r>
        <w:rPr>
          <w:lang w:val="pt_PT" w:bidi="pt_PT"/>
        </w:rPr>
      </w:r>
      <w:r>
        <w:rPr>
          <w:lang w:val="pt_PT" w:bidi="pt_PT"/>
        </w:rPr>
        <w:t>Yahweh descreve outra categoria de ofertas que Yahweh está dando aos sacerdotes. Cada pessoa ou animal do sexo masculino que “abre o útero”, ou é o primogênito de sua mãe, pertence a Yahweh.</w:t>
      </w:r>
    </w:p>
    <w:p>
      <w:pPr/>
      <w:r>
        <w:rPr>
          <w:lang w:val="pt_PT" w:bidi="pt_PT"/>
        </w:rPr>
      </w:r>
      <w:r>
        <w:rPr>
          <w:lang w:val="pt_PT" w:bidi="pt_PT"/>
        </w:rPr>
        <w:t>Parem aqui e discutam em grupo: como vocês falam sobre seus filhos primogênitos? Como vocês descrevem os humanos primogênitos e os animais primogênitos? Pause este áudio aqui.</w:t>
      </w:r>
    </w:p>
    <w:p>
      <w:pPr/>
      <w:r>
        <w:rPr>
          <w:lang w:val="pt_PT" w:bidi="pt_PT"/>
        </w:rPr>
      </w:r>
      <w:r>
        <w:rPr>
          <w:lang w:val="pt_PT" w:bidi="pt_PT"/>
        </w:rPr>
        <w:t>Mas Yahweh diz a Arão que Arão tem que aceitar o pagamento dos israelitas para que eles possam redimir, ou comprar de volta, todos os filhos primogênitos e todos os animais machos primogênitos que sejam ritualmente impuros. Yahweh diz a Arão que ele deve coletar o preço da redenção, ou pagamento, por cada filho primogênito quando ele tiver um mês de idade. O preço para liberá-los deve ser cinco siclos ou cinco peças de prata pesadas de acordo com o peso padrão do tabernáculo, ou o siclo do tabernáculo. O siclo do tabernáculo pesa 20 gerás. A gera é a menor unidade de peso em Israel. As pessoas estimam que o gera pesasse 0,6 gramas, então um siclo pesava cerca de 12 gramas. Então, o preço de redenção para um filho primogênito é de cerca de 60 gramas de prata.</w:t>
      </w:r>
    </w:p>
    <w:p>
      <w:pPr/>
      <w:r>
        <w:rPr>
          <w:lang w:val="pt_PT" w:bidi="pt_PT"/>
        </w:rPr>
      </w:r>
      <w:r>
        <w:rPr>
          <w:lang w:val="pt_PT" w:bidi="pt_PT"/>
        </w:rPr>
        <w:t>Agora, Yahweh faz um contraste com os bezerros, cordeiros e cabras. Esses animais pertencem a Yahweh. As pessoas não são capazes de comprar esses animais de volta. A pessoa que traz o animal, o mata na frente do sacerdote. Em seguida, o sacerdote joga o sangue do animal contra o altar do holocausto. Em seguida, o sacerdote queima as partes gordurosas dos animais. A gordura queimada produz um cheiro agradável para Yahweh. Yahweh diz que a carne do bezerro primogênito, do cordeiro ou da cabra pertencerá a Arão, assim como a carne do peito da oferta movida, ou elevada, e a coxa direita devem ser de Arão.</w:t>
      </w:r>
    </w:p>
    <w:p>
      <w:pPr/>
      <w:r>
        <w:rPr>
          <w:lang w:val="pt_PT" w:bidi="pt_PT"/>
        </w:rPr>
      </w:r>
      <w:r>
        <w:rPr>
          <w:lang w:val="pt_PT" w:bidi="pt_PT"/>
        </w:rPr>
        <w:t>Agora, Yahweh resume tudo novamente para enfatizar que esses privilégios duram para sempre. Yahweh diz que, a partir de agora, Yahweh está dando a Arão e aos descendentes masculinos e femininos dele as contribuições, ou ofertas santas, que o povo de Israel traz a Yahweh. Yahweh chama o ato de Yahweh dar a Arão e aos sacerdotes esses privilégios de aliança do sal, que é uma aliança que ninguém pode quebrar. Essa aliança, ou acordo, entre Yahweh e Arão, e os filhos de Arão, ou descendência, durará para sempre.</w:t>
      </w:r>
    </w:p>
    <w:p>
      <w:pPr/>
      <w:r>
        <w:rPr>
          <w:lang w:val="pt_PT" w:bidi="pt_PT"/>
        </w:rPr>
      </w:r>
      <w:r>
        <w:rPr>
          <w:lang w:val="pt_PT" w:bidi="pt_PT"/>
        </w:rPr>
        <w:t>Parem aqui e discutam em grupo: que palavras diferentes vocês usam para descrever uma aliança ou um acordo em seu idioma? Pause o áudio aqui.</w:t>
      </w:r>
    </w:p>
    <w:p>
      <w:pPr/>
      <w:r>
        <w:rPr>
          <w:lang w:val="pt_PT" w:bidi="pt_PT"/>
        </w:rPr>
      </w:r>
      <w:r>
        <w:rPr>
          <w:lang w:val="pt_PT" w:bidi="pt_PT"/>
        </w:rPr>
        <w:t>Em seguida, Yahweh fala com Arão, mas Yahweh está falando sobre toda a família de Arão. Yahweh diz que Arão não terá “nenhuma herança na terra deles, e ele também não teria uma porção entre eles”. Isso significa que os sacerdotes não receberão nenhuma herança de terra em Canaã entre as outras tribos de Israel. Yahweh diz que será a “porção e herança” dos sacerdotes em vez de terras. Yahweh promete dar aos sacerdotes o que eles precisarem enquanto servem a Yahweh como sacerdotes. Ao dar a Arão e aos descendentes dele carne e grãos das ofertas que as pessoas trazem a Yahweh, Yahweh dá a Arão e aos descendentes dele a porção de Yahweh, e Yahweh é a herança dos descendentes de Arão. Yahweh está repetindo as palavras “porção” e “herança” nessa passagem para enfatizar que Yahweh será a herança dos sacerdotes em vez de terras.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18.8–20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Os descendentes masculinos de Arão</w:t>
      </w:r>
    </w:p>
    <w:p>
      <w:pPr>
        <w:pStyle w:val="ListBullet"/>
        <w:spacing w:line="240" w:lineRule="auto"/>
        <w:ind w:left="720"/>
      </w:pPr>
      <w:r>
        <w:rPr>
          <w:lang w:val="pt_PT" w:bidi="pt_PT"/>
        </w:rPr>
      </w:r>
      <w:r>
        <w:rPr>
          <w:lang w:val="pt_PT" w:bidi="pt_PT"/>
        </w:rPr>
        <w:t>As descendentes femininas de Arão</w:t>
      </w:r>
    </w:p>
    <w:p>
      <w:pPr>
        <w:pStyle w:val="ListBullet"/>
        <w:spacing w:line="240" w:lineRule="auto"/>
        <w:ind w:left="720"/>
      </w:pPr>
      <w:r>
        <w:rPr>
          <w:lang w:val="pt_PT" w:bidi="pt_PT"/>
        </w:rPr>
      </w:r>
      <w:r>
        <w:rPr>
          <w:lang w:val="pt_PT" w:bidi="pt_PT"/>
        </w:rPr>
        <w:t>Todos na casa de Arão que estão puros</w:t>
      </w:r>
    </w:p>
    <w:p>
      <w:pPr>
        <w:pStyle w:val="ListBullet"/>
        <w:spacing w:line="240" w:lineRule="auto"/>
        <w:ind w:left="720"/>
      </w:pPr>
      <w:r>
        <w:rPr>
          <w:lang w:val="pt_PT" w:bidi="pt_PT"/>
        </w:rPr>
      </w:r>
      <w:r>
        <w:rPr>
          <w:lang w:val="pt_PT" w:bidi="pt_PT"/>
        </w:rPr>
        <w:t>Filhos primogênitos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dá essas instruções adicionais a Arão: “Eu mesmo coloquei você como responsável por todas as ofertas santas que são trazidas a mim pelo povo de Israel. Dei todas essas ofertas consagradas a vocês e a seus filhos como sua porção permanente”.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“Yahweh é tão generoso! Ele está compartilhando suas ofertas santas com nós!”. ou: “Somos dignos de receber as ofertas santas de Yahweh? Yahweh nos deu as coisas mais preciosas que ele tem como nosso pagamento”, ou: “Ser sacerdote é uma honra. Yahweh realmente valoriza nosso trabalho”.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Daqui em diante, Arão e os filhos de Arão, os sacerdotes, sempre receberão uma parte das ofertas que Yahweh instruiu Arão a não queimar, incluindo todas as ofertas de grãos, todas as ofertas pelo pecado ou de purificação e todas as ofertas pela culpa. Yahweh diz que apenas Arão e os filhos dele podem comer essas ofertas.</w:t>
      </w:r>
    </w:p>
    <w:p>
      <w:pPr/>
      <w:r>
        <w:rPr>
          <w:lang w:val="pt_PT" w:bidi="pt_PT"/>
        </w:rPr>
      </w:r>
      <w:r>
        <w:rPr>
          <w:lang w:val="pt_PT" w:bidi="pt_PT"/>
        </w:rPr>
        <w:t>Yahweh diz a Arão que também está dando a Arão ofertas movidas, ou ofertas elevadas. Qualquer membro da família de Arão, seja homem ou mulher, que esteja cerimonialmente puro, pode comer as ofertas movidas, ou elevadas.</w:t>
      </w:r>
    </w:p>
    <w:p>
      <w:pPr/>
      <w:r>
        <w:rPr>
          <w:lang w:val="pt_PT" w:bidi="pt_PT"/>
        </w:rPr>
      </w:r>
      <w:r>
        <w:rPr>
          <w:lang w:val="pt_PT" w:bidi="pt_PT"/>
        </w:rPr>
        <w:t>Yahweh diz a Arão que está dando a Arão todo o melhor dos primeiros produtos que os israelitas dão a Yahweh a cada ano: azeite, vinho novo e grãos. Qualquer membro da família de Arão que esteja cerimonialmente puro pode comer as primícias das ofertas.</w:t>
      </w:r>
    </w:p>
    <w:p>
      <w:pPr/>
      <w:r>
        <w:rPr>
          <w:lang w:val="pt_PT" w:bidi="pt_PT"/>
        </w:rPr>
      </w:r>
      <w:r>
        <w:rPr>
          <w:lang w:val="pt_PT" w:bidi="pt_PT"/>
        </w:rPr>
        <w:t>Yahweh também está dando a Arão tudo o que o povo de Israel dedica, ou separando totalmente apenas para Yahweh. Yahweh também está dando a Arão todos os filhos primogênitos e todos os animais machos primogênitos que os israelitas apresentam a Yahweh. Yahweh diz a Arão que ele tem que redimir, ou comprar de volta, todos os filhos primogênitos. Arão também tem que redimir, ou comprar de volta, todos os animais machos primogênitos que forem ritualmente impuros. Yahweh estabelece o preço da redenção para os filhos primogênitos em cinco siclos ou cinco peças de prata pesadas de acordo com o siclo do tabernáculo.</w:t>
      </w:r>
    </w:p>
    <w:p>
      <w:pPr/>
      <w:r>
        <w:rPr>
          <w:lang w:val="pt_PT" w:bidi="pt_PT"/>
        </w:rPr>
      </w:r>
      <w:r>
        <w:rPr>
          <w:lang w:val="pt_PT" w:bidi="pt_PT"/>
        </w:rPr>
        <w:t>No entanto, Yahweh diz a Arão que ele não deve redimir, ou comprar de volta, o primogênito de uma vaca, de uma ovelha ou de uma cabra, porque eles pertencem a Yahweh. O sacerdote deve jogar o sangue do animal contra o altar e queimar a gordura como uma oferta de comida. A carne desses animais pertencerá a Arão, assim como a carne do peito da oferta movida, ou elevada, pertence a Arão.</w:t>
      </w:r>
    </w:p>
    <w:p>
      <w:pPr/>
      <w:r>
        <w:rPr>
          <w:lang w:val="pt_PT" w:bidi="pt_PT"/>
        </w:rPr>
      </w:r>
      <w:r>
        <w:rPr>
          <w:lang w:val="pt_PT" w:bidi="pt_PT"/>
        </w:rPr>
        <w:t>Yahweh diz a Arão que está dando a Arão e aos descendentes masculinos e femininos dele, as contribuições que o povo de Israel traz a Yahweh. Daqui em diante, Arão e os descendentes dele sempre receberão parte dessas ofertas por seu trabalho. Yahweh chama o ato de Yahweh dar a Arão e aos sacerdotes os privilégios de aliança do sal, que é uma aliança que ninguém pode quebrar.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filhos de Arão: “O que você está sentindo ou pensando?” A pessoa pode responder coisas como: “Yahweh verdadeiramente proveu a nós! Ele está compartilhando todas as ofertas diferentes conosco”, ou: “Yahweh se importa com toda a nossa família, incluindo as mulheres que não trabalham como sacerdotes”, ou, “Yahweh disse que a provisão de Yahweh é uma aliança, que durará para sempre. Quando fizermos nosso trabalho na tenda do encontro, Yahweh nunca parará de cuidar de nós e de nossas famílias”.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Arão: “Vocês sacerdotes não receberão nenhuma herança de terras ou parte de propriedade entre o povo de Israel. Eu sou a parte dela e a sua herança”.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“Os sacerdotes são minha posse especial. No entanto, não darei nenhuma terra a eles. Eu sou a herança deles. Quero me importar com todas as necessidades deles. Me dá prazer fazer isso”.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18.8–20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Yahweh dá essas instruções adicionais a Arão: “Eu mesmo coloquei você como responsável por todas as ofertas santas que me são trazidas pelos israelitas. Dei todas essas ofertas consagradas, ou santas, a você e a seus filhos como sua porção permanente”.</w:t>
      </w:r>
    </w:p>
    <w:p>
      <w:pPr/>
      <w:r>
        <w:rPr>
          <w:lang w:val="pt_PT" w:bidi="pt_PT"/>
        </w:rPr>
      </w:r>
      <w:r>
        <w:rPr>
          <w:b/>
          <w:lang w:val="pt_PT" w:bidi="pt_PT"/>
        </w:rPr>
        <w:t>Yahweh</w:t>
      </w:r>
      <w:r>
        <w:rPr>
          <w:lang w:val="pt_PT" w:bidi="pt_PT"/>
        </w:rPr>
        <w:t xml:space="preserve"> é o nome pessoal para Deus, e esse nome é usado em toda essa passagem. Usem o mesmo nome para Yahweh e o mesmo termo para </w:t>
      </w:r>
      <w:r>
        <w:rPr>
          <w:b/>
          <w:lang w:val="pt_PT" w:bidi="pt_PT"/>
        </w:rPr>
        <w:t>israelitas</w:t>
      </w:r>
      <w:r>
        <w:rPr>
          <w:lang w:val="pt_PT" w:bidi="pt_PT"/>
        </w:rPr>
        <w:t xml:space="preserve"> que vocês usaram em passagens anteriores. Para mais informações sobre </w:t>
      </w:r>
      <w:r>
        <w:rPr>
          <w:lang w:val="pt_PT" w:bidi="pt_PT"/>
        </w:rPr>
        <w:t>Yahweh</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Usem a mesma palavra ou frase para </w:t>
      </w:r>
      <w:r>
        <w:rPr>
          <w:b/>
          <w:lang w:val="pt_PT" w:bidi="pt_PT"/>
        </w:rPr>
        <w:t>oferta</w:t>
      </w:r>
      <w:r>
        <w:rPr>
          <w:lang w:val="pt_PT" w:bidi="pt_PT"/>
        </w:rPr>
        <w:t xml:space="preserve"> que vocês usaram em passagens anteriores. Para mais informações sobre </w:t>
      </w:r>
      <w:r>
        <w:rPr>
          <w:lang w:val="pt_PT" w:bidi="pt_PT"/>
        </w:rPr>
        <w:t>oferta</w:t>
      </w:r>
      <w:r>
        <w:rPr>
          <w:lang w:val="pt_PT" w:bidi="pt_PT"/>
        </w:rPr>
        <w:t>, consultem o Glossário Mestre.</w:t>
      </w:r>
    </w:p>
    <w:p>
      <w:pPr/>
      <w:r>
        <w:rPr>
          <w:lang w:val="pt_PT" w:bidi="pt_PT"/>
        </w:rPr>
      </w:r>
      <w:r>
        <w:rPr>
          <w:b/>
          <w:lang w:val="pt_PT" w:bidi="pt_PT"/>
        </w:rPr>
        <w:t>Consagrar</w:t>
      </w:r>
      <w:r>
        <w:rPr>
          <w:lang w:val="pt_PT" w:bidi="pt_PT"/>
        </w:rPr>
        <w:t xml:space="preserve">, ou tornar </w:t>
      </w:r>
      <w:r>
        <w:rPr>
          <w:b/>
          <w:lang w:val="pt_PT" w:bidi="pt_PT"/>
        </w:rPr>
        <w:t>santo</w:t>
      </w:r>
      <w:r>
        <w:rPr>
          <w:lang w:val="pt_PT" w:bidi="pt_PT"/>
        </w:rPr>
        <w:t xml:space="preserve">, significa dedicar algo ou separá-lo para Deus. Usem a mesma palavra ou frase para consagrar ou santo que vocês usaram em passagens anteriores. Para mais informações sobre </w:t>
      </w:r>
      <w:r>
        <w:rPr>
          <w:lang w:val="pt_PT" w:bidi="pt_PT"/>
        </w:rPr>
        <w:t>consagrar</w:t>
      </w:r>
      <w:r>
        <w:rPr>
          <w:lang w:val="pt_PT" w:bidi="pt_PT"/>
        </w:rPr>
        <w:t xml:space="preserve"> ou </w:t>
      </w:r>
      <w:r>
        <w:rPr>
          <w:lang w:val="pt_PT" w:bidi="pt_PT"/>
        </w:rPr>
        <w:t>santo</w:t>
      </w:r>
      <w:r>
        <w:rPr>
          <w:lang w:val="pt_PT" w:bidi="pt_PT"/>
        </w:rPr>
        <w:t>, consulte o Glossário Mestre.</w:t>
      </w:r>
    </w:p>
    <w:p>
      <w:pPr/>
      <w:r>
        <w:rPr>
          <w:lang w:val="pt_PT" w:bidi="pt_PT"/>
        </w:rPr>
      </w:r>
      <w:r>
        <w:rPr>
          <w:lang w:val="pt_PT" w:bidi="pt_PT"/>
        </w:rPr>
        <w:t xml:space="preserve">Tudo o que os israelitas </w:t>
      </w:r>
      <w:r>
        <w:rPr>
          <w:b/>
          <w:lang w:val="pt_PT" w:bidi="pt_PT"/>
        </w:rPr>
        <w:t>trazem</w:t>
      </w:r>
      <w:r>
        <w:rPr>
          <w:lang w:val="pt_PT" w:bidi="pt_PT"/>
        </w:rPr>
        <w:t xml:space="preserve"> a Yahweh como oferta santíssima, ou sagrada, pertence a Arão e a seus filhos. Em hebraico, a palavra que as pessoas traduziram aqui como “trazer” significa “retribuir”.</w:t>
      </w:r>
    </w:p>
    <w:p>
      <w:pPr/>
      <w:r>
        <w:rPr>
          <w:lang w:val="pt_PT" w:bidi="pt_PT"/>
        </w:rPr>
      </w:r>
      <w:r>
        <w:rPr>
          <w:lang w:val="pt_PT" w:bidi="pt_PT"/>
        </w:rPr>
        <w:t xml:space="preserve">Parem aqui e discutam em grupo que palavra ou frase vocês usarão para </w:t>
      </w:r>
      <w:r>
        <w:rPr>
          <w:b/>
          <w:lang w:val="pt_PT" w:bidi="pt_PT"/>
        </w:rPr>
        <w:t>trazer</w:t>
      </w:r>
      <w:r>
        <w:rPr>
          <w:lang w:val="pt_PT" w:bidi="pt_PT"/>
        </w:rPr>
        <w:t>. Pause este áudio aqui.</w:t>
      </w:r>
    </w:p>
    <w:p>
      <w:pPr/>
      <w:r>
        <w:rPr>
          <w:lang w:val="pt_PT" w:bidi="pt_PT"/>
        </w:rPr>
      </w:r>
      <w:r>
        <w:rPr>
          <w:lang w:val="pt_PT" w:bidi="pt_PT"/>
        </w:rPr>
        <w:t>Yahweh continua a dar instruções a Arão: “Essa porção de todas as ofertas santíssimas — incluindo as ofertas de grãos, ofertas pelo pecado ou de purificação e ofertas pela culpa — será santíssima, e pertence a você e a seus filhos. Vocês devem comê-la como uma oferta santíssima”.</w:t>
      </w:r>
    </w:p>
    <w:p>
      <w:pPr/>
      <w:r>
        <w:rPr>
          <w:lang w:val="pt_PT" w:bidi="pt_PT"/>
        </w:rPr>
      </w:r>
      <w:r>
        <w:rPr>
          <w:lang w:val="pt_PT" w:bidi="pt_PT"/>
        </w:rPr>
        <w:t xml:space="preserve">As </w:t>
      </w:r>
      <w:r>
        <w:rPr>
          <w:b/>
          <w:lang w:val="pt_PT" w:bidi="pt_PT"/>
        </w:rPr>
        <w:t>ofertas de grãos</w:t>
      </w:r>
      <w:r>
        <w:rPr>
          <w:lang w:val="pt_PT" w:bidi="pt_PT"/>
        </w:rPr>
        <w:t xml:space="preserve"> consistiam em farinha e óleo de alta qualidade. As pessoas traziam ofertas de grãos para mostrar honra e respeito a Yahweh na adoração. Usem a mesma palavra ou frase para “oferta de grãos” que vocês usaram em passagens anteriores. Para obterem mais informações sobre </w:t>
      </w:r>
      <w:r>
        <w:rPr>
          <w:b/>
          <w:lang w:val="pt_PT" w:bidi="pt_PT"/>
        </w:rPr>
        <w:t>oferta de grãos</w:t>
      </w:r>
      <w:r>
        <w:rPr>
          <w:lang w:val="pt_PT" w:bidi="pt_PT"/>
        </w:rPr>
        <w:t>, consultem o Glossário Mestre.</w:t>
      </w:r>
    </w:p>
    <w:p>
      <w:pPr/>
      <w:r>
        <w:rPr>
          <w:lang w:val="pt_PT" w:bidi="pt_PT"/>
        </w:rPr>
      </w:r>
      <w:r>
        <w:rPr>
          <w:lang w:val="pt_PT" w:bidi="pt_PT"/>
        </w:rPr>
        <w:t xml:space="preserve">Uma </w:t>
      </w:r>
      <w:r>
        <w:rPr>
          <w:b/>
          <w:lang w:val="pt_PT" w:bidi="pt_PT"/>
        </w:rPr>
        <w:t>oferta pelo pecado ou de purificação</w:t>
      </w:r>
      <w:r>
        <w:rPr>
          <w:lang w:val="pt_PT" w:bidi="pt_PT"/>
        </w:rPr>
        <w:t xml:space="preserve"> poderia ser um touro, um bode, um cordeiro, pombas ou farinha. As pessoas traziam ofertas pelo pecado para restaurar seu relacionamento com Yahweh e para restaurar sua posição como aceitável para Ele, se elas se tornassem impuras ou pecassem sem intenção de outras maneiras. Usem a mesma palavra ou frase para “oferta pelo pecado” que vocês usaram em passagens anteriores. Para obterem mais informações sobre </w:t>
      </w:r>
      <w:r>
        <w:rPr>
          <w:lang w:val="pt_PT" w:bidi="pt_PT"/>
        </w:rPr>
        <w:t>oferta pelo pecado</w:t>
      </w:r>
      <w:r>
        <w:rPr>
          <w:lang w:val="pt_PT" w:bidi="pt_PT"/>
        </w:rPr>
        <w:t>, consulte o Glossário Mestre.m</w:t>
      </w:r>
    </w:p>
    <w:p>
      <w:pPr/>
      <w:r>
        <w:rPr>
          <w:lang w:val="pt_PT" w:bidi="pt_PT"/>
        </w:rPr>
      </w:r>
      <w:r>
        <w:rPr>
          <w:lang w:val="pt_PT" w:bidi="pt_PT"/>
        </w:rPr>
        <w:t xml:space="preserve">Uma </w:t>
      </w:r>
      <w:r>
        <w:rPr>
          <w:b/>
          <w:lang w:val="pt_PT" w:bidi="pt_PT"/>
        </w:rPr>
        <w:t>oferta pela culpa</w:t>
      </w:r>
      <w:r>
        <w:rPr>
          <w:lang w:val="pt_PT" w:bidi="pt_PT"/>
        </w:rPr>
        <w:t xml:space="preserve"> era um carneiro, um cordeiro ou prata. As pessoas traziam ofertas pela culpa para reconhecer suas ações erradas e para restaurar seu relacionamento com Yahweh ou outros. Usem a mesma palavra ou frase para “oferta pela culpa” que vocês usaram em passagens anteriores. Para obterem mais informações sobre </w:t>
      </w:r>
      <w:r>
        <w:rPr>
          <w:b/>
          <w:lang w:val="pt_PT" w:bidi="pt_PT"/>
        </w:rPr>
        <w:t>oferta pela culpa</w:t>
      </w:r>
      <w:r>
        <w:rPr>
          <w:lang w:val="pt_PT" w:bidi="pt_PT"/>
        </w:rPr>
        <w:t>, consultem o Glossário Mestre.</w:t>
      </w:r>
    </w:p>
    <w:p>
      <w:pPr/>
      <w:r>
        <w:rPr>
          <w:lang w:val="pt_PT" w:bidi="pt_PT"/>
        </w:rPr>
      </w:r>
      <w:r>
        <w:rPr>
          <w:lang w:val="pt_PT" w:bidi="pt_PT"/>
        </w:rPr>
        <w:t>Yahweh continua a falar com Arão: “Isso também é teu: a contribuição das ofertas deles, todas as ofertas movidas do povo de Israel. Qualquer membro da tua família que estiver cerimonialmente limpo poderá comer dessas ofertas”.</w:t>
      </w:r>
    </w:p>
    <w:p>
      <w:pPr/>
      <w:r>
        <w:rPr>
          <w:lang w:val="pt_PT" w:bidi="pt_PT"/>
        </w:rPr>
      </w:r>
      <w:r>
        <w:rPr>
          <w:b/>
          <w:lang w:val="pt_PT" w:bidi="pt_PT"/>
        </w:rPr>
        <w:t>As ofertas movidas</w:t>
      </w:r>
      <w:r>
        <w:rPr>
          <w:lang w:val="pt_PT" w:bidi="pt_PT"/>
        </w:rPr>
        <w:t xml:space="preserve">, ou ofertas elevadas, eram uma parte da oferta de paz. Usem a mesma palavra ou frase para “oferta movida” que vocês usaram em passagens anteriores. Para obterem mais informações sobre </w:t>
      </w:r>
      <w:r>
        <w:rPr>
          <w:b/>
          <w:lang w:val="pt_PT" w:bidi="pt_PT"/>
        </w:rPr>
        <w:t>oferta movida</w:t>
      </w:r>
      <w:r>
        <w:rPr>
          <w:lang w:val="pt_PT" w:bidi="pt_PT"/>
        </w:rPr>
        <w:t>, consultem o Glossário Mestre.</w:t>
      </w:r>
    </w:p>
    <w:p>
      <w:pPr/>
      <w:r>
        <w:rPr>
          <w:lang w:val="pt_PT" w:bidi="pt_PT"/>
        </w:rPr>
      </w:r>
      <w:r>
        <w:rPr>
          <w:lang w:val="pt_PT" w:bidi="pt_PT"/>
        </w:rPr>
        <w:t xml:space="preserve">Os termos </w:t>
      </w:r>
      <w:r>
        <w:rPr>
          <w:b/>
          <w:lang w:val="pt_PT" w:bidi="pt_PT"/>
        </w:rPr>
        <w:t>limpo</w:t>
      </w:r>
      <w:r>
        <w:rPr>
          <w:lang w:val="pt_PT" w:bidi="pt_PT"/>
        </w:rPr>
        <w:t xml:space="preserve"> e </w:t>
      </w:r>
      <w:r>
        <w:rPr>
          <w:b/>
          <w:lang w:val="pt_PT" w:bidi="pt_PT"/>
        </w:rPr>
        <w:t>impuro</w:t>
      </w:r>
      <w:r>
        <w:rPr>
          <w:lang w:val="pt_PT" w:bidi="pt_PT"/>
        </w:rPr>
        <w:t xml:space="preserve"> usados aqui não se referem à limpeza ou impureza exteriores. Uma pessoa cerimonialmente limpa era alguém apto para o serviço a Deus. Animais cerimonialmente puros eram aqueles que tinham o casco fendido e ruminavam, como bois, ovelhas ou cabras, entre outros. Alguns animais impuros comiam carne e não tinham cascos fendidos. Os animais impuros incluíam porcos e cavalos, entre outros. Usem a mesma palavra ou frase para “impuro” que vocês usaram em passagens anteriores. Para mais informações sobre os termos </w:t>
      </w:r>
      <w:r>
        <w:rPr>
          <w:lang w:val="pt_PT" w:bidi="pt_PT"/>
        </w:rPr>
        <w:t>puro/impuro</w:t>
      </w:r>
      <w:r>
        <w:rPr>
          <w:lang w:val="pt_PT" w:bidi="pt_PT"/>
        </w:rPr>
        <w:t>, consultem o Glossário Mestre.</w:t>
      </w:r>
    </w:p>
    <w:p>
      <w:pPr/>
      <w:r>
        <w:rPr>
          <w:lang w:val="pt_PT" w:bidi="pt_PT"/>
        </w:rPr>
      </w:r>
      <w:r>
        <w:rPr>
          <w:lang w:val="pt_PT" w:bidi="pt_PT"/>
        </w:rPr>
        <w:t xml:space="preserve">Yahweh diz que as </w:t>
      </w:r>
      <w:r>
        <w:rPr>
          <w:b/>
          <w:lang w:val="pt_PT" w:bidi="pt_PT"/>
        </w:rPr>
        <w:t>coisas consagradas</w:t>
      </w:r>
      <w:r>
        <w:rPr>
          <w:lang w:val="pt_PT" w:bidi="pt_PT"/>
        </w:rPr>
        <w:t xml:space="preserve"> pertenciam a Arão. Um item consagrado é algo que as pessoas entregam a Yahweh de forma absoluta e para sempre. Ninguém pode redimir esse item, por mais valioso que seja o bem que alguém queira oferecer em seu lugar. Além disso, ninguém poderia usar o item consagrado para qualquer outro propósito. Usem a mesma palavra ou frase para “consagrado” que vocês usaram em passagens anteriores.</w:t>
      </w:r>
    </w:p>
    <w:p>
      <w:pPr/>
      <w:r>
        <w:rPr>
          <w:lang w:val="pt_PT" w:bidi="pt_PT"/>
        </w:rPr>
      </w:r>
      <w:r>
        <w:rPr>
          <w:lang w:val="pt_PT" w:bidi="pt_PT"/>
        </w:rPr>
        <w:t xml:space="preserve">Parem aqui e discutam em grupo que palavra ou frase vocês usarão para </w:t>
      </w:r>
      <w:r>
        <w:rPr>
          <w:b/>
          <w:lang w:val="pt_PT" w:bidi="pt_PT"/>
        </w:rPr>
        <w:t>consagrado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Arão deve </w:t>
      </w:r>
      <w:r>
        <w:rPr>
          <w:b/>
          <w:lang w:val="pt_PT" w:bidi="pt_PT"/>
        </w:rPr>
        <w:t>redimir</w:t>
      </w:r>
      <w:r>
        <w:rPr>
          <w:lang w:val="pt_PT" w:bidi="pt_PT"/>
        </w:rPr>
        <w:t xml:space="preserve"> os primogênitos do sexo masculino quando eles completarem um mês de idade. O preço da redenção é de cinco </w:t>
      </w:r>
      <w:r>
        <w:rPr>
          <w:b/>
          <w:lang w:val="pt_PT" w:bidi="pt_PT"/>
        </w:rPr>
        <w:t>siclos</w:t>
      </w:r>
      <w:r>
        <w:rPr>
          <w:lang w:val="pt_PT" w:bidi="pt_PT"/>
        </w:rPr>
        <w:t xml:space="preserve"> de prata, medidos pelo peso do siclo do santuário, que equivale a vinte geras. O siclo é uma unidade de peso. Os siclos usados no santuário, ou siclos do santuário, tinham peso diferente dos siclos comuns. A gera era a menor unidade de peso. Estima-se que um gera seja equivalente a 0,6 grama. Usem as mesmas palavras ou frases para “redimir” e “siclo” que vocês usaram em passagens anteriores. Para obterem mais informações sobre </w:t>
      </w:r>
      <w:r>
        <w:rPr>
          <w:lang w:val="pt_PT" w:bidi="pt_PT"/>
        </w:rPr>
        <w:t>redimir</w:t>
      </w:r>
      <w:r>
        <w:rPr>
          <w:lang w:val="pt_PT" w:bidi="pt_PT"/>
        </w:rPr>
        <w:t xml:space="preserve"> e </w:t>
      </w:r>
      <w:r>
        <w:rPr>
          <w:b/>
          <w:lang w:val="pt_PT" w:bidi="pt_PT"/>
        </w:rPr>
        <w:t>siclo</w:t>
      </w:r>
      <w:r>
        <w:rPr>
          <w:lang w:val="pt_PT" w:bidi="pt_PT"/>
        </w:rPr>
        <w:t>, consultem o Glossário Mestre.</w:t>
      </w:r>
    </w:p>
    <w:p>
      <w:pPr/>
      <w:r>
        <w:rPr>
          <w:lang w:val="pt_PT" w:bidi="pt_PT"/>
        </w:rPr>
      </w:r>
      <w:r>
        <w:rPr>
          <w:lang w:val="pt_PT" w:bidi="pt_PT"/>
        </w:rPr>
        <w:t xml:space="preserve">Yahweh não permitiu que Arão redimisse os primogênitos do gado, das ovelhas ou das cabras. Gado, ovelhas e cabras eram santos, ou separados, para Yahweh. Yahweh instruiu Arão a aspergir o sangue deles no </w:t>
      </w:r>
      <w:r>
        <w:rPr>
          <w:b/>
          <w:lang w:val="pt_PT" w:bidi="pt_PT"/>
        </w:rPr>
        <w:t>altar</w:t>
      </w:r>
      <w:r>
        <w:rPr>
          <w:lang w:val="pt_PT" w:bidi="pt_PT"/>
        </w:rPr>
        <w:t xml:space="preserve"> e a queimar a gordura deles como uma oferta especial, um aroma agradável a Yahweh. Aqui, a palavra altar se refere ao altar da oferta queimada, que ficava fora do tabernáculo. Usem a mesma palavra ou frase para “altar” que vocês usaram em passagens anteriores. Para obterem mais informações sobre </w:t>
      </w:r>
      <w:r>
        <w:rPr>
          <w:lang w:val="pt_PT" w:bidi="pt_PT"/>
        </w:rPr>
        <w:t>altar</w:t>
      </w:r>
      <w:r>
        <w:rPr>
          <w:lang w:val="pt_PT" w:bidi="pt_PT"/>
        </w:rPr>
        <w:t>, consultem o Glossário Mestre.</w:t>
      </w:r>
    </w:p>
    <w:p>
      <w:pPr/>
      <w:r>
        <w:rPr>
          <w:lang w:val="pt_PT" w:bidi="pt_PT"/>
        </w:rPr>
      </w:r>
      <w:r>
        <w:rPr>
          <w:lang w:val="pt_PT" w:bidi="pt_PT"/>
        </w:rPr>
        <w:t xml:space="preserve">Yahweh diz que a carne desses animais pertencerá a Arão, assim como o peito e a coxa direita que Arão apresentou movendo-os como uma oferta especial diante do altar. Yahweh a chama de </w:t>
      </w:r>
      <w:r>
        <w:rPr>
          <w:b/>
          <w:lang w:val="pt_PT" w:bidi="pt_PT"/>
        </w:rPr>
        <w:t>aliança</w:t>
      </w:r>
      <w:r>
        <w:rPr>
          <w:lang w:val="pt_PT" w:bidi="pt_PT"/>
        </w:rPr>
        <w:t xml:space="preserve"> eterna e irrevogável de sal entre Ele e Arão; e essa aliança também se aplicaria aos descendentes de Arão. Usem a mesma palavra ou frase para aliança que vocês usaram em passagens anteriores. Para obterem mais informações sobre </w:t>
      </w:r>
      <w:r>
        <w:rPr>
          <w:lang w:val="pt_PT" w:bidi="pt_PT"/>
        </w:rPr>
        <w:t>aliança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18:21–24</w:t>
      </w:r>
      <w:r>
        <w:rPr>
          <w:lang w:val="pt_PT" w:bidi="pt_PT"/>
        </w:rPr>
      </w:r>
    </w:p>
    <w:p>
      <w:pPr>
        <w:pStyle w:val="Heading3"/>
      </w:pPr>
      <w:r>
        <w:rPr>
          <w:lang w:val="pt_PT" w:bidi="pt_PT"/>
        </w:rPr>
        <w:t>Ouvir e Sentir</w:t>
      </w:r>
    </w:p>
    <w:p>
      <w:pPr/>
      <w:r>
        <w:rPr>
          <w:lang w:val="pt_PT" w:bidi="pt_PT"/>
        </w:rPr>
      </w:r>
      <w:r>
        <w:rPr>
          <w:lang w:val="pt_PT" w:bidi="pt_PT"/>
        </w:rPr>
        <w:t>Nesta etapa, ouçam Números 18.21–24 e guardem em seus corações.</w:t>
      </w:r>
    </w:p>
    <w:p>
      <w:pPr/>
      <w:r>
        <w:rPr>
          <w:lang w:val="pt_PT" w:bidi="pt_PT"/>
        </w:rPr>
      </w:r>
      <w:r>
        <w:rPr>
          <w:lang w:val="pt_PT" w:bidi="pt_PT"/>
        </w:rPr>
        <w:t>Ouçam uma versão em áudio de Núimeros 18.21–24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18.21–41 na tradução mais fácil de entender.</w:t>
      </w:r>
    </w:p>
    <w:p>
      <w:pPr/>
      <w:r>
        <w:rPr>
          <w:lang w:val="pt_PT" w:bidi="pt_PT"/>
        </w:rPr>
      </w:r>
      <w:r>
        <w:rPr>
          <w:lang w:val="pt_PT" w:bidi="pt_PT"/>
        </w:rPr>
        <w:t>Na passagem anterior, Yahweh disse a Arão que estava dando a Arão e aos sacerdotes os sacrifícios que os israelitas trazem a Yahweh como oferta. Yahweh está dando os as ofertas aos sacerdotes pelo trabalho deles. Os sacerdotes não receberão uma herança de terra em Israel, como as outras tribos israelitas. Yahweh será a herança dos sacerdotes, e ele proverá as necessidades dos sacerdotes.</w:t>
      </w:r>
    </w:p>
    <w:p>
      <w:pPr/>
      <w:r>
        <w:rPr>
          <w:lang w:val="pt_PT" w:bidi="pt_PT"/>
        </w:rPr>
      </w:r>
      <w:r>
        <w:rPr>
          <w:lang w:val="pt_PT" w:bidi="pt_PT"/>
        </w:rPr>
        <w:t>Yahweh continua a falar com Arão para dar instruções a Arão. Nessa passagem, Yahweh diz a Arão o que os levitas receberão por seu trabalho.</w:t>
      </w:r>
    </w:p>
    <w:p>
      <w:pPr/>
      <w:r>
        <w:rPr>
          <w:lang w:val="pt_PT" w:bidi="pt_PT"/>
        </w:rPr>
      </w:r>
      <w:r>
        <w:rPr>
          <w:lang w:val="pt_PT" w:bidi="pt_PT"/>
        </w:rPr>
        <w:t>Yahweh diz que dará aos levitas os dízimos que os israelitas dão a Yahweh. Yahweh fará isso porque os levitas servem a Yahweh cuidando da tenda do encontro. Vocês devem se lembrar de que o dízimo é uma oferta que os israelitas dedicam a Deus como um sinal de gratidão para mostrar que eles sabiam que tudo o que possuem pertence a Yahweh. Cada israelita deverá dar um décimo do que a terra produz, tanto das colheitas do solo quanto dos frutos das árvores. Os israelitas também separarão a décima parte dos animais do seu rebanho como santos para Yahweh. Yahweh está dando aos levitas esses dízimos que os israelitas trazem a Yahweh. Não está claro se o dízimo que os levitas recebem inclui animais do rebanho e do gado.</w:t>
      </w:r>
    </w:p>
    <w:p>
      <w:pPr/>
      <w:r>
        <w:rPr>
          <w:lang w:val="pt_PT" w:bidi="pt_PT"/>
        </w:rPr>
      </w:r>
      <w:r>
        <w:rPr>
          <w:lang w:val="pt_PT" w:bidi="pt_PT"/>
        </w:rPr>
        <w:t>Parem aqui e discutam este ponto em grupo: Yahweh está dando aos levitas ofertas que os israelitas dão a Yahweh. O governo do grupo de seu povo recolhe dinheiro, colheitas ou animais do povo? Em caso afirmativo, como o governo usa o dinheiro, colheitas ou animais que eles coletam? Pause este áudio aqui.</w:t>
      </w:r>
    </w:p>
    <w:p>
      <w:pPr/>
      <w:r>
        <w:rPr>
          <w:lang w:val="pt_PT" w:bidi="pt_PT"/>
        </w:rPr>
      </w:r>
      <w:r>
        <w:rPr>
          <w:lang w:val="pt_PT" w:bidi="pt_PT"/>
        </w:rPr>
        <w:t>Yahweh acrescenta que, a partir deste momento, os israelitas não virão novamente para perto do tabernáculo, ou tenda do encontro. Se os israelitas se aproximarem da tenda do encontro, eles “sofrerão as consequências de seu pecado”, ou seja, morrerão por fazerem o que é errado.</w:t>
      </w:r>
    </w:p>
    <w:p>
      <w:pPr/>
      <w:r>
        <w:rPr>
          <w:lang w:val="pt_PT" w:bidi="pt_PT"/>
        </w:rPr>
      </w:r>
      <w:r>
        <w:rPr>
          <w:lang w:val="pt_PT" w:bidi="pt_PT"/>
        </w:rPr>
        <w:t>O povo que veio para perto do tabernáculo fez uma coisa errada, porque Yahweh disse que apenas os levitas poderiam servir na tenda do encontro, onde Yahweh se encontrou com Moisés. Os levitas deveriam auxiliar os sacerdotes na tenda e carregar os objetos sagrados da tenda do encontro quando os israelitas viajavam. O serviço sobre o qual Yahweh está falando se refere à função dos levitas de guardar o tabernáculo, ou tenda do encontro, impedindo que os israelitas se aproximassem . Yahweh puniria os levitas se eles não impedissem as pessoas de se aproximarem da tenda do encontro. Este é um estatuto permanente, ou lei do tabernáculo, para todas as gerações futuras.</w:t>
      </w:r>
    </w:p>
    <w:p>
      <w:pPr/>
      <w:r>
        <w:rPr>
          <w:lang w:val="pt_PT" w:bidi="pt_PT"/>
        </w:rPr>
      </w:r>
      <w:r>
        <w:rPr>
          <w:lang w:val="pt_PT" w:bidi="pt_PT"/>
        </w:rPr>
        <w:t>Além disso, a tribo de Levi não receberá nenhuma herança, ou território, como os outros israelitas na terra de Canaã. Em vez disso, Yahweh está dando aos levitas os dízimos que os israelitas trazem a Yahweh como oferta. Por essa razão, Yahweh diz que os levitas não herdarão nenhuma terra em Canaã como as outras tribos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18.21–41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diz a Arão que está dando aos levitas os dízimos que os israelitas trazem a Yahweh. Yahweh dá os dízimos aos levitas pelo serviço deles a Yahweh.</w:t>
      </w:r>
    </w:p>
    <w:p>
      <w:pPr/>
      <w:r>
        <w:rPr>
          <w:lang w:val="pt_PT" w:bidi="pt_PT"/>
        </w:rPr>
      </w:r>
      <w:r>
        <w:rPr>
          <w:b/>
          <w:lang w:val="pt_PT" w:bidi="pt_PT"/>
        </w:rPr>
        <w:t>Na segunda cena:</w:t>
      </w:r>
      <w:r>
        <w:rPr>
          <w:lang w:val="pt_PT" w:bidi="pt_PT"/>
        </w:rPr>
        <w:t xml:space="preserve"> Yahweh diz que, a partir de agora, os israelitas não virão para perto do tabernáculo, ou tenda do encontro, novamente. Se os israelitas se aproximarem do tabernáculo, eles deverão sofrer as consequências de seu pecado e morrerão.</w:t>
      </w:r>
    </w:p>
    <w:p>
      <w:pPr/>
      <w:r>
        <w:rPr>
          <w:lang w:val="pt_PT" w:bidi="pt_PT"/>
        </w:rPr>
      </w:r>
      <w:r>
        <w:rPr>
          <w:b/>
          <w:lang w:val="pt_PT" w:bidi="pt_PT"/>
        </w:rPr>
        <w:t>Na terceira cena:</w:t>
      </w:r>
      <w:r>
        <w:rPr>
          <w:lang w:val="pt_PT" w:bidi="pt_PT"/>
        </w:rPr>
        <w:t xml:space="preserve"> Yahweh diz a Arão que apenas os levitas podem servir na tenda do encontro. Yahweh punirá os levitas se eles não impedirem as pessoas de se aproximarem da tenda do encontro. Este é um estatuto permanente para todas as gerações futuras. A tribo de Levi não receberá herança nem território na terra de Canaã, diferente dos outros israelitas.</w:t>
      </w:r>
    </w:p>
    <w:p>
      <w:pPr/>
      <w:r>
        <w:rPr>
          <w:lang w:val="pt_PT" w:bidi="pt_PT"/>
        </w:rPr>
      </w:r>
      <w:r>
        <w:rPr>
          <w:b/>
          <w:lang w:val="pt_PT" w:bidi="pt_PT"/>
        </w:rPr>
        <w:t>Na quarta cena:</w:t>
      </w:r>
      <w:r>
        <w:rPr>
          <w:lang w:val="pt_PT" w:bidi="pt_PT"/>
        </w:rPr>
        <w:t xml:space="preserve"> Yahweh diz que, em vez da terra, ele está dando aos levitas os dízimos que os israelitas trazem a Yahweh como oferta. Por essa razão, Yahweh diz que os levitas não herdarão nenhuma terra em Canaã como as outras tribos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Yahweh continua a falar com Arão. O texto não menciona Arão, mas sabemos que as instruções de Yahweh seguem a partir da passagem anterior, em que Yahweh estava falando com Arão.</w:t>
      </w:r>
    </w:p>
    <w:p>
      <w:pPr/>
      <w:r>
        <w:rPr>
          <w:lang w:val="pt_PT" w:bidi="pt_PT"/>
        </w:rPr>
      </w:r>
      <w:r>
        <w:rPr>
          <w:lang w:val="pt_PT" w:bidi="pt_PT"/>
        </w:rPr>
        <w:t>Yahweh começa a falar mudando seu foco dos sacerdotes na passagem anterior para os levitas nessa passagem. Yahweh diz que está dando aos levitas os dízimos que os israelitas trazem a Yahweh. Por causa do serviço dos levitas a Yahweh, Yahweh está dando os dízimos aos levitas como uma herança em vez de lhes dar uma porção de terra.</w:t>
      </w:r>
    </w:p>
    <w:p>
      <w:pPr/>
      <w:r>
        <w:rPr>
          <w:lang w:val="pt_PT" w:bidi="pt_PT"/>
        </w:rPr>
      </w:r>
      <w:r>
        <w:rPr>
          <w:lang w:val="pt_PT" w:bidi="pt_PT"/>
        </w:rPr>
        <w:t>Parem aqui e discutam em grupo: como vocês mostram, em uma história, que um novo tópico está começando? Pause este áudio aqui.</w:t>
      </w:r>
    </w:p>
    <w:p>
      <w:pPr/>
      <w:r>
        <w:rPr>
          <w:lang w:val="pt_PT" w:bidi="pt_PT"/>
        </w:rPr>
      </w:r>
      <w:r>
        <w:rPr>
          <w:lang w:val="pt_PT" w:bidi="pt_PT"/>
        </w:rPr>
        <w:t>Yahweh acrescenta que, a partir de agora, os israelitas não deverão chegar perto tabernáculo, ou tenda do encontro, novamente. Se os israelitas se aproximarem do tabernáculo, sofrerão as consequências de seu pecado e morrerão por fazerem o que é errado.</w:t>
      </w:r>
    </w:p>
    <w:p>
      <w:pPr/>
      <w:r>
        <w:rPr>
          <w:lang w:val="pt_PT" w:bidi="pt_PT"/>
        </w:rPr>
      </w:r>
      <w:r>
        <w:rPr>
          <w:lang w:val="pt_PT" w:bidi="pt_PT"/>
        </w:rPr>
        <w:t>Yahweh diz que apenas os levitas podem servir na tenda do encontro, onde Yahweh se reúne com Moisés. Os levitas devem ajudar os sacerdotes na tenda. Yahweh punirá os levitas se eles não impedirem as pessoas de se aproximarem da tenda do encontro. Esta é uma lei permanente, ou estatuto, para todas as gerações futuras. Além disso, a tribo de Levi não receberá nenhuma herança, ou território, como os outros israelitas na terra de Canaã.</w:t>
      </w:r>
    </w:p>
    <w:p>
      <w:pPr/>
      <w:r>
        <w:rPr>
          <w:lang w:val="pt_PT" w:bidi="pt_PT"/>
        </w:rPr>
      </w:r>
      <w:r>
        <w:rPr>
          <w:lang w:val="pt_PT" w:bidi="pt_PT"/>
        </w:rPr>
        <w:t>Em vez disso, Yahweh está dando aos levitas os dízimos que os israelitas trazem a Yahweh como oferta. Agora Yahweh lembra a Arão a razão pela qual os levitas não herdarão terra em Canaã. Yahweh repete, para ênfase, que está dando aos levitas os dízimos dos israelitas como pagamento pelo seu trabalho, em vez de dar a eles uma porção de terra.</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18.21–41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Arão: “Dou aos levitas todos os dízimos em Israel como herança deles em troca do trabalho que eles fazem enquanto servem na tenda do encontro”.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“Yahweh não está apenas sustentando os sacerdotes, mas também os levitas! Yahweh se importa com todos aqueles que o servem”, ou: “Yahweh está dando aos levitas os dízimos que os israelitas trouxeram a Yahweh como oferta. Os levitas podem realizar seu trabalho na tenda do encontro e não se preocupar com o que comerão”.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continua falando com Arão: “De agora em diante, os israelitas não devem se aproximar da tenda do encontro, ou eles sofrerão as consequências de seu pecado e morrerão. São os levitas que devem fazer o trabalho na tenda do encontro e carregar a responsabilidade por quaisquer ofensas que cometerem contra ela. Este é um estatuto ou lei permanente para as gerações futuras. Eles não receberão nenhuma herança entre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 “Yahweh nos deu novas e importantes responsabilidades na tenda do encontro. Temos que manter os israelitas longe da tenda”, ou: “Yahweh nos julgará e nos punirá se não fizermos bem nosso trabalho. Essas são regras importantes que permanecerão por todas as gerações futuras".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continua falando com Arão: “Em vez disso, dou aos levitas como sua herança os dízimos que os israelitas apresentam como uma oferta a Yahweh. É por isso que disse sobre eles: ‘Eles não terão herança entre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“Os levitas são muito preciosos para mim e têm um trabalho importante para guardar a tenda onde me encontro com Moisés”, ou: “Não darei a eles nenhuma terra entre as outras tribos em Canaã. Em vez disso, darei a eles os dízimos que os israelitas trazem a mim como oferta. Os dízimos serão a herança que eu dou aos levitas”.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18.21–41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Yahweh dá aos </w:t>
      </w:r>
      <w:r>
        <w:rPr>
          <w:b/>
          <w:lang w:val="pt_PT" w:bidi="pt_PT"/>
        </w:rPr>
        <w:t>levitas</w:t>
      </w:r>
      <w:r>
        <w:rPr>
          <w:lang w:val="pt_PT" w:bidi="pt_PT"/>
        </w:rPr>
        <w:t xml:space="preserve"> todos os dízimos em </w:t>
      </w:r>
      <w:r>
        <w:rPr>
          <w:b/>
          <w:lang w:val="pt_PT" w:bidi="pt_PT"/>
        </w:rPr>
        <w:t>Israel</w:t>
      </w:r>
      <w:r>
        <w:rPr>
          <w:lang w:val="pt_PT" w:bidi="pt_PT"/>
        </w:rPr>
        <w:t xml:space="preserve"> como herança. Yahweh faz isso em troca do trabalho que os levitas fazem enquanto servem na </w:t>
      </w:r>
      <w:r>
        <w:rPr>
          <w:b/>
          <w:lang w:val="pt_PT" w:bidi="pt_PT"/>
        </w:rPr>
        <w:t>tenda do encontro</w:t>
      </w:r>
      <w:r>
        <w:rPr>
          <w:lang w:val="pt_PT" w:bidi="pt_PT"/>
        </w:rPr>
        <w:t xml:space="preserve">, ou </w:t>
      </w:r>
      <w:r>
        <w:rPr>
          <w:b/>
          <w:lang w:val="pt_PT" w:bidi="pt_PT"/>
        </w:rPr>
        <w:t>tabernáculo</w:t>
      </w:r>
      <w:r>
        <w:rPr>
          <w:lang w:val="pt_PT" w:bidi="pt_PT"/>
        </w:rPr>
        <w:t>. Esse é o mesmo tipo de trabalho que todos os levitas fazem — proteger o tabernáculo para que as pessoas não se aproximem mais do que deveriam.</w:t>
      </w:r>
    </w:p>
    <w:p>
      <w:pPr/>
      <w:r>
        <w:rPr>
          <w:lang w:val="pt_PT" w:bidi="pt_PT"/>
        </w:rPr>
      </w:r>
      <w:r>
        <w:rPr>
          <w:lang w:val="pt_PT" w:bidi="pt_PT"/>
        </w:rPr>
        <w:t xml:space="preserve">Usem as mesmas palavras ou frases para 'levitas', 'Israel', 'israelitas' e 'tenda do encontro' que vocês usaram em passagens anteriores. Para mais informações sobre </w:t>
      </w:r>
      <w:r>
        <w:rPr>
          <w:lang w:val="pt_PT" w:bidi="pt_PT"/>
        </w:rPr>
        <w:t>levitas</w:t>
      </w:r>
      <w:r>
        <w:rPr>
          <w:lang w:val="pt_PT" w:bidi="pt_PT"/>
        </w:rPr>
        <w:t xml:space="preserve">, </w:t>
      </w:r>
      <w:r>
        <w:rPr>
          <w:lang w:val="pt_PT" w:bidi="pt_PT"/>
        </w:rPr>
        <w:t>Israel</w:t>
      </w:r>
      <w:r>
        <w:rPr>
          <w:lang w:val="pt_PT" w:bidi="pt_PT"/>
        </w:rPr>
        <w:t xml:space="preserve">, </w:t>
      </w:r>
      <w:r>
        <w:rPr>
          <w:lang w:val="pt_PT" w:bidi="pt_PT"/>
        </w:rPr>
        <w:t>israelitas</w:t>
      </w:r>
      <w:r>
        <w:rPr>
          <w:lang w:val="pt_PT" w:bidi="pt_PT"/>
        </w:rPr>
        <w:t xml:space="preserve"> e </w:t>
      </w:r>
      <w:r>
        <w:rPr>
          <w:lang w:val="pt_PT" w:bidi="pt_PT"/>
        </w:rPr>
        <w:t>tabernáculo</w:t>
      </w:r>
      <w:r>
        <w:rPr>
          <w:lang w:val="pt_PT" w:bidi="pt_PT"/>
        </w:rPr>
        <w:t>, consulte o Glossário Mestre.</w:t>
      </w:r>
    </w:p>
    <w:p>
      <w:pPr/>
      <w:r>
        <w:rPr>
          <w:lang w:val="pt_PT" w:bidi="pt_PT"/>
        </w:rPr>
      </w:r>
      <w:r>
        <w:rPr>
          <w:lang w:val="pt_PT" w:bidi="pt_PT"/>
        </w:rPr>
        <w:t>Um dízimo era uma oferta que os israelitas dedicaram a Yahweh como um sinal de gratidão, e para mostrar que tudo o que eles tinham pertencia a Yahweh. Cada israelita daria um décimo do que a terra produzia, tanto das colheitas do solo quanto dos frutos das árvores. Os israelitas também deveriam separar a décima parte dos animais do seu rebanho como santos para Yahweh.</w:t>
      </w:r>
    </w:p>
    <w:p>
      <w:pPr/>
      <w:r>
        <w:rPr>
          <w:lang w:val="pt_PT" w:bidi="pt_PT"/>
        </w:rPr>
      </w:r>
      <w:r>
        <w:rPr>
          <w:lang w:val="pt_PT" w:bidi="pt_PT"/>
        </w:rPr>
        <w:t xml:space="preserve">Parem aqui e discutam em grupo que palavra ou frase vocês usarão para </w:t>
      </w:r>
      <w:r>
        <w:rPr>
          <w:b/>
          <w:lang w:val="pt_PT" w:bidi="pt_PT"/>
        </w:rPr>
        <w:t>dízimo</w:t>
      </w:r>
      <w:r>
        <w:rPr>
          <w:lang w:val="pt_PT" w:bidi="pt_PT"/>
        </w:rPr>
        <w:t xml:space="preserve">. Procurem por </w:t>
      </w:r>
      <w:r>
        <w:rPr>
          <w:lang w:val="pt_PT" w:bidi="pt_PT"/>
        </w:rPr>
        <w:t>dízimo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Yahweh fez esse </w:t>
      </w:r>
      <w:r>
        <w:rPr>
          <w:b/>
          <w:lang w:val="pt_PT" w:bidi="pt_PT"/>
        </w:rPr>
        <w:t>estatuto</w:t>
      </w:r>
      <w:r>
        <w:rPr>
          <w:lang w:val="pt_PT" w:bidi="pt_PT"/>
        </w:rPr>
        <w:t xml:space="preserve"> permanente para as </w:t>
      </w:r>
      <w:r>
        <w:rPr>
          <w:b/>
          <w:lang w:val="pt_PT" w:bidi="pt_PT"/>
        </w:rPr>
        <w:t>gerações</w:t>
      </w:r>
      <w:r>
        <w:rPr>
          <w:lang w:val="pt_PT" w:bidi="pt_PT"/>
        </w:rPr>
        <w:t xml:space="preserve"> futuras. Um estatuto é uma lei ou instrução, geralmente sobre como fazer o trabalho no tabernáculo. Este seria um estatuto que nunca terminaria, mas deveria continuar para os filhos e netos dos levitas. Usem as mesmas palavras para estatuto e gerações que vocês usaram em passagens anteriores, e consultem o Glossário Mestre para mais informações sobre </w:t>
      </w:r>
      <w:r>
        <w:rPr>
          <w:b/>
          <w:lang w:val="pt_PT" w:bidi="pt_PT"/>
        </w:rPr>
        <w:t>estatuto</w:t>
      </w:r>
      <w:r>
        <w:rPr>
          <w:lang w:val="pt_PT" w:bidi="pt_PT"/>
        </w:rPr>
        <w:t xml:space="preserve"> e sobre </w:t>
      </w:r>
      <w:r>
        <w:rPr>
          <w:lang w:val="pt_PT" w:bidi="pt_PT"/>
        </w:rPr>
        <w:t>gerações</w:t>
      </w:r>
      <w:r>
        <w:rPr>
          <w:lang w:val="pt_PT" w:bidi="pt_PT"/>
        </w:rPr>
        <w:t>.</w:t>
      </w:r>
    </w:p>
    <w:p>
      <w:pPr/>
      <w:r>
        <w:rPr>
          <w:lang w:val="pt_PT" w:bidi="pt_PT"/>
        </w:rPr>
      </w:r>
      <w:r>
        <w:rPr>
          <w:b/>
          <w:lang w:val="pt_PT" w:bidi="pt_PT"/>
        </w:rPr>
        <w:t>Yahweh</w:t>
      </w:r>
      <w:r>
        <w:rPr>
          <w:lang w:val="pt_PT" w:bidi="pt_PT"/>
        </w:rPr>
        <w:t xml:space="preserve"> é o nome pessoal para Deus, e é usado em toda essa passagem. Usem o mesmo nome para Yahweh que vocês usaram em passagens anteriores. Para mais informações sobre </w:t>
      </w:r>
      <w:r>
        <w:rPr>
          <w:lang w:val="pt_PT" w:bidi="pt_PT"/>
        </w:rPr>
        <w:t>Yahweh</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18:25–32</w:t>
      </w:r>
      <w:r>
        <w:rPr>
          <w:lang w:val="pt_PT" w:bidi="pt_PT"/>
        </w:rPr>
      </w:r>
    </w:p>
    <w:p>
      <w:pPr>
        <w:pStyle w:val="Heading3"/>
      </w:pPr>
      <w:r>
        <w:rPr>
          <w:lang w:val="pt_PT" w:bidi="pt_PT"/>
        </w:rPr>
        <w:t>Ouvir e Sentir</w:t>
      </w:r>
    </w:p>
    <w:p>
      <w:pPr/>
      <w:r>
        <w:rPr>
          <w:lang w:val="pt_PT" w:bidi="pt_PT"/>
        </w:rPr>
      </w:r>
      <w:r>
        <w:rPr>
          <w:lang w:val="pt_PT" w:bidi="pt_PT"/>
        </w:rPr>
        <w:t>Nesta etapa, ouçam Números 18.23–32 e guardem em seus corações.</w:t>
      </w:r>
    </w:p>
    <w:p>
      <w:pPr/>
      <w:r>
        <w:rPr>
          <w:lang w:val="pt_PT" w:bidi="pt_PT"/>
        </w:rPr>
      </w:r>
      <w:r>
        <w:rPr>
          <w:lang w:val="pt_PT" w:bidi="pt_PT"/>
        </w:rPr>
        <w:t>Ouçam uma versão em áudio de Números 18.25–32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18.25–32 na tradução mais fácil de entender.</w:t>
      </w:r>
    </w:p>
    <w:p>
      <w:pPr/>
      <w:r>
        <w:rPr>
          <w:lang w:val="pt_PT" w:bidi="pt_PT"/>
        </w:rPr>
      </w:r>
      <w:r>
        <w:rPr>
          <w:lang w:val="pt_PT" w:bidi="pt_PT"/>
        </w:rPr>
        <w:t>Na passagem anterior, Yahweh continuou a falar diretamente com Arão e contou a ele sobre as recompensas para os levitas. Os levitas receberão os dízimos dos israelitas como recompensa por seu trabalho, e para que suas necessidades sejam atendidas. Como os sacerdotes, eles não receberão uma herança de terra em Israel.</w:t>
      </w:r>
    </w:p>
    <w:p>
      <w:pPr/>
      <w:r>
        <w:rPr>
          <w:lang w:val="pt_PT" w:bidi="pt_PT"/>
        </w:rPr>
      </w:r>
      <w:r>
        <w:rPr>
          <w:lang w:val="pt_PT" w:bidi="pt_PT"/>
        </w:rPr>
        <w:t>Nessa passagem, Yahweh fala com Moisés e se dirige a ele diretamente. Yahweh ordena que Moisés diga aos levitas o seguinte: “Vocês receberão o dízimo dos israelitas. Yahweh está dando o dízimo a vocês como sua herança, ou provisão que durará para sempre. Quando vocês a receberem, vocês darão um dízimo dela como uma oferta a mim, Yahweh”. Vocês se lembrarão de que um dízimo era uma oferta que os israelitas dedicaram a Yahweh como um sinal de gratidão, para mostrar que eles sabiam que tudo o que haviam pertencido a Yahweh. Cada israelita daria um décimo do que a terra produzia, tanto das colheitas do solo quanto dos frutos das árvores. Os israelitas também separariam cada décimo animal em seu rebanho como santo para Yahweh. Os levitas não herdariam a terra em Canaã, e em vez disso Yahweh deu a eles os dízimos dos israelitas. Assim como Yahweh esperava que os israelitas separassem uma contribuição para Yahweh de sua grande herança na terra de Canaã, também os levitas devem separar essa contribuição de sua herança, ou os dízimos que recebem dos israelitas.</w:t>
      </w:r>
    </w:p>
    <w:p>
      <w:pPr/>
      <w:r>
        <w:rPr>
          <w:lang w:val="pt_PT" w:bidi="pt_PT"/>
        </w:rPr>
      </w:r>
      <w:r>
        <w:rPr>
          <w:lang w:val="pt_PT" w:bidi="pt_PT"/>
        </w:rPr>
        <w:t>Parem aqui e discutam essa pergunta em grupo: que contribuições ou impostos as pessoas têm que pagar com sua renda em seu grupo de povo? Do que depende a quantia da contribuição ou imposto, e quem decide a quantia? Pause este áudio aqui.</w:t>
      </w:r>
    </w:p>
    <w:p>
      <w:pPr/>
      <w:r>
        <w:rPr>
          <w:lang w:val="pt_PT" w:bidi="pt_PT"/>
        </w:rPr>
      </w:r>
      <w:r>
        <w:rPr>
          <w:lang w:val="pt_PT" w:bidi="pt_PT"/>
        </w:rPr>
        <w:t>Yahweh diz que considerará a oferta dos levitas como a mesma que os outros israelitas dão. Yahweh considerará a oferta dos levitas como se fosse o primeiro grão de sua própria eira, ou vinho de seu próprio lagar. A eira era uma área ao ar livre planada que as pessoas usavam para trinchar feixes de grãos. Malhar é quando as pessoas removem as sementes ou grãos das cascas e põem palha, batendo-as com uma ferramenta de mão ou usando bois para arrastar um objeto pesado sobre eles. Um lagar era um sistema de bacias conectadas que as pessoas cortavam em uma rocha e usavam para fazer vinho. Yahweh diz a Moisés que os levitas devem dar a Yahweh uma oferta de todos os dízimos que recebem dos israelitas. Yahweh quer que os levitas deem sua contribuição, ou oferta para Yahweh, a Arão como representante de todos os sacerdotes.</w:t>
      </w:r>
    </w:p>
    <w:p>
      <w:pPr/>
      <w:r>
        <w:rPr>
          <w:lang w:val="pt_PT" w:bidi="pt_PT"/>
        </w:rPr>
      </w:r>
      <w:r>
        <w:rPr>
          <w:lang w:val="pt_PT" w:bidi="pt_PT"/>
        </w:rPr>
        <w:t xml:space="preserve">Parem aqui e, em grupo, olhem para imagens de uma </w:t>
      </w:r>
      <w:r>
        <w:rPr>
          <w:lang w:val="pt_PT" w:bidi="pt_PT"/>
        </w:rPr>
        <w:t>eira</w:t>
      </w:r>
      <w:r>
        <w:rPr>
          <w:lang w:val="pt_PT" w:bidi="pt_PT"/>
        </w:rPr>
        <w:t>. Pause o áudio aqui.</w:t>
      </w:r>
    </w:p>
    <w:p>
      <w:pPr/>
      <w:r>
        <w:rPr>
          <w:lang w:val="pt_PT" w:bidi="pt_PT"/>
        </w:rPr>
      </w:r>
      <w:r>
        <w:rPr>
          <w:lang w:val="pt_PT" w:bidi="pt_PT"/>
        </w:rPr>
        <w:t xml:space="preserve">Parem aqui e em grupo olhem para uma imagem de um </w:t>
      </w:r>
      <w:r>
        <w:rPr>
          <w:lang w:val="pt_PT" w:bidi="pt_PT"/>
        </w:rPr>
        <w:t>lagar</w:t>
      </w:r>
      <w:r>
        <w:rPr>
          <w:lang w:val="pt_PT" w:bidi="pt_PT"/>
        </w:rPr>
        <w:t>. Pause o áudio aqui.</w:t>
      </w:r>
    </w:p>
    <w:p>
      <w:pPr/>
      <w:r>
        <w:rPr>
          <w:lang w:val="pt_PT" w:bidi="pt_PT"/>
        </w:rPr>
      </w:r>
      <w:r>
        <w:rPr>
          <w:lang w:val="pt_PT" w:bidi="pt_PT"/>
        </w:rPr>
        <w:t>Das ofertas , ou dízimos, que os levitas recebem dos israelitas, os levitas devem dar a Yahweh todas as ofertas que Yahweh deve ter. Assim como os dízimos dos israelitas devem ser das “melhores” partes de suas colheitas, também os dízimos dos levitas a Yahweh devem ser a melhor parte. A melhor dessas ofertas é o que os levitasm devem separar como santo para Yahweh.</w:t>
      </w:r>
    </w:p>
    <w:p>
      <w:pPr/>
      <w:r>
        <w:rPr>
          <w:lang w:val="pt_PT" w:bidi="pt_PT"/>
        </w:rPr>
      </w:r>
      <w:r>
        <w:rPr>
          <w:lang w:val="pt_PT" w:bidi="pt_PT"/>
        </w:rPr>
        <w:t>Parem aqui e discutam essa pergunta em grupo: falem sobre tradições em sua cultura que podem, por exemplo, exigir que vocês preparem a melhor comida para alguém ou usem suas melhores roupas. Falem sobre situações diferentes quando os outros esperam isso de vocês e quais são as razões para isso. Falem sobre o que torna algo o “melhor” em sua cultura. Pause este áudio aqui.</w:t>
      </w:r>
    </w:p>
    <w:p>
      <w:pPr/>
      <w:r>
        <w:rPr>
          <w:lang w:val="pt_PT" w:bidi="pt_PT"/>
        </w:rPr>
      </w:r>
      <w:r>
        <w:rPr>
          <w:lang w:val="pt_PT" w:bidi="pt_PT"/>
        </w:rPr>
        <w:t>Yahweh continua a falar com Moisés e a dar a ele mais instrução para os levitas. Moisés deve dizer aos levitas: “Vocês darão a melhor dessas ofertas a Yahweh. Então vocês podem considerar o descanso como seu, como se vocês mesmos tivessem colhido os grãos e prensado as uvas”. Os levitas devem apresentar a Yahweh os dízimos, ou a parte melhor, ou santa, do que receberam dos israelitas. Apenas então eles podem manter o resto das ofertas. O restante da oferta não é santo, ou separado, como o dízimo que os levitas deram aos sacerdotes. Os levitas podem considerar o restante como se fosse colheita do solo e frutos das árvores, e desfrutar como os israelitas desfrutam de sua comida.</w:t>
      </w:r>
    </w:p>
    <w:p>
      <w:pPr/>
      <w:r>
        <w:rPr>
          <w:lang w:val="pt_PT" w:bidi="pt_PT"/>
        </w:rPr>
      </w:r>
      <w:r>
        <w:rPr>
          <w:lang w:val="pt_PT" w:bidi="pt_PT"/>
        </w:rPr>
        <w:t>Yahweh diz a Moisés para dizer aos levitas que eles e suas famílias podem comer o restante do dízimo israelita onde quiserem. O dízimo é a recompensa deles por seu trabalho na tenda do encontro. “Trabalho, ou serviço na tenda do encontro” aqui provavelmente se refere ao dever de guarda dos levitas de garantir que nenhuma pessoa não autorizada se aproxime da tenda do encontro. O outro dever dos levitas é ajudar os sacerdotes na tenda e carregar as coisas santas da tenda do encontro quando os israelitas viajarem. Como Yahweh dá ofertas aos sacerdotes, Yahweh dá ofertas aos levitas, porque o próprio Yahweh é aquele que fornecerá a subsistência dos levitas. Yahweh explica que os levitas obterão esse meio de vida das ofertas que outros trazem para o altar, em vez de um campo como os outros israelitas fazem.</w:t>
      </w:r>
    </w:p>
    <w:p>
      <w:pPr/>
      <w:r>
        <w:rPr>
          <w:lang w:val="pt_PT" w:bidi="pt_PT"/>
        </w:rPr>
      </w:r>
      <w:r>
        <w:rPr>
          <w:lang w:val="pt_PT" w:bidi="pt_PT"/>
        </w:rPr>
        <w:t>Yahweh continua a falar com Moisés. Moisés deve dizer aos levitas que Yahweh não considerará os levitas culpados por pecar por aceitar os dízimos de Yahweh se eles oferecerem a melhor parte dos dízimos a Yahweh primeiro. Os levitas mostram que honram os dízimos dos israelitas separando um dízimo do dízimo dos israelitas como a porção de Yahweh para dar aos sacerdotes. Em seguida, os levitas podem comer o resto do dízimo dos israelitas, e Yahweh não os considerará culpados por pecar. Mas os levitas contaminarão as ofertas santas, ou dízimos, dos israelitas se não derem uma porção a Yahweh. Se eles contaminarem o dízimo, então Yahweh os punirá colocando-os na morte.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18.25–32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Yahweh diz a Moisés para dizer aos levitas que, quando eles receberem o dízimo dos israelitas, eles devem dar uma oferta de um dízimo a Yahweh do dízimo que receberam dos israelitas. Yahweh considerará a oferta dos levitas como a mesma que se eles dessem o primeiro grão de sua própria eira ou vinho de seu próprio lagar.</w:t>
      </w:r>
    </w:p>
    <w:p>
      <w:pPr/>
      <w:r>
        <w:rPr>
          <w:lang w:val="pt_PT" w:bidi="pt_PT"/>
        </w:rPr>
      </w:r>
      <w:r>
        <w:rPr>
          <w:b/>
          <w:lang w:val="pt_PT" w:bidi="pt_PT"/>
        </w:rPr>
        <w:t>Na segunda cena:</w:t>
      </w:r>
      <w:r>
        <w:rPr>
          <w:lang w:val="pt_PT" w:bidi="pt_PT"/>
        </w:rPr>
        <w:t xml:space="preserve"> Yahweh diz a Moisés como dar esse dízimo a Yahweh. Os levitas devem dar a contribuição de Yahweh, ou oferta, a Arão como representante de todos os sacerdotes.</w:t>
      </w:r>
    </w:p>
    <w:p>
      <w:pPr/>
      <w:r>
        <w:rPr>
          <w:lang w:val="pt_PT" w:bidi="pt_PT"/>
        </w:rPr>
      </w:r>
      <w:r>
        <w:rPr>
          <w:b/>
          <w:lang w:val="pt_PT" w:bidi="pt_PT"/>
        </w:rPr>
        <w:t>Na terceira cena:</w:t>
      </w:r>
      <w:r>
        <w:rPr>
          <w:lang w:val="pt_PT" w:bidi="pt_PT"/>
        </w:rPr>
        <w:t xml:space="preserve"> Yahweh diz a Moisés que os levitas devem dar a Yahweh a oferta do dízimo devida a Yahweh de todos os dízimos que receberam dos israelitas. Os levitas devem dedicar, ou separar, a melhor parte do dízimo a Yahweh.</w:t>
      </w:r>
    </w:p>
    <w:p>
      <w:pPr/>
      <w:r>
        <w:rPr>
          <w:lang w:val="pt_PT" w:bidi="pt_PT"/>
        </w:rPr>
      </w:r>
      <w:r>
        <w:rPr>
          <w:b/>
          <w:lang w:val="pt_PT" w:bidi="pt_PT"/>
        </w:rPr>
        <w:t>Na quarta cena:</w:t>
      </w:r>
      <w:r>
        <w:rPr>
          <w:lang w:val="pt_PT" w:bidi="pt_PT"/>
        </w:rPr>
        <w:t xml:space="preserve"> Yahweh diz a Moisés para dizer aos levitas que, quando eles apresentarem a Yahweh os dízimos, ou a parte melhor, ou santa, do que receberam dos israelitas, eles podem manter o resto das ofertas.</w:t>
      </w:r>
    </w:p>
    <w:p>
      <w:pPr/>
      <w:r>
        <w:rPr>
          <w:lang w:val="pt_PT" w:bidi="pt_PT"/>
        </w:rPr>
      </w:r>
      <w:r>
        <w:rPr>
          <w:b/>
          <w:lang w:val="pt_PT" w:bidi="pt_PT"/>
        </w:rPr>
        <w:t>Na quinta cena:</w:t>
      </w:r>
      <w:r>
        <w:rPr>
          <w:lang w:val="pt_PT" w:bidi="pt_PT"/>
        </w:rPr>
        <w:t xml:space="preserve"> Yahweh diz a Moisés para dizer aos levitas que eles e suas famílias podem comer o restante do dízimo israelita onde quiserem. O dízimo é a recompensa deles por seu trabalho na tenda do encontro.</w:t>
      </w:r>
    </w:p>
    <w:p>
      <w:pPr/>
      <w:r>
        <w:rPr>
          <w:lang w:val="pt_PT" w:bidi="pt_PT"/>
        </w:rPr>
      </w:r>
      <w:r>
        <w:rPr>
          <w:b/>
          <w:lang w:val="pt_PT" w:bidi="pt_PT"/>
        </w:rPr>
        <w:t>Na sexta cena:</w:t>
      </w:r>
      <w:r>
        <w:rPr>
          <w:lang w:val="pt_PT" w:bidi="pt_PT"/>
        </w:rPr>
        <w:t xml:space="preserve"> Yahweh diz a Moisés para dizer aos levitas que Yahweh não considerará os levitas culpados de pecado por aceitar os dízimos de Yahweh se eles oferecerem a melhor parte dos dízimos a Yahweh. Se os levitas contaminarem as ofertas comendo qualquer uma das ofertas antes de oferecerem a melhor parte, Yahweh os punirá sentenciando-os à morte.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Arão, e todos os sacerdotes</w:t>
      </w:r>
    </w:p>
    <w:p>
      <w:pPr>
        <w:pStyle w:val="ListBullet"/>
        <w:spacing w:line="240" w:lineRule="auto"/>
        <w:ind w:left="720"/>
      </w:pPr>
      <w:r>
        <w:rPr>
          <w:lang w:val="pt_PT" w:bidi="pt_PT"/>
        </w:rPr>
      </w:r>
      <w:r>
        <w:rPr>
          <w:lang w:val="pt_PT" w:bidi="pt_PT"/>
        </w:rPr>
        <w:t>Famílias dos levitas</w:t>
      </w:r>
    </w:p>
    <w:p>
      <w:pPr/>
      <w:r>
        <w:rPr>
          <w:lang w:val="pt_PT" w:bidi="pt_PT"/>
        </w:rPr>
      </w:r>
      <w:r>
        <w:rPr>
          <w:lang w:val="pt_PT" w:bidi="pt_PT"/>
        </w:rPr>
        <w:t>Em grupo, prestem atenção às partes do cenário da passagem:</w:t>
      </w:r>
    </w:p>
    <w:p>
      <w:pPr/>
      <w:r>
        <w:rPr>
          <w:lang w:val="pt_PT" w:bidi="pt_PT"/>
        </w:rPr>
      </w:r>
      <w:r>
        <w:rPr>
          <w:lang w:val="pt_PT" w:bidi="pt_PT"/>
        </w:rPr>
        <w:t>Yahweh fala com Moisés e se dirige a ele diretamente. A frase “Então Yahweh falou com Moisés” introduz uma nova e pequena parte na história, porque agora Yahweh está falando com Moisés em vez de com Arão. Yahweh ordena que Moisés diga aos levitas que Yahweh dará a eles os dízimos dos israelitas como herança em vez de uma parte da terra de Canaã. Assim como Yahweh espera que os israelitas separem uma contribuição para Yahweh de suas colheitas, frutos e animais na terra de Canaã, os levitas devem separar essa contribuição, ou dízimo, dos dízimos que os levitas recebem dos israelitas. Yahweh diz que considerará a oferta dos levitas como a mesma que os outros israelitas dão. Yahweh considerará a oferta dos levitas como se fosse o primeiro grão do chão de sua própria eira ou vinho de seu próprio lagar.</w:t>
      </w:r>
    </w:p>
    <w:p>
      <w:pPr/>
      <w:r>
        <w:rPr>
          <w:lang w:val="pt_PT" w:bidi="pt_PT"/>
        </w:rPr>
      </w:r>
      <w:r>
        <w:rPr>
          <w:lang w:val="pt_PT" w:bidi="pt_PT"/>
        </w:rPr>
        <w:t>Parem aqui e discutam essa pergunta em grupo: que palavras ou frases vocês usam em seu idioma para introduzir uma nova e pequena parte da história? Pause este áudio aqui.</w:t>
      </w:r>
    </w:p>
    <w:p>
      <w:pPr/>
      <w:r>
        <w:rPr>
          <w:lang w:val="pt_PT" w:bidi="pt_PT"/>
        </w:rPr>
      </w:r>
      <w:r>
        <w:rPr>
          <w:lang w:val="pt_PT" w:bidi="pt_PT"/>
        </w:rPr>
        <w:t>Parem aqui e discutam essa pergunta em grupo: como vocês falam sobre valores numéricos quando falam sobre impostos ou contribuição de renda em seu idioma? Vocês usam porcentagens, por exemplo, 20%? Vocês descrevem que parte do total do imposto ou contribuição é, por exemplo, um décimo? Ou vocês usam quantias específicas na moeda de seu povo? Pause este áudio aqui.</w:t>
      </w:r>
    </w:p>
    <w:p>
      <w:pPr/>
      <w:r>
        <w:rPr>
          <w:lang w:val="pt_PT" w:bidi="pt_PT"/>
        </w:rPr>
      </w:r>
      <w:r>
        <w:rPr>
          <w:lang w:val="pt_PT" w:bidi="pt_PT"/>
        </w:rPr>
        <w:t>Yahweh diz a Moisés que os levitas devem dar a Yahweh uma oferta de todos os dízimos que recebem dos israelitas. Yahweh quer que os levitas deem sua contribuição, ou oferta para Yahweh, a Arão como representante de todos os sacerdotes. Todos os sacerdotes receberão essa oferta, mesmo que a história diga apenas Arão.</w:t>
      </w:r>
    </w:p>
    <w:p>
      <w:pPr/>
      <w:r>
        <w:rPr>
          <w:lang w:val="pt_PT" w:bidi="pt_PT"/>
        </w:rPr>
      </w:r>
      <w:r>
        <w:rPr>
          <w:lang w:val="pt_PT" w:bidi="pt_PT"/>
        </w:rPr>
        <w:t>Agora, Yahweh diz a Moisés que os levitas devem garantir que o dízimo ou oferta que dão a Arão pelo dízimo, ou parte, de Yahweh seja as melhores coisas do dízimo que os israelitas dão a eles. Essas melhores coisas são o que os levitas devem separar como santo para Yahweh. Essas melhores coisas são o que os levitas devem dar a Arão para os sacerdotes.</w:t>
      </w:r>
    </w:p>
    <w:p>
      <w:pPr/>
      <w:r>
        <w:rPr>
          <w:lang w:val="pt_PT" w:bidi="pt_PT"/>
        </w:rPr>
      </w:r>
      <w:r>
        <w:rPr>
          <w:lang w:val="pt_PT" w:bidi="pt_PT"/>
        </w:rPr>
        <w:t>Yahweh continua a dar instruções a Moisés, e Yahweh diz a ele para dizer novamente aos levitas que eles devem apresentar a Yahweh os dízimos, ou a parte melhor ou santa, do que receberam dos israelitas. Essas partes são santas porque devem ser separadas para Yahweh, então Moisés enfatiza isso repetindo essas informações. Yahweh diz que os levitas podem manter o resto das ofertas. Os levitas podem considerar o restante como se fosse sua própria colheita do solo e frutos das árvores, e desfrutar como os israelitas desfrutam de sua comida.</w:t>
      </w:r>
    </w:p>
    <w:p>
      <w:pPr/>
      <w:r>
        <w:rPr>
          <w:lang w:val="pt_PT" w:bidi="pt_PT"/>
        </w:rPr>
      </w:r>
      <w:r>
        <w:rPr>
          <w:lang w:val="pt_PT" w:bidi="pt_PT"/>
        </w:rPr>
        <w:t>Yahweh diz a Moisés para dizer aos levitas que eles e suas famílias podem comer o restante do dízimo israelita onde quiserem. Esse dízimo é a recompensa deles, como pagamento ou provisão de Yahweh, por seu trabalho na tenda do encontro.</w:t>
      </w:r>
    </w:p>
    <w:p>
      <w:pPr/>
      <w:r>
        <w:rPr>
          <w:lang w:val="pt_PT" w:bidi="pt_PT"/>
        </w:rPr>
      </w:r>
      <w:r>
        <w:rPr>
          <w:lang w:val="pt_PT" w:bidi="pt_PT"/>
        </w:rPr>
        <w:t>Yahweh continua falando com Moisés. Moisés deve dizer aos levitas que Yahweh não considerará os levitas culpados de pecado por aceitar os dízimos de Yahweh se eles oferecerem a melhor parte dos dízimos a Yahweh primeiro. Mas os levitas devem ter cuidado para não tratar as ofertas santas do povo de Israel como se fossem comuns. Se os levitas contaminarem os dízimos israelitas dessa forma, Yahweh os punirá sentenciando-os à morte.</w:t>
      </w:r>
    </w:p>
    <w:p>
      <w:pPr/>
      <w:r>
        <w:rPr>
          <w:lang w:val="pt_PT" w:bidi="pt_PT"/>
        </w:rPr>
      </w:r>
      <w:r>
        <w:rPr>
          <w:lang w:val="pt_PT" w:bidi="pt_PT"/>
        </w:rPr>
        <w:t>Parem aqui e em grupo discutam a melhor maneira de falar sobre as ofertas santas, ou dízimos, do povo de Israel, e o que os levitas precisam fazer para não contaminá-los, ou poluí-los.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18.25–32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Arão, e todos os sacerdotes</w:t>
      </w:r>
    </w:p>
    <w:p>
      <w:pPr>
        <w:pStyle w:val="ListBullet"/>
        <w:spacing w:line="240" w:lineRule="auto"/>
        <w:ind w:left="720"/>
      </w:pPr>
      <w:r>
        <w:rPr>
          <w:lang w:val="pt_PT" w:bidi="pt_PT"/>
        </w:rPr>
      </w:r>
      <w:r>
        <w:rPr>
          <w:lang w:val="pt_PT" w:bidi="pt_PT"/>
        </w:rPr>
        <w:t>Famílias dos levitas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para dizer aos levitas que eles devem dar uma oferta de um dízimo a Yahweh do dízimo que recebem dos israelitas. Yahweh considerará a oferta dos levitas como a mesma que se eles dessem o primeiro grão do chão de sua própria eira e vinho de seu próprio lagar.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tem um plano sobre como prover para os levitas, assim como Yahweh fornece para os sacerdotes”, ou: “Os levitas receberão os dízimos dos israelitas como recompensa por seu trabalho na tenda do encontro. Será a herança deles em vez de terra em Canaã”, ou: “Os levitas precisarão dar a Yahweh um décimo do dízimo que recebem dos israelitas. Os levitas devem mostrar gratidão por tudo o que têm dessa maneira. Tudo o que eles têm vem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para dizer aos levitas que, depois que eles tiverem recebido o dízimo dos israelitas, eles devem dar a contribuição de Yahweh, ou oferta, a Arão como representante de todos os sacerdotes. Os levitas devem dar a Yahweh a oferta do dízimo devida a Ele de todos os dízimos que recebem dos israelitas. Eles devem dedicar, ou separar, a melhor parte do dízimo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“Yahweh está ordenando que os levitas deem sua oferta por Yahweh a nós, sacerdotes. Yahweh já está nos dando as ofertas Dele do povo de Israel”, ou: “Yahweh ama os sacerdotes e se importa com eles”, ou: “Yahweh forneceu tudo o que precisamos para viver e nossa herança”.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para dizer aos levitas que, quando eles apresentarem a Yahweh os dízimos, ou a parte melhor, ou santa, do que receberam dos israelitas, eles podem manter o resto das ofertas. Os levitas e suas famílias podem comer o restante do dízimo israelita onde quiserem. O dízimo é a recompensa deles por seu trabalho na tenda do encontro.</w:t>
      </w:r>
    </w:p>
    <w:p>
      <w:pPr/>
      <w:r>
        <w:rPr>
          <w:lang w:val="pt_PT" w:bidi="pt_PT"/>
        </w:rPr>
      </w:r>
      <w:r>
        <w:rPr>
          <w:lang w:val="pt_PT" w:bidi="pt_PT"/>
        </w:rPr>
        <w:t>Yahweh não considerará os levitas culpados de pecado por aceitar os dízimos de Yahweh se eles oferecerem a melhor parte dos dízimos a Yahweh primeiro. Mas os levitas devem ter cuidado para não tratar as ofertas santas do povo de Israel como se fossem comuns. Se os levitas contaminarem, ou poluírem os dízimos dessa forma, Yahweh os punirá colocando-os na morte.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 “Yahweh realmente se importa conosco. Yahweh nos forneceu uma recompensa por nosso trabalho e forneceu nossa herança. Yahweh forneceu comida para nossas famílias também”, ou: “Devemos ter cuidado para dar nossa oferta a Yahweh do que recebemos antes de comer qualquer dízimo. Podemos comer apenas do restante do dízimo, pois não é dedicado a Yahweh. Caso contrário, morreremos!”.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18.25–32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Yahweh diz a Moisés: “Quando vocês receberem dos israelitas o dízimo que dei a vocês deles para sua herança, então vocês devem apresentar uma oferta dele a Yahweh; será o dízimo do dízimo”.</w:t>
      </w:r>
    </w:p>
    <w:p>
      <w:pPr/>
      <w:r>
        <w:rPr>
          <w:lang w:val="pt_PT" w:bidi="pt_PT"/>
        </w:rPr>
      </w:r>
      <w:r>
        <w:rPr>
          <w:b/>
          <w:lang w:val="pt_PT" w:bidi="pt_PT"/>
        </w:rPr>
        <w:t>Yahweh</w:t>
      </w:r>
      <w:r>
        <w:rPr>
          <w:lang w:val="pt_PT" w:bidi="pt_PT"/>
        </w:rPr>
        <w:t xml:space="preserve"> é o nome pessoal para Deus, e é usado em toda essa passagem. Use o mesmo nome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Usem a mesma palavra ou frase para </w:t>
      </w:r>
      <w:r>
        <w:rPr>
          <w:b/>
          <w:lang w:val="pt_PT" w:bidi="pt_PT"/>
        </w:rPr>
        <w:t>"levitas"</w:t>
      </w:r>
      <w:r>
        <w:rPr>
          <w:lang w:val="pt_PT" w:bidi="pt_PT"/>
        </w:rPr>
        <w:t xml:space="preserve"> que vocês usaram em passagens anteriores. Para mais informações sobre </w:t>
      </w:r>
      <w:r>
        <w:rPr>
          <w:lang w:val="pt_PT" w:bidi="pt_PT"/>
        </w:rPr>
        <w:t>levitas</w:t>
      </w:r>
      <w:r>
        <w:rPr>
          <w:lang w:val="pt_PT" w:bidi="pt_PT"/>
        </w:rPr>
        <w:t>, consulte o Glossário Mestre.</w:t>
      </w:r>
    </w:p>
    <w:p>
      <w:pPr/>
      <w:r>
        <w:rPr>
          <w:lang w:val="pt_PT" w:bidi="pt_PT"/>
        </w:rPr>
      </w:r>
      <w:r>
        <w:rPr>
          <w:lang w:val="pt_PT" w:bidi="pt_PT"/>
        </w:rPr>
        <w:t xml:space="preserve">Os </w:t>
      </w:r>
      <w:r>
        <w:rPr>
          <w:b/>
          <w:lang w:val="pt_PT" w:bidi="pt_PT"/>
        </w:rPr>
        <w:t>israelitas</w:t>
      </w:r>
      <w:r>
        <w:rPr>
          <w:lang w:val="pt_PT" w:bidi="pt_PT"/>
        </w:rPr>
        <w:t xml:space="preserve"> são pessoas que descendem de </w:t>
      </w:r>
      <w:r>
        <w:rPr>
          <w:lang w:val="pt_PT" w:bidi="pt_PT"/>
        </w:rPr>
        <w:t>Israel</w:t>
      </w:r>
      <w:r>
        <w:rPr>
          <w:lang w:val="pt_PT" w:bidi="pt_PT"/>
        </w:rPr>
        <w:t xml:space="preserve">, ou Jacó, o neto de </w:t>
      </w:r>
      <w:r>
        <w:rPr>
          <w:lang w:val="pt_PT" w:bidi="pt_PT"/>
        </w:rPr>
        <w:t>Abraão</w:t>
      </w:r>
      <w:r>
        <w:rPr>
          <w:lang w:val="pt_PT" w:bidi="pt_PT"/>
        </w:rPr>
        <w:t xml:space="preserve">. Usem a mesma palavra ou frase para "israelitas" que vocês usaram em passagens anteriores. Para mais informações sobre </w:t>
      </w:r>
      <w:r>
        <w:rPr>
          <w:lang w:val="pt_PT" w:bidi="pt_PT"/>
        </w:rPr>
        <w:t>israelitas</w:t>
      </w:r>
      <w:r>
        <w:rPr>
          <w:lang w:val="pt_PT" w:bidi="pt_PT"/>
        </w:rPr>
        <w:t>, consulte o Glossário Mestre.</w:t>
      </w:r>
    </w:p>
    <w:p>
      <w:pPr/>
      <w:r>
        <w:rPr>
          <w:lang w:val="pt_PT" w:bidi="pt_PT"/>
        </w:rPr>
      </w:r>
      <w:r>
        <w:rPr>
          <w:lang w:val="pt_PT" w:bidi="pt_PT"/>
        </w:rPr>
        <w:t xml:space="preserve">Usem as mesmas palavras ou frases para </w:t>
      </w:r>
      <w:r>
        <w:rPr>
          <w:b/>
          <w:lang w:val="pt_PT" w:bidi="pt_PT"/>
        </w:rPr>
        <w:t>dízimo</w:t>
      </w:r>
      <w:r>
        <w:rPr>
          <w:lang w:val="pt_PT" w:bidi="pt_PT"/>
        </w:rPr>
        <w:t xml:space="preserve"> e </w:t>
      </w:r>
      <w:r>
        <w:rPr>
          <w:b/>
          <w:lang w:val="pt_PT" w:bidi="pt_PT"/>
        </w:rPr>
        <w:t>oferta</w:t>
      </w:r>
      <w:r>
        <w:rPr>
          <w:lang w:val="pt_PT" w:bidi="pt_PT"/>
        </w:rPr>
        <w:t xml:space="preserve"> que vocês usaram em passagens anteriores. Nessa passagem, dízimo e oferta são usados muitas vezes para significar a mesma coisa, uma oferta a Yahweh de um décimo do que receberam; esses dízimos e ofertas são a porção de Yahweh, ou parte de Yahweh, das colheitas dos israelitas. Para mais informações sobre </w:t>
      </w:r>
      <w:r>
        <w:rPr>
          <w:lang w:val="pt_PT" w:bidi="pt_PT"/>
        </w:rPr>
        <w:t>dízimo</w:t>
      </w:r>
      <w:r>
        <w:rPr>
          <w:lang w:val="pt_PT" w:bidi="pt_PT"/>
        </w:rPr>
        <w:t xml:space="preserve"> e </w:t>
      </w:r>
      <w:r>
        <w:rPr>
          <w:lang w:val="pt_PT" w:bidi="pt_PT"/>
        </w:rPr>
        <w:t>oferta</w:t>
      </w:r>
      <w:r>
        <w:rPr>
          <w:lang w:val="pt_PT" w:bidi="pt_PT"/>
        </w:rPr>
        <w:t>, consulte o Glossário Mestre.</w:t>
      </w:r>
    </w:p>
    <w:p>
      <w:pPr/>
      <w:r>
        <w:rPr>
          <w:lang w:val="pt_PT" w:bidi="pt_PT"/>
        </w:rPr>
      </w:r>
      <w:r>
        <w:rPr>
          <w:lang w:val="pt_PT" w:bidi="pt_PT"/>
        </w:rPr>
        <w:t xml:space="preserve">Yahweh considerará a oferta dos levitas como se fosse o primeiro grão do chão de sua própria </w:t>
      </w:r>
      <w:r>
        <w:rPr>
          <w:b/>
          <w:lang w:val="pt_PT" w:bidi="pt_PT"/>
        </w:rPr>
        <w:t>eira</w:t>
      </w:r>
      <w:r>
        <w:rPr>
          <w:lang w:val="pt_PT" w:bidi="pt_PT"/>
        </w:rPr>
        <w:t xml:space="preserve"> ou vinho de seu próprio lagar. A eira era uma área ao ar livre planada que as pessoas usavam para trinchar feixes de grãos. Malhar é remover as sementes ou grãos das cascas e palha, batendo-as com uma ferramenta de mão ou usando bois para arrastar um objeto pesado sobre eles. Usem a mesma palavra ou frase para “eira” que vocês usaram em passagens anteriores.</w:t>
      </w:r>
    </w:p>
    <w:p>
      <w:pPr/>
      <w:r>
        <w:rPr>
          <w:lang w:val="pt_PT" w:bidi="pt_PT"/>
        </w:rPr>
      </w:r>
      <w:r>
        <w:rPr>
          <w:lang w:val="pt_PT" w:bidi="pt_PT"/>
        </w:rPr>
        <w:t xml:space="preserve">Parem aqui e, em grupo, olhem para imagens de uma </w:t>
      </w:r>
      <w:r>
        <w:rPr>
          <w:lang w:val="pt_PT" w:bidi="pt_PT"/>
        </w:rPr>
        <w:t>eira</w:t>
      </w:r>
      <w:r>
        <w:rPr>
          <w:lang w:val="pt_PT" w:bidi="pt_PT"/>
        </w:rPr>
        <w:t>, se necessário. Pause o áudio aqui.</w:t>
      </w:r>
    </w:p>
    <w:p>
      <w:pPr/>
      <w:r>
        <w:rPr>
          <w:lang w:val="pt_PT" w:bidi="pt_PT"/>
        </w:rPr>
      </w:r>
      <w:r>
        <w:rPr>
          <w:lang w:val="pt_PT" w:bidi="pt_PT"/>
        </w:rPr>
        <w:t xml:space="preserve">Um </w:t>
      </w:r>
      <w:r>
        <w:rPr>
          <w:b/>
          <w:lang w:val="pt_PT" w:bidi="pt_PT"/>
        </w:rPr>
        <w:t>lagar</w:t>
      </w:r>
      <w:r>
        <w:rPr>
          <w:lang w:val="pt_PT" w:bidi="pt_PT"/>
        </w:rPr>
        <w:t xml:space="preserve"> era um sistema de bacias conectadas que as pessoas cortavam em uma rocha e usavam para fazer vinho. A grande banheira principal era onde as pessoas espremiam as uvas para espremer o suco, que então fluía para outro banho. O suco de uva então fermentaria e se tornaria vinho.</w:t>
      </w:r>
    </w:p>
    <w:p>
      <w:pPr/>
      <w:r>
        <w:rPr>
          <w:lang w:val="pt_PT" w:bidi="pt_PT"/>
        </w:rPr>
      </w:r>
      <w:r>
        <w:rPr>
          <w:lang w:val="pt_PT" w:bidi="pt_PT"/>
        </w:rPr>
        <w:t xml:space="preserve">Parem aqui e discutam em grupo que palavra ou frase vocês usarão para </w:t>
      </w:r>
      <w:r>
        <w:rPr>
          <w:b/>
          <w:lang w:val="pt_PT" w:bidi="pt_PT"/>
        </w:rPr>
        <w:t>"lagar"</w:t>
      </w:r>
      <w:r>
        <w:rPr>
          <w:lang w:val="pt_PT" w:bidi="pt_PT"/>
        </w:rPr>
        <w:t xml:space="preserve">. Consulte o Glossário Mestre para mais informações sobre </w:t>
      </w:r>
      <w:r>
        <w:rPr>
          <w:lang w:val="pt_PT" w:bidi="pt_PT"/>
        </w:rPr>
        <w:t>lagar</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Parem aqui e em grupo olhem para uma imagem de um </w:t>
      </w:r>
      <w:r>
        <w:rPr>
          <w:lang w:val="pt_PT" w:bidi="pt_PT"/>
        </w:rPr>
        <w:t>lagar</w:t>
      </w:r>
      <w:r>
        <w:rPr>
          <w:lang w:val="pt_PT" w:bidi="pt_PT"/>
        </w:rPr>
        <w:t>. Pause o áudio aqui.</w:t>
      </w:r>
    </w:p>
    <w:p>
      <w:pPr/>
      <w:r>
        <w:rPr>
          <w:lang w:val="pt_PT" w:bidi="pt_PT"/>
        </w:rPr>
      </w:r>
      <w:r>
        <w:rPr>
          <w:lang w:val="pt_PT" w:bidi="pt_PT"/>
        </w:rPr>
        <w:t xml:space="preserve">Yahweh continua a ordenar que Moisés diga aos levitas que eles devem dar uma oferta a Arão, o </w:t>
      </w:r>
      <w:r>
        <w:rPr>
          <w:b/>
          <w:lang w:val="pt_PT" w:bidi="pt_PT"/>
        </w:rPr>
        <w:t>sacerdote</w:t>
      </w:r>
      <w:r>
        <w:rPr>
          <w:lang w:val="pt_PT" w:bidi="pt_PT"/>
        </w:rPr>
        <w:t xml:space="preserve">, dos dízimos que recebem dos israelitas. Usem a mesma palavra ou frase para "sacerdote" que vocês usaram em passagens anteriores. Para obterem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Os levitas podem comer o resto das ofertas em qualquer lugar com suas </w:t>
      </w:r>
      <w:r>
        <w:rPr>
          <w:b/>
          <w:lang w:val="pt_PT" w:bidi="pt_PT"/>
        </w:rPr>
        <w:t>famílias</w:t>
      </w:r>
      <w:r>
        <w:rPr>
          <w:lang w:val="pt_PT" w:bidi="pt_PT"/>
        </w:rPr>
        <w:t xml:space="preserve">. Os levitas receberão essas ofertas como recompensa por seu trabalho na </w:t>
      </w:r>
      <w:r>
        <w:rPr>
          <w:b/>
          <w:lang w:val="pt_PT" w:bidi="pt_PT"/>
        </w:rPr>
        <w:t>tenda do encontro</w:t>
      </w:r>
      <w:r>
        <w:rPr>
          <w:lang w:val="pt_PT" w:bidi="pt_PT"/>
        </w:rPr>
        <w:t xml:space="preserve">. Usem as mesmas palavras ou frases para trabalho, casa e tenda do encontro, ou tabernáculo, que vocês usaram em passagens anteriores. Para mais informações sobre </w:t>
      </w:r>
      <w:r>
        <w:rPr>
          <w:lang w:val="pt_PT" w:bidi="pt_PT"/>
        </w:rPr>
        <w:t>família</w:t>
      </w:r>
      <w:r>
        <w:rPr>
          <w:lang w:val="pt_PT" w:bidi="pt_PT"/>
        </w:rPr>
        <w:t xml:space="preserve"> e </w:t>
      </w:r>
      <w:r>
        <w:rPr>
          <w:lang w:val="pt_PT" w:bidi="pt_PT"/>
        </w:rPr>
        <w:t>tabernáculo</w:t>
      </w:r>
      <w:r>
        <w:rPr>
          <w:lang w:val="pt_PT" w:bidi="pt_PT"/>
        </w:rPr>
        <w:t>, consulte o Glossário Mestre.</w:t>
      </w:r>
    </w:p>
    <w:p>
      <w:pPr/>
      <w:r>
        <w:rPr>
          <w:lang w:val="pt_PT" w:bidi="pt_PT"/>
        </w:rPr>
      </w:r>
      <w:r>
        <w:rPr>
          <w:lang w:val="pt_PT" w:bidi="pt_PT"/>
        </w:rPr>
        <w:t xml:space="preserve">Yahweh não considerará os levitas culpados de </w:t>
      </w:r>
      <w:r>
        <w:rPr>
          <w:b/>
          <w:lang w:val="pt_PT" w:bidi="pt_PT"/>
        </w:rPr>
        <w:t>pecado</w:t>
      </w:r>
      <w:r>
        <w:rPr>
          <w:lang w:val="pt_PT" w:bidi="pt_PT"/>
        </w:rPr>
        <w:t xml:space="preserve"> por aceitar os dízimos de Yahweh se eles oferecerem a melhor parte dos dízimos a Yahweh primeiro. Mas os levitas devem ter cuidado para não tratar as ofertas </w:t>
      </w:r>
      <w:r>
        <w:rPr>
          <w:b/>
          <w:lang w:val="pt_PT" w:bidi="pt_PT"/>
        </w:rPr>
        <w:t>santas</w:t>
      </w:r>
      <w:r>
        <w:rPr>
          <w:lang w:val="pt_PT" w:bidi="pt_PT"/>
        </w:rPr>
        <w:t xml:space="preserve"> do povo de Israel como se fossem comuns. Se os levitas </w:t>
      </w:r>
      <w:r>
        <w:rPr>
          <w:b/>
          <w:lang w:val="pt_PT" w:bidi="pt_PT"/>
        </w:rPr>
        <w:t>contaminarem</w:t>
      </w:r>
      <w:r>
        <w:rPr>
          <w:lang w:val="pt_PT" w:bidi="pt_PT"/>
        </w:rPr>
        <w:t xml:space="preserve"> ou </w:t>
      </w:r>
      <w:r>
        <w:rPr>
          <w:b/>
          <w:lang w:val="pt_PT" w:bidi="pt_PT"/>
        </w:rPr>
        <w:t>profanarem</w:t>
      </w:r>
      <w:r>
        <w:rPr>
          <w:lang w:val="pt_PT" w:bidi="pt_PT"/>
        </w:rPr>
        <w:t xml:space="preserve">, ou tornarem os dízimos israelitas impuros ou impuros dessa forma, Yahweh os punirá sentenciando-os à morte. Usem a mesma palavra ou frase para pecado e santo que vocês usaram em passagens anteriores. Para mais informações sobre </w:t>
      </w:r>
      <w:r>
        <w:rPr>
          <w:lang w:val="pt_PT" w:bidi="pt_PT"/>
        </w:rPr>
        <w:t>pecado</w:t>
      </w:r>
      <w:r>
        <w:rPr>
          <w:lang w:val="pt_PT" w:bidi="pt_PT"/>
        </w:rPr>
        <w:t xml:space="preserve"> e </w:t>
      </w:r>
      <w:r>
        <w:rPr>
          <w:lang w:val="pt_PT" w:bidi="pt_PT"/>
        </w:rPr>
        <w:t>santo</w:t>
      </w:r>
      <w:r>
        <w:rPr>
          <w:lang w:val="pt_PT" w:bidi="pt_PT"/>
        </w:rPr>
        <w:t>, consulte o Glossário Mestre.</w:t>
      </w:r>
    </w:p>
    <w:p>
      <w:pPr/>
      <w:r>
        <w:rPr>
          <w:lang w:val="pt_PT" w:bidi="pt_PT"/>
        </w:rPr>
      </w:r>
      <w:r>
        <w:rPr>
          <w:lang w:val="pt_PT" w:bidi="pt_PT"/>
        </w:rPr>
        <w:t xml:space="preserve">Parem aqui e discutam em grupo como vocês traduzirão a ideia de </w:t>
      </w:r>
      <w:r>
        <w:rPr>
          <w:b/>
          <w:lang w:val="pt_PT" w:bidi="pt_PT"/>
        </w:rPr>
        <w:t>profanar</w:t>
      </w:r>
      <w:r>
        <w:rPr>
          <w:lang w:val="pt_PT" w:bidi="pt_PT"/>
        </w:rPr>
        <w:t xml:space="preserve"> ou </w:t>
      </w:r>
      <w:r>
        <w:rPr>
          <w:b/>
          <w:lang w:val="pt_PT" w:bidi="pt_PT"/>
        </w:rPr>
        <w:t>contaminar</w:t>
      </w:r>
      <w:r>
        <w:rPr>
          <w:lang w:val="pt_PT" w:bidi="pt_PT"/>
        </w:rPr>
        <w:t xml:space="preserve"> algo. Profanar ou contaminar algo é torná-lo impuro ou impuro. A coisa não é mais santa ou separada para os propósitos de Yahweh. Consulte o Glossário Mestre para mais informações sobre </w:t>
      </w:r>
      <w:r>
        <w:rPr>
          <w:b/>
          <w:lang w:val="pt_PT" w:bidi="pt_PT"/>
        </w:rPr>
        <w:t>profano</w:t>
      </w:r>
      <w:r>
        <w:rPr>
          <w:lang w:val="pt_PT" w:bidi="pt_PT"/>
        </w:rPr>
        <w:t>. Se vocês traduziram essa palavra em livros anteriores da Bíblia, usem a mesma palavra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19:1–10</w:t>
      </w:r>
      <w:r>
        <w:rPr>
          <w:lang w:val="pt_PT" w:bidi="pt_PT"/>
        </w:rPr>
      </w:r>
    </w:p>
    <w:p>
      <w:pPr>
        <w:pStyle w:val="Heading3"/>
      </w:pPr>
      <w:r>
        <w:rPr>
          <w:lang w:val="pt_PT" w:bidi="pt_PT"/>
        </w:rPr>
        <w:t>Ouvir e Sentir</w:t>
      </w:r>
    </w:p>
    <w:p>
      <w:pPr/>
      <w:r>
        <w:rPr>
          <w:lang w:val="pt_PT" w:bidi="pt_PT"/>
        </w:rPr>
      </w:r>
      <w:r>
        <w:rPr>
          <w:lang w:val="pt_PT" w:bidi="pt_PT"/>
        </w:rPr>
        <w:t>Nesta etapa, ouçam Números 19.1–10 e guardem em seus corações.</w:t>
      </w:r>
    </w:p>
    <w:p>
      <w:pPr/>
      <w:r>
        <w:rPr>
          <w:lang w:val="pt_PT" w:bidi="pt_PT"/>
        </w:rPr>
      </w:r>
      <w:r>
        <w:rPr>
          <w:lang w:val="pt_PT" w:bidi="pt_PT"/>
        </w:rPr>
        <w:t>Ouçam uma versão em áudio de Números 19.1–10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19.1–10 na tradução mais fácil de entender.</w:t>
      </w:r>
    </w:p>
    <w:p>
      <w:pPr/>
      <w:r>
        <w:rPr>
          <w:lang w:val="pt_PT" w:bidi="pt_PT"/>
        </w:rPr>
      </w:r>
      <w:r>
        <w:rPr>
          <w:lang w:val="pt_PT" w:bidi="pt_PT"/>
        </w:rPr>
        <w:t>Na passagem anterior, Yahweh ordenou que Moisés dissesse aos levitas que eles deveriam dedicar, ou separar, a Yahweh um décimo dos dízimos que receberam dos israelitas. Os levitas devem dar essa oferta santa a Arão e aos sacerdotes.</w:t>
      </w:r>
    </w:p>
    <w:p>
      <w:pPr/>
      <w:r>
        <w:rPr>
          <w:lang w:val="pt_PT" w:bidi="pt_PT"/>
        </w:rPr>
      </w:r>
      <w:r>
        <w:rPr>
          <w:lang w:val="pt_PT" w:bidi="pt_PT"/>
        </w:rPr>
        <w:t>Nessa passagem e na próxima, Yahweh diz a Moisés e Arão como os israelitas devem se purificar, ou purificar, depois que se tornarem cerimonialmente impuros depois de tocarem um corpo morto ou estarem na mesma tenda que um corpo morto. A morte representava pecado, então o contato com um corpo morto contaminava uma pessoa para que ela não pudesse adorar Yahweh. Nessa passagem, Yahweh instrui Moisés e Arão como os israelitas devem preparar a água da purificação, que purificará aqueles que se tornarem impuros por tocarem ou estarem na mesma tenda que um corpo morto.</w:t>
      </w:r>
    </w:p>
    <w:p>
      <w:pPr/>
      <w:r>
        <w:rPr>
          <w:lang w:val="pt_PT" w:bidi="pt_PT"/>
        </w:rPr>
      </w:r>
      <w:r>
        <w:rPr>
          <w:lang w:val="pt_PT" w:bidi="pt_PT"/>
        </w:rPr>
        <w:t>Yahweh fala com Moisés e Arão e diz: “Esse é o estatuto, ou lei ritual que Yahweh ordenou”. Em seguida, Yahweh diz a Moisés e Arão que os israelitas devem trazer a Moisés uma novilha marrom-avermelhada, ou vaca jovem, que não tenha nada de errado. Não deve ter ferimentos nem falhas. Ela não pode ter sido submetida a um jugo. Um jugo é um instrumento que as pessoas faziam com madeira dobrada e colocavam no pescoço dos animais para controlá-los quando o animal puxava um arado, uma carroça ou algum outro objeto. Ninguém deveria ter usado a novilha para arar ou outros trabalhos, pois isso teria tornado a novilha fraca.</w:t>
      </w:r>
    </w:p>
    <w:p>
      <w:pPr/>
      <w:r>
        <w:rPr>
          <w:lang w:val="pt_PT" w:bidi="pt_PT"/>
        </w:rPr>
      </w:r>
      <w:r>
        <w:rPr>
          <w:lang w:val="pt_PT" w:bidi="pt_PT"/>
        </w:rPr>
        <w:t xml:space="preserve">Parem aqui e, em grupo, olhem para uma imagem de uma </w:t>
      </w:r>
      <w:r>
        <w:rPr>
          <w:lang w:val="pt_PT" w:bidi="pt_PT"/>
        </w:rPr>
        <w:t>novilha vermelha sozinha e uma novilha vermelha com um jugo puxando um arado</w:t>
      </w:r>
      <w:r>
        <w:rPr>
          <w:lang w:val="pt_PT" w:bidi="pt_PT"/>
        </w:rPr>
        <w:t>. Pause este áudio aqui.</w:t>
      </w:r>
    </w:p>
    <w:p>
      <w:pPr/>
      <w:r>
        <w:rPr>
          <w:lang w:val="pt_PT" w:bidi="pt_PT"/>
        </w:rPr>
      </w:r>
      <w:r>
        <w:rPr>
          <w:lang w:val="pt_PT" w:bidi="pt_PT"/>
        </w:rPr>
        <w:t>Parem aqui e discutam essa pergunta em grupo: que animais vocês usam para o trabalho na fazenda em seu grupo de povo, e para que tipo de tarefas vocês os usam? Que itens vocês usam para controlar os animais quando eles estão trabalhando na fazenda? Pause este áudio aqui.</w:t>
      </w:r>
    </w:p>
    <w:p>
      <w:pPr/>
      <w:r>
        <w:rPr>
          <w:lang w:val="pt_PT" w:bidi="pt_PT"/>
        </w:rPr>
      </w:r>
      <w:r>
        <w:rPr>
          <w:lang w:val="pt_PT" w:bidi="pt_PT"/>
        </w:rPr>
        <w:t>Moisés e Arão devem dar a novilha, ou vaca jovem, a Eleazar, o sacerdote, o filho mais velho de Arão. Um dos israelitas levará a novilha para fora do acampamento e matará a novilha enquanto Eleazar está supervisionando. Eleazar não matará a novilha, ele mesmo. Um israelita matará a vaca jovem fora do acampamento na frente de Eleazar. A morte da novilha tem que acontecer fora do acampamento para que a impureza da morte que a pessoa dá à novilha não torne o acampamento ritualmente impuro.</w:t>
      </w:r>
    </w:p>
    <w:p>
      <w:pPr/>
      <w:r>
        <w:rPr>
          <w:lang w:val="pt_PT" w:bidi="pt_PT"/>
        </w:rPr>
      </w:r>
      <w:r>
        <w:rPr>
          <w:lang w:val="pt_PT" w:bidi="pt_PT"/>
        </w:rPr>
        <w:t>Eleazar deve pegar um pouco do sangue da novilha com seu dedo e espalhar as gotas de sangue sete vezes na direção da entrada da tenda do encontro. A aspersão do sangue torna a morte da novilha em um sacrifício, como um pecado ou oferta de purificação. Vocês devem se lembrar de que o sangue de um animal representa a vida do animal. Ao jogar o sangue em direção à tenda do encontro, o sacerdote está dando a vida do animal a Yahweh.</w:t>
      </w:r>
    </w:p>
    <w:p>
      <w:pPr/>
      <w:r>
        <w:rPr>
          <w:lang w:val="pt_PT" w:bidi="pt_PT"/>
        </w:rPr>
      </w:r>
      <w:r>
        <w:rPr>
          <w:lang w:val="pt_PT" w:bidi="pt_PT"/>
        </w:rPr>
        <w:t>Um israelita deve queimar a novilha na presença de Eleazar. Esse provavelmente é o mesmo israelita que matou a vaca. O israelita deve queimar a vaca completamente, incluindo sua pele, sua carne, seu sangue e o conteúdo de seus intestinos. Como sangue significa vida, ele pode, portanto, desfazer a impureza da morte. Ao queimar o sangue com a novilha, as cinzas simbolizarão Yahweh purificando a pessoa impura da impureza da morte.</w:t>
      </w:r>
    </w:p>
    <w:p>
      <w:pPr/>
      <w:r>
        <w:rPr>
          <w:lang w:val="pt_PT" w:bidi="pt_PT"/>
        </w:rPr>
      </w:r>
      <w:r>
        <w:rPr>
          <w:lang w:val="pt_PT" w:bidi="pt_PT"/>
        </w:rPr>
        <w:t>O sacerdote pegará madeira de cedro, hissopo e escarlate e os jogará no fogo onde a novilha está queimando. A palavra hebraica para cedro provavelmente se refere ao zimbro fenício. É uma árvore perene curta que pode chegar a 5 metros, ou 17 pés, de altura. Tem minúsculas folhas de aparência encouraçada (de couro) e pequenos cones parecidos com bagas. Sua madeira tem uma cor vermelha clara e um cheiro perfumado. O sacerdote provavelmente usa um pequeno pedaço de madeira de cedro que ele carrega em uma mão. A planta chamada de hissopo na Bíblia é chamada de manjerona em muitos países hoje. É um arbusto que cresce para uma altura de cerca de 50 a 80 centímetros, ou 20 a 32 polegadas, e tem um cheiro agradável e especial. O sacerdote provavelmente queimaria um ramo de manjerona. O fio escarlate poderia ter sido um cordão vermelho ou um pedaço de pano vermelho escuro. Cada um desses três ingredientes adicionados ao fogo funcionava como poderosos agentes de limpeza simbólicos, ou limpadores rituais, que se tornavam parte dos ingredientes das cinzas.</w:t>
      </w:r>
    </w:p>
    <w:p>
      <w:pPr/>
      <w:r>
        <w:rPr>
          <w:lang w:val="pt_PT" w:bidi="pt_PT"/>
        </w:rPr>
      </w:r>
      <w:r>
        <w:rPr>
          <w:lang w:val="pt_PT" w:bidi="pt_PT"/>
        </w:rPr>
        <w:t xml:space="preserve">Parem aqui e, em grupo, olhem para uma imagem de um </w:t>
      </w:r>
      <w:r>
        <w:rPr>
          <w:lang w:val="pt_PT" w:bidi="pt_PT"/>
        </w:rPr>
        <w:t>cedro, ou arbusto de zimbro fenício</w:t>
      </w:r>
      <w:r>
        <w:rPr>
          <w:lang w:val="pt_PT" w:bidi="pt_PT"/>
        </w:rPr>
        <w:t>. Pause este áudio aqui.</w:t>
      </w:r>
    </w:p>
    <w:p>
      <w:pPr/>
      <w:r>
        <w:rPr>
          <w:lang w:val="pt_PT" w:bidi="pt_PT"/>
        </w:rPr>
      </w:r>
      <w:r>
        <w:rPr>
          <w:lang w:val="pt_PT" w:bidi="pt_PT"/>
        </w:rPr>
        <w:t xml:space="preserve">Parem aqui e, em grupo, olhem para uma imagem de um </w:t>
      </w:r>
      <w:r>
        <w:rPr>
          <w:lang w:val="pt_PT" w:bidi="pt_PT"/>
        </w:rPr>
        <w:t>hissopo, ou planta de manjerona</w:t>
      </w:r>
      <w:r>
        <w:rPr>
          <w:lang w:val="pt_PT" w:bidi="pt_PT"/>
        </w:rPr>
        <w:t>. Pause este áudio aqui.</w:t>
      </w:r>
    </w:p>
    <w:p>
      <w:pPr/>
      <w:r>
        <w:rPr>
          <w:lang w:val="pt_PT" w:bidi="pt_PT"/>
        </w:rPr>
      </w:r>
      <w:r>
        <w:rPr>
          <w:lang w:val="pt_PT" w:bidi="pt_PT"/>
        </w:rPr>
        <w:t xml:space="preserve">Parem aqui e, em grupo, olhem para imagens de um </w:t>
      </w:r>
      <w:r>
        <w:rPr>
          <w:lang w:val="pt_PT" w:bidi="pt_PT"/>
        </w:rPr>
        <w:t>fio escarlate</w:t>
      </w:r>
      <w:r>
        <w:rPr>
          <w:lang w:val="pt_PT" w:bidi="pt_PT"/>
        </w:rPr>
        <w:t xml:space="preserve"> e um </w:t>
      </w:r>
      <w:r>
        <w:rPr>
          <w:lang w:val="pt_PT" w:bidi="pt_PT"/>
        </w:rPr>
        <w:t>pedaço de pano vermelho escuro</w:t>
      </w:r>
      <w:r>
        <w:rPr>
          <w:lang w:val="pt_PT" w:bidi="pt_PT"/>
        </w:rPr>
        <w:t>. Pause este áudio aqui.</w:t>
      </w:r>
    </w:p>
    <w:p>
      <w:pPr/>
      <w:r>
        <w:rPr>
          <w:lang w:val="pt_PT" w:bidi="pt_PT"/>
        </w:rPr>
      </w:r>
      <w:r>
        <w:rPr>
          <w:lang w:val="pt_PT" w:bidi="pt_PT"/>
        </w:rPr>
        <w:t>O sacerdote deve lavar suas roupas e seu corpo na água. Apenas então o sacerdote pode retornar ao acampamento. Mas Yahweh não considerará o sacerdote como ritualmente puro até o pôr do sol.</w:t>
      </w:r>
    </w:p>
    <w:p>
      <w:pPr/>
      <w:r>
        <w:rPr>
          <w:lang w:val="pt_PT" w:bidi="pt_PT"/>
        </w:rPr>
      </w:r>
      <w:r>
        <w:rPr>
          <w:lang w:val="pt_PT" w:bidi="pt_PT"/>
        </w:rPr>
        <w:t>Da mesma maneira, o homem que queimou a novilha tem que lavar suas roupas e corpo em água. Ele também estará ritualmente impuro até o final do dia.</w:t>
      </w:r>
    </w:p>
    <w:p>
      <w:pPr/>
      <w:r>
        <w:rPr>
          <w:lang w:val="pt_PT" w:bidi="pt_PT"/>
        </w:rPr>
      </w:r>
      <w:r>
        <w:rPr>
          <w:lang w:val="pt_PT" w:bidi="pt_PT"/>
        </w:rPr>
        <w:t>Um homem diferente deve reunir as cinzas do boi. Esse homem deve ser puro diante de Yahweh. O homem deve colocar as cinzas em um lugar que seja puro diante de Yahweh, fora do acampamento israelita. O sacerdote e o homem que queimou a vaca são ritualmente impuro até a noite, então apenas outra pessoa, uma pessoa que é ritualmente limpa, pode trazer as cinzas da novilha para um lugar ritualmente limpo. Os israelitas precisarão salvar as cinzas lá para a comunidade de Israel. A comunidade de Israel precisará misturar as cinzas da novilha com água. Eles usarão essa água misturada com cinzas para se tornarem cerimonialmente limpos. Depois que o homem tiver coletado as cinzas da novilha, ou vaca jovem, ele também terá que lavar suas roupas em água. No entanto, o homem não precisa lavar seu corpo como o sacerdote e o israelita que queimaram a vaca. Esse homem também continuará impuro diante de Yahweh até o pôr do sol. Todo esse ritual provavelmente é “para a remoção do pecado ou impureza”, o que significa que age como uma oferta pelo pecado ou purificação para os israelitas. Os israelitas dão a oferta pelo pecado ou purificação para limpá-los de pecados ou ações não intencionais que os fazem se tornarem impuros ou inaptos para o serviço a Yahweh.</w:t>
      </w:r>
    </w:p>
    <w:p>
      <w:pPr/>
      <w:r>
        <w:rPr>
          <w:lang w:val="pt_PT" w:bidi="pt_PT"/>
        </w:rPr>
      </w:r>
      <w:r>
        <w:rPr>
          <w:lang w:val="pt_PT" w:bidi="pt_PT"/>
        </w:rPr>
        <w:t>Todo o ritual que Yahweh descreve a Moisés e Arão será um estatuto permanente da lei para o povo de Israel, que durará para sempre. Todos os sacerdotes depois de Eleazar continuarão a fazer esse ritual. Até mesmo os estrangeiros que vivem entre os israelitas terão que seguir essa lei.</w:t>
      </w:r>
    </w:p>
    <w:p>
      <w:pPr/>
      <w:r>
        <w:rPr>
          <w:lang w:val="pt_PT" w:bidi="pt_PT"/>
        </w:rPr>
      </w:r>
      <w:r>
        <w:rPr>
          <w:lang w:val="pt_PT" w:bidi="pt_PT"/>
        </w:rPr>
        <w:t>Parem aqui e discutam essa pergunta em grupo: Quais rituais de purificação existem em seu grupo de pessoas? Discutam rituais diferentes que as pessoas têm feito de geração em geração, como tradições ou como leis rituais.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19.1–10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Yahweh fala com Moisés e Arão. Yahweh dá ao povo de Israel uma nova lei importante, ou estatuto, que deverá ser obedecido a partir de agora.</w:t>
      </w:r>
    </w:p>
    <w:p>
      <w:pPr/>
      <w:r>
        <w:rPr>
          <w:lang w:val="pt_PT" w:bidi="pt_PT"/>
        </w:rPr>
      </w:r>
      <w:r>
        <w:rPr>
          <w:b/>
          <w:lang w:val="pt_PT" w:bidi="pt_PT"/>
        </w:rPr>
        <w:t>Na segunda cena:</w:t>
      </w:r>
      <w:r>
        <w:rPr>
          <w:lang w:val="pt_PT" w:bidi="pt_PT"/>
        </w:rPr>
        <w:t xml:space="preserve"> Yahweh ordena a Moisés que instrua os israelitas a lhe trazerem uma novilha marrom-avermelhada, ou vaca jovem, sem defeitos e que nunca foi usada para trabalho.</w:t>
      </w:r>
    </w:p>
    <w:p>
      <w:pPr/>
      <w:r>
        <w:rPr>
          <w:lang w:val="pt_PT" w:bidi="pt_PT"/>
        </w:rPr>
      </w:r>
      <w:r>
        <w:rPr>
          <w:b/>
          <w:lang w:val="pt_PT" w:bidi="pt_PT"/>
        </w:rPr>
        <w:t>Na terceira cena:</w:t>
      </w:r>
      <w:r>
        <w:rPr>
          <w:lang w:val="pt_PT" w:bidi="pt_PT"/>
        </w:rPr>
        <w:t xml:space="preserve"> Yahweh diz a Moisés e Arão que eles devem dar a novilha a Eleazar, o sacerdote, e um israelita deve levá-la para fora do acampamento e matá-la sob a supervisão dele. Yahweh diz que Eleazar deve pegar um pouco do sangue da novilha com o dedo e aspergi-lo sete vezes na frente da tenda da reunião. Alguém deve queimar completamente a novilha diante de Eleazar, e ele, ou outros sacerdotes no futuro, devem lançar madeira de cedro, hissopo e lã escarlate no fogo que está consumindo a novilha.</w:t>
      </w:r>
    </w:p>
    <w:p>
      <w:pPr/>
      <w:r>
        <w:rPr>
          <w:lang w:val="pt_PT" w:bidi="pt_PT"/>
        </w:rPr>
      </w:r>
      <w:r>
        <w:rPr>
          <w:b/>
          <w:lang w:val="pt_PT" w:bidi="pt_PT"/>
        </w:rPr>
        <w:t>Na quarta cena:</w:t>
      </w:r>
      <w:r>
        <w:rPr>
          <w:lang w:val="pt_PT" w:bidi="pt_PT"/>
        </w:rPr>
        <w:t xml:space="preserve"> Yahweh diz que o sacerdote deve lavar suas roupas e banhar seu corpo na água antes de vir para o acampamento. O sacerdote será impuro até a noite. O israelita que queimou a vaca jovem deve fazer o mesmo, e o israelita também será impuro até a noite.</w:t>
      </w:r>
    </w:p>
    <w:p>
      <w:pPr/>
      <w:r>
        <w:rPr>
          <w:lang w:val="pt_PT" w:bidi="pt_PT"/>
        </w:rPr>
      </w:r>
      <w:r>
        <w:rPr>
          <w:b/>
          <w:lang w:val="pt_PT" w:bidi="pt_PT"/>
        </w:rPr>
        <w:t>Na quinta cena:</w:t>
      </w:r>
      <w:r>
        <w:rPr>
          <w:lang w:val="pt_PT" w:bidi="pt_PT"/>
        </w:rPr>
        <w:t xml:space="preserve"> Yahweh diz que outro israelita que esteja puro diante Dele deve colocar as cinzas do novilho em um lugar que seja puro para Yahweh, fora do acampamento. Os israelitas devem guardar as cinzas para usarem na água para o ritual de purificação. Eles faziam esse ritual para limpar sua impureza.</w:t>
      </w:r>
    </w:p>
    <w:p>
      <w:pPr/>
      <w:r>
        <w:rPr>
          <w:lang w:val="pt_PT" w:bidi="pt_PT"/>
        </w:rPr>
      </w:r>
      <w:r>
        <w:rPr>
          <w:b/>
          <w:lang w:val="pt_PT" w:bidi="pt_PT"/>
        </w:rPr>
        <w:t>Na sexta cena:</w:t>
      </w:r>
      <w:r>
        <w:rPr>
          <w:lang w:val="pt_PT" w:bidi="pt_PT"/>
        </w:rPr>
        <w:t xml:space="preserve"> o israelita que coleta as cinzas deve lavar suas roupas. Ele será impuro até a noite. Yahweh diz que todo o ritual será um estatuto permanente para o povo de Israel, que durará para sempre. Isso também se aplicará aos estrangeiros que vivem entre 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As pessoas de Israel que trazem a novilha vermelha, ou vaca jovem, a Moisés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O israelita que mata a novilha, ou vaca jovem</w:t>
      </w:r>
    </w:p>
    <w:p>
      <w:pPr>
        <w:pStyle w:val="ListBullet"/>
        <w:spacing w:line="240" w:lineRule="auto"/>
        <w:ind w:left="720"/>
      </w:pPr>
      <w:r>
        <w:rPr>
          <w:lang w:val="pt_PT" w:bidi="pt_PT"/>
        </w:rPr>
      </w:r>
      <w:r>
        <w:rPr>
          <w:lang w:val="pt_PT" w:bidi="pt_PT"/>
        </w:rPr>
        <w:t>Qualquer um dos sacerdotes que seja um sucessor de Eleazar e participe desse ritual</w:t>
      </w:r>
    </w:p>
    <w:p>
      <w:pPr>
        <w:pStyle w:val="ListBullet"/>
        <w:spacing w:line="240" w:lineRule="auto"/>
        <w:ind w:left="720"/>
      </w:pPr>
      <w:r>
        <w:rPr>
          <w:lang w:val="pt_PT" w:bidi="pt_PT"/>
        </w:rPr>
      </w:r>
      <w:r>
        <w:rPr>
          <w:lang w:val="pt_PT" w:bidi="pt_PT"/>
        </w:rPr>
        <w:t>Outro israelita que é ritualmente puro</w:t>
      </w:r>
    </w:p>
    <w:p>
      <w:pPr>
        <w:pStyle w:val="ListBullet"/>
        <w:spacing w:line="240" w:lineRule="auto"/>
        <w:ind w:left="720"/>
      </w:pPr>
      <w:r>
        <w:rPr>
          <w:lang w:val="pt_PT" w:bidi="pt_PT"/>
        </w:rPr>
      </w:r>
      <w:r>
        <w:rPr>
          <w:lang w:val="pt_PT" w:bidi="pt_PT"/>
        </w:rPr>
        <w:t>Estrangeiros que vivem entre o povo de Israel</w:t>
      </w:r>
    </w:p>
    <w:p>
      <w:pPr/>
      <w:r>
        <w:rPr>
          <w:lang w:val="pt_PT" w:bidi="pt_PT"/>
        </w:rPr>
      </w:r>
      <w:r>
        <w:rPr>
          <w:lang w:val="pt_PT" w:bidi="pt_PT"/>
        </w:rPr>
        <w:t>Em grupo, prestem atenção às partes do cenário da passagem:</w:t>
      </w:r>
    </w:p>
    <w:p>
      <w:pPr/>
      <w:r>
        <w:rPr>
          <w:lang w:val="pt_PT" w:bidi="pt_PT"/>
        </w:rPr>
      </w:r>
      <w:r>
        <w:rPr>
          <w:lang w:val="pt_PT" w:bidi="pt_PT"/>
        </w:rPr>
        <w:t>Yahweh fala com Moisés e Arão, dizendo que Ele está estabelecendo uma nova regra a ser obedecida pelos israelitas. Yahweh chama a regra de “exigência da lei”, o que mostra que é uma lei específica sobre um ritual.</w:t>
      </w:r>
    </w:p>
    <w:p>
      <w:pPr/>
      <w:r>
        <w:rPr>
          <w:lang w:val="pt_PT" w:bidi="pt_PT"/>
        </w:rPr>
      </w:r>
      <w:r>
        <w:rPr>
          <w:lang w:val="pt_PT" w:bidi="pt_PT"/>
        </w:rPr>
        <w:t>Parem aqui e discutam essa pergunta em grupo: que palavras ou frases vocês têm em seu idioma que mostram que uma lei ou regra não é geral, mas se refere a uma área particular da vida? Por exemplo, regras relacionadas a rituais, ou condução de veículos, ou trabalho, e assim por diante. Pause este áudio aqui.</w:t>
      </w:r>
    </w:p>
    <w:p>
      <w:pPr/>
      <w:r>
        <w:rPr>
          <w:lang w:val="pt_PT" w:bidi="pt_PT"/>
        </w:rPr>
      </w:r>
      <w:r>
        <w:rPr>
          <w:lang w:val="pt_PT" w:bidi="pt_PT"/>
        </w:rPr>
        <w:t>Yahweh ordena que Moisés e Arão digam ao povo de Israel que tragam uma novilha marrom-avermelhada, ou vaca jovem. Ainda que anteriormente Yahweh estivesse falando tanto a Moisés quanto a Arão, a expressão na língua original indica que os israelitas devem trazer a vaca a uma única pessoa: Moisés. Yahweh diz que a vaca não deve ter nenhum defeito. A vaca jovem não devia ter ferimentos nem qualquer defeito. Ela não pode ter sido submetida a um jugo.</w:t>
      </w:r>
    </w:p>
    <w:p>
      <w:pPr/>
      <w:r>
        <w:rPr>
          <w:lang w:val="pt_PT" w:bidi="pt_PT"/>
        </w:rPr>
      </w:r>
      <w:r>
        <w:rPr>
          <w:lang w:val="pt_PT" w:bidi="pt_PT"/>
        </w:rPr>
        <w:t xml:space="preserve">Parem aqui em grupo e, se necessário, olhem uma imagem de uma </w:t>
      </w:r>
      <w:r>
        <w:rPr>
          <w:lang w:val="pt_PT" w:bidi="pt_PT"/>
        </w:rPr>
        <w:t>novilha vermelha isolada e uma novilha vermelha com um jugo puxando um arado</w:t>
      </w:r>
      <w:r>
        <w:rPr>
          <w:lang w:val="pt_PT" w:bidi="pt_PT"/>
        </w:rPr>
        <w:t>. Pause este áudio aqui.</w:t>
      </w:r>
    </w:p>
    <w:p>
      <w:pPr/>
      <w:r>
        <w:rPr>
          <w:lang w:val="pt_PT" w:bidi="pt_PT"/>
        </w:rPr>
      </w:r>
      <w:r>
        <w:rPr>
          <w:lang w:val="pt_PT" w:bidi="pt_PT"/>
        </w:rPr>
        <w:t>Agora, tanto Moisés quanto Arão devem dar a novilha, ou vaca jovem, a Eleazar, o sacerdote e filho mais velho de Arão. Então um dos israelitas levará a vaca jovem para fora do acampamento e a matará, sob a supervisão de Eleazar. Eleazar não matará a novilha, ele mesmo.</w:t>
      </w:r>
    </w:p>
    <w:p>
      <w:pPr/>
      <w:r>
        <w:rPr>
          <w:lang w:val="pt_PT" w:bidi="pt_PT"/>
        </w:rPr>
      </w:r>
      <w:r>
        <w:rPr>
          <w:lang w:val="pt_PT" w:bidi="pt_PT"/>
        </w:rPr>
        <w:t>Em seguida, Eleazar deve mergulhar seu dedo na tigela com o sangue da novilha e espalhar as gotas de sangue sete vezes na direção da entrada da tenda da reunião.</w:t>
      </w:r>
    </w:p>
    <w:p>
      <w:pPr/>
      <w:r>
        <w:rPr>
          <w:lang w:val="pt_PT" w:bidi="pt_PT"/>
        </w:rPr>
      </w:r>
      <w:r>
        <w:rPr>
          <w:lang w:val="pt_PT" w:bidi="pt_PT"/>
        </w:rPr>
        <w:t>Um israelita queimará a novilha na presença de Eleazar, o sacerdote. Provavelmente será o mesmo israelita que matou a vaca. O israelita queimará a vaca completamente, incluindo sua pele, sua carne, seu sangue e o conteúdo de seus intestinos.</w:t>
      </w:r>
    </w:p>
    <w:p>
      <w:pPr/>
      <w:r>
        <w:rPr>
          <w:lang w:val="pt_PT" w:bidi="pt_PT"/>
        </w:rPr>
      </w:r>
      <w:r>
        <w:rPr>
          <w:lang w:val="pt_PT" w:bidi="pt_PT"/>
        </w:rPr>
        <w:t>Em seguida, o sacerdote pegará madeira de cedro, hissopo e lã escarlate, ou pano escarlate, e os jogará no fogo que está queimando a novilha. Yahweh agora está usando o termo geral “o sacerdote”, em vez de se referir a Eleazar. Isso mostra que as regras desse ritual são válidas “para todo o tempo futuro” e que outros sacerdotes o realizarão posteriormente.</w:t>
      </w:r>
    </w:p>
    <w:p>
      <w:pPr/>
      <w:r>
        <w:rPr>
          <w:lang w:val="pt_PT" w:bidi="pt_PT"/>
        </w:rPr>
      </w:r>
      <w:r>
        <w:rPr>
          <w:lang w:val="pt_PT" w:bidi="pt_PT"/>
        </w:rPr>
        <w:t xml:space="preserve">Parem aqui como grupo e, se necessário, olhem a imagem de um </w:t>
      </w:r>
      <w:r>
        <w:rPr>
          <w:lang w:val="pt_PT" w:bidi="pt_PT"/>
        </w:rPr>
        <w:t>cedro ou de um arbusto de zimbro‑fenício</w:t>
      </w:r>
      <w:r>
        <w:rPr>
          <w:lang w:val="pt_PT" w:bidi="pt_PT"/>
        </w:rPr>
        <w:t>. Pause este áudio aqui.</w:t>
      </w:r>
    </w:p>
    <w:p>
      <w:pPr/>
      <w:r>
        <w:rPr>
          <w:lang w:val="pt_PT" w:bidi="pt_PT"/>
        </w:rPr>
      </w:r>
      <w:r>
        <w:rPr>
          <w:lang w:val="pt_PT" w:bidi="pt_PT"/>
        </w:rPr>
        <w:t xml:space="preserve">Parem aqui se for necessário e, em grupo, consultem a gravura de uma </w:t>
      </w:r>
      <w:r>
        <w:rPr>
          <w:lang w:val="pt_PT" w:bidi="pt_PT"/>
        </w:rPr>
        <w:t>planta de hissopo ou manjerona</w:t>
      </w:r>
      <w:r>
        <w:rPr>
          <w:lang w:val="pt_PT" w:bidi="pt_PT"/>
        </w:rPr>
        <w:t>. Pause este áudio aqui.</w:t>
      </w:r>
    </w:p>
    <w:p>
      <w:pPr/>
      <w:r>
        <w:rPr>
          <w:lang w:val="pt_PT" w:bidi="pt_PT"/>
        </w:rPr>
      </w:r>
      <w:r>
        <w:rPr>
          <w:lang w:val="pt_PT" w:bidi="pt_PT"/>
        </w:rPr>
        <w:t xml:space="preserve">Parem aqui se for necessário e, em grupo, olhem as imagens de um </w:t>
      </w:r>
      <w:r>
        <w:rPr>
          <w:lang w:val="pt_PT" w:bidi="pt_PT"/>
        </w:rPr>
        <w:t>fio escarlate</w:t>
      </w:r>
      <w:r>
        <w:rPr>
          <w:lang w:val="pt_PT" w:bidi="pt_PT"/>
        </w:rPr>
        <w:t xml:space="preserve"> e um </w:t>
      </w:r>
      <w:r>
        <w:rPr>
          <w:lang w:val="pt_PT" w:bidi="pt_PT"/>
        </w:rPr>
        <w:t>pedaço de tecido vermelho-escuro</w:t>
      </w:r>
      <w:r>
        <w:rPr>
          <w:lang w:val="pt_PT" w:bidi="pt_PT"/>
        </w:rPr>
        <w:t>. Pause este áudio aqui.</w:t>
      </w:r>
    </w:p>
    <w:p>
      <w:pPr/>
      <w:r>
        <w:rPr>
          <w:lang w:val="pt_PT" w:bidi="pt_PT"/>
        </w:rPr>
      </w:r>
      <w:r>
        <w:rPr>
          <w:lang w:val="pt_PT" w:bidi="pt_PT"/>
        </w:rPr>
        <w:t>Parem aqui e discutam essa pergunta em grupo: Yahweh mostra que os israelitas devem obedecer à nova lei ritual de Yahweh, a partir de agora, falando primeiro sobre Eleazar e, então, sobre um sacerdote que representa os sacerdotes no futuro. Como as histórias de sua cultura mostram que uma atividade ou situação está continuando por um longo período de tempo? Pause este áudio aqui.</w:t>
      </w:r>
    </w:p>
    <w:p>
      <w:pPr/>
      <w:r>
        <w:rPr>
          <w:lang w:val="pt_PT" w:bidi="pt_PT"/>
        </w:rPr>
      </w:r>
      <w:r>
        <w:rPr>
          <w:lang w:val="pt_PT" w:bidi="pt_PT"/>
        </w:rPr>
        <w:t>O sacerdote deve lavar suas roupas e seu corpo na água. A palavra usada para “lavar” as roupas significa esfregar. A expressão “lavar seu corpo na água” sugere que o sacerdote tinha que se imergir na água ou derramar água sobre si mesmo. Apenas então o sacerdote poderia retornar ao acampamento. Ainda assim, Yahweh não considerará o sacerdote ritualmente puro antes do pôr do sol.</w:t>
      </w:r>
    </w:p>
    <w:p>
      <w:pPr/>
      <w:r>
        <w:rPr>
          <w:lang w:val="pt_PT" w:bidi="pt_PT"/>
        </w:rPr>
      </w:r>
      <w:r>
        <w:rPr>
          <w:lang w:val="pt_PT" w:bidi="pt_PT"/>
        </w:rPr>
        <w:t>Da mesma maneira, o homem que queimou a novilha lavará as roupas e o corpo na água. Esse homem também permanecerá ritualmente impuro até o final do dia.</w:t>
      </w:r>
    </w:p>
    <w:p>
      <w:pPr/>
      <w:r>
        <w:rPr>
          <w:lang w:val="pt_PT" w:bidi="pt_PT"/>
        </w:rPr>
      </w:r>
      <w:r>
        <w:rPr>
          <w:lang w:val="pt_PT" w:bidi="pt_PT"/>
        </w:rPr>
        <w:t>Um outro homem recolherá as cinzas da vaca. Esse homem deve estar puro, ou limpo, diante de Yahweh. Ele colocará as cinzas em um lugar que seja puro diante de Yahweh, fora do acampamento israelita. Isso se refere a um local que seja limpo, ou não poluído, e seja aceitável aos olhos de Yahweh. É um lugar sem impurezas ou contaminações, onde as pessoas podem realizar rituais e cerimônias. Os israelitas precisarão guardar as cinzas em um lugar limpo para a comunidade de Israel. Eles misturarão as cinzas da novilha com água. Essa água será usada no ritual que os tornará puros novamente. É provável que, quando Yahweh diz que “é para remover o pecado ou a impureza”, Ele esteja dizendo que a própria vaca é a oferta que remove a impureza. Isso significa que todo o ritual é uma oferta pelo pecado ou de purificação para a comunidade de Israel. Várias traduções simplesmente dizem: “É a oferta pelo pecado ou de purificação”.</w:t>
      </w:r>
    </w:p>
    <w:p>
      <w:pPr/>
      <w:r>
        <w:rPr>
          <w:lang w:val="pt_PT" w:bidi="pt_PT"/>
        </w:rPr>
      </w:r>
      <w:r>
        <w:rPr>
          <w:lang w:val="pt_PT" w:bidi="pt_PT"/>
        </w:rPr>
        <w:t>Yahweh diz a Moisés e Arão que, depois que o israelita tiver coletado as cinzas da novilha, ou vaca jovem, ele também deve lavar suas roupas na água. No entanto, o israelita não precisa lavar seu corpo, como o sacerdote e o israelita que queimaram a vaca. Esse homem também continuará impuro diante de Yahweh até o pôr do sol. Yahweh diz que todo o ritual será uma lei, ou estatuto, permanente para o povo de Israel, válido para sempre. Yahweh repete, no início dessa passagem, que esse é um estatuto, ou uma lei específica sobre um ritual. Até mesmo os estrangeiros que vivem entre os israelitas terão que seguir essa lei.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19.1–10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As pessoas de Israel que trazem a novilha vermelha, ou vaca jovem, a Moisés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O israelita que mata a novilha, ou vaca jovem</w:t>
      </w:r>
    </w:p>
    <w:p>
      <w:pPr>
        <w:pStyle w:val="ListBullet"/>
        <w:spacing w:line="240" w:lineRule="auto"/>
        <w:ind w:left="720"/>
      </w:pPr>
      <w:r>
        <w:rPr>
          <w:lang w:val="pt_PT" w:bidi="pt_PT"/>
        </w:rPr>
      </w:r>
      <w:r>
        <w:rPr>
          <w:lang w:val="pt_PT" w:bidi="pt_PT"/>
        </w:rPr>
        <w:t>Qualquer um dos sacerdotes que seja um sucessor de Eleazar e participe desse ritual</w:t>
      </w:r>
    </w:p>
    <w:p>
      <w:pPr>
        <w:pStyle w:val="ListBullet"/>
        <w:spacing w:line="240" w:lineRule="auto"/>
        <w:ind w:left="720"/>
      </w:pPr>
      <w:r>
        <w:rPr>
          <w:lang w:val="pt_PT" w:bidi="pt_PT"/>
        </w:rPr>
      </w:r>
      <w:r>
        <w:rPr>
          <w:lang w:val="pt_PT" w:bidi="pt_PT"/>
        </w:rPr>
        <w:t>Outro israelita ritualmente puro</w:t>
      </w:r>
    </w:p>
    <w:p>
      <w:pPr>
        <w:pStyle w:val="ListBullet"/>
        <w:spacing w:line="240" w:lineRule="auto"/>
        <w:ind w:left="720"/>
      </w:pPr>
      <w:r>
        <w:rPr>
          <w:lang w:val="pt_PT" w:bidi="pt_PT"/>
        </w:rPr>
      </w:r>
      <w:r>
        <w:rPr>
          <w:lang w:val="pt_PT" w:bidi="pt_PT"/>
        </w:rPr>
        <w:t>Estrangeiros que vivem entre o povo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fala com Moisés e Arão dizendo que Yahweh está ordenando uma nova lei ritual a que os israelitas devem obedecer.</w:t>
      </w:r>
    </w:p>
    <w:p>
      <w:pPr/>
      <w:r>
        <w:rPr>
          <w:lang w:val="pt_PT" w:bidi="pt_PT"/>
        </w:rPr>
      </w:r>
      <w:r>
        <w:rPr>
          <w:lang w:val="pt_PT" w:bidi="pt_PT"/>
        </w:rPr>
        <w:t>Yahweh ordena que Moisés e Arão digam ao povo de Israel que tragam uma novilha marrom-avermelhada, ou vaca jovem. A vaca não deve ter nada de errado com ela. A vaca jovem não deve ter ferimentos nem falhas. Ela não pode ter sido submetida a um jugo.</w:t>
      </w:r>
    </w:p>
    <w:p>
      <w:pPr/>
      <w:r>
        <w:rPr>
          <w:lang w:val="pt_PT" w:bidi="pt_PT"/>
        </w:rPr>
      </w:r>
      <w:r>
        <w:rPr>
          <w:lang w:val="pt_PT" w:bidi="pt_PT"/>
        </w:rPr>
        <w:t>Moisés e Arão devem dar a novilha, ou vaca jovem, a Eleazar, o sacerdote. Então um dos israelitas levará a vaca para fora do acampamento e a matará enquanto Eleazar supervisiona.</w:t>
      </w:r>
    </w:p>
    <w:p>
      <w:pPr/>
      <w:r>
        <w:rPr>
          <w:lang w:val="pt_PT" w:bidi="pt_PT"/>
        </w:rPr>
      </w:r>
      <w:r>
        <w:rPr>
          <w:lang w:val="pt_PT" w:bidi="pt_PT"/>
        </w:rPr>
        <w:t>Eleazar deve pegar um pouco do sangue da novilha com seu dedo e aspergi-lo sete vezes na direção da entrada da tenda do encontro.</w:t>
      </w:r>
    </w:p>
    <w:p>
      <w:pPr/>
      <w:r>
        <w:rPr>
          <w:lang w:val="pt_PT" w:bidi="pt_PT"/>
        </w:rPr>
      </w:r>
      <w:r>
        <w:rPr>
          <w:lang w:val="pt_PT" w:bidi="pt_PT"/>
        </w:rPr>
        <w:t>O israelita deve queimar a novilha na presença de Eleazar, o sacerdote. O israelita queimará a vaca completamente, incluindo sua pele, sua carne, seu sangue e o conteúdo de seus intestinos.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“Yahweh leva a morte realmente a sério! A morte torna as pessoas impuras”, ou: “Quando as pessoas estão impuras, elas não podem adorar Yahweh”, ou: “Yahweh nos purificará da impureza da morte”.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o sacerdote pegará madeira de cedro, hissopo e escarlate e os jogará no fogo que está queimando a novilha.</w:t>
      </w:r>
    </w:p>
    <w:p>
      <w:pPr/>
      <w:r>
        <w:rPr>
          <w:lang w:val="pt_PT" w:bidi="pt_PT"/>
        </w:rPr>
      </w:r>
      <w:r>
        <w:rPr>
          <w:lang w:val="pt_PT" w:bidi="pt_PT"/>
        </w:rPr>
        <w:t>Depois disso, o sacerdote deve lavar suas roupas e seu corpo em água antes de poder retornar ao acampamento. Mas Yahweh não considerará o sacerdote como ritualmente puro até o pôr do sol.</w:t>
      </w:r>
    </w:p>
    <w:p>
      <w:pPr/>
      <w:r>
        <w:rPr>
          <w:lang w:val="pt_PT" w:bidi="pt_PT"/>
        </w:rPr>
      </w:r>
      <w:r>
        <w:rPr>
          <w:lang w:val="pt_PT" w:bidi="pt_PT"/>
        </w:rPr>
        <w:t>Da mesma maneira, o israelita que queimou a novilha lavará suas roupas e corpo em água. O israelita também estará ritualmente impuro até o final do dia.</w:t>
      </w:r>
    </w:p>
    <w:p>
      <w:pPr/>
      <w:r>
        <w:rPr>
          <w:lang w:val="pt_PT" w:bidi="pt_PT"/>
        </w:rPr>
      </w:r>
      <w:r>
        <w:rPr>
          <w:lang w:val="pt_PT" w:bidi="pt_PT"/>
        </w:rPr>
        <w:t>Um homem diferente que é ritualmente puro reunirá as cinzas da vaca e as colocará em um lugar que seja puro diante de Yahweh, fora do acampamento israelita. Os israelitas precisarão salvar as cinzas lá para a comunidade de Israel. Eles misturarão as cinzas da novilha com água. A novilha é uma oferta de purificação. Os israelitas farão esse ritual para limpar sua impureza.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“Yahweh nos deu uma maneira de estar limpos depois que tocamos um corpo morto. Podemos enterrar nossos membros da família agora. E então, uma vez que estejamos limpos novamente, adoraremos Yahweh!”. ou: “Esse ritual é muito importante e Yahweh quer que o realizemos para sempre”, ou: “A menos que nos purifiquemos com a água da purificação, não podemos adorar Yahweh. Nossa impureza nos separa de Yahweh. Louvado Yahweh por fornecer uma maneira de estarmos limpos”.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o israelita tiver coletado as cinzas da novilha, ou vaca jovem, o israelita também deve lavar suas roupas em água. Esse homem também continuará impuro diante de Yahweh até o pôr do sol. Yahweh diz que todo o ritual será um estatuto permanente da lei para o povo de Israel, que durará para sempre. Isso também se aplicará aos estrangeiros que vivem entre os israelitas.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19.1–10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e Arão e diz que Yahweh está ordenando um novo estatuto da lei a que os israelitas devem obedecer. Yahweh é o nome pessoal para Deus, e é usado em toda essa passagem. Use o mesmo nome para Yahweh que vocês usaram em passagens anteriores. Para mais informações sobre </w:t>
      </w:r>
      <w:r>
        <w:rPr>
          <w:lang w:val="pt_PT" w:bidi="pt_PT"/>
        </w:rPr>
        <w:t>Yahweh</w:t>
      </w:r>
      <w:r>
        <w:rPr>
          <w:lang w:val="pt_PT" w:bidi="pt_PT"/>
        </w:rPr>
        <w:t>, consulte o Glossário Mestre. A frase estatuto da lei descreve uma lei específica sobre um ritual.</w:t>
      </w:r>
    </w:p>
    <w:p>
      <w:pPr/>
      <w:r>
        <w:rPr>
          <w:lang w:val="pt_PT" w:bidi="pt_PT"/>
        </w:rPr>
      </w:r>
      <w:r>
        <w:rPr>
          <w:lang w:val="pt_PT" w:bidi="pt_PT"/>
        </w:rPr>
        <w:t xml:space="preserve">Parem aqui e discutam em grupo qual palavra ou frase vocês usarão para </w:t>
      </w:r>
      <w:r>
        <w:rPr>
          <w:b/>
          <w:lang w:val="pt_PT" w:bidi="pt_PT"/>
        </w:rPr>
        <w:t>estatuto</w:t>
      </w:r>
      <w:r>
        <w:rPr>
          <w:lang w:val="pt_PT" w:bidi="pt_PT"/>
        </w:rPr>
        <w:t xml:space="preserve"> da </w:t>
      </w:r>
      <w:r>
        <w:rPr>
          <w:b/>
          <w:lang w:val="pt_PT" w:bidi="pt_PT"/>
        </w:rPr>
        <w:t>lei</w:t>
      </w:r>
      <w:r>
        <w:rPr>
          <w:lang w:val="pt_PT" w:bidi="pt_PT"/>
        </w:rPr>
        <w:t xml:space="preserve">. Consulte o Glossário Mestre para mais informações sobre </w:t>
      </w:r>
      <w:r>
        <w:rPr>
          <w:b/>
          <w:lang w:val="pt_PT" w:bidi="pt_PT"/>
        </w:rPr>
        <w:t>estatuto</w:t>
      </w:r>
      <w:r>
        <w:rPr>
          <w:lang w:val="pt_PT" w:bidi="pt_PT"/>
        </w:rPr>
        <w:t xml:space="preserve"> e sobre </w:t>
      </w:r>
      <w:r>
        <w:rPr>
          <w:lang w:val="pt_PT" w:bidi="pt_PT"/>
        </w:rPr>
        <w:t>lei</w:t>
      </w:r>
      <w:r>
        <w:rPr>
          <w:lang w:val="pt_PT" w:bidi="pt_PT"/>
        </w:rPr>
        <w:t>. Pause este áudio aqui.</w:t>
      </w:r>
    </w:p>
    <w:p>
      <w:pPr/>
      <w:r>
        <w:rPr>
          <w:lang w:val="pt_PT" w:bidi="pt_PT"/>
        </w:rPr>
      </w:r>
      <w:r>
        <w:rPr>
          <w:lang w:val="pt_PT" w:bidi="pt_PT"/>
        </w:rPr>
        <w:t xml:space="preserve">Usem a mesma palavra ou frase para </w:t>
      </w:r>
      <w:r>
        <w:rPr>
          <w:b/>
          <w:lang w:val="pt_PT" w:bidi="pt_PT"/>
        </w:rPr>
        <w:t>israelitas</w:t>
      </w:r>
      <w:r>
        <w:rPr>
          <w:lang w:val="pt_PT" w:bidi="pt_PT"/>
        </w:rPr>
        <w:t xml:space="preserve"> que vocês usaram em passagens anteriores. Para mais informações sobre </w:t>
      </w:r>
      <w:r>
        <w:rPr>
          <w:lang w:val="pt_PT" w:bidi="pt_PT"/>
        </w:rPr>
        <w:t>israelitas</w:t>
      </w:r>
      <w:r>
        <w:rPr>
          <w:lang w:val="pt_PT" w:bidi="pt_PT"/>
        </w:rPr>
        <w:t>, consulte o Glossário Mestre.</w:t>
      </w:r>
    </w:p>
    <w:p>
      <w:pPr/>
      <w:r>
        <w:rPr>
          <w:lang w:val="pt_PT" w:bidi="pt_PT"/>
        </w:rPr>
      </w:r>
      <w:r>
        <w:rPr>
          <w:lang w:val="pt_PT" w:bidi="pt_PT"/>
        </w:rPr>
        <w:t xml:space="preserve">Yahweh diz a Moisés e Arão para dizer aos filhos de Israel, ou aos israelitas, para trazer a Moisés uma </w:t>
      </w:r>
      <w:r>
        <w:rPr>
          <w:b/>
          <w:lang w:val="pt_PT" w:bidi="pt_PT"/>
        </w:rPr>
        <w:t>novilha</w:t>
      </w:r>
      <w:r>
        <w:rPr>
          <w:lang w:val="pt_PT" w:bidi="pt_PT"/>
        </w:rPr>
        <w:t xml:space="preserve"> marrom-avermelhada, ou vaca jovem. A vaca não deve ter defeito e ela não deve ter um jugo. Uma novilha é uma vaca jovem que ainda não deu à luz a um bezerro.</w:t>
      </w:r>
    </w:p>
    <w:p>
      <w:pPr/>
      <w:r>
        <w:rPr>
          <w:lang w:val="pt_PT" w:bidi="pt_PT"/>
        </w:rPr>
      </w:r>
      <w:r>
        <w:rPr>
          <w:lang w:val="pt_PT" w:bidi="pt_PT"/>
        </w:rPr>
        <w:t xml:space="preserve">Parem aqui e discutam em grupo que palavra ou frase vocês usarão para </w:t>
      </w:r>
      <w:r>
        <w:rPr>
          <w:b/>
          <w:lang w:val="pt_PT" w:bidi="pt_PT"/>
        </w:rPr>
        <w:t>novilha</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Um </w:t>
      </w:r>
      <w:r>
        <w:rPr>
          <w:b/>
          <w:lang w:val="pt_PT" w:bidi="pt_PT"/>
        </w:rPr>
        <w:t>jugo</w:t>
      </w:r>
      <w:r>
        <w:rPr>
          <w:lang w:val="pt_PT" w:bidi="pt_PT"/>
        </w:rPr>
        <w:t xml:space="preserve"> era um instrumento que as pessoas faziam com madeira dobrada e colocavam no pescoço dos animais para controlá-los quando eles trabalhavam puxando um arado, uma carroça ou algum outro objeto.</w:t>
      </w:r>
    </w:p>
    <w:p>
      <w:pPr/>
      <w:r>
        <w:rPr>
          <w:lang w:val="pt_PT" w:bidi="pt_PT"/>
        </w:rPr>
      </w:r>
      <w:r>
        <w:rPr>
          <w:lang w:val="pt_PT" w:bidi="pt_PT"/>
        </w:rPr>
        <w:t xml:space="preserve">Parem aqui em grupo e, se necessário, olhem uma imagem de uma </w:t>
      </w:r>
      <w:r>
        <w:rPr>
          <w:lang w:val="pt_PT" w:bidi="pt_PT"/>
        </w:rPr>
        <w:t>novilha vermelha isolada e uma novilha vermelha com um jugo puxando um arado</w:t>
      </w:r>
      <w:r>
        <w:rPr>
          <w:lang w:val="pt_PT" w:bidi="pt_PT"/>
        </w:rPr>
        <w:t>. Pause este áudio aqui.</w:t>
      </w:r>
    </w:p>
    <w:p>
      <w:pPr/>
      <w:r>
        <w:rPr>
          <w:lang w:val="pt_PT" w:bidi="pt_PT"/>
        </w:rPr>
      </w:r>
      <w:r>
        <w:rPr>
          <w:lang w:val="pt_PT" w:bidi="pt_PT"/>
        </w:rPr>
        <w:t xml:space="preserve">Parem aqui e discutam em grupo que palavra ou frase vocês usarão para </w:t>
      </w:r>
      <w:r>
        <w:rPr>
          <w:b/>
          <w:lang w:val="pt_PT" w:bidi="pt_PT"/>
        </w:rPr>
        <w:t>jugo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Eleazar, o </w:t>
      </w:r>
      <w:r>
        <w:rPr>
          <w:lang w:val="pt_PT" w:bidi="pt_PT"/>
        </w:rPr>
        <w:t>sacerdote</w:t>
      </w:r>
      <w:r>
        <w:rPr>
          <w:lang w:val="pt_PT" w:bidi="pt_PT"/>
        </w:rPr>
        <w:t xml:space="preserve">, deve pegar um pouco do sangue da novilha com seu dedo e asperger parte dele em direção à frente da </w:t>
      </w:r>
      <w:r>
        <w:rPr>
          <w:b/>
          <w:lang w:val="pt_PT" w:bidi="pt_PT"/>
        </w:rPr>
        <w:t>tenda do encontro</w:t>
      </w:r>
      <w:r>
        <w:rPr>
          <w:lang w:val="pt_PT" w:bidi="pt_PT"/>
        </w:rPr>
        <w:t xml:space="preserve"> sete vezes. Usem a mesma palavra ou frase para tenda do encontro que vocês usaram em passagens anteriores. Para mais informações sobre </w:t>
      </w:r>
      <w:r>
        <w:rPr>
          <w:lang w:val="pt_PT" w:bidi="pt_PT"/>
        </w:rPr>
        <w:t>tabernáculo</w:t>
      </w:r>
      <w:r>
        <w:rPr>
          <w:lang w:val="pt_PT" w:bidi="pt_PT"/>
        </w:rPr>
        <w:t>, que é a tenda do encontro, consulte o Glossário Mestre.</w:t>
      </w:r>
    </w:p>
    <w:p>
      <w:pPr/>
      <w:r>
        <w:rPr>
          <w:lang w:val="pt_PT" w:bidi="pt_PT"/>
        </w:rPr>
      </w:r>
      <w:r>
        <w:rPr>
          <w:lang w:val="pt_PT" w:bidi="pt_PT"/>
        </w:rPr>
        <w:t>O sacerdote deve pegar madeira de cedro, hissopo e escarlate e os jogar no fogo que está queimando a novilha. A palavra hebraica para cedro provavelmente se refere ao zimbro fenício aqui. O zimbro fenício é uma árvore perene curta que pode chegar a 5 metros, ou 17 pés, de altura. Tem minúsculas folhas de textura encouraçada e pequenos cones parecidos com bagas. Sua madeira tem uma cor vermelha clara e um cheiro perfumado. O sacerdote provavelmente usou um pequeno pedaço de madeira de cedro que ele poderia carregar em uma mão.</w:t>
      </w:r>
    </w:p>
    <w:p>
      <w:pPr/>
      <w:r>
        <w:rPr>
          <w:lang w:val="pt_PT" w:bidi="pt_PT"/>
        </w:rPr>
      </w:r>
      <w:r>
        <w:rPr>
          <w:lang w:val="pt_PT" w:bidi="pt_PT"/>
        </w:rPr>
        <w:t xml:space="preserve">Parem aqui como grupo e, se necessário, olhem a imagem de um </w:t>
      </w:r>
      <w:r>
        <w:rPr>
          <w:lang w:val="pt_PT" w:bidi="pt_PT"/>
        </w:rPr>
        <w:t>cedro ou de um arbusto de zimbro‑fenício</w:t>
      </w:r>
      <w:r>
        <w:rPr>
          <w:lang w:val="pt_PT" w:bidi="pt_PT"/>
        </w:rPr>
        <w:t xml:space="preserve">. Discutam em grupo que palavra ou frase vocês usarão para </w:t>
      </w:r>
      <w:r>
        <w:rPr>
          <w:b/>
          <w:lang w:val="pt_PT" w:bidi="pt_PT"/>
        </w:rPr>
        <w:t>cedro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A palavra hebraica para </w:t>
      </w:r>
      <w:r>
        <w:rPr>
          <w:b/>
          <w:lang w:val="pt_PT" w:bidi="pt_PT"/>
        </w:rPr>
        <w:t>hissopo</w:t>
      </w:r>
      <w:r>
        <w:rPr>
          <w:lang w:val="pt_PT" w:bidi="pt_PT"/>
        </w:rPr>
        <w:t xml:space="preserve"> se refere à planta da manjerona, que é um arbusto que cresce para uma altura de cerca de 50 a 80 centímetros, ou 20 a 32 polegadas, e tem um cheiro agradável e distinto. O sacerdote provavelmente queimaria um ramo de manjerona.</w:t>
      </w:r>
    </w:p>
    <w:p>
      <w:pPr/>
      <w:r>
        <w:rPr>
          <w:lang w:val="pt_PT" w:bidi="pt_PT"/>
        </w:rPr>
      </w:r>
      <w:r>
        <w:rPr>
          <w:lang w:val="pt_PT" w:bidi="pt_PT"/>
        </w:rPr>
        <w:t xml:space="preserve">Parem aqui se for necessário e, em grupo, consultem a gravura de uma </w:t>
      </w:r>
      <w:r>
        <w:rPr>
          <w:lang w:val="pt_PT" w:bidi="pt_PT"/>
        </w:rPr>
        <w:t>planta de hissopo ou manjerona</w:t>
      </w:r>
      <w:r>
        <w:rPr>
          <w:lang w:val="pt_PT" w:bidi="pt_PT"/>
        </w:rPr>
        <w:t xml:space="preserve">. Discuta como grupo qual palavra ou frase usarão para </w:t>
      </w:r>
      <w:r>
        <w:rPr>
          <w:b/>
          <w:lang w:val="pt_PT" w:bidi="pt_PT"/>
        </w:rPr>
        <w:t>hissopo</w:t>
      </w:r>
      <w:r>
        <w:rPr>
          <w:lang w:val="pt_PT" w:bidi="pt_PT"/>
        </w:rPr>
        <w:t>. Se vocês já traduziram essa palavra em outro livro da Bíblia, usem a mesma palavra que usaram lá. Pause este áudio aqui.</w:t>
      </w:r>
    </w:p>
    <w:p>
      <w:pPr/>
      <w:r>
        <w:rPr>
          <w:lang w:val="pt_PT" w:bidi="pt_PT"/>
        </w:rPr>
      </w:r>
      <w:r>
        <w:rPr>
          <w:lang w:val="pt_PT" w:bidi="pt_PT"/>
        </w:rPr>
        <w:t>O fio escarlate era um cordão vermelho, lã ou um pedaço de pano vermelho escuro.</w:t>
      </w:r>
    </w:p>
    <w:p>
      <w:pPr/>
      <w:r>
        <w:rPr>
          <w:lang w:val="pt_PT" w:bidi="pt_PT"/>
        </w:rPr>
      </w:r>
      <w:r>
        <w:rPr>
          <w:lang w:val="pt_PT" w:bidi="pt_PT"/>
        </w:rPr>
        <w:t xml:space="preserve">Parem aqui se for necessário e, em grupo, olhem as imagens de um </w:t>
      </w:r>
      <w:r>
        <w:rPr>
          <w:lang w:val="pt_PT" w:bidi="pt_PT"/>
        </w:rPr>
        <w:t>fio escarlate</w:t>
      </w:r>
      <w:r>
        <w:rPr>
          <w:lang w:val="pt_PT" w:bidi="pt_PT"/>
        </w:rPr>
        <w:t xml:space="preserve"> e um </w:t>
      </w:r>
      <w:r>
        <w:rPr>
          <w:lang w:val="pt_PT" w:bidi="pt_PT"/>
        </w:rPr>
        <w:t>pedaço de tecido vermelho-escuro</w:t>
      </w:r>
      <w:r>
        <w:rPr>
          <w:lang w:val="pt_PT" w:bidi="pt_PT"/>
        </w:rPr>
        <w:t xml:space="preserve">. Discuta como grupo qual palavra ou frase usarão para fio de </w:t>
      </w:r>
      <w:r>
        <w:rPr>
          <w:b/>
          <w:lang w:val="pt_PT" w:bidi="pt_PT"/>
        </w:rPr>
        <w:t>púrpura</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Depois que o israelita tiver queimado a novilha, tanto o sacerdote quanto o israelita precisam lavar suas roupas em água e banhar seus corpos. Ambos estarão </w:t>
      </w:r>
      <w:r>
        <w:rPr>
          <w:b/>
          <w:lang w:val="pt_PT" w:bidi="pt_PT"/>
        </w:rPr>
        <w:t>impuros</w:t>
      </w:r>
      <w:r>
        <w:rPr>
          <w:lang w:val="pt_PT" w:bidi="pt_PT"/>
        </w:rPr>
        <w:t xml:space="preserve"> até a noite. E um homem que está </w:t>
      </w:r>
      <w:r>
        <w:rPr>
          <w:b/>
          <w:lang w:val="pt_PT" w:bidi="pt_PT"/>
        </w:rPr>
        <w:t>limpo</w:t>
      </w:r>
      <w:r>
        <w:rPr>
          <w:lang w:val="pt_PT" w:bidi="pt_PT"/>
        </w:rPr>
        <w:t xml:space="preserve"> reunirá as cinzas da novilha e as depositará fora do acampamento em um lugar limpo. Usem a mesma palavra ou frase para limpo e impuro que vocês usaram em passagens anteriores. Para mais informações sobre os termos </w:t>
      </w:r>
      <w:r>
        <w:rPr>
          <w:lang w:val="pt_PT" w:bidi="pt_PT"/>
        </w:rPr>
        <w:t>puro/impuro</w:t>
      </w:r>
      <w:r>
        <w:rPr>
          <w:lang w:val="pt_PT" w:bidi="pt_PT"/>
        </w:rPr>
        <w:t>, consultem o Glossário Mestre.</w:t>
      </w:r>
    </w:p>
    <w:p>
      <w:pPr/>
      <w:r>
        <w:rPr>
          <w:lang w:val="pt_PT" w:bidi="pt_PT"/>
        </w:rPr>
      </w:r>
      <w:r>
        <w:rPr>
          <w:lang w:val="pt_PT" w:bidi="pt_PT"/>
        </w:rPr>
        <w:t xml:space="preserve">Os israelitas mantiveram as cinzas da novilha para adicioná-las à água para purificar os israelitas da </w:t>
      </w:r>
      <w:r>
        <w:rPr>
          <w:b/>
          <w:lang w:val="pt_PT" w:bidi="pt_PT"/>
        </w:rPr>
        <w:t>impureza</w:t>
      </w:r>
      <w:r>
        <w:rPr>
          <w:lang w:val="pt_PT" w:bidi="pt_PT"/>
        </w:rPr>
        <w:t xml:space="preserve">. Usem a mesma palavra ou frase para impureza que vocês usaram em passagens anteriores. Para mais informações sobre impureza, consulte </w:t>
      </w:r>
      <w:r>
        <w:rPr>
          <w:b/>
          <w:lang w:val="pt_PT" w:bidi="pt_PT"/>
        </w:rPr>
        <w:t>puro</w:t>
      </w:r>
      <w:r>
        <w:rPr>
          <w:lang w:val="pt_PT" w:bidi="pt_PT"/>
        </w:rPr>
        <w:t xml:space="preserve"> no Glossário Mestre.</w:t>
      </w:r>
    </w:p>
    <w:p>
      <w:pPr/>
      <w:r>
        <w:rPr>
          <w:lang w:val="pt_PT" w:bidi="pt_PT"/>
        </w:rPr>
      </w:r>
      <w:r>
        <w:rPr>
          <w:lang w:val="pt_PT" w:bidi="pt_PT"/>
        </w:rPr>
        <w:t xml:space="preserve">Provavelmente, todo esse ritual age como uma </w:t>
      </w:r>
      <w:r>
        <w:rPr>
          <w:b/>
          <w:lang w:val="pt_PT" w:bidi="pt_PT"/>
        </w:rPr>
        <w:t>oferta pelo pecado ou purificação</w:t>
      </w:r>
      <w:r>
        <w:rPr>
          <w:lang w:val="pt_PT" w:bidi="pt_PT"/>
        </w:rPr>
        <w:t xml:space="preserve"> para limpar os israelitas de sua impureza. Nesse caso, vocês poderiam usar o mesmo título para a oferta pelo pecado ou purificação que vocês usaram em passagens anteriores para descrever esse ritual. Consulte o Glossário Mestre para mais informações sobre o </w:t>
      </w:r>
      <w:r>
        <w:rPr>
          <w:lang w:val="pt_PT" w:bidi="pt_PT"/>
        </w:rPr>
        <w:t>pecado ou oferta de purificação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19:11–22</w:t>
      </w:r>
      <w:r>
        <w:rPr>
          <w:lang w:val="pt_PT" w:bidi="pt_PT"/>
        </w:rPr>
      </w:r>
    </w:p>
    <w:p>
      <w:pPr>
        <w:pStyle w:val="Heading3"/>
      </w:pPr>
      <w:r>
        <w:rPr>
          <w:lang w:val="pt_PT" w:bidi="pt_PT"/>
        </w:rPr>
        <w:t>Ouvir e Sentir</w:t>
      </w:r>
    </w:p>
    <w:p>
      <w:pPr/>
      <w:r>
        <w:rPr>
          <w:lang w:val="pt_PT" w:bidi="pt_PT"/>
        </w:rPr>
      </w:r>
      <w:r>
        <w:rPr>
          <w:lang w:val="pt_PT" w:bidi="pt_PT"/>
        </w:rPr>
        <w:t>Nesta etapa, ouçam Números 19.11–22 e guardem em seus corações.</w:t>
      </w:r>
    </w:p>
    <w:p>
      <w:pPr/>
      <w:r>
        <w:rPr>
          <w:lang w:val="pt_PT" w:bidi="pt_PT"/>
        </w:rPr>
      </w:r>
      <w:r>
        <w:rPr>
          <w:lang w:val="pt_PT" w:bidi="pt_PT"/>
        </w:rPr>
        <w:t>Ouçam uma versão em áudio de Números 19.11–22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19.11–22 na tradução mais fácil de entender.</w:t>
      </w:r>
    </w:p>
    <w:p>
      <w:pPr/>
      <w:r>
        <w:rPr>
          <w:lang w:val="pt_PT" w:bidi="pt_PT"/>
        </w:rPr>
      </w:r>
      <w:r>
        <w:rPr>
          <w:lang w:val="pt_PT" w:bidi="pt_PT"/>
        </w:rPr>
        <w:t>Na última passagem, Yahweh deu instruções a Moisés e Arão sobre como os israelitas deveriam preparar a água da purificação, a qual purificaria aqueles que se tornassem impuros por tocarem ou estarem na mesma tenda que um corpo morto. Nessa passagem, Yahweh descreve situações em que os israelitas precisarão usar a água da purificação para se tornarem ritualmente puros novamente.</w:t>
      </w:r>
    </w:p>
    <w:p>
      <w:pPr/>
      <w:r>
        <w:rPr>
          <w:lang w:val="pt_PT" w:bidi="pt_PT"/>
        </w:rPr>
      </w:r>
      <w:r>
        <w:rPr>
          <w:lang w:val="pt_PT" w:bidi="pt_PT"/>
        </w:rPr>
        <w:t>Yahweh continua a instruir Moisés e Arão, e diz que qualquer um que tocar em um cadáver ou no corpo de uma pessoa morta ficará ritualmente impuro por sete dias. “Qualquer um que tocar" se refere tanto a homens quanto a mulheres, de qualquer idade. A pessoa deve se tornar ritualmente limpa, ou pura, com a água da purificação no terceiro e sétimo dia após o contato com o cadáver humano. A água da purificação é água misturada com as cinzas da vaca jovem. Uma pessoa que não se purificar tanto no terceiro dia quanto no sétimo dia não será ritualmente limpa.</w:t>
      </w:r>
    </w:p>
    <w:p>
      <w:pPr/>
      <w:r>
        <w:rPr>
          <w:lang w:val="pt_PT" w:bidi="pt_PT"/>
        </w:rPr>
      </w:r>
      <w:r>
        <w:rPr>
          <w:lang w:val="pt_PT" w:bidi="pt_PT"/>
        </w:rPr>
        <w:t>Parem aqui e discutam essa pergunta em grupo: quais são as leis sobre corpos mortos em sua cultura? Falem sobre quaisquer regras sobre tocar um corpo morto ou estar na mesma sala que um corpo morto. Pause este áudio aqui.</w:t>
      </w:r>
    </w:p>
    <w:p>
      <w:pPr/>
      <w:r>
        <w:rPr>
          <w:lang w:val="pt_PT" w:bidi="pt_PT"/>
        </w:rPr>
      </w:r>
      <w:r>
        <w:rPr>
          <w:lang w:val="pt_PT" w:bidi="pt_PT"/>
        </w:rPr>
        <w:t>Aqueles que tocarem um cadáver humano e não se purificarem seguindo o ritual, contaminarão, ou tornarão impuro, o tabernáculo de Yahweh. A comunidade israelita deve excluir essa pessoa ou expulsá-la. Os israelitas não devem mais permitir que a pessoa seja parte de sua comunidade, e ela terá que viver em outro lugar. É possível que os israelitas executem ou matem essa pessoa. Essa pessoa ficará ritualmente impura, porque ninguém derramou a água da purificação sobre ela. A impureza dessa pessoa permanecerá sobre ela.</w:t>
      </w:r>
    </w:p>
    <w:p>
      <w:pPr/>
      <w:r>
        <w:rPr>
          <w:lang w:val="pt_PT" w:bidi="pt_PT"/>
        </w:rPr>
      </w:r>
      <w:r>
        <w:rPr>
          <w:lang w:val="pt_PT" w:bidi="pt_PT"/>
        </w:rPr>
        <w:t>Parem aqui e discutam essa pergunta em grupo: o que os líderes do seu povo consideram um crime sério? Quais são as punições por cometer crimes graves em seu povo? Pause este áudio aqui.</w:t>
      </w:r>
    </w:p>
    <w:p>
      <w:pPr/>
      <w:r>
        <w:rPr>
          <w:lang w:val="pt_PT" w:bidi="pt_PT"/>
        </w:rPr>
      </w:r>
      <w:r>
        <w:rPr>
          <w:lang w:val="pt_PT" w:bidi="pt_PT"/>
        </w:rPr>
        <w:t>Agora, Yahweh dá uma lei ou instrução sobre o que acontecerá quando alguém se tornar impuro por estar no mesmo espaço que um cadáver humano. Qualquer um que esteja na tenda no momento da morte de alguém, ou que entre na tenda depois da morte, torna-se ritualmente impuro por sete dias. Qualquer jarra ou panela na tenda que não estivesse bem fechada se tornaria ritualmente impura. Yahweh considerará impuro qualquer coisa que esteja em uma jarra que tenha qualquer rachadura em sua vedação ou que esteja aberta de qualquer maneira.</w:t>
      </w:r>
    </w:p>
    <w:p>
      <w:pPr/>
      <w:r>
        <w:rPr>
          <w:lang w:val="pt_PT" w:bidi="pt_PT"/>
        </w:rPr>
      </w:r>
      <w:r>
        <w:rPr>
          <w:lang w:val="pt_PT" w:bidi="pt_PT"/>
        </w:rPr>
        <w:t>Qualquer pessoa que esteja em campo aberto e toque o corpo de uma pessoa morta ficará ritualmente impura por sete dias. O cadáver pode ser de uma pessoa que alguém matou com uma espada ou de qualquer outra maneira, ou de uma pessoa que morreu de forma natural. Se alguém tocar os osssos de uma pessoa morta, ou uma sepultura, essa pessoa também ficará ritualmente impura por sete dias.</w:t>
      </w:r>
    </w:p>
    <w:p>
      <w:pPr/>
      <w:r>
        <w:rPr>
          <w:lang w:val="pt_PT" w:bidi="pt_PT"/>
        </w:rPr>
      </w:r>
      <w:r>
        <w:rPr>
          <w:lang w:val="pt_PT" w:bidi="pt_PT"/>
        </w:rPr>
        <w:t>Quando alguém se torna ritualmente impuro por meio do contato com um cadáver humano, outro israelita que esteja puro, ou limpo, diante de Yahweh, deve tomar um pouco da poeira, ou cinzas, da vaca que ele queimou como oferta pelo pecado ou de purificação. Essa pessoa deve colocar as cinzas em um recipiente. Essa pessoa deve derramar no recipiente água fresca de um riacho ou de uma fonte de água em movimento. Depois disso, a mesma pessoa pegará alguns dos ramos de hissopo e os mergulhará na água misturada com cinzas. A planta chamada de hissopo na Bíblia é chamada de manjerona em muitos países agora. Essa pessoa deve jogar a água sobre a tenda da pessoa morta. Essa pessoa também deve jogá-la sobre todas as posses do homem morto que estão na tenda — seus utensílios domésticos, equipamentos e vasilhas. A pessoa ritualmente limpa também deve jogar a água sobre todas as pessoas que estão na tenda onde a pessoa morreu. A pessoa também deve jogar a água sobre aqueles que tocaram os ossos de uma pessoa morta – uma pessoa morta que outra pessoa matou, uma pessoa morta que morreu por causas naturais, ou um túmulo.</w:t>
      </w:r>
    </w:p>
    <w:p>
      <w:pPr/>
      <w:r>
        <w:rPr>
          <w:lang w:val="pt_PT" w:bidi="pt_PT"/>
        </w:rPr>
      </w:r>
      <w:r>
        <w:rPr>
          <w:lang w:val="pt_PT" w:bidi="pt_PT"/>
        </w:rPr>
        <w:t xml:space="preserve">Parem aqui e, em grupo, olhem uma imagem de uma </w:t>
      </w:r>
      <w:r>
        <w:rPr>
          <w:lang w:val="pt_PT" w:bidi="pt_PT"/>
        </w:rPr>
        <w:t>planta de hissopo ou manjerona</w:t>
      </w:r>
      <w:r>
        <w:rPr>
          <w:lang w:val="pt_PT" w:bidi="pt_PT"/>
        </w:rPr>
        <w:t>. Pause este áudio aqui.</w:t>
      </w:r>
    </w:p>
    <w:p>
      <w:pPr/>
      <w:r>
        <w:rPr>
          <w:lang w:val="pt_PT" w:bidi="pt_PT"/>
        </w:rPr>
      </w:r>
      <w:r>
        <w:rPr>
          <w:lang w:val="pt_PT" w:bidi="pt_PT"/>
        </w:rPr>
        <w:t>No terceiro e no sétimo dia, a pessoa que é pura diante de Yahweh deve jogar a mistura de água e cinzas sobre a pessoa que estava contaminada, ou impura. No sétimo dia, depois que a pessoa limpa tivesse purificado a pessoa contaminada com a água da purificação, a pessoa impura tinha que lavar a si mesma e suas roupas, e então essa pessoa ficaria ritualmente limpa ao pôr do sol.</w:t>
      </w:r>
    </w:p>
    <w:p>
      <w:pPr/>
      <w:r>
        <w:rPr>
          <w:lang w:val="pt_PT" w:bidi="pt_PT"/>
        </w:rPr>
      </w:r>
      <w:r>
        <w:rPr>
          <w:lang w:val="pt_PT" w:bidi="pt_PT"/>
        </w:rPr>
        <w:t>Se as pessoas que estavam impuras diante de Yahweh não se tornassem puras, os israelitas as cortariam, ou expulsariam de sua comunidade. Isso porque esse povo tornou impuro o santuário de Yahweh, ou tenda do encontro. Como ninguém derramou sobre eles a água que remove sua impureza, eles permaneceriam impuros diante de Yahweh.</w:t>
      </w:r>
    </w:p>
    <w:p>
      <w:pPr/>
      <w:r>
        <w:rPr>
          <w:lang w:val="pt_PT" w:bidi="pt_PT"/>
        </w:rPr>
      </w:r>
      <w:r>
        <w:rPr>
          <w:lang w:val="pt_PT" w:bidi="pt_PT"/>
        </w:rPr>
        <w:t>Yahweh dá a Moisés e Arão regras sobre a pureza ritual das pessoas que realizam o ritual de purificação. Essa lei deve ser uma regra para os israelitas para sempre. Todas as gerações futuras de israelitas precisarão obedecê-la. A pessoa que joga a água que remove a impureza tem que lavar suas roupas. Todos os que tocarem a água da purificação para remover a impureza ficam cerimonialmente impuros, ou imundos, diante de Yahweh até o pôr do sol. Isso significa que a pessoa impura não pode estar em contato com outros, adorar Yahweh ou participar de rituais até que essa pessoa se torne limpa novamente.</w:t>
      </w:r>
    </w:p>
    <w:p>
      <w:pPr/>
      <w:r>
        <w:rPr>
          <w:lang w:val="pt_PT" w:bidi="pt_PT"/>
        </w:rPr>
      </w:r>
      <w:r>
        <w:rPr>
          <w:lang w:val="pt_PT" w:bidi="pt_PT"/>
        </w:rPr>
        <w:t>Parem aqui e discutam essa pergunta em grupo: há algo em sua cultura, ou nas religiões dela, que tornaria uma pessoa ou um item impuro para rituais? Em caso afirmativo, que coisas tornam alguém impuro? Quais são as coisas que vocês podem ou não podem fazer se estiverem impuros? O que vocês precisam fazer para se tornarem puros novamente? Pause este áudio aqui.</w:t>
      </w:r>
    </w:p>
    <w:p>
      <w:pPr/>
      <w:r>
        <w:rPr>
          <w:lang w:val="pt_PT" w:bidi="pt_PT"/>
        </w:rPr>
      </w:r>
      <w:r>
        <w:rPr>
          <w:lang w:val="pt_PT" w:bidi="pt_PT"/>
        </w:rPr>
        <w:t>Agora, Yahweh dá regras gerais sobre ser ritualmente impuro. Tudo o que uma pessoa ritualmente impura, ou imunda, tocar ficará impuro, ou imundo. Além disso, se outra pessoa tocar o que o homem impuro tocou, essa pessoa ficará ritualmente impura até o pôr do sol.</w:t>
      </w:r>
    </w:p>
    <w:p>
      <w:pPr/>
      <w:r>
        <w:rPr>
          <w:lang w:val="pt_PT" w:bidi="pt_PT"/>
        </w:rPr>
      </w:r>
      <w:r>
        <w:rPr>
          <w:lang w:val="pt_PT" w:bidi="pt_PT"/>
        </w:rPr>
        <w:t>Parem aqui e discutam essa pergunta em grupo: em Israel, o pôr do sol marcava o fim do dia anterior e o início de um novo dia. Quando um novo dia começa em sua cultura? Começa à noite ou pela manhã?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19.11–22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Yahweh continua a instruir Moisés e Arão, e explica o que acontece quando uma pessoa toca um cadáver humano. Yahweh explica que a pessoa deve se purificar no terceiro e sétimo dia depois que se tornar impura. Yahweh explica o que acontece se a pessoa não seguir esse ritual. A pessoa contamina o tabernáculo de Yahweh, e a comunidade de Israel a expulsará da comunidade.</w:t>
      </w:r>
    </w:p>
    <w:p>
      <w:pPr/>
      <w:r>
        <w:rPr>
          <w:lang w:val="pt_PT" w:bidi="pt_PT"/>
        </w:rPr>
      </w:r>
      <w:r>
        <w:rPr>
          <w:b/>
          <w:lang w:val="pt_PT" w:bidi="pt_PT"/>
        </w:rPr>
        <w:t>Na segunda cena:</w:t>
      </w:r>
      <w:r>
        <w:rPr>
          <w:lang w:val="pt_PT" w:bidi="pt_PT"/>
        </w:rPr>
        <w:t xml:space="preserve"> Yahweh dá uma lei sobre o que torna uma pessoa impura por estar no mesmo espaço que um cadáver humano. Qualquer um que esteja na tenda no momento da morte de alguém, ou que entre na tenda depois da morte, torna-se ritualmente impuro por sete dias. Qualquer pessoa que esteja em campo aberto e toque o corpo de uma pessoa morta ficará ritualmente impura por sete dias. Se alguém tocar os ossos de uma pessoa morta, ou uma sepultura, essa pessoa também ficará ritualmente impura por sete dias.</w:t>
      </w:r>
    </w:p>
    <w:p>
      <w:pPr/>
      <w:r>
        <w:rPr>
          <w:lang w:val="pt_PT" w:bidi="pt_PT"/>
        </w:rPr>
      </w:r>
      <w:r>
        <w:rPr>
          <w:b/>
          <w:lang w:val="pt_PT" w:bidi="pt_PT"/>
        </w:rPr>
        <w:t>Na terceira cena:</w:t>
      </w:r>
      <w:r>
        <w:rPr>
          <w:lang w:val="pt_PT" w:bidi="pt_PT"/>
        </w:rPr>
        <w:t xml:space="preserve"> Yahweh diz a Moisés e Arão o que os israelitas devem fazer quando alguém se torna impuro por meio do contato com um corpo morto. Outro israelita que esteja puro diante de Yahweh deve misturar as cinzas da novilha, ou da vaca jovem, com água fresca. Em seguida, ele deve aspergir a água da purificação sobre a tenda da pessoa morta e suas posses. A pessoa também jogará a água da purificação no terceiro dia e no sétimo dia sobre todas as pessoas que estão impuras por causa do corpo morto. No sétimo dia, a pessoa impura deve lavar a si mesma e suas roupas, e ele ou ela ficará limpa novamente ao pôr do sol.</w:t>
      </w:r>
    </w:p>
    <w:p>
      <w:pPr/>
      <w:r>
        <w:rPr>
          <w:lang w:val="pt_PT" w:bidi="pt_PT"/>
        </w:rPr>
      </w:r>
      <w:r>
        <w:rPr>
          <w:b/>
          <w:lang w:val="pt_PT" w:bidi="pt_PT"/>
        </w:rPr>
        <w:t>Na quarta cena:</w:t>
      </w:r>
      <w:r>
        <w:rPr>
          <w:lang w:val="pt_PT" w:bidi="pt_PT"/>
        </w:rPr>
        <w:t xml:space="preserve"> Yahweh diz que, se as pessoas que estão impuras diante de Yahweh não se tornarem puras, os israelitas devem excluí-las de sua comunidade, porque essas pessoas contaminaram o santuário, ou tenda do encontro. Essas pessoas permanecerão impuras diante de Yahweh. Os israelitas devem seguir esse estatuto, ou lei ritual, para sempre.</w:t>
      </w:r>
    </w:p>
    <w:p>
      <w:pPr/>
      <w:r>
        <w:rPr>
          <w:lang w:val="pt_PT" w:bidi="pt_PT"/>
        </w:rPr>
      </w:r>
      <w:r>
        <w:rPr>
          <w:b/>
          <w:lang w:val="pt_PT" w:bidi="pt_PT"/>
        </w:rPr>
        <w:t>Na quinta cena:</w:t>
      </w:r>
      <w:r>
        <w:rPr>
          <w:lang w:val="pt_PT" w:bidi="pt_PT"/>
        </w:rPr>
        <w:t xml:space="preserve"> a pessoa que joga a água que remove a impureza deve lavar suas roupas na água. Todos os que tocarem a água da purificação para remover a impureza ficarão cerimonialmente impuros, ou imundos diante de Yahweh, até o pôr do sol. Yahweh dá regras mais gerais sobre ser ritualmente impuro. Tudo o que uma pessoa ritualmente impura tocar ficará impuro. Além disso, se outra pessoa tocar o que a pessoa impura tocou, essa pessoa ficará ritualmente impura até o pôr do sol.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 — sabemos pela passagem anterior que Yahweh está falando com Moisés e Arão, embora essa passagem não mencione nenhum deles.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Qualquer um que tenha estado em contato com um corpo morto e esteja impuro diante de Yahweh.</w:t>
      </w:r>
    </w:p>
    <w:p>
      <w:pPr>
        <w:pStyle w:val="ListBullet"/>
        <w:spacing w:line="240" w:lineRule="auto"/>
        <w:ind w:left="720"/>
      </w:pPr>
      <w:r>
        <w:rPr>
          <w:lang w:val="pt_PT" w:bidi="pt_PT"/>
        </w:rPr>
      </w:r>
      <w:r>
        <w:rPr>
          <w:lang w:val="pt_PT" w:bidi="pt_PT"/>
        </w:rPr>
        <w:t>Uma pessoa ritualmente limpa que está purificando as pessoas que se tornaram impuras por terem entrado em contato com um corpo morto</w:t>
      </w:r>
    </w:p>
    <w:p>
      <w:pPr/>
      <w:r>
        <w:rPr>
          <w:lang w:val="pt_PT" w:bidi="pt_PT"/>
        </w:rPr>
      </w:r>
      <w:r>
        <w:rPr>
          <w:lang w:val="pt_PT" w:bidi="pt_PT"/>
        </w:rPr>
        <w:t>Em grupo, prestem atenção às partes do cenário da passagem:</w:t>
      </w:r>
    </w:p>
    <w:p>
      <w:pPr/>
      <w:r>
        <w:rPr>
          <w:lang w:val="pt_PT" w:bidi="pt_PT"/>
        </w:rPr>
      </w:r>
      <w:r>
        <w:rPr>
          <w:lang w:val="pt_PT" w:bidi="pt_PT"/>
        </w:rPr>
        <w:t>Yahweh continua a falar com Moisés e Arão sobre a necessidade dos israelitas se purificarem depois do contato com um corpo morto. Yahweh primeiro fala em termos gerais sobre o que acontece quando alguém entra em contato com um corpo morto. Em seguida, Yahweh fala sobre leis específicas que os israelitas têm que seguir para se tornarem puros ou limpos novamente.</w:t>
      </w:r>
    </w:p>
    <w:p>
      <w:pPr/>
      <w:r>
        <w:rPr>
          <w:lang w:val="pt_PT" w:bidi="pt_PT"/>
        </w:rPr>
      </w:r>
      <w:r>
        <w:rPr>
          <w:lang w:val="pt_PT" w:bidi="pt_PT"/>
        </w:rPr>
        <w:t>Na primeira cena, Yahweh diz que qualquer um que tocar um cadáver de uma pessoa ficará ritualmente impuro por sete dias. A pessoa deve se limpar ou purificar com a água da purificação no terceiro e sétimo dia depois do contato com o cadáver humano. Uma pessoa que não se purificar tanto no terceiro dia quanto no sétimo dia não será ritualmente limpa.</w:t>
      </w:r>
    </w:p>
    <w:p>
      <w:pPr/>
      <w:r>
        <w:rPr>
          <w:lang w:val="pt_PT" w:bidi="pt_PT"/>
        </w:rPr>
      </w:r>
      <w:r>
        <w:rPr>
          <w:lang w:val="pt_PT" w:bidi="pt_PT"/>
        </w:rPr>
        <w:t>Parem aqui e discutam em grupo: como vocês falam sobre corpos humanos mortos? Contem uma história sobre o que aconteceu com um corpo depois que alguém morreu. Prestem atenção a como vocês falam sobre o corpo da pessoa morta. Pause este áudio aqui.</w:t>
      </w:r>
    </w:p>
    <w:p>
      <w:pPr/>
      <w:r>
        <w:rPr>
          <w:lang w:val="pt_PT" w:bidi="pt_PT"/>
        </w:rPr>
      </w:r>
      <w:r>
        <w:rPr>
          <w:lang w:val="pt_PT" w:bidi="pt_PT"/>
        </w:rPr>
        <w:t>Aqueles que tocam um cadáver humano e não se purificam seguindo o ritual, tornarão o tabernáculo de Yahweh impuro. A comunidade israelita deve excluí-los ou expulsá-los. Os israelitas não permitirão que a pessoa faça parte de sua comunidade, e a pessoa terá que viver em outro lugar. É possível que os israelitas executem ou matem essa pessoa. Yahweh diz novamente que, como a água da purificação não foi jogada sobre essa pessoa, ele ou ela permanecerá impuro. Yahweh está repetindo o que Yahweh disse antes, provavelmente para mostrar que a impureza causada por um cadáver humano é um assunto muito sério.</w:t>
      </w:r>
    </w:p>
    <w:p>
      <w:pPr/>
      <w:r>
        <w:rPr>
          <w:lang w:val="pt_PT" w:bidi="pt_PT"/>
        </w:rPr>
      </w:r>
      <w:r>
        <w:rPr>
          <w:lang w:val="pt_PT" w:bidi="pt_PT"/>
        </w:rPr>
        <w:t>Parem aqui e discutam essa pergunta em grupo: quando vocês falam sobre leis ou regras diferentes em sua cultura, como vocês mostram que algumas delas se referem a assuntos que são muito sérios? Que palavras ou frases vocês usam quando falam sobre uma lei assim? Como as pessoas em sua comunidade reconhecem que uma lei é muito importante? Pause este áudio aqui.</w:t>
      </w:r>
    </w:p>
    <w:p>
      <w:pPr/>
      <w:r>
        <w:rPr>
          <w:lang w:val="pt_PT" w:bidi="pt_PT"/>
        </w:rPr>
      </w:r>
      <w:r>
        <w:rPr>
          <w:lang w:val="pt_PT" w:bidi="pt_PT"/>
        </w:rPr>
        <w:t>Na segunda cena, Yahweh dá uma lei sobre o que acontecerá quando alguém se tornar impuro por estar no mesmo espaço que um cadáver humano. Qualquer um que esteja na tenda no momento da morte de alguém, ou que entre na tenda depois da morte, se tornará ritualmente impuro por sete dias. Qualquer recipiente aberto na tenda onde a pessoa morreu se torna impuro. Qualquer pessoa que esteja em campo aberto e toque o corpo de uma pessoa morta ficará ritualmente impura por sete dias. Se alguém tocar os osssos de uma pessoa morta, ou uma sepultura, essa pessoa também ficará ritualmente impura por sete dias.</w:t>
      </w:r>
    </w:p>
    <w:p>
      <w:pPr/>
      <w:r>
        <w:rPr>
          <w:lang w:val="pt_PT" w:bidi="pt_PT"/>
        </w:rPr>
      </w:r>
      <w:r>
        <w:rPr>
          <w:lang w:val="pt_PT" w:bidi="pt_PT"/>
        </w:rPr>
        <w:t>Na terceira cena, Yahweh diz a Moisés e Arão o que os israelitas devem fazer quando alguém se torna impuro por meio do contato com um corpo morto. Outro israelita que está ritualmente limpo diante de Yahweh deve misturar as cinzas da novilha, ou da vaca jovem, com água fresca. Água fresca se refere àquela que vem de um riacho ou água em movimento. Depois disso, a mesma pessoa pega alguns dos ramos de hissopo e os mergulha na água misturada com as cinzas. A planta chamada de hissopo na Bíblia é chamada de manjerona em muitos países agora. Essa planta tem um caule peloso com muitos ramos. Os pelos a tornam útil como uma escova, então as pessoas podem usá-la para mergulhar na água e então aspergir a água. Em seguida, a pessoa deve jogar a água da purificação sobre a tenda da pessoa morta e suas posses. A pessoa também jogará a água da purificação no terceiro dia e no sétimo dia sobre todas as pessoas que estão impuras por causa do corpo morto. No sétimo dia, a pessoa impura deve lavar a si mesma e suas roupas, e ele ou ela ficará limpa novamente ao pôr do sol.</w:t>
      </w:r>
    </w:p>
    <w:p>
      <w:pPr/>
      <w:r>
        <w:rPr>
          <w:lang w:val="pt_PT" w:bidi="pt_PT"/>
        </w:rPr>
      </w:r>
      <w:r>
        <w:rPr>
          <w:lang w:val="pt_PT" w:bidi="pt_PT"/>
        </w:rPr>
        <w:t xml:space="preserve">Parem aqui se for necessário e, em grupo, consultem a gravura de uma </w:t>
      </w:r>
      <w:r>
        <w:rPr>
          <w:lang w:val="pt_PT" w:bidi="pt_PT"/>
        </w:rPr>
        <w:t>planta de hissopo ou manjerona</w:t>
      </w:r>
      <w:r>
        <w:rPr>
          <w:lang w:val="pt_PT" w:bidi="pt_PT"/>
        </w:rPr>
        <w:t>. Pause este áudio aqui.</w:t>
      </w:r>
    </w:p>
    <w:p>
      <w:pPr/>
      <w:r>
        <w:rPr>
          <w:lang w:val="pt_PT" w:bidi="pt_PT"/>
        </w:rPr>
      </w:r>
      <w:r>
        <w:rPr>
          <w:lang w:val="pt_PT" w:bidi="pt_PT"/>
        </w:rPr>
        <w:t>Parem aqui e discutam essa pergunta em grupo: descrevam o ato de jogar ou aspergir água sobre algo ou alguém. Que palavras vocês usam para descrever a água nessa situação? Vocês falam sobre a substância ou as gotas de água? Tentem pegar um ramo, mergulhá-lo em água e sacudir o ramo com água sobre algo de modo que as gotas de água caiam sobre o objeto. Como vocês descrevem essa ação? Como vocês descreverão a ação de jogar ou aspergir água nessa passagem? Pause este áudio aqui.</w:t>
      </w:r>
    </w:p>
    <w:p>
      <w:pPr/>
      <w:r>
        <w:rPr>
          <w:lang w:val="pt_PT" w:bidi="pt_PT"/>
        </w:rPr>
      </w:r>
      <w:r>
        <w:rPr>
          <w:lang w:val="pt_PT" w:bidi="pt_PT"/>
        </w:rPr>
        <w:t>Na quarta cena, Yahweh repete a Moisés e Arão que, se as pessoas que estão impuras diante de Yahweh não se tornarem puras, os israelitas devem excluir essas pessoas ou expulsá-las da comunidade israelita. Isso porque essas pessoas contaminaram, ou tornaram impuro, o santuário de Yahweh, ou tenda do encontro. Essas pessoas permanecerão impuras diante de Yahweh, porque ninguém as purificou jogando a água da purificação sobre elas.</w:t>
      </w:r>
    </w:p>
    <w:p>
      <w:pPr/>
      <w:r>
        <w:rPr>
          <w:lang w:val="pt_PT" w:bidi="pt_PT"/>
        </w:rPr>
      </w:r>
      <w:r>
        <w:rPr>
          <w:lang w:val="pt_PT" w:bidi="pt_PT"/>
        </w:rPr>
        <w:t>Yahweh dá a Moisés e Arão uma lei ou estatuto sobre como fazer esse ritual de purificação. Todas as gerações israelitas deveriam seguir essa lei a partir daquele momento. Provavelmente Yahweh está se referindo a tudo o que Yahweh acabou de dizer a Moisés e Arão. No entanto, Yahweh também pode estar dizendo que esses são estatutos sobre como a pessoa que joga a água da purificação se torna limpa novamente. De qualquer maneira, todos esses rituais devem continuar a acontecer pelas gerações seguintes.</w:t>
      </w:r>
    </w:p>
    <w:p>
      <w:pPr/>
      <w:r>
        <w:rPr>
          <w:lang w:val="pt_PT" w:bidi="pt_PT"/>
        </w:rPr>
      </w:r>
      <w:r>
        <w:rPr>
          <w:lang w:val="pt_PT" w:bidi="pt_PT"/>
        </w:rPr>
        <w:t>Na quinta cena, a pessoa que joga a água que remove a impureza deve lavar suas roupas na água. Todos os que tocarem a água da purificação para remover a impureza ficarão cerimonialmente impuros, ou imundos, diante de Yahweh até o pôr do sol.</w:t>
      </w:r>
    </w:p>
    <w:p>
      <w:pPr/>
      <w:r>
        <w:rPr>
          <w:lang w:val="pt_PT" w:bidi="pt_PT"/>
        </w:rPr>
      </w:r>
      <w:r>
        <w:rPr>
          <w:lang w:val="pt_PT" w:bidi="pt_PT"/>
        </w:rPr>
        <w:t>Yahweh dá regras gerais sobre ser ritualmente impuro. Tudo o que uma pessoa impura tocar também ficará impuro. Além disso, se outra pessoa tocar o que a pessoa impura tocou, essa pessoa ficará ritualmente impura até o pôr do sol.</w:t>
      </w:r>
    </w:p>
    <w:p>
      <w:pPr/>
      <w:r>
        <w:rPr>
          <w:lang w:val="pt_PT" w:bidi="pt_PT"/>
        </w:rPr>
      </w:r>
      <w:r>
        <w:rPr>
          <w:lang w:val="pt_PT" w:bidi="pt_PT"/>
        </w:rPr>
        <w:t>Parem aqui e discutam essa pergunta em grupo: falem sobre maneiras diferentes de descrever o pôr do sol em seu idioma.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19.11–22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 — sabemos pela passagem anterior que Yahweh está falando com Moisés e Arão, embora essa passagem não mencione nenhum deles.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Qualquer um que tenha estado em contato com um corpo morto e esteja impuro diante de Yahweh.</w:t>
      </w:r>
    </w:p>
    <w:p>
      <w:pPr>
        <w:pStyle w:val="ListBullet"/>
        <w:spacing w:line="240" w:lineRule="auto"/>
        <w:ind w:left="720"/>
      </w:pPr>
      <w:r>
        <w:rPr>
          <w:lang w:val="pt_PT" w:bidi="pt_PT"/>
        </w:rPr>
      </w:r>
      <w:r>
        <w:rPr>
          <w:lang w:val="pt_PT" w:bidi="pt_PT"/>
        </w:rPr>
        <w:t>Uma pessoa ritualmente limpa que está purificando as pessoas que se tornaram impuras por terem entrado em contato com um corpo morto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e Arão que qualquer um que tocar o cadáver de uma pessoa ficará ritualmente impuro por sete dias. Essa pessoa deve se limpar, ou purificar, com a água da purificação no terceiro e sétimo dia depois do contato com o cadáver humano. Uma pessoa que não se purificar tanto no terceiro dia quanto no sétimo dia não será ritualmente limpa.</w:t>
      </w:r>
    </w:p>
    <w:p>
      <w:pPr/>
      <w:r>
        <w:rPr>
          <w:lang w:val="pt_PT" w:bidi="pt_PT"/>
        </w:rPr>
      </w:r>
      <w:r>
        <w:rPr>
          <w:lang w:val="pt_PT" w:bidi="pt_PT"/>
        </w:rPr>
        <w:t>Aqueles que tocarem um cadáver humano e não se tornarem puros seguindo o ritual, tornarão a tenda do encontro de Yahweh impura. A comunidade israelita deve excluir essa pessoa ou expulsá-la. Yahweh diz novamente que, como a água da purificação não foi jogada sobre essa pessoa, ele ou ela permanecerá impuro.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“Tocar um corpo morto torna alguém impuro. A morte representa o pecado porque ela veio ao mundo por meio do pecado”, ou: “Quero que os israelitas entendam a gravidade disso quando eles se tornarem impuros por meio do contato com um corpo morto”, ou: “Mas eles podem se tornar puros novamente! Esse é meu desejo e meu plano para eles — que eles estejam puros diante de mim! Direi a eles como podem se tornar puros novamente”.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dá uma lei, ou estatuto, sobre o que acontecerá quando alguém se tornar impuro por estar no mesmo espaço que um cadáver humano. Qualquer um que esteja na tenda no momento da morte de alguém, ou que entre na tenda depois da morte, torna-se ritualmente impuro por sete dias. Qualquer pessoa que esteja em campo aberto e toque o corpo de uma pessoa morta ficará ritualmente impura por sete dias. Se alguém tocar os ossos de uma pessoa morta, ou uma sepultura, essa pessoa também ficará ritualmente impura por sete dias.</w:t>
      </w:r>
    </w:p>
    <w:p>
      <w:pPr/>
      <w:r>
        <w:rPr>
          <w:lang w:val="pt_PT" w:bidi="pt_PT"/>
        </w:rPr>
      </w:r>
      <w:r>
        <w:rPr>
          <w:lang w:val="pt_PT" w:bidi="pt_PT"/>
        </w:rPr>
        <w:t>Quando alguém se torna impuro por meio do contato com um corpo morto, outro israelita que esteja puro diante de Yahweh deve misturar as cinzas da novilha, ou de uma vaca jovem, com água fresca. Depois disso, essa mesma pessoa pegará alguns dos ramos de hissopo e os mergulhará na água misturada com as cinzas. Em seguida, o homem deve jogar a água da purificação sobre a tenda da pessoa morta e sobre as posses dessa pessoa. O homem também jogará a água da purificação no terceiro dia e no sétimo dia sobre todas as pessoas que estão impuras por causa do corpo morto. No sétimo dia, a pessoa impura deve lavar a si mesma e suas roupas, e ele ou ela ficará limpa novamente ao pôr do sol.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é tão justo, e Yahweh ama tanto seu povo Israel!”. ou: “Yahweh odeia a impureza, e Yahweh não pode ter nada a ver com pessoas que não estão puras diante dele. Mas Yahweh sabe que as pessoas ficarão impuras, porque elas têm que lidar com corpos mortos quando as pessoas morrem”, ou: “Yahweh fornece uma maneira de seu povo Israel estar puro diante dele novamente, para que o povo possa adorar Yahweh novamente. Yahweh ama quando as pessoas o adoram”.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e Arão que, se as pessoas que estão impuras diante de Yahweh não se tornarem puras, os israelitas devem excluir essas pessoas, ou expulsá-las de sua comunidade. Isso porque essas pessoas tornaram o santuário de Yahweh, ou tenda do encontro, impuro. Essas pessoas permanecerão impuras diante de Yahweh, porque ninguém as purificou aspergindo a água da purificação sobre elas. Yahweh dá a Moisés e Arão uma lei ou estatuto sobre a pureza ritual do povo que realizou o ritual de purificação. Todas as gerações israelitas devem seguir essa lei a partir de agora.</w:t>
      </w:r>
    </w:p>
    <w:p>
      <w:pPr/>
      <w:r>
        <w:rPr>
          <w:lang w:val="pt_PT" w:bidi="pt_PT"/>
        </w:rPr>
      </w:r>
      <w:r>
        <w:rPr>
          <w:lang w:val="pt_PT" w:bidi="pt_PT"/>
        </w:rPr>
        <w:t>A pessoa que joga a água que remove a impureza deve lavar suas roupas na água. Todos os que tocarem a água da purificação para remover a impureza ficarão cerimonialmente impuros, ou imundos, diante de Yahweh até o pôr do sol.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pessoa que realiza o ritual de purificação: “O que você está sentindo ou pensando?” A pessoa pode responder coisas como: “É uma honra tornar o povo de Israel puro diante de Yahweh novamente”, ou: “Preciso seguir todas as instruções de Yahweh plenamente. Preciso aspergir a água da purificação sobre aqueles que estão impuros duas vezes!”. ou: “Tocar a água da purificação me torna impuro. Terei que lavar minhas próprias roupas depois para me tornar puro diante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Tudo o que uma pessoa ritualmente impura tocar ficará impuro. Além disso, se outra pessoa tocar o que a pessoa impura tocou, essa pessoa ficará ritualmente impura até o pôr do sol.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19.11–22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Yahweh diz a Moisés e Arão que qualquer um que tocar um corpo morto de qualquer pessoa deve ficar </w:t>
      </w:r>
      <w:r>
        <w:rPr>
          <w:b/>
          <w:lang w:val="pt_PT" w:bidi="pt_PT"/>
        </w:rPr>
        <w:t>impuro</w:t>
      </w:r>
      <w:r>
        <w:rPr>
          <w:lang w:val="pt_PT" w:bidi="pt_PT"/>
        </w:rPr>
        <w:t xml:space="preserve"> por sete dias. Usem a mesma palavra ou frase para impuro que vocês usaram em passagens anteriores. Para mais informações sobre os termos </w:t>
      </w:r>
      <w:r>
        <w:rPr>
          <w:lang w:val="pt_PT" w:bidi="pt_PT"/>
        </w:rPr>
        <w:t>puro/impuro</w:t>
      </w:r>
      <w:r>
        <w:rPr>
          <w:lang w:val="pt_PT" w:bidi="pt_PT"/>
        </w:rPr>
        <w:t>, consultem o Glossário Mestre.</w:t>
      </w:r>
    </w:p>
    <w:p>
      <w:pPr/>
      <w:r>
        <w:rPr>
          <w:lang w:val="pt_PT" w:bidi="pt_PT"/>
        </w:rPr>
      </w:r>
      <w:r>
        <w:rPr>
          <w:lang w:val="pt_PT" w:bidi="pt_PT"/>
        </w:rPr>
        <w:t xml:space="preserve">Pare aqui e decidam em grupo como vocês traduzirão </w:t>
      </w:r>
      <w:r>
        <w:rPr>
          <w:b/>
          <w:lang w:val="pt_PT" w:bidi="pt_PT"/>
        </w:rPr>
        <w:t>corpo morto</w:t>
      </w:r>
      <w:r>
        <w:rPr>
          <w:lang w:val="pt_PT" w:bidi="pt_PT"/>
        </w:rPr>
        <w:t xml:space="preserve"> em sua tradução. Qual é a maneira mais apropriada de falar sobre corpos humanos mortos? Pause este áudio aqui.</w:t>
      </w:r>
    </w:p>
    <w:p>
      <w:pPr/>
      <w:r>
        <w:rPr>
          <w:lang w:val="pt_PT" w:bidi="pt_PT"/>
        </w:rPr>
      </w:r>
      <w:r>
        <w:rPr>
          <w:b/>
          <w:lang w:val="pt_PT" w:bidi="pt_PT"/>
        </w:rPr>
        <w:t>Yahweh</w:t>
      </w:r>
      <w:r>
        <w:rPr>
          <w:lang w:val="pt_PT" w:bidi="pt_PT"/>
        </w:rPr>
        <w:t xml:space="preserve"> diz que qualquer um que tocar o corpo de qualquer um que tenha morrido e não se </w:t>
      </w:r>
      <w:r>
        <w:rPr>
          <w:b/>
          <w:lang w:val="pt_PT" w:bidi="pt_PT"/>
        </w:rPr>
        <w:t>purificar</w:t>
      </w:r>
      <w:r>
        <w:rPr>
          <w:lang w:val="pt_PT" w:bidi="pt_PT"/>
        </w:rPr>
        <w:t xml:space="preserve">, contamina o </w:t>
      </w:r>
      <w:r>
        <w:rPr>
          <w:b/>
          <w:lang w:val="pt_PT" w:bidi="pt_PT"/>
        </w:rPr>
        <w:t>tabernáculo</w:t>
      </w:r>
      <w:r>
        <w:rPr>
          <w:lang w:val="pt_PT" w:bidi="pt_PT"/>
        </w:rPr>
        <w:t xml:space="preserve">, ou tenda do encontro de Yahweh. Yahweh diz que essa pessoa será excluída de </w:t>
      </w:r>
      <w:r>
        <w:rPr>
          <w:b/>
          <w:lang w:val="pt_PT" w:bidi="pt_PT"/>
        </w:rPr>
        <w:t>Israel</w:t>
      </w:r>
      <w:r>
        <w:rPr>
          <w:lang w:val="pt_PT" w:bidi="pt_PT"/>
        </w:rPr>
        <w:t xml:space="preserve">, porque ninguém aspergiu a água para impureza sobre ela. Essa pessoa deve ser considerada impura. Quando alguém </w:t>
      </w:r>
      <w:r>
        <w:rPr>
          <w:b/>
          <w:lang w:val="pt_PT" w:bidi="pt_PT"/>
        </w:rPr>
        <w:t>contamina</w:t>
      </w:r>
      <w:r>
        <w:rPr>
          <w:lang w:val="pt_PT" w:bidi="pt_PT"/>
        </w:rPr>
        <w:t xml:space="preserve"> ou </w:t>
      </w:r>
      <w:r>
        <w:rPr>
          <w:b/>
          <w:lang w:val="pt_PT" w:bidi="pt_PT"/>
        </w:rPr>
        <w:t>profana</w:t>
      </w:r>
      <w:r>
        <w:rPr>
          <w:lang w:val="pt_PT" w:bidi="pt_PT"/>
        </w:rPr>
        <w:t xml:space="preserve"> um objeto, ele torna o objeto impuro, profano, ou inadequado para uso por Yahweh. Usem a mesma palavra para contaminar ou profanar que vocês usaram em passagens anteriores, e consulte </w:t>
      </w:r>
      <w:r>
        <w:rPr>
          <w:b/>
          <w:lang w:val="pt_PT" w:bidi="pt_PT"/>
        </w:rPr>
        <w:t>profanar ou contaminar</w:t>
      </w:r>
      <w:r>
        <w:rPr>
          <w:lang w:val="pt_PT" w:bidi="pt_PT"/>
        </w:rPr>
        <w:t xml:space="preserve"> no Glossário Mestre para mais informações. Usem as mesmas palavras ou frases para </w:t>
      </w:r>
      <w:r>
        <w:rPr>
          <w:lang w:val="pt_PT" w:bidi="pt_PT"/>
        </w:rPr>
        <w:t>purificar</w:t>
      </w:r>
      <w:r>
        <w:rPr>
          <w:lang w:val="pt_PT" w:bidi="pt_PT"/>
        </w:rPr>
        <w:t xml:space="preserve">, </w:t>
      </w:r>
      <w:r>
        <w:rPr>
          <w:lang w:val="pt_PT" w:bidi="pt_PT"/>
        </w:rPr>
        <w:t>tabernáculo</w:t>
      </w:r>
      <w:r>
        <w:rPr>
          <w:lang w:val="pt_PT" w:bidi="pt_PT"/>
        </w:rPr>
        <w:t xml:space="preserve">, </w:t>
      </w:r>
      <w:r>
        <w:rPr>
          <w:lang w:val="pt_PT" w:bidi="pt_PT"/>
        </w:rPr>
        <w:t>Yahweh</w:t>
      </w:r>
      <w:r>
        <w:rPr>
          <w:lang w:val="pt_PT" w:bidi="pt_PT"/>
        </w:rPr>
        <w:t xml:space="preserve"> e </w:t>
      </w:r>
      <w:r>
        <w:rPr>
          <w:lang w:val="pt_PT" w:bidi="pt_PT"/>
        </w:rPr>
        <w:t>Israel</w:t>
      </w:r>
      <w:r>
        <w:rPr>
          <w:lang w:val="pt_PT" w:bidi="pt_PT"/>
        </w:rPr>
        <w:t xml:space="preserve"> que vocês usaram em passagens anteriores, e consultem o Glossário Mestre para mais informações sobre essas palavras.</w:t>
      </w:r>
    </w:p>
    <w:p>
      <w:pPr/>
      <w:r>
        <w:rPr>
          <w:lang w:val="pt_PT" w:bidi="pt_PT"/>
        </w:rPr>
      </w:r>
      <w:r>
        <w:rPr>
          <w:lang w:val="pt_PT" w:bidi="pt_PT"/>
        </w:rPr>
        <w:t>Qualquer corpo morto — seja a pessoa morta pela espada, o que significa que alguém a matou, ou por causas naturais — ou qualquer sepultura são considerados impuros. Lembrem-se de que "morrer pela espada" significa que alguém matou outra pessoa. Usem a mesma frase para isso que vocês usaram em passagens anteriores.</w:t>
      </w:r>
    </w:p>
    <w:p>
      <w:pPr/>
      <w:r>
        <w:rPr>
          <w:lang w:val="pt_PT" w:bidi="pt_PT"/>
        </w:rPr>
      </w:r>
      <w:r>
        <w:rPr>
          <w:lang w:val="pt_PT" w:bidi="pt_PT"/>
        </w:rPr>
        <w:t xml:space="preserve">Parem aqui e discutam em grupo como vocês traduzirão a ideia de </w:t>
      </w:r>
      <w:r>
        <w:rPr>
          <w:b/>
          <w:lang w:val="pt_PT" w:bidi="pt_PT"/>
        </w:rPr>
        <w:t>sepultura</w:t>
      </w:r>
      <w:r>
        <w:rPr>
          <w:lang w:val="pt_PT" w:bidi="pt_PT"/>
        </w:rPr>
        <w:t xml:space="preserve">. Uma sepultura é um termo geral para qualquer lugar onde um corpo morto seja enterrado. Consultem o Glossário Mestre para mais informações sobre </w:t>
      </w:r>
      <w:r>
        <w:rPr>
          <w:b/>
          <w:lang w:val="pt_PT" w:bidi="pt_PT"/>
        </w:rPr>
        <w:t>sepultura</w:t>
      </w:r>
      <w:r>
        <w:rPr>
          <w:lang w:val="pt_PT" w:bidi="pt_PT"/>
        </w:rPr>
        <w:t>. Pause este áudio aqui.</w:t>
      </w:r>
    </w:p>
    <w:p>
      <w:pPr/>
      <w:r>
        <w:rPr>
          <w:lang w:val="pt_PT" w:bidi="pt_PT"/>
        </w:rPr>
      </w:r>
      <w:r>
        <w:rPr>
          <w:lang w:val="pt_PT" w:bidi="pt_PT"/>
        </w:rPr>
        <w:t xml:space="preserve">Em seguida, uma pessoa </w:t>
      </w:r>
      <w:r>
        <w:rPr>
          <w:b/>
          <w:lang w:val="pt_PT" w:bidi="pt_PT"/>
        </w:rPr>
        <w:t>pura</w:t>
      </w:r>
      <w:r>
        <w:rPr>
          <w:lang w:val="pt_PT" w:bidi="pt_PT"/>
        </w:rPr>
        <w:t xml:space="preserve"> pegará hissopo e o mergulhará na água da purificação. A pessoa limpa aspergirá a água da purificação na tenda que o corpo morto estiver e em todos os pertences da pessoa, em todos que estiverem na tenda, e em todos que tocaram no corpo da pessoa, seus ossos, ou sua sepultura. Usem a mesma palavra ou frase para puro que vocês usaram em passagens anteriores. Para mais informações sobre </w:t>
      </w:r>
      <w:r>
        <w:rPr>
          <w:lang w:val="pt_PT" w:bidi="pt_PT"/>
        </w:rPr>
        <w:t>puro/impuro</w:t>
      </w:r>
      <w:r>
        <w:rPr>
          <w:lang w:val="pt_PT" w:bidi="pt_PT"/>
        </w:rPr>
        <w:t xml:space="preserve">, consulte o Glossário mestre. A planta chamada de </w:t>
      </w:r>
      <w:r>
        <w:rPr>
          <w:b/>
          <w:lang w:val="pt_PT" w:bidi="pt_PT"/>
        </w:rPr>
        <w:t>hissopo</w:t>
      </w:r>
      <w:r>
        <w:rPr>
          <w:lang w:val="pt_PT" w:bidi="pt_PT"/>
        </w:rPr>
        <w:t xml:space="preserve"> na Bíblia é chamada de manjerona em muitos países agora. Essa planta tem um caule peloso com muitos ramos. Os pelos do hissopo ficam bons como escova, então as pessoas podem usá-los para mergulhar na água e então aspergir a água. Usem a mesma palavra para hissopo que vocês usaram em passagens anteriores.</w:t>
      </w:r>
    </w:p>
    <w:p>
      <w:pPr/>
      <w:r>
        <w:rPr>
          <w:lang w:val="pt_PT" w:bidi="pt_PT"/>
        </w:rPr>
      </w:r>
      <w:r>
        <w:rPr>
          <w:lang w:val="pt_PT" w:bidi="pt_PT"/>
        </w:rPr>
        <w:t xml:space="preserve">Parem aqui e em grupo, se necessário, olhem para uma imagem de um </w:t>
      </w:r>
      <w:r>
        <w:rPr>
          <w:lang w:val="pt_PT" w:bidi="pt_PT"/>
        </w:rPr>
        <w:t>hissopo ou planta de manjerona</w:t>
      </w:r>
      <w:r>
        <w:rPr>
          <w:lang w:val="pt_PT" w:bidi="pt_PT"/>
        </w:rPr>
        <w:t>. Pause este áudio aqui.</w:t>
      </w:r>
    </w:p>
    <w:p>
      <w:pPr/>
      <w:r>
        <w:rPr>
          <w:lang w:val="pt_PT" w:bidi="pt_PT"/>
        </w:rPr>
      </w:r>
      <w:r>
        <w:rPr>
          <w:lang w:val="pt_PT" w:bidi="pt_PT"/>
        </w:rPr>
        <w:t xml:space="preserve">Yahweh diz que, se as pessoas que estão impuras diante de Yahweh não se tornarem puras, os israelitas devem excluí-las, ou expulsá-las de sua comunidade, porque elas contaminaram, ou tornaram impuro, o </w:t>
      </w:r>
      <w:r>
        <w:rPr>
          <w:b/>
          <w:lang w:val="pt_PT" w:bidi="pt_PT"/>
        </w:rPr>
        <w:t>santuário</w:t>
      </w:r>
      <w:r>
        <w:rPr>
          <w:lang w:val="pt_PT" w:bidi="pt_PT"/>
        </w:rPr>
        <w:t xml:space="preserve">, que é a tenda do encontro. Usem a mesma palavra ou frase para santuário que vocês usaram em passagens anteriores. Para mais informações sobre </w:t>
      </w:r>
      <w:r>
        <w:rPr>
          <w:lang w:val="pt_PT" w:bidi="pt_PT"/>
        </w:rPr>
        <w:t>santuário</w:t>
      </w:r>
      <w:r>
        <w:rPr>
          <w:lang w:val="pt_PT" w:bidi="pt_PT"/>
        </w:rPr>
        <w:t>, consulte o Glossário Mestre.</w:t>
      </w:r>
    </w:p>
    <w:p>
      <w:pPr/>
      <w:r>
        <w:rPr>
          <w:lang w:val="pt_PT" w:bidi="pt_PT"/>
        </w:rPr>
      </w:r>
      <w:r>
        <w:rPr>
          <w:lang w:val="pt_PT" w:bidi="pt_PT"/>
        </w:rPr>
        <w:t xml:space="preserve">Quando pessoas </w:t>
      </w:r>
      <w:r>
        <w:rPr>
          <w:b/>
          <w:lang w:val="pt_PT" w:bidi="pt_PT"/>
        </w:rPr>
        <w:t>excluem alguém</w:t>
      </w:r>
      <w:r>
        <w:rPr>
          <w:lang w:val="pt_PT" w:bidi="pt_PT"/>
        </w:rPr>
        <w:t>, elas forçadamente retiram a pessoa da comunidade. Eles tiram os direitos dessa pessoa, e podem até mesmo matar essa pessoa. Aqui, a frase provavelmente se refere aos israelitas expulsando alguém da comunidade, ou fazendo alguém deixar a comunidade, caso a pessoa se recusasse a se tornar ritualmente pura.</w:t>
      </w:r>
    </w:p>
    <w:p>
      <w:pPr/>
      <w:r>
        <w:rPr>
          <w:lang w:val="pt_PT" w:bidi="pt_PT"/>
        </w:rPr>
      </w:r>
      <w:r>
        <w:rPr>
          <w:lang w:val="pt_PT" w:bidi="pt_PT"/>
        </w:rPr>
        <w:t xml:space="preserve">Parem aqui e discutam em grupo que palavra ou frase vocês usarão para </w:t>
      </w:r>
      <w:r>
        <w:rPr>
          <w:b/>
          <w:lang w:val="pt_PT" w:bidi="pt_PT"/>
        </w:rPr>
        <w:t>excluir alguém</w:t>
      </w:r>
      <w:r>
        <w:rPr>
          <w:lang w:val="pt_PT" w:bidi="pt_PT"/>
        </w:rPr>
        <w:t>. Se vocês já traduziram essa ideia em outro livro da Bíblia, usem a mesma palavra que vocês usaram lá. Pause este áudio aqui.</w:t>
      </w:r>
    </w:p>
    <w:p>
      <w:pPr/>
      <w:r>
        <w:rPr>
          <w:lang w:val="pt_PT" w:bidi="pt_PT"/>
        </w:rPr>
      </w:r>
      <w:r>
        <w:rPr>
          <w:lang w:val="pt_PT" w:bidi="pt_PT"/>
        </w:rPr>
        <w:t xml:space="preserve">Yahweh diz que essas leis são um </w:t>
      </w:r>
      <w:r>
        <w:rPr>
          <w:b/>
          <w:lang w:val="pt_PT" w:bidi="pt_PT"/>
        </w:rPr>
        <w:t>estatuto</w:t>
      </w:r>
      <w:r>
        <w:rPr>
          <w:lang w:val="pt_PT" w:bidi="pt_PT"/>
        </w:rPr>
        <w:t xml:space="preserve">, ou lei ritual que permanecerá para sempre. Usem a mesma palavra ou estatuto que vocês usaram em passagens anteriores, e lembrem-se de que </w:t>
      </w:r>
      <w:r>
        <w:rPr>
          <w:b/>
          <w:lang w:val="pt_PT" w:bidi="pt_PT"/>
        </w:rPr>
        <w:t>estatuto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20:1–13</w:t>
      </w:r>
      <w:r>
        <w:rPr>
          <w:lang w:val="pt_PT" w:bidi="pt_PT"/>
        </w:rPr>
      </w:r>
    </w:p>
    <w:p>
      <w:pPr>
        <w:pStyle w:val="Heading3"/>
      </w:pPr>
      <w:r>
        <w:rPr>
          <w:lang w:val="pt_PT" w:bidi="pt_PT"/>
        </w:rPr>
        <w:t>Ouvir e Sentir</w:t>
      </w:r>
    </w:p>
    <w:p>
      <w:pPr/>
      <w:r>
        <w:rPr>
          <w:lang w:val="pt_PT" w:bidi="pt_PT"/>
        </w:rPr>
      </w:r>
      <w:r>
        <w:rPr>
          <w:lang w:val="pt_PT" w:bidi="pt_PT"/>
        </w:rPr>
        <w:t>Nesta etapa, ouçam Números 20.1–13 e guardem em seus corações.</w:t>
      </w:r>
    </w:p>
    <w:p>
      <w:pPr/>
      <w:r>
        <w:rPr>
          <w:lang w:val="pt_PT" w:bidi="pt_PT"/>
        </w:rPr>
      </w:r>
      <w:r>
        <w:rPr>
          <w:lang w:val="pt_PT" w:bidi="pt_PT"/>
        </w:rPr>
        <w:t>Ouçam uma versão em áudio de Números 20.1–13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20.1–13 na tradução mais fácil de entender.</w:t>
      </w:r>
    </w:p>
    <w:p>
      <w:pPr/>
      <w:r>
        <w:rPr>
          <w:lang w:val="pt_PT" w:bidi="pt_PT"/>
        </w:rPr>
      </w:r>
      <w:r>
        <w:rPr>
          <w:lang w:val="pt_PT" w:bidi="pt_PT"/>
        </w:rPr>
        <w:t>Nas passagens anteriores, os israelitas estavam na terra perto de Canaã. Yahweh explicou a Moisés sobre as ofertas para os sacerdotes e levitas, e sobre os rituais de purificação. Na passagem anterior, Yahweh deu instruções sobre o que fazer se alguém tivesse estado em contato com um corpo morto. Os israelitas seriam considerados impuros se tivessem estado em contato com um corpo morto. Yahweh explicou como se tornar puro novamente.</w:t>
      </w:r>
    </w:p>
    <w:p>
      <w:pPr/>
      <w:r>
        <w:rPr>
          <w:lang w:val="pt_PT" w:bidi="pt_PT"/>
        </w:rPr>
      </w:r>
      <w:r>
        <w:rPr>
          <w:lang w:val="pt_PT" w:bidi="pt_PT"/>
        </w:rPr>
        <w:t>Nessa passagem, os israelitas se movem para um lugar diferente no deserto de Zim, e ficam em Cades. Essa era a fronteira sul da terra prometida.</w:t>
      </w:r>
    </w:p>
    <w:p>
      <w:pPr/>
      <w:r>
        <w:rPr>
          <w:lang w:val="pt_PT" w:bidi="pt_PT"/>
        </w:rPr>
      </w:r>
      <w:r>
        <w:rPr>
          <w:lang w:val="pt_PT" w:bidi="pt_PT"/>
        </w:rPr>
        <w:t xml:space="preserve">Parem aqui e, em grupo, olhem novamente para um mapa do </w:t>
      </w:r>
      <w:r>
        <w:rPr>
          <w:b/>
          <w:lang w:val="pt_PT" w:bidi="pt_PT"/>
        </w:rPr>
        <w:t>deserto de Zim e Cades</w:t>
      </w:r>
      <w:r>
        <w:rPr>
          <w:lang w:val="pt_PT" w:bidi="pt_PT"/>
        </w:rPr>
        <w:t>. Pause este áudio aqui.</w:t>
      </w:r>
    </w:p>
    <w:p>
      <w:pPr/>
      <w:r>
        <w:rPr>
          <w:lang w:val="pt_PT" w:bidi="pt_PT"/>
        </w:rPr>
      </w:r>
      <w:r>
        <w:rPr>
          <w:lang w:val="pt_PT" w:bidi="pt_PT"/>
        </w:rPr>
        <w:t>É o primeiro mês do ano. Este é provavelmente o último ano que os israelitas ficarão no deserto. Vocês se lembrarão de que os israelitas estavam nesta mesma área quarenta anos atrás, quando Yahweh lhes disse que ninguém daquela geração entraria na terra prometida. Yahweh lhes disse anteriormente que seriam quarenta anos para que pudessem entrar na terra, quando aquela geração tivesse morrido. Os israelitas estão agora no deserto de Zim em Cades, novamente no começo de seu quadragésimo ano no deserto.</w:t>
      </w:r>
    </w:p>
    <w:p>
      <w:pPr/>
      <w:r>
        <w:rPr>
          <w:lang w:val="pt_PT" w:bidi="pt_PT"/>
        </w:rPr>
      </w:r>
      <w:r>
        <w:rPr>
          <w:lang w:val="pt_PT" w:bidi="pt_PT"/>
        </w:rPr>
        <w:t>Toda a congregação dos israelitas, ou comunidade, viajou para esta área. Yahweh está preparando uma nova geração para entrar na terra de Canaã.</w:t>
      </w:r>
    </w:p>
    <w:p>
      <w:pPr/>
      <w:r>
        <w:rPr>
          <w:lang w:val="pt_PT" w:bidi="pt_PT"/>
        </w:rPr>
      </w:r>
      <w:r>
        <w:rPr>
          <w:lang w:val="pt_PT" w:bidi="pt_PT"/>
        </w:rPr>
        <w:t>Miriã, a irmã de Moisés e Arão, morreu e foi enterrada nesse lugar. Os israelitas teriam passado algum tempo lá chorando e se purificando antes de seguirem adiante.</w:t>
      </w:r>
    </w:p>
    <w:p>
      <w:pPr/>
      <w:r>
        <w:rPr>
          <w:lang w:val="pt_PT" w:bidi="pt_PT"/>
        </w:rPr>
      </w:r>
      <w:r>
        <w:rPr>
          <w:lang w:val="pt_PT" w:bidi="pt_PT"/>
        </w:rPr>
        <w:t>Provavelmente enquanto ainda estão nesse lugar, os israelitas se reúnem e reclamam a Moisés e Arão que não têm água para beber. Eles discutem com Moisés e perguntam a Moisés por que ele os trouxe para esse lugar. Eles fazem perguntas que não esperam que Moisés responda. Os israelitas dizem que teria sido melhor se eles tivessem morrido com os outros israelitas que morreram na presença de Yahweh. Vocês se lembrarão que foi isso o que aconteceu quando Corá e sua família se rebelaram contra Yahweh. Os israelitas dizem a Moisés que eles são o povo de Yahweh, e ainda Yahweh os trouxe para este lugar desolado. Os israelitas dizem que eles morrerão junto com todo o seu rebanho — animais tais como ovelhas, bodes e bezerros. Isso enfatiza o quão irados os israelitas estão. Eles estão irados porque Moisés os trouxe para um lugar onde eles podem morrer. Os israelitas continuam a reclamar com Moisés que o Egito era um lugar melhor porque tinha grãos como trigo e cevada, e figos, uvas e romãs para eles comerem.</w:t>
      </w:r>
    </w:p>
    <w:p>
      <w:pPr/>
      <w:r>
        <w:rPr>
          <w:lang w:val="pt_PT" w:bidi="pt_PT"/>
        </w:rPr>
      </w:r>
      <w:r>
        <w:rPr>
          <w:lang w:val="pt_PT" w:bidi="pt_PT"/>
        </w:rPr>
        <w:t xml:space="preserve">Parem aqui e discutam: contem uma história de quando vocês estavam em um lugar onde não havia água e vocês estavam com sede. Se necessário, olhem para uma imagem de </w:t>
      </w:r>
      <w:r>
        <w:rPr>
          <w:lang w:val="pt_PT" w:bidi="pt_PT"/>
        </w:rPr>
        <w:t>grãos</w:t>
      </w:r>
      <w:r>
        <w:rPr>
          <w:lang w:val="pt_PT" w:bidi="pt_PT"/>
        </w:rPr>
        <w:t xml:space="preserve">, </w:t>
      </w:r>
      <w:r>
        <w:rPr>
          <w:lang w:val="pt_PT" w:bidi="pt_PT"/>
        </w:rPr>
        <w:t>figos</w:t>
      </w:r>
      <w:r>
        <w:rPr>
          <w:lang w:val="pt_PT" w:bidi="pt_PT"/>
        </w:rPr>
        <w:t xml:space="preserve">, </w:t>
      </w:r>
      <w:r>
        <w:rPr>
          <w:lang w:val="pt_PT" w:bidi="pt_PT"/>
        </w:rPr>
        <w:t>uvas</w:t>
      </w:r>
      <w:r>
        <w:rPr>
          <w:lang w:val="pt_PT" w:bidi="pt_PT"/>
        </w:rPr>
        <w:t xml:space="preserve"> e </w:t>
      </w:r>
      <w:r>
        <w:rPr>
          <w:lang w:val="pt_PT" w:bidi="pt_PT"/>
        </w:rPr>
        <w:t>romãs</w:t>
      </w:r>
      <w:r>
        <w:rPr>
          <w:lang w:val="pt_PT" w:bidi="pt_PT"/>
        </w:rPr>
        <w:t>. Pause este áudio aqui.</w:t>
      </w:r>
    </w:p>
    <w:p>
      <w:pPr/>
      <w:r>
        <w:rPr>
          <w:lang w:val="pt_PT" w:bidi="pt_PT"/>
        </w:rPr>
      </w:r>
      <w:r>
        <w:rPr>
          <w:lang w:val="pt_PT" w:bidi="pt_PT"/>
        </w:rPr>
        <w:t>Moisés e Arão se afastam da assembleia dos israelitas, que oficialmente se reuniram para reclamar. Moisés e Arão vão para a entrada da tenda do encontro, ou tabernáculo, e caem ou se prostram com o rosto no chão diante de Yahweh para mostrar sua submissão a Yahweh. Eles querem afastar a ira de Yahweh do povo. Vocês se lembrarão de que Moisés e Arão responderam da mesma maneira quando os israelitas se recusaram a entrar na terra de Canaã depois de os espias darem um relatório ruim. A glória de Yahweh aparece a Moisés e Arão aqui. A glória de Yahweh pode ter sido uma luz brilhante.</w:t>
      </w:r>
    </w:p>
    <w:p>
      <w:pPr/>
      <w:r>
        <w:rPr>
          <w:lang w:val="pt_PT" w:bidi="pt_PT"/>
        </w:rPr>
      </w:r>
      <w:r>
        <w:rPr>
          <w:lang w:val="pt_PT" w:bidi="pt_PT"/>
        </w:rPr>
        <w:t>Parem e discutam: contem uma história de quando vocês se sentiram cercados pela presença de Yahweh. Como vocês se sentiram? Pause este áudio aqui.</w:t>
      </w:r>
    </w:p>
    <w:p>
      <w:pPr/>
      <w:r>
        <w:rPr>
          <w:lang w:val="pt_PT" w:bidi="pt_PT"/>
        </w:rPr>
      </w:r>
      <w:r>
        <w:rPr>
          <w:lang w:val="pt_PT" w:bidi="pt_PT"/>
        </w:rPr>
        <w:t>Yahweh diz a Moisés para pegar o cajado e reunir todo o povo junto à rocha, a qual deve ter sido uma grande rocha por perto. Yahweh diz a Moisés para pegar o cajado de Arão que está na frente da arca da aliança na tenda do encontro.</w:t>
      </w:r>
    </w:p>
    <w:p>
      <w:pPr/>
      <w:r>
        <w:rPr>
          <w:lang w:val="pt_PT" w:bidi="pt_PT"/>
        </w:rPr>
      </w:r>
      <w:r>
        <w:rPr>
          <w:lang w:val="pt_PT" w:bidi="pt_PT"/>
        </w:rPr>
        <w:t>Yahweh diz a Moisés para falar com a rocha para dar água para que o povo e seu gado possam beber. Então Moisés pega o cajado, e Moisés e Arão reúnem os israelitas em frente à rocha, assim como Yahweh disse a Moisés. Mas Moisés está irado e fala duramente com o povo. Moisés os chama de rebeldes. Ele pergunta a eles: "Nós temos que tirar água dessa rocha para vocês?" Moisés está mostrando sua ira e impaciência fazendo uma pergunta. Moisés levanta sua mão e bate na rocha duas vezes com o cajado. Água jorra da rocha e todo o povo e seu rebanho tem o suficiente para beber.</w:t>
      </w:r>
    </w:p>
    <w:p>
      <w:pPr/>
      <w:r>
        <w:rPr>
          <w:lang w:val="pt_PT" w:bidi="pt_PT"/>
        </w:rPr>
      </w:r>
      <w:r>
        <w:rPr>
          <w:lang w:val="pt_PT" w:bidi="pt_PT"/>
        </w:rPr>
        <w:t>Parem e discutam: contem uma vez em que vocês viram um milagre incrível acontecer. Como vocês reagiram? Pause este áudio aqui.</w:t>
      </w:r>
    </w:p>
    <w:p>
      <w:pPr/>
      <w:r>
        <w:rPr>
          <w:lang w:val="pt_PT" w:bidi="pt_PT"/>
        </w:rPr>
      </w:r>
      <w:r>
        <w:rPr>
          <w:lang w:val="pt_PT" w:bidi="pt_PT"/>
        </w:rPr>
        <w:t>Mas Yahweh repreende Moisés e Arão. Yahweh diz que Moisés e Arão não tinham fé suficiente para confiar em Yahweh. Moisés e Arão não acreditavam que a rocha daria água apenas ao falar com a rocha. Então Yahweh diz a Moisés e Arão que eles não serão eles que liderarão o povo para a terra que Yahweh está dando aos israelitas porque Moisés e Arão não acreditaram em Yahweh ou honraram Yahweh como santo diante do povo.</w:t>
      </w:r>
    </w:p>
    <w:p>
      <w:pPr/>
      <w:r>
        <w:rPr>
          <w:lang w:val="pt_PT" w:bidi="pt_PT"/>
        </w:rPr>
      </w:r>
      <w:r>
        <w:rPr>
          <w:lang w:val="pt_PT" w:bidi="pt_PT"/>
        </w:rPr>
        <w:t>Não sabemos exatamente por que Yahweh puniu Moisés e Arão dessa maneira. O que sabemos é que Yahweh ordenou que Moisés pegasse o cajado de Arão, reunisse o povo e falasse à rocha. Contudo, em vez disso, Moisés pegou o cajado de Arão, reuniu o povo, falou ao povo duramente e bateu na rocha duas vezes. Moisés alegou que eram Moisés e Arão que estavam fornecendo a água. A história de Números menciona muitas vezes que Moisés fez tudo exatamente como Yahweh ordenou. Nessa parte da história, Moisés não agiu exatamente como Yahweh ordenou. Aqui, Moisés foi desobediente. Essa desobediência foi suficiente para impedir que Moisés e Arão entrassem na terra prometida como líderes de Israel.</w:t>
      </w:r>
    </w:p>
    <w:p>
      <w:pPr/>
      <w:r>
        <w:rPr>
          <w:lang w:val="pt_PT" w:bidi="pt_PT"/>
        </w:rPr>
      </w:r>
      <w:r>
        <w:rPr>
          <w:lang w:val="pt_PT" w:bidi="pt_PT"/>
        </w:rPr>
        <w:t>Parem e discutam: contem uma história sobre quando alguém puniu vocês porque vocês estavam com outra pessoa que foi desobediente. Como vocês se sentiram? Pause este áudio aqui.</w:t>
      </w:r>
    </w:p>
    <w:p>
      <w:pPr/>
      <w:r>
        <w:rPr>
          <w:lang w:val="pt_PT" w:bidi="pt_PT"/>
        </w:rPr>
      </w:r>
      <w:r>
        <w:rPr>
          <w:lang w:val="pt_PT" w:bidi="pt_PT"/>
        </w:rPr>
        <w:t>Os israelitas chamaram esse lugar de águas de Meribá, o que significa discussão, porque o povo de Israel discutiu com Yahweh ali.</w:t>
      </w:r>
    </w:p>
    <w:p>
      <w:pPr/>
      <w:r>
        <w:rPr>
          <w:lang w:val="pt_PT" w:bidi="pt_PT"/>
        </w:rPr>
      </w:r>
      <w:r>
        <w:rPr>
          <w:lang w:val="pt_PT" w:bidi="pt_PT"/>
        </w:rPr>
        <w:t>É difícil entender por que Yahweh puniu Moisés e Arão dessa maneira depois de todas as coisas boas que eles haviam feito. Contudo, essa passagem mostra que Yahweh exigia obediência completa a Yahweh, e Yahweh queria que o povo soubesse que era ele, Yahweh, que provia tudo que eles precisavam.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20.1–13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toda a comunidade israelita chega no deserto de Zim e acampa em Cades. Miriã morre nesse lugar.</w:t>
      </w:r>
    </w:p>
    <w:p>
      <w:pPr/>
      <w:r>
        <w:rPr>
          <w:lang w:val="pt_PT" w:bidi="pt_PT"/>
        </w:rPr>
      </w:r>
      <w:r>
        <w:rPr>
          <w:b/>
          <w:lang w:val="pt_PT" w:bidi="pt_PT"/>
        </w:rPr>
        <w:t>Na segunda cena:</w:t>
      </w:r>
      <w:r>
        <w:rPr>
          <w:lang w:val="pt_PT" w:bidi="pt_PT"/>
        </w:rPr>
        <w:t xml:space="preserve"> os israelitas reclamam para Moisés e Arão que não há água para eles nem para o seu rebanho.</w:t>
      </w:r>
    </w:p>
    <w:p>
      <w:pPr/>
      <w:r>
        <w:rPr>
          <w:lang w:val="pt_PT" w:bidi="pt_PT"/>
        </w:rPr>
      </w:r>
      <w:r>
        <w:rPr>
          <w:b/>
          <w:lang w:val="pt_PT" w:bidi="pt_PT"/>
        </w:rPr>
        <w:t>Na terceira cena:</w:t>
      </w:r>
      <w:r>
        <w:rPr>
          <w:lang w:val="pt_PT" w:bidi="pt_PT"/>
        </w:rPr>
        <w:t xml:space="preserve"> Moisés e Arão vão para a tenda do encontro, e Yahweh fala com eles. Yahweh mostra sua glória para Moisés e Arão e lhes dá instruções.</w:t>
      </w:r>
    </w:p>
    <w:p>
      <w:pPr/>
      <w:r>
        <w:rPr>
          <w:lang w:val="pt_PT" w:bidi="pt_PT"/>
        </w:rPr>
      </w:r>
      <w:r>
        <w:rPr>
          <w:b/>
          <w:lang w:val="pt_PT" w:bidi="pt_PT"/>
        </w:rPr>
        <w:t>Na quarta cena:</w:t>
      </w:r>
      <w:r>
        <w:rPr>
          <w:lang w:val="pt_PT" w:bidi="pt_PT"/>
        </w:rPr>
        <w:t xml:space="preserve"> Moisés e Arão reúnem o povo. Moisés fala duramente ao povo e fere a rocha. Água sai da rocha para o povo e seus rebanhos beberem.</w:t>
      </w:r>
    </w:p>
    <w:p>
      <w:pPr/>
      <w:r>
        <w:rPr>
          <w:lang w:val="pt_PT" w:bidi="pt_PT"/>
        </w:rPr>
      </w:r>
      <w:r>
        <w:rPr>
          <w:b/>
          <w:lang w:val="pt_PT" w:bidi="pt_PT"/>
        </w:rPr>
        <w:t>Na quinta cena:</w:t>
      </w:r>
      <w:r>
        <w:rPr>
          <w:lang w:val="pt_PT" w:bidi="pt_PT"/>
        </w:rPr>
        <w:t xml:space="preserve"> Yahweh pune Moisés e Arão por não honrarem Yahweh diante do povo. Yahweh diz a Moisés e Arão que Moisés e Arão não liderarão o povo para a terra prometida.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congregação, ou comunidade dos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Essa passagem acontece no primeiro mês do quadragésimo ano dos israelitas vagando pelo deserto. Este primeiro mês do ano seria o que chamaríamos de meados de março a meados de abril. Nessa mesma área onde, quarenta anos atrás, Yahweh puniu os israelitas por não confiarem em Yahweh. Naquele momento, Yahweh disse que seria a próxima geração que entraria na terra prometida de Canaã. Os israelitas haviam vagado e agora estavam de volta à mesma área novamente.</w:t>
      </w:r>
    </w:p>
    <w:p>
      <w:pPr/>
      <w:r>
        <w:rPr>
          <w:lang w:val="pt_PT" w:bidi="pt_PT"/>
        </w:rPr>
      </w:r>
      <w:r>
        <w:rPr>
          <w:lang w:val="pt_PT" w:bidi="pt_PT"/>
        </w:rPr>
        <w:t xml:space="preserve">Essa passagem menciona que toda a </w:t>
      </w:r>
      <w:r>
        <w:rPr>
          <w:b/>
          <w:lang w:val="pt_PT" w:bidi="pt_PT"/>
        </w:rPr>
        <w:t>congregação</w:t>
      </w:r>
      <w:r>
        <w:rPr>
          <w:lang w:val="pt_PT" w:bidi="pt_PT"/>
        </w:rPr>
        <w:t xml:space="preserve"> israelita, ou comunidade, estava lá. Vocês se lembrarão de que o número de homens no censo era de 603.500. A comunidade também inclui mulheres e crianças que não foram contadas no censo, bem como todos os animais diferentes que eles criavam. Essa era uma grande multidão de pessoas.</w:t>
      </w:r>
    </w:p>
    <w:p>
      <w:pPr/>
      <w:r>
        <w:rPr>
          <w:lang w:val="pt_PT" w:bidi="pt_PT"/>
        </w:rPr>
      </w:r>
      <w:r>
        <w:rPr>
          <w:lang w:val="pt_PT" w:bidi="pt_PT"/>
        </w:rPr>
        <w:t>Parem e discutam: contem uma história de quando vocês estavam em uma grande multidão de pessoas. Como foi a sensação? Pause este áudio aqui.</w:t>
      </w:r>
    </w:p>
    <w:p>
      <w:pPr/>
      <w:r>
        <w:rPr>
          <w:lang w:val="pt_PT" w:bidi="pt_PT"/>
        </w:rPr>
      </w:r>
      <w:r>
        <w:rPr>
          <w:lang w:val="pt_PT" w:bidi="pt_PT"/>
        </w:rPr>
        <w:t>O deserto de Zim era um lugar desabitado. Era muito estéril e havia pouca água ou vegetação. Teria sido empoeirado e muito quente. Na última vez que o livro de Números mencionou que os israelitas estavam em Cades-Barneia, ele disse que os israelitas estavam no deserto de Parã. É possível que o deserto de Zim e de Parã se sobrepusessem ou estivessem perto um do outro.</w:t>
      </w:r>
    </w:p>
    <w:p>
      <w:pPr/>
      <w:r>
        <w:rPr>
          <w:lang w:val="pt_PT" w:bidi="pt_PT"/>
        </w:rPr>
      </w:r>
      <w:r>
        <w:rPr>
          <w:lang w:val="pt_PT" w:bidi="pt_PT"/>
        </w:rPr>
        <w:t>Na primeira cena, Miriã morre. Os israelitas teriam tido um período de luto e purificação antes de seguirem adiante.</w:t>
      </w:r>
    </w:p>
    <w:p>
      <w:pPr/>
      <w:r>
        <w:rPr>
          <w:lang w:val="pt_PT" w:bidi="pt_PT"/>
        </w:rPr>
      </w:r>
      <w:r>
        <w:rPr>
          <w:lang w:val="pt_PT" w:bidi="pt_PT"/>
        </w:rPr>
        <w:t>Na cena dois a história muda de repente para as reclamações do povo sobre a falta de água.</w:t>
      </w:r>
    </w:p>
    <w:p>
      <w:pPr/>
      <w:r>
        <w:rPr>
          <w:lang w:val="pt_PT" w:bidi="pt_PT"/>
        </w:rPr>
      </w:r>
      <w:r>
        <w:rPr>
          <w:lang w:val="pt_PT" w:bidi="pt_PT"/>
        </w:rPr>
        <w:t>Parem e discutam: como vocês mudam o cenário da história de uma coisa para outra? Discutam como vocês mostrarão que a história se move da morte de Miriã até as reclamações dos israelitas. Pause este áudio aqui.</w:t>
      </w:r>
    </w:p>
    <w:p>
      <w:pPr/>
      <w:r>
        <w:rPr>
          <w:lang w:val="pt_PT" w:bidi="pt_PT"/>
        </w:rPr>
      </w:r>
      <w:r>
        <w:rPr>
          <w:lang w:val="pt_PT" w:bidi="pt_PT"/>
        </w:rPr>
        <w:t>Os israelitas ainda estão reclamando, assim como a geração anterior havia feito. O povo reclama que não há figos, videiras ou romãs, nem grãos de nenhum tipo.</w:t>
      </w:r>
    </w:p>
    <w:p>
      <w:pPr/>
      <w:r>
        <w:rPr>
          <w:lang w:val="pt_PT" w:bidi="pt_PT"/>
        </w:rPr>
      </w:r>
      <w:r>
        <w:rPr>
          <w:lang w:val="pt_PT" w:bidi="pt_PT"/>
        </w:rPr>
        <w:t>Prestem atenção à atitude dos israelitas. Os israelitas dizem que teria sido melhor ter morrido com seus irmãos quando eles caíram mortos diante de Yahweh. Mais cedo em Números, Yahweh matou Corá e a família dele quando eles se rebelaram contra Yahweh. Observem como Moisés reage às reclamações do povo. Moisés está irado e irritado com o povo. Yahweh não estava irado com o povo, Yahweh em vez disso providenciou um meio para dar água ao povo.</w:t>
      </w:r>
    </w:p>
    <w:p>
      <w:pPr/>
      <w:r>
        <w:rPr>
          <w:lang w:val="pt_PT" w:bidi="pt_PT"/>
        </w:rPr>
      </w:r>
      <w:r>
        <w:rPr>
          <w:lang w:val="pt_PT" w:bidi="pt_PT"/>
        </w:rPr>
        <w:t>Parem e discutam: contem uma história de quando alguém deixou vocês irados. Como vocês reagiram? Pause este áudio aqui.</w:t>
      </w:r>
    </w:p>
    <w:p>
      <w:pPr/>
      <w:r>
        <w:rPr>
          <w:lang w:val="pt_PT" w:bidi="pt_PT"/>
        </w:rPr>
      </w:r>
      <w:r>
        <w:rPr>
          <w:lang w:val="pt_PT" w:bidi="pt_PT"/>
        </w:rPr>
        <w:t>Na cena três, Moisés e Arão se afastam da assembleia do povo em direção à tenda do encontro. Moisés e Arão caem com o rosto em terra diante de Yahweh, o que significa que eles se deitam no chão, com o rosto para baixo, para mostrar seu respeito por Yahweh. Yahweh mostra sua glória a Moisés e Arão. A glória de Yahweh provavelmente é como uma bela luz que cercava Moisés e Arão. Yahweh dá a Moisés e Arão instruções de como conseguir água para o povo.</w:t>
      </w:r>
    </w:p>
    <w:p>
      <w:pPr/>
      <w:r>
        <w:rPr>
          <w:lang w:val="pt_PT" w:bidi="pt_PT"/>
        </w:rPr>
      </w:r>
      <w:r>
        <w:rPr>
          <w:lang w:val="pt_PT" w:bidi="pt_PT"/>
        </w:rPr>
        <w:t xml:space="preserve">Yahweh diz a Moisés para pegar o cajado e reunir a comunidade dos israelitas. Embora Arão esteja com Moisés, Yahweh parece estar falando apenas com Moisés quando Yahweh diz a Moisés para pegar o cajado. Vocês se lembrarão de que, na história anterior em Números, todos os líderes de tribo trouxeram seus cajados e os colocaram em frente à tenda do encontro. O cajado que floresceu era o líder. Este cajado era de Arão. Yahweh instruiu Moisés a colocar o cajado na frente da arca da aliança dentro da tenda do encontro. Esse é o lugar onde Yahweh vive, então, nessa história, Moisés diz que o próprio Moisés pegou o cajado da presença de Yahweh. </w:t>
      </w:r>
    </w:p>
    <w:p>
      <w:pPr/>
      <w:r>
        <w:rPr>
          <w:lang w:val="pt_PT" w:bidi="pt_PT"/>
        </w:rPr>
      </w:r>
      <w:r>
        <w:rPr>
          <w:lang w:val="pt_PT" w:bidi="pt_PT"/>
        </w:rPr>
        <w:t>Yahweh diz a Moisés para levar a comunidade dos israelitas até a rocha, a qual deve ter sido uma rocha grande por perto que todos conheciam. Na cena quatro, Moisés e Arão pegam o cajado e reúnem o povo na rocha. Mas Moisés fala duramente ao povo e os chama de rebeldes, ou pessoas que resistem ou protestam contra uma autoridade. Moisés faz a pergunta: "Devemos tirar água dessa rocha para vocês?" Moisés está irado e frustrado com o povo.</w:t>
      </w:r>
    </w:p>
    <w:p>
      <w:pPr/>
      <w:r>
        <w:rPr>
          <w:lang w:val="pt_PT" w:bidi="pt_PT"/>
        </w:rPr>
      </w:r>
      <w:r>
        <w:rPr>
          <w:lang w:val="pt_PT" w:bidi="pt_PT"/>
        </w:rPr>
        <w:t>Parem e discutam: como vocês mostrarão que Moisés está irado e frustrado? Que tom de voz vocês usarão? Pratiquem ser Moisés enquanto Moisés fala ao povo e os chama de rebeldes. Pause este áudio aqui.</w:t>
      </w:r>
    </w:p>
    <w:p>
      <w:pPr/>
      <w:r>
        <w:rPr>
          <w:lang w:val="pt_PT" w:bidi="pt_PT"/>
        </w:rPr>
      </w:r>
      <w:r>
        <w:rPr>
          <w:lang w:val="pt_PT" w:bidi="pt_PT"/>
        </w:rPr>
        <w:t>Moisés bate na rocha duas vezes com seu cajado. Moisés usa o cajado que Yahweh instruiu Moisés a pegar, então nesse caso "</w:t>
      </w:r>
      <w:r>
        <w:rPr>
          <w:b/>
          <w:lang w:val="pt_PT" w:bidi="pt_PT"/>
        </w:rPr>
        <w:t>seu</w:t>
      </w:r>
      <w:r>
        <w:rPr>
          <w:lang w:val="pt_PT" w:bidi="pt_PT"/>
        </w:rPr>
        <w:t>" cajado possivelmente se refere ao cajado que Moisés acabou de pegar de dentro da tenda do encontro. Moisés bateu na rocha. Moisés não falou à rocha como Yahweh havia instruído Moisés.</w:t>
      </w:r>
    </w:p>
    <w:p>
      <w:pPr/>
      <w:r>
        <w:rPr>
          <w:lang w:val="pt_PT" w:bidi="pt_PT"/>
        </w:rPr>
      </w:r>
      <w:r>
        <w:rPr>
          <w:lang w:val="pt_PT" w:bidi="pt_PT"/>
        </w:rPr>
        <w:t>Na cena cinco, Yahweh repreende Moisés e Arão porque Moisés e Arão não haviam confiado em Yahweh ou mostrado que Yahweh era santo. Yahweh diz que Moisés e Arão não liderarão a assembleia dos israelitas para a terra prometida. Em outras palavras, Moisés e Arão morrerão antes dos israelitas entrarem na terra. Novamente, Yahweh mostra que, se as pessoas se rebelarem contra Yahweh e não seguirem as instruções de Yahweh, então essas pessoas morrerão.</w:t>
      </w:r>
    </w:p>
    <w:p>
      <w:pPr/>
      <w:r>
        <w:rPr>
          <w:lang w:val="pt_PT" w:bidi="pt_PT"/>
        </w:rPr>
      </w:r>
      <w:r>
        <w:rPr>
          <w:lang w:val="pt_PT" w:bidi="pt_PT"/>
        </w:rPr>
        <w:t>Os israelitas chamaram esse lugar de “águas de Meribá”. A palavra Meribá significa briga.</w:t>
      </w:r>
    </w:p>
    <w:p>
      <w:pPr/>
      <w:r>
        <w:rPr>
          <w:lang w:val="pt_PT" w:bidi="pt_PT"/>
        </w:rPr>
      </w:r>
      <w:r>
        <w:rPr>
          <w:lang w:val="pt_PT" w:bidi="pt_PT"/>
        </w:rPr>
        <w:t>Parem e discutam: como vocês descrevem brigar ou discutir em seu idioma? Que palavra vocês usarão aqui para Meribá?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20.1–13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congregação, ou comunidade dos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os israelitas viajando pelo deserto e chegando a Cades. Os israelitas teriam montado acampamento aqui da mesma maneira que eles haviam feito em todos os outros lugares anteriormente. Miriã morre e eles a enterram.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triste que minha irmã morreu", ou "Sinto tristeza pela minha irmã" ou "Mirã se rebelou contra Yahweh quando ela se rebelou contra mim. Isso significa que Miriã não pode continuar a jornada conosco".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povo reclamando para Moisés e Arão que a área é um deserto. O povo pergunta a Moisés por que Moisés os trouxe para lá se não há água. Eles reclamam que não há figos, videiras ou romãs. Eles dizem que era melhor no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Eles podem responder coisas como: "Nos sentimos exaustos, com calor e com sede," ou, "Nos sentimos irritados por Moisés ter nos trazido aqui quando não há água."</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"Sinto-me irritado porque as pessoas estão reclamando novamente" ou "Sinto-me cansado depois desses muitos anos de viagem!"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Arão vão até a entrada da tenda do encontro e se prostram para orar a Yahweh pelo povo.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e Arão: "O que vocês estão sentindo ou pensando?" Eles podem responder coisas como: "Nós nos sentimos irados e preocupados que o povo nos fez vir até Yahweh para uma solução para os seus problemas" ou "Nós precisamos adorar Yahweh e suplicar a Yahweh pelo povo" ou "Nós esperamos que Yahweh seja gentil com o povo depois de sua reclamação".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glória de Yahweh aparece a Moisés e Arão. Yahweh diz a Moisés para juntar o povo e pegar o cajado de Arão do tabernáculo. Ele diz a Moisés para falar com a rocha e água jorrará.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Moisés: "O que você está sentindo ou pensando?" A pessoa pode responder coisas como: "Sinto-me em paz e estou cercado de uma bela luz" ou "Parecia que Yahweh estava nos cercando com o poder de Yahweh".</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"É irritante que o povo nunca confie em mim para prover para eles" ou "Eu amo meu povo então eu encontrarei uma maneira de ajudá-los novamente".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pega o cajado conforme Yahweh instruiu Moisés. Então Moisés e Arão reúnem a assembleia em frente à rocha. Moisés fala severamente ao povo e os chama de rebeldes. Moisés diz: "Devemos nós tirar água desta rocha?" Moisés fere a rocha duas vezes e água sai miraculosamente da rocha para o povo e seus rebanhos beberem.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O povo pode responder coisas como: "Nos sentimos maravilhados por ver a água saindo da rocha", ou "Sentimo-nos envergonhados quando Moisés estava bravo conosco".</w:t>
      </w:r>
    </w:p>
    <w:p>
      <w:pPr>
        <w:pStyle w:val="ListBullet"/>
        <w:spacing w:line="240" w:lineRule="auto"/>
        <w:ind w:left="720"/>
      </w:pPr>
      <w:r>
        <w:rPr>
          <w:lang w:val="pt_PT" w:bidi="pt_PT"/>
        </w:rPr>
      </w:r>
      <w:r>
        <w:rPr>
          <w:lang w:val="pt_PT" w:bidi="pt_PT"/>
        </w:rPr>
        <w:t xml:space="preserve">Pergunte à pessoa que interpreta Yahweh: “O que você está sentindo ou pensando?”. A pessoa pode responder coisas como: "Me sinto triste por Moisés não ter seguido minhas instruções, mas ter tentado usar sua própria força para fazer água sair da rocha" ou "Moisés não seguiu minhas instruções, mas seguiu seu próprio caminho. Moisés não poderá liderar o povo para a terra prometida", ou "A pessoa que lidera meu povo para a terra prometida deve confiar completamente em mim e não seguir seu próprio caminho. Moisés e Arão não confiaram em mim em todo tempo" ou "Moisés não demonstrou que eu sou santo diante do povo". </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e Arão que Moisés e Arão não guiarão o povo para a terra prometida. Moisés e Arão não creram em Yahweh nem honraram e demonstraram a santidade de Yahweh na frente do povo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Arão: “O que você está sentindo ou pensando?” A pessoa pode responder coisas como: "Sinto-me realmente triste que nós lideramos o povo por quarenta anos e agora Yahweh não nos permitirá continuar" ou "Eu queria ter confiado mais em Yahweh e obedecido mais aos mandamentos de Yahweh. Eu me arrependo de não ter impedido Moisés de bater naquela rocha" ou "Yahweh exige nossa completa obediência. Eu falhei e não tratei Yahweh como santo. É certo que Yahweh me puniu" ou "Eu me rebelei contra Yahweh e contra Moisés. Isso significa que Yahweh não permitirá que eu continue. Isso é difícil".</w:t>
      </w:r>
    </w:p>
    <w:p>
      <w:pPr>
        <w:pStyle w:val="ListBullet"/>
        <w:spacing w:line="240" w:lineRule="auto"/>
        <w:ind w:left="720"/>
      </w:pPr>
      <w:r>
        <w:rPr>
          <w:lang w:val="pt_PT" w:bidi="pt_PT"/>
        </w:rPr>
      </w:r>
      <w:r>
        <w:rPr>
          <w:lang w:val="pt_PT" w:bidi="pt_PT"/>
        </w:rPr>
        <w:t>Pergunte à pessoa que interpreta Moisés: “O que você está sentindo ou pensando?” Essa pessoa pode responder coisas como: "Estou muito triste que eu liderei o povo por todo esse tempo e agora Yahweh não me permite continuar" ou "Eu tive um relacionamento especial com Yahweh. Eu confiei em Yahweh em todo o tempo até agora. Meu erro significa que eu não posso continuar como o líder dos israelitas. Estou chateado e triste".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chamaram essa área de Meribá.</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20.1–13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congregação, ou comunidade de </w:t>
      </w:r>
      <w:r>
        <w:rPr>
          <w:b/>
          <w:lang w:val="pt_PT" w:bidi="pt_PT"/>
        </w:rPr>
        <w:t>israelitas</w:t>
      </w:r>
      <w:r>
        <w:rPr>
          <w:lang w:val="pt_PT" w:bidi="pt_PT"/>
        </w:rPr>
        <w:t xml:space="preserve">, chega ao </w:t>
      </w:r>
      <w:r>
        <w:rPr>
          <w:b/>
          <w:lang w:val="pt_PT" w:bidi="pt_PT"/>
        </w:rPr>
        <w:t>deserto</w:t>
      </w:r>
      <w:r>
        <w:rPr>
          <w:lang w:val="pt_PT" w:bidi="pt_PT"/>
        </w:rPr>
        <w:t xml:space="preserve"> de Zim. O deserto, ou ermo, é uma área muito seca. Usem as mesmas palavras para comunidade, israelitas e deserto que vocês usaram em passagens anteriores. Para mais informações sobre </w:t>
      </w:r>
      <w:r>
        <w:rPr>
          <w:lang w:val="pt_PT" w:bidi="pt_PT"/>
        </w:rPr>
        <w:t>israelitas</w:t>
      </w:r>
      <w:r>
        <w:rPr>
          <w:lang w:val="pt_PT" w:bidi="pt_PT"/>
        </w:rPr>
        <w:t xml:space="preserve"> e </w:t>
      </w:r>
      <w:r>
        <w:rPr>
          <w:lang w:val="pt_PT" w:bidi="pt_PT"/>
        </w:rPr>
        <w:t>deserto</w:t>
      </w:r>
      <w:r>
        <w:rPr>
          <w:lang w:val="pt_PT" w:bidi="pt_PT"/>
        </w:rPr>
        <w:t>, consultem o Glossário Mestre.</w:t>
      </w:r>
    </w:p>
    <w:p>
      <w:pPr/>
      <w:r>
        <w:rPr>
          <w:lang w:val="pt_PT" w:bidi="pt_PT"/>
        </w:rPr>
      </w:r>
      <w:r>
        <w:rPr>
          <w:lang w:val="pt_PT" w:bidi="pt_PT"/>
        </w:rPr>
        <w:t xml:space="preserve">O povo contende contra Moisés e Arão. O povo diz que eles deveriam ter morrido quando seus irmãos ou companheiros israelitas morreram na presença de Yahweh no deserto. </w:t>
      </w:r>
      <w:r>
        <w:rPr>
          <w:b/>
          <w:lang w:val="pt_PT" w:bidi="pt_PT"/>
        </w:rPr>
        <w:t>Yahweh</w:t>
      </w:r>
      <w:r>
        <w:rPr>
          <w:lang w:val="pt_PT" w:bidi="pt_PT"/>
        </w:rPr>
        <w:t xml:space="preserve"> é o nome pessoal de Deus. Usem a mesma palavra para Yahweh que vocês usaram anteriormente. Consultem o Glossário Mestre para mais informações sobre </w:t>
      </w:r>
      <w:r>
        <w:rPr>
          <w:lang w:val="pt_PT" w:bidi="pt_PT"/>
        </w:rPr>
        <w:t>Yahweh</w:t>
      </w:r>
      <w:r>
        <w:rPr>
          <w:lang w:val="pt_PT" w:bidi="pt_PT"/>
        </w:rPr>
        <w:t>.</w:t>
      </w:r>
    </w:p>
    <w:p>
      <w:pPr/>
      <w:r>
        <w:rPr>
          <w:lang w:val="pt_PT" w:bidi="pt_PT"/>
        </w:rPr>
      </w:r>
      <w:r>
        <w:rPr>
          <w:lang w:val="pt_PT" w:bidi="pt_PT"/>
        </w:rPr>
        <w:t xml:space="preserve">O povo reclama que não há água para eles ou seus </w:t>
      </w:r>
      <w:r>
        <w:rPr>
          <w:b/>
          <w:lang w:val="pt_PT" w:bidi="pt_PT"/>
        </w:rPr>
        <w:t>rebanhos</w:t>
      </w:r>
      <w:r>
        <w:rPr>
          <w:lang w:val="pt_PT" w:bidi="pt_PT"/>
        </w:rPr>
        <w:t>. Nesta passagem a palavra rebanho representa todos os tipos de animais domésticos — vacas, ovelhas e bodes.</w:t>
      </w:r>
    </w:p>
    <w:p>
      <w:pPr/>
      <w:r>
        <w:rPr>
          <w:lang w:val="pt_PT" w:bidi="pt_PT"/>
        </w:rPr>
      </w:r>
      <w:r>
        <w:rPr>
          <w:lang w:val="pt_PT" w:bidi="pt_PT"/>
        </w:rPr>
        <w:t xml:space="preserve">Moisés e Arão deixam a assembleia dos israelitas e vão para a </w:t>
      </w:r>
      <w:r>
        <w:rPr>
          <w:b/>
          <w:lang w:val="pt_PT" w:bidi="pt_PT"/>
        </w:rPr>
        <w:t>tenda do encontro</w:t>
      </w:r>
      <w:r>
        <w:rPr>
          <w:lang w:val="pt_PT" w:bidi="pt_PT"/>
        </w:rPr>
        <w:t xml:space="preserve">, ou </w:t>
      </w:r>
      <w:r>
        <w:rPr>
          <w:b/>
          <w:lang w:val="pt_PT" w:bidi="pt_PT"/>
        </w:rPr>
        <w:t>tabernáculo</w:t>
      </w:r>
      <w:r>
        <w:rPr>
          <w:lang w:val="pt_PT" w:bidi="pt_PT"/>
        </w:rPr>
        <w:t xml:space="preserve">, e se prostram. A assembleia dos israelitas é todo o ajuntamento de israelitas quando eles se encontram para razões oficiais. Usem a mesma palavra para </w:t>
      </w:r>
      <w:r>
        <w:rPr>
          <w:b/>
          <w:lang w:val="pt_PT" w:bidi="pt_PT"/>
        </w:rPr>
        <w:t>assembleia</w:t>
      </w:r>
      <w:r>
        <w:rPr>
          <w:lang w:val="pt_PT" w:bidi="pt_PT"/>
        </w:rPr>
        <w:t xml:space="preserve">, ou ajuntamento oficial, que vocês usaram em passagens anteriores. Usem a mesma palavra para a tenda do encontro que vocês usaram em passagens anteriores. Para mais informações, consulte </w:t>
      </w:r>
      <w:r>
        <w:rPr>
          <w:lang w:val="pt_PT" w:bidi="pt_PT"/>
        </w:rPr>
        <w:t>tabernáculo</w:t>
      </w:r>
      <w:r>
        <w:rPr>
          <w:lang w:val="pt_PT" w:bidi="pt_PT"/>
        </w:rPr>
        <w:t xml:space="preserve"> no Glossário Mestre.</w:t>
      </w:r>
    </w:p>
    <w:p>
      <w:pPr/>
      <w:r>
        <w:rPr>
          <w:lang w:val="pt_PT" w:bidi="pt_PT"/>
        </w:rPr>
      </w:r>
      <w:r>
        <w:rPr>
          <w:lang w:val="pt_PT" w:bidi="pt_PT"/>
        </w:rPr>
        <w:t xml:space="preserve">A </w:t>
      </w:r>
      <w:r>
        <w:rPr>
          <w:b/>
          <w:lang w:val="pt_PT" w:bidi="pt_PT"/>
        </w:rPr>
        <w:t>glória</w:t>
      </w:r>
      <w:r>
        <w:rPr>
          <w:lang w:val="pt_PT" w:bidi="pt_PT"/>
        </w:rPr>
        <w:t xml:space="preserve"> de Yahweh aparece a Moisés e Arão. A glória de Yahweh somente aparece para poucas pessoas na Bíblia. É um momento especial quando Yahweh mostra quão belo, poderoso e majestoso Yahweh é. Usem a mesma palavra para glória que vocês usaram anteriormente. Para mais informações sobre a palavra </w:t>
      </w:r>
      <w:r>
        <w:rPr>
          <w:lang w:val="pt_PT" w:bidi="pt_PT"/>
        </w:rPr>
        <w:t>glória,</w:t>
      </w:r>
      <w:r>
        <w:rPr>
          <w:lang w:val="pt_PT" w:bidi="pt_PT"/>
        </w:rPr>
        <w:t xml:space="preserve"> consultem o Glossário Mestre.</w:t>
      </w:r>
    </w:p>
    <w:p>
      <w:pPr/>
      <w:r>
        <w:rPr>
          <w:lang w:val="pt_PT" w:bidi="pt_PT"/>
        </w:rPr>
      </w:r>
      <w:r>
        <w:rPr>
          <w:lang w:val="pt_PT" w:bidi="pt_PT"/>
        </w:rPr>
        <w:t xml:space="preserve">Moisés pega o </w:t>
      </w:r>
      <w:r>
        <w:rPr>
          <w:b/>
          <w:lang w:val="pt_PT" w:bidi="pt_PT"/>
        </w:rPr>
        <w:t>cajado</w:t>
      </w:r>
      <w:r>
        <w:rPr>
          <w:lang w:val="pt_PT" w:bidi="pt_PT"/>
        </w:rPr>
        <w:t xml:space="preserve"> que estava na tenda do encontro conforme Yahweh havia instruído Moisés. Yahweh usou o cajado anteriormente para encerrar uma disputa entre as tribos. Era o cajado de Arão. Esse cajado tinha brotado e florescido e dado frutos. Usem a mesma palavra para cajado que vocês usaram em passagens anteriores. </w:t>
      </w:r>
    </w:p>
    <w:p>
      <w:pPr/>
      <w:r>
        <w:rPr>
          <w:lang w:val="pt_PT" w:bidi="pt_PT"/>
        </w:rPr>
      </w:r>
      <w:r>
        <w:rPr>
          <w:lang w:val="pt_PT" w:bidi="pt_PT"/>
        </w:rPr>
        <w:t xml:space="preserve">Moisés e Arão desobedecem a Yahweh e ferem a rocha com o cajado para ordenar que a água saia dela. Yahweh tinha dito a Moisés e Arão para falar com a rocha. Moisés e Arão não </w:t>
      </w:r>
      <w:r>
        <w:rPr>
          <w:b/>
          <w:lang w:val="pt_PT" w:bidi="pt_PT"/>
        </w:rPr>
        <w:t>creram</w:t>
      </w:r>
      <w:r>
        <w:rPr>
          <w:lang w:val="pt_PT" w:bidi="pt_PT"/>
        </w:rPr>
        <w:t xml:space="preserve"> ou confiaram em Yahweh. Moisés e Arão não mostraram que Yahweh é </w:t>
      </w:r>
      <w:r>
        <w:rPr>
          <w:b/>
          <w:lang w:val="pt_PT" w:bidi="pt_PT"/>
        </w:rPr>
        <w:t>santo</w:t>
      </w:r>
      <w:r>
        <w:rPr>
          <w:lang w:val="pt_PT" w:bidi="pt_PT"/>
        </w:rPr>
        <w:t xml:space="preserve"> para os israelitas. Usem as mesmas palavras ou frases para santo e crer que vocês usaram em passagens anteriores. Para mais informações sobre as palavras </w:t>
      </w:r>
      <w:r>
        <w:rPr>
          <w:lang w:val="pt_PT" w:bidi="pt_PT"/>
        </w:rPr>
        <w:t>santo</w:t>
      </w:r>
      <w:r>
        <w:rPr>
          <w:lang w:val="pt_PT" w:bidi="pt_PT"/>
        </w:rPr>
        <w:t xml:space="preserve"> e </w:t>
      </w:r>
      <w:r>
        <w:rPr>
          <w:lang w:val="pt_PT" w:bidi="pt_PT"/>
        </w:rPr>
        <w:t>crença</w:t>
      </w:r>
      <w:r>
        <w:rPr>
          <w:lang w:val="pt_PT" w:bidi="pt_PT"/>
        </w:rPr>
        <w:t>, consultem o Glossário Mestre.</w:t>
      </w:r>
    </w:p>
    <w:p>
      <w:pPr/>
      <w:r>
        <w:rPr>
          <w:lang w:val="pt_PT" w:bidi="pt_PT"/>
        </w:rPr>
      </w:r>
      <w:r>
        <w:rPr>
          <w:lang w:val="pt_PT" w:bidi="pt_PT"/>
        </w:rPr>
        <w:t xml:space="preserve">Os israelitas chamaram esse lugar de águas de </w:t>
      </w:r>
      <w:r>
        <w:rPr>
          <w:b/>
          <w:lang w:val="pt_PT" w:bidi="pt_PT"/>
        </w:rPr>
        <w:t>Meribá</w:t>
      </w:r>
      <w:r>
        <w:rPr>
          <w:lang w:val="pt_PT" w:bidi="pt_PT"/>
        </w:rPr>
        <w:t>. Aqui os israelitas tinham brigado com Yahweh, e Yahweh tinha mostrado a eles o poder santo de Yahweh. Então os israelitas chamaram o lugar de Meribá, que significa contenda.</w:t>
      </w:r>
    </w:p>
    <w:p>
      <w:pPr/>
      <w:r>
        <w:rPr>
          <w:lang w:val="pt_PT" w:bidi="pt_PT"/>
        </w:rPr>
      </w:r>
      <w:r>
        <w:rPr>
          <w:lang w:val="pt_PT" w:bidi="pt_PT"/>
        </w:rPr>
        <w:t xml:space="preserve">Parem aqui e discutam em grupo que palavra ou frase vocês usarão para </w:t>
      </w:r>
      <w:r>
        <w:rPr>
          <w:b/>
          <w:lang w:val="pt_PT" w:bidi="pt_PT"/>
        </w:rPr>
        <w:t>Meribá</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20:14–21</w:t>
      </w:r>
      <w:r>
        <w:rPr>
          <w:lang w:val="pt_PT" w:bidi="pt_PT"/>
        </w:rPr>
      </w:r>
    </w:p>
    <w:p>
      <w:pPr>
        <w:pStyle w:val="Heading3"/>
      </w:pPr>
      <w:r>
        <w:rPr>
          <w:lang w:val="pt_PT" w:bidi="pt_PT"/>
        </w:rPr>
        <w:t>Ouvir e Sentir</w:t>
      </w:r>
    </w:p>
    <w:p>
      <w:pPr/>
      <w:r>
        <w:rPr>
          <w:lang w:val="pt_PT" w:bidi="pt_PT"/>
        </w:rPr>
      </w:r>
      <w:r>
        <w:rPr>
          <w:lang w:val="pt_PT" w:bidi="pt_PT"/>
        </w:rPr>
        <w:t>Nesta etapa, ouçam Números 20.14–21 e guardem em seus corações.</w:t>
      </w:r>
    </w:p>
    <w:p>
      <w:pPr/>
      <w:r>
        <w:rPr>
          <w:lang w:val="pt_PT" w:bidi="pt_PT"/>
        </w:rPr>
      </w:r>
      <w:r>
        <w:rPr>
          <w:lang w:val="pt_PT" w:bidi="pt_PT"/>
        </w:rPr>
        <w:t>Ouçam uma versão em áudio de Números 20.14–21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20.14–21 na tradução mais fácil de entender.</w:t>
      </w:r>
    </w:p>
    <w:p>
      <w:pPr/>
      <w:r>
        <w:rPr>
          <w:lang w:val="pt_PT" w:bidi="pt_PT"/>
        </w:rPr>
      </w:r>
      <w:r>
        <w:rPr>
          <w:lang w:val="pt_PT" w:bidi="pt_PT"/>
        </w:rPr>
        <w:t>Na passagem anterior, os israelitas voltaram à região de Cades. Os israelitas não tinham nenhuma água e eles reclamaram para Moisés. Moisés e Arão pediram ajuda a Yahweh. Moisés não seguiu as instruções de Yahweh exatamente, e então Yahweh disse a Moisés e Arão que Moisés e Arão não poderiam liderar o povo para a terra prometida.</w:t>
      </w:r>
    </w:p>
    <w:p>
      <w:pPr/>
      <w:r>
        <w:rPr>
          <w:lang w:val="pt_PT" w:bidi="pt_PT"/>
        </w:rPr>
      </w:r>
      <w:r>
        <w:rPr>
          <w:lang w:val="pt_PT" w:bidi="pt_PT"/>
        </w:rPr>
        <w:t>Nessa passagem, Moisés envia mensageiros para a terra de Edom para pedir permissão para passar pela terra. O rei de Edom recusa e ameaça sair com um exército. Os mensageiros imploram novamente, mas os edomitas recusam e enviam seu exército contra eles. Os israelitas têm que seguir um caminho diferente.</w:t>
      </w:r>
    </w:p>
    <w:p>
      <w:pPr/>
      <w:r>
        <w:rPr>
          <w:lang w:val="pt_PT" w:bidi="pt_PT"/>
        </w:rPr>
      </w:r>
      <w:r>
        <w:rPr>
          <w:lang w:val="pt_PT" w:bidi="pt_PT"/>
        </w:rPr>
        <w:t>Enquanto os israelitas ainda estão acampando em Cades, Moisés envia mensageiros ao rei de Edom. Cades estava na beira da terra de Edom. Não sabemos exatamente onde o rei de Edom está. Em vez de um rei, pode ter havido vários chefes chamados de rei. Os mensageiros provavelmente foram até um desses chefes em uma pequena cidade perto de Cades.</w:t>
      </w:r>
    </w:p>
    <w:p>
      <w:pPr/>
      <w:r>
        <w:rPr>
          <w:lang w:val="pt_PT" w:bidi="pt_PT"/>
        </w:rPr>
      </w:r>
      <w:r>
        <w:rPr>
          <w:lang w:val="pt_PT" w:bidi="pt_PT"/>
        </w:rPr>
        <w:t xml:space="preserve">Parem aqui e olhem novamente para um mapa de </w:t>
      </w:r>
      <w:r>
        <w:rPr>
          <w:b/>
          <w:lang w:val="pt_PT" w:bidi="pt_PT"/>
        </w:rPr>
        <w:t>Cades e observem como está perto da terra de Edom</w:t>
      </w:r>
      <w:r>
        <w:rPr>
          <w:lang w:val="pt_PT" w:bidi="pt_PT"/>
        </w:rPr>
        <w:t>. Discutam em grupo: quando as pessoas de seu grupo querem dar uma mensagem oficial aos líderes de outro grupo, como elas fazem isso? Quem vocês enviam, e o que eles fazem? Pause este áudio aqui.</w:t>
      </w:r>
    </w:p>
    <w:p>
      <w:pPr/>
      <w:r>
        <w:rPr>
          <w:lang w:val="pt_PT" w:bidi="pt_PT"/>
        </w:rPr>
      </w:r>
      <w:r>
        <w:rPr>
          <w:lang w:val="pt_PT" w:bidi="pt_PT"/>
        </w:rPr>
        <w:t>Os mensageiros dizem ao rei de Edom que eles são "irmãos". Vocês se lembrarão de Gênesis que os irmãos Jacó e Esaú se separaram e se estabeleceram em lugares diferentes. Esaú se estabeleceu na terra de Edom. Os israelitas são os descendentes de Jacó, e os edomitas são os descendentes de Esaú. Então os edomitas são parentes, ou irmãos, dos israelitas.</w:t>
      </w:r>
    </w:p>
    <w:p>
      <w:pPr/>
      <w:r>
        <w:rPr>
          <w:lang w:val="pt_PT" w:bidi="pt_PT"/>
        </w:rPr>
      </w:r>
      <w:r>
        <w:rPr>
          <w:lang w:val="pt_PT" w:bidi="pt_PT"/>
        </w:rPr>
        <w:t>Parem aqui e falem sobre seus antepassados. Contem a história deles. Falem sobre como grupos de pessoas diferentes em sua área estão relacionados uns aos outros. Como eles falam uns com os outros? Aqui, os israelitas chamaram os edomitas de seus irmãos. Como os grupos de pessoas relacionados em sua área chamam um ao outro? Pause este áudio aqui.</w:t>
      </w:r>
    </w:p>
    <w:p>
      <w:pPr/>
      <w:r>
        <w:rPr>
          <w:lang w:val="pt_PT" w:bidi="pt_PT"/>
        </w:rPr>
      </w:r>
      <w:r>
        <w:rPr>
          <w:lang w:val="pt_PT" w:bidi="pt_PT"/>
        </w:rPr>
        <w:t>Os mensageiros lembram ao rei de Edom como seus antepassados haviam ido para o Egito e vivido lá por muitos anos. Os egípcios foram cruéis com os israelitas, então eles oraram a Yahweh. Yahweh ouviu o clamor dos israelitas e enviou um anjo ou um mensageiro do céu para responder à oração deles. O anjo ajudou os israelitas a deixar o Egito. Os mensageiros dizem ao rei que eles estão em Cades agora, na fronteira da área do rei. Os mensageiros perguntam ao rei educadamente se eles podem passar pelo país do rei. Os israelitas teriam cuidado para permanecer longe dos campos e vinhas, e os israelitas não beberiam água dos poços. Os israelitas usariam apenas a Estrada do Rei para viajar. A Estrada do Rei era uma rota bem conhecida, larga e nivelada. As pessoas usavam essa estrada há muito tempo, possivelmente por centenas de anos. Os reis viajavam em suas carruagens nesta estrada. Os comerciantes com suas carroças e outros viajantes também usavam essa estrada.</w:t>
      </w:r>
    </w:p>
    <w:p>
      <w:pPr/>
      <w:r>
        <w:rPr>
          <w:lang w:val="pt_PT" w:bidi="pt_PT"/>
        </w:rPr>
      </w:r>
      <w:r>
        <w:rPr>
          <w:lang w:val="pt_PT" w:bidi="pt_PT"/>
        </w:rPr>
        <w:t>Parem aqui e contem ao grupo sobre uma vez em que vocês estiveram em uma longa jornada. Como vocês viajaram? Como era a estrada? Quanto tempo levou? Pause este áudio aqui.</w:t>
      </w:r>
    </w:p>
    <w:p>
      <w:pPr/>
      <w:r>
        <w:rPr>
          <w:lang w:val="pt_PT" w:bidi="pt_PT"/>
        </w:rPr>
      </w:r>
      <w:r>
        <w:rPr>
          <w:lang w:val="pt_PT" w:bidi="pt_PT"/>
        </w:rPr>
        <w:t>Edom se recusa a permitir que os israelitas passem por seu país, e eles ameaçam trazer espadas, ou um exército, contra os israelitas. É o povo da nação de Edom que responde aos mensageiros em vez de apenas o rei.</w:t>
      </w:r>
    </w:p>
    <w:p>
      <w:pPr/>
      <w:r>
        <w:rPr>
          <w:lang w:val="pt_PT" w:bidi="pt_PT"/>
        </w:rPr>
      </w:r>
      <w:r>
        <w:rPr>
          <w:lang w:val="pt_PT" w:bidi="pt_PT"/>
        </w:rPr>
        <w:t>Toda a nação israelita agora implora com Edom novamente e diz que eles pagarão por qualquer água que os israelitas e seus rebanhos, suas ovelhas, cabras e gado vierem a beber.</w:t>
      </w:r>
    </w:p>
    <w:p>
      <w:pPr/>
      <w:r>
        <w:rPr>
          <w:lang w:val="pt_PT" w:bidi="pt_PT"/>
        </w:rPr>
      </w:r>
      <w:r>
        <w:rPr>
          <w:lang w:val="pt_PT" w:bidi="pt_PT"/>
        </w:rPr>
        <w:t>Parem aqui e contem ao grupo uma história de quando vocês tiveram que implorar por algo e se vocês conseguiram. Pause este áudio aqui.</w:t>
      </w:r>
    </w:p>
    <w:p>
      <w:pPr/>
      <w:r>
        <w:rPr>
          <w:lang w:val="pt_PT" w:bidi="pt_PT"/>
        </w:rPr>
      </w:r>
      <w:r>
        <w:rPr>
          <w:lang w:val="pt_PT" w:bidi="pt_PT"/>
        </w:rPr>
        <w:t>Os edomitas novamente se recusam a dar permissão aos israelitas. Os edomitas saem com muitos homens em um exército forte para atacar o povo de Israel.</w:t>
      </w:r>
    </w:p>
    <w:p>
      <w:pPr/>
      <w:r>
        <w:rPr>
          <w:lang w:val="pt_PT" w:bidi="pt_PT"/>
        </w:rPr>
      </w:r>
      <w:r>
        <w:rPr>
          <w:lang w:val="pt_PT" w:bidi="pt_PT"/>
        </w:rPr>
        <w:t>O povo de Israel vai em uma direção diferente porque o povo de Edom se recusa a permitir que eles passem pelo país de Edom.</w:t>
      </w:r>
    </w:p>
    <w:p>
      <w:pPr/>
      <w:r>
        <w:rPr>
          <w:lang w:val="pt_PT" w:bidi="pt_PT"/>
        </w:rPr>
      </w:r>
      <w:r>
        <w:rPr>
          <w:lang w:val="pt_PT" w:bidi="pt_PT"/>
        </w:rPr>
        <w:t>Parem aqui e contem uma história sobre uma vez que vocês estavam viajando e tiveram que mudar sua rota porque o caminho estava bloqueado.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20.14–21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envia mensageiros ao rei de Edom. Os mensageiros contam ao rei de Edom sobre a história dos israelitas. </w:t>
      </w:r>
    </w:p>
    <w:p>
      <w:pPr/>
      <w:r>
        <w:rPr>
          <w:lang w:val="pt_PT" w:bidi="pt_PT"/>
        </w:rPr>
      </w:r>
      <w:r>
        <w:rPr>
          <w:b/>
          <w:lang w:val="pt_PT" w:bidi="pt_PT"/>
        </w:rPr>
        <w:t>Na segunda cena:</w:t>
      </w:r>
      <w:r>
        <w:rPr>
          <w:lang w:val="pt_PT" w:bidi="pt_PT"/>
        </w:rPr>
        <w:t xml:space="preserve"> os mensageiros dizem ao rei de Edom que os israelitas estão na fronteira de Edom. Os mensageiros pedem permissão para que os israelitas passem pela terra de Edom. O rei de Edom e seu povo se recusam a deixar os israelitas passarem pela terra. Os edomitas ameaçam enviar um exército contra os israelitas.</w:t>
      </w:r>
    </w:p>
    <w:p>
      <w:pPr/>
      <w:r>
        <w:rPr>
          <w:lang w:val="pt_PT" w:bidi="pt_PT"/>
        </w:rPr>
      </w:r>
      <w:r>
        <w:rPr>
          <w:b/>
          <w:lang w:val="pt_PT" w:bidi="pt_PT"/>
        </w:rPr>
        <w:t>Na terceira cena:</w:t>
      </w:r>
      <w:r>
        <w:rPr>
          <w:lang w:val="pt_PT" w:bidi="pt_PT"/>
        </w:rPr>
        <w:t xml:space="preserve"> os mensageiros israelitas suplicam novamente aos edomitas que os deixem passar pela terra de Edom. Os israelitas se oferecem para pagar por qualquer água que os israelitas possam beber. Novamente, os edomitas se recusam a deixar os israelitas passarem, e os edomitas enviam um exército contra os israelitas.</w:t>
      </w:r>
    </w:p>
    <w:p>
      <w:pPr/>
      <w:r>
        <w:rPr>
          <w:lang w:val="pt_PT" w:bidi="pt_PT"/>
        </w:rPr>
      </w:r>
      <w:r>
        <w:rPr>
          <w:b/>
          <w:lang w:val="pt_PT" w:bidi="pt_PT"/>
        </w:rPr>
        <w:t>Na quarta cena:</w:t>
      </w:r>
      <w:r>
        <w:rPr>
          <w:lang w:val="pt_PT" w:bidi="pt_PT"/>
        </w:rPr>
        <w:t xml:space="preserve"> os israelitas se afastam de Edom para seguir por um caminho diferente.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Rei de Edom</w:t>
      </w:r>
    </w:p>
    <w:p>
      <w:pPr>
        <w:pStyle w:val="ListBullet"/>
        <w:spacing w:line="240" w:lineRule="auto"/>
        <w:ind w:left="720"/>
      </w:pPr>
      <w:r>
        <w:rPr>
          <w:lang w:val="pt_PT" w:bidi="pt_PT"/>
        </w:rPr>
      </w:r>
      <w:r>
        <w:rPr>
          <w:lang w:val="pt_PT" w:bidi="pt_PT"/>
        </w:rPr>
        <w:t>Edomitas</w:t>
      </w:r>
    </w:p>
    <w:p>
      <w:pPr>
        <w:pStyle w:val="ListBullet"/>
        <w:spacing w:line="240" w:lineRule="auto"/>
        <w:ind w:left="720"/>
      </w:pPr>
      <w:r>
        <w:rPr>
          <w:lang w:val="pt_PT" w:bidi="pt_PT"/>
        </w:rPr>
      </w:r>
      <w:r>
        <w:rPr>
          <w:lang w:val="pt_PT" w:bidi="pt_PT"/>
        </w:rPr>
        <w:t>Exército edomita</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Em grupo, prestem atenção às partes do cenário da passagem:</w:t>
      </w:r>
    </w:p>
    <w:p>
      <w:pPr/>
      <w:r>
        <w:rPr>
          <w:lang w:val="pt_PT" w:bidi="pt_PT"/>
        </w:rPr>
      </w:r>
      <w:r>
        <w:rPr>
          <w:lang w:val="pt_PT" w:bidi="pt_PT"/>
        </w:rPr>
        <w:t>Na cena um, Moisés envia mensageiros ao rei de Edom. O rei pode ter sido uma pessoa oficial que estava em uma pequena cidade perto de Cades. Os mensageiros são enviados em uma missão oficial, de forma muito semelhante à de um embaixador. Um embaixador é alguém que passa uma mensagem e também suplica em nome de alguém.</w:t>
      </w:r>
    </w:p>
    <w:p>
      <w:pPr/>
      <w:r>
        <w:rPr>
          <w:lang w:val="pt_PT" w:bidi="pt_PT"/>
        </w:rPr>
      </w:r>
      <w:r>
        <w:rPr>
          <w:lang w:val="pt_PT" w:bidi="pt_PT"/>
        </w:rPr>
        <w:t>Parem aqui e discutam: peçam a alguém que conte sobre uma vez em que enviou um mensageiro aos amigos ou família, ou recebeu um mensageiro dos amigos ou família. Então peça a alguém que conte sobre um mensageiro que estava em um serviço oficial do governo. Prestem atenção às diferentes maneiras pelas quais as pessoas falam sobre os mensageiros. Pause este áudio aqui.</w:t>
      </w:r>
    </w:p>
    <w:p>
      <w:pPr/>
      <w:r>
        <w:rPr>
          <w:lang w:val="pt_PT" w:bidi="pt_PT"/>
        </w:rPr>
      </w:r>
      <w:r>
        <w:rPr>
          <w:lang w:val="pt_PT" w:bidi="pt_PT"/>
        </w:rPr>
        <w:t>Os mensageiros se chamam de irmãos de Edom. Os mensageiros estão se referindo ao seu antepassado Jacó, cujo irmão era Esaú. Esaú também era chamado de Edom, e Edom era o nome da terra onde Esaú se estabeleceu. Embora os israelitas só mencionem um irmão, eles estão falando sobre todo o grupo de pessoas israelitas. Então os israelitas eram irmãos, ou parentes, dos edomitas. Os mensageiros israelitas explicam que seus antepassados "desceram" para o Egito. A palavra "descer" aqui significa que eles foram para longe de Israel.</w:t>
      </w:r>
    </w:p>
    <w:p>
      <w:pPr/>
      <w:r>
        <w:rPr>
          <w:lang w:val="pt_PT" w:bidi="pt_PT"/>
        </w:rPr>
      </w:r>
      <w:r>
        <w:rPr>
          <w:lang w:val="pt_PT" w:bidi="pt_PT"/>
        </w:rPr>
        <w:t>Parem aqui e discutam como vocês falarão sobre o fato de os israelitas e edomitas serem parentes. Pause o áudio aqui.</w:t>
      </w:r>
    </w:p>
    <w:p>
      <w:pPr/>
      <w:r>
        <w:rPr>
          <w:lang w:val="pt_PT" w:bidi="pt_PT"/>
        </w:rPr>
      </w:r>
      <w:r>
        <w:rPr>
          <w:lang w:val="pt_PT" w:bidi="pt_PT"/>
        </w:rPr>
        <w:t>Os mensageiros explicam como Yahweh tinha enviado um anjo para resgatar os israelitas dos egípcios que os tinham feito escravos. Um anjo poderia ser um mensageiro. Quando os israelitas falam sobre o anjo que os lidera, eles podem estar tentando impressionar os edomitas ao explicar que um ser divino os está liderando. Os israelitas estão tentando explicar isso de uma maneira que faça sentido para os edomitas.</w:t>
      </w:r>
    </w:p>
    <w:p>
      <w:pPr/>
      <w:r>
        <w:rPr>
          <w:lang w:val="pt_PT" w:bidi="pt_PT"/>
        </w:rPr>
      </w:r>
      <w:r>
        <w:rPr>
          <w:lang w:val="pt_PT" w:bidi="pt_PT"/>
        </w:rPr>
        <w:t>Na cena dois, a história muda dos israelitas explicando seu passado para os israelitas pedindo algo. Os mensageiros dizem ao rei de Edom que os israelitas estão em Cades agora. Os mensageiros querem mostrar que eles precisam de uma resposta imediata do rei, porque eles estão acampados na fronteira da terra de Edom.</w:t>
      </w:r>
    </w:p>
    <w:p>
      <w:pPr/>
      <w:r>
        <w:rPr>
          <w:lang w:val="pt_PT" w:bidi="pt_PT"/>
        </w:rPr>
      </w:r>
      <w:r>
        <w:rPr>
          <w:lang w:val="pt_PT" w:bidi="pt_PT"/>
        </w:rPr>
        <w:t>Parem aqui e discutam uma vez em que vocês tiveram uma necessidade urgente e foram até alguém para pedir que os ajudasse. Prestem atenção a como vocês deixam de explicar a eles a razão pela qual vocês precisam de algo para pedir ajuda a eles. Pause este áudio aqui.</w:t>
      </w:r>
    </w:p>
    <w:p>
      <w:pPr/>
      <w:r>
        <w:rPr>
          <w:lang w:val="pt_PT" w:bidi="pt_PT"/>
        </w:rPr>
      </w:r>
      <w:r>
        <w:rPr>
          <w:lang w:val="pt_PT" w:bidi="pt_PT"/>
        </w:rPr>
        <w:t>Prestem atenção às palavras que os mensageiros usam para fazer as perguntas. Eles são muito bem educados e usam palavras educadas e políticas.</w:t>
      </w:r>
    </w:p>
    <w:p>
      <w:pPr/>
      <w:r>
        <w:rPr>
          <w:lang w:val="pt_PT" w:bidi="pt_PT"/>
        </w:rPr>
      </w:r>
      <w:r>
        <w:rPr>
          <w:lang w:val="pt_PT" w:bidi="pt_PT"/>
        </w:rPr>
        <w:t>Parem aqui e façam uma atividade: peçam para um membro do grupo fazer um pedido a outro membro do grupo de uma maneira negativa ou rude. Em seguida, façam o mesmo pedido de uma maneira educada e respeitosa. Prestem atenção às diferenças. Pause este áudio aqui.</w:t>
      </w:r>
    </w:p>
    <w:p>
      <w:pPr/>
      <w:r>
        <w:rPr>
          <w:lang w:val="pt_PT" w:bidi="pt_PT"/>
        </w:rPr>
      </w:r>
      <w:r>
        <w:rPr>
          <w:lang w:val="pt_PT" w:bidi="pt_PT"/>
        </w:rPr>
        <w:t>Os mensageiros israelitas dizem ao rei de Edom que eles não se virarão à esquerda, ou à direita, ou passarão pelos campos ou vinhedos. Os israelitas dizem que eles viajarão pela Estrada do Rei e não sairão da estrada para ir a outras áreas da terra. Os mensageiros estão tentando mostrar que eles não invadirão Edom nem usarão recurso algum de Edom. Os israelitas não beberão nenhuma água de Edom. A Estrada do Rei era uma rota de comércio bem conhecida que ia de norte a sul, de Damasco até Ácaba, na margem oriental do Jordão. Muitas pessoas viajavam nesta rota usando carruagens e carroças. Os governantes das áreas por onde a rota passava provavelmente reparavam e mantinham a estrada para que pudessem viajar facilmente. Essa estrada era importante para a economia e comércio da região.</w:t>
      </w:r>
    </w:p>
    <w:p>
      <w:pPr/>
      <w:r>
        <w:rPr>
          <w:lang w:val="pt_PT" w:bidi="pt_PT"/>
        </w:rPr>
      </w:r>
      <w:r>
        <w:rPr>
          <w:lang w:val="pt_PT" w:bidi="pt_PT"/>
        </w:rPr>
        <w:t xml:space="preserve">Parem aqui e olhem novamente para o mapa de </w:t>
      </w:r>
      <w:r>
        <w:rPr>
          <w:b/>
          <w:lang w:val="pt_PT" w:bidi="pt_PT"/>
        </w:rPr>
        <w:t>Cades e a possível rota da Estrada do Rei em Edom</w:t>
      </w:r>
      <w:r>
        <w:rPr>
          <w:lang w:val="pt_PT" w:bidi="pt_PT"/>
        </w:rPr>
        <w:t>. Pause este áudio aqui.</w:t>
      </w:r>
    </w:p>
    <w:p>
      <w:pPr/>
      <w:r>
        <w:rPr>
          <w:lang w:val="pt_PT" w:bidi="pt_PT"/>
        </w:rPr>
      </w:r>
      <w:r>
        <w:rPr>
          <w:lang w:val="pt_PT" w:bidi="pt_PT"/>
        </w:rPr>
        <w:t>Edom respondeu aos israelitas abruptamente. Isso implica que todo o povo de Edom agiu junto contra Israel. Os edomitas atacarão os israelitas com sua espada, ou trarão um exército contra os israelitas, se os israelitas tentarem entrar na terra de Edom.</w:t>
      </w:r>
    </w:p>
    <w:p>
      <w:pPr/>
      <w:r>
        <w:rPr>
          <w:lang w:val="pt_PT" w:bidi="pt_PT"/>
        </w:rPr>
      </w:r>
      <w:r>
        <w:rPr>
          <w:lang w:val="pt_PT" w:bidi="pt_PT"/>
        </w:rPr>
        <w:t>Na cena três, os mensageiros suplicam aos edomitas novamente. Esse segundo pedido é mais específico. Os israelitas querem que os edomitas saibam que eles não deixarão nem mesmo seus animais beberem água, e os israelitas pagarão por qualquer coisa que eles beberem.</w:t>
      </w:r>
    </w:p>
    <w:p>
      <w:pPr/>
      <w:r>
        <w:rPr>
          <w:lang w:val="pt_PT" w:bidi="pt_PT"/>
        </w:rPr>
      </w:r>
      <w:r>
        <w:rPr>
          <w:lang w:val="pt_PT" w:bidi="pt_PT"/>
        </w:rPr>
        <w:t>Prestem atenção à maneira que os israelitas falam com Edom. As nações estão falando umas com as outras em vez de indivíduos falando uns aos outros. Os israelitas soam submissos uma vez que eles somente querem atravessar a pé — nada mais. Os israelitas estão tentando dizer que estão apenas pedindo algo pequeno.</w:t>
      </w:r>
    </w:p>
    <w:p>
      <w:pPr/>
      <w:r>
        <w:rPr>
          <w:lang w:val="pt_PT" w:bidi="pt_PT"/>
        </w:rPr>
      </w:r>
      <w:r>
        <w:rPr>
          <w:lang w:val="pt_PT" w:bidi="pt_PT"/>
        </w:rPr>
        <w:t>Algumas vezes essas duas nações falam como se elas fossem uma única pessoa e algumas vezes como se elas fossem um grupo de pessoas. Em cada instância, eles estão se referindo a todos os edomitas ou a todos os israelitas, e não somente a uma pessoa.</w:t>
      </w:r>
    </w:p>
    <w:p>
      <w:pPr/>
      <w:r>
        <w:rPr>
          <w:lang w:val="pt_PT" w:bidi="pt_PT"/>
        </w:rPr>
      </w:r>
      <w:r>
        <w:rPr>
          <w:lang w:val="pt_PT" w:bidi="pt_PT"/>
        </w:rPr>
        <w:t>Parem e discutam como vocês traduzirão a maneira que os israelitas e os edomitas falam um com o outro. Então contem uma história sobre dois grupos de pessoas interagindo um com o outro. Quando eles falam sobre um grupo como um todo, como eles os discutem — como uma pessoa ou muitas pessoas? Pause o áudio aqui.</w:t>
      </w:r>
    </w:p>
    <w:p>
      <w:pPr/>
      <w:r>
        <w:rPr>
          <w:lang w:val="pt_PT" w:bidi="pt_PT"/>
        </w:rPr>
      </w:r>
      <w:r>
        <w:rPr>
          <w:lang w:val="pt_PT" w:bidi="pt_PT"/>
        </w:rPr>
        <w:t>Os edomitas novamente recusam os israelitas, e o exército edomita vai para perto do lugar onde os israelitas estão acampando, assim como os edomitas ameaçaram fazer.</w:t>
      </w:r>
    </w:p>
    <w:p>
      <w:pPr/>
      <w:r>
        <w:rPr>
          <w:lang w:val="pt_PT" w:bidi="pt_PT"/>
        </w:rPr>
      </w:r>
      <w:r>
        <w:rPr>
          <w:lang w:val="pt_PT" w:bidi="pt_PT"/>
        </w:rPr>
        <w:t>Na cena quatro, os israelitas se desviam de Edom e aceitam a derrota. Os israelitas não lutam contra Edom.</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20.14–21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Rei de Edom</w:t>
      </w:r>
    </w:p>
    <w:p>
      <w:pPr>
        <w:pStyle w:val="ListBullet"/>
        <w:spacing w:line="240" w:lineRule="auto"/>
        <w:ind w:left="720"/>
      </w:pPr>
      <w:r>
        <w:rPr>
          <w:lang w:val="pt_PT" w:bidi="pt_PT"/>
        </w:rPr>
      </w:r>
      <w:r>
        <w:rPr>
          <w:lang w:val="pt_PT" w:bidi="pt_PT"/>
        </w:rPr>
        <w:t>Edomitas</w:t>
      </w:r>
    </w:p>
    <w:p>
      <w:pPr>
        <w:pStyle w:val="ListBullet"/>
        <w:spacing w:line="240" w:lineRule="auto"/>
        <w:ind w:left="720"/>
      </w:pPr>
      <w:r>
        <w:rPr>
          <w:lang w:val="pt_PT" w:bidi="pt_PT"/>
        </w:rPr>
      </w:r>
      <w:r>
        <w:rPr>
          <w:lang w:val="pt_PT" w:bidi="pt_PT"/>
        </w:rPr>
        <w:t>Exército edomita</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Certifique-se de não pular a interpretação das partes difíceis ou importantes da passagem. Ajudem-se mutuamente a lembrar de cada parte da passagem. Pare esse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 Pause este áudio aqui e encene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envia mensageiros ao rei de Edom para pedir por permissão para os israelitas passarem pela terra de Edom. Os mensageiros pedem ao rei educadamente se os israelitas podem passar pela terra de Edom. Os israelitas dizem ao rei que os israelitas e os edomitas são irmãos, porque o antepassado dos israelitas Jacó era irmão do antepassado dos edomitas Esaú. Os israelitas lembram o rei de como os antepassados dos israelitas moraram no Egito, mas foram tratados como escravos. Os israelitas explicam como Yahweh enviou um anjo, resgatou os israelitas e trouxe todos eles para fora do Egito, e agora eles estão em Cades.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às pessoas que interpretam os mensageiros israelitas: “O que vocês estão sentindo ou pensando?” Eles podem responder coisas como: "Nós pensávamos que os edomitas nos ajudariam se eles soubessem que nós éramos irmãos" ou "Nós pensávamos que os edomitas ajudariam se eles soubessem que Yahweh estava do nosso lado". </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mensageiros explicam que os israelitas apenas passarão pela terra. Os mensageiros dizem ao rei que eles apenas viajarão na estrada do Rei — que é a estrada larga, bem delimitada, na qual o rei pode dirigir suas carruagens. Eles reafirmam que as pessoas de Edom que os israelitas não beberão água ou passar pelos campos de Edom.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mensageiros: “O que vocês estão sentindo ou pensando?” Eles podem responder coisas como: "Nós queremos desesperadamente que o rei nos deixe passar".</w:t>
      </w:r>
    </w:p>
    <w:p>
      <w:pPr>
        <w:pStyle w:val="ListBullet"/>
        <w:spacing w:line="240" w:lineRule="auto"/>
        <w:ind w:left="720"/>
      </w:pPr>
      <w:r>
        <w:rPr>
          <w:lang w:val="pt_PT" w:bidi="pt_PT"/>
        </w:rPr>
      </w:r>
      <w:r>
        <w:rPr>
          <w:lang w:val="pt_PT" w:bidi="pt_PT"/>
        </w:rPr>
        <w:t>Pergunte à pessoa que interpreta o rei de Edom: “O que você está sentindo ou pensando?”. A pessoa pode responder coisas como: "Eu sinto um pouco de medo que os edomitas tentarão nos conquistar" ou "Eu ouvi Yahweh ajudar os israelitas, então eu estou com medo deles!". Ou "Não tenho certeza de que eu posso confiar nos israelitas" ou "Eu não quero muitas pessoas vindo pela nossa terra".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rei de Edom e seu povo se recusam a deixar os israelitas passarem pela terra, e eles dizem aos israelitas que os edomitas enviarão o exército contra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edomitas e o rei: “O que vocês estão sentindo ou pensando?” Eles podem responder coisas como: "Nós não podemos deixar eles entrarem na nossa terra. Os israelitas podem destruir nossa terra" ou "Há muitos israelitas. Nós não podemos deixar os israelitas entrarem" ou "Nós não somos irmãos dos israelitas. Nossos ancestrais viveram muito tempo atrás. Isso não nos persuade".</w:t>
      </w:r>
    </w:p>
    <w:p>
      <w:pPr>
        <w:pStyle w:val="ListBullet"/>
        <w:spacing w:line="240" w:lineRule="auto"/>
        <w:ind w:left="720"/>
      </w:pPr>
      <w:r>
        <w:rPr>
          <w:lang w:val="pt_PT" w:bidi="pt_PT"/>
        </w:rPr>
      </w:r>
      <w:r>
        <w:rPr>
          <w:lang w:val="pt_PT" w:bidi="pt_PT"/>
        </w:rPr>
        <w:t>Pergunte às pessoas que interpretam os mensageiros israelitas: “O que vocês estão sentindo ou pensando?” Eles podem responder coisas como: "Nós nos sentimos desapontados que o povo de Edom não nos deixará passar pela terra deles" ou "Nós nos sentimos frustrados que não podemos passar por Edom. Será um longo caminho para percorrer".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mensageiros israelitas suplicam novamente aos edomitas para deixá-los passar pela terra edomita. Os mensageiros tentaram persuadir os edomitas e reafirmaram novamente que os israelitas permanecerão na estrada principal, e que se qualquer pessoa ou qualquer rebanho beber qualquer água, os israelitas pagarão pela água que eles bebem.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mensageiros: “O que vocês estão sentindo ou pensando?” Eles podem responder coisas como: "Nós nos sentimos desencorajados. Isso parece desesperançoso. Nós fomos muito educados e tentamos muito persuadir os edomitas" ou "Nós não temos certeza se podemos persuadir os edomitas".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edomitas novamente se recusam a deixar os israelitas atravessarem, e os edomitas enviam um exército contra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Edomitas: “O que vocês estão sentindo ou pensando?” Eles podem responder coisas como: "Nós permanecemos firmes em nossa resposta" ou "Nós estamos certos em cumprir nossa ameaça e enviar um exército contra os israelitas" ou "Nós temos que parar os israelitas".</w:t>
      </w:r>
    </w:p>
    <w:p>
      <w:pPr>
        <w:pStyle w:val="ListBullet"/>
        <w:spacing w:line="240" w:lineRule="auto"/>
        <w:ind w:left="720"/>
      </w:pPr>
      <w:r>
        <w:rPr>
          <w:lang w:val="pt_PT" w:bidi="pt_PT"/>
        </w:rPr>
      </w:r>
      <w:r>
        <w:rPr>
          <w:lang w:val="pt_PT" w:bidi="pt_PT"/>
        </w:rPr>
        <w:t>Pergunte às pessoas que interpretam os mensageiros israelitas: “O que vocês estão sentindo ou pensando?” Eles podem responder coisas como: "Estamos abatidos agora que não podemos passar por Edom", ou "Estamos tristes pelos edomitas não nos tratarem como irmãos e não nos deixarem passar", ou "Estamos aborrecidos pelos edomitas pensarem que somos uma ameaça para eles" ou "Não somos uma ameaça para os edomitas. Por que eles precisaram sair com um exército?"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se desviam de Edom para ir por um caminho diferente.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Eles podem responder coisas como: "Nós nos sentimos derrotados" ou "Nós nos sentimos cansados." Nós teremos agora que ir por um caminho muito maior, por uma terra difícil. Nós não estamos ansiosos por essa jornada".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20.14–21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Moisés envia mensageiros, ou embaixadores, de Cades para o rei de Edom. Os mensageiros representam os israelitas de uma maneira oficial, e os mensageiros são enviados com uma mensagem para entregar.</w:t>
      </w:r>
    </w:p>
    <w:p>
      <w:pPr/>
      <w:r>
        <w:rPr>
          <w:lang w:val="pt_PT" w:bidi="pt_PT"/>
        </w:rPr>
      </w:r>
      <w:r>
        <w:rPr>
          <w:lang w:val="pt_PT" w:bidi="pt_PT"/>
        </w:rPr>
        <w:t>Parem aqui e discutam em grupo que palavra ou frase vocês usarão para mensageiros. Se vocês já traduziram essa palavra em outro livro da Bíblia, usem a mesma palavra que usaram lá. Pause este áudio aqui.</w:t>
      </w:r>
    </w:p>
    <w:p>
      <w:pPr/>
      <w:r>
        <w:rPr>
          <w:lang w:val="pt_PT" w:bidi="pt_PT"/>
        </w:rPr>
      </w:r>
      <w:r>
        <w:rPr>
          <w:lang w:val="pt_PT" w:bidi="pt_PT"/>
        </w:rPr>
        <w:t xml:space="preserve">Os mensageiros dizem ao rei que o irmão de Edom, </w:t>
      </w:r>
      <w:r>
        <w:rPr>
          <w:b/>
          <w:lang w:val="pt_PT" w:bidi="pt_PT"/>
        </w:rPr>
        <w:t>Israel</w:t>
      </w:r>
      <w:r>
        <w:rPr>
          <w:lang w:val="pt_PT" w:bidi="pt_PT"/>
        </w:rPr>
        <w:t xml:space="preserve">, sofreu tribulações no Egito. Usem a mesma descrição de "irmão Israel" que vocês discutiram mais cedo. No Egito, os </w:t>
      </w:r>
      <w:r>
        <w:rPr>
          <w:b/>
          <w:lang w:val="pt_PT" w:bidi="pt_PT"/>
        </w:rPr>
        <w:t>israelitas</w:t>
      </w:r>
      <w:r>
        <w:rPr>
          <w:lang w:val="pt_PT" w:bidi="pt_PT"/>
        </w:rPr>
        <w:t xml:space="preserve"> clamaram a </w:t>
      </w:r>
      <w:r>
        <w:rPr>
          <w:b/>
          <w:lang w:val="pt_PT" w:bidi="pt_PT"/>
        </w:rPr>
        <w:t>Yahweh</w:t>
      </w:r>
      <w:r>
        <w:rPr>
          <w:lang w:val="pt_PT" w:bidi="pt_PT"/>
        </w:rPr>
        <w:t xml:space="preserve"> por ajuda. Usem a mesmas palavras para </w:t>
      </w:r>
      <w:r>
        <w:rPr>
          <w:lang w:val="pt_PT" w:bidi="pt_PT"/>
        </w:rPr>
        <w:t>Israel</w:t>
      </w:r>
      <w:r>
        <w:rPr>
          <w:lang w:val="pt_PT" w:bidi="pt_PT"/>
        </w:rPr>
        <w:t xml:space="preserve">, </w:t>
      </w:r>
      <w:r>
        <w:rPr>
          <w:lang w:val="pt_PT" w:bidi="pt_PT"/>
        </w:rPr>
        <w:t>isrealitas</w:t>
      </w:r>
      <w:r>
        <w:rPr>
          <w:lang w:val="pt_PT" w:bidi="pt_PT"/>
        </w:rPr>
        <w:t xml:space="preserve">, e </w:t>
      </w:r>
      <w:r>
        <w:rPr>
          <w:lang w:val="pt_PT" w:bidi="pt_PT"/>
        </w:rPr>
        <w:t>Yahweh</w:t>
      </w:r>
      <w:r>
        <w:rPr>
          <w:lang w:val="pt_PT" w:bidi="pt_PT"/>
        </w:rPr>
        <w:t xml:space="preserve"> que você usou previamente. Para mais informações sobre essas palavras, consulte o Glossário Mestre.</w:t>
      </w:r>
    </w:p>
    <w:p>
      <w:pPr/>
      <w:r>
        <w:rPr>
          <w:lang w:val="pt_PT" w:bidi="pt_PT"/>
        </w:rPr>
      </w:r>
      <w:r>
        <w:rPr>
          <w:lang w:val="pt_PT" w:bidi="pt_PT"/>
        </w:rPr>
        <w:t>Os mensageiros explicam ao rei que um anjo ajudou os israelitas a deixar o Egito, e agora os israelitas estão acampados em Cades. Um anjo é um ser sobrenatural que é enviado do céu.</w:t>
      </w:r>
    </w:p>
    <w:p>
      <w:pPr/>
      <w:r>
        <w:rPr>
          <w:lang w:val="pt_PT" w:bidi="pt_PT"/>
        </w:rPr>
      </w:r>
      <w:r>
        <w:rPr>
          <w:lang w:val="pt_PT" w:bidi="pt_PT"/>
        </w:rPr>
        <w:t xml:space="preserve">Parem aqui e discutam em grupo que palavra ou frase vocês usarão para </w:t>
      </w:r>
      <w:r>
        <w:rPr>
          <w:b/>
          <w:lang w:val="pt_PT" w:bidi="pt_PT"/>
        </w:rPr>
        <w:t>anjo</w:t>
      </w:r>
      <w:r>
        <w:rPr>
          <w:lang w:val="pt_PT" w:bidi="pt_PT"/>
        </w:rPr>
        <w:t xml:space="preserve">. Procure a palavra </w:t>
      </w:r>
      <w:r>
        <w:rPr>
          <w:lang w:val="pt_PT" w:bidi="pt_PT"/>
        </w:rPr>
        <w:t>anjo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Os mensageiros asseguram ao rei que os israelitas não passarão por nenhuma vinha, ou campo de videiras, mas eles apenas viajarão pela Estrada do Rei. A Estrada do Rei era uma rota comercial muito conhecida de Damasco, no norte, a Ácaba, no sul, até a margem oriental do Jordão. Essa estrada era larga e plana. Essa estrada seria apropriada para as carruagens do rei passarem.</w:t>
      </w:r>
    </w:p>
    <w:p>
      <w:pPr/>
      <w:r>
        <w:rPr>
          <w:lang w:val="pt_PT" w:bidi="pt_PT"/>
        </w:rPr>
      </w:r>
      <w:r>
        <w:rPr>
          <w:lang w:val="pt_PT" w:bidi="pt_PT"/>
        </w:rPr>
        <w:t xml:space="preserve">Parem aqui e discutam em grupo qual palavra ou frase vocês usarão para </w:t>
      </w:r>
      <w:r>
        <w:rPr>
          <w:b/>
          <w:lang w:val="pt_PT" w:bidi="pt_PT"/>
        </w:rPr>
        <w:t>vinhedo</w:t>
      </w:r>
      <w:r>
        <w:rPr>
          <w:lang w:val="pt_PT" w:bidi="pt_PT"/>
        </w:rPr>
        <w:t xml:space="preserve"> e para </w:t>
      </w:r>
      <w:r>
        <w:rPr>
          <w:b/>
          <w:lang w:val="pt_PT" w:bidi="pt_PT"/>
        </w:rPr>
        <w:t>Estrada do Rei</w:t>
      </w:r>
      <w:r>
        <w:rPr>
          <w:lang w:val="pt_PT" w:bidi="pt_PT"/>
        </w:rPr>
        <w:t xml:space="preserve">. Para mais informações sobre </w:t>
      </w:r>
      <w:r>
        <w:rPr>
          <w:lang w:val="pt_PT" w:bidi="pt_PT"/>
        </w:rPr>
        <w:t>vinhedo</w:t>
      </w:r>
      <w:r>
        <w:rPr>
          <w:lang w:val="pt_PT" w:bidi="pt_PT"/>
        </w:rPr>
        <w:t>, consulte o Glossário Mestre. Pause este áudio aqui.</w:t>
      </w:r>
    </w:p>
    <w:p>
      <w:pPr/>
      <w:r>
        <w:rPr>
          <w:lang w:val="pt_PT" w:bidi="pt_PT"/>
        </w:rPr>
      </w:r>
      <w:r>
        <w:rPr>
          <w:lang w:val="pt_PT" w:bidi="pt_PT"/>
        </w:rPr>
        <w:t>O povo de Edom ameaça marchar adiante e atacar os israelitas com a espada. Isso significa que eles estão ameaçando que o exército edomita atacará os israelitas. Usem a mesma frase para "atacar com a espada" que você já usou anteriormente.</w:t>
      </w:r>
    </w:p>
    <w:p>
      <w:pPr/>
      <w:r>
        <w:rPr>
          <w:lang w:val="pt_PT" w:bidi="pt_PT"/>
        </w:rPr>
      </w:r>
      <w:r>
        <w:rPr>
          <w:lang w:val="pt_PT" w:bidi="pt_PT"/>
        </w:rPr>
        <w:t xml:space="preserve">Os israelitas novamente pedem permissão aos edomitas e dizem que se eles ou seu </w:t>
      </w:r>
      <w:r>
        <w:rPr>
          <w:b/>
          <w:lang w:val="pt_PT" w:bidi="pt_PT"/>
        </w:rPr>
        <w:t>rebanho</w:t>
      </w:r>
      <w:r>
        <w:rPr>
          <w:lang w:val="pt_PT" w:bidi="pt_PT"/>
        </w:rPr>
        <w:t xml:space="preserve"> beberem água, os israelitas pagarão por isso. Aqui, rebanho se refere a todos os diferentes animais que eles mantinham — ovelhas, bodes e bezerros. Use a mesma palavra para Gado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20:22–29</w:t>
      </w:r>
      <w:r>
        <w:rPr>
          <w:lang w:val="pt_PT" w:bidi="pt_PT"/>
        </w:rPr>
      </w:r>
    </w:p>
    <w:p>
      <w:pPr>
        <w:pStyle w:val="Heading3"/>
      </w:pPr>
      <w:r>
        <w:rPr>
          <w:lang w:val="pt_PT" w:bidi="pt_PT"/>
        </w:rPr>
        <w:t>Ouvir e Sentir</w:t>
      </w:r>
    </w:p>
    <w:p>
      <w:pPr/>
      <w:r>
        <w:rPr>
          <w:lang w:val="pt_PT" w:bidi="pt_PT"/>
        </w:rPr>
      </w:r>
      <w:r>
        <w:rPr>
          <w:lang w:val="pt_PT" w:bidi="pt_PT"/>
        </w:rPr>
        <w:t>Nesta etapa, ouçam Números 20.22–29 e guardem em seus corações.</w:t>
      </w:r>
    </w:p>
    <w:p>
      <w:pPr/>
      <w:r>
        <w:rPr>
          <w:lang w:val="pt_PT" w:bidi="pt_PT"/>
        </w:rPr>
      </w:r>
      <w:r>
        <w:rPr>
          <w:lang w:val="pt_PT" w:bidi="pt_PT"/>
        </w:rPr>
        <w:t>Ouçam uma versão em áudio de Números 20.22–29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20.22–29 na tradução mais fácil de entender.</w:t>
      </w:r>
    </w:p>
    <w:p>
      <w:pPr/>
      <w:r>
        <w:rPr>
          <w:lang w:val="pt_PT" w:bidi="pt_PT"/>
        </w:rPr>
      </w:r>
      <w:r>
        <w:rPr>
          <w:lang w:val="pt_PT" w:bidi="pt_PT"/>
        </w:rPr>
        <w:t>Na passagem anterior, Moisés enviou mensageiros para a terra de Edom para pedir permissão para passar pela terra. O povo de Edom se recusou e ameaçou sair com um exército. Os mensageiros imploraram novamente, mas os edomitas se recusaram e enviaram seu exército contra eles. Os israelitas foram forçados a se voltar e ir por um caminho diferente.</w:t>
      </w:r>
    </w:p>
    <w:p>
      <w:pPr/>
      <w:r>
        <w:rPr>
          <w:lang w:val="pt_PT" w:bidi="pt_PT"/>
        </w:rPr>
      </w:r>
      <w:r>
        <w:rPr>
          <w:lang w:val="pt_PT" w:bidi="pt_PT"/>
        </w:rPr>
        <w:t>Nessa passagem, a história descreve os israelitas se movendo de Cades para o Monte Hor. Moisés, Arão e Eleazar sobem a montanha onde Arão morre e Eleazar se torna o sumo sacerdote. Os israelitas choram por Arão.</w:t>
      </w:r>
    </w:p>
    <w:p>
      <w:pPr/>
      <w:r>
        <w:rPr>
          <w:lang w:val="pt_PT" w:bidi="pt_PT"/>
        </w:rPr>
      </w:r>
      <w:r>
        <w:rPr>
          <w:lang w:val="pt_PT" w:bidi="pt_PT"/>
        </w:rPr>
        <w:t>Os israelitas haviam se voltado para longe de Edom. Depois disso, eles viajaram até que chegaram à montanha chamada Hor na fronteira de Edom. Não fica claro exatamente onde essa montanha se encontra.</w:t>
      </w:r>
    </w:p>
    <w:p>
      <w:pPr/>
      <w:r>
        <w:rPr>
          <w:lang w:val="pt_PT" w:bidi="pt_PT"/>
        </w:rPr>
      </w:r>
      <w:r>
        <w:rPr>
          <w:lang w:val="pt_PT" w:bidi="pt_PT"/>
        </w:rPr>
        <w:t>Yahweh falou com Moisés e Arão na montanha chamada Hor. Vocês se lembrarão de que tanto Moisés quanto Arão haviam desobedecido a Yahweh sobre a água em Meriba. Yahweh diz a eles novamente que Arão não entrará na terra que ele está dando aos israelitas. Arão será reunido com seu povo, o que significa que Arão morrerá lá no deserto e se juntará a seus antepassados que já morreram.</w:t>
      </w:r>
    </w:p>
    <w:p>
      <w:pPr/>
      <w:r>
        <w:rPr>
          <w:lang w:val="pt_PT" w:bidi="pt_PT"/>
        </w:rPr>
      </w:r>
      <w:r>
        <w:rPr>
          <w:lang w:val="pt_PT" w:bidi="pt_PT"/>
        </w:rPr>
        <w:t>Yahweh disse a Moisés para levar Arão e seu filho Eleazar até o Monte Hor, remover as roupas de Arão e colocá-las sobre Eleazar. Essas vestes eram as túnicas sacerdotais especiais que Arão usava porque ele era o sumo sacerdote. Vocês se lembrarão dessas roupas do livro de Êxodo. Quando o sumo sacerdote morria, as roupas eram passadas ao filho mais velho. Eleazar era o filho mais velho remanescente de Arão, então ele se tornaria o sumo sacerdote.</w:t>
      </w:r>
    </w:p>
    <w:p>
      <w:pPr/>
      <w:r>
        <w:rPr>
          <w:lang w:val="pt_PT" w:bidi="pt_PT"/>
        </w:rPr>
      </w:r>
      <w:r>
        <w:rPr>
          <w:lang w:val="pt_PT" w:bidi="pt_PT"/>
        </w:rPr>
        <w:t xml:space="preserve">Parem e olhem novamente para uma imagem das </w:t>
      </w:r>
      <w:r>
        <w:rPr>
          <w:lang w:val="pt_PT" w:bidi="pt_PT"/>
        </w:rPr>
        <w:t>vestes do sumo sacerdote</w:t>
      </w:r>
      <w:r>
        <w:rPr>
          <w:lang w:val="pt_PT" w:bidi="pt_PT"/>
        </w:rPr>
        <w:t>. Discutam que tipos de roupas vocês têm em sua comunidade que mostram que alguém tem autoridade na comunidade. Pause o áudio aqui.</w:t>
      </w:r>
    </w:p>
    <w:p>
      <w:pPr/>
      <w:r>
        <w:rPr>
          <w:lang w:val="pt_PT" w:bidi="pt_PT"/>
        </w:rPr>
      </w:r>
      <w:r>
        <w:rPr>
          <w:lang w:val="pt_PT" w:bidi="pt_PT"/>
        </w:rPr>
        <w:t>Moisés seguiu o mandamento de Yahweh. Ele subiu a montanha com Arão e Eleazar enquanto todos assistiam.</w:t>
      </w:r>
    </w:p>
    <w:p>
      <w:pPr/>
      <w:r>
        <w:rPr>
          <w:lang w:val="pt_PT" w:bidi="pt_PT"/>
        </w:rPr>
      </w:r>
      <w:r>
        <w:rPr>
          <w:lang w:val="pt_PT" w:bidi="pt_PT"/>
        </w:rPr>
        <w:t>Parem e contem uma história de uma vez em que alguém em sua comunidade passou a responsabilidade e autoridade para outra pessoa. Pause o áudio aqui.</w:t>
      </w:r>
    </w:p>
    <w:p>
      <w:pPr/>
      <w:r>
        <w:rPr>
          <w:lang w:val="pt_PT" w:bidi="pt_PT"/>
        </w:rPr>
      </w:r>
      <w:r>
        <w:rPr>
          <w:lang w:val="pt_PT" w:bidi="pt_PT"/>
        </w:rPr>
        <w:t>Moisés removeu as túnicas sacerdotais de Arão e as colocou em seu filho, Eleazar. Arão parou de ser sumo sacerdote quando Moisés removeu suas roupas. As túnicas simbolizavam a autoridade que Yahweh havia dado a Arão como sumo sacerdote. Agora Yahweh estava tirando essa autoridade e dando-a ao filho de Arão. Então Arão morreu e Moisés e Eleazar desceram a montanha. Toda a comunidade de israelitas viu que Arão não estava com eles e que Eleazar estava usando as túnicas de Arão. Eles sabiam que Arão havia morrido. Eles estiveram de luto ou choraram por Arão por trinta dias. Os israelitas normalmente choravam por sete dias, mas Arão era um líder importante e o primeiro sumo sacerdote, então os israelitas choraram por mais tempo.</w:t>
      </w:r>
    </w:p>
    <w:p>
      <w:pPr/>
      <w:r>
        <w:rPr>
          <w:lang w:val="pt_PT" w:bidi="pt_PT"/>
        </w:rPr>
      </w:r>
      <w:r>
        <w:rPr>
          <w:lang w:val="pt_PT" w:bidi="pt_PT"/>
        </w:rPr>
        <w:t>Parem e lembrem-se do que vocês já ouviram anteriormente em Números sobre o que as pessoas fazem quando um membro da família morre. Normalmente, as pessoas que estão perto do corpo morto ficam impuras por 7 dias. Também discutam: como vocês choram ou ficam de luto por por alguém quando ele morre em sua cultura? O que vocês fazem com os corpos deles? Que tradições vocês seguem?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20.22–29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os israelitas viajaram de Cades para a montanha de Hor.</w:t>
      </w:r>
    </w:p>
    <w:p>
      <w:pPr/>
      <w:r>
        <w:rPr>
          <w:lang w:val="pt_PT" w:bidi="pt_PT"/>
        </w:rPr>
      </w:r>
      <w:r>
        <w:rPr>
          <w:b/>
          <w:lang w:val="pt_PT" w:bidi="pt_PT"/>
        </w:rPr>
        <w:t>Na segunda cena:</w:t>
      </w:r>
      <w:r>
        <w:rPr>
          <w:lang w:val="pt_PT" w:bidi="pt_PT"/>
        </w:rPr>
        <w:t xml:space="preserve"> Yahweh diz a Moisés e Arão que Arão morrerá. Ele os instrui a subir a montanha com Eleazar e, em seguida, tirar as roupas sacerdotais de Arão e colocá-las sobre Eleazar.</w:t>
      </w:r>
    </w:p>
    <w:p>
      <w:pPr/>
      <w:r>
        <w:rPr>
          <w:lang w:val="pt_PT" w:bidi="pt_PT"/>
        </w:rPr>
      </w:r>
      <w:r>
        <w:rPr>
          <w:b/>
          <w:lang w:val="pt_PT" w:bidi="pt_PT"/>
        </w:rPr>
        <w:t>Na terceira cena</w:t>
      </w:r>
      <w:r>
        <w:rPr>
          <w:lang w:val="pt_PT" w:bidi="pt_PT"/>
        </w:rPr>
        <w:t>: Moisés, Arão e Eleazar sobem o Monte Hor enquanto todos os israelitas assistem. Moisés segue o mandamento de Yahweh e tira as vestes sacerdotais de Arão e as coloca sobre Eleazar. Arão morre na montanha.</w:t>
      </w:r>
    </w:p>
    <w:p>
      <w:pPr/>
      <w:r>
        <w:rPr>
          <w:lang w:val="pt_PT" w:bidi="pt_PT"/>
        </w:rPr>
      </w:r>
      <w:r>
        <w:rPr>
          <w:b/>
          <w:lang w:val="pt_PT" w:bidi="pt_PT"/>
        </w:rPr>
        <w:t>Na quarta cena:</w:t>
      </w:r>
      <w:r>
        <w:rPr>
          <w:lang w:val="pt_PT" w:bidi="pt_PT"/>
        </w:rPr>
        <w:t xml:space="preserve"> Moisés e Eleazar voltam a descer a montanha sem Arão, enquanto toda a comunidade assistia. Então todos eles choram por Arão por trinta dias.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Na cena um, toda a congregação ou comunidade de Israel viajou de Cades para o Monte Hor. O local exato do Monte Hor não é claro. O nome da montanha é importante porque é mencionado quatro vezes nessa passagem. Não sabemos onde ficava esse monte, mas sabemos que era perto da fronteira da terra de Edom. A comunidade israelita montou seu acampamento ao pé do Monte Hor.</w:t>
      </w:r>
    </w:p>
    <w:p>
      <w:pPr/>
      <w:r>
        <w:rPr>
          <w:lang w:val="pt_PT" w:bidi="pt_PT"/>
        </w:rPr>
      </w:r>
      <w:r>
        <w:rPr>
          <w:lang w:val="pt_PT" w:bidi="pt_PT"/>
        </w:rPr>
        <w:t>Na cena dois, Yahweh fala com Moisés e Arão e diz a eles que Arão será reunido com seu povo. Em outras palavras, Arão morrerá e estará com seus antepassados, que são os antepassados do povo de Israel.</w:t>
      </w:r>
    </w:p>
    <w:p>
      <w:pPr/>
      <w:r>
        <w:rPr>
          <w:lang w:val="pt_PT" w:bidi="pt_PT"/>
        </w:rPr>
      </w:r>
      <w:r>
        <w:rPr>
          <w:lang w:val="pt_PT" w:bidi="pt_PT"/>
        </w:rPr>
        <w:t>Parem e discutam: como vocês falam sobre a morte de uma pessoa importante em sua comunidade, ou de um antepassado importante do seu povo? Ao longo de todo o Antigo Testamento, Yahweh fala sobre como os antepassados israelitas, como Abraão, Isaque, Jacó e Moisés, são reunidos com seu povo, ou com seus antepassados, quando morrem. Como vocês descreverão isso em sua tradução? Pause o áudio aqui.</w:t>
      </w:r>
    </w:p>
    <w:p>
      <w:pPr/>
      <w:r>
        <w:rPr>
          <w:lang w:val="pt_PT" w:bidi="pt_PT"/>
        </w:rPr>
      </w:r>
      <w:r>
        <w:rPr>
          <w:lang w:val="pt_PT" w:bidi="pt_PT"/>
        </w:rPr>
        <w:t>Yahweh explica a Moisés e Arão que Arão não pode entrar na terra que Yahweh prometeu aos israelitas porque Moisés e Arão haviam se rebelado nas águas de Meribá. Foi lá que Moisés bateu na rocha em vez de falar com ela. Moisés e Arão não demonstraram a santidade de Yahweh, então Yahweh disse que eles não poderiam entrar na terra prometida.</w:t>
      </w:r>
    </w:p>
    <w:p>
      <w:pPr/>
      <w:r>
        <w:rPr>
          <w:lang w:val="pt_PT" w:bidi="pt_PT"/>
        </w:rPr>
      </w:r>
      <w:r>
        <w:rPr>
          <w:lang w:val="pt_PT" w:bidi="pt_PT"/>
        </w:rPr>
        <w:t>Yahweh disse a Moisés para levar Arão e Eleazar — o filho dele — ao Monte Hor, remover as roupas de Arão e colocá-las sobre Eleazar. As vestes são as roupas sacerdotais que Arão usava por ser o sumo sacerdote.</w:t>
      </w:r>
    </w:p>
    <w:p>
      <w:pPr/>
      <w:r>
        <w:rPr>
          <w:lang w:val="pt_PT" w:bidi="pt_PT"/>
        </w:rPr>
      </w:r>
      <w:r>
        <w:rPr>
          <w:lang w:val="pt_PT" w:bidi="pt_PT"/>
        </w:rPr>
        <w:t>Yahweh diz a Moisés novamente que Arão será reunido com seu povo e deixa claro que ele morrerá na montanha. Yahweh prepara Moisés para perder seu irmão que esteve com ele por toda a jornada pelo deserto de quarenta anos.</w:t>
      </w:r>
    </w:p>
    <w:p>
      <w:pPr/>
      <w:r>
        <w:rPr>
          <w:lang w:val="pt_PT" w:bidi="pt_PT"/>
        </w:rPr>
      </w:r>
      <w:r>
        <w:rPr>
          <w:lang w:val="pt_PT" w:bidi="pt_PT"/>
        </w:rPr>
        <w:t>Sabemos que Arão tinha 123 anos quando morreu.</w:t>
      </w:r>
    </w:p>
    <w:p>
      <w:pPr/>
      <w:r>
        <w:rPr>
          <w:lang w:val="pt_PT" w:bidi="pt_PT"/>
        </w:rPr>
      </w:r>
      <w:r>
        <w:rPr>
          <w:lang w:val="pt_PT" w:bidi="pt_PT"/>
        </w:rPr>
        <w:t>Na cena três, Moisés fez o que Yahweh lhe ordenou que fizesse. Moisés descreve como seguiu os mandamentos de Yahweh, repetindo que fez cada ação que Yahweh havia lhe ordenado. Moisés levou Arão e Eleazar ao Monte Hor. O nome da montanha é mencionado novamente aqui. Isso nos ajuda a criar uma imagem da ação na montanha. Eles subiram a montanha à vista de toda a comunidade israelita. A nuvem não estava cobrindo essa montanha como antes, quando Moisés subiu ao Monte Sinai para receber as leis. O povo pode vê-los subindo. Não sabemos se eles puderam ver tudo o que aconteceu no topo da montanha.</w:t>
      </w:r>
    </w:p>
    <w:p>
      <w:pPr/>
      <w:r>
        <w:rPr>
          <w:lang w:val="pt_PT" w:bidi="pt_PT"/>
        </w:rPr>
      </w:r>
      <w:r>
        <w:rPr>
          <w:lang w:val="pt_PT" w:bidi="pt_PT"/>
        </w:rPr>
        <w:t>Moisés seguiu as instruções de Yahweh quando eles chegaram ao topo da montanha. Ele tirou as vestes sacerdotais de Arão e as colocou sobre Eleazar. Arão provavelmente ainda estava com as roupas de baixo, mas a ação de “despí-lo” mostra que Moisés, ao remover as vestes de Arão, estava retirando sua autoridade sacerdotal. Eleazar já havia sido dedicado para trabalhar como sacerdote no tabernáculo quando Yahweh dedicou Arão e seus filhos. Arão era o sumo sacerdote, e essa honra passaria a seu filho mais velho quando ele morresse. Eleazar agora era o filho sobrevivente mais velho de Arão, pois seus irmãos mais velhos já haviam morrido. Moisés colocou as vestes sacerdotais de Arão sobre Eleazar. Isso significava que Eleazar agora era o sumo sacerdote em vez de seu pai. Em seguida, Arão morreu no topo da montanha. Não sabemos o que aconteceu com o corpo de Arão.</w:t>
      </w:r>
    </w:p>
    <w:p>
      <w:pPr/>
      <w:r>
        <w:rPr>
          <w:lang w:val="pt_PT" w:bidi="pt_PT"/>
        </w:rPr>
      </w:r>
      <w:r>
        <w:rPr>
          <w:lang w:val="pt_PT" w:bidi="pt_PT"/>
        </w:rPr>
        <w:t>Na cena quatro, toda a comunidade de Israel viu Moisés e Eleazar descerem a montanha sem Arão. Eles viram Eleazar usando as vestes sacerdotais de Arão. Assim, perceberam que Arão havia morrido no topo da montanha. O povo ficou muito triste e chorou por ele por trinta dias. Isso foi muito mais tempo do que o costume normal, porque ele havia sido um líder especial.</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20.22–29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Todos os israelitas viajaram de Cades para a montanha de Hor. Eles montaram o acampamento da maneira como haviam feito muitas vezes antes.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Eles podem responder coisas como: “Feliz por estarmos seguindo em frente novamente”, ou “É trabalho duro embalar tudo e viajar assim”, ou “Me pergunto por quanto tempo estaremos acampando perto dessa montanha”.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e Arão que Arão morrerá. Yahweh lhes dá instruções para subir a montanha com Eleazar e, em seguida, tirar as vestes sacerdotais de Arão e colocá-las sobre Eleazar.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Ele pode responder coisas como: “Triste por meu irmão morrer”, ou “Gostaria que entrássemos na terra prometida depois de todo esse tempo no deserto”.</w:t>
      </w:r>
    </w:p>
    <w:p>
      <w:pPr>
        <w:pStyle w:val="ListBullet"/>
        <w:spacing w:line="240" w:lineRule="auto"/>
        <w:ind w:left="720"/>
      </w:pPr>
      <w:r>
        <w:rPr>
          <w:lang w:val="pt_PT" w:bidi="pt_PT"/>
        </w:rPr>
      </w:r>
      <w:r>
        <w:rPr>
          <w:lang w:val="pt_PT" w:bidi="pt_PT"/>
        </w:rPr>
        <w:t>Pergunte à pessoa que interpreta Yahweh: “O que você está sentindo ou pensando?”. Eles podem responder coisas como: “Amo Arão e estou triste por ele ter tido que morrer antes de chegar à terra prometida”.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Arão e Eleazar sobem o Monte Hor enquanto todos os israelitas estão assistindo. Moisés obedece ao mandamento de Yahweh e tira as vestes sacerdotais de Arão. Ele os coloca em Eleazar.</w:t>
      </w:r>
    </w:p>
    <w:p>
      <w:pPr>
        <w:pStyle w:val="ListBullet"/>
        <w:spacing w:line="240" w:lineRule="auto"/>
        <w:ind w:left="720"/>
      </w:pPr>
      <w:r>
        <w:rPr>
          <w:lang w:val="pt_PT" w:bidi="pt_PT"/>
        </w:rPr>
      </w:r>
      <w:r>
        <w:rPr>
          <w:lang w:val="pt_PT" w:bidi="pt_PT"/>
        </w:rPr>
        <w:t>Pergunte à pessoa que interpreta Moisés: “O que você está sentindo ou pensando?” Ele pode responder coisas como: “Lamento como desobedecemos a Yahweh em Meribá. Estou devastado. Sentirei falta de meu irmão. Ele me ajudou muito”.</w:t>
      </w:r>
    </w:p>
    <w:p>
      <w:pPr>
        <w:pStyle w:val="ListBullet"/>
        <w:spacing w:line="240" w:lineRule="auto"/>
        <w:ind w:left="720"/>
      </w:pPr>
      <w:r>
        <w:rPr>
          <w:lang w:val="pt_PT" w:bidi="pt_PT"/>
        </w:rPr>
      </w:r>
      <w:r>
        <w:rPr>
          <w:lang w:val="pt_PT" w:bidi="pt_PT"/>
        </w:rPr>
        <w:t>Pergunte à pessoa que interpreta Arão: “O que você está sentindo ou pensando?” Ele pode responder coisas como: “Triste por morrer antes de entrar na terra prometida”, ou “Estava esperando que algo como isso acontecesse”, ou “Estou feliz que Yahweh me permitiu ver pelo menos parte da terra prometida dessa montanha antes de morrer”.</w:t>
      </w:r>
    </w:p>
    <w:p>
      <w:pPr>
        <w:pStyle w:val="ListBullet"/>
        <w:spacing w:line="240" w:lineRule="auto"/>
        <w:ind w:left="720"/>
      </w:pPr>
      <w:r>
        <w:rPr>
          <w:lang w:val="pt_PT" w:bidi="pt_PT"/>
        </w:rPr>
      </w:r>
      <w:r>
        <w:rPr>
          <w:lang w:val="pt_PT" w:bidi="pt_PT"/>
        </w:rPr>
        <w:t>Pergunte à pessoa que interpreta Eleazar: “O que você está sentindo ou pensando?” Ele pode responder coisas como: “Tão triste e chateado que meu pai morrerá”, ou “Será uma honra servir ao povo agora como sumo sacerdote depois de meu pai”.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Eleazar voltam a descer a montanha sem Arão, enquanto toda a comunidade estava assistindo.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Eles podem responder coisas como: “Surpresos por Arão não ter descido da montanha”, ou “Cheios de tristeza e dor por Arão ter morrido”, ou “Honraremos Arão de uma maneira especial e choraremos por ele por trinta dias”.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choram por Arão por trinta dias.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20.22–29 na tradução mais fácil de entender.</w:t>
      </w:r>
    </w:p>
    <w:p>
      <w:pPr/>
      <w:r>
        <w:rPr>
          <w:lang w:val="pt_PT" w:bidi="pt_PT"/>
        </w:rPr>
      </w:r>
      <w:r>
        <w:rPr>
          <w:lang w:val="pt_PT" w:bidi="pt_PT"/>
        </w:rPr>
        <w:t xml:space="preserve">Nesta etapa, o grupo discutirá os principais termos e palavras-chave desta passagem. </w:t>
      </w:r>
      <w:r>
        <w:rPr>
          <w:b/>
          <w:lang w:val="pt_PT" w:bidi="pt_PT"/>
        </w:rPr>
        <w:t>Yahweh</w:t>
      </w:r>
      <w:r>
        <w:rPr>
          <w:lang w:val="pt_PT" w:bidi="pt_PT"/>
        </w:rPr>
        <w:t xml:space="preserve"> é usado várias vezes nessa passagem. Usem a mesma palavra ou frase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Toda a </w:t>
      </w:r>
      <w:r>
        <w:rPr>
          <w:b/>
          <w:lang w:val="pt_PT" w:bidi="pt_PT"/>
        </w:rPr>
        <w:t>congregação</w:t>
      </w:r>
      <w:r>
        <w:rPr>
          <w:lang w:val="pt_PT" w:bidi="pt_PT"/>
        </w:rPr>
        <w:t xml:space="preserve"> ou </w:t>
      </w:r>
      <w:r>
        <w:rPr>
          <w:b/>
          <w:lang w:val="pt_PT" w:bidi="pt_PT"/>
        </w:rPr>
        <w:t>comunidade</w:t>
      </w:r>
      <w:r>
        <w:rPr>
          <w:lang w:val="pt_PT" w:bidi="pt_PT"/>
        </w:rPr>
        <w:t xml:space="preserve"> </w:t>
      </w:r>
      <w:r>
        <w:rPr>
          <w:b/>
          <w:lang w:val="pt_PT" w:bidi="pt_PT"/>
        </w:rPr>
        <w:t>israelita</w:t>
      </w:r>
      <w:r>
        <w:rPr>
          <w:lang w:val="pt_PT" w:bidi="pt_PT"/>
        </w:rPr>
        <w:t xml:space="preserve">, deixou Cades e foi para o Monte Hor. Usem as mesmas palavras ou frases para israelita e comunidade que vocês usaram em passagens anteriores. </w:t>
      </w:r>
      <w:r>
        <w:rPr>
          <w:lang w:val="pt_PT" w:bidi="pt_PT"/>
        </w:rPr>
        <w:t>Israelita</w:t>
      </w:r>
      <w:r>
        <w:rPr>
          <w:lang w:val="pt_PT" w:bidi="pt_PT"/>
        </w:rPr>
        <w:t xml:space="preserve"> está no Glossário Mestre.</w:t>
      </w:r>
    </w:p>
    <w:p>
      <w:pPr/>
      <w:r>
        <w:rPr>
          <w:lang w:val="pt_PT" w:bidi="pt_PT"/>
        </w:rPr>
      </w:r>
      <w:r>
        <w:rPr>
          <w:b/>
          <w:lang w:val="pt_PT" w:bidi="pt_PT"/>
        </w:rPr>
        <w:t>Meribá</w:t>
      </w:r>
      <w:r>
        <w:rPr>
          <w:lang w:val="pt_PT" w:bidi="pt_PT"/>
        </w:rPr>
        <w:t xml:space="preserve"> é o lugar onde Moisés e Arão se rebelaram contra Yahweh, ou desobedeceram a Yahweh. Usem o mesmo nome do lugar para Meribá que vocês usaram em passagens anteriores.</w:t>
      </w:r>
    </w:p>
    <w:p>
      <w:pPr/>
      <w:r>
        <w:rPr>
          <w:lang w:val="pt_PT" w:bidi="pt_PT"/>
        </w:rPr>
      </w:r>
      <w:r>
        <w:rPr>
          <w:lang w:val="pt_PT" w:bidi="pt_PT"/>
        </w:rPr>
        <w:t xml:space="preserve">Yahweh disse a Moisés para pegar Arão e Eleazar, que era o filho de Arão, e levá-los ao Monte Hor. Moisés deve remover as </w:t>
      </w:r>
      <w:r>
        <w:rPr>
          <w:b/>
          <w:lang w:val="pt_PT" w:bidi="pt_PT"/>
        </w:rPr>
        <w:t>vestes</w:t>
      </w:r>
      <w:r>
        <w:rPr>
          <w:lang w:val="pt_PT" w:bidi="pt_PT"/>
        </w:rPr>
        <w:t xml:space="preserve"> de Arão e colocá-las sobre Eleazar. As vestes são as roupas sacerdotais que Arão usava porque ele era o </w:t>
      </w:r>
      <w:r>
        <w:rPr>
          <w:b/>
          <w:lang w:val="pt_PT" w:bidi="pt_PT"/>
        </w:rPr>
        <w:t>sumo sacerdote</w:t>
      </w:r>
      <w:r>
        <w:rPr>
          <w:lang w:val="pt_PT" w:bidi="pt_PT"/>
        </w:rPr>
        <w:t>. Essas vestes incluíam a túnica, o peitoral e o éfode.</w:t>
      </w:r>
    </w:p>
    <w:p>
      <w:pPr/>
      <w:r>
        <w:rPr>
          <w:lang w:val="pt_PT" w:bidi="pt_PT"/>
        </w:rPr>
      </w:r>
      <w:r>
        <w:rPr>
          <w:lang w:val="pt_PT" w:bidi="pt_PT"/>
        </w:rPr>
        <w:t xml:space="preserve">Parem e discutam que palavra ou frase vocês usarão para </w:t>
      </w:r>
      <w:r>
        <w:rPr>
          <w:b/>
          <w:lang w:val="pt_PT" w:bidi="pt_PT"/>
        </w:rPr>
        <w:t>vestes</w:t>
      </w:r>
      <w:r>
        <w:rPr>
          <w:lang w:val="pt_PT" w:bidi="pt_PT"/>
        </w:rPr>
        <w:t xml:space="preserve">. Olhem para uma imagem das </w:t>
      </w:r>
      <w:r>
        <w:rPr>
          <w:lang w:val="pt_PT" w:bidi="pt_PT"/>
        </w:rPr>
        <w:t>vestes sacerdotais</w:t>
      </w:r>
      <w:r>
        <w:rPr>
          <w:lang w:val="pt_PT" w:bidi="pt_PT"/>
        </w:rPr>
        <w:t>, se necessário. Usem as mesmas palavras que vocês usaram em Êxodo, quando Yahweh deu instruções sobre as vestes sacerdotais. Pause o áudio aqui.</w:t>
      </w:r>
    </w:p>
    <w:p>
      <w:pPr/>
      <w:r>
        <w:rPr>
          <w:lang w:val="pt_PT" w:bidi="pt_PT"/>
        </w:rPr>
      </w:r>
      <w:r>
        <w:rPr>
          <w:lang w:val="pt_PT" w:bidi="pt_PT"/>
        </w:rPr>
        <w:t xml:space="preserve">Usem a mesma palavra ou frase para </w:t>
      </w:r>
      <w:r>
        <w:rPr>
          <w:lang w:val="pt_PT" w:bidi="pt_PT"/>
        </w:rPr>
        <w:t>sumo sacerdote</w:t>
      </w:r>
      <w:r>
        <w:rPr>
          <w:lang w:val="pt_PT" w:bidi="pt_PT"/>
        </w:rPr>
        <w:t xml:space="preserve"> que vocês usaram em passagens anteriores. Para obterem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O povo </w:t>
      </w:r>
      <w:r>
        <w:rPr>
          <w:b/>
          <w:lang w:val="pt_PT" w:bidi="pt_PT"/>
        </w:rPr>
        <w:t>chorou</w:t>
      </w:r>
      <w:r>
        <w:rPr>
          <w:lang w:val="pt_PT" w:bidi="pt_PT"/>
        </w:rPr>
        <w:t xml:space="preserve"> por 30 dias. Eles podem ter chorado ou lamentado em voz alta.</w:t>
      </w:r>
    </w:p>
    <w:p>
      <w:pPr/>
      <w:r>
        <w:rPr>
          <w:lang w:val="pt_PT" w:bidi="pt_PT"/>
        </w:rPr>
      </w:r>
      <w:r>
        <w:rPr>
          <w:lang w:val="pt_PT" w:bidi="pt_PT"/>
        </w:rPr>
        <w:t xml:space="preserve">Parem e discutam que palavra vocês usarão para </w:t>
      </w:r>
      <w:r>
        <w:rPr>
          <w:b/>
          <w:lang w:val="pt_PT" w:bidi="pt_PT"/>
        </w:rPr>
        <w:t>chorar</w:t>
      </w:r>
      <w:r>
        <w:rPr>
          <w:lang w:val="pt_PT" w:bidi="pt_PT"/>
        </w:rPr>
        <w:t>. Usem a mesma palavra que vocês usaram anteriormente. Pause o áudio.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21:1–9</w:t>
      </w:r>
      <w:r>
        <w:rPr>
          <w:lang w:val="pt_PT" w:bidi="pt_PT"/>
        </w:rPr>
      </w:r>
    </w:p>
    <w:p>
      <w:pPr>
        <w:pStyle w:val="Heading3"/>
      </w:pPr>
      <w:r>
        <w:rPr>
          <w:lang w:val="pt_PT" w:bidi="pt_PT"/>
        </w:rPr>
        <w:t>Ouvir e Sentir</w:t>
      </w:r>
    </w:p>
    <w:p>
      <w:pPr/>
      <w:r>
        <w:rPr>
          <w:lang w:val="pt_PT" w:bidi="pt_PT"/>
        </w:rPr>
      </w:r>
      <w:r>
        <w:rPr>
          <w:lang w:val="pt_PT" w:bidi="pt_PT"/>
        </w:rPr>
        <w:t>Nesta etapa, ouçam Números 21.1–9 e guardem em seus corações.</w:t>
      </w:r>
    </w:p>
    <w:p>
      <w:pPr/>
      <w:r>
        <w:rPr>
          <w:lang w:val="pt_PT" w:bidi="pt_PT"/>
        </w:rPr>
      </w:r>
      <w:r>
        <w:rPr>
          <w:lang w:val="pt_PT" w:bidi="pt_PT"/>
        </w:rPr>
        <w:t>Ouçam uma versão em áudio de Números 21.1–9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21.1–9 na tradução mais fácil de entender.</w:t>
      </w:r>
    </w:p>
    <w:p>
      <w:pPr/>
      <w:r>
        <w:rPr>
          <w:lang w:val="pt_PT" w:bidi="pt_PT"/>
        </w:rPr>
      </w:r>
      <w:r>
        <w:rPr>
          <w:lang w:val="pt_PT" w:bidi="pt_PT"/>
        </w:rPr>
        <w:t>Essa passagem vem logo depois da história sobre a morte de Arão. No entanto, não temos certeza exatamente quando essa história aconteceu. A batalha com o rei de Arade pode ter acontecido quando os israelitas estavam a caminho para o Monte Hor. No entanto, essa história é a primeira de uma série de histórias que descrevem um número de vitórias que os israelitas tiveram sobre os não israelitas hostis.</w:t>
      </w:r>
    </w:p>
    <w:p>
      <w:pPr/>
      <w:r>
        <w:rPr>
          <w:lang w:val="pt_PT" w:bidi="pt_PT"/>
        </w:rPr>
      </w:r>
      <w:r>
        <w:rPr>
          <w:lang w:val="pt_PT" w:bidi="pt_PT"/>
        </w:rPr>
        <w:t>Vocês se lembrarão de que, em uma passagem anterior, os israelitas enviaram líderes para investigar a terra que Deus daria a eles — a terra prometida. Deus disse que os israelitas vagariam pelo deserto por quarenta anos. Os israelitas então tentaram entrar na terra prometida por conta própria. Os cananeus derrotaram os israelitas e os perseguiram para um lugar chamado Hormá.</w:t>
      </w:r>
    </w:p>
    <w:p>
      <w:pPr/>
      <w:r>
        <w:rPr>
          <w:lang w:val="pt_PT" w:bidi="pt_PT"/>
        </w:rPr>
      </w:r>
      <w:r>
        <w:rPr>
          <w:lang w:val="pt_PT" w:bidi="pt_PT"/>
        </w:rPr>
        <w:t>Essa história acontece nessa mesma região. Já se passaram cerca de 38 anos depois da primeira vez que os israelitas estavam em Hormá. Desta vez, o resultado é diferente.</w:t>
      </w:r>
    </w:p>
    <w:p>
      <w:pPr/>
      <w:r>
        <w:rPr>
          <w:lang w:val="pt_PT" w:bidi="pt_PT"/>
        </w:rPr>
      </w:r>
      <w:r>
        <w:rPr>
          <w:lang w:val="pt_PT" w:bidi="pt_PT"/>
        </w:rPr>
        <w:t>A história começa contando como um rei cananeu de Arade, que vive no deserto de Neguebe, ouve que os israelitas estão viajando pela estrada para Atarim. Esse rei cananeu não é o único rei na terra de Canaã. Esse rei é um dos vários reis que governam essa área.</w:t>
      </w:r>
    </w:p>
    <w:p>
      <w:pPr/>
      <w:r>
        <w:rPr>
          <w:lang w:val="pt_PT" w:bidi="pt_PT"/>
        </w:rPr>
      </w:r>
      <w:r>
        <w:rPr>
          <w:lang w:val="pt_PT" w:bidi="pt_PT"/>
        </w:rPr>
        <w:t>Arade era uma cidade a oeste do mar Morto, na parte sul de Canaã. A localização real de Atarim é desconhecida.</w:t>
      </w:r>
    </w:p>
    <w:p>
      <w:pPr/>
      <w:r>
        <w:rPr>
          <w:lang w:val="pt_PT" w:bidi="pt_PT"/>
        </w:rPr>
      </w:r>
      <w:r>
        <w:rPr>
          <w:lang w:val="pt_PT" w:bidi="pt_PT"/>
        </w:rPr>
        <w:t>O rei cananeu ataca os israelitas e captura alguns deles. O povo de Israel faz uma forte promessa, ou voto, a Yahweh de que, se Yahweh permitir que os israelitas derrotem esses inimigos, então os israelitas destruirão todas as cidades que pertencem a essas pessoas. Os israelitas não levarão ninguém do povo, nem nenhum dos itens encontrados na cidade, para si mesmos. Isso mostra que Yahweh dá aos israelitas a vitória. Os israelitas não ganham a vitória por si mesmos.</w:t>
      </w:r>
    </w:p>
    <w:p>
      <w:pPr/>
      <w:r>
        <w:rPr>
          <w:lang w:val="pt_PT" w:bidi="pt_PT"/>
        </w:rPr>
      </w:r>
      <w:r>
        <w:rPr>
          <w:lang w:val="pt_PT" w:bidi="pt_PT"/>
        </w:rPr>
        <w:t>Parem aqui e contem uma história sobre uma vez que você ou seu povo fizeram uma forte promessa ou voto a outra pessoa. Pause o áudio aqui.</w:t>
      </w:r>
    </w:p>
    <w:p>
      <w:pPr/>
      <w:r>
        <w:rPr>
          <w:lang w:val="pt_PT" w:bidi="pt_PT"/>
        </w:rPr>
      </w:r>
      <w:r>
        <w:rPr>
          <w:lang w:val="pt_PT" w:bidi="pt_PT"/>
        </w:rPr>
        <w:t>Yahweh ouve os pedidos dos israelitas. Yahweh dá aos israelitas a vitória. Os israelitas derrotam os cananeus e destroem suas cidades. Os israelitas chamam essa área de Hormá, que significa “dedicado à destruição”.</w:t>
      </w:r>
    </w:p>
    <w:p>
      <w:pPr/>
      <w:r>
        <w:rPr>
          <w:lang w:val="pt_PT" w:bidi="pt_PT"/>
        </w:rPr>
      </w:r>
      <w:r>
        <w:rPr>
          <w:lang w:val="pt_PT" w:bidi="pt_PT"/>
        </w:rPr>
        <w:t>Em algum momento, o povo viaja para o sul ao redor da terra de Edom em direção ao Mar Vermelho. Sabemos por histórias anteriores que o rei de Edom não permitiria que os israelitas viajassem por sua terra. Isso significava que os israelitas viajaram de volta da maneira que eles haviam acabado de vir. Os israelitas reclamam com Deus e Moisés sobre a falta de boa água e a falta de comida. As pessoas dizem que não há comida, e então eles dizem que eles não gostam da comida, ou pão, que eles têm. Os israelitas dizem que teria sido melhor voltar ao Egito em vez de morrer no deserto.</w:t>
      </w:r>
    </w:p>
    <w:p>
      <w:pPr/>
      <w:r>
        <w:rPr>
          <w:lang w:val="pt_PT" w:bidi="pt_PT"/>
        </w:rPr>
      </w:r>
      <w:r>
        <w:rPr>
          <w:lang w:val="pt_PT" w:bidi="pt_PT"/>
        </w:rPr>
        <w:t>Parem aqui e discutam em grupo: contem uma história sobre uma vez em que as pessoas em sua comunidade reclamaram sobre algo com uma figura de autoridade porque estavam cansadas de um problema que tinham há muito tempo. Pause o áudio aqui.</w:t>
      </w:r>
    </w:p>
    <w:p>
      <w:pPr/>
      <w:r>
        <w:rPr>
          <w:lang w:val="pt_PT" w:bidi="pt_PT"/>
        </w:rPr>
      </w:r>
      <w:r>
        <w:rPr>
          <w:lang w:val="pt_PT" w:bidi="pt_PT"/>
        </w:rPr>
        <w:t xml:space="preserve">Parem aqui e olhem para um mapa da </w:t>
      </w:r>
      <w:r>
        <w:rPr>
          <w:b/>
          <w:lang w:val="pt_PT" w:bidi="pt_PT"/>
        </w:rPr>
        <w:t>área onde os israelitas têm vagado e acampado</w:t>
      </w:r>
      <w:r>
        <w:rPr>
          <w:lang w:val="pt_PT" w:bidi="pt_PT"/>
        </w:rPr>
        <w:t>. Pause o áudio aqui.</w:t>
      </w:r>
    </w:p>
    <w:p>
      <w:pPr/>
      <w:r>
        <w:rPr>
          <w:lang w:val="pt_PT" w:bidi="pt_PT"/>
        </w:rPr>
      </w:r>
      <w:r>
        <w:rPr>
          <w:lang w:val="pt_PT" w:bidi="pt_PT"/>
        </w:rPr>
        <w:t>Yahweh envia serpentes ou cobras ardentes ou venenosas aos israelitas. Uma serpente é um animal que rasteja pelo chão sobre a barriga ou estômago da serpente. Uma serpente tem uma língua longa e bifurcada e dentes afiados em sua boca. O nome “ardente” vem do idioma original, que significa “queimar”. Isso é por causa da sensação de queimação quando uma serpente venenosa pica alguém. O veneno causa uma sensação de queimação sobre e sob a pele. Muitos israelitas morreram porque as serpentes os morderam.</w:t>
      </w:r>
    </w:p>
    <w:p>
      <w:pPr/>
      <w:r>
        <w:rPr>
          <w:lang w:val="pt_PT" w:bidi="pt_PT"/>
        </w:rPr>
      </w:r>
      <w:r>
        <w:rPr>
          <w:lang w:val="pt_PT" w:bidi="pt_PT"/>
        </w:rPr>
        <w:t xml:space="preserve">Parem aqui e olhem para a imagem de uma </w:t>
      </w:r>
      <w:r>
        <w:rPr>
          <w:lang w:val="pt_PT" w:bidi="pt_PT"/>
        </w:rPr>
        <w:t>serpente</w:t>
      </w:r>
      <w:r>
        <w:rPr>
          <w:lang w:val="pt_PT" w:bidi="pt_PT"/>
        </w:rPr>
        <w:t>. Pause o áudio aqui.</w:t>
      </w:r>
    </w:p>
    <w:p>
      <w:pPr/>
      <w:r>
        <w:rPr>
          <w:lang w:val="pt_PT" w:bidi="pt_PT"/>
        </w:rPr>
      </w:r>
      <w:r>
        <w:rPr>
          <w:lang w:val="pt_PT" w:bidi="pt_PT"/>
        </w:rPr>
        <w:t>Os israelitas percebem que fizeram algo errado contra Yahweh. O povo vai até Moisés e diz: “Pecamos por falar contra você e contra Yahweh”. As pessoas pedem educadamente a Moisés que fale com Yahweh para que Ele tire as serpentes. Moisés ora pelos israelitas. Moisés pede a Yahweh que tire as serpentes.</w:t>
      </w:r>
    </w:p>
    <w:p>
      <w:pPr/>
      <w:r>
        <w:rPr>
          <w:lang w:val="pt_PT" w:bidi="pt_PT"/>
        </w:rPr>
      </w:r>
      <w:r>
        <w:rPr>
          <w:lang w:val="pt_PT" w:bidi="pt_PT"/>
        </w:rPr>
        <w:t>Yahweh diz a Moisés para fazer uma réplica, ou uma imagem, de uma serpente. Moisés pede que um artesão faça uma serpente de bronze, ou possivelmente de cobre. Um metalúrgico faz bronze combinando cobre e estanho. O cobre é uma cor vermelha ardente, que pode se encaixar melhor com a descrição da serpente ardente.</w:t>
      </w:r>
    </w:p>
    <w:p>
      <w:pPr/>
      <w:r>
        <w:rPr>
          <w:lang w:val="pt_PT" w:bidi="pt_PT"/>
        </w:rPr>
      </w:r>
      <w:r>
        <w:rPr>
          <w:lang w:val="pt_PT" w:bidi="pt_PT"/>
        </w:rPr>
        <w:t>Moisés prende a serpente de metal a um poste, ou um longo bastão. A haste é longa o suficiente para que muitas pessoas vejam a serpente quando ela é levantada. Qualquer um que tenha sido mordido por uma serpente poderia olhar para a serpente de bronze e viveria. Então Moisés faz como Yahweh ordena. Moisés faz uma serpente de bronze e a prende a um poste. Moisés coloca o poste no chão para que a serpente fique mais alta. Qualquer um que tenha sido mordido por uma serpente pode olhar, ou fixar os olhos na serpente de bronze, e Yahweh o cura. Essas pessoas não morrem por causa das mordidas de serpentes. Uma pessoa tinha que obedecer a Yahweh e escolher olhar para a serpente de bronze antes que Yahweh a curasse.</w:t>
      </w:r>
    </w:p>
    <w:p>
      <w:pPr/>
      <w:r>
        <w:rPr>
          <w:lang w:val="pt_PT" w:bidi="pt_PT"/>
        </w:rPr>
      </w:r>
      <w:r>
        <w:rPr>
          <w:lang w:val="pt_PT" w:bidi="pt_PT"/>
        </w:rPr>
        <w:t xml:space="preserve">Parem aqui e olhem para uma imagem de uma </w:t>
      </w:r>
      <w:r>
        <w:rPr>
          <w:lang w:val="pt_PT" w:bidi="pt_PT"/>
        </w:rPr>
        <w:t>serpente de bronze em um bastão</w:t>
      </w:r>
      <w:r>
        <w:rPr>
          <w:lang w:val="pt_PT" w:bidi="pt_PT"/>
        </w:rPr>
        <w:t>. Pause o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 rei cananeu de Arade ataca os israelitas. Os israelitas pedem a Yahweh que dê vitória a eles se eles atacarem os cananeus. Yahweh dá aos israelitas a vitória. Os israelitas destroem os cananeus e suas cidades.</w:t>
      </w:r>
    </w:p>
    <w:p>
      <w:pPr/>
      <w:r>
        <w:rPr>
          <w:lang w:val="pt_PT" w:bidi="pt_PT"/>
        </w:rPr>
      </w:r>
      <w:r>
        <w:rPr>
          <w:b/>
          <w:lang w:val="pt_PT" w:bidi="pt_PT"/>
        </w:rPr>
        <w:t>Na segunda cena:</w:t>
      </w:r>
      <w:r>
        <w:rPr>
          <w:lang w:val="pt_PT" w:bidi="pt_PT"/>
        </w:rPr>
        <w:t xml:space="preserve"> os israelitas deixam o Monte Hor e seguem para o sul ao redor da terra de Edom. O povo fica frustrado e fala contra Moisés e Deus. Yahweh envia serpentes venenosas que mordem alguns do povo e eles morrem.</w:t>
      </w:r>
    </w:p>
    <w:p>
      <w:pPr/>
      <w:r>
        <w:rPr>
          <w:lang w:val="pt_PT" w:bidi="pt_PT"/>
        </w:rPr>
      </w:r>
      <w:r>
        <w:rPr>
          <w:b/>
          <w:lang w:val="pt_PT" w:bidi="pt_PT"/>
        </w:rPr>
        <w:t>Na terceira cena:</w:t>
      </w:r>
      <w:r>
        <w:rPr>
          <w:lang w:val="pt_PT" w:bidi="pt_PT"/>
        </w:rPr>
        <w:t xml:space="preserve"> os israelitas percebem que pecaram contra Yahweh e contra Moisés. Os israelitas pedem a Moisés que peça a Yahweh que tire as serpentes. Yahweh diz a Moisés para fazer uma serpente de bronze. A serpente de bronze fica presa a um bastão. Uma pessoa que é mordida por uma serpente pode olhar para a serpente de bronze e ela não morrerá.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rei de Arade</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Serpentes venenosas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Em grupo, prestem atenção às partes do cenário da passagem:</w:t>
      </w:r>
    </w:p>
    <w:p>
      <w:pPr/>
      <w:r>
        <w:rPr>
          <w:lang w:val="pt_PT" w:bidi="pt_PT"/>
        </w:rPr>
      </w:r>
      <w:r>
        <w:rPr>
          <w:lang w:val="pt_PT" w:bidi="pt_PT"/>
        </w:rPr>
        <w:t>Não sabemos exatamente quando essa história começa. Se possível, tentem não fazer soar como se essa história tivesse acontecido imediatamente depois da história anterior. A história anterior aconteceu no Monte Hor. Essa próxima história acontece enquanto os israelitas deixam o Monte Hor. A primeira parte dessa passagem é sobre a batalha com o rei cananeu de Arade. É como uma história separada dentro das histórias que aconteceram ao redor do Monte Hor. Não sabemos exatamente onde essa história aconteceu. A localização exata não é importante para o autor. O ponto importante é o que acontece em vez de exatamente onde ou quando a história acontece.</w:t>
      </w:r>
    </w:p>
    <w:p>
      <w:pPr/>
      <w:r>
        <w:rPr>
          <w:lang w:val="pt_PT" w:bidi="pt_PT"/>
        </w:rPr>
      </w:r>
      <w:r>
        <w:rPr>
          <w:lang w:val="pt_PT" w:bidi="pt_PT"/>
        </w:rPr>
        <w:t>Na primeira cena, vemos o rei cananeu de Arade no Neguebe. Arade era uma cidade na região sul de Canaã. Neguebe se refere à “parte sul de Canaã”.</w:t>
      </w:r>
    </w:p>
    <w:p>
      <w:pPr/>
      <w:r>
        <w:rPr>
          <w:lang w:val="pt_PT" w:bidi="pt_PT"/>
        </w:rPr>
      </w:r>
      <w:r>
        <w:rPr>
          <w:lang w:val="pt_PT" w:bidi="pt_PT"/>
        </w:rPr>
        <w:t xml:space="preserve">Parem aqui e olhem para um </w:t>
      </w:r>
      <w:r>
        <w:rPr>
          <w:b/>
          <w:lang w:val="pt_PT" w:bidi="pt_PT"/>
        </w:rPr>
        <w:t>mapa da região</w:t>
      </w:r>
      <w:r>
        <w:rPr>
          <w:lang w:val="pt_PT" w:bidi="pt_PT"/>
        </w:rPr>
        <w:t>. Pause o áudio aqui.</w:t>
      </w:r>
    </w:p>
    <w:p>
      <w:pPr/>
      <w:r>
        <w:rPr>
          <w:lang w:val="pt_PT" w:bidi="pt_PT"/>
        </w:rPr>
      </w:r>
      <w:r>
        <w:rPr>
          <w:lang w:val="pt_PT" w:bidi="pt_PT"/>
        </w:rPr>
        <w:t>Parem aqui e discutam isso em grupo: como vocês descreveriam um governante ou chefe de uma área? Como vocês descreveriam a área que eles governam? Dê exemplos de diferentes tipos de líderes que governam diferentes tipos de áreas. Pause o áudio aqui.</w:t>
      </w:r>
    </w:p>
    <w:p>
      <w:pPr/>
      <w:r>
        <w:rPr>
          <w:lang w:val="pt_PT" w:bidi="pt_PT"/>
        </w:rPr>
      </w:r>
      <w:r>
        <w:rPr>
          <w:lang w:val="pt_PT" w:bidi="pt_PT"/>
        </w:rPr>
        <w:t>O rei de Arade ouve que os israelitas estão se aproximando na estrada para Atarim. Não sabemos a localização de Atarim. Algumas pessoas acreditam que isso se refere à rota que os espiões tomaram, uma vez que o nome soa semelhante à palavra dos israelitas para espiões. O rei ataca os israelitas e ele captura alguns deles. O rei os leva como prisioneiros.</w:t>
      </w:r>
    </w:p>
    <w:p>
      <w:pPr/>
      <w:r>
        <w:rPr>
          <w:lang w:val="pt_PT" w:bidi="pt_PT"/>
        </w:rPr>
      </w:r>
      <w:r>
        <w:rPr>
          <w:lang w:val="pt_PT" w:bidi="pt_PT"/>
        </w:rPr>
        <w:t>Os israelitas fazem um voto, ou uma forte promessa, a Yahweh. Os israelitas dizem que, se Yahweh der aos israelitas vitória sobre os cananeus, então os israelitas destruirão completamente os cananeus e suas cidades.</w:t>
      </w:r>
    </w:p>
    <w:p>
      <w:pPr/>
      <w:r>
        <w:rPr>
          <w:lang w:val="pt_PT" w:bidi="pt_PT"/>
        </w:rPr>
      </w:r>
      <w:r>
        <w:rPr>
          <w:lang w:val="pt_PT" w:bidi="pt_PT"/>
        </w:rPr>
        <w:t>Yahweh ouve o pedido dos israelitas, e Yahweh dá aos israelitas vitória sobre seus inimigos. Os israelitas destroem completamente o povo cananeu e suas cidades. Os israelitas não tiram da cidade nenhum item para si mesmos. Os israelitas estão mostrando que é Yahweh que venceu os cananeus, e, portanto, o povo e suas cidades pertencem a Yahweh. Os israelitas destroem os cananeus e suas cidades, e os israelitas não mantêm nada do povo ou das cidades para si mesmos.</w:t>
      </w:r>
    </w:p>
    <w:p>
      <w:pPr/>
      <w:r>
        <w:rPr>
          <w:lang w:val="pt_PT" w:bidi="pt_PT"/>
        </w:rPr>
      </w:r>
      <w:r>
        <w:rPr>
          <w:lang w:val="pt_PT" w:bidi="pt_PT"/>
        </w:rPr>
        <w:t>Na segunda cena, o povo de Israel deixa o Monte Hor e segue para o sul. Isso pode ter acontecido logo depois da morte de Arão, mas não temos certeza. Os israelitas dão a volta pela terra de Edom em direção ao Mar Vermelho. Certifiquem-se de que a maneira como vocês começam essa cena não soe como se ela tivesse acontecido logo depois que Yahweh deu vitória aos israelitas, porque não temos certeza quando isso aconteceu.</w:t>
      </w:r>
    </w:p>
    <w:p>
      <w:pPr/>
      <w:r>
        <w:rPr>
          <w:lang w:val="pt_PT" w:bidi="pt_PT"/>
        </w:rPr>
      </w:r>
      <w:r>
        <w:rPr>
          <w:lang w:val="pt_PT" w:bidi="pt_PT"/>
        </w:rPr>
        <w:t xml:space="preserve">Parem aqui e olhem para um mapa de </w:t>
      </w:r>
      <w:r>
        <w:rPr>
          <w:b/>
          <w:lang w:val="pt_PT" w:bidi="pt_PT"/>
        </w:rPr>
        <w:t>onde os israelitas estão viajando</w:t>
      </w:r>
      <w:r>
        <w:rPr>
          <w:lang w:val="pt_PT" w:bidi="pt_PT"/>
        </w:rPr>
        <w:t>. Pensem em como vocês começarão essa parte dessa passagem e como vocês mostrarão que não temos certeza quando isso aconteceu. Pause o áudio aqui.</w:t>
      </w:r>
    </w:p>
    <w:p>
      <w:pPr/>
      <w:r>
        <w:rPr>
          <w:lang w:val="pt_PT" w:bidi="pt_PT"/>
        </w:rPr>
      </w:r>
      <w:r>
        <w:rPr>
          <w:lang w:val="pt_PT" w:bidi="pt_PT"/>
        </w:rPr>
        <w:t>O povo fica impaciente. O povo ficou desencorajado, ou perdeu a paciência. O povo fala com Deus e a Moisés. Quando Moisés descreve a ira do povo, Moisés diz que o povo fala contra Deus. Moisés usa a palavra comum para Deus em vez do nome pessoal de Deus, Yahweh. O povo faz uma pergunta que não requer uma resposta. O povo diz: “Por que você nos tirou do Egito para morrer no deserto?” O povo está irado com Deus e Moisés. O povo sente que Deus e Moisés não deveriam tê-los tirado do Egito. O povo também está dizendo que eles não teriam morrido se tivessem permanecido no Egito.</w:t>
      </w:r>
    </w:p>
    <w:p>
      <w:pPr/>
      <w:r>
        <w:rPr>
          <w:lang w:val="pt_PT" w:bidi="pt_PT"/>
        </w:rPr>
      </w:r>
      <w:r>
        <w:rPr>
          <w:lang w:val="pt_PT" w:bidi="pt_PT"/>
        </w:rPr>
        <w:t>Parem aqui e discutam: contem uma história sobre uma vez que vocês mostraram que não gostavam de uma situação. Falem sobre o que vocês disseram nessa situação. Que pergunta vocês podem ter feito a alguém para mostrar que vocês não estavam felizes com a situação ou evento? Pause o áudio.</w:t>
      </w:r>
    </w:p>
    <w:p>
      <w:pPr/>
      <w:r>
        <w:rPr>
          <w:lang w:val="pt_PT" w:bidi="pt_PT"/>
        </w:rPr>
      </w:r>
      <w:r>
        <w:rPr>
          <w:lang w:val="pt_PT" w:bidi="pt_PT"/>
        </w:rPr>
        <w:t>O povo não gostou muito de não terem comida e água. O povo disse: “Não há nada para comer aqui e nada para beber. Odiamos esse maná horrível!” A palavra original para comida aqui é pão. No entanto, quando o povo diz que odeia o pão, o povo está falando sobre maná. Vocês se lembrarão de Êxodo que o maná é o alimento que Yahweh está fornecendo milagrosamente ao povo todas as manhãs.</w:t>
      </w:r>
    </w:p>
    <w:p>
      <w:pPr/>
      <w:r>
        <w:rPr>
          <w:lang w:val="pt_PT" w:bidi="pt_PT"/>
        </w:rPr>
      </w:r>
      <w:r>
        <w:rPr>
          <w:lang w:val="pt_PT" w:bidi="pt_PT"/>
        </w:rPr>
        <w:t>Yahweh não dá uma resposta ao povo. Yahweh envia serpentes ardentes ou venenosas entre o povo. As serpentes mordem muitas pessoas, e essas pessoas morrem.</w:t>
      </w:r>
    </w:p>
    <w:p>
      <w:pPr/>
      <w:r>
        <w:rPr>
          <w:lang w:val="pt_PT" w:bidi="pt_PT"/>
        </w:rPr>
      </w:r>
      <w:r>
        <w:rPr>
          <w:lang w:val="pt_PT" w:bidi="pt_PT"/>
        </w:rPr>
        <w:t>Parem aqui e discutam: lembrem-se de que essas serpentes fazem as pessoas sentirem que a mordida as está queimando. Como em seu idioma vocês falariam sobre serpentes venenosas ou ardentes? Pause o áudio aqui.</w:t>
      </w:r>
    </w:p>
    <w:p>
      <w:pPr/>
      <w:r>
        <w:rPr>
          <w:lang w:val="pt_PT" w:bidi="pt_PT"/>
        </w:rPr>
      </w:r>
      <w:r>
        <w:rPr>
          <w:lang w:val="pt_PT" w:bidi="pt_PT"/>
        </w:rPr>
        <w:t>Na terceira cena, o povo vem para Moisés e confessa ou clama: “Pecamos contra você e contra Yahweh”. O povo está dizendo que eles fizeram algo errado — eles não confiaram em Moisés e não confiaram em Yahweh. O povo pede educadamente a Moisés que peça a Yahweh que tire as serpentes. Então Moisés ora a Yahweh para tirar as serpentes.</w:t>
      </w:r>
    </w:p>
    <w:p>
      <w:pPr/>
      <w:r>
        <w:rPr>
          <w:lang w:val="pt_PT" w:bidi="pt_PT"/>
        </w:rPr>
      </w:r>
      <w:r>
        <w:rPr>
          <w:lang w:val="pt_PT" w:bidi="pt_PT"/>
        </w:rPr>
        <w:t>Parem aqui e discutam: contem uma história sobre uma vez em que vocês ou alguém que vocês conhecem pediu a um líder para agir em seu nome. Prestem atenção a como vocês descrevem o líder indo até alguém mais importante do que esse líder para tentar ajudar vocês. Pause o áudio aqui.</w:t>
      </w:r>
    </w:p>
    <w:p>
      <w:pPr/>
      <w:r>
        <w:rPr>
          <w:lang w:val="pt_PT" w:bidi="pt_PT"/>
        </w:rPr>
      </w:r>
      <w:r>
        <w:rPr>
          <w:lang w:val="pt_PT" w:bidi="pt_PT"/>
        </w:rPr>
        <w:t>Yahweh responde a Moisés. Yahweh diz a Moisés para fazer uma cobra ou serpente de bronze. Moisés prende a serpente de metal a um longo poste e coloca o poste no chão. O povo é capaz de ver a serpente de bronze porque ela está no alto do poste. Yahweh não remove as serpentes, mas fornece uma maneira de o povo não morrer quando as serpentes o morderem. O povo pode escolher confiar em Yahweh e olhar para a serpente de bronze, e Yahweh os curará.</w:t>
      </w:r>
    </w:p>
    <w:p>
      <w:pPr/>
      <w:r>
        <w:rPr>
          <w:lang w:val="pt_PT" w:bidi="pt_PT"/>
        </w:rPr>
      </w:r>
      <w:r>
        <w:rPr>
          <w:lang w:val="pt_PT" w:bidi="pt_PT"/>
        </w:rPr>
        <w:t>Moisés faz o que Yahweh disse a Moisés para fazer. Quando uma serpente morde alguém, essa pessoa pode olhar para a serpente de bronze e ela não morrerá. Quando o povo olha para a serpente de bronze, eles estão olhando para ela intensamente, ou prestando muita atenção a ela. É importante lembrar que essa passagem deixa claro que é quando os israelitas obedecem a Yahweh e olham para a serpente que eles são curados.</w:t>
      </w:r>
    </w:p>
    <w:p>
      <w:pPr/>
      <w:r>
        <w:rPr>
          <w:lang w:val="pt_PT" w:bidi="pt_PT"/>
        </w:rPr>
      </w:r>
      <w:r>
        <w:rPr>
          <w:lang w:val="pt_PT" w:bidi="pt_PT"/>
        </w:rPr>
        <w:t>Parem aqui e discutam: contem uma história sobre uma vez em que vocês ou alguém que vocês conhecem olhou para algo intensamente, ou prestou muita atenção a algo. Prestem atenção às palavras que vocês usam enquanto contam a história.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rei de Arade</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Serpentes venenosas</w:t>
      </w:r>
    </w:p>
    <w:p>
      <w:pPr>
        <w:pStyle w:val="ListBullet"/>
        <w:spacing w:line="240" w:lineRule="auto"/>
        <w:ind w:left="720"/>
      </w:pPr>
      <w:r>
        <w:rPr>
          <w:lang w:val="pt_PT" w:bidi="pt_PT"/>
        </w:rPr>
      </w:r>
      <w:r>
        <w:rPr>
          <w:lang w:val="pt_PT" w:bidi="pt_PT"/>
        </w:rPr>
        <w:t>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O rei cananeu de Arade ouve que os israelitas estão se aproximando na estrada para Atarim. O rei cananeu ataca os israelitas e leva alguns do povo como prisioneiros. Os israelitas fazem uma promessa, ou um voto, a Yahweh, dizendo: “Se você entregar esse povo a nós, destruiremos completamente todas as suas cidades”. Yahweh ouve o pedido dos israelitas. Yahweh dá aos israelitas vitória sobre os cananeus. Os israelitas destroem completamente o povo e suas cidades.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“Estamos cheios de alegria! Yahweh fez isso por nós! Yahweh ouviu nosso clamor por ajuda! Yahweh é nosso protetor!” ou, “Somos o povo de Yahweh. Yahweh provê para nós! Precisamos manter nossas promessas a Yahweh e Yahweh nos abençoa”.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deixam o Monte Hor em uma jornada em direção ao Mar Vermelho. Os israelitas viajam pela terra de Edom. O povo fica impaciente em sua jornada. O povo começou a falar contra Deus e contra Moisés, dizendo: “Por que você nos tirou do Egito para morrer aqui no deserto? Não há nada para comer aqui e nada para beber. Odiamos esse maná horrível!”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“Eu gostaria de estar no Egito. Eu tinha comida que gostava lá e muita água limpa para beber”, ou: “Por que Yahweh nos leva a esse lugar desolado e terrível? Preferia viver sob as regras do faraó”, ou: “Qual é o objetivo de toda essa vagação? Estamos realmente cansados e gostaríamos de ter tipos diferentes de comida”.</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“Meu povo é tão rápido em me esquecer”, ou: “Meu povo está sempre testando minha paciência”, ou: “Anseio que meu povo olhe para mim. Eu amo meu povo, mas eles escolhem não confiar em mim, e escolhem me desobedecer”.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envia serpentes venenosas, ou ardentes, entre o povo. Muitos israelitas são mordidos e morrem. Os israelitas dizem a Moisés: “Pecamos por falar contra Yahweh e contra você. Orem para que Yahweh tire as serpentes”. Moisés ora pelo povo.</w:t>
      </w:r>
    </w:p>
    <w:p>
      <w:pPr/>
      <w:r>
        <w:rPr>
          <w:lang w:val="pt_PT" w:bidi="pt_PT"/>
        </w:rPr>
      </w:r>
      <w:r>
        <w:rPr>
          <w:lang w:val="pt_PT" w:bidi="pt_PT"/>
        </w:rPr>
        <w:t>Yahweh diz a Moisés para fazer uma serpente de bronze. Yahweh diz a Moisés para prender a serpente de bronze a um bastão. Yahweh diz a Moisés que qualquer um que seja mordido por uma serpente deve olhar para a serpente de bronze e ela não morrerá, mas viverá. Moisés faz uma serpente de bronze e a prende a um bastão. Qualquer um que seja mordido por uma serpente pode olhar para a serpente de bronze, e essa pessoa será curada.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“Estou tão aliviado que Yahweh sabia que estávamos arrependidos. Yahweh nos resgatou de morrer se uma serpente nos morder”, ou: “Yahweh nos perdoou!”</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“Acho difícil liderar meu povo. Entendo as reclamações deles. A vida é difícil no deserto”, ou, “Yahweh é tão paciente conosco. Nós, israelitas, não somos bons em manter nossas promessas a Yahweh! Yahweh sempre mantém a parte de Yahweh de nossos votos e promessas”.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rei </w:t>
      </w:r>
      <w:r>
        <w:rPr>
          <w:b/>
          <w:lang w:val="pt_PT" w:bidi="pt_PT"/>
        </w:rPr>
        <w:t>cananeu</w:t>
      </w:r>
      <w:r>
        <w:rPr>
          <w:lang w:val="pt_PT" w:bidi="pt_PT"/>
        </w:rPr>
        <w:t xml:space="preserve"> ouve que os israelitas estão se aproximando na estrada que passa por Atarim. Um cananeu é alguém que vem da terra de Canaã. Para mais informações sobre </w:t>
      </w:r>
      <w:r>
        <w:rPr>
          <w:lang w:val="pt_PT" w:bidi="pt_PT"/>
        </w:rPr>
        <w:t>Canaã</w:t>
      </w:r>
      <w:r>
        <w:rPr>
          <w:lang w:val="pt_PT" w:bidi="pt_PT"/>
        </w:rPr>
        <w:t>, consultem o Glossário Mestre.</w:t>
      </w:r>
    </w:p>
    <w:p>
      <w:pPr/>
      <w:r>
        <w:rPr>
          <w:lang w:val="pt_PT" w:bidi="pt_PT"/>
        </w:rPr>
      </w:r>
      <w:r>
        <w:rPr>
          <w:lang w:val="pt_PT" w:bidi="pt_PT"/>
        </w:rPr>
        <w:t>Parem aqui e discutam em grupo que palavra ou frase vocês usarão para “estrada por Atarim”. Não sabemos onde Atarim ficava. No entanto, sabemos que as pessoas muitas vezes viajavam por essa rota. Que palavra vocês usariam para uma rota que as pessoas usavam para chegar de um lugar para outro, geralmente caminhando? Vocês podem usar a palavra estrada, caminho ou rota. Pause este áudio aqui.</w:t>
      </w:r>
    </w:p>
    <w:p>
      <w:pPr/>
      <w:r>
        <w:rPr>
          <w:lang w:val="pt_PT" w:bidi="pt_PT"/>
        </w:rPr>
      </w:r>
      <w:r>
        <w:rPr>
          <w:lang w:val="pt_PT" w:bidi="pt_PT"/>
        </w:rPr>
        <w:t xml:space="preserve">Os israelitas fizeram um </w:t>
      </w:r>
      <w:r>
        <w:rPr>
          <w:b/>
          <w:lang w:val="pt_PT" w:bidi="pt_PT"/>
        </w:rPr>
        <w:t>voto</w:t>
      </w:r>
      <w:r>
        <w:rPr>
          <w:lang w:val="pt_PT" w:bidi="pt_PT"/>
        </w:rPr>
        <w:t xml:space="preserve"> a </w:t>
      </w:r>
      <w:r>
        <w:rPr>
          <w:b/>
          <w:lang w:val="pt_PT" w:bidi="pt_PT"/>
        </w:rPr>
        <w:t>Yahweh</w:t>
      </w:r>
      <w:r>
        <w:rPr>
          <w:lang w:val="pt_PT" w:bidi="pt_PT"/>
        </w:rPr>
        <w:t xml:space="preserve">. Um voto é uma promessa feita entre duas pessoas ou grupos de pessoas. Nesse caso, foram os israelitas a fazer uma promessa solene a Yahweh. Para mais informações sobre </w:t>
      </w:r>
      <w:r>
        <w:rPr>
          <w:lang w:val="pt_PT" w:bidi="pt_PT"/>
        </w:rPr>
        <w:t>voto</w:t>
      </w:r>
      <w:r>
        <w:rPr>
          <w:lang w:val="pt_PT" w:bidi="pt_PT"/>
        </w:rPr>
        <w:t xml:space="preserve">, consultem o Glossário Mestre. Usem a mesma palavra ou frase para voto que vocês usaram em passagens anteriores. Nessa passagem, Yahweh é usado em todo lugar, exceto quando os israelitas reclamam contra </w:t>
      </w:r>
      <w:r>
        <w:rPr>
          <w:b/>
          <w:lang w:val="pt_PT" w:bidi="pt_PT"/>
        </w:rPr>
        <w:t>Deus</w:t>
      </w:r>
      <w:r>
        <w:rPr>
          <w:lang w:val="pt_PT" w:bidi="pt_PT"/>
        </w:rPr>
        <w:t xml:space="preserve">, caso em que o termo geral para Deus é usado. Usem as mesmas palavras para Deus e Yahweh que vocês usaram em passagens anteriores. Para mais informações sobre </w:t>
      </w:r>
      <w:r>
        <w:rPr>
          <w:lang w:val="pt_PT" w:bidi="pt_PT"/>
        </w:rPr>
        <w:t>Yahweh</w:t>
      </w:r>
      <w:r>
        <w:rPr>
          <w:lang w:val="pt_PT" w:bidi="pt_PT"/>
        </w:rPr>
        <w:t xml:space="preserve"> e </w:t>
      </w:r>
      <w:r>
        <w:rPr>
          <w:lang w:val="pt_PT" w:bidi="pt_PT"/>
        </w:rPr>
        <w:t>Deus</w:t>
      </w:r>
      <w:r>
        <w:rPr>
          <w:lang w:val="pt_PT" w:bidi="pt_PT"/>
        </w:rPr>
        <w:t>, consultem o Glossário Mestre.</w:t>
      </w:r>
    </w:p>
    <w:p>
      <w:pPr/>
      <w:r>
        <w:rPr>
          <w:lang w:val="pt_PT" w:bidi="pt_PT"/>
        </w:rPr>
      </w:r>
      <w:r>
        <w:rPr>
          <w:lang w:val="pt_PT" w:bidi="pt_PT"/>
        </w:rPr>
        <w:t>Yahweh dá aos israelitas a vitória. Os israelitas destroem completamente as cidades e o povo. O lugar tem sido chamado de Hormá desde então. A palavra Hormá significa destruição completa. Usem o mesmo nome do lugar para Horá que vocês fizeram na história anterior em Números, quando os israelitas foram expulsos de Canaã quando eles primeiro tentaram conquistar Canaã sem a ajuda de Yahweh. Aquela história aconteceu 38 anos antes dessa história,</w:t>
      </w:r>
    </w:p>
    <w:p>
      <w:pPr/>
      <w:r>
        <w:rPr>
          <w:lang w:val="pt_PT" w:bidi="pt_PT"/>
        </w:rPr>
      </w:r>
      <w:r>
        <w:rPr>
          <w:lang w:val="pt_PT" w:bidi="pt_PT"/>
        </w:rPr>
        <w:t xml:space="preserve">Os israelitas deixam o monte Hor e viajam ao redor de Edom em direção ao mar Vermelho. O povo fica impaciente e reclama: “Por que você nos tirou do Egito para morrer aqui no deserto?” Para mais informações sobre </w:t>
      </w:r>
      <w:r>
        <w:rPr>
          <w:lang w:val="pt_PT" w:bidi="pt_PT"/>
        </w:rPr>
        <w:t>deserto</w:t>
      </w:r>
      <w:r>
        <w:rPr>
          <w:lang w:val="pt_PT" w:bidi="pt_PT"/>
        </w:rPr>
        <w:t>, consulte o Glossário Mestre. Usem as mesmas palavras ou frases para deserto e para os nomes de lugares que vocês usaram em passagens anteriores.</w:t>
      </w:r>
    </w:p>
    <w:p>
      <w:pPr/>
      <w:r>
        <w:rPr>
          <w:lang w:val="pt_PT" w:bidi="pt_PT"/>
        </w:rPr>
      </w:r>
      <w:r>
        <w:rPr>
          <w:lang w:val="pt_PT" w:bidi="pt_PT"/>
        </w:rPr>
        <w:t xml:space="preserve">Os israelitas dizem: “Não há </w:t>
      </w:r>
      <w:r>
        <w:rPr>
          <w:b/>
          <w:lang w:val="pt_PT" w:bidi="pt_PT"/>
        </w:rPr>
        <w:t>pão</w:t>
      </w:r>
      <w:r>
        <w:rPr>
          <w:lang w:val="pt_PT" w:bidi="pt_PT"/>
        </w:rPr>
        <w:t xml:space="preserve">, não há água.... Odiamos esse pão horrível ou maná!” O </w:t>
      </w:r>
      <w:r>
        <w:rPr>
          <w:b/>
          <w:lang w:val="pt_PT" w:bidi="pt_PT"/>
        </w:rPr>
        <w:t>maná</w:t>
      </w:r>
      <w:r>
        <w:rPr>
          <w:lang w:val="pt_PT" w:bidi="pt_PT"/>
        </w:rPr>
        <w:t xml:space="preserve"> é a comida que Yahweh milagrosamente fornece aos israelitas enquanto eles viajam pelo deserto. O povo sai todas as manhãs para coletar maná suficiente para o dia. Embora essa história diga “pão” aqui, sabemos que, quando os israelitas dizem que odeiam o pão, eles estão falando sobre o maná que eles têm comido por muitos anos. Vocês podem usar o termo específico para maná aqui ou o termo geral para pão. Se vocês usarem o termo maná, traduzam-no da mesma maneira que vocês fizeram em passagens anteriores.</w:t>
      </w:r>
    </w:p>
    <w:p>
      <w:pPr/>
      <w:r>
        <w:rPr>
          <w:lang w:val="pt_PT" w:bidi="pt_PT"/>
        </w:rPr>
      </w:r>
      <w:r>
        <w:rPr>
          <w:lang w:val="pt_PT" w:bidi="pt_PT"/>
        </w:rPr>
        <w:t xml:space="preserve">Yahweh envia </w:t>
      </w:r>
      <w:r>
        <w:rPr>
          <w:b/>
          <w:lang w:val="pt_PT" w:bidi="pt_PT"/>
        </w:rPr>
        <w:t>serpentes</w:t>
      </w:r>
      <w:r>
        <w:rPr>
          <w:lang w:val="pt_PT" w:bidi="pt_PT"/>
        </w:rPr>
        <w:t xml:space="preserve"> ardentes, ou venenosas, entre o povo e muitos são mordidos e morrem.</w:t>
      </w:r>
    </w:p>
    <w:p>
      <w:pPr/>
      <w:r>
        <w:rPr>
          <w:lang w:val="pt_PT" w:bidi="pt_PT"/>
        </w:rPr>
      </w:r>
      <w:r>
        <w:rPr>
          <w:lang w:val="pt_PT" w:bidi="pt_PT"/>
        </w:rPr>
        <w:t xml:space="preserve">Parem aqui e discutam em grupo que palavra ou frase vocês usarão para </w:t>
      </w:r>
      <w:r>
        <w:rPr>
          <w:b/>
          <w:lang w:val="pt_PT" w:bidi="pt_PT"/>
        </w:rPr>
        <w:t>serpentes</w:t>
      </w:r>
      <w:r>
        <w:rPr>
          <w:lang w:val="pt_PT" w:bidi="pt_PT"/>
        </w:rPr>
        <w:t>. As serpentes nessa passagem são venenosas. Se vocês têm palavras diferentes para serpentes que são venenosas e serpentes que não são venenosas, tenham cuidado para mostrar que as serpentes nessa passagem são venenosas. Se vocês já traduziram essa palavra em outro livro da Bíblia, usem a mesma palavra que usaram lá. Pause este áudio aqui.</w:t>
      </w:r>
    </w:p>
    <w:p>
      <w:pPr/>
      <w:r>
        <w:rPr>
          <w:lang w:val="pt_PT" w:bidi="pt_PT"/>
        </w:rPr>
      </w:r>
      <w:r>
        <w:rPr>
          <w:lang w:val="pt_PT" w:bidi="pt_PT"/>
        </w:rPr>
        <w:t xml:space="preserve">Yahweh diz a Moisés para fazer uma </w:t>
      </w:r>
      <w:r>
        <w:rPr>
          <w:b/>
          <w:lang w:val="pt_PT" w:bidi="pt_PT"/>
        </w:rPr>
        <w:t>réplica</w:t>
      </w:r>
      <w:r>
        <w:rPr>
          <w:lang w:val="pt_PT" w:bidi="pt_PT"/>
        </w:rPr>
        <w:t>, ou imagem, da serpente venenosa de bronze. Uma réplica é uma estátua de algo que parece muito semelhante.</w:t>
      </w:r>
    </w:p>
    <w:p>
      <w:pPr/>
      <w:r>
        <w:rPr>
          <w:lang w:val="pt_PT" w:bidi="pt_PT"/>
        </w:rPr>
      </w:r>
      <w:r>
        <w:rPr>
          <w:lang w:val="pt_PT" w:bidi="pt_PT"/>
        </w:rPr>
        <w:t xml:space="preserve">Parem aqui e discutam em grupo que palavra ou frase vocês usarão para </w:t>
      </w:r>
      <w:r>
        <w:rPr>
          <w:b/>
          <w:lang w:val="pt_PT" w:bidi="pt_PT"/>
        </w:rPr>
        <w:t>réplica</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Então Moisés faz uma serpente de </w:t>
      </w:r>
      <w:r>
        <w:rPr>
          <w:b/>
          <w:lang w:val="pt_PT" w:bidi="pt_PT"/>
        </w:rPr>
        <w:t>bronze</w:t>
      </w:r>
      <w:r>
        <w:rPr>
          <w:lang w:val="pt_PT" w:bidi="pt_PT"/>
        </w:rPr>
        <w:t xml:space="preserve"> e a prende a um poste. O bronze é um metal feito pelo homem feito a partir do derretimento de cobre e estanho juntos. O bronze é um metal bastante duro, e as pessoas o usam para fazer ferramentas, armas e armaduras. O bronze é uma cor que lembra o marrom. Algumas traduções usam a palavra cobre em vez de bronze. O cobre é mais macio do que o bronze. O cobre pode ser escavado do chão em alguns países. O cobre pode ser derretido e derramado em moldes para fazer itens. O cobre tem uma cor avermelhada. Usem a mesma palavra para bronze que vocês usaram em passagens anteriores, e vejam o Glossário Mestre para mais informações sobre </w:t>
      </w:r>
      <w:r>
        <w:rPr>
          <w:b/>
          <w:lang w:val="pt_PT" w:bidi="pt_PT"/>
        </w:rPr>
        <w:t>bronze</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21:10–20</w:t>
      </w:r>
      <w:r>
        <w:rPr>
          <w:lang w:val="pt_PT" w:bidi="pt_PT"/>
        </w:rPr>
      </w:r>
    </w:p>
    <w:p>
      <w:pPr>
        <w:pStyle w:val="Heading3"/>
      </w:pPr>
      <w:r>
        <w:rPr>
          <w:lang w:val="pt_PT" w:bidi="pt_PT"/>
        </w:rPr>
        <w:t>Ouvir e Sentir</w:t>
      </w:r>
    </w:p>
    <w:p>
      <w:pPr/>
      <w:r>
        <w:rPr>
          <w:lang w:val="pt_PT" w:bidi="pt_PT"/>
        </w:rPr>
      </w:r>
      <w:r>
        <w:rPr>
          <w:lang w:val="pt_PT" w:bidi="pt_PT"/>
        </w:rPr>
        <w:t>Nesta etapa, ouçam Números 21.10–20 e guardem em seus corações.</w:t>
      </w:r>
    </w:p>
    <w:p>
      <w:pPr/>
      <w:r>
        <w:rPr>
          <w:lang w:val="pt_PT" w:bidi="pt_PT"/>
        </w:rPr>
      </w:r>
      <w:r>
        <w:rPr>
          <w:lang w:val="pt_PT" w:bidi="pt_PT"/>
        </w:rPr>
        <w:t>Ouçam uma versão em áudio de Números 21.10–20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21.10–20 na tradução mais fácil de entender.</w:t>
      </w:r>
    </w:p>
    <w:p>
      <w:pPr/>
      <w:r>
        <w:rPr>
          <w:lang w:val="pt_PT" w:bidi="pt_PT"/>
        </w:rPr>
      </w:r>
      <w:r>
        <w:rPr>
          <w:lang w:val="pt_PT" w:bidi="pt_PT"/>
        </w:rPr>
        <w:t>Na passagem anterior, os israelitas estavam viajando pelo sul de Canaã em direção ao Mar Vermelho. Eles contornaram Edom porque os edomitas não permitiram que eles atravessassem suas terras. Essa passagem informa os locais da próxima parte da jornada dos israelitas, nomeando os lugares onde eles acamparam.</w:t>
      </w:r>
    </w:p>
    <w:p>
      <w:pPr/>
      <w:r>
        <w:rPr>
          <w:lang w:val="pt_PT" w:bidi="pt_PT"/>
        </w:rPr>
      </w:r>
      <w:r>
        <w:rPr>
          <w:lang w:val="pt_PT" w:bidi="pt_PT"/>
        </w:rPr>
        <w:t>Os israelitas partiram, continuando a jornada em que estavam desde que deixaram o Egito. O povo acampa em Obote. Obote fica provavelmente em algum lugar entre o Golfo de Ácaba e o Mar Morto.</w:t>
      </w:r>
    </w:p>
    <w:p>
      <w:pPr/>
      <w:r>
        <w:rPr>
          <w:lang w:val="pt_PT" w:bidi="pt_PT"/>
        </w:rPr>
      </w:r>
      <w:r>
        <w:rPr>
          <w:lang w:val="pt_PT" w:bidi="pt_PT"/>
        </w:rPr>
        <w:t>Parem aqui e discutam essa pergunta em grupo: contem uma história sobre uma longa viagem que vocês fizeram. Falem sobre os lugares onde pararam e a rota que tomaram. Pause este áudio aqui.</w:t>
      </w:r>
    </w:p>
    <w:p>
      <w:pPr/>
      <w:r>
        <w:rPr>
          <w:lang w:val="pt_PT" w:bidi="pt_PT"/>
        </w:rPr>
      </w:r>
      <w:r>
        <w:rPr>
          <w:lang w:val="pt_PT" w:bidi="pt_PT"/>
        </w:rPr>
        <w:t>Os israelitas avançam e acampam em Ijé-Abarim, no deserto. Ijé-Abarim significa “montes de pedras de Abarim”. As pessoas colocavam pilhas de pedras para marcar a direção dos cursos de água. Isso provavelmente significa que os israelitas estavam viajando em uma direção onde poderiam encontrar água. Ijé-Abarim ficava no deserto, logo a leste de Moabe. Quando o sol nascia pela manhã, os israelitas poderiam ficar de costas para o sol matutino, e a luz do sol brilhava sobre Moabe. Os israelitas não entram em Moabe. Eles viajam ao longo da fronteira leste. Vocês se lembrarão de que os moabitas são descendentes da filha mais velha de Ló, então eles são os parentes distantes dos israelitas.</w:t>
      </w:r>
    </w:p>
    <w:p>
      <w:pPr/>
      <w:r>
        <w:rPr>
          <w:lang w:val="pt_PT" w:bidi="pt_PT"/>
        </w:rPr>
      </w:r>
      <w:r>
        <w:rPr>
          <w:lang w:val="pt_PT" w:bidi="pt_PT"/>
        </w:rPr>
        <w:t xml:space="preserve">Parem aqui em grupo e, se necessário, olhem para uma imagem do </w:t>
      </w:r>
      <w:r>
        <w:rPr>
          <w:lang w:val="pt_PT" w:bidi="pt_PT"/>
        </w:rPr>
        <w:t>deserto</w:t>
      </w:r>
      <w:r>
        <w:rPr>
          <w:lang w:val="pt_PT" w:bidi="pt_PT"/>
        </w:rPr>
        <w:t>. Pause o áudio aqui.</w:t>
      </w:r>
    </w:p>
    <w:p>
      <w:pPr/>
      <w:r>
        <w:rPr>
          <w:lang w:val="pt_PT" w:bidi="pt_PT"/>
        </w:rPr>
      </w:r>
      <w:r>
        <w:rPr>
          <w:lang w:val="pt_PT" w:bidi="pt_PT"/>
        </w:rPr>
        <w:t>Os israelitas seguem adiante e acampam no vale de Zerede, ou ribeiro de Zerede. O vale de Zere é um vale seco de um rio, ou um ribeiro sazonal, onde a água flui apenas na estação úmida ou chuvosa. Quando chove, a água pode fluir de forma muito rápida e em profundidade. Os israelitas agora estão na terra moabita.</w:t>
      </w:r>
    </w:p>
    <w:p>
      <w:pPr/>
      <w:r>
        <w:rPr>
          <w:lang w:val="pt_PT" w:bidi="pt_PT"/>
        </w:rPr>
      </w:r>
      <w:r>
        <w:rPr>
          <w:lang w:val="pt_PT" w:bidi="pt_PT"/>
        </w:rPr>
        <w:t xml:space="preserve">Parem aqui e, em grupo, observem a imagem de um </w:t>
      </w:r>
      <w:r>
        <w:rPr>
          <w:lang w:val="pt_PT" w:bidi="pt_PT"/>
        </w:rPr>
        <w:t>vale de um rio seco</w:t>
      </w:r>
      <w:r>
        <w:rPr>
          <w:lang w:val="pt_PT" w:bidi="pt_PT"/>
        </w:rPr>
        <w:t>.</w:t>
      </w:r>
    </w:p>
    <w:p>
      <w:pPr/>
      <w:r>
        <w:rPr>
          <w:lang w:val="pt_PT" w:bidi="pt_PT"/>
        </w:rPr>
      </w:r>
      <w:r>
        <w:rPr>
          <w:lang w:val="pt_PT" w:bidi="pt_PT"/>
        </w:rPr>
        <w:t>Parem aqui e discutam essa pergunta em grupo: como vocês descreveriam um vale de um rio que permanece seco durante parte do ano, mas fica profundo e flui rapidamente em outras épocas do ano? Pause este áudio aqui.</w:t>
      </w:r>
    </w:p>
    <w:p>
      <w:pPr/>
      <w:r>
        <w:rPr>
          <w:lang w:val="pt_PT" w:bidi="pt_PT"/>
        </w:rPr>
      </w:r>
      <w:r>
        <w:rPr>
          <w:lang w:val="pt_PT" w:bidi="pt_PT"/>
        </w:rPr>
        <w:t>Os israelitas saem e acampam no lado oposto do rio Arnom. O Arnom é um grande rio que flui de leste para oeste, até o Mar Morto, durante a estação chuvosa do ano. Os israelitas acampam no outro lado do rio, ou seja, no lado norte. Eles têm que atravessar o rio em um lugar onde ele não seja profundo nem largo. O rio Arnom marca a fronteira entre Moabe e a terra dos amorreus. Ao cruzarem o rio, eles se dirigem para a terra dos amorreus.</w:t>
      </w:r>
    </w:p>
    <w:p>
      <w:pPr/>
      <w:r>
        <w:rPr>
          <w:lang w:val="pt_PT" w:bidi="pt_PT"/>
        </w:rPr>
      </w:r>
      <w:r>
        <w:rPr>
          <w:lang w:val="pt_PT" w:bidi="pt_PT"/>
        </w:rPr>
        <w:t>Os israelitas estão se aproximando da terra que Yahweh lhes prometeu. Vemos em outra parte do Antigo Testamento que, antes de essa parte da jornada acontecer, Yahweh havia dito aos israelitas que daria a eles vitória sobre o rei amorita, Seom, e a terra de sua nação.</w:t>
      </w:r>
    </w:p>
    <w:p>
      <w:pPr/>
      <w:r>
        <w:rPr>
          <w:lang w:val="pt_PT" w:bidi="pt_PT"/>
        </w:rPr>
      </w:r>
      <w:r>
        <w:rPr>
          <w:lang w:val="pt_PT" w:bidi="pt_PT"/>
        </w:rPr>
        <w:t xml:space="preserve">Parem aqui e olhem para um mapa </w:t>
      </w:r>
      <w:r>
        <w:rPr>
          <w:b/>
          <w:lang w:val="pt_PT" w:bidi="pt_PT"/>
        </w:rPr>
        <w:t>que mostra a extensão da viagem dos israelitas até esse ponto nesta história</w:t>
      </w:r>
      <w:r>
        <w:rPr>
          <w:lang w:val="pt_PT" w:bidi="pt_PT"/>
        </w:rPr>
        <w:t>. Em grupo, olhem o mapa e tracem a jornada que os israelitas fizeram. Pause este áudio aqui.</w:t>
      </w:r>
    </w:p>
    <w:p>
      <w:pPr/>
      <w:r>
        <w:rPr>
          <w:lang w:val="pt_PT" w:bidi="pt_PT"/>
        </w:rPr>
      </w:r>
      <w:r>
        <w:rPr>
          <w:lang w:val="pt_PT" w:bidi="pt_PT"/>
        </w:rPr>
        <w:t>Moisés inclui dois ditados no meio da história. O primeiro ditado tem uma linguagem simples e comum, e o segundo ditado é de um poema ou uma música. Poemas e músicas utilizam uma linguagem especial que um autor organizou de uma maneira bela e criativa. Os israelitas entoavam poemas, que podem ter uma batida ou cadência.</w:t>
      </w:r>
    </w:p>
    <w:p>
      <w:pPr/>
      <w:r>
        <w:rPr>
          <w:lang w:val="pt_PT" w:bidi="pt_PT"/>
        </w:rPr>
      </w:r>
      <w:r>
        <w:rPr>
          <w:lang w:val="pt_PT" w:bidi="pt_PT"/>
        </w:rPr>
        <w:t xml:space="preserve">Moisés confirma seu relato da jornada com um ditado curto do </w:t>
      </w:r>
      <w:r>
        <w:rPr>
          <w:b/>
          <w:lang w:val="pt_PT" w:bidi="pt_PT"/>
        </w:rPr>
        <w:t>Livro das Guerras de Yahweh</w:t>
      </w:r>
      <w:r>
        <w:rPr>
          <w:lang w:val="pt_PT" w:bidi="pt_PT"/>
        </w:rPr>
        <w:t>. Não sabemos muito sobre esse livro, mas alguns acreditam que tratava-se de uma coletânea de canções sobre as vitórias de Yahweh sobre seus inimigos. Esse livro provavelmente era bem conhecido e respeitado, porque Moisés o cita para provar que sua descrição está correta.</w:t>
      </w:r>
    </w:p>
    <w:p>
      <w:pPr/>
      <w:r>
        <w:rPr>
          <w:lang w:val="pt_PT" w:bidi="pt_PT"/>
        </w:rPr>
      </w:r>
      <w:r>
        <w:rPr>
          <w:lang w:val="pt_PT" w:bidi="pt_PT"/>
        </w:rPr>
        <w:t>Parem aqui e discutam isso em grupo: compartilhem alguns poemas ou canções sobre eventos históricos bem conhecidos em sua comunidade. Falem sobre como as pessoas usam esses poemas para compartilhar o que aconteceu em sua história. Quando essas canções são entoadas? Para quem elas são cantadas? Pause o áudio aqui.</w:t>
      </w:r>
    </w:p>
    <w:p>
      <w:pPr/>
      <w:r>
        <w:rPr>
          <w:lang w:val="pt_PT" w:bidi="pt_PT"/>
        </w:rPr>
      </w:r>
      <w:r>
        <w:rPr>
          <w:lang w:val="pt_PT" w:bidi="pt_PT"/>
        </w:rPr>
        <w:t>O primeiro ditado que Moisés apresenta fornece informações sobre os locais pelos quais os israelitas acabaram de viajar, a cidade de Vaebe e a área chamada Sufá. A região possui ravinas, que são encostas ou penhascos que descem até o vale. As encostas do rio Arnom eram íngremes. No fundo do vale há um rio, ou um leito seco, pelo qual os israelitas passarão até o assentamento, ou cidade, de Ar. Há muitos rios e riachos que fluem pelas ravinas e acabam desaguando no rio Arnom, seguindo até a fronteira de Moabe. Toda essa região desce em direção à fronteira de Moabe, ficando ao lado dela.</w:t>
      </w:r>
    </w:p>
    <w:p>
      <w:pPr/>
      <w:r>
        <w:rPr>
          <w:lang w:val="pt_PT" w:bidi="pt_PT"/>
        </w:rPr>
      </w:r>
      <w:r>
        <w:rPr>
          <w:lang w:val="pt_PT" w:bidi="pt_PT"/>
        </w:rPr>
        <w:t xml:space="preserve">Parem aqui e olhem uma foto de uma </w:t>
      </w:r>
      <w:r>
        <w:rPr>
          <w:lang w:val="pt_PT" w:bidi="pt_PT"/>
        </w:rPr>
        <w:t>ravina íngreme</w:t>
      </w:r>
      <w:r>
        <w:rPr>
          <w:lang w:val="pt_PT" w:bidi="pt_PT"/>
        </w:rPr>
        <w:t>. Pause este áudio aqui.</w:t>
      </w:r>
    </w:p>
    <w:p>
      <w:pPr/>
      <w:r>
        <w:rPr>
          <w:lang w:val="pt_PT" w:bidi="pt_PT"/>
        </w:rPr>
      </w:r>
      <w:r>
        <w:rPr>
          <w:lang w:val="pt_PT" w:bidi="pt_PT"/>
        </w:rPr>
        <w:t>Parem aqui e discutam em grupo: descrevam as áreas ao redor dos rios em sua terra. Como elas se comparam às do rio Arnom? Pause este áudio aqui.</w:t>
      </w:r>
    </w:p>
    <w:p>
      <w:pPr/>
      <w:r>
        <w:rPr>
          <w:lang w:val="pt_PT" w:bidi="pt_PT"/>
        </w:rPr>
      </w:r>
      <w:r>
        <w:rPr>
          <w:lang w:val="pt_PT" w:bidi="pt_PT"/>
        </w:rPr>
        <w:t>Os israelitas viajam até Beer, que significa “poço”. Os poços eram cavados para encontrar uma fonte de água subterrânea limpa e fresca. A localização exata de Beer não é conhecida, mas provavelmente ela ficava a noroeste das regiões altas do rio Arnom. Quando os israelitas chegaram a Beer, Yahweh disse a Moisés para reunir o povo para que Ele lhes desse água. Aqui, Moisés lembra ao público o que aconteceu quando os israelitas chegaram a Beer.</w:t>
      </w:r>
    </w:p>
    <w:p>
      <w:pPr/>
      <w:r>
        <w:rPr>
          <w:lang w:val="pt_PT" w:bidi="pt_PT"/>
        </w:rPr>
      </w:r>
      <w:r>
        <w:rPr>
          <w:lang w:val="pt_PT" w:bidi="pt_PT"/>
        </w:rPr>
        <w:t>Em Beer, os israelitas cantam um poema ou canção de celebração sobre o poço que cavaram. Os israelitas cantam ante o poço e pedem que a água brote — que jorre e flua — e saia do poço. Os israelitas encorajam uns aos outros a cantar canções ante o poço que os príncipes e nobres cavaram. Esses príncipes e nobres se referem aos líderes, ou chefes, dos israelitas. Esses príncipes, ou nobres, são pessoas importantes ou honradas que cavaram o poço com seus “cetros e cajados”. Cetro é uma vara decorada ou um bastão longo, e vara é uma vara de madeira que as pessoas usam para mostrar autoridade. Como um poema às vezes usa uma linguagem simbólica, isso poderia significar que os nobres cavaram eles mesmos o poço, ou que autorizaram a cavação do poço apontando para o local com sua vara.</w:t>
      </w:r>
    </w:p>
    <w:p>
      <w:pPr/>
      <w:r>
        <w:rPr>
          <w:lang w:val="pt_PT" w:bidi="pt_PT"/>
        </w:rPr>
      </w:r>
      <w:r>
        <w:rPr>
          <w:lang w:val="pt_PT" w:bidi="pt_PT"/>
        </w:rPr>
        <w:t>Parem aqui e discutam em grupo: cantem uma canção de sua cultura que celebra algo que outros fizeram. Pause este áudio aqui.</w:t>
      </w:r>
    </w:p>
    <w:p>
      <w:pPr/>
      <w:r>
        <w:rPr>
          <w:lang w:val="pt_PT" w:bidi="pt_PT"/>
        </w:rPr>
      </w:r>
      <w:r>
        <w:rPr>
          <w:lang w:val="pt_PT" w:bidi="pt_PT"/>
        </w:rPr>
        <w:t>A história retorna à lista de destinos para os quais os israelitas viajaram e acamparam. Os israelitas deixam o deserto e vão para Mataná. De Mataná até Naaliel. De Naaliel até Bamote. Eles acampam em cada um desses lugares. A localização exata desses lugares não é conhecida.</w:t>
      </w:r>
    </w:p>
    <w:p>
      <w:pPr/>
      <w:r>
        <w:rPr>
          <w:lang w:val="pt_PT" w:bidi="pt_PT"/>
        </w:rPr>
      </w:r>
      <w:r>
        <w:rPr>
          <w:lang w:val="pt_PT" w:bidi="pt_PT"/>
        </w:rPr>
        <w:t>Daí eles seguem para o vale em Moabe, junto ao monte Pisga, que dá vista para o deserto. O pico do monte Pisga é um lugar alto que dá vista para a planície de Moabe. Do topo desse pico, é possível ver a grandes distâncias. Essa área fica a leste da parte mais ao norte do mar Morto, ao norte do Rio Arnom e a leste do rio Jordão, provavelmente em frente à cidade de Jericó.</w:t>
      </w:r>
    </w:p>
    <w:p>
      <w:pPr/>
      <w:r>
        <w:rPr>
          <w:lang w:val="pt_PT" w:bidi="pt_PT"/>
        </w:rPr>
      </w:r>
      <w:r>
        <w:rPr>
          <w:lang w:val="pt_PT" w:bidi="pt_PT"/>
        </w:rPr>
        <w:t xml:space="preserve">Parem aqui e olhem o mapa </w:t>
      </w:r>
      <w:r>
        <w:rPr>
          <w:b/>
          <w:lang w:val="pt_PT" w:bidi="pt_PT"/>
        </w:rPr>
        <w:t>que mostra a extensão da viagem dos israelitas nessa passagem</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21.10–20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israelitas viajam para Obote, Ijé-Abarim, o vale do ribeiro de Zerede e para o lado oposto do rio Arnom. Os israelitas estão chegando cada vez mais perto da terra que Yahweh lhes prometeu.</w:t>
      </w:r>
    </w:p>
    <w:p>
      <w:pPr/>
      <w:r>
        <w:rPr>
          <w:lang w:val="pt_PT" w:bidi="pt_PT"/>
        </w:rPr>
      </w:r>
      <w:r>
        <w:rPr>
          <w:b/>
          <w:lang w:val="pt_PT" w:bidi="pt_PT"/>
        </w:rPr>
        <w:t>Na segunda cena:</w:t>
      </w:r>
      <w:r>
        <w:rPr>
          <w:lang w:val="pt_PT" w:bidi="pt_PT"/>
        </w:rPr>
        <w:t xml:space="preserve"> Moisés cita um livro que declara as vitórias que Yahweh obteve para o seu povo. Os israelitas viajam para Beer. Foi aqui que Yahweh deu água aos israelitas, permitindo que eles cavassem um poço.</w:t>
      </w:r>
    </w:p>
    <w:p>
      <w:pPr/>
      <w:r>
        <w:rPr>
          <w:lang w:val="pt_PT" w:bidi="pt_PT"/>
        </w:rPr>
      </w:r>
      <w:r>
        <w:rPr>
          <w:b/>
          <w:lang w:val="pt_PT" w:bidi="pt_PT"/>
        </w:rPr>
        <w:t>Na terceira cena:</w:t>
      </w:r>
      <w:r>
        <w:rPr>
          <w:lang w:val="pt_PT" w:bidi="pt_PT"/>
        </w:rPr>
        <w:t xml:space="preserve"> os israelitas viajam por Mataná, Naaliel e Bamote. Eles então vão para o vale em Moabe, perto do pico do Pisga.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Líderes e nobres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conta a jornada dos israelitas em direção a Canaã. Os israelitas “partiram”, “seguiram adiante” ou “continuaram sua jornada”. A passagem lista os locais onde os israelitas acampam.</w:t>
      </w:r>
    </w:p>
    <w:p>
      <w:pPr/>
      <w:r>
        <w:rPr>
          <w:lang w:val="pt_PT" w:bidi="pt_PT"/>
        </w:rPr>
      </w:r>
      <w:r>
        <w:rPr>
          <w:lang w:val="pt_PT" w:bidi="pt_PT"/>
        </w:rPr>
        <w:t>Parem aqui e discutam: contem sobre uma vez em que vocês fizeram uma jornada por vários lugares. Prestem atenção a quaisquer palavras ou frases que vocês usaram quando começaram a jornada. Prestem atenção a quaisquer palavras ou frases que vocês usaram ao explicar os lugares em que ficaram. Também, prestem atenção a quaisquer palavras ou frases que vocês usaram ao explicar a maneira como se moveram de um lugar para outro. Pause o áudio.</w:t>
      </w:r>
    </w:p>
    <w:p>
      <w:pPr/>
      <w:r>
        <w:rPr>
          <w:lang w:val="pt_PT" w:bidi="pt_PT"/>
        </w:rPr>
      </w:r>
      <w:r>
        <w:rPr>
          <w:lang w:val="pt_PT" w:bidi="pt_PT"/>
        </w:rPr>
        <w:t>Na primeira cena, os israelitas continuam sua jornada e viajam para Obote, onde acampam. Vocês se lembrarão de passagens anteriores em que Yahweh deu aos israelitas instruções específicas sobre como montar o acampamento, com a posição de cada grupo e com o tabernáculo no centro do acampamento. Os israelitas teriam que fazer isso toda vez que se mudassem para um novo lugar.</w:t>
      </w:r>
    </w:p>
    <w:p>
      <w:pPr/>
      <w:r>
        <w:rPr>
          <w:lang w:val="pt_PT" w:bidi="pt_PT"/>
        </w:rPr>
      </w:r>
      <w:r>
        <w:rPr>
          <w:lang w:val="pt_PT" w:bidi="pt_PT"/>
        </w:rPr>
        <w:t>Os israelitas então viajam de Obote para Ijé-Abarim. Ijé-Abarim significa “ruínas de Abarim” ou “montes de pedras”. Abarim é o nome das montanhas a leste do Mar Morto. Lembrem-se de que, no deserto, montes de pedras são usados para marcar a direção de um curso de água.</w:t>
      </w:r>
    </w:p>
    <w:p>
      <w:pPr/>
      <w:r>
        <w:rPr>
          <w:lang w:val="pt_PT" w:bidi="pt_PT"/>
        </w:rPr>
      </w:r>
      <w:r>
        <w:rPr>
          <w:lang w:val="pt_PT" w:bidi="pt_PT"/>
        </w:rPr>
        <w:t>Parem e discutam: como vocês nomearão o lugar de “Ijé-Abarim”? Pause este áudio aqui.</w:t>
      </w:r>
    </w:p>
    <w:p>
      <w:pPr/>
      <w:r>
        <w:rPr>
          <w:lang w:val="pt_PT" w:bidi="pt_PT"/>
        </w:rPr>
      </w:r>
      <w:r>
        <w:rPr>
          <w:lang w:val="pt_PT" w:bidi="pt_PT"/>
        </w:rPr>
        <w:t>Os israelitas montaram acampamento em Ijé-Abarim, que fica no deserto na fronteira leste de Moabe.</w:t>
      </w:r>
    </w:p>
    <w:p>
      <w:pPr/>
      <w:r>
        <w:rPr>
          <w:lang w:val="pt_PT" w:bidi="pt_PT"/>
        </w:rPr>
      </w:r>
      <w:r>
        <w:rPr>
          <w:lang w:val="pt_PT" w:bidi="pt_PT"/>
        </w:rPr>
        <w:t>Parem e discutam: como vocês descrevem ou nomeiam direções como norte, sul, leste e oeste em seu idioma? Como vocês descreverão o deserto que fica defronte a Moabe, na direção do nascer do sol? Pause o áudio aqui.</w:t>
      </w:r>
    </w:p>
    <w:p>
      <w:pPr/>
      <w:r>
        <w:rPr>
          <w:lang w:val="pt_PT" w:bidi="pt_PT"/>
        </w:rPr>
      </w:r>
      <w:r>
        <w:rPr>
          <w:lang w:val="pt_PT" w:bidi="pt_PT"/>
        </w:rPr>
        <w:t>Os israelitas então seguem adiante e acampam no vale de Zerede, ou ribeiro de Zerede. Esse é um vale seco por onde a água — um riacho ou rio — às vezes corre. Esse vale fluvial fica seco durante a maior parte do ano, mas terá água durante a estação chuvosa. De fato, a água pode fluir de forma muito rápida e profunda durante a estação chuvosa.</w:t>
      </w:r>
    </w:p>
    <w:p>
      <w:pPr/>
      <w:r>
        <w:rPr>
          <w:lang w:val="pt_PT" w:bidi="pt_PT"/>
        </w:rPr>
      </w:r>
      <w:r>
        <w:rPr>
          <w:lang w:val="pt_PT" w:bidi="pt_PT"/>
        </w:rPr>
        <w:t>Parem aqui e discutam: que palavras ou frases vocês usariam para descrever um vale de um rio que fica seco às vezes, talvez no verão, e flui profundamente quando a chuva chega? Pause o áudio.</w:t>
      </w:r>
    </w:p>
    <w:p>
      <w:pPr/>
      <w:r>
        <w:rPr>
          <w:lang w:val="pt_PT" w:bidi="pt_PT"/>
        </w:rPr>
      </w:r>
      <w:r>
        <w:rPr>
          <w:lang w:val="pt_PT" w:bidi="pt_PT"/>
        </w:rPr>
        <w:t>Os israelitas então seguem adiante e acampam no outro lado do rio Arnom. O rio Arnom flui de leste para o oeste, então o “outro lado” do rio significa que os israelitas estavam se movendo para o norte e cruzaram o rio Arnom para o lado norte, para o território dos amorreus. É provável que os israelitas tenham cruzado o rio mais ao norte, onde ele não era muito largo e profundo. O rio Arnom é a fronteira entre os moabitas e os amorreus.</w:t>
      </w:r>
    </w:p>
    <w:p>
      <w:pPr/>
      <w:r>
        <w:rPr>
          <w:lang w:val="pt_PT" w:bidi="pt_PT"/>
        </w:rPr>
      </w:r>
      <w:r>
        <w:rPr>
          <w:lang w:val="pt_PT" w:bidi="pt_PT"/>
        </w:rPr>
        <w:t xml:space="preserve">Parem aqui e olhem o mapa que mostra a distância </w:t>
      </w:r>
      <w:r>
        <w:rPr>
          <w:b/>
          <w:lang w:val="pt_PT" w:bidi="pt_PT"/>
        </w:rPr>
        <w:t>que os israelitas viajaram até agora e para onde estão indo nesta passagem</w:t>
      </w:r>
      <w:r>
        <w:rPr>
          <w:lang w:val="pt_PT" w:bidi="pt_PT"/>
        </w:rPr>
        <w:t>. Pause o áudio.</w:t>
      </w:r>
    </w:p>
    <w:p>
      <w:pPr/>
      <w:r>
        <w:rPr>
          <w:lang w:val="pt_PT" w:bidi="pt_PT"/>
        </w:rPr>
      </w:r>
      <w:r>
        <w:rPr>
          <w:lang w:val="pt_PT" w:bidi="pt_PT"/>
        </w:rPr>
        <w:t xml:space="preserve">Na segunda cena, há uma pausa na narrativa enquanto Moisés cita o </w:t>
      </w:r>
      <w:r>
        <w:rPr>
          <w:b/>
          <w:lang w:val="pt_PT" w:bidi="pt_PT"/>
        </w:rPr>
        <w:t>Livro das Guerras de Yahweh</w:t>
      </w:r>
      <w:r>
        <w:rPr>
          <w:lang w:val="pt_PT" w:bidi="pt_PT"/>
        </w:rPr>
        <w:t>, que era um documento bem conhecido e confiável. Essa citação confirma o que Moisés diz, especialmente a respeito dos lugares sobre os quais ele acabou de falar. Moisés está citando a vitória dos israelitas sobre essa área, “as ravinas do rio Arnom e as ravinas que se estendem até a fronteira de Moabe”. Os israelitas acabaram de se mudar para a margem do rio Arnom.</w:t>
      </w:r>
    </w:p>
    <w:p>
      <w:pPr/>
      <w:r>
        <w:rPr>
          <w:lang w:val="pt_PT" w:bidi="pt_PT"/>
        </w:rPr>
      </w:r>
      <w:r>
        <w:rPr>
          <w:lang w:val="pt_PT" w:bidi="pt_PT"/>
        </w:rPr>
        <w:t xml:space="preserve">Parem e discutam: como vocês descreverão </w:t>
      </w:r>
      <w:r>
        <w:rPr>
          <w:b/>
          <w:lang w:val="pt_PT" w:bidi="pt_PT"/>
        </w:rPr>
        <w:t>o Livro das Guerras de Yahweh</w:t>
      </w:r>
      <w:r>
        <w:rPr>
          <w:lang w:val="pt_PT" w:bidi="pt_PT"/>
        </w:rPr>
        <w:t xml:space="preserve"> para que fique claro que Moisés está citando uma fonte bem conhecida e confiável? Pause o áudio aqui.</w:t>
      </w:r>
    </w:p>
    <w:p>
      <w:pPr/>
      <w:r>
        <w:rPr>
          <w:lang w:val="pt_PT" w:bidi="pt_PT"/>
        </w:rPr>
      </w:r>
      <w:r>
        <w:rPr>
          <w:lang w:val="pt_PT" w:bidi="pt_PT"/>
        </w:rPr>
        <w:t>Parem aqui e discutam: que palavras ou frases vocês usariam para descrever as ravinas do rio Arnom? Lembrem-se de que as ravinas são vales íngremes pelos quais a água flui na estação chuvosa. Pause este áudio aqui.</w:t>
      </w:r>
    </w:p>
    <w:p>
      <w:pPr/>
      <w:r>
        <w:rPr>
          <w:lang w:val="pt_PT" w:bidi="pt_PT"/>
        </w:rPr>
      </w:r>
      <w:r>
        <w:rPr>
          <w:lang w:val="pt_PT" w:bidi="pt_PT"/>
        </w:rPr>
        <w:t>Parem e discutam em grupo: como vocês descreverão que o território do rio Arnom se apoia ou “abraça” a fronteira de Moabe? Pause este áudio aqui.</w:t>
      </w:r>
    </w:p>
    <w:p>
      <w:pPr/>
      <w:r>
        <w:rPr>
          <w:lang w:val="pt_PT" w:bidi="pt_PT"/>
        </w:rPr>
      </w:r>
      <w:r>
        <w:rPr>
          <w:lang w:val="pt_PT" w:bidi="pt_PT"/>
        </w:rPr>
        <w:t>De lá, os israelitas viajam para Beer. Moisés pausa a história da viagem para explicar como Beer obteve seu nome. Yahweh disse a Moisés para reunir o povo, para que Ele lhes desse água. Ao referir-se a essa pequena parte da história, os israelitas teriam se recordado de toda ela. Quando Yahweh deu água aos israelitas em Beer, eles entoaram uma canção.</w:t>
      </w:r>
    </w:p>
    <w:p>
      <w:pPr/>
      <w:r>
        <w:rPr>
          <w:lang w:val="pt_PT" w:bidi="pt_PT"/>
        </w:rPr>
      </w:r>
      <w:r>
        <w:rPr>
          <w:lang w:val="pt_PT" w:bidi="pt_PT"/>
        </w:rPr>
        <w:t>As palavras das canções são um tipo de poema. Lembrem-se de que os poetas, as pessoas que criam poemas e músicas, usam uma linguagem especial e organizam as palavras de maneiras belas e criativas. Os poetas israelitas gostam de repetir palavras ou frases. Eles também gostam de juntar linhas em grupos de duas, três ou mais. A primeira linha faz uma declaração básica. As linhas a seguir aumentam e completam o significado ou repetem a ideia de uma maneira diferente.</w:t>
      </w:r>
    </w:p>
    <w:p>
      <w:pPr/>
      <w:r>
        <w:rPr>
          <w:lang w:val="pt_PT" w:bidi="pt_PT"/>
        </w:rPr>
      </w:r>
      <w:r>
        <w:rPr>
          <w:lang w:val="pt_PT" w:bidi="pt_PT"/>
        </w:rPr>
        <w:t>Parem e discutam: como vocês deixam claro que essa passagem está se referindo a um evento que aconteceu no passado? Há alguma expressão idiomática ou terminologia que vocês precisem usar? Pause o áudio aqui.</w:t>
      </w:r>
    </w:p>
    <w:p>
      <w:pPr/>
      <w:r>
        <w:rPr>
          <w:lang w:val="pt_PT" w:bidi="pt_PT"/>
        </w:rPr>
      </w:r>
      <w:r>
        <w:rPr>
          <w:lang w:val="pt_PT" w:bidi="pt_PT"/>
        </w:rPr>
        <w:t>Os cantores entoam: “Brota, ó fonte”. Eles estão pedindo ao poço que produza água em abundância. Estão usando as palavras de uma maneira criativa. Os cantores estão cantando para o poço como se ele fosse uma pessoa que pudesse ouvi-los. Se esse tipo de linguagem especial não for usado em sua cultura, vocês podem dizer isso como um desejo: por exemplo: “Que esse poço produza sua água”.</w:t>
      </w:r>
    </w:p>
    <w:p>
      <w:pPr/>
      <w:r>
        <w:rPr>
          <w:lang w:val="pt_PT" w:bidi="pt_PT"/>
        </w:rPr>
      </w:r>
      <w:r>
        <w:rPr>
          <w:lang w:val="pt_PT" w:bidi="pt_PT"/>
        </w:rPr>
        <w:t>Parem e discutam: como vocês apresentarão o desejo do povo de que o poço produza água? Pause o áudio aqui.</w:t>
      </w:r>
    </w:p>
    <w:p>
      <w:pPr/>
      <w:r>
        <w:rPr>
          <w:lang w:val="pt_PT" w:bidi="pt_PT"/>
        </w:rPr>
      </w:r>
      <w:r>
        <w:rPr>
          <w:lang w:val="pt_PT" w:bidi="pt_PT"/>
        </w:rPr>
        <w:t>Os israelitas agora encorajam uns aos outros a cantar para o poço. Eles dizem: “Cantem para ele!” ou “Cantem seus louvores!” As duas primeiras frases do cântico que Moisés cita têm ideias semelhantes: estão alegres e celebrando, louvando o fato de haver um poço que abastece as pessoas com água. Na primeira declaração, os cantores encorajam o poço a produzir a água. Na segunda declaração, os cantores encorajam os israelitas a celebrar o poço, porque ele produz água que dá vida.</w:t>
      </w:r>
    </w:p>
    <w:p>
      <w:pPr/>
      <w:r>
        <w:rPr>
          <w:lang w:val="pt_PT" w:bidi="pt_PT"/>
        </w:rPr>
      </w:r>
      <w:r>
        <w:rPr>
          <w:lang w:val="pt_PT" w:bidi="pt_PT"/>
        </w:rPr>
        <w:t>Pare e discuta: Como vocês deixarão claro que o cântico está instruindo os israelitas a cantar, e não instruindo o poço a cantar? Pause o áudio aqui.</w:t>
      </w:r>
    </w:p>
    <w:p>
      <w:pPr/>
      <w:r>
        <w:rPr>
          <w:lang w:val="pt_PT" w:bidi="pt_PT"/>
        </w:rPr>
      </w:r>
      <w:r>
        <w:rPr>
          <w:lang w:val="pt_PT" w:bidi="pt_PT"/>
        </w:rPr>
        <w:t>As duas linhas seguintes dizem a mesma coisa, mas de maneiras diferentes: “Cantem sobre esse poço que os líderes cavaram” ou “sobre o poço que os nobres cavaram”. Os termos líderes e nobres se referem às mesmas pessoas. Líderes e nobres são chefes ou governantes. Os líderes e os nobres podem ser chamados de pessoas importantes ou pessoas honradas. Esses líderes estiveram envolvidos na escavação do poço, mas os poetas usaram palavras diferentes para descrever a ação: cavar, fazer, abrir, afundar ou escavar. Essas frases estão conectadas porque dizem a mesma coisa de maneiras ligeiramente diferentes.</w:t>
      </w:r>
    </w:p>
    <w:p>
      <w:pPr/>
      <w:r>
        <w:rPr>
          <w:lang w:val="pt_PT" w:bidi="pt_PT"/>
        </w:rPr>
      </w:r>
      <w:r>
        <w:rPr>
          <w:lang w:val="pt_PT" w:bidi="pt_PT"/>
        </w:rPr>
        <w:t>Na frase final, há uma repetição dos símbolos de autoridade que os líderes carregam. Os líderes possuem cetros e cajados. Cetros e cajados são objetos semelhantes. Um cetro é uma vara decorada de madeira ou metal precioso. Um cajado é um tipo de bastão de madeira ou metal precioso. Os líderes podem ter cavado o poço com esses cetros e cajados, ou podem ter apontado com eles o local onde o poço deveria ser cavado.</w:t>
      </w:r>
    </w:p>
    <w:p>
      <w:pPr/>
      <w:r>
        <w:rPr>
          <w:lang w:val="pt_PT" w:bidi="pt_PT"/>
        </w:rPr>
      </w:r>
      <w:r>
        <w:rPr>
          <w:lang w:val="pt_PT" w:bidi="pt_PT"/>
        </w:rPr>
        <w:t>Parem e discutam: pensem em suas canções. Tentem dar um exemplo de como suas canções dizem as mesmas coisas mais de uma vez, mas de maneiras diferentes. Prestem atenção a como vocês fazem isso. Pause o áudio aqui.</w:t>
      </w:r>
    </w:p>
    <w:p>
      <w:pPr/>
      <w:r>
        <w:rPr>
          <w:lang w:val="pt_PT" w:bidi="pt_PT"/>
        </w:rPr>
      </w:r>
      <w:r>
        <w:rPr>
          <w:lang w:val="pt_PT" w:bidi="pt_PT"/>
        </w:rPr>
        <w:t>O fim dessa passagem é uma lista de lugares, um após o outro, nos quais os israelitas acamparam. A passagem termina com os israelitas parando no monte Pisga, um lugar com vista para as planícies de Moabe.</w:t>
      </w:r>
    </w:p>
    <w:p>
      <w:pPr/>
      <w:r>
        <w:rPr>
          <w:lang w:val="pt_PT" w:bidi="pt_PT"/>
        </w:rPr>
      </w:r>
      <w:r>
        <w:rPr>
          <w:lang w:val="pt_PT" w:bidi="pt_PT"/>
        </w:rPr>
        <w:t>Parem aqui e discutam: como vocês listam os lugares em seu idioma? Vocês os listam a partir do lugar de partida até o próximo lugar? Como vocês deixam claro quando as pessoas chegaram a seu destino final? Discutam como vocês declaram o momento em que alguém chegou a seu destino final.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21.10–20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Líderes e nobres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Os israelitas partiram e acamparam em Obote. Os israelitas partiram de Obote e acamparam em Ijé-Abarim no deserto, em frente a Moabe. De lá, os israelitas partiram e acamparam no Vale de Zerede. De lá, os israelitas partem e acampam no outro lado do rio Arnom. O Arnom é a fronteira entre Moabe e os amorreus.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“Não posso acreditar que chegamos até aqui. Estamos quase em nossa terra”, ou, “Estou com um pouco de medo. “Precisamos que Yahweh vá diante de nós e nos conduza com segurança por esta terra”.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Moisés cita o </w:t>
      </w:r>
      <w:r>
        <w:rPr>
          <w:b/>
          <w:lang w:val="pt_PT" w:bidi="pt_PT"/>
        </w:rPr>
        <w:t>Livro das Guerras de Yahweh</w:t>
      </w:r>
      <w:r>
        <w:rPr>
          <w:lang w:val="pt_PT" w:bidi="pt_PT"/>
        </w:rPr>
        <w:t>, um documento bem conhecido e confiável que detalha as vitórias de Yahweh, “Waebe em Sufa, e os vales do Arnom, e a encosta dos vales que se estende até a sede de Ar e se inclina até a fronteira de Moabe”. Isso verifica o que Moisés diz, especialmente os lugares sobre os quais ele acabou de falar.</w:t>
      </w:r>
    </w:p>
    <w:p>
      <w:pPr/>
      <w:r>
        <w:rPr>
          <w:lang w:val="pt_PT" w:bidi="pt_PT"/>
        </w:rPr>
      </w:r>
      <w:r>
        <w:rPr>
          <w:lang w:val="pt_PT" w:bidi="pt_PT"/>
        </w:rPr>
        <w:t>E de lá, os israelitas continuaram para Beer. Beer é onde Yahweh disse a Moisés: “Reúna o povo, para que eu possa dar água a eles”. Isso é quando Israel cantou essa canção: “Levanta-te, ó poço! Cantem para ele! O poço que os príncipes fizeram, que os nobres do povo cavaram, com o cetro e com seus cajados”.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“Esse lugar é importante para nós. Yahweh se importará conosco aqui”, ou: “Estou tão animado por estar aqui e ver o que eu apenas ouvi ou sabia até agora”.</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feliz por meu povo estar finalmente começando a confiar em mim e que eles sabem que estou trazendo-os para a terra deles”, ou, “Que eles continuem a confiar em mim e se lembrem de que eu nunca os abandono”.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Do deserto, os israelitas viajaram para Mataná, para Naaliel, para Bamote. De Bamote, eles chegaram ao vale na região de Moabe pelo topo do Pisga, que tem vista para o deserto.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“Podemos ver a terra que Yahweh nos prometeu”, ou: “Estamos perto de lá. Yahweh, por favor, nos dê coragem e por favor continue a nos guiar”.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21.10–20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israelitas </w:t>
      </w:r>
      <w:r>
        <w:rPr>
          <w:b/>
          <w:lang w:val="pt_PT" w:bidi="pt_PT"/>
        </w:rPr>
        <w:t>viajam</w:t>
      </w:r>
      <w:r>
        <w:rPr>
          <w:lang w:val="pt_PT" w:bidi="pt_PT"/>
        </w:rPr>
        <w:t>, ou partem, para Obote e acampam lá. Usem a mesma palavra ou frase para viagem, ou partir, que vocês usaram em passagens anteriores.</w:t>
      </w:r>
    </w:p>
    <w:p>
      <w:pPr/>
      <w:r>
        <w:rPr>
          <w:lang w:val="pt_PT" w:bidi="pt_PT"/>
        </w:rPr>
      </w:r>
      <w:r>
        <w:rPr>
          <w:lang w:val="pt_PT" w:bidi="pt_PT"/>
        </w:rPr>
        <w:t xml:space="preserve">Os israelitas partiram de Ijé-Abarim, no </w:t>
      </w:r>
      <w:r>
        <w:rPr>
          <w:b/>
          <w:lang w:val="pt_PT" w:bidi="pt_PT"/>
        </w:rPr>
        <w:t>deserto</w:t>
      </w:r>
      <w:r>
        <w:rPr>
          <w:lang w:val="pt_PT" w:bidi="pt_PT"/>
        </w:rPr>
        <w:t xml:space="preserve"> na fronteira leste de Moabe. Usem a mesma palavra ou frase para deserto que vocês usaram em passagens anteriores. Para mais informações sobre </w:t>
      </w:r>
      <w:r>
        <w:rPr>
          <w:lang w:val="pt_PT" w:bidi="pt_PT"/>
        </w:rPr>
        <w:t>deserto</w:t>
      </w:r>
      <w:r>
        <w:rPr>
          <w:lang w:val="pt_PT" w:bidi="pt_PT"/>
        </w:rPr>
        <w:t xml:space="preserve">, consulte o Glossário Mestre. </w:t>
      </w:r>
    </w:p>
    <w:p>
      <w:pPr/>
      <w:r>
        <w:rPr>
          <w:lang w:val="pt_PT" w:bidi="pt_PT"/>
        </w:rPr>
      </w:r>
      <w:r>
        <w:rPr>
          <w:lang w:val="pt_PT" w:bidi="pt_PT"/>
        </w:rPr>
        <w:t xml:space="preserve">De lá, os israelitas viajam para o </w:t>
      </w:r>
      <w:r>
        <w:rPr>
          <w:b/>
          <w:lang w:val="pt_PT" w:bidi="pt_PT"/>
        </w:rPr>
        <w:t>vale do rio seco</w:t>
      </w:r>
      <w:r>
        <w:rPr>
          <w:lang w:val="pt_PT" w:bidi="pt_PT"/>
        </w:rPr>
        <w:t>, ou uádi, do ribeiro Zerede, e montam acampamento. Usem a mesma palavra ou frase para vale do rio seco que vocês usaram em passagens anteriores. Lembrem-se de que um vale de um rio seco fica cheio de água durante a estação do ano em que está chovendo. Usem a mesma palavra ou frase para montar acampamento que vocês usaram em passagens anteriores.</w:t>
      </w:r>
    </w:p>
    <w:p>
      <w:pPr/>
      <w:r>
        <w:rPr>
          <w:lang w:val="pt_PT" w:bidi="pt_PT"/>
        </w:rPr>
      </w:r>
      <w:r>
        <w:rPr>
          <w:b/>
          <w:lang w:val="pt_PT" w:bidi="pt_PT"/>
        </w:rPr>
        <w:t>O Livro das Guerras de Yahweh</w:t>
      </w:r>
      <w:r>
        <w:rPr>
          <w:lang w:val="pt_PT" w:bidi="pt_PT"/>
        </w:rPr>
        <w:t xml:space="preserve"> fala de “ravinas, encostas íngremes que levam aos vales dos rios do rio Arnom”.</w:t>
      </w:r>
    </w:p>
    <w:p>
      <w:pPr/>
      <w:r>
        <w:rPr>
          <w:lang w:val="pt_PT" w:bidi="pt_PT"/>
        </w:rPr>
      </w:r>
      <w:r>
        <w:rPr>
          <w:lang w:val="pt_PT" w:bidi="pt_PT"/>
        </w:rPr>
        <w:t xml:space="preserve">Parem aqui e discutam em grupo que palavra ou frase vocês usarão para </w:t>
      </w:r>
      <w:r>
        <w:rPr>
          <w:b/>
          <w:lang w:val="pt_PT" w:bidi="pt_PT"/>
        </w:rPr>
        <w:t>ravinas</w:t>
      </w:r>
      <w:r>
        <w:rPr>
          <w:lang w:val="pt_PT" w:bidi="pt_PT"/>
        </w:rPr>
        <w:t xml:space="preserve"> ou </w:t>
      </w:r>
      <w:r>
        <w:rPr>
          <w:b/>
          <w:lang w:val="pt_PT" w:bidi="pt_PT"/>
        </w:rPr>
        <w:t>encostas íngremes</w:t>
      </w:r>
      <w:r>
        <w:rPr>
          <w:lang w:val="pt_PT" w:bidi="pt_PT"/>
        </w:rPr>
        <w:t xml:space="preserve">. Vocês podem usar a mesma palavra para ravinas que vocês usam para vales de rios secos. Se você já traduziu essa palavra em outro livro da Bíblia, use a mesma palavra que você usou lá. Olhem para uma imagem de uma </w:t>
      </w:r>
      <w:r>
        <w:rPr>
          <w:lang w:val="pt_PT" w:bidi="pt_PT"/>
        </w:rPr>
        <w:t>ravina ou vale de um rio</w:t>
      </w:r>
      <w:r>
        <w:rPr>
          <w:lang w:val="pt_PT" w:bidi="pt_PT"/>
        </w:rPr>
        <w:t>, se necessário. Pause este áudio aqui.</w:t>
      </w:r>
    </w:p>
    <w:p>
      <w:pPr/>
      <w:r>
        <w:rPr>
          <w:lang w:val="pt_PT" w:bidi="pt_PT"/>
        </w:rPr>
      </w:r>
      <w:r>
        <w:rPr>
          <w:lang w:val="pt_PT" w:bidi="pt_PT"/>
        </w:rPr>
        <w:t xml:space="preserve">Parem aqui e discutam em grupo que palavra ou frase vocês usarão para </w:t>
      </w:r>
      <w:r>
        <w:rPr>
          <w:b/>
          <w:lang w:val="pt_PT" w:bidi="pt_PT"/>
        </w:rPr>
        <w:t>livro</w:t>
      </w:r>
      <w:r>
        <w:rPr>
          <w:lang w:val="pt_PT" w:bidi="pt_PT"/>
        </w:rPr>
        <w:t>. Não sabemos como esse livro era, apenas que os historiadores escreveram as histórias de vitórias de batalhas, e que as pessoas sabiam essas histórias. Pause este áudio aqui.</w:t>
      </w:r>
    </w:p>
    <w:p>
      <w:pPr/>
      <w:r>
        <w:rPr>
          <w:lang w:val="pt_PT" w:bidi="pt_PT"/>
        </w:rPr>
      </w:r>
      <w:r>
        <w:rPr>
          <w:lang w:val="pt_PT" w:bidi="pt_PT"/>
        </w:rPr>
        <w:t>De lá, os israelitas viajam para Beer, que é o poço onde Yahweh disse a Moisés: “Reúna o povo, e eu darei água a eles”. Os israelitas cantaram essa canção:</w:t>
      </w:r>
    </w:p>
    <w:p>
      <w:pPr/>
      <w:r>
        <w:rPr>
          <w:lang w:val="pt_PT" w:bidi="pt_PT"/>
        </w:rPr>
      </w:r>
      <w:r>
        <w:rPr>
          <w:lang w:val="pt_PT" w:bidi="pt_PT"/>
        </w:rPr>
        <w:t>“Levante-se, ó poço! Sim, cantem seus louvores!” Nesse caso, a água brota, ou sai do chão. Os israelitas estão pedindo que a água suba livremente do chão.</w:t>
      </w:r>
    </w:p>
    <w:p>
      <w:pPr/>
      <w:r>
        <w:rPr>
          <w:lang w:val="pt_PT" w:bidi="pt_PT"/>
        </w:rPr>
      </w:r>
      <w:r>
        <w:rPr>
          <w:lang w:val="pt_PT" w:bidi="pt_PT"/>
        </w:rPr>
        <w:t>Parem aqui e discutam em grupo que palavra ou frase vocês usarão para “brotar, ó poço. Pause este áudio aqui.</w:t>
      </w:r>
    </w:p>
    <w:p>
      <w:pPr/>
      <w:r>
        <w:rPr>
          <w:lang w:val="pt_PT" w:bidi="pt_PT"/>
        </w:rPr>
      </w:r>
      <w:r>
        <w:rPr>
          <w:lang w:val="pt_PT" w:bidi="pt_PT"/>
        </w:rPr>
        <w:t xml:space="preserve">Um </w:t>
      </w:r>
      <w:r>
        <w:rPr>
          <w:b/>
          <w:lang w:val="pt_PT" w:bidi="pt_PT"/>
        </w:rPr>
        <w:t>poço</w:t>
      </w:r>
      <w:r>
        <w:rPr>
          <w:lang w:val="pt_PT" w:bidi="pt_PT"/>
        </w:rPr>
        <w:t xml:space="preserve"> é uma fonte subterrânea de água doce. As pessoas cavam um buraco para chegar à água. Usem a mesma palavra para poço que vocês usaram em passagens anteriores. A canção continua enquanto diz: “Cantem desse poço, que os príncipes cavaram, que grandes líderes cavaram com seus </w:t>
      </w:r>
      <w:r>
        <w:rPr>
          <w:b/>
          <w:lang w:val="pt_PT" w:bidi="pt_PT"/>
        </w:rPr>
        <w:t>cetros</w:t>
      </w:r>
      <w:r>
        <w:rPr>
          <w:lang w:val="pt_PT" w:bidi="pt_PT"/>
        </w:rPr>
        <w:t xml:space="preserve"> e cajados”.</w:t>
      </w:r>
    </w:p>
    <w:p>
      <w:pPr/>
      <w:r>
        <w:rPr>
          <w:lang w:val="pt_PT" w:bidi="pt_PT"/>
        </w:rPr>
      </w:r>
      <w:r>
        <w:rPr>
          <w:lang w:val="pt_PT" w:bidi="pt_PT"/>
        </w:rPr>
        <w:t xml:space="preserve">Parem aqui e olhem para uma imagem de um </w:t>
      </w:r>
      <w:r>
        <w:rPr>
          <w:b/>
          <w:lang w:val="pt_PT" w:bidi="pt_PT"/>
        </w:rPr>
        <w:t>cetro</w:t>
      </w:r>
      <w:r>
        <w:rPr>
          <w:lang w:val="pt_PT" w:bidi="pt_PT"/>
        </w:rPr>
        <w:t xml:space="preserve">. Discutam em grupo que palavra ou frase vocês usarão para </w:t>
      </w:r>
      <w:r>
        <w:rPr>
          <w:b/>
          <w:lang w:val="pt_PT" w:bidi="pt_PT"/>
        </w:rPr>
        <w:t>cetro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Parem aqui e discutam em grupo que palavra ou frase vocês usarão para </w:t>
      </w:r>
      <w:r>
        <w:rPr>
          <w:b/>
          <w:lang w:val="pt_PT" w:bidi="pt_PT"/>
        </w:rPr>
        <w:t>cajado</w:t>
      </w:r>
      <w:r>
        <w:rPr>
          <w:lang w:val="pt_PT" w:bidi="pt_PT"/>
        </w:rPr>
        <w:t>. Usem a mesma palavra para cajado que vocês usaram em passagens anteriores. Pause este áudio aqui.</w:t>
      </w:r>
    </w:p>
    <w:p>
      <w:pPr/>
      <w:r>
        <w:rPr>
          <w:lang w:val="pt_PT" w:bidi="pt_PT"/>
        </w:rPr>
      </w:r>
      <w:r>
        <w:rPr>
          <w:lang w:val="pt_PT" w:bidi="pt_PT"/>
        </w:rPr>
        <w:t xml:space="preserve">Os israelitas deixam o deserto e vão para Mataná, para Naaliel e para Bamote. De lá, eles vão para o vale em Moabe, onde o pico de Pisga tem vista para o deserto, ou terra desolada. O monte Pisga tem vista para esse deserto, que tem um significado semelhante nesse contexto como deserto. Essa é uma área de terra onde ninguém vive e quase nada pode ser cultivado. Vocês podem usar a mesma palavra ou frase para deserto que vocês usaram em passagens anteriores. Para mais informações sobre </w:t>
      </w:r>
      <w:r>
        <w:rPr>
          <w:lang w:val="pt_PT" w:bidi="pt_PT"/>
        </w:rPr>
        <w:t>deserto</w:t>
      </w:r>
      <w:r>
        <w:rPr>
          <w:lang w:val="pt_PT" w:bidi="pt_PT"/>
        </w:rPr>
        <w:t xml:space="preserve">, consulte 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21:21–26</w:t>
      </w:r>
      <w:r>
        <w:rPr>
          <w:lang w:val="pt_PT" w:bidi="pt_PT"/>
        </w:rPr>
      </w:r>
    </w:p>
    <w:p>
      <w:pPr>
        <w:pStyle w:val="Heading3"/>
      </w:pPr>
      <w:r>
        <w:rPr>
          <w:lang w:val="pt_PT" w:bidi="pt_PT"/>
        </w:rPr>
        <w:t>Ouvir e Sentir</w:t>
      </w:r>
    </w:p>
    <w:p>
      <w:pPr/>
      <w:r>
        <w:rPr>
          <w:lang w:val="pt_PT" w:bidi="pt_PT"/>
        </w:rPr>
      </w:r>
      <w:r>
        <w:rPr>
          <w:lang w:val="pt_PT" w:bidi="pt_PT"/>
        </w:rPr>
        <w:t>Nesta etapa, ouçam Números 21.21–26 e guardem em seus corações.</w:t>
      </w:r>
    </w:p>
    <w:p>
      <w:pPr/>
      <w:r>
        <w:rPr>
          <w:lang w:val="pt_PT" w:bidi="pt_PT"/>
        </w:rPr>
      </w:r>
      <w:r>
        <w:rPr>
          <w:lang w:val="pt_PT" w:bidi="pt_PT"/>
        </w:rPr>
        <w:t>Ouçam uma versão em áudio de Números 21.21–26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21.21–26 na tradução mais fácil de entender.</w:t>
      </w:r>
    </w:p>
    <w:p>
      <w:pPr/>
      <w:r>
        <w:rPr>
          <w:lang w:val="pt_PT" w:bidi="pt_PT"/>
        </w:rPr>
      </w:r>
      <w:r>
        <w:rPr>
          <w:lang w:val="pt_PT" w:bidi="pt_PT"/>
        </w:rPr>
        <w:t>Na passagem anterior, Moisés termina com uma lista dos lugares para onde os israelitas viajaram. Nessa passagem, Moisés descreve em detalhes alguns dos eventos mencionados na passagem anterior. Esse evento começa antes de os israelitas cruzarem o rio Arnom. Nessa passagem, a terra do rei Seom está perto do rio Arnom, em vez de perto do pico de Pisga. O pico de Pisga fica mais ao norte do que onde os eventos dessa passagem ocorrem.</w:t>
      </w:r>
    </w:p>
    <w:p>
      <w:pPr/>
      <w:r>
        <w:rPr>
          <w:lang w:val="pt_PT" w:bidi="pt_PT"/>
        </w:rPr>
      </w:r>
      <w:r>
        <w:rPr>
          <w:lang w:val="pt_PT" w:bidi="pt_PT"/>
        </w:rPr>
        <w:t>A passagem começa antes de os israelitas cruzarem o rio Arnom e entrarem na terra dos amorreus. Os israelitas enviaram mensageiros, ou embaixadores, ao rei Seom. Seom era um rei, ou chefe, entre os amorreus. Ele vivia na cidade de Hesbom e governava sobre a terra e aldeias ao redor.</w:t>
      </w:r>
    </w:p>
    <w:p>
      <w:pPr/>
      <w:r>
        <w:rPr>
          <w:lang w:val="pt_PT" w:bidi="pt_PT"/>
        </w:rPr>
      </w:r>
      <w:r>
        <w:rPr>
          <w:lang w:val="pt_PT" w:bidi="pt_PT"/>
        </w:rPr>
        <w:t>Os mensageiros pedem ao rei Seom que permita que os israelitas viajem por sua terra. Os israelitas prometeram que permaneceriam na estrada e não “se afastariam” ou vagariam por nenhuma parte da terra. Eles respeitarão a área e passarão sem tomar nada da terra. Os israelitas não passarão pelos campos ou vinhas para garantir que eles não danifiquem nenhuma colheita nessa área fértil. Os israelitas também não pegariam ou beberiam água dos poços. Os israelitas não levarão nenhum recurso do povo local enquanto passam pela terra. Eles prometem permanecer na estrada do Rei até que tenham passado pelo território do rei.</w:t>
      </w:r>
    </w:p>
    <w:p>
      <w:pPr/>
      <w:r>
        <w:rPr>
          <w:lang w:val="pt_PT" w:bidi="pt_PT"/>
        </w:rPr>
      </w:r>
      <w:r>
        <w:rPr>
          <w:lang w:val="pt_PT" w:bidi="pt_PT"/>
        </w:rPr>
        <w:t>Vocês se lembrarão de que a estrada do Rei é uma antiga trilha ou estrada que corre de norte a sul, de Damasco até o golfo de Ácaba, passando por Basã, Gileade, Amom, Moabe e Edom. Os comerciantes muitas vezes usavam a estrada do Rei quando transportavam bens. As pessoas caminhavam ou usavam carroças ou carruagens, bem como levavam animais ao longo da estrada do Rei. Havia algumas fortalezas ao longo da estrada para garantir que fosse segura para viagens.</w:t>
      </w:r>
    </w:p>
    <w:p>
      <w:pPr/>
      <w:r>
        <w:rPr>
          <w:lang w:val="pt_PT" w:bidi="pt_PT"/>
        </w:rPr>
      </w:r>
      <w:r>
        <w:rPr>
          <w:lang w:val="pt_PT" w:bidi="pt_PT"/>
        </w:rPr>
        <w:t xml:space="preserve">Parem aqui e olhem para um mapa mostrando a </w:t>
      </w:r>
      <w:r>
        <w:rPr>
          <w:b/>
          <w:lang w:val="pt_PT" w:bidi="pt_PT"/>
        </w:rPr>
        <w:t>área dos amorreus</w:t>
      </w:r>
      <w:r>
        <w:rPr>
          <w:lang w:val="pt_PT" w:bidi="pt_PT"/>
        </w:rPr>
        <w:t xml:space="preserve"> e um mapa mostrando </w:t>
      </w:r>
      <w:r>
        <w:rPr>
          <w:b/>
          <w:lang w:val="pt_PT" w:bidi="pt_PT"/>
        </w:rPr>
        <w:t>a estrada do Rei</w:t>
      </w:r>
      <w:r>
        <w:rPr>
          <w:lang w:val="pt_PT" w:bidi="pt_PT"/>
        </w:rPr>
        <w:t>. Pause o áudio aqui.</w:t>
      </w:r>
    </w:p>
    <w:p>
      <w:pPr/>
      <w:r>
        <w:rPr>
          <w:lang w:val="pt_PT" w:bidi="pt_PT"/>
        </w:rPr>
      </w:r>
      <w:r>
        <w:rPr>
          <w:lang w:val="pt_PT" w:bidi="pt_PT"/>
        </w:rPr>
        <w:t>O rei Seom não permitiria que Israel passasse por sua terra. O rei Seom reage de forma semelhante a como o rei edomita reagiu anteriormente. O rei Seom reuniu seu povo, mobilizou seu exército e atacou Israel no deserto. O rei Seom e seu povo foram até Jasa e lutaram contra Israel. Não sabemos exatamente onde Jasa fica, mas pode ser uma cidade no deserto ou na beira dele, provavelmente na planície — uma área de terra plana — de Moabe.</w:t>
      </w:r>
    </w:p>
    <w:p>
      <w:pPr/>
      <w:r>
        <w:rPr>
          <w:lang w:val="pt_PT" w:bidi="pt_PT"/>
        </w:rPr>
      </w:r>
      <w:r>
        <w:rPr>
          <w:lang w:val="pt_PT" w:bidi="pt_PT"/>
        </w:rPr>
        <w:t>Os israelitas mataram o povo do rei Seom com suas espadas e tomaram o controle da terra do rei Seom. Os israelitas tomaram a terra do rio Arnom, no sul, para o rio Jaboque, no norte, para a fronteira dos amonitas no leste. Os israelitas foram apenas para a fronteira dos amonitas porque a fronteira era firme e fortificada. Lembrem-se de que os amonitas eram descendentes de Ló, então eles eram parentes distantes dos israelitas. O rio Jordão, que estava na fronteira de Canaã, ficaria no oeste da terra.</w:t>
      </w:r>
    </w:p>
    <w:p>
      <w:pPr/>
      <w:r>
        <w:rPr>
          <w:lang w:val="pt_PT" w:bidi="pt_PT"/>
        </w:rPr>
      </w:r>
      <w:r>
        <w:rPr>
          <w:lang w:val="pt_PT" w:bidi="pt_PT"/>
        </w:rPr>
        <w:t>Então Israel capturou todas as cidades, ou vilarejos, dos amorreus, e os israelitas se estabeleceram ou foram viver neles. Como resultado da batalha entre o rei Seom e Israel em Jasa, os israelitas reivindicaram uma área mais ampla. Essa é a primeira vez que os israelitas se estabeleceram em um lugar desde que deixaram o Egito. Até agora, os israelitas têm vagado pelo deserto, apenas parando para acampar quando Yahweh dizia a eles para acampar.</w:t>
      </w:r>
    </w:p>
    <w:p>
      <w:pPr/>
      <w:r>
        <w:rPr>
          <w:lang w:val="pt_PT" w:bidi="pt_PT"/>
        </w:rPr>
      </w:r>
      <w:r>
        <w:rPr>
          <w:lang w:val="pt_PT" w:bidi="pt_PT"/>
        </w:rPr>
        <w:t>Parem aqui e discutam em grupo: se vocês conhecem, contem uma história sobre a fundação ou estabelecimento de sua área. Prestem atenção a quaisquer palavras ou frases usadas quando descrevem como o povo foi viver em uma área e se estabeleceu lá. Pause o áudio aqui.</w:t>
      </w:r>
    </w:p>
    <w:p>
      <w:pPr/>
      <w:r>
        <w:rPr>
          <w:lang w:val="pt_PT" w:bidi="pt_PT"/>
        </w:rPr>
      </w:r>
      <w:r>
        <w:rPr>
          <w:lang w:val="pt_PT" w:bidi="pt_PT"/>
        </w:rPr>
        <w:t>Os israelitas capturaram a cidade de Hesbom e suas aldeias vizinhas. Hesbom era a capital de Seom, o rei dos amorreus. Antes de o rei Seom conquistar a cidade, Hesbom era uma cidade moabita. O rei Seom havia tomado essa cidade antes de conquistar toda a sua terra até o rio Arnom.</w:t>
      </w:r>
    </w:p>
    <w:p>
      <w:pPr/>
      <w:r>
        <w:rPr>
          <w:lang w:val="pt_PT" w:bidi="pt_PT"/>
        </w:rPr>
      </w:r>
      <w:r>
        <w:rPr>
          <w:lang w:val="pt_PT" w:bidi="pt_PT"/>
        </w:rPr>
        <w:t>Os poetas ou compositores israelitas criaram um poema-música sobre esse evento.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21.21–26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os israelitas enviam mensageiros ao rei Seom dos amorreus e pediram que lhes fosse permitido viajar por sua terra. O rei Seom não concederá acesso.</w:t>
      </w:r>
    </w:p>
    <w:p>
      <w:pPr/>
      <w:r>
        <w:rPr>
          <w:lang w:val="pt_PT" w:bidi="pt_PT"/>
        </w:rPr>
      </w:r>
      <w:r>
        <w:rPr>
          <w:b/>
          <w:lang w:val="pt_PT" w:bidi="pt_PT"/>
        </w:rPr>
        <w:t>Na segunda cena:</w:t>
      </w:r>
      <w:r>
        <w:rPr>
          <w:lang w:val="pt_PT" w:bidi="pt_PT"/>
        </w:rPr>
        <w:t xml:space="preserve"> o rei Seom mobiliza seu exército para atacar Israel em Jasa. Os israelitas derrotam o rei Seom e capturam as cidades dos amorreus. Os israelitas se estabelecem na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Amorreus</w:t>
      </w:r>
    </w:p>
    <w:p>
      <w:pPr>
        <w:pStyle w:val="ListBullet"/>
        <w:spacing w:line="240" w:lineRule="auto"/>
        <w:ind w:left="720"/>
      </w:pPr>
      <w:r>
        <w:rPr>
          <w:lang w:val="pt_PT" w:bidi="pt_PT"/>
        </w:rPr>
      </w:r>
      <w:r>
        <w:rPr>
          <w:lang w:val="pt_PT" w:bidi="pt_PT"/>
        </w:rPr>
        <w:t>E poetas</w:t>
      </w:r>
    </w:p>
    <w:p>
      <w:pPr/>
      <w:r>
        <w:rPr>
          <w:lang w:val="pt_PT" w:bidi="pt_PT"/>
        </w:rPr>
      </w:r>
      <w:r>
        <w:rPr>
          <w:lang w:val="pt_PT" w:bidi="pt_PT"/>
        </w:rPr>
        <w:t>Em grupo, prestem atenção às partes do cenário da passagem:</w:t>
      </w:r>
    </w:p>
    <w:p>
      <w:pPr/>
      <w:r>
        <w:rPr>
          <w:lang w:val="pt_PT" w:bidi="pt_PT"/>
        </w:rPr>
      </w:r>
      <w:r>
        <w:rPr>
          <w:lang w:val="pt_PT" w:bidi="pt_PT"/>
        </w:rPr>
        <w:t>Moisés termina a passagem anterior com uma lista dos lugares que os israelitas viajaram. Nessa passagem, Moisés descreve em detalhes alguns dos eventos mencionados na passagem anterior. Esse evento começa antes de os israelitas cruzarem o rio Arnom.</w:t>
      </w:r>
    </w:p>
    <w:p>
      <w:pPr/>
      <w:r>
        <w:rPr>
          <w:lang w:val="pt_PT" w:bidi="pt_PT"/>
        </w:rPr>
      </w:r>
      <w:r>
        <w:rPr>
          <w:lang w:val="pt_PT" w:bidi="pt_PT"/>
        </w:rPr>
        <w:t>Durante as viagens dos israelitas ao redor do deserto, eles vieram para a terra onde o rei Seom, dos amorreus, governava. Os israelitas enviaram mensageiros ao rei Seom. Os israelitas enviaram mensageiros ao rei Seom que estavam agindo como embaixadores ou diplomatas. Os mensageiros estavam pedindo ao rei Seom que permitisse que os israelitas passassem pela terra. Essa passagem apenas diz o nome da nação de Israel, como se Israel fosse uma pessoa. No entanto, todos os israelitas estavam pedindo permissão juntos como um grupo de pessoas — essa é uma maneira oficial de falar sobre todo o grupo de israelitas. Vocês se lembrarão de que isso é semelhante à história anterior, quando os israelitas pediram permissão para passar por Edom.</w:t>
      </w:r>
    </w:p>
    <w:p>
      <w:pPr/>
      <w:r>
        <w:rPr>
          <w:lang w:val="pt_PT" w:bidi="pt_PT"/>
        </w:rPr>
      </w:r>
      <w:r>
        <w:rPr>
          <w:lang w:val="pt_PT" w:bidi="pt_PT"/>
        </w:rPr>
        <w:t>Parem e discutam em grupo: contem uma história sobre mensageiros que vocês enviaram ou que alguém enviou a vocês para trazer notícias ou um pedido. Os mensageiros podem ter autoridade para falar em seu nome. Prestem atenção a quaisquer palavras ou frases especiais que vocês usam quando descrevem diferentes tipos de mensageiros. Pause o áudio aqui.</w:t>
      </w:r>
    </w:p>
    <w:p>
      <w:pPr/>
      <w:r>
        <w:rPr>
          <w:lang w:val="pt_PT" w:bidi="pt_PT"/>
        </w:rPr>
      </w:r>
      <w:r>
        <w:rPr>
          <w:lang w:val="pt_PT" w:bidi="pt_PT"/>
        </w:rPr>
        <w:t>Hesbom era a cidade principal da área. Os israelitas pediram que lhes fosse permitido viajar pela terra. Os israelitas não queriam tomar nada da terra. Eles não passariam por nenhum campo ou vinhedos, ou pegariam nenhuma água dos poços na área. Eles seriam respeitosos e apenas queriam passar em linha reta pela terra, não se virando para a direita ou à esquerda. Eles ficariam na estrada principal, a estrada do Rei, que era uma trilha bem marcada que corria de norte a sul através do território. Havia fortalezas ao longo da estrada para ajudar com viagens seguras para os comerciantes e qualquer um que usasse a trilha. Os israelitas estavam sendo respeitosos ao pedir para passar pela terra. Os israelitas não queriam parar e ser uma ameaça para o rei. Vocês se lembrarão de que os israelitas pediram anteriormente para viajar na estrada do Rei pela terra de Edom. Nessa passagem, eles estão igualmente pedindo ao rei Seom para passarem por sua terra.</w:t>
      </w:r>
    </w:p>
    <w:p>
      <w:pPr/>
      <w:r>
        <w:rPr>
          <w:lang w:val="pt_PT" w:bidi="pt_PT"/>
        </w:rPr>
      </w:r>
      <w:r>
        <w:rPr>
          <w:lang w:val="pt_PT" w:bidi="pt_PT"/>
        </w:rPr>
        <w:t>O rei Seom se recusou a deixar os israelitas cruzarem seu território. Em vez disso, o rei Seom reuniu seu exército e atacou Israel no deserto. O rei Seom lutou contra Israel em Jasa.</w:t>
      </w:r>
    </w:p>
    <w:p>
      <w:pPr/>
      <w:r>
        <w:rPr>
          <w:lang w:val="pt_PT" w:bidi="pt_PT"/>
        </w:rPr>
      </w:r>
      <w:r>
        <w:rPr>
          <w:lang w:val="pt_PT" w:bidi="pt_PT"/>
        </w:rPr>
        <w:t>Parem aqui e discutam: contem uma história sobre uma vez que um líder reuniu seu povo e foi atacar ou lutar contra outro grupo de pessoas. Prestem atenção às palavras ou frases especiais que vocês usaram na história, especialmente quando vocês falaram sobre um líder reunindo seu exército. Pause o áudio aqui.</w:t>
      </w:r>
    </w:p>
    <w:p>
      <w:pPr/>
      <w:r>
        <w:rPr>
          <w:lang w:val="pt_PT" w:bidi="pt_PT"/>
        </w:rPr>
      </w:r>
      <w:r>
        <w:rPr>
          <w:lang w:val="pt_PT" w:bidi="pt_PT"/>
        </w:rPr>
        <w:t>Mas Israel os derrotou. Eles atingiram e mataram o povo do rei Seom com suas armas ou com a ponta de suas espadas. Os israelitas ocuparam a terra amorita do rio Arnom até o rio Jaboque. Os israelitas apenas foram para a fronteira dos amonitas porque a fronteira era firme e fortificada. Os amonitas defenderam fortemente sua fronteira.</w:t>
      </w:r>
    </w:p>
    <w:p>
      <w:pPr/>
      <w:r>
        <w:rPr>
          <w:lang w:val="pt_PT" w:bidi="pt_PT"/>
        </w:rPr>
      </w:r>
      <w:r>
        <w:rPr>
          <w:lang w:val="pt_PT" w:bidi="pt_PT"/>
        </w:rPr>
        <w:t>Israel capturou todas as cidades, ou vilarejos, dos amorreus, e os israelitas se estabeleceram nelas. A história deixa claro que esse foi um resultado da batalha anterior, onde Israel derrotou o povo do rei Seom.</w:t>
      </w:r>
    </w:p>
    <w:p>
      <w:pPr/>
      <w:r>
        <w:rPr>
          <w:lang w:val="pt_PT" w:bidi="pt_PT"/>
        </w:rPr>
      </w:r>
      <w:r>
        <w:rPr>
          <w:lang w:val="pt_PT" w:bidi="pt_PT"/>
        </w:rPr>
        <w:t>Parem aqui e discutam: contem uma história sobre um importante evento que aconteceu em sua comunidade. Esse evento fez outras coisas importantes acontecerem em sua comunidade. Enquanto vocês contam essa história, prestem atenção às palavras e frases que vocês usam para mostrar como uma coisa aconteceu como resultado de outra coisa. Pause o áudio aqui.</w:t>
      </w:r>
    </w:p>
    <w:p>
      <w:pPr/>
      <w:r>
        <w:rPr>
          <w:lang w:val="pt_PT" w:bidi="pt_PT"/>
        </w:rPr>
      </w:r>
      <w:r>
        <w:rPr>
          <w:lang w:val="pt_PT" w:bidi="pt_PT"/>
        </w:rPr>
        <w:t>Essa é a primeira vez que os israelitas se estabeleceram nas cidades dos amorreus, incluindo a cidade de Hesbom. Isso significa que os israelitas ficaram nessas cidades ou vilarejos. Até aquele momento, os israelitas estavam vagando pelo deserto. Eles se moviam de um lugar para outro e montavam acampamento cada vez que Yahweh dizia a eles para parar. Então eles desmontaram seu acampamento e seguiram em frente quando Yahweh disse a eles para seguir em frente. Agora eles se mudaram para os edifícios permanentes nas cidades que haviam conquistado.</w:t>
      </w:r>
    </w:p>
    <w:p>
      <w:pPr/>
      <w:r>
        <w:rPr>
          <w:lang w:val="pt_PT" w:bidi="pt_PT"/>
        </w:rPr>
      </w:r>
      <w:r>
        <w:rPr>
          <w:lang w:val="pt_PT" w:bidi="pt_PT"/>
        </w:rPr>
        <w:t>Parem aqui e discutam: contem uma história sobre uma vez que vocês ou alguém que vocês conhecem pararam de viajar e decidiram ficar em um lugar por um tempo mais longo para estabelecer sua casa lá. Prestem atenção a quaisquer palavras ou frases que vocês usam para mostrar que alguém está “se estabelecendo” em um lugar. Pause o áudio aqui.</w:t>
      </w:r>
    </w:p>
    <w:p>
      <w:pPr/>
      <w:r>
        <w:rPr>
          <w:lang w:val="pt_PT" w:bidi="pt_PT"/>
        </w:rPr>
      </w:r>
      <w:r>
        <w:rPr>
          <w:lang w:val="pt_PT" w:bidi="pt_PT"/>
        </w:rPr>
        <w:t>Hesbom era a capital do rei Seom, dos amorreus. Agora Moisés nos dá algumas informações extras sobre o rei Seom. Ele nos diz que, algum tempo antes, o rei Seom havia derrotado um ex-rei moabita e conquistado Hesbom e toda a terra moabita até o rio Arnom.</w:t>
      </w:r>
    </w:p>
    <w:p>
      <w:pPr/>
      <w:r>
        <w:rPr>
          <w:lang w:val="pt_PT" w:bidi="pt_PT"/>
        </w:rPr>
      </w:r>
      <w:r>
        <w:rPr>
          <w:lang w:val="pt_PT" w:bidi="pt_PT"/>
        </w:rPr>
        <w:t>Parem aqui e discutam: quando vocês estão contando uma história e querem dar informações extras sobre algo que alguém fez antes que essa história acontecesse, como vocês fazem isso? Pause o áudio aqui.</w:t>
      </w:r>
    </w:p>
    <w:p>
      <w:pPr/>
      <w:r>
        <w:rPr>
          <w:lang w:val="pt_PT" w:bidi="pt_PT"/>
        </w:rPr>
      </w:r>
      <w:r>
        <w:rPr>
          <w:lang w:val="pt_PT" w:bidi="pt_PT"/>
        </w:rPr>
        <w:t>Os poetas israelitas criam um poema-música sobre esse evento. A próxima passagem inclui o poema deles sobre o rei Seom.</w:t>
      </w:r>
    </w:p>
    <w:p>
      <w:pPr/>
      <w:r>
        <w:rPr>
          <w:lang w:val="pt_PT" w:bidi="pt_PT"/>
        </w:rPr>
      </w:r>
      <w:r>
        <w:rPr>
          <w:lang w:val="pt_PT" w:bidi="pt_PT"/>
        </w:rPr>
        <w:t>Agora seu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21.21–26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Mensageiros israelitas</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Amorreus</w:t>
      </w:r>
    </w:p>
    <w:p>
      <w:pPr>
        <w:pStyle w:val="ListBullet"/>
        <w:spacing w:line="240" w:lineRule="auto"/>
        <w:ind w:left="720"/>
      </w:pPr>
      <w:r>
        <w:rPr>
          <w:lang w:val="pt_PT" w:bidi="pt_PT"/>
        </w:rPr>
      </w:r>
      <w:r>
        <w:rPr>
          <w:lang w:val="pt_PT" w:bidi="pt_PT"/>
        </w:rPr>
        <w:t>E poetas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Os israelitas enviaram mensageiros ao rei Seom dos amorreus com essa mensagem: “Deixe-nos viajar por sua terra. Teremos o cuidado de não passar por seus campos ou vinhedos. Não beberemos a água de seus poços. Permaneceremos na estrada do Rei até que tenhamos passado por seu território”. Mas Seom não permitiria que os israelitas passassem por seu território. Em vez disso, ele mobilizou seu exército e atacou Israel no deserto, em batalha em Jasa.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Seom: “O que você está sentindo ou pensando?” A pessoa pode responder coisas como: “Não confio nos israelitas, então não os deixarei atravessar minha terra”, ou “Perseguirei essa nação estrangeira até longe, e a destruirei como destruí o povo de Moabe antes”.</w:t>
      </w:r>
    </w:p>
    <w:p>
      <w:pPr>
        <w:pStyle w:val="ListBullet"/>
        <w:spacing w:line="240" w:lineRule="auto"/>
        <w:ind w:left="720"/>
      </w:pPr>
      <w:r>
        <w:rPr>
          <w:lang w:val="pt_PT" w:bidi="pt_PT"/>
        </w:rPr>
      </w:r>
      <w:r>
        <w:rPr>
          <w:lang w:val="pt_PT" w:bidi="pt_PT"/>
        </w:rPr>
        <w:t>Pergunte à pessoa que interpreta o mensageiro: “O que você está sentindo ou pensando?” A pessoa pode responder coisas como: “Ouvi sobre o rei Seom e tenho medo de encontrá-lo”, ou “Nunca tive que trazer uma mensagem tão importante, espero que o rei Seom esteja aberto a nosso pedido”, ou “Viemos até aqui, precisamos encontrar favor com o rei Seom para que possamos chegar à terra que Deus nos prometeu”.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os israelitas abateram os amorreus com suas espadas e ocuparam sua terra do rio Arnom até o rio Jaboque. Eles apenas foram até a fronteira amonita porque a fronteira com os amorreus era forte.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O povo pode responder coisas como: “O rei Seom pensava que era tão poderoso, mas Yahweh nos salvou novamente”, ou “Nós afastamos a outra nação, assim como o rei Seom afastou os moabitas”.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Israel capturou as cidades dos amorreus e se estabeleceu nelas, incluindo a cidade de Hesbom e todas as suas aldeias. Hesbom era a capital do rei Seom, dos amorreus. O rei Seom havia derrotado um ex-rei de Moabe e levado toda a sua terra para o rio Arnom.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O povo pode responder coisas como: “É tão bom ser capaz de se estabelecer aqui e parar de vagar”, ou “Podemos cultivar nossa própria comida para comer e há terra fértil aqui para nosso gado. Essa é nossa terra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21.21–26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israelitas, ou </w:t>
      </w:r>
      <w:r>
        <w:rPr>
          <w:b/>
          <w:lang w:val="pt_PT" w:bidi="pt_PT"/>
        </w:rPr>
        <w:t>Israel</w:t>
      </w:r>
      <w:r>
        <w:rPr>
          <w:lang w:val="pt_PT" w:bidi="pt_PT"/>
        </w:rPr>
        <w:t xml:space="preserve">, enviaram </w:t>
      </w:r>
      <w:r>
        <w:rPr>
          <w:b/>
          <w:lang w:val="pt_PT" w:bidi="pt_PT"/>
        </w:rPr>
        <w:t>mensageiros</w:t>
      </w:r>
      <w:r>
        <w:rPr>
          <w:lang w:val="pt_PT" w:bidi="pt_PT"/>
        </w:rPr>
        <w:t xml:space="preserve"> ao rei Seom, dos amorreus. Os mensageiros podem trazer boas novas ou notícias ruins. Os mensageiros nessa história são como embaixadores porque eles trazem um pedido específico de um líder. Os embaixadores agem em nome de um líder, com a autoridade do líder que os enviou. Usem a mesma palavra ou frase para esses tipos de mensageiros que vocês usaram na passagem anterior, quando os israelitas enviaram mensageiros para pedir para passar pela terra de alguém.</w:t>
      </w:r>
    </w:p>
    <w:p>
      <w:pPr/>
      <w:r>
        <w:rPr>
          <w:lang w:val="pt_PT" w:bidi="pt_PT"/>
        </w:rPr>
      </w:r>
      <w:r>
        <w:rPr>
          <w:lang w:val="pt_PT" w:bidi="pt_PT"/>
        </w:rPr>
        <w:t xml:space="preserve">Nessa passagem, o nome da nação de Israel é usado no lugar do termo para o grupo de israelitas. Usem o mesmo termo para Israel que vocês usaram em passagens anteriores, e lembrem-se de que </w:t>
      </w:r>
      <w:r>
        <w:rPr>
          <w:lang w:val="pt_PT" w:bidi="pt_PT"/>
        </w:rPr>
        <w:t>Israel</w:t>
      </w:r>
      <w:r>
        <w:rPr>
          <w:lang w:val="pt_PT" w:bidi="pt_PT"/>
        </w:rPr>
        <w:t xml:space="preserve"> está no Glossário Mestre.</w:t>
      </w:r>
    </w:p>
    <w:p>
      <w:pPr/>
      <w:r>
        <w:rPr>
          <w:lang w:val="pt_PT" w:bidi="pt_PT"/>
        </w:rPr>
      </w:r>
      <w:r>
        <w:rPr>
          <w:lang w:val="pt_PT" w:bidi="pt_PT"/>
        </w:rPr>
        <w:t xml:space="preserve">Os israelitas pedem: “Deixe-nos viajar por sua terra. Teremos o cuidado para não passar por suas </w:t>
      </w:r>
      <w:r>
        <w:rPr>
          <w:b/>
          <w:lang w:val="pt_PT" w:bidi="pt_PT"/>
        </w:rPr>
        <w:t>vinhas</w:t>
      </w:r>
      <w:r>
        <w:rPr>
          <w:lang w:val="pt_PT" w:bidi="pt_PT"/>
        </w:rPr>
        <w:t xml:space="preserve">. Permaneceremos na </w:t>
      </w:r>
      <w:r>
        <w:rPr>
          <w:b/>
          <w:lang w:val="pt_PT" w:bidi="pt_PT"/>
        </w:rPr>
        <w:t>estrada do Rei</w:t>
      </w:r>
      <w:r>
        <w:rPr>
          <w:lang w:val="pt_PT" w:bidi="pt_PT"/>
        </w:rPr>
        <w:t xml:space="preserve"> até que tenhamos passado por seu território”. Para mais informações sobre </w:t>
      </w:r>
      <w:r>
        <w:rPr>
          <w:lang w:val="pt_PT" w:bidi="pt_PT"/>
        </w:rPr>
        <w:t>vinhas</w:t>
      </w:r>
      <w:r>
        <w:rPr>
          <w:lang w:val="pt_PT" w:bidi="pt_PT"/>
        </w:rPr>
        <w:t>, consultem o Glossário Mestre. Usem a mesma palavra ou frase para vinhas que vocês usaram em passagens anteriores. Usem a mesma palavra ou frase para “estrada do Rei” que vocês usaram em uma passagem anterior.</w:t>
      </w:r>
    </w:p>
    <w:p>
      <w:pPr/>
      <w:r>
        <w:rPr>
          <w:lang w:val="pt_PT" w:bidi="pt_PT"/>
        </w:rPr>
      </w:r>
      <w:r>
        <w:rPr>
          <w:lang w:val="pt_PT" w:bidi="pt_PT"/>
        </w:rPr>
        <w:t xml:space="preserve">O rei Seom se recusou. O rei Seom mobilizou seu exército para atacar os israelitas no </w:t>
      </w:r>
      <w:r>
        <w:rPr>
          <w:b/>
          <w:lang w:val="pt_PT" w:bidi="pt_PT"/>
        </w:rPr>
        <w:t>deserto</w:t>
      </w:r>
      <w:r>
        <w:rPr>
          <w:lang w:val="pt_PT" w:bidi="pt_PT"/>
        </w:rPr>
        <w:t xml:space="preserve"> em Jasa. Para mais informações sobre </w:t>
      </w:r>
      <w:r>
        <w:rPr>
          <w:lang w:val="pt_PT" w:bidi="pt_PT"/>
        </w:rPr>
        <w:t>deserto</w:t>
      </w:r>
      <w:r>
        <w:rPr>
          <w:lang w:val="pt_PT" w:bidi="pt_PT"/>
        </w:rPr>
        <w:t>, consulte o Glossário Mestre. Usem a mesma palavra ou frase para deserto que vocês usaram em uma passagem anterior.</w:t>
      </w:r>
    </w:p>
    <w:p>
      <w:pPr/>
      <w:r>
        <w:rPr>
          <w:lang w:val="pt_PT" w:bidi="pt_PT"/>
        </w:rPr>
      </w:r>
      <w:r>
        <w:rPr>
          <w:lang w:val="pt_PT" w:bidi="pt_PT"/>
        </w:rPr>
        <w:t xml:space="preserve">Mas os israelitas derrotaram o rei Seom com </w:t>
      </w:r>
      <w:r>
        <w:rPr>
          <w:b/>
          <w:lang w:val="pt_PT" w:bidi="pt_PT"/>
        </w:rPr>
        <w:t>espadas</w:t>
      </w:r>
      <w:r>
        <w:rPr>
          <w:lang w:val="pt_PT" w:bidi="pt_PT"/>
        </w:rPr>
        <w:t xml:space="preserve"> e ocuparam a terra deles. Usem a mesma palavra ou frase para espada que vocês usaram em uma passagem anterior. Lembrem-se de que essa é uma maneira de dizer que os israelitas mataram o povo no exército do rei Seom.</w:t>
      </w:r>
    </w:p>
    <w:p>
      <w:pPr/>
      <w:r>
        <w:rPr>
          <w:lang w:val="pt_PT" w:bidi="pt_PT"/>
        </w:rPr>
      </w:r>
      <w:r>
        <w:rPr>
          <w:lang w:val="pt_PT" w:bidi="pt_PT"/>
        </w:rPr>
        <w:t>Então Israel capturou todas as cidades dos amorreus e se estabeleceu nelas, incluindo a cidade de Hesbom e suas aldeias vizinhas.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21:27–30</w:t>
      </w:r>
      <w:r>
        <w:rPr>
          <w:lang w:val="pt_PT" w:bidi="pt_PT"/>
        </w:rPr>
      </w:r>
    </w:p>
    <w:p>
      <w:pPr>
        <w:pStyle w:val="Heading3"/>
      </w:pPr>
      <w:r>
        <w:rPr>
          <w:lang w:val="pt_PT" w:bidi="pt_PT"/>
        </w:rPr>
        <w:t>Ouvir e Sentir</w:t>
      </w:r>
    </w:p>
    <w:p>
      <w:pPr/>
      <w:r>
        <w:rPr>
          <w:lang w:val="pt_PT" w:bidi="pt_PT"/>
        </w:rPr>
      </w:r>
      <w:r>
        <w:rPr>
          <w:lang w:val="pt_PT" w:bidi="pt_PT"/>
        </w:rPr>
        <w:t>Nesta etapa, ouçam Números 21.27–30 e guardem em seus corações.</w:t>
      </w:r>
    </w:p>
    <w:p>
      <w:pPr/>
      <w:r>
        <w:rPr>
          <w:lang w:val="pt_PT" w:bidi="pt_PT"/>
        </w:rPr>
      </w:r>
      <w:r>
        <w:rPr>
          <w:lang w:val="pt_PT" w:bidi="pt_PT"/>
        </w:rPr>
        <w:t>Ouçam uma versão em áudio de Números 21.27–30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21.27–30 na tradução mais fácil de entender.</w:t>
      </w:r>
    </w:p>
    <w:p>
      <w:pPr/>
      <w:r>
        <w:rPr>
          <w:lang w:val="pt_PT" w:bidi="pt_PT"/>
        </w:rPr>
      </w:r>
      <w:r>
        <w:rPr>
          <w:lang w:val="pt_PT" w:bidi="pt_PT"/>
        </w:rPr>
        <w:t>Na passagem anterior, os israelitas conquistaram os amorreus. Agora, alguns dos poetas de Israel recitam ou cantam um poema-canção para celebrar a vitória.</w:t>
      </w:r>
    </w:p>
    <w:p>
      <w:pPr/>
      <w:r>
        <w:rPr>
          <w:lang w:val="pt_PT" w:bidi="pt_PT"/>
        </w:rPr>
      </w:r>
      <w:r>
        <w:rPr>
          <w:lang w:val="pt_PT" w:bidi="pt_PT"/>
        </w:rPr>
        <w:t>Esse poema-canção de vitória é diferente da canção que Moisés e os israelitas cantaram depois da vitória sobre os egípcios no mar Vermelho. É possível que os poetas amorreus tenham criado toda ou parte dessa canção. Os poetas israelitas poderiam ter usado parte de um poema amorita e mudado ligeiramente para recontar a história da vitória israelita.</w:t>
      </w:r>
    </w:p>
    <w:p>
      <w:pPr/>
      <w:r>
        <w:rPr>
          <w:lang w:val="pt_PT" w:bidi="pt_PT"/>
        </w:rPr>
      </w:r>
      <w:r>
        <w:rPr>
          <w:lang w:val="pt_PT" w:bidi="pt_PT"/>
        </w:rPr>
        <w:t>A música inclui uma celebração da vitória anterior dos amoritas sobre os moabitas. Não sabemos por que os poetas incluíram essa parte na canção. Algumas pessoas acreditam que é porque os moabitas também são inimigos dos israelitas. Os israelitas poderiam estar se vangloriando dizendo que eles haviam derrotado os amorreus poderosos. Os amorreus eram tão poderosos que eles haviam derrotado anteriormente os moabitas. Os israelitas estão zombando dos amorreus e dos moabitas ao mesmo tempo.</w:t>
      </w:r>
    </w:p>
    <w:p>
      <w:pPr/>
      <w:r>
        <w:rPr>
          <w:lang w:val="pt_PT" w:bidi="pt_PT"/>
        </w:rPr>
      </w:r>
      <w:r>
        <w:rPr>
          <w:lang w:val="pt_PT" w:bidi="pt_PT"/>
        </w:rPr>
        <w:t>Parem aqui e discutam em grupo: contem um poema ou cantem uma canção que descreve ou proclama uma vitória. Que tipos de coisas vocês incluem em uma música de celebração? Quando vocês cantam ou recitam essas músicas ou poemas? Ouçam cuidadosamente os tipos de linguagem que vocês usam. Como vocês se vangloriam ou zombam de seus inimigos na música ou poema? Pause este áudio aqui.</w:t>
      </w:r>
    </w:p>
    <w:p>
      <w:pPr/>
      <w:r>
        <w:rPr>
          <w:lang w:val="pt_PT" w:bidi="pt_PT"/>
        </w:rPr>
      </w:r>
      <w:r>
        <w:rPr>
          <w:lang w:val="pt_PT" w:bidi="pt_PT"/>
        </w:rPr>
        <w:t>Os poetas mencionam vários lugares-chave no país amorreu que Israel havia acabado de conquistar. Vocês se lembrarão da passagem anterior que Hesbom é a capital dos amorreus e provavelmente a cidade onde o rei Seom vivia. Seom era o rei amorreu que conquistou a terra ao norte do rio Arnom e a tomou dos moabitas.</w:t>
      </w:r>
    </w:p>
    <w:p>
      <w:pPr/>
      <w:r>
        <w:rPr>
          <w:lang w:val="pt_PT" w:bidi="pt_PT"/>
        </w:rPr>
      </w:r>
      <w:r>
        <w:rPr>
          <w:lang w:val="pt_PT" w:bidi="pt_PT"/>
        </w:rPr>
        <w:t>Esses locais marcam os limites e cidades-chave da terra que os israelitas conquistaram. Ar de Moabe é uma pequena cidade no extremo leste do rio Arnom, fazendo fronteira com Moabe. Dibom é uma cidade moabita perto do mar Morto. Não sabemos a localização de Nofa hoje. Medeba era uma cidade na estrada principal. Ficava ao sul de Hesbom e a leste do Mar Morto. A maioria das pessoas acredita que os "altos" são as terras altas para o norte, uma vez que os outros lugares mencionados são locais reais.</w:t>
      </w:r>
    </w:p>
    <w:p>
      <w:pPr/>
      <w:r>
        <w:rPr>
          <w:lang w:val="pt_PT" w:bidi="pt_PT"/>
        </w:rPr>
      </w:r>
      <w:r>
        <w:rPr>
          <w:lang w:val="pt_PT" w:bidi="pt_PT"/>
        </w:rPr>
        <w:t xml:space="preserve">Parem aqui e olhem para um mapa do </w:t>
      </w:r>
      <w:r>
        <w:rPr>
          <w:b/>
          <w:lang w:val="pt_PT" w:bidi="pt_PT"/>
        </w:rPr>
        <w:t>território amorreu que os israelitas conquistaram</w:t>
      </w:r>
      <w:r>
        <w:rPr>
          <w:lang w:val="pt_PT" w:bidi="pt_PT"/>
        </w:rPr>
        <w:t>. Tomem nota do rio Arnom, a cidade de Hesbom, Dibom, Medeba e os Altos do Arnom, ou região alta ao redor de Arnom. Pause este áudio aqui.</w:t>
      </w:r>
    </w:p>
    <w:p>
      <w:pPr/>
      <w:r>
        <w:rPr>
          <w:lang w:val="pt_PT" w:bidi="pt_PT"/>
        </w:rPr>
      </w:r>
      <w:r>
        <w:rPr>
          <w:lang w:val="pt_PT" w:bidi="pt_PT"/>
        </w:rPr>
        <w:t>Os poetas terminam esse poema celebrando a destruição dos moabitas e a vitória dos israelitas sobre os amorreus. Os moabitas adoravam o falso deus Quemós. Os moabitas são às vezes chamados de povo de Quemós, assim como os israelitas são chamados de povo de Yahweh. Os poetas celebram a grande quantidade de área de terra que os israelitas conquistaram.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21.27–30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poetas celebram a vitória de Israel sobre os amorreus e a destruição de Hesbom, a cidade capital. Eles contam de como o rei Seom destruiu os moabitas.</w:t>
      </w:r>
    </w:p>
    <w:p>
      <w:pPr/>
      <w:r>
        <w:rPr>
          <w:lang w:val="pt_PT" w:bidi="pt_PT"/>
        </w:rPr>
      </w:r>
      <w:r>
        <w:rPr>
          <w:b/>
          <w:lang w:val="pt_PT" w:bidi="pt_PT"/>
        </w:rPr>
        <w:t>Na segunda cena:</w:t>
      </w:r>
      <w:r>
        <w:rPr>
          <w:lang w:val="pt_PT" w:bidi="pt_PT"/>
        </w:rPr>
        <w:t xml:space="preserve"> os poetas continuam a contar da vitória anterior do rei Seom sobre os moabitas.</w:t>
      </w:r>
    </w:p>
    <w:p>
      <w:pPr/>
      <w:r>
        <w:rPr>
          <w:lang w:val="pt_PT" w:bidi="pt_PT"/>
        </w:rPr>
      </w:r>
      <w:r>
        <w:rPr>
          <w:b/>
          <w:lang w:val="pt_PT" w:bidi="pt_PT"/>
        </w:rPr>
        <w:t>Na terceira cena:</w:t>
      </w:r>
      <w:r>
        <w:rPr>
          <w:lang w:val="pt_PT" w:bidi="pt_PT"/>
        </w:rPr>
        <w:t xml:space="preserve"> os poetas celebram a vitória de Israel sobre o rei Seom e os amorreus.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Poetas</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Amorreus</w:t>
      </w:r>
    </w:p>
    <w:p>
      <w:pPr>
        <w:pStyle w:val="ListBullet"/>
        <w:spacing w:line="240" w:lineRule="auto"/>
        <w:ind w:left="720"/>
      </w:pPr>
      <w:r>
        <w:rPr>
          <w:lang w:val="pt_PT" w:bidi="pt_PT"/>
        </w:rPr>
      </w:r>
      <w:r>
        <w:rPr>
          <w:lang w:val="pt_PT" w:bidi="pt_PT"/>
        </w:rPr>
        <w:t>Moabitas</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Em grupo, prestem atenção às partes do cenário da passagem:</w:t>
      </w:r>
    </w:p>
    <w:p>
      <w:pPr/>
      <w:r>
        <w:rPr>
          <w:lang w:val="pt_PT" w:bidi="pt_PT"/>
        </w:rPr>
      </w:r>
      <w:r>
        <w:rPr>
          <w:lang w:val="pt_PT" w:bidi="pt_PT"/>
        </w:rPr>
        <w:t>Parem aqui e revisem em grupo: se sua equipe completou a introdução à poesia, lembrem uns aos outros da diferença entre um poema ou música e uma história. Quais são algumas das maneiras especiais pelas quais os poetas usam a linguagem? Quais são as maneiras mais comuns pelas quais os poetas usam a linguagem em poemas hebraicos? Pause este áudio aqui.</w:t>
      </w:r>
    </w:p>
    <w:p>
      <w:pPr/>
      <w:r>
        <w:rPr>
          <w:lang w:val="pt_PT" w:bidi="pt_PT"/>
        </w:rPr>
      </w:r>
      <w:r>
        <w:rPr>
          <w:lang w:val="pt_PT" w:bidi="pt_PT"/>
        </w:rPr>
        <w:t>Assim como em muitos outros poemas hebraicos, o poeta cria esse poema usando pares de palavras e frases paralelas ou semelhantes. Há dois tipos de frases paralelas nesse poema. No primeiro tipo, a segunda frase diz a mesma coisa, mas de uma maneira diferente. No segundo tipo, a segunda frase dá um significado mais completo e mais profundo.</w:t>
      </w:r>
    </w:p>
    <w:p>
      <w:pPr/>
      <w:r>
        <w:rPr>
          <w:lang w:val="pt_PT" w:bidi="pt_PT"/>
        </w:rPr>
      </w:r>
      <w:r>
        <w:rPr>
          <w:lang w:val="pt_PT" w:bidi="pt_PT"/>
        </w:rPr>
        <w:t>A primeira cena tem 3 conjuntos de frases paralelas. Os poetas dizem a mesma coisa na segunda frase de cada conjunto, mas com palavras diferentes.</w:t>
      </w:r>
    </w:p>
    <w:p>
      <w:pPr/>
      <w:r>
        <w:rPr>
          <w:lang w:val="pt_PT" w:bidi="pt_PT"/>
        </w:rPr>
      </w:r>
      <w:r>
        <w:rPr>
          <w:lang w:val="pt_PT" w:bidi="pt_PT"/>
        </w:rPr>
        <w:t>No primeiro conjunto de frases paralelas no poema, os poetas se referem a “Hesbom” e “a cidade de Seom”, que são o mesmo lugar. Hesbom era a capital do rei Seom. Eles chamam o povo para vir, construir e estabelecer a cidade que foi destruída e precisa ser reconstruída e restaurada.</w:t>
      </w:r>
    </w:p>
    <w:p>
      <w:pPr/>
      <w:r>
        <w:rPr>
          <w:lang w:val="pt_PT" w:bidi="pt_PT"/>
        </w:rPr>
      </w:r>
      <w:r>
        <w:rPr>
          <w:lang w:val="pt_PT" w:bidi="pt_PT"/>
        </w:rPr>
        <w:t>Os poetas então usam uma linguagem figurativa para explicar por que eles devem reconstruir. Os poetas agora explicam o que aconteceu no passado. Eles usam a imagem de fogo e chama para descrever como anteriormente o exército amorita, o exército do rei Seom, destruiu os moabitas. Eles disseram que o exército era como o fogo que comeu, devorou ou engoliu a terra. A destruição foi de um lugar para o outro. O exército veio como fogo da cidade de Hesbom e se moveu para a cidade de Ar na fronteira com Moabe, e todo o caminho para a região montanhosa do norte.</w:t>
      </w:r>
    </w:p>
    <w:p>
      <w:pPr/>
      <w:r>
        <w:rPr>
          <w:lang w:val="pt_PT" w:bidi="pt_PT"/>
        </w:rPr>
      </w:r>
      <w:r>
        <w:rPr>
          <w:lang w:val="pt_PT" w:bidi="pt_PT"/>
        </w:rPr>
        <w:t>Parem aqui e discutam: que palavras diferentes vocês têm em seu idioma para fogo? Como o fogo age? Discutam como vocês descreverão a destruição do território. Pause este áudio aqui.</w:t>
      </w:r>
    </w:p>
    <w:p>
      <w:pPr/>
      <w:r>
        <w:rPr>
          <w:lang w:val="pt_PT" w:bidi="pt_PT"/>
        </w:rPr>
      </w:r>
      <w:r>
        <w:rPr>
          <w:lang w:val="pt_PT" w:bidi="pt_PT"/>
        </w:rPr>
        <w:t>A segunda cena tem 2 conjuntos de frases paralelas. Os poetas usam a segunda frase em cada conjunto para ajudar a completar ou aprofundar o significado da primeira frase.</w:t>
      </w:r>
    </w:p>
    <w:p>
      <w:pPr/>
      <w:r>
        <w:rPr>
          <w:lang w:val="pt_PT" w:bidi="pt_PT"/>
        </w:rPr>
      </w:r>
      <w:r>
        <w:rPr>
          <w:lang w:val="pt_PT" w:bidi="pt_PT"/>
        </w:rPr>
        <w:t>A primeira frase paralela na segunda seção continua a descrever como os amorreus destruíram os moabitas no passado. Os poetas começam com uma palavra que é uma advertência e um senso de desastre ou destruição. Eles estão dizendo “quão terrível para você” ou “sua destruição é certa” ou “desejamos má sorte a você”.</w:t>
      </w:r>
    </w:p>
    <w:p>
      <w:pPr/>
      <w:r>
        <w:rPr>
          <w:lang w:val="pt_PT" w:bidi="pt_PT"/>
        </w:rPr>
      </w:r>
      <w:r>
        <w:rPr>
          <w:lang w:val="pt_PT" w:bidi="pt_PT"/>
        </w:rPr>
        <w:t>Parem aqui e discutam como vocês falam sobre a destruição que está por vir ou como vocês desejam má sorte a seus inimigos. Pause este áudio aqui.</w:t>
      </w:r>
    </w:p>
    <w:p>
      <w:pPr/>
      <w:r>
        <w:rPr>
          <w:lang w:val="pt_PT" w:bidi="pt_PT"/>
        </w:rPr>
      </w:r>
      <w:r>
        <w:rPr>
          <w:lang w:val="pt_PT" w:bidi="pt_PT"/>
        </w:rPr>
        <w:t>Os poetas chamam os moabitas de “povo de Quemós”. Lembrem-se de que Quemós é um falso deus. Outra maneira de dizer isso é “adoradores do deus Quemós”.</w:t>
      </w:r>
    </w:p>
    <w:p>
      <w:pPr/>
      <w:r>
        <w:rPr>
          <w:lang w:val="pt_PT" w:bidi="pt_PT"/>
        </w:rPr>
      </w:r>
      <w:r>
        <w:rPr>
          <w:lang w:val="pt_PT" w:bidi="pt_PT"/>
        </w:rPr>
        <w:t>Na próxima frase paralela, os poetas usam os pares de palavras “filhos e filhas” e “fugitivo, ou refugiado, e cativo”. Os poetas estão zombando do falso deus Quemós, dos moabitas, e dizendo que Quemós permitiu que alguns dos moabitas escapassem, mas o rei Seom capturou outros.</w:t>
      </w:r>
    </w:p>
    <w:p>
      <w:pPr/>
      <w:r>
        <w:rPr>
          <w:lang w:val="pt_PT" w:bidi="pt_PT"/>
        </w:rPr>
      </w:r>
      <w:r>
        <w:rPr>
          <w:lang w:val="pt_PT" w:bidi="pt_PT"/>
        </w:rPr>
        <w:t>Parem aqui e lembrem das músicas de zombaria que vocês discutiram na Etapa 2. Discutam que palavras ou tom de voz vocês usarão em sua tradução para mostrar como os poetas estão zombando dos moabitas nessa seção. Pause este áudio aqui.</w:t>
      </w:r>
    </w:p>
    <w:p>
      <w:pPr/>
      <w:r>
        <w:rPr>
          <w:lang w:val="pt_PT" w:bidi="pt_PT"/>
        </w:rPr>
      </w:r>
      <w:r>
        <w:rPr>
          <w:lang w:val="pt_PT" w:bidi="pt_PT"/>
        </w:rPr>
        <w:t>A terceira cena tem 2 conjuntos de frases paralelas. Os poetas usam a segunda frase para dizer a mesma coisa, mas com palavras diferentes.</w:t>
      </w:r>
    </w:p>
    <w:p>
      <w:pPr/>
      <w:r>
        <w:rPr>
          <w:lang w:val="pt_PT" w:bidi="pt_PT"/>
        </w:rPr>
      </w:r>
      <w:r>
        <w:rPr>
          <w:lang w:val="pt_PT" w:bidi="pt_PT"/>
        </w:rPr>
        <w:t>Nessa terceira cena, os poetas declaram que os israelitas, com a ajuda de Yahweh, realizaram o que os outros não puderam. A terra e o povo foram destruídos. Os poetas usam pares de palavras que significam destruição total, como perecer ou destruir ou exterminado. Os poetas também repetem a imagem de fogo para mostrar a destruição total. As cidades mencionadas nessas frases paralelas estão localizadas em toda a terra como uma maneira de mostrar a destruição completa.</w:t>
      </w:r>
    </w:p>
    <w:p>
      <w:pPr/>
      <w:r>
        <w:rPr>
          <w:lang w:val="pt_PT" w:bidi="pt_PT"/>
        </w:rPr>
      </w:r>
      <w:r>
        <w:rPr>
          <w:lang w:val="pt_PT" w:bidi="pt_PT"/>
        </w:rPr>
        <w:t>Parem aqui e discutam que palavras ou expressões diferentes vocês têm em seu idioma que mostram destruição total. Decidam qual delas vocês usarão para traduzir essa seção. Pause este áudio aqui.</w:t>
      </w:r>
    </w:p>
    <w:p>
      <w:pPr/>
      <w:r>
        <w:rPr>
          <w:lang w:val="pt_PT" w:bidi="pt_PT"/>
        </w:rPr>
      </w:r>
      <w:r>
        <w:rPr>
          <w:lang w:val="pt_PT" w:bidi="pt_PT"/>
        </w:rPr>
        <w:t xml:space="preserve">Parem aqui e olhem para um mapa </w:t>
      </w:r>
      <w:r>
        <w:rPr>
          <w:b/>
          <w:lang w:val="pt_PT" w:bidi="pt_PT"/>
        </w:rPr>
        <w:t>do território amorreu que os israelitas conquistaram</w:t>
      </w:r>
      <w:r>
        <w:rPr>
          <w:lang w:val="pt_PT" w:bidi="pt_PT"/>
        </w:rPr>
        <w:t>, se necessário. Pause este áudio aqui.</w:t>
      </w:r>
    </w:p>
    <w:p>
      <w:pPr/>
      <w:r>
        <w:rPr>
          <w:lang w:val="pt_PT" w:bidi="pt_PT"/>
        </w:rPr>
      </w:r>
      <w:r>
        <w:rPr>
          <w:lang w:val="pt_PT" w:bidi="pt_PT"/>
        </w:rPr>
        <w:t>Agora, o grupo deve elaborar o roteiro, desenhar ou usar objetos para visualizar a passagem e as ações nela.</w:t>
      </w:r>
    </w:p>
    <w:p>
      <w:pPr/>
      <w:r>
        <w:rPr>
          <w:lang w:val="pt_PT" w:bidi="pt_PT"/>
        </w:rPr>
      </w:r>
      <w:r>
        <w:rPr>
          <w:lang w:val="pt_PT" w:bidi="pt_PT"/>
        </w:rPr>
        <w:t>Coletem objetos para representar os grupos de pessoas — os israelitas, os moabitas e os amorreus — e colocem-os em seus 3 grupos. Peguem objetos representando os poetas e coloque-os com os israelitas. Tenha um objeto representando o rei Seom entre os amorreus.</w:t>
      </w:r>
    </w:p>
    <w:p>
      <w:pPr/>
      <w:r>
        <w:rPr>
          <w:lang w:val="pt_PT" w:bidi="pt_PT"/>
        </w:rPr>
      </w:r>
      <w:r>
        <w:rPr>
          <w:lang w:val="pt_PT" w:bidi="pt_PT"/>
        </w:rPr>
        <w:t>Na cena um, os poetas encorajam os outros israelitas a vir e ajudar a reconstruir Hesbom.</w:t>
      </w:r>
    </w:p>
    <w:p>
      <w:pPr/>
      <w:r>
        <w:rPr>
          <w:lang w:val="pt_PT" w:bidi="pt_PT"/>
        </w:rPr>
      </w:r>
      <w:r>
        <w:rPr>
          <w:lang w:val="pt_PT" w:bidi="pt_PT"/>
        </w:rPr>
        <w:t>Na cena dois, o rei Seom e seu exército amorreu derrotam os moabitas. Mostre alguns dos moabitas escapando e se tornando refugiados, e alguns são capturados pelos amorreus.</w:t>
      </w:r>
    </w:p>
    <w:p>
      <w:pPr/>
      <w:r>
        <w:rPr>
          <w:lang w:val="pt_PT" w:bidi="pt_PT"/>
        </w:rPr>
      </w:r>
      <w:r>
        <w:rPr>
          <w:lang w:val="pt_PT" w:bidi="pt_PT"/>
        </w:rPr>
        <w:t>Na cena três, os israelitas derrotam completamente o rei Seom e os amorreus.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21.27–30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Poetas</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Amorreus</w:t>
      </w:r>
    </w:p>
    <w:p>
      <w:pPr>
        <w:pStyle w:val="ListBullet"/>
        <w:spacing w:line="240" w:lineRule="auto"/>
        <w:ind w:left="720"/>
      </w:pPr>
      <w:r>
        <w:rPr>
          <w:lang w:val="pt_PT" w:bidi="pt_PT"/>
        </w:rPr>
      </w:r>
      <w:r>
        <w:rPr>
          <w:lang w:val="pt_PT" w:bidi="pt_PT"/>
        </w:rPr>
        <w:t>Moabitas</w:t>
      </w:r>
    </w:p>
    <w:p>
      <w:pPr>
        <w:pStyle w:val="ListBullet"/>
        <w:spacing w:line="240" w:lineRule="auto"/>
        <w:ind w:left="720"/>
      </w:pPr>
      <w:r>
        <w:rPr>
          <w:lang w:val="pt_PT" w:bidi="pt_PT"/>
        </w:rPr>
      </w:r>
      <w:r>
        <w:rPr>
          <w:lang w:val="pt_PT" w:bidi="pt_PT"/>
        </w:rPr>
        <w:t>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poetas antigos cantaram um poema-canção:</w:t>
      </w:r>
    </w:p>
    <w:p>
      <w:pPr/>
      <w:r>
        <w:rPr>
          <w:lang w:val="pt_PT" w:bidi="pt_PT"/>
        </w:rPr>
      </w:r>
      <w:r>
        <w:rPr>
          <w:lang w:val="pt_PT" w:bidi="pt_PT"/>
        </w:rPr>
        <w:t>Venham até Hesbom e reconstruam-na;</w:t>
      </w:r>
    </w:p>
    <w:p>
      <w:pPr/>
      <w:r>
        <w:rPr>
          <w:lang w:val="pt_PT" w:bidi="pt_PT"/>
        </w:rPr>
      </w:r>
      <w:r>
        <w:rPr>
          <w:lang w:val="pt_PT" w:bidi="pt_PT"/>
        </w:rPr>
        <w:t>Vamos restaurar essa cidade do rei Seom.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poetas: “O que você está sentindo ou pensando?” A pessoa pode responder coisas como: “Vamos celebrar! Fomos vitoriosos. Sinto vontade de cantar”, ou “Esperançoso. Suas cidades estão destruídas. Vamos reconstruir e ocupá-las”.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exército de Seom saiu de Hesbom como fogo,</w:t>
      </w:r>
    </w:p>
    <w:p>
      <w:pPr/>
      <w:r>
        <w:rPr>
          <w:lang w:val="pt_PT" w:bidi="pt_PT"/>
        </w:rPr>
      </w:r>
      <w:r>
        <w:rPr>
          <w:lang w:val="pt_PT" w:bidi="pt_PT"/>
        </w:rPr>
        <w:t>Eles vieram ardentes da cidade de Seom.</w:t>
      </w:r>
    </w:p>
    <w:p>
      <w:pPr/>
      <w:r>
        <w:rPr>
          <w:lang w:val="pt_PT" w:bidi="pt_PT"/>
        </w:rPr>
      </w:r>
      <w:r>
        <w:rPr>
          <w:lang w:val="pt_PT" w:bidi="pt_PT"/>
        </w:rPr>
        <w:t>Como fogo, eles destruíram a cidade moabita de Ar</w:t>
      </w:r>
    </w:p>
    <w:p>
      <w:pPr/>
      <w:r>
        <w:rPr>
          <w:lang w:val="pt_PT" w:bidi="pt_PT"/>
        </w:rPr>
      </w:r>
      <w:r>
        <w:rPr>
          <w:lang w:val="pt_PT" w:bidi="pt_PT"/>
        </w:rPr>
        <w:t>E destruiu o povo nas colinas de Arnom.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Seom e os amorreus: “O que você está sentindo ou pensando?” A pessoa pode responder coisas como: “Vamos destruir nossos inimigos, os moabitas”, ou “Somos ferozes. Nosso exército é como um fogo ardente!”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Quão terrível é para vocês, povo de Moabe</w:t>
      </w:r>
    </w:p>
    <w:p>
      <w:pPr/>
      <w:r>
        <w:rPr>
          <w:lang w:val="pt_PT" w:bidi="pt_PT"/>
        </w:rPr>
      </w:r>
      <w:r>
        <w:rPr>
          <w:lang w:val="pt_PT" w:bidi="pt_PT"/>
        </w:rPr>
        <w:t>Vocês estão arruinados, adoradores do deus Quemós!</w:t>
      </w:r>
    </w:p>
    <w:p>
      <w:pPr/>
      <w:r>
        <w:rPr>
          <w:lang w:val="pt_PT" w:bidi="pt_PT"/>
        </w:rPr>
      </w:r>
      <w:r>
        <w:rPr>
          <w:lang w:val="pt_PT" w:bidi="pt_PT"/>
        </w:rPr>
        <w:t>Quemós tornou seus filhos refugiados,</w:t>
      </w:r>
    </w:p>
    <w:p>
      <w:pPr/>
      <w:r>
        <w:rPr>
          <w:lang w:val="pt_PT" w:bidi="pt_PT"/>
        </w:rPr>
      </w:r>
      <w:r>
        <w:rPr>
          <w:lang w:val="pt_PT" w:bidi="pt_PT"/>
        </w:rPr>
        <w:t>O rei Seom capturou as filhas de Quemós.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moabitas: “O que você está sentindo ou pensando?” A pessoa pode responder coisas como: “Estamos derrotados. Por que Quemós nos abandonou em nosso tempo de necessidade?" ou "É terrível. Perdi minha terra natal”, ou “Angustiado. Nossas mulheres foram capturadas pelo terrível rei Seom”.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agora nós, israelitas, destruímos os amorreus,</w:t>
      </w:r>
    </w:p>
    <w:p>
      <w:pPr/>
      <w:r>
        <w:rPr>
          <w:lang w:val="pt_PT" w:bidi="pt_PT"/>
        </w:rPr>
      </w:r>
      <w:r>
        <w:rPr>
          <w:lang w:val="pt_PT" w:bidi="pt_PT"/>
        </w:rPr>
        <w:t>Destruimos suas cidades de Hesbom, no norte, até Dibom, no sul</w:t>
      </w:r>
    </w:p>
    <w:p>
      <w:pPr/>
      <w:r>
        <w:rPr>
          <w:lang w:val="pt_PT" w:bidi="pt_PT"/>
        </w:rPr>
      </w:r>
      <w:r>
        <w:rPr>
          <w:lang w:val="pt_PT" w:bidi="pt_PT"/>
        </w:rPr>
        <w:t>Nós os destruímos completamente</w:t>
      </w:r>
    </w:p>
    <w:p>
      <w:pPr/>
      <w:r>
        <w:rPr>
          <w:lang w:val="pt_PT" w:bidi="pt_PT"/>
        </w:rPr>
      </w:r>
      <w:r>
        <w:rPr>
          <w:lang w:val="pt_PT" w:bidi="pt_PT"/>
        </w:rPr>
        <w:t>Até Nofa e Medeba.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“Somos maiores do que os moabitas e os amorreus”, ou “Yahweh é o verdadeiro Deus. Ele nos ajudou a conquistar nossos inimigos”.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21.27–30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Moisés apresenta esse poema com “</w:t>
      </w:r>
      <w:r>
        <w:rPr>
          <w:b/>
          <w:lang w:val="pt_PT" w:bidi="pt_PT"/>
        </w:rPr>
        <w:t>cantores de baladas</w:t>
      </w:r>
      <w:r>
        <w:rPr>
          <w:lang w:val="pt_PT" w:bidi="pt_PT"/>
        </w:rPr>
        <w:t xml:space="preserve"> ou os </w:t>
      </w:r>
      <w:r>
        <w:rPr>
          <w:b/>
          <w:lang w:val="pt_PT" w:bidi="pt_PT"/>
        </w:rPr>
        <w:t>poetas</w:t>
      </w:r>
      <w:r>
        <w:rPr>
          <w:lang w:val="pt_PT" w:bidi="pt_PT"/>
        </w:rPr>
        <w:t xml:space="preserve"> antigos dizem…” Poetas são pessoas que usam a linguagem de maneiras belas e criativas. Às vezes os poemas são cantados e às vezes eles são simplesmente recitados. Os poetas hebreus também criavam provérbios. O idioma original nessa passagem usa um termo geral para poeta, então se seu idioma tem mais de uma palavra para essa pessoa, usem a palavra que tem o significado mais amplo.</w:t>
      </w:r>
    </w:p>
    <w:p>
      <w:pPr/>
      <w:r>
        <w:rPr>
          <w:lang w:val="pt_PT" w:bidi="pt_PT"/>
        </w:rPr>
      </w:r>
      <w:r>
        <w:rPr>
          <w:lang w:val="pt_PT" w:bidi="pt_PT"/>
        </w:rPr>
        <w:t xml:space="preserve">Parem aqui e discutam em grupo que palavra ou frase vocês usarão para </w:t>
      </w:r>
      <w:r>
        <w:rPr>
          <w:b/>
          <w:lang w:val="pt_PT" w:bidi="pt_PT"/>
        </w:rPr>
        <w:t>poeta</w:t>
      </w:r>
      <w:r>
        <w:rPr>
          <w:lang w:val="pt_PT" w:bidi="pt_PT"/>
        </w:rPr>
        <w:t xml:space="preserve">. Se vocês já traduziram essa palavra em outro livro da Bíblia, usem a mesma palavra que usaram lá. Para mais informações sobre </w:t>
      </w:r>
      <w:r>
        <w:rPr>
          <w:b/>
          <w:lang w:val="pt_PT" w:bidi="pt_PT"/>
        </w:rPr>
        <w:t>poeta</w:t>
      </w:r>
      <w:r>
        <w:rPr>
          <w:lang w:val="pt_PT" w:bidi="pt_PT"/>
        </w:rPr>
        <w:t>, consultem o Glossário Mestre. Pause este áudio aqui.</w:t>
      </w:r>
    </w:p>
    <w:p>
      <w:pPr/>
      <w:r>
        <w:rPr>
          <w:lang w:val="pt_PT" w:bidi="pt_PT"/>
        </w:rPr>
      </w:r>
      <w:r>
        <w:rPr>
          <w:lang w:val="pt_PT" w:bidi="pt_PT"/>
        </w:rPr>
        <w:t>“</w:t>
      </w:r>
      <w:r>
        <w:rPr>
          <w:b/>
          <w:lang w:val="pt_PT" w:bidi="pt_PT"/>
        </w:rPr>
        <w:t>Ai de você</w:t>
      </w:r>
      <w:r>
        <w:rPr>
          <w:lang w:val="pt_PT" w:bidi="pt_PT"/>
        </w:rPr>
        <w:t>, ó Moabe!” Ai de vocês é uma maneira de advertir as pessoas da condenação ou destruição vindoura. As pessoas também usam essa frase para desejar má sorte aos outros. Quando as pessoas usam essa frase, elas estão dizendo “quão terrível para vocês” ou “sua destruição é certa” ou “desejamos má sorte a vocês”.</w:t>
      </w:r>
    </w:p>
    <w:p>
      <w:pPr/>
      <w:r>
        <w:rPr>
          <w:lang w:val="pt_PT" w:bidi="pt_PT"/>
        </w:rPr>
      </w:r>
      <w:r>
        <w:rPr>
          <w:lang w:val="pt_PT" w:bidi="pt_PT"/>
        </w:rPr>
        <w:t xml:space="preserve">Parem aqui e discutam em grupo que palavra ou frase vocês usarão para </w:t>
      </w:r>
      <w:r>
        <w:rPr>
          <w:b/>
          <w:lang w:val="pt_PT" w:bidi="pt_PT"/>
        </w:rPr>
        <w:t>ai de vocês</w:t>
      </w:r>
      <w:r>
        <w:rPr>
          <w:lang w:val="pt_PT" w:bidi="pt_PT"/>
        </w:rPr>
        <w:t>. Se vocês já traduziram essa palavra em outro livro da Bíblia, usem a mesma palavra que usaram lá. Pause este áudio aqui.</w:t>
      </w:r>
    </w:p>
    <w:p>
      <w:pPr/>
      <w:r>
        <w:rPr>
          <w:lang w:val="pt_PT" w:bidi="pt_PT"/>
        </w:rPr>
      </w:r>
      <w:r>
        <w:rPr>
          <w:lang w:val="pt_PT" w:bidi="pt_PT"/>
        </w:rPr>
        <w:t>“</w:t>
      </w:r>
      <w:r>
        <w:rPr>
          <w:b/>
          <w:lang w:val="pt_PT" w:bidi="pt_PT"/>
        </w:rPr>
        <w:t>Quemós</w:t>
      </w:r>
      <w:r>
        <w:rPr>
          <w:lang w:val="pt_PT" w:bidi="pt_PT"/>
        </w:rPr>
        <w:t xml:space="preserve"> deixou seus filhos como </w:t>
      </w:r>
      <w:r>
        <w:rPr>
          <w:b/>
          <w:lang w:val="pt_PT" w:bidi="pt_PT"/>
        </w:rPr>
        <w:t>refugiados</w:t>
      </w:r>
      <w:r>
        <w:rPr>
          <w:lang w:val="pt_PT" w:bidi="pt_PT"/>
        </w:rPr>
        <w:t xml:space="preserve">, ou </w:t>
      </w:r>
      <w:r>
        <w:rPr>
          <w:b/>
          <w:lang w:val="pt_PT" w:bidi="pt_PT"/>
        </w:rPr>
        <w:t>fugitivos</w:t>
      </w:r>
      <w:r>
        <w:rPr>
          <w:lang w:val="pt_PT" w:bidi="pt_PT"/>
        </w:rPr>
        <w:t xml:space="preserve">, suas filhas como </w:t>
      </w:r>
      <w:r>
        <w:rPr>
          <w:b/>
          <w:lang w:val="pt_PT" w:bidi="pt_PT"/>
        </w:rPr>
        <w:t>cativas</w:t>
      </w:r>
      <w:r>
        <w:rPr>
          <w:lang w:val="pt_PT" w:bidi="pt_PT"/>
        </w:rPr>
        <w:t>”. Um refugiado, ou fugitivo, é uma pessoa que escapou de sua terra natal e agora está vivendo em algum lugar que não seja sua casa. Eles geralmente estão deixando algum lugar que não é seguro para eles.</w:t>
      </w:r>
    </w:p>
    <w:p>
      <w:pPr/>
      <w:r>
        <w:rPr>
          <w:lang w:val="pt_PT" w:bidi="pt_PT"/>
        </w:rPr>
      </w:r>
      <w:r>
        <w:rPr>
          <w:lang w:val="pt_PT" w:bidi="pt_PT"/>
        </w:rPr>
        <w:t xml:space="preserve">Parem aqui e discutam em grupo que palavra ou frase vocês usarão para </w:t>
      </w:r>
      <w:r>
        <w:rPr>
          <w:b/>
          <w:lang w:val="pt_PT" w:bidi="pt_PT"/>
        </w:rPr>
        <w:t>refúgio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Parem aqui e discutam do que vocês chamarão </w:t>
      </w:r>
      <w:r>
        <w:rPr>
          <w:b/>
          <w:lang w:val="pt_PT" w:bidi="pt_PT"/>
        </w:rPr>
        <w:t>Quemós</w:t>
      </w:r>
      <w:r>
        <w:rPr>
          <w:lang w:val="pt_PT" w:bidi="pt_PT"/>
        </w:rPr>
        <w:t xml:space="preserve">, o falso deus dos moabitas. Para mais informações sobre falsos deuses, veja </w:t>
      </w:r>
      <w:r>
        <w:rPr>
          <w:lang w:val="pt_PT" w:bidi="pt_PT"/>
        </w:rPr>
        <w:t>deuses</w:t>
      </w:r>
      <w:r>
        <w:rPr>
          <w:lang w:val="pt_PT" w:bidi="pt_PT"/>
        </w:rPr>
        <w:t xml:space="preserve"> no Glossário Mestre. Pause este áudio aqui.</w:t>
      </w:r>
    </w:p>
    <w:p>
      <w:pPr/>
      <w:r>
        <w:rPr>
          <w:lang w:val="pt_PT" w:bidi="pt_PT"/>
        </w:rPr>
      </w:r>
      <w:r>
        <w:rPr>
          <w:lang w:val="pt_PT" w:bidi="pt_PT"/>
        </w:rPr>
        <w:t xml:space="preserve">Um </w:t>
      </w:r>
      <w:r>
        <w:rPr>
          <w:b/>
          <w:lang w:val="pt_PT" w:bidi="pt_PT"/>
        </w:rPr>
        <w:t>cativo</w:t>
      </w:r>
      <w:r>
        <w:rPr>
          <w:lang w:val="pt_PT" w:bidi="pt_PT"/>
        </w:rPr>
        <w:t xml:space="preserve"> é uma pessoa que alguém ou algumas pessoas capturaram em tempo de guerra. Eles geralmente são tirados de sua casa e então presos ou feitos escravos. Usem a mesma palavra para cativo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21:31–35</w:t>
      </w:r>
      <w:r>
        <w:rPr>
          <w:lang w:val="pt_PT" w:bidi="pt_PT"/>
        </w:rPr>
      </w:r>
    </w:p>
    <w:p>
      <w:pPr>
        <w:pStyle w:val="Heading3"/>
      </w:pPr>
      <w:r>
        <w:rPr>
          <w:lang w:val="pt_PT" w:bidi="pt_PT"/>
        </w:rPr>
        <w:t>Ouvir e Sentir</w:t>
      </w:r>
    </w:p>
    <w:p>
      <w:pPr/>
      <w:r>
        <w:rPr>
          <w:lang w:val="pt_PT" w:bidi="pt_PT"/>
        </w:rPr>
      </w:r>
      <w:r>
        <w:rPr>
          <w:lang w:val="pt_PT" w:bidi="pt_PT"/>
        </w:rPr>
        <w:t>Nesta etapa, ouçam Números 21.31–35 e guardem em seus corações.</w:t>
      </w:r>
    </w:p>
    <w:p>
      <w:pPr/>
      <w:r>
        <w:rPr>
          <w:lang w:val="pt_PT" w:bidi="pt_PT"/>
        </w:rPr>
      </w:r>
      <w:r>
        <w:rPr>
          <w:lang w:val="pt_PT" w:bidi="pt_PT"/>
        </w:rPr>
        <w:t>Ouçam uma versão em áudio de Números 21.31–35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21.31–35 na tradução mais fácil de entender.</w:t>
      </w:r>
    </w:p>
    <w:p>
      <w:pPr/>
      <w:r>
        <w:rPr>
          <w:lang w:val="pt_PT" w:bidi="pt_PT"/>
        </w:rPr>
      </w:r>
      <w:r>
        <w:rPr>
          <w:lang w:val="pt_PT" w:bidi="pt_PT"/>
        </w:rPr>
        <w:t>Vocês devem se lembrar de que os israelitas conquistaram a terra de Seom, rei dos amorreus, que anteriormente havia conquistado os moabitas. Alguns dos israelitas haviam se estabelecido na cidade de Hesbom e nas aldeias vizinhas. Esta passagem conta a continuação da jornada dos israelitas enquanto conquistam mais terras a caminho da terra prometida.</w:t>
      </w:r>
    </w:p>
    <w:p>
      <w:pPr/>
      <w:r>
        <w:rPr>
          <w:lang w:val="pt_PT" w:bidi="pt_PT"/>
        </w:rPr>
      </w:r>
      <w:r>
        <w:rPr>
          <w:lang w:val="pt_PT" w:bidi="pt_PT"/>
        </w:rPr>
        <w:t>Como os israelitas haviam conquistado o rei Seom, eles estavam vivendo na terra dos amorreus. Na verdade, alguns israelitas haviam se estabelecido e feito sua casa lá.</w:t>
      </w:r>
    </w:p>
    <w:p>
      <w:pPr/>
      <w:r>
        <w:rPr>
          <w:lang w:val="pt_PT" w:bidi="pt_PT"/>
        </w:rPr>
      </w:r>
      <w:r>
        <w:rPr>
          <w:lang w:val="pt_PT" w:bidi="pt_PT"/>
        </w:rPr>
        <w:t>Em determinado momento, Moisés enviou alguns homens para explorar e espionar a cidade de Jazer, uma cidade amorreia perto da fronteira do rio Amom.</w:t>
      </w:r>
    </w:p>
    <w:p>
      <w:pPr/>
      <w:r>
        <w:rPr>
          <w:lang w:val="pt_PT" w:bidi="pt_PT"/>
        </w:rPr>
      </w:r>
      <w:r>
        <w:rPr>
          <w:lang w:val="pt_PT" w:bidi="pt_PT"/>
        </w:rPr>
        <w:t>Parem aqui e discutam essa pergunta em grupo: contem uma história sobre uma vez em que um grupo entrou em uma terra para espionar como poderiam conquistá-la. Pause este áudio aqui.</w:t>
      </w:r>
    </w:p>
    <w:p>
      <w:pPr/>
      <w:r>
        <w:rPr>
          <w:lang w:val="pt_PT" w:bidi="pt_PT"/>
        </w:rPr>
      </w:r>
      <w:r>
        <w:rPr>
          <w:lang w:val="pt_PT" w:bidi="pt_PT"/>
        </w:rPr>
        <w:t>Aparentemente, os espiões voltaram com um relatório positivo, porque Moisés enviou os israelitas para capturar Jazer e as aldeias ao seu redor. Os israelitas expulsaram o povo das aldeias e tomaram a terra para si mesmos.</w:t>
      </w:r>
    </w:p>
    <w:p>
      <w:pPr/>
      <w:r>
        <w:rPr>
          <w:lang w:val="pt_PT" w:bidi="pt_PT"/>
        </w:rPr>
      </w:r>
      <w:r>
        <w:rPr>
          <w:lang w:val="pt_PT" w:bidi="pt_PT"/>
        </w:rPr>
        <w:t>Em seguida, Moisés e a maioria dos israelitas, incluindo a maior parte do exército, viraram e seguiram ou marcharam para o norte. Lembrem-se de que alguns dos israelitas haviam se estabelecido em Jazer e nas aldeias vizinhas. Os israelitas tomaram o caminho para o norte em direção a Basã, uma região fértil a leste do lago da Galileia. Os israelitas “subiram” para Basã, o que nesse caso significa que eles deliberadamente partiram em direção a Basã.</w:t>
      </w:r>
    </w:p>
    <w:p>
      <w:pPr/>
      <w:r>
        <w:rPr>
          <w:lang w:val="pt_PT" w:bidi="pt_PT"/>
        </w:rPr>
      </w:r>
      <w:r>
        <w:rPr>
          <w:lang w:val="pt_PT" w:bidi="pt_PT"/>
        </w:rPr>
        <w:t>Ogue, um rei poderoso de Basã, e seu povo saíram e atacaram os israelitas em Edrei. Edrei provavelmente é a capital de Basã. Está na fronteira sul de Basã.</w:t>
      </w:r>
    </w:p>
    <w:p>
      <w:pPr/>
      <w:r>
        <w:rPr>
          <w:lang w:val="pt_PT" w:bidi="pt_PT"/>
        </w:rPr>
      </w:r>
      <w:r>
        <w:rPr>
          <w:lang w:val="pt_PT" w:bidi="pt_PT"/>
        </w:rPr>
        <w:t>Os israelitas provavelmente estavam com medo, então Yahweh assegurou a Moisés que ele não precisava temer o rei Ogue, porque Yahweh derrotaria o rei Ogue em favor do povo de Israel. Yahweh daria vitória aos israelitas sobre o rei Ogue, seu povo e toda a sua terra. Yahweh ordena que os israelitas destruam o rei e seu povo da mesma maneira que eles conquistaram o rei Seom dos amorreus, que governava em Hesbom.</w:t>
      </w:r>
    </w:p>
    <w:p>
      <w:pPr/>
      <w:r>
        <w:rPr>
          <w:lang w:val="pt_PT" w:bidi="pt_PT"/>
        </w:rPr>
      </w:r>
      <w:r>
        <w:rPr>
          <w:lang w:val="pt_PT" w:bidi="pt_PT"/>
        </w:rPr>
        <w:t>Os israelitas mataram e destruíram completamente o rei Ogue, seus filhos e todo o seu povo. Ninguém foi deixado vivo. Israel ocupou e tomou posse da terra que o rei Ogue usava para governar.</w:t>
      </w:r>
    </w:p>
    <w:p>
      <w:pPr/>
      <w:r>
        <w:rPr>
          <w:lang w:val="pt_PT" w:bidi="pt_PT"/>
        </w:rPr>
      </w:r>
      <w:r>
        <w:rPr>
          <w:lang w:val="pt_PT" w:bidi="pt_PT"/>
        </w:rPr>
        <w:t xml:space="preserve">Parem aqui e, como um grupo, olhem para um mapa da </w:t>
      </w:r>
      <w:r>
        <w:rPr>
          <w:b/>
          <w:lang w:val="pt_PT" w:bidi="pt_PT"/>
        </w:rPr>
        <w:t>área que os israelitas agora ocupam</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21.31–35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os israelitas ocuparam o território dos amorreus. Moisés enviou homens para explorar Jazer. Em seguida, os israelitas capturam as cidades na região e expulsam os amorreus nessa área.</w:t>
      </w:r>
    </w:p>
    <w:p>
      <w:pPr/>
      <w:r>
        <w:rPr>
          <w:lang w:val="pt_PT" w:bidi="pt_PT"/>
        </w:rPr>
      </w:r>
      <w:r>
        <w:rPr>
          <w:b/>
          <w:lang w:val="pt_PT" w:bidi="pt_PT"/>
        </w:rPr>
        <w:t>Na segunda cena:</w:t>
      </w:r>
      <w:r>
        <w:rPr>
          <w:lang w:val="pt_PT" w:bidi="pt_PT"/>
        </w:rPr>
        <w:t xml:space="preserve"> os israelitas se voltam e vão para Basã. O rei Ogue e seu povo atacam os israelitas em Edrei. Yahweh diz a Moisés que derrotará o rei Ogue e seu povo. Os israelitas matam o rei Ogue e todo o seu povo. Israel então controlava a área e vivia lá.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Espiões israelitas que foram para Jazer</w:t>
      </w:r>
    </w:p>
    <w:p>
      <w:pPr>
        <w:pStyle w:val="ListBullet"/>
        <w:spacing w:line="240" w:lineRule="auto"/>
        <w:ind w:left="720"/>
      </w:pPr>
      <w:r>
        <w:rPr>
          <w:lang w:val="pt_PT" w:bidi="pt_PT"/>
        </w:rPr>
      </w:r>
      <w:r>
        <w:rPr>
          <w:lang w:val="pt_PT" w:bidi="pt_PT"/>
        </w:rPr>
        <w:t>Amorreus que viviam em Jazer</w:t>
      </w:r>
    </w:p>
    <w:p>
      <w:pPr>
        <w:pStyle w:val="ListBullet"/>
        <w:spacing w:line="240" w:lineRule="auto"/>
        <w:ind w:left="720"/>
      </w:pPr>
      <w:r>
        <w:rPr>
          <w:lang w:val="pt_PT" w:bidi="pt_PT"/>
        </w:rPr>
      </w:r>
      <w:r>
        <w:rPr>
          <w:lang w:val="pt_PT" w:bidi="pt_PT"/>
        </w:rPr>
        <w:t>Rei Ogue</w:t>
      </w:r>
    </w:p>
    <w:p>
      <w:pPr>
        <w:pStyle w:val="ListBullet"/>
        <w:spacing w:line="240" w:lineRule="auto"/>
        <w:ind w:left="720"/>
      </w:pPr>
      <w:r>
        <w:rPr>
          <w:lang w:val="pt_PT" w:bidi="pt_PT"/>
        </w:rPr>
      </w:r>
      <w:r>
        <w:rPr>
          <w:lang w:val="pt_PT" w:bidi="pt_PT"/>
        </w:rPr>
        <w:t>Filhos do rei Ogue e seu exército</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Os israelitas estão acampados na terra dos amorreus. Alguns dos israelitas se estabeleceram lá, fazendo daquela região a sua casa.</w:t>
      </w:r>
    </w:p>
    <w:p>
      <w:pPr/>
      <w:r>
        <w:rPr>
          <w:lang w:val="pt_PT" w:bidi="pt_PT"/>
        </w:rPr>
      </w:r>
      <w:r>
        <w:rPr>
          <w:lang w:val="pt_PT" w:bidi="pt_PT"/>
        </w:rPr>
        <w:t>Na primeira cena, os israelitas são estabelecidos em parte da terra dos amorreus e, em determinado momento, Moisés enviou homens para espionar e explorar a região de Jazer, outra área onde os amorreus viviam. Os homens foram para ver e fazer planos sobre como poderiam conquistar a terra, e em seguida voltaram para se reportar a Moisés. Então, os israelitas capturaram as aldeias e cidades na região. A passagem não diz que os israelitas capturaram Jazer nesse momento. No entanto, sabemos que os israelitas tinham controle de Jaser, porque aprendemos mais tarde que eles reconstruíram a cidade. É interessante que a palavra para “aldeias” seja, na verdade, “filhas” de Jazer. Jazer é uma cidade grande e é vista como a “cidade-mãe”. As aldeias vizinhas são como filhas para a cidade principal.</w:t>
      </w:r>
    </w:p>
    <w:p>
      <w:pPr/>
      <w:r>
        <w:rPr>
          <w:lang w:val="pt_PT" w:bidi="pt_PT"/>
        </w:rPr>
      </w:r>
      <w:r>
        <w:rPr>
          <w:lang w:val="pt_PT" w:bidi="pt_PT"/>
        </w:rPr>
        <w:t>Parem aqui e discutam: descreva sua área ao redor, incluindo as cidades, aldeias e regiões diferentes. Vocês podem até mesmo querer desenhar um mapa no chão ou colocar pedras ou paus no lugar de cada aldeia. Prestem atenção às palavras que vocês usam para descrever as diferentes cidades, aldeias e áreas em sua região. Pause o áudio aqui.</w:t>
      </w:r>
    </w:p>
    <w:p>
      <w:pPr/>
      <w:r>
        <w:rPr>
          <w:lang w:val="pt_PT" w:bidi="pt_PT"/>
        </w:rPr>
      </w:r>
      <w:r>
        <w:rPr>
          <w:lang w:val="pt_PT" w:bidi="pt_PT"/>
        </w:rPr>
        <w:t>Parem aqui e discutam em grupo: como vocês explicariam Moisés enviando pessoas para espionar ou explorar uma nova área? Pause este áudio aqui.</w:t>
      </w:r>
    </w:p>
    <w:p>
      <w:pPr/>
      <w:r>
        <w:rPr>
          <w:lang w:val="pt_PT" w:bidi="pt_PT"/>
        </w:rPr>
      </w:r>
      <w:r>
        <w:rPr>
          <w:lang w:val="pt_PT" w:bidi="pt_PT"/>
        </w:rPr>
        <w:t>Os israelitas expulsaram os amorreus que viviam na área de Jazer. Os israelitas forçaram a sair os amorreus que viviam lá. Eles removeram todos os amorreus.</w:t>
      </w:r>
    </w:p>
    <w:p>
      <w:pPr/>
      <w:r>
        <w:rPr>
          <w:lang w:val="pt_PT" w:bidi="pt_PT"/>
        </w:rPr>
      </w:r>
      <w:r>
        <w:rPr>
          <w:lang w:val="pt_PT" w:bidi="pt_PT"/>
        </w:rPr>
        <w:t>Na segunda cena, os israelitas se voltam e seguem para o norte em direção a Basã. A terra de Basã era uma área elevada. Então, os israelitas realmente subiram ou escalaram até aquela região. Mas nessa passagem, o significado de “subiram” é que eles deliberadamente se viraram para Basã e tomaram o caminho para lá.</w:t>
      </w:r>
    </w:p>
    <w:p>
      <w:pPr/>
      <w:r>
        <w:rPr>
          <w:lang w:val="pt_PT" w:bidi="pt_PT"/>
        </w:rPr>
      </w:r>
      <w:r>
        <w:rPr>
          <w:lang w:val="pt_PT" w:bidi="pt_PT"/>
        </w:rPr>
        <w:t>Parem aqui e discutam essa pergunta em grupo: vocês conseguem contar uma história sobre um povo que fez uma jornada e, deliberada ou intencionalmente, partiu em direção ao lugar para onde queria ir? Prestem atenção a como vocês falam sobre partir em uma jornada deliberada. Quais palavras ou frases especiais vocês usam? Pause este áudio aqui.</w:t>
      </w:r>
    </w:p>
    <w:p>
      <w:pPr/>
      <w:r>
        <w:rPr>
          <w:lang w:val="pt_PT" w:bidi="pt_PT"/>
        </w:rPr>
      </w:r>
      <w:r>
        <w:rPr>
          <w:lang w:val="pt_PT" w:bidi="pt_PT"/>
        </w:rPr>
        <w:t>Os israelitas estavam viajando como um exército. Eles estavam marchando, o que significa que estavam caminhando com propósito e em uma formação específica. Os israelitas teriam caminhado no mesmo ritmo uns com os outros. Isso teria parecido e soado assustador. Seus passos poderiam ser ouvidos como a batida de um tambor.</w:t>
      </w:r>
    </w:p>
    <w:p>
      <w:pPr/>
      <w:r>
        <w:rPr>
          <w:lang w:val="pt_PT" w:bidi="pt_PT"/>
        </w:rPr>
      </w:r>
      <w:r>
        <w:rPr>
          <w:lang w:val="pt_PT" w:bidi="pt_PT"/>
        </w:rPr>
        <w:t>Parem aqui e discutam: falem sobre um grupo de soldados ou um exército que está marchando ou viajando em direção a uma batalha. Como vocês falam sobre eles? Que palavras ou descrições vocês usam para falar sobre os movimentos deles? Pause o áudio aqui.</w:t>
      </w:r>
    </w:p>
    <w:p>
      <w:pPr/>
      <w:r>
        <w:rPr>
          <w:lang w:val="pt_PT" w:bidi="pt_PT"/>
        </w:rPr>
      </w:r>
      <w:r>
        <w:rPr>
          <w:lang w:val="pt_PT" w:bidi="pt_PT"/>
        </w:rPr>
        <w:t>O rei Ogue de Basã e todo o seu povo saíram contra eles, ou saíram e encontraram os israelitas em Edrei. Eles atacaram os israelitas em Edrei, que está na fronteira sul de Basã. O rei Ogue e seu povo estavam agindo como um exército, marchando para derrotar os israelitas e impedi-los de tomar a área de Basã. Embora não saibamos muito sobre o rei Ogue, outras histórias na Bíblia o descrevem das mesmas maneiras que os “gigantes” que estavam na terra de Canaã muitos anos antes.</w:t>
      </w:r>
    </w:p>
    <w:p>
      <w:pPr/>
      <w:r>
        <w:rPr>
          <w:lang w:val="pt_PT" w:bidi="pt_PT"/>
        </w:rPr>
      </w:r>
      <w:r>
        <w:rPr>
          <w:lang w:val="pt_PT" w:bidi="pt_PT"/>
        </w:rPr>
        <w:t>Parem aqui e discutam em grupo como vocês descreverão o rei Ogue e seu exército vindo para atacar os israelitas. Que frases vocês usarão para descrever essa ação? Pause o áudio aqui.</w:t>
      </w:r>
    </w:p>
    <w:p>
      <w:pPr/>
      <w:r>
        <w:rPr>
          <w:lang w:val="pt_PT" w:bidi="pt_PT"/>
        </w:rPr>
      </w:r>
      <w:r>
        <w:rPr>
          <w:lang w:val="pt_PT" w:bidi="pt_PT"/>
        </w:rPr>
        <w:t>Na passagem, Yahweh então diz a Moisés que ele não deve ter medo do rei Ogue. Anteriormente, Yahweh não havia dito a Moisés para não temer o rei Seom. Isso poderia ser porque o rei Ogue pode ter sido ainda mais poderoso do que o rei Seom.</w:t>
      </w:r>
    </w:p>
    <w:p>
      <w:pPr/>
      <w:r>
        <w:rPr>
          <w:lang w:val="pt_PT" w:bidi="pt_PT"/>
        </w:rPr>
      </w:r>
      <w:r>
        <w:rPr>
          <w:lang w:val="pt_PT" w:bidi="pt_PT"/>
        </w:rPr>
        <w:t>É interessante observar que a história nos diz que o rei Ogue e seu povo atacaram os israelitas em Edrei. Então Yahweh diz a Moisés para não ter medo do rei Ogue, mas que Yahweh “o deu, o rei Ogue, na sua mão” ou “o entregou a você”. Isso significa que Yahweh dará a vitória aos israelitas. Yahweh ordena que os israelitas matem o rei Ogue da mesma maneira que os israelitas conquistaram o rei Seom, dos amorreus, que havia vivido em Hesbom. Se fizer mais sentido para vocês reordenar quando Yahweh fala com Moisés, vocês podem fazer isso. Por exemplo, vocês poderiam dizer que Yahweh disse a Moisés: “Não tenha medo dele, porque darei a você vitória sobre ele…” antes de vocês explicarem que o rei Ogue e todo o seu povo atacaram Israel em Edrei.</w:t>
      </w:r>
    </w:p>
    <w:p>
      <w:pPr/>
      <w:r>
        <w:rPr>
          <w:lang w:val="pt_PT" w:bidi="pt_PT"/>
        </w:rPr>
      </w:r>
      <w:r>
        <w:rPr>
          <w:lang w:val="pt_PT" w:bidi="pt_PT"/>
        </w:rPr>
        <w:t>Parem aqui e discutam como vocês contarão essa parte da história. Se vocês precisarem reordenar qualquer uma da história, como vocês poderiam fazer isso? Pause o áudio.</w:t>
      </w:r>
    </w:p>
    <w:p>
      <w:pPr/>
      <w:r>
        <w:rPr>
          <w:lang w:val="pt_PT" w:bidi="pt_PT"/>
        </w:rPr>
      </w:r>
      <w:r>
        <w:rPr>
          <w:lang w:val="pt_PT" w:bidi="pt_PT"/>
        </w:rPr>
        <w:t>Os israelitas derrotaram, ou mataram, o rei Ogue, seus filhos e todo o seu exército para que não houvesse nenhuma pessoa viva. Os filhos do rei Ogue e todo o seu povo foram completamente destruídos. Sabemos que os israelitas destruíram completamente o exército do rei Ogue e qualquer chance de os descendentes do rei Ogue retomarem o controle. Os israelitas agora controlavam plenamente ou possuíam sua terra. Os israelitas vinham avançando para o norte e, depois de conquistarem Basã, passaram a controlar a região desde o Mar Morto até o Lago da Galileia.</w:t>
      </w:r>
    </w:p>
    <w:p>
      <w:pPr/>
      <w:r>
        <w:rPr>
          <w:lang w:val="pt_PT" w:bidi="pt_PT"/>
        </w:rPr>
      </w:r>
      <w:r>
        <w:rPr>
          <w:lang w:val="pt_PT" w:bidi="pt_PT"/>
        </w:rPr>
        <w:t xml:space="preserve">Parem aqui e olhem para um mapa da </w:t>
      </w:r>
      <w:r>
        <w:rPr>
          <w:b/>
          <w:lang w:val="pt_PT" w:bidi="pt_PT"/>
        </w:rPr>
        <w:t>área que os israelitas agora ocupam</w:t>
      </w:r>
      <w:r>
        <w:rPr>
          <w:lang w:val="pt_PT" w:bidi="pt_PT"/>
        </w:rPr>
        <w:t>. Discutam em grupo como vocês falam sobre uma nação tendo controle total de um território, ou “possuindo” esse território.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21.31–35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Espiões israelitas que foram para Jazer</w:t>
      </w:r>
    </w:p>
    <w:p>
      <w:pPr>
        <w:pStyle w:val="ListBullet"/>
        <w:spacing w:line="240" w:lineRule="auto"/>
        <w:ind w:left="720"/>
      </w:pPr>
      <w:r>
        <w:rPr>
          <w:lang w:val="pt_PT" w:bidi="pt_PT"/>
        </w:rPr>
      </w:r>
      <w:r>
        <w:rPr>
          <w:lang w:val="pt_PT" w:bidi="pt_PT"/>
        </w:rPr>
        <w:t>Amorreus que viviam em Jazer</w:t>
      </w:r>
    </w:p>
    <w:p>
      <w:pPr>
        <w:pStyle w:val="ListBullet"/>
        <w:spacing w:line="240" w:lineRule="auto"/>
        <w:ind w:left="720"/>
      </w:pPr>
      <w:r>
        <w:rPr>
          <w:lang w:val="pt_PT" w:bidi="pt_PT"/>
        </w:rPr>
      </w:r>
      <w:r>
        <w:rPr>
          <w:lang w:val="pt_PT" w:bidi="pt_PT"/>
        </w:rPr>
        <w:t>Rei Ogue</w:t>
      </w:r>
    </w:p>
    <w:p>
      <w:pPr>
        <w:pStyle w:val="ListBullet"/>
        <w:spacing w:line="240" w:lineRule="auto"/>
        <w:ind w:left="720"/>
      </w:pPr>
      <w:r>
        <w:rPr>
          <w:lang w:val="pt_PT" w:bidi="pt_PT"/>
        </w:rPr>
      </w:r>
      <w:r>
        <w:rPr>
          <w:lang w:val="pt_PT" w:bidi="pt_PT"/>
        </w:rPr>
        <w:t>Filhos do rei Ogue e seu exército</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Os israelitas estavam vivendo na terra dos amorreus. Moisés enviou alguns homens para explorar e espionar a área de Jaser. Os israelitas capturaram as cidades e aldeias na área de Jazer e expulsaram os amorreus que viviam lá.</w:t>
      </w:r>
    </w:p>
    <w:p>
      <w:pPr/>
      <w:r>
        <w:rPr>
          <w:lang w:val="pt_PT" w:bidi="pt_PT"/>
        </w:rPr>
      </w:r>
      <w:r>
        <w:rPr>
          <w:lang w:val="pt_PT" w:bidi="pt_PT"/>
        </w:rPr>
        <w:t>Então os israelitas se viraram e seguiram a estrada em direção a Basã. O rei Ogue de Basã e seu povo saíram para atacar os israelitas em Edrei.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“Estamos aterrorizados. O rei Ogue é enorme e forte, e não sabemos como podemos derrotá-lo”, ou “Fomos capazes de derrotar Seom facilmente, mas Yahweh nos ajudará a derrotar esse rei e seu povo?”</w:t>
      </w:r>
    </w:p>
    <w:p>
      <w:pPr>
        <w:pStyle w:val="ListBullet"/>
        <w:spacing w:line="240" w:lineRule="auto"/>
        <w:ind w:left="720"/>
      </w:pPr>
      <w:r>
        <w:rPr>
          <w:lang w:val="pt_PT" w:bidi="pt_PT"/>
        </w:rPr>
      </w:r>
      <w:r>
        <w:rPr>
          <w:lang w:val="pt_PT" w:bidi="pt_PT"/>
        </w:rPr>
        <w:t>Pergunte à pessoa que interpreta o rei Ogue e seu povo: “O que você está sentindo ou pensando?” A pessoa pode responder coisas como: “Eles não sabem quem sou? Quem são essas pessoas pequenas e fracas que pensam que podem tirar de mim a minha terra e o meu povo?” ou “Só porque conquistaram Seom, não conquistarão a nós; vamos e os expulsaremos”.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disse a Moisés para não ter medo do rei Ogue, porque Yahweh derrotaria o rei Ogue e todo o seu povo e sua terra. Yahweh disse a Moisés para “fazer o mesmo ao rei Ogue que você fez com o rei Seom, dos amorreus”.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“Vimos Yahweh nos salvar muitas vezes, e o louvamos porque ele nos salvará novamente”, ou “Confiamos em Yahweh para ir adiante de nós. Estamos preocupados, mas confiaremos em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Israel matou o rei Ogue, seus filhos e todo o seu povo. Nem uma única pessoa sobreviveu.</w:t>
      </w:r>
    </w:p>
    <w:p>
      <w:pPr/>
      <w:r>
        <w:rPr>
          <w:lang w:val="pt_PT" w:bidi="pt_PT"/>
        </w:rPr>
      </w:r>
      <w:r>
        <w:rPr>
          <w:lang w:val="pt_PT" w:bidi="pt_PT"/>
        </w:rPr>
        <w:t>Então Israel tomou posse da terra que havia pertencido ao rei Ogue e seu povo.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21.31–35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w:t>
      </w:r>
      <w:r>
        <w:rPr>
          <w:b/>
          <w:lang w:val="pt_PT" w:bidi="pt_PT"/>
        </w:rPr>
        <w:t>Israel</w:t>
      </w:r>
      <w:r>
        <w:rPr>
          <w:lang w:val="pt_PT" w:bidi="pt_PT"/>
        </w:rPr>
        <w:t xml:space="preserve"> vivia na terra dos amorreus. Nessa história, o povo de Israel age como uma só pessoa. A nação ou grupo de povo de Israel se estabelece, ou vive permanentemente, na terra. Usem o mesmo termo para Israel que vocês usaram em passagens anteriores, e lembrem-se de que </w:t>
      </w:r>
      <w:r>
        <w:rPr>
          <w:lang w:val="pt_PT" w:bidi="pt_PT"/>
        </w:rPr>
        <w:t>Israel</w:t>
      </w:r>
      <w:r>
        <w:rPr>
          <w:lang w:val="pt_PT" w:bidi="pt_PT"/>
        </w:rPr>
        <w:t xml:space="preserve"> está no Glossário Mestre.</w:t>
      </w:r>
    </w:p>
    <w:p>
      <w:pPr/>
      <w:r>
        <w:rPr>
          <w:lang w:val="pt_PT" w:bidi="pt_PT"/>
        </w:rPr>
      </w:r>
      <w:r>
        <w:rPr>
          <w:lang w:val="pt_PT" w:bidi="pt_PT"/>
        </w:rPr>
        <w:t xml:space="preserve">Moisés enviou alguns homens para explorar e </w:t>
      </w:r>
      <w:r>
        <w:rPr>
          <w:b/>
          <w:lang w:val="pt_PT" w:bidi="pt_PT"/>
        </w:rPr>
        <w:t>espionar</w:t>
      </w:r>
      <w:r>
        <w:rPr>
          <w:lang w:val="pt_PT" w:bidi="pt_PT"/>
        </w:rPr>
        <w:t xml:space="preserve"> a área de Jazer para explorar como eles poderiam conquistar a área.</w:t>
      </w:r>
    </w:p>
    <w:p>
      <w:pPr/>
      <w:r>
        <w:rPr>
          <w:lang w:val="pt_PT" w:bidi="pt_PT"/>
        </w:rPr>
      </w:r>
      <w:r>
        <w:rPr>
          <w:lang w:val="pt_PT" w:bidi="pt_PT"/>
        </w:rPr>
        <w:t>Parem aqui e discutam em grupo: como vocês falarão sobre os israelitas espionando a região de Jazer para obter informações a fim de conquistar a terra? Pause este áudio aqui.</w:t>
      </w:r>
    </w:p>
    <w:p>
      <w:pPr/>
      <w:r>
        <w:rPr>
          <w:lang w:val="pt_PT" w:bidi="pt_PT"/>
        </w:rPr>
      </w:r>
      <w:r>
        <w:rPr>
          <w:lang w:val="pt_PT" w:bidi="pt_PT"/>
        </w:rPr>
        <w:t xml:space="preserve">Então </w:t>
      </w:r>
      <w:r>
        <w:rPr>
          <w:b/>
          <w:lang w:val="pt_PT" w:bidi="pt_PT"/>
        </w:rPr>
        <w:t>Yahweh</w:t>
      </w:r>
      <w:r>
        <w:rPr>
          <w:lang w:val="pt_PT" w:bidi="pt_PT"/>
        </w:rPr>
        <w:t xml:space="preserve"> disse a Moisés para não ter medo do rei Ogue, porque “Eu o entreguei a você, juntamente com seu povo e terra”. Yahweh é o nome que Deus deu a si mesmo e, para os israelitas, esse nome os lembra do relacionamento especial que têm com ele. Usem a mesma palavra ou frase para Yahweh que vocês usaram em passagens anteriores. O termo </w:t>
      </w:r>
      <w:r>
        <w:rPr>
          <w:lang w:val="pt_PT" w:bidi="pt_PT"/>
        </w:rPr>
        <w:t>Yahweh</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22:1–21</w:t>
      </w:r>
      <w:r>
        <w:rPr>
          <w:lang w:val="pt_PT" w:bidi="pt_PT"/>
        </w:rPr>
      </w:r>
    </w:p>
    <w:p>
      <w:pPr>
        <w:pStyle w:val="Heading3"/>
      </w:pPr>
      <w:r>
        <w:rPr>
          <w:lang w:val="pt_PT" w:bidi="pt_PT"/>
        </w:rPr>
        <w:t>Ouvir e Sentir</w:t>
      </w:r>
    </w:p>
    <w:p>
      <w:pPr/>
      <w:r>
        <w:rPr>
          <w:lang w:val="pt_PT" w:bidi="pt_PT"/>
        </w:rPr>
      </w:r>
      <w:r>
        <w:rPr>
          <w:lang w:val="pt_PT" w:bidi="pt_PT"/>
        </w:rPr>
        <w:t>Nesta etapa, ouçam Números 22.1–21 e guardem em seus corações.</w:t>
      </w:r>
    </w:p>
    <w:p>
      <w:pPr/>
      <w:r>
        <w:rPr>
          <w:lang w:val="pt_PT" w:bidi="pt_PT"/>
        </w:rPr>
      </w:r>
      <w:r>
        <w:rPr>
          <w:lang w:val="pt_PT" w:bidi="pt_PT"/>
        </w:rPr>
        <w:t>Ouçam uma versão em áudio de Números 22.1–21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22.1–21 na tradução mais fácil de entender.</w:t>
      </w:r>
    </w:p>
    <w:p>
      <w:pPr/>
      <w:r>
        <w:rPr>
          <w:lang w:val="pt_PT" w:bidi="pt_PT"/>
        </w:rPr>
      </w:r>
      <w:r>
        <w:rPr>
          <w:lang w:val="pt_PT" w:bidi="pt_PT"/>
        </w:rPr>
        <w:t>Esta é uma história verdadeira sobre o povo israelita enquanto viajava para a terra que Yahweh havia prometido aos israelitas. No caminho, os israelitas venceram batalhas e tomaram a terra de outros povos, incluindo os amorreus. Os amorreus não seguiam Yahweh, o único verdadeiro Deus que os israelitas seguiam.</w:t>
      </w:r>
    </w:p>
    <w:p>
      <w:pPr/>
      <w:r>
        <w:rPr>
          <w:lang w:val="pt_PT" w:bidi="pt_PT"/>
        </w:rPr>
      </w:r>
      <w:r>
        <w:rPr>
          <w:lang w:val="pt_PT" w:bidi="pt_PT"/>
        </w:rPr>
        <w:t>Essa história começa quando os israelitas se mudaram para um novo lugar a fim de montar um acampamento para viver ali. Os israelitas acamparam em uma área plana e fértil no leste do rio Jordão, perto de Canaã. Essa área era chamada de planícies de Moabe. Os povos moabitas e midianitas viviam nas proximidades.</w:t>
      </w:r>
    </w:p>
    <w:p>
      <w:pPr/>
      <w:r>
        <w:rPr>
          <w:lang w:val="pt_PT" w:bidi="pt_PT"/>
        </w:rPr>
      </w:r>
      <w:r>
        <w:rPr>
          <w:lang w:val="pt_PT" w:bidi="pt_PT"/>
        </w:rPr>
        <w:t xml:space="preserve">Parem aqui e, como um grupo, olhem para um mapa da </w:t>
      </w:r>
      <w:r>
        <w:rPr>
          <w:b/>
          <w:lang w:val="pt_PT" w:bidi="pt_PT"/>
        </w:rPr>
        <w:t>área de Moabe ao redor do acampamento dos israelitas</w:t>
      </w:r>
      <w:r>
        <w:rPr>
          <w:lang w:val="pt_PT" w:bidi="pt_PT"/>
        </w:rPr>
        <w:t>. Apontem onde Israel derrotou os amorreus na última história. Além disso, apontem o acampamento dos israelitas, Moabe e Midiã. Pause este áudio aqui.</w:t>
      </w:r>
    </w:p>
    <w:p>
      <w:pPr/>
      <w:r>
        <w:rPr>
          <w:lang w:val="pt_PT" w:bidi="pt_PT"/>
        </w:rPr>
      </w:r>
      <w:r>
        <w:rPr>
          <w:lang w:val="pt_PT" w:bidi="pt_PT"/>
        </w:rPr>
        <w:t>Os moabitas e midianitas não adoravam Yahweh. O rei moabita, Balaque, havia ouvido que os israelitas haviam derrotado os amorreus e tomado a terra dos amorreus. Esses eram os mesmos amorreus que haviam derrotado o antigo rei de Moabe e tomado a terra dos moabitas. Isso significa que os israelitas derrotaram o povo que anteriormente havia derrotado os moabitas.</w:t>
      </w:r>
    </w:p>
    <w:p>
      <w:pPr/>
      <w:r>
        <w:rPr>
          <w:lang w:val="pt_PT" w:bidi="pt_PT"/>
        </w:rPr>
      </w:r>
      <w:r>
        <w:rPr>
          <w:lang w:val="pt_PT" w:bidi="pt_PT"/>
        </w:rPr>
        <w:t>Parem aqui e discutam essa pergunta em grupo: contem uma história sobre quando alguém teve medo de algo ou alguém. Como vocês acham que essa pessoa se sentiria se algo pior ou alguém mais poderoso aparecesse de repente? Pause este áudio aqui.</w:t>
      </w:r>
    </w:p>
    <w:p>
      <w:pPr/>
      <w:r>
        <w:rPr>
          <w:lang w:val="pt_PT" w:bidi="pt_PT"/>
        </w:rPr>
      </w:r>
      <w:r>
        <w:rPr>
          <w:lang w:val="pt_PT" w:bidi="pt_PT"/>
        </w:rPr>
        <w:t>Balaque é o filho de Zipor e o rei de Moabe. Nos tempos do Antigo Testamento, muitos povos identificavam alguém nomeando seu pai.</w:t>
      </w:r>
    </w:p>
    <w:p>
      <w:pPr/>
      <w:r>
        <w:rPr>
          <w:lang w:val="pt_PT" w:bidi="pt_PT"/>
        </w:rPr>
      </w:r>
      <w:r>
        <w:rPr>
          <w:lang w:val="pt_PT" w:bidi="pt_PT"/>
        </w:rPr>
        <w:t>Parem aqui e finjam que vão apresentar outra pessoa de seu grupo a um estranho. Façam essa pergunta: quais coisas vocês geralmente contam sobre as pessoas quando as apresentam a estranhos? Pause este áudio aqui.</w:t>
      </w:r>
    </w:p>
    <w:p>
      <w:pPr/>
      <w:r>
        <w:rPr>
          <w:lang w:val="pt_PT" w:bidi="pt_PT"/>
        </w:rPr>
      </w:r>
      <w:r>
        <w:rPr>
          <w:lang w:val="pt_PT" w:bidi="pt_PT"/>
        </w:rPr>
        <w:t>Balaque sabia que Israel havia derrotado os amorreus. Os moabitas realmente temiam o grande grupo de israelitas. Os moabitas reclamaram com os anciãos de Midiã sobre os israelitas, comparando o grande grupo de pessoas a um boi que come toda a grama. Um boi é um tipo de animal de pastagem que come grama e às vezes é usado como um animal de trabalho na fazenda.</w:t>
      </w:r>
    </w:p>
    <w:p>
      <w:pPr/>
      <w:r>
        <w:rPr>
          <w:lang w:val="pt_PT" w:bidi="pt_PT"/>
        </w:rPr>
      </w:r>
      <w:r>
        <w:rPr>
          <w:lang w:val="pt_PT" w:bidi="pt_PT"/>
        </w:rPr>
        <w:t xml:space="preserve">Parem aqui e olhem uma imagem de </w:t>
      </w:r>
      <w:r>
        <w:rPr>
          <w:b/>
          <w:lang w:val="pt_PT" w:bidi="pt_PT"/>
        </w:rPr>
        <w:t>um boi comendo grama</w:t>
      </w:r>
      <w:r>
        <w:rPr>
          <w:lang w:val="pt_PT" w:bidi="pt_PT"/>
        </w:rPr>
        <w:t>. Em seguida, discutam essa pergunta em grupo: contem uma história sobre uma vez em que um grupo de pessoas tinha recursos limitados. Como vocês acham que esse povo se sentiria se um enorme grupo de pessoas se mudasse para a área e começasse a usar os recursos limitados? Pause este áudio aqui.</w:t>
      </w:r>
    </w:p>
    <w:p>
      <w:pPr/>
      <w:r>
        <w:rPr>
          <w:lang w:val="pt_PT" w:bidi="pt_PT"/>
        </w:rPr>
      </w:r>
      <w:r>
        <w:rPr>
          <w:lang w:val="pt_PT" w:bidi="pt_PT"/>
        </w:rPr>
        <w:t>Balaque prepara uma mensagem pedindo que Balaão venha ajudá-lo pessoalmente. Balaque pensa que Balaão pode ajudá-lo a derrotar os israelitas. Sabemos que Balaão é o filho de Beor. Balaão vinha de Petor, perto do rio Eufrates. Alguém teria que viajar mais de 595 quilômetros, ou 370 milhas, para Petor, a fim de dar a mensagem a Balaão.</w:t>
      </w:r>
    </w:p>
    <w:p>
      <w:pPr/>
      <w:r>
        <w:rPr>
          <w:lang w:val="pt_PT" w:bidi="pt_PT"/>
        </w:rPr>
      </w:r>
      <w:r>
        <w:rPr>
          <w:lang w:val="pt_PT" w:bidi="pt_PT"/>
        </w:rPr>
        <w:t xml:space="preserve">Parem aqui e, como um grupo, olhem para um mapa </w:t>
      </w:r>
      <w:r>
        <w:rPr>
          <w:b/>
          <w:lang w:val="pt_PT" w:bidi="pt_PT"/>
        </w:rPr>
        <w:t>do rio Jordão, do rio Eufrates, a terra de Moabe e a terra de Petor</w:t>
      </w:r>
      <w:r>
        <w:rPr>
          <w:lang w:val="pt_PT" w:bidi="pt_PT"/>
        </w:rPr>
        <w:t>. Observem a distância entre Moabe e Petor. Pause este áudio aqui.</w:t>
      </w:r>
    </w:p>
    <w:p>
      <w:pPr/>
      <w:r>
        <w:rPr>
          <w:lang w:val="pt_PT" w:bidi="pt_PT"/>
        </w:rPr>
      </w:r>
      <w:r>
        <w:rPr>
          <w:lang w:val="pt_PT" w:bidi="pt_PT"/>
        </w:rPr>
        <w:t>Balaque diz a seus representantes esta mensagem para Balaão: “Um povo saiu do Egito”. Balaque se refere a como os israelitas deixaram o cativeiro no Egito. Balaque se sente preocupado porque muitos israelitas acamparam ao lado de seu território. Balaque quer que Balaão venha e amaldiçoe os israelitas que “são poderosos demais” para Balaque. Balaque não quer abençoar os israelitas. Em vez disso, Balaque quer que Deus faça algo ruim acontecer com os israelitas.</w:t>
      </w:r>
    </w:p>
    <w:p>
      <w:pPr/>
      <w:r>
        <w:rPr>
          <w:lang w:val="pt_PT" w:bidi="pt_PT"/>
        </w:rPr>
      </w:r>
      <w:r>
        <w:rPr>
          <w:lang w:val="pt_PT" w:bidi="pt_PT"/>
        </w:rPr>
        <w:t>Parem aqui e discutam essa pergunta em grupo: se sua cultura tem uma maneira de amaldiçoar ou dizer algo para causar dano a alguém, contem uma história sobre isso. De que forma isso é igual ou diferente do que Balaque quer que Balaão faça contra os israelitas? Pause este áudio aqui.</w:t>
      </w:r>
    </w:p>
    <w:p>
      <w:pPr/>
      <w:r>
        <w:rPr>
          <w:lang w:val="pt_PT" w:bidi="pt_PT"/>
        </w:rPr>
      </w:r>
      <w:r>
        <w:rPr>
          <w:lang w:val="pt_PT" w:bidi="pt_PT"/>
        </w:rPr>
        <w:t>Balaque acredita que os israelitas têm mais poder do que o exército de Balaque. Balaque diz a Balaão que os israelitas “cobrem a face da terra”, mostrando que Balaque se sente muito assustado com o número de israelitas que vivem nas proximidades.</w:t>
      </w:r>
    </w:p>
    <w:p>
      <w:pPr/>
      <w:r>
        <w:rPr>
          <w:lang w:val="pt_PT" w:bidi="pt_PT"/>
        </w:rPr>
      </w:r>
      <w:r>
        <w:rPr>
          <w:lang w:val="pt_PT" w:bidi="pt_PT"/>
        </w:rPr>
        <w:t>Balaque ouviu sobre a reputação de Balaão e acredita que Balaão pode de fato amaldiçoar ou abençoar o povo pelo poder de algum tipo de deus ou deuses. Balaque espera que Balaão amaldiçoe os israelitas, para que assim Balaque consiga derrotá-los. Então, os representantes do rei Balaque deixaram Moabe para entregar a mensagem de Balaque a Balaão. Esses representantes incluíam anciãos moabitas e midianitas. Eles levaram dinheiro para dar a Balaão como pagamento pela adivinhação — ou os serviços de Balaão para pedir que Deus ajudasse a descobrir o que aconteceria. Os representantes esperavam que Balaão aceitasse a oferta e, em troca, amaldiçoasse os israelitas.</w:t>
      </w:r>
    </w:p>
    <w:p>
      <w:pPr/>
      <w:r>
        <w:rPr>
          <w:lang w:val="pt_PT" w:bidi="pt_PT"/>
        </w:rPr>
      </w:r>
      <w:r>
        <w:rPr>
          <w:lang w:val="pt_PT" w:bidi="pt_PT"/>
        </w:rPr>
        <w:t>Depois que os representantes chegaram a Petor, os representantes contaram a mensagem de Balaque a Balaão, pedindo ajuda para amaldiçoar os israelitas. Balaão diz aos representantes que ele pedirá a Yahweh que diga a ele o que fazer, então Balaão convida os representantes a passar a noite em Petor, talvez na casa de Balaão. A história agora não menciona os anciãos midianitas, mas apenas os anciãos moabitas. Tanto os anciãos moabitas quanto os midianitas provavelmente ficaram com Balaão.</w:t>
      </w:r>
    </w:p>
    <w:p>
      <w:pPr/>
      <w:r>
        <w:rPr>
          <w:lang w:val="pt_PT" w:bidi="pt_PT"/>
        </w:rPr>
      </w:r>
      <w:r>
        <w:rPr>
          <w:lang w:val="pt_PT" w:bidi="pt_PT"/>
        </w:rPr>
        <w:t>Balaão não era um israelita, mas era de um outro povo. Geralmente, os não israelitas não conheciam Yahweh, o Deus dos israelitas. Não sabemos como Balaão conheceu Yahweh, e não sabemos como Deus veio a Balaão, mas Deus provavelmente veio durante a noite. Deus perguntou a Balaão: “Quem são esses homens com você?” Balaão disse a Deus o que os representantes de Balaque haviam dito a ele. Isso era como se Balaão tivesse pedido a Deus permissão para cumprir o pedido de Balaque de amaldiçoar os israelitas. Mas Deus ordenou que Balaão não fosse com os anciãos e não amaldiçoasse os israelitas. Deus havia abençoado os israelitas desde o tempo do antepassado deles, Abraão. Deus havia abençoado os israelitas, então Balaão não poderia amaldiçoar os israelitas. Quando Deus abençoa alguém, Deus está fazendo, ou prometendo fazer, algo bom para essa pessoa ou grupo de pessoas. Deus protege o povo que ele abençoou, e esse povo é capaz de ter um bom relacionamento com Deus.</w:t>
      </w:r>
    </w:p>
    <w:p>
      <w:pPr/>
      <w:r>
        <w:rPr>
          <w:lang w:val="pt_PT" w:bidi="pt_PT"/>
        </w:rPr>
      </w:r>
      <w:r>
        <w:rPr>
          <w:lang w:val="pt_PT" w:bidi="pt_PT"/>
        </w:rPr>
        <w:t>Então Balaão disse aos representantes para retornarem ao país deles. Balaão diz aos anciãos moabitas e midianitas que Deus havia se recusado a permitir que Balaão fosse com eles de volta para o país deles. Balaão não diz aos representantes o que Deus disse a Balaão sobre não amaldiçoar os israelitas ou que Deus já havia abençoado os israelitas. Os representantes viajaram de volta para Moabe e disseram a Balaque que Balaão rejeitou a oferta de Balaque para que Balaão viesse até Moabe. Os representantes não disseram que Yahweh se recusou a deixar Balaão vir para Moabe.</w:t>
      </w:r>
    </w:p>
    <w:p>
      <w:pPr/>
      <w:r>
        <w:rPr>
          <w:lang w:val="pt_PT" w:bidi="pt_PT"/>
        </w:rPr>
      </w:r>
      <w:r>
        <w:rPr>
          <w:lang w:val="pt_PT" w:bidi="pt_PT"/>
        </w:rPr>
        <w:t>Depois que esses representantes contaram a Balaque sobre a recusa de Balaão, Balaque enviou outro grupo maior de oficiais ou príncipes, para enviar uma nova mensagem a Balaão. Esses oficiais tinham posições mais altas do que o primeiro grupo de representantes. Nós imaginamos que esses oficiais eram somente moabitas.</w:t>
      </w:r>
    </w:p>
    <w:p>
      <w:pPr/>
      <w:r>
        <w:rPr>
          <w:lang w:val="pt_PT" w:bidi="pt_PT"/>
        </w:rPr>
      </w:r>
      <w:r>
        <w:rPr>
          <w:lang w:val="pt_PT" w:bidi="pt_PT"/>
        </w:rPr>
        <w:t>Parem aqui e discutam em grupo como vocês descrevem oficiais em sua cultura que têm níveis diferentes de autoridade. Pause este áudio aqui.</w:t>
      </w:r>
    </w:p>
    <w:p>
      <w:pPr/>
      <w:r>
        <w:rPr>
          <w:lang w:val="pt_PT" w:bidi="pt_PT"/>
        </w:rPr>
      </w:r>
      <w:r>
        <w:rPr>
          <w:lang w:val="pt_PT" w:bidi="pt_PT"/>
        </w:rPr>
        <w:t>Assim como o primeiro grupo de representantes, esse segundo grupo de oficiais viajou para contar a mensagem de Balaque a Balaão. Embora a história não diga isso, esse grupo de representantes teve que viajar a mesma longa distância de Moabe a Petor que o primeiro grupo de representantes.</w:t>
      </w:r>
    </w:p>
    <w:p>
      <w:pPr/>
      <w:r>
        <w:rPr>
          <w:lang w:val="pt_PT" w:bidi="pt_PT"/>
        </w:rPr>
      </w:r>
      <w:r>
        <w:rPr>
          <w:lang w:val="pt_PT" w:bidi="pt_PT"/>
        </w:rPr>
        <w:t>Então os representantes contaram a mensagem de Balaque a Balaão. Os representantes disseram: “Isso é o que Balaque, o filho de Zipor, diz”. Na mensagem, Balaque fez um pedido educado, mas urgente. Balaque pediu que Balaão não deixasse nenhuma razão impedir que Balaão viesse para ajudar Balaque. Balaque então prometeu dar a Balaão grande honra e recompensas, provavelmente riquezas. Balaque até mesmo disse que Balaque fará o que Balaão pedir a Balaque.</w:t>
      </w:r>
    </w:p>
    <w:p>
      <w:pPr/>
      <w:r>
        <w:rPr>
          <w:lang w:val="pt_PT" w:bidi="pt_PT"/>
        </w:rPr>
      </w:r>
      <w:r>
        <w:rPr>
          <w:lang w:val="pt_PT" w:bidi="pt_PT"/>
        </w:rPr>
        <w:t>Balaão respondeu de uma maneira que os representantes provavelmente não esperavam. Balaão disse que, mesmo que Balaque desse seu palácio cheio de prata e ouro, Balaão não poderia “fazer nada pequeno ou grande para ir além do mandamento de Yahweh, meu Deus”. Balaão usa dois nomes para Deus, “Yahweh”, o nome do Deus de Israel e o termo geral para Deus. Balaão sabe que ele não pode fazer absolutamente nada que vá contra o mandamento de Yahweh Deus.</w:t>
      </w:r>
    </w:p>
    <w:p>
      <w:pPr/>
      <w:r>
        <w:rPr>
          <w:lang w:val="pt_PT" w:bidi="pt_PT"/>
        </w:rPr>
      </w:r>
      <w:r>
        <w:rPr>
          <w:lang w:val="pt_PT" w:bidi="pt_PT"/>
        </w:rPr>
        <w:t>Parem aqui e contem uma história sobre uma vez em que vocês sabiam que não poderiam fazer coisa alguma contra uma autoridade. Contem como vocês se sentiram. Pause este áudio aqui.</w:t>
      </w:r>
    </w:p>
    <w:p>
      <w:pPr/>
      <w:r>
        <w:rPr>
          <w:lang w:val="pt_PT" w:bidi="pt_PT"/>
        </w:rPr>
      </w:r>
      <w:r>
        <w:rPr>
          <w:lang w:val="pt_PT" w:bidi="pt_PT"/>
        </w:rPr>
        <w:t>Balaão então convida os oficiais a ficarem com ele, assim como o primeiro conjunto de representantes fez. Balaão dá a razão: “Para que eu possa descobrir o que mais Yahweh me dirá”. Balaão espera que Yahweh possa dizer a Balaão algo mais ou diferente naquela noite.</w:t>
      </w:r>
    </w:p>
    <w:p>
      <w:pPr/>
      <w:r>
        <w:rPr>
          <w:lang w:val="pt_PT" w:bidi="pt_PT"/>
        </w:rPr>
      </w:r>
      <w:r>
        <w:rPr>
          <w:lang w:val="pt_PT" w:bidi="pt_PT"/>
        </w:rPr>
        <w:t>Balaão espera ouvir Yahweh durante a noite. Balaão planeja dar uma resposta aos representantes pela manhã. Naquela noite, Deus disse a Balaão que Deus agora permitiria que Balaão fosse com os representantes. Deus também ordenou que Balaão deveria dizer e fazer apenas o que Deus diz que Balaão poderia dizer e fazer. Nessa cultura, as pessoas veem as palavras de maldição e bênção como as causas das ações reais que acontecem depois. Deus tem o poder de amaldiçoar ou abençoar. Balaão pode amaldiçoar ou abençoar apenas por meio do poder de Deus. Deus está dizendo a Balaão que Deus não quer que Balaão amaldiçoe ou abençoe, a menos que Deus diga a Balaão para amaldiçoar ou abençoar.</w:t>
      </w:r>
    </w:p>
    <w:p>
      <w:pPr/>
      <w:r>
        <w:rPr>
          <w:lang w:val="pt_PT" w:bidi="pt_PT"/>
        </w:rPr>
      </w:r>
      <w:r>
        <w:rPr>
          <w:lang w:val="pt_PT" w:bidi="pt_PT"/>
        </w:rPr>
        <w:t>Pela manhã, Balaão colocou uma sela de montaria sobre a sua jumenta. Uma “sela” é um assento colocado nas costas de um animal para que uma pessoa possa montar o animal. Então Balaão montou em sua jumenta para viajar com os oficiais moabitas para ir até o rei Balaque.</w:t>
      </w:r>
    </w:p>
    <w:p>
      <w:pPr/>
      <w:r>
        <w:rPr>
          <w:lang w:val="pt_PT" w:bidi="pt_PT"/>
        </w:rPr>
      </w:r>
      <w:r>
        <w:rPr>
          <w:lang w:val="pt_PT" w:bidi="pt_PT"/>
        </w:rPr>
        <w:t xml:space="preserve">Parem aqui e, como um grupo, olhem para uma imagem de uma sela, uma jumenta e </w:t>
      </w:r>
      <w:r>
        <w:rPr>
          <w:lang w:val="pt_PT" w:bidi="pt_PT"/>
        </w:rPr>
        <w:t>uma pessoa montando em uma jumenta com uma sela</w:t>
      </w:r>
      <w:r>
        <w:rPr>
          <w:lang w:val="pt_PT" w:bidi="pt_PT"/>
        </w:rPr>
        <w:t>.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22.1–21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8 cenas.</w:t>
      </w:r>
    </w:p>
    <w:p>
      <w:pPr/>
      <w:r>
        <w:rPr>
          <w:lang w:val="pt_PT" w:bidi="pt_PT"/>
        </w:rPr>
      </w:r>
      <w:r>
        <w:rPr>
          <w:b/>
          <w:lang w:val="pt_PT" w:bidi="pt_PT"/>
        </w:rPr>
        <w:t>Na primeira cena:</w:t>
      </w:r>
      <w:r>
        <w:rPr>
          <w:lang w:val="pt_PT" w:bidi="pt_PT"/>
        </w:rPr>
        <w:t xml:space="preserve"> o povo moabita temia o grande grupo de israelitas que agora vive nas proximidades.</w:t>
      </w:r>
    </w:p>
    <w:p>
      <w:pPr/>
      <w:r>
        <w:rPr>
          <w:lang w:val="pt_PT" w:bidi="pt_PT"/>
        </w:rPr>
      </w:r>
      <w:r>
        <w:rPr>
          <w:b/>
          <w:lang w:val="pt_PT" w:bidi="pt_PT"/>
        </w:rPr>
        <w:t>Na segunda cena:</w:t>
      </w:r>
      <w:r>
        <w:rPr>
          <w:lang w:val="pt_PT" w:bidi="pt_PT"/>
        </w:rPr>
        <w:t xml:space="preserve"> o rei Balaque envia representantes para pedir a Balaão que amaldiçoe os israelitas.</w:t>
      </w:r>
    </w:p>
    <w:p>
      <w:pPr/>
      <w:r>
        <w:rPr>
          <w:lang w:val="pt_PT" w:bidi="pt_PT"/>
        </w:rPr>
      </w:r>
      <w:r>
        <w:rPr>
          <w:b/>
          <w:lang w:val="pt_PT" w:bidi="pt_PT"/>
        </w:rPr>
        <w:t>Na terceira cena:</w:t>
      </w:r>
      <w:r>
        <w:rPr>
          <w:lang w:val="pt_PT" w:bidi="pt_PT"/>
        </w:rPr>
        <w:t xml:space="preserve"> os representantes viajam até Balaão em Petor, e Balaão os convida a passar a noite ali. Balaão espera ouvir Yahweh naquela noite.</w:t>
      </w:r>
    </w:p>
    <w:p>
      <w:pPr/>
      <w:r>
        <w:rPr>
          <w:lang w:val="pt_PT" w:bidi="pt_PT"/>
        </w:rPr>
      </w:r>
      <w:r>
        <w:rPr>
          <w:b/>
          <w:lang w:val="pt_PT" w:bidi="pt_PT"/>
        </w:rPr>
        <w:t>Na quarta cena:</w:t>
      </w:r>
      <w:r>
        <w:rPr>
          <w:lang w:val="pt_PT" w:bidi="pt_PT"/>
        </w:rPr>
        <w:t xml:space="preserve"> Deus vem a Balaão naquela noite e diz a Balaão para não ir com os representantes ou amaldiçoar os israelitas.</w:t>
      </w:r>
    </w:p>
    <w:p>
      <w:pPr/>
      <w:r>
        <w:rPr>
          <w:lang w:val="pt_PT" w:bidi="pt_PT"/>
        </w:rPr>
      </w:r>
      <w:r>
        <w:rPr>
          <w:b/>
          <w:lang w:val="pt_PT" w:bidi="pt_PT"/>
        </w:rPr>
        <w:t>Na quinta cena:</w:t>
      </w:r>
      <w:r>
        <w:rPr>
          <w:lang w:val="pt_PT" w:bidi="pt_PT"/>
        </w:rPr>
        <w:t xml:space="preserve"> na manhã seguinte, Balaão diz aos representantes para voltarem para o país deles, e os representantes retornam para se reportar ao rei Balaque em Moabe.</w:t>
      </w:r>
    </w:p>
    <w:p>
      <w:pPr/>
      <w:r>
        <w:rPr>
          <w:lang w:val="pt_PT" w:bidi="pt_PT"/>
        </w:rPr>
      </w:r>
      <w:r>
        <w:rPr>
          <w:b/>
          <w:lang w:val="pt_PT" w:bidi="pt_PT"/>
        </w:rPr>
        <w:t>Na sexta cena:</w:t>
      </w:r>
      <w:r>
        <w:rPr>
          <w:lang w:val="pt_PT" w:bidi="pt_PT"/>
        </w:rPr>
        <w:t xml:space="preserve"> o rei Balaque envia representantes para implorar a ajuda de Balaão novamente. Balaão convida os representantes a ficarem com Balaão. Balaão espera descobrir mais de Deus.</w:t>
      </w:r>
    </w:p>
    <w:p>
      <w:pPr/>
      <w:r>
        <w:rPr>
          <w:lang w:val="pt_PT" w:bidi="pt_PT"/>
        </w:rPr>
      </w:r>
      <w:r>
        <w:rPr>
          <w:b/>
          <w:lang w:val="pt_PT" w:bidi="pt_PT"/>
        </w:rPr>
        <w:t>Na sétima cena:</w:t>
      </w:r>
      <w:r>
        <w:rPr>
          <w:lang w:val="pt_PT" w:bidi="pt_PT"/>
        </w:rPr>
        <w:t xml:space="preserve"> Deus vem a Balaão à noite. Deus agora permite que Balaão vá com os representantes para Moabe. Deus ordena que Balaão faça apenas o que Deus diz a Balaão para fazer.</w:t>
      </w:r>
    </w:p>
    <w:p>
      <w:pPr/>
      <w:r>
        <w:rPr>
          <w:lang w:val="pt_PT" w:bidi="pt_PT"/>
        </w:rPr>
      </w:r>
      <w:r>
        <w:rPr>
          <w:b/>
          <w:lang w:val="pt_PT" w:bidi="pt_PT"/>
        </w:rPr>
        <w:t>Na oitava cena:</w:t>
      </w:r>
      <w:r>
        <w:rPr>
          <w:lang w:val="pt_PT" w:bidi="pt_PT"/>
        </w:rPr>
        <w:t xml:space="preserve"> pela manhã, Balaão começa a viajar com os representantes.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Rei Balaque</w:t>
      </w:r>
    </w:p>
    <w:p>
      <w:pPr>
        <w:pStyle w:val="ListBullet"/>
        <w:spacing w:line="240" w:lineRule="auto"/>
        <w:ind w:left="720"/>
      </w:pPr>
      <w:r>
        <w:rPr>
          <w:lang w:val="pt_PT" w:bidi="pt_PT"/>
        </w:rPr>
      </w:r>
      <w:r>
        <w:rPr>
          <w:lang w:val="pt_PT" w:bidi="pt_PT"/>
        </w:rPr>
        <w:t>Os moabitas</w:t>
      </w:r>
    </w:p>
    <w:p>
      <w:pPr>
        <w:pStyle w:val="ListBullet"/>
        <w:spacing w:line="240" w:lineRule="auto"/>
        <w:ind w:left="720"/>
      </w:pPr>
      <w:r>
        <w:rPr>
          <w:lang w:val="pt_PT" w:bidi="pt_PT"/>
        </w:rPr>
      </w:r>
      <w:r>
        <w:rPr>
          <w:lang w:val="pt_PT" w:bidi="pt_PT"/>
        </w:rPr>
        <w:t>O primeiro grupo de representantes — anciãos moabitas e midianitas</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mais representantes ou anciãos com uma posição mais alta.</w:t>
      </w:r>
    </w:p>
    <w:p>
      <w:pPr/>
      <w:r>
        <w:rPr>
          <w:lang w:val="pt_PT" w:bidi="pt_PT"/>
        </w:rPr>
      </w:r>
      <w:r>
        <w:rPr>
          <w:lang w:val="pt_PT" w:bidi="pt_PT"/>
        </w:rPr>
        <w:t>Em grupo, prestem atenção às partes do cenário da passagem:</w:t>
      </w:r>
    </w:p>
    <w:p>
      <w:pPr/>
      <w:r>
        <w:rPr>
          <w:lang w:val="pt_PT" w:bidi="pt_PT"/>
        </w:rPr>
      </w:r>
      <w:r>
        <w:rPr>
          <w:lang w:val="pt_PT" w:bidi="pt_PT"/>
        </w:rPr>
        <w:t>A cena um dessa história começa quando os israelitas ou filhos de Israel se mudaram e montaram acampamento do outro lado do rio Jordão, a partir de Jericó. A cena um continua mostrando que algo importante acontecerá na história. Um homem chamado Balaque, o filho de Zipor, “viu tudo o que Israel havia feito com os amorreus”.</w:t>
      </w:r>
    </w:p>
    <w:p>
      <w:pPr/>
      <w:r>
        <w:rPr>
          <w:lang w:val="pt_PT" w:bidi="pt_PT"/>
        </w:rPr>
      </w:r>
      <w:r>
        <w:rPr>
          <w:lang w:val="pt_PT" w:bidi="pt_PT"/>
        </w:rPr>
        <w:t>Parem aqui e revejam o mapa, se necessário. Então, discutam essa pergunta em grupo: pensem em algumas pessoas que são bons narradores. De que maneiras as pessoas que ouvem o narrador podem saber que algo importante em breve acontecerá na história? Pause este áudio aqui.</w:t>
      </w:r>
    </w:p>
    <w:p>
      <w:pPr/>
      <w:r>
        <w:rPr>
          <w:lang w:val="pt_PT" w:bidi="pt_PT"/>
        </w:rPr>
      </w:r>
      <w:r>
        <w:rPr>
          <w:lang w:val="pt_PT" w:bidi="pt_PT"/>
        </w:rPr>
        <w:t>Por enquanto, o narrador diz apenas: “Balaque”. Não sabemos a razão pela qual o narrador ainda não nos diz que Balaque é um rei.</w:t>
      </w:r>
    </w:p>
    <w:p>
      <w:pPr/>
      <w:r>
        <w:rPr>
          <w:lang w:val="pt_PT" w:bidi="pt_PT"/>
        </w:rPr>
      </w:r>
      <w:r>
        <w:rPr>
          <w:lang w:val="pt_PT" w:bidi="pt_PT"/>
        </w:rPr>
        <w:t>Parem aqui e discutam essa pergunta em grupo: como e quando os narradores em seu idioma dão informações importantes sobre os personagens da história? Por exemplo, as informações estão no início, no meio ou no fim da história? Vocês podem querer contar uma história em que apresentem muitos personagens novos. Prestem atenção a como vocês apresentam cada novo personagem em uma história. Pause este áudio aqui.</w:t>
      </w:r>
    </w:p>
    <w:p>
      <w:pPr/>
      <w:r>
        <w:rPr>
          <w:lang w:val="pt_PT" w:bidi="pt_PT"/>
        </w:rPr>
      </w:r>
      <w:r>
        <w:rPr>
          <w:lang w:val="pt_PT" w:bidi="pt_PT"/>
        </w:rPr>
        <w:t>A história continua e nos diz que os moabitas realmente temiam os israelitas. A repetição sobre os moabitas se sentindo com medo realmente enfatiza o medo dos moabitas.</w:t>
      </w:r>
    </w:p>
    <w:p>
      <w:pPr/>
      <w:r>
        <w:rPr>
          <w:lang w:val="pt_PT" w:bidi="pt_PT"/>
        </w:rPr>
      </w:r>
      <w:r>
        <w:rPr>
          <w:lang w:val="pt_PT" w:bidi="pt_PT"/>
        </w:rPr>
        <w:t>Parem aqui e discutam essa pergunta em grupo: quais são algumas maneiras pelas quais vocês podem enfatizar algo em seu idioma? Como vocês poderiam enfatizar o medo dos moabitas em seu idioma? Pause este áudio aqui.</w:t>
      </w:r>
    </w:p>
    <w:p>
      <w:pPr/>
      <w:r>
        <w:rPr>
          <w:lang w:val="pt_PT" w:bidi="pt_PT"/>
        </w:rPr>
      </w:r>
      <w:r>
        <w:rPr>
          <w:lang w:val="pt_PT" w:bidi="pt_PT"/>
        </w:rPr>
        <w:t>A cena um continua com os moabitas reclamando aos anciãos de Midiã que a multidão, ou grande grupo de israelitas, consumiria todos os recursos da terra. Os moabitas compararam isso a um boi comendo muita grama. Isso ajuda o ouvinte a imaginar os israelitas usando tudo o que há na terra, de modo que nada sobre para os moabitas.</w:t>
      </w:r>
    </w:p>
    <w:p>
      <w:pPr/>
      <w:r>
        <w:rPr>
          <w:lang w:val="pt_PT" w:bidi="pt_PT"/>
        </w:rPr>
      </w:r>
      <w:r>
        <w:rPr>
          <w:lang w:val="pt_PT" w:bidi="pt_PT"/>
        </w:rPr>
        <w:t>Parem aqui e discutam essa pergunta em grupo: contem uma história sobre uma vez em que alguém se sentiu com medo de um grande grupo de pessoas. O que vocês poderiam dizer em seu idioma para descrever esse grande grupo? Pause este áudio aqui.</w:t>
      </w:r>
    </w:p>
    <w:p>
      <w:pPr/>
      <w:r>
        <w:rPr>
          <w:lang w:val="pt_PT" w:bidi="pt_PT"/>
        </w:rPr>
      </w:r>
      <w:r>
        <w:rPr>
          <w:lang w:val="pt_PT" w:bidi="pt_PT"/>
        </w:rPr>
        <w:t>Na cena dois, ouvimos oficialmente na história pela primeira vez que Balaque é o rei de Moabe. Balaque usa sua autoridade para enviar representantes a fim de solicitar a ajuda de Balaão, o filho de Beor. Balaão vive em sua terra nativa de Petor, perto do rio Eufrates. Balaque está pedindo a Balaão que viaje de Petor até Balaque, em Moabe. Alguém teria de viajar mais de 595 quilômetros, ou 370 milhas, em uma única direção, desde as planícies de Moabe até Petor. Essa viagem provavelmente levava no mínimo 20 dias em um único trajeto, ou 40 dias no total.</w:t>
      </w:r>
    </w:p>
    <w:p>
      <w:pPr/>
      <w:r>
        <w:rPr>
          <w:lang w:val="pt_PT" w:bidi="pt_PT"/>
        </w:rPr>
      </w:r>
      <w:r>
        <w:rPr>
          <w:lang w:val="pt_PT" w:bidi="pt_PT"/>
        </w:rPr>
        <w:t>O rei Balaque diz a mensagem que ele quer que seus representantes digam a Balaão. O rei Balaque começa sua mensagem com palavras que mostram que o que ele está prestes a dizer é importante, e ele quer que Balaão ouça com atenção. Então Balaque identifica os israelitas como o povo que havia deixado o Egito. Balaque então usa palavras novamente para realmente enfatizar a importância de sua próxima declaração. Balaque diz a Balaão que há muitos israelitas vivendo perto de Balaque. A mensagem do rei Balaque continua com um pedido urgente, mas educado, pedindo a Balaão que venha até Balaque.</w:t>
      </w:r>
    </w:p>
    <w:p>
      <w:pPr/>
      <w:r>
        <w:rPr>
          <w:lang w:val="pt_PT" w:bidi="pt_PT"/>
        </w:rPr>
      </w:r>
      <w:r>
        <w:rPr>
          <w:lang w:val="pt_PT" w:bidi="pt_PT"/>
        </w:rPr>
        <w:t>Parem aqui e discutam essa pergunta em grupo: pensem em uma vez em que vocês, ou alguém que vocês conhecem, quiseram solicitar algo de alguém importante. Como vocês fizeram seu pedido à pessoa importante? Pause este áudio aqui.</w:t>
      </w:r>
    </w:p>
    <w:p>
      <w:pPr/>
      <w:r>
        <w:rPr>
          <w:lang w:val="pt_PT" w:bidi="pt_PT"/>
        </w:rPr>
      </w:r>
      <w:r>
        <w:rPr>
          <w:lang w:val="pt_PT" w:bidi="pt_PT"/>
        </w:rPr>
        <w:t>O rei Balaque reconhece que Balaão tem a habilidade de amaldiçoar as pessoas. Balaque espera que a maldição de Balaão enfraqueça os israelitas o suficiente para que Balaque os force a deixar a terra. Balaque diz a Balaão: “Porque sei que quem você abençoar será abençoado, e quem você amaldiçoar será amaldiçoado”.</w:t>
      </w:r>
    </w:p>
    <w:p>
      <w:pPr/>
      <w:r>
        <w:rPr>
          <w:lang w:val="pt_PT" w:bidi="pt_PT"/>
        </w:rPr>
      </w:r>
      <w:r>
        <w:rPr>
          <w:lang w:val="pt_PT" w:bidi="pt_PT"/>
        </w:rPr>
        <w:t>Na cena três, os anciãos de Moabe e os anciãos de Midiã saíram, ou partiram, de Moabe. Esses anciãos levaram consigo o pagamento pela adivinhação. Os representantes chegaram onde Balaão estava. Então, os representantes entregaram a mensagem de Balaque a Balaão, repetindo a mensagem em voz alta.</w:t>
      </w:r>
    </w:p>
    <w:p>
      <w:pPr/>
      <w:r>
        <w:rPr>
          <w:lang w:val="pt_PT" w:bidi="pt_PT"/>
        </w:rPr>
      </w:r>
      <w:r>
        <w:rPr>
          <w:lang w:val="pt_PT" w:bidi="pt_PT"/>
        </w:rPr>
        <w:t>Balaão respondeu aos representantes e os convidou para passar a noite. Balaão prometeu dizer aos representantes o que Yahweh diria no dia seguinte. Os representantes ficaram a noite toda. Aqui, a história identifica os representantes como “anciãos” ou “líderes” de Moabe. Os anciãos midianitas provavelmente também passaram a noite com Balaão.</w:t>
      </w:r>
    </w:p>
    <w:p>
      <w:pPr/>
      <w:r>
        <w:rPr>
          <w:lang w:val="pt_PT" w:bidi="pt_PT"/>
        </w:rPr>
      </w:r>
      <w:r>
        <w:rPr>
          <w:lang w:val="pt_PT" w:bidi="pt_PT"/>
        </w:rPr>
        <w:t>Na cena quatro, Deus vem a Balaão perguntando: “Quem são esses homens que estão com você?” Deus está perguntando a Balaão sobre os representantes que Balaque enviou. Deus sabia a resposta à pergunta, mas ainda assim a fez a Balaão.</w:t>
      </w:r>
    </w:p>
    <w:p>
      <w:pPr/>
      <w:r>
        <w:rPr>
          <w:lang w:val="pt_PT" w:bidi="pt_PT"/>
        </w:rPr>
      </w:r>
      <w:r>
        <w:rPr>
          <w:lang w:val="pt_PT" w:bidi="pt_PT"/>
        </w:rPr>
        <w:t>Parem aqui e discutam em grupo: compartilhem alguns exemplos ou histórias sobre situações em que, no seu idioma, alguém faz uma pergunta mesmo já sabendo a resposta. Pause este áudio aqui.</w:t>
      </w:r>
    </w:p>
    <w:p>
      <w:pPr/>
      <w:r>
        <w:rPr>
          <w:lang w:val="pt_PT" w:bidi="pt_PT"/>
        </w:rPr>
      </w:r>
      <w:r>
        <w:rPr>
          <w:lang w:val="pt_PT" w:bidi="pt_PT"/>
        </w:rPr>
        <w:t>Balaão responde a Deus repetindo o pedido de Balaque a Balaão. A cena continua com Deus dizendo a Balaão para não ir com os representantes ou amaldiçoar os israelitas. Então Deus lembra a Balaão que Deus havia abençoado os israelitas.</w:t>
      </w:r>
    </w:p>
    <w:p>
      <w:pPr/>
      <w:r>
        <w:rPr>
          <w:lang w:val="pt_PT" w:bidi="pt_PT"/>
        </w:rPr>
      </w:r>
      <w:r>
        <w:rPr>
          <w:lang w:val="pt_PT" w:bidi="pt_PT"/>
        </w:rPr>
        <w:t>Na cena cinco, Balaão se levantou pela manhã e disse aos representantes de Balaque para voltarem a Moabe sem Balaão. Balaão disse que isso era porque: “Yahweh se recusou a me deixar ir com vocês”. Os representantes retornam a Moabe e dizem a Balaque: “Balaão se recusou a vir conosco”.</w:t>
      </w:r>
    </w:p>
    <w:p>
      <w:pPr/>
      <w:r>
        <w:rPr>
          <w:lang w:val="pt_PT" w:bidi="pt_PT"/>
        </w:rPr>
      </w:r>
      <w:r>
        <w:rPr>
          <w:lang w:val="pt_PT" w:bidi="pt_PT"/>
        </w:rPr>
        <w:t>Na cena seis, Balaque envia outros homens que tinham posição e prestígio maiores do que o primeiro grupo de representantes. Esse novo grupo de representantes também viajou de Moabe para Petor para encontrar Balaão. Os representantes contaram a mensagem de Balaque como se Balaque falasse diretamente com Balaão. Balaque pede educadamente, mas com urgência, que Balaão venha ajudar Balaque custe o que custar. Balaque promete dar a Balaão honra e recompensas, provavelmente riquezas. Balaque diz a Balaão que Balaão poderia escolher o pagamento que Balaão quisesse pelo serviço de amaldiçoar os israelitas. Agora Balaão diz algo inesperado. O narrador nos mostra que Balaão está prestes a nos surpreender!</w:t>
      </w:r>
    </w:p>
    <w:p>
      <w:pPr/>
      <w:r>
        <w:rPr>
          <w:lang w:val="pt_PT" w:bidi="pt_PT"/>
        </w:rPr>
      </w:r>
      <w:r>
        <w:rPr>
          <w:lang w:val="pt_PT" w:bidi="pt_PT"/>
        </w:rPr>
        <w:t>Parem aqui e discutam essa pergunta em grupo: em seu idioma, como vocês podem mostrar que algo surpreendente está prestes a acontecer? Pause este áudio aqui.</w:t>
      </w:r>
    </w:p>
    <w:p>
      <w:pPr/>
      <w:r>
        <w:rPr>
          <w:lang w:val="pt_PT" w:bidi="pt_PT"/>
        </w:rPr>
      </w:r>
      <w:r>
        <w:rPr>
          <w:lang w:val="pt_PT" w:bidi="pt_PT"/>
        </w:rPr>
        <w:t>Balaão continua dizendo que, não importa quantas riquezas Balaque dê a ele, Balaão não pode fazer de forma diferente do que Yahweh diz. Balaão então convida educadamente os representantes a ficarem com Balaão naquela noite, assim como os primeiros representantes fizeram. Balaão espera descobrir naquela noite o que mais Yahweh dirá.</w:t>
      </w:r>
    </w:p>
    <w:p>
      <w:pPr/>
      <w:r>
        <w:rPr>
          <w:lang w:val="pt_PT" w:bidi="pt_PT"/>
        </w:rPr>
      </w:r>
      <w:r>
        <w:rPr>
          <w:lang w:val="pt_PT" w:bidi="pt_PT"/>
        </w:rPr>
        <w:t>Parem aqui e discutam essa questão em grupo: contem uma história na qual alguém dá ou recebe algo valioso. Como o narrador mostra que os presentes são valiosos? Pause este áudio aqui.</w:t>
      </w:r>
    </w:p>
    <w:p>
      <w:pPr/>
      <w:r>
        <w:rPr>
          <w:lang w:val="pt_PT" w:bidi="pt_PT"/>
        </w:rPr>
      </w:r>
      <w:r>
        <w:rPr>
          <w:lang w:val="pt_PT" w:bidi="pt_PT"/>
        </w:rPr>
        <w:t>Na cena sete, Deus vem a Balaão naquela noite e diz a Balaão para ir até Moabe com os representantes. Deus adverte Balaão a fazer apenas o que Deus diz a Balaão para fazer.</w:t>
      </w:r>
    </w:p>
    <w:p>
      <w:pPr/>
      <w:r>
        <w:rPr>
          <w:lang w:val="pt_PT" w:bidi="pt_PT"/>
        </w:rPr>
      </w:r>
      <w:r>
        <w:rPr>
          <w:lang w:val="pt_PT" w:bidi="pt_PT"/>
        </w:rPr>
        <w:t>Na cena oito, Balaão acorda pela manhã e se prepara para viajar com os representantes. Balaão coloca uma sela de montaria sobre sua jumenta e começa a ir com os representantes para Moabe.</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22.1–21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8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Rei Balaque</w:t>
      </w:r>
    </w:p>
    <w:p>
      <w:pPr>
        <w:pStyle w:val="ListBullet"/>
        <w:spacing w:line="240" w:lineRule="auto"/>
        <w:ind w:left="720"/>
      </w:pPr>
      <w:r>
        <w:rPr>
          <w:lang w:val="pt_PT" w:bidi="pt_PT"/>
        </w:rPr>
      </w:r>
      <w:r>
        <w:rPr>
          <w:lang w:val="pt_PT" w:bidi="pt_PT"/>
        </w:rPr>
        <w:t>Os moabitas</w:t>
      </w:r>
    </w:p>
    <w:p>
      <w:pPr>
        <w:pStyle w:val="ListBullet"/>
        <w:spacing w:line="240" w:lineRule="auto"/>
        <w:ind w:left="720"/>
      </w:pPr>
      <w:r>
        <w:rPr>
          <w:lang w:val="pt_PT" w:bidi="pt_PT"/>
        </w:rPr>
      </w:r>
      <w:r>
        <w:rPr>
          <w:lang w:val="pt_PT" w:bidi="pt_PT"/>
        </w:rPr>
        <w:t>O primeiro grupo de representantes — anciãos moabitas e midianitas</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mais representantes ou anciãos com uma posição mais alta.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Os israelitas viajaram de onde haviam ficado na última história. Então os israelitas montaram acampamento nas planícies de Moabe, do outro lado do rio Jordão, a partir da cidade de Jericó.</w:t>
      </w:r>
    </w:p>
    <w:p>
      <w:pPr/>
      <w:r>
        <w:rPr>
          <w:lang w:val="pt_PT" w:bidi="pt_PT"/>
        </w:rPr>
      </w:r>
      <w:r>
        <w:rPr>
          <w:lang w:val="pt_PT" w:bidi="pt_PT"/>
        </w:rPr>
        <w:t>Agora Balaque, o filho de Zipor, “viu tudo o que Israel havia feito com os amorreus”.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“Estou preocupado. Eu sou o rei. É minha responsabilidade cuidar do povo em meu país”, ou “Preciso fazer algo para proteger nosso país dos israelitas”.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Moabe sentia muito medo, porque muitos israelitas acampavam perto de onde os moabitas viviam. Moabe estava com grande terror dos filhos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pessoa/grupo que interpreta os moabitas: “O que vocês estão sentindo ou pensando?” A pessoa pode responder coisas como: “Estamos em pânico. Os israelitas derrotaram os amorreus. Nós temos medo de que os israelitas lutem e nos derrotem também”, ou “Poderíamos perder nossas casas e nossos membros da família. Podemos até mesmo morrer”.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moabitas reclamaram com os anciãos de Midiã sobre os israelitas. Os moabitas disseram: “Agora esse grande grupo de israelitas comerá tudo o que está ao nosso redor, como o boi come a grama do campo!”.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grupo que interpreta os midianitas: “O que você está sentindo ou pensando?” A pessoa pode responder coisas como: “Estamos com medo, poderíamos perder tudo também”, ou “Devemos ajudar os moabitas, e isso nos protegerá também”.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Balaque era o rei de Moabe. Por causa disso, Balaque enviou representantes para chamar Balaão, o filho de Beor, para vir ajudar. Balaão vive na terra natal de Balaão, Petor, perto do rio Eufrates. O rei Balaque diz a mensagem que Balaque quer que os representantes digam a Balaão: “Ouça! Um povo saiu do Egito. Esse povo cobriu a superfície da terra, e está vivendo do outro lado da minha terra. Agora, portanto, venha e amaldiçoe esse povo, porque os israelitas têm mais poder do que eu. Talvez eu seja capaz de derrotá-los e expulsá-los da terra”. Balaque diz a Balaão: “Sei que quem você abençoar será abençoado; quem você amaldiçoar será amaldiçoado”.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Balaque: “O que você está sentindo ou pensando?” A pessoa pode responder coisas como: “Acho que Balaão pode ser nossa última esperança”, ou “Devo convencer Balaão a nos ajudar”.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os representantes, anciãos de Moabe e Midiã, viajaram de Moabe para onde Balaão vivia, em Petor. Os representantes levaram um pagamento para dar a Balaão pelos serviços de adivinhação de Balaão. Depois que os representantes chegaram a Petor, os representantes disseram a Balaão a mensagem de Balaque.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grupo que interpreta os representantes: “O que você está sentindo ou pensando?” A pessoa pode responder coisas como: “Temos uma grande responsabilidade com nosso povo e os líderes de nosso país”, ou “Essa longa jornada é importante para o bem-estar de nossas regiões”.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respondeu aos representantes. Balaão convida os representantes a ficarem com ele durante a noite. Balaão prometeu dizer aos representantes o que Yahweh disser no dia seguinte. Os representantes ficaram a noite com Balaão.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“Espero que Yahweh me dê uma mensagem sobre o que devo fazer”, ou “Preciso pedir a orientação e o poder de Deus”.</w:t>
      </w:r>
    </w:p>
    <w:p>
      <w:pPr>
        <w:pStyle w:val="ListBullet"/>
        <w:spacing w:line="240" w:lineRule="auto"/>
        <w:ind w:left="720"/>
      </w:pPr>
      <w:r>
        <w:rPr>
          <w:lang w:val="pt_PT" w:bidi="pt_PT"/>
        </w:rPr>
      </w:r>
      <w:r>
        <w:rPr>
          <w:lang w:val="pt_PT" w:bidi="pt_PT"/>
        </w:rPr>
        <w:t>Pergunte à pessoa ou grupo que interpreta os representantes: “O que você está sentindo ou pensando?” A pessoa pode responder coisas como: “Estamos esperançosos de que Balaão possa nos ajudar”, ou “Estamos cansados da longa jornada”.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Deus veio a Balaão. Deus perguntou a Balaão: “Quem são esses homens com você?”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“Quero responsabilizar Balaão”, ou “Preciso lembrar a Balaão que eu sou aquele que possui o verdadeiro poder”, ou “Quero dar a Balaão a oportunidade de explicar a situação”.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“Com medo, mas também feliz por Deus ter vindo até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relata novamente o pedido de Balaque. Balaão diz a Deus que Balaque, o filho de Zipor, o rei de Moabe, “enviou a mim”. Balaque disse a Balaão: “Eis que um povo que saiu do Egito cobre a superfície da terra. Agora venha e os amaldiçoe por mim. Talvez então eu seja capaz de lutar contra eles e expulsá-los”.</w:t>
      </w:r>
    </w:p>
    <w:p>
      <w:pPr/>
      <w:r>
        <w:rPr>
          <w:lang w:val="pt_PT" w:bidi="pt_PT"/>
        </w:rPr>
      </w:r>
      <w:r>
        <w:rPr>
          <w:lang w:val="pt_PT" w:bidi="pt_PT"/>
        </w:rPr>
        <w:t>Mas Deus disse a Balaão para não ir com os representantes. Deus também ordenou que Balaão não amaldiçoasse os israelitas. Então Deus disse que o povo “tem sido abençoado”.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“Balaque quer que eu amaldiçoe os israelitas e me pagará para fazer isso”, ou “Tenho medo de pedir a Deus permissão diretamente para amaldiçoar os israelitas, então apenas explicarei o pedido de Balaque”, ou “Sei que estou sob o poder de Deus”, ou “Devo seguir a Deus ou a Balaque?”</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“Balaão está pedindo permissão para amaldiçoar o povo que já abençoei”, ou “Não quero que Balaão amaldiçoe o povo que eu abençoei”, ou “Não permitirei que Balaão amaldiçoe os israelitas como Balaque quer que Balaão faça”, ou “Balaão espera ganhar riqueza amaldiçoando os israelitas”.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se levantou pela manhã e foi até os representantes de Balaque. Então Balaão disse: “Volte para a terra de vocês, porque Yahweh se recusou a me deixar ir com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ou grupo que interpreta os representantes: “O que você está sentindo ou pensando?” A pessoa pode responder coisas como: “Oh, não! Agora temos que dizer ao rei Balaque que Balaão não nos ajudará”, ou “O que faremos para proteger nosso país agora?” ou “Essa será uma viagem muito longa e estressante de volta para casa”.</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“Sei que devo seguir o que Deus diz”, ou “Estou frustrado por não poder aceitar o pedido de Balaque e receber o pagamento por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representantes retornaram a Moabe. Em Moabe, os representantes disseram a Balaque: “Balaão se recusou a vir conosco”. Então Balaque enviou a Balaão mais representantes com posições mais altas.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“Talvez Balaão queira mais pagamento”, ou “Preciso mostrar mais respeito e honra a Balaão para que Balaão aceite meu pedido”, ou “Sinto-me ainda mais ansioso por não recebermos a ajuda de que precisamos”.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Esse segundo grupo de representantes viajou de Moabe para Petor. Os representantes disseram a Balaão: “Isso é o que Balaque, filho de Zipor, diz: ‘Imploro que nada impeça que você venha até mim’”. A mensagem de Balaque continua: “‘porque de fato honrarei você ricamente e farei o que você me disser’”. Balaque continua a implorar a Balaão: “Por favor, venha, então, e amaldiçoe esse povo por 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“Balaque realmente quer que eu venha amaldiçoar os israelitas”, ou “Uau, se eu amaldiçoasse os israelitas, os moabitas me respeitariam e me dariam muita riqueza”, ou “Ainda não tenho o poder de amaldiçoar os israelitas, porque Deus não permitirá isso”.</w:t>
      </w:r>
    </w:p>
    <w:p>
      <w:pPr>
        <w:pStyle w:val="ListBullet"/>
        <w:spacing w:line="240" w:lineRule="auto"/>
        <w:ind w:left="720"/>
      </w:pPr>
      <w:r>
        <w:rPr>
          <w:lang w:val="pt_PT" w:bidi="pt_PT"/>
        </w:rPr>
      </w:r>
      <w:r>
        <w:rPr>
          <w:lang w:val="pt_PT" w:bidi="pt_PT"/>
        </w:rPr>
        <w:t>Pergunte à pessoa ou grupo que interpreta os representantes: “O que você está sentindo ou pensando?” A pessoa pode responder coisas como: “Somos responsáveis pelo rei Balaque. A segurança de nosso povo depende de nós entregarmos essa mensagem”, ou “O rei Balaque está tão desesperado por ajuda que Balaque deixará Balaão estipular o preço que Balaão quiser”, ou “Estamos mais confiantes de que Balaão aceitará o pedido de Balaque para vir nos ajudar”, ou “Balaão certamente não pode recusar essa oferta”.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Balaão respondeu aos representantes: “Mesmo que Balaque me desse toda a prata e o ouro em seu palácio, eu não poderia fazer nada pequeno ou grande para ir além do mandamento de Yahweh, meu Deus”. Então Balaão convida os representantes a ficarem com Balaão naquela noite. Balaão também diz que Balaão descobrirá ou saberá o que mais Yahweh dirá a Balaão.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“Eu amaria aceitar todo o dinheiro, mas não posso ir contra Deus”, ou “Balaque não gostará dessa resposta. Eu me pergunto o que Balaque fará em seguida”, ou “Talvez Deus mude de ideia”.</w:t>
      </w:r>
    </w:p>
    <w:p>
      <w:pPr>
        <w:pStyle w:val="ListBullet"/>
        <w:spacing w:line="240" w:lineRule="auto"/>
        <w:ind w:left="720"/>
      </w:pPr>
      <w:r>
        <w:rPr>
          <w:lang w:val="pt_PT" w:bidi="pt_PT"/>
        </w:rPr>
      </w:r>
      <w:r>
        <w:rPr>
          <w:lang w:val="pt_PT" w:bidi="pt_PT"/>
        </w:rPr>
        <w:t>Pergunte à pessoa ou grupo que interpreta os representantes: “O que você está sentindo ou pensando?” A pessoa pode responder coisas como: “Estamos chocados por Balaão não ter aceitado a oferta de Balaque”, ou “Estamos aterrorizados de dizer ao rei Balaque essa resposta”, ou “Esperamos que Balaque mude de ideia”.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Naquela noite, Deus veio a Balaão. Deus disse a Balaão: “Como esses homens vieram para convocar você, vá com eles, mas faça apenas o que eu disser a você” para fazer. Balaão acorda pela manhã. Balaão monta sua jumenta e começa a viajar com os representantes para Moabe.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“Darei a Balaão uma oportunidade de obedecer a meus mandamentos”, ou “Balaão escolheu me obedecer em suas ações, então permitirei que Balaão vá para Moabe. Quero que Balaão também me obedeça com o seu coração”.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“Sim! Deus pode me permitir que eu faça o que Balaque quer, e então poderei receber os honorários”, ou “Talvez eu possa encontrar uma maneira de ir contra Deus para que eu possa aceitar os honorários”.</w:t>
      </w:r>
    </w:p>
    <w:p>
      <w:pPr>
        <w:pStyle w:val="ListBullet"/>
        <w:spacing w:line="240" w:lineRule="auto"/>
        <w:ind w:left="720"/>
      </w:pPr>
      <w:r>
        <w:rPr>
          <w:lang w:val="pt_PT" w:bidi="pt_PT"/>
        </w:rPr>
      </w:r>
      <w:r>
        <w:rPr>
          <w:lang w:val="pt_PT" w:bidi="pt_PT"/>
        </w:rPr>
        <w:t>Pergunte à pessoa ou grupo que interpreta os representantes: “O que você está sentindo ou pensando?” A pessoa pode responder coisas como: “Ótimo, Balaão está vindo conosco”, ou “O rei Balaque ficará feliz por ver Balaão chegar em Moabe”, ou “Agora temos alguma esperança de que nosso povo sobreviva”.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22.1–21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filhos de Israel” se refere aos </w:t>
      </w:r>
      <w:r>
        <w:rPr>
          <w:b/>
          <w:lang w:val="pt_PT" w:bidi="pt_PT"/>
        </w:rPr>
        <w:t>israelitas</w:t>
      </w:r>
      <w:r>
        <w:rPr>
          <w:lang w:val="pt_PT" w:bidi="pt_PT"/>
        </w:rPr>
        <w:t xml:space="preserve">. Usem a mesma descrição dos israelitas que vocês têm usado. Se necessário, consultem o Glossário Mestre para mais informações sobre os </w:t>
      </w:r>
      <w:r>
        <w:rPr>
          <w:lang w:val="pt_PT" w:bidi="pt_PT"/>
        </w:rPr>
        <w:t>israelitas</w:t>
      </w:r>
      <w:r>
        <w:rPr>
          <w:lang w:val="pt_PT" w:bidi="pt_PT"/>
        </w:rPr>
        <w:t>.</w:t>
      </w:r>
    </w:p>
    <w:p>
      <w:pPr/>
      <w:r>
        <w:rPr>
          <w:lang w:val="pt_PT" w:bidi="pt_PT"/>
        </w:rPr>
      </w:r>
      <w:r>
        <w:rPr>
          <w:lang w:val="pt_PT" w:bidi="pt_PT"/>
        </w:rPr>
        <w:t xml:space="preserve">Na mensagem, Balaque pediu a Balaão para vir até Moabe a fim de ajudar os moabitas. A mensagem de Balaque explicava a preocupação de Balaque com os israelitas que saíram do Egito e agora vivem perto de Balaque, ocupando grande parte da terra. Balaque pediu a Balaão para “amaldiçoar esse povo por mim”. Balaque explicou que os israelitas tinham mais poder do que o país de Balaque. Balaque espera que, uma vez que os israelitas tenham recebido uma maldição, o exército de Balaque possa derrotar os israelitas e forçá-los a sair da terra moabita. Balaque diz a Balaão: “Porque sei que quem você </w:t>
      </w:r>
      <w:r>
        <w:rPr>
          <w:b/>
          <w:lang w:val="pt_PT" w:bidi="pt_PT"/>
        </w:rPr>
        <w:t>abençoar</w:t>
      </w:r>
      <w:r>
        <w:rPr>
          <w:lang w:val="pt_PT" w:bidi="pt_PT"/>
        </w:rPr>
        <w:t xml:space="preserve"> será abençoado e quem você </w:t>
      </w:r>
      <w:r>
        <w:rPr>
          <w:b/>
          <w:lang w:val="pt_PT" w:bidi="pt_PT"/>
        </w:rPr>
        <w:t>amaldiçoar</w:t>
      </w:r>
      <w:r>
        <w:rPr>
          <w:lang w:val="pt_PT" w:bidi="pt_PT"/>
        </w:rPr>
        <w:t xml:space="preserve"> será amaldiçoado”. Observem que uma maldição é diferente de um feitiço ou bruxaria.</w:t>
      </w:r>
    </w:p>
    <w:p>
      <w:pPr/>
      <w:r>
        <w:rPr>
          <w:lang w:val="pt_PT" w:bidi="pt_PT"/>
        </w:rPr>
      </w:r>
      <w:r>
        <w:rPr>
          <w:lang w:val="pt_PT" w:bidi="pt_PT"/>
        </w:rPr>
        <w:t xml:space="preserve">Usem as mesmas palavras para abençoar e amaldiçoar que vocês usaram em passagens anteriores. Se necessário, consultem o Glossário Mestre para definições completas de </w:t>
      </w:r>
      <w:r>
        <w:rPr>
          <w:lang w:val="pt_PT" w:bidi="pt_PT"/>
        </w:rPr>
        <w:t>abençoar</w:t>
      </w:r>
      <w:r>
        <w:rPr>
          <w:lang w:val="pt_PT" w:bidi="pt_PT"/>
        </w:rPr>
        <w:t xml:space="preserve"> e </w:t>
      </w:r>
      <w:r>
        <w:rPr>
          <w:lang w:val="pt_PT" w:bidi="pt_PT"/>
        </w:rPr>
        <w:t>amaldiçoar</w:t>
      </w:r>
      <w:r>
        <w:rPr>
          <w:lang w:val="pt_PT" w:bidi="pt_PT"/>
        </w:rPr>
        <w:t>.</w:t>
      </w:r>
    </w:p>
    <w:p>
      <w:pPr/>
      <w:r>
        <w:rPr>
          <w:lang w:val="pt_PT" w:bidi="pt_PT"/>
        </w:rPr>
      </w:r>
      <w:r>
        <w:rPr>
          <w:lang w:val="pt_PT" w:bidi="pt_PT"/>
        </w:rPr>
        <w:t xml:space="preserve">Os representantes de Balaque trouxeram os honorários pela </w:t>
      </w:r>
      <w:r>
        <w:rPr>
          <w:b/>
          <w:lang w:val="pt_PT" w:bidi="pt_PT"/>
        </w:rPr>
        <w:t>adivinhação</w:t>
      </w:r>
      <w:r>
        <w:rPr>
          <w:lang w:val="pt_PT" w:bidi="pt_PT"/>
        </w:rPr>
        <w:t xml:space="preserve"> porque eles acreditavam que Balaão era habilidoso em adivinhação e poderia fazer esse serviço por eles. Quando as pessoas usavam a adivinhação, elas geralmente estavam tentando ler os sinais especiais que as ajudariam a predizer o futuro. As pessoas podem pedir a Deus que as ajude, ou elas podem tentar usar magia. Deus geralmente desaprova a adivinhação e a magia, porque Deus é aquele que decide quem deve saber determinadas informações.</w:t>
      </w:r>
    </w:p>
    <w:p>
      <w:pPr/>
      <w:r>
        <w:rPr>
          <w:lang w:val="pt_PT" w:bidi="pt_PT"/>
        </w:rPr>
      </w:r>
      <w:r>
        <w:rPr>
          <w:lang w:val="pt_PT" w:bidi="pt_PT"/>
        </w:rPr>
        <w:t xml:space="preserve">Parem aqui e discutam em grupo que palavra vocês usarão para </w:t>
      </w:r>
      <w:r>
        <w:rPr>
          <w:b/>
          <w:lang w:val="pt_PT" w:bidi="pt_PT"/>
        </w:rPr>
        <w:t>adivinhação</w:t>
      </w:r>
      <w:r>
        <w:rPr>
          <w:lang w:val="pt_PT" w:bidi="pt_PT"/>
        </w:rPr>
        <w:t xml:space="preserve">. Se vocês traduziram adivinhação em outro livro da Bíblia, usem a mesma palavra aqui que vocês usaram lá. Se necessário, consultem o Glossário Mestre para uma definição completa de </w:t>
      </w:r>
      <w:r>
        <w:rPr>
          <w:lang w:val="pt_PT" w:bidi="pt_PT"/>
        </w:rPr>
        <w:t>adivinhação</w:t>
      </w:r>
      <w:r>
        <w:rPr>
          <w:lang w:val="pt_PT" w:bidi="pt_PT"/>
        </w:rPr>
        <w:t>. Pause este áudio aqui.</w:t>
      </w:r>
    </w:p>
    <w:p>
      <w:pPr/>
      <w:r>
        <w:rPr>
          <w:lang w:val="pt_PT" w:bidi="pt_PT"/>
        </w:rPr>
      </w:r>
      <w:r>
        <w:rPr>
          <w:lang w:val="pt_PT" w:bidi="pt_PT"/>
        </w:rPr>
        <w:t xml:space="preserve">Essa história usa a palavra geral para </w:t>
      </w:r>
      <w:r>
        <w:rPr>
          <w:b/>
          <w:lang w:val="pt_PT" w:bidi="pt_PT"/>
        </w:rPr>
        <w:t>Deus</w:t>
      </w:r>
      <w:r>
        <w:rPr>
          <w:lang w:val="pt_PT" w:bidi="pt_PT"/>
        </w:rPr>
        <w:t xml:space="preserve">, exceto quando Balaão usa o nome pessoal para Deus, </w:t>
      </w:r>
      <w:r>
        <w:rPr>
          <w:b/>
          <w:lang w:val="pt_PT" w:bidi="pt_PT"/>
        </w:rPr>
        <w:t>Yahweh</w:t>
      </w:r>
      <w:r>
        <w:rPr>
          <w:lang w:val="pt_PT" w:bidi="pt_PT"/>
        </w:rPr>
        <w:t xml:space="preserve">. Balaão também chama Deus de “Yahweh, meu Deus”. Yahweh é o nome próprio de Deus, o nome pessoal pelo qual os israelitas se referiam a Deus. Usem a mesma palavra geral para Deus e o mesmo nome para Yahweh que vocês usaram em passagens anteriores. Para mais informações sobre </w:t>
      </w:r>
      <w:r>
        <w:rPr>
          <w:lang w:val="pt_PT" w:bidi="pt_PT"/>
        </w:rPr>
        <w:t>Deus</w:t>
      </w:r>
      <w:r>
        <w:rPr>
          <w:lang w:val="pt_PT" w:bidi="pt_PT"/>
        </w:rPr>
        <w:t xml:space="preserve"> e </w:t>
      </w:r>
      <w:r>
        <w:rPr>
          <w:lang w:val="pt_PT" w:bidi="pt_PT"/>
        </w:rPr>
        <w:t>Yahweh</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22:22–40</w:t>
      </w:r>
      <w:r>
        <w:rPr>
          <w:lang w:val="pt_PT" w:bidi="pt_PT"/>
        </w:rPr>
      </w:r>
    </w:p>
    <w:p>
      <w:pPr>
        <w:pStyle w:val="Heading3"/>
      </w:pPr>
      <w:r>
        <w:rPr>
          <w:lang w:val="pt_PT" w:bidi="pt_PT"/>
        </w:rPr>
        <w:t>Ouvir e Sentir</w:t>
      </w:r>
    </w:p>
    <w:p>
      <w:pPr/>
      <w:r>
        <w:rPr>
          <w:lang w:val="pt_PT" w:bidi="pt_PT"/>
        </w:rPr>
      </w:r>
      <w:r>
        <w:rPr>
          <w:lang w:val="pt_PT" w:bidi="pt_PT"/>
        </w:rPr>
        <w:t>Nesta etapa, ouçam Números 22.22–40 e guardem em seus corações.</w:t>
      </w:r>
    </w:p>
    <w:p>
      <w:pPr/>
      <w:r>
        <w:rPr>
          <w:lang w:val="pt_PT" w:bidi="pt_PT"/>
        </w:rPr>
      </w:r>
      <w:r>
        <w:rPr>
          <w:lang w:val="pt_PT" w:bidi="pt_PT"/>
        </w:rPr>
        <w:t>Ouçam uma versão em áudio de Números 22.22–40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22.22–40 na tradução mais fácil de entender.</w:t>
      </w:r>
    </w:p>
    <w:p>
      <w:pPr/>
      <w:r>
        <w:rPr>
          <w:lang w:val="pt_PT" w:bidi="pt_PT"/>
        </w:rPr>
      </w:r>
      <w:r>
        <w:rPr>
          <w:lang w:val="pt_PT" w:bidi="pt_PT"/>
        </w:rPr>
        <w:t>Na história anterior, Balaque prometeu dar a Balaão honra e riquezas se Balaão viesse para amaldiçoar os israelitas. Deus permitiu que Balaão fosse com os representantes de Balaque. Deus falou a Balaão para fazer apenas o que Deus disse que Balaão poderia fazer. Balaão começou a viajar de Petor, montando uma jumenta, para ir com os representantes de Balaque a Moabe. Essa viagem provavelmente levou pelo menos 20 dias.</w:t>
      </w:r>
    </w:p>
    <w:p>
      <w:pPr/>
      <w:r>
        <w:rPr>
          <w:lang w:val="pt_PT" w:bidi="pt_PT"/>
        </w:rPr>
      </w:r>
      <w:r>
        <w:rPr>
          <w:lang w:val="pt_PT" w:bidi="pt_PT"/>
        </w:rPr>
        <w:t xml:space="preserve">Parem aqui e, em grupo, olhem para um mapa </w:t>
      </w:r>
      <w:r>
        <w:rPr>
          <w:b/>
          <w:lang w:val="pt_PT" w:bidi="pt_PT"/>
        </w:rPr>
        <w:t>da jornada de Petor a Moabe</w:t>
      </w:r>
      <w:r>
        <w:rPr>
          <w:lang w:val="pt_PT" w:bidi="pt_PT"/>
        </w:rPr>
        <w:t xml:space="preserve">. Olhem para uma imagem ou desenho de </w:t>
      </w:r>
      <w:r>
        <w:rPr>
          <w:b/>
          <w:lang w:val="pt_PT" w:bidi="pt_PT"/>
        </w:rPr>
        <w:t>alguém montando uma jumenta</w:t>
      </w:r>
      <w:r>
        <w:rPr>
          <w:lang w:val="pt_PT" w:bidi="pt_PT"/>
        </w:rPr>
        <w:t>, se necessário. Pause este áudio aqui.</w:t>
      </w:r>
    </w:p>
    <w:p>
      <w:pPr/>
      <w:r>
        <w:rPr>
          <w:lang w:val="pt_PT" w:bidi="pt_PT"/>
        </w:rPr>
      </w:r>
      <w:r>
        <w:rPr>
          <w:lang w:val="pt_PT" w:bidi="pt_PT"/>
        </w:rPr>
        <w:t>No início dessa história real, Deus se sentiu irado com Balaão. Deus provavelmente se sentiu irado com Balaão porque Balaão se opôs a Deus. Então o anjo de Yahweh veio como o representante de Yahweh para se opor a Balaão. O anjo de Yahweh ficou esperando na estrada, pronto para matar Balaão com uma espada. Uma espada é uma faca muito longa e larga que as pessoas comumente usavam como arma na batalha. Balaão montou-se em sua jumenta para ir até Moabe. Dois dos servos de Balaão viajaram com Balaão, caminhando provavelmente atrás de Balaão.</w:t>
      </w:r>
    </w:p>
    <w:p>
      <w:pPr/>
      <w:r>
        <w:rPr>
          <w:lang w:val="pt_PT" w:bidi="pt_PT"/>
        </w:rPr>
      </w:r>
      <w:r>
        <w:rPr>
          <w:lang w:val="pt_PT" w:bidi="pt_PT"/>
        </w:rPr>
        <w:t xml:space="preserve">Parem aqui e olhem para uma imagem ou desenho de uma </w:t>
      </w:r>
      <w:r>
        <w:rPr>
          <w:b/>
          <w:lang w:val="pt_PT" w:bidi="pt_PT"/>
        </w:rPr>
        <w:t>espada</w:t>
      </w:r>
      <w:r>
        <w:rPr>
          <w:lang w:val="pt_PT" w:bidi="pt_PT"/>
        </w:rPr>
        <w:t>, se necessário. Discutam essa pergunta em grupo: contem uma história sobre alguém que foi contra Deus. O que aconteceu com essa pessoa? Pause este áudio aqui.</w:t>
      </w:r>
    </w:p>
    <w:p>
      <w:pPr/>
      <w:r>
        <w:rPr>
          <w:lang w:val="pt_PT" w:bidi="pt_PT"/>
        </w:rPr>
      </w:r>
      <w:r>
        <w:rPr>
          <w:lang w:val="pt_PT" w:bidi="pt_PT"/>
        </w:rPr>
        <w:t>Balaão não viu o anjo de Yahweh. Quando a jumenta de Balaão viu o anjo de Yahweh na estrada pronto para matar Balaão com uma espada, a jumenta se moveu para fora da estrada, para longe do anjo de Yahweh. A jumenta foi para um campo aberto. Balaão não sabia que a jumenta tentou evitar o anjo de Yahweh, que queria matar Balaão. Balaão bateu na jumenta, provavelmente com o cajado que os homens geralmente carregavam consigo, para que a jumenta voltasse a seguir pela estrada.</w:t>
      </w:r>
    </w:p>
    <w:p>
      <w:pPr/>
      <w:r>
        <w:rPr>
          <w:lang w:val="pt_PT" w:bidi="pt_PT"/>
        </w:rPr>
      </w:r>
      <w:r>
        <w:rPr>
          <w:lang w:val="pt_PT" w:bidi="pt_PT"/>
        </w:rPr>
        <w:t>Balaão continuou a montar sua jumenta até Moabe. No caminho, Balaão passou por uma fazenda ou “vinha”. Muros cercavam cada lado do caminho estreito que passava pela vinha. As pessoas muitas vezes construíam muros de pedra ao redor das vinhas para proteger a vinha. O anjo de Yahweh ficou para bloquear esse caminho, pronto para matar Balaão. Novamente, Balaão não viu o anjo de Yahweh. Novamente, a jumenta de Balaão tentou evitar o anjo de Yahweh. Desta vez, a jumenta se apertou tanto contra o muro que ela esmagou o pé de Balaão contra a parede. Balaão bateu na jumenta novamente para que ela continuasse a viajar até Moabe.</w:t>
      </w:r>
    </w:p>
    <w:p>
      <w:pPr/>
      <w:r>
        <w:rPr>
          <w:lang w:val="pt_PT" w:bidi="pt_PT"/>
        </w:rPr>
      </w:r>
      <w:r>
        <w:rPr>
          <w:lang w:val="pt_PT" w:bidi="pt_PT"/>
        </w:rPr>
        <w:t xml:space="preserve">Parem aqui e olhem para uma imagem de uma </w:t>
      </w:r>
      <w:r>
        <w:rPr>
          <w:b/>
          <w:lang w:val="pt_PT" w:bidi="pt_PT"/>
        </w:rPr>
        <w:t>estrada passando por uma vinha com muros de cada lado</w:t>
      </w:r>
      <w:r>
        <w:rPr>
          <w:lang w:val="pt_PT" w:bidi="pt_PT"/>
        </w:rPr>
        <w:t>. Pause este áudio aqui.</w:t>
      </w:r>
    </w:p>
    <w:p>
      <w:pPr/>
      <w:r>
        <w:rPr>
          <w:lang w:val="pt_PT" w:bidi="pt_PT"/>
        </w:rPr>
      </w:r>
      <w:r>
        <w:rPr>
          <w:lang w:val="pt_PT" w:bidi="pt_PT"/>
        </w:rPr>
        <w:t>Então o anjo de Yahweh avançou mais pelo caminho na estrada para Moabe. O anjo de Yahweh ficou em um lugar ainda mais estreito, pronto para matar Balaão. Novamente, Balaão não viu o anjo de Yahweh. Novamente, a jumenta de Balaão tentou evitar o anjo de Yahweh. No entanto, o caminho estreito tornava impossível que a jumenta se movesse para a direita ou para a esquerda. Então, a jumenta se deitou na estrada enquanto Balaão ainda montava nas costas da jumenta. Balaão se sentiu muito irado com a jumenta. Balaão bateu na jumenta com um cajado.</w:t>
      </w:r>
    </w:p>
    <w:p>
      <w:pPr/>
      <w:r>
        <w:rPr>
          <w:lang w:val="pt_PT" w:bidi="pt_PT"/>
        </w:rPr>
      </w:r>
      <w:r>
        <w:rPr>
          <w:lang w:val="pt_PT" w:bidi="pt_PT"/>
        </w:rPr>
        <w:t xml:space="preserve">Parem aqui e, se necessário, olhem para um desenho de uma </w:t>
      </w:r>
      <w:r>
        <w:rPr>
          <w:b/>
          <w:lang w:val="pt_PT" w:bidi="pt_PT"/>
        </w:rPr>
        <w:t>jumenta se deitando em uma estrada enquanto uma pessoa ainda está montada nas costas da jumenta</w:t>
      </w:r>
      <w:r>
        <w:rPr>
          <w:lang w:val="pt_PT" w:bidi="pt_PT"/>
        </w:rPr>
        <w:t>. Discutam essa pergunta: como as pessoas tratam um animal de trabalho que não está obedecendo? Pause este áudio aqui.</w:t>
      </w:r>
    </w:p>
    <w:p>
      <w:pPr/>
      <w:r>
        <w:rPr>
          <w:lang w:val="pt_PT" w:bidi="pt_PT"/>
        </w:rPr>
      </w:r>
      <w:r>
        <w:rPr>
          <w:lang w:val="pt_PT" w:bidi="pt_PT"/>
        </w:rPr>
        <w:t>Então Yahweh deu à jumenta a capacidade de falar com Balaão. A jumenta perguntou a Balaão: “O que eu fiz com você para que você me batesse três vezes?”</w:t>
      </w:r>
    </w:p>
    <w:p>
      <w:pPr/>
      <w:r>
        <w:rPr>
          <w:lang w:val="pt_PT" w:bidi="pt_PT"/>
        </w:rPr>
      </w:r>
      <w:r>
        <w:rPr>
          <w:lang w:val="pt_PT" w:bidi="pt_PT"/>
        </w:rPr>
        <w:t>Parem aqui e discutam essa pergunta em grupo: contem uma história da sua cultura que tenha um animal que fala. Como a jumenta de Balaão falando se compara ao animal que fala em sua história? Pause este áudio aqui.</w:t>
      </w:r>
    </w:p>
    <w:p>
      <w:pPr/>
      <w:r>
        <w:rPr>
          <w:lang w:val="pt_PT" w:bidi="pt_PT"/>
        </w:rPr>
      </w:r>
      <w:r>
        <w:rPr>
          <w:lang w:val="pt_PT" w:bidi="pt_PT"/>
        </w:rPr>
        <w:t>Balaão respondeu à jumenta: “Você me fez parecer estúpido na frente de outras pessoas! Se eu tivesse uma espada comigo, eu já teria matado você”.</w:t>
      </w:r>
    </w:p>
    <w:p>
      <w:pPr/>
      <w:r>
        <w:rPr>
          <w:lang w:val="pt_PT" w:bidi="pt_PT"/>
        </w:rPr>
      </w:r>
      <w:r>
        <w:rPr>
          <w:lang w:val="pt_PT" w:bidi="pt_PT"/>
        </w:rPr>
        <w:t>A jumenta lembrou a Balaão de que a jumenta havia servido bem a Balaão durante todo o tempo em que Balaão teve a jumenta. A jumenta perguntou a Balaão: “Eu já tratei você assim antes?”</w:t>
      </w:r>
    </w:p>
    <w:p>
      <w:pPr/>
      <w:r>
        <w:rPr>
          <w:lang w:val="pt_PT" w:bidi="pt_PT"/>
        </w:rPr>
      </w:r>
      <w:r>
        <w:rPr>
          <w:lang w:val="pt_PT" w:bidi="pt_PT"/>
        </w:rPr>
        <w:t>Balaão disse: “Não”.</w:t>
      </w:r>
    </w:p>
    <w:p>
      <w:pPr/>
      <w:r>
        <w:rPr>
          <w:lang w:val="pt_PT" w:bidi="pt_PT"/>
        </w:rPr>
      </w:r>
      <w:r>
        <w:rPr>
          <w:lang w:val="pt_PT" w:bidi="pt_PT"/>
        </w:rPr>
        <w:t>Naquele momento, Yahweh garantiu que Balaão pudesse ver que o anjo de Yahweh estava parado no caminho, pronto para matar Balaão com uma espada. Balaão se curvou com o rosto no chão na frente do anjo de Yahweh.</w:t>
      </w:r>
    </w:p>
    <w:p>
      <w:pPr/>
      <w:r>
        <w:rPr>
          <w:lang w:val="pt_PT" w:bidi="pt_PT"/>
        </w:rPr>
      </w:r>
      <w:r>
        <w:rPr>
          <w:lang w:val="pt_PT" w:bidi="pt_PT"/>
        </w:rPr>
        <w:t>O anjo de Yahweh repreendeu Balaão por bater na jumenta de Balaão três vezes. O anjo de Yahweh explicou a Balaão que Yahweh veio para se opor a Balaão porque Balaão escolheu um caminho que se opunha a Yahweh. Além disso, o anjo de Yahweh ajudou Balaão a ver que a jumenta salvou a vida de Balaão. O anjo de Yahweh disse a Balaão: “Se a jumenta não tivesse se afastado de mim nessas três vezes, eu definitivamente teria matado você, mas teria deixado a jumenta viver”.</w:t>
      </w:r>
    </w:p>
    <w:p>
      <w:pPr/>
      <w:r>
        <w:rPr>
          <w:lang w:val="pt_PT" w:bidi="pt_PT"/>
        </w:rPr>
      </w:r>
      <w:r>
        <w:rPr>
          <w:lang w:val="pt_PT" w:bidi="pt_PT"/>
        </w:rPr>
        <w:t>Parem aqui e discutam essa pergunta em grupo: contem uma história sobre uma vez em que uma pessoa que não merecia se beneficiou porque outra pessoa fez algo bom. Como a pessoa indigna se sentiu? Pause este áudio aqui.</w:t>
      </w:r>
    </w:p>
    <w:p>
      <w:pPr/>
      <w:r>
        <w:rPr>
          <w:lang w:val="pt_PT" w:bidi="pt_PT"/>
        </w:rPr>
      </w:r>
      <w:r>
        <w:rPr>
          <w:lang w:val="pt_PT" w:bidi="pt_PT"/>
        </w:rPr>
        <w:t>Balaão disse ao anjo de Yahweh: “Pequei porque não percebi que você estava no caminho para se opor a mim”. Balaão sabia que Deus havia dito a Balaão para fazer apenas o que Deus havia dito a Balaão para fazer. Balaão “pecou”, ou desobedeceu a Deus, planejando fazer algo diferente do que Deus disse para fazer. Balaão disse ao anjo de Yahweh que, se Yahweh considerasse que Balaão estava fazendo algo ruim, ou mau, indo até Moabe, Balaão retornaria a Petor.</w:t>
      </w:r>
    </w:p>
    <w:p>
      <w:pPr/>
      <w:r>
        <w:rPr>
          <w:lang w:val="pt_PT" w:bidi="pt_PT"/>
        </w:rPr>
      </w:r>
      <w:r>
        <w:rPr>
          <w:lang w:val="pt_PT" w:bidi="pt_PT"/>
        </w:rPr>
        <w:t>O anjo de Yahweh permitiu que Balaão continuasse a ir com os representantes de Balaque até Moabe. O anjo de Yahweh lembrou a Balaão de dizer apenas o que Yahweh permite que Balaão diga. Então Balaão continuou a ir com os representantes de Balaque até Moabe. Balaque soube que Balaão estava vindo. Então Balaque saiu para encontrar Balaão na cidade moabita, na fronteira do Arnom, logo na entrada do território de Balaque. Nessa cultura, um rei mostrava grande honra e dava proteção a um convidado encontrando o convidado na fronteira da terra do rei. Ainda assim, Balaque repreendeu Balaão. Balaque lembra a Balaão que Balaque chamou Balaão com urgência, mas Balaão não veio imediatamente. Balaque perguntou a Balaão: “Você achou que eu não sou capaz de recompensar você?” Essa era a maneira de Balaque dizer que Balaão havia ofendido Balaque por não confiar que Balaque tinha dinheiro suficiente para recompensar Balaão.</w:t>
      </w:r>
    </w:p>
    <w:p>
      <w:pPr/>
      <w:r>
        <w:rPr>
          <w:lang w:val="pt_PT" w:bidi="pt_PT"/>
        </w:rPr>
      </w:r>
      <w:r>
        <w:rPr>
          <w:lang w:val="pt_PT" w:bidi="pt_PT"/>
        </w:rPr>
        <w:t>Balaão disse a Balaque que ele veio agora. Balaão lembrou a Balaque de que Balaão não poderia dizer o que Balaão queria dizer. Balaão disse: “Eu posso falar apenas o que Deus diz que posso dizer”.</w:t>
      </w:r>
    </w:p>
    <w:p>
      <w:pPr/>
      <w:r>
        <w:rPr>
          <w:lang w:val="pt_PT" w:bidi="pt_PT"/>
        </w:rPr>
      </w:r>
      <w:r>
        <w:rPr>
          <w:lang w:val="pt_PT" w:bidi="pt_PT"/>
        </w:rPr>
        <w:t>Então Balaão foi com Balaque para um lugar em Moabe chamado Quiriate-Huzote, a nordeste do Mar Morto. Lá, Balaque matou cerimonialmente gado e ovelhas como sacrifício aos deuses moabitas. Balaque também deu parte da carne sacrificada como uma oferta a Balaão e aos representantes que haviam trazido Balaão a Moabe. Balaque queria usar essa oferta para fazer com que Balaão fizesse o que Balaque queria que Balaão fizesse.</w:t>
      </w:r>
    </w:p>
    <w:p>
      <w:pPr/>
      <w:r>
        <w:rPr>
          <w:lang w:val="pt_PT" w:bidi="pt_PT"/>
        </w:rPr>
      </w:r>
      <w:r>
        <w:rPr>
          <w:lang w:val="pt_PT" w:bidi="pt_PT"/>
        </w:rPr>
        <w:t xml:space="preserve">Parem aqui e olhem para uma imagem de </w:t>
      </w:r>
      <w:r>
        <w:rPr>
          <w:b/>
          <w:lang w:val="pt_PT" w:bidi="pt_PT"/>
        </w:rPr>
        <w:t>gado</w:t>
      </w:r>
      <w:r>
        <w:rPr>
          <w:lang w:val="pt_PT" w:bidi="pt_PT"/>
        </w:rPr>
        <w:t xml:space="preserve"> e </w:t>
      </w:r>
      <w:r>
        <w:rPr>
          <w:b/>
          <w:lang w:val="pt_PT" w:bidi="pt_PT"/>
        </w:rPr>
        <w:t>ovelhas</w:t>
      </w:r>
      <w:r>
        <w:rPr>
          <w:lang w:val="pt_PT" w:bidi="pt_PT"/>
        </w:rPr>
        <w:t xml:space="preserve">, se necessário. Olhem para um mapa de </w:t>
      </w:r>
      <w:r>
        <w:rPr>
          <w:b/>
          <w:lang w:val="pt_PT" w:bidi="pt_PT"/>
        </w:rPr>
        <w:t>Quiriate-Huzote, em Moabe</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22.22–40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8 cenas.</w:t>
      </w:r>
    </w:p>
    <w:p>
      <w:pPr/>
      <w:r>
        <w:rPr>
          <w:lang w:val="pt_PT" w:bidi="pt_PT"/>
        </w:rPr>
      </w:r>
      <w:r>
        <w:rPr>
          <w:b/>
          <w:lang w:val="pt_PT" w:bidi="pt_PT"/>
        </w:rPr>
        <w:t>Na primeira cena:</w:t>
      </w:r>
      <w:r>
        <w:rPr>
          <w:lang w:val="pt_PT" w:bidi="pt_PT"/>
        </w:rPr>
        <w:t xml:space="preserve"> Balaão monta uma jumenta até Moabe com os representantes de Balaque. Yahweh se sente irado com Balaão porque Balaão quer ir contra Yahweh.</w:t>
      </w:r>
    </w:p>
    <w:p>
      <w:pPr/>
      <w:r>
        <w:rPr>
          <w:lang w:val="pt_PT" w:bidi="pt_PT"/>
        </w:rPr>
      </w:r>
      <w:r>
        <w:rPr>
          <w:b/>
          <w:lang w:val="pt_PT" w:bidi="pt_PT"/>
        </w:rPr>
        <w:t>Na segunda cena:</w:t>
      </w:r>
      <w:r>
        <w:rPr>
          <w:lang w:val="pt_PT" w:bidi="pt_PT"/>
        </w:rPr>
        <w:t xml:space="preserve"> o anjo de Yahweh se prepara para matar Balaão com uma espada. A jumenta de Balaão vê o anjo de Yahweh e se move para fora do caminho. Balaão não vê o anjo de Yahweh, então Balaão bate na jumenta até que a jumenta volte ao caminho para viajar até Moabe.</w:t>
      </w:r>
    </w:p>
    <w:p>
      <w:pPr/>
      <w:r>
        <w:rPr>
          <w:lang w:val="pt_PT" w:bidi="pt_PT"/>
        </w:rPr>
      </w:r>
      <w:r>
        <w:rPr>
          <w:b/>
          <w:lang w:val="pt_PT" w:bidi="pt_PT"/>
        </w:rPr>
        <w:t>Na terceira cena:</w:t>
      </w:r>
      <w:r>
        <w:rPr>
          <w:lang w:val="pt_PT" w:bidi="pt_PT"/>
        </w:rPr>
        <w:t xml:space="preserve"> o anjo de Yahweh se prepara para matar Balaão novamente ficando em um caminho estreito com muros em cada lado. Quando a jumenta de Balaão evita o anjo de Yahweh, a jumenta esmaga o pé de Balaão contra a parede. Balaão bate na jumenta para viajar novamente.</w:t>
      </w:r>
    </w:p>
    <w:p>
      <w:pPr/>
      <w:r>
        <w:rPr>
          <w:lang w:val="pt_PT" w:bidi="pt_PT"/>
        </w:rPr>
      </w:r>
      <w:r>
        <w:rPr>
          <w:b/>
          <w:lang w:val="pt_PT" w:bidi="pt_PT"/>
        </w:rPr>
        <w:t>Na quarta cena:</w:t>
      </w:r>
      <w:r>
        <w:rPr>
          <w:lang w:val="pt_PT" w:bidi="pt_PT"/>
        </w:rPr>
        <w:t xml:space="preserve"> o anjo de Yahweh novamente se prepara para matar Balaão ficando em um lugar ainda mais estreito. Como a jumenta não podia fugir, a jumenta se deitou debaixo de Balaão. Balaão bate na jumenta com um cajado.</w:t>
      </w:r>
    </w:p>
    <w:p>
      <w:pPr/>
      <w:r>
        <w:rPr>
          <w:lang w:val="pt_PT" w:bidi="pt_PT"/>
        </w:rPr>
      </w:r>
      <w:r>
        <w:rPr>
          <w:b/>
          <w:lang w:val="pt_PT" w:bidi="pt_PT"/>
        </w:rPr>
        <w:t>Na quinta cena:</w:t>
      </w:r>
      <w:r>
        <w:rPr>
          <w:lang w:val="pt_PT" w:bidi="pt_PT"/>
        </w:rPr>
        <w:t xml:space="preserve"> Yahweh dá à jumenta a capacidade de falar como uma pessoa. Balaão e a jumenta conversam sobre por que Balaão bateu na jumenta.</w:t>
      </w:r>
    </w:p>
    <w:p>
      <w:pPr/>
      <w:r>
        <w:rPr>
          <w:lang w:val="pt_PT" w:bidi="pt_PT"/>
        </w:rPr>
      </w:r>
      <w:r>
        <w:rPr>
          <w:b/>
          <w:lang w:val="pt_PT" w:bidi="pt_PT"/>
        </w:rPr>
        <w:t>Na sexta cena:</w:t>
      </w:r>
      <w:r>
        <w:rPr>
          <w:lang w:val="pt_PT" w:bidi="pt_PT"/>
        </w:rPr>
        <w:t xml:space="preserve"> Yahweh mostra a Balaão o anjo de Yahweh pronto para matar Balaão. Balaão se curva diante do anjo de Yahweh. O anjo de Yahweh lembra Balaão de que deve obedecer. Yahweh deixa Balaão ir até Moabe.</w:t>
      </w:r>
    </w:p>
    <w:p>
      <w:pPr/>
      <w:r>
        <w:rPr>
          <w:lang w:val="pt_PT" w:bidi="pt_PT"/>
        </w:rPr>
      </w:r>
      <w:r>
        <w:rPr>
          <w:b/>
          <w:lang w:val="pt_PT" w:bidi="pt_PT"/>
        </w:rPr>
        <w:t>Na sétima cena:</w:t>
      </w:r>
      <w:r>
        <w:rPr>
          <w:lang w:val="pt_PT" w:bidi="pt_PT"/>
        </w:rPr>
        <w:t xml:space="preserve"> Balaque vai até Balaão assim que Balaão entra no país de Moabe. Balaque pergunta por que Balaão não veio imediatamente em resposta ao pedido urgente de Balaque. Balaão responde que Balaão veio agora. Balaão lembra a Balaque que Balaão pode dizer apenas o que Deus permite que Balaão diga.</w:t>
      </w:r>
    </w:p>
    <w:p>
      <w:pPr/>
      <w:r>
        <w:rPr>
          <w:lang w:val="pt_PT" w:bidi="pt_PT"/>
        </w:rPr>
      </w:r>
      <w:r>
        <w:rPr>
          <w:b/>
          <w:lang w:val="pt_PT" w:bidi="pt_PT"/>
        </w:rPr>
        <w:t>Na oitava cena:</w:t>
      </w:r>
      <w:r>
        <w:rPr>
          <w:lang w:val="pt_PT" w:bidi="pt_PT"/>
        </w:rPr>
        <w:t xml:space="preserve"> Balaque leva Balaão para um lugar chamado Quiriate-Huzote. Lá, Balaque sacrifica gado e ovelhas como uma oferta a Balaão e aos representantes que trouxeram Balaão a Moabe.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anjo de Yahweh</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Os dois servos de Balaão</w:t>
      </w:r>
    </w:p>
    <w:p>
      <w:pPr>
        <w:pStyle w:val="ListBullet"/>
        <w:spacing w:line="240" w:lineRule="auto"/>
        <w:ind w:left="720"/>
      </w:pPr>
      <w:r>
        <w:rPr>
          <w:lang w:val="pt_PT" w:bidi="pt_PT"/>
        </w:rPr>
      </w:r>
      <w:r>
        <w:rPr>
          <w:lang w:val="pt_PT" w:bidi="pt_PT"/>
        </w:rPr>
        <w:t>A jumenta</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E os representantes de Balaque, que viajaram de Petor para Moabe com Balaão.</w:t>
      </w:r>
    </w:p>
    <w:p>
      <w:pPr/>
      <w:r>
        <w:rPr>
          <w:lang w:val="pt_PT" w:bidi="pt_PT"/>
        </w:rPr>
      </w:r>
      <w:r>
        <w:rPr>
          <w:lang w:val="pt_PT" w:bidi="pt_PT"/>
        </w:rPr>
        <w:t>Em grupo, prestem atenção às partes do cenário da passagem:</w:t>
      </w:r>
    </w:p>
    <w:p>
      <w:pPr/>
      <w:r>
        <w:rPr>
          <w:lang w:val="pt_PT" w:bidi="pt_PT"/>
        </w:rPr>
      </w:r>
      <w:r>
        <w:rPr>
          <w:lang w:val="pt_PT" w:bidi="pt_PT"/>
        </w:rPr>
        <w:t>Na cena um, o narrador enfatiza a ira de Deus começando a história dizendo que Deus se sentiu irado com Balaão. Sabemos que Balaão continuou indo até Moabe, montando em sua jumenta. Dois dos servos de Balaão viajaram com Balaão. Embora a história não mencione os representantes de Balaque aqui, sabemos pela história anterior que Balaão viajou com esses representantes. O narrador não diz isso diretamente, mas sabemos que Deus sabia os pensamentos de Balaão. Deus se sente irado com Balaão porque Deus sabia que Balaão queria ir contra ou se opor a Deus. Como Balaão queria se opor a Deus, Yahweh planejava parar Balaão. O anjo de Yahweh representava Yahweh e veio com uma espada para matar Balaão. O anjo de Yahweh ficou esperando no caminho que Balaão viesse.</w:t>
      </w:r>
    </w:p>
    <w:p>
      <w:pPr/>
      <w:r>
        <w:rPr>
          <w:lang w:val="pt_PT" w:bidi="pt_PT"/>
        </w:rPr>
      </w:r>
      <w:r>
        <w:rPr>
          <w:lang w:val="pt_PT" w:bidi="pt_PT"/>
        </w:rPr>
        <w:t>Na cena dois, a jumenta de Balaão viu o anjo de Yahweh no caminho pronto para matar Balaão com uma espada. Então, a jumenta se afastou para um campo aberto. Balaão não viu o anjo de Yahweh. Então, Balaão iradamente bateu na jumenta, provavelmente com um cajado, para que a jumenta voltasse a viajar pelo caminho.</w:t>
      </w:r>
    </w:p>
    <w:p>
      <w:pPr/>
      <w:r>
        <w:rPr>
          <w:lang w:val="pt_PT" w:bidi="pt_PT"/>
        </w:rPr>
      </w:r>
      <w:r>
        <w:rPr>
          <w:lang w:val="pt_PT" w:bidi="pt_PT"/>
        </w:rPr>
        <w:t>Na cena três, no caminho para Moabe, Balaão montou sua jumenta por um caminho que passava por uma vinha. Uma vinha é um lugar onde os agricultores cultivam uvas. Essa parte do caminho tinha muros em cada lado para separar o caminho da vinha. Sabemos que Yahweh ainda está irado com Balaão porque o anjo de Yahweh se preparou novamente para matar Balaão com uma espada. O anjo de Yahweh ficou parado para bloquear esse caminho. Novamente, Balaão não viu o anjo de Yahweh. Novamente, a jumenta de Balaão tentou evitar o anjo de Yahweh. Desta vez, a jumenta se encostou muito em um dos muros. Na verdade, a jumenta esmagou acidentalmente o pé de Balaão contra o muro. Irado de novo, Balaão bateu na jumenta novamente para que a jumenta continuasse a viajar até Moabe.</w:t>
      </w:r>
    </w:p>
    <w:p>
      <w:pPr/>
      <w:r>
        <w:rPr>
          <w:lang w:val="pt_PT" w:bidi="pt_PT"/>
        </w:rPr>
      </w:r>
      <w:r>
        <w:rPr>
          <w:lang w:val="pt_PT" w:bidi="pt_PT"/>
        </w:rPr>
        <w:t>Na cena quatro, o anjo de Yahweh se moveu para um lugar ainda mais estreito no caminho até Moabe, pronto para matar Balaão. Novamente, Balaão não viu o anjo de Yahweh. Novamente, a jumenta de Balaão tentou evitar o anjo de Yahweh. No entanto, o caminho estreito tornava impossível que a jumenta se movesse em qualquer direção. Na verdade, a jumenta de Balaão não podia se virar para a direita ou para a esquerda. Então a jumenta se deitou no caminho com Balaão ainda nas costas da jumenta. Balaão se sentiu furioso com a jumenta. Balaão bateu na jumenta com um cajado.</w:t>
      </w:r>
    </w:p>
    <w:p>
      <w:pPr/>
      <w:r>
        <w:rPr>
          <w:lang w:val="pt_PT" w:bidi="pt_PT"/>
        </w:rPr>
      </w:r>
      <w:r>
        <w:rPr>
          <w:lang w:val="pt_PT" w:bidi="pt_PT"/>
        </w:rPr>
        <w:t>Na cena cinco, Yahweh “abriu a boca da jumenta”, o que significa que Yahweh deu à jumenta a capacidade de falar com Balaão. A jumenta perguntou a Balaão: “O que fiz com você para que você me batesse três vezes?” Balaão respondeu que a jumenta fez Balaão parecer um tolo na frente dos outros. Balaão disse à jumenta que Balaão já teria matado a jumenta se Balaão tivesse uma espada. A jumenta fez uma pergunta que a jumenta não esperava que Balaão respondesse. A jumenta perguntou: “Não sou sua própria jumenta, que você sempre montou até hoje?” A jumenta usou essa pergunta para lembrar a Balaão que a jumenta havia servido bem a Balaão durante todo o tempo em que ele teve a jumenta. Então a jumenta perguntou a Balaão: “Já tratei você assim antes?” Balaão respondeu: “Não”.</w:t>
      </w:r>
    </w:p>
    <w:p>
      <w:pPr/>
      <w:r>
        <w:rPr>
          <w:lang w:val="pt_PT" w:bidi="pt_PT"/>
        </w:rPr>
      </w:r>
      <w:r>
        <w:rPr>
          <w:lang w:val="pt_PT" w:bidi="pt_PT"/>
        </w:rPr>
        <w:t>Na cena seis, Yahweh “abriu os olhos de Balaão”. Isso significa que Yahweh garantiu que Balaão pudesse ver que o anjo de Yahweh estava parado no caminho, pronto para matar Balaão com uma espada. Balaão rapidamente se curvou, colocando seu rosto no chão na frente do anjo de Yahweh. Balaão mostrou respeito ao anjo de Yahweh se curvando muito baixo até o chão, enquanto o anjo de Yahweh ainda estava de pé. Balaão também mostrou alguma humildade e, provavelmente, medo ao se curvar.</w:t>
      </w:r>
    </w:p>
    <w:p>
      <w:pPr/>
      <w:r>
        <w:rPr>
          <w:lang w:val="pt_PT" w:bidi="pt_PT"/>
        </w:rPr>
      </w:r>
      <w:r>
        <w:rPr>
          <w:lang w:val="pt_PT" w:bidi="pt_PT"/>
        </w:rPr>
        <w:t>Parem aqui e discutam: contem uma história e ouçam as palavras que vocês dizem quando falam sobre de repente entender ou ver algo. Como vocês falam sobre perceber algo novo que vocês não haviam percebido antes? Pause este áudio aqui.</w:t>
      </w:r>
    </w:p>
    <w:p>
      <w:pPr/>
      <w:r>
        <w:rPr>
          <w:lang w:val="pt_PT" w:bidi="pt_PT"/>
        </w:rPr>
      </w:r>
      <w:r>
        <w:rPr>
          <w:lang w:val="pt_PT" w:bidi="pt_PT"/>
        </w:rPr>
        <w:t>O anjo de Yahweh repreendeu Balaão, perguntando: “Por que você bateu em sua jumenta três vezes?” O anjo de Yahweh sabia que Balaão bateu na jumenta porque Balaão se sentiu irado. O anjo de Yahweh não esperava que Balaão respondesse à pergunta. O anjo de Yahweh queria que Balaão soubesse que Balaão fez uma coisa ruim ao bater na jumenta.</w:t>
      </w:r>
    </w:p>
    <w:p>
      <w:pPr/>
      <w:r>
        <w:rPr>
          <w:lang w:val="pt_PT" w:bidi="pt_PT"/>
        </w:rPr>
      </w:r>
      <w:r>
        <w:rPr>
          <w:lang w:val="pt_PT" w:bidi="pt_PT"/>
        </w:rPr>
        <w:t>Então o anjo de Yahweh usou uma palavra para mostrar a Balaão que Balaão precisava prestar atenção. O anjo de Yahweh explicou a Balaão que Yahweh veio para se opor a Balaão porque Balaão escolheu um “caminho íngreme”, o que significa um caminho que se opunha a Yahweh. Além disso, o anjo de Yahweh ajudou Balaão a ver que a jumenta salvou a vida de Balaão. O anjo de Yahweh disse a Balaão que, se a jumenta não tivesse se afastado nessas três vezes, o anjo de Yahweh já teria matado Balaão. O anjo de Yahweh planejava deixar a jumenta viver.</w:t>
      </w:r>
    </w:p>
    <w:p>
      <w:pPr/>
      <w:r>
        <w:rPr>
          <w:lang w:val="pt_PT" w:bidi="pt_PT"/>
        </w:rPr>
      </w:r>
      <w:r>
        <w:rPr>
          <w:lang w:val="pt_PT" w:bidi="pt_PT"/>
        </w:rPr>
        <w:t>Balaão confessou ao anjo de Yahweh: “Pequei porque não percebi que você estava no caminho para se opor a mim”. Balaão percebeu que a jumenta salvou a vida de Balaão. Balaão sabia que ele fez errado ao bater na jumenta. Balaão provavelmente também sabe que Deus pode entender os pensamentos de Balaão.</w:t>
      </w:r>
    </w:p>
    <w:p>
      <w:pPr/>
      <w:r>
        <w:rPr>
          <w:lang w:val="pt_PT" w:bidi="pt_PT"/>
        </w:rPr>
      </w:r>
      <w:r>
        <w:rPr>
          <w:lang w:val="pt_PT" w:bidi="pt_PT"/>
        </w:rPr>
        <w:t>Balaão então disse que, se Yahweh considerasse que Balaão ir até Moabe era ruim, ou “maligno”, Balaão estava disposto a retornar a Petor. Mas o anjo de Yahweh permitiu que Balaão continuasse a ir com os representantes de Balaque até Moabe. O anjo de Yahweh lembrou a Balaão de dizer apenas o que Yahweh permite que Balaão diga. Isso mostra a verdadeira razão pela qual Deus se sentiu irado com Balaão. Deus sabia que, anteriormente na história, Balaão não quis seguir ou obedecer plenamente a Deus. Deus permitiu que Balaão fosse até Moabe, mas estava lembrando a Balaão de manter as intenções certas. Balaão continuou com os representantes de Balaque até Moabe.</w:t>
      </w:r>
    </w:p>
    <w:p>
      <w:pPr/>
      <w:r>
        <w:rPr>
          <w:lang w:val="pt_PT" w:bidi="pt_PT"/>
        </w:rPr>
      </w:r>
      <w:r>
        <w:rPr>
          <w:lang w:val="pt_PT" w:bidi="pt_PT"/>
        </w:rPr>
        <w:t>Na cena sete, alguém disse a Balaque que Balaão está vindo. Provavelmente alguém foi à frente para contar a Balaque sobre a chegada de Balaão. Então, Balaque saiu ao encontro de Balaão enquanto Balaão chegava pela primeira vez a Moabe. Balaque repreende Balaão por não ter vindo imediatamente quando Balaque chamou Balaão com urgência. Balaque fez a Balaão várias perguntas. Balaque quer provar algo. Balaque não espera que Balaão responda a essas perguntas. Balaque perguntou: “Não enviei a você uma convocação urgente? Por que você não veio até mim? Você achou que não sou capaz de recompensar você?” Balaque está fazendo a Balaão essas perguntas para implicar que a demora de Balaão em responder ao pedido urgente de Balaque poderia ser porque Balaão duvidava que Balaque realmente pudesse recompensar Balaão. Essa também é a maneira de Balaque dizer a Balaão que Balaque pode recompensar Balaão e planeja recompensar Balaão.</w:t>
      </w:r>
    </w:p>
    <w:p>
      <w:pPr/>
      <w:r>
        <w:rPr>
          <w:lang w:val="pt_PT" w:bidi="pt_PT"/>
        </w:rPr>
      </w:r>
      <w:r>
        <w:rPr>
          <w:lang w:val="pt_PT" w:bidi="pt_PT"/>
        </w:rPr>
        <w:t>Balaão disse a Balaque que Balaão veio agora. Balaão lembrou a Balaque que Balaão não pode dizer o que Balaão quer dizer. Balaão disse: “Posso falar apenas o que Deus coloca em minha boca”. Isso significa que Balaão pode dizer apenas o que Deus diz que Balaão pode dizer.</w:t>
      </w:r>
    </w:p>
    <w:p>
      <w:pPr/>
      <w:r>
        <w:rPr>
          <w:lang w:val="pt_PT" w:bidi="pt_PT"/>
        </w:rPr>
      </w:r>
      <w:r>
        <w:rPr>
          <w:lang w:val="pt_PT" w:bidi="pt_PT"/>
        </w:rPr>
        <w:t>Na cena oito, Balaão foi com Balaque para um lugar em Moabe chamado Quiriate-Huzote. A palavra moabita “Quiriate” significa “cidade” ou “povoado”. Balaque provavelmente levou Balaão até Huzote, a nordeste do Mar Morto, uma vez que a área montanhosa tinha vista para o acampamento israelita nas planícies de Moabe.</w:t>
      </w:r>
    </w:p>
    <w:p>
      <w:pPr/>
      <w:r>
        <w:rPr>
          <w:lang w:val="pt_PT" w:bidi="pt_PT"/>
        </w:rPr>
      </w:r>
      <w:r>
        <w:rPr>
          <w:lang w:val="pt_PT" w:bidi="pt_PT"/>
        </w:rPr>
        <w:t>Lá, Balaque matou gado e ovelhas como sacrifício ou oferta, provavelmente para dar aos deuses moabitas. Balaque também deu parte da carne sacrificada como uma oferta a Balaão e aos representantes que haviam trazido Balaão a Moabe. Balaque queria usar essa oferta para fazer com que Balaão fizesse o que Balaque queria que Balaão fizesse.</w:t>
      </w:r>
    </w:p>
    <w:p>
      <w:pPr/>
      <w:r>
        <w:rPr>
          <w:lang w:val="pt_PT" w:bidi="pt_PT"/>
        </w:rPr>
      </w:r>
      <w:r>
        <w:rPr>
          <w:lang w:val="pt_PT" w:bidi="pt_PT"/>
        </w:rPr>
        <w:t xml:space="preserve">Pare aqui para revisar um mapa de </w:t>
      </w:r>
      <w:r>
        <w:rPr>
          <w:b/>
          <w:lang w:val="pt_PT" w:bidi="pt_PT"/>
        </w:rPr>
        <w:t>Huzote em Moabe</w:t>
      </w:r>
      <w:r>
        <w:rPr>
          <w:lang w:val="pt_PT" w:bidi="pt_PT"/>
        </w:rPr>
        <w:t>, se necessário.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22.22–40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8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anjo de Yahweh</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Os dois servos de Balaão</w:t>
      </w:r>
    </w:p>
    <w:p>
      <w:pPr>
        <w:pStyle w:val="ListBullet"/>
        <w:spacing w:line="240" w:lineRule="auto"/>
        <w:ind w:left="720"/>
      </w:pPr>
      <w:r>
        <w:rPr>
          <w:lang w:val="pt_PT" w:bidi="pt_PT"/>
        </w:rPr>
      </w:r>
      <w:r>
        <w:rPr>
          <w:lang w:val="pt_PT" w:bidi="pt_PT"/>
        </w:rPr>
        <w:t>A jumenta</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E os representantes de Balaque, que viajaram de Petor para Moabe com Balaão.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Balaão viaja até Moabe em uma jumenta, e dois servos vão com Balaão. Yahweh se sente irado com Balaão por 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irado porque sei que Balaão pretende ir contra mim”, ou “Disse a Balaão para fazer e dizer apenas o que disse que Balaão poderia fazer. Mas sei que Balaão quer me desobedecer. A razão é que Balaão pode receber as recompensas e honra que o rei Balaque ofereceu a Balaão”, ou “Abençoei os israelitas e agora Balaão quer amaldiçoar os israelitas. Não permitirei que Balaão faça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Representando Yahweh, o anjo de Yahweh se prepara para matar Balaão com uma espada. A jumenta de Balaão vê isso e se afasta. Balaão não vê o anjo de Yahweh, e então Balaão bate na jumenta. A jumenta retorna ao caminho para continuar viajando até Moabe. O anjo de Yahweh não matou Balaão.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jumenta: “O que você está sentindo ou pensando?” A pessoa pode responder coisas como: “Oh, não! Nós devemos nos afastar daqui!”. ou “Sinto medo do anjo de Yahweh. Não quero morrer”, ou “Eu me importo com Balaão. Não quero que Balaão morra”.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anjo de Yahweh se moveu para um lugar mais estreito no caminho, pronto para matar Balaão lá. Esse ponto no caminho passava por uma vinha com muros em cada lado. Como a jumenta tinha muito pouco espaço para se mover, a jumenta caminhou muito perto de um dos muros. A jumenta esmagou acidentalmente o pé de Balaão contra o muro. Balaão bateu na jumenta para que a jumenta começasse a viajar para Moabe novamente.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anjo de Yahweh: “O que você está sentindo ou pensando?” A pessoa pode responder coisas como: “A jumenta realmente se importa com Balaão. Pouparei a vida de Balaão por agora”, ou “Não matarei a jumenta”, ou “Balaão ainda planeja me desobedecer. Impedirei que Balaão amaldiçoe os israelitas”.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Mais uma vez, o anjo de Yahweh ainda não matou Balaão. O anjo de Yahweh se moveu para um lugar ainda mais estreito no caminho, pronto para matar Balaão. Sem lugar para escapar, a jumenta se deitou debaixo de Balaão. Balaão muito irado bate na jumenta com um cajado.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“Estou irado que a jumenta não faz o que deveria fazer”, ou “A jumenta me feriu e me envergonhou. Tenho o direito de me sentir muito irado”.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Desta vez, a jumenta não poderia e não continuou a viajar. Yahweh deu à jumenta a capacidade de falar. Balaão e a jumenta conversam sobre por que Balaão bateu na jumenta. Balaão diz à jumenta que, se Balaão tivesse uma espada, ele teria matado a jumenta. A jumenta lembra a Balaão que a jumenta obedeceu fielmente a Balaão durante todo o tempo que Balaão teve a jumenta. Balaão admite que a jumenta nunca agiu contra Balaão antes.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jumenta: “O que você está sentindo ou pensando?” A pessoa pode responder coisas como: “Eu não merecia que Balaão me batesse. Protegi Balaão”, ou “Sempre obedeci fielmente a Balaão, mas Balaão agora me bateu três vezes”.</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“Esse animal não me obedeceu, então tenho o direito de matar a jumenta”, ou “A jumenta está certa. A jumenta sempre me obedeceu. Não entendo por que a jumenta está agindo assim agora”.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Yahweh mostra a Balaão o anjo de Yahweh. O anjo de Yahweh está pronto para matar Balaão. Balaão se curva diante do anjo de Yahweh. Balaão diz que Balaão pecou. Balaão está disposto a parar de ir até Moabe se Yahweh quiser que Balaão pare. O anjo de Yahweh permite que Balaão vá até Moabe. O anjo de Yahweh lembra a Balaão de fazer apenas o que Yahweh diz para fazer.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“Estou com tanto medo. Estou prestes a morrer”, ou “Farei qualquer coisa para que possa viver”, ou “Sei que não estou obedecendo fielmente a Yahweh”, ou “Sei agora que devo fazer apenas o que Yahweh diz para fazer”, ou “Sou tão grato pelo anjo de Yahweh não ter me matado”.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Balaque vai até Balaão assim que Balaão entra no país de Moabe. Balaque pergunta por que Balaão não veio imediatamente em resposta ao pedido urgente de Balaque. Balaão responde que Balaão veio agora. Balaão lembra a Balaque que Balaão pode dizer apenas o que Deus permite que Balaão diga.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“Estou irado porque Balaão não respeitou meu pedido”, ou “Estou tão estressado sobre o enorme grupo de israelitas nas proximidades. Balaão pode me ajudar, mas Balaão levou muito tempo para vir. Precisamos fazer algo agora para derrotar os israelitas”.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Balaque leva Balaão para um lugar chamado Quiriate-Huzote. Lá, Balaque sacrifica gado e ovelhas como uma oferta a Balaão e aos representantes que trouxeram Balaão a Moabe.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“Balaque ainda espera que eu amaldiçoe os israelitas, mas sei que Yahweh não permitirá isso. Balaque ficará irado comigo”, ou “Uau! Balaque já me deu boa carne como presente. Tenho que obedecer a Deus, mas gostaria de receber mais presentes como esse”.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22.22–40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história usa a palavra geral para </w:t>
      </w:r>
      <w:r>
        <w:rPr>
          <w:b/>
          <w:lang w:val="pt_PT" w:bidi="pt_PT"/>
        </w:rPr>
        <w:t>Deus</w:t>
      </w:r>
      <w:r>
        <w:rPr>
          <w:lang w:val="pt_PT" w:bidi="pt_PT"/>
        </w:rPr>
        <w:t xml:space="preserve"> no início, quando Deus se sentiu irado com Balaão por ir até Moabe, e no final, quando Balaão fala com Balaque sobre Deus. O resto da história usa o nome pessoal para Deus, </w:t>
      </w:r>
      <w:r>
        <w:rPr>
          <w:b/>
          <w:lang w:val="pt_PT" w:bidi="pt_PT"/>
        </w:rPr>
        <w:t>Yahweh</w:t>
      </w:r>
      <w:r>
        <w:rPr>
          <w:lang w:val="pt_PT" w:bidi="pt_PT"/>
        </w:rPr>
        <w:t xml:space="preserve">. Usem as mesmas palavras para Deus e Yahweh que vocês usaram em passagens anteriores. Para mais informações sobre </w:t>
      </w:r>
      <w:r>
        <w:rPr>
          <w:lang w:val="pt_PT" w:bidi="pt_PT"/>
        </w:rPr>
        <w:t>Deus</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 xml:space="preserve">A jumenta tentou evitar o </w:t>
      </w:r>
      <w:r>
        <w:rPr>
          <w:b/>
          <w:lang w:val="pt_PT" w:bidi="pt_PT"/>
        </w:rPr>
        <w:t>anjo de Yahweh</w:t>
      </w:r>
      <w:r>
        <w:rPr>
          <w:lang w:val="pt_PT" w:bidi="pt_PT"/>
        </w:rPr>
        <w:t>. O anjo de Yahweh é um anjo especial que fala com tanta autoridade, que é como se o próprio Deus estivesse falando. Poderia até mesmo ser que esse anjo seja o próprio Deus, mas aparecendo às pessoas de uma maneira que elas possam vê-lo — e sobreviver a isso!</w:t>
      </w:r>
    </w:p>
    <w:p>
      <w:pPr/>
      <w:r>
        <w:rPr>
          <w:lang w:val="pt_PT" w:bidi="pt_PT"/>
        </w:rPr>
      </w:r>
      <w:r>
        <w:rPr>
          <w:lang w:val="pt_PT" w:bidi="pt_PT"/>
        </w:rPr>
        <w:t xml:space="preserve">Parem aqui e discutam em grupo o que vocês dirão para </w:t>
      </w:r>
      <w:r>
        <w:rPr>
          <w:b/>
          <w:lang w:val="pt_PT" w:bidi="pt_PT"/>
        </w:rPr>
        <w:t>anjo de Yahweh</w:t>
      </w:r>
      <w:r>
        <w:rPr>
          <w:lang w:val="pt_PT" w:bidi="pt_PT"/>
        </w:rPr>
        <w:t xml:space="preserve"> em sua tradução. Usem as mesmas palavras para anjo de Yahweh que vocês usaram em livros anteriores da Bíblia. Consultem o Glossário Mestre para uma definição completa de </w:t>
      </w:r>
      <w:r>
        <w:rPr>
          <w:lang w:val="pt_PT" w:bidi="pt_PT"/>
        </w:rPr>
        <w:t>anjo de Yahweh</w:t>
      </w:r>
      <w:r>
        <w:rPr>
          <w:lang w:val="pt_PT" w:bidi="pt_PT"/>
        </w:rPr>
        <w:t>, ou anjo do Senhor. Pause este áudio aqui.</w:t>
      </w:r>
    </w:p>
    <w:p>
      <w:pPr/>
      <w:r>
        <w:rPr>
          <w:lang w:val="pt_PT" w:bidi="pt_PT"/>
        </w:rPr>
      </w:r>
      <w:r>
        <w:rPr>
          <w:lang w:val="pt_PT" w:bidi="pt_PT"/>
        </w:rPr>
        <w:t xml:space="preserve">Balaão montou sua jumenta através de uma </w:t>
      </w:r>
      <w:r>
        <w:rPr>
          <w:b/>
          <w:lang w:val="pt_PT" w:bidi="pt_PT"/>
        </w:rPr>
        <w:t>vinha</w:t>
      </w:r>
      <w:r>
        <w:rPr>
          <w:lang w:val="pt_PT" w:bidi="pt_PT"/>
        </w:rPr>
        <w:t xml:space="preserve">, que era uma área onde as pessoas cultivavam videiras para que elas pudessem usar as uvas para comer e fazer vinho. Usem a mesma palavra para vinha que vocês usaram em passagens anteriores, e lembrem-se de que </w:t>
      </w:r>
      <w:r>
        <w:rPr>
          <w:lang w:val="pt_PT" w:bidi="pt_PT"/>
        </w:rPr>
        <w:t>vinha</w:t>
      </w:r>
      <w:r>
        <w:rPr>
          <w:lang w:val="pt_PT" w:bidi="pt_PT"/>
        </w:rPr>
        <w:t xml:space="preserve"> está no Glossário Mestre.</w:t>
      </w:r>
    </w:p>
    <w:p>
      <w:pPr/>
      <w:r>
        <w:rPr>
          <w:lang w:val="pt_PT" w:bidi="pt_PT"/>
        </w:rPr>
      </w:r>
      <w:r>
        <w:rPr>
          <w:lang w:val="pt_PT" w:bidi="pt_PT"/>
        </w:rPr>
        <w:t xml:space="preserve">Balaão se </w:t>
      </w:r>
      <w:r>
        <w:rPr>
          <w:b/>
          <w:lang w:val="pt_PT" w:bidi="pt_PT"/>
        </w:rPr>
        <w:t>curva</w:t>
      </w:r>
      <w:r>
        <w:rPr>
          <w:lang w:val="pt_PT" w:bidi="pt_PT"/>
        </w:rPr>
        <w:t xml:space="preserve"> e diz ao anjo de Yahweh: “Eu </w:t>
      </w:r>
      <w:r>
        <w:rPr>
          <w:b/>
          <w:lang w:val="pt_PT" w:bidi="pt_PT"/>
        </w:rPr>
        <w:t>pequei</w:t>
      </w:r>
      <w:r>
        <w:rPr>
          <w:lang w:val="pt_PT" w:bidi="pt_PT"/>
        </w:rPr>
        <w:t xml:space="preserve">”. Usem a mesma palavra para pecado que vocês usaram em passagens anteriores. Se necessário, consultem o Glossário Mestre para uma definição completa de </w:t>
      </w:r>
      <w:r>
        <w:rPr>
          <w:lang w:val="pt_PT" w:bidi="pt_PT"/>
        </w:rPr>
        <w:t>pecado</w:t>
      </w:r>
      <w:r>
        <w:rPr>
          <w:lang w:val="pt_PT" w:bidi="pt_PT"/>
        </w:rPr>
        <w:t>.</w:t>
      </w:r>
    </w:p>
    <w:p>
      <w:pPr/>
      <w:r>
        <w:rPr>
          <w:lang w:val="pt_PT" w:bidi="pt_PT"/>
        </w:rPr>
      </w:r>
      <w:r>
        <w:rPr>
          <w:lang w:val="pt_PT" w:bidi="pt_PT"/>
        </w:rPr>
        <w:t xml:space="preserve">Parem aqui e discutam em grupo que palavra vocês usarão para </w:t>
      </w:r>
      <w:r>
        <w:rPr>
          <w:b/>
          <w:lang w:val="pt_PT" w:bidi="pt_PT"/>
        </w:rPr>
        <w:t>curvar-se</w:t>
      </w:r>
      <w:r>
        <w:rPr>
          <w:lang w:val="pt_PT" w:bidi="pt_PT"/>
        </w:rPr>
        <w:t xml:space="preserve">, ou inclinar-se até o chão para mostrar respeito. Se vocês usaram essa palavra em livros anteriores da Bíblia, usem a mesma palavra aqui. Consultem o Glossário Mestre para mais informações sobre </w:t>
      </w:r>
      <w:r>
        <w:rPr>
          <w:lang w:val="pt_PT" w:bidi="pt_PT"/>
        </w:rPr>
        <w:t>curvar-se</w:t>
      </w:r>
      <w:r>
        <w:rPr>
          <w:lang w:val="pt_PT" w:bidi="pt_PT"/>
        </w:rPr>
        <w:t>. Pause este áudio aqui.</w:t>
      </w:r>
    </w:p>
    <w:p>
      <w:pPr/>
      <w:r>
        <w:rPr>
          <w:lang w:val="pt_PT" w:bidi="pt_PT"/>
        </w:rPr>
      </w:r>
      <w:r>
        <w:rPr>
          <w:lang w:val="pt_PT" w:bidi="pt_PT"/>
        </w:rPr>
        <w:t xml:space="preserve">Balaão diz ao anjo de Yahweh que, se Yahweh considerasse que a ida de Balaão a Moabe era ruim, ou </w:t>
      </w:r>
      <w:r>
        <w:rPr>
          <w:b/>
          <w:lang w:val="pt_PT" w:bidi="pt_PT"/>
        </w:rPr>
        <w:t>maligno</w:t>
      </w:r>
      <w:r>
        <w:rPr>
          <w:lang w:val="pt_PT" w:bidi="pt_PT"/>
        </w:rPr>
        <w:t xml:space="preserve">, Balaão estava disposto a retornar a Petor. Usem a mesma palavra para maligno que vocês usaram em passagens anteriores. Se necessário, consultem o Glossário Mestre para uma definição completa de </w:t>
      </w:r>
      <w:r>
        <w:rPr>
          <w:lang w:val="pt_PT" w:bidi="pt_PT"/>
        </w:rPr>
        <w:t>maligno</w:t>
      </w:r>
      <w:r>
        <w:rPr>
          <w:lang w:val="pt_PT" w:bidi="pt_PT"/>
        </w:rPr>
        <w:t>.</w:t>
      </w:r>
    </w:p>
    <w:p>
      <w:pPr/>
      <w:r>
        <w:rPr>
          <w:lang w:val="pt_PT" w:bidi="pt_PT"/>
        </w:rPr>
      </w:r>
      <w:r>
        <w:rPr>
          <w:lang w:val="pt_PT" w:bidi="pt_PT"/>
        </w:rPr>
        <w:t xml:space="preserve">Balaque faz um </w:t>
      </w:r>
      <w:r>
        <w:rPr>
          <w:b/>
          <w:lang w:val="pt_PT" w:bidi="pt_PT"/>
        </w:rPr>
        <w:t>sacrifício</w:t>
      </w:r>
      <w:r>
        <w:rPr>
          <w:lang w:val="pt_PT" w:bidi="pt_PT"/>
        </w:rPr>
        <w:t xml:space="preserve"> de gado e ovelhas em Quiriate-Huzote. Usem a mesma palavra para sacrifício que vocês usaram em passagens anteriores. Se necessário, consultem o Glossário Mestre para uma definição completa de </w:t>
      </w:r>
      <w:r>
        <w:rPr>
          <w:lang w:val="pt_PT" w:bidi="pt_PT"/>
        </w:rPr>
        <w:t>sacrifício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22:41–23:6</w:t>
      </w:r>
      <w:r>
        <w:rPr>
          <w:lang w:val="pt_PT" w:bidi="pt_PT"/>
        </w:rPr>
      </w:r>
    </w:p>
    <w:p>
      <w:pPr>
        <w:pStyle w:val="Heading3"/>
      </w:pPr>
      <w:r>
        <w:rPr>
          <w:lang w:val="pt_PT" w:bidi="pt_PT"/>
        </w:rPr>
        <w:t>Ouvir e Sentir</w:t>
      </w:r>
    </w:p>
    <w:p>
      <w:pPr/>
      <w:r>
        <w:rPr>
          <w:lang w:val="pt_PT" w:bidi="pt_PT"/>
        </w:rPr>
      </w:r>
      <w:r>
        <w:rPr>
          <w:lang w:val="pt_PT" w:bidi="pt_PT"/>
        </w:rPr>
        <w:t>Nesta etapa, ouçam Números 22.41–23.6 e guardem em seus corações.</w:t>
      </w:r>
    </w:p>
    <w:p>
      <w:pPr/>
      <w:r>
        <w:rPr>
          <w:lang w:val="pt_PT" w:bidi="pt_PT"/>
        </w:rPr>
      </w:r>
      <w:r>
        <w:rPr>
          <w:lang w:val="pt_PT" w:bidi="pt_PT"/>
        </w:rPr>
        <w:t>Ouçam uma versão em áudio de Números 22.41–23.6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22.41–23.6 na tradução mais fácil de entender.</w:t>
      </w:r>
    </w:p>
    <w:p>
      <w:pPr/>
      <w:r>
        <w:rPr>
          <w:lang w:val="pt_PT" w:bidi="pt_PT"/>
        </w:rPr>
      </w:r>
      <w:r>
        <w:rPr>
          <w:lang w:val="pt_PT" w:bidi="pt_PT"/>
        </w:rPr>
        <w:t>Na passagem anterior, Balaão viaja para se encontrar com o rei Balaque, mas encontra o anjo de Yahweh ao longo da jornada. O anjo estava esperando para matar Balaão, mas a jumenta de Balaão salvou a vida de Balaão parando no caminho e se recusando a se mover. O anjo lembra a Balaão de dizer apenas o que Yahweh permite que ele diga. O anjo permite que Balaão continue em seu caminho, e Balaão se encontra com Balaque. Balaque faz sacrifícios aos deuses moabitas.</w:t>
      </w:r>
    </w:p>
    <w:p>
      <w:pPr/>
      <w:r>
        <w:rPr>
          <w:lang w:val="pt_PT" w:bidi="pt_PT"/>
        </w:rPr>
      </w:r>
      <w:r>
        <w:rPr>
          <w:lang w:val="pt_PT" w:bidi="pt_PT"/>
        </w:rPr>
        <w:t>Essa história começa na manhã seguinte, quando o rei Balaque leva Balaão até Bamote-Baal. Esse era um lugar alto em uma colina onde as pessoas faziam sacrifícios ao deus Baal. Desse lugar alto, eles podiam ver apenas parte do acampamento israelita porque havia muitas pessoas. Balaque trouxe Balaão aqui para que ele pudesse ver os israelitas e amaldiçoá-los, porque Balaque desejava que coisas ruins acontecessem com os israelitas. As pessoas acreditavam que ver as pessoas que elas queriam amaldiçoar tornava a maldição mais eficaz.</w:t>
      </w:r>
    </w:p>
    <w:p>
      <w:pPr/>
      <w:r>
        <w:rPr>
          <w:lang w:val="pt_PT" w:bidi="pt_PT"/>
        </w:rPr>
      </w:r>
      <w:r>
        <w:rPr>
          <w:lang w:val="pt_PT" w:bidi="pt_PT"/>
        </w:rPr>
        <w:t>Parem aqui e discutam em grupo: contem uma história de quando uma pessoa queria amaldiçoar seus inimigos. Quais coisas a pessoa fez esperando que isso tornasse a maldição mais eficaz? Pause este áudio aqui.</w:t>
      </w:r>
    </w:p>
    <w:p>
      <w:pPr/>
      <w:r>
        <w:rPr>
          <w:lang w:val="pt_PT" w:bidi="pt_PT"/>
        </w:rPr>
      </w:r>
      <w:r>
        <w:rPr>
          <w:lang w:val="pt_PT" w:bidi="pt_PT"/>
        </w:rPr>
        <w:t>Balaão diz ao rei Balaque para construir sete altares nesse local, porque os moabitas o consideravam um ponto sagrado. Balaque provavelmente usou pedras ou outros materiais já disponíveis na colina. Balaão também disse a Balaque para fornecer sete bois, que eram bovinos machos adultos, e sete carneiros, que eram machos adultos das ovelhas. Israel usou bois e carneiros para seus sacrifícios mais importantes, e é possível que os moabitas tenham feito a mesma coisa.</w:t>
      </w:r>
    </w:p>
    <w:p>
      <w:pPr/>
      <w:r>
        <w:rPr>
          <w:lang w:val="pt_PT" w:bidi="pt_PT"/>
        </w:rPr>
      </w:r>
      <w:r>
        <w:rPr>
          <w:lang w:val="pt_PT" w:bidi="pt_PT"/>
        </w:rPr>
        <w:t xml:space="preserve">Parem aqui e olhem para imagens de um </w:t>
      </w:r>
      <w:r>
        <w:rPr>
          <w:lang w:val="pt_PT" w:bidi="pt_PT"/>
        </w:rPr>
        <w:t>altar de pedra</w:t>
      </w:r>
      <w:r>
        <w:rPr>
          <w:lang w:val="pt_PT" w:bidi="pt_PT"/>
        </w:rPr>
        <w:t xml:space="preserve">, um </w:t>
      </w:r>
      <w:r>
        <w:rPr>
          <w:lang w:val="pt_PT" w:bidi="pt_PT"/>
        </w:rPr>
        <w:t>boi</w:t>
      </w:r>
      <w:r>
        <w:rPr>
          <w:lang w:val="pt_PT" w:bidi="pt_PT"/>
        </w:rPr>
        <w:t xml:space="preserve"> e um </w:t>
      </w:r>
      <w:r>
        <w:rPr>
          <w:lang w:val="pt_PT" w:bidi="pt_PT"/>
        </w:rPr>
        <w:t>carneiro</w:t>
      </w:r>
      <w:r>
        <w:rPr>
          <w:lang w:val="pt_PT" w:bidi="pt_PT"/>
        </w:rPr>
        <w:t>, se necessário. Pause este áudio aqui.</w:t>
      </w:r>
    </w:p>
    <w:p>
      <w:pPr/>
      <w:r>
        <w:rPr>
          <w:lang w:val="pt_PT" w:bidi="pt_PT"/>
        </w:rPr>
      </w:r>
      <w:r>
        <w:rPr>
          <w:lang w:val="pt_PT" w:bidi="pt_PT"/>
        </w:rPr>
        <w:t>O número sete é um número especial em muitas das culturas dessa área. Também é um número importante na Bíblia como um símbolo de integralidade ou plenitude. Sete é um número importante na história de Balaão. Nas próximas passagens, Balaão fará um total de sete profecias ou mensagens sobre o futuro de Israel.</w:t>
      </w:r>
    </w:p>
    <w:p>
      <w:pPr/>
      <w:r>
        <w:rPr>
          <w:lang w:val="pt_PT" w:bidi="pt_PT"/>
        </w:rPr>
      </w:r>
      <w:r>
        <w:rPr>
          <w:lang w:val="pt_PT" w:bidi="pt_PT"/>
        </w:rPr>
        <w:t>Balaque faz o que Balaão disse a ele para fazer, construindo o altar e fornecendo os animais para sacrifício. Balaão e Balaque oferecem um boi e um carneiro como ofertas queimadas em cada altar. Balaão diz a Balaque para ficar ao lado de sua oferta. Isso significava mais do que apenas ficar e esperar. Balaão estava dizendo a Balaque para ficar de guarda sobre as ofertas, o que era uma prática comum. Balaão diz que ele vai se afastar para ver se Yahweh se encontrará com ele. Não sabemos para onde Balaão estava indo, mas talvez ele estivesse se afastando daquele lugar para ficar sozinho. Balaão diz a Balaque que ele dirá a Balaque o que Yahweh disser a ele.</w:t>
      </w:r>
    </w:p>
    <w:p>
      <w:pPr/>
      <w:r>
        <w:rPr>
          <w:lang w:val="pt_PT" w:bidi="pt_PT"/>
        </w:rPr>
      </w:r>
      <w:r>
        <w:rPr>
          <w:lang w:val="pt_PT" w:bidi="pt_PT"/>
        </w:rPr>
        <w:t>Balaão vai para um lugar alto e descoberto, ou para um local na colina onde não havia árvores. As pessoas acreditavam que lugares altos como esse as colocavam mais perto dos deuses. Deus encontra Balaão lá, e Balaão diz a Deus como ele fez sacrifícios em sete altares diferentes. Balaão não está dizendo a Deus o que ele fez, mas Balaão está pedindo a Deus que responda ao sacrifício de Balaão.</w:t>
      </w:r>
    </w:p>
    <w:p>
      <w:pPr/>
      <w:r>
        <w:rPr>
          <w:lang w:val="pt_PT" w:bidi="pt_PT"/>
        </w:rPr>
      </w:r>
      <w:r>
        <w:rPr>
          <w:lang w:val="pt_PT" w:bidi="pt_PT"/>
        </w:rPr>
        <w:t>Yahweh coloca uma palavra ou mensagem na boca de Balaão. Yahweh diz a Balaão exatamente o que ele deve dizer ao rei Balaque. Balaão retorna ao rei Balaque e o encontra, juntamente com os príncipes de Moabe, montando a guarda ao lado das ofertas queimadas. Vocês se lembrarão de uma passagem anterior que os príncipes de Moabe eram oficiais ou líderes importantes dos moabitas.</w:t>
      </w:r>
    </w:p>
    <w:p>
      <w:pPr/>
      <w:r>
        <w:rPr>
          <w:lang w:val="pt_PT" w:bidi="pt_PT"/>
        </w:rPr>
      </w:r>
      <w:r>
        <w:rPr>
          <w:lang w:val="pt_PT" w:bidi="pt_PT"/>
        </w:rPr>
        <w:t>Parem aqui e contem uma história sobre uma pessoa que dá uma mensagem a alguém e diz a ele para entregar a mensagem exata a uma terceira pessoa. Prestem atenção às expressões que eles usaram para descrever a mensagem e as instruções para entregá-la.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22.41–23.6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 rei Balaque leva Balaão até Bamote-Baal, um lugar alto usado para sacrifícios. Eles olham para baixo e veem parte do acampamento israelita.</w:t>
      </w:r>
    </w:p>
    <w:p>
      <w:pPr/>
      <w:r>
        <w:rPr>
          <w:lang w:val="pt_PT" w:bidi="pt_PT"/>
        </w:rPr>
      </w:r>
      <w:r>
        <w:rPr>
          <w:b/>
          <w:lang w:val="pt_PT" w:bidi="pt_PT"/>
        </w:rPr>
        <w:t>Na segunda cena:</w:t>
      </w:r>
      <w:r>
        <w:rPr>
          <w:lang w:val="pt_PT" w:bidi="pt_PT"/>
        </w:rPr>
        <w:t xml:space="preserve"> Balaão diz a Balaque para fazer sete altares e fornecer sete bois e carneiros para sacrifícios. Balaque e Balaão fazem ofertas queimadas de um boi e um carneiro em cada altar. Balaão diz a Balaque para ficar de guarda.</w:t>
      </w:r>
    </w:p>
    <w:p>
      <w:pPr/>
      <w:r>
        <w:rPr>
          <w:lang w:val="pt_PT" w:bidi="pt_PT"/>
        </w:rPr>
      </w:r>
      <w:r>
        <w:rPr>
          <w:b/>
          <w:lang w:val="pt_PT" w:bidi="pt_PT"/>
        </w:rPr>
        <w:t>Na terceira cena:</w:t>
      </w:r>
      <w:r>
        <w:rPr>
          <w:lang w:val="pt_PT" w:bidi="pt_PT"/>
        </w:rPr>
        <w:t xml:space="preserve"> Balaão vai sozinho para outro lugar a fim de encontrar com Deus. Balaão diz a Deus o que ele fez. Yahweh coloca uma mensagem na boca de Balaão e o envia de volta a Balaque.</w:t>
      </w:r>
    </w:p>
    <w:p>
      <w:pPr/>
      <w:r>
        <w:rPr>
          <w:lang w:val="pt_PT" w:bidi="pt_PT"/>
        </w:rPr>
      </w:r>
      <w:r>
        <w:rPr>
          <w:b/>
          <w:lang w:val="pt_PT" w:bidi="pt_PT"/>
        </w:rPr>
        <w:t>Na quarta cena:</w:t>
      </w:r>
      <w:r>
        <w:rPr>
          <w:lang w:val="pt_PT" w:bidi="pt_PT"/>
        </w:rPr>
        <w:t xml:space="preserve"> Balaão retorna e encontra Balaque e os príncipes de Moabe nos altares onde os sacrifícios foram feitos.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Rei Balaque</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Príncipes de Moabe</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acontece na manhã depois que Balaão encontra o rei Balaque. Balaque leva Balaão para um lugar chamado Bamote-Baal. Por causa do grande número de israelitas, eles podiam ver apenas alguns dos israelitas, ou a beira do acampamento israelita. No idioma original, o “Bamote” é um lugar alto onde os sacrifícios são feitos, e “Baal” é o nome de um deus pagão. Vocês poderiam traduzir o nome desse lugar como “um lugar alto onde os sacrifícios são feitos a Baal”.</w:t>
      </w:r>
    </w:p>
    <w:p>
      <w:pPr/>
      <w:r>
        <w:rPr>
          <w:lang w:val="pt_PT" w:bidi="pt_PT"/>
        </w:rPr>
      </w:r>
      <w:r>
        <w:rPr>
          <w:lang w:val="pt_PT" w:bidi="pt_PT"/>
        </w:rPr>
        <w:t>Parem aqui e discutam em grupo como vocês traduzirão o nome desse lugar. Vocês usarão o nome literal do lugar ou uma tradução do nome do lugar? Pause este áudio aqui.</w:t>
      </w:r>
    </w:p>
    <w:p>
      <w:pPr/>
      <w:r>
        <w:rPr>
          <w:lang w:val="pt_PT" w:bidi="pt_PT"/>
        </w:rPr>
      </w:r>
      <w:r>
        <w:rPr>
          <w:lang w:val="pt_PT" w:bidi="pt_PT"/>
        </w:rPr>
        <w:t>Na segunda cena, Balaão diz a Balaque para construir sete altares e fornecer sete bois e sete carneiros. Balaque faz o que Balaão pediu. Eles então sacrificam um boi e um carneiro em cada altar. Balaão diz a Balaque para permanecer ao lado das ofertas queimadas enquanto ele se afasta para ver se Yahweh responderá a ele. Permanecer, nesse caso, é mais do que esperar que Balaão retorne. A prática de permanecer ao lado de um sacrifício era um ato comum. Balaão estava dizendo a Balaque para se posicionar perto dos sacrifícios e vigiá-los.</w:t>
      </w:r>
    </w:p>
    <w:p>
      <w:pPr/>
      <w:r>
        <w:rPr>
          <w:lang w:val="pt_PT" w:bidi="pt_PT"/>
        </w:rPr>
      </w:r>
      <w:r>
        <w:rPr>
          <w:lang w:val="pt_PT" w:bidi="pt_PT"/>
        </w:rPr>
        <w:t>Parem aqui e discutam como vocês traduzirão a ideia de “permanecer” para que signifique mais do que esperar. Contem uma história de uma vez em que vocês disseram a alguém para ficar de prontidão e vigiar algo. Prestem atenção às palavras que vocês usam. Pause este áudio aqui.</w:t>
      </w:r>
    </w:p>
    <w:p>
      <w:pPr/>
      <w:r>
        <w:rPr>
          <w:lang w:val="pt_PT" w:bidi="pt_PT"/>
        </w:rPr>
      </w:r>
      <w:r>
        <w:rPr>
          <w:lang w:val="pt_PT" w:bidi="pt_PT"/>
        </w:rPr>
        <w:t>Balaão diz a Balaque que ele está indo a outro lugar para ver se Yahweh pode vir e se encontrar com ele. Não há garantia de que Yahweh encontrará Balaão. É possível que Balaão espere que Yahweh responda aos sacrifícios que Balaão e Balaque fizeram. Balaão promete que, se Yahweh o encontrar, ele dirá a Balaque tudo o que Yahweh diz.</w:t>
      </w:r>
    </w:p>
    <w:p>
      <w:pPr/>
      <w:r>
        <w:rPr>
          <w:lang w:val="pt_PT" w:bidi="pt_PT"/>
        </w:rPr>
      </w:r>
      <w:r>
        <w:rPr>
          <w:lang w:val="pt_PT" w:bidi="pt_PT"/>
        </w:rPr>
        <w:t>Na terceira cena, Balaão vai sozinho para encontrar com Deus. Não sabemos a que distância ou para onde ele viajou. Simplesmente sabemos que era um lugar alto e descoberto, uma colina ou montanha que não tinha árvores ou outras plantas. É possível que Balaão tenha ido para um local mais alto do que onde ele estava antes. Deus se encontra com Balaão lá. Nesse caso, a palavra geral para Deus é usada em vez de seu nome pessoal.</w:t>
      </w:r>
    </w:p>
    <w:p>
      <w:pPr/>
      <w:r>
        <w:rPr>
          <w:lang w:val="pt_PT" w:bidi="pt_PT"/>
        </w:rPr>
      </w:r>
      <w:r>
        <w:rPr>
          <w:lang w:val="pt_PT" w:bidi="pt_PT"/>
        </w:rPr>
        <w:t>Balaão diz a Deus que Balaão fez sacrifícios em sete altares. Balaão não está dizendo isso porque Deus não sabe sobre isso. Balaão está dizendo a Deus que Balaão realizou rituais e está pedindo a Deus uma resposta. Yahweh responde e “coloca uma palavra na boca de Balaão”. Essa é uma figura de linguagem que mostra que Yahweh deu uma mensagem a Balaão. Vocês também poderiam traduzir isso como “Yahweh disse a Balaão exatamente o que dizer” ou “Yahweh deu a Balaão uma mensagem que ele tinha que proclamar”. Yahweh disse a Balaão para retornar a Balaque com a mensagem.</w:t>
      </w:r>
    </w:p>
    <w:p>
      <w:pPr/>
      <w:r>
        <w:rPr>
          <w:lang w:val="pt_PT" w:bidi="pt_PT"/>
        </w:rPr>
      </w:r>
      <w:r>
        <w:rPr>
          <w:lang w:val="pt_PT" w:bidi="pt_PT"/>
        </w:rPr>
        <w:t>Parem aqui e discutam como sua equipe traduzirá a frase “Yahweh colocou uma palavra na boca de Balaão”. Pause este áudio aqui.</w:t>
      </w:r>
    </w:p>
    <w:p>
      <w:pPr/>
      <w:r>
        <w:rPr>
          <w:lang w:val="pt_PT" w:bidi="pt_PT"/>
        </w:rPr>
      </w:r>
      <w:r>
        <w:rPr>
          <w:lang w:val="pt_PT" w:bidi="pt_PT"/>
        </w:rPr>
        <w:t>Na quarta cena, Balaão retorna e encontra Balaque e os príncipes de Moabe nos altares onde os sacrifícios foram feitos.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22.41–23.6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Rei Balaque</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Príncipes de Moabe</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manhã seguinte, o rei Balaque leva Balaão até Bamote-Baal, um lugar alto usado para sacrifícios. Eles olham para baixo e veem parte do acampamento israelita.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Balaque: “O que você está sentindo ou pensando?” A pessoa pode responder coisas como: “Estou esperançoso de que Balaão amaldiçoe os israelitas agora que ele pode ver alguns deles”, ou “Estou encorajado. Esse é um lugar sagrado para nosso povo. Isso pode dar a Balaão poder extra”, ou “Estou preocupado. Há muitos israelitas. Espero que Balaão possa fazer algo sobre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diz a Balaque para fazer sete altares e fornecer sete bois e carneiros para sacrifícios. Balaque faz o que Balaão pediu a ele. Balaque e Balaão fazem ofertas queimadas de um boi e um carneiro em cada altar. Balaão diz a Balaque: “Vigie enquanto eu me afasto. Espero que Yahweh venha e se encontre comigo. Direi a você tudo o que Yahweh disser e me mostrar”.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“Isso não será fácil. Balaque terá que provar que ele está agindo com sinceridade oferecendo bons sacrifícios”, ou “Os sete altares devem ser bons. É um número especial. Espero que Yahweh veja que somos respeitosos e sérios”.</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“Ansioso. Espero que Balaão faça o que preciso que ele faça”, ou “Obediente. É claro que ficarei de guarda sobre os sacrifícios. É minha responsabilidade”.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vai para um lugar alto onde não há árvores. Deus encontra Balaão lá. Balaão diz a Deus: “Fiz sete altares e sacrifiquei um boi e um carneiro em cada um”. Yahweh coloca uma mensagem na boca de Balaão e diz: “Volte até Balaque e diga a ele o que eu disse”.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“Sei o que você tem feito. Vocês não podem me manipular com seus rituais”, ou “Tenho uma resposta para você e o rei Balaque, mas não será o que vocês estão esperando”.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retorna e encontra Balaque e os príncipes de Moabe nos altares onde os sacrifícios foram feitos.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Balaque: “O que você está sentindo ou pensando?” A pessoa pode responder coisas como: “Sinto-me impaciente. Apresse-se e me diga o que Yahweh disse”, ou “Você pode se apressar e amaldiçoar essas pessoas? Quanto tempo preciso esperar? Eu fiz todos os rituais apropriados”.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22.41–23.6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Balaão e Balaque podiam ver alguns do povo de </w:t>
      </w:r>
      <w:r>
        <w:rPr>
          <w:b/>
          <w:lang w:val="pt_PT" w:bidi="pt_PT"/>
        </w:rPr>
        <w:t>Israel</w:t>
      </w:r>
      <w:r>
        <w:rPr>
          <w:lang w:val="pt_PT" w:bidi="pt_PT"/>
        </w:rPr>
        <w:t xml:space="preserve"> ou </w:t>
      </w:r>
      <w:r>
        <w:rPr>
          <w:b/>
          <w:lang w:val="pt_PT" w:bidi="pt_PT"/>
        </w:rPr>
        <w:t>israelitas</w:t>
      </w:r>
      <w:r>
        <w:rPr>
          <w:lang w:val="pt_PT" w:bidi="pt_PT"/>
        </w:rPr>
        <w:t xml:space="preserve">. Usem a mesma palavra ou frase para o povo de Israel ou israelitas que vocês usaram em passagens anteriores. Consultem o Glossário Mestre para mais informações sobre </w:t>
      </w:r>
      <w:r>
        <w:rPr>
          <w:lang w:val="pt_PT" w:bidi="pt_PT"/>
        </w:rPr>
        <w:t>Israel</w:t>
      </w:r>
      <w:r>
        <w:rPr>
          <w:lang w:val="pt_PT" w:bidi="pt_PT"/>
        </w:rPr>
        <w:t xml:space="preserve"> e </w:t>
      </w:r>
      <w:r>
        <w:rPr>
          <w:lang w:val="pt_PT" w:bidi="pt_PT"/>
        </w:rPr>
        <w:t>israelitas</w:t>
      </w:r>
      <w:r>
        <w:rPr>
          <w:lang w:val="pt_PT" w:bidi="pt_PT"/>
        </w:rPr>
        <w:t>.</w:t>
      </w:r>
    </w:p>
    <w:p>
      <w:pPr/>
      <w:r>
        <w:rPr>
          <w:lang w:val="pt_PT" w:bidi="pt_PT"/>
        </w:rPr>
      </w:r>
      <w:r>
        <w:rPr>
          <w:lang w:val="pt_PT" w:bidi="pt_PT"/>
        </w:rPr>
        <w:t xml:space="preserve">Balaque construiu sete </w:t>
      </w:r>
      <w:r>
        <w:rPr>
          <w:b/>
          <w:lang w:val="pt_PT" w:bidi="pt_PT"/>
        </w:rPr>
        <w:t>altares</w:t>
      </w:r>
      <w:r>
        <w:rPr>
          <w:lang w:val="pt_PT" w:bidi="pt_PT"/>
        </w:rPr>
        <w:t xml:space="preserve">. Balaão e Balaque </w:t>
      </w:r>
      <w:r>
        <w:rPr>
          <w:b/>
          <w:lang w:val="pt_PT" w:bidi="pt_PT"/>
        </w:rPr>
        <w:t>sacrificaram</w:t>
      </w:r>
      <w:r>
        <w:rPr>
          <w:lang w:val="pt_PT" w:bidi="pt_PT"/>
        </w:rPr>
        <w:t xml:space="preserve"> um boi e um carneiro em cada altar como uma </w:t>
      </w:r>
      <w:r>
        <w:rPr>
          <w:b/>
          <w:lang w:val="pt_PT" w:bidi="pt_PT"/>
        </w:rPr>
        <w:t>oferta queimada</w:t>
      </w:r>
      <w:r>
        <w:rPr>
          <w:lang w:val="pt_PT" w:bidi="pt_PT"/>
        </w:rPr>
        <w:t xml:space="preserve">. Usem as mesmas palavras para altar, sacrifício e oferta queimada que vocês usaram em passagens anteriores. Para mais informações sobre </w:t>
      </w:r>
      <w:r>
        <w:rPr>
          <w:lang w:val="pt_PT" w:bidi="pt_PT"/>
        </w:rPr>
        <w:t>altar</w:t>
      </w:r>
      <w:r>
        <w:rPr>
          <w:lang w:val="pt_PT" w:bidi="pt_PT"/>
        </w:rPr>
        <w:t xml:space="preserve">, </w:t>
      </w:r>
      <w:r>
        <w:rPr>
          <w:lang w:val="pt_PT" w:bidi="pt_PT"/>
        </w:rPr>
        <w:t>sacrifício</w:t>
      </w:r>
      <w:r>
        <w:rPr>
          <w:lang w:val="pt_PT" w:bidi="pt_PT"/>
        </w:rPr>
        <w:t xml:space="preserve"> e </w:t>
      </w:r>
      <w:r>
        <w:rPr>
          <w:lang w:val="pt_PT" w:bidi="pt_PT"/>
        </w:rPr>
        <w:t>oferta queimada</w:t>
      </w:r>
      <w:r>
        <w:rPr>
          <w:lang w:val="pt_PT" w:bidi="pt_PT"/>
        </w:rPr>
        <w:t>, consultem o Glossário Mestre.</w:t>
      </w:r>
    </w:p>
    <w:p>
      <w:pPr/>
      <w:r>
        <w:rPr>
          <w:lang w:val="pt_PT" w:bidi="pt_PT"/>
        </w:rPr>
      </w:r>
      <w:r>
        <w:rPr>
          <w:lang w:val="pt_PT" w:bidi="pt_PT"/>
        </w:rPr>
        <w:t xml:space="preserve">Balaão disse a Balaque: “Talvez </w:t>
      </w:r>
      <w:r>
        <w:rPr>
          <w:b/>
          <w:lang w:val="pt_PT" w:bidi="pt_PT"/>
        </w:rPr>
        <w:t>Yahweh</w:t>
      </w:r>
      <w:r>
        <w:rPr>
          <w:lang w:val="pt_PT" w:bidi="pt_PT"/>
        </w:rPr>
        <w:t xml:space="preserve"> venha para se encontrar comigo”. Yahweh é o nome pessoal de Deus. Usem a mesma palavra para </w:t>
      </w:r>
      <w:r>
        <w:rPr>
          <w:lang w:val="pt_PT" w:bidi="pt_PT"/>
        </w:rPr>
        <w:t>Yahweh</w:t>
      </w:r>
      <w:r>
        <w:rPr>
          <w:lang w:val="pt_PT" w:bidi="pt_PT"/>
        </w:rPr>
        <w:t xml:space="preserve"> que vocês usaram em passagens anteriores. Consulte o Glossário Mestre para mais informações.</w:t>
      </w:r>
    </w:p>
    <w:p>
      <w:pPr/>
      <w:r>
        <w:rPr>
          <w:lang w:val="pt_PT" w:bidi="pt_PT"/>
        </w:rPr>
      </w:r>
      <w:r>
        <w:rPr>
          <w:lang w:val="pt_PT" w:bidi="pt_PT"/>
        </w:rPr>
        <w:t xml:space="preserve">Balaão foi para o topo de uma colina descoberta, e </w:t>
      </w:r>
      <w:r>
        <w:rPr>
          <w:b/>
          <w:lang w:val="pt_PT" w:bidi="pt_PT"/>
        </w:rPr>
        <w:t>Deus</w:t>
      </w:r>
      <w:r>
        <w:rPr>
          <w:lang w:val="pt_PT" w:bidi="pt_PT"/>
        </w:rPr>
        <w:t xml:space="preserve"> se encontrou com ele. Essa é a palavra geral para Deus e não seu nome pessoal. Usem a mesma palavra para </w:t>
      </w:r>
      <w:r>
        <w:rPr>
          <w:lang w:val="pt_PT" w:bidi="pt_PT"/>
        </w:rPr>
        <w:t>Deus</w:t>
      </w:r>
      <w:r>
        <w:rPr>
          <w:lang w:val="pt_PT" w:bidi="pt_PT"/>
        </w:rPr>
        <w:t xml:space="preserve"> que vocês usaram em passagens anteriores. Consulte 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23:7–12</w:t>
      </w:r>
      <w:r>
        <w:rPr>
          <w:lang w:val="pt_PT" w:bidi="pt_PT"/>
        </w:rPr>
      </w:r>
    </w:p>
    <w:p>
      <w:pPr>
        <w:pStyle w:val="Heading3"/>
      </w:pPr>
      <w:r>
        <w:rPr>
          <w:lang w:val="pt_PT" w:bidi="pt_PT"/>
        </w:rPr>
        <w:t>Ouvir e Sentir</w:t>
      </w:r>
    </w:p>
    <w:p>
      <w:pPr/>
      <w:r>
        <w:rPr>
          <w:lang w:val="pt_PT" w:bidi="pt_PT"/>
        </w:rPr>
      </w:r>
      <w:r>
        <w:rPr>
          <w:lang w:val="pt_PT" w:bidi="pt_PT"/>
        </w:rPr>
        <w:t>Nesta etapa, ouçam Números 23.7–12 e guardem em seus corações.</w:t>
      </w:r>
    </w:p>
    <w:p>
      <w:pPr/>
      <w:r>
        <w:rPr>
          <w:lang w:val="pt_PT" w:bidi="pt_PT"/>
        </w:rPr>
      </w:r>
      <w:r>
        <w:rPr>
          <w:lang w:val="pt_PT" w:bidi="pt_PT"/>
        </w:rPr>
        <w:t>Ouçam uma versão em áudio de Números 23.7–12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23.7–12 na tradução mais fácil de entender.</w:t>
      </w:r>
    </w:p>
    <w:p>
      <w:pPr/>
      <w:r>
        <w:rPr>
          <w:lang w:val="pt_PT" w:bidi="pt_PT"/>
        </w:rPr>
      </w:r>
      <w:r>
        <w:rPr>
          <w:lang w:val="pt_PT" w:bidi="pt_PT"/>
        </w:rPr>
        <w:t>Na passagem anterior, Balaque e Balaão oferecem sacrifícios em sete altares. Balaão então se reúne com Deus, e Deus coloca uma mensagem na boca dele. Balaão retorna a Balaque com a mensagem.</w:t>
      </w:r>
    </w:p>
    <w:p>
      <w:pPr/>
      <w:r>
        <w:rPr>
          <w:lang w:val="pt_PT" w:bidi="pt_PT"/>
        </w:rPr>
      </w:r>
      <w:r>
        <w:rPr>
          <w:lang w:val="pt_PT" w:bidi="pt_PT"/>
        </w:rPr>
        <w:t>Essa passagem é a mensagem que Yahweh deu a Balaão. Como muitos profetas, Balaão deu seu discurso usando uma linguagem poética especial. A mensagem era semelhante a uma profecia, mas Balaão não era um mensageiro de Yahweh. Então, Moisés usa uma palavra genérica para ditados sábios como provérbios ou parábolas para descrever a mensagem de Balaão.</w:t>
      </w:r>
    </w:p>
    <w:p>
      <w:pPr/>
      <w:r>
        <w:rPr>
          <w:lang w:val="pt_PT" w:bidi="pt_PT"/>
        </w:rPr>
      </w:r>
      <w:r>
        <w:rPr>
          <w:lang w:val="pt_PT" w:bidi="pt_PT"/>
        </w:rPr>
        <w:t>Pare aqui e contem uma história sobre um mensageiro que veio de fora da comunidade e apresentou uma mensagem. Prestem atenção a como o narrador descreveu a mensagem. Como essa mensagem é diferente das mensagens que vêm da comunidade? Pause este áudio aqui.</w:t>
      </w:r>
    </w:p>
    <w:p>
      <w:pPr/>
      <w:r>
        <w:rPr>
          <w:lang w:val="pt_PT" w:bidi="pt_PT"/>
        </w:rPr>
      </w:r>
      <w:r>
        <w:rPr>
          <w:lang w:val="pt_PT" w:bidi="pt_PT"/>
        </w:rPr>
        <w:t>Balaão começa seu discurso dizendo quem ele é e por que ele falou essa mensagem. Essa parece ser uma fórmula ou padrão comum para introduzir esse tipo de discurso. Balaão usará esse mesmo padrão em todas as suas mensagens futuras.</w:t>
      </w:r>
    </w:p>
    <w:p>
      <w:pPr/>
      <w:r>
        <w:rPr>
          <w:lang w:val="pt_PT" w:bidi="pt_PT"/>
        </w:rPr>
      </w:r>
      <w:r>
        <w:rPr>
          <w:lang w:val="pt_PT" w:bidi="pt_PT"/>
        </w:rPr>
        <w:t>Parem aqui e discutam: como os mensageiros em sua cultura começam sua mensagem? Como eles se apresentam e qual o propósito de sua mensagem? Pause este áudio aqui.</w:t>
      </w:r>
    </w:p>
    <w:p>
      <w:pPr/>
      <w:r>
        <w:rPr>
          <w:lang w:val="pt_PT" w:bidi="pt_PT"/>
        </w:rPr>
      </w:r>
      <w:r>
        <w:rPr>
          <w:lang w:val="pt_PT" w:bidi="pt_PT"/>
        </w:rPr>
        <w:t>Balaão diz que o rei Balaque o trouxe de Arã, nas montanhas do leste. Vocês se lembrarão de uma passagem anterior que Balaão é de Petor, que provavelmente ficava perto do rio Eufrates na parte norte da Síria moderna. Isso está localizado a mais de 965 quilômetros de Moabe.</w:t>
      </w:r>
    </w:p>
    <w:p>
      <w:pPr/>
      <w:r>
        <w:rPr>
          <w:lang w:val="pt_PT" w:bidi="pt_PT"/>
        </w:rPr>
      </w:r>
      <w:r>
        <w:rPr>
          <w:lang w:val="pt_PT" w:bidi="pt_PT"/>
        </w:rPr>
        <w:t>Parem aqui e olhem para um mapa mostrando</w:t>
      </w:r>
      <w:r>
        <w:rPr>
          <w:b/>
          <w:lang w:val="pt_PT" w:bidi="pt_PT"/>
        </w:rPr>
        <w:t xml:space="preserve"> Moabe, o rio Jordão, o rio Eufrates, a terra de Moabe e a terra de Peto</w:t>
      </w:r>
      <w:r>
        <w:rPr>
          <w:lang w:val="pt_PT" w:bidi="pt_PT"/>
        </w:rPr>
        <w:t>r, se necessário. Pause este áudio aqui.</w:t>
      </w:r>
    </w:p>
    <w:p>
      <w:pPr/>
      <w:r>
        <w:rPr>
          <w:lang w:val="pt_PT" w:bidi="pt_PT"/>
        </w:rPr>
      </w:r>
      <w:r>
        <w:rPr>
          <w:lang w:val="pt_PT" w:bidi="pt_PT"/>
        </w:rPr>
        <w:t>Em sua mensagem, Balaão se refere aos israelitas por dois nomes: Jacó e Israel. Vocês devem se lembrar de que Jacó era um antepassado dos israelitas. Ele era o neto de Abraão. Yahweh mudou o nome de Jacó para Israel. A partir desse ponto, as pessoas chamavam os descendentes de Jacó pelo nome de Israel.</w:t>
      </w:r>
    </w:p>
    <w:p>
      <w:pPr/>
      <w:r>
        <w:rPr>
          <w:lang w:val="pt_PT" w:bidi="pt_PT"/>
        </w:rPr>
      </w:r>
      <w:r>
        <w:rPr>
          <w:lang w:val="pt_PT" w:bidi="pt_PT"/>
        </w:rPr>
        <w:t>As pessoas sabiam que Balaão era um homem poderoso, cujas bênçãos e maldições eram eficazes.</w:t>
      </w:r>
    </w:p>
    <w:p>
      <w:pPr/>
      <w:r>
        <w:rPr>
          <w:lang w:val="pt_PT" w:bidi="pt_PT"/>
        </w:rPr>
      </w:r>
      <w:r>
        <w:rPr>
          <w:lang w:val="pt_PT" w:bidi="pt_PT"/>
        </w:rPr>
        <w:t>Balaão reconhece que não pode amaldiçoar alguém, a menos que Deus também faça isso. Balaão não pode reverter a bênção de Deus para Israel. Como Deus os abençoou, Balaão é incapaz de amaldiçoar Israel.</w:t>
      </w:r>
    </w:p>
    <w:p>
      <w:pPr/>
      <w:r>
        <w:rPr>
          <w:lang w:val="pt_PT" w:bidi="pt_PT"/>
        </w:rPr>
      </w:r>
      <w:r>
        <w:rPr>
          <w:lang w:val="pt_PT" w:bidi="pt_PT"/>
        </w:rPr>
        <w:t>Balaão diz que pode ver Israel, de sua localização no alto da montanha ou colina. Balaão concorda que Israel é um povo especial, não como qualquer outro povo. Balaão está reconhecendo que Yahweh escolheu ou separou Israel de todas as outras nações. Apenas eles são o povo escolhido de Yahweh.</w:t>
      </w:r>
    </w:p>
    <w:p>
      <w:pPr/>
      <w:r>
        <w:rPr>
          <w:lang w:val="pt_PT" w:bidi="pt_PT"/>
        </w:rPr>
      </w:r>
      <w:r>
        <w:rPr>
          <w:lang w:val="pt_PT" w:bidi="pt_PT"/>
        </w:rPr>
        <w:t>Balaão descreve o povo de Israel como “pó”. Há duas possíveis razões pelas quais Balaão os chama de pó. A primeira razão poderia ser que, quando os israelitas viajavam pelo deserto, eles agitavam o chão seco e criavam uma enorme nuvem de pó. A segunda razão poderia se referir à promessa de Yahweh a Abrão de que sua descendência seria como o pó que ninguém poderia contar.</w:t>
      </w:r>
    </w:p>
    <w:p>
      <w:pPr/>
      <w:r>
        <w:rPr>
          <w:lang w:val="pt_PT" w:bidi="pt_PT"/>
        </w:rPr>
      </w:r>
      <w:r>
        <w:rPr>
          <w:lang w:val="pt_PT" w:bidi="pt_PT"/>
        </w:rPr>
        <w:t>Pare aqui e façam essa atividade: peguem um punhado de pó ou terra. Contem o número de grãos de pó. Quantos grãos de pó vocês tinham em sua mão? Como vocês se sentiram contando o pó? Pause este áudio aqui.</w:t>
      </w:r>
    </w:p>
    <w:p>
      <w:pPr/>
      <w:r>
        <w:rPr>
          <w:lang w:val="pt_PT" w:bidi="pt_PT"/>
        </w:rPr>
      </w:r>
      <w:r>
        <w:rPr>
          <w:lang w:val="pt_PT" w:bidi="pt_PT"/>
        </w:rPr>
        <w:t>Balaão termina sua mensagem com um desejo de ser como os justos, aqueles que obedecem a Deus. Embora esse seja o desejo de Balaão, aprenderemos em passagens posteriores que Balaão não vive a vida de uma pessoa justa.</w:t>
      </w:r>
    </w:p>
    <w:p>
      <w:pPr/>
      <w:r>
        <w:rPr>
          <w:lang w:val="pt_PT" w:bidi="pt_PT"/>
        </w:rPr>
      </w:r>
      <w:r>
        <w:rPr>
          <w:lang w:val="pt_PT" w:bidi="pt_PT"/>
        </w:rPr>
        <w:t>Depois que Balaão dá sua primeira mensagem, o rei Balaque fica muito irado. Ele ofereceu a Balaão muito dinheiro para amaldiçoar os israelitas. Balaque esperava que Balaão falasse as maldições pelas quais estava pagando. Balaque pensa que pode manipular ou controlar os deuses, desde que tenha a pessoa certa, Balaão, e que realize os rituais certos. Balaão diz que pode falar apenas o que Deus diz a ele para falar. Balaque aprende que Yahweh governa sobre tudo e ninguém pode controlá-lo.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23.7–12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Balaão diz como o rei Balaque o chamou para amaldiçoar Israel.</w:t>
      </w:r>
    </w:p>
    <w:p>
      <w:pPr/>
      <w:r>
        <w:rPr>
          <w:lang w:val="pt_PT" w:bidi="pt_PT"/>
        </w:rPr>
      </w:r>
      <w:r>
        <w:rPr>
          <w:b/>
          <w:lang w:val="pt_PT" w:bidi="pt_PT"/>
        </w:rPr>
        <w:t>Na segunda cena:</w:t>
      </w:r>
      <w:r>
        <w:rPr>
          <w:lang w:val="pt_PT" w:bidi="pt_PT"/>
        </w:rPr>
        <w:t xml:space="preserve"> Balaão vê o grande número de israelitas. Eles são uma nação especial. Balaão deseja ser como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Rei Balaque</w:t>
      </w:r>
    </w:p>
    <w:p>
      <w:pPr>
        <w:pStyle w:val="ListBullet"/>
        <w:spacing w:line="240" w:lineRule="auto"/>
        <w:ind w:left="720"/>
      </w:pPr>
      <w:r>
        <w:rPr>
          <w:lang w:val="pt_PT" w:bidi="pt_PT"/>
        </w:rPr>
      </w:r>
      <w:r>
        <w:rPr>
          <w:lang w:val="pt_PT" w:bidi="pt_PT"/>
        </w:rPr>
        <w:t>Príncipes de Moabe</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Pare aqui e revejam em grupo: se sua equipe completou a introdução da poesia, lembrem uns aos outros das maneiras especiais pelas quais os poetas usam a linguagem. Quais são as maneiras mais comuns pelas quais os poetas usam a linguagem em poemas hebraicos? Pause este áudio aqui.</w:t>
      </w:r>
    </w:p>
    <w:p>
      <w:pPr/>
      <w:r>
        <w:rPr>
          <w:lang w:val="pt_PT" w:bidi="pt_PT"/>
        </w:rPr>
      </w:r>
      <w:r>
        <w:rPr>
          <w:lang w:val="pt_PT" w:bidi="pt_PT"/>
        </w:rPr>
        <w:t>No início dessa passagem, Balaão voltou para onde Balaque e os príncipes de Moabe estão, ao lado de suas ofertas queimadas. Balaão anuncia a mensagem que Yahweh deu a ele. Balaão dá a mensagem em um estilo poético. Isso é típico desses tipos de mensagens. Embora Yahweh tenha dado a Balaão a mensagem, ele não era um mensageiro especial de Yahweh. Então, Moisés usa uma palavra genérica para ditados sábios como provérbios ou parábolas para descrever a mensagem de Balaão.</w:t>
      </w:r>
    </w:p>
    <w:p>
      <w:pPr/>
      <w:r>
        <w:rPr>
          <w:lang w:val="pt_PT" w:bidi="pt_PT"/>
        </w:rPr>
      </w:r>
      <w:r>
        <w:rPr>
          <w:lang w:val="pt_PT" w:bidi="pt_PT"/>
        </w:rPr>
        <w:t>Parem aqui e discutam como vocês traduzirão a palavra que descreve o tipo de mensagem que Balaão deu. Pause este áudio aqui.</w:t>
      </w:r>
    </w:p>
    <w:p>
      <w:pPr/>
      <w:r>
        <w:rPr>
          <w:lang w:val="pt_PT" w:bidi="pt_PT"/>
        </w:rPr>
      </w:r>
      <w:r>
        <w:rPr>
          <w:lang w:val="pt_PT" w:bidi="pt_PT"/>
        </w:rPr>
        <w:t>Assim como em muitos outros poemas hebraicos, o poeta cria esse poema usando pares de palavras e também frases paralelas ou complementares. Balaão organiza essa mensagem usando sete conjuntos de frases paralelas ou complementares e os divide em duas seções. Cada seção tem três temas paralelos ou correspondentes: primeiro, a localização, em seguida informações sobre Israel e, finalmente, a reação de Balaão.</w:t>
      </w:r>
    </w:p>
    <w:p>
      <w:pPr/>
      <w:r>
        <w:rPr>
          <w:lang w:val="pt_PT" w:bidi="pt_PT"/>
        </w:rPr>
      </w:r>
      <w:r>
        <w:rPr>
          <w:lang w:val="pt_PT" w:bidi="pt_PT"/>
        </w:rPr>
        <w:t>A primeira cena tem três conjuntos de frases paralelas ou complementares. Primeiro, Balaão fala de sua localização em Arã, nas montanhas do leste, de onde Balaque, o rei de Moabe, o trouxe. Balaão diz a mesma coisa, mas com pares de palavras diferentes. Balaque é o rei de Moabe e Arã está localizada nas montanhas do leste.</w:t>
      </w:r>
    </w:p>
    <w:p>
      <w:pPr/>
      <w:r>
        <w:rPr>
          <w:lang w:val="pt_PT" w:bidi="pt_PT"/>
        </w:rPr>
      </w:r>
      <w:r>
        <w:rPr>
          <w:lang w:val="pt_PT" w:bidi="pt_PT"/>
        </w:rPr>
        <w:t>Em seguida, Balaão menciona Israel e a razão pela qual ele o chamou. Novamente, ele usa frases que significam a mesma coisa. Jacó e Israel são os mesmos e se referem aos descendentes de Jacó, os israelitas. Balaque quer que ele amaldiçoe e denuncie ou anuncie a destruição de Israel. Ele quer que Balaão deseje o mal contra os israelitas. No idioma original, a segunda palavra que Balaão usa é mais forte e se refere a desejos malignos que as pessoas falam com ira.</w:t>
      </w:r>
    </w:p>
    <w:p>
      <w:pPr/>
      <w:r>
        <w:rPr>
          <w:lang w:val="pt_PT" w:bidi="pt_PT"/>
        </w:rPr>
      </w:r>
      <w:r>
        <w:rPr>
          <w:lang w:val="pt_PT" w:bidi="pt_PT"/>
        </w:rPr>
        <w:t>Parem aqui e discutam como vocês expressarão que Balaque não apenas quer amaldiçoar os israelitas, mas que Balaque também está cheio de ira contra eles. Pause este áudio aqui.</w:t>
      </w:r>
    </w:p>
    <w:p>
      <w:pPr/>
      <w:r>
        <w:rPr>
          <w:lang w:val="pt_PT" w:bidi="pt_PT"/>
        </w:rPr>
      </w:r>
      <w:r>
        <w:rPr>
          <w:lang w:val="pt_PT" w:bidi="pt_PT"/>
        </w:rPr>
        <w:t>No terceiro conjunto de frases, Balaão responde usando perguntas que ele não espera que Balaque responda. Balaão pergunta: “Como posso amaldiçoar aqueles a quem Deus não amaldiçoou? Como posso condenar aqueles a quem Yahweh não condenou?” Balaão diz que não pode desejar o mal a alguém contra quem Deus ou Yahweh não tenha falado mal. Balaão fala de Deus primeiro usando a palavra genérica para Deus e depois usando Yahweh, o nome pessoal de Deus. Ele usa as mesmas palavras para desejar o mal que ele usou nas frases anteriores.</w:t>
      </w:r>
    </w:p>
    <w:p>
      <w:pPr/>
      <w:r>
        <w:rPr>
          <w:lang w:val="pt_PT" w:bidi="pt_PT"/>
        </w:rPr>
      </w:r>
      <w:r>
        <w:rPr>
          <w:lang w:val="pt_PT" w:bidi="pt_PT"/>
        </w:rPr>
        <w:t>A segunda cena tem quatro conjuntos de frases paralelas ou complementares. Balaão repete os mesmos temas da localização, depois informações sobre Israel e, finalmente, a sua reação.</w:t>
      </w:r>
    </w:p>
    <w:p>
      <w:pPr/>
      <w:r>
        <w:rPr>
          <w:lang w:val="pt_PT" w:bidi="pt_PT"/>
        </w:rPr>
      </w:r>
      <w:r>
        <w:rPr>
          <w:lang w:val="pt_PT" w:bidi="pt_PT"/>
        </w:rPr>
        <w:t>No primeiro conjunto de frases, Balaão diz que, de sua localização atual no topo das rochas altas ou da montanha, ele pode ver Israel. Balaão se refere à nação de Israel como se eles fossem uma só pessoa.</w:t>
      </w:r>
    </w:p>
    <w:p>
      <w:pPr/>
      <w:r>
        <w:rPr>
          <w:lang w:val="pt_PT" w:bidi="pt_PT"/>
        </w:rPr>
      </w:r>
      <w:r>
        <w:rPr>
          <w:lang w:val="pt_PT" w:bidi="pt_PT"/>
        </w:rPr>
        <w:t>No segundo e terceiro conjuntos de frases, Balaão fala sobre Israel. No segundo conjunto de frases, Balaão usa linguagem figurativa ou simbólica para descrever o status especial de Israel. Balaão diz que Israel está sozinho e não se vê como as outras nações. Yahweh os separou das outras nações e deu a eles o status especial de povo escolhido de Yahweh.</w:t>
      </w:r>
    </w:p>
    <w:p>
      <w:pPr/>
      <w:r>
        <w:rPr>
          <w:lang w:val="pt_PT" w:bidi="pt_PT"/>
        </w:rPr>
      </w:r>
      <w:r>
        <w:rPr>
          <w:lang w:val="pt_PT" w:bidi="pt_PT"/>
        </w:rPr>
        <w:t>No terceiro conjunto de frases, Balaão faz uma pergunta que ele não espera que seja respondida. Ele diz que Israel é numeroso demais para ser contado. Ele os descreve como pó e que nem mesmo um quarto ou uma porção deles pode ser contada.</w:t>
      </w:r>
    </w:p>
    <w:p>
      <w:pPr/>
      <w:r>
        <w:rPr>
          <w:lang w:val="pt_PT" w:bidi="pt_PT"/>
        </w:rPr>
      </w:r>
      <w:r>
        <w:rPr>
          <w:lang w:val="pt_PT" w:bidi="pt_PT"/>
        </w:rPr>
        <w:t>Parem aqui e discutam: que linguagem ou imagens especiais vocês usam em sua cultura para descrever algo que é difícil de contar? Discutam como vocês descreverão a “contagem do pó” em sua tradução. Pause este áudio aqui.</w:t>
      </w:r>
    </w:p>
    <w:p>
      <w:pPr/>
      <w:r>
        <w:rPr>
          <w:lang w:val="pt_PT" w:bidi="pt_PT"/>
        </w:rPr>
      </w:r>
      <w:r>
        <w:rPr>
          <w:lang w:val="pt_PT" w:bidi="pt_PT"/>
        </w:rPr>
        <w:t>No conjunto final de frases dessa mensagem, Balaão diz que ele deseja ser como os israelitas. Ele diz que, quando morrer, ou no final de sua vida, ele quer ser justo, em um relacionamento correto com Deus, assim como os israelitas.</w:t>
      </w:r>
    </w:p>
    <w:p>
      <w:pPr/>
      <w:r>
        <w:rPr>
          <w:lang w:val="pt_PT" w:bidi="pt_PT"/>
        </w:rPr>
      </w:r>
      <w:r>
        <w:rPr>
          <w:lang w:val="pt_PT" w:bidi="pt_PT"/>
        </w:rPr>
        <w:t>Depois que Balaão dá a mensagem, Balaque fica muito irado. Balaque faz uma pergunta que ele não espera que Balaão responda. Balaque pergunta: “O que você fez comigo?” Ele está dizendo que Balaão não fez o que Balaque havia chamado para fazer. Balaão fez o oposto do que Balaque pediu. Balaão usa uma pergunta para lembrar a Balaque que Balaão pode falar apenas a mensagem que Yahweh deu a ele. Balaão pergunta a Balaque: “Não devo ter cuidado para falar o que Yahweh colocou em minha boca?”</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23.7–12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Rei Balaque</w:t>
      </w:r>
    </w:p>
    <w:p>
      <w:pPr>
        <w:pStyle w:val="ListBullet"/>
        <w:spacing w:line="240" w:lineRule="auto"/>
        <w:ind w:left="720"/>
      </w:pPr>
      <w:r>
        <w:rPr>
          <w:lang w:val="pt_PT" w:bidi="pt_PT"/>
        </w:rPr>
      </w:r>
      <w:r>
        <w:rPr>
          <w:lang w:val="pt_PT" w:bidi="pt_PT"/>
        </w:rPr>
        <w:t>Príncipes de Moabe</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Quando Balaão retornou ao rei Balaque, ele falou essa mensagem:</w:t>
      </w:r>
    </w:p>
    <w:p>
      <w:pPr/>
      <w:r>
        <w:rPr>
          <w:lang w:val="pt_PT" w:bidi="pt_PT"/>
        </w:rPr>
      </w:r>
      <w:r>
        <w:rPr>
          <w:lang w:val="pt_PT" w:bidi="pt_PT"/>
        </w:rPr>
        <w:t>“Balaque, o rei de Moabe, me chamou de Arã, nas montanhas do leste.</w:t>
      </w:r>
    </w:p>
    <w:p>
      <w:pPr/>
      <w:r>
        <w:rPr>
          <w:lang w:val="pt_PT" w:bidi="pt_PT"/>
        </w:rPr>
      </w:r>
      <w:r>
        <w:rPr>
          <w:lang w:val="pt_PT" w:bidi="pt_PT"/>
        </w:rPr>
        <w:t>Ele disse: 'Venha e amaldiçoe os descendentes de Jacó, venha falar coisas malignas contra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“Estou com medo dos israelitas. Preciso fazer com que Balaão venha aqui. Suas maldições sempre funcionam”, ou “Farei o que for necessário para me livrar de meus inimigos odiados. Será caro trazer Balaão até aqui, mas pagarei”.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como posso amaldiçoar aqueles a quem Deus não amaldiçoou?</w:t>
      </w:r>
    </w:p>
    <w:p>
      <w:pPr/>
      <w:r>
        <w:rPr>
          <w:lang w:val="pt_PT" w:bidi="pt_PT"/>
        </w:rPr>
      </w:r>
      <w:r>
        <w:rPr>
          <w:lang w:val="pt_PT" w:bidi="pt_PT"/>
        </w:rPr>
        <w:t>Como posso falar mal contra aqueles dos quais Yahweh não falou mal?”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“Sinto-me impotente. Não posso ir contra Yahweh”, ou “Meu poder é limitado. Yahweh abençoou Israel, não há nada que eu possa fazer contra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“Vejo Israel do topo do penhasco, os vejo do topo da colina.</w:t>
      </w:r>
    </w:p>
    <w:p>
      <w:pPr/>
      <w:r>
        <w:rPr>
          <w:lang w:val="pt_PT" w:bidi="pt_PT"/>
        </w:rPr>
      </w:r>
      <w:r>
        <w:rPr>
          <w:lang w:val="pt_PT" w:bidi="pt_PT"/>
        </w:rPr>
        <w:t>Eles são um povo especial, únicos por si mesmos,</w:t>
      </w:r>
    </w:p>
    <w:p>
      <w:pPr/>
      <w:r>
        <w:rPr>
          <w:lang w:val="pt_PT" w:bidi="pt_PT"/>
        </w:rPr>
      </w:r>
      <w:r>
        <w:rPr>
          <w:lang w:val="pt_PT" w:bidi="pt_PT"/>
        </w:rPr>
        <w:t>Eles não são como outras nações!</w:t>
      </w:r>
    </w:p>
    <w:p>
      <w:pPr/>
      <w:r>
        <w:rPr>
          <w:lang w:val="pt_PT" w:bidi="pt_PT"/>
        </w:rPr>
      </w:r>
      <w:r>
        <w:rPr>
          <w:lang w:val="pt_PT" w:bidi="pt_PT"/>
        </w:rPr>
        <w:t>Eles são como o pó que não pode ser contado;</w:t>
      </w:r>
    </w:p>
    <w:p>
      <w:pPr/>
      <w:r>
        <w:rPr>
          <w:lang w:val="pt_PT" w:bidi="pt_PT"/>
        </w:rPr>
      </w:r>
      <w:r>
        <w:rPr>
          <w:lang w:val="pt_PT" w:bidi="pt_PT"/>
        </w:rPr>
        <w:t>Quem pode até mesmo contar uma porção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 “Yahweh nos fez uma grande nação, assim como ele prometeu a nossos antepassados Abraão, Isaque e Jacó”, ou “Somos especiais. Yahweh nos escolheu acima de todas as outras nações”.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“Espero morrer como esse povo justo, que o fim de minha vida seja como o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“Sinto-me com inveja. Espero que meus descendentes possam ser uma grande nação como essa”, ou “Desejo que meu relacionamento com Yahweh seja bom, assim como acontece com os israelitas”.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Balaque ficou muito irado com Balaão e disse: “O que você fez comigo? Trouxe você aqui para amaldiçoar meus inimigos, mas você os abençoou”.</w:t>
      </w:r>
    </w:p>
    <w:p>
      <w:pPr/>
      <w:r>
        <w:rPr>
          <w:lang w:val="pt_PT" w:bidi="pt_PT"/>
        </w:rPr>
      </w:r>
      <w:r>
        <w:rPr>
          <w:lang w:val="pt_PT" w:bidi="pt_PT"/>
        </w:rPr>
        <w:t>Balaão respondeu: “Não disse a vocês que posso falar apenas o que Yahweh colocou em minha boca?”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“Muito irado. Por que Balaão não está fazendo o que o paguei para fazer? Ele está fazendo o oposto”, ou “Confuso. O que posso fazer para me livrar de meus inimigos?”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23.7–12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Balaão dá sua </w:t>
      </w:r>
      <w:r>
        <w:rPr>
          <w:b/>
          <w:lang w:val="pt_PT" w:bidi="pt_PT"/>
        </w:rPr>
        <w:t>mensagem</w:t>
      </w:r>
      <w:r>
        <w:rPr>
          <w:lang w:val="pt_PT" w:bidi="pt_PT"/>
        </w:rPr>
        <w:t>. Embora esse fosse um tipo de profecia, Moisés usa uma palavra diferente no idioma original, uma vez que Balaão não era um profeta de Yahweh. Moisés usa uma palavra genérica para ditados sábios como provérbios ou parábolas para descrever a mensagem de Balaão. O povo falou esse tipo de mensagem em um estilo poético.</w:t>
      </w:r>
    </w:p>
    <w:p>
      <w:pPr/>
      <w:r>
        <w:rPr>
          <w:lang w:val="pt_PT" w:bidi="pt_PT"/>
        </w:rPr>
      </w:r>
      <w:r>
        <w:rPr>
          <w:lang w:val="pt_PT" w:bidi="pt_PT"/>
        </w:rPr>
        <w:t>Parem aqui e discutam em grupo qual palavra ou frase vocês usarão para</w:t>
      </w:r>
      <w:r>
        <w:rPr>
          <w:b/>
          <w:lang w:val="pt_PT" w:bidi="pt_PT"/>
        </w:rPr>
        <w:t xml:space="preserve"> mensage</w:t>
      </w:r>
      <w:r>
        <w:rPr>
          <w:lang w:val="pt_PT" w:bidi="pt_PT"/>
        </w:rPr>
        <w:t>m. Se vocês já traduziram essa palavra em outro livro da Bíblia, usem a mesma palavra que usaram lá. Pause este áudio aqui.</w:t>
      </w:r>
    </w:p>
    <w:p>
      <w:pPr/>
      <w:r>
        <w:rPr>
          <w:lang w:val="pt_PT" w:bidi="pt_PT"/>
        </w:rPr>
      </w:r>
      <w:r>
        <w:rPr>
          <w:lang w:val="pt_PT" w:bidi="pt_PT"/>
        </w:rPr>
        <w:t xml:space="preserve">Balaque pede a Balaão que </w:t>
      </w:r>
      <w:r>
        <w:rPr>
          <w:b/>
          <w:lang w:val="pt_PT" w:bidi="pt_PT"/>
        </w:rPr>
        <w:t>amaldiçoe</w:t>
      </w:r>
      <w:r>
        <w:rPr>
          <w:lang w:val="pt_PT" w:bidi="pt_PT"/>
        </w:rPr>
        <w:t xml:space="preserve"> </w:t>
      </w:r>
      <w:r>
        <w:rPr>
          <w:b/>
          <w:lang w:val="pt_PT" w:bidi="pt_PT"/>
        </w:rPr>
        <w:t>Israel</w:t>
      </w:r>
      <w:r>
        <w:rPr>
          <w:lang w:val="pt_PT" w:bidi="pt_PT"/>
        </w:rPr>
        <w:t xml:space="preserve"> ou Jacó por ele. Usem as mesmas palavras para amaldiçoar e Israel que vocês usaram em passagens anteriores. Consultem o Glossário Mestre para mais informações sobre </w:t>
      </w:r>
      <w:r>
        <w:rPr>
          <w:lang w:val="pt_PT" w:bidi="pt_PT"/>
        </w:rPr>
        <w:t>maldição</w:t>
      </w:r>
      <w:r>
        <w:rPr>
          <w:lang w:val="pt_PT" w:bidi="pt_PT"/>
        </w:rPr>
        <w:t xml:space="preserve"> e </w:t>
      </w:r>
      <w:r>
        <w:rPr>
          <w:lang w:val="pt_PT" w:bidi="pt_PT"/>
        </w:rPr>
        <w:t>Israel</w:t>
      </w:r>
      <w:r>
        <w:rPr>
          <w:lang w:val="pt_PT" w:bidi="pt_PT"/>
        </w:rPr>
        <w:t>.</w:t>
      </w:r>
    </w:p>
    <w:p>
      <w:pPr/>
      <w:r>
        <w:rPr>
          <w:lang w:val="pt_PT" w:bidi="pt_PT"/>
        </w:rPr>
      </w:r>
      <w:r>
        <w:rPr>
          <w:lang w:val="pt_PT" w:bidi="pt_PT"/>
        </w:rPr>
        <w:t xml:space="preserve">Balaão diz que ele não pode amaldiçoar alguém a quem </w:t>
      </w:r>
      <w:r>
        <w:rPr>
          <w:b/>
          <w:lang w:val="pt_PT" w:bidi="pt_PT"/>
        </w:rPr>
        <w:t>Deus</w:t>
      </w:r>
      <w:r>
        <w:rPr>
          <w:lang w:val="pt_PT" w:bidi="pt_PT"/>
        </w:rPr>
        <w:t xml:space="preserve"> ou </w:t>
      </w:r>
      <w:r>
        <w:rPr>
          <w:b/>
          <w:lang w:val="pt_PT" w:bidi="pt_PT"/>
        </w:rPr>
        <w:t>Yahweh</w:t>
      </w:r>
      <w:r>
        <w:rPr>
          <w:lang w:val="pt_PT" w:bidi="pt_PT"/>
        </w:rPr>
        <w:t xml:space="preserve"> não amaldiçoou. Balaão usa tanto a palavra genérica para Deus quanto também Yahweh, o nome pessoal de Deus. Usem as mesmas palavras para Deus e Yahweh que vocês usaram em passagens anteriores. Para mais informações sobre </w:t>
      </w:r>
      <w:r>
        <w:rPr>
          <w:lang w:val="pt_PT" w:bidi="pt_PT"/>
        </w:rPr>
        <w:t>Deus</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 xml:space="preserve">Balaão diz que Israel não se considera o mesmo que outras </w:t>
      </w:r>
      <w:r>
        <w:rPr>
          <w:b/>
          <w:lang w:val="pt_PT" w:bidi="pt_PT"/>
        </w:rPr>
        <w:t>nações</w:t>
      </w:r>
      <w:r>
        <w:rPr>
          <w:lang w:val="pt_PT" w:bidi="pt_PT"/>
        </w:rPr>
        <w:t xml:space="preserve">. Usem a mesma palavra para nação que vocês usaram em passagens anteriores. Consultem o Glossário Mestre para mais informações sobre </w:t>
      </w:r>
      <w:r>
        <w:rPr>
          <w:lang w:val="pt_PT" w:bidi="pt_PT"/>
        </w:rPr>
        <w:t>nação</w:t>
      </w:r>
      <w:r>
        <w:rPr>
          <w:lang w:val="pt_PT" w:bidi="pt_PT"/>
        </w:rPr>
        <w:t>.</w:t>
      </w:r>
    </w:p>
    <w:p>
      <w:pPr/>
      <w:r>
        <w:rPr>
          <w:lang w:val="pt_PT" w:bidi="pt_PT"/>
        </w:rPr>
      </w:r>
      <w:r>
        <w:rPr>
          <w:lang w:val="pt_PT" w:bidi="pt_PT"/>
        </w:rPr>
        <w:t xml:space="preserve">Balaão deseja morrer no final de sua vida como uma pessoa </w:t>
      </w:r>
      <w:r>
        <w:rPr>
          <w:b/>
          <w:lang w:val="pt_PT" w:bidi="pt_PT"/>
        </w:rPr>
        <w:t>justa</w:t>
      </w:r>
      <w:r>
        <w:rPr>
          <w:lang w:val="pt_PT" w:bidi="pt_PT"/>
        </w:rPr>
        <w:t>. Uma pessoa justa obedece a Deus e está em um relacionamento correto com ele.</w:t>
      </w:r>
    </w:p>
    <w:p>
      <w:pPr/>
      <w:r>
        <w:rPr>
          <w:lang w:val="pt_PT" w:bidi="pt_PT"/>
        </w:rPr>
      </w:r>
      <w:r>
        <w:rPr>
          <w:lang w:val="pt_PT" w:bidi="pt_PT"/>
        </w:rPr>
        <w:t>Parem aqui e discutam em grupo que palavra ou frase vocês usarão para</w:t>
      </w:r>
      <w:r>
        <w:rPr>
          <w:b/>
          <w:lang w:val="pt_PT" w:bidi="pt_PT"/>
        </w:rPr>
        <w:t xml:space="preserve"> just</w:t>
      </w:r>
      <w:r>
        <w:rPr>
          <w:lang w:val="pt_PT" w:bidi="pt_PT"/>
        </w:rPr>
        <w:t xml:space="preserve">o. Procure a palavra </w:t>
      </w:r>
      <w:r>
        <w:rPr>
          <w:lang w:val="pt_PT" w:bidi="pt_PT"/>
        </w:rPr>
        <w:t>justiça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Balaque está irado com Balaão porque ele não os amaldiçoa, mas em vez disso os </w:t>
      </w:r>
      <w:r>
        <w:rPr>
          <w:b/>
          <w:lang w:val="pt_PT" w:bidi="pt_PT"/>
        </w:rPr>
        <w:t>abençoa</w:t>
      </w:r>
      <w:r>
        <w:rPr>
          <w:lang w:val="pt_PT" w:bidi="pt_PT"/>
        </w:rPr>
        <w:t xml:space="preserve">. Use a mesma palavra para benção que você usou em passagens anteriores. Para mais informações sobre </w:t>
      </w:r>
      <w:r>
        <w:rPr>
          <w:lang w:val="pt_PT" w:bidi="pt_PT"/>
        </w:rPr>
        <w:t>abençoar</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23:13–26</w:t>
      </w:r>
      <w:r>
        <w:rPr>
          <w:lang w:val="pt_PT" w:bidi="pt_PT"/>
        </w:rPr>
      </w:r>
    </w:p>
    <w:p>
      <w:pPr>
        <w:pStyle w:val="Heading3"/>
      </w:pPr>
      <w:r>
        <w:rPr>
          <w:lang w:val="pt_PT" w:bidi="pt_PT"/>
        </w:rPr>
        <w:t>Ouvir e Sentir</w:t>
      </w:r>
    </w:p>
    <w:p>
      <w:pPr/>
      <w:r>
        <w:rPr>
          <w:lang w:val="pt_PT" w:bidi="pt_PT"/>
        </w:rPr>
      </w:r>
      <w:r>
        <w:rPr>
          <w:lang w:val="pt_PT" w:bidi="pt_PT"/>
        </w:rPr>
        <w:t>Nesta etapa, ouçam Números 23.13–26 e guardem em seus corações.</w:t>
      </w:r>
    </w:p>
    <w:p>
      <w:pPr/>
      <w:r>
        <w:rPr>
          <w:lang w:val="pt_PT" w:bidi="pt_PT"/>
        </w:rPr>
      </w:r>
      <w:r>
        <w:rPr>
          <w:lang w:val="pt_PT" w:bidi="pt_PT"/>
        </w:rPr>
        <w:t>Ouçam uma versão em áudio de Números 23.13–26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23.13–26 na tradução mais fácil de entender.</w:t>
      </w:r>
    </w:p>
    <w:p>
      <w:pPr/>
      <w:r>
        <w:rPr>
          <w:lang w:val="pt_PT" w:bidi="pt_PT"/>
        </w:rPr>
      </w:r>
      <w:r>
        <w:rPr>
          <w:lang w:val="pt_PT" w:bidi="pt_PT"/>
        </w:rPr>
        <w:t>Na passagem anterior, Balaão dá a Balaque a mensagem que Yahweh havia dado a Balaão. Balaão diz que ele não pode amaldiçoar alguém que Yahweh não amaldiçoou. Balaque está muito irado por Balaão abençoar Israel em vez de amaldiçoá-lo.</w:t>
      </w:r>
    </w:p>
    <w:p>
      <w:pPr/>
      <w:r>
        <w:rPr>
          <w:lang w:val="pt_PT" w:bidi="pt_PT"/>
        </w:rPr>
      </w:r>
      <w:r>
        <w:rPr>
          <w:lang w:val="pt_PT" w:bidi="pt_PT"/>
        </w:rPr>
        <w:t>Nessa passagem, Balaque leva Balaão para outro local onde ele pode ver outra porção dos israelitas. Balaque espera que Balaão amaldiçoe Israel desse lugar. Balaque leva Balaão a um lugar no topo do Monte Pisga chamado de campo ou planalto de Zofim. O Monte Pisga é uma montanha na cordilheira de Abarim. Do topo dessa montanha, alguém pode ver as planícies de Moabe ao nordeste e o Mar Morto ao oeste. Alguns acreditam que Pisga é outro nome para o Monte Nebo. No idioma original, um “Zofim” é uma observação ou lugar de observação. Não está claro se esse era o nome do lugar real ou um tipo de localização.</w:t>
      </w:r>
    </w:p>
    <w:p>
      <w:pPr/>
      <w:r>
        <w:rPr>
          <w:lang w:val="pt_PT" w:bidi="pt_PT"/>
        </w:rPr>
      </w:r>
      <w:r>
        <w:rPr>
          <w:lang w:val="pt_PT" w:bidi="pt_PT"/>
        </w:rPr>
        <w:t>Parem aqui e olhem para um mapa que mostra</w:t>
      </w:r>
      <w:r>
        <w:rPr>
          <w:b/>
          <w:lang w:val="pt_PT" w:bidi="pt_PT"/>
        </w:rPr>
        <w:t xml:space="preserve"> as montanhas Abarim, o Monte Pisga, as planícies de Moabe e o Mar Mort</w:t>
      </w:r>
      <w:r>
        <w:rPr>
          <w:lang w:val="pt_PT" w:bidi="pt_PT"/>
        </w:rPr>
        <w:t>o. Pause este áudio aqui.</w:t>
      </w:r>
    </w:p>
    <w:p>
      <w:pPr/>
      <w:r>
        <w:rPr>
          <w:lang w:val="pt_PT" w:bidi="pt_PT"/>
        </w:rPr>
      </w:r>
      <w:r>
        <w:rPr>
          <w:lang w:val="pt_PT" w:bidi="pt_PT"/>
        </w:rPr>
        <w:t>Quando ele chega à nova localização, Balaque repete o mesmo processo que ele fez em Bamote-Baal. Ele constrói sete altares e sacrifica um novilho e um carneiro em cada altar. Novamente, Balaão diz a Balaque para ficar ao lado da oferta queimada enquanto Balaão vai embora para encontrar Yahweh. Mais uma vez, Yahweh dá a Balaão uma mensagem e o instrui a retornar a Balaque. Quando Balaão chega de volta, ele encontra Balaque e os príncipes de Moabe montando a guarda ao lado da oferta queimada, assim como na passagem anterior. Balaque está ansioso e curioso para saber o que aconteceu desta vez. Enquanto Balaão retorna, Balaque pergunta: “O que Yahweh disse?”</w:t>
      </w:r>
    </w:p>
    <w:p>
      <w:pPr/>
      <w:r>
        <w:rPr>
          <w:lang w:val="pt_PT" w:bidi="pt_PT"/>
        </w:rPr>
      </w:r>
      <w:r>
        <w:rPr>
          <w:lang w:val="pt_PT" w:bidi="pt_PT"/>
        </w:rPr>
        <w:t>Pare aqui e contem uma história de uma vez em que vocês estavam esperando ansiosamente por informações ou uma mensagem. O que vocês fizeram ou disseram quando viram alguém que tinha as informações que vocês precisavam? Pause este áudio aqui.</w:t>
      </w:r>
    </w:p>
    <w:p>
      <w:pPr/>
      <w:r>
        <w:rPr>
          <w:lang w:val="pt_PT" w:bidi="pt_PT"/>
        </w:rPr>
      </w:r>
      <w:r>
        <w:rPr>
          <w:lang w:val="pt_PT" w:bidi="pt_PT"/>
        </w:rPr>
        <w:t>Balaão começa sua mensagem. Como na mensagem anterior, Moisés usa uma palavra genérica para ditados sábios como provérbios ou parábolas para descrever a mensagem de Balaão. Ele começa dizendo a Balaque para prestar muita atenção. Balaão faz isso dizendo “levanta-te” ou “fica de pé”, mesmo que Balaque já esteja de pé. Ele diz a Balaque para “dê ouvidos a mim”, que é uma imagem com palavras dizendo a Balaque para ouvir de perto o que Balaão está prestes a dizer.</w:t>
      </w:r>
    </w:p>
    <w:p>
      <w:pPr/>
      <w:r>
        <w:rPr>
          <w:lang w:val="pt_PT" w:bidi="pt_PT"/>
        </w:rPr>
      </w:r>
      <w:r>
        <w:rPr>
          <w:lang w:val="pt_PT" w:bidi="pt_PT"/>
        </w:rPr>
        <w:t>Parem aqui e discutam as várias maneiras pelas quais as pessoas em sua cultura chamam a atenção de alguém e mostram a eles que elas precisam ouvir com cuidado. Como isso muda de acordo com a pessoa com quem vocês estão falando? Qual dessas maneiras é mais educada e formal? Qual é mais informal? Pause este áudio aqui.</w:t>
      </w:r>
    </w:p>
    <w:p>
      <w:pPr/>
      <w:r>
        <w:rPr>
          <w:lang w:val="pt_PT" w:bidi="pt_PT"/>
        </w:rPr>
      </w:r>
      <w:r>
        <w:rPr>
          <w:lang w:val="pt_PT" w:bidi="pt_PT"/>
        </w:rPr>
        <w:t>Balaão diz a Balaque que Deus não é como seres humanos. Deus não mente e não muda de ideia ou volta atrás em uma decisão que ele fez. Deus sempre mantém suas promessas. Mesmo que Balaão seja um homem poderoso cujas bênçãos e maldições são eficazes, ele é incapaz de ir contra os planos de Deus. A bênção de Deus é tão poderosa e não pode ser revertida, mesmo por um especialista como Balaão.</w:t>
      </w:r>
    </w:p>
    <w:p>
      <w:pPr/>
      <w:r>
        <w:rPr>
          <w:lang w:val="pt_PT" w:bidi="pt_PT"/>
        </w:rPr>
      </w:r>
      <w:r>
        <w:rPr>
          <w:lang w:val="pt_PT" w:bidi="pt_PT"/>
        </w:rPr>
        <w:t>Yahweh, o Deus dos israelitas, está presente com seu povo. O povo grita, declarando que Yahweh é o rei deles. Esse grito é semelhante a um grito de batalha vitorioso.</w:t>
      </w:r>
    </w:p>
    <w:p>
      <w:pPr/>
      <w:r>
        <w:rPr>
          <w:lang w:val="pt_PT" w:bidi="pt_PT"/>
        </w:rPr>
      </w:r>
      <w:r>
        <w:rPr>
          <w:lang w:val="pt_PT" w:bidi="pt_PT"/>
        </w:rPr>
        <w:t>Parem aqui e discutam como as pessoas anunciam que uma pessoa importante está presente. Pause este áudio aqui.</w:t>
      </w:r>
    </w:p>
    <w:p>
      <w:pPr/>
      <w:r>
        <w:rPr>
          <w:lang w:val="pt_PT" w:bidi="pt_PT"/>
        </w:rPr>
      </w:r>
      <w:r>
        <w:rPr>
          <w:lang w:val="pt_PT" w:bidi="pt_PT"/>
        </w:rPr>
        <w:t>Os israelitas gritam em vitória porque Deus os trouxe para fora do Egito. Eles comparam Deus aos chifres do boi selvagem. Isso se refere a um antepassado extinto do gado moderno. As pessoas falaram sobre o quão grandes, ferozes e poderosos esses bois eram. As pessoas começaram a usar o chifre de boi como um símbolo de poder e força.</w:t>
      </w:r>
    </w:p>
    <w:p>
      <w:pPr/>
      <w:r>
        <w:rPr>
          <w:lang w:val="pt_PT" w:bidi="pt_PT"/>
        </w:rPr>
      </w:r>
      <w:r>
        <w:rPr>
          <w:lang w:val="pt_PT" w:bidi="pt_PT"/>
        </w:rPr>
        <w:t xml:space="preserve">Parem aqui e olhem para uma imagem de um </w:t>
      </w:r>
      <w:r>
        <w:rPr>
          <w:b/>
          <w:lang w:val="pt_PT" w:bidi="pt_PT"/>
        </w:rPr>
        <w:t>boi selvagem moderno</w:t>
      </w:r>
      <w:r>
        <w:rPr>
          <w:lang w:val="pt_PT" w:bidi="pt_PT"/>
        </w:rPr>
        <w:t>. Esse animal é semelhante ao boi mencionado aqui. Pause este áudio aqui.</w:t>
      </w:r>
    </w:p>
    <w:p>
      <w:pPr/>
      <w:r>
        <w:rPr>
          <w:lang w:val="pt_PT" w:bidi="pt_PT"/>
        </w:rPr>
      </w:r>
      <w:r>
        <w:rPr>
          <w:lang w:val="pt_PT" w:bidi="pt_PT"/>
        </w:rPr>
        <w:t>Parem aqui e discutam: quais são símbolos de poder e força em sua cultura? Pause este áudio aqui.</w:t>
      </w:r>
    </w:p>
    <w:p>
      <w:pPr/>
      <w:r>
        <w:rPr>
          <w:lang w:val="pt_PT" w:bidi="pt_PT"/>
        </w:rPr>
      </w:r>
      <w:r>
        <w:rPr>
          <w:lang w:val="pt_PT" w:bidi="pt_PT"/>
        </w:rPr>
        <w:t>Balaão disse que não havia encantamento nem adivinhação ou magia que poderia ser usada contra Jacó ou Israel. As pessoas usaram encantamento e adivinhação para descobrir informações sobre o futuro e influenciar as pessoas ou eventos. Encantamento se refere a interpretar vários sinais e presságios. Adivinhação é a predição do futuro. As pessoas fazem essas coisas por meio do uso de magia ou bruxaria. Deus é contra o uso de magia e adivinhação. Ele não permitirá que as pessoas usem magia ou adivinhação contra Israel. Os israelitas não precisam usar essas coisas porque Deus fala diretamente com eles.</w:t>
      </w:r>
    </w:p>
    <w:p>
      <w:pPr/>
      <w:r>
        <w:rPr>
          <w:lang w:val="pt_PT" w:bidi="pt_PT"/>
        </w:rPr>
      </w:r>
      <w:r>
        <w:rPr>
          <w:lang w:val="pt_PT" w:bidi="pt_PT"/>
        </w:rPr>
        <w:t>Parem aqui e discutam: em sua cultura, que coisas as pessoas usam para tentar predizer o futuro? O que as pessoas em sua comunidade pensam sobre essas atividades? Pause este áudio aqui.</w:t>
      </w:r>
    </w:p>
    <w:p>
      <w:pPr/>
      <w:r>
        <w:rPr>
          <w:lang w:val="pt_PT" w:bidi="pt_PT"/>
        </w:rPr>
      </w:r>
      <w:r>
        <w:rPr>
          <w:lang w:val="pt_PT" w:bidi="pt_PT"/>
        </w:rPr>
        <w:t>Em seguida, Balaão compara Israel a um leão e uma leoa que estão caçando. Leões são felinos selvagens muito poderosos que muitas pessoas consideram o rei dos animais por causa de sua aparência forte e majestosa. Eles são caçadores ferozes. Balaão diz que os leões não descansam até que tenham devorado completamente, ou comido, o animal que ele caçou e matou.</w:t>
      </w:r>
    </w:p>
    <w:p>
      <w:pPr/>
      <w:r>
        <w:rPr>
          <w:lang w:val="pt_PT" w:bidi="pt_PT"/>
        </w:rPr>
      </w:r>
      <w:r>
        <w:rPr>
          <w:lang w:val="pt_PT" w:bidi="pt_PT"/>
        </w:rPr>
        <w:t xml:space="preserve">Pare aqui e mostre uma imagem de um </w:t>
      </w:r>
      <w:r>
        <w:rPr>
          <w:lang w:val="pt_PT" w:bidi="pt_PT"/>
        </w:rPr>
        <w:t>leão</w:t>
      </w:r>
      <w:r>
        <w:rPr>
          <w:lang w:val="pt_PT" w:bidi="pt_PT"/>
        </w:rPr>
        <w:t xml:space="preserve"> e uma </w:t>
      </w:r>
      <w:r>
        <w:rPr>
          <w:lang w:val="pt_PT" w:bidi="pt_PT"/>
        </w:rPr>
        <w:t>leoa</w:t>
      </w:r>
      <w:r>
        <w:rPr>
          <w:lang w:val="pt_PT" w:bidi="pt_PT"/>
        </w:rPr>
        <w:t>, se necessário. Discutam: que animais ou outros símbolos vocês conectam com força em sua cultura? Pause este áudio aqui.</w:t>
      </w:r>
    </w:p>
    <w:p>
      <w:pPr/>
      <w:r>
        <w:rPr>
          <w:lang w:val="pt_PT" w:bidi="pt_PT"/>
        </w:rPr>
      </w:r>
      <w:r>
        <w:rPr>
          <w:lang w:val="pt_PT" w:bidi="pt_PT"/>
        </w:rPr>
        <w:t>Depois que Balaão termina a mensagem que Yahweh deu a ele, Balaque diz a Balaão que ele não deve abençoar ou amaldiçoar Israel. Balaque estava dizendo que era melhor que Balaão permanecesse em silêncio do que abençoar seus inimigos. Balaão lembra a Balaque que ele já havia dito a Balaque que ele deve fazer o que Yahweh diz a ele para fazer.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23.13–26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Balaque leva Balaão para o topo de Pisga, onde Balaque realiza os mesmos sacrifícios que na passagem anterior.</w:t>
      </w:r>
    </w:p>
    <w:p>
      <w:pPr/>
      <w:r>
        <w:rPr>
          <w:lang w:val="pt_PT" w:bidi="pt_PT"/>
        </w:rPr>
      </w:r>
      <w:r>
        <w:rPr>
          <w:b/>
          <w:lang w:val="pt_PT" w:bidi="pt_PT"/>
        </w:rPr>
        <w:t>Na segunda cena:</w:t>
      </w:r>
      <w:r>
        <w:rPr>
          <w:lang w:val="pt_PT" w:bidi="pt_PT"/>
        </w:rPr>
        <w:t xml:space="preserve"> Balaão vai embora para se encontrar com Yahweh. Yahweh dá a Balaão outra mensagem para Balaque.</w:t>
      </w:r>
    </w:p>
    <w:p>
      <w:pPr/>
      <w:r>
        <w:rPr>
          <w:lang w:val="pt_PT" w:bidi="pt_PT"/>
        </w:rPr>
      </w:r>
      <w:r>
        <w:rPr>
          <w:b/>
          <w:lang w:val="pt_PT" w:bidi="pt_PT"/>
        </w:rPr>
        <w:t>Na terceira cena:</w:t>
      </w:r>
      <w:r>
        <w:rPr>
          <w:lang w:val="pt_PT" w:bidi="pt_PT"/>
        </w:rPr>
        <w:t xml:space="preserve"> Balaão retorna, e Balaque pergunta: “Que mensagem Yahweh deu?”</w:t>
      </w:r>
    </w:p>
    <w:p>
      <w:pPr/>
      <w:r>
        <w:rPr>
          <w:lang w:val="pt_PT" w:bidi="pt_PT"/>
        </w:rPr>
      </w:r>
      <w:r>
        <w:rPr>
          <w:b/>
          <w:lang w:val="pt_PT" w:bidi="pt_PT"/>
        </w:rPr>
        <w:t>Na quarta cena:</w:t>
      </w:r>
      <w:r>
        <w:rPr>
          <w:lang w:val="pt_PT" w:bidi="pt_PT"/>
        </w:rPr>
        <w:t xml:space="preserve"> Balaão dá a mensagem de Yahweh. Ele diz que Deus não é como um humano que muda de ideia. Deus deu um mandamento para abençoar Israel que não pode ser revertido.</w:t>
      </w:r>
    </w:p>
    <w:p>
      <w:pPr/>
      <w:r>
        <w:rPr>
          <w:lang w:val="pt_PT" w:bidi="pt_PT"/>
        </w:rPr>
      </w:r>
      <w:r>
        <w:rPr>
          <w:b/>
          <w:lang w:val="pt_PT" w:bidi="pt_PT"/>
        </w:rPr>
        <w:t>Na quinta cena:</w:t>
      </w:r>
      <w:r>
        <w:rPr>
          <w:lang w:val="pt_PT" w:bidi="pt_PT"/>
        </w:rPr>
        <w:t xml:space="preserve"> Balaão continua a mensagem, declarando que Yahweh é o rei de Israel. Ninguém pode usar magia contra eles. Israel é como um leão poderoso que destruirá sua presa.</w:t>
      </w:r>
    </w:p>
    <w:p>
      <w:pPr/>
      <w:r>
        <w:rPr>
          <w:lang w:val="pt_PT" w:bidi="pt_PT"/>
        </w:rPr>
      </w:r>
      <w:r>
        <w:rPr>
          <w:b/>
          <w:lang w:val="pt_PT" w:bidi="pt_PT"/>
        </w:rPr>
        <w:t>Na sexta cena:</w:t>
      </w:r>
      <w:r>
        <w:rPr>
          <w:lang w:val="pt_PT" w:bidi="pt_PT"/>
        </w:rPr>
        <w:t xml:space="preserve"> Balaque diz a Balaão para não amaldiçoar nem abençoar Israel. Balaão diz que ele deve fazer o que Yahweh diz a 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Príncipes moabitas</w:t>
      </w:r>
    </w:p>
    <w:p>
      <w:pPr>
        <w:pStyle w:val="ListBullet"/>
        <w:spacing w:line="240" w:lineRule="auto"/>
        <w:ind w:left="720"/>
      </w:pPr>
      <w:r>
        <w:rPr>
          <w:lang w:val="pt_PT" w:bidi="pt_PT"/>
        </w:rPr>
      </w:r>
      <w:r>
        <w:rPr>
          <w:lang w:val="pt_PT" w:bidi="pt_PT"/>
        </w:rPr>
        <w:t>E Israel</w:t>
      </w:r>
    </w:p>
    <w:p>
      <w:pPr/>
      <w:r>
        <w:rPr>
          <w:lang w:val="pt_PT" w:bidi="pt_PT"/>
        </w:rPr>
      </w:r>
      <w:r>
        <w:rPr>
          <w:lang w:val="pt_PT" w:bidi="pt_PT"/>
        </w:rPr>
        <w:t>Em grupo, prestem atenção às partes do cenário da passagem:</w:t>
      </w:r>
    </w:p>
    <w:p>
      <w:pPr/>
      <w:r>
        <w:rPr>
          <w:lang w:val="pt_PT" w:bidi="pt_PT"/>
        </w:rPr>
      </w:r>
      <w:r>
        <w:rPr>
          <w:lang w:val="pt_PT" w:bidi="pt_PT"/>
        </w:rPr>
        <w:t>Moisés começa essa passagem de uma maneira que mostra que um novo evento está acontecendo.</w:t>
      </w:r>
    </w:p>
    <w:p>
      <w:pPr/>
      <w:r>
        <w:rPr>
          <w:lang w:val="pt_PT" w:bidi="pt_PT"/>
        </w:rPr>
      </w:r>
      <w:r>
        <w:rPr>
          <w:lang w:val="pt_PT" w:bidi="pt_PT"/>
        </w:rPr>
        <w:t>Parem aqui e discutam em grupo como vocês começarão essa passagem. Que palavras ou frases vocês usam em seu idioma para mostrar que um novo evento está começando? Pause este áudio aqui.</w:t>
      </w:r>
    </w:p>
    <w:p>
      <w:pPr/>
      <w:r>
        <w:rPr>
          <w:lang w:val="pt_PT" w:bidi="pt_PT"/>
        </w:rPr>
      </w:r>
      <w:r>
        <w:rPr>
          <w:lang w:val="pt_PT" w:bidi="pt_PT"/>
        </w:rPr>
        <w:t>Na primeira cena, Balaque diz a Balaão para vir com ele para outro lugar. No idioma original, Balaque usa uma palavra para mostrar a urgência de seu pedido. Ele está desesperado que Balaão vá com ele para um novo lugar onde Balaão pode estar disposto a fazer como Balaque solicitou.</w:t>
      </w:r>
    </w:p>
    <w:p>
      <w:pPr/>
      <w:r>
        <w:rPr>
          <w:lang w:val="pt_PT" w:bidi="pt_PT"/>
        </w:rPr>
      </w:r>
      <w:r>
        <w:rPr>
          <w:lang w:val="pt_PT" w:bidi="pt_PT"/>
        </w:rPr>
        <w:t>Parem aqui e discutam em grupo: como vocês traduzirão o pedido de Balaque para que as pessoas entendam que ele está desesperado e com pressa para que Balaão venha e o ajude? Pause este áudio aqui.</w:t>
      </w:r>
    </w:p>
    <w:p>
      <w:pPr/>
      <w:r>
        <w:rPr>
          <w:lang w:val="pt_PT" w:bidi="pt_PT"/>
        </w:rPr>
      </w:r>
      <w:r>
        <w:rPr>
          <w:lang w:val="pt_PT" w:bidi="pt_PT"/>
        </w:rPr>
        <w:t>Não sabemos quando esse próximo evento acontece. Pode ser no mesmo dia, ou poderia ser em outro dia. Balaque leva Balaão a um lugar no topo do Monte Pisga chamado de campo ou planalto de Zofim. No idioma original, um “Zofim” é uma observação ou lugar de observação. Outras maneiras pelas quais as pessoas podem se referir a esse lugar são “o Campo dos Vigias”, “Planalto dos Vigias”, “o Campo dos Observadores”, “um posto de observação”, ou “um lugar para espionar”. Balaque constrói sete altares, assim como ele havia feito na localização anterior. Ele faz os mesmos sacrifícios de um carneiro e um novilho em cada altar.</w:t>
      </w:r>
    </w:p>
    <w:p>
      <w:pPr/>
      <w:r>
        <w:rPr>
          <w:lang w:val="pt_PT" w:bidi="pt_PT"/>
        </w:rPr>
      </w:r>
      <w:r>
        <w:rPr>
          <w:lang w:val="pt_PT" w:bidi="pt_PT"/>
        </w:rPr>
        <w:t xml:space="preserve">Parem aqui e olhem para uma foto de um </w:t>
      </w:r>
      <w:r>
        <w:rPr>
          <w:lang w:val="pt_PT" w:bidi="pt_PT"/>
        </w:rPr>
        <w:t>planalto</w:t>
      </w:r>
      <w:r>
        <w:rPr>
          <w:lang w:val="pt_PT" w:bidi="pt_PT"/>
        </w:rPr>
        <w:t>. Então, discutam em grupo como vocês traduzirão o nome desse lugar. Vocês usarão o nome do lugar real, uma tradução do nome do lugar, ou se referirão a ele por seu propósito? Pause este áudio aqui.</w:t>
      </w:r>
    </w:p>
    <w:p>
      <w:pPr/>
      <w:r>
        <w:rPr>
          <w:lang w:val="pt_PT" w:bidi="pt_PT"/>
        </w:rPr>
      </w:r>
      <w:r>
        <w:rPr>
          <w:lang w:val="pt_PT" w:bidi="pt_PT"/>
        </w:rPr>
        <w:t>Na segunda cena, Balaão diz a Balaque para ficar de guarda novamente enquanto Balaão vai para se encontrar com Yahweh. Embora a maioria das traduções inclua o nome de Yahweh aqui, no idioma original, Balaão simplesmente afirma que ele “irá até lá para um encontro”. Balaque e Balaão entenderam que o encontro seria com Yahweh. Balaão não sabia se Yahweh o encontraria novamente. Ele estava indo embora para esperar que Yahweh se encontrasse com ele.</w:t>
      </w:r>
    </w:p>
    <w:p>
      <w:pPr/>
      <w:r>
        <w:rPr>
          <w:lang w:val="pt_PT" w:bidi="pt_PT"/>
        </w:rPr>
      </w:r>
      <w:r>
        <w:rPr>
          <w:lang w:val="pt_PT" w:bidi="pt_PT"/>
        </w:rPr>
        <w:t>Na terceira cena, Balaão volta a Balaque. Balaão encontra Balaque e os príncipes de Moabe montando a guarda sobre os sacrifícios, assim como eles fizeram no lugar anterior. Desta vez, Balaque mostra sua ansiedade para descobrir o que Yahweh falou e pergunta: “O que Yahweh disse?”</w:t>
      </w:r>
    </w:p>
    <w:p>
      <w:pPr/>
      <w:r>
        <w:rPr>
          <w:lang w:val="pt_PT" w:bidi="pt_PT"/>
        </w:rPr>
      </w:r>
      <w:r>
        <w:rPr>
          <w:lang w:val="pt_PT" w:bidi="pt_PT"/>
        </w:rPr>
        <w:t>Balaão dá a mensagem de Yahweh. Assim como a mensagem anterior, Balaão usa poesia. Balaão organiza essa mensagem usando onze conjuntos de frases paralelas ou complementares e os divide em duas seções. Cada seção tem três temas paralelos ou correspondentes: primeiro, Deus, em segundo lugar, não amaldiçoar Israel e, finalmente, abençoar Israel.</w:t>
      </w:r>
    </w:p>
    <w:p>
      <w:pPr/>
      <w:r>
        <w:rPr>
          <w:lang w:val="pt_PT" w:bidi="pt_PT"/>
        </w:rPr>
      </w:r>
      <w:r>
        <w:rPr>
          <w:lang w:val="pt_PT" w:bidi="pt_PT"/>
        </w:rPr>
        <w:t>Na quarta cena, Balaão começa a mensagem dizendo a Balaque para prestar atenção, ouvir. Nesse primeiro par de frases, Balaão diz a Balaque para “se levantar”, mesmo que ele já esteja de pé. Ele diz a Balaque para “dar ouvido”. Ele usa essa linguagem especial e criativa que diz a Balaque para ouvir com cuidado. Balaão se refere a Balaque por seu nome e como o filho de Zipor. Balaão está preparando Balaque para receber a próxima mensagem de Yahweh.</w:t>
      </w:r>
    </w:p>
    <w:p>
      <w:pPr/>
      <w:r>
        <w:rPr>
          <w:lang w:val="pt_PT" w:bidi="pt_PT"/>
        </w:rPr>
      </w:r>
      <w:r>
        <w:rPr>
          <w:lang w:val="pt_PT" w:bidi="pt_PT"/>
        </w:rPr>
        <w:t>Parem aqui e discutam em grupo como vocês traduzirão a linguagem especial e criativa que Balaão usou para obter a atenção de Balaque. Pause este áudio aqui.</w:t>
      </w:r>
    </w:p>
    <w:p>
      <w:pPr/>
      <w:r>
        <w:rPr>
          <w:lang w:val="pt_PT" w:bidi="pt_PT"/>
        </w:rPr>
      </w:r>
      <w:r>
        <w:rPr>
          <w:lang w:val="pt_PT" w:bidi="pt_PT"/>
        </w:rPr>
        <w:t>Em seguida, Balaão compara Deus e humanos usando duas frases que têm o mesmo significado. Balaão usa a palavra genérica para Deus aqui. Embora Balaão use a palavra “homem”, ele está se referindo a pessoas ou seres humanos. Deus não é um mero humano, nem ele é o filho de um humano. Deus não mente e não volta atrás em suas promessas ou muda de ideia. Balaão então enfatiza isso usando duas perguntas que ele espera que as pessoas respondam “Não!”. Balaão pergunta “Deus já falou e falhou em agir? Ele já prometeu e não realizou isso?” Por meio dessas perguntas, Balaão está dizendo que Deus sempre faz o que ele diz que fará.</w:t>
      </w:r>
    </w:p>
    <w:p>
      <w:pPr/>
      <w:r>
        <w:rPr>
          <w:lang w:val="pt_PT" w:bidi="pt_PT"/>
        </w:rPr>
      </w:r>
      <w:r>
        <w:rPr>
          <w:lang w:val="pt_PT" w:bidi="pt_PT"/>
        </w:rPr>
        <w:t>No par final de frases nessa seção, Balaão diz que Deus o ordenou que abençoasse Israel. Deus abençoou Israel, e Balaão não pode reverter a bênção. Balaão começa esse par de frases com uma palavra que demonstra que ele quer enfatizar ou destacar seu ponto. Balaão quer que Balaque ouça e entenda o ponto que ele está demonstrando.</w:t>
      </w:r>
    </w:p>
    <w:p>
      <w:pPr/>
      <w:r>
        <w:rPr>
          <w:lang w:val="pt_PT" w:bidi="pt_PT"/>
        </w:rPr>
      </w:r>
      <w:r>
        <w:rPr>
          <w:lang w:val="pt_PT" w:bidi="pt_PT"/>
        </w:rPr>
        <w:t>Parem aqui e discutam em grupo como vocês mostrarão por meio de sua tradução que Balaão está enfatizando essa declaração para que Balaque ouça de perto. Pause este áudio aqui.</w:t>
      </w:r>
    </w:p>
    <w:p>
      <w:pPr/>
      <w:r>
        <w:rPr>
          <w:lang w:val="pt_PT" w:bidi="pt_PT"/>
        </w:rPr>
      </w:r>
      <w:r>
        <w:rPr>
          <w:lang w:val="pt_PT" w:bidi="pt_PT"/>
        </w:rPr>
        <w:t>Na quinta cena, Balaão dá a segunda parte da mensagem. Ele retorna para discutir o caráter de Deus. Primeiro, Deus não tem nenhum problema, infortúnio ou dificuldades em seu plano para Israel, os descendentes de Jacó. Como em mensagens anteriores, Balaão está se referindo a todos os israelitas como se eles fossem uma só pessoa. No segundo par de frases, Balaão afirma que Yahweh é o Deus de Israel. Ele então completa a ideia acrescentando que Israel anuncia com gritos que Yahweh é o rei deles.</w:t>
      </w:r>
    </w:p>
    <w:p>
      <w:pPr/>
      <w:r>
        <w:rPr>
          <w:lang w:val="pt_PT" w:bidi="pt_PT"/>
        </w:rPr>
      </w:r>
      <w:r>
        <w:rPr>
          <w:lang w:val="pt_PT" w:bidi="pt_PT"/>
        </w:rPr>
        <w:t>No próximo par de frases, Balaão afirma a razão pela qual Deus é o rei de Israel. Deus os libertou do Egito. Balaão compara o poder de Deus com os chifres de um boi selvagem, um símbolo de força.</w:t>
      </w:r>
    </w:p>
    <w:p>
      <w:pPr/>
      <w:r>
        <w:rPr>
          <w:lang w:val="pt_PT" w:bidi="pt_PT"/>
        </w:rPr>
      </w:r>
      <w:r>
        <w:rPr>
          <w:lang w:val="pt_PT" w:bidi="pt_PT"/>
        </w:rPr>
        <w:t>Parem aqui e discutam em grupo como vocês traduzirão a comparação do poder de Deus com os chifres de um boi selvagem. Pause este áudio aqui.</w:t>
      </w:r>
    </w:p>
    <w:p>
      <w:pPr/>
      <w:r>
        <w:rPr>
          <w:lang w:val="pt_PT" w:bidi="pt_PT"/>
        </w:rPr>
      </w:r>
      <w:r>
        <w:rPr>
          <w:lang w:val="pt_PT" w:bidi="pt_PT"/>
        </w:rPr>
        <w:t>No próximo conjunto de frases, Balaão diz a mesma coisa de duas maneiras. Ele diz que nenhuma maldição ou magia tocará ou terá poder sobre Israel, os descendentes de Jacó. Então, Balaão usa duas frases para comentar essa ideia. Por causa da proteção de Deus, as pessoas dirão que Deus fez coisas maravilhosas por Israel.</w:t>
      </w:r>
    </w:p>
    <w:p>
      <w:pPr/>
      <w:r>
        <w:rPr>
          <w:lang w:val="pt_PT" w:bidi="pt_PT"/>
        </w:rPr>
      </w:r>
      <w:r>
        <w:rPr>
          <w:lang w:val="pt_PT" w:bidi="pt_PT"/>
        </w:rPr>
        <w:t>Balaão começa as ideias finais da mensagem com uma palavra que mostra admiração e surpresa. Ele está dizendo algo como: “Apenas olhem para essas pessoas!”. Balaão está maravilhado e admirado com eles. Balaão então os compara a um leão e uma leoa que estão caçando. Eles não descansarão até que terminem de caçar e devorar sua presa.</w:t>
      </w:r>
    </w:p>
    <w:p>
      <w:pPr/>
      <w:r>
        <w:rPr>
          <w:lang w:val="pt_PT" w:bidi="pt_PT"/>
        </w:rPr>
      </w:r>
      <w:r>
        <w:rPr>
          <w:lang w:val="pt_PT" w:bidi="pt_PT"/>
        </w:rPr>
        <w:t>Na sexta cena, Balaque está infeliz quando Balaão termina a mensagem. Balaque grita em frustração: “Se você não os amaldiçoar, pelo menos não os abençoe!”. Balaque preferiria que Balaão não dissesse nada em vez de abençoar seus inimigos. Balaão faz uma pergunta para a qual Balaque já sabe a resposta: “Eu não disse a vocês que devo fazer o que Yahweh me diz?”</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23.13–26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Príncipes moabitas</w:t>
      </w:r>
    </w:p>
    <w:p>
      <w:pPr>
        <w:pStyle w:val="ListBullet"/>
        <w:spacing w:line="240" w:lineRule="auto"/>
        <w:ind w:left="720"/>
      </w:pPr>
      <w:r>
        <w:rPr>
          <w:lang w:val="pt_PT" w:bidi="pt_PT"/>
        </w:rPr>
      </w:r>
      <w:r>
        <w:rPr>
          <w:lang w:val="pt_PT" w:bidi="pt_PT"/>
        </w:rPr>
        <w:t>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Encenem Balaque levando Balaão até Zofim, o Campo dos Vigias no topo do Monte Pisga. Eles podem ver uma porção do acampamento israelita desse lugar.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“Talvez esse seja o lugar errado. O levarei para um lugar melhor, onde ele possa ver apenas parte dos israelitas”, ou “Preciso fazer com que Balaão os amaldiçoe. As coisas estão ficando desesperadas. Os israelitas precisam ser parados antes que me destruam e destruam meu povo”.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Balaque constrói sete altares e sacrifica um carneiro e um novilho em cada altar. Balaão diz a Balaque para ficar de guarda sobre os sacrifícios enquanto ele vai para um encontro. Yahweh dá uma mensagem a Balaão e diz a ele para voltar até Balaque e falar a mensagem. Balaão retorna e encontra Balaque e os príncipes de Moabe montando a guarda sobre os sacrifícios. Balaque pergunta: “O que Yahweh disse?”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“Não sei se Yahweh me encontrará novamente. Irei aqui e verei se Yahweh virá até mim novamente”, ou “Sei que Balaque fez todos esses rituais novamente. Ele pensa que pode manipular Yahweh da maneira como ele tenta manipular seus deuses. Ele descobrirá que Yahweh não é como eles”, ou “Espero que Balaque não fique irado comigo. Não acho que ele gostará da mensagem que Yahweh deu”.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Balaão dá a mensagem de Yahweh. Balaão diz:</w:t>
      </w:r>
    </w:p>
    <w:p>
      <w:pPr/>
      <w:r>
        <w:rPr>
          <w:lang w:val="pt_PT" w:bidi="pt_PT"/>
        </w:rPr>
      </w:r>
      <w:r>
        <w:rPr>
          <w:lang w:val="pt_PT" w:bidi="pt_PT"/>
        </w:rPr>
        <w:t>“Levante-se e ouça com cuidado, Balaque, filho de Zipor.</w:t>
      </w:r>
    </w:p>
    <w:p>
      <w:pPr/>
      <w:r>
        <w:rPr>
          <w:lang w:val="pt_PT" w:bidi="pt_PT"/>
        </w:rPr>
      </w:r>
      <w:r>
        <w:rPr>
          <w:lang w:val="pt_PT" w:bidi="pt_PT"/>
        </w:rPr>
        <w:t>Deus não é como os humanos. Ele não mente ou muda de ideia.</w:t>
      </w:r>
    </w:p>
    <w:p>
      <w:pPr/>
      <w:r>
        <w:rPr>
          <w:lang w:val="pt_PT" w:bidi="pt_PT"/>
        </w:rPr>
      </w:r>
      <w:r>
        <w:rPr>
          <w:lang w:val="pt_PT" w:bidi="pt_PT"/>
        </w:rPr>
        <w:t>Se ele diz algo, ele fará isso. Se ele falar, ele fará isso acontecer.</w:t>
      </w:r>
    </w:p>
    <w:p>
      <w:pPr/>
      <w:r>
        <w:rPr>
          <w:lang w:val="pt_PT" w:bidi="pt_PT"/>
        </w:rPr>
      </w:r>
      <w:r>
        <w:rPr>
          <w:lang w:val="pt_PT" w:bidi="pt_PT"/>
        </w:rPr>
        <w:t>Ouçam, Deus me ordenou que abençoasse. Ele abençoou e eu não posso reverter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“Estou frustrado. É claro que estou ouvindo. Pedi a você que me dissesse o que Yahweh havia dito”, ou “Surpreso. Yahweh não é como os deuses com os quais estou acostumado a lidar”.</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“Estou frustrado. Balaque disse que ele quer ouvir, mas ele não ouve muito bem. Ele quer que eu diga coisas com as quais ele concorda”, ou “Sinto-me impotente. Posso fazer apenas o que Deus me diz para fazer. Não posso fazer o que Balaque quer apenas porque ele me ofereceu muito dinheiro”.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não tem planos para trazer problemas ou dificuldades aos descendentes de Jacó, Israel.</w:t>
      </w:r>
    </w:p>
    <w:p>
      <w:pPr/>
      <w:r>
        <w:rPr>
          <w:lang w:val="pt_PT" w:bidi="pt_PT"/>
        </w:rPr>
      </w:r>
      <w:r>
        <w:rPr>
          <w:lang w:val="pt_PT" w:bidi="pt_PT"/>
        </w:rPr>
        <w:t>Yahweh, o Deus deles, está com eles. Os israelitas gritam que Yahweh é o rei deles.</w:t>
      </w:r>
    </w:p>
    <w:p>
      <w:pPr/>
      <w:r>
        <w:rPr>
          <w:lang w:val="pt_PT" w:bidi="pt_PT"/>
        </w:rPr>
      </w:r>
      <w:r>
        <w:rPr>
          <w:lang w:val="pt_PT" w:bidi="pt_PT"/>
        </w:rPr>
        <w:t>Deus os traz para fora do Egito. Ele é forte como os chifres de um boi selvagem.</w:t>
      </w:r>
    </w:p>
    <w:p>
      <w:pPr/>
      <w:r>
        <w:rPr>
          <w:lang w:val="pt_PT" w:bidi="pt_PT"/>
        </w:rPr>
      </w:r>
      <w:r>
        <w:rPr>
          <w:lang w:val="pt_PT" w:bidi="pt_PT"/>
        </w:rPr>
        <w:t>Nenhuma maldição os tocará. Nenhuma magia terá poder contra eles.</w:t>
      </w:r>
    </w:p>
    <w:p>
      <w:pPr/>
      <w:r>
        <w:rPr>
          <w:lang w:val="pt_PT" w:bidi="pt_PT"/>
        </w:rPr>
      </w:r>
      <w:r>
        <w:rPr>
          <w:lang w:val="pt_PT" w:bidi="pt_PT"/>
        </w:rPr>
        <w:t>As pessoas dirão sobre os descendentes de Jacó,</w:t>
      </w:r>
    </w:p>
    <w:p>
      <w:pPr/>
      <w:r>
        <w:rPr>
          <w:lang w:val="pt_PT" w:bidi="pt_PT"/>
        </w:rPr>
      </w:r>
      <w:r>
        <w:rPr>
          <w:lang w:val="pt_PT" w:bidi="pt_PT"/>
        </w:rPr>
        <w:t>‘Olhem que coisas maravilhosas Deus faz por Israel’.</w:t>
      </w:r>
    </w:p>
    <w:p>
      <w:pPr/>
      <w:r>
        <w:rPr>
          <w:lang w:val="pt_PT" w:bidi="pt_PT"/>
        </w:rPr>
      </w:r>
      <w:r>
        <w:rPr>
          <w:lang w:val="pt_PT" w:bidi="pt_PT"/>
        </w:rPr>
        <w:t>Apenas deem uma olhada nessas pessoas!</w:t>
      </w:r>
    </w:p>
    <w:p>
      <w:pPr/>
      <w:r>
        <w:rPr>
          <w:lang w:val="pt_PT" w:bidi="pt_PT"/>
        </w:rPr>
      </w:r>
      <w:r>
        <w:rPr>
          <w:lang w:val="pt_PT" w:bidi="pt_PT"/>
        </w:rPr>
        <w:t>Eles são majestosos, como um leão ou uma leoa que se levanta para caçar.</w:t>
      </w:r>
    </w:p>
    <w:p>
      <w:pPr/>
      <w:r>
        <w:rPr>
          <w:lang w:val="pt_PT" w:bidi="pt_PT"/>
        </w:rPr>
      </w:r>
      <w:r>
        <w:rPr>
          <w:lang w:val="pt_PT" w:bidi="pt_PT"/>
        </w:rPr>
        <w:t>Eles não descansarão até que devorem totalmente sua presa!”.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“Estamos animados. Yahweh é nosso rei. Ele é poderoso e nos dá vitória sobre nossos inimigos”, ou “Estamos felizes por Yahweh ter libertado nosso povo do Egito”.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“Estou espantado. Essas pessoas são grandes e poderosas. Por que Balaque não pode ver que nada pode feri-los porque Deus os protege?”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rei Balaque grita: “Se você não os amaldiçoar, pelo menos não os abençoe!”. Balaão responde: “Eu não disse a você que devo fazer o que Yahweh me diz?”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“Eu disse a você, mas não ouviria. Estamos desperdiçando nosso tempo tentando ir contra Deus e seus propósitos”.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23.13–26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Balaque disse a Balaão para vir com ele para outro lugar. Ele seria capaz de ver alguns dos israelitas de lá. Ele disse a Balaão para </w:t>
      </w:r>
      <w:r>
        <w:rPr>
          <w:b/>
          <w:lang w:val="pt_PT" w:bidi="pt_PT"/>
        </w:rPr>
        <w:t>amaldiçoar</w:t>
      </w:r>
      <w:r>
        <w:rPr>
          <w:lang w:val="pt_PT" w:bidi="pt_PT"/>
        </w:rPr>
        <w:t xml:space="preserve"> os israelitas de lá. Usem a mesma palavra para amaldiçoar que vocês usaram em passagens anteriores. Para mais informações sobre </w:t>
      </w:r>
      <w:r>
        <w:rPr>
          <w:lang w:val="pt_PT" w:bidi="pt_PT"/>
        </w:rPr>
        <w:t>amaldiçoar</w:t>
      </w:r>
      <w:r>
        <w:rPr>
          <w:lang w:val="pt_PT" w:bidi="pt_PT"/>
        </w:rPr>
        <w:t>, consultem o Glossário Mestre.</w:t>
      </w:r>
    </w:p>
    <w:p>
      <w:pPr/>
      <w:r>
        <w:rPr>
          <w:lang w:val="pt_PT" w:bidi="pt_PT"/>
        </w:rPr>
      </w:r>
      <w:r>
        <w:rPr>
          <w:lang w:val="pt_PT" w:bidi="pt_PT"/>
        </w:rPr>
        <w:t xml:space="preserve">Balaque construiu sete </w:t>
      </w:r>
      <w:r>
        <w:rPr>
          <w:b/>
          <w:lang w:val="pt_PT" w:bidi="pt_PT"/>
        </w:rPr>
        <w:t>altares</w:t>
      </w:r>
      <w:r>
        <w:rPr>
          <w:lang w:val="pt_PT" w:bidi="pt_PT"/>
        </w:rPr>
        <w:t xml:space="preserve"> e sacrificou um carneiro e um novilho em cada altar como uma </w:t>
      </w:r>
      <w:r>
        <w:rPr>
          <w:b/>
          <w:lang w:val="pt_PT" w:bidi="pt_PT"/>
        </w:rPr>
        <w:t>oferta queimada</w:t>
      </w:r>
      <w:r>
        <w:rPr>
          <w:lang w:val="pt_PT" w:bidi="pt_PT"/>
        </w:rPr>
        <w:t xml:space="preserve">. Usem as mesmas palavras para carneiro, novilho, altar e oferta queimada que vocês usaram em passagens anteriores. Lembrem-se de que vocês podem encontrar </w:t>
      </w:r>
      <w:r>
        <w:rPr>
          <w:lang w:val="pt_PT" w:bidi="pt_PT"/>
        </w:rPr>
        <w:t>altar</w:t>
      </w:r>
      <w:r>
        <w:rPr>
          <w:lang w:val="pt_PT" w:bidi="pt_PT"/>
        </w:rPr>
        <w:t xml:space="preserve"> e </w:t>
      </w:r>
      <w:r>
        <w:rPr>
          <w:lang w:val="pt_PT" w:bidi="pt_PT"/>
        </w:rPr>
        <w:t>oferta queimada</w:t>
      </w:r>
      <w:r>
        <w:rPr>
          <w:lang w:val="pt_PT" w:bidi="pt_PT"/>
        </w:rPr>
        <w:t xml:space="preserve"> no Glossário Mestre.</w:t>
      </w:r>
    </w:p>
    <w:p>
      <w:pPr/>
      <w:r>
        <w:rPr>
          <w:lang w:val="pt_PT" w:bidi="pt_PT"/>
        </w:rPr>
      </w:r>
      <w:r>
        <w:rPr>
          <w:b/>
          <w:lang w:val="pt_PT" w:bidi="pt_PT"/>
        </w:rPr>
        <w:t>Yahweh</w:t>
      </w:r>
      <w:r>
        <w:rPr>
          <w:lang w:val="pt_PT" w:bidi="pt_PT"/>
        </w:rPr>
        <w:t xml:space="preserve"> se encontrou com Balaão e deu a ele uma mensagem. Yahweh é o nome pessoal para </w:t>
      </w:r>
      <w:r>
        <w:rPr>
          <w:b/>
          <w:lang w:val="pt_PT" w:bidi="pt_PT"/>
        </w:rPr>
        <w:t>Deus</w:t>
      </w:r>
      <w:r>
        <w:rPr>
          <w:lang w:val="pt_PT" w:bidi="pt_PT"/>
        </w:rPr>
        <w:t xml:space="preserve">. Tanto Deus quanto Yahweh são usados nessa passagem. Certifiquem-se de que vocês traduzam esses nomes da mesma maneira que vocês traduziram em passagens anteriores. Para mais informações sobre </w:t>
      </w:r>
      <w:r>
        <w:rPr>
          <w:lang w:val="pt_PT" w:bidi="pt_PT"/>
        </w:rPr>
        <w:t>Yahweh</w:t>
      </w:r>
      <w:r>
        <w:rPr>
          <w:lang w:val="pt_PT" w:bidi="pt_PT"/>
        </w:rPr>
        <w:t xml:space="preserve"> e </w:t>
      </w:r>
      <w:r>
        <w:rPr>
          <w:lang w:val="pt_PT" w:bidi="pt_PT"/>
        </w:rPr>
        <w:t>Deus</w:t>
      </w:r>
      <w:r>
        <w:rPr>
          <w:lang w:val="pt_PT" w:bidi="pt_PT"/>
        </w:rPr>
        <w:t>, consultem o Glossário Mestre.</w:t>
      </w:r>
    </w:p>
    <w:p>
      <w:pPr/>
      <w:r>
        <w:rPr>
          <w:lang w:val="pt_PT" w:bidi="pt_PT"/>
        </w:rPr>
      </w:r>
      <w:r>
        <w:rPr>
          <w:lang w:val="pt_PT" w:bidi="pt_PT"/>
        </w:rPr>
        <w:t xml:space="preserve">Balaão voltou e encontrou Balaque e os </w:t>
      </w:r>
      <w:r>
        <w:rPr>
          <w:b/>
          <w:lang w:val="pt_PT" w:bidi="pt_PT"/>
        </w:rPr>
        <w:t>príncipes de Moabe</w:t>
      </w:r>
      <w:r>
        <w:rPr>
          <w:lang w:val="pt_PT" w:bidi="pt_PT"/>
        </w:rPr>
        <w:t>. Usem as mesmas palavras ou frase para príncipes de Moabe que vocês usaram em passagens anteriores.</w:t>
      </w:r>
    </w:p>
    <w:p>
      <w:pPr/>
      <w:r>
        <w:rPr>
          <w:lang w:val="pt_PT" w:bidi="pt_PT"/>
        </w:rPr>
      </w:r>
      <w:r>
        <w:rPr>
          <w:lang w:val="pt_PT" w:bidi="pt_PT"/>
        </w:rPr>
        <w:t xml:space="preserve">Balaão deu sua </w:t>
      </w:r>
      <w:r>
        <w:rPr>
          <w:b/>
          <w:lang w:val="pt_PT" w:bidi="pt_PT"/>
        </w:rPr>
        <w:t>mensagem</w:t>
      </w:r>
      <w:r>
        <w:rPr>
          <w:lang w:val="pt_PT" w:bidi="pt_PT"/>
        </w:rPr>
        <w:t>. Moisés usa uma palavra genérica para ditados sábios como provérbios ou parábolas para descrever a mensagem de Balaão. As pessoas falaram esse tipo de mensagem em um estilo poético. Lembrem-se de usar a mesma palavra para mensagem que vocês usaram nas passagens anteriores.</w:t>
      </w:r>
    </w:p>
    <w:p>
      <w:pPr/>
      <w:r>
        <w:rPr>
          <w:lang w:val="pt_PT" w:bidi="pt_PT"/>
        </w:rPr>
      </w:r>
      <w:r>
        <w:rPr>
          <w:lang w:val="pt_PT" w:bidi="pt_PT"/>
        </w:rPr>
        <w:t xml:space="preserve">Balaão disse que Deus havia dado a ele um mandamento para </w:t>
      </w:r>
      <w:r>
        <w:rPr>
          <w:b/>
          <w:lang w:val="pt_PT" w:bidi="pt_PT"/>
        </w:rPr>
        <w:t>abençoar</w:t>
      </w:r>
      <w:r>
        <w:rPr>
          <w:lang w:val="pt_PT" w:bidi="pt_PT"/>
        </w:rPr>
        <w:t xml:space="preserve"> os israelitas. Use a mesma palavra para benção que você usou em passagens anteriores. Para mais informações sobre </w:t>
      </w:r>
      <w:r>
        <w:rPr>
          <w:lang w:val="pt_PT" w:bidi="pt_PT"/>
        </w:rPr>
        <w:t>abençoar</w:t>
      </w:r>
      <w:r>
        <w:rPr>
          <w:lang w:val="pt_PT" w:bidi="pt_PT"/>
        </w:rPr>
        <w:t>, consultem o Glossário Mestre.</w:t>
      </w:r>
    </w:p>
    <w:p>
      <w:pPr/>
      <w:r>
        <w:rPr>
          <w:lang w:val="pt_PT" w:bidi="pt_PT"/>
        </w:rPr>
      </w:r>
      <w:r>
        <w:rPr>
          <w:lang w:val="pt_PT" w:bidi="pt_PT"/>
        </w:rPr>
        <w:t xml:space="preserve">Balaão disse que Deus não havia visto nenhum problema ou dificuldades para </w:t>
      </w:r>
      <w:r>
        <w:rPr>
          <w:b/>
          <w:lang w:val="pt_PT" w:bidi="pt_PT"/>
        </w:rPr>
        <w:t>Israel</w:t>
      </w:r>
      <w:r>
        <w:rPr>
          <w:lang w:val="pt_PT" w:bidi="pt_PT"/>
        </w:rPr>
        <w:t xml:space="preserve">, os descendentes de Jacó. Balaão está se referindo aos israelitas como se eles fossem uma só pessoa, assim como ele fez em suas mensagens anteriores. Usem a mesma palavra para Israel que vocês usaram em passagens anteriores. Lembrem-se de que vocês podem encontrar mais informações sobre </w:t>
      </w:r>
      <w:r>
        <w:rPr>
          <w:lang w:val="pt_PT" w:bidi="pt_PT"/>
        </w:rPr>
        <w:t>Israel</w:t>
      </w:r>
      <w:r>
        <w:rPr>
          <w:lang w:val="pt_PT" w:bidi="pt_PT"/>
        </w:rPr>
        <w:t xml:space="preserve"> no Glossário Mestre.</w:t>
      </w:r>
    </w:p>
    <w:p>
      <w:pPr/>
      <w:r>
        <w:rPr>
          <w:lang w:val="pt_PT" w:bidi="pt_PT"/>
        </w:rPr>
      </w:r>
      <w:r>
        <w:rPr>
          <w:lang w:val="pt_PT" w:bidi="pt_PT"/>
        </w:rPr>
        <w:t xml:space="preserve">Balaão disse que ninguém pode falar um </w:t>
      </w:r>
      <w:r>
        <w:rPr>
          <w:b/>
          <w:lang w:val="pt_PT" w:bidi="pt_PT"/>
        </w:rPr>
        <w:t>encantamento</w:t>
      </w:r>
      <w:r>
        <w:rPr>
          <w:lang w:val="pt_PT" w:bidi="pt_PT"/>
        </w:rPr>
        <w:t xml:space="preserve"> ou amaldiçoar contra Jacó. Um encantamento é um feitiço mágico que alguém faz lançando encantos ou dizendo palavras especiais.</w:t>
      </w:r>
    </w:p>
    <w:p>
      <w:pPr/>
      <w:r>
        <w:rPr>
          <w:lang w:val="pt_PT" w:bidi="pt_PT"/>
        </w:rPr>
      </w:r>
      <w:r>
        <w:rPr>
          <w:lang w:val="pt_PT" w:bidi="pt_PT"/>
        </w:rPr>
        <w:t xml:space="preserve">Parem aqui e discutam em grupo que palavra ou frase vocês usarão para </w:t>
      </w:r>
      <w:r>
        <w:rPr>
          <w:b/>
          <w:lang w:val="pt_PT" w:bidi="pt_PT"/>
        </w:rPr>
        <w:t>encantamento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Balaão disse que nenhuma </w:t>
      </w:r>
      <w:r>
        <w:rPr>
          <w:b/>
          <w:lang w:val="pt_PT" w:bidi="pt_PT"/>
        </w:rPr>
        <w:t>adivinhação</w:t>
      </w:r>
      <w:r>
        <w:rPr>
          <w:lang w:val="pt_PT" w:bidi="pt_PT"/>
        </w:rPr>
        <w:t xml:space="preserve"> ou feitiçaria pode vir contra Israel. Adivinhação geralmente se refere às coisas que as pessoas farão para discernir o futuro que não pode ser percebido por meios normais. Às vezes a magia está envolvida na adivinhação, mas a magia é separada. Em geral, Deus desaprova a magia e a adivinhação. Usem a mesma palavra para adivinhação que vocês usaram em passagens anteriores. Para mais informações sobre </w:t>
      </w:r>
      <w:r>
        <w:rPr>
          <w:lang w:val="pt_PT" w:bidi="pt_PT"/>
        </w:rPr>
        <w:t>adivinhação</w:t>
      </w:r>
      <w:r>
        <w:rPr>
          <w:lang w:val="pt_PT" w:bidi="pt_PT"/>
        </w:rPr>
        <w:t>, consultem o Glossário Mestre.</w:t>
      </w:r>
    </w:p>
    <w:p>
      <w:pPr/>
      <w:r>
        <w:rPr>
          <w:lang w:val="pt_PT" w:bidi="pt_PT"/>
        </w:rPr>
      </w:r>
      <w:r>
        <w:rPr>
          <w:lang w:val="pt_PT" w:bidi="pt_PT"/>
        </w:rPr>
        <w:t xml:space="preserve">Balaão disse que Deus é forte, como os </w:t>
      </w:r>
      <w:r>
        <w:rPr>
          <w:b/>
          <w:lang w:val="pt_PT" w:bidi="pt_PT"/>
        </w:rPr>
        <w:t>chifres</w:t>
      </w:r>
      <w:r>
        <w:rPr>
          <w:lang w:val="pt_PT" w:bidi="pt_PT"/>
        </w:rPr>
        <w:t xml:space="preserve"> de um boi selvagem. Os chifres crescem a partir da cabeça de alguns animais encastrados, como gado, ovelhas, cabras ou antílopes. Eles são semelhantes aos ossos e apontados, geralmente crescem em pares. Esses animais usam seus chifres para lutar ou se proteger.</w:t>
      </w:r>
    </w:p>
    <w:p>
      <w:pPr/>
      <w:r>
        <w:rPr>
          <w:lang w:val="pt_PT" w:bidi="pt_PT"/>
        </w:rPr>
      </w:r>
      <w:r>
        <w:rPr>
          <w:lang w:val="pt_PT" w:bidi="pt_PT"/>
        </w:rPr>
        <w:t xml:space="preserve">Parem aqui e olhem para imagens de animais com chifres: um </w:t>
      </w:r>
      <w:r>
        <w:rPr>
          <w:b/>
          <w:lang w:val="pt_PT" w:bidi="pt_PT"/>
        </w:rPr>
        <w:t>boi selvagem</w:t>
      </w:r>
      <w:r>
        <w:rPr>
          <w:lang w:val="pt_PT" w:bidi="pt_PT"/>
        </w:rPr>
        <w:t xml:space="preserve">, um </w:t>
      </w:r>
      <w:r>
        <w:rPr>
          <w:lang w:val="pt_PT" w:bidi="pt_PT"/>
        </w:rPr>
        <w:t>carneiro</w:t>
      </w:r>
      <w:r>
        <w:rPr>
          <w:lang w:val="pt_PT" w:bidi="pt_PT"/>
        </w:rPr>
        <w:t xml:space="preserve"> e um </w:t>
      </w:r>
      <w:r>
        <w:rPr>
          <w:lang w:val="pt_PT" w:bidi="pt_PT"/>
        </w:rPr>
        <w:t>antílope órix</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23:27–24:13</w:t>
      </w:r>
      <w:r>
        <w:rPr>
          <w:lang w:val="pt_PT" w:bidi="pt_PT"/>
        </w:rPr>
      </w:r>
    </w:p>
    <w:p>
      <w:pPr>
        <w:pStyle w:val="Heading3"/>
      </w:pPr>
      <w:r>
        <w:rPr>
          <w:lang w:val="pt_PT" w:bidi="pt_PT"/>
        </w:rPr>
        <w:t>Ouvir e Sentir</w:t>
      </w:r>
    </w:p>
    <w:p>
      <w:pPr/>
      <w:r>
        <w:rPr>
          <w:lang w:val="pt_PT" w:bidi="pt_PT"/>
        </w:rPr>
      </w:r>
      <w:r>
        <w:rPr>
          <w:lang w:val="pt_PT" w:bidi="pt_PT"/>
        </w:rPr>
        <w:t>Nesta etapa, ouçam Números 23.27–24.13 e guardem em seus corações.</w:t>
      </w:r>
    </w:p>
    <w:p>
      <w:pPr/>
      <w:r>
        <w:rPr>
          <w:lang w:val="pt_PT" w:bidi="pt_PT"/>
        </w:rPr>
      </w:r>
      <w:r>
        <w:rPr>
          <w:lang w:val="pt_PT" w:bidi="pt_PT"/>
        </w:rPr>
        <w:t>Ouçam uma versão em áudio de Números 23.27–24.13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23.27–24.13 na tradução mais fácil de entender.</w:t>
      </w:r>
    </w:p>
    <w:p>
      <w:pPr/>
      <w:r>
        <w:rPr>
          <w:lang w:val="pt_PT" w:bidi="pt_PT"/>
        </w:rPr>
      </w:r>
      <w:r>
        <w:rPr>
          <w:lang w:val="pt_PT" w:bidi="pt_PT"/>
        </w:rPr>
        <w:t>Na passagem anterior, Balaque leva Balaão para o topo de Pisga, esperando que Balaão amaldiçoasse Israel de lá. Balaão recebe uma mensagem de Yahweh e a entrega a Balaque. Balaão diz que Deus não é como os humanos. Ele não mente ou muda de ideia. Balaão dá uma mensagem de bênção sobre Israel. Balaque está muito irado. Balaão disse que ele poderia dizer apenas o que Yahweh diz a ele para dizer.</w:t>
      </w:r>
    </w:p>
    <w:p>
      <w:pPr/>
      <w:r>
        <w:rPr>
          <w:lang w:val="pt_PT" w:bidi="pt_PT"/>
        </w:rPr>
      </w:r>
      <w:r>
        <w:rPr>
          <w:lang w:val="pt_PT" w:bidi="pt_PT"/>
        </w:rPr>
        <w:t>Mais uma vez, Balaque leva Balaão para uma nova localização. Ele pensa que talvez Deus permita que Balaão amaldiçoe Israel da nova localização. Balaque ainda pensa que o problema é a localização. Ele pensa que Deus pode mudar de ideia se Balaque escolher a localização correta.</w:t>
      </w:r>
    </w:p>
    <w:p>
      <w:pPr/>
      <w:r>
        <w:rPr>
          <w:lang w:val="pt_PT" w:bidi="pt_PT"/>
        </w:rPr>
      </w:r>
      <w:r>
        <w:rPr>
          <w:lang w:val="pt_PT" w:bidi="pt_PT"/>
        </w:rPr>
        <w:t>Desta vez, Balaque levou Balaão para o topo de Peor, uma montanha com vista para o deserto. A montanha provavelmente estava localizada a cerca de 20 quilômetros a leste da extremidade norte do Mar Morto.</w:t>
      </w:r>
    </w:p>
    <w:p>
      <w:pPr/>
      <w:r>
        <w:rPr>
          <w:lang w:val="pt_PT" w:bidi="pt_PT"/>
        </w:rPr>
      </w:r>
      <w:r>
        <w:rPr>
          <w:lang w:val="pt_PT" w:bidi="pt_PT"/>
        </w:rPr>
        <w:t xml:space="preserve">Pare aqui e, em grupo, olhem para um mapa que inclui o </w:t>
      </w:r>
      <w:r>
        <w:rPr>
          <w:b/>
          <w:lang w:val="pt_PT" w:bidi="pt_PT"/>
        </w:rPr>
        <w:t>Monte Pisga e o Monte Peor</w:t>
      </w:r>
      <w:r>
        <w:rPr>
          <w:lang w:val="pt_PT" w:bidi="pt_PT"/>
        </w:rPr>
        <w:t>. Pause este áudio aqui.</w:t>
      </w:r>
    </w:p>
    <w:p>
      <w:pPr/>
      <w:r>
        <w:rPr>
          <w:lang w:val="pt_PT" w:bidi="pt_PT"/>
        </w:rPr>
      </w:r>
      <w:r>
        <w:rPr>
          <w:lang w:val="pt_PT" w:bidi="pt_PT"/>
        </w:rPr>
        <w:t>Novamente, Balaão diz a Balaque para construir sete altares e preparar sete novilhos e sete carneiros. Balaque construiu os altares e ofereceu um sacrifício de um novilho e um carneiro em cada altar, assim como ele fez nos locais anteriores. No entanto, a resposta de Balaão desta vez foi diferente. Até agora, Balaão percebeu que Yahweh estava determinado a abençoar Israel em vez de amaldiçoá-lo. Balaão não foi embora para procurar um presságio ou fazer adivinhação, como ele provavelmente fez nas vezes anteriores. Em vez disso, Balaão levantou os olhos, ou olhou para o deserto onde ele poderia ver todo o acampamento de Israel. Balaão poderia ver cada uma das doze tribos em seus acampamentos. Vocês se lembrarão de Êxodo que Yahweh havia designado onde cada tribo de Israel deveria fazer seu acampamento ao redor do tabernáculo.</w:t>
      </w:r>
    </w:p>
    <w:p>
      <w:pPr/>
      <w:r>
        <w:rPr>
          <w:lang w:val="pt_PT" w:bidi="pt_PT"/>
        </w:rPr>
      </w:r>
      <w:r>
        <w:rPr>
          <w:lang w:val="pt_PT" w:bidi="pt_PT"/>
        </w:rPr>
        <w:t>O Espírito de Deus veio sobre Balaão, e ele falou sua mensagem. Em vez de Deus colocando a mensagem na boca de Balaão, o Espírito de Deus veio sobre Balaão e o inspirou a falar. Agora, Balaão estava se comportando como um profeta de Deus por meio de quem Deus falaria.</w:t>
      </w:r>
    </w:p>
    <w:p>
      <w:pPr/>
      <w:r>
        <w:rPr>
          <w:lang w:val="pt_PT" w:bidi="pt_PT"/>
        </w:rPr>
      </w:r>
      <w:r>
        <w:rPr>
          <w:lang w:val="pt_PT" w:bidi="pt_PT"/>
        </w:rPr>
        <w:t>Deus está falando por meio de Balaão. Mais uma vez, Balaão usa uma linguagem poética em seu discurso. Embora essa seja a terceira mensagem de Balaão, essa é a primeira vez que Balaão usa seu próprio nome. Nessa mensagem, Balaão se refere a sua mensagem como um oráculo, uma profecia ou palavras de um profeta de Deus.</w:t>
      </w:r>
    </w:p>
    <w:p>
      <w:pPr/>
      <w:r>
        <w:rPr>
          <w:lang w:val="pt_PT" w:bidi="pt_PT"/>
        </w:rPr>
      </w:r>
      <w:r>
        <w:rPr>
          <w:lang w:val="pt_PT" w:bidi="pt_PT"/>
        </w:rPr>
        <w:t>Balaão se descreve usando uma linguagem figurativa. Ele diz que ele é um “homem cujo olho está aberto” e “cai com os olhos descobertos”. Balaão está dizendo que ele agora tem uma compreensão clara do que está acontecendo. Balaão pode ouvir as palavras de Deus. Ele vê uma visão do Deus Todo-Poderoso. Deus mostra a Balaão algo que os outros não podem ver. Deus dá visões às pessoas quando elas estão acordadas.</w:t>
      </w:r>
    </w:p>
    <w:p>
      <w:pPr/>
      <w:r>
        <w:rPr>
          <w:lang w:val="pt_PT" w:bidi="pt_PT"/>
        </w:rPr>
      </w:r>
      <w:r>
        <w:rPr>
          <w:lang w:val="pt_PT" w:bidi="pt_PT"/>
        </w:rPr>
        <w:t>Parem aqui e discutam em grupo: quais são as expressões diferentes em seu idioma para mostrar que alguém entende claramente algo que não entendeu antes? Pause este áudio aqui.</w:t>
      </w:r>
    </w:p>
    <w:p>
      <w:pPr/>
      <w:r>
        <w:rPr>
          <w:lang w:val="pt_PT" w:bidi="pt_PT"/>
        </w:rPr>
      </w:r>
      <w:r>
        <w:rPr>
          <w:lang w:val="pt_PT" w:bidi="pt_PT"/>
        </w:rPr>
        <w:t>Balaão afirma que ele está caindo ou se curva com os olhos descobertos. Muitos acreditam que Balaão se prostrou ou se curvou por causa do poder do Espírito de Deus que veio sobre Balaão. Deus dá a Balaão uma visão, e Balaão é capaz de entender claramente o plano de Deus para Israel.</w:t>
      </w:r>
    </w:p>
    <w:p>
      <w:pPr/>
      <w:r>
        <w:rPr>
          <w:lang w:val="pt_PT" w:bidi="pt_PT"/>
        </w:rPr>
      </w:r>
      <w:r>
        <w:rPr>
          <w:lang w:val="pt_PT" w:bidi="pt_PT"/>
        </w:rPr>
        <w:t>Balaão então usa imagens para descrever a beleza e a prosperidade de onde os israelitas vivem. Balaão fala sobre as tendas deles e seu acampamento, mas ele está se referindo ao lugar onde eles moram, e não às tendas e ao acampamento em si. Balaão os compara a um lugar que tem muita água e é muito fértil. Muitos tipos de belas plantas e árvores podem crescer lá: palmeiras que produzem tâmaras, jardins que produzem frutos e vegetais e outras plantas úteis como aloés e cedros. O aloé provavelmente era o pau-de-águila, que é uma árvore de cheiro doce e cara que as pessoas usam para decoração. O cedro é uma árvore forte e de cheiro doce. As pessoas usaram o cedro para construir edifícios fortes e belos. Balaão usa essas árvores para criar uma bela imagem. Ele não está descrevendo a localização, uma vez que esses tipos de árvores geralmente não crescem nas mesmas áreas. Balaão usa belas palavras para descrever a prosperidade que virá aos israelitas.</w:t>
      </w:r>
    </w:p>
    <w:p>
      <w:pPr/>
      <w:r>
        <w:rPr>
          <w:lang w:val="pt_PT" w:bidi="pt_PT"/>
        </w:rPr>
      </w:r>
      <w:r>
        <w:rPr>
          <w:lang w:val="pt_PT" w:bidi="pt_PT"/>
        </w:rPr>
        <w:t xml:space="preserve">Parem aqui e olhem para uma foto de uma </w:t>
      </w:r>
      <w:r>
        <w:rPr>
          <w:lang w:val="pt_PT" w:bidi="pt_PT"/>
        </w:rPr>
        <w:t>tameira</w:t>
      </w:r>
      <w:r>
        <w:rPr>
          <w:lang w:val="pt_PT" w:bidi="pt_PT"/>
        </w:rPr>
        <w:t xml:space="preserve">, uma </w:t>
      </w:r>
      <w:r>
        <w:rPr>
          <w:lang w:val="pt_PT" w:bidi="pt_PT"/>
        </w:rPr>
        <w:t>aloé ou pau-de-águila</w:t>
      </w:r>
      <w:r>
        <w:rPr>
          <w:lang w:val="pt_PT" w:bidi="pt_PT"/>
        </w:rPr>
        <w:t xml:space="preserve"> e um </w:t>
      </w:r>
      <w:r>
        <w:rPr>
          <w:lang w:val="pt_PT" w:bidi="pt_PT"/>
        </w:rPr>
        <w:t>cedro</w:t>
      </w:r>
      <w:r>
        <w:rPr>
          <w:lang w:val="pt_PT" w:bidi="pt_PT"/>
        </w:rPr>
        <w:t>. Pause este áudio aqui.</w:t>
      </w:r>
    </w:p>
    <w:p>
      <w:pPr/>
      <w:r>
        <w:rPr>
          <w:lang w:val="pt_PT" w:bidi="pt_PT"/>
        </w:rPr>
      </w:r>
      <w:r>
        <w:rPr>
          <w:lang w:val="pt_PT" w:bidi="pt_PT"/>
        </w:rPr>
        <w:t>Balaão também usa a imagem da água para descrever a abundância e prosperidade de Israel. A água é um símbolo da vida, uma vez que as pessoas precisam de água para sobreviver e a terra precisa de água para produzir comida. Balaão descreve uma terra com muitas fontes de água. “Baldes de água” podem se referir à prática de irrigar ou regar as colheitas, uma técnica que os israelitas teriam aprendido com os egípcios. Não está claro se “semente” se refere aos israelitas plantando sementes em seus jardins ou às gerações futuras de israelitas. Como Balaão está falando com uma linguagem criativa, ambas as ideias são possíveis. Balaão está descrevendo a abundância que virá aos israelitas.</w:t>
      </w:r>
    </w:p>
    <w:p>
      <w:pPr/>
      <w:r>
        <w:rPr>
          <w:lang w:val="pt_PT" w:bidi="pt_PT"/>
        </w:rPr>
      </w:r>
      <w:r>
        <w:rPr>
          <w:lang w:val="pt_PT" w:bidi="pt_PT"/>
        </w:rPr>
        <w:t xml:space="preserve">Pare aqui e mostre uma foto de </w:t>
      </w:r>
      <w:r>
        <w:rPr>
          <w:lang w:val="pt_PT" w:bidi="pt_PT"/>
        </w:rPr>
        <w:t>baldes de água que as pessoas usaram para irrigar</w:t>
      </w:r>
      <w:r>
        <w:rPr>
          <w:lang w:val="pt_PT" w:bidi="pt_PT"/>
        </w:rPr>
        <w:t xml:space="preserve"> e uma imagem de </w:t>
      </w:r>
      <w:r>
        <w:rPr>
          <w:lang w:val="pt_PT" w:bidi="pt_PT"/>
        </w:rPr>
        <w:t>pessoas irrigando um campo</w:t>
      </w:r>
      <w:r>
        <w:rPr>
          <w:lang w:val="pt_PT" w:bidi="pt_PT"/>
        </w:rPr>
        <w:t>. Pause este áudio aqui.</w:t>
      </w:r>
    </w:p>
    <w:p>
      <w:pPr/>
      <w:r>
        <w:rPr>
          <w:lang w:val="pt_PT" w:bidi="pt_PT"/>
        </w:rPr>
      </w:r>
      <w:r>
        <w:rPr>
          <w:lang w:val="pt_PT" w:bidi="pt_PT"/>
        </w:rPr>
        <w:t>Balaão diz que um rei virá a Israel e que será maior do que Agague. Agague é o título que as pessoas deram ao rei amalequita. Vocês se lembrarão das histórias no livro de Êxodo que os amalequitas eram inimigos dos israelitas.</w:t>
      </w:r>
    </w:p>
    <w:p>
      <w:pPr/>
      <w:r>
        <w:rPr>
          <w:lang w:val="pt_PT" w:bidi="pt_PT"/>
        </w:rPr>
      </w:r>
      <w:r>
        <w:rPr>
          <w:lang w:val="pt_PT" w:bidi="pt_PT"/>
        </w:rPr>
        <w:t>Como em sua mensagem anterior, Balaão menciona que Deus libertou os israelitas do Egito. Os israelitas consideram o evento de quando Deus os resgatou do Egito como o mais importante da história da nação deles. Novamente, Balaão compara a força de Deus quando ele entregou Israel aos chifres do boi selvagem, assim como na mensagem anterior de Balaão.</w:t>
      </w:r>
    </w:p>
    <w:p>
      <w:pPr/>
      <w:r>
        <w:rPr>
          <w:lang w:val="pt_PT" w:bidi="pt_PT"/>
        </w:rPr>
      </w:r>
      <w:r>
        <w:rPr>
          <w:lang w:val="pt_PT" w:bidi="pt_PT"/>
        </w:rPr>
        <w:t>Nas próximas linhas da mensagem, não está claro se Balaão está falando sobre Deus ou Israel. Balaão pode ter feito isso de propósito, uma vez que Deus é aquele que dá poder a Israel e o protege. Deus age por Israel. Israel age com o poder de Deus. Israel comerá ou destruirá as nações que são as suas inimigas. Balaão usa duas imagens diferentes para descrever isso. Como um animal feroz, eles esmagarão os ossos de seus inimigos. Como um guerreiro poderoso, eles derrotarão seus inimigos com flechas. A maioria das pessoas acredita que, quando Balaão se refere ao leão, ele está falando sobre Israel. Vocês se lembrarão da última mensagem de que Balaão usou essa mesma comparação para Israel.</w:t>
      </w:r>
    </w:p>
    <w:p>
      <w:pPr/>
      <w:r>
        <w:rPr>
          <w:lang w:val="pt_PT" w:bidi="pt_PT"/>
        </w:rPr>
      </w:r>
      <w:r>
        <w:rPr>
          <w:lang w:val="pt_PT" w:bidi="pt_PT"/>
        </w:rPr>
        <w:t>Vocês reconhecerão a linha final da mensagem de Balaão porque é semelhante à bênção de Isaque sobre Jacó em Gênesis: “Bendito seja aqueles que abençoam você, e amaldiçoados sejam aqueles que amaldiçoam você”.</w:t>
      </w:r>
    </w:p>
    <w:p>
      <w:pPr/>
      <w:r>
        <w:rPr>
          <w:lang w:val="pt_PT" w:bidi="pt_PT"/>
        </w:rPr>
      </w:r>
      <w:r>
        <w:rPr>
          <w:lang w:val="pt_PT" w:bidi="pt_PT"/>
        </w:rPr>
        <w:t>Balaque responde à mensagem de Balaão com forte ira. Balaque bateu palmas das mãos em uma expressão de ira. Balaque não entende o que Balaão realmente disse. Balaque está irado porque ele contratou um adivinho famoso e habilidoso para amaldiçoar seus inimigos, mas Balaão não amaldiçoou Israel. Balaque acredita que Balaão quebrou o contrato com ele. Balaão estava relutante ou incapaz de realizar a tarefa.</w:t>
      </w:r>
    </w:p>
    <w:p>
      <w:pPr/>
      <w:r>
        <w:rPr>
          <w:lang w:val="pt_PT" w:bidi="pt_PT"/>
        </w:rPr>
      </w:r>
      <w:r>
        <w:rPr>
          <w:lang w:val="pt_PT" w:bidi="pt_PT"/>
        </w:rPr>
        <w:t>Parem aqui e discutam: em sua cultura, como vocês sabem quando alguém está irado? Que ações eles fazem para mostrar que eles estão irados? Pause este áudio aqui.</w:t>
      </w:r>
    </w:p>
    <w:p>
      <w:pPr/>
      <w:r>
        <w:rPr>
          <w:lang w:val="pt_PT" w:bidi="pt_PT"/>
        </w:rPr>
      </w:r>
      <w:r>
        <w:rPr>
          <w:lang w:val="pt_PT" w:bidi="pt_PT"/>
        </w:rPr>
        <w:t>Balaque diz a Balaão para voltar para casa. Ele diz que ele estava disposto a pagar a Balaão muito dinheiro, mas Yahweh o impediu de receber. Balaão responde dizendo a Balaque a mesma coisa que ele disse aos príncipes de Balaque quando eles o chamaram para vir. Ele disse a Balaque que nenhuma quantia em dinheiro poderia fazê-lo ir contra o mandamento de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23.27–24.13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Balaque leva Balaão para o topo do Monte Peor. Balaque constrói sete altares e faz sacrifícios neles.</w:t>
      </w:r>
    </w:p>
    <w:p>
      <w:pPr/>
      <w:r>
        <w:rPr>
          <w:lang w:val="pt_PT" w:bidi="pt_PT"/>
        </w:rPr>
      </w:r>
      <w:r>
        <w:rPr>
          <w:b/>
          <w:lang w:val="pt_PT" w:bidi="pt_PT"/>
        </w:rPr>
        <w:t>Na segunda cena:</w:t>
      </w:r>
      <w:r>
        <w:rPr>
          <w:lang w:val="pt_PT" w:bidi="pt_PT"/>
        </w:rPr>
        <w:t xml:space="preserve"> Balaão olha para o deserto e o acampamento israelita. O Espírito de Deus vem sobre Balaão e Balaão fala uma mensagem.</w:t>
      </w:r>
    </w:p>
    <w:p>
      <w:pPr/>
      <w:r>
        <w:rPr>
          <w:lang w:val="pt_PT" w:bidi="pt_PT"/>
        </w:rPr>
      </w:r>
      <w:r>
        <w:rPr>
          <w:b/>
          <w:lang w:val="pt_PT" w:bidi="pt_PT"/>
        </w:rPr>
        <w:t>Na terceira cena:</w:t>
      </w:r>
      <w:r>
        <w:rPr>
          <w:lang w:val="pt_PT" w:bidi="pt_PT"/>
        </w:rPr>
        <w:t xml:space="preserve"> Balaão começa sua mensagem. Balaão diz que seus olhos estão abertos ao que Deus está fazendo. Ele descreve a prosperidade de Israel e a descreve como uma terra fértil com belas árvores.</w:t>
      </w:r>
    </w:p>
    <w:p>
      <w:pPr/>
      <w:r>
        <w:rPr>
          <w:lang w:val="pt_PT" w:bidi="pt_PT"/>
        </w:rPr>
      </w:r>
      <w:r>
        <w:rPr>
          <w:b/>
          <w:lang w:val="pt_PT" w:bidi="pt_PT"/>
        </w:rPr>
        <w:t>Na quarta cena:</w:t>
      </w:r>
      <w:r>
        <w:rPr>
          <w:lang w:val="pt_PT" w:bidi="pt_PT"/>
        </w:rPr>
        <w:t xml:space="preserve"> na segunda parte da mensagem de Balaão, Balaão fala sobre como Deus libertou, ou resgatou, Israel do Egito. Balaão diz que Deus e Israel derrotarão totalmente seus inimigos.</w:t>
      </w:r>
    </w:p>
    <w:p>
      <w:pPr/>
      <w:r>
        <w:rPr>
          <w:lang w:val="pt_PT" w:bidi="pt_PT"/>
        </w:rPr>
      </w:r>
      <w:r>
        <w:rPr>
          <w:b/>
          <w:lang w:val="pt_PT" w:bidi="pt_PT"/>
        </w:rPr>
        <w:t>Na quinta cena:</w:t>
      </w:r>
      <w:r>
        <w:rPr>
          <w:lang w:val="pt_PT" w:bidi="pt_PT"/>
        </w:rPr>
        <w:t xml:space="preserve"> Balaque está muito irado com Balaão. Ele diz a Balaão que Yahweh impediu que Balaão recebesse riqueza e honra. Balaão lembra a Balaque que ele não falaria contra a palavra de Yahweh por nenhuma quantia de dinheiro.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os príncipes moabitas, embora eles não sejam mencionados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da mesma maneira que a passagem anterior. O idioma original usa uma palavra para mostrar que um novo evento está começando. Se vocês usaram uma palavra ou frase especial para começar a última passagem, vocês podem querer usar a mesma palavra ou frase aqui também.</w:t>
      </w:r>
    </w:p>
    <w:p>
      <w:pPr/>
      <w:r>
        <w:rPr>
          <w:lang w:val="pt_PT" w:bidi="pt_PT"/>
        </w:rPr>
      </w:r>
      <w:r>
        <w:rPr>
          <w:lang w:val="pt_PT" w:bidi="pt_PT"/>
        </w:rPr>
        <w:t>Na primeira cena, Balaque diz a Balaão para vir com ele para outro lugar ainda. Os príncipes moabitas provavelmente viajaram com eles, mesmo que a passagem não diga isso. Novamente, Balaque usa uma palavra que mostra a urgência de seu pedido. Suas palavras são ainda mais fortes do que da última vez. Ele está desesperado que Balaão vá com ele para um novo lugar. Ele espera que o novo lugar seja agradável a Deus e que Deus permita que Balaão amaldiçoe os israelitas. Balaque leva Balaão para o topo do Monte Peor. Balaque mais uma vez constrói sete altares e sacrifica um novilho jovem e um carneiro em cada altar.</w:t>
      </w:r>
    </w:p>
    <w:p>
      <w:pPr/>
      <w:r>
        <w:rPr>
          <w:lang w:val="pt_PT" w:bidi="pt_PT"/>
        </w:rPr>
      </w:r>
      <w:r>
        <w:rPr>
          <w:lang w:val="pt_PT" w:bidi="pt_PT"/>
        </w:rPr>
        <w:t xml:space="preserve">Parem aqui e olhem para um mapa que inclua o </w:t>
      </w:r>
      <w:r>
        <w:rPr>
          <w:b/>
          <w:lang w:val="pt_PT" w:bidi="pt_PT"/>
        </w:rPr>
        <w:t>Monte Pisga e o Monte Peor</w:t>
      </w:r>
      <w:r>
        <w:rPr>
          <w:lang w:val="pt_PT" w:bidi="pt_PT"/>
        </w:rPr>
        <w:t>, se necessário. Pause este áudio aqui.</w:t>
      </w:r>
    </w:p>
    <w:p>
      <w:pPr/>
      <w:r>
        <w:rPr>
          <w:lang w:val="pt_PT" w:bidi="pt_PT"/>
        </w:rPr>
      </w:r>
      <w:r>
        <w:rPr>
          <w:lang w:val="pt_PT" w:bidi="pt_PT"/>
        </w:rPr>
        <w:t>Na segunda cena, Balaão não vai embora para ter um encontro com Deus. Desta vez, Balaão vira seu rosto para o deserto. Ele levanta os olhos ou olha para todo o acampamento de Israel. Balaão foi capaz de ver os acampamentos de cada tribo de Israel.</w:t>
      </w:r>
    </w:p>
    <w:p>
      <w:pPr/>
      <w:r>
        <w:rPr>
          <w:lang w:val="pt_PT" w:bidi="pt_PT"/>
        </w:rPr>
      </w:r>
      <w:r>
        <w:rPr>
          <w:lang w:val="pt_PT" w:bidi="pt_PT"/>
        </w:rPr>
        <w:t xml:space="preserve">Parem aqui e olhem em grupo para um diagrama do </w:t>
      </w:r>
      <w:r>
        <w:rPr>
          <w:b/>
          <w:lang w:val="pt_PT" w:bidi="pt_PT"/>
        </w:rPr>
        <w:t>arranjo do acampamento das 12 tribos</w:t>
      </w:r>
      <w:r>
        <w:rPr>
          <w:lang w:val="pt_PT" w:bidi="pt_PT"/>
        </w:rPr>
        <w:t>. Pause este áudio aqui.</w:t>
      </w:r>
    </w:p>
    <w:p>
      <w:pPr/>
      <w:r>
        <w:rPr>
          <w:lang w:val="pt_PT" w:bidi="pt_PT"/>
        </w:rPr>
      </w:r>
      <w:r>
        <w:rPr>
          <w:lang w:val="pt_PT" w:bidi="pt_PT"/>
        </w:rPr>
        <w:t>Enquanto Balaão olhava para as tribos de Israel, o Espírito de Deus veio sobre ele, ou tomou o controle dele. O Espírito de Deus agora estava controlando as palavras de Balaão, assim como Deus faria em um profeta hebreu.</w:t>
      </w:r>
    </w:p>
    <w:p>
      <w:pPr/>
      <w:r>
        <w:rPr>
          <w:lang w:val="pt_PT" w:bidi="pt_PT"/>
        </w:rPr>
      </w:r>
      <w:r>
        <w:rPr>
          <w:lang w:val="pt_PT" w:bidi="pt_PT"/>
        </w:rPr>
        <w:t>Parem aqui e discutam em grupo: como vocês traduzirão a frase “o Espírito de Deus veio sobre ele”? Pause este áudio aqui.</w:t>
      </w:r>
    </w:p>
    <w:p>
      <w:pPr/>
      <w:r>
        <w:rPr>
          <w:lang w:val="pt_PT" w:bidi="pt_PT"/>
        </w:rPr>
      </w:r>
      <w:r>
        <w:rPr>
          <w:lang w:val="pt_PT" w:bidi="pt_PT"/>
        </w:rPr>
        <w:t>Na terceira cena, Balaão começa sua mensagem. Novamente, sua mensagem está em uma forma poética. Balaão fala sua mensagem em 12 conjuntos de frases paralelas ou complementares. Toda a mensagem está em duas seções ou partes.</w:t>
      </w:r>
    </w:p>
    <w:p>
      <w:pPr/>
      <w:r>
        <w:rPr>
          <w:lang w:val="pt_PT" w:bidi="pt_PT"/>
        </w:rPr>
      </w:r>
      <w:r>
        <w:rPr>
          <w:lang w:val="pt_PT" w:bidi="pt_PT"/>
        </w:rPr>
        <w:t>Pare se necessário e reveja as principais características da poesia hebraica. Lembrem uns aos outros da decisão de sua equipe sobre traduzir passagens poéticas: vocês estão seguindo o formato poético hebraico, ou vocês estão traduzindo as ideias, mas usando o formato poético de sua cultura? Pause este áudio aqui.</w:t>
      </w:r>
    </w:p>
    <w:p>
      <w:pPr/>
      <w:r>
        <w:rPr>
          <w:lang w:val="pt_PT" w:bidi="pt_PT"/>
        </w:rPr>
      </w:r>
      <w:r>
        <w:rPr>
          <w:lang w:val="pt_PT" w:bidi="pt_PT"/>
        </w:rPr>
        <w:t>Balaão começa essa mensagem de forma diferente das mensagens anteriores. Na introdução, Balaão menciona seu próprio nome pela primeira vez. No idioma original, Balaão usa uma palavra para mensagem que é principalmente para mensagens que são as palavras de Yahweh faladas por um profeta de Deus. Ao usar essa palavra, Balaão está declarando que a mensagem vem diretamente de Yahweh. Algumas maneiras possíveis de traduzir essa palavra são “oráculo”, “profecia”, “discurso divino ou santo” e “proclamação”.</w:t>
      </w:r>
    </w:p>
    <w:p>
      <w:pPr/>
      <w:r>
        <w:rPr>
          <w:lang w:val="pt_PT" w:bidi="pt_PT"/>
        </w:rPr>
      </w:r>
      <w:r>
        <w:rPr>
          <w:lang w:val="pt_PT" w:bidi="pt_PT"/>
        </w:rPr>
        <w:t>Parem aqui e discutam em grupo como sua equipe traduzirá a palavra para a mensagem de Balaão. Pause este áudio aqui.</w:t>
      </w:r>
    </w:p>
    <w:p>
      <w:pPr/>
      <w:r>
        <w:rPr>
          <w:lang w:val="pt_PT" w:bidi="pt_PT"/>
        </w:rPr>
      </w:r>
      <w:r>
        <w:rPr>
          <w:lang w:val="pt_PT" w:bidi="pt_PT"/>
        </w:rPr>
        <w:t>Depois de dar seu nome, Balaão continua a introdução com pares de frases em uma estrutura reversa ou “X”. Balaão se chama de o homem cujo olho está aberto e aquele que se prostrou com os olhos descobertos. Ele separa essas frases com frases paralelas ou complementares, declarando como seus olhos estão abertos porque ele ouve as palavras de Deus e vê uma visão do Deus Todo-Poderoso.</w:t>
      </w:r>
    </w:p>
    <w:p>
      <w:pPr/>
      <w:r>
        <w:rPr>
          <w:lang w:val="pt_PT" w:bidi="pt_PT"/>
        </w:rPr>
      </w:r>
      <w:r>
        <w:rPr>
          <w:lang w:val="pt_PT" w:bidi="pt_PT"/>
        </w:rPr>
        <w:t>Na primeira seção da mensagem, Balaão enfatiza a prosperidade de Israel. No idioma original, Balaão usa uma palavra que chama surpresa ou prazer pela beleza dos lugares de morada de Israel.</w:t>
      </w:r>
    </w:p>
    <w:p>
      <w:pPr/>
      <w:r>
        <w:rPr>
          <w:lang w:val="pt_PT" w:bidi="pt_PT"/>
        </w:rPr>
      </w:r>
      <w:r>
        <w:rPr>
          <w:lang w:val="pt_PT" w:bidi="pt_PT"/>
        </w:rPr>
        <w:t>Parem aqui e discutam em grupo: peça aos membros de seu grupo que contem sobre a vez em que eles viram algo que era surpreendentemente belo. Prestem atenção às palavras que eles usam para expressar sua surpresa. Discutam como vocês traduzirão a surpresa de Balaão com a beleza que ele viu. Pause este áudio aqui.</w:t>
      </w:r>
    </w:p>
    <w:p>
      <w:pPr/>
      <w:r>
        <w:rPr>
          <w:lang w:val="pt_PT" w:bidi="pt_PT"/>
        </w:rPr>
      </w:r>
      <w:r>
        <w:rPr>
          <w:lang w:val="pt_PT" w:bidi="pt_PT"/>
        </w:rPr>
        <w:t>Balaão usa comparações para descrever a beleza do lugar de morada ou terra de Israel. Ele dá quatro frases que comparam a beleza da terra a lugares que têm muita água e belas árvores e plantas. Balaão então descreve a prosperidade da terra comparando-a a um lugar onde as pessoas regam a terra e todas as sementes produzem frutos para que as pessoas tenham tudo o que precisam.</w:t>
      </w:r>
    </w:p>
    <w:p>
      <w:pPr/>
      <w:r>
        <w:rPr>
          <w:lang w:val="pt_PT" w:bidi="pt_PT"/>
        </w:rPr>
      </w:r>
      <w:r>
        <w:rPr>
          <w:lang w:val="pt_PT" w:bidi="pt_PT"/>
        </w:rPr>
        <w:t xml:space="preserve">Parem aqui e discutam em grupo: como vocês traduzirão os nomes das árvores que Balaão menciona nessa imagem? Se necessário, olhem novamente para as fotos de uma </w:t>
      </w:r>
      <w:r>
        <w:rPr>
          <w:b/>
          <w:lang w:val="pt_PT" w:bidi="pt_PT"/>
        </w:rPr>
        <w:t>tameira</w:t>
      </w:r>
      <w:r>
        <w:rPr>
          <w:lang w:val="pt_PT" w:bidi="pt_PT"/>
        </w:rPr>
        <w:t xml:space="preserve">, uma </w:t>
      </w:r>
      <w:r>
        <w:rPr>
          <w:b/>
          <w:lang w:val="pt_PT" w:bidi="pt_PT"/>
        </w:rPr>
        <w:t>aloé ou pau-de-águila</w:t>
      </w:r>
      <w:r>
        <w:rPr>
          <w:lang w:val="pt_PT" w:bidi="pt_PT"/>
        </w:rPr>
        <w:t xml:space="preserve"> e um </w:t>
      </w:r>
      <w:r>
        <w:rPr>
          <w:b/>
          <w:lang w:val="pt_PT" w:bidi="pt_PT"/>
        </w:rPr>
        <w:t>cedro</w:t>
      </w:r>
      <w:r>
        <w:rPr>
          <w:lang w:val="pt_PT" w:bidi="pt_PT"/>
        </w:rPr>
        <w:t>. Pause este áudio aqui.</w:t>
      </w:r>
    </w:p>
    <w:p>
      <w:pPr/>
      <w:r>
        <w:rPr>
          <w:lang w:val="pt_PT" w:bidi="pt_PT"/>
        </w:rPr>
      </w:r>
      <w:r>
        <w:rPr>
          <w:lang w:val="pt_PT" w:bidi="pt_PT"/>
        </w:rPr>
        <w:t>Balaão termina essa seção dizendo que o rei de Israel será mais poderoso do que Agague, o grande rei de seus inimigos, os amalequitas.</w:t>
      </w:r>
    </w:p>
    <w:p>
      <w:pPr/>
      <w:r>
        <w:rPr>
          <w:lang w:val="pt_PT" w:bidi="pt_PT"/>
        </w:rPr>
      </w:r>
      <w:r>
        <w:rPr>
          <w:lang w:val="pt_PT" w:bidi="pt_PT"/>
        </w:rPr>
        <w:t>Na quarta cena, Balaão começa a próxima seção de sua mensagem repetindo algo da mensagem anterior. Ele fala sobre como Deus trouxe Israel para fora do Egito. No idioma original, Balaão não usa uma palavra de conexão, o que sugere que essa é uma nova seção da mensagem em vez de uma continuação da primeira parte.</w:t>
      </w:r>
    </w:p>
    <w:p>
      <w:pPr/>
      <w:r>
        <w:rPr>
          <w:lang w:val="pt_PT" w:bidi="pt_PT"/>
        </w:rPr>
      </w:r>
      <w:r>
        <w:rPr>
          <w:lang w:val="pt_PT" w:bidi="pt_PT"/>
        </w:rPr>
        <w:t>Balaão fala de uma maneira que não está clara se ele está falando sobre Deus ou Israel. Balaão pode estar fazendo isso com propósito, uma vez que Deus é aquele que dá poder a Israel e o protege. Se, em seu idioma, vocês devem deixar claro quem está fazendo a ação, então a maioria dos estudiosos concorda que Deus é aquele que destrói os inimigos de Israel.</w:t>
      </w:r>
    </w:p>
    <w:p>
      <w:pPr/>
      <w:r>
        <w:rPr>
          <w:lang w:val="pt_PT" w:bidi="pt_PT"/>
        </w:rPr>
      </w:r>
      <w:r>
        <w:rPr>
          <w:lang w:val="pt_PT" w:bidi="pt_PT"/>
        </w:rPr>
        <w:t>Balaão então começa a usar uma linguagem criativa ou pictórica que é muito intensa — ela faz as pessoas imaginar uma cena com muita cor e ação. Balaão diz que ele — Deus ou Israel — “comerá as nações” e “quebrará seus ossos”. Balaão está comparando Deus ou Israel a um animal feroz destruindo sua presa. Balaão está dizendo que Deus ou Israel destruirá totalmente as nações que são as inimigas de Israel. Balaão então muda para a linguagem de guerra, dizendo que Deus ou Israel destruirá seus inimigos com flechas.</w:t>
      </w:r>
    </w:p>
    <w:p>
      <w:pPr/>
      <w:r>
        <w:rPr>
          <w:lang w:val="pt_PT" w:bidi="pt_PT"/>
        </w:rPr>
      </w:r>
      <w:r>
        <w:rPr>
          <w:lang w:val="pt_PT" w:bidi="pt_PT"/>
        </w:rPr>
        <w:t xml:space="preserve">Parem aqui e olhem para uma foto de </w:t>
      </w:r>
      <w:r>
        <w:rPr>
          <w:b/>
          <w:lang w:val="pt_PT" w:bidi="pt_PT"/>
        </w:rPr>
        <w:t>flechas</w:t>
      </w:r>
      <w:r>
        <w:rPr>
          <w:lang w:val="pt_PT" w:bidi="pt_PT"/>
        </w:rPr>
        <w:t>. Pause este áudio aqui.</w:t>
      </w:r>
    </w:p>
    <w:p>
      <w:pPr/>
      <w:r>
        <w:rPr>
          <w:lang w:val="pt_PT" w:bidi="pt_PT"/>
        </w:rPr>
      </w:r>
      <w:r>
        <w:rPr>
          <w:lang w:val="pt_PT" w:bidi="pt_PT"/>
        </w:rPr>
        <w:t>Parem aqui e discutam em grupo: como as pessoas em sua cultura respondem a descrições intensas com muita cor e ação? Como vocês traduzirão essa seção? Vocês manterão as mesmas imagens, ou há uma imagem mais apropriada que é mais aceitável? Pause este áudio aqui.</w:t>
      </w:r>
    </w:p>
    <w:p>
      <w:pPr/>
      <w:r>
        <w:rPr>
          <w:lang w:val="pt_PT" w:bidi="pt_PT"/>
        </w:rPr>
      </w:r>
      <w:r>
        <w:rPr>
          <w:lang w:val="pt_PT" w:bidi="pt_PT"/>
        </w:rPr>
        <w:t>Em seguida, Balaão compara Israel a um leão, como ele fez na mensagem anterior. Balaão faz uma pergunta que ele não espera que seja respondida: quem ousaria acordá-lo — Israel, o leão. A resposta é que ninguém perturbaria o leão.</w:t>
      </w:r>
    </w:p>
    <w:p>
      <w:pPr/>
      <w:r>
        <w:rPr>
          <w:lang w:val="pt_PT" w:bidi="pt_PT"/>
        </w:rPr>
      </w:r>
      <w:r>
        <w:rPr>
          <w:lang w:val="pt_PT" w:bidi="pt_PT"/>
        </w:rPr>
        <w:t xml:space="preserve">Pare aqui e mostre uma foto de um </w:t>
      </w:r>
      <w:r>
        <w:rPr>
          <w:b/>
          <w:lang w:val="pt_PT" w:bidi="pt_PT"/>
        </w:rPr>
        <w:t>leão</w:t>
      </w:r>
      <w:r>
        <w:rPr>
          <w:lang w:val="pt_PT" w:bidi="pt_PT"/>
        </w:rPr>
        <w:t>, se necessário. Pause este áudio aqui.</w:t>
      </w:r>
    </w:p>
    <w:p>
      <w:pPr/>
      <w:r>
        <w:rPr>
          <w:lang w:val="pt_PT" w:bidi="pt_PT"/>
        </w:rPr>
      </w:r>
      <w:r>
        <w:rPr>
          <w:lang w:val="pt_PT" w:bidi="pt_PT"/>
        </w:rPr>
        <w:t>Balaão termina sua mensagem com uma bênção que é como a bênção que Isaque deu a Jacó, exceto que as frases estão na ordem oposta. Balaão diz: “Abençoados são aqueles que abençoam você, e amaldiçoados são aqueles que amaldiçoam você”. Quando Isaque abençoou Jacó, ele disse: “Todos que amaldiçoam você são amaldiçoados, e todos que abençoam você são abençoados”.</w:t>
      </w:r>
    </w:p>
    <w:p>
      <w:pPr/>
      <w:r>
        <w:rPr>
          <w:lang w:val="pt_PT" w:bidi="pt_PT"/>
        </w:rPr>
      </w:r>
      <w:r>
        <w:rPr>
          <w:lang w:val="pt_PT" w:bidi="pt_PT"/>
        </w:rPr>
        <w:t>Balaque está furioso com Balaão. Ele grita com Balaão e bate palmas iradas com suas mãos para mostrar sua ira.</w:t>
      </w:r>
    </w:p>
    <w:p>
      <w:pPr/>
      <w:r>
        <w:rPr>
          <w:lang w:val="pt_PT" w:bidi="pt_PT"/>
        </w:rPr>
      </w:r>
      <w:r>
        <w:rPr>
          <w:lang w:val="pt_PT" w:bidi="pt_PT"/>
        </w:rPr>
        <w:t>Parem aqui e discutam em grupo: como vocês traduzirão “bate palmas” para que as pessoas entendam que essa é uma expressão de ira? Com base em sua discussão anterior sobre ira em sua cultura, se as pessoas em sua cultura não entendem “bater palmas em ira”, é possível que vocês possam escolher um desses gestos em vez de bater palmas. Pause este áudio aqui.</w:t>
      </w:r>
    </w:p>
    <w:p>
      <w:pPr/>
      <w:r>
        <w:rPr>
          <w:lang w:val="pt_PT" w:bidi="pt_PT"/>
        </w:rPr>
      </w:r>
      <w:r>
        <w:rPr>
          <w:lang w:val="pt_PT" w:bidi="pt_PT"/>
        </w:rPr>
        <w:t>Balaque diz a Balaão para ir para casa porque em vez de amaldiçoar Israel, ele os abençoou três vezes. Balaque diz que ele havia prometido honrar Balaão com riquezas, mas Yahweh impediu que Balaão obtivesse a recompensa. Balaão lembra a Balaque do que ele disse aos mensageiros de Balaque. Balaão falará o que Yahweh diz a ele para falar, independentemente do dinheiro que Balaque oferece.</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23.27–24.13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os príncipes moabitas, embora eles não sejam mencionados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Balaque diz a Balaão: “Venha agora, levarei você para outro lugar. Talvez seja agradável a Deus, e ele permitirá que vocês amaldiçoem os israelitas de lá”. Balaque leva Balaão para o topo de Peor. Balaão diz a Balaque: “Construa para mim sete altares e prepare sete novilhos e sete carneiros”. Balaão fez isso e sacrificou um novilho e um carneiro em cada altar.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“Estou frustrado. Preciso fazer com que Balaão faça o que o chamei para fazer. Talvez esse seja o lugar errado”, ou “Estou ansioso. Esse homem desperdiçou muito tempo. Precisamos fazer algo sobre essas pessoas”.</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“Estou irritado. Por que Balaque não percebe que o lugar não é o problema?” ou “Sou submisso. Irei com ele novamente. Talvez ele entenda se passarmos por isso novamente”.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Balaão percebe que Yahweh está determinado a abençoar Israel. Balaão não vai embora para tentar a adivinhação como nas outras vezes. Balaão olha para o deserto e vê o acampamento de Israel. Balaão pode ver onde cada tribo está acampando. O Espírito de Deus vem sobre Balaão, e Balaão começa a falar uma mensagem.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“Já sei o que Yahweh dirá. Não há necessidade de ir embora e tentar alguma magia”, ou “Estou sobrecarregado. O que está acontecendo? Nunca senti esse poder antes. Yahweh está me controlando”.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Balaão diz:</w:t>
      </w:r>
    </w:p>
    <w:p>
      <w:pPr/>
      <w:r>
        <w:rPr>
          <w:lang w:val="pt_PT" w:bidi="pt_PT"/>
        </w:rPr>
      </w:r>
      <w:r>
        <w:rPr>
          <w:lang w:val="pt_PT" w:bidi="pt_PT"/>
        </w:rPr>
        <w:t>“Essa é a profecia de Balaão, filho de Beor,</w:t>
      </w:r>
    </w:p>
    <w:p>
      <w:pPr/>
      <w:r>
        <w:rPr>
          <w:lang w:val="pt_PT" w:bidi="pt_PT"/>
        </w:rPr>
      </w:r>
      <w:r>
        <w:rPr>
          <w:lang w:val="pt_PT" w:bidi="pt_PT"/>
        </w:rPr>
        <w:t>A profecia de um homem que pode ver claramente,</w:t>
      </w:r>
    </w:p>
    <w:p>
      <w:pPr/>
      <w:r>
        <w:rPr>
          <w:lang w:val="pt_PT" w:bidi="pt_PT"/>
        </w:rPr>
      </w:r>
      <w:r>
        <w:rPr>
          <w:lang w:val="pt_PT" w:bidi="pt_PT"/>
        </w:rPr>
        <w:t>A profecia do homem que ouve as palavras de Deus</w:t>
      </w:r>
    </w:p>
    <w:p>
      <w:pPr/>
      <w:r>
        <w:rPr>
          <w:lang w:val="pt_PT" w:bidi="pt_PT"/>
        </w:rPr>
      </w:r>
      <w:r>
        <w:rPr>
          <w:lang w:val="pt_PT" w:bidi="pt_PT"/>
        </w:rPr>
        <w:t>Que vê uma visão do Deus Todo-Poderoso,</w:t>
      </w:r>
    </w:p>
    <w:p>
      <w:pPr/>
      <w:r>
        <w:rPr>
          <w:lang w:val="pt_PT" w:bidi="pt_PT"/>
        </w:rPr>
      </w:r>
      <w:r>
        <w:rPr>
          <w:lang w:val="pt_PT" w:bidi="pt_PT"/>
        </w:rPr>
        <w:t>Fazendo ele cair com os olhos que estão descobertos.</w:t>
      </w:r>
    </w:p>
    <w:p>
      <w:pPr/>
      <w:r>
        <w:rPr>
          <w:lang w:val="pt_PT" w:bidi="pt_PT"/>
        </w:rPr>
      </w:r>
      <w:r>
        <w:rPr>
          <w:lang w:val="pt_PT" w:bidi="pt_PT"/>
        </w:rPr>
        <w:t>Ó Jacó, suas tendas são belas! Seu acampamento é amado, ó Israel!</w:t>
      </w:r>
    </w:p>
    <w:p>
      <w:pPr/>
      <w:r>
        <w:rPr>
          <w:lang w:val="pt_PT" w:bidi="pt_PT"/>
        </w:rPr>
      </w:r>
      <w:r>
        <w:rPr>
          <w:lang w:val="pt_PT" w:bidi="pt_PT"/>
        </w:rPr>
        <w:t>Como muitas palmeiras que se estendem longe, como jardins à beira de um rio,</w:t>
      </w:r>
    </w:p>
    <w:p>
      <w:pPr/>
      <w:r>
        <w:rPr>
          <w:lang w:val="pt_PT" w:bidi="pt_PT"/>
        </w:rPr>
      </w:r>
      <w:r>
        <w:rPr>
          <w:lang w:val="pt_PT" w:bidi="pt_PT"/>
        </w:rPr>
        <w:t>Como aloes de cheiro doce que Yahweh plantou, como cedros fortes ao longo das águas.</w:t>
      </w:r>
    </w:p>
    <w:p>
      <w:pPr/>
      <w:r>
        <w:rPr>
          <w:lang w:val="pt_PT" w:bidi="pt_PT"/>
        </w:rPr>
      </w:r>
      <w:r>
        <w:rPr>
          <w:lang w:val="pt_PT" w:bidi="pt_PT"/>
        </w:rPr>
        <w:t>A água fluirá de forma constante de seus baldes de irrigação, as sementes que vocês plantam terão muita água.</w:t>
      </w:r>
    </w:p>
    <w:p>
      <w:pPr/>
      <w:r>
        <w:rPr>
          <w:lang w:val="pt_PT" w:bidi="pt_PT"/>
        </w:rPr>
      </w:r>
      <w:r>
        <w:rPr>
          <w:lang w:val="pt_PT" w:bidi="pt_PT"/>
        </w:rPr>
        <w:t>Seu rei será maior do que Agague, o amalequita; seu reino será altamente elogiado!”.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“Animados sobre o futuro que Yahweh tem para nós”, ou “Ansiosos para experimentar toda essa beleza e abundância. Será muito melhor do que viver nesse deserto”, ou “Honrados que Yahweh nos abençoasse e nos tornasse maiores do que nossos inimigos”.</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“Estou desencorajado. Nada está trabalhando da maneira como eu quero. Por que Balaão os abençoa e não os amaldiçoa?” ou “Estou furioso. Esse é o oposto do que pedi a Balaão para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Balaão continua sua mensagem:</w:t>
      </w:r>
    </w:p>
    <w:p>
      <w:pPr/>
      <w:r>
        <w:rPr>
          <w:lang w:val="pt_PT" w:bidi="pt_PT"/>
        </w:rPr>
      </w:r>
      <w:r>
        <w:rPr>
          <w:lang w:val="pt_PT" w:bidi="pt_PT"/>
        </w:rPr>
        <w:t>“Deus traz Israel para fora do Egito. Ele é forte como os chifres de um boi selvagem.</w:t>
      </w:r>
    </w:p>
    <w:p>
      <w:pPr/>
      <w:r>
        <w:rPr>
          <w:lang w:val="pt_PT" w:bidi="pt_PT"/>
        </w:rPr>
      </w:r>
      <w:r>
        <w:rPr>
          <w:lang w:val="pt_PT" w:bidi="pt_PT"/>
        </w:rPr>
        <w:t>Ele devorará as nações, seus inimigos e quebrará seus ossos em pedaços</w:t>
      </w:r>
    </w:p>
    <w:p>
      <w:pPr/>
      <w:r>
        <w:rPr>
          <w:lang w:val="pt_PT" w:bidi="pt_PT"/>
        </w:rPr>
      </w:r>
      <w:r>
        <w:rPr>
          <w:lang w:val="pt_PT" w:bidi="pt_PT"/>
        </w:rPr>
        <w:t>Ele os perfurará com flechas.</w:t>
      </w:r>
    </w:p>
    <w:p>
      <w:pPr/>
      <w:r>
        <w:rPr>
          <w:lang w:val="pt_PT" w:bidi="pt_PT"/>
        </w:rPr>
      </w:r>
      <w:r>
        <w:rPr>
          <w:lang w:val="pt_PT" w:bidi="pt_PT"/>
        </w:rPr>
        <w:t>Como um leão e uma leoa, Israel está agachado e se deita; ninguém ousa perturbá-lo.</w:t>
      </w:r>
    </w:p>
    <w:p>
      <w:pPr/>
      <w:r>
        <w:rPr>
          <w:lang w:val="pt_PT" w:bidi="pt_PT"/>
        </w:rPr>
      </w:r>
      <w:r>
        <w:rPr>
          <w:lang w:val="pt_PT" w:bidi="pt_PT"/>
        </w:rPr>
        <w:t>Aqueles que abençoam Israel são abençoados e aqueles que amaldiçoam Israel são amaldiçoados”.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satisfeito. Balaão entende que ele não pode ir contra mim”, ou “Sinto-me protetor. Cuidarei de meu povo escolhido”, ou “Sou fiel. Honrarei as promessas que fiz a meus servos Abraão, Isaque e Jacó”.</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Balaque bate palmas com as mãos em ira e grita com Balaão. “Chamei você para amaldiçoar meus inimigos, mas você os abençoou três vezes! Volte para casa! Prometi a você riquezas, mas Yahweh impediu que você obtivesse sua recompensa!”.</w:t>
      </w:r>
    </w:p>
    <w:p>
      <w:pPr/>
      <w:r>
        <w:rPr>
          <w:lang w:val="pt_PT" w:bidi="pt_PT"/>
        </w:rPr>
      </w:r>
      <w:r>
        <w:rPr>
          <w:lang w:val="pt_PT" w:bidi="pt_PT"/>
        </w:rPr>
        <w:t>Balaão responde: “Você sabe que disse a seus mensageiros que, mesmo que você me desse seu palácio cheio de ouro e prata, não tenho poder para ir contra Yahweh. Posso dizer apenas o que Yahweh diz!”.</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23.27–24.13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Balaque diz a Balaão para vir com ele para outro lugar. Ele diz a Balaão que talvez </w:t>
      </w:r>
      <w:r>
        <w:rPr>
          <w:b/>
          <w:lang w:val="pt_PT" w:bidi="pt_PT"/>
        </w:rPr>
        <w:t>Deus</w:t>
      </w:r>
      <w:r>
        <w:rPr>
          <w:lang w:val="pt_PT" w:bidi="pt_PT"/>
        </w:rPr>
        <w:t xml:space="preserve"> permita que Balaão os </w:t>
      </w:r>
      <w:r>
        <w:rPr>
          <w:b/>
          <w:lang w:val="pt_PT" w:bidi="pt_PT"/>
        </w:rPr>
        <w:t>amaldiçoe</w:t>
      </w:r>
      <w:r>
        <w:rPr>
          <w:lang w:val="pt_PT" w:bidi="pt_PT"/>
        </w:rPr>
        <w:t xml:space="preserve">, o que significa os israelitas daquela região. Usem as mesmas palavras para Deus e amaldiçoar que vocês usaram em passagens anteriores. Para mais informações sobre </w:t>
      </w:r>
      <w:r>
        <w:rPr>
          <w:lang w:val="pt_PT" w:bidi="pt_PT"/>
        </w:rPr>
        <w:t>Deus</w:t>
      </w:r>
      <w:r>
        <w:rPr>
          <w:lang w:val="pt_PT" w:bidi="pt_PT"/>
        </w:rPr>
        <w:t xml:space="preserve"> e </w:t>
      </w:r>
      <w:r>
        <w:rPr>
          <w:lang w:val="pt_PT" w:bidi="pt_PT"/>
        </w:rPr>
        <w:t>amaldiçoar</w:t>
      </w:r>
      <w:r>
        <w:rPr>
          <w:lang w:val="pt_PT" w:bidi="pt_PT"/>
        </w:rPr>
        <w:t>, consultem o Glossário Mestre.</w:t>
      </w:r>
    </w:p>
    <w:p>
      <w:pPr/>
      <w:r>
        <w:rPr>
          <w:lang w:val="pt_PT" w:bidi="pt_PT"/>
        </w:rPr>
      </w:r>
      <w:r>
        <w:rPr>
          <w:lang w:val="pt_PT" w:bidi="pt_PT"/>
        </w:rPr>
        <w:t xml:space="preserve">Eles vão para o topo de Peor, que tem vista para o </w:t>
      </w:r>
      <w:r>
        <w:rPr>
          <w:b/>
          <w:lang w:val="pt_PT" w:bidi="pt_PT"/>
        </w:rPr>
        <w:t>deserto</w:t>
      </w:r>
      <w:r>
        <w:rPr>
          <w:lang w:val="pt_PT" w:bidi="pt_PT"/>
        </w:rPr>
        <w:t xml:space="preserve">, ou </w:t>
      </w:r>
      <w:r>
        <w:rPr>
          <w:b/>
          <w:lang w:val="pt_PT" w:bidi="pt_PT"/>
        </w:rPr>
        <w:t>ermo</w:t>
      </w:r>
      <w:r>
        <w:rPr>
          <w:lang w:val="pt_PT" w:bidi="pt_PT"/>
        </w:rPr>
        <w:t xml:space="preserve">. Balaão diz a Balaque para construir sete </w:t>
      </w:r>
      <w:r>
        <w:rPr>
          <w:b/>
          <w:lang w:val="pt_PT" w:bidi="pt_PT"/>
        </w:rPr>
        <w:t>altares</w:t>
      </w:r>
      <w:r>
        <w:rPr>
          <w:lang w:val="pt_PT" w:bidi="pt_PT"/>
        </w:rPr>
        <w:t xml:space="preserve"> e oferecer um novilho e um carneiro em cada altar como ele fez antes. Usem as mesmas palavras para </w:t>
      </w:r>
      <w:r>
        <w:rPr>
          <w:lang w:val="pt_PT" w:bidi="pt_PT"/>
        </w:rPr>
        <w:t>deserto</w:t>
      </w:r>
      <w:r>
        <w:rPr>
          <w:lang w:val="pt_PT" w:bidi="pt_PT"/>
        </w:rPr>
        <w:t xml:space="preserve"> ou </w:t>
      </w:r>
      <w:r>
        <w:rPr>
          <w:lang w:val="pt_PT" w:bidi="pt_PT"/>
        </w:rPr>
        <w:t>ermo</w:t>
      </w:r>
      <w:r>
        <w:rPr>
          <w:lang w:val="pt_PT" w:bidi="pt_PT"/>
        </w:rPr>
        <w:t xml:space="preserve"> e </w:t>
      </w:r>
      <w:r>
        <w:rPr>
          <w:lang w:val="pt_PT" w:bidi="pt_PT"/>
        </w:rPr>
        <w:t>altar</w:t>
      </w:r>
      <w:r>
        <w:rPr>
          <w:lang w:val="pt_PT" w:bidi="pt_PT"/>
        </w:rPr>
        <w:t xml:space="preserve"> que vocês usaram em passagens anteriores. Se vocês usarem as palavras para </w:t>
      </w:r>
      <w:r>
        <w:rPr>
          <w:lang w:val="pt_PT" w:bidi="pt_PT"/>
        </w:rPr>
        <w:t>oferta queimada</w:t>
      </w:r>
      <w:r>
        <w:rPr>
          <w:lang w:val="pt_PT" w:bidi="pt_PT"/>
        </w:rPr>
        <w:t xml:space="preserve"> e </w:t>
      </w:r>
      <w:r>
        <w:rPr>
          <w:lang w:val="pt_PT" w:bidi="pt_PT"/>
        </w:rPr>
        <w:t>sacrifício</w:t>
      </w:r>
      <w:r>
        <w:rPr>
          <w:lang w:val="pt_PT" w:bidi="pt_PT"/>
        </w:rPr>
        <w:t>, usem as mesmas palavras que vocês usaram anteriormente. Consultem o Glossário Mestre para obterem mais informações sobre essas palavras.</w:t>
      </w:r>
    </w:p>
    <w:p>
      <w:pPr/>
      <w:r>
        <w:rPr>
          <w:lang w:val="pt_PT" w:bidi="pt_PT"/>
        </w:rPr>
      </w:r>
      <w:r>
        <w:rPr>
          <w:lang w:val="pt_PT" w:bidi="pt_PT"/>
        </w:rPr>
        <w:t xml:space="preserve">Balaão percebeu que </w:t>
      </w:r>
      <w:r>
        <w:rPr>
          <w:b/>
          <w:lang w:val="pt_PT" w:bidi="pt_PT"/>
        </w:rPr>
        <w:t>Yahweh</w:t>
      </w:r>
      <w:r>
        <w:rPr>
          <w:lang w:val="pt_PT" w:bidi="pt_PT"/>
        </w:rPr>
        <w:t xml:space="preserve"> estava determinado a </w:t>
      </w:r>
      <w:r>
        <w:rPr>
          <w:b/>
          <w:lang w:val="pt_PT" w:bidi="pt_PT"/>
        </w:rPr>
        <w:t>abençoar</w:t>
      </w:r>
      <w:r>
        <w:rPr>
          <w:lang w:val="pt_PT" w:bidi="pt_PT"/>
        </w:rPr>
        <w:t xml:space="preserve"> </w:t>
      </w:r>
      <w:r>
        <w:rPr>
          <w:b/>
          <w:lang w:val="pt_PT" w:bidi="pt_PT"/>
        </w:rPr>
        <w:t>Israel</w:t>
      </w:r>
      <w:r>
        <w:rPr>
          <w:lang w:val="pt_PT" w:bidi="pt_PT"/>
        </w:rPr>
        <w:t xml:space="preserve">. Yahweh é o nome pessoal de Deus. Às vezes, Balaão usa o nome pessoal de Deus, Yahweh, e outras vezes, ele usa a palavra genérica para Deus. Usem as mesmas palavras para Yahweh, abençoar e Israel que vocês usaram anteriormente. Para mais informações sobre </w:t>
      </w:r>
      <w:r>
        <w:rPr>
          <w:lang w:val="pt_PT" w:bidi="pt_PT"/>
        </w:rPr>
        <w:t>Yahweh</w:t>
      </w:r>
      <w:r>
        <w:rPr>
          <w:lang w:val="pt_PT" w:bidi="pt_PT"/>
        </w:rPr>
        <w:t xml:space="preserve">, </w:t>
      </w:r>
      <w:r>
        <w:rPr>
          <w:lang w:val="pt_PT" w:bidi="pt_PT"/>
        </w:rPr>
        <w:t>abençoar</w:t>
      </w:r>
      <w:r>
        <w:rPr>
          <w:lang w:val="pt_PT" w:bidi="pt_PT"/>
        </w:rPr>
        <w:t xml:space="preserve"> e </w:t>
      </w:r>
      <w:r>
        <w:rPr>
          <w:lang w:val="pt_PT" w:bidi="pt_PT"/>
        </w:rPr>
        <w:t>Israel</w:t>
      </w:r>
      <w:r>
        <w:rPr>
          <w:lang w:val="pt_PT" w:bidi="pt_PT"/>
        </w:rPr>
        <w:t>, consultem o Glossário Mestre.</w:t>
      </w:r>
    </w:p>
    <w:p>
      <w:pPr/>
      <w:r>
        <w:rPr>
          <w:lang w:val="pt_PT" w:bidi="pt_PT"/>
        </w:rPr>
      </w:r>
      <w:r>
        <w:rPr>
          <w:lang w:val="pt_PT" w:bidi="pt_PT"/>
        </w:rPr>
        <w:t xml:space="preserve">Balaão não usou </w:t>
      </w:r>
      <w:r>
        <w:rPr>
          <w:b/>
          <w:lang w:val="pt_PT" w:bidi="pt_PT"/>
        </w:rPr>
        <w:t>adivinhação</w:t>
      </w:r>
      <w:r>
        <w:rPr>
          <w:lang w:val="pt_PT" w:bidi="pt_PT"/>
        </w:rPr>
        <w:t xml:space="preserve"> ou procurou presságios, sinais especiais para contar o futuro, como ele fez nas ocasiões anteriores. Usem a mesma palavra para adivinhação que vocês usaram em passagens anteriores. Para mais informações sobre </w:t>
      </w:r>
      <w:r>
        <w:rPr>
          <w:lang w:val="pt_PT" w:bidi="pt_PT"/>
        </w:rPr>
        <w:t>adivinhação</w:t>
      </w:r>
      <w:r>
        <w:rPr>
          <w:lang w:val="pt_PT" w:bidi="pt_PT"/>
        </w:rPr>
        <w:t>, consultem o Glossário Mestre.</w:t>
      </w:r>
    </w:p>
    <w:p>
      <w:pPr/>
      <w:r>
        <w:rPr>
          <w:lang w:val="pt_PT" w:bidi="pt_PT"/>
        </w:rPr>
      </w:r>
      <w:r>
        <w:rPr>
          <w:lang w:val="pt_PT" w:bidi="pt_PT"/>
        </w:rPr>
        <w:t xml:space="preserve">O </w:t>
      </w:r>
      <w:r>
        <w:rPr>
          <w:b/>
          <w:lang w:val="pt_PT" w:bidi="pt_PT"/>
        </w:rPr>
        <w:t>Espírito de Deus</w:t>
      </w:r>
      <w:r>
        <w:rPr>
          <w:lang w:val="pt_PT" w:bidi="pt_PT"/>
        </w:rPr>
        <w:t xml:space="preserve"> veio sobre Balaão, e Balaão começou a falar uma </w:t>
      </w:r>
      <w:r>
        <w:rPr>
          <w:b/>
          <w:lang w:val="pt_PT" w:bidi="pt_PT"/>
        </w:rPr>
        <w:t>mensagem</w:t>
      </w:r>
      <w:r>
        <w:rPr>
          <w:lang w:val="pt_PT" w:bidi="pt_PT"/>
        </w:rPr>
        <w:t>. O Espírito de Deus é o poder que vem de Deus. Ele às vezes é referido como o Espírito Santo na Bíblia. Quando o Espírito de Deus vem sobre uma pessoa, essa pessoa recebe um poder ou capacidade especial. Usem a mesma palavra para mensagem que vocês usaram em passagens anteriores sobre Balaão.</w:t>
      </w:r>
    </w:p>
    <w:p>
      <w:pPr/>
      <w:r>
        <w:rPr>
          <w:lang w:val="pt_PT" w:bidi="pt_PT"/>
        </w:rPr>
      </w:r>
      <w:r>
        <w:rPr>
          <w:lang w:val="pt_PT" w:bidi="pt_PT"/>
        </w:rPr>
        <w:t>Parem aqui e discutam em grupo que palavra ou frase vocês usarão para</w:t>
      </w:r>
      <w:r>
        <w:rPr>
          <w:b/>
          <w:lang w:val="pt_PT" w:bidi="pt_PT"/>
        </w:rPr>
        <w:t xml:space="preserve"> Espírito de Deu</w:t>
      </w:r>
      <w:r>
        <w:rPr>
          <w:lang w:val="pt_PT" w:bidi="pt_PT"/>
        </w:rPr>
        <w:t xml:space="preserve">s. Procure </w:t>
      </w:r>
      <w:r>
        <w:rPr>
          <w:lang w:val="pt_PT" w:bidi="pt_PT"/>
        </w:rPr>
        <w:t>Espírito Santo</w:t>
      </w:r>
      <w:r>
        <w:rPr>
          <w:lang w:val="pt_PT" w:bidi="pt_PT"/>
        </w:rPr>
        <w:t xml:space="preserve"> no Glossário Mestre para mais informações, mas lembrem-se de que nessa passagem, o Espírito é chamado de Espírito de Deus. Se vocês já traduziram essa palavra em outro livro da Bíblia, usem a mesma palavra que usaram lá. Pause este áudio aqui.</w:t>
      </w:r>
    </w:p>
    <w:p>
      <w:pPr/>
      <w:r>
        <w:rPr>
          <w:lang w:val="pt_PT" w:bidi="pt_PT"/>
        </w:rPr>
      </w:r>
      <w:r>
        <w:rPr>
          <w:lang w:val="pt_PT" w:bidi="pt_PT"/>
        </w:rPr>
        <w:t xml:space="preserve">Balaão começa sua mensagem chamando a mensagem de </w:t>
      </w:r>
      <w:r>
        <w:rPr>
          <w:b/>
          <w:lang w:val="pt_PT" w:bidi="pt_PT"/>
        </w:rPr>
        <w:t>oráculo</w:t>
      </w:r>
      <w:r>
        <w:rPr>
          <w:lang w:val="pt_PT" w:bidi="pt_PT"/>
        </w:rPr>
        <w:t xml:space="preserve"> ou </w:t>
      </w:r>
      <w:r>
        <w:rPr>
          <w:b/>
          <w:lang w:val="pt_PT" w:bidi="pt_PT"/>
        </w:rPr>
        <w:t>profecia</w:t>
      </w:r>
      <w:r>
        <w:rPr>
          <w:lang w:val="pt_PT" w:bidi="pt_PT"/>
        </w:rPr>
        <w:t>. Essa é uma palavra diferente no idioma original do que foi usado nas mensagens anteriores. Balaão usa uma palavra que é principalmente para mensagens que são as palavras de Yahweh faladas por um profeta de Deus. Ao usar essa palavra, Balaão está declarando que a mensagem vem diretamente de Yahweh. Algumas maneiras possíveis de traduzir essa palavra são “oráculo”, “profecia”, “discurso divino ou santo” e “proclamação”.</w:t>
      </w:r>
    </w:p>
    <w:p>
      <w:pPr/>
      <w:r>
        <w:rPr>
          <w:lang w:val="pt_PT" w:bidi="pt_PT"/>
        </w:rPr>
      </w:r>
      <w:r>
        <w:rPr>
          <w:lang w:val="pt_PT" w:bidi="pt_PT"/>
        </w:rPr>
        <w:t xml:space="preserve">Parem aqui e discutam em grupo que palavra ou frase vocês usarão para </w:t>
      </w:r>
      <w:r>
        <w:rPr>
          <w:b/>
          <w:lang w:val="pt_PT" w:bidi="pt_PT"/>
        </w:rPr>
        <w:t>oráculo</w:t>
      </w:r>
      <w:r>
        <w:rPr>
          <w:lang w:val="pt_PT" w:bidi="pt_PT"/>
        </w:rPr>
        <w:t xml:space="preserve"> ou </w:t>
      </w:r>
      <w:r>
        <w:rPr>
          <w:b/>
          <w:lang w:val="pt_PT" w:bidi="pt_PT"/>
        </w:rPr>
        <w:t>profecia</w:t>
      </w:r>
      <w:r>
        <w:rPr>
          <w:lang w:val="pt_PT" w:bidi="pt_PT"/>
        </w:rPr>
        <w:t xml:space="preserve">. Procure a palavra </w:t>
      </w:r>
      <w:r>
        <w:rPr>
          <w:lang w:val="pt_PT" w:bidi="pt_PT"/>
        </w:rPr>
        <w:t>profecia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Ele ouve as palavras de Deus e vê uma </w:t>
      </w:r>
      <w:r>
        <w:rPr>
          <w:b/>
          <w:lang w:val="pt_PT" w:bidi="pt_PT"/>
        </w:rPr>
        <w:t>visão</w:t>
      </w:r>
      <w:r>
        <w:rPr>
          <w:lang w:val="pt_PT" w:bidi="pt_PT"/>
        </w:rPr>
        <w:t xml:space="preserve"> do Todo-Poderoso. Deus dá a uma pessoa uma visão enquanto ela está acordada. Eles veem e ouvem coisas de Deus que outras pessoas não veem ou ouvem. Usem a mesma palavra para visão que vocês usaram anteriormente. Para mais informações sobre </w:t>
      </w:r>
      <w:r>
        <w:rPr>
          <w:lang w:val="pt_PT" w:bidi="pt_PT"/>
        </w:rPr>
        <w:t>visão</w:t>
      </w:r>
      <w:r>
        <w:rPr>
          <w:lang w:val="pt_PT" w:bidi="pt_PT"/>
        </w:rPr>
        <w:t>, consulte o Glossário Mestre.</w:t>
      </w:r>
    </w:p>
    <w:p>
      <w:pPr/>
      <w:r>
        <w:rPr>
          <w:lang w:val="pt_PT" w:bidi="pt_PT"/>
        </w:rPr>
      </w:r>
      <w:r>
        <w:rPr>
          <w:lang w:val="pt_PT" w:bidi="pt_PT"/>
        </w:rPr>
        <w:t xml:space="preserve">No idioma original, </w:t>
      </w:r>
      <w:r>
        <w:rPr>
          <w:b/>
          <w:lang w:val="pt_PT" w:bidi="pt_PT"/>
        </w:rPr>
        <w:t>El Shaddai</w:t>
      </w:r>
      <w:r>
        <w:rPr>
          <w:lang w:val="pt_PT" w:bidi="pt_PT"/>
        </w:rPr>
        <w:t xml:space="preserve"> é um nome para Deus que significa </w:t>
      </w:r>
      <w:r>
        <w:rPr>
          <w:b/>
          <w:lang w:val="pt_PT" w:bidi="pt_PT"/>
        </w:rPr>
        <w:t>Deus Todo-Poderoso</w:t>
      </w:r>
      <w:r>
        <w:rPr>
          <w:lang w:val="pt_PT" w:bidi="pt_PT"/>
        </w:rPr>
        <w:t>. El é o nome para Deus. Shaddai significa poder. Algumas traduções usam Deus Onipotente e outras usam Deus Todo-Poderoso.</w:t>
      </w:r>
    </w:p>
    <w:p>
      <w:pPr/>
      <w:r>
        <w:rPr>
          <w:lang w:val="pt_PT" w:bidi="pt_PT"/>
        </w:rPr>
      </w:r>
      <w:r>
        <w:rPr>
          <w:lang w:val="pt_PT" w:bidi="pt_PT"/>
        </w:rPr>
        <w:t>Parem aqui e discutam em grupo que palavra ou frase vocês usarão para</w:t>
      </w:r>
      <w:r>
        <w:rPr>
          <w:b/>
          <w:lang w:val="pt_PT" w:bidi="pt_PT"/>
        </w:rPr>
        <w:t xml:space="preserve"> Todo-Poderos</w:t>
      </w:r>
      <w:r>
        <w:rPr>
          <w:lang w:val="pt_PT" w:bidi="pt_PT"/>
        </w:rPr>
        <w:t xml:space="preserve">o. Procure </w:t>
      </w:r>
      <w:r>
        <w:rPr>
          <w:lang w:val="pt_PT" w:bidi="pt_PT"/>
        </w:rPr>
        <w:t>El-Shaddai</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Balaão diz que o rei de Israel será maior do que Agague e seu </w:t>
      </w:r>
      <w:r>
        <w:rPr>
          <w:b/>
          <w:lang w:val="pt_PT" w:bidi="pt_PT"/>
        </w:rPr>
        <w:t>reino</w:t>
      </w:r>
      <w:r>
        <w:rPr>
          <w:lang w:val="pt_PT" w:bidi="pt_PT"/>
        </w:rPr>
        <w:t xml:space="preserve"> será exaltado ou elogiado. Um reino é o território ou as pessoas que um rei governa.</w:t>
      </w:r>
    </w:p>
    <w:p>
      <w:pPr/>
      <w:r>
        <w:rPr>
          <w:lang w:val="pt_PT" w:bidi="pt_PT"/>
        </w:rPr>
      </w:r>
      <w:r>
        <w:rPr>
          <w:lang w:val="pt_PT" w:bidi="pt_PT"/>
        </w:rPr>
        <w:t xml:space="preserve">Parem aqui e discutam em grupo que palavra ou frase vocês usarão para </w:t>
      </w:r>
      <w:r>
        <w:rPr>
          <w:b/>
          <w:lang w:val="pt_PT" w:bidi="pt_PT"/>
        </w:rPr>
        <w:t>reino</w:t>
      </w:r>
      <w:r>
        <w:rPr>
          <w:lang w:val="pt_PT" w:bidi="pt_PT"/>
        </w:rPr>
        <w:t xml:space="preserve">. Procure </w:t>
      </w:r>
      <w:r>
        <w:rPr>
          <w:lang w:val="pt_PT" w:bidi="pt_PT"/>
        </w:rPr>
        <w:t>reino</w:t>
      </w:r>
      <w:r>
        <w:rPr>
          <w:lang w:val="pt_PT" w:bidi="pt_PT"/>
        </w:rPr>
        <w:t xml:space="preserve"> e </w:t>
      </w:r>
      <w:r>
        <w:rPr>
          <w:lang w:val="pt_PT" w:bidi="pt_PT"/>
        </w:rPr>
        <w:t>rei</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Balaão disse que Deus é forte, como os </w:t>
      </w:r>
      <w:r>
        <w:rPr>
          <w:b/>
          <w:lang w:val="pt_PT" w:bidi="pt_PT"/>
        </w:rPr>
        <w:t>chifres de um boi selvagem</w:t>
      </w:r>
      <w:r>
        <w:rPr>
          <w:lang w:val="pt_PT" w:bidi="pt_PT"/>
        </w:rPr>
        <w:t>. Usem a mesma frase para “chifres do boi selvagem” que vocês usaram na passagem anterior.</w:t>
      </w:r>
    </w:p>
    <w:p>
      <w:pPr/>
      <w:r>
        <w:rPr>
          <w:lang w:val="pt_PT" w:bidi="pt_PT"/>
        </w:rPr>
      </w:r>
      <w:r>
        <w:rPr>
          <w:lang w:val="pt_PT" w:bidi="pt_PT"/>
        </w:rPr>
        <w:t xml:space="preserve">Parem aqui e olhem para imagens de animais com chifres: um </w:t>
      </w:r>
      <w:r>
        <w:rPr>
          <w:b/>
          <w:lang w:val="pt_PT" w:bidi="pt_PT"/>
        </w:rPr>
        <w:t>boi selvagem</w:t>
      </w:r>
      <w:r>
        <w:rPr>
          <w:lang w:val="pt_PT" w:bidi="pt_PT"/>
        </w:rPr>
        <w:t xml:space="preserve">, um </w:t>
      </w:r>
      <w:r>
        <w:rPr>
          <w:lang w:val="pt_PT" w:bidi="pt_PT"/>
        </w:rPr>
        <w:t>carneiro</w:t>
      </w:r>
      <w:r>
        <w:rPr>
          <w:lang w:val="pt_PT" w:bidi="pt_PT"/>
        </w:rPr>
        <w:t xml:space="preserve"> e um </w:t>
      </w:r>
      <w:r>
        <w:rPr>
          <w:lang w:val="pt_PT" w:bidi="pt_PT"/>
        </w:rPr>
        <w:t>antílope órix</w:t>
      </w:r>
      <w:r>
        <w:rPr>
          <w:lang w:val="pt_PT" w:bidi="pt_PT"/>
        </w:rPr>
        <w:t>, se necessário.</w:t>
      </w:r>
    </w:p>
    <w:p>
      <w:pPr/>
      <w:r>
        <w:rPr>
          <w:lang w:val="pt_PT" w:bidi="pt_PT"/>
        </w:rPr>
      </w:r>
      <w:r>
        <w:rPr>
          <w:lang w:val="pt_PT" w:bidi="pt_PT"/>
        </w:rPr>
        <w:t xml:space="preserve">Balaão disse que Deus ou Israel “comerá ou devorará as </w:t>
      </w:r>
      <w:r>
        <w:rPr>
          <w:b/>
          <w:lang w:val="pt_PT" w:bidi="pt_PT"/>
        </w:rPr>
        <w:t>nações</w:t>
      </w:r>
      <w:r>
        <w:rPr>
          <w:lang w:val="pt_PT" w:bidi="pt_PT"/>
        </w:rPr>
        <w:t xml:space="preserve"> que se opõem a ele”. Uma nação é um grupo de pessoas que vivem no mesmo país e têm o mesmo governante. Usem a mesma palavra para </w:t>
      </w:r>
      <w:r>
        <w:rPr>
          <w:lang w:val="pt_PT" w:bidi="pt_PT"/>
        </w:rPr>
        <w:t>nação</w:t>
      </w:r>
      <w:r>
        <w:rPr>
          <w:lang w:val="pt_PT" w:bidi="pt_PT"/>
        </w:rPr>
        <w:t xml:space="preserve"> que vocês usaram anteriormente. Consulte 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24:14–19</w:t>
      </w:r>
      <w:r>
        <w:rPr>
          <w:lang w:val="pt_PT" w:bidi="pt_PT"/>
        </w:rPr>
      </w:r>
    </w:p>
    <w:p>
      <w:pPr>
        <w:pStyle w:val="Heading3"/>
      </w:pPr>
      <w:r>
        <w:rPr>
          <w:lang w:val="pt_PT" w:bidi="pt_PT"/>
        </w:rPr>
        <w:t>Ouvir e Sentir</w:t>
      </w:r>
    </w:p>
    <w:p>
      <w:pPr/>
      <w:r>
        <w:rPr>
          <w:lang w:val="pt_PT" w:bidi="pt_PT"/>
        </w:rPr>
      </w:r>
      <w:r>
        <w:rPr>
          <w:lang w:val="pt_PT" w:bidi="pt_PT"/>
        </w:rPr>
        <w:t>Nesta etapa, ouçam Números 24.14–19 e guardem em seus corações.</w:t>
      </w:r>
    </w:p>
    <w:p>
      <w:pPr/>
      <w:r>
        <w:rPr>
          <w:lang w:val="pt_PT" w:bidi="pt_PT"/>
        </w:rPr>
      </w:r>
      <w:r>
        <w:rPr>
          <w:lang w:val="pt_PT" w:bidi="pt_PT"/>
        </w:rPr>
        <w:t>Ouçam uma versão em áudio de Números 24.14–19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24.14–19 na tradução mais fácil de entender.</w:t>
      </w:r>
    </w:p>
    <w:p>
      <w:pPr/>
      <w:r>
        <w:rPr>
          <w:lang w:val="pt_PT" w:bidi="pt_PT"/>
        </w:rPr>
      </w:r>
      <w:r>
        <w:rPr>
          <w:lang w:val="pt_PT" w:bidi="pt_PT"/>
        </w:rPr>
        <w:t>Na passagem anterior, Balaque levou Balaão para o topo de Peor. O Espírito de Deus veio sobre Balaão, e Balaão deu sua terceira mensagem, uma profecia de Yahweh. Balaque estava extremamente irado por Balaão ter abençoado Israel três vezes em vez de amaldiçoá-lo. Balaque diz a Balaão para retornar para casa. Balaque não dará a ele a recompensa que ele prometeu. Nessa próxima passagem, Balaão dá a primeira de quatro mensagens finais bastante curtas a Balaque.</w:t>
      </w:r>
    </w:p>
    <w:p>
      <w:pPr/>
      <w:r>
        <w:rPr>
          <w:lang w:val="pt_PT" w:bidi="pt_PT"/>
        </w:rPr>
      </w:r>
      <w:r>
        <w:rPr>
          <w:lang w:val="pt_PT" w:bidi="pt_PT"/>
        </w:rPr>
        <w:t>Balaão diz a Balaque que ele está indo para casa, de volta para seu povo. No entanto, Balaão diz que ele quer que Balaque saiba o que os israelitas farão com o povo de Balaque em algum momento dos próximos dias, ou no futuro. Balaão diz a Balaque para “vir”, mas ele não está pedindo a Balaque que vá a lugar nenhum. Ele está dizendo a Balaque para ouvir porque ele quer dizer a Balaque algo antes de Balaão sair.</w:t>
      </w:r>
    </w:p>
    <w:p>
      <w:pPr/>
      <w:r>
        <w:rPr>
          <w:lang w:val="pt_PT" w:bidi="pt_PT"/>
        </w:rPr>
      </w:r>
      <w:r>
        <w:rPr>
          <w:lang w:val="pt_PT" w:bidi="pt_PT"/>
        </w:rPr>
        <w:t>Pare aqui e contem uma vez em que vocês estavam prestes a sair, mas vocês tinham mais uma coisa importante para fazer ou dizer. O resto do grupo deve ouvir cuidadosamente como o orador faz a transição de dar sua licença para falar sobre a coisa importante. Pause este áudio aqui.</w:t>
      </w:r>
    </w:p>
    <w:p>
      <w:pPr/>
      <w:r>
        <w:rPr>
          <w:lang w:val="pt_PT" w:bidi="pt_PT"/>
        </w:rPr>
      </w:r>
      <w:r>
        <w:rPr>
          <w:lang w:val="pt_PT" w:bidi="pt_PT"/>
        </w:rPr>
        <w:t>Balaão dá sua próxima mensagem. Ele dá a mesma introdução que ele deu na mensagem anterior, com uma adição. No meio da introdução, Balaão diz que ele tem conhecimento do Altíssimo. Balaão está reconhecendo que Yahweh é mais alto ou maior do que todos os outros deuses. Em suas mensagens anteriores, Balaão falou do passado e presente com apenas uma dica do futuro. Nessa mensagem, Balaão fala apenas do futuro. Balaão reconhece que esse conhecimento do futuro pode vir apenas do Deus Altíssimo.</w:t>
      </w:r>
    </w:p>
    <w:p>
      <w:pPr/>
      <w:r>
        <w:rPr>
          <w:lang w:val="pt_PT" w:bidi="pt_PT"/>
        </w:rPr>
      </w:r>
      <w:r>
        <w:rPr>
          <w:lang w:val="pt_PT" w:bidi="pt_PT"/>
        </w:rPr>
        <w:t>Depois da introdução, Balaão vê alguém no futuro distante. Balaão o vê, mas não naquele momento e lugar. Balaão está vendo longe no futuro. Balaão chama essa pessoa de estrela e um cetro. As pessoas nesse tempo e cultura reconhecem a estrela e o cetro como símbolos de um rei. Um cetro é uma vara decorada ou bastão longo que as pessoas com autoridade carregam como um símbolo de sua autoridade e poder. Balaão está dizendo que ele vê o rei futuro de Israel. Alguns estudiosos acreditam que essas são profecias de um grande rei ou possivelmente o Salvador Prometido.</w:t>
      </w:r>
    </w:p>
    <w:p>
      <w:pPr/>
      <w:r>
        <w:rPr>
          <w:lang w:val="pt_PT" w:bidi="pt_PT"/>
        </w:rPr>
      </w:r>
      <w:r>
        <w:rPr>
          <w:lang w:val="pt_PT" w:bidi="pt_PT"/>
        </w:rPr>
        <w:t xml:space="preserve">Parem aqui e olhem para uma imagem de um </w:t>
      </w:r>
      <w:r>
        <w:rPr>
          <w:lang w:val="pt_PT" w:bidi="pt_PT"/>
        </w:rPr>
        <w:t>cetro</w:t>
      </w:r>
      <w:r>
        <w:rPr>
          <w:lang w:val="pt_PT" w:bidi="pt_PT"/>
        </w:rPr>
        <w:t>, então discutam: quais são os símbolos de autoridade e poder de sua cultura? Pause este áudio aqui.</w:t>
      </w:r>
    </w:p>
    <w:p>
      <w:pPr/>
      <w:r>
        <w:rPr>
          <w:lang w:val="pt_PT" w:bidi="pt_PT"/>
        </w:rPr>
      </w:r>
      <w:r>
        <w:rPr>
          <w:lang w:val="pt_PT" w:bidi="pt_PT"/>
        </w:rPr>
        <w:t>Balaão diz que esse rei esmagará ou destruirá a cabeça ou os líderes de Moabe. Ele quebrará ou destruirá os filhos de Sete. Não está claro quem são os filhos de Sete. Alguns acreditam que eles são nômades vivendo na área ou habitantes antigos de Moabe.</w:t>
      </w:r>
    </w:p>
    <w:p>
      <w:pPr/>
      <w:r>
        <w:rPr>
          <w:lang w:val="pt_PT" w:bidi="pt_PT"/>
        </w:rPr>
      </w:r>
      <w:r>
        <w:rPr>
          <w:lang w:val="pt_PT" w:bidi="pt_PT"/>
        </w:rPr>
        <w:t>Balaão diz que Israel tomará posse de Edom e as montanhas de Seir. Israel será vitorioso. O país de Edom estava localizado entre o Mar Morto e o Golfo de Aqaba, para o sul de Moabe. Vocês se lembrarão de uma passagem anterior que Israel pediu permissão para passar por Edom, mas o rei de Edom se recusou a deixá-los. O rei de Edom veio com seu exército para impedir que Israel passasse. Seir é a principal cordilheira na terra de Edom.</w:t>
      </w:r>
    </w:p>
    <w:p>
      <w:pPr/>
      <w:r>
        <w:rPr>
          <w:lang w:val="pt_PT" w:bidi="pt_PT"/>
        </w:rPr>
      </w:r>
      <w:r>
        <w:rPr>
          <w:lang w:val="pt_PT" w:bidi="pt_PT"/>
        </w:rPr>
        <w:t xml:space="preserve">Parem aqui e olhem para um mapa de </w:t>
      </w:r>
      <w:r>
        <w:rPr>
          <w:b/>
          <w:lang w:val="pt_PT" w:bidi="pt_PT"/>
        </w:rPr>
        <w:t>Moabe, Edom e as montanhas de Seir</w:t>
      </w:r>
      <w:r>
        <w:rPr>
          <w:lang w:val="pt_PT" w:bidi="pt_PT"/>
        </w:rPr>
        <w:t>. Pause este áudio aqui.</w:t>
      </w:r>
    </w:p>
    <w:p>
      <w:pPr/>
      <w:r>
        <w:rPr>
          <w:lang w:val="pt_PT" w:bidi="pt_PT"/>
        </w:rPr>
      </w:r>
      <w:r>
        <w:rPr>
          <w:lang w:val="pt_PT" w:bidi="pt_PT"/>
        </w:rPr>
        <w:t>Balaão termina essa mensagem dizendo que um rei ou governante virá dos descendentes de Jacó, que governará e destruirá aqueles que escapam das cidades de Edom.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24.14–19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Balaão diz a Balaque que ele está voltando para sua terra natal, mas primeiro, ele quer dizer a Balaque o que os israelitas farão com os moabitas em algum momento do futuro.</w:t>
      </w:r>
    </w:p>
    <w:p>
      <w:pPr/>
      <w:r>
        <w:rPr>
          <w:lang w:val="pt_PT" w:bidi="pt_PT"/>
        </w:rPr>
      </w:r>
      <w:r>
        <w:rPr>
          <w:b/>
          <w:lang w:val="pt_PT" w:bidi="pt_PT"/>
        </w:rPr>
        <w:t>Na segunda cena:</w:t>
      </w:r>
      <w:r>
        <w:rPr>
          <w:lang w:val="pt_PT" w:bidi="pt_PT"/>
        </w:rPr>
        <w:t xml:space="preserve"> Balaão começa sua mensagem como a última, mas acrescenta que ele tem conhecimento do Deus Altíssimo.</w:t>
      </w:r>
    </w:p>
    <w:p>
      <w:pPr/>
      <w:r>
        <w:rPr>
          <w:lang w:val="pt_PT" w:bidi="pt_PT"/>
        </w:rPr>
      </w:r>
      <w:r>
        <w:rPr>
          <w:b/>
          <w:lang w:val="pt_PT" w:bidi="pt_PT"/>
        </w:rPr>
        <w:t>Na terceira cena:</w:t>
      </w:r>
      <w:r>
        <w:rPr>
          <w:lang w:val="pt_PT" w:bidi="pt_PT"/>
        </w:rPr>
        <w:t xml:space="preserve"> Balaão tem uma visão de alguém no futuro distante. Ele descreve essa pessoa usando símbolos de realeza. Esse líder esmagará os líderes de Moabe.</w:t>
      </w:r>
    </w:p>
    <w:p>
      <w:pPr/>
      <w:r>
        <w:rPr>
          <w:lang w:val="pt_PT" w:bidi="pt_PT"/>
        </w:rPr>
      </w:r>
      <w:r>
        <w:rPr>
          <w:b/>
          <w:lang w:val="pt_PT" w:bidi="pt_PT"/>
        </w:rPr>
        <w:t>Na quarta cena:</w:t>
      </w:r>
      <w:r>
        <w:rPr>
          <w:lang w:val="pt_PT" w:bidi="pt_PT"/>
        </w:rPr>
        <w:t xml:space="preserve"> Israel destruirá seus inimigos, os edomitas, e tomará posse de sua terra, Edom. O governante descendente de Jacó governará sobre eles e destruirá qualquer um que escape das cidades de Edom.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 governante futuro de Israel</w:t>
      </w:r>
    </w:p>
    <w:p>
      <w:pPr>
        <w:pStyle w:val="ListBullet"/>
        <w:spacing w:line="240" w:lineRule="auto"/>
        <w:ind w:left="720"/>
      </w:pPr>
      <w:r>
        <w:rPr>
          <w:lang w:val="pt_PT" w:bidi="pt_PT"/>
        </w:rPr>
      </w:r>
      <w:r>
        <w:rPr>
          <w:lang w:val="pt_PT" w:bidi="pt_PT"/>
        </w:rPr>
        <w:t>Moabitas</w:t>
      </w:r>
    </w:p>
    <w:p>
      <w:pPr>
        <w:pStyle w:val="ListBullet"/>
        <w:spacing w:line="240" w:lineRule="auto"/>
        <w:ind w:left="720"/>
      </w:pPr>
      <w:r>
        <w:rPr>
          <w:lang w:val="pt_PT" w:bidi="pt_PT"/>
        </w:rPr>
      </w:r>
      <w:r>
        <w:rPr>
          <w:lang w:val="pt_PT" w:bidi="pt_PT"/>
        </w:rPr>
        <w:t>Filhos de Sete</w:t>
      </w:r>
    </w:p>
    <w:p>
      <w:pPr>
        <w:pStyle w:val="ListBullet"/>
        <w:spacing w:line="240" w:lineRule="auto"/>
        <w:ind w:left="720"/>
      </w:pPr>
      <w:r>
        <w:rPr>
          <w:lang w:val="pt_PT" w:bidi="pt_PT"/>
        </w:rPr>
      </w:r>
      <w:r>
        <w:rPr>
          <w:lang w:val="pt_PT" w:bidi="pt_PT"/>
        </w:rPr>
        <w:t>Edomitas</w:t>
      </w:r>
    </w:p>
    <w:p>
      <w:pPr/>
      <w:r>
        <w:rPr>
          <w:lang w:val="pt_PT" w:bidi="pt_PT"/>
        </w:rPr>
      </w:r>
      <w:r>
        <w:rPr>
          <w:lang w:val="pt_PT" w:bidi="pt_PT"/>
        </w:rPr>
        <w:t>Em grupo, prestem atenção às partes do cenário da passagem:</w:t>
      </w:r>
    </w:p>
    <w:p>
      <w:pPr/>
      <w:r>
        <w:rPr>
          <w:lang w:val="pt_PT" w:bidi="pt_PT"/>
        </w:rPr>
      </w:r>
      <w:r>
        <w:rPr>
          <w:lang w:val="pt_PT" w:bidi="pt_PT"/>
        </w:rPr>
        <w:t>No final da passagem anterior, Balaque disse a Balaão para ir para casa porque ele não fez o que Balaque pediu a ele. Balaão lembrou a Balaque que Balaão havia advertido Balaque e seus oficiais que Balaão seria capaz de dizer ou fazer apenas o que Yahweh diz a ele.</w:t>
      </w:r>
    </w:p>
    <w:p>
      <w:pPr/>
      <w:r>
        <w:rPr>
          <w:lang w:val="pt_PT" w:bidi="pt_PT"/>
        </w:rPr>
      </w:r>
      <w:r>
        <w:rPr>
          <w:lang w:val="pt_PT" w:bidi="pt_PT"/>
        </w:rPr>
        <w:t>Na primeira cena dessa passagem, Balaão começa usando uma frase para deixar Balaque saber que ele tem algo a dizer antes de ir para seu povo, antes de ele retornar a sua terra natal. Em alguns idiomas, “indo para meu povo” é uma linguagem simbólica que significa morrer. Balaão não está prestes a morrer, mas está voltando para a terra onde seu povo vive.</w:t>
      </w:r>
    </w:p>
    <w:p>
      <w:pPr/>
      <w:r>
        <w:rPr>
          <w:lang w:val="pt_PT" w:bidi="pt_PT"/>
        </w:rPr>
      </w:r>
      <w:r>
        <w:rPr>
          <w:lang w:val="pt_PT" w:bidi="pt_PT"/>
        </w:rPr>
        <w:t>Parem aqui e discutam que palavra ou frase vocês usarão para mostrar que Balaão tem algo que ele precisa dizer antes de sair. Vocês podem querer se lembrar das palavras ou frases que vocês descobriram durante sua discussão na última etapa. Pause este áudio aqui.</w:t>
      </w:r>
    </w:p>
    <w:p>
      <w:pPr/>
      <w:r>
        <w:rPr>
          <w:lang w:val="pt_PT" w:bidi="pt_PT"/>
        </w:rPr>
      </w:r>
      <w:r>
        <w:rPr>
          <w:lang w:val="pt_PT" w:bidi="pt_PT"/>
        </w:rPr>
        <w:t>Parem aqui e discutam: se em seu idioma, “indo para meu povo” é uma linguagem simbólica que significa morrer, como vocês traduzirão essa frase para que as pessoas entendam que Balaão não está morrendo, mas está voltando para sua terra natal? Pause este áudio aqui.</w:t>
      </w:r>
    </w:p>
    <w:p>
      <w:pPr/>
      <w:r>
        <w:rPr>
          <w:lang w:val="pt_PT" w:bidi="pt_PT"/>
        </w:rPr>
      </w:r>
      <w:r>
        <w:rPr>
          <w:lang w:val="pt_PT" w:bidi="pt_PT"/>
        </w:rPr>
        <w:t>Balaão diz a Balaque para “vir”. Balaão não está pedindo a Balaque que mude locais ou se mova mais perto dele. Ele está instruindo Balaque a ouvir com cuidado. Balaão está assumindo a liderança em vez de Balaque nesse evento. Balaão diz que ele quer dizer ou aconselhar e advertir Balaque o que o povo israelita fará com seu povo no futuro.</w:t>
      </w:r>
    </w:p>
    <w:p>
      <w:pPr/>
      <w:r>
        <w:rPr>
          <w:lang w:val="pt_PT" w:bidi="pt_PT"/>
        </w:rPr>
      </w:r>
      <w:r>
        <w:rPr>
          <w:lang w:val="pt_PT" w:bidi="pt_PT"/>
        </w:rPr>
        <w:t>Parem aqui e discutam: que palavra ou frase vocês usarão para mostrar que Balaão quer que Balaque ouça o que ele está prestes a dizer? Pause este áudio aqui.</w:t>
      </w:r>
    </w:p>
    <w:p>
      <w:pPr/>
      <w:r>
        <w:rPr>
          <w:lang w:val="pt_PT" w:bidi="pt_PT"/>
        </w:rPr>
      </w:r>
      <w:r>
        <w:rPr>
          <w:lang w:val="pt_PT" w:bidi="pt_PT"/>
        </w:rPr>
        <w:t>Balaão dá a primeira de quatro mensagens finais. Ao contrário de outras mensagens, Balaão não realiza preparações, como os sacrifícios feitos antes das mensagens anteriores. Balaão fala diretamente sua mensagem. Novamente, Balaão dá sua mensagem em uma forma poética.</w:t>
      </w:r>
    </w:p>
    <w:p>
      <w:pPr/>
      <w:r>
        <w:rPr>
          <w:lang w:val="pt_PT" w:bidi="pt_PT"/>
        </w:rPr>
      </w:r>
      <w:r>
        <w:rPr>
          <w:lang w:val="pt_PT" w:bidi="pt_PT"/>
        </w:rPr>
        <w:t>Na segunda cena, Balaão dá a mesma introdução nessa mensagem profética que ele fez na última, com uma adição. No meio da introdução, Balaão inclui que ele tem conhecimento do Altíssimo, ou Elyom no idioma original. Na Bíblia, as pessoas muitas vezes chamavam Yahweh “Deus Altíssimo”, ou El-Elyon no idioma original. Aqui, Balaão simplesmente diz “o Altíssimo”. Aqui, Balaão reconhece que Deus tem mais poder e autoridade e é mais importante do que qualquer outro ser. Deus é mais alto do que Balaão, Balaque ou qualquer um dos deuses moabitas.</w:t>
      </w:r>
    </w:p>
    <w:p>
      <w:pPr/>
      <w:r>
        <w:rPr>
          <w:lang w:val="pt_PT" w:bidi="pt_PT"/>
        </w:rPr>
      </w:r>
      <w:r>
        <w:rPr>
          <w:lang w:val="pt_PT" w:bidi="pt_PT"/>
        </w:rPr>
        <w:t>Parem aqui e discutam como vocês traduzirão o nome “Deus Altíssimo”. Pause este áudio aqui.</w:t>
      </w:r>
    </w:p>
    <w:p>
      <w:pPr/>
      <w:r>
        <w:rPr>
          <w:lang w:val="pt_PT" w:bidi="pt_PT"/>
        </w:rPr>
      </w:r>
      <w:r>
        <w:rPr>
          <w:lang w:val="pt_PT" w:bidi="pt_PT"/>
        </w:rPr>
        <w:t>Como em sua visão anterior, Balaão diz que ele está vendo uma visão do Todo-Poderoso, ou El-Shaddai. Vocês se lembrarão de que, quando uma pessoa tem uma visão, ela vê coisas que outras pessoas não podem ver. Isso é semelhante a um sonho, mas a pessoa está acordada. Balaão se chama de o homem cujo olho está aberto e aquele que se prostrou com os olhos descobertos. Vocês devem traduzir o que Balaão diz em sua introdução da mesma maneira que vocês traduziram na passagem anterior.</w:t>
      </w:r>
    </w:p>
    <w:p>
      <w:pPr/>
      <w:r>
        <w:rPr>
          <w:lang w:val="pt_PT" w:bidi="pt_PT"/>
        </w:rPr>
      </w:r>
      <w:r>
        <w:rPr>
          <w:lang w:val="pt_PT" w:bidi="pt_PT"/>
        </w:rPr>
        <w:t>Balaão usa a estrutura reversa ou paralela X para os temas do restante da profecia ou oráculo. Primeiro, ele fala sobre Israel e seu grande rei futuro. Então Balaão prevê que Israel destruirá Moabe e Edom. Finalmente, Balaão retorna para falar sobre Israel e o rei futuro.</w:t>
      </w:r>
    </w:p>
    <w:p>
      <w:pPr/>
      <w:r>
        <w:rPr>
          <w:lang w:val="pt_PT" w:bidi="pt_PT"/>
        </w:rPr>
      </w:r>
      <w:r>
        <w:rPr>
          <w:lang w:val="pt_PT" w:bidi="pt_PT"/>
        </w:rPr>
        <w:t>Pare aqui e reveja a estrutura reversa ou paralela X do módulo 3 da Introdução à Poesia, se necessário. Pause este áudio aqui.</w:t>
      </w:r>
    </w:p>
    <w:p>
      <w:pPr/>
      <w:r>
        <w:rPr>
          <w:lang w:val="pt_PT" w:bidi="pt_PT"/>
        </w:rPr>
      </w:r>
      <w:r>
        <w:rPr>
          <w:lang w:val="pt_PT" w:bidi="pt_PT"/>
        </w:rPr>
        <w:t>Na terceira cena, Balaão diz que ele vê alguém no futuro. Balaão diz isso de duas maneiras, usando pares de palavras que têm o mesmo significado. Balaão “o vê” e “o contempla”. Balaão diz que isso está no futuro usando as palavras “não agora” e “não perto”. Balaão então descreve a pessoa usando frases com significados semelhantes. Balaão chama a pessoa que ele vê de estrela e um cetro, o que indica que essa pessoa é um rei. Balaão diz que a estrela vem de Jacó, e o cetro se levanta para fora de Israel. Como nas outras mensagens de Balaão, Jacó e Israel se referem aos israelitas, descendentes de Jacó.</w:t>
      </w:r>
    </w:p>
    <w:p>
      <w:pPr/>
      <w:r>
        <w:rPr>
          <w:lang w:val="pt_PT" w:bidi="pt_PT"/>
        </w:rPr>
      </w:r>
      <w:r>
        <w:rPr>
          <w:lang w:val="pt_PT" w:bidi="pt_PT"/>
        </w:rPr>
        <w:t>Parem aqui e discutam como vocês descreverão esse rei futuro para as pessoas em sua cultura. Se vocês escolherem manter esses símbolos, como vocês os traduzirão para que as pessoas saibam que ele é um rei? Algumas maneiras possíveis de descrever isso são: “um rei se levantará como uma estrela”, ou “um dos descendentes de Jacó se tornará um líder especial”, e “um dos descendentes de Israel segurará o cajado do governante”, ou “alguém de Israel se tornará rei”. Pause este áudio aqui.</w:t>
      </w:r>
    </w:p>
    <w:p>
      <w:pPr/>
      <w:r>
        <w:rPr>
          <w:lang w:val="pt_PT" w:bidi="pt_PT"/>
        </w:rPr>
      </w:r>
      <w:r>
        <w:rPr>
          <w:lang w:val="pt_PT" w:bidi="pt_PT"/>
        </w:rPr>
        <w:t>No próximo conjunto de frases paralelas ou complementares, Balaão diz que esse líder futuro esmagará as testas ou crânios de Moabe e os filhos de Sete. Balaão está usando uma linguagem simbólica especial. Ao dizer que ele esmagará as cabeças ou crânios, Balaão está dizendo que o rei futuro de Israel destruirá os líderes, o povo principal de Moabe e Sete. Embora não esteja claro quem são os filhos de Sete, muitas pessoas acreditam que eles eram pessoas nômades vivendo nas áreas em e ao redor de Moabe.</w:t>
      </w:r>
    </w:p>
    <w:p>
      <w:pPr/>
      <w:r>
        <w:rPr>
          <w:lang w:val="pt_PT" w:bidi="pt_PT"/>
        </w:rPr>
      </w:r>
      <w:r>
        <w:rPr>
          <w:lang w:val="pt_PT" w:bidi="pt_PT"/>
        </w:rPr>
        <w:t>Parem aqui e discutam como vocês descreverão Israel destruindo Moabe e seus líderes. Pause este áudio aqui.</w:t>
      </w:r>
    </w:p>
    <w:p>
      <w:pPr/>
      <w:r>
        <w:rPr>
          <w:lang w:val="pt_PT" w:bidi="pt_PT"/>
        </w:rPr>
      </w:r>
      <w:r>
        <w:rPr>
          <w:lang w:val="pt_PT" w:bidi="pt_PT"/>
        </w:rPr>
        <w:t>Na quarta cena, Balaão continua com o tema da destruição futura. Balaão usa três frases para descrever como Israel destruirá Edom. As duas primeiras frases têm significados semelhantes, e a terceira frase aprofunda ou completa a ideia. Edom é o território ao sul de Moabe, e Seir é a cordilheira principal de Edom. Balaão disse que alguém conquistará Edom e tomará posse das montanhas Seir. Balaão completa a ideia dizendo que Israel é aquele que será vitorioso.</w:t>
      </w:r>
    </w:p>
    <w:p>
      <w:pPr/>
      <w:r>
        <w:rPr>
          <w:lang w:val="pt_PT" w:bidi="pt_PT"/>
        </w:rPr>
      </w:r>
      <w:r>
        <w:rPr>
          <w:lang w:val="pt_PT" w:bidi="pt_PT"/>
        </w:rPr>
        <w:t xml:space="preserve">Parem aqui e olhem para um mapa de </w:t>
      </w:r>
      <w:r>
        <w:rPr>
          <w:b/>
          <w:lang w:val="pt_PT" w:bidi="pt_PT"/>
        </w:rPr>
        <w:t>Moabe, Edom e as montanhas de Seir</w:t>
      </w:r>
      <w:r>
        <w:rPr>
          <w:lang w:val="pt_PT" w:bidi="pt_PT"/>
        </w:rPr>
        <w:t>, se necessário. Pause este áudio aqui.</w:t>
      </w:r>
    </w:p>
    <w:p>
      <w:pPr/>
      <w:r>
        <w:rPr>
          <w:lang w:val="pt_PT" w:bidi="pt_PT"/>
        </w:rPr>
      </w:r>
      <w:r>
        <w:rPr>
          <w:lang w:val="pt_PT" w:bidi="pt_PT"/>
        </w:rPr>
        <w:t>Balaão agora retorna para falar sobre o rei futuro de Israel. Balaão diz que um de Jacó, o rei futuro, terá autoridade completa. Ele destruirá a cidade ou aqueles que tentam escapar da cidade.</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24.14–19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 governante futuro de Israel</w:t>
      </w:r>
    </w:p>
    <w:p>
      <w:pPr>
        <w:pStyle w:val="ListBullet"/>
        <w:spacing w:line="240" w:lineRule="auto"/>
        <w:ind w:left="720"/>
      </w:pPr>
      <w:r>
        <w:rPr>
          <w:lang w:val="pt_PT" w:bidi="pt_PT"/>
        </w:rPr>
      </w:r>
      <w:r>
        <w:rPr>
          <w:lang w:val="pt_PT" w:bidi="pt_PT"/>
        </w:rPr>
        <w:t>Moabitas</w:t>
      </w:r>
    </w:p>
    <w:p>
      <w:pPr>
        <w:pStyle w:val="ListBullet"/>
        <w:spacing w:line="240" w:lineRule="auto"/>
        <w:ind w:left="720"/>
      </w:pPr>
      <w:r>
        <w:rPr>
          <w:lang w:val="pt_PT" w:bidi="pt_PT"/>
        </w:rPr>
      </w:r>
      <w:r>
        <w:rPr>
          <w:lang w:val="pt_PT" w:bidi="pt_PT"/>
        </w:rPr>
        <w:t>Filhos de Sete</w:t>
      </w:r>
    </w:p>
    <w:p>
      <w:pPr>
        <w:pStyle w:val="ListBullet"/>
        <w:spacing w:line="240" w:lineRule="auto"/>
        <w:ind w:left="720"/>
      </w:pPr>
      <w:r>
        <w:rPr>
          <w:lang w:val="pt_PT" w:bidi="pt_PT"/>
        </w:rPr>
      </w:r>
      <w:r>
        <w:rPr>
          <w:lang w:val="pt_PT" w:bidi="pt_PT"/>
        </w:rPr>
        <w:t>Edomitas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passagem anterior, Balaque disse a Balaão para ir para casa, uma vez que ele se recusou a amaldiçoar os israelitas.</w:t>
      </w:r>
    </w:p>
    <w:p>
      <w:pPr/>
      <w:r>
        <w:rPr>
          <w:lang w:val="pt_PT" w:bidi="pt_PT"/>
        </w:rPr>
      </w:r>
      <w:r>
        <w:rPr>
          <w:lang w:val="pt_PT" w:bidi="pt_PT"/>
        </w:rPr>
        <w:t>Na primeira cena, Balaão diz a Balaque: “Estou voltando para casa para meu povo, mas primeiro, quero que você saiba o que os israelitas farão com seu povo, os moabitas”.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 “Frustrado. Disse a Balaque que eu poderia fazer apenas o que Yahweh me diz. O adverti, então por que ele está tão irado comigo?” ou “Empoderado. Deus deu uma visão especial sobre o que ele está fazendo. Devo pelo menos compartilhar isso com Balaque”.</w:t>
      </w:r>
    </w:p>
    <w:p>
      <w:pPr>
        <w:pStyle w:val="ListBullet"/>
        <w:spacing w:line="240" w:lineRule="auto"/>
        <w:ind w:left="720"/>
      </w:pPr>
      <w:r>
        <w:rPr>
          <w:lang w:val="pt_PT" w:bidi="pt_PT"/>
        </w:rPr>
      </w:r>
      <w:r>
        <w:rPr>
          <w:lang w:val="pt_PT" w:bidi="pt_PT"/>
        </w:rPr>
        <w:t>Pergunte à pessoa que interpreta Balaque: “O que você está sentindo ou pensando?” A pessoa pode responder coisas como: “Zangado. Apenas desejaria que Balaão fosse para casa, como eu disse a ele. Ele já desperdiçou muito de meu tempo”, ou “Nervoso. Não gostei de nada que Balaão disse antes. Não tenho certeza se quero ouvir mais”.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Balaão começa sua mensagem dizendo:</w:t>
      </w:r>
    </w:p>
    <w:p>
      <w:pPr/>
      <w:r>
        <w:rPr>
          <w:lang w:val="pt_PT" w:bidi="pt_PT"/>
        </w:rPr>
      </w:r>
      <w:r>
        <w:rPr>
          <w:lang w:val="pt_PT" w:bidi="pt_PT"/>
        </w:rPr>
        <w:t>“Essa é a profecia de Balaão, filho de Beor,</w:t>
      </w:r>
    </w:p>
    <w:p>
      <w:pPr/>
      <w:r>
        <w:rPr>
          <w:lang w:val="pt_PT" w:bidi="pt_PT"/>
        </w:rPr>
      </w:r>
      <w:r>
        <w:rPr>
          <w:lang w:val="pt_PT" w:bidi="pt_PT"/>
        </w:rPr>
        <w:t>A profecia de um homem que pode ver claramente,</w:t>
      </w:r>
    </w:p>
    <w:p>
      <w:pPr/>
      <w:r>
        <w:rPr>
          <w:lang w:val="pt_PT" w:bidi="pt_PT"/>
        </w:rPr>
      </w:r>
      <w:r>
        <w:rPr>
          <w:lang w:val="pt_PT" w:bidi="pt_PT"/>
        </w:rPr>
        <w:t>A profecia do homem que ouve as palavras de Deus</w:t>
      </w:r>
    </w:p>
    <w:p>
      <w:pPr/>
      <w:r>
        <w:rPr>
          <w:lang w:val="pt_PT" w:bidi="pt_PT"/>
        </w:rPr>
      </w:r>
      <w:r>
        <w:rPr>
          <w:lang w:val="pt_PT" w:bidi="pt_PT"/>
        </w:rPr>
        <w:t>E tem conhecimento do Altíssimo,</w:t>
      </w:r>
    </w:p>
    <w:p>
      <w:pPr/>
      <w:r>
        <w:rPr>
          <w:lang w:val="pt_PT" w:bidi="pt_PT"/>
        </w:rPr>
      </w:r>
      <w:r>
        <w:rPr>
          <w:lang w:val="pt_PT" w:bidi="pt_PT"/>
        </w:rPr>
        <w:t>Que vê uma visão do Deus Todo-Poderoso,</w:t>
      </w:r>
    </w:p>
    <w:p>
      <w:pPr/>
      <w:r>
        <w:rPr>
          <w:lang w:val="pt_PT" w:bidi="pt_PT"/>
        </w:rPr>
      </w:r>
      <w:r>
        <w:rPr>
          <w:lang w:val="pt_PT" w:bidi="pt_PT"/>
        </w:rPr>
        <w:t>Fazendo ele se prostrar com os olhos que estão descobertos”.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“Estou feliz por Balaão finalmente entender. Conhecimento real vem de mim e não de lançar feitiços”, ou “Sou o Todo-Poderoso. Posso falar e dar conhecimento a alguém que não é de Israel ou um profeta oficial”.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“Vejo alguém, mas não agora</w:t>
      </w:r>
    </w:p>
    <w:p>
      <w:pPr/>
      <w:r>
        <w:rPr>
          <w:lang w:val="pt_PT" w:bidi="pt_PT"/>
        </w:rPr>
      </w:r>
      <w:r>
        <w:rPr>
          <w:lang w:val="pt_PT" w:bidi="pt_PT"/>
        </w:rPr>
        <w:t>Estou de olho nele, mas no futuro:</w:t>
      </w:r>
    </w:p>
    <w:p>
      <w:pPr/>
      <w:r>
        <w:rPr>
          <w:lang w:val="pt_PT" w:bidi="pt_PT"/>
        </w:rPr>
      </w:r>
      <w:r>
        <w:rPr>
          <w:lang w:val="pt_PT" w:bidi="pt_PT"/>
        </w:rPr>
        <w:t>Um rei se levantará como uma estrela entre os descendentes de Jacó,</w:t>
      </w:r>
    </w:p>
    <w:p>
      <w:pPr/>
      <w:r>
        <w:rPr>
          <w:lang w:val="pt_PT" w:bidi="pt_PT"/>
        </w:rPr>
      </w:r>
      <w:r>
        <w:rPr>
          <w:lang w:val="pt_PT" w:bidi="pt_PT"/>
        </w:rPr>
        <w:t>Um descendente de Israel segurará o cajado do governante.</w:t>
      </w:r>
    </w:p>
    <w:p>
      <w:pPr/>
      <w:r>
        <w:rPr>
          <w:lang w:val="pt_PT" w:bidi="pt_PT"/>
        </w:rPr>
      </w:r>
      <w:r>
        <w:rPr>
          <w:lang w:val="pt_PT" w:bidi="pt_PT"/>
        </w:rPr>
        <w:t>Ele esmagará as cabeças dos moabitas e os povos que vivem nos lugares ao redor”.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 “Estamos tão felizes por termos um rei forte para nos liderar”, ou “Gratos por termos vitória sobre nossos inimigos”.</w:t>
      </w:r>
    </w:p>
    <w:p>
      <w:pPr>
        <w:pStyle w:val="ListBullet"/>
        <w:spacing w:line="240" w:lineRule="auto"/>
        <w:ind w:left="720"/>
      </w:pPr>
      <w:r>
        <w:rPr>
          <w:lang w:val="pt_PT" w:bidi="pt_PT"/>
        </w:rPr>
      </w:r>
      <w:r>
        <w:rPr>
          <w:lang w:val="pt_PT" w:bidi="pt_PT"/>
        </w:rPr>
        <w:t>Pergunte às pessoas que interpretam os moabitas: “O que vocês estão sentindo ou pensando?” As pessoas podem responder coisas como: “Com medo. Tínhamos líderes tão fortes, mas esse líder de Israel é mais poderoso do que eles são”.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Balaão termina dizendo:</w:t>
      </w:r>
    </w:p>
    <w:p>
      <w:pPr/>
      <w:r>
        <w:rPr>
          <w:lang w:val="pt_PT" w:bidi="pt_PT"/>
        </w:rPr>
      </w:r>
      <w:r>
        <w:rPr>
          <w:lang w:val="pt_PT" w:bidi="pt_PT"/>
        </w:rPr>
        <w:t>“Ele conquistará a terra de Edom e seus inimigos nas montanhas de Seir.</w:t>
      </w:r>
    </w:p>
    <w:p>
      <w:pPr/>
      <w:r>
        <w:rPr>
          <w:lang w:val="pt_PT" w:bidi="pt_PT"/>
        </w:rPr>
      </w:r>
      <w:r>
        <w:rPr>
          <w:lang w:val="pt_PT" w:bidi="pt_PT"/>
        </w:rPr>
        <w:t>Israel será vitorioso.</w:t>
      </w:r>
    </w:p>
    <w:p>
      <w:pPr/>
      <w:r>
        <w:rPr>
          <w:lang w:val="pt_PT" w:bidi="pt_PT"/>
        </w:rPr>
      </w:r>
      <w:r>
        <w:rPr>
          <w:lang w:val="pt_PT" w:bidi="pt_PT"/>
        </w:rPr>
        <w:t>Aquele que descende de Jacó governará com autoridade</w:t>
      </w:r>
    </w:p>
    <w:p>
      <w:pPr/>
      <w:r>
        <w:rPr>
          <w:lang w:val="pt_PT" w:bidi="pt_PT"/>
        </w:rPr>
      </w:r>
      <w:r>
        <w:rPr>
          <w:lang w:val="pt_PT" w:bidi="pt_PT"/>
        </w:rPr>
        <w:t>Ele destruirá as cidades e aqueles que tentarem escapar”.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edomitas: “O que vocês estão sentindo ou pensando?” As pessoas podem responder coisas como: “Lamentamos que não tenhamos sido gentis com Israel e os deixemos passar por nossa terra anos atrás”, ou “Com medo. Não há lugar para que possamos escapar e estar seguros da destruição”.</w:t>
      </w:r>
    </w:p>
    <w:p>
      <w:pPr>
        <w:pStyle w:val="ListBullet"/>
        <w:spacing w:line="240" w:lineRule="auto"/>
        <w:ind w:left="720"/>
      </w:pPr>
      <w:r>
        <w:rPr>
          <w:lang w:val="pt_PT" w:bidi="pt_PT"/>
        </w:rPr>
      </w:r>
      <w:r>
        <w:rPr>
          <w:lang w:val="pt_PT" w:bidi="pt_PT"/>
        </w:rPr>
        <w:t>Pergunte à pessoa que interpreta o governante futuro de Israel: “O que você está sentindo ou pensando?” A pessoa pode responder coisas como: “Liderarei Israel com autoridade, e conquistaremos os inimigos do povo de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24.14–19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Balaão diz a Balaque que, antes de ele ir para casa, ele dirá a Balaque o que esse povo, os </w:t>
      </w:r>
      <w:r>
        <w:rPr>
          <w:b/>
          <w:lang w:val="pt_PT" w:bidi="pt_PT"/>
        </w:rPr>
        <w:t>israelitas</w:t>
      </w:r>
      <w:r>
        <w:rPr>
          <w:lang w:val="pt_PT" w:bidi="pt_PT"/>
        </w:rPr>
        <w:t xml:space="preserve">, fará com seu povo no futuro. Balaão não chama os israelitas pelo nome. Se vocês decidirem usar o nome “israelitas”, usem a mesma palavra para israelitas que vocês usaram em outras passagens. Consulte o Glossário Mestre para mais informações sobre </w:t>
      </w:r>
      <w:r>
        <w:rPr>
          <w:lang w:val="pt_PT" w:bidi="pt_PT"/>
        </w:rPr>
        <w:t>israelitas</w:t>
      </w:r>
      <w:r>
        <w:rPr>
          <w:lang w:val="pt_PT" w:bidi="pt_PT"/>
        </w:rPr>
        <w:t>.</w:t>
      </w:r>
    </w:p>
    <w:p>
      <w:pPr/>
      <w:r>
        <w:rPr>
          <w:lang w:val="pt_PT" w:bidi="pt_PT"/>
        </w:rPr>
      </w:r>
      <w:r>
        <w:rPr>
          <w:lang w:val="pt_PT" w:bidi="pt_PT"/>
        </w:rPr>
        <w:t xml:space="preserve">Balaão entrega sua </w:t>
      </w:r>
      <w:r>
        <w:rPr>
          <w:b/>
          <w:lang w:val="pt_PT" w:bidi="pt_PT"/>
        </w:rPr>
        <w:t>mensagem</w:t>
      </w:r>
      <w:r>
        <w:rPr>
          <w:lang w:val="pt_PT" w:bidi="pt_PT"/>
        </w:rPr>
        <w:t>. Moisés usa uma palavra genérica para ditados sábios como provérbios ou parábolas para descrever a mensagem de Balaão. Usem a mesma palavra para mensagem que vocês usaram em passagens anteriores sobre Balaão.</w:t>
      </w:r>
    </w:p>
    <w:p>
      <w:pPr/>
      <w:r>
        <w:rPr>
          <w:lang w:val="pt_PT" w:bidi="pt_PT"/>
        </w:rPr>
      </w:r>
      <w:r>
        <w:rPr>
          <w:lang w:val="pt_PT" w:bidi="pt_PT"/>
        </w:rPr>
        <w:t xml:space="preserve">Balaão apresenta sua mensagem da mesma maneira que sua última mensagem. Balaão chama sua mensagem de </w:t>
      </w:r>
      <w:r>
        <w:rPr>
          <w:b/>
          <w:lang w:val="pt_PT" w:bidi="pt_PT"/>
        </w:rPr>
        <w:t>oráculo</w:t>
      </w:r>
      <w:r>
        <w:rPr>
          <w:lang w:val="pt_PT" w:bidi="pt_PT"/>
        </w:rPr>
        <w:t xml:space="preserve"> ou </w:t>
      </w:r>
      <w:r>
        <w:rPr>
          <w:b/>
          <w:lang w:val="pt_PT" w:bidi="pt_PT"/>
        </w:rPr>
        <w:t>profecia</w:t>
      </w:r>
      <w:r>
        <w:rPr>
          <w:lang w:val="pt_PT" w:bidi="pt_PT"/>
        </w:rPr>
        <w:t xml:space="preserve">. Usem a mesma palavra para oráculo ou profecia que vocês usaram na passagem anterior. Para mais informações sobre </w:t>
      </w:r>
      <w:r>
        <w:rPr>
          <w:lang w:val="pt_PT" w:bidi="pt_PT"/>
        </w:rPr>
        <w:t>profecia</w:t>
      </w:r>
      <w:r>
        <w:rPr>
          <w:lang w:val="pt_PT" w:bidi="pt_PT"/>
        </w:rPr>
        <w:t>, consulte o Glossário Mestre.</w:t>
      </w:r>
    </w:p>
    <w:p>
      <w:pPr/>
      <w:r>
        <w:rPr>
          <w:lang w:val="pt_PT" w:bidi="pt_PT"/>
        </w:rPr>
      </w:r>
      <w:r>
        <w:rPr>
          <w:lang w:val="pt_PT" w:bidi="pt_PT"/>
        </w:rPr>
        <w:t xml:space="preserve">Balaão diz: “ele ouve as palavras de </w:t>
      </w:r>
      <w:r>
        <w:rPr>
          <w:b/>
          <w:lang w:val="pt_PT" w:bidi="pt_PT"/>
        </w:rPr>
        <w:t>Deus</w:t>
      </w:r>
      <w:r>
        <w:rPr>
          <w:lang w:val="pt_PT" w:bidi="pt_PT"/>
        </w:rPr>
        <w:t xml:space="preserve">”. Essa é a palavra genérica para Deus. Use a mesma palavra para Deus que você usou em passagens anteriores. Consulte </w:t>
      </w:r>
      <w:r>
        <w:rPr>
          <w:lang w:val="pt_PT" w:bidi="pt_PT"/>
        </w:rPr>
        <w:t>Deus</w:t>
      </w:r>
      <w:r>
        <w:rPr>
          <w:lang w:val="pt_PT" w:bidi="pt_PT"/>
        </w:rPr>
        <w:t xml:space="preserve"> no Glossário Mestre para mais informações.</w:t>
      </w:r>
    </w:p>
    <w:p>
      <w:pPr/>
      <w:r>
        <w:rPr>
          <w:lang w:val="pt_PT" w:bidi="pt_PT"/>
        </w:rPr>
      </w:r>
      <w:r>
        <w:rPr>
          <w:lang w:val="pt_PT" w:bidi="pt_PT"/>
        </w:rPr>
        <w:t xml:space="preserve">Balaão faz uma adição a sua introdução. No meio da introdução, ele diz que ele tem conhecimento do </w:t>
      </w:r>
      <w:r>
        <w:rPr>
          <w:b/>
          <w:lang w:val="pt_PT" w:bidi="pt_PT"/>
        </w:rPr>
        <w:t>Altíssimo</w:t>
      </w:r>
      <w:r>
        <w:rPr>
          <w:lang w:val="pt_PT" w:bidi="pt_PT"/>
        </w:rPr>
        <w:t xml:space="preserve"> ou </w:t>
      </w:r>
      <w:r>
        <w:rPr>
          <w:b/>
          <w:lang w:val="pt_PT" w:bidi="pt_PT"/>
        </w:rPr>
        <w:t>Elyom</w:t>
      </w:r>
      <w:r>
        <w:rPr>
          <w:lang w:val="pt_PT" w:bidi="pt_PT"/>
        </w:rPr>
        <w:t>. Na Bíblia, as pessoas muitas vezes chamavam Yahweh “Deus Altíssimo”, ou El-Elyon no idioma original. Aqui, Balaão simplesmente diz “o Altíssimo”. Aqui, Balaão reconhece que Deus tem mais poder e autoridade e é mais importante do que qualquer outro ser.</w:t>
      </w:r>
    </w:p>
    <w:p>
      <w:pPr/>
      <w:r>
        <w:rPr>
          <w:lang w:val="pt_PT" w:bidi="pt_PT"/>
        </w:rPr>
      </w:r>
      <w:r>
        <w:rPr>
          <w:lang w:val="pt_PT" w:bidi="pt_PT"/>
        </w:rPr>
        <w:t xml:space="preserve">Parem aqui e discutam em grupo que palavra ou frase vocês usarão para </w:t>
      </w:r>
      <w:r>
        <w:rPr>
          <w:b/>
          <w:lang w:val="pt_PT" w:bidi="pt_PT"/>
        </w:rPr>
        <w:t>Altíssimo</w:t>
      </w:r>
      <w:r>
        <w:rPr>
          <w:lang w:val="pt_PT" w:bidi="pt_PT"/>
        </w:rPr>
        <w:t xml:space="preserve"> ou </w:t>
      </w:r>
      <w:r>
        <w:rPr>
          <w:b/>
          <w:lang w:val="pt_PT" w:bidi="pt_PT"/>
        </w:rPr>
        <w:t>Elyom</w:t>
      </w:r>
      <w:r>
        <w:rPr>
          <w:lang w:val="pt_PT" w:bidi="pt_PT"/>
        </w:rPr>
        <w:t xml:space="preserve">. Procure </w:t>
      </w:r>
      <w:r>
        <w:rPr>
          <w:lang w:val="pt_PT" w:bidi="pt_PT"/>
        </w:rPr>
        <w:t>El-Elyon</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Balaão diz que ele vê uma </w:t>
      </w:r>
      <w:r>
        <w:rPr>
          <w:b/>
          <w:lang w:val="pt_PT" w:bidi="pt_PT"/>
        </w:rPr>
        <w:t>visão</w:t>
      </w:r>
      <w:r>
        <w:rPr>
          <w:lang w:val="pt_PT" w:bidi="pt_PT"/>
        </w:rPr>
        <w:t xml:space="preserve"> do </w:t>
      </w:r>
      <w:r>
        <w:rPr>
          <w:b/>
          <w:lang w:val="pt_PT" w:bidi="pt_PT"/>
        </w:rPr>
        <w:t>Todo-Poderoso</w:t>
      </w:r>
      <w:r>
        <w:rPr>
          <w:lang w:val="pt_PT" w:bidi="pt_PT"/>
        </w:rPr>
        <w:t xml:space="preserve">, ou </w:t>
      </w:r>
      <w:r>
        <w:rPr>
          <w:b/>
          <w:lang w:val="pt_PT" w:bidi="pt_PT"/>
        </w:rPr>
        <w:t>El-Shaddai.</w:t>
      </w:r>
      <w:r>
        <w:rPr>
          <w:lang w:val="pt_PT" w:bidi="pt_PT"/>
        </w:rPr>
        <w:t xml:space="preserve"> Usem a mesma palavra para visão e Todo-Poderoso que vocês usaram na passagem anterior. Consulte o Glossário Mestre para mais informações sobre </w:t>
      </w:r>
      <w:r>
        <w:rPr>
          <w:lang w:val="pt_PT" w:bidi="pt_PT"/>
        </w:rPr>
        <w:t>visão</w:t>
      </w:r>
      <w:r>
        <w:rPr>
          <w:lang w:val="pt_PT" w:bidi="pt_PT"/>
        </w:rPr>
        <w:t xml:space="preserve"> e </w:t>
      </w:r>
      <w:r>
        <w:rPr>
          <w:lang w:val="pt_PT" w:bidi="pt_PT"/>
        </w:rPr>
        <w:t>El-Shaddai</w:t>
      </w:r>
      <w:r>
        <w:rPr>
          <w:lang w:val="pt_PT" w:bidi="pt_PT"/>
        </w:rPr>
        <w:t>.</w:t>
      </w:r>
    </w:p>
    <w:p>
      <w:pPr/>
      <w:r>
        <w:rPr>
          <w:lang w:val="pt_PT" w:bidi="pt_PT"/>
        </w:rPr>
      </w:r>
      <w:r>
        <w:rPr>
          <w:lang w:val="pt_PT" w:bidi="pt_PT"/>
        </w:rPr>
        <w:t xml:space="preserve">Balaão vê um </w:t>
      </w:r>
      <w:r>
        <w:rPr>
          <w:b/>
          <w:lang w:val="pt_PT" w:bidi="pt_PT"/>
        </w:rPr>
        <w:t>cetro</w:t>
      </w:r>
      <w:r>
        <w:rPr>
          <w:lang w:val="pt_PT" w:bidi="pt_PT"/>
        </w:rPr>
        <w:t xml:space="preserve"> se levantar para fora de </w:t>
      </w:r>
      <w:r>
        <w:rPr>
          <w:b/>
          <w:lang w:val="pt_PT" w:bidi="pt_PT"/>
        </w:rPr>
        <w:t>Israel</w:t>
      </w:r>
      <w:r>
        <w:rPr>
          <w:lang w:val="pt_PT" w:bidi="pt_PT"/>
        </w:rPr>
        <w:t xml:space="preserve">. Um cetro é uma vara decorada ou bastão longo que as pessoas com autoridade carregam como um símbolo de sua autoridade e poder. Usem as mesmas palavras para cetro e Israel que vocês usaram em passagens anteriores. </w:t>
      </w:r>
      <w:r>
        <w:rPr>
          <w:lang w:val="pt_PT" w:bidi="pt_PT"/>
        </w:rPr>
        <w:t>Israel</w:t>
      </w:r>
      <w:r>
        <w:rPr>
          <w:lang w:val="pt_PT" w:bidi="pt_PT"/>
        </w:rPr>
        <w:t xml:space="preserve"> está no Glossário Mestre.</w:t>
      </w:r>
    </w:p>
    <w:p>
      <w:pPr/>
      <w:r>
        <w:rPr>
          <w:lang w:val="pt_PT" w:bidi="pt_PT"/>
        </w:rPr>
      </w:r>
      <w:r>
        <w:rPr>
          <w:lang w:val="pt_PT" w:bidi="pt_PT"/>
        </w:rPr>
        <w:t xml:space="preserve">Parem aqui e olhem para uma imagem de um </w:t>
      </w:r>
      <w:r>
        <w:rPr>
          <w:b/>
          <w:lang w:val="pt_PT" w:bidi="pt_PT"/>
        </w:rPr>
        <w:t>cetro</w:t>
      </w:r>
      <w:r>
        <w:rPr>
          <w:lang w:val="pt_PT" w:bidi="pt_PT"/>
        </w:rPr>
        <w:t>,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 Ouçam uma versão em áudio da passagem na tradução mais fácil de entender. Ouçam uma versão em áudio da passagem na tradução mais fácil de entender.</w:t>
      </w:r>
    </w:p>
    <w:p>
      <w:pPr/>
      <w:r>
        <w:rPr>
          <w:lang w:val="pt_PT" w:bidi="pt_PT"/>
        </w:rPr>
      </w:r>
      <w:r>
        <w:rPr>
          <w:lang w:val="pt_PT" w:bidi="pt_PT"/>
        </w:rPr>
        <w:t>Nesta sessão, em grupo, contem novamente a passagem em seu próprio idioma. Nesta sessão, em grupo, contem novamente a passagem em seu próprio idioma. Nesta sessão, em grupo, contem novamente a passagem em seu próprio idioma.</w:t>
      </w:r>
    </w:p>
    <w:p>
      <w:pPr/>
      <w:r>
        <w:rPr>
          <w:lang w:val="pt_PT" w:bidi="pt_PT"/>
        </w:rPr>
      </w:r>
      <w:r>
        <w:rPr>
          <w:lang w:val="pt_PT" w:bidi="pt_PT"/>
        </w:rPr>
        <w:t>Primeiro, todo o grupo deve praticar a narração da passagem em seu próprio idioma. Primeiro, todo o grupo deve praticar a narração da passagem em seu próprio idioma. Primeiro, todo o grupo deve praticar a narração da passagem em seu próprio idioma.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Um membro do grupo deve contar algumas frases da passagem e fazer uma pausa. Um membro do grupo deve contar algumas frases da passagem e fazer uma pausa. Outro membro do grupo deve contar a próxima parte da passagem e fazer uma pausa. Outro membro do grupo deve contar a próxima parte da passagem e fazer uma pausa. Outro membro do grupo deve contar a próxima parte da passagem e fazer uma pausa. Façam isso até que o grupo tenha recontado toda a passagem. Façam isso até que o grupo tenha recontado toda a passagem. Façam isso até que o grupo tenha recontado toda a passagem. Os membros do grupo podem corrigir uns aos outros nesta etapa. Os membros do grupo podem corrigir uns aos outros nesta etapa. Os membros do grupo podem corrigir uns aos outros nesta etapa. Pause este áudio aqui. Pause este áudio aqui. Pause este áudio aqui.</w:t>
      </w:r>
    </w:p>
    <w:p>
      <w:pPr/>
      <w:r>
        <w:rPr>
          <w:lang w:val="pt_PT" w:bidi="pt_PT"/>
        </w:rPr>
      </w:r>
      <w:r>
        <w:rPr>
          <w:lang w:val="pt_PT" w:bidi="pt_PT"/>
        </w:rPr>
        <w:t>Em seguida, cada membro do grupo deve contar toda a passagem, sem interrupção, pelo menos uma vez. Em seguida, cada membro do grupo deve contar toda a passagem, sem interrupção, pelo menos uma vez. Em seguida, cada membro do grupo deve contar toda a passagem, sem interrupção, pelo menos uma vez.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Um membro do grupo pode usar objetos aleatórios, movimentos ou seu próprio esboço para ajudar o outro membro do grupo a se lembrar da passagem. Pause este áudio aqui. Pause este áudio aqui. Pause este áudio aqui.</w:t>
      </w:r>
    </w:p>
    <w:p>
      <w:pPr/>
      <w:r>
        <w:rPr>
          <w:lang w:val="pt_PT" w:bidi="pt_PT"/>
        </w:rPr>
      </w:r>
      <w:r>
        <w:rPr>
          <w:lang w:val="pt_PT" w:bidi="pt_PT"/>
        </w:rPr>
        <w:t>Em seguida, os membros do grupo podem decidir qual versão da passagem eles gostaram mais. Em seguida, os membros do grupo podem decidir qual versão da passagem eles gostaram mais. Em seguida, os membros do grupo podem decidir qual versão da passagem eles gostaram mais.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Pode ser que vocês gostem da maneira como um membro do grupo contou uma cena, mas gostem da maneira como um membro diferente do grupo contou outra cena. Pause este áudio aqui. Pause este áudio aqui. Pause este áudio aqui.</w:t>
      </w:r>
    </w:p>
    <w:p>
      <w:pPr/>
      <w:r>
        <w:rPr>
          <w:lang w:val="pt_PT" w:bidi="pt_PT"/>
        </w:rPr>
      </w:r>
      <w:r>
        <w:rPr>
          <w:lang w:val="pt_PT" w:bidi="pt_PT"/>
        </w:rPr>
        <w:t>Finalmente, o grupo pode montar uma versão final da passagem com a qual todos concordem. Finalmente, o grupo pode montar uma versão final da passagem com a qual todos concordem. Finalmente, o grupo pode montar uma versão final da passagem com a qual todos concordem. Cada membro do grupo deve praticar a narração dessa versão final da passagem. Cada membro do grupo deve praticar a narração dessa versão final da passagem.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24:20–25</w:t>
      </w:r>
      <w:r>
        <w:rPr>
          <w:lang w:val="pt_PT" w:bidi="pt_PT"/>
        </w:rPr>
      </w:r>
    </w:p>
    <w:p>
      <w:pPr>
        <w:pStyle w:val="Heading3"/>
      </w:pPr>
      <w:r>
        <w:rPr>
          <w:lang w:val="pt_PT" w:bidi="pt_PT"/>
        </w:rPr>
        <w:t>Ouvir e Sentir</w:t>
      </w:r>
    </w:p>
    <w:p>
      <w:pPr/>
      <w:r>
        <w:rPr>
          <w:lang w:val="pt_PT" w:bidi="pt_PT"/>
        </w:rPr>
      </w:r>
      <w:r>
        <w:rPr>
          <w:lang w:val="pt_PT" w:bidi="pt_PT"/>
        </w:rPr>
        <w:t>Nesta etapa, ouçam Números 24.20–25 e guardem em seus corações.</w:t>
      </w:r>
    </w:p>
    <w:p>
      <w:pPr/>
      <w:r>
        <w:rPr>
          <w:lang w:val="pt_PT" w:bidi="pt_PT"/>
        </w:rPr>
      </w:r>
      <w:r>
        <w:rPr>
          <w:lang w:val="pt_PT" w:bidi="pt_PT"/>
        </w:rPr>
        <w:t>Ouçam uma versão em áudio de Números 24.20–25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24.20–25 na tradução mais fácil de entender.</w:t>
      </w:r>
    </w:p>
    <w:p>
      <w:pPr/>
      <w:r>
        <w:rPr>
          <w:lang w:val="pt_PT" w:bidi="pt_PT"/>
        </w:rPr>
      </w:r>
      <w:r>
        <w:rPr>
          <w:lang w:val="pt_PT" w:bidi="pt_PT"/>
        </w:rPr>
        <w:t>Na passagem anterior, Balaão deu a Balaque a primeira de quatro mensagens finais antes de retornar à sua terra natal. Balaão diz a Balaque que um rei surgirá dentre os israelitas. Ele os liderará, e eles destruirão os moabitas e os edomitas. Agora, Balaão dá três mensagens muito curtas sobre o futuro de outros grupos de pessoas na área.</w:t>
      </w:r>
    </w:p>
    <w:p>
      <w:pPr/>
      <w:r>
        <w:rPr>
          <w:lang w:val="pt_PT" w:bidi="pt_PT"/>
        </w:rPr>
      </w:r>
      <w:r>
        <w:rPr>
          <w:lang w:val="pt_PT" w:bidi="pt_PT"/>
        </w:rPr>
        <w:t>Depois que ele completa a primeira mensagem, Balaão começa imediatamente sua próxima mensagem. Essas próximas mensagens parecem dar continuidade à ideia da mensagem anterior de que Israel será vitorioso sobre os seus inimigos. Lembre-se de que Balaão está tendo uma visão de eventos futuros.</w:t>
      </w:r>
    </w:p>
    <w:p>
      <w:pPr/>
      <w:r>
        <w:rPr>
          <w:lang w:val="pt_PT" w:bidi="pt_PT"/>
        </w:rPr>
      </w:r>
      <w:r>
        <w:rPr>
          <w:lang w:val="pt_PT" w:bidi="pt_PT"/>
        </w:rPr>
        <w:t>Balaão se volta e olha para Amaleque ou o povo amalequita. Amaleque era o antepassado do povo amalequita. O nome do povo vem dele. Vocês se lembrarão de que os amalequitas foram o primeiro povo a fazer guerra contra os israelitas quando eles deixaram o Egito. Essa história é encontrada em Êxodo 17.8–16.</w:t>
      </w:r>
    </w:p>
    <w:p>
      <w:pPr/>
      <w:r>
        <w:rPr>
          <w:lang w:val="pt_PT" w:bidi="pt_PT"/>
        </w:rPr>
      </w:r>
      <w:r>
        <w:rPr>
          <w:lang w:val="pt_PT" w:bidi="pt_PT"/>
        </w:rPr>
        <w:t xml:space="preserve">Parem aqui e olhem para um mapa da </w:t>
      </w:r>
      <w:r>
        <w:rPr>
          <w:b/>
          <w:lang w:val="pt_PT" w:bidi="pt_PT"/>
        </w:rPr>
        <w:t>terra amalequita</w:t>
      </w:r>
      <w:r>
        <w:rPr>
          <w:lang w:val="pt_PT" w:bidi="pt_PT"/>
        </w:rPr>
        <w:t xml:space="preserve"> em grupo. Pause este áudio aqui.</w:t>
      </w:r>
    </w:p>
    <w:p>
      <w:pPr/>
      <w:r>
        <w:rPr>
          <w:lang w:val="pt_PT" w:bidi="pt_PT"/>
        </w:rPr>
      </w:r>
      <w:r>
        <w:rPr>
          <w:lang w:val="pt_PT" w:bidi="pt_PT"/>
        </w:rPr>
        <w:t>Parem aqui e façam essa atividade: peçam a um membro do grupo que dê três mensagens separadas a três pessoas diferentes em seu grupo. Prestem atenção às palavras e ações que o orador usa quando muda de uma pessoa para a outra. Pause este áudio aqui.</w:t>
      </w:r>
    </w:p>
    <w:p>
      <w:pPr/>
      <w:r>
        <w:rPr>
          <w:lang w:val="pt_PT" w:bidi="pt_PT"/>
        </w:rPr>
      </w:r>
      <w:r>
        <w:rPr>
          <w:lang w:val="pt_PT" w:bidi="pt_PT"/>
        </w:rPr>
        <w:t>Balaão diz que Amaleque foi o primeiro entre as nações. Balaão não está dizendo que eles são a primeiríssima nação na história ou a maior. Balaão poderia estar dizendo que os amalequitas são uma nação líder, mas ele provavelmente está se referindo ao fato de que os amalequitas foram a primeira nação a travar guerra contra os israelitas. Balaão diz que os amalequitas terminarão em destruição total.</w:t>
      </w:r>
    </w:p>
    <w:p>
      <w:pPr/>
      <w:r>
        <w:rPr>
          <w:lang w:val="pt_PT" w:bidi="pt_PT"/>
        </w:rPr>
      </w:r>
      <w:r>
        <w:rPr>
          <w:lang w:val="pt_PT" w:bidi="pt_PT"/>
        </w:rPr>
        <w:t>Balaão então olha para os queneus. Os queneus eram uma das tribos que viviam em Canaã, mas sabemos pouco sobre eles. Eles provavelmente eram descendentes de Caim e viviam na área montanhosa perto dos amalequitas e dos midianitas. Balaão dá uma mensagem a ou sobre os queneus.</w:t>
      </w:r>
    </w:p>
    <w:p>
      <w:pPr/>
      <w:r>
        <w:rPr>
          <w:lang w:val="pt_PT" w:bidi="pt_PT"/>
        </w:rPr>
      </w:r>
      <w:r>
        <w:rPr>
          <w:lang w:val="pt_PT" w:bidi="pt_PT"/>
        </w:rPr>
        <w:t>Balaão diz que os queneus vivem em um lugar seguro, como o ninho de um pássaro nas rochas. Um ninho é uma estrutura que as aves fazem para colocar seus ovos e criar seus filhotes. Um pássaro pode fazer um ninho de muitos materiais diferentes, como gravetos, capim, barro ou outros materiais disponíveis para o pássaro. Os pássaros constroem seus ninhos em lugares difíceis de alcançar, como no alto de uma árvore ou em um penhasco para proteger seus filhotes de danos.</w:t>
      </w:r>
    </w:p>
    <w:p>
      <w:pPr/>
      <w:r>
        <w:rPr>
          <w:lang w:val="pt_PT" w:bidi="pt_PT"/>
        </w:rPr>
      </w:r>
      <w:r>
        <w:rPr>
          <w:lang w:val="pt_PT" w:bidi="pt_PT"/>
        </w:rPr>
        <w:t xml:space="preserve">Parem aqui e olhem para uma imagem de um </w:t>
      </w:r>
      <w:r>
        <w:rPr>
          <w:lang w:val="pt_PT" w:bidi="pt_PT"/>
        </w:rPr>
        <w:t>ninho de pássaro</w:t>
      </w:r>
      <w:r>
        <w:rPr>
          <w:lang w:val="pt_PT" w:bidi="pt_PT"/>
        </w:rPr>
        <w:t xml:space="preserve"> em grupo. Pause este áudio aqui.</w:t>
      </w:r>
    </w:p>
    <w:p>
      <w:pPr/>
      <w:r>
        <w:rPr>
          <w:lang w:val="pt_PT" w:bidi="pt_PT"/>
        </w:rPr>
      </w:r>
      <w:r>
        <w:rPr>
          <w:lang w:val="pt_PT" w:bidi="pt_PT"/>
        </w:rPr>
        <w:t>Balaão diz que, mesmo que o lugar onde eles vivem pareça seguro, os queneus serão destruídos. Assur capturará os queneus e queimará ou destruirá sua terra. Alguns confundiram Assur com os assírios. No entanto, Assur, provavelmente, é um povo do norte da Arábia com quem os queneus guerrearam. Essa tribo de Assur era nômade e vivia na região do Neguebe, uma terra que fazia fronteira tanto com os queneus quanto com os amalequitas.</w:t>
      </w:r>
    </w:p>
    <w:p>
      <w:pPr/>
      <w:r>
        <w:rPr>
          <w:lang w:val="pt_PT" w:bidi="pt_PT"/>
        </w:rPr>
      </w:r>
      <w:r>
        <w:rPr>
          <w:lang w:val="pt_PT" w:bidi="pt_PT"/>
        </w:rPr>
        <w:t xml:space="preserve">Parem aqui e olhem para um mapa que inclui a </w:t>
      </w:r>
      <w:r>
        <w:rPr>
          <w:b/>
          <w:lang w:val="pt_PT" w:bidi="pt_PT"/>
        </w:rPr>
        <w:t>área do Neguebe e a terra dos amalequitas e queneus</w:t>
      </w:r>
      <w:r>
        <w:rPr>
          <w:lang w:val="pt_PT" w:bidi="pt_PT"/>
        </w:rPr>
        <w:t xml:space="preserve"> em grupo. Pause este áudio aqui.</w:t>
      </w:r>
    </w:p>
    <w:p>
      <w:pPr/>
      <w:r>
        <w:rPr>
          <w:lang w:val="pt_PT" w:bidi="pt_PT"/>
        </w:rPr>
      </w:r>
      <w:r>
        <w:rPr>
          <w:lang w:val="pt_PT" w:bidi="pt_PT"/>
        </w:rPr>
        <w:t>Balaão tem uma mensagem final. Ele começa com uma pergunta que não espera que ninguém responda: “Oh, quem pode sobreviver quando Deus faz isso ou a menos que Deus queira?” A resposta é que ninguém sobreviverá. Balaão então diz que os navios virão de Quitim. O nome Quitim se refere à cidade de Cítio, na costa leste de Chipre. As pessoas muitas vezes usam o nome Quitim para se referir a quaisquer povos que vivam ao longo do mar ou povos que usem navios.</w:t>
      </w:r>
    </w:p>
    <w:p>
      <w:pPr/>
      <w:r>
        <w:rPr>
          <w:lang w:val="pt_PT" w:bidi="pt_PT"/>
        </w:rPr>
      </w:r>
      <w:r>
        <w:rPr>
          <w:lang w:val="pt_PT" w:bidi="pt_PT"/>
        </w:rPr>
        <w:t xml:space="preserve">Parem aqui e olhem para um mapa que inclui </w:t>
      </w:r>
      <w:r>
        <w:rPr>
          <w:b/>
          <w:lang w:val="pt_PT" w:bidi="pt_PT"/>
        </w:rPr>
        <w:t>Chipre, o Mar Mediterrâneo, o Neguebe e a Terra Prometida, ou Canaã</w:t>
      </w:r>
      <w:r>
        <w:rPr>
          <w:lang w:val="pt_PT" w:bidi="pt_PT"/>
        </w:rPr>
        <w:t>. Pause este áudio aqui.</w:t>
      </w:r>
    </w:p>
    <w:p>
      <w:pPr/>
      <w:r>
        <w:rPr>
          <w:lang w:val="pt_PT" w:bidi="pt_PT"/>
        </w:rPr>
      </w:r>
      <w:r>
        <w:rPr>
          <w:lang w:val="pt_PT" w:bidi="pt_PT"/>
        </w:rPr>
        <w:t xml:space="preserve">Parem aqui e olhem para uma imagem de um </w:t>
      </w:r>
      <w:r>
        <w:rPr>
          <w:lang w:val="pt_PT" w:bidi="pt_PT"/>
        </w:rPr>
        <w:t>navio que navegou no Mar Mediterrâneo durante esse tempo</w:t>
      </w:r>
      <w:r>
        <w:rPr>
          <w:lang w:val="pt_PT" w:bidi="pt_PT"/>
        </w:rPr>
        <w:t>. Pause este áudio aqui.</w:t>
      </w:r>
    </w:p>
    <w:p>
      <w:pPr/>
      <w:r>
        <w:rPr>
          <w:lang w:val="pt_PT" w:bidi="pt_PT"/>
        </w:rPr>
      </w:r>
      <w:r>
        <w:rPr>
          <w:lang w:val="pt_PT" w:bidi="pt_PT"/>
        </w:rPr>
        <w:t>Balaão diz que as pessoas que vêm nos navios oprimirão e conquistarão Assur e Héber. Esses invasores destruirão Assur e Héber. Esse é o mesmo Assur que conquistou os queneus. Não sabemos quem é Héber. Balaão finaliza sua mensagem dizendo que alguém eventualmente destruirá esses invasores de Quitim.</w:t>
      </w:r>
    </w:p>
    <w:p>
      <w:pPr/>
      <w:r>
        <w:rPr>
          <w:lang w:val="pt_PT" w:bidi="pt_PT"/>
        </w:rPr>
      </w:r>
      <w:r>
        <w:rPr>
          <w:lang w:val="pt_PT" w:bidi="pt_PT"/>
        </w:rPr>
        <w:t>Depois que Balaão terminou essa última mensagem, ele se preparou e voltou para o seu lugar. É incerto se Balaão volta diretamente a Petor ou se ele vai para um local onde ele estava ficando temporariamente. Balaque também saiu.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24.20–25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Balaão olha para os amalequitas e dá uma mensagem. Ele diz que os amalequitas serão totalmente destruídos.</w:t>
      </w:r>
    </w:p>
    <w:p>
      <w:pPr/>
      <w:r>
        <w:rPr>
          <w:lang w:val="pt_PT" w:bidi="pt_PT"/>
        </w:rPr>
      </w:r>
      <w:r>
        <w:rPr>
          <w:b/>
          <w:lang w:val="pt_PT" w:bidi="pt_PT"/>
        </w:rPr>
        <w:t>Na segunda cena:</w:t>
      </w:r>
      <w:r>
        <w:rPr>
          <w:lang w:val="pt_PT" w:bidi="pt_PT"/>
        </w:rPr>
        <w:t xml:space="preserve"> Balaão então olha para os queneus e dá uma mensagem. Ele diz que o povo de Assur destruirá a terra quenita e os levará em cativeiro.</w:t>
      </w:r>
    </w:p>
    <w:p>
      <w:pPr/>
      <w:r>
        <w:rPr>
          <w:lang w:val="pt_PT" w:bidi="pt_PT"/>
        </w:rPr>
      </w:r>
      <w:r>
        <w:rPr>
          <w:b/>
          <w:lang w:val="pt_PT" w:bidi="pt_PT"/>
        </w:rPr>
        <w:t>Na terceira cena:</w:t>
      </w:r>
      <w:r>
        <w:rPr>
          <w:lang w:val="pt_PT" w:bidi="pt_PT"/>
        </w:rPr>
        <w:t xml:space="preserve"> Balaão transmite uma mensagem final. Ele diz que as pessoas virão de Quitim em navios e destruirão o povo de Assur e Héber. Alguém eventualmente destruirá Quitim também.</w:t>
      </w:r>
    </w:p>
    <w:p>
      <w:pPr/>
      <w:r>
        <w:rPr>
          <w:lang w:val="pt_PT" w:bidi="pt_PT"/>
        </w:rPr>
      </w:r>
      <w:r>
        <w:rPr>
          <w:b/>
          <w:lang w:val="pt_PT" w:bidi="pt_PT"/>
        </w:rPr>
        <w:t>Na quarta cena:</w:t>
      </w:r>
      <w:r>
        <w:rPr>
          <w:lang w:val="pt_PT" w:bidi="pt_PT"/>
        </w:rPr>
        <w:t xml:space="preserve"> Balaão sai e vai para casa. Balaque também sai e segue seu caminho.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Israel, embora não seja mencionado</w:t>
      </w:r>
    </w:p>
    <w:p>
      <w:pPr>
        <w:pStyle w:val="ListBullet"/>
        <w:spacing w:line="240" w:lineRule="auto"/>
        <w:ind w:left="720"/>
      </w:pPr>
      <w:r>
        <w:rPr>
          <w:lang w:val="pt_PT" w:bidi="pt_PT"/>
        </w:rPr>
      </w:r>
      <w:r>
        <w:rPr>
          <w:lang w:val="pt_PT" w:bidi="pt_PT"/>
        </w:rPr>
        <w:t>Amalequitas</w:t>
      </w:r>
    </w:p>
    <w:p>
      <w:pPr>
        <w:pStyle w:val="ListBullet"/>
        <w:spacing w:line="240" w:lineRule="auto"/>
        <w:ind w:left="720"/>
      </w:pPr>
      <w:r>
        <w:rPr>
          <w:lang w:val="pt_PT" w:bidi="pt_PT"/>
        </w:rPr>
      </w:r>
      <w:r>
        <w:rPr>
          <w:lang w:val="pt_PT" w:bidi="pt_PT"/>
        </w:rPr>
        <w:t>Queneus</w:t>
      </w:r>
    </w:p>
    <w:p>
      <w:pPr>
        <w:pStyle w:val="ListBullet"/>
        <w:spacing w:line="240" w:lineRule="auto"/>
        <w:ind w:left="720"/>
      </w:pPr>
      <w:r>
        <w:rPr>
          <w:lang w:val="pt_PT" w:bidi="pt_PT"/>
        </w:rPr>
      </w:r>
      <w:r>
        <w:rPr>
          <w:lang w:val="pt_PT" w:bidi="pt_PT"/>
        </w:rPr>
        <w:t>Assur, ou os assuritas</w:t>
      </w:r>
    </w:p>
    <w:p>
      <w:pPr>
        <w:pStyle w:val="ListBullet"/>
        <w:spacing w:line="240" w:lineRule="auto"/>
        <w:ind w:left="720"/>
      </w:pPr>
      <w:r>
        <w:rPr>
          <w:lang w:val="pt_PT" w:bidi="pt_PT"/>
        </w:rPr>
      </w:r>
      <w:r>
        <w:rPr>
          <w:lang w:val="pt_PT" w:bidi="pt_PT"/>
        </w:rPr>
        <w:t>Quitim ou os quititas</w:t>
      </w:r>
    </w:p>
    <w:p>
      <w:pPr>
        <w:pStyle w:val="ListBullet"/>
        <w:spacing w:line="240" w:lineRule="auto"/>
        <w:ind w:left="720"/>
      </w:pPr>
      <w:r>
        <w:rPr>
          <w:lang w:val="pt_PT" w:bidi="pt_PT"/>
        </w:rPr>
      </w:r>
      <w:r>
        <w:rPr>
          <w:lang w:val="pt_PT" w:bidi="pt_PT"/>
        </w:rPr>
        <w:t>Héber</w:t>
      </w:r>
    </w:p>
    <w:p>
      <w:pPr/>
      <w:r>
        <w:rPr>
          <w:lang w:val="pt_PT" w:bidi="pt_PT"/>
        </w:rPr>
      </w:r>
      <w:r>
        <w:rPr>
          <w:lang w:val="pt_PT" w:bidi="pt_PT"/>
        </w:rPr>
        <w:t>Em grupo, prestem atenção às partes do cenário da passagem:</w:t>
      </w:r>
    </w:p>
    <w:p>
      <w:pPr/>
      <w:r>
        <w:rPr>
          <w:lang w:val="pt_PT" w:bidi="pt_PT"/>
        </w:rPr>
      </w:r>
      <w:r>
        <w:rPr>
          <w:lang w:val="pt_PT" w:bidi="pt_PT"/>
        </w:rPr>
        <w:t>Na passagem anterior, Balaão deu a primeira de quatro mensagens finais. Nessa passagem, Balaão continua com as três mensagens finais. Balaão fala cada mensagem uma após a outra, sem preparações ou respostas. Novamente, Balaão transmite suas mensagens em forma poética.</w:t>
      </w:r>
    </w:p>
    <w:p>
      <w:pPr/>
      <w:r>
        <w:rPr>
          <w:lang w:val="pt_PT" w:bidi="pt_PT"/>
        </w:rPr>
      </w:r>
      <w:r>
        <w:rPr>
          <w:lang w:val="pt_PT" w:bidi="pt_PT"/>
        </w:rPr>
        <w:t>Na primeira cena, Balaão olha para o território amalequita e transmite uma mensagem muito curta de apenas duas frases paralelas ou complementares que dão informações opostas ou contrastantes. Balaão usa as palavras “primeiro” ou início e “fim” ou último para mostrar o contraste.</w:t>
      </w:r>
    </w:p>
    <w:p>
      <w:pPr/>
      <w:r>
        <w:rPr>
          <w:lang w:val="pt_PT" w:bidi="pt_PT"/>
        </w:rPr>
      </w:r>
      <w:r>
        <w:rPr>
          <w:lang w:val="pt_PT" w:bidi="pt_PT"/>
        </w:rPr>
        <w:t>Balaão diz que Amaleque foi o primeiro entre as nações. Balaão não está dizendo que eles são a primeiríssima nação ou a maior nação. Balaão poderia estar dizendo que os amalequitas são uma nação líder, mas ele provavelmente está se referindo ao fato de que os amalequitas foram a primeira nação a travar guerra contra os israelitas. Balaão diz que, embora os amalequitas tenham sido a primeira nação a se opor a Israel, eles terminarão e alguém os destruirá.</w:t>
      </w:r>
    </w:p>
    <w:p>
      <w:pPr/>
      <w:r>
        <w:rPr>
          <w:lang w:val="pt_PT" w:bidi="pt_PT"/>
        </w:rPr>
      </w:r>
      <w:r>
        <w:rPr>
          <w:lang w:val="pt_PT" w:bidi="pt_PT"/>
        </w:rPr>
        <w:t xml:space="preserve">Parem aqui e olhem para um mapa da </w:t>
      </w:r>
      <w:r>
        <w:rPr>
          <w:b/>
          <w:lang w:val="pt_PT" w:bidi="pt_PT"/>
        </w:rPr>
        <w:t>terra amalequita</w:t>
      </w:r>
      <w:r>
        <w:rPr>
          <w:lang w:val="pt_PT" w:bidi="pt_PT"/>
        </w:rPr>
        <w:t>, se necessário. Pause este áudio aqui.</w:t>
      </w:r>
    </w:p>
    <w:p>
      <w:pPr/>
      <w:r>
        <w:rPr>
          <w:lang w:val="pt_PT" w:bidi="pt_PT"/>
        </w:rPr>
      </w:r>
      <w:r>
        <w:rPr>
          <w:lang w:val="pt_PT" w:bidi="pt_PT"/>
        </w:rPr>
        <w:t>Parem aqui e discutam: como vocês traduzirão a ideia de que os amalequitas não foram a primeira nação, mas que eles foram a primeira nação a guerrear contra Israel? Pause este áudio aqui.</w:t>
      </w:r>
    </w:p>
    <w:p>
      <w:pPr/>
      <w:r>
        <w:rPr>
          <w:lang w:val="pt_PT" w:bidi="pt_PT"/>
        </w:rPr>
      </w:r>
      <w:r>
        <w:rPr>
          <w:lang w:val="pt_PT" w:bidi="pt_PT"/>
        </w:rPr>
        <w:t>Na segunda cena, Balaão olha para o território dos queneus e transmite sua mensagem.</w:t>
      </w:r>
    </w:p>
    <w:p>
      <w:pPr/>
      <w:r>
        <w:rPr>
          <w:lang w:val="pt_PT" w:bidi="pt_PT"/>
        </w:rPr>
      </w:r>
      <w:r>
        <w:rPr>
          <w:lang w:val="pt_PT" w:bidi="pt_PT"/>
        </w:rPr>
        <w:t xml:space="preserve">Parem aqui e olhem para um mapa que inclui a </w:t>
      </w:r>
      <w:r>
        <w:rPr>
          <w:b/>
          <w:lang w:val="pt_PT" w:bidi="pt_PT"/>
        </w:rPr>
        <w:t>área do Neguebe e a terra dos amalequitas e queneus</w:t>
      </w:r>
      <w:r>
        <w:rPr>
          <w:lang w:val="pt_PT" w:bidi="pt_PT"/>
        </w:rPr>
        <w:t>, se necessário. Pause este áudio aqui.</w:t>
      </w:r>
    </w:p>
    <w:p>
      <w:pPr/>
      <w:r>
        <w:rPr>
          <w:lang w:val="pt_PT" w:bidi="pt_PT"/>
        </w:rPr>
      </w:r>
      <w:r>
        <w:rPr>
          <w:lang w:val="pt_PT" w:bidi="pt_PT"/>
        </w:rPr>
        <w:t>Essa mensagem tem dois conjuntos de expressões opostas correspondentes organizadas em uma estrutura reversa ou em forma de X. Balaão diz que a casa dos queneus é duradoura ou segura. Ele diz o oposto quando diz que Assur os levará cativos. A casa dos queneus não é muito segura.</w:t>
      </w:r>
    </w:p>
    <w:p>
      <w:pPr/>
      <w:r>
        <w:rPr>
          <w:lang w:val="pt_PT" w:bidi="pt_PT"/>
        </w:rPr>
      </w:r>
      <w:r>
        <w:rPr>
          <w:lang w:val="pt_PT" w:bidi="pt_PT"/>
        </w:rPr>
        <w:t>Balaão escolhe suas palavras nessa mensagem fazendo jogos com os sons e significados das palavras na língua original. Na língua original, as palavras ninho e quenita têm sons semelhantes, então Balaão escolhe se referir à casa quenita como um ninho. Balaão diz que, embora o ninho deles, ou casa, esteja situado em uma rocha, alguém o queimará ou destruirá. Balaão diz: “Caim será queimado”. Novamente, Balaão brinca com as palavras, uma vez que o nome Caim também pode significar metalúrgico. Os metalúrgicos usam fogo e o fogo muitas vezes pode queimá-los.</w:t>
      </w:r>
    </w:p>
    <w:p>
      <w:pPr/>
      <w:r>
        <w:rPr>
          <w:lang w:val="pt_PT" w:bidi="pt_PT"/>
        </w:rPr>
      </w:r>
      <w:r>
        <w:rPr>
          <w:lang w:val="pt_PT" w:bidi="pt_PT"/>
        </w:rPr>
        <w:t>Parem aqui e discutam: quais são algumas maneiras pelas quais as pessoas fazem jogos de palavras em sua língua? Como jogos de palavras são usados em seu idioma? Pause este áudio aqui.</w:t>
      </w:r>
    </w:p>
    <w:p>
      <w:pPr/>
      <w:r>
        <w:rPr>
          <w:lang w:val="pt_PT" w:bidi="pt_PT"/>
        </w:rPr>
      </w:r>
      <w:r>
        <w:rPr>
          <w:lang w:val="pt_PT" w:bidi="pt_PT"/>
        </w:rPr>
        <w:t>Na terceira cena, Balaão começa sua mensagem final. Ele começa a mensagem fazendo uma pergunta que não espera que ninguém responda, porque a resposta é óbvia. Balaão pergunta: “Oh, quem pode sobreviver quando Deus faz isso ou a menos que Deus o queira?” A resposta é que ninguém sobreviverá. Balaão começa a questão com uma expressão na língua original, que é um clamor de preocupação diante da destruição vindoura.</w:t>
      </w:r>
    </w:p>
    <w:p>
      <w:pPr/>
      <w:r>
        <w:rPr>
          <w:lang w:val="pt_PT" w:bidi="pt_PT"/>
        </w:rPr>
      </w:r>
      <w:r>
        <w:rPr>
          <w:lang w:val="pt_PT" w:bidi="pt_PT"/>
        </w:rPr>
        <w:t>Balaão segue a pergunta com três frases correspondentes. Os navios vêm de Quitim, na costa de Chipre. Eles afligirão ou oprimirão o povo de Assur e Héber. Os navios não estão realizando a destruição, mas é o exército invasor que está viajando nos navios.</w:t>
      </w:r>
    </w:p>
    <w:p>
      <w:pPr/>
      <w:r>
        <w:rPr>
          <w:lang w:val="pt_PT" w:bidi="pt_PT"/>
        </w:rPr>
      </w:r>
      <w:r>
        <w:rPr>
          <w:lang w:val="pt_PT" w:bidi="pt_PT"/>
        </w:rPr>
        <w:t xml:space="preserve">Parem aqui e olhem para um mapa que inclui </w:t>
      </w:r>
      <w:r>
        <w:rPr>
          <w:b/>
          <w:lang w:val="pt_PT" w:bidi="pt_PT"/>
        </w:rPr>
        <w:t>Chipre, o Mar Mediterrâneo, o Neguebe e a Terra Prometida, ou Canaã</w:t>
      </w:r>
      <w:r>
        <w:rPr>
          <w:lang w:val="pt_PT" w:bidi="pt_PT"/>
        </w:rPr>
        <w:t>, se necessário. Pause este áudio aqui.</w:t>
      </w:r>
    </w:p>
    <w:p>
      <w:pPr/>
      <w:r>
        <w:rPr>
          <w:lang w:val="pt_PT" w:bidi="pt_PT"/>
        </w:rPr>
      </w:r>
      <w:r>
        <w:rPr>
          <w:lang w:val="pt_PT" w:bidi="pt_PT"/>
        </w:rPr>
        <w:t>Parem aqui e discutam como vocês traduzirão essa ideia para que as pessoas entendam que os navios não estão causando a destruição, mas sim que as pessoas vindas nos navios são as responsáveis por destruir o povo de Assur e Héber. Pause este áudio aqui.</w:t>
      </w:r>
    </w:p>
    <w:p>
      <w:pPr/>
      <w:r>
        <w:rPr>
          <w:lang w:val="pt_PT" w:bidi="pt_PT"/>
        </w:rPr>
      </w:r>
      <w:r>
        <w:rPr>
          <w:lang w:val="pt_PT" w:bidi="pt_PT"/>
        </w:rPr>
        <w:t>Balaão termina a mensagem dizendo que aqueles que destroem Assur e Héber também serão destruídos um dia. Balaão termina sua mensagem, se levanta e volta para o seu lugar. Balaque também parte, indo para o seu lugar.</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24.20–25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Balaão</w:t>
      </w:r>
    </w:p>
    <w:p>
      <w:pPr>
        <w:pStyle w:val="ListBullet"/>
        <w:spacing w:line="240" w:lineRule="auto"/>
        <w:ind w:left="720"/>
      </w:pPr>
      <w:r>
        <w:rPr>
          <w:lang w:val="pt_PT" w:bidi="pt_PT"/>
        </w:rPr>
      </w:r>
      <w:r>
        <w:rPr>
          <w:lang w:val="pt_PT" w:bidi="pt_PT"/>
        </w:rPr>
        <w:t>Balaque</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Israel, embora não seja mencionado</w:t>
      </w:r>
    </w:p>
    <w:p>
      <w:pPr>
        <w:pStyle w:val="ListBullet"/>
        <w:spacing w:line="240" w:lineRule="auto"/>
        <w:ind w:left="720"/>
      </w:pPr>
      <w:r>
        <w:rPr>
          <w:lang w:val="pt_PT" w:bidi="pt_PT"/>
        </w:rPr>
      </w:r>
      <w:r>
        <w:rPr>
          <w:lang w:val="pt_PT" w:bidi="pt_PT"/>
        </w:rPr>
        <w:t>Amalequitas</w:t>
      </w:r>
    </w:p>
    <w:p>
      <w:pPr>
        <w:pStyle w:val="ListBullet"/>
        <w:spacing w:line="240" w:lineRule="auto"/>
        <w:ind w:left="720"/>
      </w:pPr>
      <w:r>
        <w:rPr>
          <w:lang w:val="pt_PT" w:bidi="pt_PT"/>
        </w:rPr>
      </w:r>
      <w:r>
        <w:rPr>
          <w:lang w:val="pt_PT" w:bidi="pt_PT"/>
        </w:rPr>
        <w:t>Queneus</w:t>
      </w:r>
    </w:p>
    <w:p>
      <w:pPr>
        <w:pStyle w:val="ListBullet"/>
        <w:spacing w:line="240" w:lineRule="auto"/>
        <w:ind w:left="720"/>
      </w:pPr>
      <w:r>
        <w:rPr>
          <w:lang w:val="pt_PT" w:bidi="pt_PT"/>
        </w:rPr>
      </w:r>
      <w:r>
        <w:rPr>
          <w:lang w:val="pt_PT" w:bidi="pt_PT"/>
        </w:rPr>
        <w:t>Assur, ou os assuritas</w:t>
      </w:r>
    </w:p>
    <w:p>
      <w:pPr>
        <w:pStyle w:val="ListBullet"/>
        <w:spacing w:line="240" w:lineRule="auto"/>
        <w:ind w:left="720"/>
      </w:pPr>
      <w:r>
        <w:rPr>
          <w:lang w:val="pt_PT" w:bidi="pt_PT"/>
        </w:rPr>
      </w:r>
      <w:r>
        <w:rPr>
          <w:lang w:val="pt_PT" w:bidi="pt_PT"/>
        </w:rPr>
        <w:t>Quitim ou os quititas</w:t>
      </w:r>
    </w:p>
    <w:p>
      <w:pPr>
        <w:pStyle w:val="ListBullet"/>
        <w:spacing w:line="240" w:lineRule="auto"/>
        <w:ind w:left="720"/>
      </w:pPr>
      <w:r>
        <w:rPr>
          <w:lang w:val="pt_PT" w:bidi="pt_PT"/>
        </w:rPr>
      </w:r>
      <w:r>
        <w:rPr>
          <w:lang w:val="pt_PT" w:bidi="pt_PT"/>
        </w:rPr>
        <w:t>Héber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passagem anterior, Balaão deu a primeira de quatro mensagens finais. Nessa passagem, Balaão continua com as três mensagens finais.</w:t>
      </w:r>
    </w:p>
    <w:p>
      <w:pPr/>
      <w:r>
        <w:rPr>
          <w:lang w:val="pt_PT" w:bidi="pt_PT"/>
        </w:rPr>
      </w:r>
      <w:r>
        <w:rPr>
          <w:lang w:val="pt_PT" w:bidi="pt_PT"/>
        </w:rPr>
        <w:t>Balaão olhou para o povo de Amaleque e deu esta mensagem:</w:t>
      </w:r>
    </w:p>
    <w:p>
      <w:pPr/>
      <w:r>
        <w:rPr>
          <w:lang w:val="pt_PT" w:bidi="pt_PT"/>
        </w:rPr>
      </w:r>
      <w:r>
        <w:rPr>
          <w:lang w:val="pt_PT" w:bidi="pt_PT"/>
        </w:rPr>
        <w:t>Amaleque foi a primeira nação a se opor a Israel,</w:t>
      </w:r>
    </w:p>
    <w:p>
      <w:pPr/>
      <w:r>
        <w:rPr>
          <w:lang w:val="pt_PT" w:bidi="pt_PT"/>
        </w:rPr>
      </w:r>
      <w:r>
        <w:rPr>
          <w:lang w:val="pt_PT" w:bidi="pt_PT"/>
        </w:rPr>
        <w:t>Mas seu futuro termina com destruição completa.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amalequitas: “O que você está sentindo ou pensando?” Alguma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Balaão olhou para os queneus e deu esta mensagem:</w:t>
      </w:r>
    </w:p>
    <w:p>
      <w:pPr/>
      <w:r>
        <w:rPr>
          <w:lang w:val="pt_PT" w:bidi="pt_PT"/>
        </w:rPr>
      </w:r>
      <w:r>
        <w:rPr>
          <w:lang w:val="pt_PT" w:bidi="pt_PT"/>
        </w:rPr>
        <w:t>Vocês vivem em um lugar seguro,</w:t>
      </w:r>
    </w:p>
    <w:p>
      <w:pPr/>
      <w:r>
        <w:rPr>
          <w:lang w:val="pt_PT" w:bidi="pt_PT"/>
        </w:rPr>
      </w:r>
      <w:r>
        <w:rPr>
          <w:lang w:val="pt_PT" w:bidi="pt_PT"/>
        </w:rPr>
        <w:t>É como um ninho em uma rocha alta</w:t>
      </w:r>
    </w:p>
    <w:p>
      <w:pPr/>
      <w:r>
        <w:rPr>
          <w:lang w:val="pt_PT" w:bidi="pt_PT"/>
        </w:rPr>
      </w:r>
      <w:r>
        <w:rPr>
          <w:lang w:val="pt_PT" w:bidi="pt_PT"/>
        </w:rPr>
        <w:t>Mas o povo de Assur virá e queimará suas casas e levará vocês como cativos.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queneus: “O que você está sentindo ou pensando?” Alguma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Balaão falou esta mensagem:</w:t>
      </w:r>
    </w:p>
    <w:p>
      <w:pPr/>
      <w:r>
        <w:rPr>
          <w:lang w:val="pt_PT" w:bidi="pt_PT"/>
        </w:rPr>
      </w:r>
      <w:r>
        <w:rPr>
          <w:lang w:val="pt_PT" w:bidi="pt_PT"/>
        </w:rPr>
        <w:t>Oh, ninguém sobreviverá quando Deus fizer isso.</w:t>
      </w:r>
    </w:p>
    <w:p>
      <w:pPr/>
      <w:r>
        <w:rPr>
          <w:lang w:val="pt_PT" w:bidi="pt_PT"/>
        </w:rPr>
      </w:r>
      <w:r>
        <w:rPr>
          <w:lang w:val="pt_PT" w:bidi="pt_PT"/>
        </w:rPr>
        <w:t>Os invasores virão em navios de Quitim, ou Chipre.</w:t>
      </w:r>
    </w:p>
    <w:p>
      <w:pPr/>
      <w:r>
        <w:rPr>
          <w:lang w:val="pt_PT" w:bidi="pt_PT"/>
        </w:rPr>
      </w:r>
      <w:r>
        <w:rPr>
          <w:lang w:val="pt_PT" w:bidi="pt_PT"/>
        </w:rPr>
        <w:t>Eles conquistarão Assur e Héber</w:t>
      </w:r>
    </w:p>
    <w:p>
      <w:pPr/>
      <w:r>
        <w:rPr>
          <w:lang w:val="pt_PT" w:bidi="pt_PT"/>
        </w:rPr>
      </w:r>
      <w:r>
        <w:rPr>
          <w:lang w:val="pt_PT" w:bidi="pt_PT"/>
        </w:rPr>
        <w:t>Mas o povo de Quitim um dia também será destruído.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Alguma pessoa pode responder coisas como:</w:t>
      </w:r>
    </w:p>
    <w:p>
      <w:pPr>
        <w:pStyle w:val="ListBullet"/>
        <w:spacing w:line="240" w:lineRule="auto"/>
        <w:ind w:left="720"/>
      </w:pPr>
      <w:r>
        <w:rPr>
          <w:lang w:val="pt_PT" w:bidi="pt_PT"/>
        </w:rPr>
      </w:r>
      <w:r>
        <w:rPr>
          <w:lang w:val="pt_PT" w:bidi="pt_PT"/>
        </w:rPr>
        <w:t>Pergunte à pessoa que interpreta o povo de Assur: “O que você está sentindo ou pensando?” Alguma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Balaão terminou suas mensagens, ele se levantou e voltou para o seu lugar. Balaque também partiu e seguiu seu caminho.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Balaque: “O que você está sentindo ou pensando?” Alguma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24.20–25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Balaão olhou para o povo amalequita e deu uma </w:t>
      </w:r>
      <w:r>
        <w:rPr>
          <w:b/>
          <w:lang w:val="pt_PT" w:bidi="pt_PT"/>
        </w:rPr>
        <w:t>mensagem</w:t>
      </w:r>
      <w:r>
        <w:rPr>
          <w:lang w:val="pt_PT" w:bidi="pt_PT"/>
        </w:rPr>
        <w:t>. Usem a mesma palavra para mensagem que vocês usaram em passagens anteriores sobre Balaão.</w:t>
      </w:r>
    </w:p>
    <w:p>
      <w:pPr/>
      <w:r>
        <w:rPr>
          <w:lang w:val="pt_PT" w:bidi="pt_PT"/>
        </w:rPr>
      </w:r>
      <w:r>
        <w:rPr>
          <w:lang w:val="pt_PT" w:bidi="pt_PT"/>
        </w:rPr>
        <w:t xml:space="preserve">Balaão disse que Amaleque foi a primeira </w:t>
      </w:r>
      <w:r>
        <w:rPr>
          <w:b/>
          <w:lang w:val="pt_PT" w:bidi="pt_PT"/>
        </w:rPr>
        <w:t>nação</w:t>
      </w:r>
      <w:r>
        <w:rPr>
          <w:lang w:val="pt_PT" w:bidi="pt_PT"/>
        </w:rPr>
        <w:t xml:space="preserve">. Usem a mesma palavra para nação que vocês usaram em passagens anteriores. Para mais informações sobre </w:t>
      </w:r>
      <w:r>
        <w:rPr>
          <w:lang w:val="pt_PT" w:bidi="pt_PT"/>
        </w:rPr>
        <w:t>nação</w:t>
      </w:r>
      <w:r>
        <w:rPr>
          <w:lang w:val="pt_PT" w:bidi="pt_PT"/>
        </w:rPr>
        <w:t>, consultem o Glossário Mestre.</w:t>
      </w:r>
    </w:p>
    <w:p>
      <w:pPr/>
      <w:r>
        <w:rPr>
          <w:lang w:val="pt_PT" w:bidi="pt_PT"/>
        </w:rPr>
      </w:r>
      <w:r>
        <w:rPr>
          <w:lang w:val="pt_PT" w:bidi="pt_PT"/>
        </w:rPr>
        <w:t xml:space="preserve">Balaão disse que a casa dos queneus era como um </w:t>
      </w:r>
      <w:r>
        <w:rPr>
          <w:b/>
          <w:lang w:val="pt_PT" w:bidi="pt_PT"/>
        </w:rPr>
        <w:t>ninho</w:t>
      </w:r>
      <w:r>
        <w:rPr>
          <w:lang w:val="pt_PT" w:bidi="pt_PT"/>
        </w:rPr>
        <w:t xml:space="preserve"> posto nas rochas. Um ninho é uma estrutura que as aves fazem para colocar seus ovos e criar seus filhotes. Um pássaro pode fazer um ninho de muitos materiais diferentes, como gravetos, capim, barro ou outros materiais disponíveis para o pássaro. Os pássaros constroem seus ninhos em lugares difíceis de alcançar, como no alto de uma árvore ou em um penhasco, para proteger seus filhotes de ameaças.</w:t>
      </w:r>
    </w:p>
    <w:p>
      <w:pPr/>
      <w:r>
        <w:rPr>
          <w:lang w:val="pt_PT" w:bidi="pt_PT"/>
        </w:rPr>
      </w:r>
      <w:r>
        <w:rPr>
          <w:lang w:val="pt_PT" w:bidi="pt_PT"/>
        </w:rPr>
        <w:t xml:space="preserve">Parem aqui e olhem para uma imagem de um </w:t>
      </w:r>
      <w:r>
        <w:rPr>
          <w:lang w:val="pt_PT" w:bidi="pt_PT"/>
        </w:rPr>
        <w:t>ninho</w:t>
      </w:r>
      <w:r>
        <w:rPr>
          <w:lang w:val="pt_PT" w:bidi="pt_PT"/>
        </w:rPr>
        <w:t xml:space="preserve">, se necessário. Então, discutam em grupo qual palavra ou frase vocês usarão para </w:t>
      </w:r>
      <w:r>
        <w:rPr>
          <w:b/>
          <w:lang w:val="pt_PT" w:bidi="pt_PT"/>
        </w:rPr>
        <w:t>ninho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Em sua mensagem final, Balaão diz: “Oh, ninguém pode sobreviver quando </w:t>
      </w:r>
      <w:r>
        <w:rPr>
          <w:b/>
          <w:lang w:val="pt_PT" w:bidi="pt_PT"/>
        </w:rPr>
        <w:t>Deus</w:t>
      </w:r>
      <w:r>
        <w:rPr>
          <w:lang w:val="pt_PT" w:bidi="pt_PT"/>
        </w:rPr>
        <w:t xml:space="preserve"> faz isso”. Balaão usa o nome geral para Deus nesta declaração. Use a mesma palavra para Deus que você usou em passagens anteriores. Consulte </w:t>
      </w:r>
      <w:r>
        <w:rPr>
          <w:lang w:val="pt_PT" w:bidi="pt_PT"/>
        </w:rPr>
        <w:t>Deus</w:t>
      </w:r>
      <w:r>
        <w:rPr>
          <w:lang w:val="pt_PT" w:bidi="pt_PT"/>
        </w:rPr>
        <w:t xml:space="preserve"> no Glossário Mestre para mais informações.</w:t>
      </w:r>
    </w:p>
    <w:p>
      <w:pPr/>
      <w:r>
        <w:rPr>
          <w:lang w:val="pt_PT" w:bidi="pt_PT"/>
        </w:rPr>
      </w:r>
      <w:r>
        <w:rPr>
          <w:lang w:val="pt_PT" w:bidi="pt_PT"/>
        </w:rPr>
        <w:t xml:space="preserve">Balaão diz que os </w:t>
      </w:r>
      <w:r>
        <w:rPr>
          <w:b/>
          <w:lang w:val="pt_PT" w:bidi="pt_PT"/>
        </w:rPr>
        <w:t>navios</w:t>
      </w:r>
      <w:r>
        <w:rPr>
          <w:lang w:val="pt_PT" w:bidi="pt_PT"/>
        </w:rPr>
        <w:t xml:space="preserve"> virão de Quitim ou Chipre. As pessoas usavam navios para viajar no mar, movidos tanto por pessoas remando quanto pela força do vento para levar o navio de um lugar a outro. Os navios variavam de tamanho. Mais de 300 pessoas poderiam viajar em um grande navio que navegava pelo Mar Mediterrâneo.</w:t>
      </w:r>
    </w:p>
    <w:p>
      <w:pPr/>
      <w:r>
        <w:rPr>
          <w:lang w:val="pt_PT" w:bidi="pt_PT"/>
        </w:rPr>
      </w:r>
      <w:r>
        <w:rPr>
          <w:lang w:val="pt_PT" w:bidi="pt_PT"/>
        </w:rPr>
        <w:t xml:space="preserve">Parem aqui e olhem para uma imagem de um </w:t>
      </w:r>
      <w:r>
        <w:rPr>
          <w:lang w:val="pt_PT" w:bidi="pt_PT"/>
        </w:rPr>
        <w:t>navio</w:t>
      </w:r>
      <w:r>
        <w:rPr>
          <w:lang w:val="pt_PT" w:bidi="pt_PT"/>
        </w:rPr>
        <w:t xml:space="preserve">, se necessário. Então, discutam em grupo qual palavra ou frase vocês usarão para </w:t>
      </w:r>
      <w:r>
        <w:rPr>
          <w:b/>
          <w:lang w:val="pt_PT" w:bidi="pt_PT"/>
        </w:rPr>
        <w:t>navio</w:t>
      </w:r>
      <w:r>
        <w:rPr>
          <w:lang w:val="pt_PT" w:bidi="pt_PT"/>
        </w:rPr>
        <w:t>. Se vocês já traduziram essa palavra em outro livro da Bíblia, usem a mesma palavra que usaram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25:1–9</w:t>
      </w:r>
      <w:r>
        <w:rPr>
          <w:lang w:val="pt_PT" w:bidi="pt_PT"/>
        </w:rPr>
      </w:r>
    </w:p>
    <w:p>
      <w:pPr>
        <w:pStyle w:val="Heading3"/>
      </w:pPr>
      <w:r>
        <w:rPr>
          <w:lang w:val="pt_PT" w:bidi="pt_PT"/>
        </w:rPr>
        <w:t>Ouvir e Sentir</w:t>
      </w:r>
    </w:p>
    <w:p>
      <w:pPr/>
      <w:r>
        <w:rPr>
          <w:lang w:val="pt_PT" w:bidi="pt_PT"/>
        </w:rPr>
      </w:r>
      <w:r>
        <w:rPr>
          <w:lang w:val="pt_PT" w:bidi="pt_PT"/>
        </w:rPr>
        <w:t>Nesta etapa, ouçam Números 25.1–9 e guardem em seus corações.</w:t>
      </w:r>
    </w:p>
    <w:p>
      <w:pPr/>
      <w:r>
        <w:rPr>
          <w:lang w:val="pt_PT" w:bidi="pt_PT"/>
        </w:rPr>
      </w:r>
      <w:r>
        <w:rPr>
          <w:lang w:val="pt_PT" w:bidi="pt_PT"/>
        </w:rPr>
        <w:t>Ouçam uma versão em áudio de Números 25.1–9 três vezes, em três traduções diferentes, se possível.</w:t>
      </w:r>
    </w:p>
    <w:p>
      <w:pPr/>
      <w:r>
        <w:rPr>
          <w:lang w:val="pt_PT" w:bidi="pt_PT"/>
        </w:rPr>
      </w:r>
      <w:r>
        <w:rPr>
          <w:lang w:val="pt_PT" w:bidi="pt_PT"/>
        </w:rPr>
        <w:t>Pause o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o áudio aqui.</w:t>
      </w:r>
    </w:p>
    <w:p>
      <w:pPr>
        <w:pStyle w:val="ListBullet"/>
        <w:spacing w:line="240" w:lineRule="auto"/>
        <w:ind w:left="720"/>
      </w:pPr>
      <w:r>
        <w:rPr>
          <w:lang w:val="pt_PT" w:bidi="pt_PT"/>
        </w:rPr>
      </w:r>
      <w:r>
        <w:rPr>
          <w:lang w:val="pt_PT" w:bidi="pt_PT"/>
        </w:rPr>
        <w:t>O que vocês não gostam ou não entendem nessa passagem? Pause o áudio aqui.</w:t>
      </w:r>
    </w:p>
    <w:p>
      <w:pPr>
        <w:pStyle w:val="ListBullet"/>
        <w:spacing w:line="240" w:lineRule="auto"/>
        <w:ind w:left="720"/>
      </w:pPr>
      <w:r>
        <w:rPr>
          <w:lang w:val="pt_PT" w:bidi="pt_PT"/>
        </w:rPr>
      </w:r>
      <w:r>
        <w:rPr>
          <w:lang w:val="pt_PT" w:bidi="pt_PT"/>
        </w:rPr>
        <w:t>O que essa passagem nos diz sobre Deus? Pause o áudio aqui.</w:t>
      </w:r>
    </w:p>
    <w:p>
      <w:pPr>
        <w:pStyle w:val="ListBullet"/>
        <w:spacing w:line="240" w:lineRule="auto"/>
        <w:ind w:left="720"/>
      </w:pPr>
      <w:r>
        <w:rPr>
          <w:lang w:val="pt_PT" w:bidi="pt_PT"/>
        </w:rPr>
      </w:r>
      <w:r>
        <w:rPr>
          <w:lang w:val="pt_PT" w:bidi="pt_PT"/>
        </w:rPr>
        <w:t>O que essa passagem nos conta sobre as pessoas? Pause o áudio aqui.</w:t>
      </w:r>
    </w:p>
    <w:p>
      <w:pPr>
        <w:pStyle w:val="ListBullet"/>
        <w:spacing w:line="240" w:lineRule="auto"/>
        <w:ind w:left="720"/>
      </w:pPr>
      <w:r>
        <w:rPr>
          <w:lang w:val="pt_PT" w:bidi="pt_PT"/>
        </w:rPr>
      </w:r>
      <w:r>
        <w:rPr>
          <w:lang w:val="pt_PT" w:bidi="pt_PT"/>
        </w:rPr>
        <w:t>Como essa passagem afeta nosso dia a dia? Pause o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25.1–9 na tradução mais fácil de entender. Ouçam uma versão em áudio de Números 25.1–9 na tradução mais fácil de entender. Ouçam uma versão em áudio de Números 25.1–9 na tradução mais fácil de entender.</w:t>
      </w:r>
    </w:p>
    <w:p>
      <w:pPr/>
      <w:r>
        <w:rPr>
          <w:lang w:val="pt_PT" w:bidi="pt_PT"/>
        </w:rPr>
      </w:r>
      <w:r>
        <w:rPr>
          <w:lang w:val="pt_PT" w:bidi="pt_PT"/>
        </w:rPr>
        <w:t>Antes dessa história, Balaque pagou Balaão para amaldiçoar Israel. Antes dessa história, Balaque pagou Balaão para amaldiçoar Israel. Antes dessa história, Balaque pagou Balaão para amaldiçoar Israel. No entanto, Deus transformou a maldição em bênção para Israel perto de Peor. No entanto, Deus transformou a maldição em bênção para Israel perto de Peor. No entanto, Deus transformou a maldição em bênção para Israel perto de Peor. Nessa história, os israelitas têm vagado pelo deserto por quase 40 anos depois de se recusarem a entrar na terra prometida na primeira vez. Nessa história, os israelitas têm vagado pelo deserto por quase 40 anos depois de se recusar a entrar na terra prometida na primeira vez. Nessa história, os israelitas têm vagado pelo deserto por quase 40 anos depois de se recusar a entrar na terra prometida na primeira vez. A maioria dos israelitas originais do Egito morreu. A maioria dos israelitas originais do Egito morreu. A maioria dos israelitas originais do Egito morreu. Agora os israelitas estão acampados nas planícies de Sitim perto do rio Jordão. Agora os israelitas estão acampados nas planícies de Sitim perto do rio Jordão. Agora os israelitas estão acampados nas planícies de Sitim perto do rio Jordão. Nessa história, alguns israelitas escolhem desobedecer a Deus e quebrar abertamente suas leis espirituais. Nessa história, alguns israelitas escolhem desobedecer a Deus e quebrar abertamente suas leis espirituais. Nessa história, alguns israelitas escolhem desobedecer a Deus e quebrar abertamente suas leis espirituais.</w:t>
      </w:r>
    </w:p>
    <w:p>
      <w:pPr/>
      <w:r>
        <w:rPr>
          <w:lang w:val="pt_PT" w:bidi="pt_PT"/>
        </w:rPr>
      </w:r>
      <w:r>
        <w:rPr>
          <w:lang w:val="pt_PT" w:bidi="pt_PT"/>
        </w:rPr>
        <w:t>Essa história começa com os israelitas logo depois que, na última história, Balaão e Balaque se despedem e vão para casa. Essa história começa com os israelitas logo depois que Balaão e Balaque na última história deixam um ao outro e vão para casa. Essa história começa com os israelitas logo depois que Balaão e Balaque na última história deixam um ao outro e vão para casa. Balaão acabou de abençoar Israel. Balaão acabou de abençoar Israel. Balaão acabou de abençoar Israel. Os israelitas estão acampados em Sitim. Os israelitas estavam acampados em Sitim. Os israelitas estavam acampados em Sitim. Sitim é outra palavra para Bosque de Acácias. Sitim é outra palavra para Bosque de Acácias. Sitim é outra palavra para Bosque de Acácias. A acácia é a única árvore que cresce no deserto onde os israelitas estão. A acácia é a única árvore que cresce no deserto onde os israelitas estão. A acácia é a única árvore que cresce no deserto onde os israelitas estão. Você pode se lembrar de que os israelitas usaram a madeira de acácia para construir a arca da aliança. Você pode se lembrar de que os israelitas usaram a madeira de acácia para construir a arca da aliança. Você pode se lembrar de que os israelitas usaram a madeira de acácia para construir a arca da aliança.</w:t>
      </w:r>
    </w:p>
    <w:p>
      <w:pPr/>
      <w:r>
        <w:rPr>
          <w:lang w:val="pt_PT" w:bidi="pt_PT"/>
        </w:rPr>
      </w:r>
      <w:r>
        <w:rPr>
          <w:lang w:val="pt_PT" w:bidi="pt_PT"/>
        </w:rPr>
        <w:t xml:space="preserve">Parem aqui e olhem para um mapa de Sitim em grupo: observem a localização de Sitim. Parem aqui e olhem para um mapa de Sitim em grupo: observem a localização de Sitim. Parem aqui e olhem para um mapa de </w:t>
      </w:r>
      <w:r>
        <w:rPr>
          <w:b/>
          <w:lang w:val="pt_PT" w:bidi="pt_PT"/>
        </w:rPr>
        <w:t>Sitim</w:t>
      </w:r>
      <w:r>
        <w:rPr>
          <w:lang w:val="pt_PT" w:bidi="pt_PT"/>
        </w:rPr>
        <w:t xml:space="preserve"> em grupo: observem a localização de Sitim. É a noroeste do Monte Peor. É a noroeste do Monte Peor. É a noroeste do Monte Peor. O Monte Peor é onde o rei moabita na história anterior tentou fazer Balaão amaldiçoar os israelitas. O Monte Peor é onde o rei moabita na história anterior tentou fazer Balaão amaldiçoar os israelitas. O Monte Peor é onde o rei moabita na história anterior tentou fazer Balaão amaldiçoar os israelitas. Sitim está na beira das Planícies de Moabe, que é uma área de deserto plana e seca ao lado das montanhas. Sitim está na beira das Planícies de Moabe, que é uma área deserta plana e seca ao lado das montanhas. Sitim está na beira das Planícies de Moabe, que é uma área deserta plana e seca ao lado das montanhas. A oeste das Planícies de Moabe está o rio Jordão. A oeste das Planícies de Moabe está o rio Jordão. A oeste das Planícies de Moabe está o rio Jordão. O rio Jordão é a fronteira que os israelitas devem cruzar para entrar na terra prometida. O rio Jordão é a fronteira que os israelitas devem cruzar para entrar na terra prometida. O rio Jordão é a fronteira que os israelitas devem cruzar para entrar na terra prometida. Os israelitas estavam acampados no deserto, diante da terra prometida, entre montanhas de um lado e um rio do outro. Os israelitas estavam acampados no deserto, diante da terra prometida, entre montanhas de um lado e um rio do outro. Os israelitas estavam acampados no deserto, diante da terra prometida, entre montanhas de um lado e um rio do outro. Como você acha que viver no deserto assim afetou a maneira como os israelitas se comportavam? Como você acha que viver no deserto afetou a maneira como os israelitas se comportavam? Como você acha que viver no deserto afetou a maneira como os israelitas se comportavam? Pause este áudio aqui. Pause este áudio aqui. Pause este áudio aqui.</w:t>
      </w:r>
    </w:p>
    <w:p>
      <w:pPr/>
      <w:r>
        <w:rPr>
          <w:lang w:val="pt_PT" w:bidi="pt_PT"/>
        </w:rPr>
      </w:r>
      <w:r>
        <w:rPr>
          <w:lang w:val="pt_PT" w:bidi="pt_PT"/>
        </w:rPr>
        <w:t>Dois grupos de pessoas viviam nas proximidades: os midianitas e os moabitas. Dois grupos de pessoas viviam nas proximidades: os midianitas e os moabitas. Dois grupos de pessoas viviam nas proximidades: os midianitas e os moabitas. Normalmente, os midianitas e os moabitas viviam separados, mas aqui eles viviam perto um do outro. Normalmente, os midianitas e os moabitas viviam separados, mas aqui eles viviam perto um do outro. Normalmente, os midianitas e os moabitas viviam separados, mas aqui eles viviam perto um do outro. Os midianitas e os moabitas provavelmente haviam se casado entre si e eram mais como um só povo nas Planícies de Moabe. Os midianitas e os moabitas provavelmente haviam se casado entre si e eram mais como um só povo nas Planícies de Moabe. Os midianitas e os moabitas provavelmente haviam se casado entre si e eram mais como um só povo nas Planícies de Moabe.</w:t>
      </w:r>
    </w:p>
    <w:p>
      <w:pPr/>
      <w:r>
        <w:rPr>
          <w:lang w:val="pt_PT" w:bidi="pt_PT"/>
        </w:rPr>
      </w:r>
      <w:r>
        <w:rPr>
          <w:lang w:val="pt_PT" w:bidi="pt_PT"/>
        </w:rPr>
        <w:t>Alguns dos israelitas interagiram com os moabitas e midianitas. Alguns dos israelitas interagiram com os moabitas e midianitas. Alguns dos israelitas interagiram com os moabitas e midianitas. As mulheres moabitas convidaram os israelitas a adorar seu falso deus Baal com elas. As mulheres moabitas convidaram os israelitas a adorar seu falso deus Baal com elas. As mulheres moabitas convidaram os israelitas a adorar seu falso deus Baal com elas. Baal é às vezes chamado de Baal de Peor para mostrar a cidade ou região que adora o falso deus. Baal é às vezes chamado de Baal de Peor para mostrar a cidade ou região que adora o falso deus. Baal é às vezes chamado de Baal de Peor para mostrar a cidade ou região que adora o falso deus. Os israelitas estavam nessa região, Peor, onde as pessoas adoravam Baal como seu deus. Os israelitas estavam nessa região, Peor, onde as pessoas adoravam Baal como seu deus. Os israelitas estavam nessa região, Peor, onde as pessoas adoravam Baal como seu deus. Baal era o mais elevado dos falsos deuses que os moabitas e midianitas adoravam. Baal era o mais elevado dos falsos deuses que os moabitas e midianitas adoravam. Baal era o mais elevado dos falsos deuses que os moabitas e midianitas adoravam. Alguns dos israelitas “se prostituíram” com essas mulheres, o que significa que os israelitas tanto adoravam Baal quanto tinham relações sexuais com as mulheres como parte da adoração a Baal. Alguns dos israelitas “se prostituíram” com essas mulheres, o que significa que os israelitas tanto adoravam Baal quanto tinham relações sexuais com as mulheres como parte da adoração a Baal. Alguns dos israelitas “se prostituíram” com essas mulheres, o que significa que os israelitas tanto adoravam Baal quanto tinham relações sexuais com as mulheres como parte da adoração a Baal. Alguns israelitas até mesmo se prostraram diante de Baal e também comeram comida sacrificada a Baal como parte da adoração a Baal. Alguns israelitas até mesmo se prostraram diante de Baal e também comeram comida sacrificada a Baal como parte da adoração a Baal. Alguns israelitas até mesmo se prostraram diante de Baal e também comeram comida sacrificada a Baal como parte da adoração a Baal. Tudo isso era contra a lei de Deus. Tudo isso era contra a lei de Deus. Tudo isso era contra a lei de Deus. Quando as pessoas adoravam Baal, elas adoravam a fertilidade para que as plantas crescessem, os animais tivessem filhotes e as pessoas tivessem filhos. Quando as pessoas adoravam Baal, elas adoravam a fertilidade para que as plantas crescessem, os animais tivessem filhotes e as pessoas tivessem filhos. Quando as pessoas adoravam Baal, elas adoravam a fertilidade para que as plantas crescessem, os animais tivessem filhotes e as pessoas tivessem filhos. Yahweh estava irado contra todo o Israel porque o povo de Israel não havia se mantido separado, ou puro, adorando e obedecendo somente a Yahweh. Yahweh estava irado contra todo o Israel porque o povo de Israel não havia se mantido separado, ou puro, adorando e obedecendo somente a Yahweh. Yahweh estava irado contra todo o Israel porque o povo de Israel não havia se mantido separado, ou puro, adorando e obedecendo somente a Yahweh.</w:t>
      </w:r>
    </w:p>
    <w:p>
      <w:pPr/>
      <w:r>
        <w:rPr>
          <w:lang w:val="pt_PT" w:bidi="pt_PT"/>
        </w:rPr>
      </w:r>
      <w:r>
        <w:rPr>
          <w:lang w:val="pt_PT" w:bidi="pt_PT"/>
        </w:rPr>
        <w:t>Parem aqui e discutam isso em grupo: como as pessoas em sua cultura mostram que são separadas ou puras, para Deus? Parem aqui e discutam isso em grupo: como as pessoas em sua cultura mostram que são separadas ou puras, para Deus? Parem aqui e discutam isso em grupo: como as pessoas em sua cultura mostram que são separadas ou puras, para Deus? Tente essa demonstração. Tente essa demonstração. Tente essa demonstração. Pegue uma tigela, pegue um recipiente de água limpa e clara, pegue um recipiente com terra ou lama. Pegue uma tigela, pegue um recipiente de água limpa e clara, pegue um recipiente com terra ou lama. Pegue uma tigela, pegue um recipiente de água limpa e clara, pegue um recipiente com terra ou lama. Despeje um pouco da água limpa e clara na tigela. Derrame um pouco da água limpa na tigela. Despeje um pouco da água limpa e clara na tigela. Ela está pura? Ela está pura? Ela está pura? Está boa o suficiente para beber ou oferecer como um presente a alguém? Está boa o suficiente para beber ou oferecer como um presente a alguém? Está boa o suficiente para beber ou oferecer como um presente a alguém? Acrescente um pouco da terra ou lama à tigela de água limpa. Acrescente um pouco da terra ou lama à tigela de água limpa. Acrescente um pouco da terra ou lama à tigela de água limpa. A água ainda está limpa? A água ainda está limpa? A água ainda está limpa? Ainda está pura? Ainda está pura? Ainda está pura? A água com a terra é aceitável como uma oferta para beber? A água com a terra é aceitável como uma oferta para beber? A água com a terra é aceitável como uma oferta para beber? Você pode acrescentar água limpa à água suja para tornar a água suja pura? Você pode acrescentar água limpa à água suja para tornar a água suja pura? Você pode acrescentar água limpa à água suja para tornar a água suja pura? É melhor manter a água limpa separada da água suja? É melhor manter a água limpa separada da água suja? É melhor manter a água limpa separada da água suja? Pause o áudio aqui. Pause o áudio aqui. Pause o áudio aqui.</w:t>
      </w:r>
    </w:p>
    <w:p>
      <w:pPr/>
      <w:r>
        <w:rPr>
          <w:lang w:val="pt_PT" w:bidi="pt_PT"/>
        </w:rPr>
      </w:r>
      <w:r>
        <w:rPr>
          <w:lang w:val="pt_PT" w:bidi="pt_PT"/>
        </w:rPr>
        <w:t>Parem aqui e discutam em grupo: o povo de Israel praticou muitas formas de adorar Baal e ser infiel a Deus. Parem aqui e discutam em grupo: o povo de Israel praticou muitas formas de adorar Baal e ser infiel a Deus. Parem aqui e discutam em grupo: o povo de Israel praticou muitas formas de adorar Baal e ser infiel a Deus. Discutam como as pessoas em sua cultura mostram que adoram a Deus. Discutam como as pessoas em sua cultura mostram que adoram a Deus. Discutam como as pessoas em sua cultura mostram que adoram a Deus. Como Deus se sentiria se visse seu povo adorando outro falso deus? Como Deus se sentiria se visse seu povo adorando outro falso deus? Como Deus se sentiria se visse seu povo adorando outro falso deus? O que os verdadeiros adoradores fariam se vissem alguém que alegasse amar a Yahweh ir e adorar um falso deus? O que os verdadeiros adoradores fariam se vissem alguém que alegasse amar a Yahweh ir e adorar um falso deus? O que os verdadeiros adoradores fariam se vissem alguém que alegasse amar a Yahweh ir e adorar um falso deus? Pause o áudio aqui. Pause o áudio aqui. Pause o áudio aqui.</w:t>
      </w:r>
    </w:p>
    <w:p>
      <w:pPr/>
      <w:r>
        <w:rPr>
          <w:lang w:val="pt_PT" w:bidi="pt_PT"/>
        </w:rPr>
      </w:r>
      <w:r>
        <w:rPr>
          <w:lang w:val="pt_PT" w:bidi="pt_PT"/>
        </w:rPr>
        <w:t>Enquanto os israelitas estavam pecando com os moabitas, Moisés e os líderes israelitas estavam no acampamento. Enquanto os israelitas estavam pecando com os moabitas, Moisés e os líderes israelitas estavam no acampamento. Enquanto os israelitas estavam pecando com os moabitas, Moisés e os líderes israelitas estavam no acampamento. Moisés e os líderes provavelmente estavam perto da tenda do encontro, ou tabernáculo, no centro do acampamento. Moisés e os líderes provavelmente estavam perto da tenda do encontro, ou tabernáculo, no centro do acampamento. Moisés e os líderes provavelmente estavam perto da tenda do encontro, ou tabernáculo, no centro do acampamento.</w:t>
      </w:r>
    </w:p>
    <w:p>
      <w:pPr/>
      <w:r>
        <w:rPr>
          <w:lang w:val="pt_PT" w:bidi="pt_PT"/>
        </w:rPr>
      </w:r>
      <w:r>
        <w:rPr>
          <w:lang w:val="pt_PT" w:bidi="pt_PT"/>
        </w:rPr>
        <w:t>Yahweh ordenou que Moisés executasse, ou matasse, os líderes do povo que adoraram falsos deuses e não eram puros. Yahweh ordenou que Moisés executasse, ou matasse, os líderes do povo que adoraram falsos deuses e não eram puros. Yahweh ordenou que Moisés executasse, ou matasse, os líderes do povo que adoraram falsos deuses e não eram puros. Não sabemos como Moisés deveria matar os líderes, mas Yahweh disse a Moisés para pendurar os corpos mortos dos líderes durante o dia para que a nação israelita visse claramente. Não sabemos como Moisés deveria matar os líderes, mas Yahweh disse a Moisés para pendurar os corpos mortos dos líderes durante o dia para que a nação israelita visse claramente. Não sabemos como Moisés deveria matar os líderes, mas Yahweh disse a Moisés para pendurar os corpos mortos dos líderes durante o dia para que a nação israelita visse claramente. Yahweh diz em outras histórias que as pessoas devem cobrir os corpos mortos dos israelitas. Yahweh diz em outras histórias que as pessoas devem cobrir os corposmortos dos israelitas. Yahweh diz em outras histórias que as pessoas devem cobrir os corpos mortos dos israelitas. No entanto, Yahweh queria expor esses corpos na presença de Yahweh, porque corpos mortos expostos eram vergonhosos. No entanto, Yahweh queria expor esses corpos na presença de Yahweh, porque corpos mortos expostos era algo vergonhoso. No entanto, Yahweh queria expor esses corpos na presença de Yahweh, porque corpos mortos expostos era algo vergonhoso. A ira de Yahweh era como um fogo ardente. A ira de Yahweh era como um fogo ardente. A ira de Yahweh era como um fogo ardente. Yahweh afastaria sua ira da nação israelita depois que Moisés pendurasse os corpos dos líderes desobedientes. Yahweh afastaria sua ira da nação israelita depois que Moisés pendurasse os corpos dos líderes desobedientes. Yahweh afastaria sua ira da nação israelita depois que Moisés pendurasse os corpos dos líderes desobedientes.</w:t>
      </w:r>
    </w:p>
    <w:p>
      <w:pPr/>
      <w:r>
        <w:rPr>
          <w:lang w:val="pt_PT" w:bidi="pt_PT"/>
        </w:rPr>
      </w:r>
      <w:r>
        <w:rPr>
          <w:lang w:val="pt_PT" w:bidi="pt_PT"/>
        </w:rPr>
        <w:t>Moisés ordenou que os juízes que ajudavam a tomar decisões para o povo, ajudassem a executar, ou matar, os líderes do falso deus. Moisés ordenou que os juízes que ajudavam a tomar decisões para o povo, ajudassem a executar, ou matar, os líderes do falso deus. Moisés ordenou que os juízes que ajudavam a tomar decisões para o povo, ajudassem a executar, ou matar, os líderes do falso deus. Moisés e os juízes do povo têm a autoridade para dar até mesmo a pena de morte. Moisés e os juízes do povo têm a autoridade para dar até mesmo a pena de morte. Moisés e os juízes do povo têm a autoridade para dar até mesmo a pena de morte. Não sabemos se esses eram os mesmos juízes que Moisés nomeou vários anos antes para ajudá-lo a resolver disputas. Não sabemos se esses eram os mesmos juízes que Moisés nomeou vários anos antes para ajudá-lo a resolver disputas. Não sabemos se esses eram os mesmos juízes que Moisés nomeou vários anos antes para ajudá-lo a resolver disputas. Moisés ordenou que todos os juízes matassem os líderes sob sua autoridade que haviam adorado Baal de Peor. Moisés ordenou que todos os juízes matassem os líderes sob sua autoridade que haviam adorado Baal de Peor. Moisés ordenou que todos os juízes matassem os líderes sob sua autoridade que haviam adorado Baal de Peor. Yahweh também começou uma praga, ou uma doença que se espalhava, em Israel para punir o povo por seu pecado. Yahweh também começou uma praga, ou uma doença que se espalhava, em Israel para punir o povo por seu pecado. Yahweh também começou uma praga, ou uma doença que se espalhava, em Israel para punir o povo por seu pecado.</w:t>
      </w:r>
    </w:p>
    <w:p>
      <w:pPr/>
      <w:r>
        <w:rPr>
          <w:lang w:val="pt_PT" w:bidi="pt_PT"/>
        </w:rPr>
      </w:r>
      <w:r>
        <w:rPr>
          <w:lang w:val="pt_PT" w:bidi="pt_PT"/>
        </w:rPr>
        <w:t>Moisés e outros líderes religiosos israelitas estavam na entrada da tenda do encontro. Moisés e outros líderes religiosos israelitas estavam na entrada da tenda do encontro. Moisés e outros líderes religiosos israelitas estavam na entrada da tenda do encontro. A tenda do encontro era o lugar de adoração de Yahweh. A tenda do encontro era o lugar de adoração de Yahweh. A tenda do encontro era o lugar de adoração de Yahweh. Quase todos os israelitas estavam perto da tenda do encontro e choravam de tristeza, provavelmente por conta da praga e das execuções. Quase todos os israelitas estavam perto da tenda do encontro e choravam de tristeza, provavelmente por conta da praga e as execuções. Quase todos os israelitas estavam perto da tenda do encontro e choravam de tristeza, provavelmente por conta da praga e as execuções. Logo depois, um homem israelita trouxe uma mulher midianita para o acampamento israelita para encontrar seus irmãos. Logo depois, um homem israelita trouxe uma mulher midianita para o acampamento israelita para encontrar seus irmãos. Logo depois, um homem israelita trouxe uma mulher midianita para o acampamento israelita para encontrar seus irmãos. O homem passou na frente de Moisés e dos líderes para ir à tenda dele com a mulher. O homem passou na frente de Moisés e dos líderes para ir a sua tenda com a mulher. O homem passou na frente de Moisés e dos líderes para ir a sua tenda com a mulher. Moisés e os outros líderes israelitas viram o homem e a mulher midianita caminharem pelo acampamento. Moisés e os outros líderes israelitas viram o homem e a mulher midianita caminhar pelo acampamento. Moisés e os outros líderes israelitas viram o homem e a mulher midianita caminhar pelo acampamento.</w:t>
      </w:r>
    </w:p>
    <w:p>
      <w:pPr/>
      <w:r>
        <w:rPr>
          <w:lang w:val="pt_PT" w:bidi="pt_PT"/>
        </w:rPr>
      </w:r>
      <w:r>
        <w:rPr>
          <w:lang w:val="pt_PT" w:bidi="pt_PT"/>
        </w:rPr>
        <w:t>Parem o áudio aqui e discutam isso em grupo: como as pessoas em sua cultura expressam tristeza ou arrependimento pelo pecado? Parem o áudio aqui e discutam isso em grupo: como as pessoas em sua cultura expressam tristeza ou arrependimento pelo pecado? Parem o áudio aqui e discutam isso em grupo: como as pessoas em sua cultura expressam tristeza ou arrependimento pelo pecado? Como um grupo demonstra tristeza pelo pecado quando um grupo peca? Como um grupo demonstra tristeza pelo pecado quando um grupo peca? Como um grupo demonstra tristeza pelo pecado quando um grupo peca? Pense no homem caminhando com a mulher midianita. Pense no homem caminhando com a mulher midianita. Pense no homem caminhando com a mulher midianita. Como suas ações são diferentes do restante dos israelitas? Como suas ações são diferentes do restante dos israelitas? Como suas ações são diferentes do restante dos israelitas? Como ele se sente sobre seu comportamento ou pecado? Como ele se sente sobre seu comportamento ou pecado? Como ele se sente sobre seu comportamento ou pecado? Como ele se sente sobre os israelitas ao seu redor? Como ele se sente sobre os israelitas ao seu redor? Como ele se sente sobre os israelitas ao seu redor? Se isso acontecesse em sua cultura, o que aconteceria com o homem? Se isso acontecesse em sua cultura, o que aconteceria com o homem? Se isso acontecesse em sua cultura, o que aconteceria com o homem? Pause o áudio aqui. Pause o áudio aqui. Pause o áudio aqui.</w:t>
      </w:r>
    </w:p>
    <w:p>
      <w:pPr/>
      <w:r>
        <w:rPr>
          <w:lang w:val="pt_PT" w:bidi="pt_PT"/>
        </w:rPr>
      </w:r>
      <w:r>
        <w:rPr>
          <w:lang w:val="pt_PT" w:bidi="pt_PT"/>
        </w:rPr>
        <w:t>Fineias é o neto de Arão. Fineias é o neto de Arão. Fineias é o neto de Arão. Arão é o sumo sacerdote de Israel e é o irmão de Moisés. Arão é o sumo sacerdote de Israel e é o irmão de Moisés. Arão é o sumo sacerdote de Israel e é o irmão de Moisés. Fineias estava com Moisés e os israelitas e estava chorando pelo pecado e pelo povo morrendo por causa do pecado. Fineias estava com Moisés e os israelitas e estava chorando pelo pecado e pelo povo morrendo por causa do pecado. Fineias estava com Moisés e os israelitas e estava chorando pelo pecado e pelo povo morrendo por causa do pecado. Fineias viu o homem israelita e a mulher midianita caminhando pelo acampamento. Fineias viu o homem israelita e a mulher midianita caminhando pelo acampamento. Fineias viu o homem israelita e a mulher midianita caminhando pelo acampamento. Fineias agarrou imediatamente uma lança, uma arma com uma longa ponta de metal e gume afiado. Fineias agarrou imediatamente uma lança, uma arma com uma longa ponta de metal e uma borda afiada. Fineias agarrou imediatamente uma lança, uma arma com uma longa ponta de metal e uma borda afiada. Essa lança de metal provavelmente tinha a altura de um homem. Essa lança de metal provavelmente tinha a altura de um homem. Essa lança de metal provavelmente tinha a altura de um homem. Fineias seguiu o homem e a mulher midianita. Fineias seguiu o homem e a mulher midianita. Fineias seguiu o homem e a mulher midianita. Fineias pode ter tido uma lança por perto, porque ele trabalhava como guarda do tabernáculo. Fineias pode ter uma lança por perto, porque ele trabalhava como guarda do tabernáculo. Fineias pode ter uma lança por perto, porque ele trabalhava como guarda do tabernáculo.</w:t>
      </w:r>
    </w:p>
    <w:p>
      <w:pPr/>
      <w:r>
        <w:rPr>
          <w:lang w:val="pt_PT" w:bidi="pt_PT"/>
        </w:rPr>
      </w:r>
      <w:r>
        <w:rPr>
          <w:lang w:val="pt_PT" w:bidi="pt_PT"/>
        </w:rPr>
        <w:t xml:space="preserve">Parem aqui e olhem para uma foto de uma lança semelhante dos tempos bíblicos. Parem aqui e olhem para uma foto de uma lança semelhante dos tempos bíblicos. Parem aqui e olhem para uma foto de uma </w:t>
      </w:r>
      <w:r>
        <w:rPr>
          <w:lang w:val="pt_PT" w:bidi="pt_PT"/>
        </w:rPr>
        <w:t>lança semelhante dos tempos bíblicos</w:t>
      </w:r>
      <w:r>
        <w:rPr>
          <w:lang w:val="pt_PT" w:bidi="pt_PT"/>
        </w:rPr>
        <w:t>. Discutam como essa arma foi usada. Discutam como essa arma foi usada. Discutam como essa arma foi usada. As pessoas usavam lanças em batalhas corpo a corpo. As pessoas usavam lanças em batalhas corpo a corpo. As pessoas usavam lanças em batalhas corpo a corpo. Discutam como as pessoas em sua comunidade usariam uma arma como essa. Discutam como as pessoas em sua comunidade usariam uma arma como essa. Discutam como as pessoas em sua comunidade usariam uma arma como essa. Por que você acha que Fineias escolheu usar uma lança nessa história? Por que você acha que Fineias escolheu usar uma lança nessa história? Por que você acha que Fineias escolheu usar uma lança nessa história? Pause o áudio aqui. Pause o áudio aqui. Pause o áudio aqui.</w:t>
      </w:r>
    </w:p>
    <w:p>
      <w:pPr/>
      <w:r>
        <w:rPr>
          <w:lang w:val="pt_PT" w:bidi="pt_PT"/>
        </w:rPr>
      </w:r>
      <w:r>
        <w:rPr>
          <w:lang w:val="pt_PT" w:bidi="pt_PT"/>
        </w:rPr>
        <w:t>Fineias seguiu o homem israelita e a mulher midianita para a tenda do homem. Fineias seguiu o homem israelita e a mulher midianita para a tenda do homem. Fineias seguiu o homem israelita e a mulher midianita para a tenda do homem. Ele seguiu o homem e a mulher para um espaço privado dentro da tenda do homem. Ele seguiu o homem e a mulher para um espaço privado dentro da tenda do homem. Ele seguiu o homem e a mulher para um espaço privado dentro da tenda do homem. Fineias executou a mulher midianita e o homem enfiando a lança pelo homem até atingir o ventre da mulher. Fineias executou a mulher midianita e o homem atravessando a lança pelo homem e até a barriga da mulher. Fineias executou a mulher midianita e o homem atravessando a lança pelo homem e até a barriga da mulher. Quando Fineias executou o homem israelita e a mulher midianita, Yahweh interrompeu a praga que estava matando os israelitas. Quando Fineias executou o homem israelita e a mulher midianita, Yahweh interrompeu a praga que estava matando os israelitas. Quando Fineias executou o homem israelita e a mulher midianita, Yahweh interrompeu a praga que estava matando os israelitas. Dos israelitas, 24.000 morreram por causa da praga. Dos israelitas, 24.000 morreram por causa da praga. Dos israelitas, 24.000 morreram por causa da praga. Uma praga geralmente é uma doença ou alguma dificuldade que resulta em muitas mortes. Uma praga geralmente é uma doença ou alguma dificuldade que resulta em muitas mortes. Uma praga geralmente é uma doença ou alguma dificuldade que resulta em muitas mortes.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25.1–9 na tradução mais fácil de entender. Ouçam uma versão em áudio de Números 25.1–9 na tradução mais fácil de entender.</w:t>
      </w:r>
    </w:p>
    <w:p>
      <w:pPr/>
      <w:r>
        <w:rPr>
          <w:lang w:val="pt_PT" w:bidi="pt_PT"/>
        </w:rPr>
      </w:r>
      <w:r>
        <w:rPr>
          <w:lang w:val="pt_PT" w:bidi="pt_PT"/>
        </w:rPr>
        <w:t>Nesta etapa, o grupo definirá as cenas, os personagens e o cenário desta passagem. Nesta etapa, o grupo definirá as cenas, os personagens e o cenário desta passagem. Em seguida, o grupo visualizará essa passagem. Em seguida, o grupo visualizará essa passagem.</w:t>
      </w:r>
    </w:p>
    <w:p>
      <w:pPr/>
      <w:r>
        <w:rPr>
          <w:lang w:val="pt_PT" w:bidi="pt_PT"/>
        </w:rPr>
      </w:r>
      <w:r>
        <w:rPr>
          <w:lang w:val="pt_PT" w:bidi="pt_PT"/>
        </w:rPr>
        <w:t>Essa passagem tem 2 cenas. Essa passagem tem 2 cenas.</w:t>
      </w:r>
    </w:p>
    <w:p>
      <w:pPr/>
      <w:r>
        <w:rPr>
          <w:lang w:val="pt_PT" w:bidi="pt_PT"/>
        </w:rPr>
      </w:r>
      <w:r>
        <w:rPr>
          <w:lang w:val="pt_PT" w:bidi="pt_PT"/>
        </w:rPr>
        <w:t xml:space="preserve">Na primeira cena: enquanto Israel está acampando em Sitim, alguns dos homens são física e espiritualmente infiéis a Yahweh tendo relações sexuais com mulheres moabitas e sacrificando aos deuses moabitas. </w:t>
      </w:r>
      <w:r>
        <w:rPr>
          <w:b/>
          <w:lang w:val="pt_PT" w:bidi="pt_PT"/>
        </w:rPr>
        <w:t>Na primeira cena:</w:t>
      </w:r>
      <w:r>
        <w:rPr>
          <w:lang w:val="pt_PT" w:bidi="pt_PT"/>
        </w:rPr>
        <w:t xml:space="preserve"> enquanto Israel está acampando em Sitim, alguns dos homens foram física e espiritualmente infiéis a Yahweh tendo relações sexuais com mulheres moabitas e sacrificando aos deuses moabitas. Yahweh está irado. Yahweh está irado. Yahweh diz a Moisés para executar os israelitas, principalmente homens, que estavam fazendo a adoração a Baal e o pecado sexual envolvido nisso. Yahweh diz a Moisés para executar os israelitas, principalmente homens, que estavam fazendo a adoração a Baal e o pecado sexual envolvido nisso. Moisés ordena que os juízes executem os homens israelitas que estavam fazendo isso. Moisés ordena que os juízes executem os homens israelitas que estavam fazendo isso. Yahweh colocou uma praga em Israel como punição pelo pecado. Yahweh colocou uma praga em Israel como punição pelo pecado.</w:t>
      </w:r>
    </w:p>
    <w:p>
      <w:pPr/>
      <w:r>
        <w:rPr>
          <w:lang w:val="pt_PT" w:bidi="pt_PT"/>
        </w:rPr>
      </w:r>
      <w:r>
        <w:rPr>
          <w:lang w:val="pt_PT" w:bidi="pt_PT"/>
        </w:rPr>
        <w:t xml:space="preserve">Na segunda cena: muitos israelitas estavam reunidos na frente do tabernáculo com Moisés e os outros líderes. </w:t>
      </w:r>
      <w:r>
        <w:rPr>
          <w:b/>
          <w:lang w:val="pt_PT" w:bidi="pt_PT"/>
        </w:rPr>
        <w:t>Na segunda cena:</w:t>
      </w:r>
      <w:r>
        <w:rPr>
          <w:lang w:val="pt_PT" w:bidi="pt_PT"/>
        </w:rPr>
        <w:t xml:space="preserve"> muitos israelitas estavam reunidos na frente do tabernáculo com Moisés e os outros líderes. Eles estavam chorando em arrependimento pelo pecado e pelas execuções. Eles estavam chorando em arrependimento pelo pecado e pelas execuções. Um homem israelita traz uma mulher midianita pelo acampamento na frente de Moisés, líderes e outros israelitas. Um homem israelita traz uma mulher midianita pelo acampamento na frente de Moisés, líderes e outros israelitas. O homem israelita trouxe a mulher midianita para uma sala privada na tenda do homem. O homem israelita trouxe a mulher midianita para uma sala privada na tenda do homem. Fineias, o neto de Arão, o sumo sacerdote e irmão de Moisés, se levantou imediatamente, agarrou uma lança e seguiu o homem e a mulher para a tenda. Fineias, o neto de Arão, o sumo sacerdote e irmão de Moisés, se levantou imediatamente, agarrou uma lança e seguiu o homem e a mulher para a tenda. Fineias matou o homem e a mulher, e a praga parou. Fineias matou o homem e a mulher, e a praga cessou.</w:t>
      </w:r>
    </w:p>
    <w:p>
      <w:pPr/>
      <w:r>
        <w:rPr>
          <w:lang w:val="pt_PT" w:bidi="pt_PT"/>
        </w:rPr>
      </w:r>
      <w:r>
        <w:rPr>
          <w:lang w:val="pt_PT" w:bidi="pt_PT"/>
        </w:rPr>
        <w:t>Os personagens dessa passagem são: Os personagens dessa passagem são:</w:t>
      </w:r>
    </w:p>
    <w:p>
      <w:pPr>
        <w:pStyle w:val="ListBullet"/>
        <w:spacing w:line="240" w:lineRule="auto"/>
        <w:ind w:left="720"/>
      </w:pPr>
      <w:r>
        <w:rPr>
          <w:lang w:val="pt_PT" w:bidi="pt_PT"/>
        </w:rPr>
      </w:r>
      <w:r>
        <w:rPr>
          <w:lang w:val="pt_PT" w:bidi="pt_PT"/>
        </w:rPr>
        <w:t>Yahweh Yahweh</w:t>
      </w:r>
    </w:p>
    <w:p>
      <w:pPr>
        <w:pStyle w:val="ListBullet"/>
        <w:spacing w:line="240" w:lineRule="auto"/>
        <w:ind w:left="720"/>
      </w:pPr>
      <w:r>
        <w:rPr>
          <w:lang w:val="pt_PT" w:bidi="pt_PT"/>
        </w:rPr>
      </w:r>
      <w:r>
        <w:rPr>
          <w:lang w:val="pt_PT" w:bidi="pt_PT"/>
        </w:rPr>
        <w:t>Moisés Moisés</w:t>
      </w:r>
    </w:p>
    <w:p>
      <w:pPr>
        <w:pStyle w:val="ListBullet"/>
        <w:spacing w:line="240" w:lineRule="auto"/>
        <w:ind w:left="720"/>
      </w:pPr>
      <w:r>
        <w:rPr>
          <w:lang w:val="pt_PT" w:bidi="pt_PT"/>
        </w:rPr>
      </w:r>
      <w:r>
        <w:rPr>
          <w:lang w:val="pt_PT" w:bidi="pt_PT"/>
        </w:rPr>
        <w:t>Fineias Fineias</w:t>
      </w:r>
    </w:p>
    <w:p>
      <w:pPr>
        <w:pStyle w:val="ListBullet"/>
        <w:spacing w:line="240" w:lineRule="auto"/>
        <w:ind w:left="720"/>
      </w:pPr>
      <w:r>
        <w:rPr>
          <w:lang w:val="pt_PT" w:bidi="pt_PT"/>
        </w:rPr>
      </w:r>
      <w:r>
        <w:rPr>
          <w:lang w:val="pt_PT" w:bidi="pt_PT"/>
        </w:rPr>
        <w:t>Homem israelita Homem israelita</w:t>
      </w:r>
    </w:p>
    <w:p>
      <w:pPr>
        <w:pStyle w:val="ListBullet"/>
        <w:spacing w:line="240" w:lineRule="auto"/>
        <w:ind w:left="720"/>
      </w:pPr>
      <w:r>
        <w:rPr>
          <w:lang w:val="pt_PT" w:bidi="pt_PT"/>
        </w:rPr>
      </w:r>
      <w:r>
        <w:rPr>
          <w:lang w:val="pt_PT" w:bidi="pt_PT"/>
        </w:rPr>
        <w:t>Mulher midianita Mulher midianita</w:t>
      </w:r>
    </w:p>
    <w:p>
      <w:pPr>
        <w:pStyle w:val="ListBullet"/>
        <w:spacing w:line="240" w:lineRule="auto"/>
        <w:ind w:left="720"/>
      </w:pPr>
      <w:r>
        <w:rPr>
          <w:lang w:val="pt_PT" w:bidi="pt_PT"/>
        </w:rPr>
      </w:r>
      <w:r>
        <w:rPr>
          <w:lang w:val="pt_PT" w:bidi="pt_PT"/>
        </w:rPr>
        <w:t>E o povo israelita. E o povo israelita.</w:t>
      </w:r>
    </w:p>
    <w:p>
      <w:pPr/>
      <w:r>
        <w:rPr>
          <w:lang w:val="pt_PT" w:bidi="pt_PT"/>
        </w:rPr>
      </w:r>
      <w:r>
        <w:rPr>
          <w:lang w:val="pt_PT" w:bidi="pt_PT"/>
        </w:rPr>
        <w:t>Em grupo, prestem atenção às partes do cenário da passagem: Em grupo, prestem atenção às partes do cenário da passagem:</w:t>
      </w:r>
    </w:p>
    <w:p>
      <w:pPr/>
      <w:r>
        <w:rPr>
          <w:lang w:val="pt_PT" w:bidi="pt_PT"/>
        </w:rPr>
      </w:r>
      <w:r>
        <w:rPr>
          <w:lang w:val="pt_PT" w:bidi="pt_PT"/>
        </w:rPr>
        <w:t>Essa história começa logo depois que Deus força os inimigos dos israelitas a abençoar os israelitas na última história. Essa história começa logo depois que Deus força os inimigos israelitas a abençoar os israelitas na última história. Deus faz com que o inimigo deles abençoe os israelitas porque eles adoram Yahweh. Deus faz com que o inimigo deles abençoe os israelitas porque eles adoram Yahweh. De repente, essa história começa com alguns israelitas sendo infiéis a Yahweh e adorando o falso deus, Baal. De repente, essa história começa com alguns israelitas sendo infiéis a Yahweh e adorando o falso deus, Baal. Nessa história, muitos homens israelitas escolhem ter relacionamentos sexuais com mulheres moabitas e midianitas e seguir seus deuses. Nessa história, muitos homens israelitas escolhem ter relacionamentos sexuais com mulheres moabitas e midianitas e seguir seus deuses.</w:t>
      </w:r>
    </w:p>
    <w:p>
      <w:pPr/>
      <w:r>
        <w:rPr>
          <w:lang w:val="pt_PT" w:bidi="pt_PT"/>
        </w:rPr>
      </w:r>
      <w:r>
        <w:rPr>
          <w:lang w:val="pt_PT" w:bidi="pt_PT"/>
        </w:rPr>
        <w:t xml:space="preserve">Parem, olhem para o mapa e discutam: observem a localização de Sitim, ou Vale das Acácias. Parem e olhem para o mapa e discutam: observem a localização de </w:t>
      </w:r>
      <w:r>
        <w:rPr>
          <w:b/>
          <w:lang w:val="pt_PT" w:bidi="pt_PT"/>
        </w:rPr>
        <w:t>Sitim, ou do Vale das Acácias</w:t>
      </w:r>
      <w:r>
        <w:rPr>
          <w:lang w:val="pt_PT" w:bidi="pt_PT"/>
        </w:rPr>
        <w:t>. Os israelitas estavam acampados em Sitim. Os israelitas estavam acampados em Sitim. Eles estão perto de cidades. Eles estão perto de cidades. Moabitas e midianitas vivem nas cidades. Moabitas e midianitas vivem nas cidades. Os israelitas não estão isolados ou sozinhos. Os israelitas não estão isolados ou sozinhos. Pause o áudio aqui. Pause o áudio aqui.</w:t>
      </w:r>
    </w:p>
    <w:p>
      <w:pPr/>
      <w:r>
        <w:rPr>
          <w:lang w:val="pt_PT" w:bidi="pt_PT"/>
        </w:rPr>
      </w:r>
      <w:r>
        <w:rPr>
          <w:lang w:val="pt_PT" w:bidi="pt_PT"/>
        </w:rPr>
        <w:t>Conforme essa história começa, alguns homens israelitas começaram a adorar Baal com as mulheres moabitas. Enquanto essa história começa, alguns homens israelitas começaram a adorar Baal com as mulheres moabitas. Essa história enfatiza como os israelitas foram chocantemente infiéis a Deus. Essa história enfatiza como os israelitas foram chocantemente infiéis a Deus. Alguns israelitas comeram sacrifícios de animais e grãos que as pessoas estavam dando a Baal. Alguns israelitas comeram sacrifícios de animais e grãos que as pessoas estavam dando a Baal. Alguns israelitas se curvaram diante de Baal. Alguns israelitas se curvaram diante de Baal. Alguns israelitas tiveram relações sexuais com as mulheres moabitas como uma maneira de adorar Baal. Alguns israelitas tiveram relações sexuais com as mulheres moabitas como uma maneira de adorar Baal. Todos esses tipos de adoração a falsos deuses eram atos de infidelidade a Yahweh. Todos esses tipos de adoração a falsos deuses eram atos de infidelidade a Yahweh. Baal era o falso deus da fertilidade. Baal era o falso deus da fertilidade. Os adoradores de Baal faziam sexo como parte da adoração, tentando fazer as plantas crescerem e ter mais filhos em suas famílias. Os adoradores de Baal faziam sexo como parte da adoração, tentando fazer as plantas crescerem e ter mais filhos em suas famílias. Moabitas e midianitas faziam sexo com prostitutas do templo em sua adoração a Baal. Moabitas e midianitas faziam sexo com prostitutas do templo em sua adoração a Baal. Moisés usa um linguajar especial para falar sobre o que os israelitas estavam fazendo. Moisés usa um linguajar especial para falar sobre o que os israelitas estavam fazendo. Primeiro, ele diz que os homens israelitas começaram a se prostituir, ou a ter relações sexuais, com as filhas de Moabe. Primeiro, ele diz que os homens israelitas começaram a se prostituir, ou a ter relações sexuais, com as filhas de Moabe. As filhas de Moabe seriam mulheres moabitas. As filhas de Moabe seriam mulheres moabitas. Moisés diz que isso fez com que os israelitas fossem postos em julgo com Baal, como pessoas que unem duas vacas com um jugo ou arreio. Moisés diz que isso fez com que os israelitas se unissem a Baal, como pessoas que unem duas vacas com um jugo ou arreio. O animal mais forte é o animal líder. O animal mais forte é o animal líder. O animal mais fraco, ou mais jovem, segue no jugo. O animal mais fraco, ou mais jovem, segue no jugo. Na passagem, os israelitas deixaram Yahweh e se puseram em jugo com Baal. Na passagem, os israelitas deixaram Yahweh e se puseram em jugo com Baal. Como resultado, os israelitas deixaram Baal liderá-los como um animal mais forte lidera um animal mais fraco. Como resultado, os israelitas deixaram Baal os liderar como um animal mais forte lidera um animal mais fraco. Os israelitas não estavam mais ligados, ou jungidos, a Yahweh. Os israelitas não estavam mais ligados, ou jungidos a Yahweh. Os israelitas haviam abandonado Yahweh, que os amava. Os israelitas haviam abandonado Yahweh, que os amava.</w:t>
      </w:r>
    </w:p>
    <w:p>
      <w:pPr/>
      <w:r>
        <w:rPr>
          <w:lang w:val="pt_PT" w:bidi="pt_PT"/>
        </w:rPr>
      </w:r>
      <w:r>
        <w:rPr>
          <w:lang w:val="pt_PT" w:bidi="pt_PT"/>
        </w:rPr>
        <w:t>Moisés diz que Yahweh “queimou de ira”, o que significa que Yahweh estava tão irado que sua ira era como um fogo quente. Moisés diz que Yahweh “queimou de ira”, o que significa que Yahweh estava tão irado que sua ira era como um fogo quente.</w:t>
      </w:r>
    </w:p>
    <w:p>
      <w:pPr/>
      <w:r>
        <w:rPr>
          <w:lang w:val="pt_PT" w:bidi="pt_PT"/>
        </w:rPr>
      </w:r>
      <w:r>
        <w:rPr>
          <w:lang w:val="pt_PT" w:bidi="pt_PT"/>
        </w:rPr>
        <w:t xml:space="preserve">Parem aqui e olhem para uma imagem de duas vacas unidas por um jugo. Parem aqui e olhem para uma imagem </w:t>
      </w:r>
      <w:r>
        <w:rPr>
          <w:lang w:val="pt_PT" w:bidi="pt_PT"/>
        </w:rPr>
        <w:t xml:space="preserve">de duas vacas juntas com um jugo. </w:t>
      </w:r>
      <w:r>
        <w:rPr>
          <w:lang w:val="pt_PT" w:bidi="pt_PT"/>
        </w:rPr>
        <w:t>Discutam em grupo: pensem em um momento em que vocês se juntaram a um grupo com o qual tinham uma conexão forte. Discutam em grupo: pensem em uma vez que vocês se juntaram a um grupo com o qual vocês tinham uma conexão forte. Contem essa história. Contem essa história. Preste atenção a como a pessoa falou sobre o vínculo profundo ou conexão entre você e o grupo. Preste atenção a como a pessoa falou sobre o vínculo profundo ou conexão entre você e o grupo. Pause o áudio aqui. Pause o áudio aqui.</w:t>
      </w:r>
    </w:p>
    <w:p>
      <w:pPr/>
      <w:r>
        <w:rPr>
          <w:lang w:val="pt_PT" w:bidi="pt_PT"/>
        </w:rPr>
      </w:r>
      <w:r>
        <w:rPr>
          <w:lang w:val="pt_PT" w:bidi="pt_PT"/>
        </w:rPr>
        <w:t>Parece que, em algum momento, Yahweh enviou uma praga, ou doença mortal, para matar o povo israelita. Parece que, em algum momento, Yahweh enviou uma praga, ou doença mortal, para matar o povo israelita. Não sabemos quando isso aconteceu, mas parece ter acontecido por volta da mesma época em que Yahweh falou com Moisés. Não sabemos quando isso aconteceu, mas parece ter acontecido por volta da mesma época em que Yahweh falou com Moisés. Yahweh muitas vezes falou com Moisés no tabernáculo, ou tenda do encontro, no centro do acampamento israelita. Yahweh muitas vezes falou com Moisés no tabernáculo, ou tenda do encontro, no centro do acampamento israelita. Yahweh ordenou que Moisés executasse, ou matasse à luz do dia, os líderes israelitas que haviam pecado. Yahweh ordenou que Moisés executasse, ou matasse à luz do dia, os líderes israelitas que haviam pecado. Ao fazer isso, todo o povo israelita veria a consequência do pecado. Ao fazer isso, todo o povo israelita veria a consequência do pecado. Depois que eles estivessem mortos, Yahweh não estaria mais furioso, ou muito, muito irado com Israel e ele interromperia a praga mortal. Depois que eles estivessem mortos, Yahweh não estaria mais furioso, ou muito, muito irado com Israel e ele interromperia a praga mortal. Não está claro como Yahweh queria que Moisés executasse os israelitas que haviam pecado. Não está claro como Yahweh queria que Moisés executasse os israelitas que haviam pecado. No entanto, está claro que Moisés deveria executar esses homens em público e à luz do dia. No entanto, está claro que Moisés deveria executar esses homens em público e à luz do dia. Moisés então deveria expor os corpos para que o resto dos israelitas pudesse ver a punição. Moisés então deveria expor os corpos para que o resto dos israelitas pudesse ver a punição. Moisés obedeceu e disse aos juízes para executarem todos os homens que estavam adorando Baal. Moisés obedeceu e disse aos juízes para executar todos os homens que estavam adorando Baal. Cada juiz era obrigado a executar os homens sob o controle de cada juiz. Cada juiz era obrigado a executar os homens que estavam sob o controle de cada juiz.</w:t>
      </w:r>
    </w:p>
    <w:p>
      <w:pPr/>
      <w:r>
        <w:rPr>
          <w:lang w:val="pt_PT" w:bidi="pt_PT"/>
        </w:rPr>
      </w:r>
      <w:r>
        <w:rPr>
          <w:lang w:val="pt_PT" w:bidi="pt_PT"/>
        </w:rPr>
        <w:t>Duas coisas acontecem em seguida. Duas coisas acontecem em seguida. Primeiro, os juízes se prepararam para executar os homens, e em segundo lugar, Moisés e os outros líderes se reuniram na entrada da tenda do encontro para chorar pelo problema. Primeiro, os juízes se prepararam para executar os homens, e em segundo lugar, Moisés e os outros líderes se reuniram na entrada da tenda do encontro para chorar pelo problema. Não sabemos se os juízes já haviam executado algum dos homens. Não sabemos se os juízes já haviam executado algum dos homens.</w:t>
      </w:r>
    </w:p>
    <w:p>
      <w:pPr/>
      <w:r>
        <w:rPr>
          <w:lang w:val="pt_PT" w:bidi="pt_PT"/>
        </w:rPr>
      </w:r>
      <w:r>
        <w:rPr>
          <w:lang w:val="pt_PT" w:bidi="pt_PT"/>
        </w:rPr>
        <w:t>A cena dois começa imediatamente depois que Yahweh dá as instruções. A cena dois começa imediatamente depois que Yahweh dá as instruções. O homem israelita trouxe a mulher midianita para o acampamento israelita. O homem israelita trouxe a mulher midianita para o acampamento israelita. Sabemos que é imediato porque o povo ainda está continuamente no tabernáculo lamentando, as pessoas estão morrendo por causa da praga e Yahweh ordenou execuções. Sabemos que é imediato porque o povo ainda está continuamente no tabernáculo lamentando, as pessoas estão morrendo por causa da praga e Yahweh ordenou execuções. O homem israelita trouxe a mulher midianita para conhecer os homens de sua família. O homem israelita trouxe a mulher midianita para conhecer os homens de sua família. O homem israelita caminhou com a mulher na frente dos israelitas que choravam, da tenda do encontro, de Moisés e de outros líderes. O homem israelita caminhou com a mulher na frente dos israelitas chorando, a tenda do encontro, Moisés e outros líderes. O homem israelita levou a mulher para sua tenda e depois para um espaço privado dentro de sua tenda. O homem israelita levou a mulher para sua tenda e depois para um espaço privado dentro de sua tenda.</w:t>
      </w:r>
    </w:p>
    <w:p>
      <w:pPr/>
      <w:r>
        <w:rPr>
          <w:lang w:val="pt_PT" w:bidi="pt_PT"/>
        </w:rPr>
      </w:r>
      <w:r>
        <w:rPr>
          <w:lang w:val="pt_PT" w:bidi="pt_PT"/>
        </w:rPr>
        <w:t xml:space="preserve">Parem aqui e olhem para um diagrama do acampamento israelita: de histórias anteriores, sabemos que os israelitas acampavam em um padrão específico. Parem aqui e olhem para um diagrama do </w:t>
      </w:r>
      <w:r>
        <w:rPr>
          <w:b/>
          <w:lang w:val="pt_PT" w:bidi="pt_PT"/>
        </w:rPr>
        <w:t>acampamento israelita</w:t>
      </w:r>
      <w:r>
        <w:rPr>
          <w:lang w:val="pt_PT" w:bidi="pt_PT"/>
        </w:rPr>
        <w:t>: de histórias anteriores, sabemos que os israelitas acampavam em um padrão específico. Os israelitas sempre acampavam com a tenda do encontro, ou tabernáculo, no centro do acampamento. Os israelitas sempre acampavam com a tenda do encontro, ou tabernáculo, no centro do acampamento. As doze tribos de Israel acampavam ao redor do tabernáculo de acordo com o nome de cada tribo. As doze tribos de Israel acampavam ao redor do tabernáculo de acordo com o nome de cada tribo. Observem que não há caminho para a frente do tabernáculo, a não ser começar no exterior do acampamento e atravessar o centro do acampamento. Observem que não havia caminho para a frente do tabernáculo, a não ser começar no exterior do acampamento e atravessar o centro do acampamento. O homem israelita e a mulher midianita não caminharam pela extremidade externa do acampamento para entrar silenciosamente às escondidas na tenda do homem. O homem israelita e a mulher midianita não caminharam pela extremidade externa do acampamento para entrar silenciosamente às escondidas na tenda do homem. O homem israelita e a mulher midianita caminharam com ousadia pelo centro do acampamento, na frente de Moisés, na frente de Yahweh e na frente dos israelitas que estavam lamentando. O homem israelita e a mulher midianita caminharam com ousadia pelo centro do acampamento, na frente de Moisés, na frente de Yahweh e na frente dos israelitas que estavam lamentando. Por que vocês acham que eles fizeram isso? Por que vocês acham que eles fizeram isso? Pause o áudio aqui. Pause o áudio aqui.</w:t>
      </w:r>
    </w:p>
    <w:p>
      <w:pPr/>
      <w:r>
        <w:rPr>
          <w:lang w:val="pt_PT" w:bidi="pt_PT"/>
        </w:rPr>
      </w:r>
      <w:r>
        <w:rPr>
          <w:lang w:val="pt_PT" w:bidi="pt_PT"/>
        </w:rPr>
        <w:t>Fineias viu o homem israelita caminhar com a mulher midianita pelo acampamento até a tenda pessoal do homem israelita. Fineias viu o homem israelita caminhar com a mulher midianita pelo acampamento até a tenda pessoal do homem israelita. Fineias era um levita e o neto de Arão, o sumo sacerdote de Israel. Fineias era um levita e o neto de Arão, o sumo sacerdote de Israel. Fineias era sobrinho de Moisés. Fineias era o sobrinho de Moisés. Sabemos por outras histórias que Fineias era um guarda na tenda do encontro, como os outros levitas. Sabemos por outras histórias, Fineias era um guarda na tenda do encontro, como os outros levitas. Fineias se levantou imediatamente quando viu o homem israelita e a mulher midianita no acampamento. Fineias se levantou imediatamente quando viu o homem israelita e a mulher midianita no acampamento. Fineias não hesitou e pegou uma lança. Fineias não hesitou, mas pegou uma lança. Fineias seguiu o homem israelita e a mulher midianita para dentro da tenda e para o espaço privado dentro da tenda. Fineias seguiu o homem israelita e a mulher midianita para dentro da tenda e para o espaço privado dentro da tenda. Fineias atravessou o homem com a lança e a cravou na barriga da mulher, executando ambos com um só golpe da lança. Fineias atravessou o homem com a lança e a cravou na barriga da mulher, executando ambos com um só golpe da lança. A haste de uma lança é longa o suficiente para perfurar dois adultos ao mesmo tempo. A haste de uma lança é longo o suficiente para perfurar dois adultos ao mesmo tempo. Isso não foi um homicídio ilegal. Esse não foi um assassinato ilegal. Fineias os executou por causa de seu pecado cometido de maneira aberta contra Yahweh. Fineias os executou por causa de seu pecado cometida de maneira aberta contra Yahweh.</w:t>
      </w:r>
    </w:p>
    <w:p>
      <w:pPr/>
      <w:r>
        <w:rPr>
          <w:lang w:val="pt_PT" w:bidi="pt_PT"/>
        </w:rPr>
      </w:r>
      <w:r>
        <w:rPr>
          <w:lang w:val="pt_PT" w:bidi="pt_PT"/>
        </w:rPr>
        <w:t>Imediatamente, Yahweh honrou a execução do homem israelita e da mulher midianita e interrompeu a praga que estava punindo o povo israelita por seu pecado de infidelidade contra Yahweh. Imediatamente, Yahweh honrou a execução do homem israelita e da mulher midianita e interrompeu a praga que estava punindo o povo israelita por seu pecado de infidelidade contra Yahweh. A praga parou depois que o homem e a mulher morreram. A praga parou depois que o homem e a mulher morreram. Vinte e quatro mil pessoas morreram na praga por seu pecado contra Yahweh. Vinte e quatro mil pessoas morreram na praga por seu pecado contra Yahweh. Embora a praga não seja claramente mencionada até o final da passagem, sabemos que a praga começou mais cedo porque teria levado algum tempo para que 24.000 pessoas morressem. Embora a praga não seja claramente mencionada até o final da passagem, sabemos que a praga começou mais cedo porque teria levado algum tempo para que 24.000 pessoas morressem. Não sabemos que tipo de praga era essa. Não sabemos que tipo de praga era essa.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25.1–9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Fineias</w:t>
      </w:r>
    </w:p>
    <w:p>
      <w:pPr>
        <w:pStyle w:val="ListBullet"/>
        <w:spacing w:line="240" w:lineRule="auto"/>
        <w:ind w:left="720"/>
      </w:pPr>
      <w:r>
        <w:rPr>
          <w:lang w:val="pt_PT" w:bidi="pt_PT"/>
        </w:rPr>
      </w:r>
      <w:r>
        <w:rPr>
          <w:lang w:val="pt_PT" w:bidi="pt_PT"/>
        </w:rPr>
        <w:t>Homem israelita</w:t>
      </w:r>
    </w:p>
    <w:p>
      <w:pPr>
        <w:pStyle w:val="ListBullet"/>
        <w:spacing w:line="240" w:lineRule="auto"/>
        <w:ind w:left="720"/>
      </w:pPr>
      <w:r>
        <w:rPr>
          <w:lang w:val="pt_PT" w:bidi="pt_PT"/>
        </w:rPr>
      </w:r>
      <w:r>
        <w:rPr>
          <w:lang w:val="pt_PT" w:bidi="pt_PT"/>
        </w:rPr>
        <w:t>Mulher midianita</w:t>
      </w:r>
    </w:p>
    <w:p>
      <w:pPr>
        <w:pStyle w:val="ListBullet"/>
        <w:spacing w:line="240" w:lineRule="auto"/>
        <w:ind w:left="720"/>
      </w:pPr>
      <w:r>
        <w:rPr>
          <w:lang w:val="pt_PT" w:bidi="pt_PT"/>
        </w:rPr>
      </w:r>
      <w:r>
        <w:rPr>
          <w:lang w:val="pt_PT" w:bidi="pt_PT"/>
        </w:rPr>
        <w:t>E o povo israelita.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cena um, os israelitas foram infiéis a Yahweh, mesmo que estejam acampados a apenas alguns quilômetros do rio Jordão e da Terra Prometida.</w:t>
      </w:r>
    </w:p>
    <w:p>
      <w:pPr/>
      <w:r>
        <w:rPr>
          <w:lang w:val="pt_PT" w:bidi="pt_PT"/>
        </w:rPr>
      </w:r>
      <w:r>
        <w:rPr>
          <w:lang w:val="pt_PT" w:bidi="pt_PT"/>
        </w:rPr>
        <w:t>Enquanto estavam no Vale de Acácia, Sitim, alguns dos israelitas começaram a ser infiéis a Yahweh. Alguns israelitas, principalmente homens, estavam adorando Baal, o falso deus da fertilidade. Os israelitas provavelmente faziam sexo com prostitutas do templo como parte da adoração ao falso deus. Yahweh estava irado com Israel porque muitos do povo de Israel haviam se alinhado ou se unido a Baal e não eram mais fiéis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Yahweh: “Como você se sente sobre os atos infiéis de Israel?” Vocês podem ouvir respostas como: “Eu os amei tanto, mas os israelitas não mostraram amor a mim”. Ou “Estava tão triste. Como eles puderam ser tão infiéis depois de eu os ter abençoado?” Ou “Estava tão irado. Os israelitas agora estavam unidos, ligados ao meu inimigo”.</w:t>
      </w:r>
    </w:p>
    <w:p>
      <w:pPr>
        <w:pStyle w:val="ListBullet"/>
        <w:spacing w:line="240" w:lineRule="auto"/>
        <w:ind w:left="720"/>
      </w:pPr>
      <w:r>
        <w:rPr>
          <w:lang w:val="pt_PT" w:bidi="pt_PT"/>
        </w:rPr>
      </w:r>
      <w:r>
        <w:rPr>
          <w:lang w:val="pt_PT" w:bidi="pt_PT"/>
        </w:rPr>
        <w:t>Pergunte ao povo israelita: “Por que vocês socializam e adoram com as mulheres midianitas e moabitas?” Vocês podem ouvir respostas como: “Gosto da emoção. A vida no acampamento é tão entediante”. Ou “É divertido. As mulheres prestam atenção em mim”. Ou “Não vejo problema. Posso adorar Yahweh e outros deuses como o povo midianita”. Ou “Estou cansado de vagar pelo deserto. O povo midianita não é tão ruim assim. Gosto deles”.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ordena que Moisés execute os líderes que estão adorando Baal. A execução deve ser feita à luz do dia, na frente de Yahweh, e os corpos mortos devem ser expostos para que o povo israelita veja. Depois que as execuções forem completas, Yahweh deixará de estar irado com Israel. Moisés ordena que os juízes completem as execuções.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Moisés: “Como você se sente sobre executar israelitas, uma vez que os israelitas são família, não estrangeiros?” Vocês podem ouvir respostas como: “Fiquei chocado com a ordem rápida e severa de Deus”. Ou “Não fiquei chocado porque Deus não tolera a infidelidade”. Ou “Estava triste, mas disposto a obedecer”.</w:t>
      </w:r>
    </w:p>
    <w:p>
      <w:pPr/>
      <w:r>
        <w:rPr>
          <w:lang w:val="pt_PT" w:bidi="pt_PT"/>
        </w:rPr>
      </w:r>
      <w:r>
        <w:rPr>
          <w:lang w:val="pt_PT" w:bidi="pt_PT"/>
        </w:rPr>
        <w:t>A cena dois começa assim que Moisés dá a ordem para as execuções. Moisés, líderes israelitas e israelitas estão reunidos diante do tabernáculo, no centro do acampamento. Os israelitas estão chorando de tristeza pelas pessoas morrendo por causa da praga. As pessoas estão tristes por causa do pecado contra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cada um dos atores o que eles estão vendo, ouvindo e cheirando. Vocês podem ouvir respostas como as seguintes. Moisés pode dizer: “Ouço meu povo gritando. Eles estão tão tristes. Os israelitas cometeram um pecado tão terrível”. Vocês podem ouvir os israelitas dizerem: “O cheiro de sangue está muito forte. Muitos homens se uniram a Baal”. Ou “O cheiro de morte da praga está me asfixiando”. Ou “Vejo tantos familiares e amigos mortos. Estou triste, com medo e sozinho”.</w:t>
      </w:r>
    </w:p>
    <w:p>
      <w:pPr>
        <w:pStyle w:val="ListBullet"/>
        <w:spacing w:line="240" w:lineRule="auto"/>
        <w:ind w:left="720"/>
      </w:pPr>
      <w:r>
        <w:rPr>
          <w:lang w:val="pt_PT" w:bidi="pt_PT"/>
        </w:rPr>
      </w:r>
      <w:r>
        <w:rPr>
          <w:lang w:val="pt_PT" w:bidi="pt_PT"/>
        </w:rPr>
        <w:t xml:space="preserve">Pergunte a cada ator como eles se sentem sabendo que estão tão próximos da Terra Prometida. Vocês podem ouvir coisas como: “Estou tão triste e preocupado. O que acontecerá agora? As pessoas estão morrendo”. Ou: “Estou confuso. </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homem israelita conduziu uma mulher midianita, diante de Moisés, diante do tabernáculo, no meio do acampamento. O homem israelita conduziu a mulher para dentro de sua tenda e para o espaço privado dentro de sua tenda.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o homem israelita o que ele estava pensando e sentindo. Vocês podem ouvir respostas como: “Olhem para mim! Deus não me matou! Sou importante demais para matar. Posso fazer o que eu quiser!”. Ou “Não me importo com quem vê o que eu faço. Não tenho que seguir a lei de Deus”.</w:t>
      </w:r>
    </w:p>
    <w:p>
      <w:pPr>
        <w:pStyle w:val="ListBullet"/>
        <w:spacing w:line="240" w:lineRule="auto"/>
        <w:ind w:left="720"/>
      </w:pPr>
      <w:r>
        <w:rPr>
          <w:lang w:val="pt_PT" w:bidi="pt_PT"/>
        </w:rPr>
      </w:r>
      <w:r>
        <w:rPr>
          <w:lang w:val="pt_PT" w:bidi="pt_PT"/>
        </w:rPr>
        <w:t>Pergunte à atriz que interpreta a mulher midianita o que ela estava pensando e sentindo. Vocês podem ouvir respostas como: “Eu fiz isso! Derrotei os israelitas. Agora o Deus deles, Yahweh, está quebrado. Olhem para todos os mortos no acampamento. Meu deus é melhor”. Ou “Não me importo se as pessoas sabem que faço sexo com homens que não são meu marido. Não escondo o que faço. Não estou envergonhado”. Ou “Sou importante demais. Os líderes israelitas não podem me ferir. Posso ir e fazer o que eu quiser fazer. Não tenho que seguir leis”.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Fineias observou o homem israelita e a mulher midianita entrarem no acampamento e se aproximarem da área na frente do tabernáculo, a tenda do encontro. Ele observou o homem israelita e a mulher midianita caminharem pelo centro do acampamento e entrarem na tenda do homem. Fineias se levantou imediatamente e agarrou uma lança. Fineias seguiu o homem israelita e a mulher midianita para dentro da tenda e para o espaço privado dentro da tenda. Fineias atravessou o homem com a lança e atingiu a barriga da mulher. Fineias matou tanto o homem quanto a mulher com um único golpe. A ira de Yahweh cessou com a execução do homem israelita e da mulher midianita. A praga cessou com 24.000 israelitas mortos.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Fineias o que ele estava pensando quando observou o homem israelita pecando com a mulher midianita. Vocês podem ouvir respostas como: “Eu estava queimando de ira justa. Yahweh estava punindo nosso povo por adorar Baal de forma infiel. A adoração de Baal começou com as mulheres midianitas e moabitas. Fiquei irado porque meu compatriota israelita trouxe uma mulher midianita para o acampamento”. Ou “Estava furioso pelo pecado não ter sido escondido, mas exposto na frente de Moisés e de todos os israelitas em luto”. Ou “Estava estava determinado a pôr fim ao pecado que havia feito meu Yahweh se irar contra Israel. Sabia que o homem e a mulher precisavam ser executados como os outros adoradores de Baal”.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25.1–9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Na passagem anterior, Yahweh usou o inimigo de </w:t>
      </w:r>
      <w:r>
        <w:rPr>
          <w:b/>
          <w:lang w:val="pt_PT" w:bidi="pt_PT"/>
        </w:rPr>
        <w:t>Israel</w:t>
      </w:r>
      <w:r>
        <w:rPr>
          <w:lang w:val="pt_PT" w:bidi="pt_PT"/>
        </w:rPr>
        <w:t xml:space="preserve">, Balaão, para abençoar Israel no vizinho Monte Peor. Assim que essa bênção termina, essa história começa com Israel acampado em Sitim, ou o Vale das Acácias. Usem a mesma palavra para Israel que vocês usaram em passagens anteriores, e lembrem-se de que </w:t>
      </w:r>
      <w:r>
        <w:rPr>
          <w:lang w:val="pt_PT" w:bidi="pt_PT"/>
        </w:rPr>
        <w:t>Israel</w:t>
      </w:r>
      <w:r>
        <w:rPr>
          <w:lang w:val="pt_PT" w:bidi="pt_PT"/>
        </w:rPr>
        <w:t xml:space="preserve"> está no Glossário Mestre.</w:t>
      </w:r>
    </w:p>
    <w:p>
      <w:pPr/>
      <w:r>
        <w:rPr>
          <w:lang w:val="pt_PT" w:bidi="pt_PT"/>
        </w:rPr>
      </w:r>
      <w:r>
        <w:rPr>
          <w:lang w:val="pt_PT" w:bidi="pt_PT"/>
        </w:rPr>
        <w:t xml:space="preserve">Tanto o povo </w:t>
      </w:r>
      <w:r>
        <w:rPr>
          <w:b/>
          <w:lang w:val="pt_PT" w:bidi="pt_PT"/>
        </w:rPr>
        <w:t>moabita</w:t>
      </w:r>
      <w:r>
        <w:rPr>
          <w:lang w:val="pt_PT" w:bidi="pt_PT"/>
        </w:rPr>
        <w:t xml:space="preserve"> quanto o </w:t>
      </w:r>
      <w:r>
        <w:rPr>
          <w:b/>
          <w:lang w:val="pt_PT" w:bidi="pt_PT"/>
        </w:rPr>
        <w:t>midianita</w:t>
      </w:r>
      <w:r>
        <w:rPr>
          <w:lang w:val="pt_PT" w:bidi="pt_PT"/>
        </w:rPr>
        <w:t xml:space="preserve"> vivem na área. Os moabitas são descendentes das crianças nascidas de Ló, o sobrinho de Abraão, quando ele foi embriagado por sua filha. Os midianitas são os filhos de Abraão por meio de sua concubina, Quetura. Tanto o povo moabita quanto o midianita foram gentis e cruéis com os israelitas em passagens anteriores.</w:t>
      </w:r>
    </w:p>
    <w:p>
      <w:pPr/>
      <w:r>
        <w:rPr>
          <w:lang w:val="pt_PT" w:bidi="pt_PT"/>
        </w:rPr>
      </w:r>
      <w:r>
        <w:rPr>
          <w:lang w:val="pt_PT" w:bidi="pt_PT"/>
        </w:rPr>
        <w:t xml:space="preserve">Os israelitas estão pecando com mulheres moabitas. Os israelitas </w:t>
      </w:r>
      <w:r>
        <w:rPr>
          <w:b/>
          <w:lang w:val="pt_PT" w:bidi="pt_PT"/>
        </w:rPr>
        <w:t>se prostituíram</w:t>
      </w:r>
      <w:r>
        <w:rPr>
          <w:lang w:val="pt_PT" w:bidi="pt_PT"/>
        </w:rPr>
        <w:t xml:space="preserve"> com mulheres moabitas. “Se prostituíram” é uma linguagem especial que explica que os israelitas foram infiéis a Yahweh ao adorar ao terem relações sexuais com as mulheres. O povo israelita, principalmente os homens, pode ter se casado com mulheres moabitas. No entanto, era bem conhecido que a adoração ao falso deus </w:t>
      </w:r>
      <w:r>
        <w:rPr>
          <w:b/>
          <w:lang w:val="pt_PT" w:bidi="pt_PT"/>
        </w:rPr>
        <w:t>Baal</w:t>
      </w:r>
      <w:r>
        <w:rPr>
          <w:lang w:val="pt_PT" w:bidi="pt_PT"/>
        </w:rPr>
        <w:t xml:space="preserve"> envolvia sexo com prostitutas do templo. Acreditava-se falsamente que o falso deus Baal ajudava com a fertilidade para aumentar as colheitas, obter mais gado e ter mais filhos. Usem a mesma palavra para Baal que vocês usaram em passagens anteriores, e lembrem-se de que </w:t>
      </w:r>
      <w:r>
        <w:rPr>
          <w:b/>
          <w:lang w:val="pt_PT" w:bidi="pt_PT"/>
        </w:rPr>
        <w:t>Baal</w:t>
      </w:r>
      <w:r>
        <w:rPr>
          <w:lang w:val="pt_PT" w:bidi="pt_PT"/>
        </w:rPr>
        <w:t xml:space="preserve"> está no Glossário Mestre.</w:t>
      </w:r>
    </w:p>
    <w:p>
      <w:pPr/>
      <w:r>
        <w:rPr>
          <w:lang w:val="pt_PT" w:bidi="pt_PT"/>
        </w:rPr>
      </w:r>
      <w:r>
        <w:rPr>
          <w:lang w:val="pt_PT" w:bidi="pt_PT"/>
        </w:rPr>
        <w:t xml:space="preserve">Parem aqui e discutam em grupo como vocês descreverão os israelitas que </w:t>
      </w:r>
      <w:r>
        <w:rPr>
          <w:b/>
          <w:lang w:val="pt_PT" w:bidi="pt_PT"/>
        </w:rPr>
        <w:t>se prostituíram</w:t>
      </w:r>
      <w:r>
        <w:rPr>
          <w:lang w:val="pt_PT" w:bidi="pt_PT"/>
        </w:rPr>
        <w:t xml:space="preserve"> com mulheres moabitas. Pause o áudio aqui.</w:t>
      </w:r>
    </w:p>
    <w:p>
      <w:pPr/>
      <w:r>
        <w:rPr>
          <w:lang w:val="pt_PT" w:bidi="pt_PT"/>
        </w:rPr>
      </w:r>
      <w:r>
        <w:rPr>
          <w:lang w:val="pt_PT" w:bidi="pt_PT"/>
        </w:rPr>
        <w:t xml:space="preserve">A adoração a um falso deus envolvia </w:t>
      </w:r>
      <w:r>
        <w:rPr>
          <w:b/>
          <w:lang w:val="pt_PT" w:bidi="pt_PT"/>
        </w:rPr>
        <w:t>curvar-se</w:t>
      </w:r>
      <w:r>
        <w:rPr>
          <w:lang w:val="pt_PT" w:bidi="pt_PT"/>
        </w:rPr>
        <w:t xml:space="preserve">, ou abaixar a cabeça, para mostrar honra e reverência a Baal. A adoração ao falso deus envolvia o </w:t>
      </w:r>
      <w:r>
        <w:rPr>
          <w:b/>
          <w:lang w:val="pt_PT" w:bidi="pt_PT"/>
        </w:rPr>
        <w:t>sacrifício</w:t>
      </w:r>
      <w:r>
        <w:rPr>
          <w:lang w:val="pt_PT" w:bidi="pt_PT"/>
        </w:rPr>
        <w:t xml:space="preserve"> de animais e outros alimentos e bebidas a Baal. Usem a mesma palavra para sacrifício e curvar-se que vocês usaram em passagens anteriores. Para mais informações sobre </w:t>
      </w:r>
      <w:r>
        <w:rPr>
          <w:lang w:val="pt_PT" w:bidi="pt_PT"/>
        </w:rPr>
        <w:t>sacrifícios</w:t>
      </w:r>
      <w:r>
        <w:rPr>
          <w:lang w:val="pt_PT" w:bidi="pt_PT"/>
        </w:rPr>
        <w:t xml:space="preserve"> e </w:t>
      </w:r>
      <w:r>
        <w:rPr>
          <w:lang w:val="pt_PT" w:bidi="pt_PT"/>
        </w:rPr>
        <w:t>curvar-se</w:t>
      </w:r>
      <w:r>
        <w:rPr>
          <w:lang w:val="pt_PT" w:bidi="pt_PT"/>
        </w:rPr>
        <w:t>, consultem o Glossário Mestre.</w:t>
      </w:r>
    </w:p>
    <w:p>
      <w:pPr/>
      <w:r>
        <w:rPr>
          <w:lang w:val="pt_PT" w:bidi="pt_PT"/>
        </w:rPr>
      </w:r>
      <w:r>
        <w:rPr>
          <w:lang w:val="pt_PT" w:bidi="pt_PT"/>
        </w:rPr>
        <w:t xml:space="preserve">Nessa passagem, alguns israelitas se </w:t>
      </w:r>
      <w:r>
        <w:rPr>
          <w:b/>
          <w:lang w:val="pt_PT" w:bidi="pt_PT"/>
        </w:rPr>
        <w:t>uniram</w:t>
      </w:r>
      <w:r>
        <w:rPr>
          <w:lang w:val="pt_PT" w:bidi="pt_PT"/>
        </w:rPr>
        <w:t xml:space="preserve">, </w:t>
      </w:r>
      <w:r>
        <w:rPr>
          <w:b/>
          <w:lang w:val="pt_PT" w:bidi="pt_PT"/>
        </w:rPr>
        <w:t>se associaram</w:t>
      </w:r>
      <w:r>
        <w:rPr>
          <w:lang w:val="pt_PT" w:bidi="pt_PT"/>
        </w:rPr>
        <w:t xml:space="preserve"> ou se </w:t>
      </w:r>
      <w:r>
        <w:rPr>
          <w:b/>
          <w:lang w:val="pt_PT" w:bidi="pt_PT"/>
        </w:rPr>
        <w:t>alinharam</w:t>
      </w:r>
      <w:r>
        <w:rPr>
          <w:lang w:val="pt_PT" w:bidi="pt_PT"/>
        </w:rPr>
        <w:t xml:space="preserve"> com Baal. Isso significa estar unido ou preso em jugo, como o gado. Os israelitas não foram fiéis a </w:t>
      </w:r>
      <w:r>
        <w:rPr>
          <w:b/>
          <w:lang w:val="pt_PT" w:bidi="pt_PT"/>
        </w:rPr>
        <w:t>Yahweh</w:t>
      </w:r>
      <w:r>
        <w:rPr>
          <w:lang w:val="pt_PT" w:bidi="pt_PT"/>
        </w:rPr>
        <w:t xml:space="preserve">, ou à lei de Yahweh, e Yahweh ficou muito irado. Yahweh é o nome para Deus usado na passagem. Traduzam Yahweh da mesma maneira que vocês fizeram em passagens anteriores, e para mais informações sobre </w:t>
      </w:r>
      <w:r>
        <w:rPr>
          <w:lang w:val="pt_PT" w:bidi="pt_PT"/>
        </w:rPr>
        <w:t>Yahweh</w:t>
      </w:r>
      <w:r>
        <w:rPr>
          <w:lang w:val="pt_PT" w:bidi="pt_PT"/>
        </w:rPr>
        <w:t xml:space="preserve">, consultem o Glossário Mestre. Embora a palavra para </w:t>
      </w:r>
      <w:r>
        <w:rPr>
          <w:b/>
          <w:lang w:val="pt_PT" w:bidi="pt_PT"/>
        </w:rPr>
        <w:t>adoração</w:t>
      </w:r>
      <w:r>
        <w:rPr>
          <w:lang w:val="pt_PT" w:bidi="pt_PT"/>
        </w:rPr>
        <w:t xml:space="preserve"> não esteja nessa passagem, vocês podem escolher procurar </w:t>
      </w:r>
      <w:r>
        <w:rPr>
          <w:lang w:val="pt_PT" w:bidi="pt_PT"/>
        </w:rPr>
        <w:t>adoração</w:t>
      </w:r>
      <w:r>
        <w:rPr>
          <w:lang w:val="pt_PT" w:bidi="pt_PT"/>
        </w:rPr>
        <w:t xml:space="preserve"> no Glossário Mestre para mais informações.</w:t>
      </w:r>
    </w:p>
    <w:p>
      <w:pPr/>
      <w:r>
        <w:rPr>
          <w:lang w:val="pt_PT" w:bidi="pt_PT"/>
        </w:rPr>
      </w:r>
      <w:r>
        <w:rPr>
          <w:lang w:val="pt_PT" w:bidi="pt_PT"/>
        </w:rPr>
        <w:t>Parem aqui e discutam em grupo como vocês mostrarão a verdadeira adoração a Yahweh. Como a adoração habitual a Yahweh estava sendo contaminada, ou corrompida, e usada para a adoração do falso deus? Como você interpretará que os israelitas haviam se unido a dois deuses, o único Deus verdadeiro, Yahweh, e o falso deus, Baal? Pause o áudio aqui.</w:t>
      </w:r>
    </w:p>
    <w:p>
      <w:pPr/>
      <w:r>
        <w:rPr>
          <w:lang w:val="pt_PT" w:bidi="pt_PT"/>
        </w:rPr>
      </w:r>
      <w:r>
        <w:rPr>
          <w:lang w:val="pt_PT" w:bidi="pt_PT"/>
        </w:rPr>
        <w:t xml:space="preserve">Um homem </w:t>
      </w:r>
      <w:r>
        <w:rPr>
          <w:b/>
          <w:lang w:val="pt_PT" w:bidi="pt_PT"/>
        </w:rPr>
        <w:t>israelita</w:t>
      </w:r>
      <w:r>
        <w:rPr>
          <w:lang w:val="pt_PT" w:bidi="pt_PT"/>
        </w:rPr>
        <w:t xml:space="preserve"> trouxe uma mulher midianita para o acampamento diante de Moisés, dos líderes e de toda a comunidade que chorava, ou congregação de israelitas que estava na frente da </w:t>
      </w:r>
      <w:r>
        <w:rPr>
          <w:b/>
          <w:lang w:val="pt_PT" w:bidi="pt_PT"/>
        </w:rPr>
        <w:t>tenda do encontro</w:t>
      </w:r>
      <w:r>
        <w:rPr>
          <w:lang w:val="pt_PT" w:bidi="pt_PT"/>
        </w:rPr>
        <w:t xml:space="preserve">. A tenda do encontro e o tabernáculo são a mesma coisa. Usem o mesmo termo para tenda do encontro e israelitas aqui que vocês usaram em passagens anteriores, e consultem </w:t>
      </w:r>
      <w:r>
        <w:rPr>
          <w:lang w:val="pt_PT" w:bidi="pt_PT"/>
        </w:rPr>
        <w:t>tabernáculo</w:t>
      </w:r>
      <w:r>
        <w:rPr>
          <w:lang w:val="pt_PT" w:bidi="pt_PT"/>
        </w:rPr>
        <w:t xml:space="preserve"> e </w:t>
      </w:r>
      <w:r>
        <w:rPr>
          <w:lang w:val="pt_PT" w:bidi="pt_PT"/>
        </w:rPr>
        <w:t>israelitas</w:t>
      </w:r>
      <w:r>
        <w:rPr>
          <w:lang w:val="pt_PT" w:bidi="pt_PT"/>
        </w:rPr>
        <w:t xml:space="preserve"> no Glossário Mestre para mais informações sobre essas palavras. Usem o mesmo termo para a comunidade, ou reunião, dos israelitas que vocês usaram em passagens anteriores.</w:t>
      </w:r>
    </w:p>
    <w:p>
      <w:pPr/>
      <w:r>
        <w:rPr>
          <w:lang w:val="pt_PT" w:bidi="pt_PT"/>
        </w:rPr>
      </w:r>
      <w:r>
        <w:rPr>
          <w:lang w:val="pt_PT" w:bidi="pt_PT"/>
        </w:rPr>
        <w:t xml:space="preserve">Fineias, o neto de Arão, o </w:t>
      </w:r>
      <w:r>
        <w:rPr>
          <w:b/>
          <w:lang w:val="pt_PT" w:bidi="pt_PT"/>
        </w:rPr>
        <w:t>sacerdote</w:t>
      </w:r>
      <w:r>
        <w:rPr>
          <w:lang w:val="pt_PT" w:bidi="pt_PT"/>
        </w:rPr>
        <w:t xml:space="preserve">, viu o homem israelita e a mulher midianita. Usem a mesma palavra para sacerdote que vocês usaram em passagens anteriores, e lembrem-se de que </w:t>
      </w:r>
      <w:r>
        <w:rPr>
          <w:lang w:val="pt_PT" w:bidi="pt_PT"/>
        </w:rPr>
        <w:t>sacerdote</w:t>
      </w:r>
      <w:r>
        <w:rPr>
          <w:lang w:val="pt_PT" w:bidi="pt_PT"/>
        </w:rPr>
        <w:t xml:space="preserve"> está no Glossário Mestre.</w:t>
      </w:r>
    </w:p>
    <w:p>
      <w:pPr/>
      <w:r>
        <w:rPr>
          <w:lang w:val="pt_PT" w:bidi="pt_PT"/>
        </w:rPr>
      </w:r>
      <w:r>
        <w:rPr>
          <w:lang w:val="pt_PT" w:bidi="pt_PT"/>
        </w:rPr>
        <w:t xml:space="preserve">No momento em que Fineias viu o homem e a mulher, ele se levantou e agarrou uma </w:t>
      </w:r>
      <w:r>
        <w:rPr>
          <w:b/>
          <w:lang w:val="pt_PT" w:bidi="pt_PT"/>
        </w:rPr>
        <w:t>lança</w:t>
      </w:r>
      <w:r>
        <w:rPr>
          <w:lang w:val="pt_PT" w:bidi="pt_PT"/>
        </w:rPr>
        <w:t>. Uma lança é uma arma com uma ponta de metal com dois gumes na lâmina. Ela é colocada sobre uma haste de pelo menos a altura de um homem. A haste cabe confortavelmente na mão de um homem. As pessoas enfiavam ou empurravam com força a lança para dentro do corpo de outra pessoa para matá-la.</w:t>
      </w:r>
    </w:p>
    <w:p>
      <w:pPr/>
      <w:r>
        <w:rPr>
          <w:lang w:val="pt_PT" w:bidi="pt_PT"/>
        </w:rPr>
      </w:r>
      <w:r>
        <w:rPr>
          <w:lang w:val="pt_PT" w:bidi="pt_PT"/>
        </w:rPr>
        <w:t xml:space="preserve">Parem aqui e discutam em grupo como vocês descreverão uma lança em sua tradução. Olhem a foto da </w:t>
      </w:r>
      <w:r>
        <w:rPr>
          <w:lang w:val="pt_PT" w:bidi="pt_PT"/>
        </w:rPr>
        <w:t>lança</w:t>
      </w:r>
      <w:r>
        <w:rPr>
          <w:lang w:val="pt_PT" w:bidi="pt_PT"/>
        </w:rPr>
        <w:t xml:space="preserve"> novamente, se necessário. Como vocês deixarão claro que é uma arma grande? Pause o áudio aqui.</w:t>
      </w:r>
    </w:p>
    <w:p>
      <w:pPr/>
      <w:r>
        <w:rPr>
          <w:lang w:val="pt_PT" w:bidi="pt_PT"/>
        </w:rPr>
      </w:r>
      <w:r>
        <w:rPr>
          <w:lang w:val="pt_PT" w:bidi="pt_PT"/>
        </w:rPr>
        <w:t xml:space="preserve">Fineias seguiu o homem israelita para dentro da tenda do homem e para o </w:t>
      </w:r>
      <w:r>
        <w:rPr>
          <w:b/>
          <w:lang w:val="pt_PT" w:bidi="pt_PT"/>
        </w:rPr>
        <w:t>espaço interno da tenda</w:t>
      </w:r>
      <w:r>
        <w:rPr>
          <w:lang w:val="pt_PT" w:bidi="pt_PT"/>
        </w:rPr>
        <w:t>. O espaço interno poderia ter sido uma sala para dormir ou para adoração privada. O espaço interno era uma sala muito privada.</w:t>
      </w:r>
    </w:p>
    <w:p>
      <w:pPr/>
      <w:r>
        <w:rPr>
          <w:lang w:val="pt_PT" w:bidi="pt_PT"/>
        </w:rPr>
      </w:r>
      <w:r>
        <w:rPr>
          <w:lang w:val="pt_PT" w:bidi="pt_PT"/>
        </w:rPr>
        <w:t xml:space="preserve">A </w:t>
      </w:r>
      <w:r>
        <w:rPr>
          <w:b/>
          <w:lang w:val="pt_PT" w:bidi="pt_PT"/>
        </w:rPr>
        <w:t>praga</w:t>
      </w:r>
      <w:r>
        <w:rPr>
          <w:lang w:val="pt_PT" w:bidi="pt_PT"/>
        </w:rPr>
        <w:t xml:space="preserve"> cessou quando Fineias matou o homem e a mulher. Não sabemos que tipo de praga era essa, mas provavelmente era uma doença mortal e contagiosa. Use a mesma palavra para praga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25:10–18</w:t>
      </w:r>
      <w:r>
        <w:rPr>
          <w:lang w:val="pt_PT" w:bidi="pt_PT"/>
        </w:rPr>
      </w:r>
    </w:p>
    <w:p>
      <w:pPr>
        <w:pStyle w:val="Heading3"/>
      </w:pPr>
      <w:r>
        <w:rPr>
          <w:lang w:val="pt_PT" w:bidi="pt_PT"/>
        </w:rPr>
        <w:t>Ouvir e Sentir</w:t>
      </w:r>
    </w:p>
    <w:p>
      <w:pPr/>
      <w:r>
        <w:rPr>
          <w:lang w:val="pt_PT" w:bidi="pt_PT"/>
        </w:rPr>
      </w:r>
      <w:r>
        <w:rPr>
          <w:lang w:val="pt_PT" w:bidi="pt_PT"/>
        </w:rPr>
        <w:t>Nesta etapa, ouçam Números 25.10–18 e guardem em seus corações.</w:t>
      </w:r>
    </w:p>
    <w:p>
      <w:pPr/>
      <w:r>
        <w:rPr>
          <w:lang w:val="pt_PT" w:bidi="pt_PT"/>
        </w:rPr>
      </w:r>
      <w:r>
        <w:rPr>
          <w:lang w:val="pt_PT" w:bidi="pt_PT"/>
        </w:rPr>
        <w:t>Ouçam uma versão em áudio de Números 25.10–18 três vezes, em três traduções diferentes, se possível.</w:t>
      </w:r>
    </w:p>
    <w:p>
      <w:pPr/>
      <w:r>
        <w:rPr>
          <w:lang w:val="pt_PT" w:bidi="pt_PT"/>
        </w:rPr>
      </w:r>
      <w:r>
        <w:rPr>
          <w:lang w:val="pt_PT" w:bidi="pt_PT"/>
        </w:rPr>
        <w:t>Pausem o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Pausem o áudio aqui.</w:t>
      </w:r>
    </w:p>
    <w:p>
      <w:pPr>
        <w:pStyle w:val="ListBullet"/>
        <w:spacing w:line="240" w:lineRule="auto"/>
        <w:ind w:left="720"/>
      </w:pPr>
      <w:r>
        <w:rPr>
          <w:lang w:val="pt_PT" w:bidi="pt_PT"/>
        </w:rPr>
      </w:r>
      <w:r>
        <w:rPr>
          <w:lang w:val="pt_PT" w:bidi="pt_PT"/>
        </w:rPr>
        <w:t>O que vocês não gostam ou não entendem nessa passagem? Pausem o áudio aqui.</w:t>
      </w:r>
    </w:p>
    <w:p>
      <w:pPr>
        <w:pStyle w:val="ListBullet"/>
        <w:spacing w:line="240" w:lineRule="auto"/>
        <w:ind w:left="720"/>
      </w:pPr>
      <w:r>
        <w:rPr>
          <w:lang w:val="pt_PT" w:bidi="pt_PT"/>
        </w:rPr>
      </w:r>
      <w:r>
        <w:rPr>
          <w:lang w:val="pt_PT" w:bidi="pt_PT"/>
        </w:rPr>
        <w:t>O que essa passagem nos diz sobre Deus? Pausem o áudio aqui.</w:t>
      </w:r>
    </w:p>
    <w:p>
      <w:pPr>
        <w:pStyle w:val="ListBullet"/>
        <w:spacing w:line="240" w:lineRule="auto"/>
        <w:ind w:left="720"/>
      </w:pPr>
      <w:r>
        <w:rPr>
          <w:lang w:val="pt_PT" w:bidi="pt_PT"/>
        </w:rPr>
      </w:r>
      <w:r>
        <w:rPr>
          <w:lang w:val="pt_PT" w:bidi="pt_PT"/>
        </w:rPr>
        <w:t>O que essa passagem nos conta sobre as pessoas? Pausem o áudio aqui.</w:t>
      </w:r>
    </w:p>
    <w:p>
      <w:pPr>
        <w:pStyle w:val="ListBullet"/>
        <w:spacing w:line="240" w:lineRule="auto"/>
        <w:ind w:left="720"/>
      </w:pPr>
      <w:r>
        <w:rPr>
          <w:lang w:val="pt_PT" w:bidi="pt_PT"/>
        </w:rPr>
      </w:r>
      <w:r>
        <w:rPr>
          <w:lang w:val="pt_PT" w:bidi="pt_PT"/>
        </w:rPr>
        <w:t>Como essa passagem afeta nosso dia a dia? Pausem o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25.10–18 na tradução mais fácil de entender.</w:t>
      </w:r>
    </w:p>
    <w:p>
      <w:pPr/>
      <w:r>
        <w:rPr>
          <w:lang w:val="pt_PT" w:bidi="pt_PT"/>
        </w:rPr>
      </w:r>
      <w:r>
        <w:rPr>
          <w:lang w:val="pt_PT" w:bidi="pt_PT"/>
        </w:rPr>
        <w:t>Antes dessa história, os israelitas haviam sido infiéis a Yahweh. Alguns israelitas haviam se ligado a um falso deus e o adoraram com mulheres moabitas. Yahweh ordenou que Moisés executasse os líderes que estavam adorando o falso deus, e Yahweh enviou uma praga que matou muitos israelitas. Ao mesmo tempo, um homem israelita trouxe uma mulher moabita para o acampamento. Fineias, o neto do sumo sacerdote Arão, viu o homem e a mulher. Fineias seguiu o homem e a mulher até a tenda do homem e os matou. Yahweh interrompeu a praga quando o homem e a mulher morreram.</w:t>
      </w:r>
    </w:p>
    <w:p>
      <w:pPr/>
      <w:r>
        <w:rPr>
          <w:lang w:val="pt_PT" w:bidi="pt_PT"/>
        </w:rPr>
      </w:r>
      <w:r>
        <w:rPr>
          <w:lang w:val="pt_PT" w:bidi="pt_PT"/>
        </w:rPr>
        <w:t>Essa história ocorre no mesmo acampamento israelita que a história anterior, perto de Sitim. Nessa história, a praga acabou de cessar depois que 24.000 pessoas morreram. Imediatamente, Yahweh falou com Moisés. Yahweh reconheceu que Fineias, o neto de Arão, o sumo sacerdote, estava cheio de zelo ou ciúme pela honra de Yahweh da mesma maneira que o próprio Yahweh estava. Fineias, como Yahweh, realmente queria que os israelitas honrassem Yahweh e permanecessem puros. Fineias, assim como Yahweh, ficou irado quando eles seguiram outros deuses. Yahweh estava cheio de ira, ou raiva extrema porque seu povo havia adorado falsos deuses. Como Fineias tinha um zelo ou forte desejo semelhante de manter a pureza de Israel para Yahweh, Yahweh não destruiu Israel com o seu zelo. Yahweh faz uma promessa de aliança para Fineias por causa do que Fineias fez.</w:t>
      </w:r>
    </w:p>
    <w:p>
      <w:pPr/>
      <w:r>
        <w:rPr>
          <w:lang w:val="pt_PT" w:bidi="pt_PT"/>
        </w:rPr>
      </w:r>
      <w:r>
        <w:rPr>
          <w:lang w:val="pt_PT" w:bidi="pt_PT"/>
        </w:rPr>
        <w:t>Fineias fez expiação por Israel ao restaurar um relacionamento quebrado com Yahweh depois que o povo pecou contra Yahweh. Por causa disso, Yahweh deu a Fineias uma aliança de paz, ou uma promessa de amizade e bênção. Yahweh mostrou que ele manteria essa aliança de paz quando prometeu a Fineias e seus descendentes uma aliança de sacerdócio duradouro. Uma aliança eterna exigia um sacrifício. Para essa aliança, Yahweh aceitou a morte do homem israelita e da mulher midianita como sacrifício.</w:t>
      </w:r>
    </w:p>
    <w:p>
      <w:pPr/>
      <w:r>
        <w:rPr>
          <w:lang w:val="pt_PT" w:bidi="pt_PT"/>
        </w:rPr>
      </w:r>
      <w:r>
        <w:rPr>
          <w:lang w:val="pt_PT" w:bidi="pt_PT"/>
        </w:rPr>
        <w:t>Parem aqui e discutam essa questão em grupo: os sacerdotes e líderes religiosos são muito importantes para os israelitas e para nós hoje. Discutam a importância do papel especial que Deus deu a Fineias e seus descendentes para serem sacerdotes em Israel. Pensem em seus líderes religiosos. Como vocês escolhem líderes religiosos? Como Deus ajuda vocês a escolhê-los? Pause este áudio aqui.</w:t>
      </w:r>
    </w:p>
    <w:p>
      <w:pPr/>
      <w:r>
        <w:rPr>
          <w:lang w:val="pt_PT" w:bidi="pt_PT"/>
        </w:rPr>
      </w:r>
      <w:r>
        <w:rPr>
          <w:lang w:val="pt_PT" w:bidi="pt_PT"/>
        </w:rPr>
        <w:t>A história agora nos diz os nomes do homem israelita e da mulher midianita que Fineias matou. O homem israelita é Zinri, o filho de Salu. Zinri era da tribo de Simeão, um dos 12 filhos de Jacó. O pai de Zinri, Salu, era um líder na tribo de Simeão.</w:t>
      </w:r>
    </w:p>
    <w:p>
      <w:pPr/>
      <w:r>
        <w:rPr>
          <w:lang w:val="pt_PT" w:bidi="pt_PT"/>
        </w:rPr>
      </w:r>
      <w:r>
        <w:rPr>
          <w:lang w:val="pt_PT" w:bidi="pt_PT"/>
        </w:rPr>
        <w:t>O nome da mulher midianita era Cosbi. Ela era a filha de Zur. Zur era um chefe midianita ou um dos cinco reis midianitas locais. Tanto Zinri quanto Cosbi eram filhos adultos de líderes poderosos.</w:t>
      </w:r>
    </w:p>
    <w:p>
      <w:pPr/>
      <w:r>
        <w:rPr>
          <w:lang w:val="pt_PT" w:bidi="pt_PT"/>
        </w:rPr>
      </w:r>
      <w:r>
        <w:rPr>
          <w:lang w:val="pt_PT" w:bidi="pt_PT"/>
        </w:rPr>
        <w:t>Parem aqui e discutam essa questão em grupo: há uma pequena história aqui sobre pais e seus filhos. Pense em Fineias. Ele havia seguido seu pai e avô na adoração a Yahweh com o zelo, ou ciúme, de Yahweh. Yahweh recompensou Fineias e os filhos de Fineias. Pense em Zinri, que também era filho de um líder poderoso, mas escolheu não tomar decisões para seguir Yahweh. Discutam como os pais influenciam seus filhos para seguir ou não seguir bem a Deus. Contem uma história sobre um pai em sua cultura que influenciou seu filho para fazer o bem ou para fazer o mal. Pause este áudio aqui.</w:t>
      </w:r>
    </w:p>
    <w:p>
      <w:pPr/>
      <w:r>
        <w:rPr>
          <w:lang w:val="pt_PT" w:bidi="pt_PT"/>
        </w:rPr>
      </w:r>
      <w:r>
        <w:rPr>
          <w:lang w:val="pt_PT" w:bidi="pt_PT"/>
        </w:rPr>
        <w:t>Imediatamente depois que Yahweh faz uma promessa de aliança com Fineias, Yahweh fala com Moisés. Yahweh diz a Moisés para tratar os midianitas duramente, como inimigos. Israel deve atacar severamente e até mesmo matar os midianitas, porque os midianitas foram cruéis com Israel. Os midianitas haviam enganado os israelitas quando os convenceram a adorar falsos deuses, e quando Cosbi pecou contra Yahweh com Zinri. Yahweh lembrou a Moisés que Cosbi foi morta quando a praga veio como resultado do pecado contra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25.10–18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Essa história ocorre perto de Sitim, no acampamento israelita. Esse é o mesmo acampamento da história anterior. Nessa história, a praga acabou de cessar e 24.000 pessoas morreram. Imediatamente, Yahweh falou com Moisés. Yahweh reconheceu que Fineias, o neto de Arão, o sumo sacerdote, estava cheio de zelo como Yahweh. Yahweh faz uma promessa de aliança com Fineias. Yahweh fala com Moisés novamente e Yahweh diz a Moisés para tratar os midianitas duramente, como inimigos.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Fineias</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ocorre perto de Sitim, no acampamento israelita. É a noroeste do Monte Peor. Sitim está na beira das Planícies de Moabe, que é uma área de deserto plana e seca ao lado das montanhas. A oeste das Planícies de Moabe está o rio Jordão. O rio Jordão é a fronteira que os israelitas devem cruzar para entrar na Terra Prometida, então os israelitas estão muito perto da Terra Prometida.</w:t>
      </w:r>
    </w:p>
    <w:p>
      <w:pPr/>
      <w:r>
        <w:rPr>
          <w:lang w:val="pt_PT" w:bidi="pt_PT"/>
        </w:rPr>
      </w:r>
      <w:r>
        <w:rPr>
          <w:lang w:val="pt_PT" w:bidi="pt_PT"/>
        </w:rPr>
        <w:t>Essa história acontece logo depois que Fineias matou o homem israelita e a mulher midianita e cessou a praga que havia matado 24.000 pessoas. Yahweh fala com Moisés. Yahweh reconhece que Fineias, o neto de Arão, o sumo sacerdote, estava cheio de zelo como Yahweh. Fineias era apaixonado, ou cheio de zelo justo, por manter Israel puro para Yahweh, obedecendo a Yahweh e não adorando nenhum outro deus falso. Yahweh estava cheio de ira, ou raiva extrema para defender de forma justa a honra de Yahweh. Yahweh diz que Fineias tinha um zelo que era semelhante ao zelo de Yahweh. Como Fineias tinha um zelo semelhante em manter Israel puro para Yahweh, Yahweh não destruiu Israel com o zelo de Yahweh. Em vez disso, Yahweh faz uma promessa de aliança para Fineias, porque Fineias usou seu zelo por Yahweh para proteger a honra de Yahweh e manter Israel puro.</w:t>
      </w:r>
    </w:p>
    <w:p>
      <w:pPr/>
      <w:r>
        <w:rPr>
          <w:lang w:val="pt_PT" w:bidi="pt_PT"/>
        </w:rPr>
      </w:r>
      <w:r>
        <w:rPr>
          <w:lang w:val="pt_PT" w:bidi="pt_PT"/>
        </w:rPr>
        <w:t>Parem aqui e discutam essa questão em grupo: há muitas emoções fortes nessa passagem. Os israelitas estão chorando de tristeza por 24.000 israelitas mortos. Fineias é zeloso para defender Yahweh e a pureza do relacionamento dos israelitas com Yahweh. Yahweh era zeloso e estava cheio de ira, ou forte raiva. Yahweh nessa passagem está mostrando emoções. Discutam em grupo como vocês mostrarão as emoções tanto de Fineias quanto de Yahweh ao falar do zelo ou paixão deles e também da ira. Pause este áudio aqui.</w:t>
      </w:r>
    </w:p>
    <w:p>
      <w:pPr/>
      <w:r>
        <w:rPr>
          <w:lang w:val="pt_PT" w:bidi="pt_PT"/>
        </w:rPr>
      </w:r>
      <w:r>
        <w:rPr>
          <w:lang w:val="pt_PT" w:bidi="pt_PT"/>
        </w:rPr>
        <w:t>Quando Fineias matou o homem e a mulher, ele restaurou o relacionamento dos israelitas com Yahweh, ou fez expiação pelos israelitas. Por causa disso, Yahweh faz uma aliança de paz com Fineias. Essa aliança de paz estabelecia que Fineias e seus descendentes sempre seriam sacerdotes para Yahweh. A aliança de paz mostra que Fineias e seus descendentes, como sacerdotes, sempre teriam o trabalho de expiar pelos israelitas, ou trazer paz e integralidade ao relacionamento deles com Yahweh.</w:t>
      </w:r>
    </w:p>
    <w:p>
      <w:pPr/>
      <w:r>
        <w:rPr>
          <w:lang w:val="pt_PT" w:bidi="pt_PT"/>
        </w:rPr>
      </w:r>
      <w:r>
        <w:rPr>
          <w:lang w:val="pt_PT" w:bidi="pt_PT"/>
        </w:rPr>
        <w:t>Moisés agora dá mais informações de fundo sobre o homem e a mulher que Fineias matou. A história agora revela os nomes do homem israelita e da mulher midianita. O homem israelita é Zinri, o filho de Salu. Zinri era da tribo de Simeão, um dos 12 filhos de Jacó. O pai de Zinri, Salu, era um líder na tribo de Simeão.</w:t>
      </w:r>
    </w:p>
    <w:p>
      <w:pPr/>
      <w:r>
        <w:rPr>
          <w:lang w:val="pt_PT" w:bidi="pt_PT"/>
        </w:rPr>
      </w:r>
      <w:r>
        <w:rPr>
          <w:lang w:val="pt_PT" w:bidi="pt_PT"/>
        </w:rPr>
        <w:t>O nome da mulher midianita era Cosbi. Ela era a filha de Zur. Zur era um chefe midianita ou um dos cinco reis midianitas locais. Tanto Zinri quanto Cosbi eram filhos adultos de líderes poderosos.</w:t>
      </w:r>
    </w:p>
    <w:p>
      <w:pPr/>
      <w:r>
        <w:rPr>
          <w:lang w:val="pt_PT" w:bidi="pt_PT"/>
        </w:rPr>
      </w:r>
      <w:r>
        <w:rPr>
          <w:lang w:val="pt_PT" w:bidi="pt_PT"/>
        </w:rPr>
        <w:t>Imediatamente depois que Yahweh faz uma promessa de aliança com Fineias, Yahweh fala com Moisés. Yahweh diz a Moisés para tratar os midianitas duramente, como inimigos. Israel deve atacar severamente e matar os midianitas, porque os midianitas foram duros com Israel e os trataram como inimigos. Os midianitas haviam ludibriado e enganado os israelitas ao convencê-los a adorar falsos deuses em Peor. Então os midianitas continuaram a enganá-los quando os midianitas pareceram convencer Zinri de que ele poderia trazer uma mulher midianita importante, Cosbi, para o acampamento israelita e contaminar o acampamento tendo relações sexuais com ela. Yahweh lembrou Moisés que Cosbi morreu quando a praga veio como resultado da adoração israelita de falsos deuses em Peor.</w:t>
      </w:r>
    </w:p>
    <w:p>
      <w:pPr/>
      <w:r>
        <w:rPr>
          <w:lang w:val="pt_PT" w:bidi="pt_PT"/>
        </w:rPr>
      </w:r>
      <w:r>
        <w:rPr>
          <w:lang w:val="pt_PT" w:bidi="pt_PT"/>
        </w:rPr>
        <w:t>Parem aqui e discutam essa questão em grupo: a ação nesta história se desenrola rapidamente e usa muitas palavras com forte carga emocional. Os eventos nessa história parecem acontecer rapidamente, uma coisa logo após a outra. Discutam um momento em sua comunidade quando as coisas aconteceram rápido e quase ao mesmo tempo. Como foi compartilhar a história sobre isso? Que tipo de tom e emoção vocês usam em sua voz quando contam uma história com muita ação e forte emoção? Pause este áudio aqui.</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25.10–18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Fineias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Essa história ocorre perto de Sitim, no acampamento israelita. Nessa história, a praga acabou de cessar e 24.000 pessoas morreram. Fineias acabou de matar o homem e a mulher que pecaram contra Yahweh juntos no acampamento israelita. Imediatamente, Yahweh falou com Moisés. Yahweh reconheceu que Fineias, o neto de Arão, o sumo sacerdote, estava cheio de zelo por Yahweh. Fineias era zeloso em manter Israel puro para Yahweh, obedecendo a Yahweh e não adorando quaisquer outros deuses falsos. Yahweh estava cheio de ira para defender a sua própria honra. Yahweh disse que Fineias tinha um zelo semelhante ao zelo de Yahweh. Como Fineias tinha um zelo semelhante em manter Israel puro para Yahweh, Yahweh não destruiu Israel com o zelo de Yahweh. Yahweh faz uma promessa de aliança para Fineias porque Fineias usou seu zelo por Yahweh para proteger a honra de Yahweh e manter Israel puro. Fineias havia feito a expiação por Israel e pelo pecado. Por causa disso, Yahweh fez uma promessa de aliança para que Fineias e os filhos de Fineias tivessem um cargo de sacerdote permanente. Yahweh deu a Fineias e seus descendentes uma aliança de paz eterna.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“Como você se sente sobre Yahweh percebendo Fineias?” Você pode ouvir respostas como: “Fiquei feliz que Yahweh percebeu Fineias. Fineias defendeu Yahweh”.</w:t>
      </w:r>
    </w:p>
    <w:p>
      <w:pPr>
        <w:pStyle w:val="ListBullet"/>
        <w:spacing w:line="240" w:lineRule="auto"/>
        <w:ind w:left="720"/>
      </w:pPr>
      <w:r>
        <w:rPr>
          <w:lang w:val="pt_PT" w:bidi="pt_PT"/>
        </w:rPr>
      </w:r>
      <w:r>
        <w:rPr>
          <w:lang w:val="pt_PT" w:bidi="pt_PT"/>
        </w:rPr>
        <w:t>Pergunte à pessoa que interpreta Yahweh: “Como foi a sensação de ver alguém com o mesmo zelo ou paixão que você para manter Israel santo e puro?” Você pode ouvir respostas como: “Eu estava orgulhoso de Fineias”, ou “Foi bom ver um israelita fazendo o bem depois que tantos haviam se juntado ao falso deus”.</w:t>
      </w:r>
    </w:p>
    <w:p>
      <w:pPr>
        <w:pStyle w:val="ListBullet"/>
        <w:spacing w:line="240" w:lineRule="auto"/>
        <w:ind w:left="720"/>
      </w:pPr>
      <w:r>
        <w:rPr>
          <w:lang w:val="pt_PT" w:bidi="pt_PT"/>
        </w:rPr>
      </w:r>
      <w:r>
        <w:rPr>
          <w:lang w:val="pt_PT" w:bidi="pt_PT"/>
        </w:rPr>
        <w:t>Pergunte à pessoa que interpreta Yahweh: “Como é estar tão irado?” Você pode ouvir respostas como: “Eu estava tão irado com uma ira justa. Meu povo não era dedicado a mim, Yahweh”.</w:t>
      </w:r>
    </w:p>
    <w:p>
      <w:pPr>
        <w:pStyle w:val="ListBullet"/>
        <w:spacing w:line="240" w:lineRule="auto"/>
        <w:ind w:left="720"/>
      </w:pPr>
      <w:r>
        <w:rPr>
          <w:lang w:val="pt_PT" w:bidi="pt_PT"/>
        </w:rPr>
      </w:r>
      <w:r>
        <w:rPr>
          <w:lang w:val="pt_PT" w:bidi="pt_PT"/>
        </w:rPr>
        <w:t>Pergunte à pessoa que interpreta Fineias: “Como você se sentiu quando Moisés lhe disse o que Yahweh disse?” Você pode ouvir respostas como: “Fiquei surpreso”, ou “Me senti constrangido e honrado por minha família”.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história agora revela os nomes do homem israelita e da mulher midianita. O homem israelita é Zinri, o filho de Salu. Zinri era da tribo de Simeão, um dos 12 filhos de Jacó. O pai de Zinri, Salu, era um líder na tribo de Simeão.</w:t>
      </w:r>
    </w:p>
    <w:p>
      <w:pPr/>
      <w:r>
        <w:rPr>
          <w:lang w:val="pt_PT" w:bidi="pt_PT"/>
        </w:rPr>
      </w:r>
      <w:r>
        <w:rPr>
          <w:lang w:val="pt_PT" w:bidi="pt_PT"/>
        </w:rPr>
        <w:t>O nome da mulher midianita era Cosbi. Ela era a filha de Zur. Zur foi um chefe midianita ou um dos cinco reis midianitas locais.</w:t>
      </w:r>
    </w:p>
    <w:p>
      <w:pPr/>
      <w:r>
        <w:rPr>
          <w:lang w:val="pt_PT" w:bidi="pt_PT"/>
        </w:rPr>
      </w:r>
      <w:r>
        <w:rPr>
          <w:lang w:val="pt_PT" w:bidi="pt_PT"/>
        </w:rPr>
        <w:t>Imediatamente depois que Yahweh faz uma promessa de aliança com Fineias, Yahweh fala com Moisés. Yahweh diz a Moisés para tratar os midianitas duramente, como inimigos. Israel deve atacar severamente e até mesmo matar os midianitas porque os midianitas eram duros e opressivos para com Israel. Os midianitas haviam ludibriado e enganado os israelitas em Peor com Cosbi. Yahweh lembrou a Moisés que Cosbi foi morta quando a praga veio como resultado do pecado contra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“Como você se sentiu quando Yahweh ordenou que Israel tratasse os midianitas como inimigos e os matasse?” Você pode ouvir respostas como: “Fiquei triste, mas não surpreso, uma vez que o povo midianita havia ferido os israelitas e atacado Yahweh”.</w:t>
      </w:r>
    </w:p>
    <w:p>
      <w:pPr>
        <w:pStyle w:val="ListBullet"/>
        <w:spacing w:line="240" w:lineRule="auto"/>
        <w:ind w:left="720"/>
      </w:pPr>
      <w:r>
        <w:rPr>
          <w:lang w:val="pt_PT" w:bidi="pt_PT"/>
        </w:rPr>
      </w:r>
      <w:r>
        <w:rPr>
          <w:lang w:val="pt_PT" w:bidi="pt_PT"/>
        </w:rPr>
        <w:t>Pergunte à pessoa que interpreta Yahweh como foi declarar os midianitas inimigos e matá-los. Você pode ouvir respostas como: “Os midianitas receberam chances de serem amigos. Os midianitas enganaram meu povo e não se pode confiar neles”.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25.10–18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Antes dessa história, os israelitas haviam sido infiéis a </w:t>
      </w:r>
      <w:r>
        <w:rPr>
          <w:b/>
          <w:lang w:val="pt_PT" w:bidi="pt_PT"/>
        </w:rPr>
        <w:t>Yahweh</w:t>
      </w:r>
      <w:r>
        <w:rPr>
          <w:lang w:val="pt_PT" w:bidi="pt_PT"/>
        </w:rPr>
        <w:t xml:space="preserve">. Use a mesma palavra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Imediatamente, Yahweh falou com Moisés. Yahweh reconheceu que Fineias, o neto de Arão, o sumo </w:t>
      </w:r>
      <w:r>
        <w:rPr>
          <w:b/>
          <w:lang w:val="pt_PT" w:bidi="pt_PT"/>
        </w:rPr>
        <w:t>sacerdote</w:t>
      </w:r>
      <w:r>
        <w:rPr>
          <w:lang w:val="pt_PT" w:bidi="pt_PT"/>
        </w:rPr>
        <w:t xml:space="preserve">, estava cheio de zelo de Yahweh. Usem a mesma palavra para sacerdote que vocês usaram em passagens anteriores, e consultem o Glossário Mestre para mais informações sobre </w:t>
      </w:r>
      <w:r>
        <w:rPr>
          <w:lang w:val="pt_PT" w:bidi="pt_PT"/>
        </w:rPr>
        <w:t>sacerdotes</w:t>
      </w:r>
      <w:r>
        <w:rPr>
          <w:lang w:val="pt_PT" w:bidi="pt_PT"/>
        </w:rPr>
        <w:t>.</w:t>
      </w:r>
    </w:p>
    <w:p>
      <w:pPr/>
      <w:r>
        <w:rPr>
          <w:lang w:val="pt_PT" w:bidi="pt_PT"/>
        </w:rPr>
      </w:r>
      <w:r>
        <w:rPr>
          <w:lang w:val="pt_PT" w:bidi="pt_PT"/>
        </w:rPr>
        <w:t xml:space="preserve">Yahweh reconheceu que Fineias, o neto de Arão, o sumo sacerdote, estava cheio do </w:t>
      </w:r>
      <w:r>
        <w:rPr>
          <w:b/>
          <w:lang w:val="pt_PT" w:bidi="pt_PT"/>
        </w:rPr>
        <w:t>zelo</w:t>
      </w:r>
      <w:r>
        <w:rPr>
          <w:lang w:val="pt_PT" w:bidi="pt_PT"/>
        </w:rPr>
        <w:t xml:space="preserve"> de Yahweh. Quando alguém é zeloso, é tão apaixonadamente dedicado a alguém ou a alguma coisa que zela para que esse relacionamento permaneça puro. Nesse caso, Fineias queria que os israelitas mantivessem um relacionamento puro com Yahweh. Ele era zeloso, ou tinha ciúmes, por esse relacionamento com Yahweh.</w:t>
      </w:r>
    </w:p>
    <w:p>
      <w:pPr/>
      <w:r>
        <w:rPr>
          <w:lang w:val="pt_PT" w:bidi="pt_PT"/>
        </w:rPr>
      </w:r>
      <w:r>
        <w:rPr>
          <w:lang w:val="pt_PT" w:bidi="pt_PT"/>
        </w:rPr>
        <w:t xml:space="preserve">Parem aqui e discutam que palavra ou frase vocês usarão para </w:t>
      </w:r>
      <w:r>
        <w:rPr>
          <w:b/>
          <w:lang w:val="pt_PT" w:bidi="pt_PT"/>
        </w:rPr>
        <w:t>zelo</w:t>
      </w:r>
      <w:r>
        <w:rPr>
          <w:lang w:val="pt_PT" w:bidi="pt_PT"/>
        </w:rPr>
        <w:t xml:space="preserve">. Se vocês traduziram isso em outro livro da Bíblia, usem a mesma palavra aqui. Consultem o Glossário Mestre para mais informações sobre </w:t>
      </w:r>
      <w:r>
        <w:rPr>
          <w:b/>
          <w:lang w:val="pt_PT" w:bidi="pt_PT"/>
        </w:rPr>
        <w:t>zelo</w:t>
      </w:r>
      <w:r>
        <w:rPr>
          <w:lang w:val="pt_PT" w:bidi="pt_PT"/>
        </w:rPr>
        <w:t>. Pausem o áudio aqui.</w:t>
      </w:r>
    </w:p>
    <w:p>
      <w:pPr/>
      <w:r>
        <w:rPr>
          <w:lang w:val="pt_PT" w:bidi="pt_PT"/>
        </w:rPr>
      </w:r>
      <w:r>
        <w:rPr>
          <w:lang w:val="pt_PT" w:bidi="pt_PT"/>
        </w:rPr>
        <w:t xml:space="preserve">Yahweh estava cheio de </w:t>
      </w:r>
      <w:r>
        <w:rPr>
          <w:b/>
          <w:lang w:val="pt_PT" w:bidi="pt_PT"/>
        </w:rPr>
        <w:t>ira</w:t>
      </w:r>
      <w:r>
        <w:rPr>
          <w:lang w:val="pt_PT" w:bidi="pt_PT"/>
        </w:rPr>
        <w:t xml:space="preserve">, ou raiva extrema, para defender com justiça a sua própria honra. Yahweh disse que Fineias tinha um zelo semelhante ao zelo de Yahweh. Como Fineias tinha um zelo semelhante em manter Israel puro para Yahweh, Yahweh não destruiu Israel com o zelo de Yahweh. Embora essa seja uma palavra diferente de algumas outras palavras traduzidas como ira, ela tem a mesma ideia de forte raiva. Vocês podem usar a mesma palavra para ira, ou forte raiva, que vocês usaram em passagens anteriores. Consultem o Glossário Mestre para mais informações sobre </w:t>
      </w:r>
      <w:r>
        <w:rPr>
          <w:b/>
          <w:lang w:val="pt_PT" w:bidi="pt_PT"/>
        </w:rPr>
        <w:t>ira</w:t>
      </w:r>
      <w:r>
        <w:rPr>
          <w:lang w:val="pt_PT" w:bidi="pt_PT"/>
        </w:rPr>
        <w:t>.</w:t>
      </w:r>
    </w:p>
    <w:p>
      <w:pPr/>
      <w:r>
        <w:rPr>
          <w:lang w:val="pt_PT" w:bidi="pt_PT"/>
        </w:rPr>
      </w:r>
      <w:r>
        <w:rPr>
          <w:lang w:val="pt_PT" w:bidi="pt_PT"/>
        </w:rPr>
        <w:t xml:space="preserve">Yahweh faz uma promessa de </w:t>
      </w:r>
      <w:r>
        <w:rPr>
          <w:b/>
          <w:lang w:val="pt_PT" w:bidi="pt_PT"/>
        </w:rPr>
        <w:t>aliança</w:t>
      </w:r>
      <w:r>
        <w:rPr>
          <w:lang w:val="pt_PT" w:bidi="pt_PT"/>
        </w:rPr>
        <w:t xml:space="preserve"> para Fineias porque Fineias usou seu zelo por Yahweh para proteger a honra de Yahweh e manter Israel puro. Usem as mesmas palavras que vocês usaram antes para aliança e </w:t>
      </w:r>
      <w:r>
        <w:rPr>
          <w:b/>
          <w:lang w:val="pt_PT" w:bidi="pt_PT"/>
        </w:rPr>
        <w:t>paz</w:t>
      </w:r>
      <w:r>
        <w:rPr>
          <w:lang w:val="pt_PT" w:bidi="pt_PT"/>
        </w:rPr>
        <w:t xml:space="preserve">. Para mais informações sobre </w:t>
      </w:r>
      <w:r>
        <w:rPr>
          <w:lang w:val="pt_PT" w:bidi="pt_PT"/>
        </w:rPr>
        <w:t>aliança</w:t>
      </w:r>
      <w:r>
        <w:rPr>
          <w:lang w:val="pt_PT" w:bidi="pt_PT"/>
        </w:rPr>
        <w:t xml:space="preserve"> e </w:t>
      </w:r>
      <w:r>
        <w:rPr>
          <w:lang w:val="pt_PT" w:bidi="pt_PT"/>
        </w:rPr>
        <w:t>paz</w:t>
      </w:r>
      <w:r>
        <w:rPr>
          <w:lang w:val="pt_PT" w:bidi="pt_PT"/>
        </w:rPr>
        <w:t>, procurem no Glossário Mestre.</w:t>
      </w:r>
    </w:p>
    <w:p>
      <w:pPr/>
      <w:r>
        <w:rPr>
          <w:lang w:val="pt_PT" w:bidi="pt_PT"/>
        </w:rPr>
      </w:r>
      <w:r>
        <w:rPr>
          <w:lang w:val="pt_PT" w:bidi="pt_PT"/>
        </w:rPr>
        <w:t xml:space="preserve">Fineias havia feito a </w:t>
      </w:r>
      <w:r>
        <w:rPr>
          <w:b/>
          <w:lang w:val="pt_PT" w:bidi="pt_PT"/>
        </w:rPr>
        <w:t>expiação</w:t>
      </w:r>
      <w:r>
        <w:rPr>
          <w:lang w:val="pt_PT" w:bidi="pt_PT"/>
        </w:rPr>
        <w:t xml:space="preserve"> por Israel e pelo pecado. Quando alguém faz a expiação, restaura um relacionamento quebrado com Deus que é causado pelo pecado ou pela impureza. Usem a mesma palavra que vocês usaram em passagens anteriores para expiação. Para mais informações sobre </w:t>
      </w:r>
      <w:r>
        <w:rPr>
          <w:b/>
          <w:lang w:val="pt_PT" w:bidi="pt_PT"/>
        </w:rPr>
        <w:t>expiação</w:t>
      </w:r>
      <w:r>
        <w:rPr>
          <w:lang w:val="pt_PT" w:bidi="pt_PT"/>
        </w:rPr>
        <w:t>, consultem o Glossário Mestre.</w:t>
      </w:r>
    </w:p>
    <w:p>
      <w:pPr/>
      <w:r>
        <w:rPr>
          <w:lang w:val="pt_PT" w:bidi="pt_PT"/>
        </w:rPr>
      </w:r>
      <w:r>
        <w:rPr>
          <w:lang w:val="pt_PT" w:bidi="pt_PT"/>
        </w:rPr>
        <w:t xml:space="preserve">A história agora revela os nomes do homem israelita, da mulher midianita e de seus pais. Ambos os pais, Salu e Zur, eram os chefes de sua </w:t>
      </w:r>
      <w:r>
        <w:rPr>
          <w:b/>
          <w:lang w:val="pt_PT" w:bidi="pt_PT"/>
        </w:rPr>
        <w:t>casa</w:t>
      </w:r>
      <w:r>
        <w:rPr>
          <w:lang w:val="pt_PT" w:bidi="pt_PT"/>
        </w:rPr>
        <w:t xml:space="preserve"> (ou família), ou o pai e líder de toda a família deles. Usem a mesma palavra para casa que vocês usaram em passagens anteriores. Para mais informações sobre </w:t>
      </w:r>
      <w:r>
        <w:rPr>
          <w:lang w:val="pt_PT" w:bidi="pt_PT"/>
        </w:rPr>
        <w:t>casa</w:t>
      </w:r>
      <w:r>
        <w:rPr>
          <w:lang w:val="pt_PT" w:bidi="pt_PT"/>
        </w:rPr>
        <w:t>, consulte o Glossário Mestre.</w:t>
      </w:r>
    </w:p>
    <w:p>
      <w:pPr/>
      <w:r>
        <w:rPr>
          <w:lang w:val="pt_PT" w:bidi="pt_PT"/>
        </w:rPr>
      </w:r>
      <w:r>
        <w:rPr>
          <w:lang w:val="pt_PT" w:bidi="pt_PT"/>
        </w:rPr>
        <w:t xml:space="preserve">Imediatamente depois que Yahweh faz uma promessa de aliança com Fineias, Yahweh fala com Moisés. Yahweh diz a Moisés para tratar os midianitas duramente, como </w:t>
      </w:r>
      <w:r>
        <w:rPr>
          <w:b/>
          <w:lang w:val="pt_PT" w:bidi="pt_PT"/>
        </w:rPr>
        <w:t>inimigos</w:t>
      </w:r>
      <w:r>
        <w:rPr>
          <w:lang w:val="pt_PT" w:bidi="pt_PT"/>
        </w:rPr>
        <w:t>, porque os midianitas ludibriaram ou enganaram os israelitas, como inimigos. Os midianitas persuadiram ou convenceram os israelitas a acreditar em coisas que não eram verdadeiras e eram más.</w:t>
      </w:r>
    </w:p>
    <w:p>
      <w:pPr/>
      <w:r>
        <w:rPr>
          <w:lang w:val="pt_PT" w:bidi="pt_PT"/>
        </w:rPr>
      </w:r>
      <w:r>
        <w:rPr>
          <w:lang w:val="pt_PT" w:bidi="pt_PT"/>
        </w:rPr>
        <w:t>Parem aqui e discutam em grupo: como vocês falarão sobre os midianitas tratando os israelitas como inimigos e os ludibriando ou enganando? Que palavras vocês usarão para descrever a ludibriação e o engano?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26:1–11</w:t>
      </w:r>
      <w:r>
        <w:rPr>
          <w:lang w:val="pt_PT" w:bidi="pt_PT"/>
        </w:rPr>
      </w:r>
    </w:p>
    <w:p>
      <w:pPr>
        <w:pStyle w:val="Heading3"/>
      </w:pPr>
      <w:r>
        <w:rPr>
          <w:lang w:val="pt_PT" w:bidi="pt_PT"/>
        </w:rPr>
        <w:t>Ouvir e Sentir</w:t>
      </w:r>
    </w:p>
    <w:p>
      <w:pPr/>
      <w:r>
        <w:rPr>
          <w:lang w:val="pt_PT" w:bidi="pt_PT"/>
        </w:rPr>
      </w:r>
      <w:r>
        <w:rPr>
          <w:lang w:val="pt_PT" w:bidi="pt_PT"/>
        </w:rPr>
        <w:t>Nesta etapa, ouçam Números 26.1–11 e guardem em seus corações.</w:t>
      </w:r>
    </w:p>
    <w:p>
      <w:pPr/>
      <w:r>
        <w:rPr>
          <w:lang w:val="pt_PT" w:bidi="pt_PT"/>
        </w:rPr>
      </w:r>
      <w:r>
        <w:rPr>
          <w:lang w:val="pt_PT" w:bidi="pt_PT"/>
        </w:rPr>
        <w:t>Ouçam uma versão em áudio de Números 26.1–11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26.1–11 na tradução mais fácil de entender.</w:t>
      </w:r>
    </w:p>
    <w:p>
      <w:pPr/>
      <w:r>
        <w:rPr>
          <w:lang w:val="pt_PT" w:bidi="pt_PT"/>
        </w:rPr>
      </w:r>
      <w:r>
        <w:rPr>
          <w:lang w:val="pt_PT" w:bidi="pt_PT"/>
        </w:rPr>
        <w:t>Nessa passagem, os israelitas estão nas planícies de Moabe e a leste do rio Jordão. Os israelitas estão perto da cidade de Jericó. Yahweh pôs fim à praga, a doença terrível que matou muitas pessoas. Você deve se lembrar de que, anos antes, Yahweh havia dito que nenhum dos homens israelitas que tinham deixado o Egito veria e entraria na terra que Yahweh prometeu aos israelitas. Quase todas as pessoas mais velhas que deixaram o Egito com Moisés e Arão estão mortas. A praga matou as pessoas mais velhas que ainda estavam vivas depois de estarem no deserto. A punição de Yahweh pela desobediência dos israelitas terminou. Yahweh permitiu que Calebe e Josué vivessem e fossem capazes de entrar na terra que Yahweh prometeu aos israelitas. Moisés também ainda está vivo.</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Pause este áudio aqui.</w:t>
      </w:r>
    </w:p>
    <w:p>
      <w:pPr/>
      <w:r>
        <w:rPr>
          <w:lang w:val="pt_PT" w:bidi="pt_PT"/>
        </w:rPr>
      </w:r>
      <w:r>
        <w:rPr>
          <w:lang w:val="pt_PT" w:bidi="pt_PT"/>
        </w:rPr>
        <w:t>Depois que Yahweh pôs fim à praga, ele fala com Moisés e Eleazar. Eleazar, o filho mais velho de Arão, é o sumo sacerdote agora. Moisés chama Eleazar de “o sacerdote”, o que nos ajuda a lembrar que Eleazar é o sumo sacerdote. Yahweh quer que Moisés e Eleazar façam um censo, contem e façam um registro dos israelitas novamente. A última vez que Moisés e o sumo sacerdote contaram e registraram os israelitas foi antes dos israelitas deixarem o Monte Sinai para viajar em direção à terra que Yahweh prometeu aos israelitas. Muitos anos se passaram desde que Moisés e Arão fizeram essa contagem do povo. Essa nova contagem é um sinal de um novo início para os israelitas. Os israelitas estão prontos para entrar na terra que Yahweh prometeu a eles e ir lutar contra os midianitas. Yahweh quer um registro dos israelitas que tenham 20 anos ou mais e que sejam capazes de ir para a guerra e lutar pelo povo de Israel. Os homens são as pessoas que lutarão, então os israelitas contarão os homens com 20 anos ou mais. Yahweh quer que Moisés e Eleazar registrem os homens segundo a casa de seu pai. Yahweh não quer dizer que os israelitas devem registrar cada homem com seu pai real, mas sim com o clã, ou grande grupo familiar, ao qual os homens pertencem. Os antepassados masculinos do povo israelita são importantes e mostram a qual clã uma pessoa pertence. Cada israelita pode dizer quem foram seus antepassados e qual filho ou neto de Jacó é seu ancestral. Vocês se lembrarão de que outro nome para Jacó é Israel. O filho ou neto de Jacó foi o primeiro pai no grupo de pessoas que nasceram na família ao longo dos anos. Vocês se lembrarão de que as tribos israelitas são nomeadas em homenagem aos filhos de Jacó ou José, o filho de Jacó, que deixou Canaã e entrou no Egito.</w:t>
      </w:r>
    </w:p>
    <w:p>
      <w:pPr/>
      <w:r>
        <w:rPr>
          <w:lang w:val="pt_PT" w:bidi="pt_PT"/>
        </w:rPr>
      </w:r>
      <w:r>
        <w:rPr>
          <w:lang w:val="pt_PT" w:bidi="pt_PT"/>
        </w:rPr>
        <w:t>Parem aqui e discutam essa pergunta em grupo: conversem sobre uma vez em que vocês precisavam reunir ou contar seus pertences ou dinheiro para ver o que tinham antes de começar um novo projeto ou começar um novo tempo em suas vidas. Pause este áudio aqui.</w:t>
      </w:r>
    </w:p>
    <w:p>
      <w:pPr/>
      <w:r>
        <w:rPr>
          <w:lang w:val="pt_PT" w:bidi="pt_PT"/>
        </w:rPr>
      </w:r>
      <w:r>
        <w:rPr>
          <w:lang w:val="pt_PT" w:bidi="pt_PT"/>
        </w:rPr>
        <w:t>Moisés e Eleazar precisam de ajuda para contar e registrar o povo de Israel. Moisés e Eleazar pedem ao povo de Israel que conte e registre os homens que têm 20 anos ou mais. Não sabemos a quem Moisés e Eleazar pediram ajuda para fazer essa contagem. Sabemos que Yahweh escolheu um homem de cada tribo para ajudar Moisés e Arão a fazer o primeiro censo. Um líder de cada tribo pode ter ajudado Moisés e Eleazar a fazer o segundo censo. Moisés e Eleazar dizem aos israelitas que os israelitas estão contando e registrando o povo para obedecer a Yahweh.</w:t>
      </w:r>
    </w:p>
    <w:p>
      <w:pPr/>
      <w:r>
        <w:rPr>
          <w:lang w:val="pt_PT" w:bidi="pt_PT"/>
        </w:rPr>
      </w:r>
      <w:r>
        <w:rPr>
          <w:lang w:val="pt_PT" w:bidi="pt_PT"/>
        </w:rPr>
        <w:t>Esse registro do povo de Israel que saiu do Egito não se refere às pessoas que realmente deixaram o Egito. Este é o registro dos israelitas que completaram a jornada do Egito e estão prontos para entrar na terra que Yahweh prometeu aos israelitas. As pessoas da lista morreram há muito tempo, mas as pessoas na lista são os antepassados importantes dos israelitas que agora estão vivos. Cada nome na lista identifica o antepassado e o nome do clã ao qual todas as pessoas que nasceram depois pertencem. Essas pessoas são os descendentes do antepassado que mencionaram. Os israelitas formam um nome de clã adicionando ao nome do antepassado um final especial. A terminação especial significa algo pertencente a essa pessoa mencionada. É o mesmo que os israelitas serem o povo de Israel.</w:t>
      </w:r>
    </w:p>
    <w:p>
      <w:pPr/>
      <w:r>
        <w:rPr>
          <w:lang w:val="pt_PT" w:bidi="pt_PT"/>
        </w:rPr>
      </w:r>
      <w:r>
        <w:rPr>
          <w:lang w:val="pt_PT" w:bidi="pt_PT"/>
        </w:rPr>
        <w:t>Os líderes israelitas registram a contagem por tribo. Os líderes registram a tribo de Rúben primeiro. Vocês se lembrarão de que Rúben foi o primeiro filho, o filho mais velho de Jacó, que também era conhecido como Israel. Moisés dá os resultados do censo de acordo com os grupos de acampamento e marcha dos israelitas e quase na mesma ordem de tribos que o primeiro censo. Os clãs da tribo de Rúben são todos nomeados em homenagem aos filhos de Rúben que deixaram Canaã com seu pai e avô. Os descendentes de Enoque são parte do clã enoquita. Os descendentes de Palu são parte do clã paluíta. Os descendentes de Hezrom são parte do clã hezronita. Os descendentes de Carmi são parte do clã carmita. O censo registra 43.730 homens de 20 anos ou mais em todos os clãs da tribo de Rúben.</w:t>
      </w:r>
    </w:p>
    <w:p>
      <w:pPr/>
      <w:r>
        <w:rPr>
          <w:lang w:val="pt_PT" w:bidi="pt_PT"/>
        </w:rPr>
      </w:r>
      <w:r>
        <w:rPr>
          <w:lang w:val="pt_PT" w:bidi="pt_PT"/>
        </w:rPr>
        <w:t>Parem aqui e discutam essa pergunta em grupo: como grupos diferentes de pessoas são identificados em sua comunidade? Os grupos recebem nomes de pessoas especiais ou de outra coisa, como uma habilidade ou o lugar onde vivem? Pause este áudio aqui.</w:t>
      </w:r>
    </w:p>
    <w:p>
      <w:pPr/>
      <w:r>
        <w:rPr>
          <w:lang w:val="pt_PT" w:bidi="pt_PT"/>
        </w:rPr>
      </w:r>
      <w:r>
        <w:rPr>
          <w:lang w:val="pt_PT" w:bidi="pt_PT"/>
        </w:rPr>
        <w:t>Depois que aprendemos quantos homens os israelitas registram para a tribo e clãs de Rúben, Moisés conta uma história sobre um grupo específico de descendentes de Palu no clã paluíta. Às vezes, a palavra filho pode significar qualquer descendente masculino de uma pessoa. Eles podem ser filhos dessa pessoa, ou podem ser netos ou até mesmo separados por mais gerações. Quando Moisés nos conta sobre Nemuel, Datã e Abirão, Moisés chama Eliabe de filho de Palu, mas Eliabe não era seu filho direto. Eliabe era um descendente direto de Palu, e provavelmente separado de Palu por muitas gerações de pessoas. No entanto, Eliabe era o pai direto de Nemuel, Datã e Abirão.</w:t>
      </w:r>
    </w:p>
    <w:p>
      <w:pPr/>
      <w:r>
        <w:rPr>
          <w:lang w:val="pt_PT" w:bidi="pt_PT"/>
        </w:rPr>
      </w:r>
      <w:r>
        <w:rPr>
          <w:lang w:val="pt_PT" w:bidi="pt_PT"/>
        </w:rPr>
        <w:t>Parem aqui e discutam essa pergunta em grupo: que palavras vocês usam para indicar que alguém está relacionado a um antepassado? Como isso muda, se é que muda, para os descendentes homens e mulheres? Pause este áudio aqui.</w:t>
      </w:r>
    </w:p>
    <w:p>
      <w:pPr/>
      <w:r>
        <w:rPr>
          <w:lang w:val="pt_PT" w:bidi="pt_PT"/>
        </w:rPr>
      </w:r>
      <w:r>
        <w:rPr>
          <w:lang w:val="pt_PT" w:bidi="pt_PT"/>
        </w:rPr>
        <w:t>Um grupo de israelitas, liderado por Corá, o levita, escolheu Datã e Abirão para também serem líderes do grupo. Isso é semelhante ao que os israelitas fizeram perto do Monte Sinai quando os israelitas escolheram líderes de clãs para ajudar com o primeiro censo. No entanto, escolher Datã e Abirão era parte da rebelião de Corá contra Moisés, Arão e Yahweh. Yahweh não criou esse grupo de pessoas. Yahweh abriu a terra, assim como uma boca se abre para comer. Yahweh fez a terra se abrir, e todas as tendas, pertences e as famílias de Corá, Datã e Abirão caíram na terra. A terra cobriu as pessoas e as tendas assim como as pessoas comem e engolem a comida. Moisés chama as pessoas que se rebelaram contra Yahweh de um grupo ou uma comunidade. No entanto, as pessoas rebeldes não eram o mesmo tipo de comunidade que toda a comunidade de Israel. A comunidade rebelde não pertencia a Yahweh como a comunidade israelita — Yahweh não os considerava bons ou parte de seu plano para os israelitas. O escritor nomeia o grupo de pessoas dessa maneira para mostrar o contraste entre as duas comunidades e destacar que a comunidade de Corá estava errada.</w:t>
      </w:r>
    </w:p>
    <w:p>
      <w:pPr/>
      <w:r>
        <w:rPr>
          <w:lang w:val="pt_PT" w:bidi="pt_PT"/>
        </w:rPr>
      </w:r>
      <w:r>
        <w:rPr>
          <w:lang w:val="pt_PT" w:bidi="pt_PT"/>
        </w:rPr>
        <w:t>Parem aqui e discutam essa pergunta em grupo: como vocês usam palavras para debochar ou zombar das pessoas que podem estar fazendo algo errado ou estúpido? Como vocês mudam o tom de sua voz, ou a maneira como sua voz soa, para ajudar vocês a zombar ou debochar de alguém? Pause este áudio aqui.</w:t>
      </w:r>
    </w:p>
    <w:p>
      <w:pPr/>
      <w:r>
        <w:rPr>
          <w:lang w:val="pt_PT" w:bidi="pt_PT"/>
        </w:rPr>
      </w:r>
      <w:r>
        <w:rPr>
          <w:lang w:val="pt_PT" w:bidi="pt_PT"/>
        </w:rPr>
        <w:t>O fogo de Yahweh devorou os 250 homens que estavam fazendo a oferta de incenso no tabernáculo. Devorar significa comer rapidamente, como se alguém estivesse com muita fome. O fogo não comeu as pessoas como uma pessoa come comida, mas o fogo queimou as pessoas tão rapidamente que era como se o fogo comesse as pessoas, de modo que as pessoas desapareciam. Essa parte da passagem é uma advertência, um sinal de perigo aos israelitas, para encorajar os israelitas a serem obedientes a Yahweh. Essa parte da passagem também nos ajuda a entender por que o número de pessoas na tribo de Rúben é quase 3.000 a menos do que a contagem do primeiro censo.</w:t>
      </w:r>
    </w:p>
    <w:p>
      <w:pPr/>
      <w:r>
        <w:rPr>
          <w:lang w:val="pt_PT" w:bidi="pt_PT"/>
        </w:rPr>
      </w:r>
      <w:r>
        <w:rPr>
          <w:lang w:val="pt_PT" w:bidi="pt_PT"/>
        </w:rPr>
        <w:t>Parem aqui e discutam essa pergunta em grupo: vocês podem contar uma história verdadeira que sua família contou a vocês e que sirva de advertência contra fazer algo perigoso ou desobediente? Pause este áudio aqui.</w:t>
      </w:r>
    </w:p>
    <w:p>
      <w:pPr/>
      <w:r>
        <w:rPr>
          <w:lang w:val="pt_PT" w:bidi="pt_PT"/>
        </w:rPr>
      </w:r>
      <w:r>
        <w:rPr>
          <w:lang w:val="pt_PT" w:bidi="pt_PT"/>
        </w:rPr>
        <w:t>A passagem termina nos dizendo que nem todos os filhos, a família, de Corá morreram durante a rebelião. Há descendentes de Corá vivos entre os israelitas no momento desse novo censo.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diz a Moisés e Eleazar, o sumo sacerdote, filho de Arão, para fazer um censo, para contar e registrar homens de 20 anos ou mais que podem lutar por Israel.</w:t>
      </w:r>
    </w:p>
    <w:p>
      <w:pPr/>
      <w:r>
        <w:rPr>
          <w:lang w:val="pt_PT" w:bidi="pt_PT"/>
        </w:rPr>
      </w:r>
      <w:r>
        <w:rPr>
          <w:b/>
          <w:lang w:val="pt_PT" w:bidi="pt_PT"/>
        </w:rPr>
        <w:t>Na segunda cena:</w:t>
      </w:r>
      <w:r>
        <w:rPr>
          <w:lang w:val="pt_PT" w:bidi="pt_PT"/>
        </w:rPr>
        <w:t xml:space="preserve"> Moisés e Eleazar dizem aos líderes das tribos para ajudar a fazer um censo dos israelitas.</w:t>
      </w:r>
    </w:p>
    <w:p>
      <w:pPr/>
      <w:r>
        <w:rPr>
          <w:lang w:val="pt_PT" w:bidi="pt_PT"/>
        </w:rPr>
      </w:r>
      <w:r>
        <w:rPr>
          <w:b/>
          <w:lang w:val="pt_PT" w:bidi="pt_PT"/>
        </w:rPr>
        <w:t>Na terceira cena:</w:t>
      </w:r>
      <w:r>
        <w:rPr>
          <w:lang w:val="pt_PT" w:bidi="pt_PT"/>
        </w:rPr>
        <w:t xml:space="preserve"> Moisés registra os clãs e o número de homens na tribo de Rúben.</w:t>
      </w:r>
    </w:p>
    <w:p>
      <w:pPr/>
      <w:r>
        <w:rPr>
          <w:lang w:val="pt_PT" w:bidi="pt_PT"/>
        </w:rPr>
      </w:r>
      <w:r>
        <w:rPr>
          <w:b/>
          <w:lang w:val="pt_PT" w:bidi="pt_PT"/>
        </w:rPr>
        <w:t>Na quarta cena:</w:t>
      </w:r>
      <w:r>
        <w:rPr>
          <w:lang w:val="pt_PT" w:bidi="pt_PT"/>
        </w:rPr>
        <w:t xml:space="preserve"> A passagem nos lembra de dois homens rubenitas, Datã e Abirão, que se rebelaram contra Moisés, Arão e Yahweh. Yahweh matou Datã e Abirão juntamente com um levita chamado Corá. Nem todos os descendentes de Corá morreram.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Líderes das tribos de Israel</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Hanoquitas, paluítas, hezronitas e carmitas</w:t>
      </w:r>
    </w:p>
    <w:p>
      <w:pPr>
        <w:pStyle w:val="ListBullet"/>
        <w:spacing w:line="240" w:lineRule="auto"/>
        <w:ind w:left="720"/>
      </w:pPr>
      <w:r>
        <w:rPr>
          <w:lang w:val="pt_PT" w:bidi="pt_PT"/>
        </w:rPr>
      </w:r>
      <w:r>
        <w:rPr>
          <w:lang w:val="pt_PT" w:bidi="pt_PT"/>
        </w:rPr>
        <w:t>Eliabe, o paluita, e o filho de Eliabe, Nemuel</w:t>
      </w:r>
    </w:p>
    <w:p>
      <w:pPr>
        <w:pStyle w:val="ListBullet"/>
        <w:spacing w:line="240" w:lineRule="auto"/>
        <w:ind w:left="720"/>
      </w:pPr>
      <w:r>
        <w:rPr>
          <w:lang w:val="pt_PT" w:bidi="pt_PT"/>
        </w:rPr>
      </w:r>
      <w:r>
        <w:rPr>
          <w:lang w:val="pt_PT" w:bidi="pt_PT"/>
        </w:rPr>
        <w:t>Os filhos de Eliabe, Datã e Abirão</w:t>
      </w:r>
    </w:p>
    <w:p>
      <w:pPr>
        <w:pStyle w:val="ListBullet"/>
        <w:spacing w:line="240" w:lineRule="auto"/>
        <w:ind w:left="720"/>
      </w:pPr>
      <w:r>
        <w:rPr>
          <w:lang w:val="pt_PT" w:bidi="pt_PT"/>
        </w:rPr>
      </w:r>
      <w:r>
        <w:rPr>
          <w:lang w:val="pt_PT" w:bidi="pt_PT"/>
        </w:rPr>
        <w:t>Corá</w:t>
      </w:r>
    </w:p>
    <w:p>
      <w:pPr/>
      <w:r>
        <w:rPr>
          <w:lang w:val="pt_PT" w:bidi="pt_PT"/>
        </w:rPr>
      </w:r>
      <w:r>
        <w:rPr>
          <w:lang w:val="pt_PT" w:bidi="pt_PT"/>
        </w:rPr>
        <w:t>Rúben é o antepassado do povo da tribo rubenita. Rúben morreu muitos anos antes disso. Eliabe, Datã, Abirão e Corá morreram na jornada para as planícies de Moabe. Nemuel provavelmente morreu na jornada para as planícies de Moabe.</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destaca um novo início para os israelitas que estiveram no deserto por muitos anos. Essa história dos israelitas acontece depois da praga que matou os israelitas remanescentes da geração mais velha que se rebelaram contra Yahweh. Yahweh diz a Moisés e Eleazar para fazerem um censo, ou uma contagem, do povo de Israel que pode lutar, e registrar essas pessoas de acordo com sua tribo e clã.</w:t>
      </w:r>
    </w:p>
    <w:p>
      <w:pPr/>
      <w:r>
        <w:rPr>
          <w:lang w:val="pt_PT" w:bidi="pt_PT"/>
        </w:rPr>
      </w:r>
      <w:r>
        <w:rPr>
          <w:lang w:val="pt_PT" w:bidi="pt_PT"/>
        </w:rPr>
        <w:t>Parem aqui e discutam essa questão em grupo: que frases no início das histórias em sua comunidade ajudam vocês e outros ouvintes a entender quando o evento aconteceu? Pause este áudio aqui.</w:t>
      </w:r>
    </w:p>
    <w:p>
      <w:pPr/>
      <w:r>
        <w:rPr>
          <w:lang w:val="pt_PT" w:bidi="pt_PT"/>
        </w:rPr>
      </w:r>
      <w:r>
        <w:rPr>
          <w:lang w:val="pt_PT" w:bidi="pt_PT"/>
        </w:rPr>
        <w:t>Depois que Yahweh dá instruções a Moisés e Eleazar, Moisés e Eleazar vão falar com outros israelitas, possivelmente os líderes das tribos. Moisés e Eleazar dizem aos outros israelitas para fazerem um censo, assim como Yahweh disse a Moisés e Eleazar para fazerem. Isso é para que eles sejam obedientes a Yahweh.</w:t>
      </w:r>
    </w:p>
    <w:p>
      <w:pPr/>
      <w:r>
        <w:rPr>
          <w:lang w:val="pt_PT" w:bidi="pt_PT"/>
        </w:rPr>
      </w:r>
      <w:r>
        <w:rPr>
          <w:lang w:val="pt_PT" w:bidi="pt_PT"/>
        </w:rPr>
        <w:t>Os resultados do censo são apresentados como sendo do povo de Israel que saiu do Egito, mas é importante lembrar que essas são apenas as pessoas que estão nas planícies de Moabe. Quase todas as pessoas que deixaram o Egito morreram. Os israelitas que terminaram a jornada do Egito são os filhos que cresceram no deserto.</w:t>
      </w:r>
    </w:p>
    <w:p>
      <w:pPr/>
      <w:r>
        <w:rPr>
          <w:lang w:val="pt_PT" w:bidi="pt_PT"/>
        </w:rPr>
      </w:r>
      <w:r>
        <w:rPr>
          <w:lang w:val="pt_PT" w:bidi="pt_PT"/>
        </w:rPr>
        <w:t>A lista da tribo de Rúben menciona os filhos de Rúben que deram nome aos seus clãs. Cada nome de clã é feito a partir do nome de um filho. O número de homens em idade de lutar na tribo de Rúben no momento desse censo é de 43.730. Não sabemos quantas pessoas estão em cada clã.</w:t>
      </w:r>
    </w:p>
    <w:p>
      <w:pPr/>
      <w:r>
        <w:rPr>
          <w:lang w:val="pt_PT" w:bidi="pt_PT"/>
        </w:rPr>
      </w:r>
      <w:r>
        <w:rPr>
          <w:lang w:val="pt_PT" w:bidi="pt_PT"/>
        </w:rPr>
        <w:t>Parem aqui e discutam essa questão em grupo: se sua comunidade registra o número de pessoas nela, como ela faz isso? Quantas vezes eles fazem isso? Como vocês registram grandes números de pessoas? Pause este áudio aqui.</w:t>
      </w:r>
    </w:p>
    <w:p>
      <w:pPr/>
      <w:r>
        <w:rPr>
          <w:lang w:val="pt_PT" w:bidi="pt_PT"/>
        </w:rPr>
      </w:r>
      <w:r>
        <w:rPr>
          <w:lang w:val="pt_PT" w:bidi="pt_PT"/>
        </w:rPr>
        <w:t>Moisés conta a história sobre os descendentes de Palu como uma advertência aos israelitas. Os descendentes masculinos de Palu são apresentados como filhos de Palu. Eliabe nasceu muitos anos depois que Palu morreu, e muitas gerações nasceram entre Palu e Eliabe. Eliabe é o pai de três filhos: Nemuel, Datã e Abirão. A história da advertência é sobre os homens paluítas, Datã e Abirão, da tribo de Rúben. A história da advertência nos lembra de um evento muitos anos antes, quando os israelitas estavam no deserto. Não sabemos exatamente onde ou quando a rebelião de Corá, Datã e Abirão aconteceu. O fogo de Yahweh consumiu, ou devorou, os 250 homens que fizeram parte da rebelião e que queimaram incenso.</w:t>
      </w:r>
    </w:p>
    <w:p>
      <w:pPr/>
      <w:r>
        <w:rPr>
          <w:lang w:val="pt_PT" w:bidi="pt_PT"/>
        </w:rPr>
      </w:r>
      <w:r>
        <w:rPr>
          <w:lang w:val="pt_PT" w:bidi="pt_PT"/>
        </w:rPr>
        <w:t>Parem aqui e revisem como vocês falaram sobre o fogo que consumiu os 250 homens na história da rebelião de Corá em Números 16. Como vocês falarão sobre o fogo nessa passagem? Pause este áudio aqui.</w:t>
      </w:r>
    </w:p>
    <w:p>
      <w:pPr/>
      <w:r>
        <w:rPr>
          <w:lang w:val="pt_PT" w:bidi="pt_PT"/>
        </w:rPr>
      </w:r>
      <w:r>
        <w:rPr>
          <w:lang w:val="pt_PT" w:bidi="pt_PT"/>
        </w:rPr>
        <w:t>Embora Corá fosse um levita, não um rubenita, o escritor dessa passagem usa a história da rebelião de Corá para dizer aos israelitas que alguns dos descendentes de Corá estão vivos. Não sabemos quem está vivo ou quantos deles há.</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Líderes das tribos de Israel</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Hanoquitas, paluítas, hezronitas e carmitas</w:t>
      </w:r>
    </w:p>
    <w:p>
      <w:pPr>
        <w:pStyle w:val="ListBullet"/>
        <w:spacing w:line="240" w:lineRule="auto"/>
        <w:ind w:left="720"/>
      </w:pPr>
      <w:r>
        <w:rPr>
          <w:lang w:val="pt_PT" w:bidi="pt_PT"/>
        </w:rPr>
      </w:r>
      <w:r>
        <w:rPr>
          <w:lang w:val="pt_PT" w:bidi="pt_PT"/>
        </w:rPr>
        <w:t>Eliabe, o paluita, e o filho de Eliabe, Nemuel</w:t>
      </w:r>
    </w:p>
    <w:p>
      <w:pPr>
        <w:pStyle w:val="ListBullet"/>
        <w:spacing w:line="240" w:lineRule="auto"/>
        <w:ind w:left="720"/>
      </w:pPr>
      <w:r>
        <w:rPr>
          <w:lang w:val="pt_PT" w:bidi="pt_PT"/>
        </w:rPr>
      </w:r>
      <w:r>
        <w:rPr>
          <w:lang w:val="pt_PT" w:bidi="pt_PT"/>
        </w:rPr>
        <w:t>Os filhos de Eliabe, Datã e Abirão</w:t>
      </w:r>
    </w:p>
    <w:p>
      <w:pPr>
        <w:pStyle w:val="ListBullet"/>
        <w:spacing w:line="240" w:lineRule="auto"/>
        <w:ind w:left="720"/>
      </w:pPr>
      <w:r>
        <w:rPr>
          <w:lang w:val="pt_PT" w:bidi="pt_PT"/>
        </w:rPr>
      </w:r>
      <w:r>
        <w:rPr>
          <w:lang w:val="pt_PT" w:bidi="pt_PT"/>
        </w:rPr>
        <w:t>Corá</w:t>
      </w:r>
    </w:p>
    <w:p>
      <w:pPr/>
      <w:r>
        <w:rPr>
          <w:lang w:val="pt_PT" w:bidi="pt_PT"/>
        </w:rPr>
      </w:r>
      <w:r>
        <w:rPr>
          <w:lang w:val="pt_PT" w:bidi="pt_PT"/>
        </w:rPr>
        <w:t>Rúben é o antepassado do povo da tribo rubenita. Rúben está morto. Eliabe, Datã, Abirão e Corá morreram na jornada para as planícies de Moabe. Nemuel provavelmente morreu na jornada para as planícies de Moabe.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e Eleazar, filho de Arão, estão nas planícies de Moabe. Yahweh diz a Moisés e Eleazar para fazerem um censo dos israelitas que têm 20 anos ou mais e que podem lutar por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“Agora podemos nos preparar para entrar na terra que prometi a meu povo”, ou: “Moisés e Eleazar precisam saber quem pode lutar contra os midianitas”, ou: “Moisés e Eleazar precisam saber quantos israelitas precisarão de terra em sua nova casa”.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Eleazar dizem a outros israelitas, possivelmente os líderes das tribos e clãs de Israel, para fazerem um censo dos israelitas que têm 20 anos de idade ou mais. Moisés e Eleazar querem que os outros israelitas façam isso porque Yahweh pediu a eles que fizessem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“Faremos outra contagem do povo para ser obediente a Yahweh”, ou: “Me pergunto quantos de nosso povo entrarão na terra que Yahweh prometeu a nós”.</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“Servirei a Yahweh e contarei e registrarei nosso povo”, ou: “Precisamos de ajuda para contar nosso povo, assim como meu pai precisava de ajuda perto do Monte Sinai”.</w:t>
      </w:r>
    </w:p>
    <w:p>
      <w:pPr>
        <w:pStyle w:val="ListBullet"/>
        <w:spacing w:line="240" w:lineRule="auto"/>
        <w:ind w:left="720"/>
      </w:pPr>
      <w:r>
        <w:rPr>
          <w:lang w:val="pt_PT" w:bidi="pt_PT"/>
        </w:rPr>
      </w:r>
      <w:r>
        <w:rPr>
          <w:lang w:val="pt_PT" w:bidi="pt_PT"/>
        </w:rPr>
        <w:t>Pergunte à pessoa que interpreta os líderes das tribos de Israel: “O que você está sentindo ou pensando?” A pessoa pode responder coisas como: “Ajudaremos Moisés e Eleazar a fazer a contagem e o registro”, ou: “Obedeceremos a Yahweh”, ou: “Estamos animados para nos prepararmos para entrar na terra que Yahweh nos prometeu”.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descendentes de Rúben, filho de Israel, são chamados de rubenitas. Os rubenitas que terminaram a jornada do Egito e acamparam nas planícies de Moabe, perto do rio Jordão e de Jericó, pertencem a quatro clãs diferentes. O clã hanoquita é formado pelos descendentes de Hanoque. O clã paluita é formado pelos descendentes de Palu. O clã hezronita é formado pelos descendentes de Hezrom. O clã carmita é formado pelos descendentes de Carmi.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hanoquitas, paluitas, hezronitas e carmitas: “O que você está sentindo ou pensando?” A pessoa pode responder coisas como: “Há muitos de nós prontos para lutar por Israel”, ou: “Mesmo que Yahweh tenha matado alguns de nós, somos uma tribo forte”, ou: “Estamos prontos para obedecer a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os israelitas estavam no deserto, Eliabe, o paluita, tinha três filhos chamados Nemuel, Datã e Abirão. Datã e Abirão seguiram Corá e se rebelaram contra a liderança de Moisés e Arão. Datã, Abirão e o levita Corá foram mortos por Yahweh quando Yahweh fez a terra se abrir, para que os homens caíssem nela. Os outros líderes no grupo de seguidores de Corá foram queimados até a morte por Yahweh. Essa história lembra aos israelitas de serem obedientes a Yahweh. É uma advertência aos israelitas. Alguns dos descendentes de Corá estão vivos.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Moisés: “O que você está sentindo ou pensando?” A pessoa pode responder coisas como: “Quero que os israelitas se lembrem de como Yahweh pune o povo que se rebela”, ou: “Temos que nos lembrar de que devemos obedecer a Yahweh”, ou: “Fiquei com medo quando Yahweh matou Datã, Abirão e as famílias deles”.</w:t>
      </w:r>
    </w:p>
    <w:p>
      <w:pPr>
        <w:pStyle w:val="ListBullet"/>
        <w:spacing w:line="240" w:lineRule="auto"/>
        <w:ind w:left="720"/>
      </w:pPr>
      <w:r>
        <w:rPr>
          <w:lang w:val="pt_PT" w:bidi="pt_PT"/>
        </w:rPr>
      </w:r>
      <w:r>
        <w:rPr>
          <w:lang w:val="pt_PT" w:bidi="pt_PT"/>
        </w:rPr>
        <w:t>Pergunte à pessoa que interpreta os hanoquitas, paluitas, hezronitas e carmitas: “O que você está sentindo ou pensando?” A pessoa pode responder coisas como: “Nós nos lembramos da história de Datã e Abirão se rebelando contra Yahweh”, ou: “Sabemos que devemos confiar em nossos sacerdotes para servir a Yahweh por nós”.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Depois da praga, </w:t>
      </w:r>
      <w:r>
        <w:rPr>
          <w:b/>
          <w:lang w:val="pt_PT" w:bidi="pt_PT"/>
        </w:rPr>
        <w:t>Yahweh</w:t>
      </w:r>
      <w:r>
        <w:rPr>
          <w:lang w:val="pt_PT" w:bidi="pt_PT"/>
        </w:rPr>
        <w:t xml:space="preserve"> falou com Moisés e Eleazar. Usem a mesma palavra ou frase para </w:t>
      </w:r>
      <w:r>
        <w:rPr>
          <w:b/>
          <w:lang w:val="pt_PT" w:bidi="pt_PT"/>
        </w:rPr>
        <w:t>praga</w:t>
      </w:r>
      <w:r>
        <w:rPr>
          <w:lang w:val="pt_PT" w:bidi="pt_PT"/>
        </w:rPr>
        <w:t xml:space="preserve"> que vocês usaram em passagens anteriores. Yavé é o nome pessoal para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pede a Moisés e Eleazar que façam um </w:t>
      </w:r>
      <w:r>
        <w:rPr>
          <w:b/>
          <w:lang w:val="pt_PT" w:bidi="pt_PT"/>
        </w:rPr>
        <w:t>censo</w:t>
      </w:r>
      <w:r>
        <w:rPr>
          <w:lang w:val="pt_PT" w:bidi="pt_PT"/>
        </w:rPr>
        <w:t xml:space="preserve"> dos </w:t>
      </w:r>
      <w:r>
        <w:rPr>
          <w:b/>
          <w:lang w:val="pt_PT" w:bidi="pt_PT"/>
        </w:rPr>
        <w:t>israelitas</w:t>
      </w:r>
      <w:r>
        <w:rPr>
          <w:lang w:val="pt_PT" w:bidi="pt_PT"/>
        </w:rPr>
        <w:t xml:space="preserve"> que podem lutar e que os registrem pela casa de seu pai, seu clã. Usem as mesmas palavras ou frases para censo e israelitas que vocês usaram em passagens anteriores, e lembrem-se de que </w:t>
      </w:r>
      <w:r>
        <w:rPr>
          <w:lang w:val="pt_PT" w:bidi="pt_PT"/>
        </w:rPr>
        <w:t>israelitas</w:t>
      </w:r>
      <w:r>
        <w:rPr>
          <w:lang w:val="pt_PT" w:bidi="pt_PT"/>
        </w:rPr>
        <w:t xml:space="preserve"> está no Glossário Mestre.</w:t>
      </w:r>
    </w:p>
    <w:p>
      <w:pPr/>
      <w:r>
        <w:rPr>
          <w:lang w:val="pt_PT" w:bidi="pt_PT"/>
        </w:rPr>
      </w:r>
      <w:r>
        <w:rPr>
          <w:lang w:val="pt_PT" w:bidi="pt_PT"/>
        </w:rPr>
        <w:t xml:space="preserve">Moisés e Eleazar pedem aos líderes das tribos e </w:t>
      </w:r>
      <w:r>
        <w:rPr>
          <w:b/>
          <w:lang w:val="pt_PT" w:bidi="pt_PT"/>
        </w:rPr>
        <w:t>clãs</w:t>
      </w:r>
      <w:r>
        <w:rPr>
          <w:lang w:val="pt_PT" w:bidi="pt_PT"/>
        </w:rPr>
        <w:t xml:space="preserve"> israelitas que façam um censo dos israelitas que podem lutar assim como Yahweh disse a Moisés para fazer. Clãs são grupos de pessoas que têm parentesco entre si por meio de um ancestral. Todas as pessoas no clã são descendentes desse antepassado. Usem a mesma palavra para clãs que vocês usaram em passagens anteriores. A passagem registra os resultados do censo.</w:t>
      </w:r>
    </w:p>
    <w:p>
      <w:pPr/>
      <w:r>
        <w:rPr>
          <w:lang w:val="pt_PT" w:bidi="pt_PT"/>
        </w:rPr>
      </w:r>
      <w:r>
        <w:rPr>
          <w:lang w:val="pt_PT" w:bidi="pt_PT"/>
        </w:rPr>
        <w:t>Os “filhos de Palu” são os descendentes masculinos de Palu. Usem a mesma palavra ou frase para filhos, os descendentes masculinos, que vocês usaram em passagens anteriores.</w:t>
      </w:r>
    </w:p>
    <w:p>
      <w:pPr/>
      <w:r>
        <w:rPr>
          <w:lang w:val="pt_PT" w:bidi="pt_PT"/>
        </w:rPr>
      </w:r>
      <w:r>
        <w:rPr>
          <w:lang w:val="pt_PT" w:bidi="pt_PT"/>
        </w:rPr>
        <w:t xml:space="preserve">Um descendente de Palu, Eliabe, tinha três filhos chamados Nemuel, Datã e Abirão. Datã e Abirão, com um levita chamado Corá, se rebelaram contra Moisés e Arão. Yahweh matou Datã e Abirão e os outros líderes da </w:t>
      </w:r>
      <w:r>
        <w:rPr>
          <w:b/>
          <w:lang w:val="pt_PT" w:bidi="pt_PT"/>
        </w:rPr>
        <w:t>comunidade</w:t>
      </w:r>
      <w:r>
        <w:rPr>
          <w:lang w:val="pt_PT" w:bidi="pt_PT"/>
        </w:rPr>
        <w:t xml:space="preserve"> do povo. Usem a mesma palavra para comunidade de pessoas que vocês usaram em passagens anteriores.</w:t>
      </w:r>
    </w:p>
    <w:p>
      <w:pPr/>
      <w:r>
        <w:rPr>
          <w:lang w:val="pt_PT" w:bidi="pt_PT"/>
        </w:rPr>
      </w:r>
      <w:r>
        <w:rPr>
          <w:lang w:val="pt_PT" w:bidi="pt_PT"/>
        </w:rPr>
        <w:t xml:space="preserve">A história de Datã, Abirão e Corá, e os outros rebeldes, é um </w:t>
      </w:r>
      <w:r>
        <w:rPr>
          <w:b/>
          <w:lang w:val="pt_PT" w:bidi="pt_PT"/>
        </w:rPr>
        <w:t>sinal de advertência</w:t>
      </w:r>
      <w:r>
        <w:rPr>
          <w:lang w:val="pt_PT" w:bidi="pt_PT"/>
        </w:rPr>
        <w:t xml:space="preserve"> para os israelitas. Um sinal para os outros pode ser uma bandeira ou item físico que mostra quem é um grupo de pessoas e que todos lutam juntos. Em outros momentos, um sinal pode ser algo que impeça as pessoas de fazer algo ou de ir a algum lugar. Nesse caso, o sinal é a história de um evento que lembra às pessoas o que fazer ou não fazer.</w:t>
      </w:r>
    </w:p>
    <w:p>
      <w:pPr/>
      <w:r>
        <w:rPr>
          <w:lang w:val="pt_PT" w:bidi="pt_PT"/>
        </w:rPr>
      </w:r>
      <w:r>
        <w:rPr>
          <w:lang w:val="pt_PT" w:bidi="pt_PT"/>
        </w:rPr>
        <w:t xml:space="preserve">Parem aqui e discutam em grupo qual palavra ou frase vocês usarão para </w:t>
      </w:r>
      <w:r>
        <w:rPr>
          <w:b/>
          <w:lang w:val="pt_PT" w:bidi="pt_PT"/>
        </w:rPr>
        <w:t>sinal de advertência</w:t>
      </w:r>
      <w:r>
        <w:rPr>
          <w:lang w:val="pt_PT" w:bidi="pt_PT"/>
        </w:rPr>
        <w:t>. Se vocês já traduziram essa ideia em outro livro da Bíblia, usem as mesmas palavras que usaram lá. Pause este áudio aqui.</w:t>
      </w:r>
    </w:p>
    <w:p>
      <w:pPr/>
      <w:r>
        <w:rPr>
          <w:lang w:val="pt_PT" w:bidi="pt_PT"/>
        </w:rPr>
      </w:r>
      <w:r>
        <w:rPr>
          <w:lang w:val="pt_PT" w:bidi="pt_PT"/>
        </w:rPr>
        <w:t>Os filhos, a família masculina de Corá, o levita, não morreram.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26:12–14</w:t>
      </w:r>
      <w:r>
        <w:rPr>
          <w:lang w:val="pt_PT" w:bidi="pt_PT"/>
        </w:rPr>
      </w:r>
    </w:p>
    <w:p>
      <w:pPr>
        <w:pStyle w:val="Heading3"/>
      </w:pPr>
      <w:r>
        <w:rPr>
          <w:lang w:val="pt_PT" w:bidi="pt_PT"/>
        </w:rPr>
        <w:t>Ouvir e Sentir</w:t>
      </w:r>
    </w:p>
    <w:p>
      <w:pPr/>
      <w:r>
        <w:rPr>
          <w:lang w:val="pt_PT" w:bidi="pt_PT"/>
        </w:rPr>
      </w:r>
      <w:r>
        <w:rPr>
          <w:lang w:val="pt_PT" w:bidi="pt_PT"/>
        </w:rPr>
        <w:t>Nesta etapa, ouçam Números 26.12–14 e guardem em seus corações.</w:t>
      </w:r>
    </w:p>
    <w:p>
      <w:pPr/>
      <w:r>
        <w:rPr>
          <w:lang w:val="pt_PT" w:bidi="pt_PT"/>
        </w:rPr>
      </w:r>
      <w:r>
        <w:rPr>
          <w:lang w:val="pt_PT" w:bidi="pt_PT"/>
        </w:rPr>
        <w:t>Ouçam uma versão em áudio de Números 26.12–14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26.12–14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devem se lembrar de que Yahweh pediu a Moisés e Eleazar para fazerem um censo de todos os homens com 20 anos ou mais que podiam lutar. Nessa passagem, Moisés nos conta sobre a tribo de Simeão e os clãs, ou os grupos familiares, nessa tribo. Simeão era o segundo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se necessário. Pause este áudio aqui.</w:t>
      </w:r>
    </w:p>
    <w:p>
      <w:pPr/>
      <w:r>
        <w:rPr>
          <w:lang w:val="pt_PT" w:bidi="pt_PT"/>
        </w:rPr>
      </w:r>
      <w:r>
        <w:rPr>
          <w:lang w:val="pt_PT" w:bidi="pt_PT"/>
        </w:rPr>
        <w:t>Moisés nos conta sobre os filhos, ou os descendentes masculinos, de Simeão. No livro de Gênesis, quando Jacó e sua família deixaram Canaã para ir ao Egito, Moisés nos disse quem estava fazendo a jornada. As pessoas que Moisés lista aqui no livro de Números é realmente semelhante à lista anterior. Se vocês compararem os nomes, vocês notarão algumas pequenas mudanças. Por exemplo, em Gênesis, Moisés nomeia Jemuel, filho de Simeão, mas em Números, Moisés nomeia Nemuel, filho de Simeão. Às vezes, como nos lembramos dos nomes muda com o tempo, ou as pessoas escolhem mudar um nome. Não sabemos por que Jemuel mudou para Nemuel, mas é muito provável que eles sejam a mesma pessoa.</w:t>
      </w:r>
    </w:p>
    <w:p>
      <w:pPr/>
      <w:r>
        <w:rPr>
          <w:lang w:val="pt_PT" w:bidi="pt_PT"/>
        </w:rPr>
      </w:r>
      <w:r>
        <w:rPr>
          <w:lang w:val="pt_PT" w:bidi="pt_PT"/>
        </w:rPr>
        <w:t>Parem aqui e discutam essa pergunta em grupo: vocês conseguem pensar em um exemplo quando algumas pessoas se lembravam dos nomes dos antepassados de forma diferente da outra ou os nomes mudavam com o tempo? Pause este áudio aqui.</w:t>
      </w:r>
    </w:p>
    <w:p>
      <w:pPr/>
      <w:r>
        <w:rPr>
          <w:lang w:val="pt_PT" w:bidi="pt_PT"/>
        </w:rPr>
      </w:r>
      <w:r>
        <w:rPr>
          <w:lang w:val="pt_PT" w:bidi="pt_PT"/>
        </w:rPr>
        <w:t>Moisés dá os filhos de Simeão como Nemuel, Jamin, Jaquim, Zera e Saul. Vocês se lembrarão da passagem anterior que os israelitas nomeavam clãs em homenagem a um antepassado importante e acrescentaram um final ao nome do antepassado para mostrar que é um nome de clã. Os descendentes de Nemuel são parte do clã nemuelita. Os descendentes de Jamim são parte do clã jaminita. Os descendentes de Jaquim são parte do clã jaquinita. Os descendentes de Zera são parte do clã zeraita. Os descendentes de Saul são parte do clã saulita. Moisés registra 22.200 homens que têm 20 anos ou mais em todos os clãs da tribo de Simeão. Esse é um número muito menor do que o número que Moisés e Arão registraram no primeiro censo. Muitos simeonitas morreram no tempo entre o primeiro censo e o segundo censo.</w:t>
      </w:r>
    </w:p>
    <w:p>
      <w:pPr/>
      <w:r>
        <w:rPr>
          <w:lang w:val="pt_PT" w:bidi="pt_PT"/>
        </w:rPr>
      </w:r>
      <w:r>
        <w:rPr>
          <w:lang w:val="pt_PT" w:bidi="pt_PT"/>
        </w:rPr>
        <w:t>Moisés lista apenas cinco filhos e os clãs deles nesse censo. Simeão tinha outro filho chamado Oade, que viajou com Simeão para o Egito. Não sabemos por que Moisés não lista Oade e nenhum clã nomeado em homenagem a Oade aqui. Vocês podem se lembrar de uma passagem anterior que os israelitas, quando estavam em Sitim, foram infiéis a Yahweh. O simeonita Zimri, filho de Salu, levou uma mulher midianita para sua família. Yahweh enviou uma praga, ou uma doença mortal, para matar alguns dos israelitas, e Fineias, filho de Eleazar, matou Zimri e impediu a praga. Vinte e quatro mil pessoas morreram na praga. Não sabemos se o clã oadita morreu antes da praga ou se a praga destruiu o clã completamente. A praga pode ser por que o número de simeonitas é muito menor no segundo censo do que no primeiro censo.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26.12–14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na tribo de Simeão.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Nemuelitas, jaminitas, jaquinitas, zeraitas e saulitas</w:t>
      </w:r>
    </w:p>
    <w:p>
      <w:pPr/>
      <w:r>
        <w:rPr>
          <w:lang w:val="pt_PT" w:bidi="pt_PT"/>
        </w:rPr>
      </w:r>
      <w:r>
        <w:rPr>
          <w:lang w:val="pt_PT" w:bidi="pt_PT"/>
        </w:rPr>
        <w:t>Simeão é o antepassado do povo da tribo simeonita, e Simeão já morreu.</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Moisés e Eleazar fizeram dos israelitas com a ajuda dos líderes da comunidade israelita. Moisés nos contou sobre a tribo de Rúben, e agora Moisés está nos contando sobre a tribo de Simeão. A tribo de Simeão é a próxima porque Simeão era o segundo filho de Jacó, também conhecido como Israel.</w:t>
      </w:r>
    </w:p>
    <w:p>
      <w:pPr/>
      <w:r>
        <w:rPr>
          <w:lang w:val="pt_PT" w:bidi="pt_PT"/>
        </w:rPr>
      </w:r>
      <w:r>
        <w:rPr>
          <w:lang w:val="pt_PT" w:bidi="pt_PT"/>
        </w:rPr>
        <w:t>A lista da tribo de Simeão nomeia os filhos de Simeão que têm clãs nomeados em sua homenagem e existem naquele momento. Cada nome de clã é feito a partir do nome de um filho. O número de homens em idade de lutar na tribo de Simeão no momento desse censo é de 22.200. Não sabemos quantas pessoas estão em cada clã.</w:t>
      </w:r>
    </w:p>
    <w:p>
      <w:pPr/>
      <w:r>
        <w:rPr>
          <w:lang w:val="pt_PT" w:bidi="pt_PT"/>
        </w:rPr>
      </w:r>
      <w:r>
        <w:rPr>
          <w:lang w:val="pt_PT" w:bidi="pt_PT"/>
        </w:rPr>
        <w:t>Parem aqui e discutam esta questão em grupo: contem uma história dos registros de seu povo em que um grupo de pessoas ficou muito menor de uma geração para a seguinte. Como as pessoas que viveram nessa próxima geração podem se sentir?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26.12–14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Nemuelitas, jaminitas, jaquinitas, zeraitas e saulitas</w:t>
      </w:r>
    </w:p>
    <w:p>
      <w:pPr/>
      <w:r>
        <w:rPr>
          <w:lang w:val="pt_PT" w:bidi="pt_PT"/>
        </w:rPr>
      </w:r>
      <w:r>
        <w:rPr>
          <w:lang w:val="pt_PT" w:bidi="pt_PT"/>
        </w:rPr>
        <w:t>Simeão já morreu.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Simeão. Os descendentes de Simeão, filho de Israel, são chamados de simeonitas. Os simeonitas que terminaram a jornada do Egito e acamparam nas planícies de Moabe, perto do rio Jordão e Jericó, pertencem a cinco clãs diferentes. O clã nemuelita são os descendentes de Nemuel. O clã jaminita são os descendentes de Jamin. O clã jaquinita são os descendentes de Jaquim. O clã zeraita são os descendentes de Zera. O clã saulita são os descendentes de Saul.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nemuelitas, jaminitas, jaquinitas, zeraitas e saulitas: “O que você está sentindo ou pensando?” A pessoa pode responder coisas como: “Muitos de nossa tribo morreram no deserto”, ou: “Aqueles de nós que restarem serão fiéis a Yahweh”, ou: “Estamos animados por começar nossas novas vidas na terra que Yahweh dá a nós”.</w:t>
      </w:r>
    </w:p>
    <w:p>
      <w:pPr/>
      <w:r>
        <w:rPr>
          <w:lang w:val="pt_PT" w:bidi="pt_PT"/>
        </w:rPr>
      </w:r>
      <w:r>
        <w:rPr>
          <w:lang w:val="pt_PT" w:bidi="pt_PT"/>
        </w:rPr>
        <w:t>Moisés nos diz que há 22.200 pessoas lutando na tribo de Simeão.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“Essa tribo se tornou muito menor” ou: “Estou triste por tantos simeonitas terem morrido no caminho para esse lugar”.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26.12–14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da tribo de Simeão. Moisés registra os descendentes masculinos ou </w:t>
      </w:r>
      <w:r>
        <w:rPr>
          <w:b/>
          <w:lang w:val="pt_PT" w:bidi="pt_PT"/>
        </w:rPr>
        <w:t>filhos</w:t>
      </w:r>
      <w:r>
        <w:rPr>
          <w:lang w:val="pt_PT" w:bidi="pt_PT"/>
        </w:rPr>
        <w:t xml:space="preserve"> de Simeão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Simeão é de 22.200.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26:15–18</w:t>
      </w:r>
      <w:r>
        <w:rPr>
          <w:lang w:val="pt_PT" w:bidi="pt_PT"/>
        </w:rPr>
      </w:r>
    </w:p>
    <w:p>
      <w:pPr>
        <w:pStyle w:val="Heading3"/>
      </w:pPr>
      <w:r>
        <w:rPr>
          <w:lang w:val="pt_PT" w:bidi="pt_PT"/>
        </w:rPr>
        <w:t>Ouvir e Sentir</w:t>
      </w:r>
    </w:p>
    <w:p>
      <w:pPr/>
      <w:r>
        <w:rPr>
          <w:lang w:val="pt_PT" w:bidi="pt_PT"/>
        </w:rPr>
      </w:r>
      <w:r>
        <w:rPr>
          <w:lang w:val="pt_PT" w:bidi="pt_PT"/>
        </w:rPr>
        <w:t>Nesta etapa, ouçam Números 26.15–18 e guardem em seus corações.</w:t>
      </w:r>
    </w:p>
    <w:p>
      <w:pPr/>
      <w:r>
        <w:rPr>
          <w:lang w:val="pt_PT" w:bidi="pt_PT"/>
        </w:rPr>
      </w:r>
      <w:r>
        <w:rPr>
          <w:lang w:val="pt_PT" w:bidi="pt_PT"/>
        </w:rPr>
        <w:t>Ouçam uma versão em áudio de Números 26.15–18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26.15–18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que fizessem um censo, ou contassem e registrassem, todos os homens com 20 anos ou mais que podiam lutar. Nessa passagem, Moisés nos conta sobre a tribo de Gade e os clãs, ou grupos familiares, dessa tribo. Gade era um filho de Jacó, que também é conhecido como Israel.</w:t>
      </w:r>
    </w:p>
    <w:p>
      <w:pPr/>
      <w:r>
        <w:rPr>
          <w:lang w:val="pt_PT" w:bidi="pt_PT"/>
        </w:rPr>
      </w:r>
      <w:r>
        <w:rPr>
          <w:lang w:val="pt_PT" w:bidi="pt_PT"/>
        </w:rPr>
        <w:t xml:space="preserve">Pare aqui e, em grupo, olhem para um mapa das </w:t>
      </w:r>
      <w:r>
        <w:rPr>
          <w:b/>
          <w:lang w:val="pt_PT" w:bidi="pt_PT"/>
        </w:rPr>
        <w:t>planícies de Moabe, do rio Jordão e de Jericó</w:t>
      </w:r>
      <w:r>
        <w:rPr>
          <w:lang w:val="pt_PT" w:bidi="pt_PT"/>
        </w:rPr>
        <w:t>, se necessário. Pause este áudio aqui.</w:t>
      </w:r>
    </w:p>
    <w:p>
      <w:pPr/>
      <w:r>
        <w:rPr>
          <w:lang w:val="pt_PT" w:bidi="pt_PT"/>
        </w:rPr>
      </w:r>
      <w:r>
        <w:rPr>
          <w:lang w:val="pt_PT" w:bidi="pt_PT"/>
        </w:rPr>
        <w:t>Moisés nos fala sobre os filhos, ou os descendentes masculinos, de Gade. No livro de Gênesis, quando Jacó e sua família deixaram Canaã para ir ao Egito, Moisés nos disse quem estava fazendo a jornada. As pessoas que Moisés lista aqui no livro de Números são realmente semelhantes à lista anterior. Se vocês compararem os nomes, vocês notarão algumas pequenas mudanças. Por exemplo, em Gênesis, Moisés nomeia Zifom, filho de Gade, mas em Números, Moisés nomeia Zefom, filho de Gade. Às vezes, a maneira como nos lembramos dos nomes muda com o tempo, ou as pessoas escolhem mudar um nome. Moisés dá nomes ligeiramente diferentes a alguns dos outros filhos de Gade também. Ezbom se tornou Ozni, e Arodi se tornou Arod. Não sabemos por que os nomes que Moisés dá aqui são diferentes dos que ele escreveu antes, mas é muito provável que Moisés esteja se referindo ao mesmo povo. Moisés está nomeando os filhos de Gade da mesma maneira que os israelitas nomeavam os filhos de Gade quando os israelitas chegaram às planícies de Moabe.</w:t>
      </w:r>
    </w:p>
    <w:p>
      <w:pPr/>
      <w:r>
        <w:rPr>
          <w:lang w:val="pt_PT" w:bidi="pt_PT"/>
        </w:rPr>
      </w:r>
      <w:r>
        <w:rPr>
          <w:lang w:val="pt_PT" w:bidi="pt_PT"/>
        </w:rPr>
        <w:t>Moisés dá aos filhos de Gade como Zefom, Hagi, Suni, Ozni, Eri, Arodi e Areli. Vocês se lembrarão da passagem anterior que os israelitas davam aos clãs a nome de um antepassado importante e acrescentavam um final ao nome do antepassado para mostrar que era um nome de clã. Os descendentes de Zefom são parte do clã zefonita. Os descendentes de Hagi são parte do clã haguita. Os descendentes de Suni são parte do clã sunita. Os descendentes de Ozni são parte do clã oznita. Os descendentes de Eri são parte do clã erita. Os descendentes de Arode são parte do clã arodita. Os descendentes de Areli são parte do clã arelita. Há sete clãs na tribo de Gade. Moisés registra 40.500 homens com 20 anos ou mais, em todos os clãs da tribo de Gade. Para a tribo de Gade, Moisés registra 5.000 pessoas a menos nesse segundo censo do que no primeiro. Não sabemos de nenhum evento que afetou especialmente a tribo de Gade enquanto os israelitas viajavam para as planícies de Moabe.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26.15–18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da tribo de Gade.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Zefonitas, haguitas, sunitas, oznitas, eritas, aroditas e arelitas</w:t>
      </w:r>
    </w:p>
    <w:p>
      <w:pPr/>
      <w:r>
        <w:rPr>
          <w:lang w:val="pt_PT" w:bidi="pt_PT"/>
        </w:rPr>
      </w:r>
      <w:r>
        <w:rPr>
          <w:lang w:val="pt_PT" w:bidi="pt_PT"/>
        </w:rPr>
        <w:t>Gade é o antepassado do povo da tribo gadita. Gade já morreu.</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Moisés e Eleazar fizeram dos israelitas com a ajuda dos líderes da comunidade israelita. Moisés nos contou sobre as tribos de Rúben e Simeão, e agora nos contou sobre a tribo de Gade.</w:t>
      </w:r>
    </w:p>
    <w:p>
      <w:pPr/>
      <w:r>
        <w:rPr>
          <w:lang w:val="pt_PT" w:bidi="pt_PT"/>
        </w:rPr>
      </w:r>
      <w:r>
        <w:rPr>
          <w:lang w:val="pt_PT" w:bidi="pt_PT"/>
        </w:rPr>
        <w:t>A lista da tribo de Gade nomeia os filhos de Gade que têm clãs nomeados em sua homenagem e existem naquele momento. Cada nome de clã é feito a partir do nome de um filho. O número de homens em idade de lutar na tribo de Gade, no momento desse censo, é de 40.500. Não sabemos quantas pessoas estão em cada clã.</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26.15–18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Zefonitas, haguitas, sunitas, oznitas, eritas, aroditas e arelitas</w:t>
      </w:r>
    </w:p>
    <w:p>
      <w:pPr/>
      <w:r>
        <w:rPr>
          <w:lang w:val="pt_PT" w:bidi="pt_PT"/>
        </w:rPr>
      </w:r>
      <w:r>
        <w:rPr>
          <w:lang w:val="pt_PT" w:bidi="pt_PT"/>
        </w:rPr>
        <w:t>Gade já morreu.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Gade. Os descendentes de Gade, filho de Israel, são chamados de gaditas. Os gaditas que terminaram a jornada do Egito e acamparam nas planícies de Moabe, perto dos rios Jordão e Jericó, pertencem a sete clãs diferentes. O clã zefonita são os descendentes de Zefom. O clã haguita são os descendentes de Hagi. O clã sunita são os descendentes de Suni. O clã oznita são os descendentes de Ozni. O clã erita são os descendentes de Eri. O clã arodita são os descendentes de Arodi. O clã arelita são os descendentes de Areli.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zefonitas, haguitas, sunitas, oznitas, eritas, arelitas: “O que você está sentindo ou pensando?” A pessoa pode responder coisas como: “Estamos tristes por nossos pais estarem mortos e não entrarem na terra que Yahweh nos prometeu”, ou: “Nossa tribo se tornou menor enquanto viajávamos para esse lugar”, ou: “Estamos prontos para lutar por nossa nova casa”.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40.500 combatentes na tribo de Gade.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“Há muitos clãs na tribo de Gade” ou “Estou triste pela tribo de Gade ser menor do que era quando deixamos o Monte Sinai”.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26.15–18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da tribo de Gade. Moisés registra os descendentes masculinos, ou </w:t>
      </w:r>
      <w:r>
        <w:rPr>
          <w:b/>
          <w:lang w:val="pt_PT" w:bidi="pt_PT"/>
        </w:rPr>
        <w:t>filhos</w:t>
      </w:r>
      <w:r>
        <w:rPr>
          <w:lang w:val="pt_PT" w:bidi="pt_PT"/>
        </w:rPr>
        <w:t xml:space="preserve">, de Gade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Gade é de 40.500.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26:19–22</w:t>
      </w:r>
      <w:r>
        <w:rPr>
          <w:lang w:val="pt_PT" w:bidi="pt_PT"/>
        </w:rPr>
      </w:r>
    </w:p>
    <w:p>
      <w:pPr>
        <w:pStyle w:val="Heading3"/>
      </w:pPr>
      <w:r>
        <w:rPr>
          <w:lang w:val="pt_PT" w:bidi="pt_PT"/>
        </w:rPr>
        <w:t>Ouvir e Sentir</w:t>
      </w:r>
    </w:p>
    <w:p>
      <w:pPr/>
      <w:r>
        <w:rPr>
          <w:lang w:val="pt_PT" w:bidi="pt_PT"/>
        </w:rPr>
      </w:r>
      <w:r>
        <w:rPr>
          <w:lang w:val="pt_PT" w:bidi="pt_PT"/>
        </w:rPr>
        <w:t>Nesta etapa, ouçam Números 26.19–22 e guardem em seus corações.</w:t>
      </w:r>
    </w:p>
    <w:p>
      <w:pPr/>
      <w:r>
        <w:rPr>
          <w:lang w:val="pt_PT" w:bidi="pt_PT"/>
        </w:rPr>
      </w:r>
      <w:r>
        <w:rPr>
          <w:lang w:val="pt_PT" w:bidi="pt_PT"/>
        </w:rPr>
        <w:t>Ouçam uma versão em áudio de Números 26.19–22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26.19–22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que fizessem um censo, ou contassem e registrassem, todos os homens com 20 anos ou mais que podiam lutar. Nessa passagem, Moisés nos conta sobre a tribo de Judá e os clãs, ou os grupos familiares, dessa tribo. Judá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do rio Jordão e Jericó</w:t>
      </w:r>
      <w:r>
        <w:rPr>
          <w:lang w:val="pt_PT" w:bidi="pt_PT"/>
        </w:rPr>
        <w:t>, se necessário. Pause este áudio aqui.</w:t>
      </w:r>
    </w:p>
    <w:p>
      <w:pPr/>
      <w:r>
        <w:rPr>
          <w:lang w:val="pt_PT" w:bidi="pt_PT"/>
        </w:rPr>
      </w:r>
      <w:r>
        <w:rPr>
          <w:lang w:val="pt_PT" w:bidi="pt_PT"/>
        </w:rPr>
        <w:t>Moisés nos conta sobre os filhos, ou os descendentes masculinos, de Judá. Moisés começa nos lembrando de dois filhos de Judá chamados Er e Onã. Esse é outro sinal de advertência para que os israelitas sejam obedientes a Yahweh. Ambos fizeram coisas que Yahweh disse que eram erradas. Yahweh fez tanto Er quanto Onã morrer em Canaã antes que os israelitas partissem para o Egito. Er e Onã não tinham descendentes e não tinham clãs nomeados em sua homenagem. Moisés usa os nomes de Er e Onã para lembrar aos israelitas de seguirem as instruções e mandamentos de Yahweh.</w:t>
      </w:r>
    </w:p>
    <w:p>
      <w:pPr/>
      <w:r>
        <w:rPr>
          <w:lang w:val="pt_PT" w:bidi="pt_PT"/>
        </w:rPr>
      </w:r>
      <w:r>
        <w:rPr>
          <w:lang w:val="pt_PT" w:bidi="pt_PT"/>
        </w:rPr>
        <w:t>Parem aqui e discutam esta questão em grupo: que nomes de pessoas são usados pelos líderes ou pessoas mais velhas em sua família como uma advertência? Como esses nomes lembram vocês de certos eventos que são advertências? Pause este áudio aqui.</w:t>
      </w:r>
    </w:p>
    <w:p>
      <w:pPr/>
      <w:r>
        <w:rPr>
          <w:lang w:val="pt_PT" w:bidi="pt_PT"/>
        </w:rPr>
      </w:r>
      <w:r>
        <w:rPr>
          <w:lang w:val="pt_PT" w:bidi="pt_PT"/>
        </w:rPr>
        <w:t>No livro de Gênesis, quando Jacó e sua família deixaram Canaã para ir ao Egito, Moisés nos disse quem estava fazendo a jornada. As três primeiras pessoas que Moisés lista aqui no livro de Números são as mesmas da lista anterior dos filhos de Judá que viajaram para o Egito. Os filhos diretos de Judá são Selá, Perez e Zera. Vocês se lembrarão da passagem anterior que os israelitas deram nomes de clãs em homenagem a um antepassado importante e acrescentaram um final ao nome do antepassado para mostrar que era um nome de clã. Os descendentes de Selá são parte do clã selanita. Os descendentes de Perez são parte do clã perezita. Os descendentes de Zera são parte do clã zeraita.</w:t>
      </w:r>
    </w:p>
    <w:p>
      <w:pPr/>
      <w:r>
        <w:rPr>
          <w:lang w:val="pt_PT" w:bidi="pt_PT"/>
        </w:rPr>
      </w:r>
      <w:r>
        <w:rPr>
          <w:lang w:val="pt_PT" w:bidi="pt_PT"/>
        </w:rPr>
        <w:t>Moisés nomeia mais dois homens que são importantes na tribo de Judá e que têm clãs nomeados em sua homenagem. Ambos os filhos, Hezrom e Hamul, são descendentes de Perez. Não sabemos se eles eram os filhos diretos de Perez ou eram descendentes masculinos com uma relação diferente com Perez. Os descendentes de Hezrom são parte do clã hezronita. Os descendentes de Hamul são parte do clã hamulita. Há cinco clãs na tribo de Judá. Não sabemos se os clãs selanitas, perezitas e zeraitas são mais importantes do que ou são iguais aos clãs hezronitas e hamulitas.</w:t>
      </w:r>
    </w:p>
    <w:p>
      <w:pPr/>
      <w:r>
        <w:rPr>
          <w:lang w:val="pt_PT" w:bidi="pt_PT"/>
        </w:rPr>
      </w:r>
      <w:r>
        <w:rPr>
          <w:lang w:val="pt_PT" w:bidi="pt_PT"/>
        </w:rPr>
        <w:t>Moisés registra 76.500 homens que têm 20 anos ou mais em todos os clãs da tribo de Judá. Para a tribo de Judá, Moisés registra quase 2.000 pessoas a mais nesse segundo censo do que no primeiro. A tribo de Judá é a maior tribo de acordo com o segundo censo.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26.19–22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Moisés nos lembra de Er e Onã, filhos de Judá que morreram em Canaã.</w:t>
      </w:r>
    </w:p>
    <w:p>
      <w:pPr/>
      <w:r>
        <w:rPr>
          <w:lang w:val="pt_PT" w:bidi="pt_PT"/>
        </w:rPr>
      </w:r>
      <w:r>
        <w:rPr>
          <w:b/>
          <w:lang w:val="pt_PT" w:bidi="pt_PT"/>
        </w:rPr>
        <w:t>Na segunda cena:</w:t>
      </w:r>
      <w:r>
        <w:rPr>
          <w:lang w:val="pt_PT" w:bidi="pt_PT"/>
        </w:rPr>
        <w:t xml:space="preserve"> Moisés registra os clãs e o número de homens na tribo de Judá.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Er e Onã</w:t>
      </w:r>
    </w:p>
    <w:p>
      <w:pPr>
        <w:pStyle w:val="ListBullet"/>
        <w:spacing w:line="240" w:lineRule="auto"/>
        <w:ind w:left="720"/>
      </w:pPr>
      <w:r>
        <w:rPr>
          <w:lang w:val="pt_PT" w:bidi="pt_PT"/>
        </w:rPr>
      </w:r>
      <w:r>
        <w:rPr>
          <w:lang w:val="pt_PT" w:bidi="pt_PT"/>
        </w:rPr>
        <w:t>Selanitas, perezitas, zeraitas, hezronitas e hamulitas</w:t>
      </w:r>
    </w:p>
    <w:p>
      <w:pPr/>
      <w:r>
        <w:rPr>
          <w:lang w:val="pt_PT" w:bidi="pt_PT"/>
        </w:rPr>
      </w:r>
      <w:r>
        <w:rPr>
          <w:lang w:val="pt_PT" w:bidi="pt_PT"/>
        </w:rPr>
        <w:t>Judá é o antepassado do povo da tribo de Judá. Judá já morreu. Er e Onã também já morreram.</w:t>
      </w:r>
    </w:p>
    <w:p>
      <w:pPr/>
      <w:r>
        <w:rPr>
          <w:lang w:val="pt_PT" w:bidi="pt_PT"/>
        </w:rPr>
      </w:r>
      <w:r>
        <w:rPr>
          <w:lang w:val="pt_PT" w:bidi="pt_PT"/>
        </w:rPr>
        <w:t>Em grupo, prestem atenção às partes do cenário da passagem:</w:t>
      </w:r>
    </w:p>
    <w:p>
      <w:pPr/>
      <w:r>
        <w:rPr>
          <w:lang w:val="pt_PT" w:bidi="pt_PT"/>
        </w:rPr>
      </w:r>
      <w:r>
        <w:rPr>
          <w:lang w:val="pt_PT" w:bidi="pt_PT"/>
        </w:rPr>
        <w:t>Moisés faz uma pausa para nos contar os resultados do censo para lembrar aos israelitas sobre Er e Onã. Moisés coloca a advertência antes de nos contar sobre a tribo de Judá. Er e Onã eram filhos de Judá, mas nenhum clã recebeu o nome de Er e Onã, porque Er e Onã morreram e não tiveram descendentes.</w:t>
      </w:r>
    </w:p>
    <w:p>
      <w:pPr/>
      <w:r>
        <w:rPr>
          <w:lang w:val="pt_PT" w:bidi="pt_PT"/>
        </w:rPr>
      </w:r>
      <w:r>
        <w:rPr>
          <w:lang w:val="pt_PT" w:bidi="pt_PT"/>
        </w:rPr>
        <w:t>Moisés nos diz os resultados do censo que Moisés e Eleazar fizeram dos israelitas com a ajuda dos líderes da comunidade israelita. Moisés nos contou sobre as tribos de Rúben, Simeão e Gade, e agora Moisés está nos contando sobre a tribo de Judá.</w:t>
      </w:r>
    </w:p>
    <w:p>
      <w:pPr/>
      <w:r>
        <w:rPr>
          <w:lang w:val="pt_PT" w:bidi="pt_PT"/>
        </w:rPr>
      </w:r>
      <w:r>
        <w:rPr>
          <w:lang w:val="pt_PT" w:bidi="pt_PT"/>
        </w:rPr>
        <w:t>A lista da tribo de Judá nomeia os três filhos diretos de Judá que têm clãs nomeados em sua homenagem e existem naquele momento. Cada nome de clã é feito a partir do nome de um filho direto. Há também dois descendentes de Perez, filho de Judá, que têm clãs nomeados em sua homenagem. O número de homens em idade de lutar na tribo de Judá no momento desse censo é de 76.500. Não sabemos quantas pessoas estão em cada clã.</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26.19–22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Er e Onã</w:t>
      </w:r>
    </w:p>
    <w:p>
      <w:pPr>
        <w:pStyle w:val="ListBullet"/>
        <w:spacing w:line="240" w:lineRule="auto"/>
        <w:ind w:left="720"/>
      </w:pPr>
      <w:r>
        <w:rPr>
          <w:lang w:val="pt_PT" w:bidi="pt_PT"/>
        </w:rPr>
      </w:r>
      <w:r>
        <w:rPr>
          <w:lang w:val="pt_PT" w:bidi="pt_PT"/>
        </w:rPr>
        <w:t>Selanitas, perezitas, zeraitas, hezronitas e hamulitas</w:t>
      </w:r>
    </w:p>
    <w:p>
      <w:pPr/>
      <w:r>
        <w:rPr>
          <w:lang w:val="pt_PT" w:bidi="pt_PT"/>
        </w:rPr>
      </w:r>
      <w:r>
        <w:rPr>
          <w:lang w:val="pt_PT" w:bidi="pt_PT"/>
        </w:rPr>
        <w:t>Judá, Er e Onã já morreram.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lembra de Er e Onã, os filhos de Judá.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“Quero lembrar às pessoas que Er e Onã morreram antes que pudessem ter filhos” ou: “Yahweh precisa que nós sigamos suas instruções para evitar seu julgamento”.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conta sobre a tribo de Judá. Os descendentes de Judá, filho de Israel, que terminaram a jornada do Egito e estão acampados nas planícies de Moabe, perto dos rios Jordão e Jericó, pertencem a cinco clãs diferentes. O clã selanita são os descendentes de Selá. O clã perezita são os descendentes de Perez. O clã zeraita são os descendentes de Zera. O clã hezronita são os descendentes de Hezrom, descendente de Perez. O clã hamulita são os descendentes de Hamul, descendente de Perez.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selanitas, perezitas, zeraitas, hezronitas e hamulitas: “O que você está sentindo ou pensando?” A pessoa pode responder coisas como: “Nossa tribo tem a maioria dos homens lutadores”, ou: “Nossa tribo aumentou desde o Monte Sinai” ou: “Estamos animados por começar uma nova vida na terra que Yahweh nos prometeu”.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76.500 pessoas para lutar na tribo de Judá.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“Judá é uma tribo grande e forte” ou “Os filhos de Judá ficariam orgulhosos de ver tantos descendentes”.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26.19–22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Moisés lembra aos israelitas de Er e Onã, filhos de Judá.</w:t>
      </w:r>
    </w:p>
    <w:p>
      <w:pPr/>
      <w:r>
        <w:rPr>
          <w:lang w:val="pt_PT" w:bidi="pt_PT"/>
        </w:rPr>
      </w:r>
      <w:r>
        <w:rPr>
          <w:lang w:val="pt_PT" w:bidi="pt_PT"/>
        </w:rPr>
        <w:t xml:space="preserve">Moisés nos diz os resultados do censo para a tribo de Judá. Moisés registra os descendentes masculinos, ou </w:t>
      </w:r>
      <w:r>
        <w:rPr>
          <w:b/>
          <w:lang w:val="pt_PT" w:bidi="pt_PT"/>
        </w:rPr>
        <w:t>filhos</w:t>
      </w:r>
      <w:r>
        <w:rPr>
          <w:lang w:val="pt_PT" w:bidi="pt_PT"/>
        </w:rPr>
        <w:t xml:space="preserve">, de Judá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Judá é de 76.500.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26:23–25</w:t>
      </w:r>
      <w:r>
        <w:rPr>
          <w:lang w:val="pt_PT" w:bidi="pt_PT"/>
        </w:rPr>
      </w:r>
    </w:p>
    <w:p>
      <w:pPr>
        <w:pStyle w:val="Heading3"/>
      </w:pPr>
      <w:r>
        <w:rPr>
          <w:lang w:val="pt_PT" w:bidi="pt_PT"/>
        </w:rPr>
        <w:t>Ouvir e Sentir</w:t>
      </w:r>
    </w:p>
    <w:p>
      <w:pPr/>
      <w:r>
        <w:rPr>
          <w:lang w:val="pt_PT" w:bidi="pt_PT"/>
        </w:rPr>
      </w:r>
      <w:r>
        <w:rPr>
          <w:lang w:val="pt_PT" w:bidi="pt_PT"/>
        </w:rPr>
        <w:t>Nesta etapa, ouçam Números 26.23–25 e guardem em seus corações.</w:t>
      </w:r>
    </w:p>
    <w:p>
      <w:pPr/>
      <w:r>
        <w:rPr>
          <w:lang w:val="pt_PT" w:bidi="pt_PT"/>
        </w:rPr>
      </w:r>
      <w:r>
        <w:rPr>
          <w:lang w:val="pt_PT" w:bidi="pt_PT"/>
        </w:rPr>
        <w:t>Ouçam uma versão em áudio de Números 26.23–25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26.23–25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que fizessem um censo, ou contassem e registrassem, todos os homens com 20 anos ou mais que podiam lutar. Nessa passagem, Moisés nos conta sobre a tribo de Issacar e os clãs, ou os grupos familiares, nessa tribo. Issacar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se necessário. Pause este áudio aqui.</w:t>
      </w:r>
    </w:p>
    <w:p>
      <w:pPr/>
      <w:r>
        <w:rPr>
          <w:lang w:val="pt_PT" w:bidi="pt_PT"/>
        </w:rPr>
      </w:r>
      <w:r>
        <w:rPr>
          <w:lang w:val="pt_PT" w:bidi="pt_PT"/>
        </w:rPr>
        <w:t>Moisés nos conta sobre os filhos, ou os descendentes masculinos, de Issacar. No livro de Gênesis, quando Jacó e sua família deixaram Canaã para ir para o Egito, Moisés nos disse quem estava fazendo a jornada. As pessoas que Moisés lista aqui no livro de Números são realmente semelhantes à lista anterior. Se vocês compararem os nomes, vocês notarão uma pequena mudança. Em Gênesis, Moisés nomeia Jó, filho de Issacar, mas em Números, Moisés nomeia Jasube, filho de Issacar. Às vezes, a maneira como nos lembramos dos nomes muda com o tempo, ou as pessoas escolhem mudar um nome. Não sabemos por que Jó mudou para Jasube, mas é muito provável que eles sejam a mesma pessoa.</w:t>
      </w:r>
    </w:p>
    <w:p>
      <w:pPr/>
      <w:r>
        <w:rPr>
          <w:lang w:val="pt_PT" w:bidi="pt_PT"/>
        </w:rPr>
      </w:r>
      <w:r>
        <w:rPr>
          <w:lang w:val="pt_PT" w:bidi="pt_PT"/>
        </w:rPr>
        <w:t>Moisés dá os filhos de Issacar como Tola, Puvá, Jasú e Simrom. Vocês se lembrarão da passagem anterior que os israelitas deram nomes de clãs em homenagem a um antepassado importante e acrescentaram um final ao nome do antepassado para mostrar que é um nome de clã. Os descendentes de Tola são parte do clã tolaita. Os descendentes de Puvá são parte do clã puvita. Os descendentes de Jasube são parte do clã jasubita. Os descendentes de Simrom são parte do clã simronita. Moisés registra 64.300 homens com 20 anos ou mais em todos os clãs da tribo de Issacar. Para a tribo de Issacar, Moisés registra quase 10.000 pessoas a mais nesse segundo censo do que no primeiro censo.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26.23–25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na tribo de Issacar.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Tolaitas, puvitas, jasuitas e simronitas</w:t>
      </w:r>
    </w:p>
    <w:p>
      <w:pPr/>
      <w:r>
        <w:rPr>
          <w:lang w:val="pt_PT" w:bidi="pt_PT"/>
        </w:rPr>
      </w:r>
      <w:r>
        <w:rPr>
          <w:lang w:val="pt_PT" w:bidi="pt_PT"/>
        </w:rPr>
        <w:t>Issacar é o antepassado do povo da tribo de Issacar. Issacar já morreu.</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Moisés e Eleazar fizeram dos israelitas com a ajuda dos líderes da comunidade israelita. Moisés nos contou sobre as tribos de Rúben, Simeão, Gade e Judá, e agora está nos contando sobre a tribo de Issacar.</w:t>
      </w:r>
    </w:p>
    <w:p>
      <w:pPr/>
      <w:r>
        <w:rPr>
          <w:lang w:val="pt_PT" w:bidi="pt_PT"/>
        </w:rPr>
      </w:r>
      <w:r>
        <w:rPr>
          <w:lang w:val="pt_PT" w:bidi="pt_PT"/>
        </w:rPr>
        <w:t>A lista da tribo de Issacar nomeia os filhos diretos de Issacar que têm clãs nomeados em sua homenagem e existem nesse momento. Cada nome de clã é feito a partir do nome de um filho direto de Issacar. O número de homens em idade de lutar na tribo de Issacar no momento desse censo é de 64.300. Não sabemos quantas pessoas estão em cada clã.</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26.23–25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Tolaitas, puvitas, jasuitas e simronitas</w:t>
      </w:r>
    </w:p>
    <w:p>
      <w:pPr/>
      <w:r>
        <w:rPr>
          <w:lang w:val="pt_PT" w:bidi="pt_PT"/>
        </w:rPr>
      </w:r>
      <w:r>
        <w:rPr>
          <w:lang w:val="pt_PT" w:bidi="pt_PT"/>
        </w:rPr>
        <w:t>Issacar já morreu.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Issacar. Os descendentes de Issacar, filho de Israel, que terminaram a jornada a partir do Egito e estão acampados nas planícies de Moabe, perto dos rios Jordão e Jericó, pertencem a quatro clãs diferentes. O clã tolaita são os descendentes de Tola. O clã puvita são os descendentes de Puvá. O clã jasubita são os descendentes de Jasube. O clã simronita são os descendentes de Simrom.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tolaitas, punitas, jasuitas e simronitas: “O que você está sentindo ou pensando?” A pessoa pode responder coisas como: “Estamos prontos para deixar o deserto” ou “O número de nós aumentou desde o Monte Sinai”.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64.300 pessoas lutando na tribo de Issacar.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 tribo de Issacar é grande” ou: “Os quatro clãs trazem honra a seu antepassado, Issacar”.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26.23–25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para a tribo de Issacar. Moisés registra os descendentes masculinos, ou </w:t>
      </w:r>
      <w:r>
        <w:rPr>
          <w:b/>
          <w:lang w:val="pt_PT" w:bidi="pt_PT"/>
        </w:rPr>
        <w:t>filhos</w:t>
      </w:r>
      <w:r>
        <w:rPr>
          <w:lang w:val="pt_PT" w:bidi="pt_PT"/>
        </w:rPr>
        <w:t xml:space="preserve">, de Issacar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Issacar é de 64.300.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26:26–27</w:t>
      </w:r>
      <w:r>
        <w:rPr>
          <w:lang w:val="pt_PT" w:bidi="pt_PT"/>
        </w:rPr>
      </w:r>
    </w:p>
    <w:p>
      <w:pPr>
        <w:pStyle w:val="Heading3"/>
      </w:pPr>
      <w:r>
        <w:rPr>
          <w:lang w:val="pt_PT" w:bidi="pt_PT"/>
        </w:rPr>
        <w:t>Ouvir e Sentir</w:t>
      </w:r>
    </w:p>
    <w:p>
      <w:pPr/>
      <w:r>
        <w:rPr>
          <w:lang w:val="pt_PT" w:bidi="pt_PT"/>
        </w:rPr>
      </w:r>
      <w:r>
        <w:rPr>
          <w:lang w:val="pt_PT" w:bidi="pt_PT"/>
        </w:rPr>
        <w:t>Nesta etapa, ouçam Números 26.26–27 e guardem em seus corações.</w:t>
      </w:r>
    </w:p>
    <w:p>
      <w:pPr/>
      <w:r>
        <w:rPr>
          <w:lang w:val="pt_PT" w:bidi="pt_PT"/>
        </w:rPr>
      </w:r>
      <w:r>
        <w:rPr>
          <w:lang w:val="pt_PT" w:bidi="pt_PT"/>
        </w:rPr>
        <w:t>Ouçam uma versão em áudio de Números 26.26–27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26.26–27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contarem e registrarem, todos os homens com 20 anos ou mais que podiam lutar. Nessa passagem, Moisés nos conta sobre a tribo de Zebulom e os clãs, ou os grupos familiares, dessa tribo. Zebulom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se necessário. Pause este áudio aqui.</w:t>
      </w:r>
    </w:p>
    <w:p>
      <w:pPr/>
      <w:r>
        <w:rPr>
          <w:lang w:val="pt_PT" w:bidi="pt_PT"/>
        </w:rPr>
      </w:r>
      <w:r>
        <w:rPr>
          <w:lang w:val="pt_PT" w:bidi="pt_PT"/>
        </w:rPr>
        <w:t>Moisés nos conta sobre os filhos, ou os descendentes masculinos, de Zebulom. No livro de Gênesis, quando Jacó e sua família deixaram Canaã para ir para o Egito, Moisés nos disse quem estava fazendo a jornada. As pessoas que Moisés lista aqui no livro de Números são as mesmas da lista anterior dos filhos de Zebulom que viajaram para o Egito.</w:t>
      </w:r>
    </w:p>
    <w:p>
      <w:pPr/>
      <w:r>
        <w:rPr>
          <w:lang w:val="pt_PT" w:bidi="pt_PT"/>
        </w:rPr>
      </w:r>
      <w:r>
        <w:rPr>
          <w:lang w:val="pt_PT" w:bidi="pt_PT"/>
        </w:rPr>
        <w:t>Moisés dá aos filhos de Zebulom como Serede, Elom e Jaleel. Vocês se lembrarão da passagem anterior que os israelitas deram nomes a clãs em homenagem a um antepassado importante e acrescentaram um final ao nome desse antepassado para mostrar que era um nome de um clã. Os descendentes de Serede são parte do clã seredita. Os descendentes de Elom são parte do clã elonita. Os descendentes de Jaleel são parte do clã jaleelita. Moisés registra 60.500 homens com 20 anos ou mais em todos os clãs da tribo de Zebulom. Para a tribo de Zebulom, Moisés registra aproximadamente 3.000 pessoas a mais nesse segundo censo do que no primeiro.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26.26–27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na tribo de Zebulom.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Zebulom</w:t>
      </w:r>
    </w:p>
    <w:p>
      <w:pPr>
        <w:pStyle w:val="ListBullet"/>
        <w:spacing w:line="240" w:lineRule="auto"/>
        <w:ind w:left="720"/>
      </w:pPr>
      <w:r>
        <w:rPr>
          <w:lang w:val="pt_PT" w:bidi="pt_PT"/>
        </w:rPr>
      </w:r>
      <w:r>
        <w:rPr>
          <w:lang w:val="pt_PT" w:bidi="pt_PT"/>
        </w:rPr>
        <w:t>Sereditas, elonitas e jaleelitas</w:t>
      </w:r>
    </w:p>
    <w:p>
      <w:pPr/>
      <w:r>
        <w:rPr>
          <w:lang w:val="pt_PT" w:bidi="pt_PT"/>
        </w:rPr>
      </w:r>
      <w:r>
        <w:rPr>
          <w:lang w:val="pt_PT" w:bidi="pt_PT"/>
        </w:rPr>
        <w:t>Zebulom é o antepassado do povo da tribo de Zebulom. Zebulom já morreu.</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Moisés e Eleazar fizeram dos israelitas com a ajuda dos líderes da comunidade israelita. Moisés nos contou sobre as tribos de Rúben, Simeão, Gade, Judá e Issacar, e agora está nos contando sobre a tribo de Zebulom.</w:t>
      </w:r>
    </w:p>
    <w:p>
      <w:pPr/>
      <w:r>
        <w:rPr>
          <w:lang w:val="pt_PT" w:bidi="pt_PT"/>
        </w:rPr>
      </w:r>
      <w:r>
        <w:rPr>
          <w:lang w:val="pt_PT" w:bidi="pt_PT"/>
        </w:rPr>
        <w:t>A lista da tribo de Zebulom nomeia os filhos diretos de Zebulom que têm clãs nomeados em sua homenagem e existem naquele momento. Cada nome de clã é formado a partir do nome de um filho direto de Zebulom. O número de homens em idade de combater na tribo de Zebulom, no momento desse censo, é de 60.500. Não sabemos quantas pessoas estão em cada clã.</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26.26–27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Zebulom</w:t>
      </w:r>
    </w:p>
    <w:p>
      <w:pPr>
        <w:pStyle w:val="ListBullet"/>
        <w:spacing w:line="240" w:lineRule="auto"/>
        <w:ind w:left="720"/>
      </w:pPr>
      <w:r>
        <w:rPr>
          <w:lang w:val="pt_PT" w:bidi="pt_PT"/>
        </w:rPr>
      </w:r>
      <w:r>
        <w:rPr>
          <w:lang w:val="pt_PT" w:bidi="pt_PT"/>
        </w:rPr>
        <w:t>Sereditas, elonitas e jaleelitas</w:t>
      </w:r>
    </w:p>
    <w:p>
      <w:pPr/>
      <w:r>
        <w:rPr>
          <w:lang w:val="pt_PT" w:bidi="pt_PT"/>
        </w:rPr>
      </w:r>
      <w:r>
        <w:rPr>
          <w:lang w:val="pt_PT" w:bidi="pt_PT"/>
        </w:rPr>
        <w:t>Zebulom já morreu.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Zebulom. Os descendentes de Zebulom, filho de Israel, que terminaram a jornada do Egito e estão acampados nas planícies de Moabe, perto dos rios Jordão e de Jericó, pertencem a três clãs diferentes. O clã seredita são os descendentes de Serede. O clã elonita são os descendentes de Elom. O clã jaleelita são os descendentes de Jaleel.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sereditas, elonitas e jaleelitas: “O que você está sentindo ou pensando?” A pessoa pode responder coisas como: “Nosso clã esteve em uma longa jornada”, ou “Devemos cuidar de nossa tribo e mantê-la forte”, ou “Confiamos em Yahweh para nos dar uma boa terra”.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60.500 combatentes na tribo de Zebulom.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“Há muitas pessoas nos três clãs de Zebulom”.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26.26–27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conta os resultados do censo para a tribo de Zebulom. Moisés registra os descendentes masculinos, ou </w:t>
      </w:r>
      <w:r>
        <w:rPr>
          <w:b/>
          <w:lang w:val="pt_PT" w:bidi="pt_PT"/>
        </w:rPr>
        <w:t>filhos</w:t>
      </w:r>
      <w:r>
        <w:rPr>
          <w:lang w:val="pt_PT" w:bidi="pt_PT"/>
        </w:rPr>
        <w:t xml:space="preserve">, de Zebulom,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Zebulom é de 60.500.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26:28–34</w:t>
      </w:r>
      <w:r>
        <w:rPr>
          <w:lang w:val="pt_PT" w:bidi="pt_PT"/>
        </w:rPr>
      </w:r>
    </w:p>
    <w:p>
      <w:pPr>
        <w:pStyle w:val="Heading3"/>
      </w:pPr>
      <w:r>
        <w:rPr>
          <w:lang w:val="pt_PT" w:bidi="pt_PT"/>
        </w:rPr>
        <w:t>Ouvir e Sentir</w:t>
      </w:r>
    </w:p>
    <w:p>
      <w:pPr/>
      <w:r>
        <w:rPr>
          <w:lang w:val="pt_PT" w:bidi="pt_PT"/>
        </w:rPr>
      </w:r>
      <w:r>
        <w:rPr>
          <w:lang w:val="pt_PT" w:bidi="pt_PT"/>
        </w:rPr>
        <w:t>Nesta etapa, ouçam Números 26.28–34 e guardem em seus corações.</w:t>
      </w:r>
    </w:p>
    <w:p>
      <w:pPr/>
      <w:r>
        <w:rPr>
          <w:lang w:val="pt_PT" w:bidi="pt_PT"/>
        </w:rPr>
      </w:r>
      <w:r>
        <w:rPr>
          <w:lang w:val="pt_PT" w:bidi="pt_PT"/>
        </w:rPr>
        <w:t>Ouçam uma versão em áudio de Números 26.28–34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26.28–34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contabilizarem e registrarem, todos os homens com 20 anos ou mais que pudessem lutar. Nessa passagem, Moisés nos fala sobre os descendentes de José, que são parte da tribo de Manassés, e os clãs, ou grupos familiares, dessa tribo. Manassés era um filho direto de José, filho direto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do rio Jordão e de Jericó</w:t>
      </w:r>
      <w:r>
        <w:rPr>
          <w:lang w:val="pt_PT" w:bidi="pt_PT"/>
        </w:rPr>
        <w:t>, se necessário. Pause este áudio aqui.</w:t>
      </w:r>
    </w:p>
    <w:p>
      <w:pPr/>
      <w:r>
        <w:rPr>
          <w:lang w:val="pt_PT" w:bidi="pt_PT"/>
        </w:rPr>
      </w:r>
      <w:r>
        <w:rPr>
          <w:lang w:val="pt_PT" w:bidi="pt_PT"/>
        </w:rPr>
        <w:t>Moisés nos conta sobre os filhos, ou os descendentes masculinos, de Manassés. No livro de Gênesis, quando Jacó e sua família deixaram Canaã para ir para o Egito, Moisés nos disse que José tinha dois filhos, Manassés e Efraim, que nasceram enquanto José estava vivendo no Egito. Ambos têm tribos nomeadas em sua homenagem. Moisés se refere a Manassés e Efraim nesse censo, mas eles são tribos do povo de Israel.</w:t>
      </w:r>
    </w:p>
    <w:p>
      <w:pPr/>
      <w:r>
        <w:rPr>
          <w:lang w:val="pt_PT" w:bidi="pt_PT"/>
        </w:rPr>
      </w:r>
      <w:r>
        <w:rPr>
          <w:lang w:val="pt_PT" w:bidi="pt_PT"/>
        </w:rPr>
        <w:t>Vocês se lembrarão da passagem anterior que os israelitas davam nomes a clãs em homenagem a um antepassado importante e acrescentavam um final ao nome desse antepassado para mostrar que era um nome de um clã. Os clãs de Manassés são nomeados em homenagem a pessoas de várias gerações diferentes de descendentes de Manassés. Não sabemos se os filhos eram filhos diretos, ou se eram descendentes masculinos separados por várias gerações de pessoas. Os descendentes de Maquir são parte do clã maquirita. Os descendentes de Gileade são parte do clã gileadita. Iezer, Heleque, Asriel, Siquém, Semida e Hefer são descendentes de Gileade. Os descendentes de Jeezer são parte do clã jeezerita. Os descendentes de Heleque são parte do clã heleita. Os descendentes de Asriel são parte do clã asrielita. Os descendentes de Siquém são parte do clã siquemita. Os descendentes de Semida são parte do clã semidaíta. Os descendentes de Hefer são parte do clã heferita.</w:t>
      </w:r>
    </w:p>
    <w:p>
      <w:pPr/>
      <w:r>
        <w:rPr>
          <w:lang w:val="pt_PT" w:bidi="pt_PT"/>
        </w:rPr>
      </w:r>
      <w:r>
        <w:rPr>
          <w:lang w:val="pt_PT" w:bidi="pt_PT"/>
        </w:rPr>
        <w:t>Moisés nos fala sobre Zelofeade, um filho, ou descendente masculino, de Hefer. Zelofeade não teve filhos diretos, mas teve cinco filhas. Zelofeade morreu antes do segundo censo. Moisés chama as filhas como Maalá, Noa, Hogla, Milca e Tirza. Moisés quer que os israelitas saibam sobre essa família, porque, mais tarde no livro de Números, ele nos contará uma história sobre um problema dessas mulheres e a solução que Yahweh dá para essas mulheres.</w:t>
      </w:r>
    </w:p>
    <w:p>
      <w:pPr/>
      <w:r>
        <w:rPr>
          <w:lang w:val="pt_PT" w:bidi="pt_PT"/>
        </w:rPr>
      </w:r>
      <w:r>
        <w:rPr>
          <w:lang w:val="pt_PT" w:bidi="pt_PT"/>
        </w:rPr>
        <w:t>Parem aqui e discutam essa pergunta em grupo: vocês conseguem nomear uma família que tenha tido apenas filhas em uma única geração? Houve dificuldades para a família porque eles não tinham filhos? Pause este áudio aqui.</w:t>
      </w:r>
    </w:p>
    <w:p>
      <w:pPr/>
      <w:r>
        <w:rPr>
          <w:lang w:val="pt_PT" w:bidi="pt_PT"/>
        </w:rPr>
      </w:r>
      <w:r>
        <w:rPr>
          <w:lang w:val="pt_PT" w:bidi="pt_PT"/>
        </w:rPr>
        <w:t>Moisés registra 52.700 homens com 20 anos ou mais em todos os clãs da tribo de Manassés. Para a tribo de Manassés, Moisés registra 22.500 pessoas a mais nesse segundo censo do que no primeiro. A tribo de Manassés aumentou muito desde o primeiro censo.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26.28–34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Moisés registra os clãs da tribo de Manassés, filho de José.</w:t>
      </w:r>
    </w:p>
    <w:p>
      <w:pPr/>
      <w:r>
        <w:rPr>
          <w:lang w:val="pt_PT" w:bidi="pt_PT"/>
        </w:rPr>
      </w:r>
      <w:r>
        <w:rPr>
          <w:b/>
          <w:lang w:val="pt_PT" w:bidi="pt_PT"/>
        </w:rPr>
        <w:t>Na segunda cena:</w:t>
      </w:r>
      <w:r>
        <w:rPr>
          <w:lang w:val="pt_PT" w:bidi="pt_PT"/>
        </w:rPr>
        <w:t xml:space="preserve"> Moisés nos conta sobre as filhas de Zelofeade no clã heferita.</w:t>
      </w:r>
    </w:p>
    <w:p>
      <w:pPr/>
      <w:r>
        <w:rPr>
          <w:lang w:val="pt_PT" w:bidi="pt_PT"/>
        </w:rPr>
      </w:r>
      <w:r>
        <w:rPr>
          <w:b/>
          <w:lang w:val="pt_PT" w:bidi="pt_PT"/>
        </w:rPr>
        <w:t>Na terceira cena:</w:t>
      </w:r>
      <w:r>
        <w:rPr>
          <w:lang w:val="pt_PT" w:bidi="pt_PT"/>
        </w:rPr>
        <w:t xml:space="preserve"> Moisés registra o número de homens na tribo de Manassés.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Manassés</w:t>
      </w:r>
    </w:p>
    <w:p>
      <w:pPr>
        <w:pStyle w:val="ListBullet"/>
        <w:spacing w:line="240" w:lineRule="auto"/>
        <w:ind w:left="720"/>
      </w:pPr>
      <w:r>
        <w:rPr>
          <w:lang w:val="pt_PT" w:bidi="pt_PT"/>
        </w:rPr>
      </w:r>
      <w:r>
        <w:rPr>
          <w:lang w:val="pt_PT" w:bidi="pt_PT"/>
        </w:rPr>
        <w:t>Efraim</w:t>
      </w:r>
    </w:p>
    <w:p>
      <w:pPr>
        <w:pStyle w:val="ListBullet"/>
        <w:spacing w:line="240" w:lineRule="auto"/>
        <w:ind w:left="720"/>
      </w:pPr>
      <w:r>
        <w:rPr>
          <w:lang w:val="pt_PT" w:bidi="pt_PT"/>
        </w:rPr>
      </w:r>
      <w:r>
        <w:rPr>
          <w:lang w:val="pt_PT" w:bidi="pt_PT"/>
        </w:rPr>
        <w:t>Maquiritas, gileaditas, jeezeritas, helequitas, asrielitas, siquemitas, semidaitas e heferitas</w:t>
      </w:r>
    </w:p>
    <w:p>
      <w:pPr>
        <w:pStyle w:val="ListBullet"/>
        <w:spacing w:line="240" w:lineRule="auto"/>
        <w:ind w:left="720"/>
      </w:pPr>
      <w:r>
        <w:rPr>
          <w:lang w:val="pt_PT" w:bidi="pt_PT"/>
        </w:rPr>
      </w:r>
      <w:r>
        <w:rPr>
          <w:lang w:val="pt_PT" w:bidi="pt_PT"/>
        </w:rPr>
        <w:t>Zelofeade</w:t>
      </w:r>
    </w:p>
    <w:p>
      <w:pPr>
        <w:pStyle w:val="ListBullet"/>
        <w:spacing w:line="240" w:lineRule="auto"/>
        <w:ind w:left="720"/>
      </w:pPr>
      <w:r>
        <w:rPr>
          <w:lang w:val="pt_PT" w:bidi="pt_PT"/>
        </w:rPr>
      </w:r>
      <w:r>
        <w:rPr>
          <w:lang w:val="pt_PT" w:bidi="pt_PT"/>
        </w:rPr>
        <w:t>Filhas de Zelofeade: Maalá, Noa, Hogla, Milca e Tirza</w:t>
      </w:r>
    </w:p>
    <w:p>
      <w:pPr/>
      <w:r>
        <w:rPr>
          <w:lang w:val="pt_PT" w:bidi="pt_PT"/>
        </w:rPr>
      </w:r>
      <w:r>
        <w:rPr>
          <w:lang w:val="pt_PT" w:bidi="pt_PT"/>
        </w:rPr>
        <w:t>José e Manassés são os antepassados do povo da tribo de Manassés. José e Manassés já morreram. Efraim também já morreu. Zelofeade morreu antes dos israelitas chegarem à planície de Moabe.</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ele e Eleazar fizeram dos israelitas com a ajuda dos líderes da comunidade israelita. Moisés nos contou sobre as tribos de Rúben, Simeão, Gade, Judá, Issacar e Zebulom, e agora Moisés está nos contando sobre a tribo de Manassés, filho de José.</w:t>
      </w:r>
    </w:p>
    <w:p>
      <w:pPr/>
      <w:r>
        <w:rPr>
          <w:lang w:val="pt_PT" w:bidi="pt_PT"/>
        </w:rPr>
      </w:r>
      <w:r>
        <w:rPr>
          <w:lang w:val="pt_PT" w:bidi="pt_PT"/>
        </w:rPr>
        <w:t>A lista da tribo de Manassés nomeia os descendentes masculinos de Manassés que têm clãs nomeados em sua homenagem e existem naquele momento. Cada nome de clã é feito a partir do nome de um descendente masculino de Manassés.</w:t>
      </w:r>
    </w:p>
    <w:p>
      <w:pPr/>
      <w:r>
        <w:rPr>
          <w:lang w:val="pt_PT" w:bidi="pt_PT"/>
        </w:rPr>
      </w:r>
      <w:r>
        <w:rPr>
          <w:lang w:val="pt_PT" w:bidi="pt_PT"/>
        </w:rPr>
        <w:t>Moisés nos dá algumas informações extras sobre uma família no clã heferita. Isso não é parte do resultado do censo. Moisés menciona essa família porque não há homens na família. Zelofeade tinha apenas filhas para continuar a família.</w:t>
      </w:r>
    </w:p>
    <w:p>
      <w:pPr/>
      <w:r>
        <w:rPr>
          <w:lang w:val="pt_PT" w:bidi="pt_PT"/>
        </w:rPr>
      </w:r>
      <w:r>
        <w:rPr>
          <w:lang w:val="pt_PT" w:bidi="pt_PT"/>
        </w:rPr>
        <w:t>Agora Moisés dá os resultados do censo aos israelitas. O número de homens em idade de combater na tribo de Manassés no momento desse censo é de 52.700. Não sabemos quantas pessoas estão em cada clã.</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26.28–34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Manassés</w:t>
      </w:r>
    </w:p>
    <w:p>
      <w:pPr>
        <w:pStyle w:val="ListBullet"/>
        <w:spacing w:line="240" w:lineRule="auto"/>
        <w:ind w:left="720"/>
      </w:pPr>
      <w:r>
        <w:rPr>
          <w:lang w:val="pt_PT" w:bidi="pt_PT"/>
        </w:rPr>
      </w:r>
      <w:r>
        <w:rPr>
          <w:lang w:val="pt_PT" w:bidi="pt_PT"/>
        </w:rPr>
        <w:t>Efraim</w:t>
      </w:r>
    </w:p>
    <w:p>
      <w:pPr>
        <w:pStyle w:val="ListBullet"/>
        <w:spacing w:line="240" w:lineRule="auto"/>
        <w:ind w:left="720"/>
      </w:pPr>
      <w:r>
        <w:rPr>
          <w:lang w:val="pt_PT" w:bidi="pt_PT"/>
        </w:rPr>
      </w:r>
      <w:r>
        <w:rPr>
          <w:lang w:val="pt_PT" w:bidi="pt_PT"/>
        </w:rPr>
        <w:t>Maquiritas, gileaditas, jeezeritas, heleitas, asrielitas, siquemitas, semidaitas e heferitas</w:t>
      </w:r>
    </w:p>
    <w:p>
      <w:pPr>
        <w:pStyle w:val="ListBullet"/>
        <w:spacing w:line="240" w:lineRule="auto"/>
        <w:ind w:left="720"/>
      </w:pPr>
      <w:r>
        <w:rPr>
          <w:lang w:val="pt_PT" w:bidi="pt_PT"/>
        </w:rPr>
      </w:r>
      <w:r>
        <w:rPr>
          <w:lang w:val="pt_PT" w:bidi="pt_PT"/>
        </w:rPr>
        <w:t>Zelofeade</w:t>
      </w:r>
    </w:p>
    <w:p>
      <w:pPr>
        <w:pStyle w:val="ListBullet"/>
        <w:spacing w:line="240" w:lineRule="auto"/>
        <w:ind w:left="720"/>
      </w:pPr>
      <w:r>
        <w:rPr>
          <w:lang w:val="pt_PT" w:bidi="pt_PT"/>
        </w:rPr>
      </w:r>
      <w:r>
        <w:rPr>
          <w:lang w:val="pt_PT" w:bidi="pt_PT"/>
        </w:rPr>
        <w:t>Filhas de Zelofeade: Macá, Noa, Hogla, Milca e Tirza</w:t>
      </w:r>
    </w:p>
    <w:p>
      <w:pPr/>
      <w:r>
        <w:rPr>
          <w:lang w:val="pt_PT" w:bidi="pt_PT"/>
        </w:rPr>
      </w:r>
      <w:r>
        <w:rPr>
          <w:lang w:val="pt_PT" w:bidi="pt_PT"/>
        </w:rPr>
        <w:t>José e Manassés são os antepassados do povo da tribo de Manassés. José e Manassés já morreram. Efraim também já morreu. Zelofeade morreu antes dos israelitas chegarem às planícies de Moabe.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Manassés. Os descendentes de Manassés, filho de José, que terminaram a jornada do Egito e estão acampados nas planícies de Moabe, perto do rio Jordão e Jericó, pertencem a oito clãs diferentes. O clã maquirita são os descendentes de Maquir. O clã gileadita são os descendentes de Gileade. O clã jeezerita são os descendentes de Jeezer. O clã helequita são os descendentes de Heleque. O clã asrielita são os descendentes de Asriel. O clã siquemita são os descendentes de Siquém. O clã semidaita são os descendentes de Semida. O clã heferita são os descendentes de Hefer.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maquiritas, gileaditas, jeezeritas, heleitas, asrielitas, siquimitas, semidaitas e heferitas: “O que você está sentindo ou pensando?” A pessoa pode responder coisas como: “Há muitos clãs em nossa tribo” ou “A tribo de Manassés é forte”.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conta sobre as filhas de Zelofeade no clã dos heferitas.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“Lembrem-se dessas mulheres; elas são importantes!”.</w:t>
      </w:r>
    </w:p>
    <w:p>
      <w:pPr>
        <w:pStyle w:val="ListBullet"/>
        <w:spacing w:line="240" w:lineRule="auto"/>
        <w:ind w:left="720"/>
      </w:pPr>
      <w:r>
        <w:rPr>
          <w:lang w:val="pt_PT" w:bidi="pt_PT"/>
        </w:rPr>
      </w:r>
      <w:r>
        <w:rPr>
          <w:lang w:val="pt_PT" w:bidi="pt_PT"/>
        </w:rPr>
        <w:t>Pergunte à pessoa que interpreta as filhas de Zelofeade, que são Macá, Noa, Hogla, Milca e Tirza: “O que você está sentindo ou pensando?” A pessoa pode responder coisas como: "Nós não temos irmãos, e nosso pai está morto" ou "Estamos preocupadas por não termos homens em nossa família".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52.700 combatentes na tribo de Manassés.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 tribo de Manassés cresceu muito desde que deixamos o Monte Sinai”.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26.28–34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da tribo de Manassés. Moisés registra os descendentes masculinos, ou </w:t>
      </w:r>
      <w:r>
        <w:rPr>
          <w:b/>
          <w:lang w:val="pt_PT" w:bidi="pt_PT"/>
        </w:rPr>
        <w:t>filhos</w:t>
      </w:r>
      <w:r>
        <w:rPr>
          <w:lang w:val="pt_PT" w:bidi="pt_PT"/>
        </w:rPr>
        <w:t xml:space="preserve"> de Manassés,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Manassés é de 52.700.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26:35–37</w:t>
      </w:r>
      <w:r>
        <w:rPr>
          <w:lang w:val="pt_PT" w:bidi="pt_PT"/>
        </w:rPr>
      </w:r>
    </w:p>
    <w:p>
      <w:pPr>
        <w:pStyle w:val="Heading3"/>
      </w:pPr>
      <w:r>
        <w:rPr>
          <w:lang w:val="pt_PT" w:bidi="pt_PT"/>
        </w:rPr>
        <w:t>Ouvir e Sentir</w:t>
      </w:r>
    </w:p>
    <w:p>
      <w:pPr/>
      <w:r>
        <w:rPr>
          <w:lang w:val="pt_PT" w:bidi="pt_PT"/>
        </w:rPr>
      </w:r>
      <w:r>
        <w:rPr>
          <w:lang w:val="pt_PT" w:bidi="pt_PT"/>
        </w:rPr>
        <w:t>Nesta etapa, ouçam Números 26.35–37 e guardem em seus corações.</w:t>
      </w:r>
    </w:p>
    <w:p>
      <w:pPr/>
      <w:r>
        <w:rPr>
          <w:lang w:val="pt_PT" w:bidi="pt_PT"/>
        </w:rPr>
      </w:r>
      <w:r>
        <w:rPr>
          <w:lang w:val="pt_PT" w:bidi="pt_PT"/>
        </w:rPr>
        <w:t>Ouçam uma versão em áudio de Números 26.35–37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26.35–37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contarem e registrarem, todos os homens com 20 anos ou mais que podiam lutar. Nessa passagem, Moisés nos conta sobre os descendentes de José, que são parte da tribo de Efraim, e os clãs, ou os grupos familiares, nessa tribo. Efraim era um filho direto de José, o filho direto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se necessário. Pause este áudio aqui.</w:t>
      </w:r>
    </w:p>
    <w:p>
      <w:pPr/>
      <w:r>
        <w:rPr>
          <w:lang w:val="pt_PT" w:bidi="pt_PT"/>
        </w:rPr>
      </w:r>
      <w:r>
        <w:rPr>
          <w:lang w:val="pt_PT" w:bidi="pt_PT"/>
        </w:rPr>
        <w:t>Moisés nos conta sobre os filhos, ou os descendentes masculinos, de Efraim. No livro de Gênesis, quando Jacó e sua família deixaram Canaã para ir para o Egito, Moisés nos disse que José tinha dois filhos, Manassés e Efraim, que nasceram enquanto José estava vivendo no Egito. Efraim é uma tribo do povo de Israel.</w:t>
      </w:r>
    </w:p>
    <w:p>
      <w:pPr/>
      <w:r>
        <w:rPr>
          <w:lang w:val="pt_PT" w:bidi="pt_PT"/>
        </w:rPr>
      </w:r>
      <w:r>
        <w:rPr>
          <w:lang w:val="pt_PT" w:bidi="pt_PT"/>
        </w:rPr>
        <w:t>Vocês se lembrarão da passagem anterior que os israelitas deram nomes de clãs em homenagem a um antepassado importante e acrescentaram um final ao nome do antepassado para mostrar que é o nome de um clã. Os clãs de Efraim são nomeados em homenagem a pessoas de várias gerações diferentes de descendentes de Efraim. Não sabemos se os filhos eram filhos diretos, ou se eram descendentes masculinos separados por várias gerações de pessoas. Os descendentes de Sutela são parte do clã sutelaita. Os descendentes de Bequer são parte do clã bequerita. Os descendentes de Taã são parte do clã taanita. Erã é descendente de Sutela. Os descendentes de Erã são parte do clã eranita.</w:t>
      </w:r>
    </w:p>
    <w:p>
      <w:pPr/>
      <w:r>
        <w:rPr>
          <w:lang w:val="pt_PT" w:bidi="pt_PT"/>
        </w:rPr>
      </w:r>
      <w:r>
        <w:rPr>
          <w:lang w:val="pt_PT" w:bidi="pt_PT"/>
        </w:rPr>
        <w:t>Moisés registra 32.500 homens com 20 anos ou mais em todos os clãs da tribo de Efraim. Para a tribo de Efraim, Moisés registra 8.000 pessoas a menos nesse segundo censo do que no primeiro censo. A tribo de Efraim se tornou menor desde o primeiro censo. A tribo de Efraim agora é menor do que a tribo de Manassés. No primeiro censo, a tribo de Efraim era maior do que a tribo de Manassés. Pode ser por isso que Moisés mudou a ordem de relatos dos resultados do censo: Moisés relata primeiro a contagem da tribo de Manassés, talvez porque seja maior.</w:t>
      </w:r>
    </w:p>
    <w:p>
      <w:pPr/>
      <w:r>
        <w:rPr>
          <w:lang w:val="pt_PT" w:bidi="pt_PT"/>
        </w:rPr>
      </w:r>
      <w:r>
        <w:rPr>
          <w:lang w:val="pt_PT" w:bidi="pt_PT"/>
        </w:rPr>
        <w:t>Moisés termina essa seção de relatar o censo nos lembrando que tanto Efraim quanto Manassés são os filhos, ou os descendentes, de José.</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26.35–37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na tribo de Efraim.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Efraim</w:t>
      </w:r>
    </w:p>
    <w:p>
      <w:pPr>
        <w:pStyle w:val="ListBullet"/>
        <w:spacing w:line="240" w:lineRule="auto"/>
        <w:ind w:left="720"/>
      </w:pPr>
      <w:r>
        <w:rPr>
          <w:lang w:val="pt_PT" w:bidi="pt_PT"/>
        </w:rPr>
      </w:r>
      <w:r>
        <w:rPr>
          <w:lang w:val="pt_PT" w:bidi="pt_PT"/>
        </w:rPr>
        <w:t>Sutelaitas, bequeritas, taanitas e eranitas</w:t>
      </w:r>
    </w:p>
    <w:p>
      <w:pPr/>
      <w:r>
        <w:rPr>
          <w:lang w:val="pt_PT" w:bidi="pt_PT"/>
        </w:rPr>
      </w:r>
      <w:r>
        <w:rPr>
          <w:lang w:val="pt_PT" w:bidi="pt_PT"/>
        </w:rPr>
        <w:t>Efraim é o antepassado do povo da tribo de Efraim. Efraim já morreu.</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ele e Eleazar fizeram dos israelitas com a ajuda dos líderes da comunidade israelita. Moisés nos contou sobre as tribos de Rúben, Simeão, Gade, Judá, Issacar, Zebulom e Manassés, e Moisés agora está nos contando sobre a tribo de Efraim, filho de José.</w:t>
      </w:r>
    </w:p>
    <w:p>
      <w:pPr/>
      <w:r>
        <w:rPr>
          <w:lang w:val="pt_PT" w:bidi="pt_PT"/>
        </w:rPr>
      </w:r>
      <w:r>
        <w:rPr>
          <w:lang w:val="pt_PT" w:bidi="pt_PT"/>
        </w:rPr>
        <w:t>A lista da tribo de Efraim nomeia os descendentes masculinos de Efraim que têm clãs nomeados em sua homenagem e existem naquele momento. Cada nome de clã é feito a partir do nome de um descendente masculino de Efraim. O número de homens em idade de combater na tribo de Efraim no momento desse censo é de 32.500. Não sabemos quantas pessoas estão em cada clã.</w:t>
      </w:r>
    </w:p>
    <w:p>
      <w:pPr/>
      <w:r>
        <w:rPr>
          <w:lang w:val="pt_PT" w:bidi="pt_PT"/>
        </w:rPr>
      </w:r>
      <w:r>
        <w:rPr>
          <w:lang w:val="pt_PT" w:bidi="pt_PT"/>
        </w:rPr>
        <w:t>Moisés termina a seção das tribos descendentes de José, declarando que o censo registra os filhos, ou descendentes, de José de acordo com seus clãs.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26.35–37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Efraim</w:t>
      </w:r>
    </w:p>
    <w:p>
      <w:pPr>
        <w:pStyle w:val="ListBullet"/>
        <w:spacing w:line="240" w:lineRule="auto"/>
        <w:ind w:left="720"/>
      </w:pPr>
      <w:r>
        <w:rPr>
          <w:lang w:val="pt_PT" w:bidi="pt_PT"/>
        </w:rPr>
      </w:r>
      <w:r>
        <w:rPr>
          <w:lang w:val="pt_PT" w:bidi="pt_PT"/>
        </w:rPr>
        <w:t>Sutelaitas, bequeritas, taanitas e eranitas</w:t>
      </w:r>
    </w:p>
    <w:p>
      <w:pPr/>
      <w:r>
        <w:rPr>
          <w:lang w:val="pt_PT" w:bidi="pt_PT"/>
        </w:rPr>
      </w:r>
      <w:r>
        <w:rPr>
          <w:lang w:val="pt_PT" w:bidi="pt_PT"/>
        </w:rPr>
        <w:t>Efraim já está morto.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Efraim. Os descendentes de Efraim, filho de José, que terminaram a jornada do Egito e estão acampados nas planícies de Moabe, perto do rio Jordão e de Jericó, pertencem a quatro clãs diferentes. O clã des sutelaitas são os descendentes de Sutela. O clã bequerita são os descendentes de Bequer. O clã taanita são os descendentes de Taã. O clã eranita são os descendentes de Erã.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sutelaitas, bequeritas, taanitas e eranitas: “O que você está sentindo ou pensando?” A pessoa pode responder coisas como: “Nós nos tornamos menos numerosos ao longo dos anos”.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32.500 pessoas lutando na tribo de Efraim.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 tribo de Efraim é menor do que a tribo de Manassés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26.35–37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para a tribo de Efraim. Moisés registra os descendentes masculinos, ou os </w:t>
      </w:r>
      <w:r>
        <w:rPr>
          <w:b/>
          <w:lang w:val="pt_PT" w:bidi="pt_PT"/>
        </w:rPr>
        <w:t>filhos</w:t>
      </w:r>
      <w:r>
        <w:rPr>
          <w:lang w:val="pt_PT" w:bidi="pt_PT"/>
        </w:rPr>
        <w:t xml:space="preserve"> de Efraim,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Manassés é de 32.500.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26:38–41</w:t>
      </w:r>
      <w:r>
        <w:rPr>
          <w:lang w:val="pt_PT" w:bidi="pt_PT"/>
        </w:rPr>
      </w:r>
    </w:p>
    <w:p>
      <w:pPr>
        <w:pStyle w:val="Heading3"/>
      </w:pPr>
      <w:r>
        <w:rPr>
          <w:lang w:val="pt_PT" w:bidi="pt_PT"/>
        </w:rPr>
        <w:t>Ouvir e Sentir</w:t>
      </w:r>
    </w:p>
    <w:p>
      <w:pPr/>
      <w:r>
        <w:rPr>
          <w:lang w:val="pt_PT" w:bidi="pt_PT"/>
        </w:rPr>
      </w:r>
      <w:r>
        <w:rPr>
          <w:lang w:val="pt_PT" w:bidi="pt_PT"/>
        </w:rPr>
        <w:t>Nesta etapa, ouçam Números 26.38–41 e guardem em seus corações.</w:t>
      </w:r>
    </w:p>
    <w:p>
      <w:pPr/>
      <w:r>
        <w:rPr>
          <w:lang w:val="pt_PT" w:bidi="pt_PT"/>
        </w:rPr>
      </w:r>
      <w:r>
        <w:rPr>
          <w:lang w:val="pt_PT" w:bidi="pt_PT"/>
        </w:rPr>
        <w:t>Ouçam uma versão em áudio de Números 26.38–41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26.38–41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contarem e registrarem, todos os homens com 20 anos ou mais que podiam lutar. Nessa passagem, Moisés nos conta sobre a tribo de Benjamin e os clãs, ou os grupos familiares, nessa tribo. Benjamin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se necessário. Pause este áudio aqui.</w:t>
      </w:r>
    </w:p>
    <w:p>
      <w:pPr/>
      <w:r>
        <w:rPr>
          <w:lang w:val="pt_PT" w:bidi="pt_PT"/>
        </w:rPr>
      </w:r>
      <w:r>
        <w:rPr>
          <w:lang w:val="pt_PT" w:bidi="pt_PT"/>
        </w:rPr>
        <w:t>Moisés nos conta sobre os filhos, ou os descendentes masculinos, de Benjamim. No livro de Gênesis, quando Jacó e sua família deixaram Canaã para ir para o Egito, Moisés nos disse os filhos, ou os descendentes masculinos, de Benjamim. As pessoas que Moisés lista aqui no livro de Números são bem diferentes da lista anterior. Alguns dos nomes em Gênesis estão faltando em Números. É possível que alguns dos filhos de Benjamin tenham morrido sem ter família, ou sem ter uma família grande o suficiente para começar um clã. Alguns dos nomes foram mudados. Em Gênesis, Moisés nomeia o filho de Benjamim, Ei, mas em Números, Moisés nomeia o filho de Benjamin, Airão. Ei é uma versão curta do nome Airão.</w:t>
      </w:r>
    </w:p>
    <w:p>
      <w:pPr/>
      <w:r>
        <w:rPr>
          <w:lang w:val="pt_PT" w:bidi="pt_PT"/>
        </w:rPr>
      </w:r>
      <w:r>
        <w:rPr>
          <w:lang w:val="pt_PT" w:bidi="pt_PT"/>
        </w:rPr>
        <w:t>Parem aqui e discutam essa pergunta em grupo: que nomes em sua comunidade têm versões curtas comuns? Falem sobre como os nomes completos e suas versões abreviadas são semelhantes ou diferentes um do outro. Pause este áudio aqui.</w:t>
      </w:r>
    </w:p>
    <w:p>
      <w:pPr/>
      <w:r>
        <w:rPr>
          <w:lang w:val="pt_PT" w:bidi="pt_PT"/>
        </w:rPr>
      </w:r>
      <w:r>
        <w:rPr>
          <w:lang w:val="pt_PT" w:bidi="pt_PT"/>
        </w:rPr>
        <w:t>Às vezes, a maneira como nos lembramos dos nomes muda com o tempo, ou as pessoas escolhem mudar um nome. Mupim mudou para Sefufã, e Hupim mudou para Hufã. Não sabemos por que esses nomes mudaram, mas é muito provável que eles sejam as mesmas pessoas.</w:t>
      </w:r>
    </w:p>
    <w:p>
      <w:pPr/>
      <w:r>
        <w:rPr>
          <w:lang w:val="pt_PT" w:bidi="pt_PT"/>
        </w:rPr>
      </w:r>
      <w:r>
        <w:rPr>
          <w:lang w:val="pt_PT" w:bidi="pt_PT"/>
        </w:rPr>
        <w:t>Vocês se lembrarão da passagem anterior que os israelitas deram nomes de clãs em homenagem a um antepassado importante e acrescentaram um final ao nome do antepassado para mostrar que é o nome de um clã. Moisés dá os filhos diretos de Benjamin como Bela, Asbel, Airão, Sefufã e Hufã. Os descendentes de Belá são parte do clã belaita. Os descendentes de Asbel são parte do clã asbelita. Os descendentes de Airão são parte do clã airamita. Os descendentes de Sefufã são parte do clã sefufamita. Os descendentes de Hufã são parte do clã hufamita. Arde e Naamã eram descendentes de Belá. Arde e Naamã provavelmente são os filhos diretos de Belá. Os descendentes de Arde são parte do clã ardita. Os descendentes de Naamã são parte do clã naamita. Moisés registra 45.600 homens com 20 anos ou mais em todos os clãs da tribo de Benjamim. Para a tribo de Benjamim, Moisés registra cerca de 10.000 pessoas a mais nesse segundo censo do que no primeiro censo.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26.38–41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na tribo de Benjamim.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Benjamin</w:t>
      </w:r>
    </w:p>
    <w:p>
      <w:pPr>
        <w:pStyle w:val="ListBullet"/>
        <w:spacing w:line="240" w:lineRule="auto"/>
        <w:ind w:left="720"/>
      </w:pPr>
      <w:r>
        <w:rPr>
          <w:lang w:val="pt_PT" w:bidi="pt_PT"/>
        </w:rPr>
      </w:r>
      <w:r>
        <w:rPr>
          <w:lang w:val="pt_PT" w:bidi="pt_PT"/>
        </w:rPr>
        <w:t>Belaitas, asbelitas, aramitas, sefufamitas, hufamitas, arditas e naamitas</w:t>
      </w:r>
    </w:p>
    <w:p>
      <w:pPr/>
      <w:r>
        <w:rPr>
          <w:lang w:val="pt_PT" w:bidi="pt_PT"/>
        </w:rPr>
      </w:r>
      <w:r>
        <w:rPr>
          <w:lang w:val="pt_PT" w:bidi="pt_PT"/>
        </w:rPr>
        <w:t>Benjamin é o antepassado do povo da tribo de Benjamim. Benjamin já morreu.</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ele e Eleazar fizeram dos israelitas com a ajuda dos líderes da comunidade israelita. Moisés nos contou sobre as tribos de Rúben, Simeão, Gade, Judá, Issacar, Zebulom, Manassés e Efraim. Agora Moisés está nos contando sobre a tribo de Benjamim.</w:t>
      </w:r>
    </w:p>
    <w:p>
      <w:pPr/>
      <w:r>
        <w:rPr>
          <w:lang w:val="pt_PT" w:bidi="pt_PT"/>
        </w:rPr>
      </w:r>
      <w:r>
        <w:rPr>
          <w:lang w:val="pt_PT" w:bidi="pt_PT"/>
        </w:rPr>
        <w:t>A lista da tribo de Benjamin nomeia os filhos, ou os descendentes masculinos, de Benjamin que têm clãs nomeados em sua homenagem e existem naquele momento. Cada nome de clã é feito a partir do nome de um descendente masculino de Benjamim. O número de homens em idade de lutar na tribo de Benjamin no momento desse censo é de 45.600. Não sabemos quantas pessoas estão em cada clã.</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26.38–41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Benjamin</w:t>
      </w:r>
    </w:p>
    <w:p>
      <w:pPr>
        <w:pStyle w:val="ListBullet"/>
        <w:spacing w:line="240" w:lineRule="auto"/>
        <w:ind w:left="720"/>
      </w:pPr>
      <w:r>
        <w:rPr>
          <w:lang w:val="pt_PT" w:bidi="pt_PT"/>
        </w:rPr>
      </w:r>
      <w:r>
        <w:rPr>
          <w:lang w:val="pt_PT" w:bidi="pt_PT"/>
        </w:rPr>
        <w:t>Belaitas, asbelitas, aramitas, sefufamitas, hufamitas, arditas e naamitas</w:t>
      </w:r>
    </w:p>
    <w:p>
      <w:pPr/>
      <w:r>
        <w:rPr>
          <w:lang w:val="pt_PT" w:bidi="pt_PT"/>
        </w:rPr>
      </w:r>
      <w:r>
        <w:rPr>
          <w:lang w:val="pt_PT" w:bidi="pt_PT"/>
        </w:rPr>
        <w:t>Benjamin já morreu.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Benjamim. Os descendentes de Benjamim, filho de Jacó, que terminaram a jornada do Egito e estão acampados nas planícies de Moabe, perto do rio Jordão, e Jericó, pertencem a sete clãs diferentes. O clã belaita são os descendentes de Belá. O clã asbelita são os descendentes de Asbel. O clã airamita são os descendentes de Airão. O clã sefufamita são os descendentes de Sefufã. O clã hufamita são os descendentes de Hufã. O clã ardita são os descendentes de Arde. Os naamitas são os descendentes de Naamã.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belaitas, asbelitas, arditas e naamitas: “O que você está sentindo ou pensando?” A pessoa pode responder coisas como: “Estamos tão felizes por ter sobrevivido” ou “Estamos ansiosos para tornar nossa tribo mais forte”.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45.600 pessoas lutando na tribo de Benjamim.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“Os clãs do filho mais jovem de Jacó são fortes e poderosos”.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26.38–41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da tribo de Benjamim. Moisés registra os descendentes masculinos, ou </w:t>
      </w:r>
      <w:r>
        <w:rPr>
          <w:b/>
          <w:lang w:val="pt_PT" w:bidi="pt_PT"/>
        </w:rPr>
        <w:t>filhos</w:t>
      </w:r>
      <w:r>
        <w:rPr>
          <w:lang w:val="pt_PT" w:bidi="pt_PT"/>
        </w:rPr>
        <w:t xml:space="preserve">, de Benjamin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combatentes na tribo de Benjamin é de 45.600.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26:42–43</w:t>
      </w:r>
      <w:r>
        <w:rPr>
          <w:lang w:val="pt_PT" w:bidi="pt_PT"/>
        </w:rPr>
      </w:r>
    </w:p>
    <w:p>
      <w:pPr>
        <w:pStyle w:val="Heading3"/>
      </w:pPr>
      <w:r>
        <w:rPr>
          <w:lang w:val="pt_PT" w:bidi="pt_PT"/>
        </w:rPr>
        <w:t>Ouvir e Sentir</w:t>
      </w:r>
    </w:p>
    <w:p>
      <w:pPr/>
      <w:r>
        <w:rPr>
          <w:lang w:val="pt_PT" w:bidi="pt_PT"/>
        </w:rPr>
      </w:r>
      <w:r>
        <w:rPr>
          <w:lang w:val="pt_PT" w:bidi="pt_PT"/>
        </w:rPr>
        <w:t>Nesta etapa, ouçam Números 26.42–43 e guardem em seus corações.</w:t>
      </w:r>
    </w:p>
    <w:p>
      <w:pPr/>
      <w:r>
        <w:rPr>
          <w:lang w:val="pt_PT" w:bidi="pt_PT"/>
        </w:rPr>
      </w:r>
      <w:r>
        <w:rPr>
          <w:lang w:val="pt_PT" w:bidi="pt_PT"/>
        </w:rPr>
        <w:t>Ouçam uma versão em áudio de Números 26.42–43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26.42–43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contarem e registrarem, todos os homens com 20 anos ou mais que podem lutar. Nesta passagem, Moisés nos conta sobre a tribo de Dã e os clãs, ou os grupos de famílias, nessa tribo. Dã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o rio Jordão e Jericó</w:t>
      </w:r>
      <w:r>
        <w:rPr>
          <w:lang w:val="pt_PT" w:bidi="pt_PT"/>
        </w:rPr>
        <w:t>, se necessário. Pause este áudio aqui.</w:t>
      </w:r>
    </w:p>
    <w:p>
      <w:pPr/>
      <w:r>
        <w:rPr>
          <w:lang w:val="pt_PT" w:bidi="pt_PT"/>
        </w:rPr>
      </w:r>
      <w:r>
        <w:rPr>
          <w:lang w:val="pt_PT" w:bidi="pt_PT"/>
        </w:rPr>
        <w:t>Moisés nos conta sobre os filhos, ou descendentes masculinos, de Dã. No livro de Gênesis, quando Jacó e sua família deixaram Canaã para ir para o Egito, Moisés nos contou quem estava fazendo a viagem. A pessoa que Moisés lista aqui no livro de Números é semelhante à lista anterior dos filhos de Dã que viajaram para o Egito. Se vocês compararem os nomes, vocês notarão uma pequena mudança. Em Gênesis, Moisés menciona Husim, filho de Dã, mas em Números, Moisés menciona Suão, filho de Dã. Às vezes, a maneira como nos lembramos dos nomes muda conforme o tempo, ou conforme as pessoas escolhem mudar um nome.</w:t>
      </w:r>
    </w:p>
    <w:p>
      <w:pPr/>
      <w:r>
        <w:rPr>
          <w:lang w:val="pt_PT" w:bidi="pt_PT"/>
        </w:rPr>
      </w:r>
      <w:r>
        <w:rPr>
          <w:lang w:val="pt_PT" w:bidi="pt_PT"/>
        </w:rPr>
        <w:t>Moisés apresenta os filhos de Dã como Suão. Vocês se lembrarão da passagem anterior que os israelitas deram nomes de clãs em homenagem a um antepassado importante e acrescentaram um final ao nome do antepassado para mostrar que é o nome de um clã. Os descendentes de Suão fazem parte do clã dos suamitas. Não sabemos por que Moisés se refere a mais de um clã, mas lista apenas um clã. É possível que haja clãs menores dentro do clã suamita. Moisés registra 64.400 homens com 20 anos ou mais, em todos os clãs da tribo de Dã. Para a tribo de Dã, Moisés registra aproximadamente 2.000 pessoas a mais neste segundo censo do que no primeiro.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26.42–43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na tribo de Dã.</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Suamitas</w:t>
      </w:r>
    </w:p>
    <w:p>
      <w:pPr/>
      <w:r>
        <w:rPr>
          <w:lang w:val="pt_PT" w:bidi="pt_PT"/>
        </w:rPr>
      </w:r>
      <w:r>
        <w:rPr>
          <w:lang w:val="pt_PT" w:bidi="pt_PT"/>
        </w:rPr>
        <w:t>Dã é o antepassado do povo da tribo de Dã. Dã já havia morrido.</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ele e Eleazar fizeram dos israelitas com a ajuda dos líderes da comunidade israelita. Moisés nos contou sobre as tribos de Rúben, Simeão, Gade, Judá, Issacar, Zebulom, Manassés, Efraim e Benjamim. Agora, Moisés está nos contando sobre a tribo de Dã.</w:t>
      </w:r>
    </w:p>
    <w:p>
      <w:pPr/>
      <w:r>
        <w:rPr>
          <w:lang w:val="pt_PT" w:bidi="pt_PT"/>
        </w:rPr>
      </w:r>
      <w:r>
        <w:rPr>
          <w:lang w:val="pt_PT" w:bidi="pt_PT"/>
        </w:rPr>
        <w:t>A lista da tribo de Dã menciona o filho, ou o descendente masculino, de Dã, que tem um clã denominado em sua homenagem e existe nesse momento. O nome do clã é dado a partir do nome de um descendente masculino de Dã. O número de homens com idade para lutar na tribo de Dã no momento desse censo é de 64.400.</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26.42–43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Suamitas</w:t>
      </w:r>
    </w:p>
    <w:p>
      <w:pPr/>
      <w:r>
        <w:rPr>
          <w:lang w:val="pt_PT" w:bidi="pt_PT"/>
        </w:rPr>
      </w:r>
      <w:r>
        <w:rPr>
          <w:lang w:val="pt_PT" w:bidi="pt_PT"/>
        </w:rPr>
        <w:t>Dã já havia morrido.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Dã. Os descendentes de Dã, filho de Jacó, que concluíram a viagem desde Egito e estão acampados nas planícies de Moabe, perto do rio Jordão e de Jericó, pertencem a um único clã. O clã dos suamitas é composto pelos descendentes de Suão.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representando os suamitas: “O que vocês estão sentindo ou pensando?” A pessoa pode responder coisas como: “Somos uma grande tribo”, ou: “Esperamos que haja terra suficiente para todos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ali 64.400 homens aptos para a guerra na tribo de Dã.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“A tribo de Dã precisará de muita terra para sustentar o seu povo".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26.42–43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diz os resultados do censo da tribo de Dã. Moisés registra os descendentes masculinos, ou os </w:t>
      </w:r>
      <w:r>
        <w:rPr>
          <w:b/>
          <w:lang w:val="pt_PT" w:bidi="pt_PT"/>
        </w:rPr>
        <w:t>filhos</w:t>
      </w:r>
      <w:r>
        <w:rPr>
          <w:lang w:val="pt_PT" w:bidi="pt_PT"/>
        </w:rPr>
        <w:t xml:space="preserve"> de Dã,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aptos para a guerra na tribo de Dã é 64.400.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26:44–47</w:t>
      </w:r>
      <w:r>
        <w:rPr>
          <w:lang w:val="pt_PT" w:bidi="pt_PT"/>
        </w:rPr>
      </w:r>
    </w:p>
    <w:p>
      <w:pPr>
        <w:pStyle w:val="Heading3"/>
      </w:pPr>
      <w:r>
        <w:rPr>
          <w:lang w:val="pt_PT" w:bidi="pt_PT"/>
        </w:rPr>
        <w:t>Ouvir e Sentir</w:t>
      </w:r>
    </w:p>
    <w:p>
      <w:pPr/>
      <w:r>
        <w:rPr>
          <w:lang w:val="pt_PT" w:bidi="pt_PT"/>
        </w:rPr>
      </w:r>
      <w:r>
        <w:rPr>
          <w:lang w:val="pt_PT" w:bidi="pt_PT"/>
        </w:rPr>
        <w:t>Nesta etapa, ouçam Números 26.44–47 e guardem em seus corações.</w:t>
      </w:r>
    </w:p>
    <w:p>
      <w:pPr/>
      <w:r>
        <w:rPr>
          <w:lang w:val="pt_PT" w:bidi="pt_PT"/>
        </w:rPr>
      </w:r>
      <w:r>
        <w:rPr>
          <w:lang w:val="pt_PT" w:bidi="pt_PT"/>
        </w:rPr>
        <w:t>Ouçam uma versão em áudio de Números 26.44–47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26.44–47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contarem e registrarem, todos os homens com 20 anos ou mais que podem lutar. Nesta passagem, Moisés nos conta sobre a tribo de Aser, e os clãs, grupos familiares, dessa tribo. Aser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do rio Jordão e de Jericó</w:t>
      </w:r>
      <w:r>
        <w:rPr>
          <w:lang w:val="pt_PT" w:bidi="pt_PT"/>
        </w:rPr>
        <w:t>, se necessário. Pause este áudio aqui.</w:t>
      </w:r>
    </w:p>
    <w:p>
      <w:pPr/>
      <w:r>
        <w:rPr>
          <w:lang w:val="pt_PT" w:bidi="pt_PT"/>
        </w:rPr>
      </w:r>
      <w:r>
        <w:rPr>
          <w:lang w:val="pt_PT" w:bidi="pt_PT"/>
        </w:rPr>
        <w:t>Moisés nos conta sobre os filhos, ou os descendentes masculinos, de Aser. No livro de Gênesis, quando Jacó e sua família deixaram Canaã para ir para o Egito, Moisés nos contou sobre os filhos, ou descendentes masculinos, de Aser. A lista de pessoas que Moisés registra aqui no livro de Números é similar à lista anterior. O filho de Aser, Isvi, está ausente em Números. É possível que Isvi tenha morrido sem ter uma família, ou sem ter uma família grande o suficiente para começar um clã.</w:t>
      </w:r>
    </w:p>
    <w:p>
      <w:pPr/>
      <w:r>
        <w:rPr>
          <w:lang w:val="pt_PT" w:bidi="pt_PT"/>
        </w:rPr>
      </w:r>
      <w:r>
        <w:rPr>
          <w:lang w:val="pt_PT" w:bidi="pt_PT"/>
        </w:rPr>
        <w:t>Vocês se lembrarão da passagem anterior que os israelitas davam aos clãs a nome de um antepassado importante e acrescentavam um final ao nome do antepassado para mostrar que era um nome de clã. Moisés apresenta os filhos diretos de Aser como Imna, Isvi e Berias. Os descendentes de Imna fazem parte do clã dos imnaítas. Os descendentes de Isvi fazem parte do clã dos isvitas. Os descendentes de Berias fazem parte do clã dos beriaítas. Héber e Malquiel eram descendentes de Berias. Eles provavelmente são os filhos diretos de Berias. Os descendentes de Héber fazem parte do clã dos heberitas. Os descendetes de Malquiel fazem parte do clã dos malquielitas. Moisés lembra aos israelitas que Aser tinha uma filha chamada Sera. Não sabemos por que Moisés menciona Sera nesse momento.</w:t>
      </w:r>
    </w:p>
    <w:p>
      <w:pPr/>
      <w:r>
        <w:rPr>
          <w:lang w:val="pt_PT" w:bidi="pt_PT"/>
        </w:rPr>
      </w:r>
      <w:r>
        <w:rPr>
          <w:lang w:val="pt_PT" w:bidi="pt_PT"/>
        </w:rPr>
        <w:t>Moisés registra 53.400 homens que têm 20 anos ou mais em todos os clãs da tribo de Aser. Para a tribo de Aser, Moisés registra quase 12.000 pessoas a mais neste censo do que no primeiro.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26.44–47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da tribo de Aser.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Imnaítas, isvitas, beriaítas, heberitas e malquielitas.</w:t>
      </w:r>
    </w:p>
    <w:p>
      <w:pPr/>
      <w:r>
        <w:rPr>
          <w:lang w:val="pt_PT" w:bidi="pt_PT"/>
        </w:rPr>
      </w:r>
      <w:r>
        <w:rPr>
          <w:lang w:val="pt_PT" w:bidi="pt_PT"/>
        </w:rPr>
        <w:t>Aser é o antepassado do povo da tribo de Aser. Aser já tinha morrido.</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Moisés e Eleazar fizeram dos israelitas com a ajuda dos líderes da comunidade israelita. Moisés nos contoiu sobre as tribos de Rúben, Simeão, Gade, Judá, Issacar, Zebulom, Manassés, Efraim, Benjamim e Dã. Agora Moisés está nos contando sobre a tribo de Aser.</w:t>
      </w:r>
    </w:p>
    <w:p>
      <w:pPr/>
      <w:r>
        <w:rPr>
          <w:lang w:val="pt_PT" w:bidi="pt_PT"/>
        </w:rPr>
      </w:r>
      <w:r>
        <w:rPr>
          <w:lang w:val="pt_PT" w:bidi="pt_PT"/>
        </w:rPr>
        <w:t>A lista da tribo de Aser menciona os filhos, ou descendentes masculinos, de Aser que deram nome a clãs e que existem nesse momento. Os nomes dos clãs são formados a partir do nome de um descendente masculino de Aser. Moisés lembra aos israelitas que Aser tinha uma filha chamada Sera. O número de homens com idade para lutar na tribo de Aser no mento desse censo é de 53.400.</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26.44–47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Imnaítas, isvitas, beriaítas, heberitas e malquielitas.</w:t>
      </w:r>
    </w:p>
    <w:p>
      <w:pPr/>
      <w:r>
        <w:rPr>
          <w:lang w:val="pt_PT" w:bidi="pt_PT"/>
        </w:rPr>
      </w:r>
      <w:r>
        <w:rPr>
          <w:lang w:val="pt_PT" w:bidi="pt_PT"/>
        </w:rPr>
        <w:t>Aser já tinha morrido.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Aser. Os descendentes de Aser, filho de Jacó, que concluíram a viagem desde o Egito e estão acampados nas planícies de Moabe, perto do rio Jordão e de Jericó, pertencem a cinco clãs. O clã dos imnaítas são os descendentes de Imna. O clá dos isvitas são os descendetes de Isvi. O clã dos beritas são os descendentes de Berias. O clã dos heberitas são os descendentes de Héber. O clã dos malquielitas são os descendentes de Malquiel.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representando os imnaítas, isvitas, beriaítas, heberitas e malquielitas: "O que você está sentindo ou pensando?" A pessoa pode responder coisas como: “Os anos de viagem foram difíceis”, ou: “Estamos prontos para lutar por nossa nova terra”.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Moisés nos conta que há 53.400 homens aptos para a guerra na tribo de Aser.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interpretando Moisés: “O que você está sentindo ou pensando?” A pessoa pode responder coisas como: "Os clãs de Aser cresceram muito. Há muitas pessoas que podem lutar”.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26.44–47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nos conta os resultados do censo da tribo de Gade. Moisés registra os descendentes, ou </w:t>
      </w:r>
      <w:r>
        <w:rPr>
          <w:b/>
          <w:lang w:val="pt_PT" w:bidi="pt_PT"/>
        </w:rPr>
        <w:t>filhos</w:t>
      </w:r>
      <w:r>
        <w:rPr>
          <w:lang w:val="pt_PT" w:bidi="pt_PT"/>
        </w:rPr>
        <w:t xml:space="preserve"> de Aser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aptos para a guerra na tribo de Aser é de 53.400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26:48–50</w:t>
      </w:r>
      <w:r>
        <w:rPr>
          <w:lang w:val="pt_PT" w:bidi="pt_PT"/>
        </w:rPr>
      </w:r>
    </w:p>
    <w:p>
      <w:pPr>
        <w:pStyle w:val="Heading3"/>
      </w:pPr>
      <w:r>
        <w:rPr>
          <w:lang w:val="pt_PT" w:bidi="pt_PT"/>
        </w:rPr>
        <w:t>Ouvir e Sentir</w:t>
      </w:r>
    </w:p>
    <w:p>
      <w:pPr/>
      <w:r>
        <w:rPr>
          <w:lang w:val="pt_PT" w:bidi="pt_PT"/>
        </w:rPr>
      </w:r>
      <w:r>
        <w:rPr>
          <w:lang w:val="pt_PT" w:bidi="pt_PT"/>
        </w:rPr>
        <w:t>Nesta etapa, ouçam Números 26.48–50 e guardem em seus corações.</w:t>
      </w:r>
    </w:p>
    <w:p>
      <w:pPr/>
      <w:r>
        <w:rPr>
          <w:lang w:val="pt_PT" w:bidi="pt_PT"/>
        </w:rPr>
      </w:r>
      <w:r>
        <w:rPr>
          <w:lang w:val="pt_PT" w:bidi="pt_PT"/>
        </w:rPr>
        <w:t>Ouçam uma versão em áudio de Números 26.48–50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26.48–50 na tradução mais fácil de entender.</w:t>
      </w:r>
    </w:p>
    <w:p>
      <w:pPr/>
      <w:r>
        <w:rPr>
          <w:lang w:val="pt_PT" w:bidi="pt_PT"/>
        </w:rPr>
      </w:r>
      <w:r>
        <w:rPr>
          <w:lang w:val="pt_PT" w:bidi="pt_PT"/>
        </w:rPr>
        <w:t>Nessa passagem, continuamos a ouvir o número de israelitas que estão nas planícies de Moabe, perto de Jericó e a leste do rio Jordão. Vocês se lembrarão de que Yahweh pediu a Moisés e Eleazar para fazerem um censo, ou contarem e registrarem, todos os homens com 20 anos ou mais que podem lutar. Nessa passagem, Moisés nos conta sobre a tribo de Naftali e os clãs, ou os grupos familiares, dessa tribo. Naftali era um filho de Jacó, que também é conhecido como Israel.</w:t>
      </w:r>
    </w:p>
    <w:p>
      <w:pPr/>
      <w:r>
        <w:rPr>
          <w:lang w:val="pt_PT" w:bidi="pt_PT"/>
        </w:rPr>
      </w:r>
      <w:r>
        <w:rPr>
          <w:lang w:val="pt_PT" w:bidi="pt_PT"/>
        </w:rPr>
        <w:t xml:space="preserve">Parem aqui e, em grupo, olhem para um mapa das </w:t>
      </w:r>
      <w:r>
        <w:rPr>
          <w:b/>
          <w:lang w:val="pt_PT" w:bidi="pt_PT"/>
        </w:rPr>
        <w:t>planícies de Moabe, do rio Jordão e de Jericó</w:t>
      </w:r>
      <w:r>
        <w:rPr>
          <w:lang w:val="pt_PT" w:bidi="pt_PT"/>
        </w:rPr>
        <w:t>, se necessário. Pause este áudio aqui.</w:t>
      </w:r>
    </w:p>
    <w:p>
      <w:pPr/>
      <w:r>
        <w:rPr>
          <w:lang w:val="pt_PT" w:bidi="pt_PT"/>
        </w:rPr>
      </w:r>
      <w:r>
        <w:rPr>
          <w:lang w:val="pt_PT" w:bidi="pt_PT"/>
        </w:rPr>
        <w:t>Moisés nos conta sobre os filhos, ou os descendentes masculinos, de Naftali. No livro de Gênesis, quando Jacó e sua família deixaram Canaã para ir para o Egito, Moisés nos contou sobre os filhos, ou descendentes masculinos, de Naftali. A lista de pessoas que Moisés registra aqui no livro de Números é similar à lista anterior.</w:t>
      </w:r>
    </w:p>
    <w:p>
      <w:pPr/>
      <w:r>
        <w:rPr>
          <w:lang w:val="pt_PT" w:bidi="pt_PT"/>
        </w:rPr>
      </w:r>
      <w:r>
        <w:rPr>
          <w:lang w:val="pt_PT" w:bidi="pt_PT"/>
        </w:rPr>
        <w:t xml:space="preserve">Vocês se lembrarão da passagem anterior que os israelitas davam aos clãs a nome de um antepassado importante e acrescentavam um final ao nome do antepassado para mostrar que era um nome de clã. Moisés apresenta os filhos diretos de Naftali como Jazeel, Guni, Jezer e Silém. Os descendentes de Jazeel fazem parte do clã dos jazeelitas. Os descendentes de Guni são parte do clã dos gunitas. Os descendentes de Jezer fazem parte do clã dos jezeritas. Os descendentes de Silém fazem parte do clã dos silemitas. </w:t>
      </w:r>
    </w:p>
    <w:p>
      <w:pPr/>
      <w:r>
        <w:rPr>
          <w:lang w:val="pt_PT" w:bidi="pt_PT"/>
        </w:rPr>
      </w:r>
      <w:r>
        <w:rPr>
          <w:lang w:val="pt_PT" w:bidi="pt_PT"/>
        </w:rPr>
        <w:t xml:space="preserve">Moisés registra Moisés registra 45.400 homens que têm 20 anos ou mais em todos os clãs da tribo de Naftali. Para a tribo de Naftali, Moisés registra 8.000 pessoas a menos nesse segundo censo do que no primeiro censo. </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26.48–50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Moisés registra os clãs e o número de homens da tribo de Naftali.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Jazeelitas, gunitas, jezeritas e silemitas</w:t>
      </w:r>
    </w:p>
    <w:p>
      <w:pPr/>
      <w:r>
        <w:rPr>
          <w:lang w:val="pt_PT" w:bidi="pt_PT"/>
        </w:rPr>
      </w:r>
      <w:r>
        <w:rPr>
          <w:lang w:val="pt_PT" w:bidi="pt_PT"/>
        </w:rPr>
        <w:t>Naftali é o antepassado do povo da tribo de Naftali. Naftali já havia morrido.</w:t>
      </w:r>
    </w:p>
    <w:p>
      <w:pPr/>
      <w:r>
        <w:rPr>
          <w:lang w:val="pt_PT" w:bidi="pt_PT"/>
        </w:rPr>
      </w:r>
      <w:r>
        <w:rPr>
          <w:lang w:val="pt_PT" w:bidi="pt_PT"/>
        </w:rPr>
        <w:t>Em grupo, prestem atenção às partes do cenário da passagem:</w:t>
      </w:r>
    </w:p>
    <w:p>
      <w:pPr/>
      <w:r>
        <w:rPr>
          <w:lang w:val="pt_PT" w:bidi="pt_PT"/>
        </w:rPr>
      </w:r>
      <w:r>
        <w:rPr>
          <w:lang w:val="pt_PT" w:bidi="pt_PT"/>
        </w:rPr>
        <w:t>Moisés está nos contando os resultados do censo que Moisés e Eleazar fizeram dos israelitas com a ajuda dos líderes da comunidade israelita. Moisés nos contou sobre as tribos de Rúben, Simeão, Gade, Judá, Issacar, Zebulom, Manassés, Efraim, Benjamim, Dã e Aser. Agora, Moisés está nos contando sobre a tribo de Naftali.</w:t>
      </w:r>
    </w:p>
    <w:p>
      <w:pPr/>
      <w:r>
        <w:rPr>
          <w:lang w:val="pt_PT" w:bidi="pt_PT"/>
        </w:rPr>
      </w:r>
      <w:r>
        <w:rPr>
          <w:lang w:val="pt_PT" w:bidi="pt_PT"/>
        </w:rPr>
        <w:t>A lista da tribo de Naftali menciona os filhos, ou descendentes masculinos, de Naftali que deram nome a clãs e que existem nesse momento. Os nomes dos clãs são formados a partir do nome de um descendente do sexo masculino de Naftali. O número de homens com idade para lutar na tribo de Naftali no momento desse censo é de 45.400.</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26.48–50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Jazeelitas, gunitas, jezeritas e silemitas</w:t>
      </w:r>
    </w:p>
    <w:p>
      <w:pPr/>
      <w:r>
        <w:rPr>
          <w:lang w:val="pt_PT" w:bidi="pt_PT"/>
        </w:rPr>
      </w:r>
      <w:r>
        <w:rPr>
          <w:lang w:val="pt_PT" w:bidi="pt_PT"/>
        </w:rPr>
        <w:t>Naftali já havia morrido.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nos conta sobre a tribo de Naftali. Os descendentes de Naftali, filho de Jacó, que concluíram a viagem desde Egito e estão acampados nas planícies de Moabe, perto do rio Jordão e de Jericó, pertencem a quatro clãs. O clã dos jazeelits são os descendentes de Jazeel. O clã dos gunitas são os descendentes de Guni. O clã dos jezeritas são os descendentes de Jezer. O clã dos silemitas são os descendentes de Silém.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jazeelitas, gunitas, jezeritas e silemitas: “O que você está sentindo ou pensando?” A pessoa pode responder coisas como: “Muitos de nós morreram desde que deixamos o Monte Sinai”, ou: “Permaneceremos fiéis a Yahweh e receberemos a bênção de Yahweh”.</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nos diz que há 45.400 pessoas lutando na tribo de Naftali.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“Estou triste porque os clãs de Naftali diminuíram".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26.48–50 na tradução mais fácil de entender.</w:t>
      </w:r>
    </w:p>
    <w:p>
      <w:pPr/>
      <w:r>
        <w:rPr>
          <w:lang w:val="pt_PT" w:bidi="pt_PT"/>
        </w:rPr>
      </w:r>
      <w:r>
        <w:rPr>
          <w:lang w:val="pt_PT" w:bidi="pt_PT"/>
        </w:rPr>
        <w:t xml:space="preserve">Nesta etapa, o grupo discutirá os principais termos e palavras-chave desta passagem. Moisés nos conta os resultados do censo da tribo de Naftali. Moisés registra os descendentes, ou </w:t>
      </w:r>
      <w:r>
        <w:rPr>
          <w:b/>
          <w:lang w:val="pt_PT" w:bidi="pt_PT"/>
        </w:rPr>
        <w:t>filhos</w:t>
      </w:r>
      <w:r>
        <w:rPr>
          <w:lang w:val="pt_PT" w:bidi="pt_PT"/>
        </w:rPr>
        <w:t xml:space="preserve"> de Naftali de acordo com seu </w:t>
      </w:r>
      <w:r>
        <w:rPr>
          <w:b/>
          <w:lang w:val="pt_PT" w:bidi="pt_PT"/>
        </w:rPr>
        <w:t>clã</w:t>
      </w:r>
      <w:r>
        <w:rPr>
          <w:lang w:val="pt_PT" w:bidi="pt_PT"/>
        </w:rPr>
        <w:t>, ou grupo familiar. Usem as mesmas palavras ou frases para filhos e clã que vocês usaram em passagens anteriores.</w:t>
      </w:r>
    </w:p>
    <w:p>
      <w:pPr/>
      <w:r>
        <w:rPr>
          <w:lang w:val="pt_PT" w:bidi="pt_PT"/>
        </w:rPr>
      </w:r>
      <w:r>
        <w:rPr>
          <w:lang w:val="pt_PT" w:bidi="pt_PT"/>
        </w:rPr>
        <w:t>O número de homens aptos para a guerra na tribo de Naftali é de 45.400.</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26:51–56</w:t>
      </w:r>
      <w:r>
        <w:rPr>
          <w:lang w:val="pt_PT" w:bidi="pt_PT"/>
        </w:rPr>
      </w:r>
    </w:p>
    <w:p>
      <w:pPr>
        <w:pStyle w:val="Heading3"/>
      </w:pPr>
      <w:r>
        <w:rPr>
          <w:lang w:val="pt_PT" w:bidi="pt_PT"/>
        </w:rPr>
        <w:t>Ouvir e Sentir</w:t>
      </w:r>
    </w:p>
    <w:p>
      <w:pPr/>
      <w:r>
        <w:rPr>
          <w:lang w:val="pt_PT" w:bidi="pt_PT"/>
        </w:rPr>
      </w:r>
      <w:r>
        <w:rPr>
          <w:lang w:val="pt_PT" w:bidi="pt_PT"/>
        </w:rPr>
        <w:t>Nesta etapa, ouçam Números 26.51–56 e guardem em seus corações.</w:t>
      </w:r>
    </w:p>
    <w:p>
      <w:pPr/>
      <w:r>
        <w:rPr>
          <w:lang w:val="pt_PT" w:bidi="pt_PT"/>
        </w:rPr>
      </w:r>
      <w:r>
        <w:rPr>
          <w:lang w:val="pt_PT" w:bidi="pt_PT"/>
        </w:rPr>
        <w:t>Ouçam uma versão em áudio de Números 26.51–56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26.51–56 na tradução mais fácil de entender.</w:t>
      </w:r>
    </w:p>
    <w:p>
      <w:pPr/>
      <w:r>
        <w:rPr>
          <w:lang w:val="pt_PT" w:bidi="pt_PT"/>
        </w:rPr>
      </w:r>
      <w:r>
        <w:rPr>
          <w:lang w:val="pt_PT" w:bidi="pt_PT"/>
        </w:rPr>
        <w:t xml:space="preserve">Nessa passagem, ouvimos o resultado do censo dos israelitas que estão nas planícies de Moabe, perto de Jericó e do rio Jordão. Vocês se lembrarão de que Yahweh pediu a Moisés e Eleazar para fazerem um censo, ou contarem e registrarem, todos os homens com 20 anos ou mais que podem lutar. </w:t>
      </w:r>
    </w:p>
    <w:p>
      <w:pPr/>
      <w:r>
        <w:rPr>
          <w:lang w:val="pt_PT" w:bidi="pt_PT"/>
        </w:rPr>
      </w:r>
      <w:r>
        <w:rPr>
          <w:lang w:val="pt_PT" w:bidi="pt_PT"/>
        </w:rPr>
        <w:t xml:space="preserve">Parem aqui e, em grupo, olhem para um mapa das </w:t>
      </w:r>
      <w:r>
        <w:rPr>
          <w:b/>
          <w:lang w:val="pt_PT" w:bidi="pt_PT"/>
        </w:rPr>
        <w:t>planícies de Moabe, do rio Jordão e de Jericó</w:t>
      </w:r>
      <w:r>
        <w:rPr>
          <w:lang w:val="pt_PT" w:bidi="pt_PT"/>
        </w:rPr>
        <w:t>, se necessário. Pause este áudio aqui.</w:t>
      </w:r>
    </w:p>
    <w:p>
      <w:pPr/>
      <w:r>
        <w:rPr>
          <w:lang w:val="pt_PT" w:bidi="pt_PT"/>
        </w:rPr>
      </w:r>
      <w:r>
        <w:rPr>
          <w:lang w:val="pt_PT" w:bidi="pt_PT"/>
        </w:rPr>
        <w:t>Moisés nos conta o número total de homens aptos para a guerra com 20 anos ou mais que Moisés e Eleazar registraram no censo. Há 601.730 homens. Vocês podem se lembrar de passagens anteriores que as contagens dos israelitas podem dar apenas uma ideia do número de pessoas, em vez do número exato na época. O número de homens registrados no segundo censo é um pouco menor do que o número registrado no primeiro censo perto do Monte Sinai.</w:t>
      </w:r>
    </w:p>
    <w:p>
      <w:pPr/>
      <w:r>
        <w:rPr>
          <w:lang w:val="pt_PT" w:bidi="pt_PT"/>
        </w:rPr>
      </w:r>
      <w:r>
        <w:rPr>
          <w:lang w:val="pt_PT" w:bidi="pt_PT"/>
        </w:rPr>
        <w:t>Yahweh fala com Moisés para dizer a Moisés como dividir a terra entre as tribos de Israel. Não sabemos se Yahweh falou com Moisés depois que o censo foi terminado ou depois que Yahweh deu instruções a Moisés para fazer o censo. Yahweh agora dá a segunda razão para fazer o censo dos israelitas nas planícies de Moabe. Yahweh diz a Moisés que a terra que está dando aos israelitas será dividida de acordo com o número de nomes para cada tribo.</w:t>
      </w:r>
    </w:p>
    <w:p>
      <w:pPr/>
      <w:r>
        <w:rPr>
          <w:lang w:val="pt_PT" w:bidi="pt_PT"/>
        </w:rPr>
      </w:r>
      <w:r>
        <w:rPr>
          <w:lang w:val="pt_PT" w:bidi="pt_PT"/>
        </w:rPr>
        <w:t>Parem aqui e discutam essa questão em grupo: como vocês se sentem sobre a ideia de serem donos de terras? Algumas ou todas as pessoas em sua comunidade são donas da terra que utilizam? A terra pertence a outra pessoa ou a ninguém? Pause este áudio aqui.</w:t>
      </w:r>
    </w:p>
    <w:p>
      <w:pPr/>
      <w:r>
        <w:rPr>
          <w:lang w:val="pt_PT" w:bidi="pt_PT"/>
        </w:rPr>
      </w:r>
      <w:r>
        <w:rPr>
          <w:lang w:val="pt_PT" w:bidi="pt_PT"/>
        </w:rPr>
        <w:t>Yahweh dá a terra às tribos para que as tribos não tenham que escolher entre si quem receberá qual pedaço de terra.</w:t>
      </w:r>
    </w:p>
    <w:p>
      <w:pPr/>
      <w:r>
        <w:rPr>
          <w:lang w:val="pt_PT" w:bidi="pt_PT"/>
        </w:rPr>
      </w:r>
      <w:r>
        <w:rPr>
          <w:lang w:val="pt_PT" w:bidi="pt_PT"/>
        </w:rPr>
        <w:t>Parem aqui e discutam essa questão em grupo: se a sua comunidade ganhar um novo pedaço de terra para possuir ou utilizar, como vocês decidem quem usará ou será dono da terra? Pause este áudio aqui.</w:t>
      </w:r>
    </w:p>
    <w:p>
      <w:pPr/>
      <w:r>
        <w:rPr>
          <w:lang w:val="pt_PT" w:bidi="pt_PT"/>
        </w:rPr>
      </w:r>
      <w:r>
        <w:rPr>
          <w:lang w:val="pt_PT" w:bidi="pt_PT"/>
        </w:rPr>
        <w:t>Yahweh dá a terra como um presente que é transmitido, ou herdado, de uma geração para a próxima geração de pessoas dentro da tribo.</w:t>
      </w:r>
    </w:p>
    <w:p>
      <w:pPr/>
      <w:r>
        <w:rPr>
          <w:lang w:val="pt_PT" w:bidi="pt_PT"/>
        </w:rPr>
      </w:r>
      <w:r>
        <w:rPr>
          <w:lang w:val="pt_PT" w:bidi="pt_PT"/>
        </w:rPr>
        <w:t>Pare aqui e discuta com seu grupo de tradução: em sua comunidade, quando alguém que possui algo valioso morre, como a comunidade decide quem receberá o item valioso? Pause este áudio aqui.</w:t>
      </w:r>
    </w:p>
    <w:p>
      <w:pPr/>
      <w:r>
        <w:rPr>
          <w:lang w:val="pt_PT" w:bidi="pt_PT"/>
        </w:rPr>
      </w:r>
      <w:r>
        <w:rPr>
          <w:lang w:val="pt_PT" w:bidi="pt_PT"/>
        </w:rPr>
        <w:t>Yahweh diz a Moisés para dar um pedaço de terra maior a um grupo maior e um pedaço de terra menor a um grupo menor. Moisés dará a todas as tribos uma quantidade de terra que corresponda, ou seja proporcional, ao tamanho da tribo.</w:t>
      </w:r>
    </w:p>
    <w:p>
      <w:pPr/>
      <w:r>
        <w:rPr>
          <w:lang w:val="pt_PT" w:bidi="pt_PT"/>
        </w:rPr>
      </w:r>
      <w:r>
        <w:rPr>
          <w:lang w:val="pt_PT" w:bidi="pt_PT"/>
        </w:rPr>
        <w:t>Parem aqui e discutam essa questão em grupo: contem a história de uma ocasião em que uma pessoa, ou um grupo de pessoas, teve terra demais ou terra de menos para viver. Que dificuldades essa pessoa ou grupo de pessoas teve? Pause este áudio aqui.</w:t>
      </w:r>
    </w:p>
    <w:p>
      <w:pPr/>
      <w:r>
        <w:rPr>
          <w:lang w:val="pt_PT" w:bidi="pt_PT"/>
        </w:rPr>
      </w:r>
      <w:r>
        <w:rPr>
          <w:lang w:val="pt_PT" w:bidi="pt_PT"/>
        </w:rPr>
        <w:t>Yahweh diz a Moisés que a terra é distribuída usando um sistema de lançar sortes. Quando alguém lança sortes, usa algo como pedras ou pedaços de palha, que pode jogar ou tirar de um recipiente. O resultado é aleatório, sem padrão e sem influência de nenhuma pessoa, e determina a decisão. Nos países ao redor dos israelitas no Monte Sinai, as pessoas muitas vezes usavam itens para lançar sortes para ajudar a tomar uma decisão. Não sabemos que sistema de sorteio de sortes Yahweh quer que Moisés use para distribuir a terra. Sabemos que o sumo sacerdote carrega o Urim e Tumim para tomar decisões em seu peitoral de juízo. Também sabemos por outras partes da Bíblia que, embora a sorte seja lançada por uma pessoa, Yahweh determina como a sorte será lançada. O sorteio é uma maneira de Yahweh mostrar a sua vontade.</w:t>
      </w:r>
    </w:p>
    <w:p>
      <w:pPr/>
      <w:r>
        <w:rPr>
          <w:lang w:val="pt_PT" w:bidi="pt_PT"/>
        </w:rPr>
      </w:r>
      <w:r>
        <w:rPr>
          <w:lang w:val="pt_PT" w:bidi="pt_PT"/>
        </w:rPr>
        <w:t>Parem aqui e discutam essa questão em grupo: Pause este áudio aqui.</w:t>
      </w:r>
    </w:p>
    <w:p>
      <w:pPr/>
      <w:r>
        <w:rPr>
          <w:lang w:val="pt_PT" w:bidi="pt_PT"/>
        </w:rPr>
      </w:r>
      <w:r>
        <w:rPr>
          <w:lang w:val="pt_PT" w:bidi="pt_PT"/>
        </w:rPr>
        <w:t>Yahweh quer distribuir a terra mediante sortes, para que as tribos não discutam que Moisés deu uma terra melhor a uma tribo do que a outra, porque Moisés prefere uma tribo a outra. Yahweh quer que as tribos israelitas saibam que o processo é justo.</w:t>
      </w:r>
    </w:p>
    <w:p>
      <w:pPr/>
      <w:r>
        <w:rPr>
          <w:lang w:val="pt_PT" w:bidi="pt_PT"/>
        </w:rPr>
      </w:r>
      <w:r>
        <w:rPr>
          <w:lang w:val="pt_PT" w:bidi="pt_PT"/>
        </w:rPr>
        <w:t>Parem aqui e discutam essa questão em grupo: contem uma história de uma vez em que um de seus pais, ou alguém da sua família, dividiu algo especial entre vocês e sua família ou amigos. Vocês receberam todos a mesma quantidade, ou alguém recebeu mais ou algo melhor? Como vocês se sentiram? Pause este áudio aqui.</w:t>
      </w:r>
    </w:p>
    <w:p>
      <w:pPr/>
      <w:r>
        <w:rPr>
          <w:lang w:val="pt_PT" w:bidi="pt_PT"/>
        </w:rPr>
      </w:r>
      <w:r>
        <w:rPr>
          <w:lang w:val="pt_PT" w:bidi="pt_PT"/>
        </w:rPr>
        <w:t>Cada grupo de pessoas receberá uma porção de terra de acordo com sua tribo. Isso significa que os clãs receberão terras vizinhas uns dos outros. O povo terá mais poder ao manter todos da mesma tribo no mesmo lugar.</w:t>
      </w:r>
    </w:p>
    <w:p>
      <w:pPr/>
      <w:r>
        <w:rPr>
          <w:lang w:val="pt_PT" w:bidi="pt_PT"/>
        </w:rPr>
      </w:r>
      <w:r>
        <w:rPr>
          <w:lang w:val="pt_PT" w:bidi="pt_PT"/>
        </w:rPr>
        <w:t>Parem aqui e discutam essa questão em grupo: em sua comunidade, as pessoas que estão relacionadas umas às outras vivem perto umas das outras, ou vivem onde quiserem? Como vocês decidem onde as pessoas que estão relacionadas umas às outras vivem? Pause este áudio aqui.</w:t>
      </w:r>
    </w:p>
    <w:p>
      <w:pPr/>
      <w:r>
        <w:rPr>
          <w:lang w:val="pt_PT" w:bidi="pt_PT"/>
        </w:rPr>
      </w:r>
      <w:r>
        <w:rPr>
          <w:lang w:val="pt_PT" w:bidi="pt_PT"/>
        </w:rPr>
        <w:t>Yahweh diz a Moisés que Moisés deve determinar a localização da terra lançando ou lançando sortes. Moisés decide a quantidade de terra que cada tribo recebe, usando o tamanho da tribo. As tribos maiores obtêm mais terra. As tribos menores obtêm menos terra.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26.51–56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Moisés registra o número total de homens israelitas.</w:t>
      </w:r>
    </w:p>
    <w:p>
      <w:pPr/>
      <w:r>
        <w:rPr>
          <w:lang w:val="pt_PT" w:bidi="pt_PT"/>
        </w:rPr>
      </w:r>
      <w:r>
        <w:rPr>
          <w:b/>
          <w:lang w:val="pt_PT" w:bidi="pt_PT"/>
        </w:rPr>
        <w:t>Na segunda cena:</w:t>
      </w:r>
      <w:r>
        <w:rPr>
          <w:lang w:val="pt_PT" w:bidi="pt_PT"/>
        </w:rPr>
        <w:t xml:space="preserve"> Yahweh diz a Moisés como doar a terra às tribos de Israel.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Homens de Israel</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Em grupo, prestem atenção às partes do cenário da passagem:</w:t>
      </w:r>
    </w:p>
    <w:p>
      <w:pPr/>
      <w:r>
        <w:rPr>
          <w:lang w:val="pt_PT" w:bidi="pt_PT"/>
        </w:rPr>
      </w:r>
      <w:r>
        <w:rPr>
          <w:lang w:val="pt_PT" w:bidi="pt_PT"/>
        </w:rPr>
        <w:t>Moisés termina de relatar o censo feito nas planícies de Moabe, registrando o número total de homens de Israel que podem lutar. Moisés registra todos os resultados do censo depois de nos dizer como Yahweh instruiu Moisés a fazer um censo.</w:t>
      </w:r>
    </w:p>
    <w:p>
      <w:pPr/>
      <w:r>
        <w:rPr>
          <w:lang w:val="pt_PT" w:bidi="pt_PT"/>
        </w:rPr>
      </w:r>
      <w:r>
        <w:rPr>
          <w:lang w:val="pt_PT" w:bidi="pt_PT"/>
        </w:rPr>
        <w:t>Yahweh diz a Moisés como dar a terra às tribos de Israel. Moisés pode estar no tabernáculo ou em outro lugar no acampamento dos israelitas. Não sabemos se Yahweh dá essas instruções a Moisés apó o censo ser concluído ou depois que Yahweh instrui Moisés a fazer o censo.</w:t>
      </w:r>
    </w:p>
    <w:p>
      <w:pPr/>
      <w:r>
        <w:rPr>
          <w:lang w:val="pt_PT" w:bidi="pt_PT"/>
        </w:rPr>
      </w:r>
      <w:r>
        <w:rPr>
          <w:lang w:val="pt_PT" w:bidi="pt_PT"/>
        </w:rPr>
        <w:t>Yahweh diz a Moisés que as tribos maiores obterão mais terra e as tribos menores obterão menos terra. Yahweh enfatiza que deseja que Moisés use o sorteio para decidir quem fica em cada pedaço de terra. A terra é um presente de Yahweh que é transmitido de geração em geração dentro da tribo.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26.51–56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Homens de Israel</w:t>
      </w:r>
    </w:p>
    <w:p>
      <w:pPr>
        <w:pStyle w:val="ListBullet"/>
        <w:spacing w:line="240" w:lineRule="auto"/>
        <w:ind w:left="720"/>
      </w:pPr>
      <w:r>
        <w:rPr>
          <w:lang w:val="pt_PT" w:bidi="pt_PT"/>
        </w:rPr>
      </w:r>
      <w:r>
        <w:rPr>
          <w:lang w:val="pt_PT" w:bidi="pt_PT"/>
        </w:rPr>
        <w:t>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registra o número total de homens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“Muitos israelitas sobreviveram ao nosso tempo difícil de viagem até aqui” ou "Perdemos muitas pessoas no caminho das planícies de Moabe” ou: “Há muitos homens que lutarão contra os midianitas”.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para dar a terra às tribos como um presente a ser passado de uma geração para a outra. Yahweh diz a Moisés para dar mais terra às tribos maiores e menos às tribos menores. Yahweh diz a Moisés para lançar sortes a fim de decidir qual tribo ficará com cada área de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homens de Israel: "O que você está sentindo ou pensando?" A pessoa pode responder coisas como: "Nós estamos animados por receber a terra que Yahweh está nos dando”, ou: “Yahweh garantirá que cada tribo tenha uma boa terra”.</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“Meu povo terá boa terra”, ou: “Cada clã em cada tribo terá terra suficiente para cuidar de suas famílias”, ou: “Não quero que meu povo discuta sobre quem tem qual pedaço de terra”.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26.51–56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registra o número total de </w:t>
      </w:r>
      <w:r>
        <w:rPr>
          <w:b/>
          <w:lang w:val="pt_PT" w:bidi="pt_PT"/>
        </w:rPr>
        <w:t>homens de Israel</w:t>
      </w:r>
      <w:r>
        <w:rPr>
          <w:lang w:val="pt_PT" w:bidi="pt_PT"/>
        </w:rPr>
        <w:t xml:space="preserve"> como 601.730. Usem a mesma palavra para </w:t>
      </w:r>
      <w:r>
        <w:rPr>
          <w:b/>
          <w:lang w:val="pt_PT" w:bidi="pt_PT"/>
        </w:rPr>
        <w:t>israelitas</w:t>
      </w:r>
      <w:r>
        <w:rPr>
          <w:lang w:val="pt_PT" w:bidi="pt_PT"/>
        </w:rPr>
        <w:t xml:space="preserve"> ou homens de Israel que vocês usaram em passagens anteriores. </w:t>
      </w:r>
      <w:r>
        <w:rPr>
          <w:lang w:val="pt_PT" w:bidi="pt_PT"/>
        </w:rPr>
        <w:t>Israelitas</w:t>
      </w:r>
      <w:r>
        <w:rPr>
          <w:lang w:val="pt_PT" w:bidi="pt_PT"/>
        </w:rPr>
        <w:t xml:space="preserve"> está no Glossário Mestre.</w:t>
      </w:r>
    </w:p>
    <w:p>
      <w:pPr/>
      <w:r>
        <w:rPr>
          <w:lang w:val="pt_PT" w:bidi="pt_PT"/>
        </w:rPr>
      </w:r>
      <w:r>
        <w:rPr>
          <w:b/>
          <w:lang w:val="pt_PT" w:bidi="pt_PT"/>
        </w:rPr>
        <w:t>Yahweh</w:t>
      </w:r>
      <w:r>
        <w:rPr>
          <w:lang w:val="pt_PT" w:bidi="pt_PT"/>
        </w:rPr>
        <w:t xml:space="preserve"> diz a Moisés como dividir a terra entre as tribos de Israel. Yahweh é o nome pessoal para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diz a Moisés que a terra deve ser </w:t>
      </w:r>
      <w:r>
        <w:rPr>
          <w:b/>
          <w:lang w:val="pt_PT" w:bidi="pt_PT"/>
        </w:rPr>
        <w:t>repartida</w:t>
      </w:r>
      <w:r>
        <w:rPr>
          <w:lang w:val="pt_PT" w:bidi="pt_PT"/>
        </w:rPr>
        <w:t xml:space="preserve">, ou </w:t>
      </w:r>
      <w:r>
        <w:rPr>
          <w:b/>
          <w:lang w:val="pt_PT" w:bidi="pt_PT"/>
        </w:rPr>
        <w:t>dividida</w:t>
      </w:r>
      <w:r>
        <w:rPr>
          <w:lang w:val="pt_PT" w:bidi="pt_PT"/>
        </w:rPr>
        <w:t>, entre as tribos de Israel.</w:t>
      </w:r>
    </w:p>
    <w:p>
      <w:pPr/>
      <w:r>
        <w:rPr>
          <w:lang w:val="pt_PT" w:bidi="pt_PT"/>
        </w:rPr>
      </w:r>
      <w:r>
        <w:rPr>
          <w:lang w:val="pt_PT" w:bidi="pt_PT"/>
        </w:rPr>
        <w:t xml:space="preserve">Parem aqui e discutam em grupo que palavra ou frase vocês usarão para </w:t>
      </w:r>
      <w:r>
        <w:rPr>
          <w:b/>
          <w:lang w:val="pt_PT" w:bidi="pt_PT"/>
        </w:rPr>
        <w:t>repartir</w:t>
      </w:r>
      <w:r>
        <w:rPr>
          <w:lang w:val="pt_PT" w:bidi="pt_PT"/>
        </w:rPr>
        <w:t xml:space="preserve"> ou </w:t>
      </w:r>
      <w:r>
        <w:rPr>
          <w:b/>
          <w:lang w:val="pt_PT" w:bidi="pt_PT"/>
        </w:rPr>
        <w:t>dividir</w:t>
      </w:r>
      <w:r>
        <w:rPr>
          <w:lang w:val="pt_PT" w:bidi="pt_PT"/>
        </w:rPr>
        <w:t>. Se vocês já traduziram essa ideia em outro livro da Bíblia, usem a mesma palavra que vocês usaram lá. Pause este áudio aqui.</w:t>
      </w:r>
    </w:p>
    <w:p>
      <w:pPr/>
      <w:r>
        <w:rPr>
          <w:lang w:val="pt_PT" w:bidi="pt_PT"/>
        </w:rPr>
      </w:r>
      <w:r>
        <w:rPr>
          <w:lang w:val="pt_PT" w:bidi="pt_PT"/>
        </w:rPr>
        <w:t xml:space="preserve">A terra é uma </w:t>
      </w:r>
      <w:r>
        <w:rPr>
          <w:b/>
          <w:lang w:val="pt_PT" w:bidi="pt_PT"/>
        </w:rPr>
        <w:t>herança</w:t>
      </w:r>
      <w:r>
        <w:rPr>
          <w:lang w:val="pt_PT" w:bidi="pt_PT"/>
        </w:rPr>
        <w:t>. Uma herança é a propriedade ou patrimônio que uma criança recebe do pai quando o pai morre. Yahweh dá a seus filhos uma herança, ou um presente de si mesmo como um pai para os seus filhos. Usem a mesma palavra ou frase para herança que vocês usaram em passagens anteriores.</w:t>
      </w:r>
    </w:p>
    <w:p>
      <w:pPr/>
      <w:r>
        <w:rPr>
          <w:lang w:val="pt_PT" w:bidi="pt_PT"/>
        </w:rPr>
      </w:r>
      <w:r>
        <w:rPr>
          <w:lang w:val="pt_PT" w:bidi="pt_PT"/>
        </w:rPr>
        <w:t xml:space="preserve">Uma </w:t>
      </w:r>
      <w:r>
        <w:rPr>
          <w:b/>
          <w:lang w:val="pt_PT" w:bidi="pt_PT"/>
        </w:rPr>
        <w:t>tribo</w:t>
      </w:r>
      <w:r>
        <w:rPr>
          <w:lang w:val="pt_PT" w:bidi="pt_PT"/>
        </w:rPr>
        <w:t xml:space="preserve"> maior receberá mais terra, e uma tribo menor receberá menos terra. Usem a mesma palavra ou frase para tribo que vocês usaram em passagens anteriores.</w:t>
      </w:r>
    </w:p>
    <w:p>
      <w:pPr/>
      <w:r>
        <w:rPr>
          <w:lang w:val="pt_PT" w:bidi="pt_PT"/>
        </w:rPr>
      </w:r>
      <w:r>
        <w:rPr>
          <w:lang w:val="pt_PT" w:bidi="pt_PT"/>
        </w:rPr>
        <w:t xml:space="preserve">Moisés dividirá e distribuirá a terra por </w:t>
      </w:r>
      <w:r>
        <w:rPr>
          <w:b/>
          <w:lang w:val="pt_PT" w:bidi="pt_PT"/>
        </w:rPr>
        <w:t>sorteio</w:t>
      </w:r>
      <w:r>
        <w:rPr>
          <w:lang w:val="pt_PT" w:bidi="pt_PT"/>
        </w:rPr>
        <w:t xml:space="preserve"> ou pelo </w:t>
      </w:r>
      <w:r>
        <w:rPr>
          <w:b/>
          <w:lang w:val="pt_PT" w:bidi="pt_PT"/>
        </w:rPr>
        <w:t>lançamento de sortes</w:t>
      </w:r>
      <w:r>
        <w:rPr>
          <w:lang w:val="pt_PT" w:bidi="pt_PT"/>
        </w:rPr>
        <w:t>. Lançar sortes é uma maneira de distribuir algo de maneira aleatória ou sem privilegiar uma pessoa a outra. Lançar sortes pode envolver jogar pedras ou madeira, com ou sem marcas nelas. Na Bíblia, o sorteio pode dar a Yahweh uma oportunidade de mostrar a escolha ou vontade de Yahweh em uma situação.</w:t>
      </w:r>
    </w:p>
    <w:p>
      <w:pPr/>
      <w:r>
        <w:rPr>
          <w:lang w:val="pt_PT" w:bidi="pt_PT"/>
        </w:rPr>
      </w:r>
      <w:r>
        <w:rPr>
          <w:lang w:val="pt_PT" w:bidi="pt_PT"/>
        </w:rPr>
        <w:t xml:space="preserve">Parem aqui e discutam como um grupo que palavra ou frase vocês usarão para </w:t>
      </w:r>
      <w:r>
        <w:rPr>
          <w:b/>
          <w:lang w:val="pt_PT" w:bidi="pt_PT"/>
        </w:rPr>
        <w:t>sortes</w:t>
      </w:r>
      <w:r>
        <w:rPr>
          <w:lang w:val="pt_PT" w:bidi="pt_PT"/>
        </w:rPr>
        <w:t xml:space="preserve"> ou </w:t>
      </w:r>
      <w:r>
        <w:rPr>
          <w:b/>
          <w:lang w:val="pt_PT" w:bidi="pt_PT"/>
        </w:rPr>
        <w:t>lançar sortes</w:t>
      </w:r>
      <w:r>
        <w:rPr>
          <w:lang w:val="pt_PT" w:bidi="pt_PT"/>
        </w:rPr>
        <w:t>.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26:57–65</w:t>
      </w:r>
      <w:r>
        <w:rPr>
          <w:lang w:val="pt_PT" w:bidi="pt_PT"/>
        </w:rPr>
      </w:r>
    </w:p>
    <w:p>
      <w:pPr>
        <w:pStyle w:val="Heading3"/>
      </w:pPr>
      <w:r>
        <w:rPr>
          <w:lang w:val="pt_PT" w:bidi="pt_PT"/>
        </w:rPr>
        <w:t>Ouvir e Sentir</w:t>
      </w:r>
    </w:p>
    <w:p>
      <w:pPr/>
      <w:r>
        <w:rPr>
          <w:lang w:val="pt_PT" w:bidi="pt_PT"/>
        </w:rPr>
      </w:r>
      <w:r>
        <w:rPr>
          <w:lang w:val="pt_PT" w:bidi="pt_PT"/>
        </w:rPr>
        <w:t>Nesta etapa, ouçam Números 26.57–65 e guardem em seus corações.</w:t>
      </w:r>
    </w:p>
    <w:p>
      <w:pPr/>
      <w:r>
        <w:rPr>
          <w:lang w:val="pt_PT" w:bidi="pt_PT"/>
        </w:rPr>
      </w:r>
      <w:r>
        <w:rPr>
          <w:lang w:val="pt_PT" w:bidi="pt_PT"/>
        </w:rPr>
        <w:t>Ouçam uma versão em áudio de Números 26.57–65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26.57–65 na tradução mais fácil de entender.</w:t>
      </w:r>
    </w:p>
    <w:p>
      <w:pPr/>
      <w:r>
        <w:rPr>
          <w:lang w:val="pt_PT" w:bidi="pt_PT"/>
        </w:rPr>
      </w:r>
      <w:r>
        <w:rPr>
          <w:lang w:val="pt_PT" w:bidi="pt_PT"/>
        </w:rPr>
        <w:t>Nessa passagem, Moisés nos conta sobre a tribo de Levi, chamada de levitas. Moisés e Eleazar não incluíram os levitas no censo dos israelitas que estão nas planícies de Moabe, perto de Jericó e a leste do Rio Jordão. Vocês se lembrarão de que os levitas são separados dos outros israelitas e pertencem a Yahweh.</w:t>
      </w:r>
    </w:p>
    <w:p>
      <w:pPr/>
      <w:r>
        <w:rPr>
          <w:lang w:val="pt_PT" w:bidi="pt_PT"/>
        </w:rPr>
      </w:r>
      <w:r>
        <w:rPr>
          <w:lang w:val="pt_PT" w:bidi="pt_PT"/>
        </w:rPr>
        <w:t xml:space="preserve">Parem aqui e, em grupo, olhem para um mapa das </w:t>
      </w:r>
      <w:r>
        <w:rPr>
          <w:b/>
          <w:lang w:val="pt_PT" w:bidi="pt_PT"/>
        </w:rPr>
        <w:t>planícies de Moabe, do rio Jordão e de Jericó</w:t>
      </w:r>
      <w:r>
        <w:rPr>
          <w:lang w:val="pt_PT" w:bidi="pt_PT"/>
        </w:rPr>
        <w:t>, se necessário. Pause este áudio aqui.</w:t>
      </w:r>
    </w:p>
    <w:p>
      <w:pPr/>
      <w:r>
        <w:rPr>
          <w:lang w:val="pt_PT" w:bidi="pt_PT"/>
        </w:rPr>
      </w:r>
      <w:r>
        <w:rPr>
          <w:lang w:val="pt_PT" w:bidi="pt_PT"/>
        </w:rPr>
        <w:t>Moisés nos conta sobre os clãs levitas, ou os grupos familiares na tribo. Os levitas têm três clãs principais. Vocês se lembrarão da passagem anterior que os israelitas davam aos clãs o nome de um antepassado importante e acrescentavam um final ao nome do antepassado para mostrar que era um nome de clã. Os descendentes de Gérson fazem parte do clã dos gersonitas. Os descendentes de Coate fazem parte do clã dos coatitas. Os descendentes de Merari fazem parte do clã dos meraritas. Moisés nos conta sobre mais cinco clãs na tribo levita. Os libnitas são descendentes de Libni, que era descendente de Gérson. Os hebronitas são descendentes de Hebrom, e este era descendente de Coate. Os malitas são descendentes de Mali e os musitas são descendentes de Musi. Mali e Musi são descendentes de Merari. Os coraítas são descendentes de Corá, que era descendente de Coate. Os grupos familiares dos libnitas, hebronitas, malitas, musitas e coraítas são às vezes chamados de subclãs. Um subclã é um grupo familiar menor que faz parte de um clã maior. Não sabemos o que aconteceu com os outros três clãs ou subclãs que Moisés registrou no Monte Sinai, quando contou e registrou os levitas na primeira vez.</w:t>
      </w:r>
    </w:p>
    <w:p>
      <w:pPr/>
      <w:r>
        <w:rPr>
          <w:lang w:val="pt_PT" w:bidi="pt_PT"/>
        </w:rPr>
      </w:r>
      <w:r>
        <w:rPr>
          <w:lang w:val="pt_PT" w:bidi="pt_PT"/>
        </w:rPr>
        <w:t>Parem aqui e discutam essa pergunta em grupo: a quais grupos familiares vocês sentem que pertencem? Vocês pertencem a mais de um grupo familiar? Pause este áudio aqui.</w:t>
      </w:r>
    </w:p>
    <w:p>
      <w:pPr/>
      <w:r>
        <w:rPr>
          <w:lang w:val="pt_PT" w:bidi="pt_PT"/>
        </w:rPr>
      </w:r>
      <w:r>
        <w:rPr>
          <w:lang w:val="pt_PT" w:bidi="pt_PT"/>
        </w:rPr>
        <w:t>Moisés lembra aos israelitas dos antepassados do sumo sacerdote. Moisés lembra aos israelitas que Eleazar é um levita coatita e parte do clã que Yahweh escolheu para servir no tabernáculo. Além disso, Eleazar é o filho de Arão, e Yahweh escolheu Arão para ser sumo sacerdote. Yahweh disse a Moisés e Arão que o filho de Arão seria sumo sacerdote quando Arão morresse. Anrão era o filho de Coate. Não sabemos se esse era o filho direto de Coate ou um descendente de Coate. Anrão era o pai de Moisés e Arão. Não sabemos se Anrão, pai de Moisés, é o mesmo Anrão que é chamado de filho de Coate. Se Anrão era um filho direto de Coate, então Anrão, pai de Moisés e Arão, provavelmente era outro Anrão. Moisés mostra aos israelitas que Arão era um levita, tanto por parte de seu pai quanto de sua mãe. Joquebede, a mãe de Arão, era uma filha, ou uma descendente feminina, de Levi. Levi já morreu há muito tempo e não pode ser o pai direto de Joquebede.</w:t>
      </w:r>
    </w:p>
    <w:p>
      <w:pPr/>
      <w:r>
        <w:rPr>
          <w:lang w:val="pt_PT" w:bidi="pt_PT"/>
        </w:rPr>
      </w:r>
      <w:r>
        <w:rPr>
          <w:lang w:val="pt_PT" w:bidi="pt_PT"/>
        </w:rPr>
        <w:t>Moisés nos lembra dos filhos de Arão e dá uma terceira e última advertência aos israelitas para que permaneçam obedientes a Yahweh. Vocês se lembrarão de que Moisés lembrou aos israelitas de Datã e Abirão, da tribo de Rúben, como a primeira advertência. Moisés lembrou aos israelitas de Er e Onã, da tribo de Judá, como a segunda advertência. Nadabe e Abiú, da tribo de Levi, são a terceira advertência. Nadabe e Abiú não seguiram as instruções de Yahweh sobre o tipo de fogo que deve ser queimado, e Yahweh os matou.</w:t>
      </w:r>
    </w:p>
    <w:p>
      <w:pPr/>
      <w:r>
        <w:rPr>
          <w:lang w:val="pt_PT" w:bidi="pt_PT"/>
        </w:rPr>
      </w:r>
      <w:r>
        <w:rPr>
          <w:lang w:val="pt_PT" w:bidi="pt_PT"/>
        </w:rPr>
        <w:t>Moisés registra 23.000 homens e meninos de um mês de idade ou mais na tribo de Levi. Os levitas estão registrados da mesma maneira que no Monte Sinai. Isso é diferente das outras tribos de Israel. Moisés inclui os bebês com mais de um mês de idade, os meninos e todos os homens na contagem dos levitas. Não sabemos quantas pessoas fazem parte de cada clã. Para a tribo de Levi, Moisés registra 1.000 pessoas a mais nessa segunda contagem do que na primeira.</w:t>
      </w:r>
    </w:p>
    <w:p>
      <w:pPr/>
      <w:r>
        <w:rPr>
          <w:lang w:val="pt_PT" w:bidi="pt_PT"/>
        </w:rPr>
      </w:r>
      <w:r>
        <w:rPr>
          <w:lang w:val="pt_PT" w:bidi="pt_PT"/>
        </w:rPr>
        <w:t>Parem aqui e discutam essa questão em grupo: se alguém faz uma contagem de seu povo, quem é incluído na contagem? Os diferentes grupos de pessoas são contados ou registrados de forma diferente? Pause este áudio aqui.</w:t>
      </w:r>
    </w:p>
    <w:p>
      <w:pPr/>
      <w:r>
        <w:rPr>
          <w:lang w:val="pt_PT" w:bidi="pt_PT"/>
        </w:rPr>
      </w:r>
      <w:r>
        <w:rPr>
          <w:lang w:val="pt_PT" w:bidi="pt_PT"/>
        </w:rPr>
        <w:t>Moisés fez o censo das tribos de Israel nas planícies de Moabe para descobrir a quantidade de terra que cada tribo precisaria e quantos homens poderiam lutar. Os levitas não precisam de terra, e não lutarão, então não estão incluídos no segundo censo. Os levitas não recebem nenhuma herança, ou nenhum presente de terra para ser transmitido de geração em geração, porque as tribos de Israel dão uma parte do que têm para sustentar os levitas. Os levitas são separados para servir a Yahweh.</w:t>
      </w:r>
    </w:p>
    <w:p>
      <w:pPr/>
      <w:r>
        <w:rPr>
          <w:lang w:val="pt_PT" w:bidi="pt_PT"/>
        </w:rPr>
      </w:r>
      <w:r>
        <w:rPr>
          <w:lang w:val="pt_PT" w:bidi="pt_PT"/>
        </w:rPr>
        <w:t>Parem aqui e discutam essa questão em grupo: quem em sua comunidade, se houver alguém, não compra ou cultiva sua própria comida, mas conta com outros membros da comunidade para lhe fornecer alimento? Por que o resto da comunidade cuida deles? Pause este áudio aqui.</w:t>
      </w:r>
    </w:p>
    <w:p>
      <w:pPr/>
      <w:r>
        <w:rPr>
          <w:lang w:val="pt_PT" w:bidi="pt_PT"/>
        </w:rPr>
      </w:r>
      <w:r>
        <w:rPr>
          <w:lang w:val="pt_PT" w:bidi="pt_PT"/>
        </w:rPr>
        <w:t>Moisés termina de contar aos israelitas sobre o segundo censo e o registro dos levitas. Moisés nos disse o número de homens com 20 anos ou mais nas 12 tribos de Israel, divididas por seus clãs, e o número de meninos e homens levitas com um mês ou mais que estavam nas planícies de Moabe no momento do censo. Moisés nos diz que o julgamento de Yahweh sobre o povo de Israel está concluído. Quase ninguém que foi contado e registrado no primeiro censo estava vivo no segundo censo. Apenas dois homens foram contados e registrados em ambos os lugares. Calebe e Josué foram fiéis a Yahweh e sobreviveram ao tempo no deserto. Moisés não se inclui como alguém que sobreviverá. Moisés sabe que ele não viverá para entrar na terra que Yahweh prometeu aos israelitas. Moisés foi infiel a Yahweh e morrerá no deserto.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26.57–65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Moisés registra os clãs e subclãs levitas.</w:t>
      </w:r>
    </w:p>
    <w:p>
      <w:pPr/>
      <w:r>
        <w:rPr>
          <w:lang w:val="pt_PT" w:bidi="pt_PT"/>
        </w:rPr>
      </w:r>
      <w:r>
        <w:rPr>
          <w:b/>
          <w:lang w:val="pt_PT" w:bidi="pt_PT"/>
        </w:rPr>
        <w:t>Na segunda cena:</w:t>
      </w:r>
      <w:r>
        <w:rPr>
          <w:lang w:val="pt_PT" w:bidi="pt_PT"/>
        </w:rPr>
        <w:t xml:space="preserve"> Moisés lembra aos israelitas os antepassados dos sumos sacerdotes, Arão e Eleazar.</w:t>
      </w:r>
    </w:p>
    <w:p>
      <w:pPr/>
      <w:r>
        <w:rPr>
          <w:lang w:val="pt_PT" w:bidi="pt_PT"/>
        </w:rPr>
      </w:r>
      <w:r>
        <w:rPr>
          <w:b/>
          <w:lang w:val="pt_PT" w:bidi="pt_PT"/>
        </w:rPr>
        <w:t>Na terceira cena:</w:t>
      </w:r>
      <w:r>
        <w:rPr>
          <w:lang w:val="pt_PT" w:bidi="pt_PT"/>
        </w:rPr>
        <w:t xml:space="preserve"> Moisés lembra aos israelitas de Nadabe e Abiú como uma advertência para permanecerem obedientes a Yahweh.</w:t>
      </w:r>
    </w:p>
    <w:p>
      <w:pPr/>
      <w:r>
        <w:rPr>
          <w:lang w:val="pt_PT" w:bidi="pt_PT"/>
        </w:rPr>
      </w:r>
      <w:r>
        <w:rPr>
          <w:b/>
          <w:lang w:val="pt_PT" w:bidi="pt_PT"/>
        </w:rPr>
        <w:t>Na quarta cena:</w:t>
      </w:r>
      <w:r>
        <w:rPr>
          <w:lang w:val="pt_PT" w:bidi="pt_PT"/>
        </w:rPr>
        <w:t xml:space="preserve"> Moisés diz aos israelitas o número de levitas nas planícies de Moabe.</w:t>
      </w:r>
    </w:p>
    <w:p>
      <w:pPr/>
      <w:r>
        <w:rPr>
          <w:lang w:val="pt_PT" w:bidi="pt_PT"/>
        </w:rPr>
      </w:r>
      <w:r>
        <w:rPr>
          <w:b/>
          <w:lang w:val="pt_PT" w:bidi="pt_PT"/>
        </w:rPr>
        <w:t>Na quinta cena:</w:t>
      </w:r>
      <w:r>
        <w:rPr>
          <w:lang w:val="pt_PT" w:bidi="pt_PT"/>
        </w:rPr>
        <w:t xml:space="preserve"> Moisés termina contando aos israelitas sobre o segundo censo. Moisés conta aos israelitas que Yahweh concluiu o seu julgamento sobre a infidelidade dos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Gersonitas, coatitas, meraritas, libnitas, hebronitas, malitas, musitas e coraítas</w:t>
      </w:r>
    </w:p>
    <w:p>
      <w:pPr>
        <w:pStyle w:val="ListBullet"/>
        <w:spacing w:line="240" w:lineRule="auto"/>
        <w:ind w:left="720"/>
      </w:pPr>
      <w:r>
        <w:rPr>
          <w:lang w:val="pt_PT" w:bidi="pt_PT"/>
        </w:rPr>
      </w:r>
      <w:r>
        <w:rPr>
          <w:lang w:val="pt_PT" w:bidi="pt_PT"/>
        </w:rPr>
        <w:t>Arão e os antepassados de Arão, Anrão, Coate e Joquebede</w:t>
      </w:r>
    </w:p>
    <w:p>
      <w:pPr>
        <w:pStyle w:val="ListBullet"/>
        <w:spacing w:line="240" w:lineRule="auto"/>
        <w:ind w:left="720"/>
      </w:pPr>
      <w:r>
        <w:rPr>
          <w:lang w:val="pt_PT" w:bidi="pt_PT"/>
        </w:rPr>
      </w:r>
      <w:r>
        <w:rPr>
          <w:lang w:val="pt_PT" w:bidi="pt_PT"/>
        </w:rPr>
        <w:t>Nadabe e Abiú, os filhos mortos de Arão</w:t>
      </w:r>
    </w:p>
    <w:p>
      <w:pPr>
        <w:pStyle w:val="ListBullet"/>
        <w:spacing w:line="240" w:lineRule="auto"/>
        <w:ind w:left="720"/>
      </w:pPr>
      <w:r>
        <w:rPr>
          <w:lang w:val="pt_PT" w:bidi="pt_PT"/>
        </w:rPr>
      </w:r>
      <w:r>
        <w:rPr>
          <w:lang w:val="pt_PT" w:bidi="pt_PT"/>
        </w:rPr>
        <w:t>Eleazar, o sumo sacerdote</w:t>
      </w:r>
    </w:p>
    <w:p>
      <w:pPr>
        <w:pStyle w:val="ListBullet"/>
        <w:spacing w:line="240" w:lineRule="auto"/>
        <w:ind w:left="720"/>
      </w:pPr>
      <w:r>
        <w:rPr>
          <w:lang w:val="pt_PT" w:bidi="pt_PT"/>
        </w:rPr>
      </w:r>
      <w:r>
        <w:rPr>
          <w:lang w:val="pt_PT" w:bidi="pt_PT"/>
        </w:rPr>
        <w:t>Itamar, um sacerdote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Calebe e Josué</w:t>
      </w:r>
    </w:p>
    <w:p>
      <w:pPr/>
      <w:r>
        <w:rPr>
          <w:lang w:val="pt_PT" w:bidi="pt_PT"/>
        </w:rPr>
      </w:r>
      <w:r>
        <w:rPr>
          <w:lang w:val="pt_PT" w:bidi="pt_PT"/>
        </w:rPr>
        <w:t>Arão e seus antepassados, Anrão, Coate e Joquebede, já estão mortos. Os filhos de Arão, Nadabe e Abiú, também morreram.</w:t>
      </w:r>
    </w:p>
    <w:p>
      <w:pPr/>
      <w:r>
        <w:rPr>
          <w:lang w:val="pt_PT" w:bidi="pt_PT"/>
        </w:rPr>
      </w:r>
      <w:r>
        <w:rPr>
          <w:lang w:val="pt_PT" w:bidi="pt_PT"/>
        </w:rPr>
        <w:t>Em grupo, prestem atenção às partes do cenário da passagem:</w:t>
      </w:r>
    </w:p>
    <w:p>
      <w:pPr/>
      <w:r>
        <w:rPr>
          <w:lang w:val="pt_PT" w:bidi="pt_PT"/>
        </w:rPr>
      </w:r>
      <w:r>
        <w:rPr>
          <w:lang w:val="pt_PT" w:bidi="pt_PT"/>
        </w:rPr>
        <w:t>Moisés terminou de dar os resultados do censo das tribos de Israel. Agora, Moisés apresenta uma lista da tribo de Levi e nomeia os filhos, ou os descendentes masculinos, de Levi que têm clãs ou subclãs com o seu nome e existem neste momento. Os nomes dos clãs e subclãs são feitos a partir dos nomes dos descendentes masculinos de Levi.</w:t>
      </w:r>
    </w:p>
    <w:p>
      <w:pPr/>
      <w:r>
        <w:rPr>
          <w:lang w:val="pt_PT" w:bidi="pt_PT"/>
        </w:rPr>
      </w:r>
      <w:r>
        <w:rPr>
          <w:lang w:val="pt_PT" w:bidi="pt_PT"/>
        </w:rPr>
        <w:t>Moisés fornece algumas informações extras de contexto que não se relacionam com o censo. Moisés fala sobre os descendentes de Coate e dá uma advertência aos israelitas. Coate era o antepassado de Arão, Moisés e Miriã. Arão era o pai direto de Eleazar. Moisés está lembrando aos israelitas que Arão e seus filhos foram separados por Yahweh para serem os sacerdotes de Yahweh. Moisés lembra aos israelitas o primeiro e o segundo filhos de Arão, Nadabe e Abiú. Moisés usa Nadabe e Abiú como uma terceira advertência aos israelitas. A advertência lembra aos israelitas de permanecerem obedientes a Yahweh e fazerem apenas o que Yahweh lhes ordena fazer. Yahweh matou Nadabe e Abiú porque eles ofereceram fogo a Yahweh da maneira errada.</w:t>
      </w:r>
    </w:p>
    <w:p>
      <w:pPr/>
      <w:r>
        <w:rPr>
          <w:lang w:val="pt_PT" w:bidi="pt_PT"/>
        </w:rPr>
      </w:r>
      <w:r>
        <w:rPr>
          <w:lang w:val="pt_PT" w:bidi="pt_PT"/>
        </w:rPr>
        <w:t>Depois que Moisés dá a terceira advertência, Moisés termina de registrar os levitas que estão nas planícies de Moabe. O número de pessoas do sexo masculino, meninos e homens, com um mês de idade ou mais na tribo de Levi no momento desse registro é de 23.000. Moisés explica aos israelitas que os levitas são registrados separadamente, porque não receberão uma herança, ou presente, que corresponde a uma porção de terra. Yahweh fornece comida e abrigo para os levitas de uma maneira diferente do resto das tribos de Israel.</w:t>
      </w:r>
    </w:p>
    <w:p>
      <w:pPr/>
      <w:r>
        <w:rPr>
          <w:lang w:val="pt_PT" w:bidi="pt_PT"/>
        </w:rPr>
      </w:r>
      <w:r>
        <w:rPr>
          <w:lang w:val="pt_PT" w:bidi="pt_PT"/>
        </w:rPr>
        <w:t>Parem aqui e façam essa atividade em grupo: peçam a uma pessoa do grupo que fale sobre o que fez ontem, mas antes de terminar, peçam que ela faça uma pausa no meio da história e forneça informações de contexto extras sobre uma pessoa que ela viu ontem. Prestem atenção a como essa pessoa dá as informações extras e então volta à história principal. Pause este áudio aqui.</w:t>
      </w:r>
    </w:p>
    <w:p>
      <w:pPr/>
      <w:r>
        <w:rPr>
          <w:lang w:val="pt_PT" w:bidi="pt_PT"/>
        </w:rPr>
      </w:r>
      <w:r>
        <w:rPr>
          <w:lang w:val="pt_PT" w:bidi="pt_PT"/>
        </w:rPr>
        <w:t>A última seção da passagem é o fim de todas as passagens anteriores, onde Moisés conta aos israelitas sobre o segundo censo, o registro das tribos de Israel e o registro dos levitas. Os israelitas agora têm um registro completo de todos os israelitas que estão nas planícies de Moabe, ao lado do rio Jordão, na altura de Jericó. Moisés conta aos israelitas que o registro desse censo é de pessoas diferentes das do registro do primeiro censo. Isso ocorre porque todos do primeiro censo, exceto Calebe e Josué, já morreram. O julgamento de Yahweh foi concluído.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26.57–65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Gersonitas, coatitas, meraritas, libnitas, hebronitas, malitas, musitas e coraítas</w:t>
      </w:r>
    </w:p>
    <w:p>
      <w:pPr>
        <w:pStyle w:val="ListBullet"/>
        <w:spacing w:line="240" w:lineRule="auto"/>
        <w:ind w:left="720"/>
      </w:pPr>
      <w:r>
        <w:rPr>
          <w:lang w:val="pt_PT" w:bidi="pt_PT"/>
        </w:rPr>
      </w:r>
      <w:r>
        <w:rPr>
          <w:lang w:val="pt_PT" w:bidi="pt_PT"/>
        </w:rPr>
        <w:t>Arão e os antepassados de Arão, Anrão, Coate e Joquebede</w:t>
      </w:r>
    </w:p>
    <w:p>
      <w:pPr>
        <w:pStyle w:val="ListBullet"/>
        <w:spacing w:line="240" w:lineRule="auto"/>
        <w:ind w:left="720"/>
      </w:pPr>
      <w:r>
        <w:rPr>
          <w:lang w:val="pt_PT" w:bidi="pt_PT"/>
        </w:rPr>
      </w:r>
      <w:r>
        <w:rPr>
          <w:lang w:val="pt_PT" w:bidi="pt_PT"/>
        </w:rPr>
        <w:t>Nadabe e Abiú, os filhos mortos de Arão</w:t>
      </w:r>
    </w:p>
    <w:p>
      <w:pPr>
        <w:pStyle w:val="ListBullet"/>
        <w:spacing w:line="240" w:lineRule="auto"/>
        <w:ind w:left="720"/>
      </w:pPr>
      <w:r>
        <w:rPr>
          <w:lang w:val="pt_PT" w:bidi="pt_PT"/>
        </w:rPr>
      </w:r>
      <w:r>
        <w:rPr>
          <w:lang w:val="pt_PT" w:bidi="pt_PT"/>
        </w:rPr>
        <w:t>Eleazar, o sumo sacerdote</w:t>
      </w:r>
    </w:p>
    <w:p>
      <w:pPr>
        <w:pStyle w:val="ListBullet"/>
        <w:spacing w:line="240" w:lineRule="auto"/>
        <w:ind w:left="720"/>
      </w:pPr>
      <w:r>
        <w:rPr>
          <w:lang w:val="pt_PT" w:bidi="pt_PT"/>
        </w:rPr>
      </w:r>
      <w:r>
        <w:rPr>
          <w:lang w:val="pt_PT" w:bidi="pt_PT"/>
        </w:rPr>
        <w:t>Itamar, um sacerdote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Calebe e Josué</w:t>
      </w:r>
    </w:p>
    <w:p>
      <w:pPr/>
      <w:r>
        <w:rPr>
          <w:lang w:val="pt_PT" w:bidi="pt_PT"/>
        </w:rPr>
      </w:r>
      <w:r>
        <w:rPr>
          <w:lang w:val="pt_PT" w:bidi="pt_PT"/>
        </w:rPr>
        <w:t>Arão, Anrão, Coate, Joquebede, Nadabe e Abiú já estão mortos.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Moisés registra os clãs e subclãs dos levitas.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“Quero fazer um registro dos clãs levitas que estão nas planícies de Moabe” ou “Alguns dos grupos familiares dos levitas não sobreviveram à nossa jornada para as planícies de Moabe”.</w:t>
      </w:r>
    </w:p>
    <w:p>
      <w:pPr>
        <w:pStyle w:val="ListBullet"/>
        <w:spacing w:line="240" w:lineRule="auto"/>
        <w:ind w:left="720"/>
      </w:pPr>
      <w:r>
        <w:rPr>
          <w:lang w:val="pt_PT" w:bidi="pt_PT"/>
        </w:rPr>
      </w:r>
      <w:r>
        <w:rPr>
          <w:lang w:val="pt_PT" w:bidi="pt_PT"/>
        </w:rPr>
        <w:t>Pergunte à pessoa que está representando os gersonitas, coatitas, meraritas, libnitas, hebronitas, malitas, musitas e coraítas: “O que você está sentindo ou pensando?” A pessoa pode responder coisas como: “Servimos a Yahweh na jornada pelo deserto”, ou: “Estamos felizes por estar perto de entrar na terra que Yahweh prometeu às tribos de Israel”.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lembra os israelitas dos antepassados dos sumos sacerdotes Arão e Eleazar.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“Os israelitas precisam se lembrar de que Eleazar é o sumo sacerdote porque ele é um levita e descendente de Arão, que Yahweh escolheu para ser sumo sacerdote", ou: “O sumo sacerdote de Yahweh será sempre um levita descendente de Arão”.</w:t>
      </w:r>
    </w:p>
    <w:p>
      <w:pPr>
        <w:pStyle w:val="ListBullet"/>
        <w:spacing w:line="240" w:lineRule="auto"/>
        <w:ind w:left="720"/>
      </w:pPr>
      <w:r>
        <w:rPr>
          <w:lang w:val="pt_PT" w:bidi="pt_PT"/>
        </w:rPr>
      </w:r>
      <w:r>
        <w:rPr>
          <w:lang w:val="pt_PT" w:bidi="pt_PT"/>
        </w:rPr>
        <w:t>Pergunte à pessoa que interpreta Eleazar: “O que você está sentindo ou pensando?” A pessoa pode responder coisas como: “Yahweh me escolheu para ser sumo sacerdote porque eu sou o filho sobrevivente mais velho de Arão”.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lembra aos israelitas de Nadabe e Abiú como uma advertência para permanecerem obedientes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“Os levitas precisam seguir todas as instruções de Yahweh com cuidado enquanto servem a Yahweh”.</w:t>
      </w:r>
    </w:p>
    <w:p>
      <w:pPr>
        <w:pStyle w:val="ListBullet"/>
        <w:spacing w:line="240" w:lineRule="auto"/>
        <w:ind w:left="720"/>
      </w:pPr>
      <w:r>
        <w:rPr>
          <w:lang w:val="pt_PT" w:bidi="pt_PT"/>
        </w:rPr>
      </w:r>
      <w:r>
        <w:rPr>
          <w:lang w:val="pt_PT" w:bidi="pt_PT"/>
        </w:rPr>
        <w:t>Pergunte à pessoa que interpreta Itamar: “O que você está sentindo ou pensando?” A pessoa pode responder coisas como: “Sinto que Yahweh está me alertando para ter cuidado! Servirei a Yahweh apenas como sacerdote de Yahweh e não tentarei fazer nenhum do trabalho do sumo sacerdote".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diz aos israelitas o número de levitas nas planícies de Moabe.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representando os gersonitas, coatitas, meraritas, libnitas, hebronitas, malitas, musitas e coraítas: “O que você está sentindo ou pensando?” A pessoa pode responder coisas como: “Muitos levitas estarão prontos para servir a Yahweh em nossa nova terra natal”, ou: “As outras tribos precisarão fornecer muita comida para prover o sustento de todos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termina contando aos israelitas sobre o segundo censo. Moisés conta aos israelitas que Yahweh concluiu o seu julgamento sobre a infidelidade dos israelitas. Apenas Calebe e Josué foram registrados no censo tanto no Monte Sinai quanto nas planícies de Moabe.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“Moisés e Eleazar me obedeceram e fizeram um registro de todo o meu povo”, ou “Estou tão feliz por meu povo! Eles estão prontos para cruzar para dentro da terra que lhes prometi”, ou: “Meu julgamento sobre meu povo está concluído”.</w:t>
      </w:r>
    </w:p>
    <w:p>
      <w:pPr>
        <w:pStyle w:val="ListBullet"/>
        <w:spacing w:line="240" w:lineRule="auto"/>
        <w:ind w:left="720"/>
      </w:pPr>
      <w:r>
        <w:rPr>
          <w:lang w:val="pt_PT" w:bidi="pt_PT"/>
        </w:rPr>
      </w:r>
      <w:r>
        <w:rPr>
          <w:lang w:val="pt_PT" w:bidi="pt_PT"/>
        </w:rPr>
        <w:t>Pergunte à pessoa que interpreta Calebe e Josué: “O que você está sentindo ou pensando?” A pessoa pode responder coisas como: “Estamos tristes por termos visto nossos amigos e familiares morrerem no deserto, mas estamos muito felizes por finalmente entrarmos na terra que parecia tão boa todos aqueles anos atrás”.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26.57–65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registra os </w:t>
      </w:r>
      <w:r>
        <w:rPr>
          <w:b/>
          <w:lang w:val="pt_PT" w:bidi="pt_PT"/>
        </w:rPr>
        <w:t>clãs</w:t>
      </w:r>
      <w:r>
        <w:rPr>
          <w:lang w:val="pt_PT" w:bidi="pt_PT"/>
        </w:rPr>
        <w:t xml:space="preserve"> e subclãs ou </w:t>
      </w:r>
      <w:r>
        <w:rPr>
          <w:b/>
          <w:lang w:val="pt_PT" w:bidi="pt_PT"/>
        </w:rPr>
        <w:t>grupos familiares</w:t>
      </w:r>
      <w:r>
        <w:rPr>
          <w:lang w:val="pt_PT" w:bidi="pt_PT"/>
        </w:rPr>
        <w:t xml:space="preserve"> menores dos levitas. Usem a mesma palavra ou frase para "clã" ou "grupo familiar" que vocês usaram em passagens anteriores.</w:t>
      </w:r>
    </w:p>
    <w:p>
      <w:pPr/>
      <w:r>
        <w:rPr>
          <w:lang w:val="pt_PT" w:bidi="pt_PT"/>
        </w:rPr>
      </w:r>
      <w:r>
        <w:rPr>
          <w:lang w:val="pt_PT" w:bidi="pt_PT"/>
        </w:rPr>
        <w:t xml:space="preserve">Coate era o </w:t>
      </w:r>
      <w:r>
        <w:rPr>
          <w:b/>
          <w:lang w:val="pt_PT" w:bidi="pt_PT"/>
        </w:rPr>
        <w:t>pai de</w:t>
      </w:r>
      <w:r>
        <w:rPr>
          <w:lang w:val="pt_PT" w:bidi="pt_PT"/>
        </w:rPr>
        <w:t xml:space="preserve">, ou aquele que </w:t>
      </w:r>
      <w:r>
        <w:rPr>
          <w:b/>
          <w:lang w:val="pt_PT" w:bidi="pt_PT"/>
        </w:rPr>
        <w:t>gerou</w:t>
      </w:r>
      <w:r>
        <w:rPr>
          <w:lang w:val="pt_PT" w:bidi="pt_PT"/>
        </w:rPr>
        <w:t>, Anrão. A palavra gerou significa que Coate deu origem a Anrão. Usem a mesma palavra ou frase para "pai de" ou "gerou" que vocês usaram em passagens anteriores.</w:t>
      </w:r>
    </w:p>
    <w:p>
      <w:pPr/>
      <w:r>
        <w:rPr>
          <w:lang w:val="pt_PT" w:bidi="pt_PT"/>
        </w:rPr>
      </w:r>
      <w:r>
        <w:rPr>
          <w:lang w:val="pt_PT" w:bidi="pt_PT"/>
        </w:rPr>
        <w:t xml:space="preserve">A esposa de Anrão era Joquebede, a </w:t>
      </w:r>
      <w:r>
        <w:rPr>
          <w:b/>
          <w:lang w:val="pt_PT" w:bidi="pt_PT"/>
        </w:rPr>
        <w:t>filha</w:t>
      </w:r>
      <w:r>
        <w:rPr>
          <w:lang w:val="pt_PT" w:bidi="pt_PT"/>
        </w:rPr>
        <w:t xml:space="preserve">, ou </w:t>
      </w:r>
      <w:r>
        <w:rPr>
          <w:b/>
          <w:lang w:val="pt_PT" w:bidi="pt_PT"/>
        </w:rPr>
        <w:t>descendente feminina</w:t>
      </w:r>
      <w:r>
        <w:rPr>
          <w:lang w:val="pt_PT" w:bidi="pt_PT"/>
        </w:rPr>
        <w:t>, de Levi. Usem a mesma palavra ou frase para "filha" ou "descendente feminina" que vocês usaram em passagens anteriores.</w:t>
      </w:r>
    </w:p>
    <w:p>
      <w:pPr/>
      <w:r>
        <w:rPr>
          <w:lang w:val="pt_PT" w:bidi="pt_PT"/>
        </w:rPr>
      </w:r>
      <w:r>
        <w:rPr>
          <w:lang w:val="pt_PT" w:bidi="pt_PT"/>
        </w:rPr>
        <w:t xml:space="preserve">Joquebede </w:t>
      </w:r>
      <w:r>
        <w:rPr>
          <w:b/>
          <w:lang w:val="pt_PT" w:bidi="pt_PT"/>
        </w:rPr>
        <w:t>nasceu de</w:t>
      </w:r>
      <w:r>
        <w:rPr>
          <w:lang w:val="pt_PT" w:bidi="pt_PT"/>
        </w:rPr>
        <w:t xml:space="preserve"> ou era </w:t>
      </w:r>
      <w:r>
        <w:rPr>
          <w:b/>
          <w:lang w:val="pt_PT" w:bidi="pt_PT"/>
        </w:rPr>
        <w:t>descendente de</w:t>
      </w:r>
      <w:r>
        <w:rPr>
          <w:lang w:val="pt_PT" w:bidi="pt_PT"/>
        </w:rPr>
        <w:t xml:space="preserve"> Levi. Usem a mesma palavra ou frase para "nascido de" ou "descendente de" que vocês usaram em passagens anteriores.</w:t>
      </w:r>
    </w:p>
    <w:p>
      <w:pPr/>
      <w:r>
        <w:rPr>
          <w:lang w:val="pt_PT" w:bidi="pt_PT"/>
        </w:rPr>
      </w:r>
      <w:r>
        <w:rPr>
          <w:lang w:val="pt_PT" w:bidi="pt_PT"/>
        </w:rPr>
        <w:t xml:space="preserve">Nadabe e Abiú ofereceram fogo indevido a </w:t>
      </w:r>
      <w:r>
        <w:rPr>
          <w:b/>
          <w:lang w:val="pt_PT" w:bidi="pt_PT"/>
        </w:rPr>
        <w:t>Yahweh</w:t>
      </w:r>
      <w:r>
        <w:rPr>
          <w:lang w:val="pt_PT" w:bidi="pt_PT"/>
        </w:rPr>
        <w:t xml:space="preserve">. Quando alguém faz algo que não é autorizado, significa que essa pessoa não segue as instruções de Yahweh. Yahweh é o nome pessoal para Deus. Nessa passagem, Deus é chamado de Yahweh. Certifiquem-se de traduzir Yahweh da mesma maneira que vocês fizeram em passagens anteriores, e lembrem-se de que </w:t>
      </w:r>
      <w:r>
        <w:rPr>
          <w:lang w:val="pt_PT" w:bidi="pt_PT"/>
        </w:rPr>
        <w:t>Yahweh</w:t>
      </w:r>
      <w:r>
        <w:rPr>
          <w:lang w:val="pt_PT" w:bidi="pt_PT"/>
        </w:rPr>
        <w:t xml:space="preserve"> está no Glossário Mestre. Nadabe e Abiú fizeram uma </w:t>
      </w:r>
      <w:r>
        <w:rPr>
          <w:b/>
          <w:lang w:val="pt_PT" w:bidi="pt_PT"/>
        </w:rPr>
        <w:t>oferta</w:t>
      </w:r>
      <w:r>
        <w:rPr>
          <w:lang w:val="pt_PT" w:bidi="pt_PT"/>
        </w:rPr>
        <w:t xml:space="preserve"> a Yahweh. Usem a mesma palavra para oferecer ou oferta que vocês usaram em passagens anteriores, e lembrem-se de que o termo </w:t>
      </w:r>
      <w:r>
        <w:rPr>
          <w:lang w:val="pt_PT" w:bidi="pt_PT"/>
        </w:rPr>
        <w:t>oferta</w:t>
      </w:r>
      <w:r>
        <w:rPr>
          <w:lang w:val="pt_PT" w:bidi="pt_PT"/>
        </w:rPr>
        <w:t xml:space="preserve"> está no Glossário Mestre.</w:t>
      </w:r>
    </w:p>
    <w:p>
      <w:pPr/>
      <w:r>
        <w:rPr>
          <w:lang w:val="pt_PT" w:bidi="pt_PT"/>
        </w:rPr>
      </w:r>
      <w:r>
        <w:rPr>
          <w:lang w:val="pt_PT" w:bidi="pt_PT"/>
        </w:rPr>
        <w:t xml:space="preserve">Moisés não contou os levitas da mesma maneira que Moisés contou os outros </w:t>
      </w:r>
      <w:r>
        <w:rPr>
          <w:b/>
          <w:lang w:val="pt_PT" w:bidi="pt_PT"/>
        </w:rPr>
        <w:t>israelitas</w:t>
      </w:r>
      <w:r>
        <w:rPr>
          <w:lang w:val="pt_PT" w:bidi="pt_PT"/>
        </w:rPr>
        <w:t xml:space="preserve">, porque não havia herança ou terra para os levitas. Usem a mesma palavra ou frase para israelitas e herança que vocês usaram em passagens anteriores. </w:t>
      </w:r>
      <w:r>
        <w:rPr>
          <w:lang w:val="pt_PT" w:bidi="pt_PT"/>
        </w:rPr>
        <w:t>Israelitas</w:t>
      </w:r>
      <w:r>
        <w:rPr>
          <w:lang w:val="pt_PT" w:bidi="pt_PT"/>
        </w:rPr>
        <w:t xml:space="preserve"> está no Glossário Mestre.</w:t>
      </w:r>
    </w:p>
    <w:p>
      <w:pPr/>
      <w:r>
        <w:rPr>
          <w:lang w:val="pt_PT" w:bidi="pt_PT"/>
        </w:rPr>
      </w:r>
      <w:r>
        <w:rPr>
          <w:lang w:val="pt_PT" w:bidi="pt_PT"/>
        </w:rPr>
        <w:t xml:space="preserve">O censo foi feito por Moisés e Eleazar, o </w:t>
      </w:r>
      <w:r>
        <w:rPr>
          <w:b/>
          <w:lang w:val="pt_PT" w:bidi="pt_PT"/>
        </w:rPr>
        <w:t>sacerdote</w:t>
      </w:r>
      <w:r>
        <w:rPr>
          <w:lang w:val="pt_PT" w:bidi="pt_PT"/>
        </w:rPr>
        <w:t xml:space="preserve">. Usem a mesma palavra ou frase para sacerdote que vocês usaram em passagens anteriores. Para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Moisés e Eleazar registraram o povo nas planícies de Moabe. Usem a mesma palavra ou frase para planícies de Moabe que vocês usaram em passagens anteriores. Ninguém que foi contado no </w:t>
      </w:r>
      <w:r>
        <w:rPr>
          <w:b/>
          <w:lang w:val="pt_PT" w:bidi="pt_PT"/>
        </w:rPr>
        <w:t>deserto</w:t>
      </w:r>
      <w:r>
        <w:rPr>
          <w:lang w:val="pt_PT" w:bidi="pt_PT"/>
        </w:rPr>
        <w:t xml:space="preserve"> do Sinai ainda estava vivo para esse censo, exceto Josué e Calebe. Usem a mesma palavra ou frase para deserto que vocês usaram em passagens anteriores, e lembrem-se de que </w:t>
      </w:r>
      <w:r>
        <w:rPr>
          <w:lang w:val="pt_PT" w:bidi="pt_PT"/>
        </w:rPr>
        <w:t>deserto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27:1–11</w:t>
      </w:r>
      <w:r>
        <w:rPr>
          <w:lang w:val="pt_PT" w:bidi="pt_PT"/>
        </w:rPr>
      </w:r>
    </w:p>
    <w:p>
      <w:pPr>
        <w:pStyle w:val="Heading3"/>
      </w:pPr>
      <w:r>
        <w:rPr>
          <w:lang w:val="pt_PT" w:bidi="pt_PT"/>
        </w:rPr>
        <w:t>Ouvir e Sentir</w:t>
      </w:r>
    </w:p>
    <w:p>
      <w:pPr/>
      <w:r>
        <w:rPr>
          <w:lang w:val="pt_PT" w:bidi="pt_PT"/>
        </w:rPr>
      </w:r>
      <w:r>
        <w:rPr>
          <w:lang w:val="pt_PT" w:bidi="pt_PT"/>
        </w:rPr>
        <w:t>Nesta etapa, ouçam Números 27.1–11 e guardem em seus corações.</w:t>
      </w:r>
    </w:p>
    <w:p>
      <w:pPr/>
      <w:r>
        <w:rPr>
          <w:lang w:val="pt_PT" w:bidi="pt_PT"/>
        </w:rPr>
      </w:r>
      <w:r>
        <w:rPr>
          <w:lang w:val="pt_PT" w:bidi="pt_PT"/>
        </w:rPr>
        <w:t>Ouçam uma versão em áudio de Números 27.1–11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27.1–11 na tradução mais fácil de entender.</w:t>
      </w:r>
    </w:p>
    <w:p>
      <w:pPr/>
      <w:r>
        <w:rPr>
          <w:lang w:val="pt_PT" w:bidi="pt_PT"/>
        </w:rPr>
      </w:r>
      <w:r>
        <w:rPr>
          <w:lang w:val="pt_PT" w:bidi="pt_PT"/>
        </w:rPr>
        <w:t>Na passagem anterior, uma nova geração de israelitas havia crescido para substituir a geração do deserto. Yahweh disse a Moisés e Eleazar, o filho de Arão, o sacerdote, para fazerem um censo tribal de todos os homens israelitas que têm 20 anos ou mais. Esses homens devem estar prontos para participar da guerra militar para tomar posse da terra de Canaã. Moisés também usaria as informações do censo para determinar a terra que cada clã ou família herdaria na terra prometida.</w:t>
      </w:r>
    </w:p>
    <w:p>
      <w:pPr/>
      <w:r>
        <w:rPr>
          <w:lang w:val="pt_PT" w:bidi="pt_PT"/>
        </w:rPr>
      </w:r>
      <w:r>
        <w:rPr>
          <w:lang w:val="pt_PT" w:bidi="pt_PT"/>
        </w:rPr>
        <w:t xml:space="preserve">Vemos no censo que há um pai, Zelofeade, da tribo de Manassés, que não tem nenhum filho. Zelofeade tem cinco filhas. Os nomes de suas filhas são Macla, Noa, Hogla, Milca e Tirza. Na cultura daquela época, apenas os filhos do sexo masculino herdavam a terra de seus pais. </w:t>
      </w:r>
    </w:p>
    <w:p>
      <w:pPr/>
      <w:r>
        <w:rPr>
          <w:lang w:val="pt_PT" w:bidi="pt_PT"/>
        </w:rPr>
      </w:r>
      <w:r>
        <w:rPr>
          <w:lang w:val="pt_PT" w:bidi="pt_PT"/>
        </w:rPr>
        <w:t>Algum tempo depois do censo tribal, as filhas de Zelofeade se aproximaram da entrada da tenda do encontro, ou tabernáculo, e ficaram diante de Moisés. A tenda do encontro é um lugar onde Moisés se encontrava com o povo para ouvir as suas preocupações.</w:t>
      </w:r>
    </w:p>
    <w:p>
      <w:pPr/>
      <w:r>
        <w:rPr>
          <w:lang w:val="pt_PT" w:bidi="pt_PT"/>
        </w:rPr>
      </w:r>
      <w:r>
        <w:rPr>
          <w:lang w:val="pt_PT" w:bidi="pt_PT"/>
        </w:rPr>
        <w:t>As filhas se apresentam diante de Moisés, Eleazar, o sacerdote, os chefes ou líderes e diante de toda a comunidade de Israel na porta da tenda do encontro. Moisés, o sacerdote e os líderes são um grupo importante de pessoas que tomam as decisões quando as pessoas têm um pedido. De uma maneira educada, as filhas dizem a Moisés, a Eleazar, aos chefes e ao resto dos israelitas: “Por favor, dêem a nós nossa posse, ou propriedade, entre os parentes de nosso pai”. Os direitos de propriedade normalmente passavam de pai para filho, e as filhas não tinham direitos sobre a propriedade que pertencia ao pai. Essas filhas estavam pedindo algo incomum.</w:t>
      </w:r>
    </w:p>
    <w:p>
      <w:pPr/>
      <w:r>
        <w:rPr>
          <w:lang w:val="pt_PT" w:bidi="pt_PT"/>
        </w:rPr>
      </w:r>
      <w:r>
        <w:rPr>
          <w:lang w:val="pt_PT" w:bidi="pt_PT"/>
        </w:rPr>
        <w:t>Parem aqui e discutam essa questão em grupo: discutam como, em sua cultura, vocês compartilham a herança entre os membros da família. Pause este áudio aqui.</w:t>
      </w:r>
    </w:p>
    <w:p>
      <w:pPr/>
      <w:r>
        <w:rPr>
          <w:lang w:val="pt_PT" w:bidi="pt_PT"/>
        </w:rPr>
      </w:r>
      <w:r>
        <w:rPr>
          <w:lang w:val="pt_PT" w:bidi="pt_PT"/>
        </w:rPr>
        <w:t>As filhas explicam a Moisés, a Eleazar, aos chefes e ao resto dos israelitas por que elas devem receber a propriedade. Primeiro, eles mostram que o pai deles era um homem fiel. Lembrem-se, pelas histórias anteriores, que Corá, Datã e Abirão se rebelaram contra Moisés e Arão. As filhas salientam que o seu pai não estava entre aqueles rebeldes. As filhas dizem que seu pai morreu “por seu próprio pecado”, o que significa que o pai delas, como todos, às vezes pecava, mas que seu pecado não afetou outros na comunidade de forma tão grave, como o pecado de Corá, Datã e Abirão.</w:t>
      </w:r>
    </w:p>
    <w:p>
      <w:pPr/>
      <w:r>
        <w:rPr>
          <w:lang w:val="pt_PT" w:bidi="pt_PT"/>
        </w:rPr>
      </w:r>
      <w:r>
        <w:rPr>
          <w:lang w:val="pt_PT" w:bidi="pt_PT"/>
        </w:rPr>
        <w:t>As filhas de Zelofeade perguntam: “Por que o nome do nosso pai deveria desaparecer do seu clã pelo fato de ele não ter tido um filho homem?" As filhas de Zelofeade sabem que, se não herdarem a terra, o nome de seu pai não existirá mais no clã, ou família. Zelofeade era filho de Héfer, filho de Gileade, filho de Maquir, filho de Manassés. Portanto, as filhas de Zelofeade pertencem aos clãs de Manassés, o filho de José. As filhas não querem que o nome do seu pai desapareça do seu clã, ou família, na tribo de Manassés. Na cultura daquele tempo, os nomes de família eram muito importantes, e era importante para uma família que alguém continuasse a ter o mesmo nome que seus antepassados por muitas gerações.</w:t>
      </w:r>
    </w:p>
    <w:p>
      <w:pPr/>
      <w:r>
        <w:rPr>
          <w:lang w:val="pt_PT" w:bidi="pt_PT"/>
        </w:rPr>
      </w:r>
      <w:r>
        <w:rPr>
          <w:lang w:val="pt_PT" w:bidi="pt_PT"/>
        </w:rPr>
        <w:t>Parem e discutam o que acontece em sua cultura quando o nome de um pai desaparece de seu clã. O que acontece com o resto de sua família? Pause este áudio aqui.</w:t>
      </w:r>
    </w:p>
    <w:p>
      <w:pPr/>
      <w:r>
        <w:rPr>
          <w:lang w:val="pt_PT" w:bidi="pt_PT"/>
        </w:rPr>
      </w:r>
      <w:r>
        <w:rPr>
          <w:lang w:val="pt_PT" w:bidi="pt_PT"/>
        </w:rPr>
        <w:t>Ninguém jamais havia feito um pedido desse tipo antes, então não havia leis sobre o que fazer se um homem não tivesse filhos a quem dar sua terra. Moisés pede a Yahweh a direção. Moisés traz o caso das filhas diante de Yahweh. Não sabemos onde Moisés fala com Yahweh sobre isso, embora pareça que Moisés está na porta da tenda do encontro, onde Yahweh se encontraria com os líderes do povo de Yahweh, Israel, para tomar decisões sobre coisas importantes.</w:t>
      </w:r>
    </w:p>
    <w:p>
      <w:pPr/>
      <w:r>
        <w:rPr>
          <w:lang w:val="pt_PT" w:bidi="pt_PT"/>
        </w:rPr>
      </w:r>
      <w:r>
        <w:rPr>
          <w:lang w:val="pt_PT" w:bidi="pt_PT"/>
        </w:rPr>
        <w:t>Yahweh dá uma decisão a Moisés que tem consequências para toda a comunidade de Israel. Yahweh dá a Moisés um decreto oficial, ou uma decisão legal. Yahweh diz que as filhas de Zelofeade estão certas; as filhas têm uma reivindicação válida. Yahweh diz que Moisés certamente deve dar propriedade às filhas como herança. Moisés deve transferir a herança do pai para as filhas para que as filhas também tenham propriedade entre as propriedades dos irmãos do pai, ou dos tios delas.</w:t>
      </w:r>
    </w:p>
    <w:p>
      <w:pPr/>
      <w:r>
        <w:rPr>
          <w:lang w:val="pt_PT" w:bidi="pt_PT"/>
        </w:rPr>
      </w:r>
      <w:r>
        <w:rPr>
          <w:lang w:val="pt_PT" w:bidi="pt_PT"/>
        </w:rPr>
        <w:t>Yahweh diz a Moisés para dizer aos israelitas que, se um homem morrer e não gerar um filho homem, então os israelitas devem passar a herança desse homem à filha dele. Yahweh diz que, em situações em que o homem também não tenha uma filha, a herança desse homem deve ser transferida para os seus irmãos de sangue. Yahweh diz que, se o homem não tiver um irmão de sangue, a herança deve ir para os irmãos do pai do homem. Se o pai do homem também não tiver irmãos, a herança deve ir para outro parente próximo.</w:t>
      </w:r>
    </w:p>
    <w:p>
      <w:pPr/>
      <w:r>
        <w:rPr>
          <w:lang w:val="pt_PT" w:bidi="pt_PT"/>
        </w:rPr>
      </w:r>
      <w:r>
        <w:rPr>
          <w:lang w:val="pt_PT" w:bidi="pt_PT"/>
        </w:rPr>
        <w:t>Essas são as leis e mandamentos que Yahweh dá aos israelitas. Essas declarações que Yahweh faz se tornaram os requisitos legais, ou estatutos, sobre casos como esses envolvendo herança de propriedade na Terra Prometida. Yahweh quer que Moisés dê essa decisão formal, ou discurso direto, ao povo de Israel.</w:t>
      </w:r>
    </w:p>
    <w:p>
      <w:pPr/>
      <w:r>
        <w:rPr>
          <w:lang w:val="pt_PT" w:bidi="pt_PT"/>
        </w:rPr>
      </w:r>
      <w:r>
        <w:rPr>
          <w:lang w:val="pt_PT" w:bidi="pt_PT"/>
        </w:rPr>
        <w:t>Parem aqui e discutam essas questões em grupo: em sua cultura, quem são as pessoas envolvidas quando há desacordo entre os membros da família sobre a herança de propriedade? Contem uma história sobre uma época em que um membro da família teve algum desentendimento sobre quem herdaria as propriedades do pai.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27.1–11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as filhas de Zelofeade vêm à tenda do encontro e se apresentam diante de Moisés para reivindicar a herança de seu pai entre os irmãos de seu pai.</w:t>
      </w:r>
    </w:p>
    <w:p>
      <w:pPr/>
      <w:r>
        <w:rPr>
          <w:lang w:val="pt_PT" w:bidi="pt_PT"/>
        </w:rPr>
      </w:r>
      <w:r>
        <w:rPr>
          <w:b/>
          <w:lang w:val="pt_PT" w:bidi="pt_PT"/>
        </w:rPr>
        <w:t>Na segunda cena:</w:t>
      </w:r>
      <w:r>
        <w:rPr>
          <w:lang w:val="pt_PT" w:bidi="pt_PT"/>
        </w:rPr>
        <w:t xml:space="preserve"> de uma maneira educada, as filhas pedem a Moisés, Eleazar, os chefes e o resto dos israelitas que permitam que as filhas recebam a herança de seu pai. As filhas perguntam por que o nome do seu pai deveria desaparecer do seu clã pelo fato de o pai delas não ter um filho homem. Moisés recorre a Yahweh pedindo direção sobre o caso das filhas.</w:t>
      </w:r>
    </w:p>
    <w:p>
      <w:pPr/>
      <w:r>
        <w:rPr>
          <w:lang w:val="pt_PT" w:bidi="pt_PT"/>
        </w:rPr>
      </w:r>
      <w:r>
        <w:rPr>
          <w:b/>
          <w:lang w:val="pt_PT" w:bidi="pt_PT"/>
        </w:rPr>
        <w:t>Na terceira cena:</w:t>
      </w:r>
      <w:r>
        <w:rPr>
          <w:lang w:val="pt_PT" w:bidi="pt_PT"/>
        </w:rPr>
        <w:t xml:space="preserve"> Yahweh dá uma decisão legal específica sobre como julgar casos de herança como esse.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Chefes ou líderes</w:t>
      </w:r>
    </w:p>
    <w:p>
      <w:pPr>
        <w:pStyle w:val="ListBullet"/>
        <w:spacing w:line="240" w:lineRule="auto"/>
        <w:ind w:left="720"/>
      </w:pPr>
      <w:r>
        <w:rPr>
          <w:lang w:val="pt_PT" w:bidi="pt_PT"/>
        </w:rPr>
      </w:r>
      <w:r>
        <w:rPr>
          <w:lang w:val="pt_PT" w:bidi="pt_PT"/>
        </w:rPr>
        <w:t>Comunidade dos israelitas</w:t>
      </w:r>
    </w:p>
    <w:p>
      <w:pPr>
        <w:pStyle w:val="ListBullet"/>
        <w:spacing w:line="240" w:lineRule="auto"/>
        <w:ind w:left="720"/>
      </w:pPr>
      <w:r>
        <w:rPr>
          <w:lang w:val="pt_PT" w:bidi="pt_PT"/>
        </w:rPr>
      </w:r>
      <w:r>
        <w:rPr>
          <w:lang w:val="pt_PT" w:bidi="pt_PT"/>
        </w:rPr>
        <w:t>Filhas de Zelofeade: Maclá, Noa, Hogla, Milca e Tirza</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acontece pouco depois que Moisés e Eleazar, o sacerdote, fazem um censo tribal de todos os israelitas que estão prontos para participar de atividades militares quando tomarem posse de Canaã. Esse censo também determinou quem receberia propriedade na Terra Prometida.</w:t>
      </w:r>
    </w:p>
    <w:p>
      <w:pPr/>
      <w:r>
        <w:rPr>
          <w:lang w:val="pt_PT" w:bidi="pt_PT"/>
        </w:rPr>
      </w:r>
      <w:r>
        <w:rPr>
          <w:lang w:val="pt_PT" w:bidi="pt_PT"/>
        </w:rPr>
        <w:t>Nessa passagem, ouvimos mais sobre as filhas de Zelofeade. Ouvimos que Zelofeade é o filho de Héfer. Héfer é o filho de Gileade. Gileade é o filho de Maquir. Maquir é o filho de Manassés. Manassés é o filho de José. Zelofeade e suas filhas pertencem à tribo de Manassés. Ouvimos os nomes das cinco filhas: Macla, Noa, Hogla, Milca e Tirza. As cinco filhas vêm à tenda do encontro e ficam diante de Moisés, Eleazar, os líderes tribais ou chefes e toda a comunidade de Israel. Dessa forma toda a comunidade de Israel ouve as exigências das filhas compreende a decisão de Yahweh.</w:t>
      </w:r>
    </w:p>
    <w:p>
      <w:pPr/>
      <w:r>
        <w:rPr>
          <w:lang w:val="pt_PT" w:bidi="pt_PT"/>
        </w:rPr>
      </w:r>
      <w:r>
        <w:rPr>
          <w:lang w:val="pt_PT" w:bidi="pt_PT"/>
        </w:rPr>
        <w:t>Parem aqui e discutam em grupo: nessa introdução, ouvimos os nomes da família e das filhas de Zelofeade. Essas são informações importantes para nos ajudar a entender a posição das filhas na família. Quando vocês querem apresentar alguém e falar sobre a família sua família, como vocês falam sobre isso? Pratique apresentando alguém e sua história familiar. Prestem atenção nas palavras que vocês usam e em como vocês as introduzem. Pause este áudio aqui.</w:t>
      </w:r>
    </w:p>
    <w:p>
      <w:pPr/>
      <w:r>
        <w:rPr>
          <w:lang w:val="pt_PT" w:bidi="pt_PT"/>
        </w:rPr>
      </w:r>
      <w:r>
        <w:rPr>
          <w:lang w:val="pt_PT" w:bidi="pt_PT"/>
        </w:rPr>
        <w:t>Na segunda cena, as filhas de Zelofeade começaram seu pedido explicando que seu pai havia morrido no deserto. No entanto, o pai delas não fazia parte dos seguidores de Corá, que no passado se opuseram a Yahweh. Embora o delas tenha morrido, morreu por seus próprios pecados. As filhas estão mostrando a diferença entre o pecado de seu pai e o pecado do bando de Corá. O pecado dos seguidores de Corá teve consequências ruins para todo o povo de Israel, mas o pecado do pai delas não teve consequências assim. No entanto, agora a pior punição de todas cairia sobre o pai delas. O pai delas não teve nenhum filho homem, por isso ninguém herdaria os direitos de propriedade do pai. A filhas fazem uma pergunta para a qual não esperam uma resposta. Elas perguntam: “Por que o nome do nosso pai deveria desaparecer do seu clã pelo fato de ele não ter tido um filho homem?" Isso significa que o nome do pai delas não seria mais transmitido de uma geração para a outra na terra que a tribo de Manassés recebeu. Como o pai delas não tem um filho, o nome do pai só pode ser preservado se suas filhas herdarem a terra dele. Em resposta ao pedido das filhas, Moisés pede a Yahweh uma decisão legal para que Moisés possa tratar do caso que essas mulheres trouxeram até Moisés.</w:t>
      </w:r>
    </w:p>
    <w:p>
      <w:pPr/>
      <w:r>
        <w:rPr>
          <w:lang w:val="pt_PT" w:bidi="pt_PT"/>
        </w:rPr>
      </w:r>
      <w:r>
        <w:rPr>
          <w:lang w:val="pt_PT" w:bidi="pt_PT"/>
        </w:rPr>
        <w:t>Parem aqui e discutam em grupo: falem sobre um tempo em que sua comunidade pediu que uma pessoa com autoridade tomasse uma decisão legal. Prestem atenção nas palavras que vocês usam para descrever o que estão pedindo. Pause este áudio aqui.</w:t>
      </w:r>
    </w:p>
    <w:p>
      <w:pPr/>
      <w:r>
        <w:rPr>
          <w:lang w:val="pt_PT" w:bidi="pt_PT"/>
        </w:rPr>
      </w:r>
      <w:r>
        <w:rPr>
          <w:lang w:val="pt_PT" w:bidi="pt_PT"/>
        </w:rPr>
        <w:t>Na terceira cena, Yahweh responde a Moisés. Yahweh dá a Moisés uma decisão legal sobre esse caso. A primeira coisa que Yahweh diz é que essas mulheres estão certas e que têm uma reivindicação válida. Yahweh diz de forma muito categórica que Moisés deve dar a essas mulheres a herança do pai delas junto com a herança que toda a tribo do pai delas receberá. Moisés deve entregar a herança do pai às mulheres dentre os irmãos, ou parentes, do pai delas. A herança em Israel vinha sendo transferida para os homens do lado paterno. Agora, Yahweh pronuncia uma nova regra sobre a herança em Israel. Se um homem morrer e não tiver filho, então a herança do homem passará para sua filha. Se o homem não tiver filha, a herança do homem irá para os irmãos desse homem. Se o homem não tiver irmãos, a herança do homem irá para os irmãos de seu pai. Se o pai do homem não tiver irmãos, a herança irá para os parentes de sangue mais próximos do homem.</w:t>
      </w:r>
    </w:p>
    <w:p>
      <w:pPr/>
      <w:r>
        <w:rPr>
          <w:lang w:val="pt_PT" w:bidi="pt_PT"/>
        </w:rPr>
      </w:r>
      <w:r>
        <w:rPr>
          <w:lang w:val="pt_PT" w:bidi="pt_PT"/>
        </w:rPr>
        <w:t>Esses se tornam os requisitos legais, ou costumes, que os israelitas agora adotam para resolver questões legais em circunstâncias como essa.</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27.1–11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Chefes</w:t>
      </w:r>
    </w:p>
    <w:p>
      <w:pPr>
        <w:pStyle w:val="ListBullet"/>
        <w:spacing w:line="240" w:lineRule="auto"/>
        <w:ind w:left="720"/>
      </w:pPr>
      <w:r>
        <w:rPr>
          <w:lang w:val="pt_PT" w:bidi="pt_PT"/>
        </w:rPr>
      </w:r>
      <w:r>
        <w:rPr>
          <w:lang w:val="pt_PT" w:bidi="pt_PT"/>
        </w:rPr>
        <w:t>Comunidade dos israelitas</w:t>
      </w:r>
    </w:p>
    <w:p>
      <w:pPr>
        <w:pStyle w:val="ListBullet"/>
        <w:spacing w:line="240" w:lineRule="auto"/>
        <w:ind w:left="720"/>
      </w:pPr>
      <w:r>
        <w:rPr>
          <w:lang w:val="pt_PT" w:bidi="pt_PT"/>
        </w:rPr>
      </w:r>
      <w:r>
        <w:rPr>
          <w:lang w:val="pt_PT" w:bidi="pt_PT"/>
        </w:rPr>
        <w:t>Filhas de Zelofeade: Maclá, Noa, Hogla, Milca e Tirza</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as filhas de Zelofeade se aproximam da entrada da tenda do encontro e ficam diante de Moisés para apresentar seu caso especial de herança. Zelofeade era o filho de Héfer, filho de Gileade, filho de Maquir, filho de Manassés. As filhas de Zelofeade, portanto, pertenciam aos clãs de Manassés, filho de José. Os nomes das filhas de Zelofeade eram: Macla, Noa, Hogla, Milca e Tirza.</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“Como você está se sentindo ou pensando?” Você pode ouvir coisas como: “Espero que tudo esteja bem, porque estou vendo todas as cinco filhas de Zelofeade não apenas diante de mim na tenda do encontro, mas diante de toda a comunidade de Israel”.</w:t>
      </w:r>
    </w:p>
    <w:p>
      <w:pPr>
        <w:pStyle w:val="ListBullet"/>
        <w:spacing w:line="240" w:lineRule="auto"/>
        <w:ind w:left="720"/>
      </w:pPr>
      <w:r>
        <w:rPr>
          <w:lang w:val="pt_PT" w:bidi="pt_PT"/>
        </w:rPr>
      </w:r>
      <w:r>
        <w:rPr>
          <w:lang w:val="pt_PT" w:bidi="pt_PT"/>
        </w:rPr>
        <w:t>Pergunte às pessoas que interpretam as filhas de Zelofeade: “O que vocês estão sentindo ou pensando?” Você pode ouvir coisas como: “Sentimos que não há outra maneira de se encontrar com Moisés a não ser na tenda da reunião. Estamos com medo. Não temos tanta certeza do resultado, porque sabemos que as filhas geralmente não têm parte na herança. Mas esperamos que Moisés nos dê uma atenção especial”.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as filhas de Zelofeade se apresentam diante de Moisés, Eleazar, o sacerdote, os chefes e toda a comunidade de Israel na porta da tenda do encontro. As filhas dizem: “Quando nosso pai morreu no deserto, ele não estava entre os seguidores de Corá que se reuniram contra Yahweh. Mas ele morreu no deserto por seus próprios pecados e não restou nenhum dos filhos. Então, por que o nome de nosso pai deveria desaparecer de seu clã pelo fato de que ele não tinha filho? Pedimos que as propriedades entre os irmãos ou tios de nosso pai nos sejam dadas”.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às pessoas que interpretam Moisés, Eleazar, o sacerdote, os chefes e a comunidade de Israel: “O que vocês estão sentindo ou pensando?” Você pode ouvir coisas como: “Realmente respeitamos a coragem dessas mulheres em busca de justiça. Essa é uma questão que realmente precisa de atenção urgente. Devemos encontrar uma solução duradoura para que problemas como esse não voltem a ocorrer”, ou: “Como essas mulheres ousam vir pedir algo que não é direito delas!”</w:t>
      </w:r>
    </w:p>
    <w:p>
      <w:pPr>
        <w:pStyle w:val="ListBullet"/>
        <w:spacing w:line="240" w:lineRule="auto"/>
        <w:ind w:left="720"/>
      </w:pPr>
      <w:r>
        <w:rPr>
          <w:lang w:val="pt_PT" w:bidi="pt_PT"/>
        </w:rPr>
      </w:r>
      <w:r>
        <w:rPr>
          <w:lang w:val="pt_PT" w:bidi="pt_PT"/>
        </w:rPr>
        <w:t>Pergunte às pessoas que interpretam as filhas de Zelofeade: “O que vocês estão sentindo ou pensando?” Vocês podem ouvir coisas como: “Estamos orgulhosas por termos aproveitado a oportunidade na tenda do encontro para expressar nossos medos e expectativas em relação a nossos direitos à nossa herança. Estamos esperançosas de que a justiça será feita”.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Moisés recorre para Yahweh em busca de direção. Yahweh diz a Moisés: “As filhas de Zelofeade estão certas; elas têm uma reivindicação válida. Vocês certamente devem dar propriedade a elas como herança e transferir a herança do pai delas para elas entre os irmãos do pai delas, ou tios”. Yahweh continua a falar com Moisés, dizendo: “Vocês dirão ao povo de Israel que, se um homem morrer e não tiver filho, então o povo de Israel fará com que a herança do homem passe para sua filha. E se o homem não tiver filha, dê sua herança a seu irmão. E se o homem não tiver irmãos, então o povo de Israel dará a herança do homem ao seu parente que esteja próximo a ele em sua linhagem familiar. E estes serão para o povo de Israel os estatutos e ordenanças de Yahweh por meio de Moisés”.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“Como você está se sentindo ou pensando?” Você pode ouvir coisas como: “Estou realmente surpreso e totalmente feliz por Yahweh ter tomado essas decisões para mudar a narrativa em nossa comunidade”.</w:t>
      </w:r>
    </w:p>
    <w:p>
      <w:pPr>
        <w:pStyle w:val="ListBullet"/>
        <w:spacing w:line="240" w:lineRule="auto"/>
        <w:ind w:left="720"/>
      </w:pPr>
      <w:r>
        <w:rPr>
          <w:lang w:val="pt_PT" w:bidi="pt_PT"/>
        </w:rPr>
      </w:r>
      <w:r>
        <w:rPr>
          <w:lang w:val="pt_PT" w:bidi="pt_PT"/>
        </w:rPr>
        <w:t>Pergunte às pessoas que interpretam as filhas de Zelofeade: “O que vocês estão sentindo ou pensando?” Você pode ouvir coisas como: “Estamos muito esperançosas de que Moisés nos responda sem preconceito e garanta que obtenhamos justiça entre os irmãos ou tios de nosso pai”.</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27.1–11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As filhas de Zelofeade apresentam-se diante de Moisés, do </w:t>
      </w:r>
      <w:r>
        <w:rPr>
          <w:b/>
          <w:lang w:val="pt_PT" w:bidi="pt_PT"/>
        </w:rPr>
        <w:t>sacerdote</w:t>
      </w:r>
      <w:r>
        <w:rPr>
          <w:lang w:val="pt_PT" w:bidi="pt_PT"/>
        </w:rPr>
        <w:t xml:space="preserve"> Eleazar, dos </w:t>
      </w:r>
      <w:r>
        <w:rPr>
          <w:b/>
          <w:lang w:val="pt_PT" w:bidi="pt_PT"/>
        </w:rPr>
        <w:t>líderes</w:t>
      </w:r>
      <w:r>
        <w:rPr>
          <w:lang w:val="pt_PT" w:bidi="pt_PT"/>
        </w:rPr>
        <w:t xml:space="preserve"> ou chefes, e diante de toda a congregação ou </w:t>
      </w:r>
      <w:r>
        <w:rPr>
          <w:b/>
          <w:lang w:val="pt_PT" w:bidi="pt_PT"/>
        </w:rPr>
        <w:t>comunidade de Israel</w:t>
      </w:r>
      <w:r>
        <w:rPr>
          <w:lang w:val="pt_PT" w:bidi="pt_PT"/>
        </w:rPr>
        <w:t xml:space="preserve">, à entrada da </w:t>
      </w:r>
      <w:r>
        <w:rPr>
          <w:b/>
          <w:lang w:val="pt_PT" w:bidi="pt_PT"/>
        </w:rPr>
        <w:t>tenda do encontro</w:t>
      </w:r>
      <w:r>
        <w:rPr>
          <w:lang w:val="pt_PT" w:bidi="pt_PT"/>
        </w:rPr>
        <w:t xml:space="preserve">". Traduzam sacerdote, líderes e comunidade de Israel da mesma maneira que vocês fizeram em passagens anteriores, e lembrem-se de que </w:t>
      </w:r>
      <w:r>
        <w:rPr>
          <w:lang w:val="pt_PT" w:bidi="pt_PT"/>
        </w:rPr>
        <w:t>sacerdote</w:t>
      </w:r>
      <w:r>
        <w:rPr>
          <w:lang w:val="pt_PT" w:bidi="pt_PT"/>
        </w:rPr>
        <w:t xml:space="preserve"> está no Glossário Mestre. A tenda do encontro se refere ao tabernáculo. Traduzam "tenda do encontro" da mesma forma que vocês traduziram em passagens anteriores, e lembrem-se que </w:t>
      </w:r>
      <w:r>
        <w:rPr>
          <w:lang w:val="pt_PT" w:bidi="pt_PT"/>
        </w:rPr>
        <w:t>tabernáculo</w:t>
      </w:r>
      <w:r>
        <w:rPr>
          <w:lang w:val="pt_PT" w:bidi="pt_PT"/>
        </w:rPr>
        <w:t xml:space="preserve"> está no Glossário Mestre.</w:t>
      </w:r>
    </w:p>
    <w:p>
      <w:pPr/>
      <w:r>
        <w:rPr>
          <w:lang w:val="pt_PT" w:bidi="pt_PT"/>
        </w:rPr>
      </w:r>
      <w:r>
        <w:rPr>
          <w:lang w:val="pt_PT" w:bidi="pt_PT"/>
        </w:rPr>
        <w:t xml:space="preserve">As filhas de Zelofeade explicam que o pai delas não fez parte da rebelião, mas que ele morreu no deserto por seu próprio </w:t>
      </w:r>
      <w:r>
        <w:rPr>
          <w:b/>
          <w:lang w:val="pt_PT" w:bidi="pt_PT"/>
        </w:rPr>
        <w:t>pecado</w:t>
      </w:r>
      <w:r>
        <w:rPr>
          <w:lang w:val="pt_PT" w:bidi="pt_PT"/>
        </w:rPr>
        <w:t xml:space="preserve">, ou desobediência a Deus. Traduzam pecado da mesma maneira que vocês traduziram em passagens anteriores, e lembrem-se de que </w:t>
      </w:r>
      <w:r>
        <w:rPr>
          <w:lang w:val="pt_PT" w:bidi="pt_PT"/>
        </w:rPr>
        <w:t>pecado</w:t>
      </w:r>
      <w:r>
        <w:rPr>
          <w:lang w:val="pt_PT" w:bidi="pt_PT"/>
        </w:rPr>
        <w:t xml:space="preserve"> está no Glossário Mestre.</w:t>
      </w:r>
    </w:p>
    <w:p>
      <w:pPr/>
      <w:r>
        <w:rPr>
          <w:lang w:val="pt_PT" w:bidi="pt_PT"/>
        </w:rPr>
      </w:r>
      <w:r>
        <w:rPr>
          <w:lang w:val="pt_PT" w:bidi="pt_PT"/>
        </w:rPr>
        <w:t xml:space="preserve">O povo de Israel vem vagando pelo </w:t>
      </w:r>
      <w:r>
        <w:rPr>
          <w:b/>
          <w:lang w:val="pt_PT" w:bidi="pt_PT"/>
        </w:rPr>
        <w:t>deserto</w:t>
      </w:r>
      <w:r>
        <w:rPr>
          <w:lang w:val="pt_PT" w:bidi="pt_PT"/>
        </w:rPr>
        <w:t xml:space="preserve"> há vários anos. Usem a mesma palavra para deserto que vocês usaram em passagens anteriores, e lembrem-se de que </w:t>
      </w:r>
      <w:r>
        <w:rPr>
          <w:lang w:val="pt_PT" w:bidi="pt_PT"/>
        </w:rPr>
        <w:t>deserto</w:t>
      </w:r>
      <w:r>
        <w:rPr>
          <w:lang w:val="pt_PT" w:bidi="pt_PT"/>
        </w:rPr>
        <w:t xml:space="preserve"> está no Glossário Mestre.</w:t>
      </w:r>
    </w:p>
    <w:p>
      <w:pPr/>
      <w:r>
        <w:rPr>
          <w:lang w:val="pt_PT" w:bidi="pt_PT"/>
        </w:rPr>
      </w:r>
      <w:r>
        <w:rPr>
          <w:lang w:val="pt_PT" w:bidi="pt_PT"/>
        </w:rPr>
        <w:t xml:space="preserve">Moisés traz o caso das filhas diante de </w:t>
      </w:r>
      <w:r>
        <w:rPr>
          <w:b/>
          <w:lang w:val="pt_PT" w:bidi="pt_PT"/>
        </w:rPr>
        <w:t>Yahweh</w:t>
      </w:r>
      <w:r>
        <w:rPr>
          <w:lang w:val="pt_PT" w:bidi="pt_PT"/>
        </w:rPr>
        <w:t xml:space="preserve">. Yahweh é o nome pessoal para Deus. Usem o mesmo nome para Yahweh que vocês usaram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diz a Moisés que a decisão de Yahweh será um </w:t>
      </w:r>
      <w:r>
        <w:rPr>
          <w:b/>
          <w:lang w:val="pt_PT" w:bidi="pt_PT"/>
        </w:rPr>
        <w:t>estatuto</w:t>
      </w:r>
      <w:r>
        <w:rPr>
          <w:lang w:val="pt_PT" w:bidi="pt_PT"/>
        </w:rPr>
        <w:t xml:space="preserve"> e uma </w:t>
      </w:r>
      <w:r>
        <w:rPr>
          <w:b/>
          <w:lang w:val="pt_PT" w:bidi="pt_PT"/>
        </w:rPr>
        <w:t>ordenança</w:t>
      </w:r>
      <w:r>
        <w:rPr>
          <w:lang w:val="pt_PT" w:bidi="pt_PT"/>
        </w:rPr>
        <w:t xml:space="preserve"> para os </w:t>
      </w:r>
      <w:r>
        <w:rPr>
          <w:b/>
          <w:lang w:val="pt_PT" w:bidi="pt_PT"/>
        </w:rPr>
        <w:t>israelitas</w:t>
      </w:r>
      <w:r>
        <w:rPr>
          <w:lang w:val="pt_PT" w:bidi="pt_PT"/>
        </w:rPr>
        <w:t xml:space="preserve">. Os estatutos muitas vezes são regras que mostram às pessoas que tarefas devem ser feitas, e as ordenanças são costumes ou decisões legais. Nesse caso, as duas palavras são usadas juntas para mostrar que Yahweh está estabelecendo um requisito legal a ser aplicado da mesma forma em quaisquer casos futuros. Usem as mesmas palavras para estatutos, ordenanças e israelitas que vocês usaram em passagens anteriores. </w:t>
      </w:r>
      <w:r>
        <w:rPr>
          <w:lang w:val="pt_PT" w:bidi="pt_PT"/>
        </w:rPr>
        <w:t>Israelitas</w:t>
      </w:r>
      <w:r>
        <w:rPr>
          <w:lang w:val="pt_PT" w:bidi="pt_PT"/>
        </w:rPr>
        <w:t xml:space="preserve">, </w:t>
      </w:r>
      <w:r>
        <w:rPr>
          <w:b/>
          <w:lang w:val="pt_PT" w:bidi="pt_PT"/>
        </w:rPr>
        <w:t>estatuto</w:t>
      </w:r>
      <w:r>
        <w:rPr>
          <w:lang w:val="pt_PT" w:bidi="pt_PT"/>
        </w:rPr>
        <w:t xml:space="preserve"> e </w:t>
      </w:r>
      <w:r>
        <w:rPr>
          <w:b/>
          <w:lang w:val="pt_PT" w:bidi="pt_PT"/>
        </w:rPr>
        <w:t>ordenança</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27:12–23</w:t>
      </w:r>
      <w:r>
        <w:rPr>
          <w:lang w:val="pt_PT" w:bidi="pt_PT"/>
        </w:rPr>
      </w:r>
    </w:p>
    <w:p>
      <w:pPr>
        <w:pStyle w:val="Heading3"/>
      </w:pPr>
      <w:r>
        <w:rPr>
          <w:lang w:val="pt_PT" w:bidi="pt_PT"/>
        </w:rPr>
        <w:t>Ouvir e Sentir</w:t>
      </w:r>
    </w:p>
    <w:p>
      <w:pPr/>
      <w:r>
        <w:rPr>
          <w:lang w:val="pt_PT" w:bidi="pt_PT"/>
        </w:rPr>
      </w:r>
      <w:r>
        <w:rPr>
          <w:lang w:val="pt_PT" w:bidi="pt_PT"/>
        </w:rPr>
        <w:t>Nesta etapa, ouçam Números 27.12–23 e guardem em seus corações.</w:t>
      </w:r>
    </w:p>
    <w:p>
      <w:pPr/>
      <w:r>
        <w:rPr>
          <w:lang w:val="pt_PT" w:bidi="pt_PT"/>
        </w:rPr>
      </w:r>
      <w:r>
        <w:rPr>
          <w:lang w:val="pt_PT" w:bidi="pt_PT"/>
        </w:rPr>
        <w:t>Ouçam uma versão em áudio de Números 27.12–23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27.12–23 na tradução mais fácil de entender.</w:t>
      </w:r>
    </w:p>
    <w:p>
      <w:pPr/>
      <w:r>
        <w:rPr>
          <w:lang w:val="pt_PT" w:bidi="pt_PT"/>
        </w:rPr>
      </w:r>
      <w:r>
        <w:rPr>
          <w:lang w:val="pt_PT" w:bidi="pt_PT"/>
        </w:rPr>
        <w:t>Na última passagem, as filhas de Zelofeade se aproximaram de Moisés para solicitar sua posse e herança. Moisés prometeu que as filhas receberiam sua herança.</w:t>
      </w:r>
    </w:p>
    <w:p>
      <w:pPr/>
      <w:r>
        <w:rPr>
          <w:lang w:val="pt_PT" w:bidi="pt_PT"/>
        </w:rPr>
      </w:r>
      <w:r>
        <w:rPr>
          <w:lang w:val="pt_PT" w:bidi="pt_PT"/>
        </w:rPr>
        <w:t>Nessa passagem, Yahweh diz a Moisés para subir uma montanha na cordilheira de Abarim e ver a terra que Yahweh dará ao povo de Israel. A cordilheira de Abarim fica a cerca de 16 quilômetros a noroeste do rio Jordão. Yahweh diz a Moisés que depois que Moisés ver a terra, Yahweh “reunirá Moisés com seu povo” como Arão, irmão de Moisés. Isso significa que Moisés morrerá e irá para o lugar dos mortos com os seus antepassados. Yahweh lembra de como Moisés e Arão desobedeceram ao deixar de tornar conhecido ao povo de Israel que foi Yahweh que tornou possível que os israelitas obtivessem água da rocha em Meribá. Yahweh lembra a Moisés como havia decidido que Moisés e Arão não entrariam na Terra Prometida. Moisés verá apenas a Terra Prometida do Monte Abirim.</w:t>
      </w:r>
    </w:p>
    <w:p>
      <w:pPr/>
      <w:r>
        <w:rPr>
          <w:lang w:val="pt_PT" w:bidi="pt_PT"/>
        </w:rPr>
      </w:r>
      <w:r>
        <w:rPr>
          <w:lang w:val="pt_PT" w:bidi="pt_PT"/>
        </w:rPr>
        <w:t>Parem aqui e discutam essa pergunta em grupo: em sua cultura, se um líder da comunidade desobedece às instruções do rei, ou do líder principal, e o rei ou líder principal decide substituir esse líder da comunidade por outra pessoa porque ela desobedeceu, como essa substituição acontece? Pause este áudio aqui.</w:t>
      </w:r>
    </w:p>
    <w:p>
      <w:pPr/>
      <w:r>
        <w:rPr>
          <w:lang w:val="pt_PT" w:bidi="pt_PT"/>
        </w:rPr>
      </w:r>
      <w:r>
        <w:rPr>
          <w:lang w:val="pt_PT" w:bidi="pt_PT"/>
        </w:rPr>
        <w:t>Moisés diz a Yahweh: “Que tu, o Deus que dá fôlego a todas as coisas vivas, escolhas alguém para liderar o povo de Israel e dirigir sua saída e entrada. Isso ajudará seu povo a não ser como ovelhas sem um pastor”. Moisés ora e pede a Yahweh que escolha alguém que possa fornecer boa liderança em todos os assuntos ou circunstâncias da vida, como entrar em batalhas e sair das batalhas. Moisés compara o povo de Israel a ovelhas que estão dispersas e desamparadas.</w:t>
      </w:r>
    </w:p>
    <w:p>
      <w:pPr/>
      <w:r>
        <w:rPr>
          <w:lang w:val="pt_PT" w:bidi="pt_PT"/>
        </w:rPr>
      </w:r>
      <w:r>
        <w:rPr>
          <w:lang w:val="pt_PT" w:bidi="pt_PT"/>
        </w:rPr>
        <w:t>Yahweh não quer que o povo de Israel fique sem um líder ou rei para guiar, proteger e dar direção. Yahweh escolheu Josué entre muitos outros líderes em potencial e tem preparado Josué para ser o próximo líder a possuir a Terra Prometida. Agora Josué se torna o novo líder que substituirá Moisés. Yahweh diz a Moisés: “Escolha Josué, filho de Nun. Ele é um homem que tem o espírito ou coração para liderança. Diga a Josué para ficar diante de Eleazar, o sacerdote e todo o povo de Israel, e coloque sua mão sobre Josué”. Por ordem de Yahweh, Moisés transferirá parte de sua autoridade para Josué para assumir a liderança, mesmo que Moisés ainda possa falar e seja muito ativo em liderar o povo de Israel. Yahweh também pede a Eleazar, o sumo sacerdote, que comece a instruir Josué sobre os planos de Yahweh.</w:t>
      </w:r>
    </w:p>
    <w:p>
      <w:pPr/>
      <w:r>
        <w:rPr>
          <w:lang w:val="pt_PT" w:bidi="pt_PT"/>
        </w:rPr>
      </w:r>
      <w:r>
        <w:rPr>
          <w:lang w:val="pt_PT" w:bidi="pt_PT"/>
        </w:rPr>
        <w:t>Parem aqui e discutam essa pergunta em grupo: em sua cultura, como um líder é escolhido para liderar as pessoas? Antes de um ex-líder deixar sua posição, como é o relacionamento dele com o novo líder? Pause este áudio aqui.</w:t>
      </w:r>
    </w:p>
    <w:p>
      <w:pPr/>
      <w:r>
        <w:rPr>
          <w:lang w:val="pt_PT" w:bidi="pt_PT"/>
        </w:rPr>
      </w:r>
      <w:r>
        <w:rPr>
          <w:lang w:val="pt_PT" w:bidi="pt_PT"/>
        </w:rPr>
        <w:t>Yahweh diz a Moisés para fazer com que Josué fique diante de Eleazar, o sacerdote que será aquele que falará com Deus diretamente. Vocês se lembrarão de que o sumo sacerdote usa o Urim, muitas vezes juntamente com Tumim, como sortes sagradas para encontrar a vontade de Yahweh ou para receber conselho de Yahweh. O Urim e Tumim provavelmente eram pedras ou gravetos que o sumo sacerdote guardava em seu bolso da frente e às vezes jogava em uma superfície plana, na presença de Yahweh. O sacerdote observava como o Urim e o Tumim caíam para ver qual era a vontade de Yahweh. Dessa maneira, por meio das instruções de Yahweh, Josué dará ao povo de Israel suas instruções para sair e entrar, o que significa que Josué dará ao povo suas instruções para as batalhas pela conquista da Terra Prometida.</w:t>
      </w:r>
    </w:p>
    <w:p>
      <w:pPr/>
      <w:r>
        <w:rPr>
          <w:lang w:val="pt_PT" w:bidi="pt_PT"/>
        </w:rPr>
      </w:r>
      <w:r>
        <w:rPr>
          <w:lang w:val="pt_PT" w:bidi="pt_PT"/>
        </w:rPr>
        <w:t>Moisés faz exatamente o que Yahweh ordena que ele faça e apresenta Josué diante de Eleazar, o sacerdote e da comunidade de Israel. Moisés coloca sua mão publicamente sobre a cabeça de Josué para mostrar que ele está transferindo poder e autoridade para Josué. Agora o povo começará a obedecer a Josué assim como Yahweh disse a eles para fazer.</w:t>
      </w:r>
    </w:p>
    <w:p>
      <w:pPr/>
      <w:r>
        <w:rPr>
          <w:lang w:val="pt_PT" w:bidi="pt_PT"/>
        </w:rPr>
      </w:r>
      <w:r>
        <w:rPr>
          <w:lang w:val="pt_PT" w:bidi="pt_PT"/>
        </w:rPr>
        <w:t>Parem aqui e discutam essa pergunta em grupo: em sua cultura, quais são algumas das cerimônias que as pessoas fazem para mostrar que alguém que foi escolhido como líder é oficialmente nomeado?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27.12–23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Moisés para subir o monte Abarim para ver a terra prometida, mas Yahweh também diz a Moisés que ele morrerá sem entrar na terra prometida, por causa da sua desobediência, quando Moisés se recusou a honrar Yahweh diante do povo de Israel nas águas de Meribá.</w:t>
      </w:r>
    </w:p>
    <w:p>
      <w:pPr/>
      <w:r>
        <w:rPr>
          <w:lang w:val="pt_PT" w:bidi="pt_PT"/>
        </w:rPr>
      </w:r>
      <w:r>
        <w:rPr>
          <w:b/>
          <w:lang w:val="pt_PT" w:bidi="pt_PT"/>
        </w:rPr>
        <w:t>Na segunda cena:</w:t>
      </w:r>
      <w:r>
        <w:rPr>
          <w:lang w:val="pt_PT" w:bidi="pt_PT"/>
        </w:rPr>
        <w:t xml:space="preserve"> Moisés pede a Yahweh que nomeie alguém que possa fornecer boa liderança ao povo de Israel enquanto eles entram na Terra Prometida.</w:t>
      </w:r>
    </w:p>
    <w:p>
      <w:pPr/>
      <w:r>
        <w:rPr>
          <w:lang w:val="pt_PT" w:bidi="pt_PT"/>
        </w:rPr>
      </w:r>
      <w:r>
        <w:rPr>
          <w:b/>
          <w:lang w:val="pt_PT" w:bidi="pt_PT"/>
        </w:rPr>
        <w:t>Na terceira cena:</w:t>
      </w:r>
      <w:r>
        <w:rPr>
          <w:lang w:val="pt_PT" w:bidi="pt_PT"/>
        </w:rPr>
        <w:t xml:space="preserve"> Yahweh diz a Moisés para nomear Josué, filho de Nun, para liderar o povo de Israel. Yahweh também diz a Moisés para pedir a Eleazar, o sumo sacerdote, que dê instruções de Yahweh a Josué.</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Comunidade dos israelitas</w:t>
      </w:r>
    </w:p>
    <w:p>
      <w:pPr>
        <w:pStyle w:val="ListBullet"/>
        <w:spacing w:line="240" w:lineRule="auto"/>
        <w:ind w:left="720"/>
      </w:pPr>
      <w:r>
        <w:rPr>
          <w:lang w:val="pt_PT" w:bidi="pt_PT"/>
        </w:rPr>
      </w:r>
      <w:r>
        <w:rPr>
          <w:lang w:val="pt_PT" w:bidi="pt_PT"/>
        </w:rPr>
        <w:t>Josué, filho de Num.</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falou com Moisés nas montanhas de Abarim. As montanhas estão localizadas na região noroeste de Moabe. Antes dessa história acontecer, Moisés e Arão haviam falhado em honrar Yahweh, ao não revelarem aos filhos de Israel que foi Yahweh que fez brotar água da rocha em Meribá. Yahweh havia decidido que Moisés e Arão não mais liderariam o povo de Israel rumo à Terra Prometida.</w:t>
      </w:r>
    </w:p>
    <w:p>
      <w:pPr/>
      <w:r>
        <w:rPr>
          <w:lang w:val="pt_PT" w:bidi="pt_PT"/>
        </w:rPr>
      </w:r>
      <w:r>
        <w:rPr>
          <w:lang w:val="pt_PT" w:bidi="pt_PT"/>
        </w:rPr>
        <w:t xml:space="preserve">Parem aqui e olhem para uma foto das </w:t>
      </w:r>
      <w:r>
        <w:rPr>
          <w:lang w:val="pt_PT" w:bidi="pt_PT"/>
        </w:rPr>
        <w:t>montanhas de Abarim</w:t>
      </w:r>
      <w:r>
        <w:rPr>
          <w:lang w:val="pt_PT" w:bidi="pt_PT"/>
        </w:rPr>
        <w:t>. Pause este áudio aqui.</w:t>
      </w:r>
    </w:p>
    <w:p>
      <w:pPr/>
      <w:r>
        <w:rPr>
          <w:lang w:val="pt_PT" w:bidi="pt_PT"/>
        </w:rPr>
      </w:r>
      <w:r>
        <w:rPr>
          <w:lang w:val="pt_PT" w:bidi="pt_PT"/>
        </w:rPr>
        <w:t>Moisés pede a Yahweh de uma maneira educada que escolha alguém para sucedê-lo na liderança. Essa pessoa deve ser capaz de liderar o povo de Israel rumo à Terra Prometida. O líder deve ser capaz de sair diante deles e entrar diante deles, o que significa que ele deve ser capaz de liderá-los em todas as situações. Moisés provavelmente está pensando nas batalhas que os israelitas terão quando conquistarem a Terra Prometida.</w:t>
      </w:r>
    </w:p>
    <w:p>
      <w:pPr/>
      <w:r>
        <w:rPr>
          <w:lang w:val="pt_PT" w:bidi="pt_PT"/>
        </w:rPr>
      </w:r>
      <w:r>
        <w:rPr>
          <w:lang w:val="pt_PT" w:bidi="pt_PT"/>
        </w:rPr>
        <w:t>Parem aqui e discutam em grupo: como vocês descrevem líderes em sua comunidade que são bons em liderar em todas as situações, e especialmente em tempos de guerra? Lembrem-se de que esse é o tipo de líder que Moisés pediu a Yahweh. Pause este áudio aqui.</w:t>
      </w:r>
    </w:p>
    <w:p>
      <w:pPr/>
      <w:r>
        <w:rPr>
          <w:lang w:val="pt_PT" w:bidi="pt_PT"/>
        </w:rPr>
      </w:r>
      <w:r>
        <w:rPr>
          <w:lang w:val="pt_PT" w:bidi="pt_PT"/>
        </w:rPr>
        <w:t>Moisés diz a Yahweh que, a menos que o povo de Israel tenha um bom líder, eles serão apenas como uma ovelha sem um pastor. Moisés compara o novo líder a um pastor, e o povo de Israel a ovelhas. O líder, como o pastor, liderará os israelitas, como as ovelhas, para que eles não se dispersem e fiquem sem esperança.</w:t>
      </w:r>
    </w:p>
    <w:p>
      <w:pPr/>
      <w:r>
        <w:rPr>
          <w:lang w:val="pt_PT" w:bidi="pt_PT"/>
        </w:rPr>
      </w:r>
      <w:r>
        <w:rPr>
          <w:lang w:val="pt_PT" w:bidi="pt_PT"/>
        </w:rPr>
        <w:t>É importante notar que Yahweh diz a Moisés para escolher Josué, filho de Nun, que tem o “espírito ou coração de liderança”. Muito provavelmente, Yahweh não está se referindo especificamente a Josué tendo o espírito de Yahweh, mas que Josué tem coragem e habilidades para ser um bom líder.</w:t>
      </w:r>
    </w:p>
    <w:p>
      <w:pPr/>
      <w:r>
        <w:rPr>
          <w:lang w:val="pt_PT" w:bidi="pt_PT"/>
        </w:rPr>
      </w:r>
      <w:r>
        <w:rPr>
          <w:lang w:val="pt_PT" w:bidi="pt_PT"/>
        </w:rPr>
        <w:t>Parem aqui e discutam como vocês falam sobre líderes em sua comunidade que têm as características de um bom líder, como coragem e habilidade. Como vocês descreveriam o “espírito ou coração de liderança” deles? Pause este áudio aqui.</w:t>
      </w:r>
    </w:p>
    <w:p>
      <w:pPr/>
      <w:r>
        <w:rPr>
          <w:lang w:val="pt_PT" w:bidi="pt_PT"/>
        </w:rPr>
      </w:r>
      <w:r>
        <w:rPr>
          <w:lang w:val="pt_PT" w:bidi="pt_PT"/>
        </w:rPr>
        <w:t>É importante lembrar que Yahweh disse a Moisés para dizer a Josué para ficar diante de Eleazar, o sacerdote, e de toda a congregação ou comunidade de Israel, quando Moisés colocou a sua mão sobre Josué para transferir poder e autoridade. Moisés obedeceu aos mandamentos de Yahweh e apresentou Josué diante de Eleazar, o sacerdote, e do povo de Israel. Moisés colocou a sua mão sobre a cabeça de Josué e o abençoou, assim como Yahweh disse a Moisés para fazer.</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27.12–23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Comunidade dos israelitas</w:t>
      </w:r>
    </w:p>
    <w:p>
      <w:pPr>
        <w:pStyle w:val="ListBullet"/>
        <w:spacing w:line="240" w:lineRule="auto"/>
        <w:ind w:left="720"/>
      </w:pPr>
      <w:r>
        <w:rPr>
          <w:lang w:val="pt_PT" w:bidi="pt_PT"/>
        </w:rPr>
      </w:r>
      <w:r>
        <w:rPr>
          <w:lang w:val="pt_PT" w:bidi="pt_PT"/>
        </w:rPr>
        <w:t>Josué, filho de Num.</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sentiria ou pensaria se fosse esse personagem. Então reinicie a encenação.</w:t>
      </w:r>
    </w:p>
    <w:p>
      <w:pPr/>
      <w:r>
        <w:rPr>
          <w:lang w:val="pt_PT" w:bidi="pt_PT"/>
        </w:rPr>
      </w:r>
      <w:r>
        <w:rPr>
          <w:lang w:val="pt_PT" w:bidi="pt_PT"/>
        </w:rPr>
        <w:t>Pause esse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Um dia, Yahweh diz a Moisés para subir na montanha de Abarim e ver a terra que Yahweh dará ao povo de Israel. Yahweh diz a Moisés: “Como você e Arão desobedeceram minhas palavras no deserto de Zim diante de todos os israelitas, e você me fez parecer impuro diante do povo, você só verá a terra do Monte Abarim. Você morrerá sem entrar na terra”.</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Moisés: “Como você está se sentindo ou pensando?” Você pode ouvir coisas como: “Eu não pensava que Deus realmente ficaria tão irado e tomaria essa decisão contra nós para não entrar na Terra Prometida”.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Moisés diz a Yahweh: “Você é aquele que dá fôlego a todas as coisas vivas, então nomeie alguém sobre o povo de Israel que os liderará para fora e os trará para dentro, para que seu povo não seja como ovelhas sem um pastor”.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Moisés: “Como você está se sentindo ou pensando?” Vocês podem ouvir coisas como: “Como Yahweh decidiu tomar essa decisão contra mim, quem sou eu para me rebelar ainda mais contra ele? Mas espero que o novo líder seja bom para o povo”.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Yahweh diz a Moisés: “Nomeie Josué, filho de Nun. Ele é um homem que tem o espírito ou coração de liderança. Façam Josué ficar diante de Eleazar, o sacerdote e de toda a comunidade de Israel, e coloque sua mão sobre ele”.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Moisés: “Como você está se sentindo ou pensando?” Você pode ouvir coisas como: “Agora estou perdendo autoridade como líder, mas tentarei e cooperarei com os planos de Deus por meio de Josué, mesmo que isso seja tão difícil para mim”.</w:t>
      </w:r>
    </w:p>
    <w:p>
      <w:pPr>
        <w:pStyle w:val="ListBullet"/>
        <w:spacing w:line="240" w:lineRule="auto"/>
        <w:ind w:left="720"/>
      </w:pPr>
      <w:r>
        <w:rPr>
          <w:lang w:val="pt_PT" w:bidi="pt_PT"/>
        </w:rPr>
      </w:r>
      <w:r>
        <w:rPr>
          <w:lang w:val="pt_PT" w:bidi="pt_PT"/>
        </w:rPr>
        <w:t>Pergunte à pessoa que interpreta Josué: “Como você está se sentindo ou pensando?” Você pode ouvir coisas como: “Quem sou eu para que Yahweh pudesse ter me considerado apto para liderar o povo de Israel? Estou com medo. Essa é uma enorme responsabilidade a ser administrada”.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para trazer Josué na frente de Eleazar, o sumo sacerdote, e de toda a congregação de israelitas. Eleazar usará o Urim para ouvir Yahweh. Josué liderará o povo na batalha para tomar a Terra Prometida.</w:t>
      </w:r>
    </w:p>
    <w:p>
      <w:pPr/>
      <w:r>
        <w:rPr>
          <w:lang w:val="pt_PT" w:bidi="pt_PT"/>
        </w:rPr>
      </w:r>
      <w:r>
        <w:rPr>
          <w:lang w:val="pt_PT" w:bidi="pt_PT"/>
        </w:rPr>
        <w:t>Então Moisés fez como Yahweh ordenou. Moisés pegou Josué, colocou Josué na frente de Eleazar e de toda a congregação de Israel, e colocou suas mãos na cabeça de Josué para nomeá-lo.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27.12–23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diz a Moisés para subir para a cadeia de montanhas de Abarim. Yahweh é o nome próprio de Deus. Traduzam Yahweh da mesma maneira que vocês fizeram em passagens anteriores, e lembrem-se de que </w:t>
      </w:r>
      <w:r>
        <w:rPr>
          <w:lang w:val="pt_PT" w:bidi="pt_PT"/>
        </w:rPr>
        <w:t>Yahweh</w:t>
      </w:r>
      <w:r>
        <w:rPr>
          <w:lang w:val="pt_PT" w:bidi="pt_PT"/>
        </w:rPr>
        <w:t xml:space="preserve"> está no Glossário Mestre.</w:t>
      </w:r>
    </w:p>
    <w:p>
      <w:pPr/>
      <w:r>
        <w:rPr>
          <w:lang w:val="pt_PT" w:bidi="pt_PT"/>
        </w:rPr>
      </w:r>
      <w:r>
        <w:rPr>
          <w:lang w:val="pt_PT" w:bidi="pt_PT"/>
        </w:rPr>
        <w:t xml:space="preserve">Yahweh diz a Moisés para subir uma montanha na cordilheira de Abarim e ver a terra que Yahweh dará aos filhos de Israel, ou </w:t>
      </w:r>
      <w:r>
        <w:rPr>
          <w:b/>
          <w:lang w:val="pt_PT" w:bidi="pt_PT"/>
        </w:rPr>
        <w:t>israelitas</w:t>
      </w:r>
      <w:r>
        <w:rPr>
          <w:lang w:val="pt_PT" w:bidi="pt_PT"/>
        </w:rPr>
        <w:t xml:space="preserve">. Israelitas se refere às pessoas que são descendentes de Abraão. Traduzam israelitas da mesma maneira que vocês fizeram em passagens anteriores, e lembrem-se de que </w:t>
      </w:r>
      <w:r>
        <w:rPr>
          <w:lang w:val="pt_PT" w:bidi="pt_PT"/>
        </w:rPr>
        <w:t>israelitas</w:t>
      </w:r>
      <w:r>
        <w:rPr>
          <w:lang w:val="pt_PT" w:bidi="pt_PT"/>
        </w:rPr>
        <w:t xml:space="preserve"> está no Glossário Mestre.</w:t>
      </w:r>
    </w:p>
    <w:p>
      <w:pPr/>
      <w:r>
        <w:rPr>
          <w:lang w:val="pt_PT" w:bidi="pt_PT"/>
        </w:rPr>
      </w:r>
      <w:r>
        <w:rPr>
          <w:lang w:val="pt_PT" w:bidi="pt_PT"/>
        </w:rPr>
        <w:t xml:space="preserve">Yahweh diz a Moisés: “Como você e Arão desobedeceram minhas palavras no </w:t>
      </w:r>
      <w:r>
        <w:rPr>
          <w:b/>
          <w:lang w:val="pt_PT" w:bidi="pt_PT"/>
        </w:rPr>
        <w:t>deserto</w:t>
      </w:r>
      <w:r>
        <w:rPr>
          <w:lang w:val="pt_PT" w:bidi="pt_PT"/>
        </w:rPr>
        <w:t xml:space="preserve"> de Zim diante da congregação ou </w:t>
      </w:r>
      <w:r>
        <w:rPr>
          <w:b/>
          <w:lang w:val="pt_PT" w:bidi="pt_PT"/>
        </w:rPr>
        <w:t>comunidade</w:t>
      </w:r>
      <w:r>
        <w:rPr>
          <w:lang w:val="pt_PT" w:bidi="pt_PT"/>
        </w:rPr>
        <w:t xml:space="preserve"> dos israelitas, e você me fez parecer </w:t>
      </w:r>
      <w:r>
        <w:rPr>
          <w:b/>
          <w:lang w:val="pt_PT" w:bidi="pt_PT"/>
        </w:rPr>
        <w:t>impuro</w:t>
      </w:r>
      <w:r>
        <w:rPr>
          <w:lang w:val="pt_PT" w:bidi="pt_PT"/>
        </w:rPr>
        <w:t xml:space="preserve"> diante do povo, você só verá a terra do Monte Abarim”. Traduzam comunidade, deserto e santo da mesma maneira que vocês fizeram em passagens anteriores, e lembrem-se de que </w:t>
      </w:r>
      <w:r>
        <w:rPr>
          <w:lang w:val="pt_PT" w:bidi="pt_PT"/>
        </w:rPr>
        <w:t>deserto</w:t>
      </w:r>
      <w:r>
        <w:rPr>
          <w:lang w:val="pt_PT" w:bidi="pt_PT"/>
        </w:rPr>
        <w:t xml:space="preserve"> e </w:t>
      </w:r>
      <w:r>
        <w:rPr>
          <w:lang w:val="pt_PT" w:bidi="pt_PT"/>
        </w:rPr>
        <w:t>santo</w:t>
      </w:r>
      <w:r>
        <w:rPr>
          <w:lang w:val="pt_PT" w:bidi="pt_PT"/>
        </w:rPr>
        <w:t xml:space="preserve"> estão no Glossário Mestre.</w:t>
      </w:r>
    </w:p>
    <w:p>
      <w:pPr/>
      <w:r>
        <w:rPr>
          <w:lang w:val="pt_PT" w:bidi="pt_PT"/>
        </w:rPr>
      </w:r>
      <w:r>
        <w:rPr>
          <w:lang w:val="pt_PT" w:bidi="pt_PT"/>
        </w:rPr>
        <w:t xml:space="preserve">Moisés diz a Yahweh: “Você é aquele que dá fôlego a todas as coisas vivas. Nomeie alguém sobre o povo de Israel que os liderará para fora e os trará para dentro, para que seu povo não seja como ovelhas sem um </w:t>
      </w:r>
      <w:r>
        <w:rPr>
          <w:b/>
          <w:lang w:val="pt_PT" w:bidi="pt_PT"/>
        </w:rPr>
        <w:t>pastor</w:t>
      </w:r>
      <w:r>
        <w:rPr>
          <w:lang w:val="pt_PT" w:bidi="pt_PT"/>
        </w:rPr>
        <w:t xml:space="preserve">”. Porque os pastores eram muito comuns em Israel, a palavra pastor é muitas vezes usada como linguagem ilustrada para um protetor ou um governante. Deus chama a si mesmo de Pastor de Israel. As pessoas são chamadas de ovelhas de Deus. Traduzam pastor da mesma maneira que vocês fizeram em passagens anteriores, e lembrem-se de que </w:t>
      </w:r>
      <w:r>
        <w:rPr>
          <w:lang w:val="pt_PT" w:bidi="pt_PT"/>
        </w:rPr>
        <w:t>pastor</w:t>
      </w:r>
      <w:r>
        <w:rPr>
          <w:lang w:val="pt_PT" w:bidi="pt_PT"/>
        </w:rPr>
        <w:t xml:space="preserve"> está no Glossário Mestre.</w:t>
      </w:r>
    </w:p>
    <w:p>
      <w:pPr/>
      <w:r>
        <w:rPr>
          <w:lang w:val="pt_PT" w:bidi="pt_PT"/>
        </w:rPr>
      </w:r>
      <w:r>
        <w:rPr>
          <w:lang w:val="pt_PT" w:bidi="pt_PT"/>
        </w:rPr>
        <w:t xml:space="preserve">Yahweh diz a Moisés: “Escolha Josué, filho de Nun. Ele é um homem que tem o </w:t>
      </w:r>
      <w:r>
        <w:rPr>
          <w:b/>
          <w:lang w:val="pt_PT" w:bidi="pt_PT"/>
        </w:rPr>
        <w:t>espírito</w:t>
      </w:r>
      <w:r>
        <w:rPr>
          <w:lang w:val="pt_PT" w:bidi="pt_PT"/>
        </w:rPr>
        <w:t xml:space="preserve">, ou coração, de liderança”. Deus criou pessoas com um corpo, e podemos tocar e ver os corpos um do outro. Mas Deus também criou as pessoas com pensamentos, sentimentos e desejos. Não podemos ver essa parte de uma pessoa, mas sabemos que ela está lá. Na Bíblia, essa parte invisível de uma pessoa geralmente é chamada de alma, mas às vezes é chamada de espírito. Traduzam espírito da mesma maneira que vocês fizeram em passagens anteriores, e lembrem-se de que </w:t>
      </w:r>
      <w:r>
        <w:rPr>
          <w:lang w:val="pt_PT" w:bidi="pt_PT"/>
        </w:rPr>
        <w:t>espírito</w:t>
      </w:r>
      <w:r>
        <w:rPr>
          <w:lang w:val="pt_PT" w:bidi="pt_PT"/>
        </w:rPr>
        <w:t xml:space="preserve"> está no Glossário Mestre.</w:t>
      </w:r>
    </w:p>
    <w:p>
      <w:pPr/>
      <w:r>
        <w:rPr>
          <w:lang w:val="pt_PT" w:bidi="pt_PT"/>
        </w:rPr>
      </w:r>
      <w:r>
        <w:rPr>
          <w:lang w:val="pt_PT" w:bidi="pt_PT"/>
        </w:rPr>
        <w:t xml:space="preserve">Yahweh diz a Moisés para levar Josué para ficar diante de Eleazar, o </w:t>
      </w:r>
      <w:r>
        <w:rPr>
          <w:b/>
          <w:lang w:val="pt_PT" w:bidi="pt_PT"/>
        </w:rPr>
        <w:t>sacerdote</w:t>
      </w:r>
      <w:r>
        <w:rPr>
          <w:lang w:val="pt_PT" w:bidi="pt_PT"/>
        </w:rPr>
        <w:t xml:space="preserve"> e de todo o povo de Israel, e colocar a mão de Moisés sobre Josué. Traduzam sacerdote da mesma maneira que vocês fizeram em passagens anteriores, e lembrem-se de que </w:t>
      </w:r>
      <w:r>
        <w:rPr>
          <w:lang w:val="pt_PT" w:bidi="pt_PT"/>
        </w:rPr>
        <w:t>sacerdote</w:t>
      </w:r>
      <w:r>
        <w:rPr>
          <w:lang w:val="pt_PT" w:bidi="pt_PT"/>
        </w:rPr>
        <w:t xml:space="preserve"> está no Glossário Mestre.</w:t>
      </w:r>
    </w:p>
    <w:p>
      <w:pPr/>
      <w:r>
        <w:rPr>
          <w:lang w:val="pt_PT" w:bidi="pt_PT"/>
        </w:rPr>
      </w:r>
      <w:r>
        <w:rPr>
          <w:lang w:val="pt_PT" w:bidi="pt_PT"/>
        </w:rPr>
        <w:t xml:space="preserve">Yahweh diz que Josué deve ficar diante de Eleazar, o sacerdote. Eleazar falará com Yahweh diretamente, em vez de Josué receber instruções diretamente de Yahweh. Eleazar, o sacerdote, ouvirá instruções de Yahweh por meio do julgamento do </w:t>
      </w:r>
      <w:r>
        <w:rPr>
          <w:b/>
          <w:lang w:val="pt_PT" w:bidi="pt_PT"/>
        </w:rPr>
        <w:t>Urim</w:t>
      </w:r>
      <w:r>
        <w:rPr>
          <w:lang w:val="pt_PT" w:bidi="pt_PT"/>
        </w:rPr>
        <w:t>. Embora usar o Urim e Tumim fosse uma forma de adivinhação, isso mostrou ao sacerdote o que Yahweh queria que seu povo fizesse. O sacerdote poderia então dar essas informações ao povo. Yahweh permitiu que o sacerdote usasse o Urim e Tumim para tomar decisões, mas apenas quando o sumo sacerdote estava na presença de Yahweh.</w:t>
      </w:r>
    </w:p>
    <w:p>
      <w:pPr/>
      <w:r>
        <w:rPr>
          <w:lang w:val="pt_PT" w:bidi="pt_PT"/>
        </w:rPr>
      </w:r>
      <w:r>
        <w:rPr>
          <w:lang w:val="pt_PT" w:bidi="pt_PT"/>
        </w:rPr>
        <w:t xml:space="preserve">Parem aqui e discutam como vocês traduzirão </w:t>
      </w:r>
      <w:r>
        <w:rPr>
          <w:b/>
          <w:lang w:val="pt_PT" w:bidi="pt_PT"/>
        </w:rPr>
        <w:t>Urim</w:t>
      </w:r>
      <w:r>
        <w:rPr>
          <w:lang w:val="pt_PT" w:bidi="pt_PT"/>
        </w:rPr>
        <w:t xml:space="preserve"> nessa passagem. Se vocês traduziram Urim em outros livros da Bíblia, como em Êxodo 28.30, usem a mesma palavra que vocês usaram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28:1–10</w:t>
      </w:r>
      <w:r>
        <w:rPr>
          <w:lang w:val="pt_PT" w:bidi="pt_PT"/>
        </w:rPr>
      </w:r>
    </w:p>
    <w:p>
      <w:pPr>
        <w:pStyle w:val="Heading3"/>
      </w:pPr>
      <w:r>
        <w:rPr>
          <w:lang w:val="pt_PT" w:bidi="pt_PT"/>
        </w:rPr>
        <w:t>Ouvir e Sentir</w:t>
      </w:r>
    </w:p>
    <w:p>
      <w:pPr/>
      <w:r>
        <w:rPr>
          <w:lang w:val="pt_PT" w:bidi="pt_PT"/>
        </w:rPr>
      </w:r>
      <w:r>
        <w:rPr>
          <w:lang w:val="pt_PT" w:bidi="pt_PT"/>
        </w:rPr>
        <w:t>Nesta etapa, ouçam Números 28.1–10 e guardem em seus corações.</w:t>
      </w:r>
    </w:p>
    <w:p>
      <w:pPr/>
      <w:r>
        <w:rPr>
          <w:lang w:val="pt_PT" w:bidi="pt_PT"/>
        </w:rPr>
      </w:r>
      <w:r>
        <w:rPr>
          <w:lang w:val="pt_PT" w:bidi="pt_PT"/>
        </w:rPr>
        <w:t>Ouçam uma versão em áudio de Números 28.1–10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28.1–10 na tradução mais fácil de entender.</w:t>
      </w:r>
    </w:p>
    <w:p>
      <w:pPr/>
      <w:r>
        <w:rPr>
          <w:lang w:val="pt_PT" w:bidi="pt_PT"/>
        </w:rPr>
      </w:r>
      <w:r>
        <w:rPr>
          <w:lang w:val="pt_PT" w:bidi="pt_PT"/>
        </w:rPr>
        <w:t>Nas passagens anteriores, os israelitas acamparam nas planícies de Moabe, ao lado do rio Jordão perto de Jericó. Moisés fez um censo de todos os israelitas. Yahweh ordenou que Moisés nomeasse Josué na frente de toda a congregação, ou comunidade, para tomar o lugar de Moisés na liderança após a morte deste.</w:t>
      </w:r>
    </w:p>
    <w:p>
      <w:pPr/>
      <w:r>
        <w:rPr>
          <w:lang w:val="pt_PT" w:bidi="pt_PT"/>
        </w:rPr>
      </w:r>
      <w:r>
        <w:rPr>
          <w:lang w:val="pt_PT" w:bidi="pt_PT"/>
        </w:rPr>
        <w:t>Nessa passagem, a história é interrompida para que Yahweh possa dizer a Moisés para instruir a congregação israelita sobre ofertas diárias e semanais a Yahweh. Essa passagem começa uma seção de instruções sobre ofertas que começam com ofertas diárias, então semanais, então mensais e então anuais a Yahweh.</w:t>
      </w:r>
    </w:p>
    <w:p>
      <w:pPr/>
      <w:r>
        <w:rPr>
          <w:lang w:val="pt_PT" w:bidi="pt_PT"/>
        </w:rPr>
      </w:r>
      <w:r>
        <w:rPr>
          <w:lang w:val="pt_PT" w:bidi="pt_PT"/>
        </w:rPr>
        <w:t xml:space="preserve">Parem aqui e, se necessário, olhem novamente para um mapa das </w:t>
      </w:r>
      <w:r>
        <w:rPr>
          <w:b/>
          <w:lang w:val="pt_PT" w:bidi="pt_PT"/>
        </w:rPr>
        <w:t>planícies de Moabe</w:t>
      </w:r>
      <w:r>
        <w:rPr>
          <w:lang w:val="pt_PT" w:bidi="pt_PT"/>
        </w:rPr>
        <w:t>. Pause este áudio aqui.</w:t>
      </w:r>
    </w:p>
    <w:p>
      <w:pPr/>
      <w:r>
        <w:rPr>
          <w:lang w:val="pt_PT" w:bidi="pt_PT"/>
        </w:rPr>
      </w:r>
      <w:r>
        <w:rPr>
          <w:lang w:val="pt_PT" w:bidi="pt_PT"/>
        </w:rPr>
        <w:t>Parem aqui e discutam essa questão em grupo: que tipos de ofertas as pessoas em sua cultura dão aos deuses ou ídolos que elas adoram? O que essas ofertas significam ou simbolizam? Quais são os tempos especiais da semana, mês ou ano em que seu povo oferece sacrifícios? Pause este áudio aqui.</w:t>
      </w:r>
    </w:p>
    <w:p>
      <w:pPr/>
      <w:r>
        <w:rPr>
          <w:lang w:val="pt_PT" w:bidi="pt_PT"/>
        </w:rPr>
      </w:r>
      <w:r>
        <w:rPr>
          <w:lang w:val="pt_PT" w:bidi="pt_PT"/>
        </w:rPr>
        <w:t>Os israelitas devem começar e terminar seu dia com ofertas, ou sacrifícios, a Yahweh. Yahweh instrui os israelitas a terem cuidado para fazer os sacrifícios diários no tempo correto. Os israelitas devem viver nesse padrão diário de adoração a Yahweh, trazendo um holocausto, que também é chamado de oferta queimada, pela manhã e à noite. Esses são sacrifícios de animais que os sacerdotes queimam completamente no altar. Yahweh chama esses sacrifícios de alimento de Yahweh e um aroma agradável, ou suave, a Yahweh. Yahweh não está necessariamente satisfeito com o cheiro de animais queimados. Yahweh está mostrando que está satisfeito e contente com a obediência e adoração dos israelitas a Yahweh.</w:t>
      </w:r>
    </w:p>
    <w:p>
      <w:pPr/>
      <w:r>
        <w:rPr>
          <w:lang w:val="pt_PT" w:bidi="pt_PT"/>
        </w:rPr>
      </w:r>
      <w:r>
        <w:rPr>
          <w:lang w:val="pt_PT" w:bidi="pt_PT"/>
        </w:rPr>
        <w:t>Yahweh diz aos israelitas para oferecer dois cordeiros machos. Yahweh diz para oferecer um cordeiro pela manhã e um cordeiro à noite. Os cordeiros devem ter um ano, sem manchas ou defeitos físicos. Quando um cordeiro tem um ano, ele está plenamente desenvolvido e mais valioso. Os israelitas devem oferecer um cordeiro pela manhã todos os dias. Quando os sacerdotes sacrificam e queimam um cordeiro para oferecer a Yahweh, eles também oferecem uma mistura de farinha e óleo, bem como uma bebida forte. Os sacerdotes devem fazer uma massa de farinha de trigo finamente moída, misturada com um quarto de hin de azeite. A farinha de trigo deve pesar um décimo de uma efá, que poderia ter sido qualquer coisa de 1 a 3 quilos. Um quarto de um hin de azeite é cerca de 1 litro de óleo. Os israelitas deveriam bater nas azeitonas para extrair esse óleo com um pilão e um almofariz, em vez de esmagá-las em uma prensa de azeite. Bater nas azeitonas produziria um óleo melhor e mais puro, sem nenhum vestígio dos caroços de azeitona. A mistura de farinha e óleo fará uma massa rica. Essa é uma oferta de grãos. Os sacerdotes também devem dar um quarto de hin, ou cerca de 1 litro, de bebida forte, ou um vinho forte. Essa é uma libação ou oferta de bebida que o sacerdote deveria derramar no Lugar Santo, o que provavelmente se refere ao altar no pátio, quando o sacerdote oferece o cordeiro e os grãos. Os sacerdotes oferecerão um cordeiro, a massa e o vinho no início e no final de cada dia.</w:t>
      </w:r>
    </w:p>
    <w:p>
      <w:pPr/>
      <w:r>
        <w:rPr>
          <w:lang w:val="pt_PT" w:bidi="pt_PT"/>
        </w:rPr>
      </w:r>
      <w:r>
        <w:rPr>
          <w:lang w:val="pt_PT" w:bidi="pt_PT"/>
        </w:rPr>
        <w:t xml:space="preserve">Parem aqui e olhem para imagens de </w:t>
      </w:r>
      <w:r>
        <w:rPr>
          <w:lang w:val="pt_PT" w:bidi="pt_PT"/>
        </w:rPr>
        <w:t>cordeiros machos jovens</w:t>
      </w:r>
      <w:r>
        <w:rPr>
          <w:lang w:val="pt_PT" w:bidi="pt_PT"/>
        </w:rPr>
        <w:t xml:space="preserve">, </w:t>
      </w:r>
      <w:r>
        <w:rPr>
          <w:lang w:val="pt_PT" w:bidi="pt_PT"/>
        </w:rPr>
        <w:t>farinha fina</w:t>
      </w:r>
      <w:r>
        <w:rPr>
          <w:lang w:val="pt_PT" w:bidi="pt_PT"/>
        </w:rPr>
        <w:t xml:space="preserve">, </w:t>
      </w:r>
      <w:r>
        <w:rPr>
          <w:lang w:val="pt_PT" w:bidi="pt_PT"/>
        </w:rPr>
        <w:t>azeite</w:t>
      </w:r>
      <w:r>
        <w:rPr>
          <w:lang w:val="pt_PT" w:bidi="pt_PT"/>
        </w:rPr>
        <w:t xml:space="preserve"> e um </w:t>
      </w:r>
      <w:r>
        <w:rPr>
          <w:lang w:val="pt_PT" w:bidi="pt_PT"/>
        </w:rPr>
        <w:t>pilão e almofariz</w:t>
      </w:r>
      <w:r>
        <w:rPr>
          <w:lang w:val="pt_PT" w:bidi="pt_PT"/>
        </w:rPr>
        <w:t>. Pause este áudio aqui.</w:t>
      </w:r>
    </w:p>
    <w:p>
      <w:pPr/>
      <w:r>
        <w:rPr>
          <w:lang w:val="pt_PT" w:bidi="pt_PT"/>
        </w:rPr>
      </w:r>
      <w:r>
        <w:rPr>
          <w:lang w:val="pt_PT" w:bidi="pt_PT"/>
        </w:rPr>
        <w:t>Yahweh primeiro deu instruções sobre essas ofertas queimadas quando ele deu a Moisés as leis de Yahweh no Monte Sinai. Os israelitas pela primeira vez ofereceram essas ofertas queimadas quando dedicaram o tabernáculo a Yahweh. Agora Yahweh lembra aos israelitas que eles devem oferecer essas ofertas queimadas diárias pela manhã e à noite quando estiverem na terra que Yahweh lhes prometeu.</w:t>
      </w:r>
    </w:p>
    <w:p>
      <w:pPr/>
      <w:r>
        <w:rPr>
          <w:lang w:val="pt_PT" w:bidi="pt_PT"/>
        </w:rPr>
      </w:r>
      <w:r>
        <w:rPr>
          <w:lang w:val="pt_PT" w:bidi="pt_PT"/>
        </w:rPr>
        <w:t>Yahweh lembra aos israelitas que eles oferecerão a mesma oferta ao Senhor à noite de todos os dias, ou ao crepúsculo, que é entre o pôr do sol e o cair da noite. Noite é quando está completamente escuro. Os israelitas oferecerão essa oferta de um cordeiro macho sem defeito de um ano, farinha fina misturada com óleo batido e a libação ao Senhor, como um aroma agradável ao Senhor.</w:t>
      </w:r>
    </w:p>
    <w:p>
      <w:pPr/>
      <w:r>
        <w:rPr>
          <w:lang w:val="pt_PT" w:bidi="pt_PT"/>
        </w:rPr>
      </w:r>
      <w:r>
        <w:rPr>
          <w:lang w:val="pt_PT" w:bidi="pt_PT"/>
        </w:rPr>
        <w:t>Parem aqui e discutam essa questão em grupo: que cheiros são agradáveis ou suaves para vocês, e por que eles são agradáveis ou suaves? Pause este áudio aqui.</w:t>
      </w:r>
    </w:p>
    <w:p>
      <w:pPr/>
      <w:r>
        <w:rPr>
          <w:lang w:val="pt_PT" w:bidi="pt_PT"/>
        </w:rPr>
      </w:r>
      <w:r>
        <w:rPr>
          <w:lang w:val="pt_PT" w:bidi="pt_PT"/>
        </w:rPr>
        <w:t>No dia de sábado, ou sétimo dia, o dia de descanso, os israelitas também devem oferecer outros dois cordeiros machos que tenham um ano, sem defeitos, juntamente com uma porção dupla, ou dois décimos de uma efá, que é de cerca de 2 a 6 quilos, da oferta de grãos misturada com óleo, e também a libação. Os israelitas devem oferecer esse sacrifício adicional uma vez por semana no sábado, juntamente com a oferta queimada diária e a libação.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28.1–10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fala com Moisés e diz a Moisés para dizer aos israelitas que apresentem as ofertas queimadas ou holocausto no tempo certo. Yahweh diz que essas ofertas são a comida de Yahweh e um aroma agradável a Yahweh.</w:t>
      </w:r>
    </w:p>
    <w:p>
      <w:pPr/>
      <w:r>
        <w:rPr>
          <w:lang w:val="pt_PT" w:bidi="pt_PT"/>
        </w:rPr>
      </w:r>
      <w:r>
        <w:rPr>
          <w:b/>
          <w:lang w:val="pt_PT" w:bidi="pt_PT"/>
        </w:rPr>
        <w:t>Na segunda cena:</w:t>
      </w:r>
      <w:r>
        <w:rPr>
          <w:lang w:val="pt_PT" w:bidi="pt_PT"/>
        </w:rPr>
        <w:t xml:space="preserve"> Yahweh diz a Moisés que as ofertas queimadas devem ser dois cordeiros machos com um ano, sem nenhum defeito físico. Essa deve ser a oferta queimada todos os dias. Os israelitas oferecerão um cordeiro macho pela manhã e um à noite. Com o cordeiro, eles também devem oferecer uma farinha fina misturada com azeite puro. Yahweh primeiro estabeleceu essa oferta queimada contínua, que é um aroma agradável a Yahweh, enquanto os israelitas estavam no Monte Sinai. Yahweh diz a Moisés que a libação deve ser um quarto de um hin de uma bebida alcoólica forte, ou vinho forte, para cada cordeiro. Os sacerdotes derramarão o vinho no altar no santuário.</w:t>
      </w:r>
    </w:p>
    <w:p>
      <w:pPr/>
      <w:r>
        <w:rPr>
          <w:lang w:val="pt_PT" w:bidi="pt_PT"/>
        </w:rPr>
      </w:r>
      <w:r>
        <w:rPr>
          <w:b/>
          <w:lang w:val="pt_PT" w:bidi="pt_PT"/>
        </w:rPr>
        <w:t>Na terceira cena:</w:t>
      </w:r>
      <w:r>
        <w:rPr>
          <w:lang w:val="pt_PT" w:bidi="pt_PT"/>
        </w:rPr>
        <w:t xml:space="preserve"> os israelitas oferecerão a mesma oferta queimada, de grãos e libação à noite também, como um aroma agradável a Yahweh.</w:t>
      </w:r>
    </w:p>
    <w:p>
      <w:pPr/>
      <w:r>
        <w:rPr>
          <w:lang w:val="pt_PT" w:bidi="pt_PT"/>
        </w:rPr>
      </w:r>
      <w:r>
        <w:rPr>
          <w:b/>
          <w:lang w:val="pt_PT" w:bidi="pt_PT"/>
        </w:rPr>
        <w:t>Na quarta cena:</w:t>
      </w:r>
      <w:r>
        <w:rPr>
          <w:lang w:val="pt_PT" w:bidi="pt_PT"/>
        </w:rPr>
        <w:t xml:space="preserve"> uma vez por semana, no sábado, os israelitas oferecerão dois cordeiros machos que tenham um ano, sem defeitos físicos, e dois décimos de uma efá, de farinha fina misturada com óleo, bem como a libação. Essa oferta deve ser feita todas as semanas no sábado, além da oferta queimada e a libação diários.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Da maneira usual, Yahweh fala com Moisés. Yahweh diz a Moisés para que transmita essas instruções aos israelitas. Yahweh dá instruções para as ofertas queimadas diárias e as libações que os israelitas devem oferecer pela manhã e à noite. Yahweh diz que o povo deve fazer essas ofertas continuamente, ou todos os dias, uma vez pela manhã e uma vez à noite. Embora o sacerdote não seja mencionado nessa passagem, é o sacerdote que está oferecendo as ofertas no altar.</w:t>
      </w:r>
    </w:p>
    <w:p>
      <w:pPr/>
      <w:r>
        <w:rPr>
          <w:lang w:val="pt_PT" w:bidi="pt_PT"/>
        </w:rPr>
      </w:r>
      <w:r>
        <w:rPr>
          <w:lang w:val="pt_PT" w:bidi="pt_PT"/>
        </w:rPr>
        <w:t>Parem aqui e discutam essa questão em grupo: como vocês falariam sobre um ritual ou ação que é feito diariamente ou regularmente? Pause este áudio aqui.</w:t>
      </w:r>
    </w:p>
    <w:p>
      <w:pPr/>
      <w:r>
        <w:rPr>
          <w:lang w:val="pt_PT" w:bidi="pt_PT"/>
        </w:rPr>
      </w:r>
      <w:r>
        <w:rPr>
          <w:lang w:val="pt_PT" w:bidi="pt_PT"/>
        </w:rPr>
        <w:t>Embora Yahweh esteja falando sobre sacrifícios e ofertas que acontecerão em diferentes momentos do dia, pela manhã e à noite, essas ações acontecerão mais tarde, depois que Moisés tiver dado as informações aos israelitas. Esses tempos designados são os tempos específicos do dia em que os israelitas oferecerão um sacrifício a Yahweh. Yahweh está dando aos israelitas um padrão de adoração para viver.</w:t>
      </w:r>
    </w:p>
    <w:p>
      <w:pPr/>
      <w:r>
        <w:rPr>
          <w:lang w:val="pt_PT" w:bidi="pt_PT"/>
        </w:rPr>
      </w:r>
      <w:r>
        <w:rPr>
          <w:lang w:val="pt_PT" w:bidi="pt_PT"/>
        </w:rPr>
        <w:t>Yahweh chama as ofertas queimadas de alimento de Yahweh, mas isso não significa que Yahweh realmente come as ofertas queimadas. Usem a palavra genérica para comida em seu idioma.</w:t>
      </w:r>
    </w:p>
    <w:p>
      <w:pPr/>
      <w:r>
        <w:rPr>
          <w:lang w:val="pt_PT" w:bidi="pt_PT"/>
        </w:rPr>
      </w:r>
      <w:r>
        <w:rPr>
          <w:lang w:val="pt_PT" w:bidi="pt_PT"/>
        </w:rPr>
        <w:t>Yahweh menciona especificamente que os israelitas derramarão a oferta queimada no Lugar Santo, ou no santuário. O Lugar Santo era outra maneira de descrever a área geral do tabernáculo. Essa área incluía o pátio onde o altar era para a oferta queimada. Isso não significa que apenas a libação será feita no santuário. Os israelitas também oferecerão a oferta queimada dos cordeiros no santuário, o que também incluía o altar para a oferta queimada no pátio.</w:t>
      </w:r>
    </w:p>
    <w:p>
      <w:pPr/>
      <w:r>
        <w:rPr>
          <w:lang w:val="pt_PT" w:bidi="pt_PT"/>
        </w:rPr>
      </w:r>
      <w:r>
        <w:rPr>
          <w:lang w:val="pt_PT" w:bidi="pt_PT"/>
        </w:rPr>
        <w:t>Na terceira cena, Yahweh repete que os israelitas devem fazer a mesma oferta à noite, ao crepúsculo e pela manhã. Yahweh menciona o cordeiro, os grãos e a libação. Yahweh repete, para ênfase, que essa é uma oferta de comida que tem um aroma agradável a Yahweh.</w:t>
      </w:r>
    </w:p>
    <w:p>
      <w:pPr/>
      <w:r>
        <w:rPr>
          <w:lang w:val="pt_PT" w:bidi="pt_PT"/>
        </w:rPr>
      </w:r>
      <w:r>
        <w:rPr>
          <w:lang w:val="pt_PT" w:bidi="pt_PT"/>
        </w:rPr>
        <w:t>Na quarta cena, Yahweh dá aos israelitas uma oferta queimada adicional, que acontecerá uma vez por semana no sábado. Isso é além da oferta diária, não em vez da oferta diária. Então, no sábado, os israelitas oferecerão as ofertas diárias, uma pela manhã e uma à noite. Os israelitas provavelmente oferecerão a oferta do sábado logo depois da oferta matinal.</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28.1–10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interpretar as pessoas e os sacerdotes fazendo essas ofertas.</w:t>
      </w:r>
    </w:p>
    <w:p>
      <w:pPr/>
      <w:r>
        <w:rPr>
          <w:lang w:val="pt_PT" w:bidi="pt_PT"/>
        </w:rPr>
      </w:r>
      <w:r>
        <w:rPr>
          <w:lang w:val="pt_PT" w:bidi="pt_PT"/>
        </w:rPr>
        <w:t>Yahweh fala com Moisés. Yahweh diz a Moisés para dizer aos israelitas para apresentarem os holocaustos no tempo correto. Yahweh diz que essas ofertas são a comida de Yahweh e um aroma agradável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“Não consigo imaginar que o aroma seja bom ou agradável a Deus, mas faremos o que ele diz”, ou: “Realmente me pergunto se Yahweh realmente comerá essas ofertas”, ou: “Sou muito grato pelos detalhes que Yahweh dá para garantir que façamos isso corretamente”.</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 “Ficarei tão satisfeito com os israelitas e a obediência deles a mim”, ou: “A obediência e a adoração dos israelitas têm um aroma agradável para mim. Espero que eles entendam que o que quero acima de tudo é que os israelitas me amem e me sigam”.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que os holocaustos devem ser dois cordeiros machos, com um ano, sem nenhum defeito físico. Essa deve ser a oferta queimada todos os dias. Os israelitas oferecerão um cordeiro macho pela manhã e um à noite. Com o cordeiro, eles também devem oferecer uma farinha fina misturada com azeite puro.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“Realmente espero que Yahweh nos forneça muitos cordeiros machos sem defeitos. Sinto que é muita coisa para pedir todos os dias”, ou: “Estou preocupado com o que pode acontecer se oferecermos acidentalmente um cordeiro com um defeito”, ou: “Espero que me lembre de todos esses detalhes para dizer aos israelitas”.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estabeleceu e contou aos israelitas sobre essa oferta queimada contínua, que é um aroma agradável a Yahweh, enquanto os israelitas estavam no Monte Sinai.</w:t>
      </w:r>
    </w:p>
    <w:p>
      <w:pPr/>
      <w:r>
        <w:rPr>
          <w:lang w:val="pt_PT" w:bidi="pt_PT"/>
        </w:rPr>
      </w:r>
      <w:r>
        <w:rPr>
          <w:lang w:val="pt_PT" w:bidi="pt_PT"/>
        </w:rPr>
        <w:t>Yahweh diz a Moisés que a libação deve ser um quarto de um hin de uma bebida alcoólica para cada cordeiro. Os sacerdotes derramarão o vinho no altar no santuário. Então os israelitas oferecerão a mesma oferta queimada, de grãos e a libação à noite também, como um aroma agradável a Yahweh.</w:t>
      </w:r>
    </w:p>
    <w:p>
      <w:pPr/>
      <w:r>
        <w:rPr>
          <w:lang w:val="pt_PT" w:bidi="pt_PT"/>
        </w:rPr>
      </w:r>
      <w:r>
        <w:rPr>
          <w:lang w:val="pt_PT" w:bidi="pt_PT"/>
        </w:rPr>
        <w:t>Uma vez por semana no sábado, os israelitas oferecerão dois cordeiros machos que tenham um ano, sem defeitos físicos, e dois décimos de uma efá, de farinha fina misturada com óleo, bem como a libação. Essa oferta deve ser feita todas as semanas no sábado, além da oferta queimada e a libação diários.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“Eu achava que deveríamos descansar no sábado. Me pergunto por que temos que dar mais ofertas naquele dia”, ou: “Yahweh cumpriu suas promessas a nós em todo esse caminho. Ele é digno de adoração. Espero que os israelitas se lembrem disso!”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28.1–10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Yahweh diz a Moisés que ordene que os filhos de Israel, ou os </w:t>
      </w:r>
      <w:r>
        <w:rPr>
          <w:b/>
          <w:lang w:val="pt_PT" w:bidi="pt_PT"/>
        </w:rPr>
        <w:t>israelitas</w:t>
      </w:r>
      <w:r>
        <w:rPr>
          <w:lang w:val="pt_PT" w:bidi="pt_PT"/>
        </w:rPr>
        <w:t xml:space="preserve">, que apresentem as </w:t>
      </w:r>
      <w:r>
        <w:rPr>
          <w:b/>
          <w:lang w:val="pt_PT" w:bidi="pt_PT"/>
        </w:rPr>
        <w:t>ofertas</w:t>
      </w:r>
      <w:r>
        <w:rPr>
          <w:lang w:val="pt_PT" w:bidi="pt_PT"/>
        </w:rPr>
        <w:t xml:space="preserve"> no tempo correto. Yahweh diz que essas ofertas são a comida de Yahweh e um </w:t>
      </w:r>
      <w:r>
        <w:rPr>
          <w:b/>
          <w:lang w:val="pt_PT" w:bidi="pt_PT"/>
        </w:rPr>
        <w:t>aroma agradável</w:t>
      </w:r>
      <w:r>
        <w:rPr>
          <w:lang w:val="pt_PT" w:bidi="pt_PT"/>
        </w:rPr>
        <w:t xml:space="preserve"> ou aroma suave a Yahweh. Yahweh é o nome pessoal e próprio de Deus. Os israelitas, ou filhos de Israel, são os descendentes de Jacó, cujo nome foi mudado para Israel. Uma oferta é um presente ou sacrifício oferecido a Yahweh, geralmente no </w:t>
      </w:r>
      <w:r>
        <w:rPr>
          <w:lang w:val="pt_PT" w:bidi="pt_PT"/>
        </w:rPr>
        <w:t>tabernáculo</w:t>
      </w:r>
      <w:r>
        <w:rPr>
          <w:lang w:val="pt_PT" w:bidi="pt_PT"/>
        </w:rPr>
        <w:t xml:space="preserve">. Usem as mesmas palavras que vocês usaram para Senhor, israelitas, ofertas e aroma agradável ou aroma suave que vocês usaram em passagens anteriores. Para mais informações sobre </w:t>
      </w:r>
      <w:r>
        <w:rPr>
          <w:lang w:val="pt_PT" w:bidi="pt_PT"/>
        </w:rPr>
        <w:t>Yahweh</w:t>
      </w:r>
      <w:r>
        <w:rPr>
          <w:lang w:val="pt_PT" w:bidi="pt_PT"/>
        </w:rPr>
        <w:t xml:space="preserve">, </w:t>
      </w:r>
      <w:r>
        <w:rPr>
          <w:lang w:val="pt_PT" w:bidi="pt_PT"/>
        </w:rPr>
        <w:t>israelitas</w:t>
      </w:r>
      <w:r>
        <w:rPr>
          <w:lang w:val="pt_PT" w:bidi="pt_PT"/>
        </w:rPr>
        <w:t xml:space="preserve"> e </w:t>
      </w:r>
      <w:r>
        <w:rPr>
          <w:lang w:val="pt_PT" w:bidi="pt_PT"/>
        </w:rPr>
        <w:t>ofertas</w:t>
      </w:r>
      <w:r>
        <w:rPr>
          <w:lang w:val="pt_PT" w:bidi="pt_PT"/>
        </w:rPr>
        <w:t>, consultem o Glossário Mestre.</w:t>
      </w:r>
    </w:p>
    <w:p>
      <w:pPr/>
      <w:r>
        <w:rPr>
          <w:lang w:val="pt_PT" w:bidi="pt_PT"/>
        </w:rPr>
      </w:r>
      <w:r>
        <w:rPr>
          <w:lang w:val="pt_PT" w:bidi="pt_PT"/>
        </w:rPr>
        <w:t xml:space="preserve">Yahweh diz a Moisés que os holocaustos devem ser dois cordeiros machos, com um ano, sem nenhum defeito físico. Esse deve ser o holocausto, ou </w:t>
      </w:r>
      <w:r>
        <w:rPr>
          <w:b/>
          <w:lang w:val="pt_PT" w:bidi="pt_PT"/>
        </w:rPr>
        <w:t>oferta queimada</w:t>
      </w:r>
      <w:r>
        <w:rPr>
          <w:lang w:val="pt_PT" w:bidi="pt_PT"/>
        </w:rPr>
        <w:t xml:space="preserve">, todos os dias. A oferta queimada é uma oferta que as pessoas trazem a Yahweh, sacrificam e queimam completamente no altar no tabernáculo. Usem a mesma palavra para oferta queimada, ou holocausto, que vocês usaram em passagens anteriores. Para mais informações sobre </w:t>
      </w:r>
      <w:r>
        <w:rPr>
          <w:lang w:val="pt_PT" w:bidi="pt_PT"/>
        </w:rPr>
        <w:t>ofertas queimadas</w:t>
      </w:r>
      <w:r>
        <w:rPr>
          <w:lang w:val="pt_PT" w:bidi="pt_PT"/>
        </w:rPr>
        <w:t>, consultem o Glossário Mestre.</w:t>
      </w:r>
    </w:p>
    <w:p>
      <w:pPr/>
      <w:r>
        <w:rPr>
          <w:lang w:val="pt_PT" w:bidi="pt_PT"/>
        </w:rPr>
      </w:r>
      <w:r>
        <w:rPr>
          <w:lang w:val="pt_PT" w:bidi="pt_PT"/>
        </w:rPr>
        <w:t xml:space="preserve">Os israelitas oferecerão um cordeiro macho pela manhã e um à noite. Com o cordeiro, eles também devem oferecer um décimo de um </w:t>
      </w:r>
      <w:r>
        <w:rPr>
          <w:b/>
          <w:lang w:val="pt_PT" w:bidi="pt_PT"/>
        </w:rPr>
        <w:t>efá</w:t>
      </w:r>
      <w:r>
        <w:rPr>
          <w:lang w:val="pt_PT" w:bidi="pt_PT"/>
        </w:rPr>
        <w:t xml:space="preserve">, ou cerca de 1 a 3 quilos, da farinha mais fina misturada com um quarto de um </w:t>
      </w:r>
      <w:r>
        <w:rPr>
          <w:b/>
          <w:lang w:val="pt_PT" w:bidi="pt_PT"/>
        </w:rPr>
        <w:t>hin</w:t>
      </w:r>
      <w:r>
        <w:rPr>
          <w:lang w:val="pt_PT" w:bidi="pt_PT"/>
        </w:rPr>
        <w:t xml:space="preserve">de azeite puro. Os estudiosos da Bíblia não têm certeza do valor de um efá, por isso pode ser melhor traduzir isso como um décimo de uma medida de farinha fina. Vocês também podem usar um termo local para a medição de um efá. Um quarto de um hin equivale a aproximadamente um litro. O azeite é um óleo que é extraído quando o fruto da azeitona é prensado. É muitas vezes usado para cozinhar. Usem as mesmas traduções para efá, hin e azeite puro que vocês usaram em passagens anteriores. </w:t>
      </w:r>
      <w:r>
        <w:rPr>
          <w:b/>
          <w:lang w:val="pt_PT" w:bidi="pt_PT"/>
        </w:rPr>
        <w:t>Oferta de bebida</w:t>
      </w:r>
      <w:r>
        <w:rPr>
          <w:lang w:val="pt_PT" w:bidi="pt_PT"/>
        </w:rPr>
        <w:t xml:space="preserve">, </w:t>
      </w:r>
      <w:r>
        <w:rPr>
          <w:b/>
          <w:lang w:val="pt_PT" w:bidi="pt_PT"/>
        </w:rPr>
        <w:t>oferta de grãos</w:t>
      </w:r>
      <w:r>
        <w:rPr>
          <w:lang w:val="pt_PT" w:bidi="pt_PT"/>
        </w:rPr>
        <w:t xml:space="preserve">, </w:t>
      </w:r>
      <w:r>
        <w:rPr>
          <w:b/>
          <w:lang w:val="pt_PT" w:bidi="pt_PT"/>
        </w:rPr>
        <w:t>efá</w:t>
      </w:r>
      <w:r>
        <w:rPr>
          <w:lang w:val="pt_PT" w:bidi="pt_PT"/>
        </w:rPr>
        <w:t xml:space="preserve"> e </w:t>
      </w:r>
      <w:r>
        <w:rPr>
          <w:b/>
          <w:lang w:val="pt_PT" w:bidi="pt_PT"/>
        </w:rPr>
        <w:t>hin</w:t>
      </w:r>
      <w:r>
        <w:rPr>
          <w:lang w:val="pt_PT" w:bidi="pt_PT"/>
        </w:rPr>
        <w:t xml:space="preserve"> estão no Glossário Mestre.</w:t>
      </w:r>
    </w:p>
    <w:p>
      <w:pPr/>
      <w:r>
        <w:rPr>
          <w:lang w:val="pt_PT" w:bidi="pt_PT"/>
        </w:rPr>
      </w:r>
      <w:r>
        <w:rPr>
          <w:lang w:val="pt_PT" w:bidi="pt_PT"/>
        </w:rPr>
        <w:t>Yahweh ordenou, estabeleceu ou instruiu os israelitas sobre essa oferta queimada contínua, que é um aroma agradável a Yahweh, enquanto os israelitas estavam no Monte Sinai.</w:t>
      </w:r>
    </w:p>
    <w:p>
      <w:pPr/>
      <w:r>
        <w:rPr>
          <w:lang w:val="pt_PT" w:bidi="pt_PT"/>
        </w:rPr>
      </w:r>
      <w:r>
        <w:rPr>
          <w:lang w:val="pt_PT" w:bidi="pt_PT"/>
        </w:rPr>
        <w:t xml:space="preserve">Yahweh diz a Moisés que a libação deve ser um quarto de um hin de uma bebida alcoólica forte para cada cordeiro. Os sacerdotes derramarão o vinho no altar no </w:t>
      </w:r>
      <w:r>
        <w:rPr>
          <w:b/>
          <w:lang w:val="pt_PT" w:bidi="pt_PT"/>
        </w:rPr>
        <w:t>Lugar Santo</w:t>
      </w:r>
      <w:r>
        <w:rPr>
          <w:lang w:val="pt_PT" w:bidi="pt_PT"/>
        </w:rPr>
        <w:t xml:space="preserve">, ou no </w:t>
      </w:r>
      <w:r>
        <w:rPr>
          <w:b/>
          <w:lang w:val="pt_PT" w:bidi="pt_PT"/>
        </w:rPr>
        <w:t>santuário</w:t>
      </w:r>
      <w:r>
        <w:rPr>
          <w:lang w:val="pt_PT" w:bidi="pt_PT"/>
        </w:rPr>
        <w:t xml:space="preserve">. Santuário é a palavra genérica para onde Yahweh vivia com os israelitas. O santuário era todo o tabernáculo, incluindo o pátio. Usem a mesma palavra para santuário ou Lugar Santo que vocês usaram em passagens anteriores. Para mais informações sobre </w:t>
      </w:r>
      <w:r>
        <w:rPr>
          <w:lang w:val="pt_PT" w:bidi="pt_PT"/>
        </w:rPr>
        <w:t>santuário</w:t>
      </w:r>
      <w:r>
        <w:rPr>
          <w:lang w:val="pt_PT" w:bidi="pt_PT"/>
        </w:rPr>
        <w:t xml:space="preserve"> e </w:t>
      </w:r>
      <w:r>
        <w:rPr>
          <w:b/>
          <w:lang w:val="pt_PT" w:bidi="pt_PT"/>
        </w:rPr>
        <w:t>Lugar Santo</w:t>
      </w:r>
      <w:r>
        <w:rPr>
          <w:lang w:val="pt_PT" w:bidi="pt_PT"/>
        </w:rPr>
        <w:t>, consultem o Glossário Mestre. Os israelitas oferecerão a mesma oferta queimada e a mesma libação à noite também, como um aroma agradável a Yahweh.</w:t>
      </w:r>
    </w:p>
    <w:p>
      <w:pPr/>
      <w:r>
        <w:rPr>
          <w:lang w:val="pt_PT" w:bidi="pt_PT"/>
        </w:rPr>
      </w:r>
      <w:r>
        <w:rPr>
          <w:lang w:val="pt_PT" w:bidi="pt_PT"/>
        </w:rPr>
        <w:t xml:space="preserve">Uma vez por semana, no </w:t>
      </w:r>
      <w:r>
        <w:rPr>
          <w:b/>
          <w:lang w:val="pt_PT" w:bidi="pt_PT"/>
        </w:rPr>
        <w:t>sábado</w:t>
      </w:r>
      <w:r>
        <w:rPr>
          <w:lang w:val="pt_PT" w:bidi="pt_PT"/>
        </w:rPr>
        <w:t xml:space="preserve">, os israelitas oferecerão dois cordeiros machos que tenham um ano, sem defeitos físicos, e dois décimos de uma efá, de farinha fina misturada com óleo, bem como a libação. Essa oferta deve ser feita todas as semanas no sábado, além da oferta queimada e a libação. O sábado é o sétimo dia da semana. O sábado é um dia de descanso para os israelitas. O sábado começava ao pôr do sol na sexta-feira e terminava ao pôr do sol no sábado. Usem a mesma palavra que vocês usaram para sábado em passagens anteriores. Para mais informações sobre </w:t>
      </w:r>
      <w:r>
        <w:rPr>
          <w:lang w:val="pt_PT" w:bidi="pt_PT"/>
        </w:rPr>
        <w:t>sábado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28:11–15</w:t>
      </w:r>
      <w:r>
        <w:rPr>
          <w:lang w:val="pt_PT" w:bidi="pt_PT"/>
        </w:rPr>
      </w:r>
    </w:p>
    <w:p>
      <w:pPr>
        <w:pStyle w:val="Heading3"/>
      </w:pPr>
      <w:r>
        <w:rPr>
          <w:lang w:val="pt_PT" w:bidi="pt_PT"/>
        </w:rPr>
        <w:t>Ouvir e Sentir</w:t>
      </w:r>
    </w:p>
    <w:p>
      <w:pPr/>
      <w:r>
        <w:rPr>
          <w:lang w:val="pt_PT" w:bidi="pt_PT"/>
        </w:rPr>
      </w:r>
      <w:r>
        <w:rPr>
          <w:lang w:val="pt_PT" w:bidi="pt_PT"/>
        </w:rPr>
        <w:t>Nesta etapa, ouçam Números 28.11–15 e guardem em seus corações.</w:t>
      </w:r>
    </w:p>
    <w:p>
      <w:pPr/>
      <w:r>
        <w:rPr>
          <w:lang w:val="pt_PT" w:bidi="pt_PT"/>
        </w:rPr>
      </w:r>
      <w:r>
        <w:rPr>
          <w:lang w:val="pt_PT" w:bidi="pt_PT"/>
        </w:rPr>
        <w:t>Ouçam uma versão em áudio de Números 28.11–15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28.11–15 na tradução mais fácil de entender.</w:t>
      </w:r>
    </w:p>
    <w:p>
      <w:pPr/>
      <w:r>
        <w:rPr>
          <w:lang w:val="pt_PT" w:bidi="pt_PT"/>
        </w:rPr>
      </w:r>
      <w:r>
        <w:rPr>
          <w:lang w:val="pt_PT" w:bidi="pt_PT"/>
        </w:rPr>
        <w:t>Nas passagens anteriores, os israelitas acamparam nas planícies de Moabe, ao lado do rio Jordão perto de Jericó. Yahweh tem dado instruções a Moisés para os israelitas sobre as ofertas diárias e semanais.</w:t>
      </w:r>
    </w:p>
    <w:p>
      <w:pPr/>
      <w:r>
        <w:rPr>
          <w:lang w:val="pt_PT" w:bidi="pt_PT"/>
        </w:rPr>
      </w:r>
      <w:r>
        <w:rPr>
          <w:lang w:val="pt_PT" w:bidi="pt_PT"/>
        </w:rPr>
        <w:t>Nessa passagem, Yahweh diz a Moisés para instruir a congregação israelita sobre as ofertas mensais a Yahweh.</w:t>
      </w:r>
    </w:p>
    <w:p>
      <w:pPr/>
      <w:r>
        <w:rPr>
          <w:lang w:val="pt_PT" w:bidi="pt_PT"/>
        </w:rPr>
      </w:r>
      <w:r>
        <w:rPr>
          <w:lang w:val="pt_PT" w:bidi="pt_PT"/>
        </w:rPr>
        <w:t xml:space="preserve">Parem aqui e, se necessário, olhem novamente para um mapa das </w:t>
      </w:r>
      <w:r>
        <w:rPr>
          <w:b/>
          <w:lang w:val="pt_PT" w:bidi="pt_PT"/>
        </w:rPr>
        <w:t>planícies de Moabe</w:t>
      </w:r>
      <w:r>
        <w:rPr>
          <w:lang w:val="pt_PT" w:bidi="pt_PT"/>
        </w:rPr>
        <w:t>. Pause este áudio aqui.</w:t>
      </w:r>
    </w:p>
    <w:p>
      <w:pPr/>
      <w:r>
        <w:rPr>
          <w:lang w:val="pt_PT" w:bidi="pt_PT"/>
        </w:rPr>
      </w:r>
      <w:r>
        <w:rPr>
          <w:lang w:val="pt_PT" w:bidi="pt_PT"/>
        </w:rPr>
        <w:t>Os sacrifícios no início do mês tinham muitos mais animais do que os outros sacrifícios. Esses sacrifícios no início do mês são tempos em que os israelitas celebram e tocam trombetas em adoração. O início do mês para os israelitas é durante a lua nova. A lua nova ocorre quando apenas uma parte, ou pequena parte da lua está visível à noite.</w:t>
      </w:r>
    </w:p>
    <w:p>
      <w:pPr/>
      <w:r>
        <w:rPr>
          <w:lang w:val="pt_PT" w:bidi="pt_PT"/>
        </w:rPr>
      </w:r>
      <w:r>
        <w:rPr>
          <w:lang w:val="pt_PT" w:bidi="pt_PT"/>
        </w:rPr>
        <w:t>Parem aqui e discutam essa questão em grupo: que celebrações mensais religiosas ou culturais acontecem em sua cultura? Por que esses rituais mensais são importantes em sua cultura? Pause este áudio aqui.</w:t>
      </w:r>
    </w:p>
    <w:p>
      <w:pPr/>
      <w:r>
        <w:rPr>
          <w:lang w:val="pt_PT" w:bidi="pt_PT"/>
        </w:rPr>
      </w:r>
      <w:r>
        <w:rPr>
          <w:lang w:val="pt_PT" w:bidi="pt_PT"/>
        </w:rPr>
        <w:t>Parem aqui e olhem para uma foto da lua nova. Pause este áudio aqui.</w:t>
      </w:r>
    </w:p>
    <w:p>
      <w:pPr/>
      <w:r>
        <w:rPr>
          <w:lang w:val="pt_PT" w:bidi="pt_PT"/>
        </w:rPr>
      </w:r>
      <w:r>
        <w:rPr>
          <w:lang w:val="pt_PT" w:bidi="pt_PT"/>
        </w:rPr>
        <w:t>Yahweh instrui os israelitas a apresentarem uma oferta queimada no primeiro dia de cada mês. Essas ofertas especiais são uma oferta comunitária — os sacerdotes oferecem um conjunto de animais para toda a comunidade israelita. Yahweh diz a Moisés para fazer os israelitas oferecerem dois novilhos, um carneiro e sete cordeiros machos de um ano, todos sem mancha ou defeito físico. Um carneiro é o macho da ovelha.</w:t>
      </w:r>
    </w:p>
    <w:p>
      <w:pPr/>
      <w:r>
        <w:rPr>
          <w:lang w:val="pt_PT" w:bidi="pt_PT"/>
        </w:rPr>
      </w:r>
      <w:r>
        <w:rPr>
          <w:lang w:val="pt_PT" w:bidi="pt_PT"/>
        </w:rPr>
        <w:t xml:space="preserve">Parem aqui e, se necessário, olhem novamente para as imagens de um </w:t>
      </w:r>
      <w:r>
        <w:rPr>
          <w:lang w:val="pt_PT" w:bidi="pt_PT"/>
        </w:rPr>
        <w:t>boi</w:t>
      </w:r>
      <w:r>
        <w:rPr>
          <w:lang w:val="pt_PT" w:bidi="pt_PT"/>
        </w:rPr>
        <w:t xml:space="preserve">, um </w:t>
      </w:r>
      <w:r>
        <w:rPr>
          <w:lang w:val="pt_PT" w:bidi="pt_PT"/>
        </w:rPr>
        <w:t>carneiro</w:t>
      </w:r>
      <w:r>
        <w:rPr>
          <w:lang w:val="pt_PT" w:bidi="pt_PT"/>
        </w:rPr>
        <w:t xml:space="preserve"> e um </w:t>
      </w:r>
      <w:r>
        <w:rPr>
          <w:lang w:val="pt_PT" w:bidi="pt_PT"/>
        </w:rPr>
        <w:t>cordeiro macho</w:t>
      </w:r>
      <w:r>
        <w:rPr>
          <w:lang w:val="pt_PT" w:bidi="pt_PT"/>
        </w:rPr>
        <w:t>. Pause este áudio aqui.</w:t>
      </w:r>
    </w:p>
    <w:p>
      <w:pPr/>
      <w:r>
        <w:rPr>
          <w:lang w:val="pt_PT" w:bidi="pt_PT"/>
        </w:rPr>
      </w:r>
      <w:r>
        <w:rPr>
          <w:lang w:val="pt_PT" w:bidi="pt_PT"/>
        </w:rPr>
        <w:t>Juntamente com cada animal, os israelitas também devem oferecer ofertas de grãos. Para cada boi, os israelitas devem trazer três décimos de um efá, da farinha mais fina misturada com azeite. Um efá é uma medida seca para os grãos. Três décimos de uma efá provavelmente seriam entre 3 e 9 quilos. A farinha é uma das melhores farinhas de trigo, moída de forma mais grosseira. Os israelitas devem misturar a farinha com azeite.</w:t>
      </w:r>
    </w:p>
    <w:p>
      <w:pPr/>
      <w:r>
        <w:rPr>
          <w:lang w:val="pt_PT" w:bidi="pt_PT"/>
        </w:rPr>
      </w:r>
      <w:r>
        <w:rPr>
          <w:lang w:val="pt_PT" w:bidi="pt_PT"/>
        </w:rPr>
        <w:t>Com o carneiro, os israelitas devem oferecer uma oferta de grãos de dois décimos de um efá, com a farinha mais fina misturada com azeite. Isso seria aproximadamente de 2 a 6 quilos. Os israelitas devem oferecer uma oferta de grãos para cada um dos cordeiros. Essa oferta é um décimo de um efá, da farinha mais fina misturada com azeite para cada cordeiro. Um décimo de um efá seria entre cerca de 1 e 3 quilos. Tudo isso os israelitas devem oferecer como uma oferta queimada que seja um aroma agradável a Yahweh.</w:t>
      </w:r>
    </w:p>
    <w:p>
      <w:pPr/>
      <w:r>
        <w:rPr>
          <w:lang w:val="pt_PT" w:bidi="pt_PT"/>
        </w:rPr>
      </w:r>
      <w:r>
        <w:rPr>
          <w:lang w:val="pt_PT" w:bidi="pt_PT"/>
        </w:rPr>
        <w:t>Parem aqui e discutam essa questão em grupo: que tipos de ofertas as pessoas em sua cultura fazem aos deuses para agradá-los? Por que vocês acham que Yahweh chamou essas ofertas de agradáveis a ele? Pause este áudio aqui.</w:t>
      </w:r>
    </w:p>
    <w:p>
      <w:pPr/>
      <w:r>
        <w:rPr>
          <w:lang w:val="pt_PT" w:bidi="pt_PT"/>
        </w:rPr>
      </w:r>
      <w:r>
        <w:rPr>
          <w:lang w:val="pt_PT" w:bidi="pt_PT"/>
        </w:rPr>
        <w:t>Os israelitas devem derramar uma libação a Yahweh com cada um dos animais e a oferta de grãos. Os israelitas devem derramar metade de um hin de vinho por cada boi. Um hin equivale a uma medida de líquido que seria de aproximadamente 4 quartos, ou 4 litros. Para o carneiro, os israelitas devem derramar um terço de um hin de óleo. Para cada um dos cordeiros, os israelitas devem derramar um quarto de um hin.</w:t>
      </w:r>
    </w:p>
    <w:p>
      <w:pPr/>
      <w:r>
        <w:rPr>
          <w:lang w:val="pt_PT" w:bidi="pt_PT"/>
        </w:rPr>
      </w:r>
      <w:r>
        <w:rPr>
          <w:lang w:val="pt_PT" w:bidi="pt_PT"/>
        </w:rPr>
        <w:t>Os israelitas devem oferecer essas ofertas queimadas, de grãos e de libação a Yahweh uma vez por mês, na lua nova, ou no início do mês, durante todo o ano. Muitas outras religiões pagãs praticavam festas da lua nova. No entanto, esses sacrifícios a Yahweh são um lembrete aos israelitas de que a adoração deles deve ser feita apenas a Yahweh e não a nenhum dos outros deuses que outras culturas servem. Yahweh está declarando que os israelitas são o povo de Yahweh, com a dedicação dos sacrifícios sendo apenas a Yahweh.</w:t>
      </w:r>
    </w:p>
    <w:p>
      <w:pPr/>
      <w:r>
        <w:rPr>
          <w:lang w:val="pt_PT" w:bidi="pt_PT"/>
        </w:rPr>
      </w:r>
      <w:r>
        <w:rPr>
          <w:lang w:val="pt_PT" w:bidi="pt_PT"/>
        </w:rPr>
        <w:t>Parem aqui e discutam essa questão em grupo: que feriados ou celebrações em honra a outros deuses ou ídolos os cristãos em sua comunidade usavam para adorar a Deus? Pause este áudio aqui.</w:t>
      </w:r>
    </w:p>
    <w:p>
      <w:pPr/>
      <w:r>
        <w:rPr>
          <w:lang w:val="pt_PT" w:bidi="pt_PT"/>
        </w:rPr>
      </w:r>
      <w:r>
        <w:rPr>
          <w:lang w:val="pt_PT" w:bidi="pt_PT"/>
        </w:rPr>
        <w:t>Juntamente com essas ofertas, os israelitas devem oferecer um bode como uma oferta pelo pecado ou de purificação, que é uma oferta para o perdão dos pecados não intencionais dos israelitas. Às vezes as pessoas se tornam impuras ou impróprias para o serviço a Yahweh, porque fizeram algo errado sem perceberem ou tocaram algo impuro ou impróprio. Essa oferta purifica o povo, ou torna o povo ritualmente limpo novamente. Esse também é um dos tipos de ofertas queimadas, uma na qual as pessoas queimam a maior parte do animal no altar. Essas ofertas são todas em adição às ofertas diárias que aprendemos na última passagem.</w:t>
      </w:r>
    </w:p>
    <w:p>
      <w:pPr/>
      <w:r>
        <w:rPr>
          <w:lang w:val="pt_PT" w:bidi="pt_PT"/>
        </w:rPr>
      </w:r>
      <w:r>
        <w:rPr>
          <w:lang w:val="pt_PT" w:bidi="pt_PT"/>
        </w:rPr>
        <w:t xml:space="preserve">Parem aqui e, se necessário, olhem para uma imagem de um </w:t>
      </w:r>
      <w:r>
        <w:rPr>
          <w:lang w:val="pt_PT" w:bidi="pt_PT"/>
        </w:rPr>
        <w:t>bode</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28.11–15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ordena que os israelitas façam uma oferta queimada mensal no primeiro dia do mês. Os israelitas devem sacrificar dois novilhos, um carneiro e sete cordeiros machos de um ano. Os animais não devem ter defeitos físicos.</w:t>
      </w:r>
    </w:p>
    <w:p>
      <w:pPr/>
      <w:r>
        <w:rPr>
          <w:lang w:val="pt_PT" w:bidi="pt_PT"/>
        </w:rPr>
      </w:r>
      <w:r>
        <w:rPr>
          <w:b/>
          <w:lang w:val="pt_PT" w:bidi="pt_PT"/>
        </w:rPr>
        <w:t>Na segunda cena:</w:t>
      </w:r>
      <w:r>
        <w:rPr>
          <w:lang w:val="pt_PT" w:bidi="pt_PT"/>
        </w:rPr>
        <w:t xml:space="preserve"> os israelitas também devem oferecer uma oferta de grãos com cada animal sacrificado. Para cada boi, eles devem oferecer três décimos de um efá da melhor farinha da melhor qualidade misturada com óleo. Com o carneiro, eles devem oferecer dois décimos de um efá de farinha da melhor qualidade misturado com óleo. Os israelitas também devem oferecer, para cada cordeiro, um décimo de um efá de grãos da melhor qualidade misturada com óleo. Essa oferta queimada é um aroma agradável e uma oferta de comida para Yahweh.</w:t>
      </w:r>
    </w:p>
    <w:p>
      <w:pPr/>
      <w:r>
        <w:rPr>
          <w:lang w:val="pt_PT" w:bidi="pt_PT"/>
        </w:rPr>
      </w:r>
      <w:r>
        <w:rPr>
          <w:b/>
          <w:lang w:val="pt_PT" w:bidi="pt_PT"/>
        </w:rPr>
        <w:t>Na terceira cena:</w:t>
      </w:r>
      <w:r>
        <w:rPr>
          <w:lang w:val="pt_PT" w:bidi="pt_PT"/>
        </w:rPr>
        <w:t xml:space="preserve"> os israelitas também devem oferecer uma libação com cada animal. Os israelitas devem oferecer metade de um hin de vinho por cada boi. Os israelitas devem oferecer um terço de um hin de vinho para o carneiro. Os israelitas também devem oferecer um quarto de um hin para cada um dos sete cordeiros. Tudo isso é a oferta queimada mensal. Os israelitas devem fazer essa oferta em cada lua nova ao longo do ano.</w:t>
      </w:r>
    </w:p>
    <w:p>
      <w:pPr/>
      <w:r>
        <w:rPr>
          <w:lang w:val="pt_PT" w:bidi="pt_PT"/>
        </w:rPr>
      </w:r>
      <w:r>
        <w:rPr>
          <w:b/>
          <w:lang w:val="pt_PT" w:bidi="pt_PT"/>
        </w:rPr>
        <w:t>Na quarta cena:</w:t>
      </w:r>
      <w:r>
        <w:rPr>
          <w:lang w:val="pt_PT" w:bidi="pt_PT"/>
        </w:rPr>
        <w:t xml:space="preserve"> juntamente com essa oferta queimada mensal e a libação, os israelitas também deveriam oferecer um bode a Yahweh, como uma oferta pelo pecado ou oferta de purificação.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Yahweh está falando com Moisés e dando-lhe instruções para toda a assembleia dos israelitas. Yahweh dá instruções para as ofertas queimadas mensais e as libações que os israelitas devem oferecer em todas as luas novas durante o ano.</w:t>
      </w:r>
    </w:p>
    <w:p>
      <w:pPr/>
      <w:r>
        <w:rPr>
          <w:lang w:val="pt_PT" w:bidi="pt_PT"/>
        </w:rPr>
      </w:r>
      <w:r>
        <w:rPr>
          <w:lang w:val="pt_PT" w:bidi="pt_PT"/>
        </w:rPr>
        <w:t>Yahweh está dando instruções a Moisés para que ele as transmita aos israelitas mais tarde. Os israelitas devem oferecer ofertas queimadas, ofertas de grãos e libações a Yahweh. Cada animal da oferta queimada possui sua própria oferta de grãos e libação. Os israelitas devem sacrificar dois novilhos, um carneiro e sete cordeiros machos de um ano. Os animais não devem ter defeitos físicos. Para cada boi, os israelitas oferecerão três décimos de um efá, da farinha mais fina misturada com azeite. Para o carneiro, os israelitas oferecerão dois décimos de um efá, da melhor farinha misturada com óleo. Os israelitas também oferecerão, para cada cordeiro, um décimo de um efá de grãos da melhor qualidade misturada com óleo. Os israelitas devem oferecer metade de um hin de vinho por cada boi. Os israelitas devem oferecer um terço de um hin de vinho para o carneiro. Os israelitas também devem oferecer um quarto de um hin para cada um dos sete cordeiros. Os sacerdotes devem derramar a oferta de bebida no altar, no pátio, onde queimam os animais e a oferta de grãos.</w:t>
      </w:r>
    </w:p>
    <w:p>
      <w:pPr/>
      <w:r>
        <w:rPr>
          <w:lang w:val="pt_PT" w:bidi="pt_PT"/>
        </w:rPr>
      </w:r>
      <w:r>
        <w:rPr>
          <w:lang w:val="pt_PT" w:bidi="pt_PT"/>
        </w:rPr>
        <w:t>Parem aqui e discutam essa questão em grupo: tentem listar cada animal e a quantidade de grãos e de libação que as pessoas deveriam dar com cada animal. Discutam como vocês listarão esses itens em sua tradução. Pause este áudio aqui.</w:t>
      </w:r>
    </w:p>
    <w:p>
      <w:pPr/>
      <w:r>
        <w:rPr>
          <w:lang w:val="pt_PT" w:bidi="pt_PT"/>
        </w:rPr>
      </w:r>
      <w:r>
        <w:rPr>
          <w:lang w:val="pt_PT" w:bidi="pt_PT"/>
        </w:rPr>
        <w:t>Observem nessa passagem que Yahweh não dá quantidades específicas do óleo que as pessoas devem misturar com a oferta de grãos. Yahweh deu a Moisés as quantidades padrão de óleo para cada animal, quando deu instruções a Moisés sobre sacrifícios anteriores.</w:t>
      </w:r>
    </w:p>
    <w:p>
      <w:pPr/>
      <w:r>
        <w:rPr>
          <w:lang w:val="pt_PT" w:bidi="pt_PT"/>
        </w:rPr>
      </w:r>
      <w:r>
        <w:rPr>
          <w:lang w:val="pt_PT" w:bidi="pt_PT"/>
        </w:rPr>
        <w:t>Na terceira cena, Yahweh diz especificamente que essas ofertas devem acontecer em cada lua nova durante todo o ano. Os israelitas marcaram o início dos meses com cada lua nova que surgia.</w:t>
      </w:r>
    </w:p>
    <w:p>
      <w:pPr/>
      <w:r>
        <w:rPr>
          <w:lang w:val="pt_PT" w:bidi="pt_PT"/>
        </w:rPr>
      </w:r>
      <w:r>
        <w:rPr>
          <w:lang w:val="pt_PT" w:bidi="pt_PT"/>
        </w:rPr>
        <w:t>Parem aqui e falem sobre como sua cultura define o tempo. Especificamente, como sua cultura define os meses, e como vocês sabem quando é o início do mês? Pause este áudio aqui.</w:t>
      </w:r>
    </w:p>
    <w:p>
      <w:pPr/>
      <w:r>
        <w:rPr>
          <w:lang w:val="pt_PT" w:bidi="pt_PT"/>
        </w:rPr>
      </w:r>
      <w:r>
        <w:rPr>
          <w:lang w:val="pt_PT" w:bidi="pt_PT"/>
        </w:rPr>
        <w:t>Juntamente com essas ofertas, os israelitas devem oferecer um bode como uma oferta pelo pecado, ou de purificação, que é uma oferta para o perdão dos pecados não intencionais dos israelitas. Essas ofertas são todas em adição às ofertas diárias sobre as quais aprendemos na última passagem.</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28.11–15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interpretar as pessoas e os sacerdotes que apresentam essas ofertas.</w:t>
      </w:r>
    </w:p>
    <w:p>
      <w:pPr/>
      <w:r>
        <w:rPr>
          <w:lang w:val="pt_PT" w:bidi="pt_PT"/>
        </w:rPr>
      </w:r>
      <w:r>
        <w:rPr>
          <w:lang w:val="pt_PT" w:bidi="pt_PT"/>
        </w:rPr>
        <w:t>Yahweh ordena que os israelitas façam uma oferta queimada mensal no primeiro dia do mês. Os israelitas devem sacrificar dois novilhos, um carneiro e sete cordeiros machos de um ano. Os animais devem ser sem defeitos físicos.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“Parece que são muitos animais. Me pergunto por que apenas um animal não seria suficiente”, ou, “Yahweh fez tanto por nós, então estou feliz por obedecer a tudo o que Yahweh deseja”.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também devem oferecer uma oferta de grãos como sacrifício de cada animal. Para cada boi, eles devem oferecer três décimos de um efá da melhor farinha da melhor qualidade misturada com óleo. Com o carneiro, eles devem oferecer dois décimos de um efá de farinha da melhor qualidade misturado com óleo. Os israelitas também devem oferecer, para cada cordeiro, um décimo de um efá de grãos da melhor qualidade misturada com óleo. Essa oferta queimada é um aroma agradável e uma oferta de comida para Yahweh.</w:t>
      </w:r>
    </w:p>
    <w:p>
      <w:pPr/>
      <w:r>
        <w:rPr>
          <w:lang w:val="pt_PT" w:bidi="pt_PT"/>
        </w:rPr>
      </w:r>
      <w:r>
        <w:rPr>
          <w:lang w:val="pt_PT" w:bidi="pt_PT"/>
        </w:rPr>
        <w:t>Os israelitas também devem oferecer uma libação com cada animal. Os israelitas devem oferecer metade de um hin de vinho para cada boi. Os israelitas devem oferecer um terço de um hin de vinho para o carneiro. Os israelitas também devem oferecer um quarto de um hin para cada um dos sete cordeiros. Tudo isso é a oferta queimada mensal. Os israelitas devem fazer essa oferta em cada lua nova ao longo do ano.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Você pode ouvir coisas como: “Espero que meu povo perceba o quanto eu o amo e como isso nos mantém em um relacionamento”, ou “Desejo verdadeiramente que meu povo tenha corações obedientes. Espero que eles entendam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Juntamente com essa oferta queimada mensal e com a libação, os israelitas também devem oferecer um bode a Yahweh, como oferta pelo pecado ou oferta de purificação.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28.11–15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está falando com Moisés. Yahweh diz a Moisés que, no início de cada mês, os </w:t>
      </w:r>
      <w:r>
        <w:rPr>
          <w:lang w:val="pt_PT" w:bidi="pt_PT"/>
        </w:rPr>
        <w:t>israelitas</w:t>
      </w:r>
      <w:r>
        <w:rPr>
          <w:lang w:val="pt_PT" w:bidi="pt_PT"/>
        </w:rPr>
        <w:t xml:space="preserve"> devem apresentar uma </w:t>
      </w:r>
      <w:r>
        <w:rPr>
          <w:b/>
          <w:lang w:val="pt_PT" w:bidi="pt_PT"/>
        </w:rPr>
        <w:t>oferta queimada</w:t>
      </w:r>
      <w:r>
        <w:rPr>
          <w:lang w:val="pt_PT" w:bidi="pt_PT"/>
        </w:rPr>
        <w:t xml:space="preserve"> a Yahweh. Yahweh é o nome pessoal e próprio de Deus. A oferta queimada é uma </w:t>
      </w:r>
      <w:r>
        <w:rPr>
          <w:b/>
          <w:lang w:val="pt_PT" w:bidi="pt_PT"/>
        </w:rPr>
        <w:t>oferta</w:t>
      </w:r>
      <w:r>
        <w:rPr>
          <w:lang w:val="pt_PT" w:bidi="pt_PT"/>
        </w:rPr>
        <w:t xml:space="preserve"> que os sacerdotes trariam a Yahweh para ser sacrificada e queimada completamente no altar no </w:t>
      </w:r>
      <w:r>
        <w:rPr>
          <w:lang w:val="pt_PT" w:bidi="pt_PT"/>
        </w:rPr>
        <w:t>templo</w:t>
      </w:r>
      <w:r>
        <w:rPr>
          <w:lang w:val="pt_PT" w:bidi="pt_PT"/>
        </w:rPr>
        <w:t xml:space="preserve"> ou </w:t>
      </w:r>
      <w:r>
        <w:rPr>
          <w:lang w:val="pt_PT" w:bidi="pt_PT"/>
        </w:rPr>
        <w:t>tabernáculo</w:t>
      </w:r>
      <w:r>
        <w:rPr>
          <w:lang w:val="pt_PT" w:bidi="pt_PT"/>
        </w:rPr>
        <w:t xml:space="preserve">. Uma oferta é um presente ou sacrifício que os israelitas oferecem a Yahweh, geralmente no tabernáculo ou templo. Usem as mesmas palavras para Yahweh e oferta queimada que vocês usaram em passagens anteriores. Para mais informações sobre </w:t>
      </w:r>
      <w:r>
        <w:rPr>
          <w:lang w:val="pt_PT" w:bidi="pt_PT"/>
        </w:rPr>
        <w:t>Yahweh</w:t>
      </w:r>
      <w:r>
        <w:rPr>
          <w:lang w:val="pt_PT" w:bidi="pt_PT"/>
        </w:rPr>
        <w:t xml:space="preserve"> e </w:t>
      </w:r>
      <w:r>
        <w:rPr>
          <w:lang w:val="pt_PT" w:bidi="pt_PT"/>
        </w:rPr>
        <w:t>ofertas queimadas</w:t>
      </w:r>
      <w:r>
        <w:rPr>
          <w:lang w:val="pt_PT" w:bidi="pt_PT"/>
        </w:rPr>
        <w:t xml:space="preserve">, ou </w:t>
      </w:r>
      <w:r>
        <w:rPr>
          <w:lang w:val="pt_PT" w:bidi="pt_PT"/>
        </w:rPr>
        <w:t>ofertas</w:t>
      </w:r>
      <w:r>
        <w:rPr>
          <w:lang w:val="pt_PT" w:bidi="pt_PT"/>
        </w:rPr>
        <w:t>, consultem o Glossário Mestre.</w:t>
      </w:r>
    </w:p>
    <w:p>
      <w:pPr/>
      <w:r>
        <w:rPr>
          <w:lang w:val="pt_PT" w:bidi="pt_PT"/>
        </w:rPr>
      </w:r>
      <w:r>
        <w:rPr>
          <w:lang w:val="pt_PT" w:bidi="pt_PT"/>
        </w:rPr>
        <w:t xml:space="preserve">Yahweh diz a Moisés que as ofertas queimadas devem ser dois bois, um carneiro e sete cordeiros machos de um ano, todos sem nenhum defeito físico. Com cada animal, eles também devem oferecer uma </w:t>
      </w:r>
      <w:r>
        <w:rPr>
          <w:b/>
          <w:lang w:val="pt_PT" w:bidi="pt_PT"/>
        </w:rPr>
        <w:t>oferta de grãos</w:t>
      </w:r>
      <w:r>
        <w:rPr>
          <w:lang w:val="pt_PT" w:bidi="pt_PT"/>
        </w:rPr>
        <w:t xml:space="preserve"> de farinha fina misturada com azeite puro. Essa oferta queimada será um aroma agradável e uma oferta de comida ao Senhor. Usem a mesma frase para aroma agradável e oferta de comida que vocês usaram em passagens anteriores. A </w:t>
      </w:r>
      <w:r>
        <w:rPr>
          <w:b/>
          <w:lang w:val="pt_PT" w:bidi="pt_PT"/>
        </w:rPr>
        <w:t>oferta de grãos</w:t>
      </w:r>
      <w:r>
        <w:rPr>
          <w:lang w:val="pt_PT" w:bidi="pt_PT"/>
        </w:rPr>
        <w:t xml:space="preserve"> está no Glossário Mestre.</w:t>
      </w:r>
    </w:p>
    <w:p>
      <w:pPr/>
      <w:r>
        <w:rPr>
          <w:lang w:val="pt_PT" w:bidi="pt_PT"/>
        </w:rPr>
      </w:r>
      <w:r>
        <w:rPr>
          <w:lang w:val="pt_PT" w:bidi="pt_PT"/>
        </w:rPr>
        <w:t xml:space="preserve">Yahweh diz a Moisés que os israelitas também devem oferecer a </w:t>
      </w:r>
      <w:r>
        <w:rPr>
          <w:b/>
          <w:lang w:val="pt_PT" w:bidi="pt_PT"/>
        </w:rPr>
        <w:t>libação</w:t>
      </w:r>
      <w:r>
        <w:rPr>
          <w:lang w:val="pt_PT" w:bidi="pt_PT"/>
        </w:rPr>
        <w:t xml:space="preserve"> com cada animal. Tudo isso é a oferta queimada que os israelitas devem oferecer no início de cada mês durante todo o ano. Veja o Glossário Mestre para mais informações sobre a </w:t>
      </w:r>
      <w:r>
        <w:rPr>
          <w:b/>
          <w:lang w:val="pt_PT" w:bidi="pt_PT"/>
        </w:rPr>
        <w:t>libação</w:t>
      </w:r>
      <w:r>
        <w:rPr>
          <w:lang w:val="pt_PT" w:bidi="pt_PT"/>
        </w:rPr>
        <w:t xml:space="preserve">e as medidas para </w:t>
      </w:r>
      <w:r>
        <w:rPr>
          <w:b/>
          <w:lang w:val="pt_PT" w:bidi="pt_PT"/>
        </w:rPr>
        <w:t>efá</w:t>
      </w:r>
      <w:r>
        <w:rPr>
          <w:lang w:val="pt_PT" w:bidi="pt_PT"/>
        </w:rPr>
        <w:t xml:space="preserve"> e </w:t>
      </w:r>
      <w:r>
        <w:rPr>
          <w:b/>
          <w:lang w:val="pt_PT" w:bidi="pt_PT"/>
        </w:rPr>
        <w:t>hin</w:t>
      </w:r>
      <w:r>
        <w:rPr>
          <w:lang w:val="pt_PT" w:bidi="pt_PT"/>
        </w:rPr>
        <w:t>.</w:t>
      </w:r>
    </w:p>
    <w:p>
      <w:pPr/>
      <w:r>
        <w:rPr>
          <w:lang w:val="pt_PT" w:bidi="pt_PT"/>
        </w:rPr>
      </w:r>
      <w:r>
        <w:rPr>
          <w:lang w:val="pt_PT" w:bidi="pt_PT"/>
        </w:rPr>
        <w:t xml:space="preserve">Além dessas ofertas contínuas ou diárias, os israelitas devem oferecer um bode para a </w:t>
      </w:r>
      <w:r>
        <w:rPr>
          <w:b/>
          <w:lang w:val="pt_PT" w:bidi="pt_PT"/>
        </w:rPr>
        <w:t>oferta pelo pecado</w:t>
      </w:r>
      <w:r>
        <w:rPr>
          <w:lang w:val="pt_PT" w:bidi="pt_PT"/>
        </w:rPr>
        <w:t xml:space="preserve"> ou </w:t>
      </w:r>
      <w:r>
        <w:rPr>
          <w:b/>
          <w:lang w:val="pt_PT" w:bidi="pt_PT"/>
        </w:rPr>
        <w:t>oferta de purificação</w:t>
      </w:r>
      <w:r>
        <w:rPr>
          <w:lang w:val="pt_PT" w:bidi="pt_PT"/>
        </w:rPr>
        <w:t xml:space="preserve">. Uma oferta pelo pecado era dada como purificação pelos pecados das pessoas que se tornavam impuras ou impróprias para o serviço a Yahweh. Usem a mesma frase que vocês usaram para oferta pelo pecado ou oferta de purificação em passagens anteriores. A </w:t>
      </w:r>
      <w:r>
        <w:rPr>
          <w:b/>
          <w:lang w:val="pt_PT" w:bidi="pt_PT"/>
        </w:rPr>
        <w:t>oferta pelo pecado</w:t>
      </w:r>
      <w:r>
        <w:rPr>
          <w:lang w:val="pt_PT" w:bidi="pt_PT"/>
        </w:rPr>
        <w:t xml:space="preserve"> e a </w:t>
      </w:r>
      <w:r>
        <w:rPr>
          <w:lang w:val="pt_PT" w:bidi="pt_PT"/>
        </w:rPr>
        <w:t>oferta de purificação</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28:16–25</w:t>
      </w:r>
      <w:r>
        <w:rPr>
          <w:lang w:val="pt_PT" w:bidi="pt_PT"/>
        </w:rPr>
      </w:r>
    </w:p>
    <w:p>
      <w:pPr>
        <w:pStyle w:val="Heading3"/>
      </w:pPr>
      <w:r>
        <w:rPr>
          <w:lang w:val="pt_PT" w:bidi="pt_PT"/>
        </w:rPr>
        <w:t>Ouvir e Sentir</w:t>
      </w:r>
    </w:p>
    <w:p>
      <w:pPr/>
      <w:r>
        <w:rPr>
          <w:lang w:val="pt_PT" w:bidi="pt_PT"/>
        </w:rPr>
      </w:r>
      <w:r>
        <w:rPr>
          <w:lang w:val="pt_PT" w:bidi="pt_PT"/>
        </w:rPr>
        <w:t>Nesta etapa, ouçam Números 28.16–25 e guardem em seus corações.</w:t>
      </w:r>
    </w:p>
    <w:p>
      <w:pPr/>
      <w:r>
        <w:rPr>
          <w:lang w:val="pt_PT" w:bidi="pt_PT"/>
        </w:rPr>
      </w:r>
      <w:r>
        <w:rPr>
          <w:lang w:val="pt_PT" w:bidi="pt_PT"/>
        </w:rPr>
        <w:t>Ouçam uma versão em áudio de Números 28.16–25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28.16–25 na tradução mais fácil de entender.</w:t>
      </w:r>
    </w:p>
    <w:p>
      <w:pPr/>
      <w:r>
        <w:rPr>
          <w:lang w:val="pt_PT" w:bidi="pt_PT"/>
        </w:rPr>
      </w:r>
      <w:r>
        <w:rPr>
          <w:lang w:val="pt_PT" w:bidi="pt_PT"/>
        </w:rPr>
        <w:t>Nas passagens anteriores, os israelitas acamparam nas planícies de Moabe, ao lado do rio Jordão perto de Jericó. Yahweh tem dado instruções a Moisés para os israelitas sobre as ofertas diárias, semanais e mensais.</w:t>
      </w:r>
    </w:p>
    <w:p>
      <w:pPr/>
      <w:r>
        <w:rPr>
          <w:lang w:val="pt_PT" w:bidi="pt_PT"/>
        </w:rPr>
      </w:r>
      <w:r>
        <w:rPr>
          <w:lang w:val="pt_PT" w:bidi="pt_PT"/>
        </w:rPr>
        <w:t>Nessa passagem, Yahweh diz a Moisés para instruir a congregação israelita sobre os sacrifícios que os israelitas devem dar a Yahweh durante o primeiro mês do ano, durante a Festa dos Pães sem fermento, que também são chamados de "pães asmos" ou "pães ázimos". No décimo quarto dia do primeiro mês, os israelitas celebraram a Páscoa de Yahweh, e então começaram os sete dias da Festa dos Pães sem Fermento. Embora Moisés não mencione o nome da Festa dos Pães sem Fermento aqui, sabemos que essa é a festa à qual ele se refere, porque eles não comem pão com fermento durante esses dias.</w:t>
      </w:r>
    </w:p>
    <w:p>
      <w:pPr/>
      <w:r>
        <w:rPr>
          <w:lang w:val="pt_PT" w:bidi="pt_PT"/>
        </w:rPr>
      </w:r>
      <w:r>
        <w:rPr>
          <w:lang w:val="pt_PT" w:bidi="pt_PT"/>
        </w:rPr>
        <w:t>O décimo quarto dia do primeiro mês já foi estabelecido para que os israelitas celebrassem a Páscoa de Yahweh. A Páscoa lembra aos israelitas de quando Yahweh os tirou do Egito e quando o anjo de Yahweh passou por suas casas, poupando os filhos primogênitos dos israelitas. O dia após a Páscoa é o início de uma festa de sete dias chamada de Festa dos Pães sem Fermento. Durante cada um dos sete dias dessa festa, os israelitas devem comer pão sem fermento, ou seja, sem o fermento natural que faz o pão crescer.</w:t>
      </w:r>
    </w:p>
    <w:p>
      <w:pPr/>
      <w:r>
        <w:rPr>
          <w:lang w:val="pt_PT" w:bidi="pt_PT"/>
        </w:rPr>
      </w:r>
      <w:r>
        <w:rPr>
          <w:lang w:val="pt_PT" w:bidi="pt_PT"/>
        </w:rPr>
        <w:t xml:space="preserve">Parem aqui e olhem para uma imagem de </w:t>
      </w:r>
      <w:r>
        <w:rPr>
          <w:lang w:val="pt_PT" w:bidi="pt_PT"/>
        </w:rPr>
        <w:t>pão sem fermento</w:t>
      </w:r>
      <w:r>
        <w:rPr>
          <w:lang w:val="pt_PT" w:bidi="pt_PT"/>
        </w:rPr>
        <w:t>, se necessário. Pause este áudio aqui.</w:t>
      </w:r>
    </w:p>
    <w:p>
      <w:pPr/>
      <w:r>
        <w:rPr>
          <w:lang w:val="pt_PT" w:bidi="pt_PT"/>
        </w:rPr>
      </w:r>
      <w:r>
        <w:rPr>
          <w:lang w:val="pt_PT" w:bidi="pt_PT"/>
        </w:rPr>
        <w:t>No primeiro dia da festa, os israelitas devem ter uma assembleia sagrada, onde eles devem se reunir e adorar Yahweh e não devem fazer nenhum de seus trabalhos diários. A passagem não diz exatamente que tipo de trabalho eles não devem fazer. Isso provavelmente significa trabalho associado ao trabalho diário deles, uma vez que eles têm que fazer o trabalho de sacrificar animais a Yahweh.</w:t>
      </w:r>
    </w:p>
    <w:p>
      <w:pPr/>
      <w:r>
        <w:rPr>
          <w:lang w:val="pt_PT" w:bidi="pt_PT"/>
        </w:rPr>
      </w:r>
      <w:r>
        <w:rPr>
          <w:lang w:val="pt_PT" w:bidi="pt_PT"/>
        </w:rPr>
        <w:t>Parem aqui e discutam essa questão em grupo: quais são alguns momentos ou ocasiões em sua cultura em que as pessoas param de trabalhar por um dia ou vários dias? Pause este áudio aqui.</w:t>
      </w:r>
    </w:p>
    <w:p>
      <w:pPr/>
      <w:r>
        <w:rPr>
          <w:lang w:val="pt_PT" w:bidi="pt_PT"/>
        </w:rPr>
      </w:r>
      <w:r>
        <w:rPr>
          <w:lang w:val="pt_PT" w:bidi="pt_PT"/>
        </w:rPr>
        <w:t>Yahweh instrui os israelitas a apresentarem uma oferta de comida que consiste em uma oferta queimada e uma oferta de grãos. Como as ofertas anteriores, as ofertas para a Festa dos Pães sem Fermento são ofertas públicas que os sacerdotes oferecem a Yahweh para toda a comunidade israelita. A oferta queimada é a mesma que a oferta no primeiro dia do mês. Yahweh diz a Moisés para fazer os israelitas oferecerem dois novilhos, um carneiro e sete cordeiros machos de um ano, todos sem mancha ou defeito físico.</w:t>
      </w:r>
    </w:p>
    <w:p>
      <w:pPr/>
      <w:r>
        <w:rPr>
          <w:lang w:val="pt_PT" w:bidi="pt_PT"/>
        </w:rPr>
      </w:r>
      <w:r>
        <w:rPr>
          <w:lang w:val="pt_PT" w:bidi="pt_PT"/>
        </w:rPr>
        <w:t xml:space="preserve">Parem aqui e, se necessário, olhem novamente para as imagens de um </w:t>
      </w:r>
      <w:r>
        <w:rPr>
          <w:lang w:val="pt_PT" w:bidi="pt_PT"/>
        </w:rPr>
        <w:t>boi</w:t>
      </w:r>
      <w:r>
        <w:rPr>
          <w:lang w:val="pt_PT" w:bidi="pt_PT"/>
        </w:rPr>
        <w:t xml:space="preserve">, um </w:t>
      </w:r>
      <w:r>
        <w:rPr>
          <w:lang w:val="pt_PT" w:bidi="pt_PT"/>
        </w:rPr>
        <w:t>carneiro</w:t>
      </w:r>
      <w:r>
        <w:rPr>
          <w:lang w:val="pt_PT" w:bidi="pt_PT"/>
        </w:rPr>
        <w:t xml:space="preserve"> e um </w:t>
      </w:r>
      <w:r>
        <w:rPr>
          <w:lang w:val="pt_PT" w:bidi="pt_PT"/>
        </w:rPr>
        <w:t>cordeiro macho</w:t>
      </w:r>
      <w:r>
        <w:rPr>
          <w:lang w:val="pt_PT" w:bidi="pt_PT"/>
        </w:rPr>
        <w:t>. Pause este áudio aqui.</w:t>
      </w:r>
    </w:p>
    <w:p>
      <w:pPr/>
      <w:r>
        <w:rPr>
          <w:lang w:val="pt_PT" w:bidi="pt_PT"/>
        </w:rPr>
      </w:r>
      <w:r>
        <w:rPr>
          <w:lang w:val="pt_PT" w:bidi="pt_PT"/>
        </w:rPr>
        <w:t>Como de costume, juntamente com cada animal para a oferta queimada, os israelitas também devem oferecer ofertas de grãos. Para cada boi, os israelitas devem trazer três décimos de um efá, da farinha mais fina misturada com azeite. A farinha é uma das melhores farinhas de trigo, moída de forma mais grosseira. Os israelitas devem misturar a farinha com azeite.</w:t>
      </w:r>
    </w:p>
    <w:p>
      <w:pPr/>
      <w:r>
        <w:rPr>
          <w:lang w:val="pt_PT" w:bidi="pt_PT"/>
        </w:rPr>
      </w:r>
      <w:r>
        <w:rPr>
          <w:lang w:val="pt_PT" w:bidi="pt_PT"/>
        </w:rPr>
        <w:t>Com o carneiro, os israelitas devem oferecer uma oferta de grãos de dois décimos de um efá, com a farinha mais fina misturada com azeite. Então os israelitas devem oferecer uma oferta de grãos para cada um dos cordeiros. Essa oferta é um décimo de um efá, da farinha mais fina misturada com azeite para cada cordeiro.</w:t>
      </w:r>
    </w:p>
    <w:p>
      <w:pPr/>
      <w:r>
        <w:rPr>
          <w:lang w:val="pt_PT" w:bidi="pt_PT"/>
        </w:rPr>
      </w:r>
      <w:r>
        <w:rPr>
          <w:lang w:val="pt_PT" w:bidi="pt_PT"/>
        </w:rPr>
        <w:t>Juntamente com essas ofertas, os israelitas devem oferecer um bode como uma oferta pelo pecado ou de purificação, que é uma oferta para o perdão dos pecados não intencionais dos israelitas.</w:t>
      </w:r>
    </w:p>
    <w:p>
      <w:pPr/>
      <w:r>
        <w:rPr>
          <w:lang w:val="pt_PT" w:bidi="pt_PT"/>
        </w:rPr>
      </w:r>
      <w:r>
        <w:rPr>
          <w:lang w:val="pt_PT" w:bidi="pt_PT"/>
        </w:rPr>
        <w:t xml:space="preserve">Parem aqui e olhem para uma imagem de um </w:t>
      </w:r>
      <w:r>
        <w:rPr>
          <w:lang w:val="pt_PT" w:bidi="pt_PT"/>
        </w:rPr>
        <w:t>bode</w:t>
      </w:r>
      <w:r>
        <w:rPr>
          <w:lang w:val="pt_PT" w:bidi="pt_PT"/>
        </w:rPr>
        <w:t>, se necessário. Pause este áudio aqui.</w:t>
      </w:r>
    </w:p>
    <w:p>
      <w:pPr/>
      <w:r>
        <w:rPr>
          <w:lang w:val="pt_PT" w:bidi="pt_PT"/>
        </w:rPr>
      </w:r>
      <w:r>
        <w:rPr>
          <w:lang w:val="pt_PT" w:bidi="pt_PT"/>
        </w:rPr>
        <w:t>Os israelitas devem repetir essas ofertas todos os dias durante todos os sete dias da festa. Os israelitas devem dar essas ofertas além das ofertas queimadas diárias regulares e libações. No sétimo dia, os israelitas devem realizar outra assembleia sagrada, onde não devem fazer nenhum trabalho regular.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28.16–25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lembra a Moisés que o décimo quarto dia do primeiro mês é a Páscoa de Yahweh. No dia seguinte, os israelitas celebrarão uma festa em que o pão sem fermento será comido por sete dias. Os israelitas terão uma assembleia santa no primeiro desses sete dias, e não farão nenhum trabalho.</w:t>
      </w:r>
    </w:p>
    <w:p>
      <w:pPr/>
      <w:r>
        <w:rPr>
          <w:lang w:val="pt_PT" w:bidi="pt_PT"/>
        </w:rPr>
      </w:r>
      <w:r>
        <w:rPr>
          <w:b/>
          <w:lang w:val="pt_PT" w:bidi="pt_PT"/>
        </w:rPr>
        <w:t>Na segunda cena:</w:t>
      </w:r>
      <w:r>
        <w:rPr>
          <w:lang w:val="pt_PT" w:bidi="pt_PT"/>
        </w:rPr>
        <w:t xml:space="preserve"> os israelitas apresentarão uma oferta queimada a Yahweh de dois bois, um carneiro e sete cordeiros de um ano, todos eles sem defeitos físicos. Os israelitas oferecerão uma oferta de grãos de farinha misturada com óleo para cada um dos animais. Os israelitas devem oferecer um bode para a oferta pelo pecado para expiação dos israelitas.</w:t>
      </w:r>
    </w:p>
    <w:p>
      <w:pPr/>
      <w:r>
        <w:rPr>
          <w:lang w:val="pt_PT" w:bidi="pt_PT"/>
        </w:rPr>
      </w:r>
      <w:r>
        <w:rPr>
          <w:b/>
          <w:lang w:val="pt_PT" w:bidi="pt_PT"/>
        </w:rPr>
        <w:t>Na terceira cena:</w:t>
      </w:r>
      <w:r>
        <w:rPr>
          <w:lang w:val="pt_PT" w:bidi="pt_PT"/>
        </w:rPr>
        <w:t xml:space="preserve"> Yahweh diz a Moisés para dizer aos israelitas que eles apresentarão essa oferta queimada, além da oferta diária da manhã, que é uma oferta contínua. Os israelitas devem oferecer essa oferta queimada para cada um dos sete dias da festa, pois é um aroma agradável a Yahweh. Yahweh repete que os israelitas devem oferecer essa oferta queimada, além da oferta queimada diária e da libação.</w:t>
      </w:r>
    </w:p>
    <w:p>
      <w:pPr/>
      <w:r>
        <w:rPr>
          <w:lang w:val="pt_PT" w:bidi="pt_PT"/>
        </w:rPr>
      </w:r>
      <w:r>
        <w:rPr>
          <w:b/>
          <w:lang w:val="pt_PT" w:bidi="pt_PT"/>
        </w:rPr>
        <w:t>Na quarta cena:</w:t>
      </w:r>
      <w:r>
        <w:rPr>
          <w:lang w:val="pt_PT" w:bidi="pt_PT"/>
        </w:rPr>
        <w:t xml:space="preserve"> Yahweh diz que o sétimo dia da festa será outro dia de uma assembleia santa, na qual os israelitas não farão nenhum trabalho regular.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embora ele não seja mencionado na passagem</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Yahweh está falando com Moisés e dando-lhe instruções para toda a assembleia dos israelitas. Yahweh dá instruções a Moisés para que os israelitas cumpram durante a Festa dos Pães sem Fermento. O primeiro dia da festa, que é o dia após a Páscoa de Yahweh, deve ser um dia em que os israelitas não façam um trabalho regular. Os israelitas, no entanto, devem oferecer ofertas queimadas durante todos os dias da Festa dos Pães sem Fermento.</w:t>
      </w:r>
    </w:p>
    <w:p>
      <w:pPr/>
      <w:r>
        <w:rPr>
          <w:lang w:val="pt_PT" w:bidi="pt_PT"/>
        </w:rPr>
      </w:r>
      <w:r>
        <w:rPr>
          <w:lang w:val="pt_PT" w:bidi="pt_PT"/>
        </w:rPr>
        <w:t>Yahweh está dando instruções a Moisés para que ele as transmita aos israelitas mais tarde. Os israelitas devem oferecer ofertas de comida das ofertas queimadas e ofertas de grãos a Yahweh todos os dias, a partir do décimo quinto dia do primeiro mês até o vigésimo primeiro dia do primeiro mês. Cada animal da oferta queimada possui sua própria oferta de grão que o acompanha. Os israelitas devem oferecer a mesma quantidade de oferta de grãos misturada com óleo que as ofertas queimadas no primeiro dia do mês. Observem nessa passagem que Yahweh não dá quantidades específicas do óleo que eles devem usar na mistura com a oferta de grãos. Observem também que não há menção às libações que acompanharam essas ofertas queimadas no passado. Yahweh deu a Moisés as quantidades padrão de óleo para cada oferta de grãos, e as quantidades para as libações, quando deu instruções a Moisés sobre sacrifícios anteriores.</w:t>
      </w:r>
    </w:p>
    <w:p>
      <w:pPr/>
      <w:r>
        <w:rPr>
          <w:lang w:val="pt_PT" w:bidi="pt_PT"/>
        </w:rPr>
      </w:r>
      <w:r>
        <w:rPr>
          <w:lang w:val="pt_PT" w:bidi="pt_PT"/>
        </w:rPr>
        <w:t>Juntamente com a oferta queimada, os israelitas devem oferecer uma oferta pelo pecado ou de purificação, de um bode, para se tornarem aceitáveis diante de Yahweh.</w:t>
      </w:r>
    </w:p>
    <w:p>
      <w:pPr/>
      <w:r>
        <w:rPr>
          <w:lang w:val="pt_PT" w:bidi="pt_PT"/>
        </w:rPr>
      </w:r>
      <w:r>
        <w:rPr>
          <w:lang w:val="pt_PT" w:bidi="pt_PT"/>
        </w:rPr>
        <w:t>Todas essas ofertas devem ser oferecidas em adição às suas ofertas queimadas regulares diárias da festa e com suas libações.</w:t>
      </w:r>
    </w:p>
    <w:p>
      <w:pPr/>
      <w:r>
        <w:rPr>
          <w:lang w:val="pt_PT" w:bidi="pt_PT"/>
        </w:rPr>
      </w:r>
      <w:r>
        <w:rPr>
          <w:lang w:val="pt_PT" w:bidi="pt_PT"/>
        </w:rPr>
        <w:t>No sétimo dia da festa, os israelitas devem ter novamente uma assembleia sagrada, ou santa, e não devem ter nenhum trabalho regular.</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28.16–25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embora ele não seja mencionado na passagem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interpretar as pessoas e os sacerdotes fazendo essas ofertas.</w:t>
      </w:r>
    </w:p>
    <w:p>
      <w:pPr/>
      <w:r>
        <w:rPr>
          <w:lang w:val="pt_PT" w:bidi="pt_PT"/>
        </w:rPr>
      </w:r>
      <w:r>
        <w:rPr>
          <w:lang w:val="pt_PT" w:bidi="pt_PT"/>
        </w:rPr>
        <w:t>Yahweh lembra Moisés que o décimo quarto dia do primeiro mês é a Páscoa de Yahweh. No dia seguinte, os israelitas celebrarão uma festa em que o pão sem fermento será comido por sete dias. Os israelitas terão uma assembleia santa no primeiro desses sete dias, e os israelitas não farão nenhum trabalho.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“Lembro-me bem da Páscoa. Esse foi um tempo assustador, mas Yahweh foi tão fiel a nós”, ou: “Essa será uma ótima maneira de lembrar de tudo o que Yahweh fez por nós. Yahweh merece o melhor de tudo o que temos!”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apresentarão uma oferta queimada a Yahweh de dois bois, um carneiro e sete cordeiros de um ano, todos eles sem defeitos físicos. Os israelitas oferecerão uma oferta de grãos de farinha misturada com óleo para cada um dos animais. Os israelitas também devem oferecer um bode como uma oferta pelo pecado também para a expiação dos israelitas.</w:t>
      </w:r>
    </w:p>
    <w:p>
      <w:pPr/>
      <w:r>
        <w:rPr>
          <w:lang w:val="pt_PT" w:bidi="pt_PT"/>
        </w:rPr>
      </w:r>
      <w:r>
        <w:rPr>
          <w:lang w:val="pt_PT" w:bidi="pt_PT"/>
        </w:rPr>
        <w:t>Yahweh diz a Moisés para dizer aos israelitas que eles apresentarão essa oferta queimada, além da oferta diária da manhã, que é uma oferta contínua. Os israelitas devem oferecer essa oferta queimada todos os sete dias da festa, pois é um aroma agradável a Yahweh. Yahweh repete que os israelitas devem oferecer essa oferta queimada, além da oferta queimada diária e da libação.</w:t>
      </w:r>
    </w:p>
    <w:p>
      <w:pPr/>
      <w:r>
        <w:rPr>
          <w:lang w:val="pt_PT" w:bidi="pt_PT"/>
        </w:rPr>
      </w:r>
      <w:r>
        <w:rPr>
          <w:lang w:val="pt_PT" w:bidi="pt_PT"/>
        </w:rPr>
        <w:t>Yahweh diz que o sétimo dia da festa será outro dia de uma assembleia santa, na qual os israelitas não farão nenhum trabalho regular.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“Será bom descansar na festa. Sou grato a Yahweh por nos dar descanso”, ou: “Espero que todos esses sacrifícios ajudem o povo a reconhecer a dignidade de Yahweh”, ou: “Estou surpreso que Yahweh ainda queira ter um relacionamento conosco depois de todo esse tempo”.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28.16–25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está falando com Moisés. Yahweh diz a Moisés que o décimo quarto dia do primeiro mês é a </w:t>
      </w:r>
      <w:r>
        <w:rPr>
          <w:b/>
          <w:lang w:val="pt_PT" w:bidi="pt_PT"/>
        </w:rPr>
        <w:t>Páscoa</w:t>
      </w:r>
      <w:r>
        <w:rPr>
          <w:lang w:val="pt_PT" w:bidi="pt_PT"/>
        </w:rPr>
        <w:t xml:space="preserve"> de Yahweh. Yahweh é o nome pessoal e próprio de Deus. A Páscoa é uma celebração importante para os </w:t>
      </w:r>
      <w:r>
        <w:rPr>
          <w:lang w:val="pt_PT" w:bidi="pt_PT"/>
        </w:rPr>
        <w:t>israelitas</w:t>
      </w:r>
      <w:r>
        <w:rPr>
          <w:lang w:val="pt_PT" w:bidi="pt_PT"/>
        </w:rPr>
        <w:t xml:space="preserve">. Essa celebração ajuda os israelitas a se lembrarem de como Yahweh os trouxe para fora do Egito. Usem as mesmas palavras para Senhor e Páscoa que vocês usaram em passagens anteriores. Para mais informações sobre </w:t>
      </w:r>
      <w:r>
        <w:rPr>
          <w:lang w:val="pt_PT" w:bidi="pt_PT"/>
        </w:rPr>
        <w:t>Yahweh</w:t>
      </w:r>
      <w:r>
        <w:rPr>
          <w:lang w:val="pt_PT" w:bidi="pt_PT"/>
        </w:rPr>
        <w:t xml:space="preserve"> e a </w:t>
      </w:r>
      <w:r>
        <w:rPr>
          <w:lang w:val="pt_PT" w:bidi="pt_PT"/>
        </w:rPr>
        <w:t>Páscoa</w:t>
      </w:r>
      <w:r>
        <w:rPr>
          <w:lang w:val="pt_PT" w:bidi="pt_PT"/>
        </w:rPr>
        <w:t>, consultem o Glossário Mestre.</w:t>
      </w:r>
    </w:p>
    <w:p>
      <w:pPr/>
      <w:r>
        <w:rPr>
          <w:lang w:val="pt_PT" w:bidi="pt_PT"/>
        </w:rPr>
      </w:r>
      <w:r>
        <w:rPr>
          <w:lang w:val="pt_PT" w:bidi="pt_PT"/>
        </w:rPr>
        <w:t xml:space="preserve">O dia seguinte à Páscoa começa uma festa de sete dias, durante a qual os israelitas não comem nenhum pão com fermento. Fermento, ou levedura, é o que as pessoas adicionam à farinha para fazer o pão crescer ou inchar. O primeiro dia da festa será uma assembleia </w:t>
      </w:r>
      <w:r>
        <w:rPr>
          <w:b/>
          <w:lang w:val="pt_PT" w:bidi="pt_PT"/>
        </w:rPr>
        <w:t>santa</w:t>
      </w:r>
      <w:r>
        <w:rPr>
          <w:lang w:val="pt_PT" w:bidi="pt_PT"/>
        </w:rPr>
        <w:t xml:space="preserve">, onde os israelitas não farão nenhum trabalho regular. No entanto, os israelitas apresentarão uma </w:t>
      </w:r>
      <w:r>
        <w:rPr>
          <w:b/>
          <w:lang w:val="pt_PT" w:bidi="pt_PT"/>
        </w:rPr>
        <w:t>oferta queimada</w:t>
      </w:r>
      <w:r>
        <w:rPr>
          <w:lang w:val="pt_PT" w:bidi="pt_PT"/>
        </w:rPr>
        <w:t xml:space="preserve"> a Yahweh. Algo que é santo é separado para Yahweh e é bom e puro. A oferta queimada é uma oferta que é trazida a Yahweh, sacrificada e queimada completamente no altar no </w:t>
      </w:r>
      <w:r>
        <w:rPr>
          <w:lang w:val="pt_PT" w:bidi="pt_PT"/>
        </w:rPr>
        <w:t>templo</w:t>
      </w:r>
      <w:r>
        <w:rPr>
          <w:lang w:val="pt_PT" w:bidi="pt_PT"/>
        </w:rPr>
        <w:t xml:space="preserve"> ou </w:t>
      </w:r>
      <w:r>
        <w:rPr>
          <w:lang w:val="pt_PT" w:bidi="pt_PT"/>
        </w:rPr>
        <w:t>tabernáculo</w:t>
      </w:r>
      <w:r>
        <w:rPr>
          <w:lang w:val="pt_PT" w:bidi="pt_PT"/>
        </w:rPr>
        <w:t xml:space="preserve">. Uma </w:t>
      </w:r>
      <w:r>
        <w:rPr>
          <w:b/>
          <w:lang w:val="pt_PT" w:bidi="pt_PT"/>
        </w:rPr>
        <w:t>oferta</w:t>
      </w:r>
      <w:r>
        <w:rPr>
          <w:lang w:val="pt_PT" w:bidi="pt_PT"/>
        </w:rPr>
        <w:t xml:space="preserve"> é um presente ou sacrifício oferecido a Yahweh, geralmente no tabernáculo ou templo. Usem a mesma palavra para santo e oferta queimada que vocês usaram em passagens anteriores. Para mais informações sobre </w:t>
      </w:r>
      <w:r>
        <w:rPr>
          <w:lang w:val="pt_PT" w:bidi="pt_PT"/>
        </w:rPr>
        <w:t>santo</w:t>
      </w:r>
      <w:r>
        <w:rPr>
          <w:lang w:val="pt_PT" w:bidi="pt_PT"/>
        </w:rPr>
        <w:t xml:space="preserve">, </w:t>
      </w:r>
      <w:r>
        <w:rPr>
          <w:lang w:val="pt_PT" w:bidi="pt_PT"/>
        </w:rPr>
        <w:t>ofertas queimadas</w:t>
      </w:r>
      <w:r>
        <w:rPr>
          <w:lang w:val="pt_PT" w:bidi="pt_PT"/>
        </w:rPr>
        <w:t xml:space="preserve"> e </w:t>
      </w:r>
      <w:r>
        <w:rPr>
          <w:lang w:val="pt_PT" w:bidi="pt_PT"/>
        </w:rPr>
        <w:t>ofertas</w:t>
      </w:r>
      <w:r>
        <w:rPr>
          <w:lang w:val="pt_PT" w:bidi="pt_PT"/>
        </w:rPr>
        <w:t>, consultem o Glossário Mestre.</w:t>
      </w:r>
    </w:p>
    <w:p>
      <w:pPr/>
      <w:r>
        <w:rPr>
          <w:lang w:val="pt_PT" w:bidi="pt_PT"/>
        </w:rPr>
      </w:r>
      <w:r>
        <w:rPr>
          <w:lang w:val="pt_PT" w:bidi="pt_PT"/>
        </w:rPr>
        <w:t xml:space="preserve">Yahweh diz a Moisés que as ofertas queimadas devem ser dois bois, um carneiro e sete cordeiros machos de um ano, todos sem nenhum defeito físico. Com cada animal, eles também devem oferecer uma </w:t>
      </w:r>
      <w:r>
        <w:rPr>
          <w:b/>
          <w:lang w:val="pt_PT" w:bidi="pt_PT"/>
        </w:rPr>
        <w:t>oferta de grãos</w:t>
      </w:r>
      <w:r>
        <w:rPr>
          <w:lang w:val="pt_PT" w:bidi="pt_PT"/>
        </w:rPr>
        <w:t xml:space="preserve"> de farinha fina misturada com azeite puro. Essa oferta queimada será um aroma agradável e uma oferta de comida a Yahweh. Usem as mesmas frases para aroma agradável e oferta de grãos que vocês usaram em passagens anteriores, e lembrem-se de que </w:t>
      </w:r>
      <w:r>
        <w:rPr>
          <w:b/>
          <w:lang w:val="pt_PT" w:bidi="pt_PT"/>
        </w:rPr>
        <w:t>efá</w:t>
      </w:r>
      <w:r>
        <w:rPr>
          <w:lang w:val="pt_PT" w:bidi="pt_PT"/>
        </w:rPr>
        <w:t xml:space="preserve"> e </w:t>
      </w:r>
      <w:r>
        <w:rPr>
          <w:b/>
          <w:lang w:val="pt_PT" w:bidi="pt_PT"/>
        </w:rPr>
        <w:t>oferta de grãos</w:t>
      </w:r>
      <w:r>
        <w:rPr>
          <w:lang w:val="pt_PT" w:bidi="pt_PT"/>
        </w:rPr>
        <w:t xml:space="preserve"> estão no Glossário Mestre.</w:t>
      </w:r>
    </w:p>
    <w:p>
      <w:pPr/>
      <w:r>
        <w:rPr>
          <w:lang w:val="pt_PT" w:bidi="pt_PT"/>
        </w:rPr>
      </w:r>
      <w:r>
        <w:rPr>
          <w:lang w:val="pt_PT" w:bidi="pt_PT"/>
        </w:rPr>
        <w:t xml:space="preserve">Além dessas ofertas regulares, os israelitas devem oferecer um bode para uma </w:t>
      </w:r>
      <w:r>
        <w:rPr>
          <w:b/>
          <w:lang w:val="pt_PT" w:bidi="pt_PT"/>
        </w:rPr>
        <w:t>oferta pelo pecado ou de purificação</w:t>
      </w:r>
      <w:r>
        <w:rPr>
          <w:lang w:val="pt_PT" w:bidi="pt_PT"/>
        </w:rPr>
        <w:t xml:space="preserve">, a fim de fazer </w:t>
      </w:r>
      <w:r>
        <w:rPr>
          <w:b/>
          <w:lang w:val="pt_PT" w:bidi="pt_PT"/>
        </w:rPr>
        <w:t>expiação</w:t>
      </w:r>
      <w:r>
        <w:rPr>
          <w:lang w:val="pt_PT" w:bidi="pt_PT"/>
        </w:rPr>
        <w:t xml:space="preserve"> pelo povo. Uma oferta pelo pecado é dada como purificação pelos pecados das pessoas que se tornaram impuras ou impróprias para o serviço a Yahweh. Usem as mesmas palavras para oferta pelo pecado ou de purificação, e para expiação, que vocês usaram em passagens anteriores. Para mais informações sobre </w:t>
      </w:r>
      <w:r>
        <w:rPr>
          <w:b/>
          <w:lang w:val="pt_PT" w:bidi="pt_PT"/>
        </w:rPr>
        <w:t>oferta pelo pecado</w:t>
      </w:r>
      <w:r>
        <w:rPr>
          <w:lang w:val="pt_PT" w:bidi="pt_PT"/>
        </w:rPr>
        <w:t xml:space="preserve">, </w:t>
      </w:r>
      <w:r>
        <w:rPr>
          <w:lang w:val="pt_PT" w:bidi="pt_PT"/>
        </w:rPr>
        <w:t>oferta de purificação</w:t>
      </w:r>
      <w:r>
        <w:rPr>
          <w:lang w:val="pt_PT" w:bidi="pt_PT"/>
        </w:rPr>
        <w:t xml:space="preserve"> e </w:t>
      </w:r>
      <w:r>
        <w:rPr>
          <w:b/>
          <w:lang w:val="pt_PT" w:bidi="pt_PT"/>
        </w:rPr>
        <w:t>expiação</w:t>
      </w:r>
      <w:r>
        <w:rPr>
          <w:lang w:val="pt_PT" w:bidi="pt_PT"/>
        </w:rPr>
        <w:t>, consultem o Glossário Mestre.</w:t>
      </w:r>
    </w:p>
    <w:p>
      <w:pPr/>
      <w:r>
        <w:rPr>
          <w:lang w:val="pt_PT" w:bidi="pt_PT"/>
        </w:rPr>
      </w:r>
      <w:r>
        <w:rPr>
          <w:lang w:val="pt_PT" w:bidi="pt_PT"/>
        </w:rPr>
        <w:t xml:space="preserve">Os israelitas devem apresentar essa oferta queimada e oferta pelo pecado ou de purificação todos os dias da festa de sete dias, além da oferta queimada diária contínua e </w:t>
      </w:r>
      <w:r>
        <w:rPr>
          <w:b/>
          <w:lang w:val="pt_PT" w:bidi="pt_PT"/>
        </w:rPr>
        <w:t>libação</w:t>
      </w:r>
      <w:r>
        <w:rPr>
          <w:lang w:val="pt_PT" w:bidi="pt_PT"/>
        </w:rPr>
        <w:t xml:space="preserve">. Usem as mesmas palavras para “oferta de bebida” que vocês usaram em passagens anteriores, e lembrem-se de que </w:t>
      </w:r>
      <w:r>
        <w:rPr>
          <w:b/>
          <w:lang w:val="pt_PT" w:bidi="pt_PT"/>
        </w:rPr>
        <w:t>libação</w:t>
      </w:r>
      <w:r>
        <w:rPr>
          <w:lang w:val="pt_PT" w:bidi="pt_PT"/>
        </w:rPr>
        <w:t xml:space="preserve"> está no Glossário Mestre. No sétimo dia, os israelitas terão outra assembleia santa, onde não farão nenhum trabalho.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28:26–31</w:t>
      </w:r>
      <w:r>
        <w:rPr>
          <w:lang w:val="pt_PT" w:bidi="pt_PT"/>
        </w:rPr>
      </w:r>
    </w:p>
    <w:p>
      <w:pPr>
        <w:pStyle w:val="Heading3"/>
      </w:pPr>
      <w:r>
        <w:rPr>
          <w:lang w:val="pt_PT" w:bidi="pt_PT"/>
        </w:rPr>
        <w:t>Ouvir e Sentir</w:t>
      </w:r>
    </w:p>
    <w:p>
      <w:pPr/>
      <w:r>
        <w:rPr>
          <w:lang w:val="pt_PT" w:bidi="pt_PT"/>
        </w:rPr>
      </w:r>
      <w:r>
        <w:rPr>
          <w:lang w:val="pt_PT" w:bidi="pt_PT"/>
        </w:rPr>
        <w:t>Nesta etapa, ouçam Números 28.26–31 e guardem em seus corações.</w:t>
      </w:r>
    </w:p>
    <w:p>
      <w:pPr/>
      <w:r>
        <w:rPr>
          <w:lang w:val="pt_PT" w:bidi="pt_PT"/>
        </w:rPr>
      </w:r>
      <w:r>
        <w:rPr>
          <w:lang w:val="pt_PT" w:bidi="pt_PT"/>
        </w:rPr>
        <w:t>Ouçam uma versão em áudio de Números 28.26–31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28.26–31 na tradução mais fácil de entender.</w:t>
      </w:r>
    </w:p>
    <w:p>
      <w:pPr/>
      <w:r>
        <w:rPr>
          <w:lang w:val="pt_PT" w:bidi="pt_PT"/>
        </w:rPr>
      </w:r>
      <w:r>
        <w:rPr>
          <w:lang w:val="pt_PT" w:bidi="pt_PT"/>
        </w:rPr>
        <w:t>Nas passagens anteriores, os israelitas acamparam nas planícies de Moabe, ao lado do rio Jordão perto de Jericó. Yahweh tem dado instruções a Moisés para os israelitas sobre os sacrifícios que eles devem dar a Yahweh durante o primeiro mês do ano, durante a Festa dos Pães sem Fermento.</w:t>
      </w:r>
    </w:p>
    <w:p>
      <w:pPr/>
      <w:r>
        <w:rPr>
          <w:lang w:val="pt_PT" w:bidi="pt_PT"/>
        </w:rPr>
      </w:r>
      <w:r>
        <w:rPr>
          <w:lang w:val="pt_PT" w:bidi="pt_PT"/>
        </w:rPr>
        <w:t>Nessa passagem, Yahweh está dando instruções a Moisés sobre o sacrifício para a Festa das Semanas, também conhecida como Festa dos Primeiros Frutos ou Festa da Colheita, que durava sete semanas e um dia depois da Páscoa.</w:t>
      </w:r>
    </w:p>
    <w:p>
      <w:pPr/>
      <w:r>
        <w:rPr>
          <w:lang w:val="pt_PT" w:bidi="pt_PT"/>
        </w:rPr>
      </w:r>
      <w:r>
        <w:rPr>
          <w:lang w:val="pt_PT" w:bidi="pt_PT"/>
        </w:rPr>
        <w:t>O dia dos primeiros frutos se refere ao dia em que os israelitas trazem a primeira colheita que reuniram a Yahweh. Yahweh já instruiu os israelitas a trazerem sua primeira colheita a Yahweh como uma oferta de grãos. Quando os israelitas oferecem o primeiro produto a Yahweh, isso simboliza que toda a colheita pertencia a Yahweh.</w:t>
      </w:r>
    </w:p>
    <w:p>
      <w:pPr/>
      <w:r>
        <w:rPr>
          <w:lang w:val="pt_PT" w:bidi="pt_PT"/>
        </w:rPr>
      </w:r>
      <w:r>
        <w:rPr>
          <w:lang w:val="pt_PT" w:bidi="pt_PT"/>
        </w:rPr>
        <w:t>Parem aqui e discutam essa questão em grupo: que tipos de colheitas ou plantações são oferecidos a Deus, aos deuses ou ídolos em sua cultura? Discutam o significado dessas ofertas. Pause este áudio aqui.</w:t>
      </w:r>
    </w:p>
    <w:p>
      <w:pPr/>
      <w:r>
        <w:rPr>
          <w:lang w:val="pt_PT" w:bidi="pt_PT"/>
        </w:rPr>
      </w:r>
      <w:r>
        <w:rPr>
          <w:lang w:val="pt_PT" w:bidi="pt_PT"/>
        </w:rPr>
        <w:t>No dia da festa, quando os israelitas trazerem sua oferta de grãos a Yahweh, os israelitas devem ter uma assembleia sagrada ou santa, o que significa que eles não devem fazer nenhum de seus trabalhos ocupacionais. A passagem não especifica que tipo de trabalho eles não devem fazer. Isso provavelmente significa trabalho relacionado ao trabalho diário deles, uma vez que nesse dia eles têm que fazer o trabalho de sacrificar animais a Yahweh.</w:t>
      </w:r>
    </w:p>
    <w:p>
      <w:pPr/>
      <w:r>
        <w:rPr>
          <w:lang w:val="pt_PT" w:bidi="pt_PT"/>
        </w:rPr>
      </w:r>
      <w:r>
        <w:rPr>
          <w:lang w:val="pt_PT" w:bidi="pt_PT"/>
        </w:rPr>
        <w:t>Yahweh instrui os israelitas a apresentarem uma oferta queimada que seja um aroma agradável a Yahweh. A oferta queimada é a mesma que a oferta no primeiro dia do mês, bem como a oferta que é feita durante a Festa dos Pães sem Fermento. Yahweh diz a Moisés para fazer os israelitas oferecerem dois novilhos, um carneiro e sete cordeiros machos de um ano, todos sem mancha ou defeito físico.</w:t>
      </w:r>
    </w:p>
    <w:p>
      <w:pPr/>
      <w:r>
        <w:rPr>
          <w:lang w:val="pt_PT" w:bidi="pt_PT"/>
        </w:rPr>
      </w:r>
      <w:r>
        <w:rPr>
          <w:lang w:val="pt_PT" w:bidi="pt_PT"/>
        </w:rPr>
        <w:t>Parem aqui e discutam essa questão em grupo: quais são as características físicas dos animais que as pessoas oferecem como sacrifícios a Deus, deuses ou divindades em sua cultura ou comunidade? Pause este áudio aqui.</w:t>
      </w:r>
    </w:p>
    <w:p>
      <w:pPr/>
      <w:r>
        <w:rPr>
          <w:lang w:val="pt_PT" w:bidi="pt_PT"/>
        </w:rPr>
      </w:r>
      <w:r>
        <w:rPr>
          <w:lang w:val="pt_PT" w:bidi="pt_PT"/>
        </w:rPr>
        <w:t>Juntamente com cada animal, os israelitas também devem oferecer ofertas de grãos. Essas ofertas de grãos são as mesmas para cada animal que os israelitas deveriam oferecer durante o primeiro dia do mês e durante a Festa dos Pães sem Fermento. Para cada boi, os israelitas devem trazer três décimos de um efá, da farinha mais fina misturada com azeite. Uma efá era uma medida seca de grãos entre aproximadamente 13 e 23 quilos. A farinha era uma das melhores farinhas de trigo, moída de forma mais grosseira. Os israelitas deveriam misturar a farinha com azeite.</w:t>
      </w:r>
    </w:p>
    <w:p>
      <w:pPr/>
      <w:r>
        <w:rPr>
          <w:lang w:val="pt_PT" w:bidi="pt_PT"/>
        </w:rPr>
      </w:r>
      <w:r>
        <w:rPr>
          <w:lang w:val="pt_PT" w:bidi="pt_PT"/>
        </w:rPr>
        <w:t>Parem aqui e discutam essa questão em grupo: que tipos de grãos e óleo são usados em sua cultura e são conhecidos por produzir os melhores produtos alimentares? Que tipos de grãos e óleo são usados para oferecer sacrifícios às divindades? Pause este áudio aqui.</w:t>
      </w:r>
    </w:p>
    <w:p>
      <w:pPr/>
      <w:r>
        <w:rPr>
          <w:lang w:val="pt_PT" w:bidi="pt_PT"/>
        </w:rPr>
      </w:r>
      <w:r>
        <w:rPr>
          <w:lang w:val="pt_PT" w:bidi="pt_PT"/>
        </w:rPr>
        <w:t>Com o carneiro, os israelitas devem oferecer uma oferta de grãos de dois décimos de um efá, com a farinha mais fina misturada com azeite. Então os israelitas devem oferecer uma oferta de grãos para cada um dos cordeiros. Essa oferta é um décimo de um efá, da farinha mais fina misturada com azeite para cada cordeiro.</w:t>
      </w:r>
    </w:p>
    <w:p>
      <w:pPr/>
      <w:r>
        <w:rPr>
          <w:lang w:val="pt_PT" w:bidi="pt_PT"/>
        </w:rPr>
      </w:r>
      <w:r>
        <w:rPr>
          <w:lang w:val="pt_PT" w:bidi="pt_PT"/>
        </w:rPr>
        <w:t>Juntamente com essas ofertas, os israelitas devem oferecer um bode como uma oferta pelo pecado ou de purificação, que é uma oferta para o perdão dos pecados não intencionais dos israelitas. Essa oferta faz expiação pelo relacionamento quebrado entre os israelitas e Yahweh. A oferta restaura o relacionamento entre os israelitas e Yahweh quando esse relacionamento foi quebrado devido ao pecado ou à impureza, ou impróprio para o serviço a Yahweh.</w:t>
      </w:r>
    </w:p>
    <w:p>
      <w:pPr/>
      <w:r>
        <w:rPr>
          <w:lang w:val="pt_PT" w:bidi="pt_PT"/>
        </w:rPr>
      </w:r>
      <w:r>
        <w:rPr>
          <w:lang w:val="pt_PT" w:bidi="pt_PT"/>
        </w:rPr>
        <w:t xml:space="preserve">Parem aqui e olhem para uma imagem de um </w:t>
      </w:r>
      <w:r>
        <w:rPr>
          <w:lang w:val="pt_PT" w:bidi="pt_PT"/>
        </w:rPr>
        <w:t>bode</w:t>
      </w:r>
      <w:r>
        <w:rPr>
          <w:lang w:val="pt_PT" w:bidi="pt_PT"/>
        </w:rPr>
        <w:t>, se necessário. Pause este áudio aqui.</w:t>
      </w:r>
    </w:p>
    <w:p>
      <w:pPr/>
      <w:r>
        <w:rPr>
          <w:lang w:val="pt_PT" w:bidi="pt_PT"/>
        </w:rPr>
      </w:r>
      <w:r>
        <w:rPr>
          <w:lang w:val="pt_PT" w:bidi="pt_PT"/>
        </w:rPr>
        <w:t>Os israelitas devem dar essa oferta juntamente com sua libação, além das ofertas queimadas diárias regulares e ofertas de grãos. Yahweh não especifica a libação, mas provavelmente é semelhante às oferecidas no sábado e no primeiro dia de cada mês. Todos os animais devem ser sem nenhum defeito físico.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28.26–31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lembra Moisés de dizer aos israelitas que, quando trouxerem sua oferta de grãos para a Festa da Colheita, eles terão uma assembleia sagrada ou santa, e não farão nenhum trabalho.</w:t>
      </w:r>
    </w:p>
    <w:p>
      <w:pPr/>
      <w:r>
        <w:rPr>
          <w:lang w:val="pt_PT" w:bidi="pt_PT"/>
        </w:rPr>
      </w:r>
      <w:r>
        <w:rPr>
          <w:b/>
          <w:lang w:val="pt_PT" w:bidi="pt_PT"/>
        </w:rPr>
        <w:t>Na segunda cena:</w:t>
      </w:r>
      <w:r>
        <w:rPr>
          <w:lang w:val="pt_PT" w:bidi="pt_PT"/>
        </w:rPr>
        <w:t xml:space="preserve"> os israelitas também apresentarão uma oferta queimada que seja um aroma agradável a Yahweh. Os israelitas devem oferecer a Yahweh dois bois, um carneiro e sete cordeiros de um ano, todos eles sem defeitos físicos. Os israelitas oferecerão uma oferta de grãos de farinha misturada com óleo para cada um dos animais também. Eles também devem oferecer um bode para a expiação dos israelitas também. Yahweh diz a Moisés para dizer aos israelitas que eles apresentarão essa oferta queimada e sua libação, além da oferta queimada diária e da oferta de grãos.</w:t>
      </w:r>
    </w:p>
    <w:p>
      <w:pPr/>
      <w:r>
        <w:rPr>
          <w:lang w:val="pt_PT" w:bidi="pt_PT"/>
        </w:rPr>
      </w:r>
      <w:r>
        <w:rPr>
          <w:b/>
          <w:lang w:val="pt_PT" w:bidi="pt_PT"/>
        </w:rPr>
        <w:t>Na terceira cena:</w:t>
      </w:r>
      <w:r>
        <w:rPr>
          <w:lang w:val="pt_PT" w:bidi="pt_PT"/>
        </w:rPr>
        <w:t xml:space="preserve"> Yahweh lembra a Moisés que todos os animais devem ser sem defeito.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faz os sacrifícios, embora ele não seja mencionado nessa passagem</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Yahweh está falando com Moisés. Yahweh está dando instruções a Moisés para toda a assembleia dos israelitas. Yahweh dá instruções a Moisés para os israelitas realizarem durante a Festa das Semanas, ou a Festa dos Primeiros Frutos. Essa festa é quando os israelitas trazem a primícia de sua colheita de plantações ou grãos a Yahweh como uma oferta. Os israelitas devem tirar o dia de folga do trabalho e santificá-lo, ou seja, separá-lo para Yahweh. Essa festa acontece sete semanas e um dia, ou 50 dias, depois da Páscoa.</w:t>
      </w:r>
    </w:p>
    <w:p>
      <w:pPr/>
      <w:r>
        <w:rPr>
          <w:lang w:val="pt_PT" w:bidi="pt_PT"/>
        </w:rPr>
      </w:r>
      <w:r>
        <w:rPr>
          <w:lang w:val="pt_PT" w:bidi="pt_PT"/>
        </w:rPr>
        <w:t>Yahweh está dando instruções a Moisés para que ele as transmita aos israelitas mais tarde. Os israelitas devem oferecer ofertas queimadas e ofertas de grãos a Yahweh. Cada animal da oferta queimada possui sua própria oferta de grão que o acompanha. Os israelitas devem oferecer a mesma oferta queimada e ofertas de grãos que eles fazem no primeiro dia de cada mês, e também nos dias da Festa dos Pães sem Fermento.</w:t>
      </w:r>
    </w:p>
    <w:p>
      <w:pPr/>
      <w:r>
        <w:rPr>
          <w:lang w:val="pt_PT" w:bidi="pt_PT"/>
        </w:rPr>
      </w:r>
      <w:r>
        <w:rPr>
          <w:lang w:val="pt_PT" w:bidi="pt_PT"/>
        </w:rPr>
        <w:t>Observem nessa passagem que Yahweh não dá quantidades específicas do óleo a ser usado na mistura com a oferta de grãos. Yahweh deu a Moisés as quantidades padrão de óleo para cada oferta de grãos, quando Yahweh deu instruções a Moisés sobre sacrifícios anteriores.</w:t>
      </w:r>
    </w:p>
    <w:p>
      <w:pPr/>
      <w:r>
        <w:rPr>
          <w:lang w:val="pt_PT" w:bidi="pt_PT"/>
        </w:rPr>
      </w:r>
      <w:r>
        <w:rPr>
          <w:lang w:val="pt_PT" w:bidi="pt_PT"/>
        </w:rPr>
        <w:t>Juntamente com a oferta queimada, os israelitas devem oferecer uma oferta pelo pecado ou de purificação, de um bode, para se tornarem aceitáveis diante de Yahweh. O nome da oferta, que é a oferta pelo pecado ou de purificação, não é mencionado aqui, mas está descrito. Sabemos que o povo faz a oferta pelo pecado ou de purificação para restaurar seu relacionamento com Yahweh, ou para expiar seus pecados e as barreiras que as impedem de ter um relacionamento correto com Yahweh.</w:t>
      </w:r>
    </w:p>
    <w:p>
      <w:pPr/>
      <w:r>
        <w:rPr>
          <w:lang w:val="pt_PT" w:bidi="pt_PT"/>
        </w:rPr>
      </w:r>
      <w:r>
        <w:rPr>
          <w:lang w:val="pt_PT" w:bidi="pt_PT"/>
        </w:rPr>
        <w:t>O povo deve oferecer todas essas ofertas com a oferta de bebida que acompanha suas ofertas queimadas, além das ofertas queimadas diárias regulares e ofertas de grãos.</w:t>
      </w:r>
    </w:p>
    <w:p>
      <w:pPr/>
      <w:r>
        <w:rPr>
          <w:lang w:val="pt_PT" w:bidi="pt_PT"/>
        </w:rPr>
      </w:r>
      <w:r>
        <w:rPr>
          <w:lang w:val="pt_PT" w:bidi="pt_PT"/>
        </w:rPr>
        <w:t>Os israelitas devem ter certeza de que todos os animais não tenham defeitos físicos. Observem que Yahweh repete essa instrução sobre os animais porque é importante. Certifiquem-se de mostrar em sua tradução que é importante que os animais não tenham nenhum defeito físico.</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28.26–31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faz os sacrifícios, embora ele não seja mencionado nessa passagem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interpretar as pessoas e os sacerdotes fazendo essas ofertas.</w:t>
      </w:r>
    </w:p>
    <w:p>
      <w:pPr/>
      <w:r>
        <w:rPr>
          <w:lang w:val="pt_PT" w:bidi="pt_PT"/>
        </w:rPr>
      </w:r>
      <w:r>
        <w:rPr>
          <w:lang w:val="pt_PT" w:bidi="pt_PT"/>
        </w:rPr>
        <w:t>Yahweh lembra Moisés de dizer aos israelitas que, quando trouxerem sua oferta de grãos para a Festa da Colheita, eles terão uma assembleia santa e não farão nenhum trabalho.</w:t>
      </w:r>
    </w:p>
    <w:p>
      <w:pPr/>
      <w:r>
        <w:rPr>
          <w:lang w:val="pt_PT" w:bidi="pt_PT"/>
        </w:rPr>
      </w:r>
      <w:r>
        <w:rPr>
          <w:lang w:val="pt_PT" w:bidi="pt_PT"/>
        </w:rPr>
        <w:t>Os israelitas apresentarão uma oferta queimada que seja um aroma agradável a Yahweh. Os israelitas devem oferecer a Yahweh dois bois, um carneiro e sete cordeiros de um ano, todos eles sem defeitos físicos. Os israelitas oferecerão uma oferta de grãos de farinha misturada com óleo, para cada um dos animais também, e uma libação para cada animal. Os israelitas também devem oferecer um bode para a expiação dos israelitas também. Yahweh diz a Moisés para dizer aos israelitas que eles apresentarão todas essas ofertas queimadas e sua libação, além da oferta queimada diária e oferta de grãos.</w:t>
      </w:r>
    </w:p>
    <w:p>
      <w:pPr/>
      <w:r>
        <w:rPr>
          <w:lang w:val="pt_PT" w:bidi="pt_PT"/>
        </w:rPr>
      </w:r>
      <w:r>
        <w:rPr>
          <w:lang w:val="pt_PT" w:bidi="pt_PT"/>
        </w:rPr>
        <w:t>Yahweh lembra a Moisés que todos os animais devem ser sem defeito, ou ser perfeitos.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“Yahweh, você está se tornando um pouco repetitivo. Sinto que já ouvi tudo isso antes”, ou: “Estou tentando confiar que Yahweh provê todos esses animais perfeitos, mas é difícil acreditar que teremos tantos assim!”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28.26–31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está falando com Moisés. Yahweh diz a Moisés que, quando os </w:t>
      </w:r>
      <w:r>
        <w:rPr>
          <w:b/>
          <w:lang w:val="pt_PT" w:bidi="pt_PT"/>
        </w:rPr>
        <w:t>israelitas</w:t>
      </w:r>
      <w:r>
        <w:rPr>
          <w:lang w:val="pt_PT" w:bidi="pt_PT"/>
        </w:rPr>
        <w:t xml:space="preserve"> trouxerem sua oferta de grãos a Yahweh na Festa dos Primeiros Frutos, ou Festa das Semanas, eles terão uma assembleia </w:t>
      </w:r>
      <w:r>
        <w:rPr>
          <w:b/>
          <w:lang w:val="pt_PT" w:bidi="pt_PT"/>
        </w:rPr>
        <w:t>santa</w:t>
      </w:r>
      <w:r>
        <w:rPr>
          <w:lang w:val="pt_PT" w:bidi="pt_PT"/>
        </w:rPr>
        <w:t xml:space="preserve"> e não farão nenhum trabalho. Os </w:t>
      </w:r>
      <w:r>
        <w:rPr>
          <w:lang w:val="pt_PT" w:bidi="pt_PT"/>
        </w:rPr>
        <w:t>israelitas</w:t>
      </w:r>
      <w:r>
        <w:rPr>
          <w:lang w:val="pt_PT" w:bidi="pt_PT"/>
        </w:rPr>
        <w:t xml:space="preserve"> apresentarão uma </w:t>
      </w:r>
      <w:r>
        <w:rPr>
          <w:b/>
          <w:lang w:val="pt_PT" w:bidi="pt_PT"/>
        </w:rPr>
        <w:t>oferta queimada</w:t>
      </w:r>
      <w:r>
        <w:rPr>
          <w:lang w:val="pt_PT" w:bidi="pt_PT"/>
        </w:rPr>
        <w:t xml:space="preserve"> a Yahweh. Uma </w:t>
      </w:r>
      <w:r>
        <w:rPr>
          <w:b/>
          <w:lang w:val="pt_PT" w:bidi="pt_PT"/>
        </w:rPr>
        <w:t>oferta</w:t>
      </w:r>
      <w:r>
        <w:rPr>
          <w:lang w:val="pt_PT" w:bidi="pt_PT"/>
        </w:rPr>
        <w:t xml:space="preserve"> é um presente ou sacrifício dado em ação de graças ou para pedir o perdão a Yahweh. Yahweh é o nome pessoal e próprio de Deus. A assembleia santa é uma reunião especial e separada, onde o povo adora a Yahweh. A oferta queimada é uma oferta que o povo traz a Yahweh, sacrifica e queima completamente no altar no tabernáculo. Usem a mesma palavra para oferta, Yahweh, assembleia santa e oferta queimada que vocês usaram em passagens anteriores. Para mais informações sobre </w:t>
      </w:r>
      <w:r>
        <w:rPr>
          <w:lang w:val="pt_PT" w:bidi="pt_PT"/>
        </w:rPr>
        <w:t>oferta</w:t>
      </w:r>
      <w:r>
        <w:rPr>
          <w:lang w:val="pt_PT" w:bidi="pt_PT"/>
        </w:rPr>
        <w:t xml:space="preserve">, </w:t>
      </w:r>
      <w:r>
        <w:rPr>
          <w:lang w:val="pt_PT" w:bidi="pt_PT"/>
        </w:rPr>
        <w:t>Yahweh</w:t>
      </w:r>
      <w:r>
        <w:rPr>
          <w:lang w:val="pt_PT" w:bidi="pt_PT"/>
        </w:rPr>
        <w:t xml:space="preserve">, </w:t>
      </w:r>
      <w:r>
        <w:rPr>
          <w:lang w:val="pt_PT" w:bidi="pt_PT"/>
        </w:rPr>
        <w:t>santa</w:t>
      </w:r>
      <w:r>
        <w:rPr>
          <w:lang w:val="pt_PT" w:bidi="pt_PT"/>
        </w:rPr>
        <w:t xml:space="preserve"> e </w:t>
      </w:r>
      <w:r>
        <w:rPr>
          <w:lang w:val="pt_PT" w:bidi="pt_PT"/>
        </w:rPr>
        <w:t>ofertas queimadas</w:t>
      </w:r>
      <w:r>
        <w:rPr>
          <w:lang w:val="pt_PT" w:bidi="pt_PT"/>
        </w:rPr>
        <w:t>, consultem o Glossário Mestre.</w:t>
      </w:r>
    </w:p>
    <w:p>
      <w:pPr/>
      <w:r>
        <w:rPr>
          <w:lang w:val="pt_PT" w:bidi="pt_PT"/>
        </w:rPr>
      </w:r>
      <w:r>
        <w:rPr>
          <w:lang w:val="pt_PT" w:bidi="pt_PT"/>
        </w:rPr>
        <w:t>A Festa dos Primeiros Frutos, ou Festa das Semanas, se refere à festa que acontece sete semanas e um dia, ou 50 dias, depois da Páscoa. Nesse dia, os israelitas trouxeram a primeira colheita de suas colheitas a Yahweh.</w:t>
      </w:r>
    </w:p>
    <w:p>
      <w:pPr/>
      <w:r>
        <w:rPr>
          <w:lang w:val="pt_PT" w:bidi="pt_PT"/>
        </w:rPr>
      </w:r>
      <w:r>
        <w:rPr>
          <w:lang w:val="pt_PT" w:bidi="pt_PT"/>
        </w:rPr>
        <w:t xml:space="preserve">Parem aqui e discutam em grupo como vocês traduzirão a </w:t>
      </w:r>
      <w:r>
        <w:rPr>
          <w:b/>
          <w:lang w:val="pt_PT" w:bidi="pt_PT"/>
        </w:rPr>
        <w:t>Festa das Semanas</w:t>
      </w:r>
      <w:r>
        <w:rPr>
          <w:lang w:val="pt_PT" w:bidi="pt_PT"/>
        </w:rPr>
        <w:t xml:space="preserve"> ou </w:t>
      </w:r>
      <w:r>
        <w:rPr>
          <w:b/>
          <w:lang w:val="pt_PT" w:bidi="pt_PT"/>
        </w:rPr>
        <w:t>Festa dos Primeiros Frutos</w:t>
      </w:r>
      <w:r>
        <w:rPr>
          <w:lang w:val="pt_PT" w:bidi="pt_PT"/>
        </w:rPr>
        <w:t xml:space="preserve">. Para mais informações sobre </w:t>
      </w:r>
      <w:r>
        <w:rPr>
          <w:b/>
          <w:lang w:val="pt_PT" w:bidi="pt_PT"/>
        </w:rPr>
        <w:t>Festa das Semanas</w:t>
      </w:r>
      <w:r>
        <w:rPr>
          <w:lang w:val="pt_PT" w:bidi="pt_PT"/>
        </w:rPr>
        <w:t>, consultem o Glossário Mestre. Pause este áudio aqui.</w:t>
      </w:r>
    </w:p>
    <w:p>
      <w:pPr/>
      <w:r>
        <w:rPr>
          <w:lang w:val="pt_PT" w:bidi="pt_PT"/>
        </w:rPr>
      </w:r>
      <w:r>
        <w:rPr>
          <w:lang w:val="pt_PT" w:bidi="pt_PT"/>
        </w:rPr>
        <w:t xml:space="preserve">Yahweh diz a Moisés que as ofertas queimadas são um aroma agradável a Yahweh. Essa oferta deve ser de dois bois, um carneiro e sete cordeiros machos de um ano, todos sem nenhum defeito físico. Com cada animal, os israelitas também devem oferecer uma farinha fina misturada com azeite puro. Usem a mesma palavra para </w:t>
      </w:r>
      <w:r>
        <w:rPr>
          <w:b/>
          <w:lang w:val="pt_PT" w:bidi="pt_PT"/>
        </w:rPr>
        <w:t>efá</w:t>
      </w:r>
      <w:r>
        <w:rPr>
          <w:lang w:val="pt_PT" w:bidi="pt_PT"/>
        </w:rPr>
        <w:t xml:space="preserve"> que vocês usaram em passagens anteriores, e lembrem-se de que </w:t>
      </w:r>
      <w:r>
        <w:rPr>
          <w:b/>
          <w:lang w:val="pt_PT" w:bidi="pt_PT"/>
        </w:rPr>
        <w:t>efá</w:t>
      </w:r>
      <w:r>
        <w:rPr>
          <w:lang w:val="pt_PT" w:bidi="pt_PT"/>
        </w:rPr>
        <w:t xml:space="preserve"> está no Glossário Mestre.</w:t>
      </w:r>
    </w:p>
    <w:p>
      <w:pPr/>
      <w:r>
        <w:rPr>
          <w:lang w:val="pt_PT" w:bidi="pt_PT"/>
        </w:rPr>
      </w:r>
      <w:r>
        <w:rPr>
          <w:lang w:val="pt_PT" w:bidi="pt_PT"/>
        </w:rPr>
        <w:t xml:space="preserve">Além dessas ofertas regulares, os israelitas deveriam oferecer um bode como purificação ou </w:t>
      </w:r>
      <w:r>
        <w:rPr>
          <w:b/>
          <w:lang w:val="pt_PT" w:bidi="pt_PT"/>
        </w:rPr>
        <w:t>expiação</w:t>
      </w:r>
      <w:r>
        <w:rPr>
          <w:lang w:val="pt_PT" w:bidi="pt_PT"/>
        </w:rPr>
        <w:t xml:space="preserve"> pelos pecados ou impureza do povo que se tornou impuro ou impróprio para o serviço a Yahweh. Expiação é cobrir o pecado ou a impureza para que o homem se reconcilie com Yahweh e restaure um relacionamento quebrado. Usem a mesma palavra para expiação que vocês usaram em passagens anteriores. Para mais informações sobre </w:t>
      </w:r>
      <w:r>
        <w:rPr>
          <w:b/>
          <w:lang w:val="pt_PT" w:bidi="pt_PT"/>
        </w:rPr>
        <w:t>expiação</w:t>
      </w:r>
      <w:r>
        <w:rPr>
          <w:lang w:val="pt_PT" w:bidi="pt_PT"/>
        </w:rPr>
        <w:t xml:space="preserve">, consultem o Glossário Mestre. Embora o nome dessa oferta, que é a </w:t>
      </w:r>
      <w:r>
        <w:rPr>
          <w:b/>
          <w:lang w:val="pt_PT" w:bidi="pt_PT"/>
        </w:rPr>
        <w:t>oferta pelo pecado ou de purificação</w:t>
      </w:r>
      <w:r>
        <w:rPr>
          <w:lang w:val="pt_PT" w:bidi="pt_PT"/>
        </w:rPr>
        <w:t xml:space="preserve">, não seja declarado nessa passagem, essa é a oferta sobre a qual Yahweh está falando. Se vocês declararem que essa é a oferta pelo pecado ou de purificação em sua tradução, certifiquem-se de usar as mesmas palavras que vocês usaram em passagens anteriores, e lembrem-se de que a </w:t>
      </w:r>
      <w:r>
        <w:rPr>
          <w:lang w:val="pt_PT" w:bidi="pt_PT"/>
        </w:rPr>
        <w:t>oferta pelo pecado ou de purificação</w:t>
      </w:r>
      <w:r>
        <w:rPr>
          <w:lang w:val="pt_PT" w:bidi="pt_PT"/>
        </w:rPr>
        <w:t xml:space="preserve"> está no Glossário Mestre.</w:t>
      </w:r>
    </w:p>
    <w:p>
      <w:pPr/>
      <w:r>
        <w:rPr>
          <w:lang w:val="pt_PT" w:bidi="pt_PT"/>
        </w:rPr>
      </w:r>
      <w:r>
        <w:rPr>
          <w:lang w:val="pt_PT" w:bidi="pt_PT"/>
        </w:rPr>
        <w:t xml:space="preserve">Os israelitas devem apresentar essa oferta queimada e </w:t>
      </w:r>
      <w:r>
        <w:rPr>
          <w:b/>
          <w:lang w:val="pt_PT" w:bidi="pt_PT"/>
        </w:rPr>
        <w:t>libação</w:t>
      </w:r>
      <w:r>
        <w:rPr>
          <w:lang w:val="pt_PT" w:bidi="pt_PT"/>
        </w:rPr>
        <w:t xml:space="preserve">, além das ofertas queimadas diárias contínuas e ofertas de grãos. Os israelitas devem ter certeza de que os animais não tenham defeitos físicos. Usem as mesmas palavras para libação que vocês usaram em passagens anteriores, e lembrem-se de que </w:t>
      </w:r>
      <w:r>
        <w:rPr>
          <w:b/>
          <w:lang w:val="pt_PT" w:bidi="pt_PT"/>
        </w:rPr>
        <w:t>libação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29:1–6</w:t>
      </w:r>
      <w:r>
        <w:rPr>
          <w:lang w:val="pt_PT" w:bidi="pt_PT"/>
        </w:rPr>
      </w:r>
    </w:p>
    <w:p>
      <w:pPr>
        <w:pStyle w:val="Heading3"/>
      </w:pPr>
      <w:r>
        <w:rPr>
          <w:lang w:val="pt_PT" w:bidi="pt_PT"/>
        </w:rPr>
        <w:t>Ouvir e Sentir</w:t>
      </w:r>
    </w:p>
    <w:p>
      <w:pPr/>
      <w:r>
        <w:rPr>
          <w:lang w:val="pt_PT" w:bidi="pt_PT"/>
        </w:rPr>
      </w:r>
      <w:r>
        <w:rPr>
          <w:lang w:val="pt_PT" w:bidi="pt_PT"/>
        </w:rPr>
        <w:t>Nesta etapa, ouçam Números 29.1–6 e guardem em seus corações.</w:t>
      </w:r>
    </w:p>
    <w:p>
      <w:pPr/>
      <w:r>
        <w:rPr>
          <w:lang w:val="pt_PT" w:bidi="pt_PT"/>
        </w:rPr>
      </w:r>
      <w:r>
        <w:rPr>
          <w:lang w:val="pt_PT" w:bidi="pt_PT"/>
        </w:rPr>
        <w:t>Ouçam uma versão em áudio de Números 29.1–6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29.1–6 na tradução mais fácil de entender. Ouçam uma versão em áudio de Números 29.1–6 na tradução mais fácil de entender.</w:t>
      </w:r>
    </w:p>
    <w:p>
      <w:pPr/>
      <w:r>
        <w:rPr>
          <w:lang w:val="pt_PT" w:bidi="pt_PT"/>
        </w:rPr>
      </w:r>
      <w:r>
        <w:rPr>
          <w:lang w:val="pt_PT" w:bidi="pt_PT"/>
        </w:rPr>
        <w:t>Nas passagens anteriores, os israelitas acamparam nas planícies de Moabe, ao lado do rio Jordão, perto de Jericó. Nas passagens anteriores, os israelitas acamparam nas planícies de Moabe, ao lado do rio Jordão, perto de Jericó. Yahweh tem dado instruções a Moisés para os israelitas sobre os sacrifícios que eles devem dar a Yahweh ao longo dos diferentes tempos e festas do ano. Yahweh tem dado instruções a Moisés para os israelitas sobre os sacrifícios que eles devem dar a Yahweh ao longo dos diferentes tempos e festas do ano.</w:t>
      </w:r>
    </w:p>
    <w:p>
      <w:pPr/>
      <w:r>
        <w:rPr>
          <w:lang w:val="pt_PT" w:bidi="pt_PT"/>
        </w:rPr>
      </w:r>
      <w:r>
        <w:rPr>
          <w:lang w:val="pt_PT" w:bidi="pt_PT"/>
        </w:rPr>
        <w:t>Nessa passagem, Yahweh está dando instruções a Moisés sobre o sacrifício para o primeiro dia do sétimo mês. Nessa passagem, Yahweh está dando instruções a Moisés sobre o sacrifício para o primeiro dia do sétimo mês. O sétimo mês era considerado o mês mais santo. O sétimo mês era considerado o mês mais santo. Várias festas aconteciam no sétimo mês. Várias festas aconteciam no sétimo mês. O sétimo mês era por volta de meados de setembro a meados de outubro, no calendário atual. O sétimo mês era por volta de meados de setembro a meados de outubro, no calendário atual.</w:t>
      </w:r>
    </w:p>
    <w:p>
      <w:pPr/>
      <w:r>
        <w:rPr>
          <w:lang w:val="pt_PT" w:bidi="pt_PT"/>
        </w:rPr>
      </w:r>
      <w:r>
        <w:rPr>
          <w:lang w:val="pt_PT" w:bidi="pt_PT"/>
        </w:rPr>
        <w:t>Yahweh diz a Moisés que, no primeiro dia do sétimo mês, os israelitas devem ter uma assembleia sagrada, o que significa que eles não devem fazer nenhum trabalho diário. Yahweh diz a Moisés que, no primeiro dia do sétimo mês, os israelitas devem ter uma assembleia sagrada, o que significa que eles não devem fazer nenhum trabalho diário. Em vez disso, os israelitas deveriam tocar trombetas, ou os chifres de carneiro, emitindo gritos ou aclamações de alegria e celebração. Em vez disso, os israelitas deveriam tocar trombetas, ou os chifres de carneiro, emitindo gritos ou aclamações de alegria e celebração. Essa festa é às vezes chamada de Festa das Trombetas ou Festa do Ano Novo. Essa festa é às vezes chamada de Festa das Trombetas ou Festa do Ano Novo.</w:t>
      </w:r>
    </w:p>
    <w:p>
      <w:pPr/>
      <w:r>
        <w:rPr>
          <w:lang w:val="pt_PT" w:bidi="pt_PT"/>
        </w:rPr>
      </w:r>
      <w:r>
        <w:rPr>
          <w:lang w:val="pt_PT" w:bidi="pt_PT"/>
        </w:rPr>
        <w:t>Parem aqui e discutam essa questão em grupo: que tipos de instrumentos vocês usariam para fazer um barulho alto de celebração ou alegria, especialmente na adoração a Deus? Parem aqui e discutam essa questão em grupo: que tipos de instrumentos vocês usariam para fazer um barulho alto de celebração ou alegria, especialmente na adoração a Deus? Pause este áudio aqui. Pause este áudio aqui.</w:t>
      </w:r>
    </w:p>
    <w:p>
      <w:pPr/>
      <w:r>
        <w:rPr>
          <w:lang w:val="pt_PT" w:bidi="pt_PT"/>
        </w:rPr>
      </w:r>
      <w:r>
        <w:rPr>
          <w:lang w:val="pt_PT" w:bidi="pt_PT"/>
        </w:rPr>
        <w:t xml:space="preserve">Parem aqui e olhem para uma imagem de um shofar, ou o chifre de carneiro. Parem aqui e olhem para uma imagem de um </w:t>
      </w:r>
      <w:r>
        <w:rPr>
          <w:b/>
          <w:lang w:val="pt_PT" w:bidi="pt_PT"/>
        </w:rPr>
        <w:t>shofar, ou o chifre de carneiro</w:t>
      </w:r>
      <w:r>
        <w:rPr>
          <w:lang w:val="pt_PT" w:bidi="pt_PT"/>
        </w:rPr>
        <w:t>. Pause este áudio aqui. Pause este áudio aqui.</w:t>
      </w:r>
    </w:p>
    <w:p>
      <w:pPr/>
      <w:r>
        <w:rPr>
          <w:lang w:val="pt_PT" w:bidi="pt_PT"/>
        </w:rPr>
      </w:r>
      <w:r>
        <w:rPr>
          <w:lang w:val="pt_PT" w:bidi="pt_PT"/>
        </w:rPr>
        <w:t>Yahweh instrui os israelitas a apresentarem uma oferta queimada que seja um aroma agradável a Yahweh. Yahweh instrui os israelitas a apresentarem uma oferta queimada que seja um aroma agradável a Yahweh. A oferta queimada inclui os mesmos animais que a oferta no primeiro dia do mês, bem como a oferta que é feita durante a Festa dos Pães sem Fermento e a Festa das Semanas. A oferta queimada inclui os mesmos animais que a oferta no primeiro dia do mês, bem como a oferta que é feita durante a Festa dos Pães sem Fermento e a Festa das Semanas. Yahweh diz a Moisés para fazer os israelitas oferecerem um novilho, um carneiro e sete cordeiros machos de um ano, todos sem mancha ou defeito físico. Yahweh diz a Moisés para fazer os israelitas oferecerem um novilho, um carneiro e sete cordeiros machos de um ano, todos sem mancha ou defeito físico.</w:t>
      </w:r>
    </w:p>
    <w:p>
      <w:pPr/>
      <w:r>
        <w:rPr>
          <w:lang w:val="pt_PT" w:bidi="pt_PT"/>
        </w:rPr>
      </w:r>
      <w:r>
        <w:rPr>
          <w:lang w:val="pt_PT" w:bidi="pt_PT"/>
        </w:rPr>
        <w:t>Juntamente com cada animal, os israelitas também devem oferecer ofertas de grãos. Juntamente com cada animal, os israelitas também devem oferecer ofertas de grãos. Para cada boi, os israelitas devem trazer três décimos de um efá, da farinha mais fina misturada com azeite. Para cada boi, os israelitas devem trazer três décimos de um efá, da farinha mais fina misturada com azeite. Uma efá é uma medida seca de grãos, aproximadamente entre 13 a 23 quilos. Uma efá é uma medida seca de grãos, aproximadamente entre 13 a 23 quilos. A farinha é uma das melhores farinhas de trigo, moída de forma mais grosseira. A farinha é uma das melhores farinhas de trigo, moída de forma mais grosseira. Os israelitas devem misturar a farinha com azeite. Os israelitas devem misturar a farinha com azeite.</w:t>
      </w:r>
    </w:p>
    <w:p>
      <w:pPr/>
      <w:r>
        <w:rPr>
          <w:lang w:val="pt_PT" w:bidi="pt_PT"/>
        </w:rPr>
      </w:r>
      <w:r>
        <w:rPr>
          <w:lang w:val="pt_PT" w:bidi="pt_PT"/>
        </w:rPr>
        <w:t>Com o carneiro, os israelitas devem oferecer uma oferta de grãos de dois décimos de um efá, com a farinha mais fina misturada com azeite. Com o carneiro, os israelitas devem oferecer uma oferta de grãos de dois décimos de um efá, com a farinha mais fina misturada com azeite. Então os israelitas devem oferecer uma oferta de grãos para cada um dos cordeiros. Então os israelitas devem oferecer uma oferta de grãos para cada um dos cordeiros. Essa oferta é um décimo de um efá, da farinha mais fina misturada com azeite para cada cordeiro. Essa oferta é um décimo de um efá, da farinha mais fina misturada com azeite para cada cordeiro.</w:t>
      </w:r>
    </w:p>
    <w:p>
      <w:pPr/>
      <w:r>
        <w:rPr>
          <w:lang w:val="pt_PT" w:bidi="pt_PT"/>
        </w:rPr>
      </w:r>
      <w:r>
        <w:rPr>
          <w:lang w:val="pt_PT" w:bidi="pt_PT"/>
        </w:rPr>
        <w:t>Juntamente com essas ofertas, os israelitas devem oferecer um bode como uma oferta pelo pecado ou de purificação, que é uma oferta para o perdão dos pecados não intencionais dos israelitas. Juntamente com essas ofertas, os israelitas devem oferecer um bode como uma oferta pelo pecado ou de purificação, que é uma oferta para o perdão dos pecados não intencionais dos israelitas.</w:t>
      </w:r>
    </w:p>
    <w:p>
      <w:pPr/>
      <w:r>
        <w:rPr>
          <w:lang w:val="pt_PT" w:bidi="pt_PT"/>
        </w:rPr>
      </w:r>
      <w:r>
        <w:rPr>
          <w:lang w:val="pt_PT" w:bidi="pt_PT"/>
        </w:rPr>
        <w:t>Os israelitas devem dar essa oferta além das ofertas queimadas diárias e mensais regulares e suas libações. Os israelitas devem dar essa oferta além das ofertas queimadas diárias e mensais regulares e suas libações. Yahweh está satisfeito com o cheiro dessa oferta queimada como um ato de adoração dos israelitas. Yahweh está satisfeito com o cheiro dessa oferta queimada como um ato de adoração dos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29.1–6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lembra Moisés de dizer aos israelitas que, no primeiro dia do sétimo mês, eles devem ter uma assembleia santa e não devem fazer nenhum trabalho. Os israelitas emitirão gritos de alegria e tocarão as trombetas em alta voz.</w:t>
      </w:r>
    </w:p>
    <w:p>
      <w:pPr/>
      <w:r>
        <w:rPr>
          <w:lang w:val="pt_PT" w:bidi="pt_PT"/>
        </w:rPr>
      </w:r>
      <w:r>
        <w:rPr>
          <w:b/>
          <w:lang w:val="pt_PT" w:bidi="pt_PT"/>
        </w:rPr>
        <w:t>Na segunda cena:</w:t>
      </w:r>
      <w:r>
        <w:rPr>
          <w:lang w:val="pt_PT" w:bidi="pt_PT"/>
        </w:rPr>
        <w:t xml:space="preserve"> os israelitas também devem apresentar uma oferta queimada que seja um aroma agradável a Yahweh. Os israelitas devem oferecer a Yahweh um boi, um carneiro e sete cordeiros de um ano, todos eles sem defeitos físicos. Os israelitas devem oferecer uma oferta de grãos de farinha misturada com óleo para cada um dos animais. Os israelitas também oferecerão um bode para a expiação dos israelitas.</w:t>
      </w:r>
    </w:p>
    <w:p>
      <w:pPr/>
      <w:r>
        <w:rPr>
          <w:lang w:val="pt_PT" w:bidi="pt_PT"/>
        </w:rPr>
      </w:r>
      <w:r>
        <w:rPr>
          <w:b/>
          <w:lang w:val="pt_PT" w:bidi="pt_PT"/>
        </w:rPr>
        <w:t>Na terceira cena:</w:t>
      </w:r>
      <w:r>
        <w:rPr>
          <w:lang w:val="pt_PT" w:bidi="pt_PT"/>
        </w:rPr>
        <w:t xml:space="preserve"> Yahweh diz a Moisés para dizer aos israelitas que eles devem apresentar essa oferta queimada, juntamente com a oferta mensal da lua nova, e a oferta queimada diária e libações, como um aroma suave a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embora ele não seja mencionado nessa passagem</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Yahweh está falando com Moisés. Yahweh está dando instruções a Moisés para toda a assembleia dos israelitas. Yahweh dá instruções a Moisés para que os israelitas cumpram durante o primeiro dia do sétimo mês. Isso ficou conhecido como a Festa das Trombetas, ou a Festa do Ano Novo. Porém, essa passagem não dá um nome a essa festa. Ela descreve o que acontece naquele dia.</w:t>
      </w:r>
    </w:p>
    <w:p>
      <w:pPr/>
      <w:r>
        <w:rPr>
          <w:lang w:val="pt_PT" w:bidi="pt_PT"/>
        </w:rPr>
      </w:r>
      <w:r>
        <w:rPr>
          <w:lang w:val="pt_PT" w:bidi="pt_PT"/>
        </w:rPr>
        <w:t>Parem aqui e discutam esta questão em grupo: como vocês marcam os meses, ou estações, em sua comunidade? Como vocês marcam datas ou tempos específicos, incluindo o ano novo, em sua comunidade? Pause este áudio aqui.</w:t>
      </w:r>
    </w:p>
    <w:p>
      <w:pPr/>
      <w:r>
        <w:rPr>
          <w:lang w:val="pt_PT" w:bidi="pt_PT"/>
        </w:rPr>
      </w:r>
      <w:r>
        <w:rPr>
          <w:lang w:val="pt_PT" w:bidi="pt_PT"/>
        </w:rPr>
        <w:t>Yahweh está dando instruções a Moisés para que ele as transmita aos israelitas mais tarde. Yahweh diz que os israelitas devem oferecer ofertas queimadas e ofertas de grãos a Yahweh. Cada animal da oferta queimada possui sua própria oferta de grão que o acompanha. Yahweh diz que os israelitas devem oferecer a mesma oferta que fazem durante o primeiro dia de cada mês, bem como durante outras festas, exceto que, em vez de dois bois, eles devem oferecer apenas um boi.</w:t>
      </w:r>
    </w:p>
    <w:p>
      <w:pPr/>
      <w:r>
        <w:rPr>
          <w:lang w:val="pt_PT" w:bidi="pt_PT"/>
        </w:rPr>
      </w:r>
      <w:r>
        <w:rPr>
          <w:lang w:val="pt_PT" w:bidi="pt_PT"/>
        </w:rPr>
        <w:t>Observem nessa passagem que Yahweh não dá quantidades específicas do óleo a ser usado na mistura com a oferta de grãos. Observem também que Yahweh não menciona uma libação com essa oferta queimada. Yahweh deu a Moisés as quantidades padrão de óleo para cada oferta de grãos, e as quantidades para as libações, quando deu instruções a Moisés sobre sacrifícios anteriores.</w:t>
      </w:r>
    </w:p>
    <w:p>
      <w:pPr/>
      <w:r>
        <w:rPr>
          <w:lang w:val="pt_PT" w:bidi="pt_PT"/>
        </w:rPr>
      </w:r>
      <w:r>
        <w:rPr>
          <w:lang w:val="pt_PT" w:bidi="pt_PT"/>
        </w:rPr>
        <w:t>Juntamente com a oferta queimada, os israelitas devem oferecer uma oferta pelo pecado ou de purificação, de um bode, para se tornarem aceitáveis diante de Yahweh.</w:t>
      </w:r>
    </w:p>
    <w:p>
      <w:pPr/>
      <w:r>
        <w:rPr>
          <w:lang w:val="pt_PT" w:bidi="pt_PT"/>
        </w:rPr>
      </w:r>
      <w:r>
        <w:rPr>
          <w:lang w:val="pt_PT" w:bidi="pt_PT"/>
        </w:rPr>
        <w:t>Todas essas ofertas devem ser oferecidas em adição às ofertas mensais regulares, das ofertas da lua nova e das ofertas queimadas e libações diárias, como Yahweh instruiu. Yahweh repete que essas ofertas serão um aroma agradável, ou aroma suave, a Yahweh. Yahweh diz isso repetidamente para mostrar o prazer de Yahweh nas ofertas.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29.1–6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embora ele não seja mencionado nessa passagem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interpretar o povo e os sacerdotes fazendo essas ofertas.</w:t>
      </w:r>
    </w:p>
    <w:p>
      <w:pPr/>
      <w:r>
        <w:rPr>
          <w:lang w:val="pt_PT" w:bidi="pt_PT"/>
        </w:rPr>
      </w:r>
      <w:r>
        <w:rPr>
          <w:lang w:val="pt_PT" w:bidi="pt_PT"/>
        </w:rPr>
        <w:t>Yahweh lembra Moisés de dizer aos israelitas que, no primeiro dia do sétimo mês, eles devem ter uma assembleia santa e não devem fazer nenhum trabalho. Em vez disso, os israelitas devem tocar trombetas, ou chifres, e gritar em voz alta de alegria e celebração.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“Uau, sou grato por tantos dias sem trabalhar. Descansamos muito!” ou: “Essa celebração parece ser divertida, porque gritaremos e tocaremos os chifres”.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Moisés que os israelitas também devem apresentar uma oferta queimada, que seja um aroma agradável a Yahweh. Os israelitas devem oferecer a Yahweh um novilho, um carneiro e sete cordeiros de um ano, todos eles sem defeitos físicos. Os israelitas oferecerão uma oferta de grãos de farinha misturada com óleo para cada um dos animais. Os israelitas também devem oferecer um bode para a expiação dos israelitas também. Yahweh diz a Moisés para dizer aos israelitas que eles devem apresentar essa oferta queimada, além da oferta mensal da lua nova e as ofertas queimadas e libações diárias. Yahweh diz que essa oferta queimada será um aroma agradável, ou um aroma suave, para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“Realmente me pergunto por que a carne queimada cheira bem a Yahweh”, ou “Estou feliz por continuar a dar essas ofertas a Yahweh. Estamos satisfeitos por ver Yahweh estar satisfeito conosco”.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29.1–6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está falando com Moisés. Yahweh diz a Moisés para dizer aos israelitas que, no primeiro dia do sétimo mês, os israelitas devem ter uma </w:t>
      </w:r>
      <w:r>
        <w:rPr>
          <w:b/>
          <w:lang w:val="pt_PT" w:bidi="pt_PT"/>
        </w:rPr>
        <w:t>assembleia santa</w:t>
      </w:r>
      <w:r>
        <w:rPr>
          <w:lang w:val="pt_PT" w:bidi="pt_PT"/>
        </w:rPr>
        <w:t xml:space="preserve"> e não fazer nenhum trabalho. No entanto, os israelitas usarão o dia para tocar trombetas e gritar em alta voz de alegria a Yahweh. Yahweh diz que os israelitas apresentarão uma </w:t>
      </w:r>
      <w:r>
        <w:rPr>
          <w:b/>
          <w:lang w:val="pt_PT" w:bidi="pt_PT"/>
        </w:rPr>
        <w:t>oferta queimada</w:t>
      </w:r>
      <w:r>
        <w:rPr>
          <w:lang w:val="pt_PT" w:bidi="pt_PT"/>
        </w:rPr>
        <w:t xml:space="preserve"> a Yahweh. Usem as mesmas palavras para assembleia santa, oferta queimada e Yahweh que vocês usaram em passagens anteriores. Para mais informações sobre </w:t>
      </w:r>
      <w:r>
        <w:rPr>
          <w:lang w:val="pt_PT" w:bidi="pt_PT"/>
        </w:rPr>
        <w:t>santo</w:t>
      </w:r>
      <w:r>
        <w:rPr>
          <w:lang w:val="pt_PT" w:bidi="pt_PT"/>
        </w:rPr>
        <w:t xml:space="preserve">, </w:t>
      </w:r>
      <w:r>
        <w:rPr>
          <w:lang w:val="pt_PT" w:bidi="pt_PT"/>
        </w:rPr>
        <w:t>ofertas queimadas</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 xml:space="preserve">Algumas versões chamam essa festa de </w:t>
      </w:r>
      <w:r>
        <w:rPr>
          <w:b/>
          <w:lang w:val="pt_PT" w:bidi="pt_PT"/>
        </w:rPr>
        <w:t>Festa das Trombetas</w:t>
      </w:r>
      <w:r>
        <w:rPr>
          <w:lang w:val="pt_PT" w:bidi="pt_PT"/>
        </w:rPr>
        <w:t xml:space="preserve">. Usem a mesma frase para Festa das Trombetas que vocês usaram em passagens anteriores, se vocês a usarem nesta passagem. Para mais informações sobre a </w:t>
      </w:r>
      <w:r>
        <w:rPr>
          <w:b/>
          <w:lang w:val="pt_PT" w:bidi="pt_PT"/>
        </w:rPr>
        <w:t>Festa das Trombetas</w:t>
      </w:r>
      <w:r>
        <w:rPr>
          <w:lang w:val="pt_PT" w:bidi="pt_PT"/>
        </w:rPr>
        <w:t>, consultem o Glossário Mestre.</w:t>
      </w:r>
    </w:p>
    <w:p>
      <w:pPr/>
      <w:r>
        <w:rPr>
          <w:lang w:val="pt_PT" w:bidi="pt_PT"/>
        </w:rPr>
      </w:r>
      <w:r>
        <w:rPr>
          <w:lang w:val="pt_PT" w:bidi="pt_PT"/>
        </w:rPr>
        <w:t xml:space="preserve">Yahweh diz a Moisés que as ofertas queimadas são um aroma agradável a Yahweh. Essa oferta deve ser de um novilho, um carneiro e sete cordeiros machos de um ano, todos sem nenhum defeito físico. Com cada animal, os israelitas também devem oferecer uma farinha fina misturada com azeite puro. Usem a mesma palavra para </w:t>
      </w:r>
      <w:r>
        <w:rPr>
          <w:b/>
          <w:lang w:val="pt_PT" w:bidi="pt_PT"/>
        </w:rPr>
        <w:t>efá</w:t>
      </w:r>
      <w:r>
        <w:rPr>
          <w:lang w:val="pt_PT" w:bidi="pt_PT"/>
        </w:rPr>
        <w:t xml:space="preserve"> que vocês usaram em passagens anteriores, e lembrem-se de que </w:t>
      </w:r>
      <w:r>
        <w:rPr>
          <w:b/>
          <w:lang w:val="pt_PT" w:bidi="pt_PT"/>
        </w:rPr>
        <w:t>efá</w:t>
      </w:r>
      <w:r>
        <w:rPr>
          <w:lang w:val="pt_PT" w:bidi="pt_PT"/>
        </w:rPr>
        <w:t xml:space="preserve"> está no Glossário Mestre.</w:t>
      </w:r>
    </w:p>
    <w:p>
      <w:pPr/>
      <w:r>
        <w:rPr>
          <w:lang w:val="pt_PT" w:bidi="pt_PT"/>
        </w:rPr>
      </w:r>
      <w:r>
        <w:rPr>
          <w:lang w:val="pt_PT" w:bidi="pt_PT"/>
        </w:rPr>
        <w:t xml:space="preserve">Além dessa oferta, os israelitas devem oferecer um bode para a </w:t>
      </w:r>
      <w:r>
        <w:rPr>
          <w:b/>
          <w:lang w:val="pt_PT" w:bidi="pt_PT"/>
        </w:rPr>
        <w:t>oferta pelo pecado ou de purificação</w:t>
      </w:r>
      <w:r>
        <w:rPr>
          <w:lang w:val="pt_PT" w:bidi="pt_PT"/>
        </w:rPr>
        <w:t xml:space="preserve">, para purificação ou </w:t>
      </w:r>
      <w:r>
        <w:rPr>
          <w:b/>
          <w:lang w:val="pt_PT" w:bidi="pt_PT"/>
        </w:rPr>
        <w:t>expiação</w:t>
      </w:r>
      <w:r>
        <w:rPr>
          <w:lang w:val="pt_PT" w:bidi="pt_PT"/>
        </w:rPr>
        <w:t xml:space="preserve"> do povo. O povo fez uma oferta pelo pecado ou de purificação, como purificação pelos pecados das pessoas que se tornavam impuras ou impróprias para o serviço a Yahweh. Expiação é a cobertura do pecado para que as pessoas possam ser reconciliadas com Deus e restaurar um relacionamento quebrado. Usem as mesmas palavras para oferta pelo pecado ou de purificação, e para expiação, que vocês usaram em passagens anteriores. Para mais informações sobre </w:t>
      </w:r>
      <w:r>
        <w:rPr>
          <w:lang w:val="pt_PT" w:bidi="pt_PT"/>
        </w:rPr>
        <w:t>oferta de pecado ou de purificação</w:t>
      </w:r>
      <w:r>
        <w:rPr>
          <w:lang w:val="pt_PT" w:bidi="pt_PT"/>
        </w:rPr>
        <w:t xml:space="preserve">, e sobre </w:t>
      </w:r>
      <w:r>
        <w:rPr>
          <w:b/>
          <w:lang w:val="pt_PT" w:bidi="pt_PT"/>
        </w:rPr>
        <w:t>expiação</w:t>
      </w:r>
      <w:r>
        <w:rPr>
          <w:lang w:val="pt_PT" w:bidi="pt_PT"/>
        </w:rPr>
        <w:t>, consultem o Glossário Mestre.</w:t>
      </w:r>
    </w:p>
    <w:p>
      <w:pPr/>
      <w:r>
        <w:rPr>
          <w:lang w:val="pt_PT" w:bidi="pt_PT"/>
        </w:rPr>
      </w:r>
      <w:r>
        <w:rPr>
          <w:lang w:val="pt_PT" w:bidi="pt_PT"/>
        </w:rPr>
        <w:t xml:space="preserve">Yahweh diz a Moisés que os israelitas devem apresentar essa oferta queimada e a </w:t>
      </w:r>
      <w:r>
        <w:rPr>
          <w:b/>
          <w:lang w:val="pt_PT" w:bidi="pt_PT"/>
        </w:rPr>
        <w:t>oferta de grãos</w:t>
      </w:r>
      <w:r>
        <w:rPr>
          <w:lang w:val="pt_PT" w:bidi="pt_PT"/>
        </w:rPr>
        <w:t xml:space="preserve">, além da oferta da lua nova e da oferta queimada diária contínua e da </w:t>
      </w:r>
      <w:r>
        <w:rPr>
          <w:b/>
          <w:lang w:val="pt_PT" w:bidi="pt_PT"/>
        </w:rPr>
        <w:t>libação</w:t>
      </w:r>
      <w:r>
        <w:rPr>
          <w:lang w:val="pt_PT" w:bidi="pt_PT"/>
        </w:rPr>
        <w:t xml:space="preserve">. Essas ofertas são aromas agradáveis a Yahweh. Usem as mesmas palavras e descrições que vocês usaram em passagens anteriores, e lembrem-se de que </w:t>
      </w:r>
      <w:r>
        <w:rPr>
          <w:b/>
          <w:lang w:val="pt_PT" w:bidi="pt_PT"/>
        </w:rPr>
        <w:t>oferta de grãos</w:t>
      </w:r>
      <w:r>
        <w:rPr>
          <w:lang w:val="pt_PT" w:bidi="pt_PT"/>
        </w:rPr>
        <w:t xml:space="preserve"> e </w:t>
      </w:r>
      <w:r>
        <w:rPr>
          <w:b/>
          <w:lang w:val="pt_PT" w:bidi="pt_PT"/>
        </w:rPr>
        <w:t>libação</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29:7–11</w:t>
      </w:r>
      <w:r>
        <w:rPr>
          <w:lang w:val="pt_PT" w:bidi="pt_PT"/>
        </w:rPr>
      </w:r>
    </w:p>
    <w:p>
      <w:pPr>
        <w:pStyle w:val="Heading3"/>
      </w:pPr>
      <w:r>
        <w:rPr>
          <w:lang w:val="pt_PT" w:bidi="pt_PT"/>
        </w:rPr>
        <w:t>Ouvir e Sentir</w:t>
      </w:r>
    </w:p>
    <w:p>
      <w:pPr/>
      <w:r>
        <w:rPr>
          <w:lang w:val="pt_PT" w:bidi="pt_PT"/>
        </w:rPr>
      </w:r>
      <w:r>
        <w:rPr>
          <w:lang w:val="pt_PT" w:bidi="pt_PT"/>
        </w:rPr>
        <w:t>Nesta etapa, ouçam Números 29.7–11 e guardem em seus corações.</w:t>
      </w:r>
    </w:p>
    <w:p>
      <w:pPr/>
      <w:r>
        <w:rPr>
          <w:lang w:val="pt_PT" w:bidi="pt_PT"/>
        </w:rPr>
      </w:r>
      <w:r>
        <w:rPr>
          <w:lang w:val="pt_PT" w:bidi="pt_PT"/>
        </w:rPr>
        <w:t>Ouçam uma versão em áudio de Números 29.7–11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29.7–11 na tradução mais fácil de entender.</w:t>
      </w:r>
    </w:p>
    <w:p>
      <w:pPr/>
      <w:r>
        <w:rPr>
          <w:lang w:val="pt_PT" w:bidi="pt_PT"/>
        </w:rPr>
      </w:r>
      <w:r>
        <w:rPr>
          <w:lang w:val="pt_PT" w:bidi="pt_PT"/>
        </w:rPr>
        <w:t>Nas passagens anteriores, os israelitas acamparam nas planícies de Moabe, junto ao rio Jordão, perto de Jericó. Yahweh tem dado instruções a Moisés para os israelitas sobre os sacrifícios que eles devem dar a Yahweh ao longo dos diferentes tempos e festas do ano.</w:t>
      </w:r>
    </w:p>
    <w:p>
      <w:pPr/>
      <w:r>
        <w:rPr>
          <w:lang w:val="pt_PT" w:bidi="pt_PT"/>
        </w:rPr>
      </w:r>
      <w:r>
        <w:rPr>
          <w:lang w:val="pt_PT" w:bidi="pt_PT"/>
        </w:rPr>
        <w:t>Nessa passagem, Yahweh está dando instruções a Moisés sobre o sacrifício para o décimo dia do sétimo mês. O sétimo mês era considerado o mês mais santo. Várias festas aconteciam no sétimo mês. O sétimo mês era por volta de meados de setembro a meados de outubro. Essa festa mais tarde ficou conhecida como o Dia da Expiação.</w:t>
      </w:r>
    </w:p>
    <w:p>
      <w:pPr/>
      <w:r>
        <w:rPr>
          <w:lang w:val="pt_PT" w:bidi="pt_PT"/>
        </w:rPr>
      </w:r>
      <w:r>
        <w:rPr>
          <w:lang w:val="pt_PT" w:bidi="pt_PT"/>
        </w:rPr>
        <w:t>No décimo dia do sétimo mês, os israelitas devem ter uma assembleia sagrada e negar-se a si mesmos. Algumas versões dizem que os israelitas devem se afligir ou se humilhar. Isso significa privar-se de comida, ou jejuar. Eles também não devem fazer nenhum trabalho de nenhum tipo, exceto oferecer os sacrifícios.</w:t>
      </w:r>
    </w:p>
    <w:p>
      <w:pPr/>
      <w:r>
        <w:rPr>
          <w:lang w:val="pt_PT" w:bidi="pt_PT"/>
        </w:rPr>
      </w:r>
      <w:r>
        <w:rPr>
          <w:lang w:val="pt_PT" w:bidi="pt_PT"/>
        </w:rPr>
        <w:t>Parem aqui e discutam essa pergunta em grupo: quando vocês jejuam, ou não comem, em sua comunidade? Por que vocês jejuam durante esses tempos? Pause este áudio aqui.</w:t>
      </w:r>
    </w:p>
    <w:p>
      <w:pPr/>
      <w:r>
        <w:rPr>
          <w:lang w:val="pt_PT" w:bidi="pt_PT"/>
        </w:rPr>
      </w:r>
      <w:r>
        <w:rPr>
          <w:lang w:val="pt_PT" w:bidi="pt_PT"/>
        </w:rPr>
        <w:t>Yahweh instrui os israelitas a apresentarem uma oferta queimada que seja um aroma agradável a Yahweh. A oferta queimada é a mesma que a oferta no primeiro dia do sétimo mês, ou a Festa das Trombetas. Yahweh diz a Moisés para fazer os israelitas oferecerem um novilho, um carneiro e sete cordeiros machos de um ano, todos sem mancha ou defeito físico.</w:t>
      </w:r>
    </w:p>
    <w:p>
      <w:pPr/>
      <w:r>
        <w:rPr>
          <w:lang w:val="pt_PT" w:bidi="pt_PT"/>
        </w:rPr>
      </w:r>
      <w:r>
        <w:rPr>
          <w:lang w:val="pt_PT" w:bidi="pt_PT"/>
        </w:rPr>
        <w:t>Juntamente com cada animal, os israelitas também devem oferecer ofertas de grãos. Para cada boi, os israelitas devem trazer três décimos de um efá, da farinha mais fina misturada com azeite. Uma efá era uma medida seca de grãos com cerca de 13 a 23 quilos. A farinha é uma das melhores farinhas de trigo, moída de forma mais grosseira. Os israelitas devem misturar a farinha com azeite.</w:t>
      </w:r>
    </w:p>
    <w:p>
      <w:pPr/>
      <w:r>
        <w:rPr>
          <w:lang w:val="pt_PT" w:bidi="pt_PT"/>
        </w:rPr>
      </w:r>
      <w:r>
        <w:rPr>
          <w:lang w:val="pt_PT" w:bidi="pt_PT"/>
        </w:rPr>
        <w:t>Com o carneiro, os israelitas devem oferecer uma oferta de grãos de dois décimos de um efá, com a farinha mais fina misturada com azeite. Então os israelitas devem oferecer uma oferta de grãos para cada um dos cordeiros. Essa oferta é um décimo de um efá, da farinha mais fina misturada com azeite para cada cordeiro.</w:t>
      </w:r>
    </w:p>
    <w:p>
      <w:pPr/>
      <w:r>
        <w:rPr>
          <w:lang w:val="pt_PT" w:bidi="pt_PT"/>
        </w:rPr>
      </w:r>
      <w:r>
        <w:rPr>
          <w:lang w:val="pt_PT" w:bidi="pt_PT"/>
        </w:rPr>
        <w:t>Juntamente com essas ofertas, os israelitas devem oferecer um bode como uma oferta pelo pecado ou de purificação, que é a oferta para o perdão dos pecados não intencionais ou impurezas dos israelitas.</w:t>
      </w:r>
    </w:p>
    <w:p>
      <w:pPr/>
      <w:r>
        <w:rPr>
          <w:lang w:val="pt_PT" w:bidi="pt_PT"/>
        </w:rPr>
      </w:r>
      <w:r>
        <w:rPr>
          <w:lang w:val="pt_PT" w:bidi="pt_PT"/>
        </w:rPr>
        <w:t>Os israelitas devem oferecer este bode, além da oferta pelo pecado ou de purificação para expiação, e das ofertas queimadas diárias regulares e as ofertas de grãos e as libações. Há uma oferta extra pelo pecado ou pela purificação para a expiação aqui. Essa provavelmente é a oferta pelo pecado muito especial que o povo oferecia no Dia da Expiação. Não sabemos o propósito dessa segunda oferta pelo pecado ou de purificação, porque ela ainda não foi mencionada em Números.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29.7–11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Moisés para dizer aos israelitas que, no décimo dia do sétimo mês, os israelitas devem ter uma assembleia santa e eles devem se privar de comida. Os israelitas também não devem fazer nenhum trabalho de nenhum tipo.</w:t>
      </w:r>
    </w:p>
    <w:p>
      <w:pPr/>
      <w:r>
        <w:rPr>
          <w:lang w:val="pt_PT" w:bidi="pt_PT"/>
        </w:rPr>
      </w:r>
      <w:r>
        <w:rPr>
          <w:b/>
          <w:lang w:val="pt_PT" w:bidi="pt_PT"/>
        </w:rPr>
        <w:t>Na segunda cena:</w:t>
      </w:r>
      <w:r>
        <w:rPr>
          <w:lang w:val="pt_PT" w:bidi="pt_PT"/>
        </w:rPr>
        <w:t xml:space="preserve"> Yahweh diz a Moisés que os israelitas devem apresentar uma oferta queimada que seja um aroma agradável a Yahweh. Os israelitas devem oferecer a Yahweh um boi, um carneiro e sete cordeiros de um ano, todos eles sem defeitos físicos. Os israelitas devem oferecer uma oferta de grãos de farinha misturada com óleo para cada um dos animais. Os israelitas também oferecerão um bode para a expiação dos israelitas.</w:t>
      </w:r>
    </w:p>
    <w:p>
      <w:pPr/>
      <w:r>
        <w:rPr>
          <w:lang w:val="pt_PT" w:bidi="pt_PT"/>
        </w:rPr>
      </w:r>
      <w:r>
        <w:rPr>
          <w:b/>
          <w:lang w:val="pt_PT" w:bidi="pt_PT"/>
        </w:rPr>
        <w:t>Na terceira cena:</w:t>
      </w:r>
      <w:r>
        <w:rPr>
          <w:lang w:val="pt_PT" w:bidi="pt_PT"/>
        </w:rPr>
        <w:t xml:space="preserve"> Yahweh diz a Moisés para dizer aos israelitas que eles devem apresentar essa oferta queimada juntamente com outra oferta pelo pecado ou de purificação, a oferta queimada diária e todas as ofertas de grãos e libações que acompanham cada uma delas.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Yahweh está falando com Moisés. Yahweh está dando instruções a Moisés para toda a assembleia dos israelitas. Yahweh dá instruções a Moisés para que os israelitas as cumpram durante o décimo dia do sétimo mês.</w:t>
      </w:r>
    </w:p>
    <w:p>
      <w:pPr/>
      <w:r>
        <w:rPr>
          <w:lang w:val="pt_PT" w:bidi="pt_PT"/>
        </w:rPr>
      </w:r>
      <w:r>
        <w:rPr>
          <w:lang w:val="pt_PT" w:bidi="pt_PT"/>
        </w:rPr>
        <w:t>Yahweh está dando instruções a Moisés para que ele as transmita aos israelitas mais tarde. Yahweh diz que os israelitas devem oferecer ofertas queimadas e ofertas de grãos a Yahweh. Yahweh diz que cada animal da oferta queimada possui sua própria oferta de grão que o acompanha. Essa oferta é como a oferta para a Festa das Trombetas. Moisés descreve essas ofertas de grãos e as quantidades da oferta de grãos da mesma maneira e com as mesmas palavras, em cada descrição dessas ofertas queimadas.</w:t>
      </w:r>
    </w:p>
    <w:p>
      <w:pPr/>
      <w:r>
        <w:rPr>
          <w:lang w:val="pt_PT" w:bidi="pt_PT"/>
        </w:rPr>
      </w:r>
      <w:r>
        <w:rPr>
          <w:lang w:val="pt_PT" w:bidi="pt_PT"/>
        </w:rPr>
        <w:t>Observem nessa passagem que Yahweh não dá quantidades específicas do óleo a ser usado na mistura com a oferta de grãos. Yahweh deu a Moisés as quantidades padrão de óleo para cada oferta de grãos, quando Yahweh deu instruções a Moisés sobre sacrifícios anteriores.</w:t>
      </w:r>
    </w:p>
    <w:p>
      <w:pPr/>
      <w:r>
        <w:rPr>
          <w:lang w:val="pt_PT" w:bidi="pt_PT"/>
        </w:rPr>
      </w:r>
      <w:r>
        <w:rPr>
          <w:lang w:val="pt_PT" w:bidi="pt_PT"/>
        </w:rPr>
        <w:t>Juntamente com a oferta queimada, os israelitas devem oferecer uma oferta pelo pecado ou de purificação, de um bode, para se tornarem aceitáveis diante de Yahweh.</w:t>
      </w:r>
    </w:p>
    <w:p>
      <w:pPr/>
      <w:r>
        <w:rPr>
          <w:lang w:val="pt_PT" w:bidi="pt_PT"/>
        </w:rPr>
      </w:r>
      <w:r>
        <w:rPr>
          <w:lang w:val="pt_PT" w:bidi="pt_PT"/>
        </w:rPr>
        <w:t>Essa passagem termina com uma declaração resumida. Os israelitas devem oferecer a oferta queimada para esse décimo dia do sétimo mês, as ofertas diárias e uma oferta pelo pecado ou de purificação. Mas, além de todas essas ofertas, eles também devem oferecer a oferta pelo pecado como expiação. Moisés não descreve a oferta pelo pecado para expiação aqui, ou explica o que é.</w:t>
      </w:r>
    </w:p>
    <w:p>
      <w:pPr/>
      <w:r>
        <w:rPr>
          <w:lang w:val="pt_PT" w:bidi="pt_PT"/>
        </w:rPr>
      </w:r>
      <w:r>
        <w:rPr>
          <w:lang w:val="pt_PT" w:bidi="pt_PT"/>
        </w:rPr>
        <w:t>Parem aqui e listem cada oferta que os israelitas devem oferecer nesse dia.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29.7–11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encenar fazendo as ofertas enquanto contam essa história.</w:t>
      </w:r>
    </w:p>
    <w:p>
      <w:pPr/>
      <w:r>
        <w:rPr>
          <w:lang w:val="pt_PT" w:bidi="pt_PT"/>
        </w:rPr>
      </w:r>
      <w:r>
        <w:rPr>
          <w:lang w:val="pt_PT" w:bidi="pt_PT"/>
        </w:rPr>
        <w:t>Yahweh lembra Moisés de dizer aos israelitas que, no décimo dia do sétimo mês, eles devem ter uma assembleia santa e não devem ter nenhum trabalho.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algo como: "Por que não somos capazes de comer?" ou: “Qual é o significado entre não ter comida e nos recusar a comer? Eu não entendo".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não farão nenhum trabalho, mas apresentarão uma oferta queimada, que é um aroma agradável a Yahweh. Os israelitas devem oferecer a Yahweh dois bois, um carneiro e sete cordeiros de um ano, todos eles sem defeitos físicos. Os israelitas devem oferecer uma oferta de grãos de farinha misturada com óleo para cada um dos animais. Os israelitas também devem oferecer um bode para o pecado ou purificação dos israelitas. Yahweh diz a Moisés para dizer aos israelitas que eles devem apresentar essa oferta queimada, além da oferta pelo pecado para expiação, e a oferta queimada diária e sua oferta de grãos e libação.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 "Por que Yahweh recebe toda essa comida, mas não podemos comer hoje?" ou: “Esse deve ser um dia muito especial para Yahweh”.</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29.7–11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está falando com Moisés. Yahweh diz a Moisés para dizer aos israelitas que, no décimo dia do sétimo mês, os israelitas devem ter uma </w:t>
      </w:r>
      <w:r>
        <w:rPr>
          <w:b/>
          <w:lang w:val="pt_PT" w:bidi="pt_PT"/>
        </w:rPr>
        <w:t>assembleia santa</w:t>
      </w:r>
      <w:r>
        <w:rPr>
          <w:lang w:val="pt_PT" w:bidi="pt_PT"/>
        </w:rPr>
        <w:t xml:space="preserve"> e se recusar a comer comida. Os </w:t>
      </w:r>
      <w:r>
        <w:rPr>
          <w:lang w:val="pt_PT" w:bidi="pt_PT"/>
        </w:rPr>
        <w:t>israelitas</w:t>
      </w:r>
      <w:r>
        <w:rPr>
          <w:lang w:val="pt_PT" w:bidi="pt_PT"/>
        </w:rPr>
        <w:t xml:space="preserve"> não devem fazer nenhum trabalho. Isso significa que os israelitas não devem fazer nenhum trabalho. No entanto, os israelitas apresentarão uma </w:t>
      </w:r>
      <w:r>
        <w:rPr>
          <w:b/>
          <w:lang w:val="pt_PT" w:bidi="pt_PT"/>
        </w:rPr>
        <w:t>oferta queimada</w:t>
      </w:r>
      <w:r>
        <w:rPr>
          <w:lang w:val="pt_PT" w:bidi="pt_PT"/>
        </w:rPr>
        <w:t xml:space="preserve"> a Yahweh. Usem as mesmas palavras para assembleia santa, oferta queimada e Yahweh que vocês usaram em passagens anteriores. Para mais informações sobre </w:t>
      </w:r>
      <w:r>
        <w:rPr>
          <w:lang w:val="pt_PT" w:bidi="pt_PT"/>
        </w:rPr>
        <w:t>santo</w:t>
      </w:r>
      <w:r>
        <w:rPr>
          <w:lang w:val="pt_PT" w:bidi="pt_PT"/>
        </w:rPr>
        <w:t xml:space="preserve">, </w:t>
      </w:r>
      <w:r>
        <w:rPr>
          <w:lang w:val="pt_PT" w:bidi="pt_PT"/>
        </w:rPr>
        <w:t>ofertas queimadas</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 xml:space="preserve">Yahweh diz a Moisés que as ofertas queimadas são um aroma agradável a Yahweh. Essa oferta deve ser de um boi, um carneiro e sete cordeiros machos de um ano, todos sem nenhum defeito físico. Com cada animal, eles também devem oferecer uma farinha fina misturada com azeite puro. Usem as mesmas palavras para aroma agradável e </w:t>
      </w:r>
      <w:r>
        <w:rPr>
          <w:b/>
          <w:lang w:val="pt_PT" w:bidi="pt_PT"/>
        </w:rPr>
        <w:t>efá</w:t>
      </w:r>
      <w:r>
        <w:rPr>
          <w:lang w:val="pt_PT" w:bidi="pt_PT"/>
        </w:rPr>
        <w:t xml:space="preserve"> que vocês usaram em passagens anteriores, e lembrem-se de que </w:t>
      </w:r>
      <w:r>
        <w:rPr>
          <w:b/>
          <w:lang w:val="pt_PT" w:bidi="pt_PT"/>
        </w:rPr>
        <w:t>efá</w:t>
      </w:r>
      <w:r>
        <w:rPr>
          <w:lang w:val="pt_PT" w:bidi="pt_PT"/>
        </w:rPr>
        <w:t xml:space="preserve"> está no Glossário Mestre.</w:t>
      </w:r>
    </w:p>
    <w:p>
      <w:pPr/>
      <w:r>
        <w:rPr>
          <w:lang w:val="pt_PT" w:bidi="pt_PT"/>
        </w:rPr>
      </w:r>
      <w:r>
        <w:rPr>
          <w:lang w:val="pt_PT" w:bidi="pt_PT"/>
        </w:rPr>
        <w:t xml:space="preserve">Além dessa oferta, os israelitas devem oferecer um bode para a </w:t>
      </w:r>
      <w:r>
        <w:rPr>
          <w:b/>
          <w:lang w:val="pt_PT" w:bidi="pt_PT"/>
        </w:rPr>
        <w:t>oferta pelo pecado ou de purificação</w:t>
      </w:r>
      <w:r>
        <w:rPr>
          <w:lang w:val="pt_PT" w:bidi="pt_PT"/>
        </w:rPr>
        <w:t xml:space="preserve">, para a purificação do povo. Os israelitas devem dar essa oferta como purificação pelas pessoas que se tornaram impuras ou impróprias para o serviço a Yahweh. Usem as mesmas palavras para oferta de pecado ou de purificação e </w:t>
      </w:r>
      <w:r>
        <w:rPr>
          <w:b/>
          <w:lang w:val="pt_PT" w:bidi="pt_PT"/>
        </w:rPr>
        <w:t>expiação</w:t>
      </w:r>
      <w:r>
        <w:rPr>
          <w:lang w:val="pt_PT" w:bidi="pt_PT"/>
        </w:rPr>
        <w:t xml:space="preserve"> que vocês usaram em passagens anteriores. Para mais informações sobre </w:t>
      </w:r>
      <w:r>
        <w:rPr>
          <w:lang w:val="pt_PT" w:bidi="pt_PT"/>
        </w:rPr>
        <w:t>oferta pelo pecado ou de purificação</w:t>
      </w:r>
      <w:r>
        <w:rPr>
          <w:lang w:val="pt_PT" w:bidi="pt_PT"/>
        </w:rPr>
        <w:t xml:space="preserve"> e </w:t>
      </w:r>
      <w:r>
        <w:rPr>
          <w:b/>
          <w:lang w:val="pt_PT" w:bidi="pt_PT"/>
        </w:rPr>
        <w:t>expiação</w:t>
      </w:r>
      <w:r>
        <w:rPr>
          <w:lang w:val="pt_PT" w:bidi="pt_PT"/>
        </w:rPr>
        <w:t>, consultem o Glossário Mestre.</w:t>
      </w:r>
    </w:p>
    <w:p>
      <w:pPr/>
      <w:r>
        <w:rPr>
          <w:lang w:val="pt_PT" w:bidi="pt_PT"/>
        </w:rPr>
      </w:r>
      <w:r>
        <w:rPr>
          <w:lang w:val="pt_PT" w:bidi="pt_PT"/>
        </w:rPr>
        <w:t xml:space="preserve">Os israelitas devem apresentar essa oferta queimada além da oferta pelo pecado e de purificação, e a oferta queimada diária contínua, a </w:t>
      </w:r>
      <w:r>
        <w:rPr>
          <w:b/>
          <w:lang w:val="pt_PT" w:bidi="pt_PT"/>
        </w:rPr>
        <w:t>oferta de grãos</w:t>
      </w:r>
      <w:r>
        <w:rPr>
          <w:lang w:val="pt_PT" w:bidi="pt_PT"/>
        </w:rPr>
        <w:t xml:space="preserve"> e </w:t>
      </w:r>
      <w:r>
        <w:rPr>
          <w:b/>
          <w:lang w:val="pt_PT" w:bidi="pt_PT"/>
        </w:rPr>
        <w:t>libação</w:t>
      </w:r>
      <w:r>
        <w:rPr>
          <w:lang w:val="pt_PT" w:bidi="pt_PT"/>
        </w:rPr>
        <w:t xml:space="preserve">. Usem as mesmas palavras para </w:t>
      </w:r>
      <w:r>
        <w:rPr>
          <w:b/>
          <w:lang w:val="pt_PT" w:bidi="pt_PT"/>
        </w:rPr>
        <w:t>oferta de grãos</w:t>
      </w:r>
      <w:r>
        <w:rPr>
          <w:lang w:val="pt_PT" w:bidi="pt_PT"/>
        </w:rPr>
        <w:t xml:space="preserve"> e </w:t>
      </w:r>
      <w:r>
        <w:rPr>
          <w:b/>
          <w:lang w:val="pt_PT" w:bidi="pt_PT"/>
        </w:rPr>
        <w:t>libação</w:t>
      </w:r>
      <w:r>
        <w:rPr>
          <w:lang w:val="pt_PT" w:bidi="pt_PT"/>
        </w:rPr>
        <w:t>, e consultem o Glossário Mestre para mais informações sobre essas ofertas.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29:12–40</w:t>
      </w:r>
      <w:r>
        <w:rPr>
          <w:lang w:val="pt_PT" w:bidi="pt_PT"/>
        </w:rPr>
      </w:r>
    </w:p>
    <w:p>
      <w:pPr>
        <w:pStyle w:val="Heading3"/>
      </w:pPr>
      <w:r>
        <w:rPr>
          <w:lang w:val="pt_PT" w:bidi="pt_PT"/>
        </w:rPr>
        <w:t>Ouvir e Sentir</w:t>
      </w:r>
    </w:p>
    <w:p>
      <w:pPr/>
      <w:r>
        <w:rPr>
          <w:lang w:val="pt_PT" w:bidi="pt_PT"/>
        </w:rPr>
      </w:r>
      <w:r>
        <w:rPr>
          <w:lang w:val="pt_PT" w:bidi="pt_PT"/>
        </w:rPr>
        <w:t>Nesta etapa, ouçam Números 29.12–40 e guardem em seus corações.</w:t>
      </w:r>
    </w:p>
    <w:p>
      <w:pPr/>
      <w:r>
        <w:rPr>
          <w:lang w:val="pt_PT" w:bidi="pt_PT"/>
        </w:rPr>
      </w:r>
      <w:r>
        <w:rPr>
          <w:lang w:val="pt_PT" w:bidi="pt_PT"/>
        </w:rPr>
        <w:t>Ouçam uma versão em áudio de Números 29.12–40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29.12–40 na tradução mais fácil de entender.</w:t>
      </w:r>
    </w:p>
    <w:p>
      <w:pPr/>
      <w:r>
        <w:rPr>
          <w:lang w:val="pt_PT" w:bidi="pt_PT"/>
        </w:rPr>
      </w:r>
      <w:r>
        <w:rPr>
          <w:lang w:val="pt_PT" w:bidi="pt_PT"/>
        </w:rPr>
        <w:t>Nas passagens anteriores, os israelitas acamparam nas planícies de Moabe, ao rio Jordão, perto de Jericó. Yahweh tem dado instruções a Moisés para os israelitas sobre os sacrifícios que eles devem dar a Yahweh.</w:t>
      </w:r>
    </w:p>
    <w:p>
      <w:pPr/>
      <w:r>
        <w:rPr>
          <w:lang w:val="pt_PT" w:bidi="pt_PT"/>
        </w:rPr>
      </w:r>
      <w:r>
        <w:rPr>
          <w:lang w:val="pt_PT" w:bidi="pt_PT"/>
        </w:rPr>
        <w:t>Nessa passagem, Yahweh está dando instruções a Moisés sobre o sacrifício para o meio do sétimo mês. O sétimo mês é um dos meses mais importantes para os israelitas. Essa festa deveria acontecer no décimo quinto dia do sétimo mês e continuar por sete dias. Algumas versões mencionam que essa festa era chamada de Festa dos Tabernáculos, ou a Festa das Cabanas. Essa festa era para lembrar aos israelitas do tempo que eles vagaram pelo deserto, bem como agradecer a Yahweh pela provisão de Yahweh para a colheita. Durante essa festa, os israelitas construíam moradias ao ar livre, tendas ou cabanas feitas de galhos, para morar nelas durante a festa. Isso lembrava aos israelitas de como eles viviam enquanto passavam pelo deserto.</w:t>
      </w:r>
    </w:p>
    <w:p>
      <w:pPr/>
      <w:r>
        <w:rPr>
          <w:lang w:val="pt_PT" w:bidi="pt_PT"/>
        </w:rPr>
      </w:r>
      <w:r>
        <w:rPr>
          <w:lang w:val="pt_PT" w:bidi="pt_PT"/>
        </w:rPr>
        <w:t>Yahweh diz que, no décimo quinto dia do sétimo mês, os israelitas devem ter uma assembleia santa, o que significa que eles não devem fazer nenhum de seus trabalhos diários. A passagem não especifica que tipo de trabalho eles não devem fazer. Isso provavelmente significa trabalho associado ao trabalho diário deles, uma vez que nesse dia eles têm que fazer o trabalho de sacrificar animais a Yahweh. Os israelitas devem celebrar uma festa para Yahweh por sete dias.</w:t>
      </w:r>
    </w:p>
    <w:p>
      <w:pPr/>
      <w:r>
        <w:rPr>
          <w:lang w:val="pt_PT" w:bidi="pt_PT"/>
        </w:rPr>
      </w:r>
      <w:r>
        <w:rPr>
          <w:lang w:val="pt_PT" w:bidi="pt_PT"/>
        </w:rPr>
        <w:t>Yahweh instrui os israelitas a apresentar uma oferta queimada que seja um aroma agradável a Yahweh. Yahweh diz a Moisés para fazer os israelitas oferecerem treze bois, dois carneiros e catorze cordeiros machos de um ano, todos sem mancha ou defeito físico.</w:t>
      </w:r>
    </w:p>
    <w:p>
      <w:pPr/>
      <w:r>
        <w:rPr>
          <w:lang w:val="pt_PT" w:bidi="pt_PT"/>
        </w:rPr>
      </w:r>
      <w:r>
        <w:rPr>
          <w:lang w:val="pt_PT" w:bidi="pt_PT"/>
        </w:rPr>
        <w:t>Juntamente com cada animal, os israelitas também devem oferecer ofertas de grãos. Para cada boi, os israelitas devem trazer três décimos de uma efá, ou cerca de 3 a 9 quilos, da farinha mais fina misturada com azeite. Uma efá era uma medida seca para grãos entre aproximadamente 13 a 23 quilos. Essa farinha era uma das melhores farinhas de trigo, moída de forma mais grossa. Os israelitas deveriam misturar a farinha com azeite.</w:t>
      </w:r>
    </w:p>
    <w:p>
      <w:pPr/>
      <w:r>
        <w:rPr>
          <w:lang w:val="pt_PT" w:bidi="pt_PT"/>
        </w:rPr>
      </w:r>
      <w:r>
        <w:rPr>
          <w:lang w:val="pt_PT" w:bidi="pt_PT"/>
        </w:rPr>
        <w:t>Com cada carneiro, os israelitas devem oferecer uma oferta de grãos de dois décimos de uma efá, ou cerca de 2 a 6 quilos, com a farinha mais fina misturada com azeite. Então os israelitas devem oferecer uma oferta de grãos para cada um dos cordeiros. Essa oferta é um décimo de uma efá, ou cerca de 1 a 3 quilos, da farinha mais fina misturada com azeite para cada cordeiro.</w:t>
      </w:r>
    </w:p>
    <w:p>
      <w:pPr/>
      <w:r>
        <w:rPr>
          <w:lang w:val="pt_PT" w:bidi="pt_PT"/>
        </w:rPr>
      </w:r>
      <w:r>
        <w:rPr>
          <w:lang w:val="pt_PT" w:bidi="pt_PT"/>
        </w:rPr>
        <w:t>Juntamente com essas ofertas, os israelitas devem oferecer um bode como uma oferta pelo pecado ou de purificação, que é uma oferta para o perdão dos pecados não intencionais e impurezas dos israelitas.</w:t>
      </w:r>
    </w:p>
    <w:p>
      <w:pPr/>
      <w:r>
        <w:rPr>
          <w:lang w:val="pt_PT" w:bidi="pt_PT"/>
        </w:rPr>
      </w:r>
      <w:r>
        <w:rPr>
          <w:lang w:val="pt_PT" w:bidi="pt_PT"/>
        </w:rPr>
        <w:t>Os israelitas devem dar essa oferta além das ofertas queimadas diárias regulares, ofertas de bebidas e ofertas de grãos.</w:t>
      </w:r>
    </w:p>
    <w:p>
      <w:pPr/>
      <w:r>
        <w:rPr>
          <w:lang w:val="pt_PT" w:bidi="pt_PT"/>
        </w:rPr>
      </w:r>
      <w:r>
        <w:rPr>
          <w:lang w:val="pt_PT" w:bidi="pt_PT"/>
        </w:rPr>
        <w:t>Todos os dias da celebração dos sete dias, os israelitas devem oferecer a mesma oferta queimada e oferta de grãos que no primeiro dia, exceto que eles devem diminuir o número de bois em um a cada dia.</w:t>
      </w:r>
    </w:p>
    <w:p>
      <w:pPr/>
      <w:r>
        <w:rPr>
          <w:lang w:val="pt_PT" w:bidi="pt_PT"/>
        </w:rPr>
      </w:r>
      <w:r>
        <w:rPr>
          <w:lang w:val="pt_PT" w:bidi="pt_PT"/>
        </w:rPr>
        <w:t>Então no dia dois, os israelitas oferecerão doze bois, dois carneiros e catorze cordeiros, juntamente com a oferta de grãos, a oferta pelo pecado ou de purificação, e as ofertas diárias. No dia três, os israelitas devem oferecer onze bois, dois carneiros e catorze cordeiros, juntamente com a oferta de grãos, a oferta pelo pecado ou de purificação, e as ofertas diárias. E assim por diante, até o sétimo dia, no qual eles devem oferecer sete bois, dois carneiros e catorze cordeiros, juntamente com a oferta de grãos, a oferta pelo pecado ou de purificação, e as ofertas diárias.</w:t>
      </w:r>
    </w:p>
    <w:p>
      <w:pPr/>
      <w:r>
        <w:rPr>
          <w:lang w:val="pt_PT" w:bidi="pt_PT"/>
        </w:rPr>
      </w:r>
      <w:r>
        <w:rPr>
          <w:lang w:val="pt_PT" w:bidi="pt_PT"/>
        </w:rPr>
        <w:t>No oitavo dia, os israelitas devem realizar outra assembleia santa e não fazer nenhum trabalho. No entanto, os israelitas também devem oferecer outra oferta queimada que seja um aroma agradável a Yahweh. Essa oferta queimada é um boi, um carneiro e sete cordeiros machos de um ano, sem defeito. Os israelitas também devem oferecer a oferta de grãos e as ofertas de bebida para o boi, o carneiro e os cordeiros. Então eles também devem oferecer um bode para a oferta pelo pecado ou de purificação, bem como a oferta queimada diária, oferta de grãos e oferta de bebida.</w:t>
      </w:r>
    </w:p>
    <w:p>
      <w:pPr/>
      <w:r>
        <w:rPr>
          <w:lang w:val="pt_PT" w:bidi="pt_PT"/>
        </w:rPr>
      </w:r>
      <w:r>
        <w:rPr>
          <w:lang w:val="pt_PT" w:bidi="pt_PT"/>
        </w:rPr>
        <w:t>Yahweh termina essa seção de Números dizendo a Moisés que os israelitas devem apresentar todas essas ofertas no tempo correto. É provável que Yahweh esteja falando sobre todas as ofertas que Yahweh mencionou em passagens anteriores: as ofertas diárias, a oferta semanal no sábado, as ofertas mensais, bem como as ofertas da festa. Yahweh também relembra os israelitas de que todas essas ofertas são além das ofertas relacionadas aos votos que eles fazem em seu relacionamento com Yahweh, bem como das ofertas voluntárias que eles fazem de ofertas queimadas, ofertas de grãos, ofertas de bebida e ofertas de comunhão, ou ofertas de paz, a Yahweh.</w:t>
      </w:r>
    </w:p>
    <w:p>
      <w:pPr/>
      <w:r>
        <w:rPr>
          <w:lang w:val="pt_PT" w:bidi="pt_PT"/>
        </w:rPr>
      </w:r>
      <w:r>
        <w:rPr>
          <w:lang w:val="pt_PT" w:bidi="pt_PT"/>
        </w:rPr>
        <w:t>Moisés disse aos israelitas tudo o que Yahweh ordenou a Moisés.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29.12–40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lembra Moisés de dizer aos israelitas que, no décimo quinto dia do sétimo mês, eles devem ter uma assembleia santa e não devem fazer nenhum trabalho.</w:t>
      </w:r>
    </w:p>
    <w:p>
      <w:pPr/>
      <w:r>
        <w:rPr>
          <w:lang w:val="pt_PT" w:bidi="pt_PT"/>
        </w:rPr>
      </w:r>
      <w:r>
        <w:rPr>
          <w:b/>
          <w:lang w:val="pt_PT" w:bidi="pt_PT"/>
        </w:rPr>
        <w:t>Na segunda cena:</w:t>
      </w:r>
      <w:r>
        <w:rPr>
          <w:lang w:val="pt_PT" w:bidi="pt_PT"/>
        </w:rPr>
        <w:t xml:space="preserve"> os israelitas também devem apresentar uma oferta queimada que seja um aroma agradável a Yahweh. Os israelitas devem oferecer a Yahweh treze bois jovens, dois carneiros e catorze cordeiros machos de um ano, todos eles sem defeitos físicos. Os israelitas devem oferecer uma oferta de grãos de farinha misturada com óleo para cada um dos animais. Os israelitas também devem oferecer um bode para a oferta pelo pecado ou de purificação. Yahweh diz a Moisés para dizer aos israelitas que eles devem apresentar essa oferta queimada e sua oferta de bebida, além da oferta queimada diária e oferta de grãos. Os israelitas devem fazer essa mesma oferta por sete dias, exceto para oferecer um boi a menos a cada dia.</w:t>
      </w:r>
    </w:p>
    <w:p>
      <w:pPr/>
      <w:r>
        <w:rPr>
          <w:lang w:val="pt_PT" w:bidi="pt_PT"/>
        </w:rPr>
      </w:r>
      <w:r>
        <w:rPr>
          <w:b/>
          <w:lang w:val="pt_PT" w:bidi="pt_PT"/>
        </w:rPr>
        <w:t>Na terceira cena:</w:t>
      </w:r>
      <w:r>
        <w:rPr>
          <w:lang w:val="pt_PT" w:bidi="pt_PT"/>
        </w:rPr>
        <w:t xml:space="preserve"> no oitavo dia, os israelitas devem ter outra assembleia santa e não fazer nenhum trabalho. Nesse dia, os israelitas devem apresentar uma oferta queimada que seja um aroma agradável a Yahweh. Os israelitas devem oferecer a Yahweh um boi jovem, um carneiro e sete cordeiros machos de um ano, todos eles sem defeitos físicos. Os israelitas oferecerão uma oferta de grãos de farinha misturada com óleo, bem como as ofertas de bebida para cada um dos animais. Os israelitas também devem oferecer um bode para o pecado ou purificação dos israelitas. Yahweh diz a Moisés para dizer aos israelitas que os israelitas devem apresentar essa oferta queimada e sua oferta de bebida, além da oferta queimada diária e oferta de grãos.</w:t>
      </w:r>
    </w:p>
    <w:p>
      <w:pPr/>
      <w:r>
        <w:rPr>
          <w:lang w:val="pt_PT" w:bidi="pt_PT"/>
        </w:rPr>
      </w:r>
      <w:r>
        <w:rPr>
          <w:b/>
          <w:lang w:val="pt_PT" w:bidi="pt_PT"/>
        </w:rPr>
        <w:t>Na quarta cena:</w:t>
      </w:r>
      <w:r>
        <w:rPr>
          <w:lang w:val="pt_PT" w:bidi="pt_PT"/>
        </w:rPr>
        <w:t xml:space="preserve"> Yahweh diz a Moisés que os israelitas devem apresentar todas essas ofertas, além de quaisquer ofertas que eles façam com votos, quaisquer ofertas voluntárias, ofertas queimadas, ofertas de grãos, ofertas de bebida, e ofertas de paz de comunhão. Moisés diz aos israelitas tudo o que Yahweh ordenou a Moisés.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os israelitas estão nas planícies de Moabe, perto do rio Jordão, ao lado de Jericó. Yahweh está falando com Moisés. Yahweh está dando instruções a Moisés para toda a assembleia dos israelitas. Yahweh dá instruções a Moisés para os israelitas realizarem durante a Festa dos Tabernáculos, ou a Festa das Cabanas. Algumas versões nomeiam essa festa e outras não nomeiam a festa. Essa festa acontece cinco dias após o término da festa anterior, e essa festa dura por sete dias. No primeiro dia da festa, os israelitas devem descansar do trabalho e manter o dia como santo, ou separado para Yahweh.</w:t>
      </w:r>
    </w:p>
    <w:p>
      <w:pPr/>
      <w:r>
        <w:rPr>
          <w:lang w:val="pt_PT" w:bidi="pt_PT"/>
        </w:rPr>
      </w:r>
      <w:r>
        <w:rPr>
          <w:lang w:val="pt_PT" w:bidi="pt_PT"/>
        </w:rPr>
        <w:t>Parem aqui e, em grupo, construam uma cabana do lado de fora usando galhos, como aquelas em que os israelitas provavelmente dormiram. Pause este áudio aqui.</w:t>
      </w:r>
    </w:p>
    <w:p>
      <w:pPr/>
      <w:r>
        <w:rPr>
          <w:lang w:val="pt_PT" w:bidi="pt_PT"/>
        </w:rPr>
      </w:r>
      <w:r>
        <w:rPr>
          <w:lang w:val="pt_PT" w:bidi="pt_PT"/>
        </w:rPr>
        <w:t>Yahweh está dando instruções a Moisés para dar aos israelitas mais tarde. Para essa festa, os israelitas devem oferecer ofertas queimadas e ofertas de grãos a Yahweh. Cada animal da oferta queimada possui sua própria oferta de grão que o acompanha. Os israelitas devem oferecer os animais a cada dia por sete dias, e a única mudança é na quantidade de bois que os israelitas devem sacrificar a cada dia. O número de bois diminui em um boi a cada dia.</w:t>
      </w:r>
    </w:p>
    <w:p>
      <w:pPr/>
      <w:r>
        <w:rPr>
          <w:lang w:val="pt_PT" w:bidi="pt_PT"/>
        </w:rPr>
      </w:r>
      <w:r>
        <w:rPr>
          <w:lang w:val="pt_PT" w:bidi="pt_PT"/>
        </w:rPr>
        <w:t>Observem nessa passagem que Yahweh não dá quantidades específicas do óleo a ser usado na mistura com a oferta de grãos. Yahweh deu a Moisés as quantidades padrão de óleo para cada oferta de grãos, e as quantidades para as ofertas de bebida, quando Yahweh deu instruções a Moisés sobre sacrifícios anteriores. Os israelitas devem oferecer todas essas ofertas queimadas da festa com suas ofertas de bebida, além das ofertas queimadas diárias regulares e ofertas de grãos e bebida. Embora Moisés não mencione que a oferta da festa deve ter uma oferta de bebida no primeiro dia, sabemos que ela deveria ser apresentada porque Moisés menciona as ofertas de bebida a partir do segundo dia em diante.</w:t>
      </w:r>
    </w:p>
    <w:p>
      <w:pPr/>
      <w:r>
        <w:rPr>
          <w:lang w:val="pt_PT" w:bidi="pt_PT"/>
        </w:rPr>
      </w:r>
      <w:r>
        <w:rPr>
          <w:lang w:val="pt_PT" w:bidi="pt_PT"/>
        </w:rPr>
        <w:t>Juntamente com essas ofertas queimadas durante a festa, a cada dia os israelitas devem oferecer uma oferta pelo pecado ou de purificação, de um bode, para se tornarem aceitáveis diante de Yahweh.</w:t>
      </w:r>
    </w:p>
    <w:p>
      <w:pPr/>
      <w:r>
        <w:rPr>
          <w:lang w:val="pt_PT" w:bidi="pt_PT"/>
        </w:rPr>
      </w:r>
      <w:r>
        <w:rPr>
          <w:lang w:val="pt_PT" w:bidi="pt_PT"/>
        </w:rPr>
        <w:t>No oitavo dia, os israelitas terão outra assembleia santa e não farão nenhum trabalho. Nesse dia, eles oferecerão uma oferta queimada de um boi, um carneiro e sete cordeiros machos de um ano, todos sem defeito. Os israelitas devem oferecer as ofertas de grãos e bebida que vão com cada animal, juntamente com um bode para uma oferta pelo pecado ou de purificação e as ofertas diárias.</w:t>
      </w:r>
    </w:p>
    <w:p>
      <w:pPr/>
      <w:r>
        <w:rPr>
          <w:lang w:val="pt_PT" w:bidi="pt_PT"/>
        </w:rPr>
      </w:r>
      <w:r>
        <w:rPr>
          <w:lang w:val="pt_PT" w:bidi="pt_PT"/>
        </w:rPr>
        <w:t>Agora Moisés dá um resumo de todo o sistema sacrificial sobre o qual Moisés falou até esse ponto nas passagens anteriores. Yahweh diz a Moisés que os israelitas devem apresentar todas essas ofertas da festa, além de quaisquer ofertas feitas com votos, quaisquer ofertas voluntárias, quaisquer ofertas queimadas, quaisquer ofertas de grãos, quaisquer ofertas de bebida, e quaisquer ofertas de paz de comunhão. Vocês devem deixar claro em sua tradução que esse é um resumo de todo o sistema sacrificial.</w:t>
      </w:r>
    </w:p>
    <w:p>
      <w:pPr/>
      <w:r>
        <w:rPr>
          <w:lang w:val="pt_PT" w:bidi="pt_PT"/>
        </w:rPr>
      </w:r>
      <w:r>
        <w:rPr>
          <w:lang w:val="pt_PT" w:bidi="pt_PT"/>
        </w:rPr>
        <w:t>Moisés diz aos israelitas tudo o que Yahweh ordenou a Moisés.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29.12–40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 sacerdote que está apresentando as ofertas, embora ele não seja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Vocês podem fazer o grupo interpretar as pessoas e os sacerdotes fazendo essas ofertas.</w:t>
      </w:r>
    </w:p>
    <w:p>
      <w:pPr/>
      <w:r>
        <w:rPr>
          <w:lang w:val="pt_PT" w:bidi="pt_PT"/>
        </w:rPr>
      </w:r>
      <w:r>
        <w:rPr>
          <w:lang w:val="pt_PT" w:bidi="pt_PT"/>
        </w:rPr>
        <w:t>Yahweh lembra Moisés de dizer aos israelitas que, no décimo quinto dia do sétimo mês, eles devem ter uma assembleia santa e não devem fazer nenhum trabalho.</w:t>
      </w:r>
    </w:p>
    <w:p>
      <w:pPr/>
      <w:r>
        <w:rPr>
          <w:lang w:val="pt_PT" w:bidi="pt_PT"/>
        </w:rPr>
      </w:r>
      <w:r>
        <w:rPr>
          <w:lang w:val="pt_PT" w:bidi="pt_PT"/>
        </w:rPr>
        <w:t>Os israelitas também devem apresentar uma oferta queimada que seja um aroma agradável a Yahweh. Os israelitas devem oferecer a Yahweh treze bois, dois carneiros e catorze cordeiros machos de um ano, todos eles sem defeitos físicos. Os israelitas oferecerão uma oferta de grãos de farinha misturada com óleo para cada um dos animais. Os israelitas também devem oferecer um bode para o pecado ou purificação dos israelitas. Yahweh diz a Moisés para dizer aos israelitas que eles devem apresentar essa oferta queimada e sua oferta de bebida, além da oferta queimada diária e da oferta de grãos.</w:t>
      </w:r>
    </w:p>
    <w:p>
      <w:pPr/>
      <w:r>
        <w:rPr>
          <w:lang w:val="pt_PT" w:bidi="pt_PT"/>
        </w:rPr>
      </w:r>
      <w:r>
        <w:rPr>
          <w:lang w:val="pt_PT" w:bidi="pt_PT"/>
        </w:rPr>
        <w:t>Yahweh diz a Moisés que os israelitas devem apresentar essa oferta todos os dias por sete dias e diminuir os bois em um a cada dia.</w:t>
      </w:r>
    </w:p>
    <w:p>
      <w:pPr/>
      <w:r>
        <w:rPr>
          <w:lang w:val="pt_PT" w:bidi="pt_PT"/>
        </w:rPr>
      </w:r>
      <w:r>
        <w:rPr>
          <w:lang w:val="pt_PT" w:bidi="pt_PT"/>
        </w:rPr>
        <w:t>No oitavo dia, os israelitas terão outra assembleia santa e não farão nenhum trabalho. Nesse dia, eles oferecerão uma oferta queimada de um boi, um carneiro e sete cordeiros machos de um ano, todos sem defeito. Os israelitas devem oferecer as ofertas de grãos e as ofertas de bebida que vão com cada animal.</w:t>
      </w:r>
    </w:p>
    <w:p>
      <w:pPr/>
      <w:r>
        <w:rPr>
          <w:lang w:val="pt_PT" w:bidi="pt_PT"/>
        </w:rPr>
      </w:r>
      <w:r>
        <w:rPr>
          <w:lang w:val="pt_PT" w:bidi="pt_PT"/>
        </w:rPr>
        <w:t>Yahweh diz a Moisés que os israelitas devem apresentar todas essas ofertas, além de quaisquer ofertas feitas com votos, quaisquer ofertas voluntárias, quaisquer ofertas queimadas, quaisquer ofertas de grãos, quaisquer ofertas de bebida e quaisquer ofertas de paz de comunhão. Moisés diz aos israelitas tudo o que Yahweh ordenou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 “São muitos animais, especialmente no sétimo mês. Será que temos tantos animais dessa idade e sem defeito? E se não tivermos tantos assim?" ou, “Yahweh tem sido tão bom conosco, mas isso parece ser muitos animais mortos, e parece muito complicado”, ou, “Yahweh é digno de tudo o que ele pede a nós”, ou, “Todos esses animais nos lembram do que Yahweh provê para nós na época da colheita”.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29.12–40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está falando com Moisés. Yahweh diz a Moisés que, no décimo quinto dia do sétimo mês, os </w:t>
      </w:r>
      <w:r>
        <w:rPr>
          <w:lang w:val="pt_PT" w:bidi="pt_PT"/>
        </w:rPr>
        <w:t>israelitas</w:t>
      </w:r>
      <w:r>
        <w:rPr>
          <w:lang w:val="pt_PT" w:bidi="pt_PT"/>
        </w:rPr>
        <w:t xml:space="preserve"> devem ter uma </w:t>
      </w:r>
      <w:r>
        <w:rPr>
          <w:b/>
          <w:lang w:val="pt_PT" w:bidi="pt_PT"/>
        </w:rPr>
        <w:t>assembleia santa</w:t>
      </w:r>
      <w:r>
        <w:rPr>
          <w:lang w:val="pt_PT" w:bidi="pt_PT"/>
        </w:rPr>
        <w:t xml:space="preserve"> e não fazer nenhum trabalho. Os israelitas devem celebrar uma festa em honra a Yahweh por sete dias. Os israelitas devem apresentar uma </w:t>
      </w:r>
      <w:r>
        <w:rPr>
          <w:b/>
          <w:lang w:val="pt_PT" w:bidi="pt_PT"/>
        </w:rPr>
        <w:t>oferta queimada</w:t>
      </w:r>
      <w:r>
        <w:rPr>
          <w:lang w:val="pt_PT" w:bidi="pt_PT"/>
        </w:rPr>
        <w:t xml:space="preserve"> a Yahweh. Usem as mesmas palavras para oferta, Yahweh, assembleia santa e oferta queimada que vocês usaram em passagens anteriores. Para mais informações sobre </w:t>
      </w:r>
      <w:r>
        <w:rPr>
          <w:lang w:val="pt_PT" w:bidi="pt_PT"/>
        </w:rPr>
        <w:t>oferta</w:t>
      </w:r>
      <w:r>
        <w:rPr>
          <w:lang w:val="pt_PT" w:bidi="pt_PT"/>
        </w:rPr>
        <w:t xml:space="preserve">, </w:t>
      </w:r>
      <w:r>
        <w:rPr>
          <w:lang w:val="pt_PT" w:bidi="pt_PT"/>
        </w:rPr>
        <w:t>Yahweh</w:t>
      </w:r>
      <w:r>
        <w:rPr>
          <w:lang w:val="pt_PT" w:bidi="pt_PT"/>
        </w:rPr>
        <w:t xml:space="preserve">, </w:t>
      </w:r>
      <w:r>
        <w:rPr>
          <w:lang w:val="pt_PT" w:bidi="pt_PT"/>
        </w:rPr>
        <w:t>santa</w:t>
      </w:r>
      <w:r>
        <w:rPr>
          <w:lang w:val="pt_PT" w:bidi="pt_PT"/>
        </w:rPr>
        <w:t xml:space="preserve"> e </w:t>
      </w:r>
      <w:r>
        <w:rPr>
          <w:lang w:val="pt_PT" w:bidi="pt_PT"/>
        </w:rPr>
        <w:t>ofertas queimadas</w:t>
      </w:r>
      <w:r>
        <w:rPr>
          <w:lang w:val="pt_PT" w:bidi="pt_PT"/>
        </w:rPr>
        <w:t>, consultem o Glossário Mestre.</w:t>
      </w:r>
    </w:p>
    <w:p>
      <w:pPr/>
      <w:r>
        <w:rPr>
          <w:lang w:val="pt_PT" w:bidi="pt_PT"/>
        </w:rPr>
      </w:r>
      <w:r>
        <w:rPr>
          <w:lang w:val="pt_PT" w:bidi="pt_PT"/>
        </w:rPr>
        <w:t>Algumas traduções chamam essa festa de Festa dos Tabernáculos ou Festa das Cabanas. Essa festa lembrava aos israelitas de como eles viveram em tendas enquanto peregrinavam no deserto.</w:t>
      </w:r>
    </w:p>
    <w:p>
      <w:pPr/>
      <w:r>
        <w:rPr>
          <w:lang w:val="pt_PT" w:bidi="pt_PT"/>
        </w:rPr>
      </w:r>
      <w:r>
        <w:rPr>
          <w:lang w:val="pt_PT" w:bidi="pt_PT"/>
        </w:rPr>
        <w:t xml:space="preserve">Se vocês forem dar nome a essa festa nesta passagem, parem aqui e discutam como vocês darão o nome à </w:t>
      </w:r>
      <w:r>
        <w:rPr>
          <w:b/>
          <w:lang w:val="pt_PT" w:bidi="pt_PT"/>
        </w:rPr>
        <w:t>Festa dos Tabernáculos</w:t>
      </w:r>
      <w:r>
        <w:rPr>
          <w:lang w:val="pt_PT" w:bidi="pt_PT"/>
        </w:rPr>
        <w:t xml:space="preserve">. Consultem o Glossário Mestre para mais informações sobre </w:t>
      </w:r>
      <w:r>
        <w:rPr>
          <w:lang w:val="pt_PT" w:bidi="pt_PT"/>
        </w:rPr>
        <w:t>Festa dos Tabernáculos</w:t>
      </w:r>
      <w:r>
        <w:rPr>
          <w:lang w:val="pt_PT" w:bidi="pt_PT"/>
        </w:rPr>
        <w:t>. Pause este áudio aqui.</w:t>
      </w:r>
    </w:p>
    <w:p>
      <w:pPr/>
      <w:r>
        <w:rPr>
          <w:lang w:val="pt_PT" w:bidi="pt_PT"/>
        </w:rPr>
      </w:r>
      <w:r>
        <w:rPr>
          <w:lang w:val="pt_PT" w:bidi="pt_PT"/>
        </w:rPr>
        <w:t>Yahweh diz a Moisés que as ofertas queimadas são um aroma agradável a Yahweh. Essa oferta deve ser de treze bois, dois carneiros e catorze cordeiros machos de um ano, todos sem nenhum defeito físico. Com cada animal, eles também devem oferecer uma oferta de grãos de farinha fina misturada com azeite puro.</w:t>
      </w:r>
    </w:p>
    <w:p>
      <w:pPr/>
      <w:r>
        <w:rPr>
          <w:lang w:val="pt_PT" w:bidi="pt_PT"/>
        </w:rPr>
      </w:r>
      <w:r>
        <w:rPr>
          <w:lang w:val="pt_PT" w:bidi="pt_PT"/>
        </w:rPr>
        <w:t xml:space="preserve">Além dessas ofertas regulares, os israelitas também deveriam oferecer um bode como </w:t>
      </w:r>
      <w:r>
        <w:rPr>
          <w:b/>
          <w:lang w:val="pt_PT" w:bidi="pt_PT"/>
        </w:rPr>
        <w:t>oferta de purificação ou de pecado</w:t>
      </w:r>
      <w:r>
        <w:rPr>
          <w:lang w:val="pt_PT" w:bidi="pt_PT"/>
        </w:rPr>
        <w:t xml:space="preserve"> pelos pecados das pessoas que se tornassem impuras ou inaptas para o serviço de Yahweh. Usem a mesma palavra para oferta de purificação ou de pecado que vocês usaram em passagens anteriores. Para mais informações sobre </w:t>
      </w:r>
      <w:r>
        <w:rPr>
          <w:lang w:val="pt_PT" w:bidi="pt_PT"/>
        </w:rPr>
        <w:t>oferta de pecado ou de purificação</w:t>
      </w:r>
      <w:r>
        <w:rPr>
          <w:lang w:val="pt_PT" w:bidi="pt_PT"/>
        </w:rPr>
        <w:t>, consultem o Glossário Mestre.</w:t>
      </w:r>
    </w:p>
    <w:p>
      <w:pPr/>
      <w:r>
        <w:rPr>
          <w:lang w:val="pt_PT" w:bidi="pt_PT"/>
        </w:rPr>
      </w:r>
      <w:r>
        <w:rPr>
          <w:lang w:val="pt_PT" w:bidi="pt_PT"/>
        </w:rPr>
        <w:t xml:space="preserve">Os israelitas devem apresentar essa oferta queimada e oferta de bebida, além da oferta queimada contínua diária e oferta de grãos. Usem as mesmas palavras que vocês usaram para </w:t>
      </w:r>
      <w:r>
        <w:rPr>
          <w:b/>
          <w:lang w:val="pt_PT" w:bidi="pt_PT"/>
        </w:rPr>
        <w:t>oferta de bebida e de grãos</w:t>
      </w:r>
      <w:r>
        <w:rPr>
          <w:lang w:val="pt_PT" w:bidi="pt_PT"/>
        </w:rPr>
        <w:t xml:space="preserve"> em passagens anteriores. Para mais informações sobre </w:t>
      </w:r>
      <w:r>
        <w:rPr>
          <w:b/>
          <w:lang w:val="pt_PT" w:bidi="pt_PT"/>
        </w:rPr>
        <w:t>ofertas de bebida</w:t>
      </w:r>
      <w:r>
        <w:rPr>
          <w:lang w:val="pt_PT" w:bidi="pt_PT"/>
        </w:rPr>
        <w:t xml:space="preserve"> e </w:t>
      </w:r>
      <w:r>
        <w:rPr>
          <w:b/>
          <w:lang w:val="pt_PT" w:bidi="pt_PT"/>
        </w:rPr>
        <w:t>grãos</w:t>
      </w:r>
      <w:r>
        <w:rPr>
          <w:lang w:val="pt_PT" w:bidi="pt_PT"/>
        </w:rPr>
        <w:t>, consultem o Glossário Mestre.</w:t>
      </w:r>
    </w:p>
    <w:p>
      <w:pPr/>
      <w:r>
        <w:rPr>
          <w:lang w:val="pt_PT" w:bidi="pt_PT"/>
        </w:rPr>
      </w:r>
      <w:r>
        <w:rPr>
          <w:lang w:val="pt_PT" w:bidi="pt_PT"/>
        </w:rPr>
        <w:t>No oitavo dia, os israelitas terão outra assembleia santa e não farão nenhum trabalho. Nesse dia, eles oferecerão uma oferta queimada de um boi, um carneiro e sete cordeiros machos de um ano, todos sem defeito. Os israelitas devem oferecer as ofertas de grãos e as ofertas de bebida que vão com cada animal.</w:t>
      </w:r>
    </w:p>
    <w:p>
      <w:pPr/>
      <w:r>
        <w:rPr>
          <w:lang w:val="pt_PT" w:bidi="pt_PT"/>
        </w:rPr>
      </w:r>
      <w:r>
        <w:rPr>
          <w:lang w:val="pt_PT" w:bidi="pt_PT"/>
        </w:rPr>
        <w:t xml:space="preserve">Yahweh diz a Moisés que os israelitas devem apresentar todas essas ofertas, além de quaisquer ofertas feitas com votos, quaisquer </w:t>
      </w:r>
      <w:r>
        <w:rPr>
          <w:b/>
          <w:lang w:val="pt_PT" w:bidi="pt_PT"/>
        </w:rPr>
        <w:t>ofertas voluntárias ou espontâneas</w:t>
      </w:r>
      <w:r>
        <w:rPr>
          <w:lang w:val="pt_PT" w:bidi="pt_PT"/>
        </w:rPr>
        <w:t xml:space="preserve">, quaisquer ofertas queimadas, quaisquer ofertas de grãos, quaisquer ofertas de bebida e quaisquer </w:t>
      </w:r>
      <w:r>
        <w:rPr>
          <w:b/>
          <w:lang w:val="pt_PT" w:bidi="pt_PT"/>
        </w:rPr>
        <w:t>ofertas de paz ou de comunhão</w:t>
      </w:r>
      <w:r>
        <w:rPr>
          <w:lang w:val="pt_PT" w:bidi="pt_PT"/>
        </w:rPr>
        <w:t xml:space="preserve">. Ofertas de votos são ofertas necessárias quando alguém faz um voto a Yahweh. Ofertas voluntárias ou espontâneas são quando um adorador dá livremente uma oferta porque quer. As ofertas que vão com votos e as ofertas voluntárias parecem sempre ir juntas. Usem as mesmas palavras para ofertas voluntárias e ofertas de paz ou comunhão que vocês usaram em passagens anteriores. Para mais informações sobre </w:t>
      </w:r>
      <w:r>
        <w:rPr>
          <w:b/>
          <w:lang w:val="pt_PT" w:bidi="pt_PT"/>
        </w:rPr>
        <w:t>ofertas voluntárias</w:t>
      </w:r>
      <w:r>
        <w:rPr>
          <w:lang w:val="pt_PT" w:bidi="pt_PT"/>
        </w:rPr>
        <w:t xml:space="preserve"> e </w:t>
      </w:r>
      <w:r>
        <w:rPr>
          <w:b/>
          <w:lang w:val="pt_PT" w:bidi="pt_PT"/>
        </w:rPr>
        <w:t>ofertas de paz ou de comunhão</w:t>
      </w:r>
      <w:r>
        <w:rPr>
          <w:lang w:val="pt_PT" w:bidi="pt_PT"/>
        </w:rPr>
        <w:t>, consultem o Glossário Mestre. Moisés diz aos israelitas tudo o que Yahweh ordenou a Moisés.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30:1–16</w:t>
      </w:r>
      <w:r>
        <w:rPr>
          <w:lang w:val="pt_PT" w:bidi="pt_PT"/>
        </w:rPr>
      </w:r>
    </w:p>
    <w:p>
      <w:pPr>
        <w:pStyle w:val="Heading3"/>
      </w:pPr>
      <w:r>
        <w:rPr>
          <w:lang w:val="pt_PT" w:bidi="pt_PT"/>
        </w:rPr>
        <w:t>Ouvir e Sentir</w:t>
      </w:r>
    </w:p>
    <w:p>
      <w:pPr/>
      <w:r>
        <w:rPr>
          <w:lang w:val="pt_PT" w:bidi="pt_PT"/>
        </w:rPr>
      </w:r>
      <w:r>
        <w:rPr>
          <w:lang w:val="pt_PT" w:bidi="pt_PT"/>
        </w:rPr>
        <w:t>Nesta etapa, ouçam Números 30.1–16 e guardem em seus corações.</w:t>
      </w:r>
    </w:p>
    <w:p>
      <w:pPr/>
      <w:r>
        <w:rPr>
          <w:lang w:val="pt_PT" w:bidi="pt_PT"/>
        </w:rPr>
      </w:r>
      <w:r>
        <w:rPr>
          <w:lang w:val="pt_PT" w:bidi="pt_PT"/>
        </w:rPr>
        <w:t>Ouçam uma versão em áudio de Números 30.1–16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30.1–16 na tradução mais fácil de entender.</w:t>
      </w:r>
    </w:p>
    <w:p>
      <w:pPr/>
      <w:r>
        <w:rPr>
          <w:lang w:val="pt_PT" w:bidi="pt_PT"/>
        </w:rPr>
      </w:r>
      <w:r>
        <w:rPr>
          <w:lang w:val="pt_PT" w:bidi="pt_PT"/>
        </w:rPr>
        <w:t>Nesta passagem, Moisés agora fala com os líderes de cada uma das doze tribos de Israel. Moisés diz aos líderes os mandamentos de Yahweh sobre votos e compromissos. Nessa cultura, os israelitas usavam um voto como uma promessa para agir de uma certa maneira em relação a Yahweh. Um compromisso, no entanto, era uma promessa de não fazer algo específico. Quando um israelita fazia um voto ou um compromisso, isso o obrigava a cumprir tudo o que dissesse, porque Yahweh era o destinatário do voto ou compromisso. A palavra dessa pessoa era uma forte promessa a Yahweh. Yahweh levava essas promessas muito a sério. Quando uma pessoa fazia um voto ou compromisso, isso era uma maneira de mostrar, mais do que o normal, o quanto essa pessoa realmente pretendia cumprir o que prometeu Também podia ser uma maneira de negociar com Yahweh, uma vez que um voto ou compromisso geralmente é condicional. Condicional significa que, se Yahweh fizesse algo, a pessoa cumpriria sua parte. Como a pessoa que fazia o voto ou compromisso estava entrando em um acordo com Yahweh, a pessoa não poderia quebrar sua parte do acordo ou Yahweh ficaria descontente com ela.</w:t>
      </w:r>
    </w:p>
    <w:p>
      <w:pPr/>
      <w:r>
        <w:rPr>
          <w:lang w:val="pt_PT" w:bidi="pt_PT"/>
        </w:rPr>
      </w:r>
      <w:r>
        <w:rPr>
          <w:lang w:val="pt_PT" w:bidi="pt_PT"/>
        </w:rPr>
        <w:t>Parem aqui e discutam essa questão em grupo: falem sobre votos em sua cultura. Como as pessoas em sua comunidade fazem um voto e um compromisso a Deus ou às deidades? Por que as pessoas fazem votos e compromissos? Por que é importante manter votos e compromissos? O que acontece se alguém quebrar um voto ou promessa, especialmente a Deus ou a uma deidade ou ser sobrenatural? Pause este áudio aqui.</w:t>
      </w:r>
    </w:p>
    <w:p>
      <w:pPr/>
      <w:r>
        <w:rPr>
          <w:lang w:val="pt_PT" w:bidi="pt_PT"/>
        </w:rPr>
      </w:r>
      <w:r>
        <w:rPr>
          <w:lang w:val="pt_PT" w:bidi="pt_PT"/>
        </w:rPr>
        <w:t>A primeira parte desta passagem fala sobre homens que fazem votos e compromissos a Yahweh. Esses homens são obrigados a manter suas promessas e a fazer tudo o que dizem que farão, ou a não fazer o que dizem que não farão. O resto da passagem fala sobre mulheres e seus votos e compromissos a Yahweh. Na cultura israelita, as mulheres estavam sujeitas à autoridade dos homens em suas vidas: enquanto solteiras, a seus pais; enquanto casadas, a seus maridos. As mulheres podem fazer votos e compromissos, mas esses votos e compromissos podem ser anulados por um homem com autoridade sobre essa mulher. A única exceção a isso é para viúvas e mulheres divorciadas. Seus votos ou compromissos são tão obrigatórios quanto os de um homem, uma vez que elas não têm autoridade masculina sobre elas.</w:t>
      </w:r>
    </w:p>
    <w:p>
      <w:pPr/>
      <w:r>
        <w:rPr>
          <w:lang w:val="pt_PT" w:bidi="pt_PT"/>
        </w:rPr>
      </w:r>
      <w:r>
        <w:rPr>
          <w:lang w:val="pt_PT" w:bidi="pt_PT"/>
        </w:rPr>
        <w:t>Parem aqui e discutam essa questão em grupo: em sua cultura, como as mulheres fazem votos de forma diferente dos homens? Discutam situações em sua cultura nas quais uma mulher precisaria da aprovação ou autoridade de um homem para fazer um voto ou compromisso. Pause este áudio aqui.</w:t>
      </w:r>
    </w:p>
    <w:p>
      <w:pPr/>
      <w:r>
        <w:rPr>
          <w:lang w:val="pt_PT" w:bidi="pt_PT"/>
        </w:rPr>
      </w:r>
      <w:r>
        <w:rPr>
          <w:lang w:val="pt_PT" w:bidi="pt_PT"/>
        </w:rPr>
        <w:t>Esta passagem discute vários tipos diferentes de mulheres e seus votos e compromissos. Cada uma das mulheres está sujeita às mesmas regras relativas a seus votos e compromissos. Primeiro, a passagem discute sobre uma mulher solteira que ainda está na casa de seu pai. Como o pai é a autoridade sobre a mulher solteira, não é permitido à mulher fazer nada que impeça seu pai de usar a posição da mulher em benefício da família, como arranjar um casamento específico. O pai tem a capacidade de manter ou anular os votos e compromissos da filha. Quando o pai ouve sobre o voto ou compromisso que sua filha fez, se ele não disser nada, o voto ou compromisso permanece. Se o pai falar imediatamente e proibir a filha desse voto ou compromisso, então Yahweh a libera do voto.</w:t>
      </w:r>
    </w:p>
    <w:p>
      <w:pPr/>
      <w:r>
        <w:rPr>
          <w:lang w:val="pt_PT" w:bidi="pt_PT"/>
        </w:rPr>
      </w:r>
      <w:r>
        <w:rPr>
          <w:lang w:val="pt_PT" w:bidi="pt_PT"/>
        </w:rPr>
        <w:t>Parem aqui e discutam essa questão em grupo: que autoridade os pais na sua cultura têm sobre suas filhas antes de elas se casarem? Pause este áudio aqui.</w:t>
      </w:r>
    </w:p>
    <w:p>
      <w:pPr/>
      <w:r>
        <w:rPr>
          <w:lang w:val="pt_PT" w:bidi="pt_PT"/>
        </w:rPr>
      </w:r>
      <w:r>
        <w:rPr>
          <w:lang w:val="pt_PT" w:bidi="pt_PT"/>
        </w:rPr>
        <w:t>Uma vez que uma mulher se casa, a autoridade sobre ela é transferida do pai para o marido. Agora é o marido da mulher que pode manter ou cancelar o voto que a mulher faz.</w:t>
      </w:r>
    </w:p>
    <w:p>
      <w:pPr/>
      <w:r>
        <w:rPr>
          <w:lang w:val="pt_PT" w:bidi="pt_PT"/>
        </w:rPr>
      </w:r>
      <w:r>
        <w:rPr>
          <w:lang w:val="pt_PT" w:bidi="pt_PT"/>
        </w:rPr>
        <w:t>Para a jovem que faz um voto ou compromisso e depois se casa, há outra regra. Se a mulher fizer um voto ou um compromisso precipitado e descuidado, o que significa que responde rapidamente sem pensar na situação, então seu marido pode fazê-la manter o voto ao não dizer nada, ou o marido pode anular o voto, proibindo-o. Se o marido proibir o voto ou compromisso, a mulher será liberada do voto ou compromisso.</w:t>
      </w:r>
    </w:p>
    <w:p>
      <w:pPr/>
      <w:r>
        <w:rPr>
          <w:lang w:val="pt_PT" w:bidi="pt_PT"/>
        </w:rPr>
      </w:r>
      <w:r>
        <w:rPr>
          <w:lang w:val="pt_PT" w:bidi="pt_PT"/>
        </w:rPr>
        <w:t>Parem aqui e discutam essa questão em grupo: em sua cultura, que tipos de votos ou compromissos descuidados uma jovem poderia fazer antes de se casar e que alguém poderia precisar cancelar? Pause este áudio aqui.</w:t>
      </w:r>
    </w:p>
    <w:p>
      <w:pPr/>
      <w:r>
        <w:rPr>
          <w:lang w:val="pt_PT" w:bidi="pt_PT"/>
        </w:rPr>
      </w:r>
      <w:r>
        <w:rPr>
          <w:lang w:val="pt_PT" w:bidi="pt_PT"/>
        </w:rPr>
        <w:t>Uma mulher divorciada, ou viúva, o que significa uma mulher cujo marido morreu, é obrigada a cumprir qualquer voto ou compromisso que faça. Essa mulher não tem um homem com autoridade sobre ela, então a mulher deve cumprir o voto dela.</w:t>
      </w:r>
    </w:p>
    <w:p>
      <w:pPr/>
      <w:r>
        <w:rPr>
          <w:lang w:val="pt_PT" w:bidi="pt_PT"/>
        </w:rPr>
      </w:r>
      <w:r>
        <w:rPr>
          <w:lang w:val="pt_PT" w:bidi="pt_PT"/>
        </w:rPr>
        <w:t>Parem aqui e discutam essa questão em grupo: conversem sobre os papéis das viúvas e mulheres divorciadas em sua cultura. Quem são as pessoas que assumem responsabilidade por essas mulheres, se houver? Quais tipos de decisões as viúvas ou mulheres divorciadas podem ter que tomar em comparação com mulheres casadas? Pause este áudio aqui.</w:t>
      </w:r>
    </w:p>
    <w:p>
      <w:pPr/>
      <w:r>
        <w:rPr>
          <w:lang w:val="pt_PT" w:bidi="pt_PT"/>
        </w:rPr>
      </w:r>
      <w:r>
        <w:rPr>
          <w:lang w:val="pt_PT" w:bidi="pt_PT"/>
        </w:rPr>
        <w:t>Para uma mulher que faz um voto ou compromisso enquanto está casada, o marido, novamente, pode manter ou proibir o voto. No entanto, se o marido não falar imediatamente e esperar antes de proibir o voto ou compromisso, então o marido será o responsável pela pela incapacidade de sua esposa em cumprir o voto ou compromisso. A esposa será culpada, mas o marido experimentará a punição pelas ações da esposa.</w:t>
      </w:r>
    </w:p>
    <w:p>
      <w:pPr/>
      <w:r>
        <w:rPr>
          <w:lang w:val="pt_PT" w:bidi="pt_PT"/>
        </w:rPr>
      </w:r>
      <w:r>
        <w:rPr>
          <w:lang w:val="pt_PT" w:bidi="pt_PT"/>
        </w:rPr>
        <w:t>Parem aqui e discutam essa questão em grupo: contem uma história sobre uma vez em que fizeram um voto ou compromisso, e se foram ou não capazes de manter esse voto ou compromisso. Quais são as consequências que vocês ou alguém que vocês conhecem enfrentaram por quebrar um voto ou compromisso? Pause este áudio aqui.</w:t>
      </w:r>
    </w:p>
    <w:p>
      <w:pPr/>
      <w:r>
        <w:rPr>
          <w:lang w:val="pt_PT" w:bidi="pt_PT"/>
        </w:rPr>
      </w:r>
      <w:r>
        <w:rPr>
          <w:lang w:val="pt_PT" w:bidi="pt_PT"/>
        </w:rPr>
        <w:t>Toda esta passagem contém as leis, ou estatutos, que Yahweh deu concernentes a um marido e uma esposa, bem como sobre um pai e uma filha, enquanto essa filha ainda está vivendo na casa do pai.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30.1–16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Moisés reúne os líderes das tribos de Israel para dizer a eles o que Yahweh ordenou. Moisés diz aos líderes que Yahweh diz que se um homem faz um voto a Yahweh, esse homem deve manter todas as palavras desse voto.</w:t>
      </w:r>
    </w:p>
    <w:p>
      <w:pPr/>
      <w:r>
        <w:rPr>
          <w:lang w:val="pt_PT" w:bidi="pt_PT"/>
        </w:rPr>
      </w:r>
      <w:r>
        <w:rPr>
          <w:b/>
          <w:lang w:val="pt_PT" w:bidi="pt_PT"/>
        </w:rPr>
        <w:t>Na segunda cena:</w:t>
      </w:r>
      <w:r>
        <w:rPr>
          <w:lang w:val="pt_PT" w:bidi="pt_PT"/>
        </w:rPr>
        <w:t xml:space="preserve"> se uma mulher jovem e solteira fizer um voto a Yahweh, e o pai dessa mulher ouvir sobre o voto, mas não disser nada, então a mulher deve manter o voto. Se o pai da mulher a proibir do voto, então Yahweh liberará a mulher do voto.</w:t>
      </w:r>
    </w:p>
    <w:p>
      <w:pPr/>
      <w:r>
        <w:rPr>
          <w:lang w:val="pt_PT" w:bidi="pt_PT"/>
        </w:rPr>
      </w:r>
      <w:r>
        <w:rPr>
          <w:b/>
          <w:lang w:val="pt_PT" w:bidi="pt_PT"/>
        </w:rPr>
        <w:t>Na terceira cena:</w:t>
      </w:r>
      <w:r>
        <w:rPr>
          <w:lang w:val="pt_PT" w:bidi="pt_PT"/>
        </w:rPr>
        <w:t xml:space="preserve"> se a jovem fizer um voto, ou um compromisso descuidado, e então se casar, é seu novo marido que pode não dizer nada ou proibi-la do voto. Se o marido da mulher a proibir do voto, Yahweh a liberará dele.</w:t>
      </w:r>
    </w:p>
    <w:p>
      <w:pPr/>
      <w:r>
        <w:rPr>
          <w:lang w:val="pt_PT" w:bidi="pt_PT"/>
        </w:rPr>
      </w:r>
      <w:r>
        <w:rPr>
          <w:b/>
          <w:lang w:val="pt_PT" w:bidi="pt_PT"/>
        </w:rPr>
        <w:t>Na quarta cena:</w:t>
      </w:r>
      <w:r>
        <w:rPr>
          <w:lang w:val="pt_PT" w:bidi="pt_PT"/>
        </w:rPr>
        <w:t xml:space="preserve"> as mulheres que são divorciadas ou viúvas devem manter todas as palavras de seu voto.</w:t>
      </w:r>
    </w:p>
    <w:p>
      <w:pPr/>
      <w:r>
        <w:rPr>
          <w:lang w:val="pt_PT" w:bidi="pt_PT"/>
        </w:rPr>
      </w:r>
      <w:r>
        <w:rPr>
          <w:b/>
          <w:lang w:val="pt_PT" w:bidi="pt_PT"/>
        </w:rPr>
        <w:t>Na quinta cena:</w:t>
      </w:r>
      <w:r>
        <w:rPr>
          <w:lang w:val="pt_PT" w:bidi="pt_PT"/>
        </w:rPr>
        <w:t xml:space="preserve"> se uma mulher casada fizer um voto, é seu marido que pode não dizer nada ou proibi-la do voto. No entanto, se seu marido ouvir sobre isso e esperar para proibi-la, então ele é responsável pela culpa dela de não ser capaz de manter o voto.</w:t>
      </w:r>
    </w:p>
    <w:p>
      <w:pPr/>
      <w:r>
        <w:rPr>
          <w:lang w:val="pt_PT" w:bidi="pt_PT"/>
        </w:rPr>
      </w:r>
      <w:r>
        <w:rPr>
          <w:b/>
          <w:lang w:val="pt_PT" w:bidi="pt_PT"/>
        </w:rPr>
        <w:t>Na sexta cena:</w:t>
      </w:r>
      <w:r>
        <w:rPr>
          <w:lang w:val="pt_PT" w:bidi="pt_PT"/>
        </w:rPr>
        <w:t xml:space="preserve"> Yahweh dá esses mandamentos a Moisés sobre o relacionamento entre marido e esposa, e sobre a relação entre um pai e sua filha que ainda está vivendo em casa.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Líderes das tribos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Homem adulto</w:t>
      </w:r>
    </w:p>
    <w:p>
      <w:pPr>
        <w:pStyle w:val="ListBullet"/>
        <w:spacing w:line="240" w:lineRule="auto"/>
        <w:ind w:left="720"/>
      </w:pPr>
      <w:r>
        <w:rPr>
          <w:lang w:val="pt_PT" w:bidi="pt_PT"/>
        </w:rPr>
      </w:r>
      <w:r>
        <w:rPr>
          <w:lang w:val="pt_PT" w:bidi="pt_PT"/>
        </w:rPr>
        <w:t>Mulher jovem solteira</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Marido</w:t>
      </w:r>
    </w:p>
    <w:p>
      <w:pPr>
        <w:pStyle w:val="ListBullet"/>
        <w:spacing w:line="240" w:lineRule="auto"/>
        <w:ind w:left="720"/>
      </w:pPr>
      <w:r>
        <w:rPr>
          <w:lang w:val="pt_PT" w:bidi="pt_PT"/>
        </w:rPr>
      </w:r>
      <w:r>
        <w:rPr>
          <w:lang w:val="pt_PT" w:bidi="pt_PT"/>
        </w:rPr>
        <w:t>Mulher jovem prestes a se casar</w:t>
      </w:r>
    </w:p>
    <w:p>
      <w:pPr>
        <w:pStyle w:val="ListBullet"/>
        <w:spacing w:line="240" w:lineRule="auto"/>
        <w:ind w:left="720"/>
      </w:pPr>
      <w:r>
        <w:rPr>
          <w:lang w:val="pt_PT" w:bidi="pt_PT"/>
        </w:rPr>
      </w:r>
      <w:r>
        <w:rPr>
          <w:lang w:val="pt_PT" w:bidi="pt_PT"/>
        </w:rPr>
        <w:t>Viúva</w:t>
      </w:r>
    </w:p>
    <w:p>
      <w:pPr>
        <w:pStyle w:val="ListBullet"/>
        <w:spacing w:line="240" w:lineRule="auto"/>
        <w:ind w:left="720"/>
      </w:pPr>
      <w:r>
        <w:rPr>
          <w:lang w:val="pt_PT" w:bidi="pt_PT"/>
        </w:rPr>
      </w:r>
      <w:r>
        <w:rPr>
          <w:lang w:val="pt_PT" w:bidi="pt_PT"/>
        </w:rPr>
        <w:t>Mulher divorciada</w:t>
      </w:r>
    </w:p>
    <w:p>
      <w:pPr>
        <w:pStyle w:val="ListBullet"/>
        <w:spacing w:line="240" w:lineRule="auto"/>
        <w:ind w:left="720"/>
      </w:pPr>
      <w:r>
        <w:rPr>
          <w:lang w:val="pt_PT" w:bidi="pt_PT"/>
        </w:rPr>
      </w:r>
      <w:r>
        <w:rPr>
          <w:lang w:val="pt_PT" w:bidi="pt_PT"/>
        </w:rPr>
        <w:t>Mulher casada</w:t>
      </w:r>
    </w:p>
    <w:p>
      <w:pPr/>
      <w:r>
        <w:rPr>
          <w:lang w:val="pt_PT" w:bidi="pt_PT"/>
        </w:rPr>
      </w:r>
      <w:r>
        <w:rPr>
          <w:lang w:val="pt_PT" w:bidi="pt_PT"/>
        </w:rPr>
        <w:t>Em grupo, prestem atenção às partes do cenário da passagem:</w:t>
      </w:r>
    </w:p>
    <w:p>
      <w:pPr/>
      <w:r>
        <w:rPr>
          <w:lang w:val="pt_PT" w:bidi="pt_PT"/>
        </w:rPr>
      </w:r>
      <w:r>
        <w:rPr>
          <w:lang w:val="pt_PT" w:bidi="pt_PT"/>
        </w:rPr>
        <w:t>Moisés e os israelitas ainda estão nas planícies de Moabe perto do Jordão, em frente a Jericó. Moisés continua a dizer para os israelitas e seus líderes mandamentos de Yahweh. Moisés reúne os líderes das tribos de Israel para dizer a eles o que Yahweh lhes ordenou.</w:t>
      </w:r>
    </w:p>
    <w:p>
      <w:pPr/>
      <w:r>
        <w:rPr>
          <w:lang w:val="pt_PT" w:bidi="pt_PT"/>
        </w:rPr>
      </w:r>
      <w:r>
        <w:rPr>
          <w:lang w:val="pt_PT" w:bidi="pt_PT"/>
        </w:rPr>
        <w:t>Yahweh está dando instruções a Moisés sobre quando homens ou mulheres fazem um juramento para fazer um voto ou prometer fazer algo para Deus, ou quando as pessoas prometem não fazer algo. As pessoas fazem votos, ou prometem coisas a Deus. Quando as pessoas fazem votos usando um juramento, elas estão dizendo que, se não mantiverem o voto delas, Deus pode puni-las. Quando as pessoas fazem votos a Deus usando um juramento, elas levam muito a sério cumprir essa coisa. Um compromisso, no entanto, era uma promessa de não fazer algo específico.</w:t>
      </w:r>
    </w:p>
    <w:p>
      <w:pPr/>
      <w:r>
        <w:rPr>
          <w:lang w:val="pt_PT" w:bidi="pt_PT"/>
        </w:rPr>
      </w:r>
      <w:r>
        <w:rPr>
          <w:lang w:val="pt_PT" w:bidi="pt_PT"/>
        </w:rPr>
        <w:t>Parem aqui e discutam em grupo: como vocês falarão sobre fazer um voto muito sério a Yahweh nesta passagem? Lembrem-se de que os votos são tão sérios que as pessoas diziam que Yahweh poderia puni-las se não mantivessem o voto delas. Pause o áudio aqui.</w:t>
      </w:r>
    </w:p>
    <w:p>
      <w:pPr/>
      <w:r>
        <w:rPr>
          <w:lang w:val="pt_PT" w:bidi="pt_PT"/>
        </w:rPr>
      </w:r>
      <w:r>
        <w:rPr>
          <w:lang w:val="pt_PT" w:bidi="pt_PT"/>
        </w:rPr>
        <w:t>De acordo com essa passagem, mulheres jovens e esposas não podem se comprometer com um voto sem o consentimento de seu pai ou marido. O pai ou marido, como chefe de família tem o direito de cancelar qualquer voto desse tipo. Mulheres divorciadas e viúvas podiam fazer votos e compromissos, mas elas estavam obrigadas a cumpri-los, porque não havia homens com autoridade sobre elas.</w:t>
      </w:r>
    </w:p>
    <w:p>
      <w:pPr/>
      <w:r>
        <w:rPr>
          <w:lang w:val="pt_PT" w:bidi="pt_PT"/>
        </w:rPr>
      </w:r>
      <w:r>
        <w:rPr>
          <w:lang w:val="pt_PT" w:bidi="pt_PT"/>
        </w:rPr>
        <w:t>Os maridos podem anular um voto ou compromisso de suas esposas. Contudo, se ele primeiro aprovar o voto e depois tentar impedir a mulher de obedecê-lo, ele receberá a punição pelo fato de a mulher não cumprir o voto. Embora as mulheres muitas vezes tivessem grande influência sobre seus maridos, apenas viúvas e mulheres idosas parecem ter sido capazes de agir por conta própria na sociedade israelita. Jovens mulheres que ainda viviam com seus pais e mulheres casadas estavam sob a autoridade legal de seus pais e maridos.</w:t>
      </w:r>
    </w:p>
    <w:p>
      <w:pPr/>
      <w:r>
        <w:rPr>
          <w:lang w:val="pt_PT" w:bidi="pt_PT"/>
        </w:rPr>
      </w:r>
      <w:r>
        <w:rPr>
          <w:lang w:val="pt_PT" w:bidi="pt_PT"/>
        </w:rPr>
        <w:t>Esta passagem termina com uma declaração resumida: esses são os estatutos, ou leis, que Yahweh deu a Moisés.</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30.1–16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Líderes das tribos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Um homem adulto</w:t>
      </w:r>
    </w:p>
    <w:p>
      <w:pPr>
        <w:pStyle w:val="ListBullet"/>
        <w:spacing w:line="240" w:lineRule="auto"/>
        <w:ind w:left="720"/>
      </w:pPr>
      <w:r>
        <w:rPr>
          <w:lang w:val="pt_PT" w:bidi="pt_PT"/>
        </w:rPr>
      </w:r>
      <w:r>
        <w:rPr>
          <w:lang w:val="pt_PT" w:bidi="pt_PT"/>
        </w:rPr>
        <w:t>Mulher jovem solteira</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Marido</w:t>
      </w:r>
    </w:p>
    <w:p>
      <w:pPr>
        <w:pStyle w:val="ListBullet"/>
        <w:spacing w:line="240" w:lineRule="auto"/>
        <w:ind w:left="720"/>
      </w:pPr>
      <w:r>
        <w:rPr>
          <w:lang w:val="pt_PT" w:bidi="pt_PT"/>
        </w:rPr>
      </w:r>
      <w:r>
        <w:rPr>
          <w:lang w:val="pt_PT" w:bidi="pt_PT"/>
        </w:rPr>
        <w:t>Mulher jovem prestes a se casar</w:t>
      </w:r>
    </w:p>
    <w:p>
      <w:pPr>
        <w:pStyle w:val="ListBullet"/>
        <w:spacing w:line="240" w:lineRule="auto"/>
        <w:ind w:left="720"/>
      </w:pPr>
      <w:r>
        <w:rPr>
          <w:lang w:val="pt_PT" w:bidi="pt_PT"/>
        </w:rPr>
      </w:r>
      <w:r>
        <w:rPr>
          <w:lang w:val="pt_PT" w:bidi="pt_PT"/>
        </w:rPr>
        <w:t>Viúvas</w:t>
      </w:r>
    </w:p>
    <w:p>
      <w:pPr>
        <w:pStyle w:val="ListBullet"/>
        <w:spacing w:line="240" w:lineRule="auto"/>
        <w:ind w:left="720"/>
      </w:pPr>
      <w:r>
        <w:rPr>
          <w:lang w:val="pt_PT" w:bidi="pt_PT"/>
        </w:rPr>
      </w:r>
      <w:r>
        <w:rPr>
          <w:lang w:val="pt_PT" w:bidi="pt_PT"/>
        </w:rPr>
        <w:t>Mulher divorciada</w:t>
      </w:r>
    </w:p>
    <w:p>
      <w:pPr>
        <w:pStyle w:val="ListBullet"/>
        <w:spacing w:line="240" w:lineRule="auto"/>
        <w:ind w:left="720"/>
      </w:pPr>
      <w:r>
        <w:rPr>
          <w:lang w:val="pt_PT" w:bidi="pt_PT"/>
        </w:rPr>
      </w:r>
      <w:r>
        <w:rPr>
          <w:lang w:val="pt_PT" w:bidi="pt_PT"/>
        </w:rPr>
        <w:t>Mulher casada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Você pode fazer a equipe encenar os estatutos conforme Moisés os descreve.</w:t>
      </w:r>
    </w:p>
    <w:p>
      <w:pPr/>
      <w:r>
        <w:rPr>
          <w:lang w:val="pt_PT" w:bidi="pt_PT"/>
        </w:rPr>
      </w:r>
      <w:r>
        <w:rPr>
          <w:lang w:val="pt_PT" w:bidi="pt_PT"/>
        </w:rPr>
        <w:t>Moisés reúne os líderes das tribos de Israel para dizer a eles o que Yahweh lhes ordenou. Moisés diz a eles que Yahweh diz que se um homem faz um voto a Yahweh, o homem deve manter todas as palavras desse voto.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uma jovem mulher solteira fizer um voto a Yahweh, e o pai da mulher ouvir sobre o voto, mas não disser nada, a jovem deve manter o voto. Se o pai da mulher a proibir do voto imediatamente, então Yahweh liberará a jovem mulher do voto. Se a jovem mulher fizer um voto, ou um compromisso descuidado, e então se casar, será o novo marido da mulher quem pode permanecer em silêncio ou proibi-la de cumprir o voto. Se o marido da jovem mulher a proibir imediatamente do voto, Yahweh liberará a mulher do voto.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mulheres: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marido ou pai: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mulheres que são divorciadas ou viúvas devem manter todas as palavras de seus votos. Se uma mulher casada fizer um voto, é seu marido que pode não dizer nada ou proibir a mulher do voto. No entanto, se o marido dela ouvir sobre o voto e esperar alguns dias para proibir o voto dela, então o marido da mulher será responsável pela culpa da mulher de não ser capaz de cumprir o voto. Yahweh deu esses estatutos a Moisés sobre o relacionamento entre um marido e uma esposa, e entre um pai e sua filha que ainda está vivendo em casa.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30.1–16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reúne os líderes das tribos de </w:t>
      </w:r>
      <w:r>
        <w:rPr>
          <w:b/>
          <w:lang w:val="pt_PT" w:bidi="pt_PT"/>
        </w:rPr>
        <w:t>Israel</w:t>
      </w:r>
      <w:r>
        <w:rPr>
          <w:lang w:val="pt_PT" w:bidi="pt_PT"/>
        </w:rPr>
        <w:t xml:space="preserve"> para dizer a eles o que </w:t>
      </w:r>
      <w:r>
        <w:rPr>
          <w:b/>
          <w:lang w:val="pt_PT" w:bidi="pt_PT"/>
        </w:rPr>
        <w:t>Yahweh</w:t>
      </w:r>
      <w:r>
        <w:rPr>
          <w:lang w:val="pt_PT" w:bidi="pt_PT"/>
        </w:rPr>
        <w:t xml:space="preserve"> ordenou a eles. Moisés diz aos líderes que Yahweh diz que, se um homem fizer um </w:t>
      </w:r>
      <w:r>
        <w:rPr>
          <w:b/>
          <w:lang w:val="pt_PT" w:bidi="pt_PT"/>
        </w:rPr>
        <w:t>voto</w:t>
      </w:r>
      <w:r>
        <w:rPr>
          <w:lang w:val="pt_PT" w:bidi="pt_PT"/>
        </w:rPr>
        <w:t xml:space="preserve"> ou compromisso a Yahweh sob </w:t>
      </w:r>
      <w:r>
        <w:rPr>
          <w:b/>
          <w:lang w:val="pt_PT" w:bidi="pt_PT"/>
        </w:rPr>
        <w:t>juramento</w:t>
      </w:r>
      <w:r>
        <w:rPr>
          <w:lang w:val="pt_PT" w:bidi="pt_PT"/>
        </w:rPr>
        <w:t xml:space="preserve">, esse homem nunca deve quebrar o voto ou juramento. Esse homem deve cumprir todas as palavras de seu voto ou juramento. Tanto um voto quanto um compromisso são promessas solenes a Yahweh, e a pessoa que faz um voto ou compromisso espera que uma coisa boa aconteça quando ela o cumpre. Um voto é uma promessa de fazer algo para Yahweh. Um compromisso é uma promessa de parar de fazer algo por um certo período de tempo. Usem as mesmas palavras para Israel, Yahweh, voto e juramento que vocês usaram em passagens anteriores. Para mais informações sobre </w:t>
      </w:r>
      <w:r>
        <w:rPr>
          <w:lang w:val="pt_PT" w:bidi="pt_PT"/>
        </w:rPr>
        <w:t>Israel</w:t>
      </w:r>
      <w:r>
        <w:rPr>
          <w:lang w:val="pt_PT" w:bidi="pt_PT"/>
        </w:rPr>
        <w:t xml:space="preserve">, </w:t>
      </w:r>
      <w:r>
        <w:rPr>
          <w:lang w:val="pt_PT" w:bidi="pt_PT"/>
        </w:rPr>
        <w:t>Yahweh</w:t>
      </w:r>
      <w:r>
        <w:rPr>
          <w:lang w:val="pt_PT" w:bidi="pt_PT"/>
        </w:rPr>
        <w:t xml:space="preserve">, </w:t>
      </w:r>
      <w:r>
        <w:rPr>
          <w:lang w:val="pt_PT" w:bidi="pt_PT"/>
        </w:rPr>
        <w:t>voto</w:t>
      </w:r>
      <w:r>
        <w:rPr>
          <w:lang w:val="pt_PT" w:bidi="pt_PT"/>
        </w:rPr>
        <w:t xml:space="preserve"> ou </w:t>
      </w:r>
      <w:r>
        <w:rPr>
          <w:lang w:val="pt_PT" w:bidi="pt_PT"/>
        </w:rPr>
        <w:t>juramento</w:t>
      </w:r>
      <w:r>
        <w:rPr>
          <w:lang w:val="pt_PT" w:bidi="pt_PT"/>
        </w:rPr>
        <w:t>, consultem o Glossário Mestre.</w:t>
      </w:r>
    </w:p>
    <w:p>
      <w:pPr/>
      <w:r>
        <w:rPr>
          <w:lang w:val="pt_PT" w:bidi="pt_PT"/>
        </w:rPr>
      </w:r>
      <w:r>
        <w:rPr>
          <w:lang w:val="pt_PT" w:bidi="pt_PT"/>
        </w:rPr>
        <w:t xml:space="preserve">Parem aqui e discutam em grupo que palavra ou frase vocês usarão para </w:t>
      </w:r>
      <w:r>
        <w:rPr>
          <w:b/>
          <w:lang w:val="pt_PT" w:bidi="pt_PT"/>
        </w:rPr>
        <w:t>compromisso</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Se uma jovem mulher solteira fizer um voto a Yahweh, e o pai dessa mulher ouvir sobre o voto, mas não disser nada, a mulher deve cumprir o voto. Se o pai da jovem mulher proibir a mulher do voto, então Yahweh liberará a mulher ou a perdoará do voto. Nesse caso, </w:t>
      </w:r>
      <w:r>
        <w:rPr>
          <w:b/>
          <w:lang w:val="pt_PT" w:bidi="pt_PT"/>
        </w:rPr>
        <w:t>perdão</w:t>
      </w:r>
      <w:r>
        <w:rPr>
          <w:lang w:val="pt_PT" w:bidi="pt_PT"/>
        </w:rPr>
        <w:t xml:space="preserve"> é a ideia de libertar alguém. Usem a mesma palavra que vocês usaram para perdoar em passagens anteriores. Para mais informações sobre </w:t>
      </w:r>
      <w:r>
        <w:rPr>
          <w:lang w:val="pt_PT" w:bidi="pt_PT"/>
        </w:rPr>
        <w:t>perdão</w:t>
      </w:r>
      <w:r>
        <w:rPr>
          <w:lang w:val="pt_PT" w:bidi="pt_PT"/>
        </w:rPr>
        <w:t>, consultem o Glossário Mestre.</w:t>
      </w:r>
    </w:p>
    <w:p>
      <w:pPr/>
      <w:r>
        <w:rPr>
          <w:lang w:val="pt_PT" w:bidi="pt_PT"/>
        </w:rPr>
      </w:r>
      <w:r>
        <w:rPr>
          <w:lang w:val="pt_PT" w:bidi="pt_PT"/>
        </w:rPr>
        <w:t xml:space="preserve">Se a jovem mulher fizer um voto, ou um compromisso descuidado, e então se casar, será o novo marido da mulher quem pode permanecer em silêncio ou proibi-la de cumprir o voto. Se o marido da mulher a proibir do voto, Yahweh liberará a mulher do voto. As mulheres que são </w:t>
      </w:r>
      <w:r>
        <w:rPr>
          <w:b/>
          <w:lang w:val="pt_PT" w:bidi="pt_PT"/>
        </w:rPr>
        <w:t>divorciadas</w:t>
      </w:r>
      <w:r>
        <w:rPr>
          <w:lang w:val="pt_PT" w:bidi="pt_PT"/>
        </w:rPr>
        <w:t xml:space="preserve"> ou </w:t>
      </w:r>
      <w:r>
        <w:rPr>
          <w:b/>
          <w:lang w:val="pt_PT" w:bidi="pt_PT"/>
        </w:rPr>
        <w:t>viúvas</w:t>
      </w:r>
      <w:r>
        <w:rPr>
          <w:lang w:val="pt_PT" w:bidi="pt_PT"/>
        </w:rPr>
        <w:t xml:space="preserve"> devem cumprir todas as palavras de seus votos. Divórcio é uma separação legal permanente entre um marido e uma esposa. Uma viúva é uma mulher cujo marido morreu.</w:t>
      </w:r>
    </w:p>
    <w:p>
      <w:pPr/>
      <w:r>
        <w:rPr>
          <w:lang w:val="pt_PT" w:bidi="pt_PT"/>
        </w:rPr>
      </w:r>
      <w:r>
        <w:rPr>
          <w:lang w:val="pt_PT" w:bidi="pt_PT"/>
        </w:rPr>
        <w:t xml:space="preserve">Parem aqui e discutam em grupo que palavra ou frase vocês usarão para </w:t>
      </w:r>
      <w:r>
        <w:rPr>
          <w:b/>
          <w:lang w:val="pt_PT" w:bidi="pt_PT"/>
        </w:rPr>
        <w:t>viúva</w:t>
      </w:r>
      <w:r>
        <w:rPr>
          <w:lang w:val="pt_PT" w:bidi="pt_PT"/>
        </w:rPr>
        <w:t xml:space="preserve"> e </w:t>
      </w:r>
      <w:r>
        <w:rPr>
          <w:b/>
          <w:lang w:val="pt_PT" w:bidi="pt_PT"/>
        </w:rPr>
        <w:t>divorciada</w:t>
      </w:r>
      <w:r>
        <w:rPr>
          <w:lang w:val="pt_PT" w:bidi="pt_PT"/>
        </w:rPr>
        <w:t xml:space="preserve">. Procurem a palavra </w:t>
      </w:r>
      <w:r>
        <w:rPr>
          <w:lang w:val="pt_PT" w:bidi="pt_PT"/>
        </w:rPr>
        <w:t>divórcio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Se uma mulher casada fizer um voto, será o marido da mulher quem pode permanecer em silêncio ou proibir a mulher do voto. No entanto, se o marido da mulher ouvir sobre o voto e esperar alguns dias para proibi-la, então o marido será responsável pela culpa da mulher de não ser capaz de cumprir o voto. Yahweh dá essas leis, ou estatutos, a Moisés sobre o relacionamento entre um marido e uma esposa, e entre um pai e sua filha que ainda está vivendo em casa. Usem a mesma palavra para </w:t>
      </w:r>
      <w:r>
        <w:rPr>
          <w:b/>
          <w:lang w:val="pt_PT" w:bidi="pt_PT"/>
        </w:rPr>
        <w:t>estatutos</w:t>
      </w:r>
      <w:r>
        <w:rPr>
          <w:lang w:val="pt_PT" w:bidi="pt_PT"/>
        </w:rPr>
        <w:t xml:space="preserve"> que vocês usaram em passagens anteriores, e consultem o Glossário Mestre para mais informações sobre </w:t>
      </w:r>
      <w:r>
        <w:rPr>
          <w:b/>
          <w:lang w:val="pt_PT" w:bidi="pt_PT"/>
        </w:rPr>
        <w:t>estatutos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31:1–24</w:t>
      </w:r>
      <w:r>
        <w:rPr>
          <w:lang w:val="pt_PT" w:bidi="pt_PT"/>
        </w:rPr>
      </w:r>
    </w:p>
    <w:p>
      <w:pPr>
        <w:pStyle w:val="Heading3"/>
      </w:pPr>
      <w:r>
        <w:rPr>
          <w:lang w:val="pt_PT" w:bidi="pt_PT"/>
        </w:rPr>
        <w:t>Ouvir e Sentir</w:t>
      </w:r>
    </w:p>
    <w:p>
      <w:pPr/>
      <w:r>
        <w:rPr>
          <w:lang w:val="pt_PT" w:bidi="pt_PT"/>
        </w:rPr>
      </w:r>
      <w:r>
        <w:rPr>
          <w:lang w:val="pt_PT" w:bidi="pt_PT"/>
        </w:rPr>
        <w:t>Nesta etapa, ouçam Números 31.1–24 e guardem em seus corações.</w:t>
      </w:r>
    </w:p>
    <w:p>
      <w:pPr/>
      <w:r>
        <w:rPr>
          <w:lang w:val="pt_PT" w:bidi="pt_PT"/>
        </w:rPr>
      </w:r>
      <w:r>
        <w:rPr>
          <w:lang w:val="pt_PT" w:bidi="pt_PT"/>
        </w:rPr>
        <w:t>Ouçam uma versão em áudio de Números 31.1–24 três vezes, em três traduções diferentes, se possível. 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31.1–24 na tradução mais fácil de entender.</w:t>
      </w:r>
    </w:p>
    <w:p>
      <w:pPr/>
      <w:r>
        <w:rPr>
          <w:lang w:val="pt_PT" w:bidi="pt_PT"/>
        </w:rPr>
      </w:r>
      <w:r>
        <w:rPr>
          <w:lang w:val="pt_PT" w:bidi="pt_PT"/>
        </w:rPr>
        <w:t>Nessa história, os israelitas estão acampados em Sitim, nas planícies de Moabe, perto do rio Jordão, bem em frente a Jericó. Nesse local, os israelitas estão perto da Terra Prometida. Os israelitas precisam apenas cruzar o rio Jordão para finalmente chegar a Canaã.</w:t>
      </w:r>
    </w:p>
    <w:p>
      <w:pPr/>
      <w:r>
        <w:rPr>
          <w:lang w:val="pt_PT" w:bidi="pt_PT"/>
        </w:rPr>
      </w:r>
      <w:r>
        <w:rPr>
          <w:lang w:val="pt_PT" w:bidi="pt_PT"/>
        </w:rPr>
        <w:t xml:space="preserve">Parem aqui e, em grupo, olhem para um mapa. Traçem </w:t>
      </w:r>
      <w:r>
        <w:rPr>
          <w:b/>
          <w:lang w:val="pt_PT" w:bidi="pt_PT"/>
        </w:rPr>
        <w:t>a jornada de Israel para a Terra Prometida</w:t>
      </w:r>
      <w:r>
        <w:rPr>
          <w:lang w:val="pt_PT" w:bidi="pt_PT"/>
        </w:rPr>
        <w:t>. Pause este áudio aqui.</w:t>
      </w:r>
    </w:p>
    <w:p>
      <w:pPr/>
      <w:r>
        <w:rPr>
          <w:lang w:val="pt_PT" w:bidi="pt_PT"/>
        </w:rPr>
      </w:r>
      <w:r>
        <w:rPr>
          <w:lang w:val="pt_PT" w:bidi="pt_PT"/>
        </w:rPr>
        <w:t>Em uma história anterior, enquanto os israelitas estavam ficando em Sitim, nas planícies de Moabe, os israelitas cometeram um pecado grave contra Yahweh. Alguns dos homens israelitas cometeram pecado sexual com as mulheres midianitas. Por fim, as mulheres midianitas influenciaram os israelitas a adorar Baal de Peor, o deus que os moabitas e midianitas adoravam. Isso deixou Yahweh muito irado. Yahweh disse a Moisés para tratar os midianitas como inimigos. Yahweh disse para matar os midianitas pelo que eles fizeram com os israelitas. De alguma forma, essa punição foi adiada.</w:t>
      </w:r>
    </w:p>
    <w:p>
      <w:pPr/>
      <w:r>
        <w:rPr>
          <w:lang w:val="pt_PT" w:bidi="pt_PT"/>
        </w:rPr>
      </w:r>
      <w:r>
        <w:rPr>
          <w:lang w:val="pt_PT" w:bidi="pt_PT"/>
        </w:rPr>
        <w:t>Agora, nessa história, é hora de Yahweh punir os midianitas antes que os israelitas deixem as planícies de Moabe para irem em direção à Terra Prometida. Yahweh ordena a Moisés que se vingue, ou puna, os midianitas por influenciarem os israelitas a pecar contra Yahweh. Yahweh usará essa situação para ensinar os israelitas o que os israelitas devem fazer em tempos de guerra. Talvez isso seja para preparar os israelitas para as guerras que os esperam enquanto eles conquistam a Terra Prometida. Essa história conta as instruções e os rituais de purificação que envolvem guerra.</w:t>
      </w:r>
    </w:p>
    <w:p>
      <w:pPr/>
      <w:r>
        <w:rPr>
          <w:lang w:val="pt_PT" w:bidi="pt_PT"/>
        </w:rPr>
      </w:r>
      <w:r>
        <w:rPr>
          <w:lang w:val="pt_PT" w:bidi="pt_PT"/>
        </w:rPr>
        <w:t>Os soldados israelitas têm que viajar de volta para o sul para punir os midianitas. Os midianitas são um grupo de tribos diferentes reunidas para propósitos políticos, bem como religiosos. Midiã está localizada ao sul de Edom e a leste do golfo de Elate.</w:t>
      </w:r>
    </w:p>
    <w:p>
      <w:pPr/>
      <w:r>
        <w:rPr>
          <w:lang w:val="pt_PT" w:bidi="pt_PT"/>
        </w:rPr>
      </w:r>
      <w:r>
        <w:rPr>
          <w:lang w:val="pt_PT" w:bidi="pt_PT"/>
        </w:rPr>
        <w:t>Yahweh diz a Moisés para enviar 1.000 homens de cada tribo de Israel para lutar essa batalha contra os midianitas. Fineias liderará esses homens. Fineias é uma figura-chave nessa guerra por causa do papel que Fineias desempenhou quando os israelitas pecaram com as mulheres midianitas e Yahweh puniu os israelitas com uma praga. Vocês se lembrarão que Fineias mostrou zelo por Yahweh. Um homem israelita e uma mulher midianita caminharam juntos sem vergonha na frente do povo. Quando Fineias os viu, Fineias se levantou, seguiu o homem e a mulher, e matou o homem israelita juntamente com a mulher midianita de uma só vez. Logo então, Yahweh interrompeu a praga por causa do que Fineias fez.</w:t>
      </w:r>
    </w:p>
    <w:p>
      <w:pPr/>
      <w:r>
        <w:rPr>
          <w:lang w:val="pt_PT" w:bidi="pt_PT"/>
        </w:rPr>
      </w:r>
      <w:r>
        <w:rPr>
          <w:lang w:val="pt_PT" w:bidi="pt_PT"/>
        </w:rPr>
        <w:t>Talvez outra razão pela qual Fineias tenha que ir com os soldados para punir os midianitas seja porque Eleazar, o sacerdote, tem que manter sua pureza como sacerdote. Yahweh havia ordenado que o sacerdote não se tornasse impuro tocando sangue e corpos mortos. Se Eleazar se tornar impuro, Eleazar não terá permissão para entrar no tabernáculo. Eleazar não será capaz de servir a Yahweh em nome do povo.</w:t>
      </w:r>
    </w:p>
    <w:p>
      <w:pPr/>
      <w:r>
        <w:rPr>
          <w:lang w:val="pt_PT" w:bidi="pt_PT"/>
        </w:rPr>
      </w:r>
      <w:r>
        <w:rPr>
          <w:lang w:val="pt_PT" w:bidi="pt_PT"/>
        </w:rPr>
        <w:t>No entanto, embora Eleazar deva manter sua pureza evitando corpos mortos, os israelitas também não devem ir para a guerra sem a ordem de Yahweh. Fineias traz os utensílios sacerdotais do Lugar Santo e a trombeta para os sinais de batalha. Quando os israelitas estavam prestes a deixar o Monte Sinai e começar sua jornada para a Terra Prometida, Yahweh havia dito a Moisés para instruir os israelitas a tocar a trombeta sempre que fossem à guerra. Tocar o chifre significa que a presença de Yahweh vai com os israelitas e Yahweh os salvará.</w:t>
      </w:r>
    </w:p>
    <w:p>
      <w:pPr/>
      <w:r>
        <w:rPr>
          <w:lang w:val="pt_PT" w:bidi="pt_PT"/>
        </w:rPr>
      </w:r>
      <w:r>
        <w:rPr>
          <w:lang w:val="pt_PT" w:bidi="pt_PT"/>
        </w:rPr>
        <w:t xml:space="preserve">Parem aqui e em grupo olhem para uma imagem dos </w:t>
      </w:r>
      <w:r>
        <w:rPr>
          <w:lang w:val="pt_PT" w:bidi="pt_PT"/>
        </w:rPr>
        <w:t>utensílios sacerdotais</w:t>
      </w:r>
      <w:r>
        <w:rPr>
          <w:lang w:val="pt_PT" w:bidi="pt_PT"/>
        </w:rPr>
        <w:t xml:space="preserve"> e a </w:t>
      </w:r>
      <w:r>
        <w:rPr>
          <w:b/>
          <w:lang w:val="pt_PT" w:bidi="pt_PT"/>
        </w:rPr>
        <w:t>trombeta de prata</w:t>
      </w:r>
      <w:r>
        <w:rPr>
          <w:lang w:val="pt_PT" w:bidi="pt_PT"/>
        </w:rPr>
        <w:t>. Pause este áudio aqui.</w:t>
      </w:r>
    </w:p>
    <w:p>
      <w:pPr/>
      <w:r>
        <w:rPr>
          <w:lang w:val="pt_PT" w:bidi="pt_PT"/>
        </w:rPr>
      </w:r>
      <w:r>
        <w:rPr>
          <w:lang w:val="pt_PT" w:bidi="pt_PT"/>
        </w:rPr>
        <w:t>Parem e discutam em grupo como vocês escolhem as pessoas para liderar vocês na batalha em sua cultura. Quais itens essas pessoas levariam com elas para a batalha, e por quê? Pause este áudio aqui.</w:t>
      </w:r>
    </w:p>
    <w:p>
      <w:pPr/>
      <w:r>
        <w:rPr>
          <w:lang w:val="pt_PT" w:bidi="pt_PT"/>
        </w:rPr>
      </w:r>
      <w:r>
        <w:rPr>
          <w:lang w:val="pt_PT" w:bidi="pt_PT"/>
        </w:rPr>
        <w:t>Os israelitas lutam contra os midianitas e matam todos os homens que eles encontram. Os soldados matam todos os reis de Midiã. Os soldados levam mulheres e crianças cativas e reúnem um grande número de animais de fazenda e tesouros. Isso aumenta muito o número de animais de fazenda e tesouros que os israelitas possuem. No entanto, a história também menciona que os soldados matam Balaão. Vocês se lembrarão de que Balaque, o rei de Moabe, havia contratado Balaão para amaldiçoar os israelitas quando os israelitas montaram seu acampamento nas planícies de Moabe. No entanto, Balaão não foi capaz de amaldiçoar os israelitas porque Yahweh não permitiu. Yahweh havia dito repetidamente a Balaão para não fazer mal aos israelitas. Essa história havia terminado com Balaque e Balaão voltando para suas cidades separadamente. Não temos certeza por que Balaão parece ter permanecido com os midianitas nesta história em vez de fazer todo o caminho de volta para casa. Talvez Balaão tenha parado e ficado entre os midianitas.</w:t>
      </w:r>
    </w:p>
    <w:p>
      <w:pPr/>
      <w:r>
        <w:rPr>
          <w:lang w:val="pt_PT" w:bidi="pt_PT"/>
        </w:rPr>
      </w:r>
      <w:r>
        <w:rPr>
          <w:lang w:val="pt_PT" w:bidi="pt_PT"/>
        </w:rPr>
        <w:t>Os israelitas trazem de volta os tesouros e cativos para o acampamento nas planícies de Moabe. Moisés fica irado quando os vê, porque eles não mataram todos os meninos. Moisés ordena que os soldados israelitas matem todos os meninos e todas as mulheres que foram casadas ou tiveram relações sexuais com um homem. Isso é para que os midianitas não possam continuar a ter filhos entre os israelitas. Yahweh também quer punir as mulheres, porque foram elas que haviam tentado os homens israelitas a pecar contra Yahweh dormindo com os homens israelitas. Moisés permite que os israelitas fiquem com todas as jovens para si, como escravas e esposas.</w:t>
      </w:r>
    </w:p>
    <w:p>
      <w:pPr/>
      <w:r>
        <w:rPr>
          <w:lang w:val="pt_PT" w:bidi="pt_PT"/>
        </w:rPr>
      </w:r>
      <w:r>
        <w:rPr>
          <w:lang w:val="pt_PT" w:bidi="pt_PT"/>
        </w:rPr>
        <w:t>Os soldados devem primeiro realizar um ritual de purificação antes que possam retornar à comunidade. Isso é consistente com as leis de pureza que Moisés deu aos israelitas anteriormente. As leis de pureza dizem que tocar sangue e corpos mortos torna o povo de Yahweh impuro. As leis de pureza também dizem que tocar pessoas que estão impuras torna a outra pessoa impura também. É por isso que os soldados devem permanecer fora do acampamento por sete dias, para que eles não tornem todo o acampamento impuro. Os soldados devem lavar seus corpos, e todos os seus pertences, no terceiro e sétimo dia para se purificarem.</w:t>
      </w:r>
    </w:p>
    <w:p>
      <w:pPr/>
      <w:r>
        <w:rPr>
          <w:lang w:val="pt_PT" w:bidi="pt_PT"/>
        </w:rPr>
      </w:r>
      <w:r>
        <w:rPr>
          <w:lang w:val="pt_PT" w:bidi="pt_PT"/>
        </w:rPr>
        <w:t>Parem aqui e discutam em grupo: quando seus soldados voltam da guerra, que tipos de coisas eles fazem antes de entrarem em suas comunidades locais novamente?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31.1–24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instrui Moisés a ir à guerra e executar o julgamento de Yahweh contra os midianitas. Moisés reúne soldados e os envia para a guerra contra os midianitas com Fineias como líder deles.</w:t>
      </w:r>
    </w:p>
    <w:p>
      <w:pPr/>
      <w:r>
        <w:rPr>
          <w:lang w:val="pt_PT" w:bidi="pt_PT"/>
        </w:rPr>
      </w:r>
      <w:r>
        <w:rPr>
          <w:b/>
          <w:lang w:val="pt_PT" w:bidi="pt_PT"/>
        </w:rPr>
        <w:t>Na segunda cena:</w:t>
      </w:r>
      <w:r>
        <w:rPr>
          <w:lang w:val="pt_PT" w:bidi="pt_PT"/>
        </w:rPr>
        <w:t xml:space="preserve"> os soldados israelitas destroem os midianitas e trazem para casa os cativos, os animais de fazenda e os tesouros da guerra.</w:t>
      </w:r>
    </w:p>
    <w:p>
      <w:pPr/>
      <w:r>
        <w:rPr>
          <w:lang w:val="pt_PT" w:bidi="pt_PT"/>
        </w:rPr>
      </w:r>
      <w:r>
        <w:rPr>
          <w:b/>
          <w:lang w:val="pt_PT" w:bidi="pt_PT"/>
        </w:rPr>
        <w:t>Na terceira cena:</w:t>
      </w:r>
      <w:r>
        <w:rPr>
          <w:lang w:val="pt_PT" w:bidi="pt_PT"/>
        </w:rPr>
        <w:t xml:space="preserve"> Moisés fica irado porque os soldados trouxeram mulheres midianitas com eles.</w:t>
      </w:r>
    </w:p>
    <w:p>
      <w:pPr/>
      <w:r>
        <w:rPr>
          <w:lang w:val="pt_PT" w:bidi="pt_PT"/>
        </w:rPr>
      </w:r>
      <w:r>
        <w:rPr>
          <w:b/>
          <w:lang w:val="pt_PT" w:bidi="pt_PT"/>
        </w:rPr>
        <w:t>Na quarta cena:</w:t>
      </w:r>
      <w:r>
        <w:rPr>
          <w:lang w:val="pt_PT" w:bidi="pt_PT"/>
        </w:rPr>
        <w:t xml:space="preserve"> Moisés e Eleazar instruem os soldados a se purificarem, bem como os cativos e os tesouros da guerra, antes que eles possam entrar no acampamento e se juntar à comunidade.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Fineias</w:t>
      </w:r>
    </w:p>
    <w:p>
      <w:pPr>
        <w:pStyle w:val="ListBullet"/>
        <w:spacing w:line="240" w:lineRule="auto"/>
        <w:ind w:left="720"/>
      </w:pPr>
      <w:r>
        <w:rPr>
          <w:lang w:val="pt_PT" w:bidi="pt_PT"/>
        </w:rPr>
      </w:r>
      <w:r>
        <w:rPr>
          <w:lang w:val="pt_PT" w:bidi="pt_PT"/>
        </w:rPr>
        <w:t>Comandantes do exército israelita</w:t>
      </w:r>
    </w:p>
    <w:p>
      <w:pPr>
        <w:pStyle w:val="ListBullet"/>
        <w:spacing w:line="240" w:lineRule="auto"/>
        <w:ind w:left="720"/>
      </w:pPr>
      <w:r>
        <w:rPr>
          <w:lang w:val="pt_PT" w:bidi="pt_PT"/>
        </w:rPr>
      </w:r>
      <w:r>
        <w:rPr>
          <w:lang w:val="pt_PT" w:bidi="pt_PT"/>
        </w:rPr>
        <w:t>Soldados israelitas</w:t>
      </w:r>
    </w:p>
    <w:p>
      <w:pPr>
        <w:pStyle w:val="ListBullet"/>
        <w:spacing w:line="240" w:lineRule="auto"/>
        <w:ind w:left="720"/>
      </w:pPr>
      <w:r>
        <w:rPr>
          <w:lang w:val="pt_PT" w:bidi="pt_PT"/>
        </w:rPr>
      </w:r>
      <w:r>
        <w:rPr>
          <w:lang w:val="pt_PT" w:bidi="pt_PT"/>
        </w:rPr>
        <w:t>Midianitas</w:t>
      </w:r>
    </w:p>
    <w:p>
      <w:pPr>
        <w:pStyle w:val="ListBullet"/>
        <w:spacing w:line="240" w:lineRule="auto"/>
        <w:ind w:left="720"/>
      </w:pPr>
      <w:r>
        <w:rPr>
          <w:lang w:val="pt_PT" w:bidi="pt_PT"/>
        </w:rPr>
      </w:r>
      <w:r>
        <w:rPr>
          <w:lang w:val="pt_PT" w:bidi="pt_PT"/>
        </w:rPr>
        <w:t>Reis midianitas</w:t>
      </w:r>
    </w:p>
    <w:p>
      <w:pPr>
        <w:pStyle w:val="ListBullet"/>
        <w:spacing w:line="240" w:lineRule="auto"/>
        <w:ind w:left="720"/>
      </w:pPr>
      <w:r>
        <w:rPr>
          <w:lang w:val="pt_PT" w:bidi="pt_PT"/>
        </w:rPr>
      </w:r>
      <w:r>
        <w:rPr>
          <w:lang w:val="pt_PT" w:bidi="pt_PT"/>
        </w:rPr>
        <w:t>Balaão, filho de Beor</w:t>
      </w:r>
    </w:p>
    <w:p>
      <w:pPr>
        <w:pStyle w:val="ListBullet"/>
        <w:spacing w:line="240" w:lineRule="auto"/>
        <w:ind w:left="720"/>
      </w:pPr>
      <w:r>
        <w:rPr>
          <w:lang w:val="pt_PT" w:bidi="pt_PT"/>
        </w:rPr>
      </w:r>
      <w:r>
        <w:rPr>
          <w:lang w:val="pt_PT" w:bidi="pt_PT"/>
        </w:rPr>
        <w:t>Mulheres midianitas</w:t>
      </w:r>
    </w:p>
    <w:p>
      <w:pPr>
        <w:pStyle w:val="ListBullet"/>
        <w:spacing w:line="240" w:lineRule="auto"/>
        <w:ind w:left="720"/>
      </w:pPr>
      <w:r>
        <w:rPr>
          <w:lang w:val="pt_PT" w:bidi="pt_PT"/>
        </w:rPr>
      </w:r>
      <w:r>
        <w:rPr>
          <w:lang w:val="pt_PT" w:bidi="pt_PT"/>
        </w:rPr>
        <w:t>Meninos midianitas</w:t>
      </w:r>
    </w:p>
    <w:p>
      <w:pPr>
        <w:pStyle w:val="ListBullet"/>
        <w:spacing w:line="240" w:lineRule="auto"/>
        <w:ind w:left="720"/>
      </w:pPr>
      <w:r>
        <w:rPr>
          <w:lang w:val="pt_PT" w:bidi="pt_PT"/>
        </w:rPr>
      </w:r>
      <w:r>
        <w:rPr>
          <w:lang w:val="pt_PT" w:bidi="pt_PT"/>
        </w:rPr>
        <w:t>Jovens virgens midianitas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Yahweh ordena que Moisés puna os midianitas pelos israelitas. Yahweh diz a Moisés para ir à guerra contra os midianitas. Essa instrução é a ordem final de Moisés, vinda de Yahweh, como o comandante de guerra de Israel. Yahweh ordena a Moisés que puna e vingue os israelitas que morreram durante a praga. A praga aconteceu em uma história anterior, quando os israelitas pararam e acamparam em Sitim, nas planícies de Moabe. Nessa história, alguns dos homens israelitas haviam cometido pecado sexual com as mulheres midianitas. Logo as mulheres midianitas influenciaram esses homens a adorar Baal de Peor. Yahweh estava muito irado com o que os israelitas fizeram. Como consequência, Yahweh provocou uma praga que matou um grande número de israelitas. Mas Yahweh ainda não havia punido os midianitas. Então, desta vez, Yahweh está prestes a punir os midianitas por influenciarem os israelitas a adorar Baal de Peor.</w:t>
      </w:r>
    </w:p>
    <w:p>
      <w:pPr/>
      <w:r>
        <w:rPr>
          <w:lang w:val="pt_PT" w:bidi="pt_PT"/>
        </w:rPr>
      </w:r>
      <w:r>
        <w:rPr>
          <w:lang w:val="pt_PT" w:bidi="pt_PT"/>
        </w:rPr>
        <w:t xml:space="preserve">Parem aqui e, em grupo, olhem para uma imagem de </w:t>
      </w:r>
      <w:r>
        <w:rPr>
          <w:b/>
          <w:lang w:val="pt_PT" w:bidi="pt_PT"/>
        </w:rPr>
        <w:t>Baal de Peor</w:t>
      </w:r>
      <w:r>
        <w:rPr>
          <w:lang w:val="pt_PT" w:bidi="pt_PT"/>
        </w:rPr>
        <w:t>. Pause este áudio aqui.</w:t>
      </w:r>
    </w:p>
    <w:p>
      <w:pPr/>
      <w:r>
        <w:rPr>
          <w:lang w:val="pt_PT" w:bidi="pt_PT"/>
        </w:rPr>
      </w:r>
      <w:r>
        <w:rPr>
          <w:lang w:val="pt_PT" w:bidi="pt_PT"/>
        </w:rPr>
        <w:t>Na segunda cena, Moisés obedece ao que Yahweh ordenou que Moisés fizesse. Moisés ordena que os israelitas reúnam homens para ir à guerra contra os midianitas para vingar os israelitas. Vingança é causar dano a alguém, ou a um grupo de pessoas, pelo dano que causaram no passado contra aquele que se vingará. A vingança pode ser vista como punição ou consequência pelo dano causado.</w:t>
      </w:r>
    </w:p>
    <w:p>
      <w:pPr/>
      <w:r>
        <w:rPr>
          <w:lang w:val="pt_PT" w:bidi="pt_PT"/>
        </w:rPr>
      </w:r>
      <w:r>
        <w:rPr>
          <w:lang w:val="pt_PT" w:bidi="pt_PT"/>
        </w:rPr>
        <w:t>Parem aqui e discutam essa questão em grupo: em sua cultura, como vocês descrevem vingar-se de outras pessoas? Pause este áudio aqui.</w:t>
      </w:r>
    </w:p>
    <w:p>
      <w:pPr/>
      <w:r>
        <w:rPr>
          <w:lang w:val="pt_PT" w:bidi="pt_PT"/>
        </w:rPr>
      </w:r>
      <w:r>
        <w:rPr>
          <w:lang w:val="pt_PT" w:bidi="pt_PT"/>
        </w:rPr>
        <w:t>Moisés ordena que os israelitas reúnam 1.000 homens de cada uma das 12 tribos de Israel. As tribos de Israel reúnem os homens e dão a eles tudo o que precisam para atacar os midianitas. Moisés envia os soldados, juntamente com Fineias, o filho de Eleazar, o sacerdote. Fineias estará segurando os utensílios sacerdotais e as trombetas do Lugar Santo.</w:t>
      </w:r>
    </w:p>
    <w:p>
      <w:pPr/>
      <w:r>
        <w:rPr>
          <w:lang w:val="pt_PT" w:bidi="pt_PT"/>
        </w:rPr>
      </w:r>
      <w:r>
        <w:rPr>
          <w:lang w:val="pt_PT" w:bidi="pt_PT"/>
        </w:rPr>
        <w:t>Na terceira cena, vemos como a guerra aconteceu. Os soldados israelitas obedecem ao que Yahweh ordenou que Moisés fizesse descendo para punir os midianitas. Os soldados matam todos os homens midianitas que eles encontram. Os homens também matam os cinco reis de Midiã.</w:t>
      </w:r>
    </w:p>
    <w:p>
      <w:pPr/>
      <w:r>
        <w:rPr>
          <w:lang w:val="pt_PT" w:bidi="pt_PT"/>
        </w:rPr>
      </w:r>
      <w:r>
        <w:rPr>
          <w:lang w:val="pt_PT" w:bidi="pt_PT"/>
        </w:rPr>
        <w:t xml:space="preserve">Parem aqui e, em grupo, olhem para um mapa da </w:t>
      </w:r>
      <w:r>
        <w:rPr>
          <w:b/>
          <w:lang w:val="pt_PT" w:bidi="pt_PT"/>
        </w:rPr>
        <w:t>jornada dos israelitas do Egito para a Terra Prometida</w:t>
      </w:r>
      <w:r>
        <w:rPr>
          <w:lang w:val="pt_PT" w:bidi="pt_PT"/>
        </w:rPr>
        <w:t>, e localizem Midiã. Pause este áudio aqui.</w:t>
      </w:r>
    </w:p>
    <w:p>
      <w:pPr/>
      <w:r>
        <w:rPr>
          <w:lang w:val="pt_PT" w:bidi="pt_PT"/>
        </w:rPr>
      </w:r>
      <w:r>
        <w:rPr>
          <w:lang w:val="pt_PT" w:bidi="pt_PT"/>
        </w:rPr>
        <w:t>Os soldados matam os reis de Midiã. Esses reis eram Evi, Requém, Zur, Hur e Reba. Os soldados também matam Balaão, filho de Beor.</w:t>
      </w:r>
    </w:p>
    <w:p>
      <w:pPr/>
      <w:r>
        <w:rPr>
          <w:lang w:val="pt_PT" w:bidi="pt_PT"/>
        </w:rPr>
      </w:r>
      <w:r>
        <w:rPr>
          <w:lang w:val="pt_PT" w:bidi="pt_PT"/>
        </w:rPr>
        <w:t>Os soldados israelitas saqueiam os midianitas. Os soldados levam as mulheres midianitas, juntamente com as crianças, como cativas. Os soldados também levam com eles todos os animais de fazenda e os tesouros dos midianitas. Os animais de fazenda incluem vacas e ovelhas. Os soldados não deixam nada para trás. Então os soldados trazem todos os cativos, os animais da fazenda e os tesouros da guerra com eles enquanto voltam para o acampamento israelita, nas planícies de Moabe.</w:t>
      </w:r>
    </w:p>
    <w:p>
      <w:pPr/>
      <w:r>
        <w:rPr>
          <w:lang w:val="pt_PT" w:bidi="pt_PT"/>
        </w:rPr>
      </w:r>
      <w:r>
        <w:rPr>
          <w:lang w:val="pt_PT" w:bidi="pt_PT"/>
        </w:rPr>
        <w:t>A terceira cena mostra uma reação bastante improvável pela vitória dos israelitas contra os midianitas. Moisés, Eleazar, o sacerdote, e todos os líderes da comunidade vão para fora do acampamento em Sitim para encontrar os soldados. Os soldados não podem entrar no acampamento porque eles mataram pessoas. Vocês se lembrarão de que, quando alguém está perto de um corpo morto, essa pessoa se torna impura. Esses soldados não podem entrar no acampamento israelita. Mas Moisés fica irado com os soldados porque os soldados deixaram as mulheres midianitas vivas e as trouxeram para fora do acampamento. Moisés está irado com os oficiais e comandantes dos soldados por deixarem as mulheres vivas. Moisés repreende os soldados como se eles já tivessem esquecido que as mulheres midianitas causaram a praga que matou muitos israelitas. Moisés ordena que os soldados matem todos os meninos e todas as mulheres que já tiveram relações sexuais. Os soldados poderiam manter as jovens mulheres que não haviam tido relações sexuais como suas próprias escravas ou esposas.</w:t>
      </w:r>
    </w:p>
    <w:p>
      <w:pPr/>
      <w:r>
        <w:rPr>
          <w:lang w:val="pt_PT" w:bidi="pt_PT"/>
        </w:rPr>
      </w:r>
      <w:r>
        <w:rPr>
          <w:lang w:val="pt_PT" w:bidi="pt_PT"/>
        </w:rPr>
        <w:t>Parem aqui e discutam essa questão em grupo: em sua cultura, como vocês falam sobre mulheres que tiveram relações sexuais, e virgens, ou mulheres que não tiveram relações sexuais? Pause este áudio aqui.</w:t>
      </w:r>
    </w:p>
    <w:p>
      <w:pPr/>
      <w:r>
        <w:rPr>
          <w:lang w:val="pt_PT" w:bidi="pt_PT"/>
        </w:rPr>
      </w:r>
      <w:r>
        <w:rPr>
          <w:lang w:val="pt_PT" w:bidi="pt_PT"/>
        </w:rPr>
        <w:t>A quarta cena fala sobre os rituais de purificação depois da guerra. Moisés instrui os soldados que foram para a guerra a ficarem fora do acampamento por uma semana. Assim como Yahweh instruiu anteriormente no livro de Números, os soldados também devem se purificar no terceiro e no sétimo dia. Os soldados israelitas precisam lavar seus corpos e suas roupas. Os soldados israelitas precisam purificar, ou limpar, tudo o que for feito de couro, pelo de cabras e madeira, provavelmente aspergindo essas coisas com água especial.</w:t>
      </w:r>
    </w:p>
    <w:p>
      <w:pPr/>
      <w:r>
        <w:rPr>
          <w:lang w:val="pt_PT" w:bidi="pt_PT"/>
        </w:rPr>
      </w:r>
      <w:r>
        <w:rPr>
          <w:lang w:val="pt_PT" w:bidi="pt_PT"/>
        </w:rPr>
        <w:t>Eleazar, o sacerdote, diz aos soldados sobre a exigência da lei. De acordo com a lei, todas as coisas que alguém não pode destruir pelo fogo devem ser purificadas por meio do fogo. Coisas como ouro, prata, bronze, ferro, estanho e chumbo devem ser purificadas por meio do fogo. À medida que essas coisas derretem, as impurezas são queimadas, e o que permanece é puro. Eleazar diz que, depois que os israelitas purificarem essas coisas por meio do fogo, eles devem lavá-las com água. Todas as outras coisas que seriam destruídas pelo fogo devem ser purificadas com água em vez disso. No sétimo dia ou no último dia, os soldados devem lavar a si mesmos e suas roupas. Aqui, Eleazar, o sacerdote, reforça o que Moisés disse anteriormente. Depois de fazer isso, os soldados podem entrar no acampamento.</w:t>
      </w:r>
    </w:p>
    <w:p>
      <w:pPr/>
      <w:r>
        <w:rPr>
          <w:lang w:val="pt_PT" w:bidi="pt_PT"/>
        </w:rPr>
      </w:r>
      <w:r>
        <w:rPr>
          <w:lang w:val="pt_PT" w:bidi="pt_PT"/>
        </w:rPr>
        <w:t>Parem aqui e discutam em grupo: em sua cultura, como vocês purificam coisas que as pessoas consideram inadequadas para uso na comunidade? Quando vocês limpam ou purificam essas coisas, como vocês falam sobre fazer isso?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31.1–24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Fineias</w:t>
      </w:r>
    </w:p>
    <w:p>
      <w:pPr>
        <w:pStyle w:val="ListBullet"/>
        <w:spacing w:line="240" w:lineRule="auto"/>
        <w:ind w:left="720"/>
      </w:pPr>
      <w:r>
        <w:rPr>
          <w:lang w:val="pt_PT" w:bidi="pt_PT"/>
        </w:rPr>
      </w:r>
      <w:r>
        <w:rPr>
          <w:lang w:val="pt_PT" w:bidi="pt_PT"/>
        </w:rPr>
        <w:t>Comandantes do exército israelita</w:t>
      </w:r>
    </w:p>
    <w:p>
      <w:pPr>
        <w:pStyle w:val="ListBullet"/>
        <w:spacing w:line="240" w:lineRule="auto"/>
        <w:ind w:left="720"/>
      </w:pPr>
      <w:r>
        <w:rPr>
          <w:lang w:val="pt_PT" w:bidi="pt_PT"/>
        </w:rPr>
      </w:r>
      <w:r>
        <w:rPr>
          <w:lang w:val="pt_PT" w:bidi="pt_PT"/>
        </w:rPr>
        <w:t>Soldados israelitas</w:t>
      </w:r>
    </w:p>
    <w:p>
      <w:pPr>
        <w:pStyle w:val="ListBullet"/>
        <w:spacing w:line="240" w:lineRule="auto"/>
        <w:ind w:left="720"/>
      </w:pPr>
      <w:r>
        <w:rPr>
          <w:lang w:val="pt_PT" w:bidi="pt_PT"/>
        </w:rPr>
      </w:r>
      <w:r>
        <w:rPr>
          <w:lang w:val="pt_PT" w:bidi="pt_PT"/>
        </w:rPr>
        <w:t>Midianitas</w:t>
      </w:r>
    </w:p>
    <w:p>
      <w:pPr>
        <w:pStyle w:val="ListBullet"/>
        <w:spacing w:line="240" w:lineRule="auto"/>
        <w:ind w:left="720"/>
      </w:pPr>
      <w:r>
        <w:rPr>
          <w:lang w:val="pt_PT" w:bidi="pt_PT"/>
        </w:rPr>
      </w:r>
      <w:r>
        <w:rPr>
          <w:lang w:val="pt_PT" w:bidi="pt_PT"/>
        </w:rPr>
        <w:t>Reis midianitas</w:t>
      </w:r>
    </w:p>
    <w:p>
      <w:pPr>
        <w:pStyle w:val="ListBullet"/>
        <w:spacing w:line="240" w:lineRule="auto"/>
        <w:ind w:left="720"/>
      </w:pPr>
      <w:r>
        <w:rPr>
          <w:lang w:val="pt_PT" w:bidi="pt_PT"/>
        </w:rPr>
      </w:r>
      <w:r>
        <w:rPr>
          <w:lang w:val="pt_PT" w:bidi="pt_PT"/>
        </w:rPr>
        <w:t>Balaão, filho de Beor</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Mulheres midianitas</w:t>
      </w:r>
    </w:p>
    <w:p>
      <w:pPr>
        <w:pStyle w:val="ListBullet"/>
        <w:spacing w:line="240" w:lineRule="auto"/>
        <w:ind w:left="720"/>
      </w:pPr>
      <w:r>
        <w:rPr>
          <w:lang w:val="pt_PT" w:bidi="pt_PT"/>
        </w:rPr>
      </w:r>
      <w:r>
        <w:rPr>
          <w:lang w:val="pt_PT" w:bidi="pt_PT"/>
        </w:rPr>
        <w:t>Meninos midianitas</w:t>
      </w:r>
    </w:p>
    <w:p>
      <w:pPr>
        <w:pStyle w:val="ListBullet"/>
        <w:spacing w:line="240" w:lineRule="auto"/>
        <w:ind w:left="720"/>
      </w:pPr>
      <w:r>
        <w:rPr>
          <w:lang w:val="pt_PT" w:bidi="pt_PT"/>
        </w:rPr>
      </w:r>
      <w:r>
        <w:rPr>
          <w:lang w:val="pt_PT" w:bidi="pt_PT"/>
        </w:rPr>
        <w:t>Jovens virgens midianitas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Yahweh instrui Moisés a punir os midianitas pelo que os midianitas fizeram com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Moisés: “O que você estava sentindo quando ouviu Yahweh ordenando que você punisse os midianitas por causa dos israelitas?”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ordena que os israelitas reúnam 1.000 homens de cada tribo de Israel e os enviem para fazer guerra contra os midianitas.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soldados israelitas: “O que vocês estão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também envia Fineias, o filho de Eleazar, o sumo sacerdote. Fineias traz coisas do santuário, e as trombetas, e vai com os soldados para lutar contra os midianitas.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Fineias: “O que você está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os soldados israelitas vão para a guerra contra os midianitas. Os israelitas derrotam os midianitas, incluindo os cinco reis de Midiã, e também Balaão. Os soldados queimam completamente as cidades midianitas. Os soldados levam mulheres e crianças, animais de fazenda e tesouros da guerra.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soldados israelitas: “Como vocês se sentem por ter vencido a batalha contra os midianitas?” As pessoas podem responder coisas como:</w:t>
      </w:r>
    </w:p>
    <w:p>
      <w:pPr>
        <w:pStyle w:val="ListBullet"/>
        <w:spacing w:line="240" w:lineRule="auto"/>
        <w:ind w:left="720"/>
      </w:pPr>
      <w:r>
        <w:rPr>
          <w:lang w:val="pt_PT" w:bidi="pt_PT"/>
        </w:rPr>
      </w:r>
      <w:r>
        <w:rPr>
          <w:lang w:val="pt_PT" w:bidi="pt_PT"/>
        </w:rPr>
        <w:t>Agora pergunte às pessoas que estão interpretando o papel dos homens midianitas, os cinco reis de Midiã e Balaão: “Como vocês se sentiriam sabendo que seriam derrotados e mortos pelos soldados israelitas?”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os soldados israelitas voltam ao acampamento em Sitim com todos os tesouros dos midianitas. Moisés, Eleazar, o sacerdote, e os líderes da comunidade saem para encontrá-los. Moisés fica muito irado porque os soldados israelitas trouxeram mulheres midianitas de volta para o acampamento juntamente com os despojos. Então Moisés ordena que os soldados matem todas as mulheres midianitas, juntamente com os meninos. Moisés diz aos soldados para poupar apenas as jovens virgens.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Eleazar, o sacerdote, e os líderes da comunidade: “O que vocês estão sentindo enquanto ouvem que os israelitas estão retornando ao acampamento depois de vencer a guerra?” As pessoas podem dizer coisas como:</w:t>
      </w:r>
    </w:p>
    <w:p>
      <w:pPr>
        <w:pStyle w:val="ListBullet"/>
        <w:spacing w:line="240" w:lineRule="auto"/>
        <w:ind w:left="720"/>
      </w:pPr>
      <w:r>
        <w:rPr>
          <w:lang w:val="pt_PT" w:bidi="pt_PT"/>
        </w:rPr>
      </w:r>
      <w:r>
        <w:rPr>
          <w:lang w:val="pt_PT" w:bidi="pt_PT"/>
        </w:rPr>
        <w:t>Pergunte à pessoa que está interpretando Moisés: “O que você sente quando repreende os comandantes e líderes dos soldados por deixarem as mulheres midianitas vivas, e por trazê-las para o acampamento?” A pessoa pode responder coisas como:</w:t>
      </w:r>
    </w:p>
    <w:p>
      <w:pPr>
        <w:pStyle w:val="ListBullet"/>
        <w:spacing w:line="240" w:lineRule="auto"/>
        <w:ind w:left="720"/>
      </w:pPr>
      <w:r>
        <w:rPr>
          <w:lang w:val="pt_PT" w:bidi="pt_PT"/>
        </w:rPr>
      </w:r>
      <w:r>
        <w:rPr>
          <w:lang w:val="pt_PT" w:bidi="pt_PT"/>
        </w:rPr>
        <w:t>Pergunte às pessoas que interpretam os soldados israelitas: “O que vocês sentem quando Moisés repreende vocês por levarem as mulheres midianitas para o acampamento?” As pessoas podem responder coisas como:</w:t>
      </w:r>
    </w:p>
    <w:p>
      <w:pPr>
        <w:pStyle w:val="ListBullet"/>
        <w:spacing w:line="240" w:lineRule="auto"/>
        <w:ind w:left="720"/>
      </w:pPr>
      <w:r>
        <w:rPr>
          <w:lang w:val="pt_PT" w:bidi="pt_PT"/>
        </w:rPr>
      </w:r>
      <w:r>
        <w:rPr>
          <w:lang w:val="pt_PT" w:bidi="pt_PT"/>
        </w:rPr>
        <w:t>Pergunte às pessoas que interpretam as mulheres midianitas e os meninos midianitas: “O que vocês sentem quando ouvem que vocês ainda serão punidos e mortos?” As pessoas podem responder coisas como:</w:t>
      </w:r>
    </w:p>
    <w:p>
      <w:pPr>
        <w:pStyle w:val="ListBullet"/>
        <w:spacing w:line="240" w:lineRule="auto"/>
        <w:ind w:left="720"/>
      </w:pPr>
      <w:r>
        <w:rPr>
          <w:lang w:val="pt_PT" w:bidi="pt_PT"/>
        </w:rPr>
      </w:r>
      <w:r>
        <w:rPr>
          <w:lang w:val="pt_PT" w:bidi="pt_PT"/>
        </w:rPr>
        <w:t>Pergunte às jovens virgens: “O que vocês estão sentindo ao ouvir que estão sendo poupadas da punição?” Elas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Moisés e Eleazar instruem os soldados a se purificarem antes de poderem se juntar à comunidade dentro do acampamento. Os soldados devem purificar tudo, incluindo os cativos, os animais de fazenda e tesouros da guerra. Os soldados israelitas precisam passar todo o metal pelo fogo no terceiro e sétimo dias, e limpar tudo com a água da purificação no terceiro e sétimo dias.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Moisés e Eleazar, o sacerdote: “O que vocês estão pensando enquanto dão a instrução de purificação aos soldados israelitas?” As pessoas podem dizer coisas como:</w:t>
      </w:r>
    </w:p>
    <w:p>
      <w:pPr>
        <w:pStyle w:val="ListBullet"/>
        <w:spacing w:line="240" w:lineRule="auto"/>
        <w:ind w:left="720"/>
      </w:pPr>
      <w:r>
        <w:rPr>
          <w:lang w:val="pt_PT" w:bidi="pt_PT"/>
        </w:rPr>
      </w:r>
      <w:r>
        <w:rPr>
          <w:lang w:val="pt_PT" w:bidi="pt_PT"/>
        </w:rPr>
        <w:t>Pergunte às pessoas que interpretam os soldados israelitas: “O que vocês estão sentindo quando são instruídos a realizar o ritual de purificação?” As pessoas podem dizer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31.1–24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Na primeira cena, </w:t>
      </w:r>
      <w:r>
        <w:rPr>
          <w:b/>
          <w:lang w:val="pt_PT" w:bidi="pt_PT"/>
        </w:rPr>
        <w:t>Yahweh</w:t>
      </w:r>
      <w:r>
        <w:rPr>
          <w:lang w:val="pt_PT" w:bidi="pt_PT"/>
        </w:rPr>
        <w:t xml:space="preserve"> instrui Moisés a punir os midianitas por seu pecado contra Yahweh e os </w:t>
      </w:r>
      <w:r>
        <w:rPr>
          <w:b/>
          <w:lang w:val="pt_PT" w:bidi="pt_PT"/>
        </w:rPr>
        <w:t>israelitas</w:t>
      </w:r>
      <w:r>
        <w:rPr>
          <w:lang w:val="pt_PT" w:bidi="pt_PT"/>
        </w:rPr>
        <w:t xml:space="preserve">. Usem as mesmas palavras para Yahweh e israelitas que vocês usaram em passagens anteriores, e lembrem-se de que </w:t>
      </w:r>
      <w:r>
        <w:rPr>
          <w:lang w:val="pt_PT" w:bidi="pt_PT"/>
        </w:rPr>
        <w:t>Yahweh</w:t>
      </w:r>
      <w:r>
        <w:rPr>
          <w:lang w:val="pt_PT" w:bidi="pt_PT"/>
        </w:rPr>
        <w:t xml:space="preserve"> e </w:t>
      </w:r>
      <w:r>
        <w:rPr>
          <w:lang w:val="pt_PT" w:bidi="pt_PT"/>
        </w:rPr>
        <w:t>israelitas</w:t>
      </w:r>
      <w:r>
        <w:rPr>
          <w:lang w:val="pt_PT" w:bidi="pt_PT"/>
        </w:rPr>
        <w:t xml:space="preserve"> estão no Glossário Mestre.</w:t>
      </w:r>
    </w:p>
    <w:p>
      <w:pPr/>
      <w:r>
        <w:rPr>
          <w:lang w:val="pt_PT" w:bidi="pt_PT"/>
        </w:rPr>
      </w:r>
      <w:r>
        <w:rPr>
          <w:lang w:val="pt_PT" w:bidi="pt_PT"/>
        </w:rPr>
        <w:t xml:space="preserve">Moisés ordena que os israelitas reúnam 1.000 homens de cada tribo de Israel e deem armas aos homens para irem à guerra contra os midianitas. Os israelitas obedecem às ordens de Moisés. Os israelitas dão armas aos 12.000 homens e preparam os homens para a guerra. Fineias, o filho de Eleazar, o </w:t>
      </w:r>
      <w:r>
        <w:rPr>
          <w:b/>
          <w:lang w:val="pt_PT" w:bidi="pt_PT"/>
        </w:rPr>
        <w:t>sacerdote</w:t>
      </w:r>
      <w:r>
        <w:rPr>
          <w:lang w:val="pt_PT" w:bidi="pt_PT"/>
        </w:rPr>
        <w:t xml:space="preserve">, junta-se ao exército e ele traz objetos santos, o que significa os utensílios que os sacerdotes usam no </w:t>
      </w:r>
      <w:r>
        <w:rPr>
          <w:b/>
          <w:lang w:val="pt_PT" w:bidi="pt_PT"/>
        </w:rPr>
        <w:t>santuário</w:t>
      </w:r>
      <w:r>
        <w:rPr>
          <w:lang w:val="pt_PT" w:bidi="pt_PT"/>
        </w:rPr>
        <w:t xml:space="preserve">, ou tabernáculo. Não sabemos quais utensílios santos Fineias trouxe com ele, então vocês devem usar uma palavra geral para objetos, ou utensílios. Vocês podem dizer que Fineias trouxe objetos </w:t>
      </w:r>
      <w:r>
        <w:rPr>
          <w:b/>
          <w:lang w:val="pt_PT" w:bidi="pt_PT"/>
        </w:rPr>
        <w:t>santos</w:t>
      </w:r>
      <w:r>
        <w:rPr>
          <w:lang w:val="pt_PT" w:bidi="pt_PT"/>
        </w:rPr>
        <w:t xml:space="preserve"> com ele, ou que Fineias trouxe os utensílios do santuário, ou o Lugar Santo. Consultem o Glossário Mestre para mais informações sobre </w:t>
      </w:r>
      <w:r>
        <w:rPr>
          <w:lang w:val="pt_PT" w:bidi="pt_PT"/>
        </w:rPr>
        <w:t>sacerdote</w:t>
      </w:r>
      <w:r>
        <w:rPr>
          <w:lang w:val="pt_PT" w:bidi="pt_PT"/>
        </w:rPr>
        <w:t xml:space="preserve">, </w:t>
      </w:r>
      <w:r>
        <w:rPr>
          <w:lang w:val="pt_PT" w:bidi="pt_PT"/>
        </w:rPr>
        <w:t>santuário</w:t>
      </w:r>
      <w:r>
        <w:rPr>
          <w:lang w:val="pt_PT" w:bidi="pt_PT"/>
        </w:rPr>
        <w:t xml:space="preserve"> e </w:t>
      </w:r>
      <w:r>
        <w:rPr>
          <w:lang w:val="pt_PT" w:bidi="pt_PT"/>
        </w:rPr>
        <w:t>santo</w:t>
      </w:r>
      <w:r>
        <w:rPr>
          <w:lang w:val="pt_PT" w:bidi="pt_PT"/>
        </w:rPr>
        <w:t>. Usem as mesmas palavras para os utensílios santos do tabernáculo que vocês usaram em passagens anteriores.</w:t>
      </w:r>
    </w:p>
    <w:p>
      <w:pPr/>
      <w:r>
        <w:rPr>
          <w:lang w:val="pt_PT" w:bidi="pt_PT"/>
        </w:rPr>
      </w:r>
      <w:r>
        <w:rPr>
          <w:lang w:val="pt_PT" w:bidi="pt_PT"/>
        </w:rPr>
        <w:t>Fineias também traz as trombetas de prata que os israelitas usam para sinalizar aos soldados que é hora de marchar para a guerra. Usem as mesmas palavras para as trombetas de prata que vocês usaram em passagens anteriores no livro de Números.</w:t>
      </w:r>
    </w:p>
    <w:p>
      <w:pPr/>
      <w:r>
        <w:rPr>
          <w:lang w:val="pt_PT" w:bidi="pt_PT"/>
        </w:rPr>
      </w:r>
      <w:r>
        <w:rPr>
          <w:lang w:val="pt_PT" w:bidi="pt_PT"/>
        </w:rPr>
        <w:t>No início dessa história, Yahweh diz a Moisés para enviar homens para lutar contra os midianitas. Quando os homens voltam, Moisés fica irado com os homens que estavam liderando o povo, ou os homens que eram responsáveis por milhares e centenas de soldados.</w:t>
      </w:r>
    </w:p>
    <w:p>
      <w:pPr/>
      <w:r>
        <w:rPr>
          <w:lang w:val="pt_PT" w:bidi="pt_PT"/>
        </w:rPr>
      </w:r>
      <w:r>
        <w:rPr>
          <w:lang w:val="pt_PT" w:bidi="pt_PT"/>
        </w:rPr>
        <w:t xml:space="preserve">Parem aqui e discutam que palavra vocês usarão para </w:t>
      </w:r>
      <w:r>
        <w:rPr>
          <w:b/>
          <w:lang w:val="pt_PT" w:bidi="pt_PT"/>
        </w:rPr>
        <w:t>oficiais</w:t>
      </w:r>
      <w:r>
        <w:rPr>
          <w:lang w:val="pt_PT" w:bidi="pt_PT"/>
        </w:rPr>
        <w:t>, ou comandantes de centenas e milhares de soldados. Se vocês traduziram palavras como essa em outros livros da Bíblia, usem as mesmas palavras aqui. Pause este áudio aqui.</w:t>
      </w:r>
    </w:p>
    <w:p>
      <w:pPr/>
      <w:r>
        <w:rPr>
          <w:lang w:val="pt_PT" w:bidi="pt_PT"/>
        </w:rPr>
      </w:r>
      <w:r>
        <w:rPr>
          <w:lang w:val="pt_PT" w:bidi="pt_PT"/>
        </w:rPr>
        <w:t>Eleazar, o sacerdote, fala com os soldados que lutaram na batalha. Esses são os mesmos homens que Yahweh enviou para lutar. Quando eles voltam, eles são chamados de soldados.</w:t>
      </w:r>
    </w:p>
    <w:p>
      <w:pPr/>
      <w:r>
        <w:rPr>
          <w:lang w:val="pt_PT" w:bidi="pt_PT"/>
        </w:rPr>
      </w:r>
      <w:r>
        <w:rPr>
          <w:lang w:val="pt_PT" w:bidi="pt_PT"/>
        </w:rPr>
        <w:t xml:space="preserve">Parem aqui e discutam em grupo que palavra vocês usarão para </w:t>
      </w:r>
      <w:r>
        <w:rPr>
          <w:b/>
          <w:lang w:val="pt_PT" w:bidi="pt_PT"/>
        </w:rPr>
        <w:t>soldados</w:t>
      </w:r>
      <w:r>
        <w:rPr>
          <w:lang w:val="pt_PT" w:bidi="pt_PT"/>
        </w:rPr>
        <w:t>, os homens que lutam em batalhas contra o inimigo. Pause este áudio aqui.</w:t>
      </w:r>
    </w:p>
    <w:p>
      <w:pPr/>
      <w:r>
        <w:rPr>
          <w:lang w:val="pt_PT" w:bidi="pt_PT"/>
        </w:rPr>
      </w:r>
      <w:r>
        <w:rPr>
          <w:lang w:val="pt_PT" w:bidi="pt_PT"/>
        </w:rPr>
        <w:t>Os israelitas trazem de volta cativos e saques, ou tesouros, da guerra. Duas palavras são usadas para saque, mas essas palavras têm significados muito semelhantes. O saque inclui o rebanho e itens das aldeias midianitas.</w:t>
      </w:r>
    </w:p>
    <w:p>
      <w:pPr/>
      <w:r>
        <w:rPr>
          <w:lang w:val="pt_PT" w:bidi="pt_PT"/>
        </w:rPr>
      </w:r>
      <w:r>
        <w:rPr>
          <w:lang w:val="pt_PT" w:bidi="pt_PT"/>
        </w:rPr>
        <w:t xml:space="preserve">Parem aqui e discutam em grupo que palavra vocês usarão para </w:t>
      </w:r>
      <w:r>
        <w:rPr>
          <w:b/>
          <w:lang w:val="pt_PT" w:bidi="pt_PT"/>
        </w:rPr>
        <w:t>saque</w:t>
      </w:r>
      <w:r>
        <w:rPr>
          <w:lang w:val="pt_PT" w:bidi="pt_PT"/>
        </w:rPr>
        <w:t>, ou tesouros, da guerra. Se vocês traduziram essa palavra em outros livros da Bíblia, usem a mesma palavra aqui. Pause este áudio aqui.</w:t>
      </w:r>
    </w:p>
    <w:p>
      <w:pPr/>
      <w:r>
        <w:rPr>
          <w:lang w:val="pt_PT" w:bidi="pt_PT"/>
        </w:rPr>
      </w:r>
      <w:r>
        <w:rPr>
          <w:lang w:val="pt_PT" w:bidi="pt_PT"/>
        </w:rPr>
        <w:t xml:space="preserve">Os israelitas trazem o saque à </w:t>
      </w:r>
      <w:r>
        <w:rPr>
          <w:b/>
          <w:lang w:val="pt_PT" w:bidi="pt_PT"/>
        </w:rPr>
        <w:t>comunidade</w:t>
      </w:r>
      <w:r>
        <w:rPr>
          <w:lang w:val="pt_PT" w:bidi="pt_PT"/>
        </w:rPr>
        <w:t>, ou congregação, de Israel. Usem a mesma palavra para “comunidade de Israel” que vocês usaram em passagens anteriores.</w:t>
      </w:r>
    </w:p>
    <w:p>
      <w:pPr/>
      <w:r>
        <w:rPr>
          <w:lang w:val="pt_PT" w:bidi="pt_PT"/>
        </w:rPr>
      </w:r>
      <w:r>
        <w:rPr>
          <w:lang w:val="pt_PT" w:bidi="pt_PT"/>
        </w:rPr>
        <w:t>Moisés diz aos soldados para poupar apenas as jovens virgens. Virgens são mulheres que nunca tiveram relações sexuais com um homem.</w:t>
      </w:r>
    </w:p>
    <w:p>
      <w:pPr/>
      <w:r>
        <w:rPr>
          <w:lang w:val="pt_PT" w:bidi="pt_PT"/>
        </w:rPr>
      </w:r>
      <w:r>
        <w:rPr>
          <w:lang w:val="pt_PT" w:bidi="pt_PT"/>
        </w:rPr>
        <w:t>Parem aqui e discutam em grupo como vocês falarão sobre mulheres jovens que nunca dormiram com um homem. Pause este áudio aqui.</w:t>
      </w:r>
    </w:p>
    <w:p>
      <w:pPr/>
      <w:r>
        <w:rPr>
          <w:lang w:val="pt_PT" w:bidi="pt_PT"/>
        </w:rPr>
      </w:r>
      <w:r>
        <w:rPr>
          <w:lang w:val="pt_PT" w:bidi="pt_PT"/>
        </w:rPr>
        <w:t xml:space="preserve">Na quarta cena, Moisés e Eleazar instruem os soldados que eles devem se </w:t>
      </w:r>
      <w:r>
        <w:rPr>
          <w:b/>
          <w:lang w:val="pt_PT" w:bidi="pt_PT"/>
        </w:rPr>
        <w:t>purificar</w:t>
      </w:r>
      <w:r>
        <w:rPr>
          <w:lang w:val="pt_PT" w:bidi="pt_PT"/>
        </w:rPr>
        <w:t xml:space="preserve"> e purificar tudo o que eles trouxeram de Midiã, antes de poderem se juntar à comunidade dentro do acampamento. Usem a mesma palavra para purificar que vocês usaram anteriormente. Para mais informações sobre </w:t>
      </w:r>
      <w:r>
        <w:rPr>
          <w:lang w:val="pt_PT" w:bidi="pt_PT"/>
        </w:rPr>
        <w:t>purificar</w:t>
      </w:r>
      <w:r>
        <w:rPr>
          <w:lang w:val="pt_PT" w:bidi="pt_PT"/>
        </w:rPr>
        <w:t>, consultem o Glossário Mestre.</w:t>
      </w:r>
    </w:p>
    <w:p>
      <w:pPr/>
      <w:r>
        <w:rPr>
          <w:lang w:val="pt_PT" w:bidi="pt_PT"/>
        </w:rPr>
      </w:r>
      <w:r>
        <w:rPr>
          <w:lang w:val="pt_PT" w:bidi="pt_PT"/>
        </w:rPr>
        <w:t>Os soldados têm que purificar tudo feito de couro, pelo de cabra ou madeira. O couro é pele seca de animal, e o pelo de cabra é o pelo retirado de uma cabra. Os soldados tinham que purificar pelo fogo todas as coisas feitas de ouro, prata, bronze, estanho, ferro e chumbo. Esses são todos os tipos diferentes de metal.</w:t>
      </w:r>
    </w:p>
    <w:p>
      <w:pPr/>
      <w:r>
        <w:rPr>
          <w:lang w:val="pt_PT" w:bidi="pt_PT"/>
        </w:rPr>
      </w:r>
      <w:r>
        <w:rPr>
          <w:lang w:val="pt_PT" w:bidi="pt_PT"/>
        </w:rPr>
        <w:t>Parem aqui e discutam em grupo como vocês falarão sobre o couro, pelo de cabra e madeira, e como vocês falarão sobre o ouro, prata, bronze, estanho, ferro e chumbo. Usem as mesmas palavras para esses tipos de metal que vocês usaram em livros anteriores da Bíblia. Pause este áudio aqui.</w:t>
      </w:r>
    </w:p>
    <w:p>
      <w:pPr/>
      <w:r>
        <w:rPr>
          <w:lang w:val="pt_PT" w:bidi="pt_PT"/>
        </w:rPr>
      </w:r>
      <w:r>
        <w:rPr>
          <w:lang w:val="pt_PT" w:bidi="pt_PT"/>
        </w:rPr>
        <w:t xml:space="preserve">Eleazar, o sacerdote, diz aos soldados que essas regras são os </w:t>
      </w:r>
      <w:r>
        <w:rPr>
          <w:b/>
          <w:lang w:val="pt_PT" w:bidi="pt_PT"/>
        </w:rPr>
        <w:t>estatutos</w:t>
      </w:r>
      <w:r>
        <w:rPr>
          <w:lang w:val="pt_PT" w:bidi="pt_PT"/>
        </w:rPr>
        <w:t xml:space="preserve"> da lei que Yahweh deu a eles. Os estatutos muitas vezes são regulamentos sobre como viver na sociedade. Usem a mesma palavra para estatutos que vocês usaram em passagens anteriores, e lembrem-se de que </w:t>
      </w:r>
      <w:r>
        <w:rPr>
          <w:b/>
          <w:lang w:val="pt_PT" w:bidi="pt_PT"/>
        </w:rPr>
        <w:t>estatutos</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de Números 31.1–24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32:16–27</w:t>
      </w:r>
      <w:r>
        <w:rPr>
          <w:lang w:val="pt_PT" w:bidi="pt_PT"/>
        </w:rPr>
      </w:r>
    </w:p>
    <w:p>
      <w:pPr>
        <w:pStyle w:val="Heading3"/>
      </w:pPr>
      <w:r>
        <w:rPr>
          <w:lang w:val="pt_PT" w:bidi="pt_PT"/>
        </w:rPr>
        <w:t>Ouvir e Sentir</w:t>
      </w:r>
    </w:p>
    <w:p>
      <w:pPr/>
      <w:r>
        <w:rPr>
          <w:lang w:val="pt_PT" w:bidi="pt_PT"/>
        </w:rPr>
      </w:r>
      <w:r>
        <w:rPr>
          <w:lang w:val="pt_PT" w:bidi="pt_PT"/>
        </w:rPr>
        <w:t>Nesta etapa, ouçam Números 32.16–27 e guardem em seus corações.</w:t>
      </w:r>
    </w:p>
    <w:p>
      <w:pPr/>
      <w:r>
        <w:rPr>
          <w:lang w:val="pt_PT" w:bidi="pt_PT"/>
        </w:rPr>
      </w:r>
      <w:r>
        <w:rPr>
          <w:lang w:val="pt_PT" w:bidi="pt_PT"/>
        </w:rPr>
        <w:t>Ouçam uma versão em áudio de Números 32.16–27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32.16–27 na tradução mais fácil de entender.</w:t>
      </w:r>
    </w:p>
    <w:p>
      <w:pPr/>
      <w:r>
        <w:rPr>
          <w:lang w:val="pt_PT" w:bidi="pt_PT"/>
        </w:rPr>
      </w:r>
      <w:r>
        <w:rPr>
          <w:lang w:val="pt_PT" w:bidi="pt_PT"/>
        </w:rPr>
        <w:t>Na passagem anterior, os líderes de Rúben e Gade perguntaram a Moisés se eles poderiam viver na terra conquistada, mas Moisés lembrou aos líderes que Yahweh puniu a geração anterior de Israel quando eles se recusaram a entrar em Canaã.</w:t>
      </w:r>
    </w:p>
    <w:p>
      <w:pPr/>
      <w:r>
        <w:rPr>
          <w:lang w:val="pt_PT" w:bidi="pt_PT"/>
        </w:rPr>
      </w:r>
      <w:r>
        <w:rPr>
          <w:lang w:val="pt_PT" w:bidi="pt_PT"/>
        </w:rPr>
        <w:t>A passagem atual continua a conversa entre Moisés e os líderes de Rúben e Gade. Os líderes de Rúben e Gade explicam que eles não estão planejando se rebelar, mas que querem fazer um acordo com Moisés.</w:t>
      </w:r>
    </w:p>
    <w:p>
      <w:pPr/>
      <w:r>
        <w:rPr>
          <w:lang w:val="pt_PT" w:bidi="pt_PT"/>
        </w:rPr>
      </w:r>
      <w:r>
        <w:rPr>
          <w:lang w:val="pt_PT" w:bidi="pt_PT"/>
        </w:rPr>
        <w:t>Os líderes de Rúben e Gade respondem respeitosamente à preocupação de Moisés fazendo uma proposta. Os líderes se aproximam de Moisés como uma pessoa com autoridade enquanto eles começam a negociar com Moisés. Os líderes de Rúben e Gade dizem a Moisés que eles gostariam de construir cercados, ou cercos murados, para seus rebanhos. Os líderes também querem reconstruir e fortificar as cidades recentemente conquistadas para seus pequenos, se referindo a suas famílias que não eram parte do exército — suas esposas, filhos e os idosos.</w:t>
      </w:r>
    </w:p>
    <w:p>
      <w:pPr/>
      <w:r>
        <w:rPr>
          <w:lang w:val="pt_PT" w:bidi="pt_PT"/>
        </w:rPr>
      </w:r>
      <w:r>
        <w:rPr>
          <w:lang w:val="pt_PT" w:bidi="pt_PT"/>
        </w:rPr>
        <w:t xml:space="preserve">Pare aqui e mostre imagens de um </w:t>
      </w:r>
      <w:r>
        <w:rPr>
          <w:lang w:val="pt_PT" w:bidi="pt_PT"/>
        </w:rPr>
        <w:t>celeiro de gado</w:t>
      </w:r>
      <w:r>
        <w:rPr>
          <w:lang w:val="pt_PT" w:bidi="pt_PT"/>
        </w:rPr>
        <w:t xml:space="preserve"> e uma </w:t>
      </w:r>
      <w:r>
        <w:rPr>
          <w:lang w:val="pt_PT" w:bidi="pt_PT"/>
        </w:rPr>
        <w:t>cidade fortificada</w:t>
      </w:r>
      <w:r>
        <w:rPr>
          <w:lang w:val="pt_PT" w:bidi="pt_PT"/>
        </w:rPr>
        <w:t xml:space="preserve"> da região. Discutam como vocês mantêm o rebanho em sua cultura. Pause este áudio aqui.</w:t>
      </w:r>
    </w:p>
    <w:p>
      <w:pPr/>
      <w:r>
        <w:rPr>
          <w:lang w:val="pt_PT" w:bidi="pt_PT"/>
        </w:rPr>
      </w:r>
      <w:r>
        <w:rPr>
          <w:lang w:val="pt_PT" w:bidi="pt_PT"/>
        </w:rPr>
        <w:t>Os líderes tribais de Rúben e Gade descrevem como os homens de suas tribos pegarão em armas, ou terão armas prontas, para ir diante do povo de Israel e ajudar as outras tribos a entrarem nas terras que Yahweh deu a elas. Rúben e Gade geralmente são as segundas tribos a entrar na batalha, então ao dizer que eles irão à frente, ou na frente das outras tribos de Israel, os líderes provavelmente estão querendo mostrar a Moisés que as duas tribos estão dispostas a assumir uma posição de liderança na conquista. Os líderes dizem que, enquanto os homens de Rúben e Gade estão lutando, seus pequenos, ou mulheres e crianças, viverão em cidades fortificadas, ou seguras, para manter todos seguros dos outros povos que vivem na terra. Os líderes dizem que não retornarão para casa nas cidades fortificadas até que os israelitas tenham sua herança, ou posse da terra em Canaã, que Yahweh lhes atribuiu.</w:t>
      </w:r>
    </w:p>
    <w:p>
      <w:pPr/>
      <w:r>
        <w:rPr>
          <w:lang w:val="pt_PT" w:bidi="pt_PT"/>
        </w:rPr>
      </w:r>
      <w:r>
        <w:rPr>
          <w:lang w:val="pt_PT" w:bidi="pt_PT"/>
        </w:rPr>
        <w:t>Parem aqui e discutam em grupo: em sua cultura, como os homens protegeriam mulheres e crianças quando os homens fossem embora por um longo tempo? Pause este áudio aqui.</w:t>
      </w:r>
    </w:p>
    <w:p>
      <w:pPr/>
      <w:r>
        <w:rPr>
          <w:lang w:val="pt_PT" w:bidi="pt_PT"/>
        </w:rPr>
      </w:r>
      <w:r>
        <w:rPr>
          <w:lang w:val="pt_PT" w:bidi="pt_PT"/>
        </w:rPr>
        <w:t>Os líderes de Rúben e Gade dizem que não herdarão, ou possuirão, a terra a oeste do Jordão, mas que eles tomarão posse da terra para o leste.</w:t>
      </w:r>
    </w:p>
    <w:p>
      <w:pPr/>
      <w:r>
        <w:rPr>
          <w:lang w:val="pt_PT" w:bidi="pt_PT"/>
        </w:rPr>
      </w:r>
      <w:r>
        <w:rPr>
          <w:lang w:val="pt_PT" w:bidi="pt_PT"/>
        </w:rPr>
        <w:t>Moisés diz aos líderes de Rúben e Gade que eles terão que cruzar o rio prontos para a batalha e conquistar a terra antes que possam voltar a Gileade e serem livres de sua obrigação com Yahweh. Moisés diz que, se eles fizerem isso, Rúben e Gade terão cumprido sua promessa a Israel e Yahweh. Moisés diz que as duas tribos também terão sua terra a leste do rio Jordão como uma herança, ou posse, diante do Senhor. Moisés está fazendo uma aliança, ou um acordo, entre duas partes. Moisés está dizendo que, se Gade e Rúben se prepararem para a batalha, cruzarem o rio Jordão e ajudarem Israel a conquistar a terra de Canaã, então as duas tribos poderão habitar na terra a leste do Jordão. Moisés repete que Rúben e Gade farão essas coisas “diante de Yahweh”. Moisés diz isso para mostrar que Yahweh verá se as duas tribos estão cumprindo as condições da aliança que fizeram para ajudar as outras tribos israelitas a conquistar a terra.</w:t>
      </w:r>
    </w:p>
    <w:p>
      <w:pPr/>
      <w:r>
        <w:rPr>
          <w:lang w:val="pt_PT" w:bidi="pt_PT"/>
        </w:rPr>
      </w:r>
      <w:r>
        <w:rPr>
          <w:lang w:val="pt_PT" w:bidi="pt_PT"/>
        </w:rPr>
        <w:t>Parem e discutam em grupo: em sua cultura, como os deuses afetam o processo de fazer negócios e acordos com outras pessoas? Por que as pessoas mencionam os deuses nos acordos? Pause este áudio aqui.</w:t>
      </w:r>
    </w:p>
    <w:p>
      <w:pPr/>
      <w:r>
        <w:rPr>
          <w:lang w:val="pt_PT" w:bidi="pt_PT"/>
        </w:rPr>
      </w:r>
      <w:r>
        <w:rPr>
          <w:lang w:val="pt_PT" w:bidi="pt_PT"/>
        </w:rPr>
        <w:t>Moisés continua a descrever a aliança advertindo os líderes que, se eles não fizerem o que Moisés acabou de pedir a eles para fazerem, os líderes terão pecado contra Yahweh. Moisés diz aos líderes que seu pecado os encontrará, e eles enfrentarão as consequências de seu pecado. Moisés concorda que os líderes devem construir suas cidades para seus pequenos e rebanho e fazer tudo o que os líderes acabaram de prometer. Os líderes de Gade e Rúben respondem dizendo a Moisés que eles farão tudo o que Moisés pediu a eles. Os líderes concordam que suas esposas, filhos e rebanhos permanecerão nas cidades de Gileade enquanto todos os homens armados cruzam o rio diante de Yahweh, assim como Moisés ordenou.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32.16–27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líderes de Rúben e Gade trazem uma proposta a Moisés. Os líderes querem garantir lugares para suas famílias e rebanho. Os líderes dizem que seus homens irão diante do exército de Israel e lutarão em Canaã. Os homens das tribos de Rúben e Gade não retornarão a Gileade até que a terra seja conquistada para as outras tribos.</w:t>
      </w:r>
    </w:p>
    <w:p>
      <w:pPr/>
      <w:r>
        <w:rPr>
          <w:lang w:val="pt_PT" w:bidi="pt_PT"/>
        </w:rPr>
      </w:r>
      <w:r>
        <w:rPr>
          <w:b/>
          <w:lang w:val="pt_PT" w:bidi="pt_PT"/>
        </w:rPr>
        <w:t>Na segunda cena:</w:t>
      </w:r>
      <w:r>
        <w:rPr>
          <w:lang w:val="pt_PT" w:bidi="pt_PT"/>
        </w:rPr>
        <w:t xml:space="preserve"> Moisés diz que permitirá que os líderes façam isso, mas Moisés adverte os líderes que, se eles não lutarem, eles enfrentarão consequências por esse pecado diante de Yahweh.</w:t>
      </w:r>
    </w:p>
    <w:p>
      <w:pPr/>
      <w:r>
        <w:rPr>
          <w:lang w:val="pt_PT" w:bidi="pt_PT"/>
        </w:rPr>
      </w:r>
      <w:r>
        <w:rPr>
          <w:b/>
          <w:lang w:val="pt_PT" w:bidi="pt_PT"/>
        </w:rPr>
        <w:t>Na terceira cena:</w:t>
      </w:r>
      <w:r>
        <w:rPr>
          <w:lang w:val="pt_PT" w:bidi="pt_PT"/>
        </w:rPr>
        <w:t xml:space="preserve"> os líderes de Rúben e Gade concordam novamente que eles irão para guerra com Israel e se estabelecerão em Gileade depois.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líderes de Rúben e Gade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 Eleazar, o sacerdote, e os líderes da congregação de Israel</w:t>
      </w:r>
    </w:p>
    <w:p>
      <w:pPr/>
      <w:r>
        <w:rPr>
          <w:lang w:val="pt_PT" w:bidi="pt_PT"/>
        </w:rPr>
      </w:r>
      <w:r>
        <w:rPr>
          <w:lang w:val="pt_PT" w:bidi="pt_PT"/>
        </w:rPr>
        <w:t>Em grupo, prestem atenção às partes do cenário da passagem:</w:t>
      </w:r>
    </w:p>
    <w:p>
      <w:pPr/>
      <w:r>
        <w:rPr>
          <w:lang w:val="pt_PT" w:bidi="pt_PT"/>
        </w:rPr>
      </w:r>
      <w:r>
        <w:rPr>
          <w:lang w:val="pt_PT" w:bidi="pt_PT"/>
        </w:rPr>
        <w:t>Na passagem anterior, os líderes de Rúben e Gade perguntaram a Moisés se suas duas tribos poderiam viver na terra conquistada, mas Moisés lembrou aos líderes o que aconteceu com a geração anterior de Israel quando eles se recusaram a entrar em Canaã.</w:t>
      </w:r>
    </w:p>
    <w:p>
      <w:pPr/>
      <w:r>
        <w:rPr>
          <w:lang w:val="pt_PT" w:bidi="pt_PT"/>
        </w:rPr>
      </w:r>
      <w:r>
        <w:rPr>
          <w:lang w:val="pt_PT" w:bidi="pt_PT"/>
        </w:rPr>
        <w:t>Na primeira cena, os líderes de Rúben e Gade continuam a falar com Moisés. Embora Eleazar, o sacerdote, e os líderes da congregação de Israel não sejam mencionados nessa passagem, eles provavelmente estão nessa cena também. O narrador descreve os líderes de Rúben e Gade vindo ao grupo de líderes israelitas de forma educada e respeitosa. A frase “eles se aproximaram” nessa passagem mostra que eles se aproximaram de Moisés como uma pessoa com autoridade enquanto começavam a negociar com Moisés.</w:t>
      </w:r>
    </w:p>
    <w:p>
      <w:pPr/>
      <w:r>
        <w:rPr>
          <w:lang w:val="pt_PT" w:bidi="pt_PT"/>
        </w:rPr>
      </w:r>
      <w:r>
        <w:rPr>
          <w:lang w:val="pt_PT" w:bidi="pt_PT"/>
        </w:rPr>
        <w:t>Pare aqui e conte uma história de sua cultura de um tempo em que um grupo solicitou algo de um grupo de líderes mais importante, ou mais poderoso. Preste muita atenção a como o grupo menor se aproxima do grupo mais poderoso e como eles falam. Pause este áudio aqui.</w:t>
      </w:r>
    </w:p>
    <w:p>
      <w:pPr/>
      <w:r>
        <w:rPr>
          <w:lang w:val="pt_PT" w:bidi="pt_PT"/>
        </w:rPr>
      </w:r>
      <w:r>
        <w:rPr>
          <w:lang w:val="pt_PT" w:bidi="pt_PT"/>
        </w:rPr>
        <w:t>Rúben e Gade dizem a Moisés que eles construirão apriscos, ou muros, para seu rebanho, e cidades para seus pequenos, ou mulheres e crianças.</w:t>
      </w:r>
    </w:p>
    <w:p>
      <w:pPr/>
      <w:r>
        <w:rPr>
          <w:lang w:val="pt_PT" w:bidi="pt_PT"/>
        </w:rPr>
      </w:r>
      <w:r>
        <w:rPr>
          <w:lang w:val="pt_PT" w:bidi="pt_PT"/>
        </w:rPr>
        <w:t xml:space="preserve">Pare aqui e mostre um mapa do </w:t>
      </w:r>
      <w:r>
        <w:rPr>
          <w:b/>
          <w:lang w:val="pt_PT" w:bidi="pt_PT"/>
        </w:rPr>
        <w:t>rio Jordão, a terra de Gileade em que as tribos de Rúben e Gade querem viver a leste do rio Jordão, e a terra de Canaã</w:t>
      </w:r>
      <w:r>
        <w:rPr>
          <w:lang w:val="pt_PT" w:bidi="pt_PT"/>
        </w:rPr>
        <w:t>. Pause este áudio aqui.</w:t>
      </w:r>
    </w:p>
    <w:p>
      <w:pPr/>
      <w:r>
        <w:rPr>
          <w:lang w:val="pt_PT" w:bidi="pt_PT"/>
        </w:rPr>
      </w:r>
      <w:r>
        <w:rPr>
          <w:lang w:val="pt_PT" w:bidi="pt_PT"/>
        </w:rPr>
        <w:t>As duas tribos dizem que pegarão em armas, ou terão suas armas prontas para a batalha. As duas tribos dizem que estão prontas para ir, mostrando a Moisés que eles são capazes de sair para a batalha rapidamente. As tribos dizem que irão na frente do resto de Israel até que elas tenham trazido as tribos de Israel para seus lugares. As tribos de Rúben e Gade geralmente não estavam na frente das tribos na guerra. "Trazê-los ao seu lugar” significa ajudar as outras 10 tribos a se estabelecerem nas terras específicas de Canaã que Yahweh deu a eles para possuirem.</w:t>
      </w:r>
    </w:p>
    <w:p>
      <w:pPr/>
      <w:r>
        <w:rPr>
          <w:lang w:val="pt_PT" w:bidi="pt_PT"/>
        </w:rPr>
      </w:r>
      <w:r>
        <w:rPr>
          <w:lang w:val="pt_PT" w:bidi="pt_PT"/>
        </w:rPr>
        <w:t>Parem e discutam como alguém em sua cultura comunicaria que ele está pronto para ir à batalha assim que seu líder pedisse a ele. Preste muita atenção às palavras que eles usam e como eles se comunicam com seu corpo. Pause este áudio aqui.</w:t>
      </w:r>
    </w:p>
    <w:p>
      <w:pPr/>
      <w:r>
        <w:rPr>
          <w:lang w:val="pt_PT" w:bidi="pt_PT"/>
        </w:rPr>
      </w:r>
      <w:r>
        <w:rPr>
          <w:lang w:val="pt_PT" w:bidi="pt_PT"/>
        </w:rPr>
        <w:t>Os líderes das duas tribos então continuam dizendo como seus pequenos, ou mulheres e crianças, viverão em cidades fortificadas, ou protegidas, por causa dos outros grupos de pessoas que vivem na terra. Os líderes de Rúben e Gade dizem que não irão para casa até que as outras tribos de Israel recebam sua herança de terra. Os líderes dizem que as duas tribos não herdarão terra no mesmo lado do rio Jordão que as outras tribos israelitas, porque as duas tribos querem herdar, ou possuir, a terra a leste do rio Jordão. Lembrem-se de que Yahweh atribuiu a cada tribo uma terra para viver. Essa terra é como uma herança que um pai dá a seus filhos.</w:t>
      </w:r>
    </w:p>
    <w:p>
      <w:pPr/>
      <w:r>
        <w:rPr>
          <w:lang w:val="pt_PT" w:bidi="pt_PT"/>
        </w:rPr>
      </w:r>
      <w:r>
        <w:rPr>
          <w:lang w:val="pt_PT" w:bidi="pt_PT"/>
        </w:rPr>
        <w:t>Moisés começa sua resposta dizendo: “Se você fizer isso…” Moisés está prestes a fazer uma aliança com Rúben e Gade, listando todas as coisas que Moisés quer que eles façam, e advertindo as tribos sobre as consequências de não fazer essas coisas e as recompensas por fazer essas coisas.</w:t>
      </w:r>
    </w:p>
    <w:p>
      <w:pPr/>
      <w:r>
        <w:rPr>
          <w:lang w:val="pt_PT" w:bidi="pt_PT"/>
        </w:rPr>
      </w:r>
      <w:r>
        <w:rPr>
          <w:lang w:val="pt_PT" w:bidi="pt_PT"/>
        </w:rPr>
        <w:t>Parem e discutam: contem uma história de sua cultura sobre alguém fazendo um acordo com outra pessoa. Peça à pessoa que está fazendo o acordo que explique a essa outra pessoa o que acontecerá se essa outra pessoa seguir as regras do acordo, e também o que aconteceria se ela não seguisse as regras. Preste atenção a como eles explicam o que querem que a outra pessoa faça. Também preste atenção a como eles explicam as recompensas por cumprir o acordo e as consequências por quebrar o acordo. Pause este áudio aqui.</w:t>
      </w:r>
    </w:p>
    <w:p>
      <w:pPr/>
      <w:r>
        <w:rPr>
          <w:lang w:val="pt_PT" w:bidi="pt_PT"/>
        </w:rPr>
      </w:r>
      <w:r>
        <w:rPr>
          <w:lang w:val="pt_PT" w:bidi="pt_PT"/>
        </w:rPr>
        <w:t>Moisés começa a dizer aos líderes todas as coisas que Moisés quer que eles façam. Moisés diz aos líderes para irem pegar as armas, ou prepararem as armas, para a guerra diante de Yahweh, ou na presença de Yahweh. Moisés repete a frase “diante de Yahweh”. Moisés provavelmente faz isso para mostrar a Rúben e Gade que Yahweh será uma testemunha, ou estará vigiando, as condições do acordo que acabou de ser feito entre as duas tribos e Moisés. Moisés então diz que todos os homens armados das duas tribos passarão sobre o rio Jordão diante de Yahweh, ou sob o comando de Yahweh. Moisés afirma que ele quer que os homens de Rúben e Gade lutem até que Yahweh expulse os cananeus, ou force o povo de Canaã a sair, e Yahweh esteja no controle completo da terra.</w:t>
      </w:r>
    </w:p>
    <w:p>
      <w:pPr/>
      <w:r>
        <w:rPr>
          <w:lang w:val="pt_PT" w:bidi="pt_PT"/>
        </w:rPr>
      </w:r>
      <w:r>
        <w:rPr>
          <w:lang w:val="pt_PT" w:bidi="pt_PT"/>
        </w:rPr>
        <w:t>Pare aqui e conte uma história sobre uma vez em que um grupo de pessoas foi e conquistou completamente a terra de outro grupo de pessoas. Como eles descreveram a vitória completa? Pause este áudio.</w:t>
      </w:r>
    </w:p>
    <w:p>
      <w:pPr/>
      <w:r>
        <w:rPr>
          <w:lang w:val="pt_PT" w:bidi="pt_PT"/>
        </w:rPr>
      </w:r>
      <w:r>
        <w:rPr>
          <w:lang w:val="pt_PT" w:bidi="pt_PT"/>
        </w:rPr>
        <w:t>Moisés para de dizer aos líderes das tribos de Rúben e Gade o que Moisés quer que as tribos façam. Em vez disso, Moisés agora diz aos líderes que, se eles fizerem todas essas coisas que Moisés pediu, então as tribos retornarão e serão livres de obrigação com Yahweh e com Israel. Moisés diz que a terra que os líderes querem será a posse das duas tribos diante de Yahweh. Essa declaração mostra que as duas tribos receberão a terra de Yahweh, ou com a aprovação de Yahweh. Aqui Moisés muda para advertir as tribos o que acontecerá se elas não cumprirem os requisitos da aliança. Moisés usa palavras para garantir que eles prestem atenção ao que Moisés está prestes a dizer.</w:t>
      </w:r>
    </w:p>
    <w:p>
      <w:pPr/>
      <w:r>
        <w:rPr>
          <w:lang w:val="pt_PT" w:bidi="pt_PT"/>
        </w:rPr>
      </w:r>
      <w:r>
        <w:rPr>
          <w:lang w:val="pt_PT" w:bidi="pt_PT"/>
        </w:rPr>
        <w:t>Parem aqui e discutam: como vocês teriam certeza de que um grupo prestaria atenção a uma advertência que vocês estão prestes a dar a eles? Preste atenção às palavras que vocês usam e à maneira como vocês falam. Pause este áudio aqui.</w:t>
      </w:r>
    </w:p>
    <w:p>
      <w:pPr/>
      <w:r>
        <w:rPr>
          <w:lang w:val="pt_PT" w:bidi="pt_PT"/>
        </w:rPr>
      </w:r>
      <w:r>
        <w:rPr>
          <w:lang w:val="pt_PT" w:bidi="pt_PT"/>
        </w:rPr>
        <w:t>A frase “seu pecado descobrirá você” é uma linguagem especial que fala sobre pecado como se fosse uma pessoa que descobre quando outra pessoa faz algo errado. Essa frase descreve como os líderes não serão capazes de escapar das consequências de desobedecer a Yahweh se eles se recusarem a conquistar a terra de Canaã com Moisés.</w:t>
      </w:r>
    </w:p>
    <w:p>
      <w:pPr/>
      <w:r>
        <w:rPr>
          <w:lang w:val="pt_PT" w:bidi="pt_PT"/>
        </w:rPr>
      </w:r>
      <w:r>
        <w:rPr>
          <w:lang w:val="pt_PT" w:bidi="pt_PT"/>
        </w:rPr>
        <w:t>Parem aqui e discutam: como vocês falarão sobre o pecado do povo “descobrindo-os?” Pause este áudio aqui.</w:t>
      </w:r>
    </w:p>
    <w:p>
      <w:pPr/>
      <w:r>
        <w:rPr>
          <w:lang w:val="pt_PT" w:bidi="pt_PT"/>
        </w:rPr>
      </w:r>
      <w:r>
        <w:rPr>
          <w:lang w:val="pt_PT" w:bidi="pt_PT"/>
        </w:rPr>
        <w:t>Algumas pessoas podem confundir as palavras de Moisés, “Você pecou contra Yahweh”, como se referindo a um evento passado. Quando traduzirem, certifiquem-se de que a equipe saiba que Moisés está realmente dizendo que Rúben e Gade estarão pecando contra Yahweh no futuro se eles não conquistarem Canaã com o rest de Israel.</w:t>
      </w:r>
    </w:p>
    <w:p>
      <w:pPr/>
      <w:r>
        <w:rPr>
          <w:lang w:val="pt_PT" w:bidi="pt_PT"/>
        </w:rPr>
      </w:r>
      <w:r>
        <w:rPr>
          <w:lang w:val="pt_PT" w:bidi="pt_PT"/>
        </w:rPr>
        <w:t>Moisés diz aos líderes das duas tribos para irem à frente e construir as cidades para suas famílias, mas Moisés adverte os líderes para garantir que façam como eles haviam prometido. Os líderes de Rúben e Gade concordam com a aliança. Os líderes são muito respeitosos. Os líderes alegam ser servos dos líderes de Israel, e eles concordam em fazer a vontade de seus senhores ou mestres, o que se refere a Moisés e ao grupo de líderes israelitas. Os líderes tribais concordam em manter seus filhos, esposas e rebanho nas cidades de Gileade. Mas as duas tribos concordam que todos os seus guerreiros ativos cruzarão o rio Jordão para lutar diante de Yahweh. Quando os líderes dizem “atravessar”, eles querem dizer cruzar sobre o rio Jordão.</w:t>
      </w:r>
    </w:p>
    <w:p>
      <w:pPr/>
      <w:r>
        <w:rPr>
          <w:lang w:val="pt_PT" w:bidi="pt_PT"/>
        </w:rPr>
      </w:r>
      <w:r>
        <w:rPr>
          <w:lang w:val="pt_PT" w:bidi="pt_PT"/>
        </w:rPr>
        <w:t>Pare aqui e conte uma história sobre uma vez em que alguém em sua cultura falou com um ancião ou líder de uma maneira muito respeitosa e educada. Preste atenção ao que eles dizem e fazem. De que maneiras eles mostraram seu respeito pelas pessoas que estavam pedindo? Pause este áudio.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32.16–27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líderes de Rúben e Gade</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 Eleazar, o sacerdote, e os líderes da congregação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Na primeira cena, os líderes de Rúben e Gade trazem uma proposta a Moisés. Os líderes dizem a Moisés que o povo de Rúben e Gade viverão na terra a leste do rio Jordão, mas os homens de Rúben e Gade irão com o resto das tribos para conquistar a terra de Canaã no outro lado do rio.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Alguma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Moisés diz que, se os homens de Rúben e Gade ajudarem Israel a conquistar a terra de Canaã, então as duas tribos poderão viver na terra de Gileade. Moisés então adverte os líderes de Rúben e Gade que, se eles não ajudarem Israel e seguirem Yahweh, eles terão pecado contra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tribais: “O que você está sentindo ou pensando?” Alguma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Rúben e Gade concordam que eles deixarão seus filhos, rebanho e esposas em Gileade e se juntarão a Israel para lutar na terra de Canaã.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Alguma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Alguma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32.16–27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líderes de Rúben e Gade se aproximam de Moisés. Os líderes dizem a Moisés que as tribos de Rúben e Gade viverão na terra a leste do </w:t>
      </w:r>
      <w:r>
        <w:rPr>
          <w:lang w:val="pt_PT" w:bidi="pt_PT"/>
        </w:rPr>
        <w:t>rio Jordão</w:t>
      </w:r>
      <w:r>
        <w:rPr>
          <w:lang w:val="pt_PT" w:bidi="pt_PT"/>
        </w:rPr>
        <w:t xml:space="preserve">, mas que os homens de Rúben e Gade irão com o resto das tribos de </w:t>
      </w:r>
      <w:r>
        <w:rPr>
          <w:b/>
          <w:lang w:val="pt_PT" w:bidi="pt_PT"/>
        </w:rPr>
        <w:t>Israel</w:t>
      </w:r>
      <w:r>
        <w:rPr>
          <w:lang w:val="pt_PT" w:bidi="pt_PT"/>
        </w:rPr>
        <w:t xml:space="preserve"> para conquistar a terra de Canaã. A palavra Israel aqui se refere a todos os descendentes de Abraão juntos. Significa o mesmo que </w:t>
      </w:r>
      <w:r>
        <w:rPr>
          <w:b/>
          <w:lang w:val="pt_PT" w:bidi="pt_PT"/>
        </w:rPr>
        <w:t>israelitas</w:t>
      </w:r>
      <w:r>
        <w:rPr>
          <w:lang w:val="pt_PT" w:bidi="pt_PT"/>
        </w:rPr>
        <w:t xml:space="preserve">, ou “povo de Israel”. Usem a mesma palavra ou frase para israelitas e Israel que vocês usaram em passagens anteriores. Para mais informações sobre </w:t>
      </w:r>
      <w:r>
        <w:rPr>
          <w:lang w:val="pt_PT" w:bidi="pt_PT"/>
        </w:rPr>
        <w:t>israelitas</w:t>
      </w:r>
      <w:r>
        <w:rPr>
          <w:lang w:val="pt_PT" w:bidi="pt_PT"/>
        </w:rPr>
        <w:t xml:space="preserve"> e </w:t>
      </w:r>
      <w:r>
        <w:rPr>
          <w:lang w:val="pt_PT" w:bidi="pt_PT"/>
        </w:rPr>
        <w:t>Israel</w:t>
      </w:r>
      <w:r>
        <w:rPr>
          <w:lang w:val="pt_PT" w:bidi="pt_PT"/>
        </w:rPr>
        <w:t>, consultem o Glossário Mestre.</w:t>
      </w:r>
    </w:p>
    <w:p>
      <w:pPr/>
      <w:r>
        <w:rPr>
          <w:lang w:val="pt_PT" w:bidi="pt_PT"/>
        </w:rPr>
      </w:r>
      <w:r>
        <w:rPr>
          <w:lang w:val="pt_PT" w:bidi="pt_PT"/>
        </w:rPr>
        <w:t xml:space="preserve">Os líderes dizem que eles não irão para casa em Gileade até que Israel tenha ganho sua </w:t>
      </w:r>
      <w:r>
        <w:rPr>
          <w:b/>
          <w:lang w:val="pt_PT" w:bidi="pt_PT"/>
        </w:rPr>
        <w:t>herança</w:t>
      </w:r>
      <w:r>
        <w:rPr>
          <w:lang w:val="pt_PT" w:bidi="pt_PT"/>
        </w:rPr>
        <w:t xml:space="preserve"> na terra de </w:t>
      </w:r>
      <w:r>
        <w:rPr>
          <w:lang w:val="pt_PT" w:bidi="pt_PT"/>
        </w:rPr>
        <w:t>Canaã</w:t>
      </w:r>
      <w:r>
        <w:rPr>
          <w:lang w:val="pt_PT" w:bidi="pt_PT"/>
        </w:rPr>
        <w:t>. Nessa história, Yahweh dá a cada tribo sua parte especial, ou herança, de terra, como um pai dá a seus filhos parte de sua riqueza. Cada tribo será completamente dona da terra que Yahweh dá a eles.</w:t>
      </w:r>
    </w:p>
    <w:p>
      <w:pPr/>
      <w:r>
        <w:rPr>
          <w:lang w:val="pt_PT" w:bidi="pt_PT"/>
        </w:rPr>
      </w:r>
      <w:r>
        <w:rPr>
          <w:lang w:val="pt_PT" w:bidi="pt_PT"/>
        </w:rPr>
        <w:t xml:space="preserve">Parem aqui e discutam em grupo que palavra ou frase vocês usarão para </w:t>
      </w:r>
      <w:r>
        <w:rPr>
          <w:b/>
          <w:lang w:val="pt_PT" w:bidi="pt_PT"/>
        </w:rPr>
        <w:t>herança</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Moisés diz que, se as tribos de Rúben e Gade ajudarem Israel a conquistar a terra de Canaã, então as duas tribos podem viver na terra de Gileade. Moisés então adverte os líderes que, se eles não ajudarem Israel, e seguirem Yahweh, então eles cometerão um </w:t>
      </w:r>
      <w:r>
        <w:rPr>
          <w:b/>
          <w:lang w:val="pt_PT" w:bidi="pt_PT"/>
        </w:rPr>
        <w:t>pecado</w:t>
      </w:r>
      <w:r>
        <w:rPr>
          <w:lang w:val="pt_PT" w:bidi="pt_PT"/>
        </w:rPr>
        <w:t xml:space="preserve">. Usem a mesma palavra ou frase para pecado que vocês usaram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Moisés diz aos líderes para construirem cidades para seus </w:t>
      </w:r>
      <w:r>
        <w:rPr>
          <w:b/>
          <w:lang w:val="pt_PT" w:bidi="pt_PT"/>
        </w:rPr>
        <w:t>pequenos</w:t>
      </w:r>
      <w:r>
        <w:rPr>
          <w:lang w:val="pt_PT" w:bidi="pt_PT"/>
        </w:rPr>
        <w:t>. “Pequenos” se refere às pessoas que não eram parte do exército — suas esposas, filhos e os idosos.</w:t>
      </w:r>
    </w:p>
    <w:p>
      <w:pPr/>
      <w:r>
        <w:rPr>
          <w:lang w:val="pt_PT" w:bidi="pt_PT"/>
        </w:rPr>
      </w:r>
      <w:r>
        <w:rPr>
          <w:lang w:val="pt_PT" w:bidi="pt_PT"/>
        </w:rPr>
        <w:t>Parem aqui e discutam em grupo que palavra ou frase vocês usarão para “pequenos”. Se vocês já traduziram essa palavra em outro livro da Bíblia, usem a mesma palavra que usaram lá. Pause este áudio aqui.</w:t>
      </w:r>
    </w:p>
    <w:p>
      <w:pPr/>
      <w:r>
        <w:rPr>
          <w:lang w:val="pt_PT" w:bidi="pt_PT"/>
        </w:rPr>
      </w:r>
      <w:r>
        <w:rPr>
          <w:lang w:val="pt_PT" w:bidi="pt_PT"/>
        </w:rPr>
        <w:t xml:space="preserve">Rúben e Gade concordam em deixar seus filhos, rebanho e esposas em Gileade para que eles possam se juntar a Israel para lutar na terra de Canaã diante de </w:t>
      </w:r>
      <w:r>
        <w:rPr>
          <w:b/>
          <w:lang w:val="pt_PT" w:bidi="pt_PT"/>
        </w:rPr>
        <w:t>Yahweh</w:t>
      </w:r>
      <w:r>
        <w:rPr>
          <w:lang w:val="pt_PT" w:bidi="pt_PT"/>
        </w:rPr>
        <w:t xml:space="preserve">. Yahweh é o nome próprio de Deus. Usem a mesma palavra ou frase para “Yahweh” que vocês usaram em passagens anteriores. Para mais informações sobre </w:t>
      </w:r>
      <w:r>
        <w:rPr>
          <w:lang w:val="pt_PT" w:bidi="pt_PT"/>
        </w:rPr>
        <w:t>Yahweh</w:t>
      </w:r>
      <w:r>
        <w:rPr>
          <w:lang w:val="pt_PT" w:bidi="pt_PT"/>
        </w:rPr>
        <w:t>, consulte o Glossário Mestre.</w:t>
      </w:r>
    </w:p>
    <w:p>
      <w:pPr/>
      <w:r>
        <w:rPr>
          <w:lang w:val="pt_PT" w:bidi="pt_PT"/>
        </w:rPr>
      </w:r>
      <w:r>
        <w:rPr>
          <w:lang w:val="pt_PT" w:bidi="pt_PT"/>
        </w:rPr>
        <w:t xml:space="preserve">Os líderes de Rúben e Gade se referem a Moisés como seu </w:t>
      </w:r>
      <w:r>
        <w:rPr>
          <w:b/>
          <w:lang w:val="pt_PT" w:bidi="pt_PT"/>
        </w:rPr>
        <w:t>senhor</w:t>
      </w:r>
      <w:r>
        <w:rPr>
          <w:lang w:val="pt_PT" w:bidi="pt_PT"/>
        </w:rPr>
        <w:t xml:space="preserve">. Um senhor é alguém que é um mestre sobre outras pessoas, que tem plena autoridade, e que merece que as pessoas deem respeito a ele. Quando você se dirige a alguém como “Senhor”, você está dizendo que essa pessoa tem autoridade sobre você. Usem a mesma palavra ou frase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Os líderes também dizem que são </w:t>
      </w:r>
      <w:r>
        <w:rPr>
          <w:b/>
          <w:lang w:val="pt_PT" w:bidi="pt_PT"/>
        </w:rPr>
        <w:t>servos</w:t>
      </w:r>
      <w:r>
        <w:rPr>
          <w:lang w:val="pt_PT" w:bidi="pt_PT"/>
        </w:rPr>
        <w:t xml:space="preserve"> de Moisés. Um servo é um homem ou uma mulher que trabalha para outra pessoa. Os líderes estavam usando esse termo para mostrar seu respeito por Moisés e para mostrar que eles fariam o que Moisés pediu. Use a mesma palavra ou frase para servo que você usou em passagens anteriores. Para mais informações sobre </w:t>
      </w:r>
      <w:r>
        <w:rPr>
          <w:lang w:val="pt_PT" w:bidi="pt_PT"/>
        </w:rPr>
        <w:t>servo</w:t>
      </w:r>
      <w:r>
        <w:rPr>
          <w:lang w:val="pt_PT" w:bidi="pt_PT"/>
        </w:rPr>
        <w:t xml:space="preserve">, consulte 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33:1–15</w:t>
      </w:r>
      <w:r>
        <w:rPr>
          <w:lang w:val="pt_PT" w:bidi="pt_PT"/>
        </w:rPr>
      </w:r>
    </w:p>
    <w:p>
      <w:pPr>
        <w:pStyle w:val="Heading3"/>
      </w:pPr>
      <w:r>
        <w:rPr>
          <w:lang w:val="pt_PT" w:bidi="pt_PT"/>
        </w:rPr>
        <w:t>Ouvir e Sentir</w:t>
      </w:r>
    </w:p>
    <w:p>
      <w:pPr/>
      <w:r>
        <w:rPr>
          <w:lang w:val="pt_PT" w:bidi="pt_PT"/>
        </w:rPr>
      </w:r>
      <w:r>
        <w:rPr>
          <w:lang w:val="pt_PT" w:bidi="pt_PT"/>
        </w:rPr>
        <w:t>Nesta etapa, ouçam Números 33.1–15 e guardem em seus corações.</w:t>
      </w:r>
    </w:p>
    <w:p>
      <w:pPr/>
      <w:r>
        <w:rPr>
          <w:lang w:val="pt_PT" w:bidi="pt_PT"/>
        </w:rPr>
      </w:r>
      <w:r>
        <w:rPr>
          <w:lang w:val="pt_PT" w:bidi="pt_PT"/>
        </w:rPr>
        <w:t>Ouçam uma versão em áudio de Números 33.1–15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33.1–15 na tradução mais fácil de entender.</w:t>
      </w:r>
    </w:p>
    <w:p>
      <w:pPr/>
      <w:r>
        <w:rPr>
          <w:lang w:val="pt_PT" w:bidi="pt_PT"/>
        </w:rPr>
      </w:r>
      <w:r>
        <w:rPr>
          <w:lang w:val="pt_PT" w:bidi="pt_PT"/>
        </w:rPr>
        <w:t>Essa passagem resume a narrativa do livro de Números na forma de uma lista de muitos dos lugares por onde os israelitas viajaram, do Egito para o deserto do Sinai. É provável que essa seja uma lista apenas dos pontos “mais importantes” das jornadas deles. Esta seção dá mais atenção a alguns dos acampamentos, referindo-se ao que aconteceu nesses acampamentos. Lembrem-se de que Yahweh disse aos israelitas que ninguém da primeira geração a deixar o Egito entraria na Terra Prometida. Os israelitas estavam sempre sob a direção da coluna de nuvem e fogo. Deus os levou a vagar. No entanto, Deus também os liderou pelo caminho certo para que os israelitas passassem pelo deserto e pelo ermo até que essa primeira geração morresse.</w:t>
      </w:r>
    </w:p>
    <w:p>
      <w:pPr/>
      <w:r>
        <w:rPr>
          <w:lang w:val="pt_PT" w:bidi="pt_PT"/>
        </w:rPr>
      </w:r>
      <w:r>
        <w:rPr>
          <w:lang w:val="pt_PT" w:bidi="pt_PT"/>
        </w:rPr>
        <w:t>Essa passagem é a única passagem em Números que deixa claro que Moisés é o autor. Yahweh ordena que Moisés escreva os estágios, ou marchas, dos israelitas do Egito para Moabe, logo fora das fronteiras da terra de Canaã. Primeiro, Moisés e Arão lideraram os israelitas enquanto eles marchavam para fora do Egito em divisões, ou tropas, semelhantes a um exército ou grupos de homens combatentes.</w:t>
      </w:r>
    </w:p>
    <w:p>
      <w:pPr/>
      <w:r>
        <w:rPr>
          <w:lang w:val="pt_PT" w:bidi="pt_PT"/>
        </w:rPr>
      </w:r>
      <w:r>
        <w:rPr>
          <w:lang w:val="pt_PT" w:bidi="pt_PT"/>
        </w:rPr>
        <w:t>Parem aqui e discutam essa questão em grupo: compartilhem histórias sobre seus guerreiros, ou exércitos, invadindo comunidades vizinhas. Pause este áudio aqui.</w:t>
      </w:r>
    </w:p>
    <w:p>
      <w:pPr/>
      <w:r>
        <w:rPr>
          <w:lang w:val="pt_PT" w:bidi="pt_PT"/>
        </w:rPr>
      </w:r>
      <w:r>
        <w:rPr>
          <w:lang w:val="pt_PT" w:bidi="pt_PT"/>
        </w:rPr>
        <w:t xml:space="preserve">Parem aqui e olhem para o mapa da </w:t>
      </w:r>
      <w:r>
        <w:rPr>
          <w:b/>
          <w:lang w:val="pt_PT" w:bidi="pt_PT"/>
        </w:rPr>
        <w:t>jornada dos israelitas</w:t>
      </w:r>
      <w:r>
        <w:rPr>
          <w:lang w:val="pt_PT" w:bidi="pt_PT"/>
        </w:rPr>
        <w:t xml:space="preserve"> juntos como um grupo. Sigam ao longo do mapa enquanto vocês ouvem a passagem. Pause este áudio aqui.</w:t>
      </w:r>
    </w:p>
    <w:p>
      <w:pPr/>
      <w:r>
        <w:rPr>
          <w:lang w:val="pt_PT" w:bidi="pt_PT"/>
        </w:rPr>
      </w:r>
      <w:r>
        <w:rPr>
          <w:lang w:val="pt_PT" w:bidi="pt_PT"/>
        </w:rPr>
        <w:t>Os israelitas haviam ajudado a construir a cidade de Ramessés, no Egito, enquanto eles eram escravos lá. Os israelitas deixaram Ramessés no 15° dia do primeiro mês, que é o dia depois da Páscoa, em meados de março a meados de abril. Os israelitas saíram com uma “mão levantada”, ou saíram de forma desafiadora. Isso significa que os israelitas saíram triunfantes, como se tivessem acabado de vencer uma batalha. Os israelitas saíram, e nenhum dos egípcios tentou pará-los. Enquanto isso, os egípcios estavam enterrando os primogênitos deles a quem Yahweh matou durante a Páscoa.</w:t>
      </w:r>
    </w:p>
    <w:p>
      <w:pPr/>
      <w:r>
        <w:rPr>
          <w:lang w:val="pt_PT" w:bidi="pt_PT"/>
        </w:rPr>
      </w:r>
      <w:r>
        <w:rPr>
          <w:lang w:val="pt_PT" w:bidi="pt_PT"/>
        </w:rPr>
        <w:t>Antes de Yahweh trazer os israelitas para fora do Egito, Yahweh realizou vários sinais para o faraó egípcio para convencê-lo de que Yahweh era o único Deus verdadeiro. A maioria desses sinais tinha uma conexão direta com os deuses que os egípcios adoravam naquele momento. Esses sinais eram a prova de Yahweh de que Yahweh era o verdadeiro Deus, e que os deuses egípcios não eram poderosos. Foi assim que Yahweh agiu em julgamento sobre os deuses egípcios e os derrotou. Yahweh derrotou os deuses quando Yahweh liderou os israelitas para fora do Egito depois do sinal final da Páscoa.</w:t>
      </w:r>
    </w:p>
    <w:p>
      <w:pPr/>
      <w:r>
        <w:rPr>
          <w:lang w:val="pt_PT" w:bidi="pt_PT"/>
        </w:rPr>
      </w:r>
      <w:r>
        <w:rPr>
          <w:lang w:val="pt_PT" w:bidi="pt_PT"/>
        </w:rPr>
        <w:t>Parem aqui e discutam essa questão em grupo: falem sobre como vocês viram Deus superar alguns dos falsos deuses ou seres sobrenaturais nos quais as pessoas em sua cultura acreditam. Pause este áudio aqui.</w:t>
      </w:r>
    </w:p>
    <w:p>
      <w:pPr/>
      <w:r>
        <w:rPr>
          <w:lang w:val="pt_PT" w:bidi="pt_PT"/>
        </w:rPr>
      </w:r>
      <w:r>
        <w:rPr>
          <w:lang w:val="pt_PT" w:bidi="pt_PT"/>
        </w:rPr>
        <w:t>O resto da passagem é uma lista dos lugares que os israelitas deixaram, e então onde eles acamparam em seguida. A passagem não lista quanto tempo os israelitas ficaram em cada acampamento. Moisés descreve alguns locais de acampamento incluindo descrições de coisas ao redor dos locais de acampamento. Etã está na beira do deserto, ou ermo. Pi-Hairote fica ao longo do Mar Vermelho, onde Yahweh separou os mares e os israelitas cruzaram em terra seca. Embora Moisés não mencione nenhuma característica específica em Mara, é o lugar onde os israelitas não podiam beber a água porque as águas eram amargas. Elim provavelmente era um oásis, ou um lugar de solo fértil no deserto, uma vez que tinha 12 fontes de água e 70 palmeiras. Os oásis eram muito incomuns em um deserto.</w:t>
      </w:r>
    </w:p>
    <w:p>
      <w:pPr/>
      <w:r>
        <w:rPr>
          <w:lang w:val="pt_PT" w:bidi="pt_PT"/>
        </w:rPr>
      </w:r>
      <w:r>
        <w:rPr>
          <w:lang w:val="pt_PT" w:bidi="pt_PT"/>
        </w:rPr>
        <w:t xml:space="preserve">Parem aqui e olhem juntos em grupo para uma imagem de um </w:t>
      </w:r>
      <w:r>
        <w:rPr>
          <w:lang w:val="pt_PT" w:bidi="pt_PT"/>
        </w:rPr>
        <w:t>oásis com água e palmeiras</w:t>
      </w:r>
      <w:r>
        <w:rPr>
          <w:lang w:val="pt_PT" w:bidi="pt_PT"/>
        </w:rPr>
        <w:t>. Pause este áudio aqui.</w:t>
      </w:r>
    </w:p>
    <w:p>
      <w:pPr/>
      <w:r>
        <w:rPr>
          <w:lang w:val="pt_PT" w:bidi="pt_PT"/>
        </w:rPr>
      </w:r>
      <w:r>
        <w:rPr>
          <w:lang w:val="pt_PT" w:bidi="pt_PT"/>
        </w:rPr>
        <w:t>Parem aqui e discutam essa questão em grupo: que tipos de paisagens, ou formações de terra, são incomuns na área onde vocês vivem? Pause este áudio aqui.</w:t>
      </w:r>
    </w:p>
    <w:p>
      <w:pPr/>
      <w:r>
        <w:rPr>
          <w:lang w:val="pt_PT" w:bidi="pt_PT"/>
        </w:rPr>
      </w:r>
      <w:r>
        <w:rPr>
          <w:lang w:val="pt_PT" w:bidi="pt_PT"/>
        </w:rPr>
        <w:t>O próximo acampamento com uma descrição é Refidim, onde os israelitas não tinham água para beber. De lá, eles foram para o deserto do Sinai. Foi lá onde Yahweh levou Moisés ao Monte Sinai e deu a Moisés os Dez Mandamentos para mostrar a aliança de Yahweh com 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33.1–15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 introdução à passagem explica que os israelitas viajaram em etapas quando saíram do Egito. Moisés e Arão lideraram os israelitas em suas tropas, ou grupos de homens combatentes. Yahweh ordenou que Moisés escrevesse as etapas da jornada. Moisés registrou os estágios da jornada deles.</w:t>
      </w:r>
    </w:p>
    <w:p>
      <w:pPr/>
      <w:r>
        <w:rPr>
          <w:lang w:val="pt_PT" w:bidi="pt_PT"/>
        </w:rPr>
      </w:r>
      <w:r>
        <w:rPr>
          <w:b/>
          <w:lang w:val="pt_PT" w:bidi="pt_PT"/>
        </w:rPr>
        <w:t>Na segunda cena:</w:t>
      </w:r>
      <w:r>
        <w:rPr>
          <w:lang w:val="pt_PT" w:bidi="pt_PT"/>
        </w:rPr>
        <w:t xml:space="preserve"> os israelitas deixaram a cidade de Ramessés no dia depois da Páscoa. Os israelitas marcharam do Egito de forma desafiadora, enquanto os egípcios os observavam. Ao mesmo tempo, muitos dos egípcios estavam enterrando seus primogênitos que Yahweh havia matado durante a Páscoa. Yahweh trouxe julgamento sobre os deuses egípcios. Os israelitas deixaram Ramessés e foram para Sucote.</w:t>
      </w:r>
    </w:p>
    <w:p>
      <w:pPr/>
      <w:r>
        <w:rPr>
          <w:lang w:val="pt_PT" w:bidi="pt_PT"/>
        </w:rPr>
      </w:r>
      <w:r>
        <w:rPr>
          <w:b/>
          <w:lang w:val="pt_PT" w:bidi="pt_PT"/>
        </w:rPr>
        <w:t>Na terceira cena:</w:t>
      </w:r>
      <w:r>
        <w:rPr>
          <w:lang w:val="pt_PT" w:bidi="pt_PT"/>
        </w:rPr>
        <w:t xml:space="preserve"> os israelitas viajaram pelo deserto até que chegaram ao deserto do Sinai.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Filhos primogênitos</w:t>
      </w:r>
    </w:p>
    <w:p>
      <w:pPr>
        <w:pStyle w:val="ListBullet"/>
        <w:spacing w:line="240" w:lineRule="auto"/>
        <w:ind w:left="720"/>
      </w:pPr>
      <w:r>
        <w:rPr>
          <w:lang w:val="pt_PT" w:bidi="pt_PT"/>
        </w:rPr>
      </w:r>
      <w:r>
        <w:rPr>
          <w:lang w:val="pt_PT" w:bidi="pt_PT"/>
        </w:rPr>
        <w:t>Falsos deuses</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essa passagem está relembrando a jornada de Israel para fora do Egito, para o deserto do Sinai. Essa passagem registra vários dos lugares onde os israelitas acamparam, mas não necessariamente todos os lugares. Não sabemos onde muitos desses lugares estão hoje. Moisés interrompe sua lista em alguns lugares para descrever como era a terra. Prestem atenção às características da terra.</w:t>
      </w:r>
    </w:p>
    <w:p>
      <w:pPr/>
      <w:r>
        <w:rPr>
          <w:lang w:val="pt_PT" w:bidi="pt_PT"/>
        </w:rPr>
      </w:r>
      <w:r>
        <w:rPr>
          <w:lang w:val="pt_PT" w:bidi="pt_PT"/>
        </w:rPr>
        <w:t xml:space="preserve">Parem aqui em grupo e olhem novamente para o mapa da </w:t>
      </w:r>
      <w:r>
        <w:rPr>
          <w:b/>
          <w:lang w:val="pt_PT" w:bidi="pt_PT"/>
        </w:rPr>
        <w:t>jornada dos israelitas</w:t>
      </w:r>
      <w:r>
        <w:rPr>
          <w:lang w:val="pt_PT" w:bidi="pt_PT"/>
        </w:rPr>
        <w:t>. Discutam como seu grupo decidiu nomear lugares na Bíblia. É melhor apenas dizer o nome do lugar na sua pronúncia ou é melhor descrever o significado do nome? Pause este áudio aqui.</w:t>
      </w:r>
    </w:p>
    <w:p>
      <w:pPr/>
      <w:r>
        <w:rPr>
          <w:lang w:val="pt_PT" w:bidi="pt_PT"/>
        </w:rPr>
      </w:r>
      <w:r>
        <w:rPr>
          <w:lang w:val="pt_PT" w:bidi="pt_PT"/>
        </w:rPr>
        <w:t>Essa passagem também é escrita de forma semelhante aos itinerários de campanhas militares da época. A maioria das traduções dessa passagem usa uma linguagem que se refere a marchas do exército. Os israelitas marcharam de Ramessés, no Egito, em tropas, ou grupos de homens combatentes. Moisés e Arão lideraram os israelitas. Moisés possivelmente está se referindo aos israelitas como um exército bem organizado marchando para tomar posse da terra de Canaã.</w:t>
      </w:r>
    </w:p>
    <w:p>
      <w:pPr/>
      <w:r>
        <w:rPr>
          <w:lang w:val="pt_PT" w:bidi="pt_PT"/>
        </w:rPr>
      </w:r>
      <w:r>
        <w:rPr>
          <w:lang w:val="pt_PT" w:bidi="pt_PT"/>
        </w:rPr>
        <w:t>Parem aqui e discutam essa questão em grupo: como vocês falam sobre um grande grupo militar que marcha de uma terra para outra? Pause este áudio aqui.</w:t>
      </w:r>
    </w:p>
    <w:p>
      <w:pPr/>
      <w:r>
        <w:rPr>
          <w:lang w:val="pt_PT" w:bidi="pt_PT"/>
        </w:rPr>
      </w:r>
      <w:r>
        <w:rPr>
          <w:lang w:val="pt_PT" w:bidi="pt_PT"/>
        </w:rPr>
        <w:t>Parem aqui e discutam se vocês usarão ou não palavras que também implicarão que os israelitas eram como um exército, ou forças armadas, em vez de apenas um grande grupo de pessoas se movendo pelo deserto. Pause este áudio aqui.</w:t>
      </w:r>
    </w:p>
    <w:p>
      <w:pPr/>
      <w:r>
        <w:rPr>
          <w:lang w:val="pt_PT" w:bidi="pt_PT"/>
        </w:rPr>
      </w:r>
      <w:r>
        <w:rPr>
          <w:lang w:val="pt_PT" w:bidi="pt_PT"/>
        </w:rPr>
        <w:t>O itinerário é dividido em etapas, começando com lugares de partida. Os israelitas deixaram Ramessés, a cidade no Egito, de “mão erguida”, ou de forma desafiadora. Os israelitas saíram triunfantes, como se tivessem acabado de vencer uma batalha. Os israelitas saíram à vista de todos os egípcios, o que significa que nenhum dos egípcios tentou pará-los.</w:t>
      </w:r>
    </w:p>
    <w:p>
      <w:pPr/>
      <w:r>
        <w:rPr>
          <w:lang w:val="pt_PT" w:bidi="pt_PT"/>
        </w:rPr>
      </w:r>
      <w:r>
        <w:rPr>
          <w:lang w:val="pt_PT" w:bidi="pt_PT"/>
        </w:rPr>
        <w:t>Depois que os israelitas deixaram o Egito, eles viajaram em etapas para o deserto do Sinai. Moisés descreveu os lugares de onde os israelitas saíram e depois onde eles pararam. O lugar onde eles pararam é repetido na próxima etapa como o lugar de onde os israelitas saíram.</w:t>
      </w:r>
    </w:p>
    <w:p>
      <w:pPr/>
      <w:r>
        <w:rPr>
          <w:lang w:val="pt_PT" w:bidi="pt_PT"/>
        </w:rPr>
      </w:r>
      <w:r>
        <w:rPr>
          <w:lang w:val="pt_PT" w:bidi="pt_PT"/>
        </w:rPr>
        <w:t>Parem aqui e discutam essa questão em grupo: como vocês descreverão cada etapa da jornada israelita de uma maneira que as pessoas em sua cultura entenderão facilmente? Como vocês descrevem uma jornada com muitas etapas?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33.1–15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Filhos primogênitos</w:t>
      </w:r>
    </w:p>
    <w:p>
      <w:pPr>
        <w:pStyle w:val="ListBullet"/>
        <w:spacing w:line="240" w:lineRule="auto"/>
        <w:ind w:left="720"/>
      </w:pPr>
      <w:r>
        <w:rPr>
          <w:lang w:val="pt_PT" w:bidi="pt_PT"/>
        </w:rPr>
      </w:r>
      <w:r>
        <w:rPr>
          <w:lang w:val="pt_PT" w:bidi="pt_PT"/>
        </w:rPr>
        <w:t>Falsos deuses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A introdução à passagem explica que os israelitas viajaram em etapas quando saíram do Egito. Moisés e Arão lideraram os israelitas em suas divisões, ou tropas. Yahweh ordenou que Moisés escrevesse as etapas da jornada. Moisés registrou os estágios da jornada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enquanto está se lembrando de sua jornada?” A pessoa pode responder coisas como:</w:t>
      </w:r>
    </w:p>
    <w:p>
      <w:pPr>
        <w:pStyle w:val="ListBullet"/>
        <w:spacing w:line="240" w:lineRule="auto"/>
        <w:ind w:left="720"/>
      </w:pPr>
      <w:r>
        <w:rPr>
          <w:lang w:val="pt_PT" w:bidi="pt_PT"/>
        </w:rPr>
      </w:r>
      <w:r>
        <w:rPr>
          <w:lang w:val="pt_PT" w:bidi="pt_PT"/>
        </w:rPr>
        <w:t>Sou grato por alguém ter escrito, porque não me lembro de muito disso! Eu era tão jovem! Ou</w:t>
      </w:r>
    </w:p>
    <w:p>
      <w:pPr>
        <w:pStyle w:val="ListBullet"/>
        <w:spacing w:line="240" w:lineRule="auto"/>
        <w:ind w:left="720"/>
      </w:pPr>
      <w:r>
        <w:rPr>
          <w:lang w:val="pt_PT" w:bidi="pt_PT"/>
        </w:rPr>
      </w:r>
      <w:r>
        <w:rPr>
          <w:lang w:val="pt_PT" w:bidi="pt_PT"/>
        </w:rPr>
        <w:t>Havia muita caminhada, e era uma jornada difícil. Sou grato por ter terminado; ou</w:t>
      </w:r>
    </w:p>
    <w:p>
      <w:pPr/>
      <w:r>
        <w:rPr>
          <w:lang w:val="pt_PT" w:bidi="pt_PT"/>
        </w:rPr>
      </w:r>
      <w:r>
        <w:rPr>
          <w:lang w:val="pt_PT" w:bidi="pt_PT"/>
        </w:rPr>
        <w:t>Os israelitas deixaram a cidade de Ramessés no dia depois da Páscoa. Os israelitas marcharam do Egito de forma desafiadora, enquanto os egípcios os observavam. Ao mesmo tempo, muitos dos egípcios estavam enterrando os primogênitos deles que Yahweh havia matado durante a Páscoa.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egípcios: “O que você estava sentindo ou pensando?” A pessoa pode responder coisas como:</w:t>
      </w:r>
    </w:p>
    <w:p>
      <w:pPr>
        <w:pStyle w:val="ListBullet"/>
        <w:spacing w:line="240" w:lineRule="auto"/>
        <w:ind w:left="720"/>
      </w:pPr>
      <w:r>
        <w:rPr>
          <w:lang w:val="pt_PT" w:bidi="pt_PT"/>
        </w:rPr>
      </w:r>
      <w:r>
        <w:rPr>
          <w:lang w:val="pt_PT" w:bidi="pt_PT"/>
        </w:rPr>
        <w:t>Fiquei tão feliz por eles estarem saindo! Que Deus horrível eles servem, que matou nossos filhos! Ou</w:t>
      </w:r>
    </w:p>
    <w:p>
      <w:pPr>
        <w:pStyle w:val="ListBullet"/>
        <w:spacing w:line="240" w:lineRule="auto"/>
        <w:ind w:left="720"/>
      </w:pPr>
      <w:r>
        <w:rPr>
          <w:lang w:val="pt_PT" w:bidi="pt_PT"/>
        </w:rPr>
      </w:r>
      <w:r>
        <w:rPr>
          <w:lang w:val="pt_PT" w:bidi="pt_PT"/>
        </w:rPr>
        <w:t>Como nossa cidade progredirá daqui pra frente, uma vez que nossa mão de obra está indo embora? Ou</w:t>
      </w:r>
    </w:p>
    <w:p>
      <w:pPr/>
      <w:r>
        <w:rPr>
          <w:lang w:val="pt_PT" w:bidi="pt_PT"/>
        </w:rPr>
      </w:r>
      <w:r>
        <w:rPr>
          <w:lang w:val="pt_PT" w:bidi="pt_PT"/>
        </w:rPr>
        <w:t>Yahweh havia trazido julgamento sobre os deuses egípcios. Os israelitas deixaram Ramessés e foram para Sucote.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estava sentindo ou pensando?” A pessoa pode responder coisas como:</w:t>
      </w:r>
    </w:p>
    <w:p>
      <w:pPr>
        <w:pStyle w:val="ListBullet"/>
        <w:spacing w:line="240" w:lineRule="auto"/>
        <w:ind w:left="720"/>
      </w:pPr>
      <w:r>
        <w:rPr>
          <w:lang w:val="pt_PT" w:bidi="pt_PT"/>
        </w:rPr>
      </w:r>
      <w:r>
        <w:rPr>
          <w:lang w:val="pt_PT" w:bidi="pt_PT"/>
        </w:rPr>
        <w:t>Eu não poderia acreditar que éramos realmente livres; ou</w:t>
      </w:r>
    </w:p>
    <w:p>
      <w:pPr>
        <w:pStyle w:val="ListBullet"/>
        <w:spacing w:line="240" w:lineRule="auto"/>
        <w:ind w:left="720"/>
      </w:pPr>
      <w:r>
        <w:rPr>
          <w:lang w:val="pt_PT" w:bidi="pt_PT"/>
        </w:rPr>
      </w:r>
      <w:r>
        <w:rPr>
          <w:lang w:val="pt_PT" w:bidi="pt_PT"/>
        </w:rPr>
        <w:t>Eu estava querendo saber quem é esse Deus incrível que está nos tirando do Egito. Estou surpreso em como ele derrotou aqueles deuses egípcios! Ou</w:t>
      </w:r>
    </w:p>
    <w:p>
      <w:pPr>
        <w:pStyle w:val="ListBullet"/>
        <w:spacing w:line="240" w:lineRule="auto"/>
        <w:ind w:left="720"/>
      </w:pPr>
      <w:r>
        <w:rPr>
          <w:lang w:val="pt_PT" w:bidi="pt_PT"/>
        </w:rPr>
      </w:r>
      <w:r>
        <w:rPr>
          <w:lang w:val="pt_PT" w:bidi="pt_PT"/>
        </w:rPr>
        <w:t>Eu estava com medo de deixar o Egito; ou</w:t>
      </w:r>
    </w:p>
    <w:p>
      <w:pPr/>
      <w:r>
        <w:rPr>
          <w:lang w:val="pt_PT" w:bidi="pt_PT"/>
        </w:rPr>
      </w:r>
      <w:r>
        <w:rPr>
          <w:lang w:val="pt_PT" w:bidi="pt_PT"/>
        </w:rPr>
        <w:t>Os israelitas viajaram pelo deserto. Em um momento, os israelitas passaram pelo mar para o deserto. É lá que Yahweh separou o Mar Vermelho para que eles pudessem atravessar em terra seca. Eles foram para Elim, onde havia 12 fontes de água e 70 palmeiras.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estava sentindo ou pensando?” A pessoa pode responder coisas como:</w:t>
      </w:r>
    </w:p>
    <w:p>
      <w:pPr>
        <w:pStyle w:val="ListBullet"/>
        <w:spacing w:line="240" w:lineRule="auto"/>
        <w:ind w:left="720"/>
      </w:pPr>
      <w:r>
        <w:rPr>
          <w:lang w:val="pt_PT" w:bidi="pt_PT"/>
        </w:rPr>
      </w:r>
      <w:r>
        <w:rPr>
          <w:lang w:val="pt_PT" w:bidi="pt_PT"/>
        </w:rPr>
        <w:t>Pelo menos há água para beber aqui; ou</w:t>
      </w:r>
    </w:p>
    <w:p>
      <w:pPr>
        <w:pStyle w:val="ListBullet"/>
        <w:spacing w:line="240" w:lineRule="auto"/>
        <w:ind w:left="720"/>
      </w:pPr>
      <w:r>
        <w:rPr>
          <w:lang w:val="pt_PT" w:bidi="pt_PT"/>
        </w:rPr>
      </w:r>
      <w:r>
        <w:rPr>
          <w:lang w:val="pt_PT" w:bidi="pt_PT"/>
        </w:rPr>
        <w:t>Esse lugar é belo comparado ao resto do deserto; ou</w:t>
      </w:r>
    </w:p>
    <w:p>
      <w:pPr/>
      <w:r>
        <w:rPr>
          <w:lang w:val="pt_PT" w:bidi="pt_PT"/>
        </w:rPr>
      </w:r>
      <w:r>
        <w:rPr>
          <w:lang w:val="pt_PT" w:bidi="pt_PT"/>
        </w:rPr>
        <w:t>Em Refidim, não havia água para os israelitas beberem.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vocês estão sentindo ou pensando?” A pessoa pode responder coisas como:</w:t>
      </w:r>
    </w:p>
    <w:p>
      <w:pPr/>
      <w:r>
        <w:rPr>
          <w:lang w:val="pt_PT" w:bidi="pt_PT"/>
        </w:rPr>
      </w:r>
      <w:r>
        <w:rPr>
          <w:lang w:val="pt_PT" w:bidi="pt_PT"/>
        </w:rPr>
        <w:t>Onde está a água? Nós morreremos aqui! Ou</w:t>
      </w:r>
    </w:p>
    <w:p>
      <w:pPr/>
      <w:r>
        <w:rPr>
          <w:lang w:val="pt_PT" w:bidi="pt_PT"/>
        </w:rPr>
      </w:r>
      <w:r>
        <w:rPr>
          <w:lang w:val="pt_PT" w:bidi="pt_PT"/>
        </w:rPr>
        <w:t>Os israelitas continuaram sua jornada, fazendo várias paradas ao longo do caminho. Finalmente, os israelitas chegaram ao deserto do Sinai.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33.1–15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Moisés e Arão lideraram os </w:t>
      </w:r>
      <w:r>
        <w:rPr>
          <w:b/>
          <w:lang w:val="pt_PT" w:bidi="pt_PT"/>
        </w:rPr>
        <w:t>israelitas</w:t>
      </w:r>
      <w:r>
        <w:rPr>
          <w:lang w:val="pt_PT" w:bidi="pt_PT"/>
        </w:rPr>
        <w:t xml:space="preserve"> para fora do Egito por </w:t>
      </w:r>
      <w:r>
        <w:rPr>
          <w:b/>
          <w:lang w:val="pt_PT" w:bidi="pt_PT"/>
        </w:rPr>
        <w:t>tropas</w:t>
      </w:r>
      <w:r>
        <w:rPr>
          <w:lang w:val="pt_PT" w:bidi="pt_PT"/>
        </w:rPr>
        <w:t xml:space="preserve">, ou grupos de homens combatentes. </w:t>
      </w:r>
      <w:r>
        <w:rPr>
          <w:b/>
          <w:lang w:val="pt_PT" w:bidi="pt_PT"/>
        </w:rPr>
        <w:t>Yahweh</w:t>
      </w:r>
      <w:r>
        <w:rPr>
          <w:lang w:val="pt_PT" w:bidi="pt_PT"/>
        </w:rPr>
        <w:t xml:space="preserve"> ordenou que Moisés registrasse as etapas da jornada deles. Usem as mesmas palavras que vocês usaram para israelitas, grupos de homens combatentes e Yahweh em passagens anteriores. Para mais informações sobre </w:t>
      </w:r>
      <w:r>
        <w:rPr>
          <w:lang w:val="pt_PT" w:bidi="pt_PT"/>
        </w:rPr>
        <w:t>israelitas</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 xml:space="preserve">Os israelitas deixaram Ramessés, no Egito, no 15° dia do 1º mês, que era o dia depois da </w:t>
      </w:r>
      <w:r>
        <w:rPr>
          <w:b/>
          <w:lang w:val="pt_PT" w:bidi="pt_PT"/>
        </w:rPr>
        <w:t>Páscoa</w:t>
      </w:r>
      <w:r>
        <w:rPr>
          <w:lang w:val="pt_PT" w:bidi="pt_PT"/>
        </w:rPr>
        <w:t xml:space="preserve">. A Páscoa, naquela época, era o dia em que Yahweh matou os primogênitos dos egípcios para convencer o faraó de que Yahweh era o único Deus verdadeiro. Por causa disso, o faraó também deixou os israelitas irem embora do Egito. Usem a mesma palavra para Páscoa que vocês usaram em passagens anteriores. Para mais informações sobre a </w:t>
      </w:r>
      <w:r>
        <w:rPr>
          <w:lang w:val="pt_PT" w:bidi="pt_PT"/>
        </w:rPr>
        <w:t>Páscoa</w:t>
      </w:r>
      <w:r>
        <w:rPr>
          <w:lang w:val="pt_PT" w:bidi="pt_PT"/>
        </w:rPr>
        <w:t>, consulte o Glossário Mestre.</w:t>
      </w:r>
    </w:p>
    <w:p>
      <w:pPr/>
      <w:r>
        <w:rPr>
          <w:lang w:val="pt_PT" w:bidi="pt_PT"/>
        </w:rPr>
      </w:r>
      <w:r>
        <w:rPr>
          <w:lang w:val="pt_PT" w:bidi="pt_PT"/>
        </w:rPr>
        <w:t xml:space="preserve">Os israelitas marcharam de forma desafiadora, ou triunfantemente, sem os egípcios os pararem. Ao mesmo tempo, muitos egípcios estavam enterrando os primogênitos deles que Yahweh havia atingido, ou matado. Yahweh havia trazido julgamento sobre os </w:t>
      </w:r>
      <w:r>
        <w:rPr>
          <w:b/>
          <w:lang w:val="pt_PT" w:bidi="pt_PT"/>
        </w:rPr>
        <w:t>deuses</w:t>
      </w:r>
      <w:r>
        <w:rPr>
          <w:lang w:val="pt_PT" w:bidi="pt_PT"/>
        </w:rPr>
        <w:t xml:space="preserve"> egípcios. Esses deuses eram seres sobrenaturais que as pessoas adoravam, mas que não eram o único Deus verdadeiro. Usem a mesma palavra para deuses que vocês usaram em passagens anteriores. Para mais informações sobre </w:t>
      </w:r>
      <w:r>
        <w:rPr>
          <w:lang w:val="pt_PT" w:bidi="pt_PT"/>
        </w:rPr>
        <w:t>deuses</w:t>
      </w:r>
      <w:r>
        <w:rPr>
          <w:lang w:val="pt_PT" w:bidi="pt_PT"/>
        </w:rPr>
        <w:t>, consultem o Glossário Mestre.</w:t>
      </w:r>
    </w:p>
    <w:p>
      <w:pPr/>
      <w:r>
        <w:rPr>
          <w:lang w:val="pt_PT" w:bidi="pt_PT"/>
        </w:rPr>
      </w:r>
      <w:r>
        <w:rPr>
          <w:lang w:val="pt_PT" w:bidi="pt_PT"/>
        </w:rPr>
        <w:t xml:space="preserve">Os israelitas deixaram Ramessés e acamparam em Sucote. Acampar é armar uma barraca ou se estabelecer em um terreno por um período de tempo. Os israelitas deixaram Sucote e acamparam em Etã, na beira do deserto, ou </w:t>
      </w:r>
      <w:r>
        <w:rPr>
          <w:b/>
          <w:lang w:val="pt_PT" w:bidi="pt_PT"/>
        </w:rPr>
        <w:t>ermo</w:t>
      </w:r>
      <w:r>
        <w:rPr>
          <w:lang w:val="pt_PT" w:bidi="pt_PT"/>
        </w:rPr>
        <w:t xml:space="preserve">. O deserto é um lugar isolado sem água e onde as plantas não crescem bem. Usem as mesmas palavras para acampamento e deserto que vocês usaram em passagens anteriores. Para mais informações sobre </w:t>
      </w:r>
      <w:r>
        <w:rPr>
          <w:lang w:val="pt_PT" w:bidi="pt_PT"/>
        </w:rPr>
        <w:t>deserto</w:t>
      </w:r>
      <w:r>
        <w:rPr>
          <w:lang w:val="pt_PT" w:bidi="pt_PT"/>
        </w:rPr>
        <w:t xml:space="preserve">, consulte o Glossário Mestre. </w:t>
      </w:r>
    </w:p>
    <w:p>
      <w:pPr/>
      <w:r>
        <w:rPr>
          <w:lang w:val="pt_PT" w:bidi="pt_PT"/>
        </w:rPr>
      </w:r>
      <w:r>
        <w:rPr>
          <w:lang w:val="pt_PT" w:bidi="pt_PT"/>
        </w:rPr>
        <w:t>Moisés escreve a jornada de uma maneira repetitiva, onde os israelitas deixam um lugar e vão acampar em outro. Em um momento, os israelitas passaram pelo mar para o deserto. Foi lá que Yahweh separou o Mar Vermelho para que eles pudessem atravessar em terra seca. Eles foram para Elim, onde havia 12 fontes de água e 70 palmeiras. Em Refidim, não havia água para os israelitas beberem. Finalmente, os israelitas chegaram ao deserto do Sinai.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Números 33:50–56</w:t>
      </w:r>
      <w:r>
        <w:rPr>
          <w:lang w:val="pt_PT" w:bidi="pt_PT"/>
        </w:rPr>
      </w:r>
    </w:p>
    <w:p>
      <w:pPr>
        <w:pStyle w:val="Heading3"/>
      </w:pPr>
      <w:r>
        <w:rPr>
          <w:lang w:val="pt_PT" w:bidi="pt_PT"/>
        </w:rPr>
        <w:t>Ouvir e Sentir</w:t>
      </w:r>
    </w:p>
    <w:p>
      <w:pPr/>
      <w:r>
        <w:rPr>
          <w:lang w:val="pt_PT" w:bidi="pt_PT"/>
        </w:rPr>
      </w:r>
      <w:r>
        <w:rPr>
          <w:lang w:val="pt_PT" w:bidi="pt_PT"/>
        </w:rPr>
        <w:t>Nesta etapa, ouçam Números 33.50–56 e guardem em seus corações.</w:t>
      </w:r>
    </w:p>
    <w:p>
      <w:pPr/>
      <w:r>
        <w:rPr>
          <w:lang w:val="pt_PT" w:bidi="pt_PT"/>
        </w:rPr>
      </w:r>
      <w:r>
        <w:rPr>
          <w:lang w:val="pt_PT" w:bidi="pt_PT"/>
        </w:rPr>
        <w:t>Ouçam uma versão em áudio de Números 33.50–56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33.50–56 na tradução mais fácil de entender.</w:t>
      </w:r>
    </w:p>
    <w:p>
      <w:pPr/>
      <w:r>
        <w:rPr>
          <w:lang w:val="pt_PT" w:bidi="pt_PT"/>
        </w:rPr>
      </w:r>
      <w:r>
        <w:rPr>
          <w:lang w:val="pt_PT" w:bidi="pt_PT"/>
        </w:rPr>
        <w:t>Essa passagem é o início da terceira e última parte do livro de Números. Yahweh instrui Moisés a comandar os israelitas em como conquistar o povo de Canaã e se estabelecer na Terra Prometida. Essa passagem apresenta o encorajamento final de Moisés aos israelitas a viver fielmente na terra e obedecer a todos os mandamentos de Yahweh.</w:t>
      </w:r>
    </w:p>
    <w:p>
      <w:pPr/>
      <w:r>
        <w:rPr>
          <w:lang w:val="pt_PT" w:bidi="pt_PT"/>
        </w:rPr>
      </w:r>
      <w:r>
        <w:rPr>
          <w:lang w:val="pt_PT" w:bidi="pt_PT"/>
        </w:rPr>
        <w:t>Essa passagem segue-se imediatamente à última passagem, onde os israelitas estavam acampando nas planícies de Moabe, a leste do Jordão e da terra de Canaã. As planícies de Moabe são as áreas planas e férteis do país, com cerca de 8 a 10 quilômetros de largura, ao norte e a leste do Mar Morto.</w:t>
      </w:r>
    </w:p>
    <w:p>
      <w:pPr/>
      <w:r>
        <w:rPr>
          <w:lang w:val="pt_PT" w:bidi="pt_PT"/>
        </w:rPr>
      </w:r>
      <w:r>
        <w:rPr>
          <w:lang w:val="pt_PT" w:bidi="pt_PT"/>
        </w:rPr>
        <w:t xml:space="preserve">Parem aqui e olhem para um mapa das </w:t>
      </w:r>
      <w:r>
        <w:rPr>
          <w:b/>
          <w:lang w:val="pt_PT" w:bidi="pt_PT"/>
        </w:rPr>
        <w:t>planícies de Moabe</w:t>
      </w:r>
      <w:r>
        <w:rPr>
          <w:lang w:val="pt_PT" w:bidi="pt_PT"/>
        </w:rPr>
        <w:t xml:space="preserve"> em grupo. Pause este áudio aqui.</w:t>
      </w:r>
    </w:p>
    <w:p>
      <w:pPr/>
      <w:r>
        <w:rPr>
          <w:lang w:val="pt_PT" w:bidi="pt_PT"/>
        </w:rPr>
      </w:r>
      <w:r>
        <w:rPr>
          <w:lang w:val="pt_PT" w:bidi="pt_PT"/>
        </w:rPr>
        <w:t>Yahweh fala com Moisés. Yahweh ordena que Moisés então dê a mensagem aos israelitas. Yahweh dá a Moisés quatro instruções. Yahweh diz a Moisés que os israelitas devem começar a obedecer aos mandamentos de Yahweh assim que cruzarem o Rio Jordão.</w:t>
      </w:r>
    </w:p>
    <w:p>
      <w:pPr/>
      <w:r>
        <w:rPr>
          <w:lang w:val="pt_PT" w:bidi="pt_PT"/>
        </w:rPr>
      </w:r>
      <w:r>
        <w:rPr>
          <w:lang w:val="pt_PT" w:bidi="pt_PT"/>
        </w:rPr>
        <w:t>Yahweh primeiro ordena que os israelitas expulsem todas as pessoas que vivem na terra de Canaã. Vocês se lembrarão de que anteriormente, Yahweh disse aos israelitas exatamente quais nações estão vivendo na terra de Canaã. Yahweh também disse que Yahweh destruirá todas as nações porque elas são más. Vocês se lembrarão de que as sete nações grandes e poderosas são os hititas, os girgasitas, os amorreus, os cananeus, os perizitas, os hivitas e os jebuseus. Agora Yahweh ordena que os israelitas comecem a conquistar e destruir o povo de Canaã assim que eles cruzarem o Jordão. E Yahweh diz então para continuar até que os israelitas matem ou expulsem todo o povo de Canaã.</w:t>
      </w:r>
    </w:p>
    <w:p>
      <w:pPr/>
      <w:r>
        <w:rPr>
          <w:lang w:val="pt_PT" w:bidi="pt_PT"/>
        </w:rPr>
      </w:r>
      <w:r>
        <w:rPr>
          <w:lang w:val="pt_PT" w:bidi="pt_PT"/>
        </w:rPr>
        <w:t>Yahweh dá um segundo mandamento aos israelitas. Yahweh instrui Moisés a ordenar que os israelitas destruam plenamente todos os ídolos e lugares de adoração pagã na terra de Canaã. O povo de Canaã tinha muitos ídolos que eles adoravam em lugares especiais. O povo de Canaã esculpia imagens em pedra ou madeira. As pessoas decoravam imagens esculpidas com pedras notáveis ou mosaicos para que outros as admirassem. Os cananeus também derretiam e fundiam metal para construir estátuas, provavelmente nas formas de seus deuses e deusas. Os lugares altos eram santuários de pedra erguidos dedicados a adorar essas pedras esculpidas e estátuas de metal. As pessoas geralmente construíam os santuários no topo de colinas, mas lugares altos também se referiam a qualquer local onde elas realizavam ritos religiosos e sacrifícios a seus deuses.</w:t>
      </w:r>
    </w:p>
    <w:p>
      <w:pPr/>
      <w:r>
        <w:rPr>
          <w:lang w:val="pt_PT" w:bidi="pt_PT"/>
        </w:rPr>
      </w:r>
      <w:r>
        <w:rPr>
          <w:lang w:val="pt_PT" w:bidi="pt_PT"/>
        </w:rPr>
        <w:t>Parem aqui e discutam essa questão em grupo: como vocês descrevem lugares especiais de adoração em sua cultura? Pause este áudio aqui.</w:t>
      </w:r>
    </w:p>
    <w:p>
      <w:pPr/>
      <w:r>
        <w:rPr>
          <w:lang w:val="pt_PT" w:bidi="pt_PT"/>
        </w:rPr>
      </w:r>
      <w:r>
        <w:rPr>
          <w:lang w:val="pt_PT" w:bidi="pt_PT"/>
        </w:rPr>
        <w:t>Yahweh dá um terceiro mandamento aos israelitas. Yahweh instrui Moisés a ordenar que os israelitas tomem posse da terra e se estabeleçam para viver lá permanentemente. Yahweh diz a Moisés que Yahweh já deu a terra aos israelitas para que eles a possuam. Yahweh enfatiza que Yahweh deu a terra aos israelitas como um presente. A terra pertence aos israelitas.</w:t>
      </w:r>
    </w:p>
    <w:p>
      <w:pPr/>
      <w:r>
        <w:rPr>
          <w:lang w:val="pt_PT" w:bidi="pt_PT"/>
        </w:rPr>
      </w:r>
      <w:r>
        <w:rPr>
          <w:lang w:val="pt_PT" w:bidi="pt_PT"/>
        </w:rPr>
        <w:t>Yahweh dá um quarto e último mandamento aos israelitas. Yahweh instrui Moisés a ordenar que os israelitas dividam a terra de Canaã como uma herança com base no tamanho das tribos. Os israelitas dividiram e distribuíram a terra lançando sortes. O lançamento de sortes determinou que uma grande tribo recebesse uma grande herança e que uma pequena tribo recebesse uma pequena herança. Nessa cultura, lançar sortes era um método de tomada de decisão que as pessoas usavam para finalizar resultados ou fazer escolhas. As pessoas jogavam objetos com marcas como pedra, palha ou dados para tomar decisões. As pessoas muitas vezes lançavam sorte em situações religiosas, legais ou comunitárias para atribuir terra, escolher líderes ou dividir o saque depois da guerra. Os líderes israelitas separaram a terra primeiro por tribo, e então pelos clãs dentro de cada tribo. Yahweh ordenou que o povo de Israel vivesse dentro de suas tribos enquanto vagavam pelo deserto, e agora Yahweh ordena que eles vivam permanentemente em suas tribos na Terra Prometida. Nesse caso, sabemos que, embora os líderes israelitas tenham lançado, ou jogado, as sortes, foi Yahweh quem decidiu como as sortes caíram. E, em última análise, era Yahweh tomando a decisão.</w:t>
      </w:r>
    </w:p>
    <w:p>
      <w:pPr/>
      <w:r>
        <w:rPr>
          <w:lang w:val="pt_PT" w:bidi="pt_PT"/>
        </w:rPr>
      </w:r>
      <w:r>
        <w:rPr>
          <w:lang w:val="pt_PT" w:bidi="pt_PT"/>
        </w:rPr>
        <w:t>Parem aqui e discutam em grupo: como as pessoas em sua cultura atribuem terra a grupos de famílias ou pessoas? Nessa história, o povo lançou, ou jogou, sortes. O que vocês fazem em sua cultura? Pause este áudio aqui.</w:t>
      </w:r>
    </w:p>
    <w:p>
      <w:pPr/>
      <w:r>
        <w:rPr>
          <w:lang w:val="pt_PT" w:bidi="pt_PT"/>
        </w:rPr>
      </w:r>
      <w:r>
        <w:rPr>
          <w:lang w:val="pt_PT" w:bidi="pt_PT"/>
        </w:rPr>
        <w:t>Yahweh então adverte os israelitas das consequências que eles experimentarão se os israelitas não obedecerem ao mandamento de Yahweh de expulsar, ou perseguir, o povo de Canaã. Isso confirma que tudo o que Yahweh acabou de dizer é um mandamento e uma instrução. Essas não são sugestões que os israelitas podem escolher obedecer ou ignorar. Se os israelitas obedecerem a Yahweh, ele não punirá os israelitas. Yahweh diz que os habitantes de Canaã estão diante dos israelitas. Isso significa que Yahweh reuniu todas essas nações para viver em Canaã, e agora todas as nações estão ao alcance dos israelitas para destruí-las. Yahweh diz que os israelitas desobedecerão ao mandamento de Yahweh. Yahweh diz que os israelitas escolherão deliberadamente manter algumas pessoas de Canaã vivas e permitirão que elas permaneçam na terra. Yahweh diz que o povo de Canaã, que os israelitas escolherão deixar vivo, será como uma lasca nos olhos deles e espinhos em seu lado. Em outras palavras, o povo de Canaã atacará, ferirá, destruirá e causará dor aos israelitas.</w:t>
      </w:r>
    </w:p>
    <w:p>
      <w:pPr/>
      <w:r>
        <w:rPr>
          <w:lang w:val="pt_PT" w:bidi="pt_PT"/>
        </w:rPr>
      </w:r>
      <w:r>
        <w:rPr>
          <w:lang w:val="pt_PT" w:bidi="pt_PT"/>
        </w:rPr>
        <w:t>Pare aqui e conte uma história de quando uma pequena quantidade de algo arruinou uma quantidade muito grande da mesma coisa. Por exemplo, talvez alguns pedaços de frutas podres tenham arruinado uma grande pilha de frutas. Pause este áudio aqui.</w:t>
      </w:r>
    </w:p>
    <w:p>
      <w:pPr/>
      <w:r>
        <w:rPr>
          <w:lang w:val="pt_PT" w:bidi="pt_PT"/>
        </w:rPr>
      </w:r>
      <w:r>
        <w:rPr>
          <w:lang w:val="pt_PT" w:bidi="pt_PT"/>
        </w:rPr>
        <w:t>Yahweh diz a Moisés que, se os israelitas desobedecerem a Yahweh, não apenas o povo de Canaã atacará os israelitas constantemente, mas Yahweh também punirá os israelitas. Yahweh diz aos israelitas que as coisas que Yahweh planejou para o povo de Canaã, como expulsá-los da terra, destruí-los e destruir a terra, acontecerão com os israelitas se eles desobedecerem a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33.50–56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Yahweh diz a Moisés para dar aos israelitas quatro instruções. Primeiro, Yahweh instrui Moisés a ordenar que os israelitas expulsem o povo de Canaã. Yahweh dá o segundo mandamento aos israelitas. Yahweh instrui Moisés a ordenar que os israelitas destruam todos os ídolos, imagens e templos da religião maligna dos cananeus.</w:t>
      </w:r>
    </w:p>
    <w:p>
      <w:pPr/>
      <w:r>
        <w:rPr>
          <w:lang w:val="pt_PT" w:bidi="pt_PT"/>
        </w:rPr>
      </w:r>
      <w:r>
        <w:rPr>
          <w:b/>
          <w:lang w:val="pt_PT" w:bidi="pt_PT"/>
        </w:rPr>
        <w:t>Na segunda cena:</w:t>
      </w:r>
      <w:r>
        <w:rPr>
          <w:lang w:val="pt_PT" w:bidi="pt_PT"/>
        </w:rPr>
        <w:t xml:space="preserve"> Yahweh dá a terceira instrução aos israelitas. Yahweh instrui Moisés a ordenar que os israelitas tomem posse da terra e se estabeleçam para viver lá permanentemente.</w:t>
      </w:r>
    </w:p>
    <w:p>
      <w:pPr/>
      <w:r>
        <w:rPr>
          <w:lang w:val="pt_PT" w:bidi="pt_PT"/>
        </w:rPr>
      </w:r>
      <w:r>
        <w:rPr>
          <w:b/>
          <w:lang w:val="pt_PT" w:bidi="pt_PT"/>
        </w:rPr>
        <w:t>Na terceira cena:</w:t>
      </w:r>
      <w:r>
        <w:rPr>
          <w:lang w:val="pt_PT" w:bidi="pt_PT"/>
        </w:rPr>
        <w:t xml:space="preserve"> Yahweh dá a quarta instrução aos israelitas. Yahweh instrui Moisés a ordenar que os israelitas dividam a terra de Canaã como uma herança com base no tamanho das tribos e façam isso lançando sortes. Uma grande tribo deve receber uma grande herança, e uma pequena tribo deve receber uma pequena herança.</w:t>
      </w:r>
    </w:p>
    <w:p>
      <w:pPr/>
      <w:r>
        <w:rPr>
          <w:lang w:val="pt_PT" w:bidi="pt_PT"/>
        </w:rPr>
      </w:r>
      <w:r>
        <w:rPr>
          <w:b/>
          <w:lang w:val="pt_PT" w:bidi="pt_PT"/>
        </w:rPr>
        <w:t>Na quarta cena:</w:t>
      </w:r>
      <w:r>
        <w:rPr>
          <w:lang w:val="pt_PT" w:bidi="pt_PT"/>
        </w:rPr>
        <w:t xml:space="preserve"> Yahweh então adverte os israelitas que, se eles não obedecerem aos mandamentos de Yahweh para expulsar o povo de Canaã, então o povo de Canaã lhes causará grande dor e problemas. Yahweh também estará contra os israelitas. Yahweh punirá os israelitas com a mesma punição que Yahweh pretende para o povo de Canaã.</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 povo de Canaã</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Moisés e os israelitas ainda estão nas planícies de Moabe, como eles estavam no final da última passagem. Algumas traduções começam essa passagem com: “Lá, Yahweh falou com Moisés”. Essa frase mostra que os israelitas ainda estão vivendo nas planícies de Moabe. Essa frase também é usada regularmente em Números para mostrar quando Yahweh está dando instruções a Moisés para os israelitas. Yahweh diz a Moisés para dar aos israelitas quatro instruções. Yahweh dá o primeiro mandamento aos israelitas. Yahweh instrui Moisés a ordenar que os israelitas expulsem, ou removam, o povo de Canaã. Isso significa que Yahweh quer que os israelitas matem, ou expulsem, todos os cananeus para que não restem mais cananeus na terra. A formulação desse mandamento mostra que é um mandamento direto de Yahweh, não uma profecia sobre o que acontecerá no futuro. Yahweh dá o segundo mandamento aos israelitas. Yahweh diz aos israelitas que eles devem destruir todas as pedras esculpidas, todas as imagens de metal e todos os lugares altos do povo de Canaã. É importante lembrar que Yahweh ordena que os israelitas destruam “todas” as pedras esculpidas, imagens de metal e lugares altos, e que não deixem nada da adoração de ídolos do povo de Canaã. Novamente, a formulação desse mandamento significa que é um mandamento direto de Yahweh, não uma profecia sobre o que acontecerá no futuro.</w:t>
      </w:r>
    </w:p>
    <w:p>
      <w:pPr/>
      <w:r>
        <w:rPr>
          <w:lang w:val="pt_PT" w:bidi="pt_PT"/>
        </w:rPr>
      </w:r>
      <w:r>
        <w:rPr>
          <w:lang w:val="pt_PT" w:bidi="pt_PT"/>
        </w:rPr>
        <w:t>Na segunda cena, Yahweh dá a terceira instrução aos israelitas. Yahweh instrui Moisés a ordenar que os israelitas tomem posse da terra e se estabeleçam para viver lá permanentemente. Yahweh sempre planejou que os israelitas vivessem permanentemente nessa terra. Yahweh prometeu a Abraão, Isaque e Jacó que seus descendentes um dia viveriam na Terra Prometida. Novamente, a formulação desse mandamento mostra que é um mandamento direto de Yahweh, não uma profecia sobre o que acontecerá no futuro.</w:t>
      </w:r>
    </w:p>
    <w:p>
      <w:pPr/>
      <w:r>
        <w:rPr>
          <w:lang w:val="pt_PT" w:bidi="pt_PT"/>
        </w:rPr>
      </w:r>
      <w:r>
        <w:rPr>
          <w:lang w:val="pt_PT" w:bidi="pt_PT"/>
        </w:rPr>
        <w:t>Na terceira cena, Yahweh dá a quarta instrução aos israelitas. Yahweh instrui Moisés a ordenar que os israelitas dividam a terra de Canaã como uma herança com base no tamanho das tribos e façam isso lançando sortes. Uma grande tribo recebe uma grande herança. Uma pequena tribo recebe uma pequena herança. Essa passagem fala sobre “clãs” e “tribos”, mas aqui ambas as palavras provavelmente se referem ao mesmo grupo de pessoas. Clã e tribo são dois termos gerais usados para descrever um grande grupo de pessoas que possuem laços de parentesco entre si. Você pode usar um termo mais geral para falar sobre um grupo de pessoas, se necessário.</w:t>
      </w:r>
    </w:p>
    <w:p>
      <w:pPr/>
      <w:r>
        <w:rPr>
          <w:lang w:val="pt_PT" w:bidi="pt_PT"/>
        </w:rPr>
      </w:r>
      <w:r>
        <w:rPr>
          <w:lang w:val="pt_PT" w:bidi="pt_PT"/>
        </w:rPr>
        <w:t>Na quarta cena, Yahweh adverte os israelitas que, se eles não obedecerem aos mandamentos de Yahweh para expulsar o povo de Canaã, Yahweh punirá os israelitas. Yahweh quer deixar claro que os israelitas devem obedecer às instruções de Yahweh. Se os israelitas não o fizerem, Yahweh punirá os israelitas de duas maneiras. Em primeiro lugar, o povo de Canaã causará grande dor e problemas na vida dos israelitas, como farpas ou lascas em seus olhos e espinhos em seus lados. É muito doloroso para uma pessoa ter um cisco no olho ou um espinho na carne. O narrador está comparando essas coisas dolorosas aos cananeus que os israelitas deixarão em Canaã. O narrador diz isso para mostrar como o povo de Canaã causará grande dor e problemas aos israelitas. Os cananeus que permanecem sempre lutarão contra os israelitas para remover os israelitas da terra e retomar suas terras. Yahweh então diz que o povo de Canaã também será um problema para os israelitas. Os cananeus "atacarão," "perseguirão" e "lutarão contra" os israelitas. A segunda punição de Yahweh é que Yahweh fará com os israelitas o que os israelitas planejavam fazer com os cananeus. Yahweh estará contra os israelitas, e Yahweh expulsará os israelitas da Terra Prometida.</w:t>
      </w:r>
    </w:p>
    <w:p>
      <w:pPr/>
      <w:r>
        <w:rPr>
          <w:lang w:val="pt_PT" w:bidi="pt_PT"/>
        </w:rPr>
      </w:r>
      <w:r>
        <w:rPr>
          <w:lang w:val="pt_PT" w:bidi="pt_PT"/>
        </w:rPr>
        <w:t>Parem aqui e discutam uma vez em que um pequeno grupo de pessoas causou um grande problema. Prestem atenção à maneira como vocês falam sobre os problemas que o pequeno grupo de pessoas causou.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33.50–56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 povo da terra de Canaã</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Segue um exemplo da encenação e das possíveis respostas.</w:t>
      </w:r>
    </w:p>
    <w:p>
      <w:pPr/>
      <w:r>
        <w:rPr>
          <w:lang w:val="pt_PT" w:bidi="pt_PT"/>
        </w:rPr>
      </w:r>
      <w:r>
        <w:rPr>
          <w:lang w:val="pt_PT" w:bidi="pt_PT"/>
        </w:rPr>
        <w:t>Yahweh diz a Moisés para dar aos israelitas quatro instruções. Yahweh dá o primeiro mandamento aos israelitas. Yahweh instrui Moisés a ordenar que os israelitas expulsem o povo de Canaã. Yahweh dá o segundo mandamento aos israelitas. Yahweh instrui Moisés a ordenar que os israelitas destruam todos os ídolos, imagens e templos da religião maligna dos cananeus.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dá a terceira instrução aos israelitas. Yahweh instrui Moisés a ordenar que os israelitas tomem posse da terra e se estabeleçam para viver lá permanentemente.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dá a quarta instrução aos israelitas. Yahweh instrui Moisés a ordenar que os israelitas dividam a terra de Canaã como uma herança com base no tamanho das tribos e façam isso lançando sortes. Uma grande tribo recebe uma grande herança. Uma pequena tribo recebe uma pequena herança. Yahweh adverte o povo de Israel que, se eles não obedecerem aos mandamentos de Yahweh para expulsar o povo de Canaã, então o povo de Canaã causará grande dor e problemas aos israelitas. Yahweh também estará contra os israelitas. Yahweh punirá os israelitas com a punição que Yahweh pretende dar ao povo de Canaã.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33.50–56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Yahweh</w:t>
      </w:r>
      <w:r>
        <w:rPr>
          <w:lang w:val="pt_PT" w:bidi="pt_PT"/>
        </w:rPr>
        <w:t xml:space="preserve"> fala com Moisés nas </w:t>
      </w:r>
      <w:r>
        <w:rPr>
          <w:b/>
          <w:lang w:val="pt_PT" w:bidi="pt_PT"/>
        </w:rPr>
        <w:t>planícies</w:t>
      </w:r>
      <w:r>
        <w:rPr>
          <w:lang w:val="pt_PT" w:bidi="pt_PT"/>
        </w:rPr>
        <w:t xml:space="preserve"> de Moabe, ao lado do </w:t>
      </w:r>
      <w:r>
        <w:rPr>
          <w:b/>
          <w:lang w:val="pt_PT" w:bidi="pt_PT"/>
        </w:rPr>
        <w:t>rio Jordão</w:t>
      </w:r>
      <w:r>
        <w:rPr>
          <w:lang w:val="pt_PT" w:bidi="pt_PT"/>
        </w:rPr>
        <w:t xml:space="preserve">. Uma planície é uma área grande e plana de terra que não tem árvores e nem muitas plantas. Usem as mesmas palavras ou frases para Yahweh, rio Jordão e planícies que vocês usaram em passagens anteriores. Consulte o Glossário Mestre para mais informações sobre </w:t>
      </w:r>
      <w:r>
        <w:rPr>
          <w:lang w:val="pt_PT" w:bidi="pt_PT"/>
        </w:rPr>
        <w:t>Yahweh</w:t>
      </w:r>
      <w:r>
        <w:rPr>
          <w:lang w:val="pt_PT" w:bidi="pt_PT"/>
        </w:rPr>
        <w:t xml:space="preserve"> e o </w:t>
      </w:r>
      <w:r>
        <w:rPr>
          <w:lang w:val="pt_PT" w:bidi="pt_PT"/>
        </w:rPr>
        <w:t>rio Jordão</w:t>
      </w:r>
      <w:r>
        <w:rPr>
          <w:lang w:val="pt_PT" w:bidi="pt_PT"/>
        </w:rPr>
        <w:t>.</w:t>
      </w:r>
    </w:p>
    <w:p>
      <w:pPr/>
      <w:r>
        <w:rPr>
          <w:lang w:val="pt_PT" w:bidi="pt_PT"/>
        </w:rPr>
      </w:r>
      <w:r>
        <w:rPr>
          <w:lang w:val="pt_PT" w:bidi="pt_PT"/>
        </w:rPr>
        <w:t xml:space="preserve">Parem aqui e olhem para uma imagem de </w:t>
      </w:r>
      <w:r>
        <w:rPr>
          <w:lang w:val="pt_PT" w:bidi="pt_PT"/>
        </w:rPr>
        <w:t>planícies</w:t>
      </w:r>
      <w:r>
        <w:rPr>
          <w:lang w:val="pt_PT" w:bidi="pt_PT"/>
        </w:rPr>
        <w:t xml:space="preserve"> em grupo, se necessário. Pause este áudio aqui.</w:t>
      </w:r>
    </w:p>
    <w:p>
      <w:pPr/>
      <w:r>
        <w:rPr>
          <w:lang w:val="pt_PT" w:bidi="pt_PT"/>
        </w:rPr>
      </w:r>
      <w:r>
        <w:rPr>
          <w:lang w:val="pt_PT" w:bidi="pt_PT"/>
        </w:rPr>
        <w:t xml:space="preserve">Yahweh diz aos israelitas, por meio de Moisés, que os israelitas devem expulsar, ou enxotar, todas as pessoas que vivem na terra de </w:t>
      </w:r>
      <w:r>
        <w:rPr>
          <w:b/>
          <w:lang w:val="pt_PT" w:bidi="pt_PT"/>
        </w:rPr>
        <w:t>Canaã</w:t>
      </w:r>
      <w:r>
        <w:rPr>
          <w:lang w:val="pt_PT" w:bidi="pt_PT"/>
        </w:rPr>
        <w:t xml:space="preserve">. Usem a mesma palavra para Canaã que vocês usaram em passagens anteriores, e lembrem-se de que </w:t>
      </w:r>
      <w:r>
        <w:rPr>
          <w:lang w:val="pt_PT" w:bidi="pt_PT"/>
        </w:rPr>
        <w:t>Canaã</w:t>
      </w:r>
      <w:r>
        <w:rPr>
          <w:lang w:val="pt_PT" w:bidi="pt_PT"/>
        </w:rPr>
        <w:t xml:space="preserve"> está no Glossário Mestre.</w:t>
      </w:r>
    </w:p>
    <w:p>
      <w:pPr/>
      <w:r>
        <w:rPr>
          <w:lang w:val="pt_PT" w:bidi="pt_PT"/>
        </w:rPr>
      </w:r>
      <w:r>
        <w:rPr>
          <w:b/>
          <w:lang w:val="pt_PT" w:bidi="pt_PT"/>
        </w:rPr>
        <w:t>Expulsar</w:t>
      </w:r>
      <w:r>
        <w:rPr>
          <w:lang w:val="pt_PT" w:bidi="pt_PT"/>
        </w:rPr>
        <w:t>, ou desapropriar, é forçar alguém a se afastar do que possui para se tornar o novo dono dessa terra ou item. Usem a mesma frase para “expulsar” alguém que vocês usaram em passagens anteriores.</w:t>
      </w:r>
    </w:p>
    <w:p>
      <w:pPr/>
      <w:r>
        <w:rPr>
          <w:lang w:val="pt_PT" w:bidi="pt_PT"/>
        </w:rPr>
      </w:r>
      <w:r>
        <w:rPr>
          <w:lang w:val="pt_PT" w:bidi="pt_PT"/>
        </w:rPr>
        <w:t xml:space="preserve">Yahweh diz aos israelitas que eles devem destruir todas as suas imagens de pedra e metal esculpidas, ou </w:t>
      </w:r>
      <w:r>
        <w:rPr>
          <w:b/>
          <w:lang w:val="pt_PT" w:bidi="pt_PT"/>
        </w:rPr>
        <w:t>ídolos</w:t>
      </w:r>
      <w:r>
        <w:rPr>
          <w:lang w:val="pt_PT" w:bidi="pt_PT"/>
        </w:rPr>
        <w:t>. As pessoas faziam um objeto — às vezes chamado de imagem — de um deus, e então adoravam esse objeto como se fosse esse deus. As pessoas poderiam fazer esse objeto de pedra, madeira ou metal. O povo derretia metal e o moldava em uma imagem. Esse objeto poderia se parecer com uma pessoa, ou como um animal, ou apenas ter qualquer forma diferente. As imagens poderiam ser muito grandes, ou elas poderiam ser pequenas e fáceis de carregar. Nessa passagem, vocês poderiam dizer “pedra esculpida” e “ídolos de metal”.</w:t>
      </w:r>
    </w:p>
    <w:p>
      <w:pPr/>
      <w:r>
        <w:rPr>
          <w:lang w:val="pt_PT" w:bidi="pt_PT"/>
        </w:rPr>
      </w:r>
      <w:r>
        <w:rPr>
          <w:lang w:val="pt_PT" w:bidi="pt_PT"/>
        </w:rPr>
        <w:t xml:space="preserve">Parem aqui e discutam como vocês falarão sobre os </w:t>
      </w:r>
      <w:r>
        <w:rPr>
          <w:b/>
          <w:lang w:val="pt_PT" w:bidi="pt_PT"/>
        </w:rPr>
        <w:t>ídolos</w:t>
      </w:r>
      <w:r>
        <w:rPr>
          <w:lang w:val="pt_PT" w:bidi="pt_PT"/>
        </w:rPr>
        <w:t xml:space="preserve"> de pedra esculpida e de metal, ou imagens. Se vocês traduziram ídolos em outro livro da Bíblia, usem essa palavra aqui. Consulte o Glossário Mestre para mais informações sobre </w:t>
      </w:r>
      <w:r>
        <w:rPr>
          <w:lang w:val="pt_PT" w:bidi="pt_PT"/>
        </w:rPr>
        <w:t>ídolos</w:t>
      </w:r>
      <w:r>
        <w:rPr>
          <w:lang w:val="pt_PT" w:bidi="pt_PT"/>
        </w:rPr>
        <w:t>. Pause o áudio aqui.</w:t>
      </w:r>
    </w:p>
    <w:p>
      <w:pPr/>
      <w:r>
        <w:rPr>
          <w:lang w:val="pt_PT" w:bidi="pt_PT"/>
        </w:rPr>
      </w:r>
      <w:r>
        <w:rPr>
          <w:lang w:val="pt_PT" w:bidi="pt_PT"/>
        </w:rPr>
        <w:t xml:space="preserve">Yahweh diz aos israelitas para destruírem os </w:t>
      </w:r>
      <w:r>
        <w:rPr>
          <w:b/>
          <w:lang w:val="pt_PT" w:bidi="pt_PT"/>
        </w:rPr>
        <w:t>lugares altos</w:t>
      </w:r>
      <w:r>
        <w:rPr>
          <w:lang w:val="pt_PT" w:bidi="pt_PT"/>
        </w:rPr>
        <w:t>. Lembrem-se de que os lugares altos eram santuários de pedra dedicados à adoração dessas pedras esculpidas e estátuas de metal. As pessoas geralmente construíam os santuários no topo de colinas. No entanto, lugares altos também se referiam a qualquer local onde as pessoas realizavam ritos religiosos e faziam sacrifícios a seus deuses.</w:t>
      </w:r>
    </w:p>
    <w:p>
      <w:pPr/>
      <w:r>
        <w:rPr>
          <w:lang w:val="pt_PT" w:bidi="pt_PT"/>
        </w:rPr>
      </w:r>
      <w:r>
        <w:rPr>
          <w:lang w:val="pt_PT" w:bidi="pt_PT"/>
        </w:rPr>
        <w:t xml:space="preserve">Parem aqui e discutam como vocês falarão sobre os </w:t>
      </w:r>
      <w:r>
        <w:rPr>
          <w:b/>
          <w:lang w:val="pt_PT" w:bidi="pt_PT"/>
        </w:rPr>
        <w:t>lugares altos</w:t>
      </w:r>
      <w:r>
        <w:rPr>
          <w:lang w:val="pt_PT" w:bidi="pt_PT"/>
        </w:rPr>
        <w:t>. Se vocês traduziram lugares altos em outro livro da Bíblia, usem essa palavra aqui. Pause o áudio aqui.</w:t>
      </w:r>
    </w:p>
    <w:p>
      <w:pPr/>
      <w:r>
        <w:rPr>
          <w:lang w:val="pt_PT" w:bidi="pt_PT"/>
        </w:rPr>
      </w:r>
      <w:r>
        <w:rPr>
          <w:lang w:val="pt_PT" w:bidi="pt_PT"/>
        </w:rPr>
        <w:t xml:space="preserve">Yahweh diz aos israelitas que eles </w:t>
      </w:r>
      <w:r>
        <w:rPr>
          <w:b/>
          <w:lang w:val="pt_PT" w:bidi="pt_PT"/>
        </w:rPr>
        <w:t>tomarão posse</w:t>
      </w:r>
      <w:r>
        <w:rPr>
          <w:lang w:val="pt_PT" w:bidi="pt_PT"/>
        </w:rPr>
        <w:t xml:space="preserve"> da terra e se estabelecerão nela. Eles herdarão a terra por sorteio, com uma grande tribo recebendo uma grande herança, e uma pequena tribo recebendo uma pequena herança. Tomar posse é tomar algo que era de outra pessoa, e se tornar o novo proprietário. Geralmente, as pessoas tomam posse de algo comprando e vendendo, ou por meio da guerra.</w:t>
      </w:r>
    </w:p>
    <w:p>
      <w:pPr/>
      <w:r>
        <w:rPr>
          <w:lang w:val="pt_PT" w:bidi="pt_PT"/>
        </w:rPr>
      </w:r>
      <w:r>
        <w:rPr>
          <w:lang w:val="pt_PT" w:bidi="pt_PT"/>
        </w:rPr>
        <w:t>Parem aqui e discutam em grupo que palavra ou frase vocês usarão para “tomar posse”. Se vocês já traduziram essa palavra em outro livro da Bíblia, usem a mesma palavra que usaram lá. Pause este áudio aqui.</w:t>
      </w:r>
    </w:p>
    <w:p>
      <w:pPr/>
      <w:r>
        <w:rPr>
          <w:lang w:val="pt_PT" w:bidi="pt_PT"/>
        </w:rPr>
      </w:r>
      <w:r>
        <w:rPr>
          <w:lang w:val="pt_PT" w:bidi="pt_PT"/>
        </w:rPr>
        <w:t xml:space="preserve">Yahweh diz que cada tribo ou clã receberá sua </w:t>
      </w:r>
      <w:r>
        <w:rPr>
          <w:b/>
          <w:lang w:val="pt_PT" w:bidi="pt_PT"/>
        </w:rPr>
        <w:t>herança</w:t>
      </w:r>
      <w:r>
        <w:rPr>
          <w:lang w:val="pt_PT" w:bidi="pt_PT"/>
        </w:rPr>
        <w:t>. Para as pessoas que viviam naquela época, quando um pai morria, a propriedade dele ia para o filho do pai. Dizemos que o filho herda a propriedade de seu pai; o filho recebe a herança de seu pai. Usem a mesma palavra ou frase para herança que vocês usaram em passagens anteriores.</w:t>
      </w:r>
    </w:p>
    <w:p>
      <w:pPr/>
      <w:r>
        <w:rPr>
          <w:lang w:val="pt_PT" w:bidi="pt_PT"/>
        </w:rPr>
      </w:r>
      <w:r>
        <w:rPr>
          <w:lang w:val="pt_PT" w:bidi="pt_PT"/>
        </w:rPr>
        <w:t xml:space="preserve">A maioria das traduções fala sobre dividir a terra tanto por </w:t>
      </w:r>
      <w:r>
        <w:rPr>
          <w:b/>
          <w:lang w:val="pt_PT" w:bidi="pt_PT"/>
        </w:rPr>
        <w:t>clãs</w:t>
      </w:r>
      <w:r>
        <w:rPr>
          <w:lang w:val="pt_PT" w:bidi="pt_PT"/>
        </w:rPr>
        <w:t xml:space="preserve"> quanto por </w:t>
      </w:r>
      <w:r>
        <w:rPr>
          <w:b/>
          <w:lang w:val="pt_PT" w:bidi="pt_PT"/>
        </w:rPr>
        <w:t>tribos</w:t>
      </w:r>
      <w:r>
        <w:rPr>
          <w:lang w:val="pt_PT" w:bidi="pt_PT"/>
        </w:rPr>
        <w:t>. No entanto, não está claro se os clãs referidos aqui são grupos menores dentro da tribo, ou a própria tribo. Vocês podem usar suas palavras para clãs e tribos aqui, ou vocês podem usar uma palavra geral para um grupo de famílias ou parentes.</w:t>
      </w:r>
    </w:p>
    <w:p>
      <w:pPr/>
      <w:r>
        <w:rPr>
          <w:lang w:val="pt_PT" w:bidi="pt_PT"/>
        </w:rPr>
      </w:r>
      <w:r>
        <w:rPr>
          <w:lang w:val="pt_PT" w:bidi="pt_PT"/>
        </w:rPr>
        <w:t xml:space="preserve">Moisés dividiu a terra </w:t>
      </w:r>
      <w:r>
        <w:rPr>
          <w:b/>
          <w:lang w:val="pt_PT" w:bidi="pt_PT"/>
        </w:rPr>
        <w:t>lançando sortes</w:t>
      </w:r>
      <w:r>
        <w:rPr>
          <w:lang w:val="pt_PT" w:bidi="pt_PT"/>
        </w:rPr>
        <w:t>. Usem a mesma palavra ou frase para lançar sortes que vocês usaram em passagens anteriores.</w:t>
      </w:r>
    </w:p>
    <w:p>
      <w:pPr/>
      <w:r>
        <w:rPr>
          <w:lang w:val="pt_PT" w:bidi="pt_PT"/>
        </w:rPr>
      </w:r>
      <w:r>
        <w:rPr>
          <w:lang w:val="pt_PT" w:bidi="pt_PT"/>
        </w:rPr>
        <w:t xml:space="preserve">Yahweh diz aos israelitas que os habitantes que eles não expulsarem serão como </w:t>
      </w:r>
      <w:r>
        <w:rPr>
          <w:b/>
          <w:lang w:val="pt_PT" w:bidi="pt_PT"/>
        </w:rPr>
        <w:t>farpas</w:t>
      </w:r>
      <w:r>
        <w:rPr>
          <w:lang w:val="pt_PT" w:bidi="pt_PT"/>
        </w:rPr>
        <w:t xml:space="preserve"> nos olhos dos israelitas e </w:t>
      </w:r>
      <w:r>
        <w:rPr>
          <w:b/>
          <w:lang w:val="pt_PT" w:bidi="pt_PT"/>
        </w:rPr>
        <w:t>espinhos</w:t>
      </w:r>
      <w:r>
        <w:rPr>
          <w:lang w:val="pt_PT" w:bidi="pt_PT"/>
        </w:rPr>
        <w:t xml:space="preserve"> nos lados dos israelitas.</w:t>
      </w:r>
    </w:p>
    <w:p>
      <w:pPr/>
      <w:r>
        <w:rPr>
          <w:lang w:val="pt_PT" w:bidi="pt_PT"/>
        </w:rPr>
      </w:r>
      <w:r>
        <w:rPr>
          <w:lang w:val="pt_PT" w:bidi="pt_PT"/>
        </w:rPr>
        <w:t>Uma farpa é um pedaço fino de metal ou madeira que geralmente é dividido no comprimento da parte principal e se torna longa, fina e afiada como uma agulha.</w:t>
      </w:r>
    </w:p>
    <w:p>
      <w:pPr/>
      <w:r>
        <w:rPr>
          <w:lang w:val="pt_PT" w:bidi="pt_PT"/>
        </w:rPr>
      </w:r>
      <w:r>
        <w:rPr>
          <w:lang w:val="pt_PT" w:bidi="pt_PT"/>
        </w:rPr>
        <w:t xml:space="preserve">Parem aqui e discutam em grupo que palavra ou frase vocês usarão para </w:t>
      </w:r>
      <w:r>
        <w:rPr>
          <w:b/>
          <w:lang w:val="pt_PT" w:bidi="pt_PT"/>
        </w:rPr>
        <w:t>farpas</w:t>
      </w:r>
      <w:r>
        <w:rPr>
          <w:lang w:val="pt_PT" w:bidi="pt_PT"/>
        </w:rPr>
        <w:t>. Se vocês já traduziram essa palavra em outro livro da Bíblia, usem a mesma palavra que usaram lá. Pause este áudio aqui.</w:t>
      </w:r>
    </w:p>
    <w:p>
      <w:pPr/>
      <w:r>
        <w:rPr>
          <w:lang w:val="pt_PT" w:bidi="pt_PT"/>
        </w:rPr>
      </w:r>
      <w:r>
        <w:rPr>
          <w:lang w:val="pt_PT" w:bidi="pt_PT"/>
        </w:rPr>
        <w:t>Espinhos são pontas duras e afiadas nos caules de algumas plantas.</w:t>
      </w:r>
    </w:p>
    <w:p>
      <w:pPr/>
      <w:r>
        <w:rPr>
          <w:lang w:val="pt_PT" w:bidi="pt_PT"/>
        </w:rPr>
      </w:r>
      <w:r>
        <w:rPr>
          <w:lang w:val="pt_PT" w:bidi="pt_PT"/>
        </w:rPr>
        <w:t xml:space="preserve">Parem aqui e olhem para uma imagem de </w:t>
      </w:r>
      <w:r>
        <w:rPr>
          <w:lang w:val="pt_PT" w:bidi="pt_PT"/>
        </w:rPr>
        <w:t>espinhos</w:t>
      </w:r>
      <w:r>
        <w:rPr>
          <w:lang w:val="pt_PT" w:bidi="pt_PT"/>
        </w:rPr>
        <w:t xml:space="preserve"> em grupo. Pause este áudio aqui.</w:t>
      </w:r>
    </w:p>
    <w:p>
      <w:pPr/>
      <w:r>
        <w:rPr>
          <w:lang w:val="pt_PT" w:bidi="pt_PT"/>
        </w:rPr>
      </w:r>
      <w:r>
        <w:rPr>
          <w:lang w:val="pt_PT" w:bidi="pt_PT"/>
        </w:rPr>
        <w:t xml:space="preserve">Parem aqui e, como um grupo, discutam qual palavra ou frase vocês usarão para </w:t>
      </w:r>
      <w:r>
        <w:rPr>
          <w:b/>
          <w:lang w:val="pt_PT" w:bidi="pt_PT"/>
        </w:rPr>
        <w:t>espinhos</w:t>
      </w:r>
      <w:r>
        <w:rPr>
          <w:lang w:val="pt_PT" w:bidi="pt_PT"/>
        </w:rPr>
        <w:t>. Se vocês já traduziram essa palavra em outro livro da Bíblia, usem a mesma palavra que usaram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próprio esboço para ajudar o outro membro do grupo a se lembrar da passagem. Pause este áudio aqui.</w:t>
      </w:r>
    </w:p>
    <w:p>
      <w:pPr/>
      <w:r>
        <w:rPr>
          <w:lang w:val="pt_PT" w:bidi="pt_PT"/>
        </w:rPr>
      </w:r>
      <w:r>
        <w:rPr>
          <w:lang w:val="pt_PT" w:bidi="pt_PT"/>
        </w:rPr>
        <w:t>Em seguida, os membros do grupo podem decidir qual versão da passagem eles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