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Timóteo 1:1–2</w:t>
      </w:r>
      <w:r>
        <w:rPr>
          <w:lang w:val="pt_PT" w:bidi="pt_PT"/>
        </w:rPr>
      </w:r>
    </w:p>
    <w:p>
      <w:pPr>
        <w:pStyle w:val="Heading3"/>
      </w:pPr>
      <w:r>
        <w:rPr>
          <w:lang w:val="pt_PT" w:bidi="pt_PT"/>
        </w:rPr>
        <w:t>Ouvir e Sentir</w:t>
      </w:r>
    </w:p>
    <w:p>
      <w:pPr/>
      <w:r>
        <w:rPr>
          <w:lang w:val="pt_PT" w:bidi="pt_PT"/>
        </w:rPr>
      </w:r>
      <w:r>
        <w:rPr>
          <w:lang w:val="pt_PT" w:bidi="pt_PT"/>
        </w:rPr>
        <w:t>Nesta etapa, ouçam 1 Timóteo 1:1–2 e guardem em seus corações.</w:t>
      </w:r>
    </w:p>
    <w:p>
      <w:pPr/>
      <w:r>
        <w:rPr>
          <w:lang w:val="pt_PT" w:bidi="pt_PT"/>
        </w:rPr>
      </w:r>
      <w:r>
        <w:rPr>
          <w:lang w:val="pt_PT" w:bidi="pt_PT"/>
        </w:rPr>
        <w:t>Ouça uma versão em áudio de 1 Timóteo 1:1–2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1:1–2 na tradução mais fácil de entender.</w:t>
      </w:r>
    </w:p>
    <w:p>
      <w:pPr/>
      <w:r>
        <w:rPr>
          <w:lang w:val="pt_PT" w:bidi="pt_PT"/>
        </w:rPr>
      </w:r>
      <w:r>
        <w:rPr>
          <w:lang w:val="pt_PT" w:bidi="pt_PT"/>
        </w:rPr>
        <w:t>Pause este áudio aqui.</w:t>
      </w:r>
    </w:p>
    <w:p>
      <w:pPr/>
      <w:r>
        <w:rPr>
          <w:lang w:val="pt_PT" w:bidi="pt_PT"/>
        </w:rPr>
      </w:r>
      <w:r>
        <w:rPr>
          <w:lang w:val="pt_PT" w:bidi="pt_PT"/>
        </w:rPr>
        <w:t>Essa passagem inicia uma carta que Paulo enviou a Timóteo. Lembre-se de que Paulo está na Macedônia ou em seu caminho até lá. Paulo deixou Timóteo em Éfeso para cuidar da comunidade de crentes e confrontar as pessoas que estavam ensinando coisas erradas. Timóteo provavelmente é mais jovem do que muitos outros crentes que Timóteo lidera em Éfeso. Paulo enviou essa carta a para encorajá-lo e instruí-lo sobre como ele deve viver e liderar os outros crentes.</w:t>
      </w:r>
    </w:p>
    <w:p>
      <w:pPr/>
      <w:r>
        <w:rPr>
          <w:lang w:val="pt_PT" w:bidi="pt_PT"/>
        </w:rPr>
      </w:r>
      <w:r>
        <w:rPr>
          <w:lang w:val="pt_PT" w:bidi="pt_PT"/>
        </w:rPr>
        <w:t>Pare aqui e em grupo olhe para o mapa da Macedônia e de Éfeso. Pause este áudio aqui.</w:t>
      </w:r>
    </w:p>
    <w:p>
      <w:pPr/>
      <w:r>
        <w:rPr>
          <w:lang w:val="pt_PT" w:bidi="pt_PT"/>
        </w:rPr>
      </w:r>
      <w:r>
        <w:rPr>
          <w:lang w:val="pt_PT" w:bidi="pt_PT"/>
        </w:rPr>
        <w:t>Quando Paulo diz que ele é um apóstolo, Paulo lembra a Timóteo e aos crentes de Éfeso que Paulo tem autoridade para ensiná-los. Lembre-se de que um apóstolo é alguém que Deus escolheu para ser um mensageiro especial de Deus. Paulo não escolheu ou decidiu sozinho ser um apóstolo. Deus escolheu e ordenou a Paulo que servisse a Deus para um propósito especial. Você se lembrará de que antes de Paulo se tornar um crente, Deus direcionou Paulo por meio de Jesus, que falou com Paulo enquanto ele viajava na estrada para Damasco. Naquele momento, Paulo não acreditava em Jesus. Em vez disso, Paulo perseguia o povo de Jesus. Jesus disse a Paulo para parar de matar o povo de Jesus e, em vez disso, servir Jesus como apóstolo. Aqui nessa carta, Paulo afirma que Deus deu a Paulo a missão de pregar e ensinar a mensagem e os ensinamentos de Deus. Os ensinamentos de Deus são os direcionamentos Dele de como as pessoas devem viver e servir a Deus.</w:t>
      </w:r>
    </w:p>
    <w:p>
      <w:pPr/>
      <w:r>
        <w:rPr>
          <w:lang w:val="pt_PT" w:bidi="pt_PT"/>
        </w:rPr>
      </w:r>
      <w:r>
        <w:rPr>
          <w:lang w:val="pt_PT" w:bidi="pt_PT"/>
        </w:rPr>
        <w:t>Paulo descreve Deus como seu salvador porque Deus é aquele que salva as pessoas. Quando Paulo chama Deus de "nosso Salvador" Paulo relembra Timóteo que Deus é o Salvador de Paulo, de Timóteo e também de todos que creem em Deus. Paulo e Timóteo passaram um tempo em Éfeso, onde eles pregavam a mensagem de Deus do evangelho. Paulo e Timóteo viram Deus salvar as pessoas quando elas ouviram a mensagem que Paulo pregava. A mensagem de Paulo era sobre Cristo Jesus, a quem Deus enviou ao mundo para morrer e ressuscitar para restaurar as pessoas a um relacionamento correto com Deus. É por isso que Jesus também é chamado de Cristo, ou “escolhido”. Quando Paulo descreve Jesus como “nossa esperança”, Paulo enfatiza o que todos os crentes esperam por causa de Jesus. Todos os crentes podem ter esperança, ou expectativa confiante, de que Jesus salve os crentes do julgamento e dê a eles vida para sempre com Deus no reino perfeito de Deus. Paulo lembrará novamente a Timóteo sobre a esperança que ele tem por causa de Jesus mais tarde nessa carta.</w:t>
      </w:r>
    </w:p>
    <w:p>
      <w:pPr/>
      <w:r>
        <w:rPr>
          <w:lang w:val="pt_PT" w:bidi="pt_PT"/>
        </w:rPr>
      </w:r>
      <w:r>
        <w:rPr>
          <w:lang w:val="pt_PT" w:bidi="pt_PT"/>
        </w:rPr>
        <w:t>Pare e discuta essa pergunta em grupo. Dê um exemplo de alguém que envia uma mensagem a outra pessoa. Como o remetente se descreve? O que faria com que a mensagem tivesse autoridade na comunidade? Pause este áudio aqui.</w:t>
      </w:r>
    </w:p>
    <w:p>
      <w:pPr/>
      <w:r>
        <w:rPr>
          <w:lang w:val="pt_PT" w:bidi="pt_PT"/>
        </w:rPr>
      </w:r>
      <w:r>
        <w:rPr>
          <w:lang w:val="pt_PT" w:bidi="pt_PT"/>
        </w:rPr>
        <w:t>Como apóstolo, Paulo muitas vezes envia cartas a grupos de crentes para ensinar esses crentes sobre o evangelho, instruí-los como viver ou encorajá-los. De fato, Paulo já havia enviado uma carta a todo o grupo de crentes na cidade de Éfeso para encorajar esses crentes. Nessa carta, Paulo fala especificamente com Timóteo, o verdadeiro filho de Paulo na fé. Timóteo não é filho de Paulo por nascimento. Você se lembrará de que Timóteo passou muito tempo com Paulo, para aprender com Paulo e ajudar Paulo em seu ministério. Paulo confia em Timóteo, e Timóteo é como um filho verdadeiro, ou real, para Paulo. Timóteo e Paulo estão unidos pela fé, ou confiança, que ambos têm em Jesus.</w:t>
      </w:r>
    </w:p>
    <w:p>
      <w:pPr/>
      <w:r>
        <w:rPr>
          <w:lang w:val="pt_PT" w:bidi="pt_PT"/>
        </w:rPr>
      </w:r>
      <w:r>
        <w:rPr>
          <w:lang w:val="pt_PT" w:bidi="pt_PT"/>
        </w:rPr>
        <w:t>Paulo cumprimenta Timóteo quando ele diz: “Graça, misericórdia e paz de Deus, nosso Pai, e de Cristo Jesus, nosso Senhor”. Paulo e outros muitas vezes cumprimentavam as pessoas dessa maneira em suas cartas. Os crentes provavelmente se cumprimentavam uns aos outros com a saudação “graça e paz”. Os crentes queriam lembrar uns aos outros sobre a graça, que é a bondade imerecida de Deus que Deus dá a seu povo. Os crentes também queriam lembrar uns aos outros que Deus dá paz. A paz que Deus dá ao seu povo é mais do que apenas uma ausência de desentendimentos e brigas. A paz de Deus significa que Deus abençoa seu povo e o torna completo. O povo de Deus está satisfeito uns com os outros e com Deus. Paulo inclui misericórdia em sua saudação, mesmo que ele normalmente não a inclua. Quando Deus mostra misericórdia, Deus é gentil, ele perdoa as pessoas por sua desobediência, e não trata as pessoas como elas merecem. Paulo quer lembrar a Timóteo que Deus mostra misericórdia porque Paulo quer encorajar Timóteo enquanto ele enfrenta uma situação difícil em Éfeso. Essa saudação é uma maneira comum de mostrar boa vontade, mas também encoraja Timóteo quando o lembra da graça, misericórdia e paz que Deus dá a Timóteo por meio de Cristo Jesus.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Esta passagem tem uma parte.</w:t>
      </w:r>
    </w:p>
    <w:p>
      <w:pPr/>
      <w:r>
        <w:rPr>
          <w:lang w:val="pt_PT" w:bidi="pt_PT"/>
        </w:rPr>
      </w:r>
      <w:r>
        <w:rPr>
          <w:b/>
          <w:lang w:val="pt_PT" w:bidi="pt_PT"/>
        </w:rPr>
        <w:t>Nessa parte:</w:t>
      </w:r>
      <w:r>
        <w:rPr>
          <w:lang w:val="pt_PT" w:bidi="pt_PT"/>
        </w:rPr>
        <w:t xml:space="preserve"> Paulo diz que Paulo é um apóstolo, e ele cumprimenta Timóteo, que é como um filho para 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Alguém que lê a carta em voz alta</w:t>
      </w:r>
    </w:p>
    <w:p>
      <w:pPr/>
      <w:r>
        <w:rPr>
          <w:lang w:val="pt_PT" w:bidi="pt_PT"/>
        </w:rPr>
      </w:r>
      <w:r>
        <w:rPr>
          <w:lang w:val="pt_PT" w:bidi="pt_PT"/>
        </w:rPr>
        <w:t>Como um grupo, prestem atenção às partes do cenário da passagem:</w:t>
      </w:r>
    </w:p>
    <w:p>
      <w:pPr/>
      <w:r>
        <w:rPr>
          <w:lang w:val="pt_PT" w:bidi="pt_PT"/>
        </w:rPr>
      </w:r>
      <w:r>
        <w:rPr>
          <w:lang w:val="pt_PT" w:bidi="pt_PT"/>
        </w:rPr>
        <w:t>Paulo agora viaja para a Macedônia, ou Paulo pode já estar na Macedônia. Timóteo está em uma cidade chamada Éfeso. Paulo envia essa carta a Timóteo.</w:t>
      </w:r>
    </w:p>
    <w:p>
      <w:pPr/>
      <w:r>
        <w:rPr>
          <w:lang w:val="pt_PT" w:bidi="pt_PT"/>
        </w:rPr>
      </w:r>
      <w:r>
        <w:rPr>
          <w:lang w:val="pt_PT" w:bidi="pt_PT"/>
        </w:rPr>
        <w:t>Pense na passagem como uma carta de um pai a um filho. Lembre-se de que Paulo e Timóteo passaram muito tempo juntos quando eles pregaram e ensinaram a mensagem do evangelho. Agora Paulo deixa Timóteo na cidade chamada Éfeso para cuidar dos crentes lá. Paulo deixou Éfeso e está a caminho de uma região chamada Macedônia. Éfeso é uma cidade grande, cheia de diferentes tipos de pessoas. Muitas pessoas adoram ídolos e acreditam em muitos tipos diferentes de ensinamentos.</w:t>
      </w:r>
    </w:p>
    <w:p>
      <w:pPr/>
      <w:r>
        <w:rPr>
          <w:lang w:val="pt_PT" w:bidi="pt_PT"/>
        </w:rPr>
      </w:r>
      <w:r>
        <w:rPr>
          <w:lang w:val="pt_PT" w:bidi="pt_PT"/>
        </w:rPr>
        <w:t>Paulo é como um pai para Timóteo. Imagine como Paulo trabalha na Macedônia, mas pensa em Timóteo, que ele deixou em Éfeso para fazer algo importante. Paulo dá instruções a Timóteo para o seu trabalho, para ajudar Timóteo e encorajá-lo.</w:t>
      </w:r>
    </w:p>
    <w:p>
      <w:pPr/>
      <w:r>
        <w:rPr>
          <w:lang w:val="pt_PT" w:bidi="pt_PT"/>
        </w:rPr>
      </w:r>
      <w:r>
        <w:rPr>
          <w:lang w:val="pt_PT" w:bidi="pt_PT"/>
        </w:rPr>
        <w:t>Paulo geralmente começa suas cartas da mesma maneira todas as vezes: Paulo afirma quem ele é, diz para quem é a carta, e cumprimenta a pessoa ou pessoas. Paulo usa a maneira normal de escrever cartas naquela época.</w:t>
      </w:r>
    </w:p>
    <w:p>
      <w:pPr/>
      <w:r>
        <w:rPr>
          <w:lang w:val="pt_PT" w:bidi="pt_PT"/>
        </w:rPr>
      </w:r>
      <w:r>
        <w:rPr>
          <w:lang w:val="pt_PT" w:bidi="pt_PT"/>
        </w:rPr>
        <w:t>Pare aqui e discuta essa pergunta em grupo: dê um exemplo de uma mensagem importante que alguém disse ou enviou a outra pessoa. Como a pessoa disse a mensagem? Quais palavras ou frases especiais o remetente usou para falar sobre si mesmo ou a outra pessoa? Pause este áudio aqui.</w:t>
      </w:r>
    </w:p>
    <w:p>
      <w:pPr/>
      <w:r>
        <w:rPr>
          <w:lang w:val="pt_PT" w:bidi="pt_PT"/>
        </w:rPr>
      </w:r>
      <w:r>
        <w:rPr>
          <w:lang w:val="pt_PT" w:bidi="pt_PT"/>
        </w:rPr>
        <w:t>Paulo provavelmente ditou sua mensagem e outra pessoa a escreveu. Então outra pessoa levou a carta a Timóteo em Efésio. Outra pessoa em Éfeso provavelmente leu a carta em voz alta a Timóteo.</w:t>
      </w:r>
    </w:p>
    <w:p>
      <w:pPr/>
      <w:r>
        <w:rPr>
          <w:lang w:val="pt_PT" w:bidi="pt_PT"/>
        </w:rPr>
      </w:r>
      <w:r>
        <w:rPr>
          <w:lang w:val="pt_PT" w:bidi="pt_PT"/>
        </w:rPr>
        <w:t>Paulo começa a carta quando ele afirma que ele é um apóstolo. Lembre-se de que Paulo diz que é um apóstolo para lembrar aos leitores que ele tem uma autoridade especial dada por Deus Paulo se tornou um apóstolo porque Deus e Cristo Jesus o escolheram e disseram a ele para ser um apóstolo. Paulo inclui Timóteo e todas as pessoas que confiam em Jesus quando ele diz que Deus é nosso Salvador e Cristo Jesus é nossa esperança. Deus é o salvador de todos os crentes. E todos os crentes têm esperança por causa do que Jesus fez por eles.</w:t>
      </w:r>
    </w:p>
    <w:p>
      <w:pPr/>
      <w:r>
        <w:rPr>
          <w:lang w:val="pt_PT" w:bidi="pt_PT"/>
        </w:rPr>
      </w:r>
      <w:r>
        <w:rPr>
          <w:lang w:val="pt_PT" w:bidi="pt_PT"/>
        </w:rPr>
        <w:t>Paulo cumprimenta Timóteo com uma saudação que as pessoas normalmente usavam naquela época. Mas Paulo diz: “graça, misericórdia e paz de Deus, nosso Pai, e de Cristo Jesus, nosso Senhor”. Paulo escolheu essas palavras como uma saudação porque elas estão especialmente relacionadas ao evangelho que Deus chamou Paulo e Timóteo para pregar. Essas palavras lembram a Timóteo do que Deus dá a ele porque ele é um filho de Deus.</w:t>
      </w:r>
    </w:p>
    <w:p>
      <w:pPr/>
      <w:r>
        <w:rPr>
          <w:lang w:val="pt_PT" w:bidi="pt_PT"/>
        </w:rPr>
      </w:r>
      <w:r>
        <w:rPr>
          <w:lang w:val="pt_PT" w:bidi="pt_PT"/>
        </w:rPr>
        <w:t>Pare aqui e discuta essa pergunta como um grupo: como as pessoas se cumprimentam em sua cultura? Quais palavras ou frases especiais você usa para cumprimentar as pessoas? Qual saudação você usa quando envia uma mensagem a alguém que você conhece? Deem exemplos. Pause este áudio aqui.</w:t>
      </w:r>
    </w:p>
    <w:p>
      <w:pPr/>
      <w:r>
        <w:rPr>
          <w:lang w:val="pt_PT" w:bidi="pt_PT"/>
        </w:rPr>
      </w:r>
      <w:r>
        <w:rPr>
          <w:lang w:val="pt_PT" w:bidi="pt_PT"/>
        </w:rPr>
        <w:t>Agora, o grupo deve fazer o roteiro, desenhar ou usar objetos para visualizar a passagem e suas ações.</w:t>
      </w:r>
    </w:p>
    <w:p>
      <w:pPr/>
      <w:r>
        <w:rPr>
          <w:lang w:val="pt_PT" w:bidi="pt_PT"/>
        </w:rPr>
      </w:r>
      <w:r>
        <w:rPr>
          <w:lang w:val="pt_PT" w:bidi="pt_PT"/>
        </w:rPr>
        <w:t>Olhe novamente para o mapa que mostra a Macedônia e Éfeso. Desenhe ou use objetos para delinear a terra no mapa no chão, mesa ou pedaço de papel. Em seu mapa, coloque objetos que representam Paulo, Timóteo e os outros crentes em Éfeso ou perto dela. Então mude Paulo para a Macedônia. Use outro objeto para representar o escritor da carta e coloque esse objeto na Macedônia. Use outro objeto para representar a carta. Então use um objeto para representar o mensageiro que leva a carta a Timóteo. Mova esse objeto para Éfeso e dê a carta a Timóteo.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Esta passagem tem uma parte.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Alguém que lê a carta em voz alta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Monte a peça com uma pessoa que representa Paulo. Peça que essa pessoa fique com Timóteo em um lugar. Encene como Paulo diz a Timóteo para ficar em Éfeso enquanto ele sai e vai para outro lugar.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Escolha outra pessoa para representar a pessoa que escreve a mensagem de Paulo a Timóteo. A pessoa que interpreta Paulo então começa a ditar a carta enquanto outra pessoa escreve ela.</w:t>
      </w:r>
    </w:p>
    <w:p>
      <w:pPr/>
      <w:r>
        <w:rPr>
          <w:lang w:val="pt_PT" w:bidi="pt_PT"/>
        </w:rPr>
      </w:r>
      <w:r>
        <w:rPr>
          <w:lang w:val="pt_PT" w:bidi="pt_PT"/>
        </w:rPr>
        <w:t>Paulo diz que ele é um apóstolo porque Deus e Cristo Jesus ordenaram a ele que fosse. Deus é o salvador, aquele que salva as pessoas. Cristo Jesus é aquele que dá esperança a todas as pessoas que confiam Nele.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ele está enviando uma carta a Timóteo, seu filho na fé.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saúda Timóteo dizendo "Que Deus Pai e o nosso Senhor Jesus Cristo te dê graça, misericórdia e paz.</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1:1–2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se tornou um </w:t>
      </w:r>
      <w:r>
        <w:rPr>
          <w:b/>
          <w:lang w:val="pt_PT" w:bidi="pt_PT"/>
        </w:rPr>
        <w:t>apóstolo</w:t>
      </w:r>
      <w:r>
        <w:rPr>
          <w:lang w:val="pt_PT" w:bidi="pt_PT"/>
        </w:rPr>
        <w:t xml:space="preserve"> porque Deus e </w:t>
      </w:r>
      <w:r>
        <w:rPr>
          <w:b/>
          <w:lang w:val="pt_PT" w:bidi="pt_PT"/>
        </w:rPr>
        <w:t>Cristo Jesus</w:t>
      </w:r>
      <w:r>
        <w:rPr>
          <w:lang w:val="pt_PT" w:bidi="pt_PT"/>
        </w:rPr>
        <w:t xml:space="preserve"> o escolheram e disseram a ele para ser um apóstolo. </w:t>
      </w:r>
    </w:p>
    <w:p>
      <w:pPr/>
      <w:r>
        <w:rPr>
          <w:lang w:val="pt_PT" w:bidi="pt_PT"/>
        </w:rPr>
      </w:r>
      <w:r>
        <w:rPr>
          <w:lang w:val="pt_PT" w:bidi="pt_PT"/>
        </w:rPr>
        <w:t xml:space="preserve">Um apóstolo é alguém que Jesus escolheu para pregar e ensinar a mensagem de Jesus. Os apóstolos são pessoas que podem confirmar a outras pessoas que Jesus realmente ressuscitou. Jesus deu aos apóstolos a tarefa especial de pregar o evangelho e estabelecer igrejas. Eles são os representantes de Jesus na igreja. </w:t>
      </w:r>
    </w:p>
    <w:p>
      <w:pPr/>
      <w:r>
        <w:rPr>
          <w:lang w:val="pt_PT" w:bidi="pt_PT"/>
        </w:rPr>
      </w:r>
      <w:r>
        <w:rPr>
          <w:lang w:val="pt_PT" w:bidi="pt_PT"/>
        </w:rPr>
        <w:t xml:space="preserve">Pare aqui e discuta em grupo qual palavra ou frase você usará para </w:t>
      </w:r>
      <w:r>
        <w:rPr>
          <w:b/>
          <w:lang w:val="pt_PT" w:bidi="pt_PT"/>
        </w:rPr>
        <w:t>apóstolo</w:t>
      </w:r>
      <w:r>
        <w:rPr>
          <w:lang w:val="pt_PT" w:bidi="pt_PT"/>
        </w:rPr>
        <w:t xml:space="preserve">. Procure a palavra </w:t>
      </w:r>
      <w:r>
        <w:rPr>
          <w:lang w:val="pt_PT" w:bidi="pt_PT"/>
        </w:rPr>
        <w:t>apóstolo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descreve Deus como nosso </w:t>
      </w:r>
      <w:r>
        <w:rPr>
          <w:b/>
          <w:lang w:val="pt_PT" w:bidi="pt_PT"/>
        </w:rPr>
        <w:t>salvador</w:t>
      </w:r>
      <w:r>
        <w:rPr>
          <w:lang w:val="pt_PT" w:bidi="pt_PT"/>
        </w:rPr>
        <w:t>. Um salvador é alguém que resgata ou salva as pessoas do mal ou do perigo.</w:t>
      </w:r>
    </w:p>
    <w:p>
      <w:pPr/>
      <w:r>
        <w:rPr>
          <w:lang w:val="pt_PT" w:bidi="pt_PT"/>
        </w:rPr>
      </w:r>
      <w:r>
        <w:rPr>
          <w:lang w:val="pt_PT" w:bidi="pt_PT"/>
        </w:rPr>
        <w:t xml:space="preserve">Pare aqui e discuta em grupo qual palavra ou frase você usará para </w:t>
      </w:r>
      <w:r>
        <w:rPr>
          <w:b/>
          <w:lang w:val="pt_PT" w:bidi="pt_PT"/>
        </w:rPr>
        <w:t>salvador</w:t>
      </w:r>
      <w:r>
        <w:rPr>
          <w:lang w:val="pt_PT" w:bidi="pt_PT"/>
        </w:rPr>
        <w:t xml:space="preserve">. Procure a palavra </w:t>
      </w:r>
      <w:r>
        <w:rPr>
          <w:lang w:val="pt_PT" w:bidi="pt_PT"/>
        </w:rPr>
        <w:t>salvador</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também descreve </w:t>
      </w:r>
      <w:r>
        <w:rPr>
          <w:b/>
          <w:lang w:val="pt_PT" w:bidi="pt_PT"/>
        </w:rPr>
        <w:t>Cristo</w:t>
      </w:r>
      <w:r>
        <w:rPr>
          <w:lang w:val="pt_PT" w:bidi="pt_PT"/>
        </w:rPr>
        <w:t xml:space="preserve"> Jesus como nossa esperança. Cristo é o título de Jesus porque Jesus é o Messias, ou o rei e salvador que Deus prometeu ao mundo. Cristo e Messias são duas palavras que significam a mesma coisa. Aqui, Paulo usa Cristo como parte do nome de Jesus.</w:t>
      </w:r>
    </w:p>
    <w:p>
      <w:pPr/>
      <w:r>
        <w:rPr>
          <w:lang w:val="pt_PT" w:bidi="pt_PT"/>
        </w:rPr>
      </w:r>
      <w:r>
        <w:rPr>
          <w:lang w:val="pt_PT" w:bidi="pt_PT"/>
        </w:rPr>
        <w:t xml:space="preserve">Pare aqui e discuta em grupo qual palavra ou frase você usará para </w:t>
      </w:r>
      <w:r>
        <w:rPr>
          <w:b/>
          <w:lang w:val="pt_PT" w:bidi="pt_PT"/>
        </w:rPr>
        <w:t>Cristo</w:t>
      </w:r>
      <w:r>
        <w:rPr>
          <w:lang w:val="pt_PT" w:bidi="pt_PT"/>
        </w:rPr>
        <w:t xml:space="preserve">. Procure a palavra </w:t>
      </w:r>
      <w:r>
        <w:rPr>
          <w:lang w:val="pt_PT" w:bidi="pt_PT"/>
        </w:rPr>
        <w:t>Cristo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Paulo fala sobre </w:t>
      </w:r>
      <w:r>
        <w:rPr>
          <w:b/>
          <w:lang w:val="pt_PT" w:bidi="pt_PT"/>
        </w:rPr>
        <w:t>esperança</w:t>
      </w:r>
      <w:r>
        <w:rPr>
          <w:lang w:val="pt_PT" w:bidi="pt_PT"/>
        </w:rPr>
        <w:t>, ele não quer dizer desejar algo. Paulo fala sobre esperança como quando uma pessoa espera com confiança que algo aconteça no futuro. Às vezes, como nessa carta, Paulo diz que Jesus é esperança porque o que ele fez dá aos crentes esperança ou faz com que eles esperem que Jesus os salve. Uma pessoa que espera em Jesus confia e sabe sem dúvida que Jesus fará tudo o que ele promete. É importante não traduzir esperança aqui como simplesmente desejar algo.</w:t>
      </w:r>
    </w:p>
    <w:p>
      <w:pPr/>
      <w:r>
        <w:rPr>
          <w:lang w:val="pt_PT" w:bidi="pt_PT"/>
        </w:rPr>
      </w:r>
      <w:r>
        <w:rPr>
          <w:lang w:val="pt_PT" w:bidi="pt_PT"/>
        </w:rPr>
        <w:t xml:space="preserve">Pare aqui e discuta como um grupo qual palavra ou frase você usará para </w:t>
      </w:r>
      <w:r>
        <w:rPr>
          <w:b/>
          <w:lang w:val="pt_PT" w:bidi="pt_PT"/>
        </w:rPr>
        <w:t>esperança</w:t>
      </w:r>
      <w:r>
        <w:rPr>
          <w:lang w:val="pt_PT" w:bidi="pt_PT"/>
        </w:rPr>
        <w:t xml:space="preserve">. Procure a palavra </w:t>
      </w:r>
      <w:r>
        <w:rPr>
          <w:b/>
          <w:lang w:val="pt_PT" w:bidi="pt_PT"/>
        </w:rPr>
        <w:t>esperança</w:t>
      </w:r>
      <w:r>
        <w:rPr>
          <w:lang w:val="pt_PT" w:bidi="pt_PT"/>
        </w:rPr>
        <w:t xml:space="preserve"> no Glossário Mestre para mais informações. Se você já traduziu essa palavra em outro livro da Bíblia, discuta sobre essa palavra para ver se você pode usá-la aqui. Pause este áudio aqui.</w:t>
      </w:r>
    </w:p>
    <w:p>
      <w:pPr/>
      <w:r>
        <w:rPr>
          <w:lang w:val="pt_PT" w:bidi="pt_PT"/>
        </w:rPr>
      </w:r>
      <w:r>
        <w:rPr>
          <w:lang w:val="pt_PT" w:bidi="pt_PT"/>
        </w:rPr>
        <w:t xml:space="preserve">Paulo enviou essa carta a Timóteo, seu verdadeiro filho na </w:t>
      </w:r>
      <w:r>
        <w:rPr>
          <w:b/>
          <w:lang w:val="pt_PT" w:bidi="pt_PT"/>
        </w:rPr>
        <w:t>fé</w:t>
      </w:r>
      <w:r>
        <w:rPr>
          <w:lang w:val="pt_PT" w:bidi="pt_PT"/>
        </w:rPr>
        <w:t>. Uma pessoa tem fé quando ela confia em alguém e acredita no que essa pessoa diz. Aqui, Paulo fala sobre a fé, ou confiança, que tanto Paulo quanto Timóteo têm em Jesus.</w:t>
      </w:r>
    </w:p>
    <w:p>
      <w:pPr/>
      <w:r>
        <w:rPr>
          <w:lang w:val="pt_PT" w:bidi="pt_PT"/>
        </w:rPr>
      </w:r>
      <w:r>
        <w:rPr>
          <w:lang w:val="pt_PT" w:bidi="pt_PT"/>
        </w:rPr>
        <w:t xml:space="preserve">Pare aqui e discuta como um grupo qual palavra ou frase você usará para </w:t>
      </w:r>
      <w:r>
        <w:rPr>
          <w:b/>
          <w:lang w:val="pt_PT" w:bidi="pt_PT"/>
        </w:rPr>
        <w:t>fé</w:t>
      </w:r>
      <w:r>
        <w:rPr>
          <w:lang w:val="pt_PT" w:bidi="pt_PT"/>
        </w:rPr>
        <w:t xml:space="preserve">. Procure a palavra </w:t>
      </w:r>
      <w:r>
        <w:rPr>
          <w:lang w:val="pt_PT" w:bidi="pt_PT"/>
        </w:rPr>
        <w:t>fé</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Paulo então cumprimenta Timóteo e diz: “Que Deus Pai e nosso Senhor Jesus Cristo te deem graça, misericórdia e paz”.</w:t>
      </w:r>
    </w:p>
    <w:p>
      <w:pPr/>
      <w:r>
        <w:rPr>
          <w:lang w:val="pt_PT" w:bidi="pt_PT"/>
        </w:rPr>
      </w:r>
      <w:r>
        <w:rPr>
          <w:lang w:val="pt_PT" w:bidi="pt_PT"/>
        </w:rPr>
        <w:t xml:space="preserve">Um </w:t>
      </w:r>
      <w:r>
        <w:rPr>
          <w:b/>
          <w:lang w:val="pt_PT" w:bidi="pt_PT"/>
        </w:rPr>
        <w:t>Senhor</w:t>
      </w:r>
      <w:r>
        <w:rPr>
          <w:lang w:val="pt_PT" w:bidi="pt_PT"/>
        </w:rPr>
        <w:t xml:space="preserve"> é alguém que tem autoridade sobre outras pessoas e merece honra e respeito. As pessoas muitas vezes chamam Jesus de “Senhor”, porque Jesus tem plena autoridade e merece honra. Jesus é Deus e rei de seu povo.</w:t>
      </w:r>
    </w:p>
    <w:p>
      <w:pPr/>
      <w:r>
        <w:rPr>
          <w:lang w:val="pt_PT" w:bidi="pt_PT"/>
        </w:rPr>
      </w:r>
      <w:r>
        <w:rPr>
          <w:lang w:val="pt_PT" w:bidi="pt_PT"/>
        </w:rPr>
        <w:t xml:space="preserve">Pare aqui e discuta como um grupo qual palavra ou frase você usará para </w:t>
      </w:r>
      <w:r>
        <w:rPr>
          <w:b/>
          <w:lang w:val="pt_PT" w:bidi="pt_PT"/>
        </w:rPr>
        <w:t>Senhor</w:t>
      </w:r>
      <w:r>
        <w:rPr>
          <w:lang w:val="pt_PT" w:bidi="pt_PT"/>
        </w:rPr>
        <w:t xml:space="preserve">. Procure </w:t>
      </w:r>
      <w:r>
        <w:rPr>
          <w:lang w:val="pt_PT" w:bidi="pt_PT"/>
        </w:rPr>
        <w:t>senhor</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b/>
          <w:lang w:val="pt_PT" w:bidi="pt_PT"/>
        </w:rPr>
        <w:t>Graça</w:t>
      </w:r>
      <w:r>
        <w:rPr>
          <w:lang w:val="pt_PT" w:bidi="pt_PT"/>
        </w:rPr>
        <w:t xml:space="preserve"> aqui se refere à bondade de Deus que ele mostra quando dá boas dádivas ao povo de Deus, mesmo que esse povo não mereça essas dádivas.</w:t>
      </w:r>
    </w:p>
    <w:p>
      <w:pPr/>
      <w:r>
        <w:rPr>
          <w:lang w:val="pt_PT" w:bidi="pt_PT"/>
        </w:rPr>
      </w:r>
      <w:r>
        <w:rPr>
          <w:lang w:val="pt_PT" w:bidi="pt_PT"/>
        </w:rPr>
        <w:t xml:space="preserve">Pare aqui e discuta como um grupo qual palavra ou frase você usará para </w:t>
      </w:r>
      <w:r>
        <w:rPr>
          <w:b/>
          <w:lang w:val="pt_PT" w:bidi="pt_PT"/>
        </w:rPr>
        <w:t>graça</w:t>
      </w:r>
      <w:r>
        <w:rPr>
          <w:lang w:val="pt_PT" w:bidi="pt_PT"/>
        </w:rPr>
        <w:t xml:space="preserve">. Antes de discutir a palavra, procure </w:t>
      </w:r>
      <w:r>
        <w:rPr>
          <w:lang w:val="pt_PT" w:bidi="pt_PT"/>
        </w:rPr>
        <w:t>graça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b/>
          <w:lang w:val="pt_PT" w:bidi="pt_PT"/>
        </w:rPr>
        <w:t>Misericórdia</w:t>
      </w:r>
      <w:r>
        <w:rPr>
          <w:lang w:val="pt_PT" w:bidi="pt_PT"/>
        </w:rPr>
        <w:t xml:space="preserve"> aqui se refere à compaixão ou bondade de Deus. Deus mostra compaixão ao seu povo, ou como Deus é gentil, quando ele perdoa os pecados dessas pessoas e as salva por meio de Jesus.</w:t>
      </w:r>
    </w:p>
    <w:p>
      <w:pPr/>
      <w:r>
        <w:rPr>
          <w:lang w:val="pt_PT" w:bidi="pt_PT"/>
        </w:rPr>
      </w:r>
      <w:r>
        <w:rPr>
          <w:lang w:val="pt_PT" w:bidi="pt_PT"/>
        </w:rPr>
        <w:t xml:space="preserve">Pare aqui e, como um grupo, discuta qual palavra ou frase você usará para </w:t>
      </w:r>
      <w:r>
        <w:rPr>
          <w:b/>
          <w:lang w:val="pt_PT" w:bidi="pt_PT"/>
        </w:rPr>
        <w:t>misericórdia</w:t>
      </w:r>
      <w:r>
        <w:rPr>
          <w:lang w:val="pt_PT" w:bidi="pt_PT"/>
        </w:rPr>
        <w:t xml:space="preserve">. Antes de discutir a palavra, procure </w:t>
      </w:r>
      <w:r>
        <w:rPr>
          <w:lang w:val="pt_PT" w:bidi="pt_PT"/>
        </w:rPr>
        <w:t>misericórdia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Graça e misericórdia são palavras semelhantes, mas é importante que você use duas palavras diferentes em sua tradução, uma para graça e outra para misericórdia.</w:t>
      </w:r>
    </w:p>
    <w:p>
      <w:pPr/>
      <w:r>
        <w:rPr>
          <w:lang w:val="pt_PT" w:bidi="pt_PT"/>
        </w:rPr>
      </w:r>
      <w:r>
        <w:rPr>
          <w:b/>
          <w:lang w:val="pt_PT" w:bidi="pt_PT"/>
        </w:rPr>
        <w:t>Paz</w:t>
      </w:r>
      <w:r>
        <w:rPr>
          <w:lang w:val="pt_PT" w:bidi="pt_PT"/>
        </w:rPr>
        <w:t xml:space="preserve"> se refere à ausência de guerra e conflito, mas também à plenitude da vida que vem porque Deus nos abençoa.</w:t>
      </w:r>
    </w:p>
    <w:p>
      <w:pPr/>
      <w:r>
        <w:rPr>
          <w:lang w:val="pt_PT" w:bidi="pt_PT"/>
        </w:rPr>
      </w:r>
      <w:r>
        <w:rPr>
          <w:lang w:val="pt_PT" w:bidi="pt_PT"/>
        </w:rPr>
        <w:t xml:space="preserve">Pare aqui e discuta em grupo qual palavra ou frase você usará para </w:t>
      </w:r>
      <w:r>
        <w:rPr>
          <w:b/>
          <w:lang w:val="pt_PT" w:bidi="pt_PT"/>
        </w:rPr>
        <w:t>paz</w:t>
      </w:r>
      <w:r>
        <w:rPr>
          <w:lang w:val="pt_PT" w:bidi="pt_PT"/>
        </w:rPr>
        <w:t xml:space="preserve">. Antes de discutir a palavra, procure </w:t>
      </w:r>
      <w:r>
        <w:rPr>
          <w:lang w:val="pt_PT" w:bidi="pt_PT"/>
        </w:rPr>
        <w:t>paz</w:t>
      </w:r>
      <w:r>
        <w:rPr>
          <w:lang w:val="pt_PT" w:bidi="pt_PT"/>
        </w:rPr>
        <w:t xml:space="preserve"> no Glossário Mestre para mais informações.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1:1–2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1:3–7</w:t>
      </w:r>
      <w:r>
        <w:rPr>
          <w:lang w:val="pt_PT" w:bidi="pt_PT"/>
        </w:rPr>
      </w:r>
    </w:p>
    <w:p>
      <w:pPr>
        <w:pStyle w:val="Heading3"/>
      </w:pPr>
      <w:r>
        <w:rPr>
          <w:lang w:val="pt_PT" w:bidi="pt_PT"/>
        </w:rPr>
        <w:t>Ouvir e Sentir</w:t>
      </w:r>
    </w:p>
    <w:p>
      <w:pPr/>
      <w:r>
        <w:rPr>
          <w:lang w:val="pt_PT" w:bidi="pt_PT"/>
        </w:rPr>
      </w:r>
      <w:r>
        <w:rPr>
          <w:lang w:val="pt_PT" w:bidi="pt_PT"/>
        </w:rPr>
        <w:t>Nesta etapa, ouçam 1 Timóteo 1:3–7 e guardem em seus corações.</w:t>
      </w:r>
    </w:p>
    <w:p>
      <w:pPr/>
      <w:r>
        <w:rPr>
          <w:lang w:val="pt_PT" w:bidi="pt_PT"/>
        </w:rPr>
      </w:r>
      <w:r>
        <w:rPr>
          <w:lang w:val="pt_PT" w:bidi="pt_PT"/>
        </w:rPr>
        <w:t>Ouça uma versão em áudio de 1 Timóteo 1:3–7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1:-3–7 na tradução mais fácil de entender.</w:t>
      </w:r>
    </w:p>
    <w:p>
      <w:pPr/>
      <w:r>
        <w:rPr>
          <w:lang w:val="pt_PT" w:bidi="pt_PT"/>
        </w:rPr>
      </w:r>
      <w:r>
        <w:rPr>
          <w:lang w:val="pt_PT" w:bidi="pt_PT"/>
        </w:rPr>
        <w:t>Pause este áudio aqui.</w:t>
      </w:r>
    </w:p>
    <w:p>
      <w:pPr/>
      <w:r>
        <w:rPr>
          <w:lang w:val="pt_PT" w:bidi="pt_PT"/>
        </w:rPr>
      </w:r>
      <w:r>
        <w:rPr>
          <w:lang w:val="pt_PT" w:bidi="pt_PT"/>
        </w:rPr>
        <w:t>Lembre-se de que essa passagem é parte de uma carta que Paulo enviou a Timóteo. Mesmo que Paulo esteja em um lugar diferente do que Timóteo, Paulo ainda pensa em Timóteo e nos crentes em Éfeso. Como Paulo não pode estar em Éfeso, Paulo pede fortemente, ou insta Timóteo a ficar em Éfeso para ensinar e guiar os crentes lá.</w:t>
      </w:r>
    </w:p>
    <w:p>
      <w:pPr/>
      <w:r>
        <w:rPr>
          <w:lang w:val="pt_PT" w:bidi="pt_PT"/>
        </w:rPr>
      </w:r>
      <w:r>
        <w:rPr>
          <w:lang w:val="pt_PT" w:bidi="pt_PT"/>
        </w:rPr>
        <w:t>Paulo havia pedido fortemente, ou instado a Timóteo a ficar em Éfeso uma vez antes, enquanto Paulo estava a caminho da Macedônia. Agora em sua carta, Paulo lembra a Timóteo que ele deixou Timóteo em Éfeso porque Paulo tem trabalho para Timóteo fazer. Há um problema entre os crentes em Éfeso. Algumas pessoas lá em Éfeso ensinam algo diferente do que Paulo e Timóteo ensinam. Essas pessoas devotam muita atenção e energia a mitos, ou histórias antigas, e longas listas de ancestrais. Essas pessoas substituem a mensagem sobre Jesus por mensagens sobre coisas que são ruins, e não verdadeiras.</w:t>
      </w:r>
    </w:p>
    <w:p>
      <w:pPr/>
      <w:r>
        <w:rPr>
          <w:lang w:val="pt_PT" w:bidi="pt_PT"/>
        </w:rPr>
      </w:r>
      <w:r>
        <w:rPr>
          <w:lang w:val="pt_PT" w:bidi="pt_PT"/>
        </w:rPr>
        <w:t>Os mitos são histórias tradicionais sobre ancestrais ou o início do mundo. Os mitos ou são parcialmente verdadeiros, ou nada verdadeiros. Algumas pessoas em Éfeso prestam tanta atenção a essas histórias que elas substituem a mensagem das boas novas sobre Jesus. Paulo diz a Timóteo que o trabalho de Timóteo é dizer a essas pessoas para parar de se concentrar nessas histórias e listas de ancestrais.</w:t>
      </w:r>
    </w:p>
    <w:p>
      <w:pPr/>
      <w:r>
        <w:rPr>
          <w:lang w:val="pt_PT" w:bidi="pt_PT"/>
        </w:rPr>
      </w:r>
      <w:r>
        <w:rPr>
          <w:lang w:val="pt_PT" w:bidi="pt_PT"/>
        </w:rPr>
        <w:t>Pare aqui e discuta em grupo: conte uma história tradicional de sua cultura. Como você conhece essa história? As pessoas em sua comunidade pensam que essa história é verdadeira? Pause este áudio aqui.</w:t>
      </w:r>
    </w:p>
    <w:p>
      <w:pPr/>
      <w:r>
        <w:rPr>
          <w:lang w:val="pt_PT" w:bidi="pt_PT"/>
        </w:rPr>
      </w:r>
      <w:r>
        <w:rPr>
          <w:lang w:val="pt_PT" w:bidi="pt_PT"/>
        </w:rPr>
        <w:t>O que os falsos mestres fazem faz com que as pessoas discutam sobre coisas sem valor em vez de seguir o plano de Deus para seu povo. Os falsos mestres não se concentram no plano de Deus. O plano de Deus nesse caso poderia ser que os crentes façam a obra de Deus, ou que Deus tem um plano para salvar as pessoas. Em ambos os casos, esses mestres não ensinam a mensagem do evangelho, mas algo diferente. Esses mestres não apoiam o povo de Deus para agir em amor e paz uns com os outros como Deus quer que seu povo aja. Em vez disso, esses mestres fazem com que as pessoas discutam e vivam no caos.</w:t>
      </w:r>
    </w:p>
    <w:p>
      <w:pPr/>
      <w:r>
        <w:rPr>
          <w:lang w:val="pt_PT" w:bidi="pt_PT"/>
        </w:rPr>
      </w:r>
      <w:r>
        <w:rPr>
          <w:lang w:val="pt_PT" w:bidi="pt_PT"/>
        </w:rPr>
        <w:t>Imagine que o povo de Deus é como uma família que vive em uma casa. Deus ensinou à sua família a verdade e como eles devem viver de uma maneira que agrade a Deus. As pessoas só podem conhecer a Deus e estar em um relacionamento correto com Deus pela fé, que é acreditar e confiar em Deus. As pessoas que ensinam coisas erradas rejeitam o que Deus ensinou a elas. Então essas pessoas agem de uma maneira que não agrada a Deus. Essas pessoas ensinam de uma maneira que não foca em Deus e na mensagem de Deus que Paulo havia ensinado a elas. Timóteo deve dizer a essas pessoas que ensinam coisas erradas para parar o que elas fazem.</w:t>
      </w:r>
    </w:p>
    <w:p>
      <w:pPr/>
      <w:r>
        <w:rPr>
          <w:lang w:val="pt_PT" w:bidi="pt_PT"/>
        </w:rPr>
      </w:r>
      <w:r>
        <w:rPr>
          <w:lang w:val="pt_PT" w:bidi="pt_PT"/>
        </w:rPr>
        <w:t>Pare aqui e discuta essa pergunta em grupo: o que as histórias tradicionais em sua comunidade dizem a você sobre a maneira como o mundo funciona? O que aconteceria se as pessoas começassem a acreditar que a história é verdadeira? Pause este áudio aqui.</w:t>
      </w:r>
    </w:p>
    <w:p>
      <w:pPr/>
      <w:r>
        <w:rPr>
          <w:lang w:val="pt_PT" w:bidi="pt_PT"/>
        </w:rPr>
      </w:r>
      <w:r>
        <w:rPr>
          <w:lang w:val="pt_PT" w:bidi="pt_PT"/>
        </w:rPr>
        <w:t>Paulo lembra a Timóteo do porquê Timóteo ensina os crentes. Timóteo ensina os crentes para encorajar as pessoas a amar a Deus e amar umas às outras em vez de discutir umas com as outras. Paulo diz que o amor que agrada a Deus vem de pessoas com um coração puro. Um coração puro significa que essas pessoas não têm inclinações ruins. Esse amor também vem de pessoas com uma boa consciência, o que significa que essas pessoas sabem o que é certo e errado. E esse amor vem de pessoas com fé genuína, o que significa que essas pessoas realmente acreditam que o que Deus diz é verdadeiro. Paulo e Timóteo não são como os falsos mestres, porque Paulo e Timóteo ensinam o que é certo e verdadeiro. O ensinamento de Paulo e Timóteo vem de Deus, e esse verdadeiro ensinamento produz coisas boas nas pessoas.</w:t>
      </w:r>
    </w:p>
    <w:p>
      <w:pPr/>
      <w:r>
        <w:rPr>
          <w:lang w:val="pt_PT" w:bidi="pt_PT"/>
        </w:rPr>
      </w:r>
      <w:r>
        <w:rPr>
          <w:lang w:val="pt_PT" w:bidi="pt_PT"/>
        </w:rPr>
        <w:t>Pare aqui e discuta essa pergunta em grupo: conte uma história ou dê um exemplo de um momento em que o que alguém acreditava ser verdadeiro o fez se comportar de uma certa maneira. Como o que a pessoa acreditava afetou a maneira como ela vivia? Como a pessoa mudou depois que ela começou a acreditar nisso? Pause este áudio aqui.</w:t>
      </w:r>
    </w:p>
    <w:p>
      <w:pPr/>
      <w:r>
        <w:rPr>
          <w:lang w:val="pt_PT" w:bidi="pt_PT"/>
        </w:rPr>
      </w:r>
      <w:r>
        <w:rPr>
          <w:lang w:val="pt_PT" w:bidi="pt_PT"/>
        </w:rPr>
        <w:t>Paulo lembra a Timóteo que ele deve ensinar às pessoas a verdade, porque as pessoas que dão um ensinamento diferente vagaram, ou se afastaram desse amor. Os corações dessas pessoas são maus, e elas não prestam atenção às coisas que Deus diz que são verdadeiras e boas. Os ensinamentos inúteis dessas pessoas não ajudam os mestres ou as pessoas que elas ensinam a ter bons corações e confiar genuinamente em Deus.</w:t>
      </w:r>
    </w:p>
    <w:p>
      <w:pPr/>
      <w:r>
        <w:rPr>
          <w:lang w:val="pt_PT" w:bidi="pt_PT"/>
        </w:rPr>
      </w:r>
      <w:r>
        <w:rPr>
          <w:lang w:val="pt_PT" w:bidi="pt_PT"/>
        </w:rPr>
        <w:t>Esses falsos mestres não querem ajudar os crentes a amar e confiar em Deus mais e mais. Em vez disso, os falsos mestres querem se tornar pessoas importantes que podem ensinar a lei que Deus deu a Moisés para o povo de Deus obedecer. Mas esses falsos mestres não entendem do que eles falam, mesmo que eles estejam confiantes de que as coisas que eles dizem são verdadeiras.</w:t>
      </w:r>
    </w:p>
    <w:p>
      <w:pPr/>
      <w:r>
        <w:rPr>
          <w:lang w:val="pt_PT" w:bidi="pt_PT"/>
        </w:rPr>
      </w:r>
      <w:r>
        <w:rPr>
          <w:lang w:val="pt_PT" w:bidi="pt_PT"/>
        </w:rPr>
        <w:t>Pare aqui e discuta essa pergunta em grupo: dê um exemplo ou conte uma história sobre alguém que queria ensinar a outras pessoas o que fazer ou como viver. Como as pessoas se tornam mestres em sua comunidade? O que dá a eles a autoridade para ensinar?</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1:-3–7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lembra a Timóteo por que Paulo deixou Timóteo em Éfeso. Paulo lembra a Timóteo de ordenar a algumas pessoas para pararem de ensinar coisas erradas. As coisas que essas pessoas ensinam fazem com que as pessoas discutam sobre coisas que são sem valor.</w:t>
      </w:r>
    </w:p>
    <w:p>
      <w:pPr/>
      <w:r>
        <w:rPr>
          <w:lang w:val="pt_PT" w:bidi="pt_PT"/>
        </w:rPr>
      </w:r>
      <w:r>
        <w:rPr>
          <w:b/>
          <w:lang w:val="pt_PT" w:bidi="pt_PT"/>
        </w:rPr>
        <w:t>Na segunda parte:</w:t>
      </w:r>
      <w:r>
        <w:rPr>
          <w:lang w:val="pt_PT" w:bidi="pt_PT"/>
        </w:rPr>
        <w:t xml:space="preserve"> Paulo diz a Timóteo que o objetivo do ensinamento de Timóteo é o amor. Esse amor vem quando alguém tem um bom coração e sabe a diferença entre fazer o bem e o mal. Esse amor só pode vir quando alguém confia genuinamente em Deus. Os ensinamentos de Paulo e Timóteo fazem com que as pessoas tenham esse tipo de amor porque o que elas ensinam vem de Deus que sempre diz o que é bom e verdadeiro.</w:t>
      </w:r>
    </w:p>
    <w:p>
      <w:pPr/>
      <w:r>
        <w:rPr>
          <w:lang w:val="pt_PT" w:bidi="pt_PT"/>
        </w:rPr>
      </w:r>
      <w:r>
        <w:rPr>
          <w:b/>
          <w:lang w:val="pt_PT" w:bidi="pt_PT"/>
        </w:rPr>
        <w:t>Na terceira parte:</w:t>
      </w:r>
      <w:r>
        <w:rPr>
          <w:lang w:val="pt_PT" w:bidi="pt_PT"/>
        </w:rPr>
        <w:t xml:space="preserve"> Paulo fala novamente sobre as pessoas que ensinam coisas erradas. Paulo lembra a Timóteo novamente que essas pessoas ensinam mentiras e causam coisas ruins na comunidade.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Crentes em Éfeso</w:t>
      </w:r>
    </w:p>
    <w:p>
      <w:pPr>
        <w:pStyle w:val="ListBullet"/>
        <w:spacing w:line="240" w:lineRule="auto"/>
        <w:ind w:left="720"/>
      </w:pPr>
      <w:r>
        <w:rPr>
          <w:lang w:val="pt_PT" w:bidi="pt_PT"/>
        </w:rPr>
      </w:r>
      <w:r>
        <w:rPr>
          <w:lang w:val="pt_PT" w:bidi="pt_PT"/>
        </w:rPr>
        <w:t>Alguém que lê a carta em voz alta</w:t>
      </w:r>
    </w:p>
    <w:p>
      <w:pPr>
        <w:pStyle w:val="ListBullet"/>
        <w:spacing w:line="240" w:lineRule="auto"/>
        <w:ind w:left="720"/>
      </w:pPr>
      <w:r>
        <w:rPr>
          <w:lang w:val="pt_PT" w:bidi="pt_PT"/>
        </w:rPr>
      </w:r>
      <w:r>
        <w:rPr>
          <w:lang w:val="pt_PT" w:bidi="pt_PT"/>
        </w:rPr>
        <w:t>Pessoas que ensinam coisas erradas</w:t>
      </w:r>
    </w:p>
    <w:p>
      <w:pPr/>
      <w:r>
        <w:rPr>
          <w:lang w:val="pt_PT" w:bidi="pt_PT"/>
        </w:rPr>
      </w:r>
      <w:r>
        <w:rPr>
          <w:lang w:val="pt_PT" w:bidi="pt_PT"/>
        </w:rPr>
        <w:t>Como um grupo, prestem atenção às partes do cenário da passagem:</w:t>
      </w:r>
    </w:p>
    <w:p>
      <w:pPr/>
      <w:r>
        <w:rPr>
          <w:lang w:val="pt_PT" w:bidi="pt_PT"/>
        </w:rPr>
      </w:r>
      <w:r>
        <w:rPr>
          <w:lang w:val="pt_PT" w:bidi="pt_PT"/>
        </w:rPr>
        <w:t>Paulo está a caminho para a Macedônia, ou Paulo pode já estar na Macedônia. Timóteo está em uma cidade chamada Éfeso, onde ele está com outros crentes. Algumas pessoas entre os efésios ensinam coisas erradas.</w:t>
      </w:r>
    </w:p>
    <w:p>
      <w:pPr/>
      <w:r>
        <w:rPr>
          <w:lang w:val="pt_PT" w:bidi="pt_PT"/>
        </w:rPr>
      </w:r>
      <w:r>
        <w:rPr>
          <w:lang w:val="pt_PT" w:bidi="pt_PT"/>
        </w:rPr>
        <w:t>Nessa passagem, Paulo diz a Timóteo para dizer a algumas pessoas para parar de ensinar uma mensagem diferente sobre as boas novas de Deus. Paulo lembra a Timóteo do objetivo final dele quando dá a essas pessoas essa instrução. Esses maus mestres devem parar o que eles fazem porque eles não sabem verdadeiramente do que eles falam e ensinam.</w:t>
      </w:r>
    </w:p>
    <w:p>
      <w:pPr/>
      <w:r>
        <w:rPr>
          <w:lang w:val="pt_PT" w:bidi="pt_PT"/>
        </w:rPr>
      </w:r>
      <w:r>
        <w:rPr>
          <w:lang w:val="pt_PT" w:bidi="pt_PT"/>
        </w:rPr>
        <w:t>Paulo lembra a Timóteo das instruções que Paulo já havia dado a ele antes de ir para a Macedônia. Paulo diz que o que Paulo instruirá Timóteo a fazer agora é o mesmo que Paulo disse a Timóteo para fazer antes de Paulo sair para ir para a Macedônia. Paulo faz isso para enfatizar as instruções de Paulo a Timóteo. Essa é a segunda vez que Paulo encoraja Timóteo a fazer esse trabalho em Éfeso.</w:t>
      </w:r>
    </w:p>
    <w:p>
      <w:pPr/>
      <w:r>
        <w:rPr>
          <w:lang w:val="pt_PT" w:bidi="pt_PT"/>
        </w:rPr>
      </w:r>
      <w:r>
        <w:rPr>
          <w:lang w:val="pt_PT" w:bidi="pt_PT"/>
        </w:rPr>
        <w:t>Pare aqui e discuta essa pergunta em grupo: conte uma história onde você começa lembrando alguém de algo que você disse a ele antes. Como você começou a história? Pause este áudio aqui.</w:t>
      </w:r>
    </w:p>
    <w:p>
      <w:pPr/>
      <w:r>
        <w:rPr>
          <w:lang w:val="pt_PT" w:bidi="pt_PT"/>
        </w:rPr>
      </w:r>
      <w:r>
        <w:rPr>
          <w:lang w:val="pt_PT" w:bidi="pt_PT"/>
        </w:rPr>
        <w:t>Paulo lembra a Timóteo que Paulo deixou Timóteo em Éfeso para que Timóteo possa dizer a algumas pessoas para parar de ensinar um ensinamento diferente. Essas pessoas também devem parar de passar todo seu tempo com histórias antigas e longas listas de ancestrais, porque essas coisas as levam a ensinar coisas erradas. Paulo explica que o que essas pessoas fazem faz com que os efésios discutam sobre coisas inúteis que não os ajudam a se comportar de uma maneira que Deus quer que eles se comportem.</w:t>
      </w:r>
    </w:p>
    <w:p>
      <w:pPr/>
      <w:r>
        <w:rPr>
          <w:lang w:val="pt_PT" w:bidi="pt_PT"/>
        </w:rPr>
      </w:r>
      <w:r>
        <w:rPr>
          <w:lang w:val="pt_PT" w:bidi="pt_PT"/>
        </w:rPr>
        <w:t>Paulo então enfatiza um contraste entre o que é ruim e o que é bom. O que algumas pessoas fazem causa o que é ruim ao invés do que é bom. Deus planejou tudo, e a Sua maneira de fazer as coisas é boa. Para descrever a maneira de Deus de fazer as coisas, Paulo usa uma palavra que as pessoas comumente usariam para descrever como alguém administra, ou gerencia, uma casa ou família. Nos dias de Paulo, uma casa incluía não apenas a família, mas também as pessoas que trabalhavam para a família ou para sua fazenda ou negócio. Uma família precisava de alguém para administrar a casa para que tudo funcionasse bem. Paulo usa essa palavra para descrever como Deus administra o povo de Deus. A igreja de Deus é como uma casa, ou família, que o próprio Deus gerencia. Deus também disse ao seu povo como essas pessoas devem viver e trabalhar juntas como uma família. A família de Deus segue a maneira como Deus a administra pela fé. Em outras palavras, a família de Deus acredita em Deus e confia em Deus e na maneira como Ele direciona suas vidas. Mas esses maus mestres levam as pessoas para longe do plano de Deus e da ordem que Deus tem para seu povo.</w:t>
      </w:r>
    </w:p>
    <w:p>
      <w:pPr/>
      <w:r>
        <w:rPr>
          <w:lang w:val="pt_PT" w:bidi="pt_PT"/>
        </w:rPr>
      </w:r>
      <w:r>
        <w:rPr>
          <w:lang w:val="pt_PT" w:bidi="pt_PT"/>
        </w:rPr>
        <w:t>Pare aqui e discuta essa pergunta em grupo: quem faz as regras em suas famílias e quem gerencia as famílias? Como você descreve essa pessoa e o que ela faz para dirigir ou gerenciar a família? Pause este áudio aqui.</w:t>
      </w:r>
    </w:p>
    <w:p>
      <w:pPr/>
      <w:r>
        <w:rPr>
          <w:lang w:val="pt_PT" w:bidi="pt_PT"/>
        </w:rPr>
      </w:r>
      <w:r>
        <w:rPr>
          <w:lang w:val="pt_PT" w:bidi="pt_PT"/>
        </w:rPr>
        <w:t>Paulo então para de falar sobre as pessoas que ensinam coisas erradas. Em vez disso, Paulo agora fala sobre si e Timóteo. Paulo contrasta as pessoas que ensinam coisas erradas com Timóteo, que tem o mesmo objetivo, ou propósito, que Paulo tem. O propósito de Paulo e Timóteo é ensinar e cuidar dos crentes de uma maneira que resulta em amor. Esse amor só pode vir de um coração puro ou bom, uma boa consciência e uma fé genuína. O propósito de Paulo e Timóteo é que as pessoas tenham esse tipo de amor.</w:t>
      </w:r>
    </w:p>
    <w:p>
      <w:pPr/>
      <w:r>
        <w:rPr>
          <w:lang w:val="pt_PT" w:bidi="pt_PT"/>
        </w:rPr>
      </w:r>
      <w:r>
        <w:rPr>
          <w:lang w:val="pt_PT" w:bidi="pt_PT"/>
        </w:rPr>
        <w:t>Paulo então volta a falar sobre as pessoas que ensinam coisas erradas. O objetivo das pessoas que ensinam coisas erradas é ser mestres da lei de Moisés. Essas pessoas se afastaram, ou não ensinam mais, do bom ensinamento que produz coisas boas nas pessoas. Timóteo não deve permitir que essas pessoas continuem a ensinar, porque essas pessoas não entendem duas coisas importantes. Primeiro, essas pessoas não entendem as coisas que elas dizem, e em segundo lugar, essas pessoas não entendem que as coisas que elas estão confiantes que são verdadeiras, na verdade, não são. Essas duas coisas são semelhantes para enfatizar que essas pessoas não podem ser mestres da lei porque essas pessoas não entendem verdadeiramente a lei ou a mensagem do evangelho.</w:t>
      </w:r>
    </w:p>
    <w:p>
      <w:pPr/>
      <w:r>
        <w:rPr>
          <w:lang w:val="pt_PT" w:bidi="pt_PT"/>
        </w:rPr>
      </w:r>
      <w:r>
        <w:rPr>
          <w:lang w:val="pt_PT" w:bidi="pt_PT"/>
        </w:rPr>
        <w:t>Agora, o grupo deve fazer o roteiro, desenhar ou usar objetos para visualizar a passagem e suas ações.</w:t>
      </w:r>
    </w:p>
    <w:p>
      <w:pPr/>
      <w:r>
        <w:rPr>
          <w:lang w:val="pt_PT" w:bidi="pt_PT"/>
        </w:rPr>
      </w:r>
      <w:r>
        <w:rPr>
          <w:lang w:val="pt_PT" w:bidi="pt_PT"/>
        </w:rPr>
        <w:t>Desenhe ou use objetos para mostrar como os crentes, as pessoas que ensinam coisas erradas, e Timóteo estão juntos em um lugar. Isso pode ser em Éfeso. Pense nesse lugar como uma casa onde a família vive. Agora marque outro lugar como o lugar que é ruim. Mova os maus mestres com algum dos objetos que são as pessoas boas fora do lugar que é a casa de Deus e coloque eles no lugar ruim. Pense nesse lugar como a casa ruim onde as pessoas discutem sobre coisas que não as ajudam a entender o evangelho ou o ensinamento de Deus.</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1:-3–7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Crentes em Éfeso</w:t>
      </w:r>
    </w:p>
    <w:p>
      <w:pPr>
        <w:pStyle w:val="ListBullet"/>
        <w:spacing w:line="240" w:lineRule="auto"/>
        <w:ind w:left="720"/>
      </w:pPr>
      <w:r>
        <w:rPr>
          <w:lang w:val="pt_PT" w:bidi="pt_PT"/>
        </w:rPr>
      </w:r>
      <w:r>
        <w:rPr>
          <w:lang w:val="pt_PT" w:bidi="pt_PT"/>
        </w:rPr>
        <w:t>Alguém que lê a carta em voz alta</w:t>
      </w:r>
    </w:p>
    <w:p>
      <w:pPr>
        <w:pStyle w:val="ListBullet"/>
        <w:spacing w:line="240" w:lineRule="auto"/>
        <w:ind w:left="720"/>
      </w:pPr>
      <w:r>
        <w:rPr>
          <w:lang w:val="pt_PT" w:bidi="pt_PT"/>
        </w:rPr>
      </w:r>
      <w:r>
        <w:rPr>
          <w:lang w:val="pt_PT" w:bidi="pt_PT"/>
        </w:rPr>
        <w:t>Pessoas que ensinam coisas erradas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Nessa passagem, Paulo diz a Timóteo para dizer a algumas pessoas para parar de ensinar uma mensagem diferente. Paulo lembra a Timóteo do objetivo final dele quando dá a essas pessoas essa instrução. Esses maus mestres devem parar o que eles fazem porque eles não sabem verdadeiramente do que eles falam e ensinam.</w:t>
      </w:r>
    </w:p>
    <w:p>
      <w:pPr/>
      <w:r>
        <w:rPr>
          <w:lang w:val="pt_PT" w:bidi="pt_PT"/>
        </w:rPr>
      </w:r>
      <w:r>
        <w:rPr>
          <w:lang w:val="pt_PT" w:bidi="pt_PT"/>
        </w:rPr>
        <w:t xml:space="preserve"> Você pode dividir seu espaço em duas seções: Uma onde Timóteo e Paulo estão, e uma onde as pessoas que ensinam coisas erradas estão. A seção de Timóteo e Paulo pode representar o bom ensinamento que vem de Deus. A outra seção pode representar o mau ensinamento e o objetivo egoísta que é contra Deus.</w:t>
      </w:r>
    </w:p>
    <w:p>
      <w:pPr/>
      <w:r>
        <w:rPr>
          <w:lang w:val="pt_PT" w:bidi="pt_PT"/>
        </w:rPr>
      </w:r>
      <w:r>
        <w:rPr>
          <w:lang w:val="pt_PT" w:bidi="pt_PT"/>
        </w:rPr>
        <w:t>Paulo enfrenta Timóteo e lembra a ele que, como Paulo tinha dito antes, Paulo deixou Timóteo em Éfeso para dizer a algumas pessoas para pararem de ensinar uma mensagem diferente. Essas pessoas também devem parar de gastar todo o seu tempo com mitos ou histórias antigas e longas listas de ancestrais. Essas coisas levam essas pessoas a ensinar coisas erradas. Paulo explica que o que essas pessoas fazem faz com os efésios discutam sobre coisas inúteis. Alguns dos crentes de Éfeso podem ficar com as pessoas que ensinam coisas erradas. Esse grupo de pessoas discute entre si.</w:t>
      </w:r>
    </w:p>
    <w:p>
      <w:pPr/>
      <w:r>
        <w:rPr>
          <w:lang w:val="pt_PT" w:bidi="pt_PT"/>
        </w:rPr>
      </w:r>
      <w:r>
        <w:rPr>
          <w:lang w:val="pt_PT" w:bidi="pt_PT"/>
        </w:rPr>
        <w:t>O que essas pessoas fazem causa o que é ruim em vez do que é bom. O que é bom é a maneira de Deus de fazer as coisas de acordo com o plano e a ordem de Deus. As pessoas que estão com Paulo e Timóteo não discutem. Essas pessoas são pacíficas e amorosas.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Por que você está dizendo isso a Timóteo?”.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lembra Timóteo que a meta de seu ensinamento é que as pessoas amem a Deus e ao próximo. Esse tipo de amor vem quando as pessoas têm um coração puro, uma boa consciência e uma fé genuína.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pensando ou sentindo? Por que você acha que Paulo diz essas coisas?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objetivo das pessoas que ensinam coisas erradas é ser mestres da lei de Moisés. Essas pessoas se afastaram, ou deixaram o bom ensinamento que produz coisas boas nas pessoas. Essas pessoas não entendem o que elas dizem e não entendem as coisas que elas ensinam com confiança.</w:t>
      </w:r>
    </w:p>
    <w:p>
      <w:pPr/>
      <w:r>
        <w:rPr>
          <w:lang w:val="pt_PT" w:bidi="pt_PT"/>
        </w:rPr>
      </w:r>
      <w:r>
        <w:rPr>
          <w:lang w:val="pt_PT" w:bidi="pt_PT"/>
        </w:rPr>
        <w:t>As pessoas que ensinam coisas erradas podem encenar ensinando às pessoas que estão com elas sobre as leis de Deus e o que as pessoas devem e não devem fazer.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Por que você está preocupado com o que essas pessoas fazem? Por que é importante que Timóteo diga a essas pessoas para parar o que elas estão fazendo?”.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1:-3–7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diz que, assim como ele pediu fortemente a Timóteo antes, Paulo agora insta Timóteo novamente a ficar em Éfeso para que ele possa exigir, ou ordenar, a algumas pessoas que parem de ensinar uma mensagem ou doutrina diferente. Paulo instrui Timóteo a ordenar essas pessoas para parar de prestar atenção aos mitos e genealogias.</w:t>
      </w:r>
    </w:p>
    <w:p>
      <w:pPr/>
      <w:r>
        <w:rPr>
          <w:lang w:val="pt_PT" w:bidi="pt_PT"/>
        </w:rPr>
      </w:r>
      <w:r>
        <w:rPr>
          <w:b/>
          <w:lang w:val="pt_PT" w:bidi="pt_PT"/>
        </w:rPr>
        <w:t>Doutrina</w:t>
      </w:r>
      <w:r>
        <w:rPr>
          <w:lang w:val="pt_PT" w:bidi="pt_PT"/>
        </w:rPr>
        <w:t xml:space="preserve"> é todos os ensinamentos, ou declarações, que alguém ensina ou aceita e acredita. Aqui nessa passagem, quando Paulo diz “uma doutrina diferente", Paulo fala sobre ensinamentos que são diferentes do que Jesus ensinou e, portanto, errados e ruins.</w:t>
      </w:r>
    </w:p>
    <w:p>
      <w:pPr/>
      <w:r>
        <w:rPr>
          <w:lang w:val="pt_PT" w:bidi="pt_PT"/>
        </w:rPr>
      </w:r>
      <w:r>
        <w:rPr>
          <w:lang w:val="pt_PT" w:bidi="pt_PT"/>
        </w:rPr>
        <w:t xml:space="preserve">Pare aqui e discuta em grupo qual palavra ou frase você usará para </w:t>
      </w:r>
      <w:r>
        <w:rPr>
          <w:b/>
          <w:lang w:val="pt_PT" w:bidi="pt_PT"/>
        </w:rPr>
        <w:t>doutrina</w:t>
      </w:r>
      <w:r>
        <w:rPr>
          <w:lang w:val="pt_PT" w:bidi="pt_PT"/>
        </w:rPr>
        <w:t xml:space="preserve">. Procure a palavra </w:t>
      </w:r>
      <w:r>
        <w:rPr>
          <w:b/>
          <w:lang w:val="pt_PT" w:bidi="pt_PT"/>
        </w:rPr>
        <w:t>doutrina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w:t>
      </w:r>
      <w:r>
        <w:rPr>
          <w:b/>
          <w:lang w:val="pt_PT" w:bidi="pt_PT"/>
        </w:rPr>
        <w:t>mitos</w:t>
      </w:r>
      <w:r>
        <w:rPr>
          <w:lang w:val="pt_PT" w:bidi="pt_PT"/>
        </w:rPr>
        <w:t xml:space="preserve"> são histórias tradicionais sobre ancestrais ou o início do mundo. Essas histórias podem ensinar algo sobre o mundo, ou sobre uma verdade importante, mas as histórias em si não aconteceram realmente.</w:t>
      </w:r>
    </w:p>
    <w:p>
      <w:pPr/>
      <w:r>
        <w:rPr>
          <w:lang w:val="pt_PT" w:bidi="pt_PT"/>
        </w:rPr>
      </w:r>
      <w:r>
        <w:rPr>
          <w:lang w:val="pt_PT" w:bidi="pt_PT"/>
        </w:rPr>
        <w:t xml:space="preserve">Pare aqui e discuta em grupo qual palavra ou frase você usará para </w:t>
      </w:r>
      <w:r>
        <w:rPr>
          <w:b/>
          <w:lang w:val="pt_PT" w:bidi="pt_PT"/>
        </w:rPr>
        <w:t>mito</w:t>
      </w:r>
      <w:r>
        <w:rPr>
          <w:lang w:val="pt_PT" w:bidi="pt_PT"/>
        </w:rPr>
        <w:t>. Pause este áudio aqui.</w:t>
      </w:r>
    </w:p>
    <w:p>
      <w:pPr/>
      <w:r>
        <w:rPr>
          <w:lang w:val="pt_PT" w:bidi="pt_PT"/>
        </w:rPr>
      </w:r>
      <w:r>
        <w:rPr>
          <w:b/>
          <w:lang w:val="pt_PT" w:bidi="pt_PT"/>
        </w:rPr>
        <w:t>Genealogias</w:t>
      </w:r>
      <w:r>
        <w:rPr>
          <w:lang w:val="pt_PT" w:bidi="pt_PT"/>
        </w:rPr>
        <w:t xml:space="preserve"> são listas de nomes de uma família, tribo ou nação. Genealogias também podem apresentar a história de uma pessoa. Genealogias na bíblia geralmente são listas do povo judeu. Aqui, nós não sabemos a lista de ancestrais do povo ou de outro povo.</w:t>
      </w:r>
    </w:p>
    <w:p>
      <w:pPr/>
      <w:r>
        <w:rPr>
          <w:lang w:val="pt_PT" w:bidi="pt_PT"/>
        </w:rPr>
      </w:r>
      <w:r>
        <w:rPr>
          <w:lang w:val="pt_PT" w:bidi="pt_PT"/>
        </w:rPr>
        <w:t xml:space="preserve">Pare aqui e discuta em grupo qual palavra ou frase você usará para </w:t>
      </w:r>
      <w:r>
        <w:rPr>
          <w:b/>
          <w:lang w:val="pt_PT" w:bidi="pt_PT"/>
        </w:rPr>
        <w:t>genealogias</w:t>
      </w:r>
      <w:r>
        <w:rPr>
          <w:lang w:val="pt_PT" w:bidi="pt_PT"/>
        </w:rPr>
        <w:t xml:space="preserve">. Procure a palavra </w:t>
      </w:r>
      <w:r>
        <w:rPr>
          <w:lang w:val="pt_PT" w:bidi="pt_PT"/>
        </w:rPr>
        <w:t>genealogias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Paulo explica que o que essas pessoas fazem faz com que os efésios discutam sobre coisas inúteis ao invés de validar o que é bom. O que é bom é a maneira de Deus de fazer as coisas de acordo com o Seu plano.</w:t>
      </w:r>
    </w:p>
    <w:p>
      <w:pPr/>
      <w:r>
        <w:rPr>
          <w:lang w:val="pt_PT" w:bidi="pt_PT"/>
        </w:rPr>
      </w:r>
      <w:r>
        <w:rPr>
          <w:lang w:val="pt_PT" w:bidi="pt_PT"/>
        </w:rPr>
        <w:t>Paulo para de falar sobre essas outras pessoas para lembrar a Timóteo de seu objetivo, ou propósito, quando ele refuta essas pessoas que ensinam coisas erradas. O objetivo de Paulo e Timóteo é o amor que vem de um coração puro, uma boa consciência e uma fé genuína.</w:t>
      </w:r>
    </w:p>
    <w:p>
      <w:pPr/>
      <w:r>
        <w:rPr>
          <w:lang w:val="pt_PT" w:bidi="pt_PT"/>
        </w:rPr>
      </w:r>
      <w:r>
        <w:rPr>
          <w:b/>
          <w:lang w:val="pt_PT" w:bidi="pt_PT"/>
        </w:rPr>
        <w:t>Puro</w:t>
      </w:r>
      <w:r>
        <w:rPr>
          <w:lang w:val="pt_PT" w:bidi="pt_PT"/>
        </w:rPr>
        <w:t xml:space="preserve"> significa não misturado. Um coração puro é aquele que é somente bom, sem coisas ruins misturadas nele. Na bíblia, um coração puro geralmente se refere a alguém que Deus salvou e tornou bom através de Jesus.</w:t>
      </w:r>
    </w:p>
    <w:p>
      <w:pPr/>
      <w:r>
        <w:rPr>
          <w:lang w:val="pt_PT" w:bidi="pt_PT"/>
        </w:rPr>
      </w:r>
      <w:r>
        <w:rPr>
          <w:lang w:val="pt_PT" w:bidi="pt_PT"/>
        </w:rPr>
        <w:t xml:space="preserve">Pare aqui e discuta em grupo qual palavra ou frase você usará para </w:t>
      </w:r>
      <w:r>
        <w:rPr>
          <w:b/>
          <w:lang w:val="pt_PT" w:bidi="pt_PT"/>
        </w:rPr>
        <w:t>coração puro</w:t>
      </w:r>
      <w:r>
        <w:rPr>
          <w:lang w:val="pt_PT" w:bidi="pt_PT"/>
        </w:rPr>
        <w:t xml:space="preserve">. Procure a palavra </w:t>
      </w:r>
      <w:r>
        <w:rPr>
          <w:b/>
          <w:lang w:val="pt_PT" w:bidi="pt_PT"/>
        </w:rPr>
        <w:t>puro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Todas as pessoas têm </w:t>
      </w:r>
      <w:r>
        <w:rPr>
          <w:b/>
          <w:lang w:val="pt_PT" w:bidi="pt_PT"/>
        </w:rPr>
        <w:t>consciências</w:t>
      </w:r>
      <w:r>
        <w:rPr>
          <w:lang w:val="pt_PT" w:bidi="pt_PT"/>
        </w:rPr>
        <w:t>. A consciência de uma pessoa é seu sentido, ou capacidade de saber, o que é certo ou errado. Uma consciência é como uma parte da mente ou coração de uma pessoa, mas não podemos vê-la. Uma consciência direciona uma pessoa sobre o que é certo e errado. Uma pessoa pode ter uma boa consciência ou uma consciência maligna. Uma boa consciência leva uma pessoa a agir bem e a fazer o que é bom. Na Bíblia, uma boa consciência leva as pessoas a obedecer a Deus e dá a essas pessoas um sentimento de satisfação e felicidade. Se alguém com uma boa consciência desobedece a Deus, essa pessoa se sente envergonhada e culpada.</w:t>
      </w:r>
    </w:p>
    <w:p>
      <w:pPr/>
      <w:r>
        <w:rPr>
          <w:lang w:val="pt_PT" w:bidi="pt_PT"/>
        </w:rPr>
      </w:r>
      <w:r>
        <w:rPr>
          <w:lang w:val="pt_PT" w:bidi="pt_PT"/>
        </w:rPr>
        <w:t xml:space="preserve">Pare aqui e discuta em grupo qual palavra ou frase você usará para </w:t>
      </w:r>
      <w:r>
        <w:rPr>
          <w:b/>
          <w:lang w:val="pt_PT" w:bidi="pt_PT"/>
        </w:rPr>
        <w:t>consciências</w:t>
      </w:r>
      <w:r>
        <w:rPr>
          <w:lang w:val="pt_PT" w:bidi="pt_PT"/>
        </w:rPr>
        <w:t xml:space="preserve">. Procure a palavra </w:t>
      </w:r>
      <w:r>
        <w:rPr>
          <w:b/>
          <w:lang w:val="pt_PT" w:bidi="pt_PT"/>
        </w:rPr>
        <w:t>consciência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Ter </w:t>
      </w:r>
      <w:r>
        <w:rPr>
          <w:b/>
          <w:lang w:val="pt_PT" w:bidi="pt_PT"/>
        </w:rPr>
        <w:t>fé</w:t>
      </w:r>
      <w:r>
        <w:rPr>
          <w:lang w:val="pt_PT" w:bidi="pt_PT"/>
        </w:rPr>
        <w:t xml:space="preserve"> significa acreditar que o que uma pessoa diz sobre si mesma é verdadeiro e confiar nessa pessoa. Se você acredita em alguém ou tem fé, você acredita que o que essa pessoa diz sobre si mesma é verdadeiro. Se você tem fé em Deus, você acredita no que Deus diz sobre si mesmo e o mundo e confia que Deus fará o que ele promete fazer.</w:t>
      </w:r>
    </w:p>
    <w:p>
      <w:pPr/>
      <w:r>
        <w:rPr>
          <w:lang w:val="pt_PT" w:bidi="pt_PT"/>
        </w:rPr>
      </w:r>
      <w:r>
        <w:rPr>
          <w:lang w:val="pt_PT" w:bidi="pt_PT"/>
        </w:rPr>
        <w:t xml:space="preserve">Pare aqui e discuta como um grupo qual palavra ou frase você usará para </w:t>
      </w:r>
      <w:r>
        <w:rPr>
          <w:b/>
          <w:lang w:val="pt_PT" w:bidi="pt_PT"/>
        </w:rPr>
        <w:t>fé</w:t>
      </w:r>
      <w:r>
        <w:rPr>
          <w:lang w:val="pt_PT" w:bidi="pt_PT"/>
        </w:rPr>
        <w:t xml:space="preserve">. Procure a palavra </w:t>
      </w:r>
      <w:r>
        <w:rPr>
          <w:lang w:val="pt_PT" w:bidi="pt_PT"/>
        </w:rPr>
        <w:t>fé</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Essas pessoas não querem ser como Paulo e Timóteo. Em vez disso, essas pessoas querem ser mestres da lei. Mas Paulo adverte Timóteo que essas pessoas não sabem nada sobre as coisas das quais elas falam e dizem com muita confiança.</w:t>
      </w:r>
    </w:p>
    <w:p>
      <w:pPr/>
      <w:r>
        <w:rPr>
          <w:lang w:val="pt_PT" w:bidi="pt_PT"/>
        </w:rPr>
      </w:r>
      <w:r>
        <w:rPr>
          <w:lang w:val="pt_PT" w:bidi="pt_PT"/>
        </w:rPr>
        <w:t xml:space="preserve">Os </w:t>
      </w:r>
      <w:r>
        <w:rPr>
          <w:b/>
          <w:lang w:val="pt_PT" w:bidi="pt_PT"/>
        </w:rPr>
        <w:t>mestres da lei</w:t>
      </w:r>
      <w:r>
        <w:rPr>
          <w:lang w:val="pt_PT" w:bidi="pt_PT"/>
        </w:rPr>
        <w:t xml:space="preserve"> explicavam as Escrituras ao povo. Essas pessoas não escreviam suas explicações. Em vez disso, essas pessoas diziam as explicações a seus alunos. Os alunos memorizavam essas explicações, e então as ensinavam à próxima geração. As pessoas continuavam adicionando mais e mais explicações e discussões sobre explicações. Na época do Novo Testamento, essas explicações memorizadas haviam se tornado muito importantes para o povo, talvez até mais importantes do que as próprias Escrituras.</w:t>
      </w:r>
    </w:p>
    <w:p>
      <w:pPr/>
      <w:r>
        <w:rPr>
          <w:lang w:val="pt_PT" w:bidi="pt_PT"/>
        </w:rPr>
      </w:r>
      <w:r>
        <w:rPr>
          <w:lang w:val="pt_PT" w:bidi="pt_PT"/>
        </w:rPr>
        <w:t xml:space="preserve">Quando na Bíblia as pessoas falam sobre a </w:t>
      </w:r>
      <w:r>
        <w:rPr>
          <w:b/>
          <w:lang w:val="pt_PT" w:bidi="pt_PT"/>
        </w:rPr>
        <w:t>lei</w:t>
      </w:r>
      <w:r>
        <w:rPr>
          <w:lang w:val="pt_PT" w:bidi="pt_PT"/>
        </w:rPr>
        <w:t>, elas significam o conjunto de instruções que Deus deu ao povo de Israel. Deus deu aos israelitas suas leis por meio de um homem chamado Moisés. Portanto, as pessoas muitas vezes dizem a lei de Moisés quando elas querem dizer a lei que Deus deu ao povo por meio de Moisés.</w:t>
      </w:r>
    </w:p>
    <w:p>
      <w:pPr/>
      <w:r>
        <w:rPr>
          <w:lang w:val="pt_PT" w:bidi="pt_PT"/>
        </w:rPr>
      </w:r>
      <w:r>
        <w:rPr>
          <w:lang w:val="pt_PT" w:bidi="pt_PT"/>
        </w:rPr>
        <w:t>Quando você traduzir “mestres da lei”, você não deve usar uma frase que faz seus ouvintes pensarem que essas pessoas ensinam a lei de um país. Talvez você possa usar uma frase como “mestres da lei religiosa”, ou “especialistas na lei religiosa”, ou “especialistas nas Escrituras”.</w:t>
      </w:r>
    </w:p>
    <w:p>
      <w:pPr/>
      <w:r>
        <w:rPr>
          <w:lang w:val="pt_PT" w:bidi="pt_PT"/>
        </w:rPr>
      </w:r>
      <w:r>
        <w:rPr>
          <w:lang w:val="pt_PT" w:bidi="pt_PT"/>
        </w:rPr>
        <w:t xml:space="preserve">Pare aqui e, como um grupo, discuta qual palavra ou frase você usará para </w:t>
      </w:r>
      <w:r>
        <w:rPr>
          <w:b/>
          <w:lang w:val="pt_PT" w:bidi="pt_PT"/>
        </w:rPr>
        <w:t>mestres da lei</w:t>
      </w:r>
      <w:r>
        <w:rPr>
          <w:lang w:val="pt_PT" w:bidi="pt_PT"/>
        </w:rPr>
        <w:t xml:space="preserve">. Procure </w:t>
      </w:r>
      <w:r>
        <w:rPr>
          <w:lang w:val="pt_PT" w:bidi="pt_PT"/>
        </w:rPr>
        <w:t>mestres da lei</w:t>
      </w:r>
      <w:r>
        <w:rPr>
          <w:lang w:val="pt_PT" w:bidi="pt_PT"/>
        </w:rPr>
        <w:t xml:space="preserve"> no Glossário Mestre para mais informações.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1:-3–7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1:8–11</w:t>
      </w:r>
      <w:r>
        <w:rPr>
          <w:lang w:val="pt_PT" w:bidi="pt_PT"/>
        </w:rPr>
      </w:r>
    </w:p>
    <w:p>
      <w:pPr>
        <w:pStyle w:val="Heading3"/>
      </w:pPr>
      <w:r>
        <w:rPr>
          <w:lang w:val="pt_PT" w:bidi="pt_PT"/>
        </w:rPr>
        <w:t>Ouvir e Sentir</w:t>
      </w:r>
    </w:p>
    <w:p>
      <w:pPr/>
      <w:r>
        <w:rPr>
          <w:lang w:val="pt_PT" w:bidi="pt_PT"/>
        </w:rPr>
      </w:r>
      <w:r>
        <w:rPr>
          <w:lang w:val="pt_PT" w:bidi="pt_PT"/>
        </w:rPr>
        <w:t>Nesta etapa, ouçam 1 Timóteo 1:8–11 e guardem em seus corações.</w:t>
      </w:r>
    </w:p>
    <w:p>
      <w:pPr/>
      <w:r>
        <w:rPr>
          <w:lang w:val="pt_PT" w:bidi="pt_PT"/>
        </w:rPr>
      </w:r>
      <w:r>
        <w:rPr>
          <w:lang w:val="pt_PT" w:bidi="pt_PT"/>
        </w:rPr>
        <w:t>Ouça uma versão em áudio de 1 Timóteo 1:8–11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Nesta etapa, ouça 1 Timóteo 1:8–11 na tradução mais fácil de entender.</w:t>
      </w:r>
    </w:p>
    <w:p>
      <w:pPr/>
      <w:r>
        <w:rPr>
          <w:lang w:val="pt_PT" w:bidi="pt_PT"/>
        </w:rPr>
      </w:r>
      <w:r>
        <w:rPr>
          <w:lang w:val="pt_PT" w:bidi="pt_PT"/>
        </w:rPr>
        <w:t>Pause este áudio aqui.</w:t>
      </w:r>
    </w:p>
    <w:p>
      <w:pPr/>
      <w:r>
        <w:rPr>
          <w:lang w:val="pt_PT" w:bidi="pt_PT"/>
        </w:rPr>
      </w:r>
      <w:r>
        <w:rPr>
          <w:lang w:val="pt_PT" w:bidi="pt_PT"/>
        </w:rPr>
        <w:t>Paulo deu instruções a Timóteo sobre o trabalho que Paulo quer que ele faça na igreja em Éfeso. Na seção anterior, Paulo lembrou a Timóteo que algumas pessoas na igreja ensinavam coisas erradas. Essas pessoas querem que os outros as chamem de mestres da lei de Moisés, mas Paulo lembra a Timóteo que essas pessoas não sabem nada sobre a lei de Moisés.</w:t>
      </w:r>
    </w:p>
    <w:p>
      <w:pPr/>
      <w:r>
        <w:rPr>
          <w:lang w:val="pt_PT" w:bidi="pt_PT"/>
        </w:rPr>
      </w:r>
      <w:r>
        <w:rPr>
          <w:lang w:val="pt_PT" w:bidi="pt_PT"/>
        </w:rPr>
        <w:t>Agora, Paulo lembra a Timóteo que a lei é boa. Paulo está falando sobre a lei que Deus deu a Moisés. Paulo diz que a lei é boa porque ela nos ensina a fazer coisas boas. Paulo enfatiza que as pessoas que ensinavam coisas erradas na igreja usam a lei de Moisés de maneira errada, mas a lei em si é boa, porque Deus deu a lei ao povo de Deus. Os falsos mestres tentam ensinar às pessoas leis que Deus não ordenou. Paulo diz que a lei de Moisés é para pessoas que fazem coisas erradas. Quando as pessoas acreditam em Jesus, Deus torna essas pessoas certas aos olhos de Deus, então essas pessoas querem fazer as coisas certas. Paulo diz que a lei nos ensina a fazer coisas boas, e as boas novas sobre Jesus também nos ensinam a fazer essas mesmas coisas boas.</w:t>
      </w:r>
    </w:p>
    <w:p>
      <w:pPr/>
      <w:r>
        <w:rPr>
          <w:lang w:val="pt_PT" w:bidi="pt_PT"/>
        </w:rPr>
      </w:r>
      <w:r>
        <w:rPr>
          <w:lang w:val="pt_PT" w:bidi="pt_PT"/>
        </w:rPr>
        <w:t>Pare aqui e discuta essa pergunta em grupo: conte uma história de um tempo em que algumas pessoas trouxeram novas ideias para sua comunidade que eram diferentes de suas tradições. Como foi? As pessoas ficaram confusas ou zangadas? Como os líderes da comunidade lidaram com essa situação? Pause este áudio aqui.</w:t>
      </w:r>
    </w:p>
    <w:p>
      <w:pPr/>
      <w:r>
        <w:rPr>
          <w:lang w:val="pt_PT" w:bidi="pt_PT"/>
        </w:rPr>
      </w:r>
      <w:r>
        <w:rPr>
          <w:lang w:val="pt_PT" w:bidi="pt_PT"/>
        </w:rPr>
        <w:t>Paulo agora dá uma lista de pessoas que quebram a lei e pecam de muitas maneiras. Paulo diz que a lei é para essas pessoas. As coisas erradas nessa lista não são os únicos pecados, mas elas são exemplos muito fortes dos tipos de coisas erradas que as pessoas fazem.</w:t>
      </w:r>
    </w:p>
    <w:p>
      <w:pPr/>
      <w:r>
        <w:rPr>
          <w:lang w:val="pt_PT" w:bidi="pt_PT"/>
        </w:rPr>
      </w:r>
      <w:r>
        <w:rPr>
          <w:lang w:val="pt_PT" w:bidi="pt_PT"/>
        </w:rPr>
        <w:t>Paulo fala sobre pessoas que quebram a lei e desobedecem. Essas são pessoas que ignoram ou rejeitam a lei de Deus.</w:t>
      </w:r>
    </w:p>
    <w:p>
      <w:pPr/>
      <w:r>
        <w:rPr>
          <w:lang w:val="pt_PT" w:bidi="pt_PT"/>
        </w:rPr>
      </w:r>
      <w:r>
        <w:rPr>
          <w:lang w:val="pt_PT" w:bidi="pt_PT"/>
        </w:rPr>
        <w:t>Pare aqui e discuta essa pergunta em grupo: em sua cultura, o que acontece quando um jovem se recusa a obedecer a seu pai ou chefe? Pause este áudio aqui.</w:t>
      </w:r>
    </w:p>
    <w:p>
      <w:pPr/>
      <w:r>
        <w:rPr>
          <w:lang w:val="pt_PT" w:bidi="pt_PT"/>
        </w:rPr>
      </w:r>
      <w:r>
        <w:rPr>
          <w:lang w:val="pt_PT" w:bidi="pt_PT"/>
        </w:rPr>
        <w:t>Em seguida, Paulo fala sobre um grupo de pessoas que agem como se elas não tivessem nenhum respeito a Deus. Paulo também diz que essas pessoas continuam a fazer coisas erradas, mesmo que elas saibam que essas coisas estão erradas.</w:t>
      </w:r>
    </w:p>
    <w:p>
      <w:pPr/>
      <w:r>
        <w:rPr>
          <w:lang w:val="pt_PT" w:bidi="pt_PT"/>
        </w:rPr>
      </w:r>
      <w:r>
        <w:rPr>
          <w:lang w:val="pt_PT" w:bidi="pt_PT"/>
        </w:rPr>
        <w:t>Paulo menciona outro grupo que é muito semelhante. Essas pessoas fazem coisas que não agradam a Deus. Essas pessoas se comportam de forma perversa como se Deus não fosse importante. Paulo diz que elas são pessoas que não respeitam a Deus. Essas pessoas se importam apenas com coisas desse mundo.</w:t>
      </w:r>
    </w:p>
    <w:p>
      <w:pPr/>
      <w:r>
        <w:rPr>
          <w:lang w:val="pt_PT" w:bidi="pt_PT"/>
        </w:rPr>
      </w:r>
      <w:r>
        <w:rPr>
          <w:lang w:val="pt_PT" w:bidi="pt_PT"/>
        </w:rPr>
        <w:t>Pare aqui e discuta essa pergunta em grupo: conte uma história ou um provérbio sobre uma pessoa que faz coisas erradas continuamente. Compartilhe essa história ou provérbio com o grupo. Pause este áudio aqui.</w:t>
      </w:r>
    </w:p>
    <w:p>
      <w:pPr/>
      <w:r>
        <w:rPr>
          <w:lang w:val="pt_PT" w:bidi="pt_PT"/>
        </w:rPr>
      </w:r>
      <w:r>
        <w:rPr>
          <w:lang w:val="pt_PT" w:bidi="pt_PT"/>
        </w:rPr>
        <w:t>Agora Paulo dá outros exemplos de coisas ruins que as pessoas não devem fazer. Paulo fala sobre pessoas que matam seu pai ou sua mãe. Paulo fala sobre assassinos, ou pessoas que matam outra pessoa. Então Paulo fala sobre outro grupo de pessoas que fazem coisas inadequadas ou coisas malignas. Essas pessoas são sexualmente imorais de várias maneiras diferentes. Então Paulo menciona um tipo específico de pecado sexual. Que é homens que dormem com outros homens.</w:t>
      </w:r>
    </w:p>
    <w:p>
      <w:pPr/>
      <w:r>
        <w:rPr>
          <w:lang w:val="pt_PT" w:bidi="pt_PT"/>
        </w:rPr>
      </w:r>
      <w:r>
        <w:rPr>
          <w:lang w:val="pt_PT" w:bidi="pt_PT"/>
        </w:rPr>
        <w:t>Pare aqui e discuta essa pergunta em grupo: conte uma história sobre pessoas que fazem esse tipo de coisa. Pause este áudio aqui.</w:t>
      </w:r>
    </w:p>
    <w:p>
      <w:pPr/>
      <w:r>
        <w:rPr>
          <w:lang w:val="pt_PT" w:bidi="pt_PT"/>
        </w:rPr>
      </w:r>
      <w:r>
        <w:rPr>
          <w:lang w:val="pt_PT" w:bidi="pt_PT"/>
        </w:rPr>
        <w:t>Agora Paulo menciona comerciantes de escravos. Essas são pessoas que capturam outras pessoas e então vendem essas pessoas como escravas.</w:t>
      </w:r>
    </w:p>
    <w:p>
      <w:pPr/>
      <w:r>
        <w:rPr>
          <w:lang w:val="pt_PT" w:bidi="pt_PT"/>
        </w:rPr>
      </w:r>
      <w:r>
        <w:rPr>
          <w:lang w:val="pt_PT" w:bidi="pt_PT"/>
        </w:rPr>
        <w:t>Pare aqui e discuta essa pergunta em grupo: você pode contar uma história ou uma lenda sobre um tempo em que seu povo capturou escravos, ou quando outras pessoas capturaram escravos de seu povo? Pause este áudio aqui.</w:t>
      </w:r>
    </w:p>
    <w:p>
      <w:pPr/>
      <w:r>
        <w:rPr>
          <w:lang w:val="pt_PT" w:bidi="pt_PT"/>
        </w:rPr>
      </w:r>
      <w:r>
        <w:rPr>
          <w:lang w:val="pt_PT" w:bidi="pt_PT"/>
        </w:rPr>
        <w:t>Paulo agora fala sobre pessoas que dizem mentiras de duas maneiras diferentes. No primeiro grupo, imagine uma pessoa que tinha que ir a um juiz ou um governante. Imagine como essa pessoa teve que jurar dizer a verdade, mas então essa pessoa mentiu. Depois disso, Paulo fala sobre mentirosos em geral, ou pessoas que dizem coisas que elas sabem que não são verdadeiras.</w:t>
      </w:r>
    </w:p>
    <w:p>
      <w:pPr/>
      <w:r>
        <w:rPr>
          <w:lang w:val="pt_PT" w:bidi="pt_PT"/>
        </w:rPr>
      </w:r>
      <w:r>
        <w:rPr>
          <w:lang w:val="pt_PT" w:bidi="pt_PT"/>
        </w:rPr>
        <w:t>Finalmente, Paulo termina sua lista com uma declaração geral que inclui todas as outras coisas ruins que não agradam a Deus. Paulo lembra a Timóteo que o ensinamento correto sobre as boas novas de Jesus nos proíbe de fazer essas coisas. Paulo louva a Deus pelas maravilhosas boas novas de Deus, e Paulo lembra a Timóteo que Deus deu a Paulo o trabalho de dizer as boas novas aos outros.</w:t>
      </w:r>
      <w:r>
        <w:rPr>
          <w:lang w:val="pt_PT" w:bidi="pt_PT"/>
        </w:rPr>
      </w:r>
    </w:p>
    <w:p>
      <w:pPr>
        <w:pStyle w:val="Heading3"/>
      </w:pPr>
      <w:r>
        <w:rPr>
          <w:lang w:val="pt_PT" w:bidi="pt_PT"/>
        </w:rPr>
        <w:t>Identificando as Cenas</w:t>
      </w:r>
    </w:p>
    <w:p>
      <w:pPr/>
      <w:r>
        <w:rPr>
          <w:lang w:val="pt_PT" w:bidi="pt_PT"/>
        </w:rPr>
      </w:r>
      <w:r>
        <w:rPr>
          <w:lang w:val="pt_PT" w:bidi="pt_PT"/>
        </w:rPr>
        <w:t>Nesta etapa, ouça 1 Timóteo 1:8–11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a lei é boa quando as pessoas ensinam a lei da maneira correta.</w:t>
      </w:r>
    </w:p>
    <w:p>
      <w:pPr/>
      <w:r>
        <w:rPr>
          <w:lang w:val="pt_PT" w:bidi="pt_PT"/>
        </w:rPr>
      </w:r>
      <w:r>
        <w:rPr>
          <w:b/>
          <w:lang w:val="pt_PT" w:bidi="pt_PT"/>
        </w:rPr>
        <w:t>Na segunda parte:</w:t>
      </w:r>
      <w:r>
        <w:rPr>
          <w:lang w:val="pt_PT" w:bidi="pt_PT"/>
        </w:rPr>
        <w:t xml:space="preserve"> Paulo lista diferentes grupos de pessoas que fazem coisas erradas que são opostas à lei de Deus e às boas novas sobre Jesus.</w:t>
      </w:r>
    </w:p>
    <w:p>
      <w:pPr/>
      <w:r>
        <w:rPr>
          <w:lang w:val="pt_PT" w:bidi="pt_PT"/>
        </w:rPr>
      </w:r>
      <w:r>
        <w:rPr>
          <w:b/>
          <w:lang w:val="pt_PT" w:bidi="pt_PT"/>
        </w:rPr>
        <w:t>Na terceira parte:</w:t>
      </w:r>
      <w:r>
        <w:rPr>
          <w:lang w:val="pt_PT" w:bidi="pt_PT"/>
        </w:rPr>
        <w:t xml:space="preserve"> Paulo louva a Deus pelas maravilhosas boas novas sobre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crentes que ouvem essas palavras</w:t>
      </w:r>
    </w:p>
    <w:p>
      <w:pPr>
        <w:pStyle w:val="ListBullet"/>
        <w:spacing w:line="240" w:lineRule="auto"/>
        <w:ind w:left="720"/>
      </w:pPr>
      <w:r>
        <w:rPr>
          <w:lang w:val="pt_PT" w:bidi="pt_PT"/>
        </w:rPr>
      </w:r>
      <w:r>
        <w:rPr>
          <w:lang w:val="pt_PT" w:bidi="pt_PT"/>
        </w:rPr>
        <w:t>A pessoa que lê essa carta em voz alta</w:t>
      </w:r>
    </w:p>
    <w:p>
      <w:pPr>
        <w:pStyle w:val="ListBullet"/>
        <w:spacing w:line="240" w:lineRule="auto"/>
        <w:ind w:left="720"/>
      </w:pPr>
      <w:r>
        <w:rPr>
          <w:lang w:val="pt_PT" w:bidi="pt_PT"/>
        </w:rPr>
      </w:r>
      <w:r>
        <w:rPr>
          <w:lang w:val="pt_PT" w:bidi="pt_PT"/>
        </w:rPr>
        <w:t>Pessoas que ensinam coisas erradas sobre a lei</w:t>
      </w:r>
    </w:p>
    <w:p>
      <w:pPr>
        <w:pStyle w:val="ListBullet"/>
        <w:spacing w:line="240" w:lineRule="auto"/>
        <w:ind w:left="720"/>
      </w:pPr>
      <w:r>
        <w:rPr>
          <w:lang w:val="pt_PT" w:bidi="pt_PT"/>
        </w:rPr>
      </w:r>
      <w:r>
        <w:rPr>
          <w:lang w:val="pt_PT" w:bidi="pt_PT"/>
        </w:rPr>
        <w:t>Pessoas que quebram a lei e pecam de maneiras diferentes</w:t>
      </w:r>
    </w:p>
    <w:p>
      <w:pPr/>
      <w:r>
        <w:rPr>
          <w:lang w:val="pt_PT" w:bidi="pt_PT"/>
        </w:rPr>
      </w:r>
      <w:r>
        <w:rPr>
          <w:lang w:val="pt_PT" w:bidi="pt_PT"/>
        </w:rPr>
        <w:t>Como um grupo, prestem atenção às partes do cenário da passagem:</w:t>
      </w:r>
    </w:p>
    <w:p>
      <w:pPr/>
      <w:r>
        <w:rPr>
          <w:lang w:val="pt_PT" w:bidi="pt_PT"/>
        </w:rPr>
      </w:r>
      <w:r>
        <w:rPr>
          <w:lang w:val="pt_PT" w:bidi="pt_PT"/>
        </w:rPr>
        <w:t>Pense na passagem como um todo. Paulo fala sobre duas coisas boas — a lei e as boas novas sobre Jesus. Paulo diz que a lei nos ensina a fazer coisas boas, e as boas novas sobre Jesus também nos ensinam a fazer essas mesmas coisas boas. Paulo fala sobre a lei na primeira parte da passagem. Paulo fala sobre as boas novas na terceira parte da passagem. Entre essas duas coisas boas, Paulo fala sobre uma lista de pessoas que fazem coisas muito ruins. As ideias de Paulo se movem do bom — a lei — para o mau — pessoas fazendo coisas muito ruins — de volta para o bom — as boas novas sobre Jesus. Esses movimentos podem ajudar as pessoas no grupo a visualizar o fluxo da passagem.</w:t>
      </w:r>
    </w:p>
    <w:p>
      <w:pPr/>
      <w:r>
        <w:rPr>
          <w:lang w:val="pt_PT" w:bidi="pt_PT"/>
        </w:rPr>
      </w:r>
      <w:r>
        <w:rPr>
          <w:lang w:val="pt_PT" w:bidi="pt_PT"/>
        </w:rPr>
        <w:t>Paulo começa a primeira parte da passagem quando ele responde ao fim da seção anterior. Nessa seção, Paulo fala sobre pessoas que ensinam coisas erradas, mas que querem que os outros pensem que essas pessoas ensinam a lei de Moisés. Quando Paulo diz: “Agora sabemos”, Paulo enfatiza um contraste entre as pessoas que ensinam coisas erradas e o ensinamento correto de Paulo.</w:t>
      </w:r>
    </w:p>
    <w:p>
      <w:pPr/>
      <w:r>
        <w:rPr>
          <w:lang w:val="pt_PT" w:bidi="pt_PT"/>
        </w:rPr>
      </w:r>
      <w:r>
        <w:rPr>
          <w:lang w:val="pt_PT" w:bidi="pt_PT"/>
        </w:rPr>
        <w:t>Pare aqui e discuta essa pergunta em grupo: quando você conta uma história e quer começar a falar sobre uma nova parte que é muito diferente da última parte, o que você diz? Pause este áudio aqui.</w:t>
      </w:r>
    </w:p>
    <w:p>
      <w:pPr/>
      <w:r>
        <w:rPr>
          <w:lang w:val="pt_PT" w:bidi="pt_PT"/>
        </w:rPr>
      </w:r>
      <w:r>
        <w:rPr>
          <w:lang w:val="pt_PT" w:bidi="pt_PT"/>
        </w:rPr>
        <w:t>Paulo continua sua ideia quando ele diz “entendendo isso”. Paulo quer que as pessoas em Éfeso entendam claramente as razões pelas quais Deus deu a lei. Paulo diz que Deus deu a lei de Moisés porque as pessoas são pecadoras e fazem coisas erradas. Quando as pessoas acreditam em Jesus, Deus faz com que essas pessoas queiram fazer as coisas certas. Então, uma vez que as pessoas seguem Jesus, essas pessoas não precisam da lei da mesma maneira.</w:t>
      </w:r>
    </w:p>
    <w:p>
      <w:pPr/>
      <w:r>
        <w:rPr>
          <w:lang w:val="pt_PT" w:bidi="pt_PT"/>
        </w:rPr>
      </w:r>
      <w:r>
        <w:rPr>
          <w:lang w:val="pt_PT" w:bidi="pt_PT"/>
        </w:rPr>
        <w:t>Agora Paulo começa a longa lista de pessoas que quebram a lei e pecam de muitas maneiras. Paulo enfatiza que essas pessoas são aquelas que precisam da lei. Paulo faz a lista principalmente em pares, com duas ideias semelhantes lado a lado. Paulo organiza a lista dessa maneira para torná-la fácil de lembrar. As coisas erradas nessa lista não são os únicos pecados, mas elas são exemplos muito fortes dos tipos de coisas erradas que as pessoas fazem.</w:t>
      </w:r>
    </w:p>
    <w:p>
      <w:pPr/>
      <w:r>
        <w:rPr>
          <w:lang w:val="pt_PT" w:bidi="pt_PT"/>
        </w:rPr>
      </w:r>
      <w:r>
        <w:rPr>
          <w:lang w:val="pt_PT" w:bidi="pt_PT"/>
        </w:rPr>
        <w:t>Pare aqui e discuta essa pergunta em grupo: quando você conta uma história para ensinar aos jovens coisas que são importantes em sua cultura, como você diz as coisas importantes para que elas sejam fortes e fáceis de lembrar? Pause este áudio aqui.</w:t>
      </w:r>
    </w:p>
    <w:p>
      <w:pPr/>
      <w:r>
        <w:rPr>
          <w:lang w:val="pt_PT" w:bidi="pt_PT"/>
        </w:rPr>
      </w:r>
      <w:r>
        <w:rPr>
          <w:lang w:val="pt_PT" w:bidi="pt_PT"/>
        </w:rPr>
        <w:t>Pense nas coisas erradas em pares, com duas ideias semelhantes lado a lado:</w:t>
      </w:r>
    </w:p>
    <w:p>
      <w:pPr>
        <w:pStyle w:val="ListBullet"/>
        <w:spacing w:line="240" w:lineRule="auto"/>
        <w:ind w:left="720"/>
      </w:pPr>
      <w:r>
        <w:rPr>
          <w:lang w:val="pt_PT" w:bidi="pt_PT"/>
        </w:rPr>
      </w:r>
      <w:r>
        <w:rPr>
          <w:lang w:val="pt_PT" w:bidi="pt_PT"/>
        </w:rPr>
        <w:t xml:space="preserve">Paulo fala sobre pessoas que quebram a lei e desobedecem. </w:t>
      </w:r>
    </w:p>
    <w:p>
      <w:pPr>
        <w:pStyle w:val="ListBullet"/>
        <w:spacing w:line="240" w:lineRule="auto"/>
        <w:ind w:left="720"/>
      </w:pPr>
      <w:r>
        <w:rPr>
          <w:lang w:val="pt_PT" w:bidi="pt_PT"/>
        </w:rPr>
      </w:r>
      <w:r>
        <w:rPr>
          <w:lang w:val="pt_PT" w:bidi="pt_PT"/>
        </w:rPr>
        <w:t>Então Paulo fala sobre pessoas que não respeitam a Deus, e pessoas que continuam a fazer coisas erradas, mesmo que elas saibam que essas coisas estão erradas.</w:t>
      </w:r>
    </w:p>
    <w:p>
      <w:pPr>
        <w:pStyle w:val="ListBullet"/>
        <w:spacing w:line="240" w:lineRule="auto"/>
        <w:ind w:left="720"/>
      </w:pPr>
      <w:r>
        <w:rPr>
          <w:lang w:val="pt_PT" w:bidi="pt_PT"/>
        </w:rPr>
      </w:r>
      <w:r>
        <w:rPr>
          <w:lang w:val="pt_PT" w:bidi="pt_PT"/>
        </w:rPr>
        <w:t>Em seguida, Paulo fala sobre aqueles que se comportam de forma perversa e se importam apenas com coisas desse mundo.</w:t>
      </w:r>
    </w:p>
    <w:p>
      <w:pPr>
        <w:pStyle w:val="ListBullet"/>
        <w:spacing w:line="240" w:lineRule="auto"/>
        <w:ind w:left="720"/>
      </w:pPr>
      <w:r>
        <w:rPr>
          <w:lang w:val="pt_PT" w:bidi="pt_PT"/>
        </w:rPr>
      </w:r>
      <w:r>
        <w:rPr>
          <w:lang w:val="pt_PT" w:bidi="pt_PT"/>
        </w:rPr>
        <w:t>Então Paulo fala sobre aqueles que matam seu pai ou mãe, e aqueles que matam qualquer outra pessoa.</w:t>
      </w:r>
    </w:p>
    <w:p>
      <w:pPr>
        <w:pStyle w:val="ListBullet"/>
        <w:spacing w:line="240" w:lineRule="auto"/>
        <w:ind w:left="720"/>
      </w:pPr>
      <w:r>
        <w:rPr>
          <w:lang w:val="pt_PT" w:bidi="pt_PT"/>
        </w:rPr>
      </w:r>
      <w:r>
        <w:rPr>
          <w:lang w:val="pt_PT" w:bidi="pt_PT"/>
        </w:rPr>
        <w:t>Em seguida, Paulo fala sobre pessoas que são sexualmente imorais, e homens que dormem com outros homens.</w:t>
      </w:r>
    </w:p>
    <w:p>
      <w:pPr/>
      <w:r>
        <w:rPr>
          <w:lang w:val="pt_PT" w:bidi="pt_PT"/>
        </w:rPr>
      </w:r>
      <w:r>
        <w:rPr>
          <w:lang w:val="pt_PT" w:bidi="pt_PT"/>
        </w:rPr>
        <w:t>Pare aqui e discuta essa pergunta em grupo: você pode se lembrar que na etapa anterior você contou uma história sobre alguém que fez coisas sexualmente erradas. Quando você contou essa história, como você discutiu coisas que são tabus ou difíceis em sua cultura de uma maneira aceitável? Pause este áudio aqui.</w:t>
      </w:r>
    </w:p>
    <w:p>
      <w:pPr/>
      <w:r>
        <w:rPr>
          <w:lang w:val="pt_PT" w:bidi="pt_PT"/>
        </w:rPr>
      </w:r>
      <w:r>
        <w:rPr>
          <w:lang w:val="pt_PT" w:bidi="pt_PT"/>
        </w:rPr>
        <w:t>Paulo continua sua lista quando ele fala sobre comerciantes de escravos. Essa é a única coisa na lista que está sozinha. Paulo então continua falando sobre pessoas que dizem mentiras a seus juízes ou líderes, e aquelas que dizem mentiras de forma mais geral. Paulo termina sua lista quando ele fala sobre qualquer coisa errada que se opõe às boas novas.</w:t>
      </w:r>
    </w:p>
    <w:p>
      <w:pPr/>
      <w:r>
        <w:rPr>
          <w:lang w:val="pt_PT" w:bidi="pt_PT"/>
        </w:rPr>
      </w:r>
      <w:r>
        <w:rPr>
          <w:lang w:val="pt_PT" w:bidi="pt_PT"/>
        </w:rPr>
        <w:t>Finalmente, Paulo volta para as boas novas. Paulo fala sobre as boas novas com muita alegria e força, e Paulo louva a Deus pela glória das boas novas. Paulo agradece a Deus por Deus ter dado a Paulo o trabalho de dizer as boas novas aos outros.</w:t>
      </w:r>
    </w:p>
    <w:p>
      <w:pPr/>
      <w:r>
        <w:rPr>
          <w:lang w:val="pt_PT" w:bidi="pt_PT"/>
        </w:rPr>
      </w:r>
      <w:r>
        <w:rPr>
          <w:lang w:val="pt_PT" w:bidi="pt_PT"/>
        </w:rPr>
        <w:t>Pare aqui e discuta essa pergunta em grupo: quando você conta uma história, como você enfatiza a parte melhor e mais emocionante? Pause este áudio aqui.</w:t>
      </w:r>
    </w:p>
    <w:p>
      <w:pPr/>
      <w:r>
        <w:rPr>
          <w:lang w:val="pt_PT" w:bidi="pt_PT"/>
        </w:rPr>
      </w:r>
      <w:r>
        <w:rPr>
          <w:lang w:val="pt_PT" w:bidi="pt_PT"/>
        </w:rPr>
        <w:t>Agora, o grupo deve fazer o roteiro, desenhar ou usar objetos para visualizar a passagem e a ação nela. Ao fazer isso, é bom você ter desenhos ou objetos para representar Paulo, Timóteo, a igreja em Éfeso, as pessoas que ensinavam coisas erradas, os que quebram a lei e os crentes. À medida que você começa a recontar a história desses versículos, lembre-se de que as ideias de Paulo se movem do bom — a lei quando usada de maneira correta — para o mau — pessoas fazendo coisas muito ruins — de volta para o bom — as boas novas sobre Jesus. Esses movimentos podem ajudar as pessoas no grupo a visualizar o fluxo da passagem.</w:t>
      </w:r>
      <w:r>
        <w:rPr>
          <w:lang w:val="pt_PT" w:bidi="pt_PT"/>
        </w:rPr>
      </w:r>
    </w:p>
    <w:p>
      <w:pPr>
        <w:pStyle w:val="Heading3"/>
      </w:pPr>
      <w:r>
        <w:rPr>
          <w:lang w:val="pt_PT" w:bidi="pt_PT"/>
        </w:rPr>
        <w:t>Incorporando o Texto</w:t>
      </w:r>
    </w:p>
    <w:p>
      <w:pPr/>
      <w:r>
        <w:rPr>
          <w:lang w:val="pt_PT" w:bidi="pt_PT"/>
        </w:rPr>
      </w:r>
      <w:r>
        <w:rPr>
          <w:lang w:val="pt_PT" w:bidi="pt_PT"/>
        </w:rPr>
        <w:t>Nesta etapa, ouça 1 Timóteo 1:8–11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crentes que ouvem essas palavras</w:t>
      </w:r>
    </w:p>
    <w:p>
      <w:pPr>
        <w:pStyle w:val="ListBullet"/>
        <w:spacing w:line="240" w:lineRule="auto"/>
        <w:ind w:left="720"/>
      </w:pPr>
      <w:r>
        <w:rPr>
          <w:lang w:val="pt_PT" w:bidi="pt_PT"/>
        </w:rPr>
      </w:r>
      <w:r>
        <w:rPr>
          <w:lang w:val="pt_PT" w:bidi="pt_PT"/>
        </w:rPr>
        <w:t>A pessoa que lê essa carta em voz alta</w:t>
      </w:r>
    </w:p>
    <w:p>
      <w:pPr>
        <w:pStyle w:val="ListBullet"/>
        <w:spacing w:line="240" w:lineRule="auto"/>
        <w:ind w:left="720"/>
      </w:pPr>
      <w:r>
        <w:rPr>
          <w:lang w:val="pt_PT" w:bidi="pt_PT"/>
        </w:rPr>
      </w:r>
      <w:r>
        <w:rPr>
          <w:lang w:val="pt_PT" w:bidi="pt_PT"/>
        </w:rPr>
        <w:t>Pessoas que ensinam coisas erradas sobre a lei</w:t>
      </w:r>
    </w:p>
    <w:p>
      <w:pPr>
        <w:pStyle w:val="ListBullet"/>
        <w:spacing w:line="240" w:lineRule="auto"/>
        <w:ind w:left="720"/>
      </w:pPr>
      <w:r>
        <w:rPr>
          <w:lang w:val="pt_PT" w:bidi="pt_PT"/>
        </w:rPr>
      </w:r>
      <w:r>
        <w:rPr>
          <w:lang w:val="pt_PT" w:bidi="pt_PT"/>
        </w:rPr>
        <w:t>Pessoas que quebram a lei e pecam de maneiras diferentes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Nessa passagem, Paulo fala sobre duas coisas boas — a lei e as boas novas sobre Jesus. Paulo diz que a lei nos ensina a fazer coisas boas, e as boas novas sobre Jesus também nos ensinam a fazer essas mesmas coisas boas. Paulo fala sobre a lei na primeira parte da passagem. Paulo fala sobre as boas novas na terceira parte da passagem. Entre essas duas coisas boas, Paulo fala sobre uma lista de pessoas que fazem coisas muito ruins. Você pode querer dividir a sala em duas seções: o lado bom e o lado ruim. Quando você falar sobre a lei, você pode ficar do lado bom. Quando você falar sobre a lista de pessoas que fazem coisas muito ruins, você pode se mudar para o lado ruim. Finalmente, quando você falar sobre as boas novas, você pode retornar ao lado bom. Esses movimentos podem ajudar as pessoas no grupo a vivenciar o fluxo da passagem.</w:t>
      </w:r>
    </w:p>
    <w:p>
      <w:pPr/>
      <w:r>
        <w:rPr>
          <w:lang w:val="pt_PT" w:bidi="pt_PT"/>
        </w:rPr>
      </w:r>
      <w:r>
        <w:rPr>
          <w:lang w:val="pt_PT" w:bidi="pt_PT"/>
        </w:rPr>
        <w:t>Começando do lado bom da sala, a pessoa que interpreta Paulo pode dizer a Timóteo e aos crentes que ouvem a mensagem sobre como sabemos que a lei é boa se ela for usada de uma boa maneira. Paulo diz: “As pessoas que são justas não precisam ser controladas pela lei. Não é para elas”.</w:t>
      </w:r>
    </w:p>
    <w:p>
      <w:pPr/>
      <w:r>
        <w:rPr>
          <w:lang w:val="pt_PT" w:bidi="pt_PT"/>
        </w:rPr>
      </w:r>
      <w:r>
        <w:rPr>
          <w:lang w:val="pt_PT" w:bidi="pt_PT"/>
        </w:rPr>
        <w:t>Então Paulo pode se mudar para o lado ruim da sala e falar sobre os diferentes tipos de quebradores da lei e pecadores. Paulo diz: “Essas são as pessoas que precisam da lei”.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fala sobre pessoas que são ímpias e pecadoras. Paulo também fala sobre aqueles que são impuros ou profanos.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sobre esses pecadores?”.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fala sobre pessoas que são assassinas, que até matam seus pais, ou que cometem pecados sexuais.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sobre esses pecadores?”.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fala sobre comerciantes de escravos e pessoas enganosas.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sobre esses pecadores?”.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Finalmente, Paulo pode voltar para o lado bom, e dizer: “Todas essas coisas ruins, e qualquer coisa como elas, se opõem às maravilhosas boas novas. Eu louvo a Deus, porque as boas novas são que Ele nos libertou de tudo isso! E Deus me deu o trabalho de dizer a todos sobre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falsos mestres: “O que você está sentindo ou pensando sobre essas boas novas?”.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Nesta etapa, ouça 1 Timóteo 1:8–11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 Timóteo que essa </w:t>
      </w:r>
      <w:r>
        <w:rPr>
          <w:b/>
          <w:lang w:val="pt_PT" w:bidi="pt_PT"/>
        </w:rPr>
        <w:t>lei</w:t>
      </w:r>
      <w:r>
        <w:rPr>
          <w:lang w:val="pt_PT" w:bidi="pt_PT"/>
        </w:rPr>
        <w:t xml:space="preserve"> é boa. Quando Paulo fala sobre a lei, Paulo quer dizer o conjunto de instruções que Deus deu a Moisés há muito tempo, para que o povo de Israel saiba como viver de uma maneira que agrade a Deus. Paulo diz que a lei em si é boa, mesmo que algumas pessoas na igreja em Éfeso tenham ensinado coisas erradas sobre a lei.</w:t>
      </w:r>
    </w:p>
    <w:p>
      <w:pPr/>
      <w:r>
        <w:rPr>
          <w:lang w:val="pt_PT" w:bidi="pt_PT"/>
        </w:rPr>
      </w:r>
      <w:r>
        <w:rPr>
          <w:lang w:val="pt_PT" w:bidi="pt_PT"/>
        </w:rPr>
        <w:t xml:space="preserve">Pare aqui e, como um grupo, discuta qual palavra ou frase você usará para </w:t>
      </w:r>
      <w:r>
        <w:rPr>
          <w:b/>
          <w:lang w:val="pt_PT" w:bidi="pt_PT"/>
        </w:rPr>
        <w:t>"lei"</w:t>
      </w:r>
      <w:r>
        <w:rPr>
          <w:lang w:val="pt_PT" w:bidi="pt_PT"/>
        </w:rPr>
        <w:t xml:space="preserve">. Procure a palavra </w:t>
      </w:r>
      <w:r>
        <w:rPr>
          <w:lang w:val="pt_PT" w:bidi="pt_PT"/>
        </w:rPr>
        <w:t>lei</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Deus não deu a lei para corrigir as pessoas que são </w:t>
      </w:r>
      <w:r>
        <w:rPr>
          <w:b/>
          <w:lang w:val="pt_PT" w:bidi="pt_PT"/>
        </w:rPr>
        <w:t>justas</w:t>
      </w:r>
      <w:r>
        <w:rPr>
          <w:lang w:val="pt_PT" w:bidi="pt_PT"/>
        </w:rPr>
        <w:t>. Quando as pessoas acreditam em Jesus, Deus torna essas pessoas justas, ou certas aos olhos de Deus, para que essas pessoas queiram fazer as coisas certas e ter um bom relacionamento com Deus.</w:t>
      </w:r>
    </w:p>
    <w:p>
      <w:pPr/>
      <w:r>
        <w:rPr>
          <w:lang w:val="pt_PT" w:bidi="pt_PT"/>
        </w:rPr>
      </w:r>
      <w:r>
        <w:rPr>
          <w:lang w:val="pt_PT" w:bidi="pt_PT"/>
        </w:rPr>
        <w:t xml:space="preserve">Pare aqui e, como um grupo, discuta qual palavra ou frase você usará para </w:t>
      </w:r>
      <w:r>
        <w:rPr>
          <w:b/>
          <w:lang w:val="pt_PT" w:bidi="pt_PT"/>
        </w:rPr>
        <w:t>"justiça"</w:t>
      </w:r>
      <w:r>
        <w:rPr>
          <w:lang w:val="pt_PT" w:bidi="pt_PT"/>
        </w:rPr>
        <w:t xml:space="preserve">. Procure a palavra </w:t>
      </w:r>
      <w:r>
        <w:rPr>
          <w:lang w:val="pt_PT" w:bidi="pt_PT"/>
        </w:rPr>
        <w:t>justiça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agora dá uma lista de pessoas que quebram a lei e pecam de muitas maneiras. Primeiro, Paulo fala sobre pessoas que quebram a lei e desobedecem. Os </w:t>
      </w:r>
      <w:r>
        <w:rPr>
          <w:b/>
          <w:lang w:val="pt_PT" w:bidi="pt_PT"/>
        </w:rPr>
        <w:t>quebradores da lei</w:t>
      </w:r>
      <w:r>
        <w:rPr>
          <w:lang w:val="pt_PT" w:bidi="pt_PT"/>
        </w:rPr>
        <w:t xml:space="preserve"> são pessoas que ignoram ou rejeitam as leis. Nesse caso, Paulo está falando sobre a lei de Deus especificamente. </w:t>
      </w:r>
      <w:r>
        <w:rPr>
          <w:b/>
          <w:lang w:val="pt_PT" w:bidi="pt_PT"/>
        </w:rPr>
        <w:t>Rebeldes</w:t>
      </w:r>
      <w:r>
        <w:rPr>
          <w:lang w:val="pt_PT" w:bidi="pt_PT"/>
        </w:rPr>
        <w:t xml:space="preserve"> são pessoas que resistem ou rejeitam a autoridade em geral.</w:t>
      </w:r>
    </w:p>
    <w:p>
      <w:pPr/>
      <w:r>
        <w:rPr>
          <w:lang w:val="pt_PT" w:bidi="pt_PT"/>
        </w:rPr>
      </w:r>
      <w:r>
        <w:rPr>
          <w:lang w:val="pt_PT" w:bidi="pt_PT"/>
        </w:rPr>
        <w:t xml:space="preserve">Pare aqui e discuta quais palavras ou frases você usará para </w:t>
      </w:r>
      <w:r>
        <w:rPr>
          <w:b/>
          <w:lang w:val="pt_PT" w:bidi="pt_PT"/>
        </w:rPr>
        <w:t>quebradores da lei</w:t>
      </w:r>
      <w:r>
        <w:rPr>
          <w:lang w:val="pt_PT" w:bidi="pt_PT"/>
        </w:rPr>
        <w:t xml:space="preserve"> e </w:t>
      </w:r>
      <w:r>
        <w:rPr>
          <w:b/>
          <w:lang w:val="pt_PT" w:bidi="pt_PT"/>
        </w:rPr>
        <w:t>rebeldes</w:t>
      </w:r>
      <w:r>
        <w:rPr>
          <w:lang w:val="pt_PT" w:bidi="pt_PT"/>
        </w:rPr>
        <w:t>. Pause este áudio aqui.</w:t>
      </w:r>
    </w:p>
    <w:p>
      <w:pPr/>
      <w:r>
        <w:rPr>
          <w:lang w:val="pt_PT" w:bidi="pt_PT"/>
        </w:rPr>
      </w:r>
      <w:r>
        <w:rPr>
          <w:lang w:val="pt_PT" w:bidi="pt_PT"/>
        </w:rPr>
        <w:t xml:space="preserve">Em seguida, Paulo fala sobre um grupo de pessoas que são </w:t>
      </w:r>
      <w:r>
        <w:rPr>
          <w:b/>
          <w:lang w:val="pt_PT" w:bidi="pt_PT"/>
        </w:rPr>
        <w:t>ímpias</w:t>
      </w:r>
      <w:r>
        <w:rPr>
          <w:lang w:val="pt_PT" w:bidi="pt_PT"/>
        </w:rPr>
        <w:t xml:space="preserve">. Essas pessoas agem como se elas não tivessem nenhum respeito a Deus. Paulo também fala sobre </w:t>
      </w:r>
      <w:r>
        <w:rPr>
          <w:b/>
          <w:lang w:val="pt_PT" w:bidi="pt_PT"/>
        </w:rPr>
        <w:t>pecadores</w:t>
      </w:r>
      <w:r>
        <w:rPr>
          <w:lang w:val="pt_PT" w:bidi="pt_PT"/>
        </w:rPr>
        <w:t>. Essas são pessoas que continuam a fazer coisas erradas, mesmo que elas saibam que estão erradas.</w:t>
      </w:r>
    </w:p>
    <w:p>
      <w:pPr/>
      <w:r>
        <w:rPr>
          <w:lang w:val="pt_PT" w:bidi="pt_PT"/>
        </w:rPr>
      </w:r>
      <w:r>
        <w:rPr>
          <w:lang w:val="pt_PT" w:bidi="pt_PT"/>
        </w:rPr>
        <w:t xml:space="preserve">Pare aqui e discuta quais palavras ou frases você usará para </w:t>
      </w:r>
      <w:r>
        <w:rPr>
          <w:b/>
          <w:lang w:val="pt_PT" w:bidi="pt_PT"/>
        </w:rPr>
        <w:t>ímpios</w:t>
      </w:r>
      <w:r>
        <w:rPr>
          <w:lang w:val="pt_PT" w:bidi="pt_PT"/>
        </w:rPr>
        <w:t xml:space="preserve"> e </w:t>
      </w:r>
      <w:r>
        <w:rPr>
          <w:b/>
          <w:lang w:val="pt_PT" w:bidi="pt_PT"/>
        </w:rPr>
        <w:t>pecadores</w:t>
      </w:r>
      <w:r>
        <w:rPr>
          <w:lang w:val="pt_PT" w:bidi="pt_PT"/>
        </w:rPr>
        <w:t xml:space="preserve">. Essas palavras são muito semelhantes uma às outra. Em alguns idiomas, pode ser necessário combinar essas palavras. Procure as palavras </w:t>
      </w:r>
      <w:r>
        <w:rPr>
          <w:lang w:val="pt_PT" w:bidi="pt_PT"/>
        </w:rPr>
        <w:t>pecado</w:t>
      </w:r>
      <w:r>
        <w:rPr>
          <w:lang w:val="pt_PT" w:bidi="pt_PT"/>
        </w:rPr>
        <w:t xml:space="preserve"> e </w:t>
      </w:r>
      <w:r>
        <w:rPr>
          <w:b/>
          <w:lang w:val="pt_PT" w:bidi="pt_PT"/>
        </w:rPr>
        <w:t>impiedade</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menciona mais dois grupos que são muito semelhantes. O primeiro grupo é aquele que é </w:t>
      </w:r>
      <w:r>
        <w:rPr>
          <w:b/>
          <w:lang w:val="pt_PT" w:bidi="pt_PT"/>
        </w:rPr>
        <w:t>impuro</w:t>
      </w:r>
      <w:r>
        <w:rPr>
          <w:lang w:val="pt_PT" w:bidi="pt_PT"/>
        </w:rPr>
        <w:t xml:space="preserve">, pessoas que fazem coisas que não agradam a Deus. Essas pessoas se comportam de forma perversa como se Deus não fosse importante. Paulo diz que o segundo grupo é </w:t>
      </w:r>
      <w:r>
        <w:rPr>
          <w:b/>
          <w:lang w:val="pt_PT" w:bidi="pt_PT"/>
        </w:rPr>
        <w:t>profano</w:t>
      </w:r>
      <w:r>
        <w:rPr>
          <w:lang w:val="pt_PT" w:bidi="pt_PT"/>
        </w:rPr>
        <w:t>, pessoas que não respeitam a Deus. Essas pessoas se importam apenas com coisas desse mundo.</w:t>
      </w:r>
    </w:p>
    <w:p>
      <w:pPr/>
      <w:r>
        <w:rPr>
          <w:lang w:val="pt_PT" w:bidi="pt_PT"/>
        </w:rPr>
      </w:r>
      <w:r>
        <w:rPr>
          <w:lang w:val="pt_PT" w:bidi="pt_PT"/>
        </w:rPr>
        <w:t xml:space="preserve">Pare aqui e discuta quais palavras ou frases você usará para </w:t>
      </w:r>
      <w:r>
        <w:rPr>
          <w:b/>
          <w:lang w:val="pt_PT" w:bidi="pt_PT"/>
        </w:rPr>
        <w:t>impuro</w:t>
      </w:r>
      <w:r>
        <w:rPr>
          <w:lang w:val="pt_PT" w:bidi="pt_PT"/>
        </w:rPr>
        <w:t xml:space="preserve"> e </w:t>
      </w:r>
      <w:r>
        <w:rPr>
          <w:b/>
          <w:lang w:val="pt_PT" w:bidi="pt_PT"/>
        </w:rPr>
        <w:t>profano</w:t>
      </w:r>
      <w:r>
        <w:rPr>
          <w:lang w:val="pt_PT" w:bidi="pt_PT"/>
        </w:rPr>
        <w:t xml:space="preserve">. Procure </w:t>
      </w:r>
      <w:r>
        <w:rPr>
          <w:b/>
          <w:lang w:val="pt_PT" w:bidi="pt_PT"/>
        </w:rPr>
        <w:t>profano</w:t>
      </w:r>
      <w:r>
        <w:rPr>
          <w:lang w:val="pt_PT" w:bidi="pt_PT"/>
        </w:rPr>
        <w:t xml:space="preserve"> no Glossário Mestre para mais informações. Essas palavras são muito semelhantes uma às outra. Em alguns idiomas, pode ser necessário combinar essas palavras. Pause este áudio aqui.</w:t>
      </w:r>
    </w:p>
    <w:p>
      <w:pPr/>
      <w:r>
        <w:rPr>
          <w:lang w:val="pt_PT" w:bidi="pt_PT"/>
        </w:rPr>
      </w:r>
      <w:r>
        <w:rPr>
          <w:lang w:val="pt_PT" w:bidi="pt_PT"/>
        </w:rPr>
        <w:t xml:space="preserve">Agora Paulo fala sobre </w:t>
      </w:r>
      <w:r>
        <w:rPr>
          <w:b/>
          <w:lang w:val="pt_PT" w:bidi="pt_PT"/>
        </w:rPr>
        <w:t>pessoas que matam seu pai ou sua mãe</w:t>
      </w:r>
      <w:r>
        <w:rPr>
          <w:lang w:val="pt_PT" w:bidi="pt_PT"/>
        </w:rPr>
        <w:t xml:space="preserve">. Paulo fala sobre </w:t>
      </w:r>
      <w:r>
        <w:rPr>
          <w:b/>
          <w:lang w:val="pt_PT" w:bidi="pt_PT"/>
        </w:rPr>
        <w:t>assassinos</w:t>
      </w:r>
      <w:r>
        <w:rPr>
          <w:lang w:val="pt_PT" w:bidi="pt_PT"/>
        </w:rPr>
        <w:t xml:space="preserve">, ou pessoas que matam outra pessoa. </w:t>
      </w:r>
    </w:p>
    <w:p>
      <w:pPr/>
      <w:r>
        <w:rPr>
          <w:lang w:val="pt_PT" w:bidi="pt_PT"/>
        </w:rPr>
      </w:r>
      <w:r>
        <w:rPr>
          <w:lang w:val="pt_PT" w:bidi="pt_PT"/>
        </w:rPr>
        <w:t>Pare aqui e discuta quais palavras ou frases você usará para matar e assassinar. Pause este áudio aqui.</w:t>
      </w:r>
    </w:p>
    <w:p>
      <w:pPr/>
      <w:r>
        <w:rPr>
          <w:lang w:val="pt_PT" w:bidi="pt_PT"/>
        </w:rPr>
      </w:r>
      <w:r>
        <w:rPr>
          <w:lang w:val="pt_PT" w:bidi="pt_PT"/>
        </w:rPr>
        <w:t xml:space="preserve">Paulo agora fala sobre pessoas que são sexualmente </w:t>
      </w:r>
      <w:r>
        <w:rPr>
          <w:b/>
          <w:lang w:val="pt_PT" w:bidi="pt_PT"/>
        </w:rPr>
        <w:t>imorais</w:t>
      </w:r>
      <w:r>
        <w:rPr>
          <w:lang w:val="pt_PT" w:bidi="pt_PT"/>
        </w:rPr>
        <w:t xml:space="preserve">. Isso fala sobre qualquer tipo de relação sexual fora do casamento entre um homem e uma mulher. Então Paulo menciona um tipo específico de pecado sexual, a </w:t>
      </w:r>
      <w:r>
        <w:rPr>
          <w:b/>
          <w:lang w:val="pt_PT" w:bidi="pt_PT"/>
        </w:rPr>
        <w:t>homossexualidade</w:t>
      </w:r>
      <w:r>
        <w:rPr>
          <w:lang w:val="pt_PT" w:bidi="pt_PT"/>
        </w:rPr>
        <w:t>. Que é homem que tem relações sexuais com outros homens.</w:t>
      </w:r>
    </w:p>
    <w:p>
      <w:pPr/>
      <w:r>
        <w:rPr>
          <w:lang w:val="pt_PT" w:bidi="pt_PT"/>
        </w:rPr>
      </w:r>
      <w:r>
        <w:rPr>
          <w:lang w:val="pt_PT" w:bidi="pt_PT"/>
        </w:rPr>
        <w:t xml:space="preserve">Pare aqui e, como um grupo, discuta qual palavra ou frase você usará para </w:t>
      </w:r>
      <w:r>
        <w:rPr>
          <w:b/>
          <w:lang w:val="pt_PT" w:bidi="pt_PT"/>
        </w:rPr>
        <w:t>"imoralidade sexual"</w:t>
      </w:r>
      <w:r>
        <w:rPr>
          <w:lang w:val="pt_PT" w:bidi="pt_PT"/>
        </w:rPr>
        <w:t xml:space="preserve"> Procure a palavra </w:t>
      </w:r>
      <w:r>
        <w:rPr>
          <w:lang w:val="pt_PT" w:bidi="pt_PT"/>
        </w:rPr>
        <w:t>imoralidade</w:t>
      </w:r>
      <w:r>
        <w:rPr>
          <w:lang w:val="pt_PT" w:bidi="pt_PT"/>
        </w:rPr>
        <w:t xml:space="preserve"> no Glossário Mestre para mais informações. Se você já traduziu essa palavra em outro livro da Bíblia, use a mesma palavra que você usou lá. Discuta como um grupo qual palavra ou frase vocês usarão para </w:t>
      </w:r>
      <w:r>
        <w:rPr>
          <w:b/>
          <w:lang w:val="pt_PT" w:bidi="pt_PT"/>
        </w:rPr>
        <w:t>homossexualidade</w:t>
      </w:r>
      <w:r>
        <w:rPr>
          <w:lang w:val="pt_PT" w:bidi="pt_PT"/>
        </w:rPr>
        <w:t>. Pause este áudio aqui.</w:t>
      </w:r>
    </w:p>
    <w:p>
      <w:pPr/>
      <w:r>
        <w:rPr>
          <w:lang w:val="pt_PT" w:bidi="pt_PT"/>
        </w:rPr>
      </w:r>
      <w:r>
        <w:rPr>
          <w:lang w:val="pt_PT" w:bidi="pt_PT"/>
        </w:rPr>
        <w:t xml:space="preserve">Agora Paulo menciona </w:t>
      </w:r>
      <w:r>
        <w:rPr>
          <w:b/>
          <w:lang w:val="pt_PT" w:bidi="pt_PT"/>
        </w:rPr>
        <w:t>comerciantes de escravos</w:t>
      </w:r>
      <w:r>
        <w:rPr>
          <w:lang w:val="pt_PT" w:bidi="pt_PT"/>
        </w:rPr>
        <w:t xml:space="preserve"> ou sequestradores. Essas são pessoas que capturam outras pessoas e então vendem essas pessoas como escravas.</w:t>
      </w:r>
    </w:p>
    <w:p>
      <w:pPr/>
      <w:r>
        <w:rPr>
          <w:lang w:val="pt_PT" w:bidi="pt_PT"/>
        </w:rPr>
      </w:r>
      <w:r>
        <w:rPr>
          <w:lang w:val="pt_PT" w:bidi="pt_PT"/>
        </w:rPr>
        <w:t xml:space="preserve">Pare aqui e discuta quais palavras ou frases você usará para </w:t>
      </w:r>
      <w:r>
        <w:rPr>
          <w:b/>
          <w:lang w:val="pt_PT" w:bidi="pt_PT"/>
        </w:rPr>
        <w:t>comerciantes de escravos</w:t>
      </w:r>
      <w:r>
        <w:rPr>
          <w:lang w:val="pt_PT" w:bidi="pt_PT"/>
        </w:rPr>
        <w:t xml:space="preserve">. Procure a palavra </w:t>
      </w:r>
      <w:r>
        <w:rPr>
          <w:lang w:val="pt_PT" w:bidi="pt_PT"/>
        </w:rPr>
        <w:t>escravo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Em seguida, Paulo fala sobre duas maneiras diferentes de as pessoas dizerem mentiras. Primeiro, Paulo fala sobre mentirosos em geral, pessoas que dizem coisas que essas pessoas sabem que não são verdadeiras. O segundo grupo é composto por </w:t>
      </w:r>
      <w:r>
        <w:rPr>
          <w:b/>
          <w:lang w:val="pt_PT" w:bidi="pt_PT"/>
        </w:rPr>
        <w:t>perjuradores</w:t>
      </w:r>
      <w:r>
        <w:rPr>
          <w:lang w:val="pt_PT" w:bidi="pt_PT"/>
        </w:rPr>
        <w:t>. Essas são pessoas que juraram dizer a verdade diante de um juiz ou um governante, mas então mentiram ao juiz ou governante.</w:t>
      </w:r>
    </w:p>
    <w:p>
      <w:pPr/>
      <w:r>
        <w:rPr>
          <w:lang w:val="pt_PT" w:bidi="pt_PT"/>
        </w:rPr>
      </w:r>
      <w:r>
        <w:rPr>
          <w:lang w:val="pt_PT" w:bidi="pt_PT"/>
        </w:rPr>
        <w:t xml:space="preserve">Pare aqui e discuta quais palavras ou frases você usará para </w:t>
      </w:r>
      <w:r>
        <w:rPr>
          <w:b/>
          <w:lang w:val="pt_PT" w:bidi="pt_PT"/>
        </w:rPr>
        <w:t>mentirosos</w:t>
      </w:r>
      <w:r>
        <w:rPr>
          <w:lang w:val="pt_PT" w:bidi="pt_PT"/>
        </w:rPr>
        <w:t xml:space="preserve"> e </w:t>
      </w:r>
      <w:r>
        <w:rPr>
          <w:b/>
          <w:lang w:val="pt_PT" w:bidi="pt_PT"/>
        </w:rPr>
        <w:t>perjuradores</w:t>
      </w:r>
      <w:r>
        <w:rPr>
          <w:lang w:val="pt_PT" w:bidi="pt_PT"/>
        </w:rPr>
        <w:t>. Pause este áudio aqui.</w:t>
      </w:r>
    </w:p>
    <w:p>
      <w:pPr/>
      <w:r>
        <w:rPr>
          <w:lang w:val="pt_PT" w:bidi="pt_PT"/>
        </w:rPr>
      </w:r>
      <w:r>
        <w:rPr>
          <w:lang w:val="pt_PT" w:bidi="pt_PT"/>
        </w:rPr>
        <w:t xml:space="preserve">Finalmente, Paulo termina sua lista com uma declaração geral que inclui todas as outras coisas ruins que não agradam a Deus. Paulo lembra a Timóteo que o ensinamento correto, ou </w:t>
      </w:r>
      <w:r>
        <w:rPr>
          <w:b/>
          <w:lang w:val="pt_PT" w:bidi="pt_PT"/>
        </w:rPr>
        <w:t>doutrina</w:t>
      </w:r>
      <w:r>
        <w:rPr>
          <w:lang w:val="pt_PT" w:bidi="pt_PT"/>
        </w:rPr>
        <w:t xml:space="preserve"> correta, é sobre as </w:t>
      </w:r>
      <w:r>
        <w:rPr>
          <w:b/>
          <w:lang w:val="pt_PT" w:bidi="pt_PT"/>
        </w:rPr>
        <w:t>boas novas</w:t>
      </w:r>
      <w:r>
        <w:rPr>
          <w:lang w:val="pt_PT" w:bidi="pt_PT"/>
        </w:rPr>
        <w:t xml:space="preserve"> de Jesus, que nos proíbe de fazer essas coisas. Use a mesma palavra para doutrina que você usou em passagens anteriores e procure </w:t>
      </w:r>
      <w:r>
        <w:rPr>
          <w:b/>
          <w:lang w:val="pt_PT" w:bidi="pt_PT"/>
        </w:rPr>
        <w:t>doutrina</w:t>
      </w:r>
      <w:r>
        <w:rPr>
          <w:lang w:val="pt_PT" w:bidi="pt_PT"/>
        </w:rPr>
        <w:t xml:space="preserve"> no Glossário Mestre para mais informações.</w:t>
      </w:r>
    </w:p>
    <w:p>
      <w:pPr/>
      <w:r>
        <w:rPr>
          <w:lang w:val="pt_PT" w:bidi="pt_PT"/>
        </w:rPr>
      </w:r>
      <w:r>
        <w:rPr>
          <w:lang w:val="pt_PT" w:bidi="pt_PT"/>
        </w:rPr>
        <w:t xml:space="preserve">Pare aqui e discuta em grupo quais palavras ou frases você usará para “boas novas” e “doutrina correta” ou ensinamento correto. Procure as palavras </w:t>
      </w:r>
      <w:r>
        <w:rPr>
          <w:lang w:val="pt_PT" w:bidi="pt_PT"/>
        </w:rPr>
        <w:t>boas novas</w:t>
      </w:r>
      <w:r>
        <w:rPr>
          <w:lang w:val="pt_PT" w:bidi="pt_PT"/>
        </w:rPr>
        <w:t xml:space="preserve"> e </w:t>
      </w:r>
      <w:r>
        <w:rPr>
          <w:b/>
          <w:lang w:val="pt_PT" w:bidi="pt_PT"/>
        </w:rPr>
        <w:t>doutrina</w:t>
      </w:r>
      <w:r>
        <w:rPr>
          <w:lang w:val="pt_PT" w:bidi="pt_PT"/>
        </w:rPr>
        <w:t xml:space="preserve"> no Glossário Mestre para mais informações. Como você já traduziu essa palavra em outro livro da Bíblia, use a mesma palavra que você usou lá. Pause este áudio aqui.</w:t>
      </w:r>
    </w:p>
    <w:p>
      <w:pPr/>
      <w:r>
        <w:rPr>
          <w:lang w:val="pt_PT" w:bidi="pt_PT"/>
        </w:rPr>
      </w:r>
      <w:r>
        <w:rPr>
          <w:lang w:val="pt_PT" w:bidi="pt_PT"/>
        </w:rPr>
        <w:t xml:space="preserve">Paulo fecha essa seção dizendo que as boas novas de Deus são </w:t>
      </w:r>
      <w:r>
        <w:rPr>
          <w:b/>
          <w:lang w:val="pt_PT" w:bidi="pt_PT"/>
        </w:rPr>
        <w:t>gloriosas</w:t>
      </w:r>
      <w:r>
        <w:rPr>
          <w:lang w:val="pt_PT" w:bidi="pt_PT"/>
        </w:rPr>
        <w:t xml:space="preserve">, cheias de </w:t>
      </w:r>
      <w:r>
        <w:rPr>
          <w:b/>
          <w:lang w:val="pt_PT" w:bidi="pt_PT"/>
        </w:rPr>
        <w:t>glória</w:t>
      </w:r>
      <w:r>
        <w:rPr>
          <w:lang w:val="pt_PT" w:bidi="pt_PT"/>
        </w:rPr>
        <w:t>.</w:t>
      </w:r>
    </w:p>
    <w:p>
      <w:pPr/>
      <w:r>
        <w:rPr>
          <w:lang w:val="pt_PT" w:bidi="pt_PT"/>
        </w:rPr>
      </w:r>
      <w:r>
        <w:rPr>
          <w:lang w:val="pt_PT" w:bidi="pt_PT"/>
        </w:rPr>
        <w:t xml:space="preserve">Pare aqui e discuta em grupo qual palavra ou frase você usará para </w:t>
      </w:r>
      <w:r>
        <w:rPr>
          <w:b/>
          <w:lang w:val="pt_PT" w:bidi="pt_PT"/>
        </w:rPr>
        <w:t>gloriosa</w:t>
      </w:r>
      <w:r>
        <w:rPr>
          <w:lang w:val="pt_PT" w:bidi="pt_PT"/>
        </w:rPr>
        <w:t xml:space="preserve"> ou </w:t>
      </w:r>
      <w:r>
        <w:rPr>
          <w:b/>
          <w:lang w:val="pt_PT" w:bidi="pt_PT"/>
        </w:rPr>
        <w:t>glória</w:t>
      </w:r>
      <w:r>
        <w:rPr>
          <w:lang w:val="pt_PT" w:bidi="pt_PT"/>
        </w:rPr>
        <w:t xml:space="preserve">. Procure a palavra </w:t>
      </w:r>
      <w:r>
        <w:rPr>
          <w:lang w:val="pt_PT" w:bidi="pt_PT"/>
        </w:rPr>
        <w:t>glória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outra coisa sobre Deus. Paulo diz que Deus é </w:t>
      </w:r>
      <w:r>
        <w:rPr>
          <w:b/>
          <w:lang w:val="pt_PT" w:bidi="pt_PT"/>
        </w:rPr>
        <w:t>abençoado</w:t>
      </w:r>
      <w:r>
        <w:rPr>
          <w:lang w:val="pt_PT" w:bidi="pt_PT"/>
        </w:rPr>
        <w:t>. Paulo está louvando a Deus e agradecendo a Deus pela bondade de Deus.</w:t>
      </w:r>
    </w:p>
    <w:p>
      <w:pPr/>
      <w:r>
        <w:rPr>
          <w:lang w:val="pt_PT" w:bidi="pt_PT"/>
        </w:rPr>
      </w:r>
      <w:r>
        <w:rPr>
          <w:lang w:val="pt_PT" w:bidi="pt_PT"/>
        </w:rPr>
        <w:t xml:space="preserve">Pare aqui e, como um grupo, discuta qual palavra ou frase você usará para </w:t>
      </w:r>
      <w:r>
        <w:rPr>
          <w:b/>
          <w:lang w:val="pt_PT" w:bidi="pt_PT"/>
        </w:rPr>
        <w:t>"benção"</w:t>
      </w:r>
      <w:r>
        <w:rPr>
          <w:lang w:val="pt_PT" w:bidi="pt_PT"/>
        </w:rPr>
        <w:t xml:space="preserve">. Procure a palavra benção no </w:t>
      </w:r>
      <w:r>
        <w:rPr>
          <w:lang w:val="pt_PT" w:bidi="pt_PT"/>
        </w:rPr>
        <w:t>Glossário Mestre</w:t>
      </w:r>
      <w:r>
        <w:rPr>
          <w:lang w:val="pt_PT" w:bidi="pt_PT"/>
        </w:rPr>
        <w:t xml:space="preserve"> para mais informações. Se você já traduziu essa palavra em outro livro da Bíblia, use a mesma palavra que você usou lá. Pause este áudio aqui.</w:t>
      </w:r>
    </w:p>
    <w:p>
      <w:pPr/>
      <w:r>
        <w:rPr>
          <w:lang w:val="pt_PT" w:bidi="pt_PT"/>
        </w:rPr>
      </w:r>
      <w:r>
        <w:rPr>
          <w:lang w:val="pt_PT" w:bidi="pt_PT"/>
        </w:rPr>
        <w:t>Finalmente, Paulo diz que Deus deu a Paulo o trabalho de dizer essas boas novas gloriosas aos outros.</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1:-8–11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1:12–20</w:t>
      </w:r>
      <w:r>
        <w:rPr>
          <w:lang w:val="pt_PT" w:bidi="pt_PT"/>
        </w:rPr>
      </w:r>
    </w:p>
    <w:p>
      <w:pPr>
        <w:pStyle w:val="Heading3"/>
      </w:pPr>
      <w:r>
        <w:rPr>
          <w:lang w:val="pt_PT" w:bidi="pt_PT"/>
        </w:rPr>
        <w:t>Ouvir e Sentir</w:t>
      </w:r>
    </w:p>
    <w:p>
      <w:pPr/>
      <w:r>
        <w:rPr>
          <w:lang w:val="pt_PT" w:bidi="pt_PT"/>
        </w:rPr>
      </w:r>
      <w:r>
        <w:rPr>
          <w:lang w:val="pt_PT" w:bidi="pt_PT"/>
        </w:rPr>
        <w:t>Nesta etapa, ouçam 1 Timóteo 1:12–20 e guardem em seus corações.</w:t>
      </w:r>
    </w:p>
    <w:p>
      <w:pPr/>
      <w:r>
        <w:rPr>
          <w:lang w:val="pt_PT" w:bidi="pt_PT"/>
        </w:rPr>
      </w:r>
      <w:r>
        <w:rPr>
          <w:lang w:val="pt_PT" w:bidi="pt_PT"/>
        </w:rPr>
        <w:t>Ouça uma versão em áudio de 1 Timóteo 1:12–20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1:-12–20 na tradução mais fácil de entender.</w:t>
      </w:r>
    </w:p>
    <w:p>
      <w:pPr/>
      <w:r>
        <w:rPr>
          <w:lang w:val="pt_PT" w:bidi="pt_PT"/>
        </w:rPr>
      </w:r>
      <w:r>
        <w:rPr>
          <w:lang w:val="pt_PT" w:bidi="pt_PT"/>
        </w:rPr>
        <w:t>Pause este áudio aqui.</w:t>
      </w:r>
    </w:p>
    <w:p>
      <w:pPr/>
      <w:r>
        <w:rPr>
          <w:lang w:val="pt_PT" w:bidi="pt_PT"/>
        </w:rPr>
      </w:r>
      <w:r>
        <w:rPr>
          <w:lang w:val="pt_PT" w:bidi="pt_PT"/>
        </w:rPr>
        <w:t>Nessa passagem, Paulo está grato pela misericórdia de Deus e por como Deus chamou Paulo para servir a Deus. Paulo também lembra a Timóteo de continuar a confiar em Deus e fazer o que Timóteo sabe que é certo.</w:t>
      </w:r>
    </w:p>
    <w:p>
      <w:pPr/>
      <w:r>
        <w:rPr>
          <w:lang w:val="pt_PT" w:bidi="pt_PT"/>
        </w:rPr>
      </w:r>
      <w:r>
        <w:rPr>
          <w:lang w:val="pt_PT" w:bidi="pt_PT"/>
        </w:rPr>
        <w:t>Pare aqui e compartilhe uma história sobre um mentor em sua comunidade que guiou uma pessoa mais jovem em um papel de liderança. Pause este áudio aqui.</w:t>
      </w:r>
    </w:p>
    <w:p>
      <w:pPr/>
      <w:r>
        <w:rPr>
          <w:lang w:val="pt_PT" w:bidi="pt_PT"/>
        </w:rPr>
      </w:r>
      <w:r>
        <w:rPr>
          <w:lang w:val="pt_PT" w:bidi="pt_PT"/>
        </w:rPr>
        <w:t>Paulo começa quando ele agradece a Cristo Jesus diretamente. Paulo agradece a Jesus por tornar Paulo forte, por confiar que Paulo é fiel a Jesus, e por nomear Paulo para servir Jesus.</w:t>
      </w:r>
    </w:p>
    <w:p>
      <w:pPr/>
      <w:r>
        <w:rPr>
          <w:lang w:val="pt_PT" w:bidi="pt_PT"/>
        </w:rPr>
      </w:r>
      <w:r>
        <w:rPr>
          <w:lang w:val="pt_PT" w:bidi="pt_PT"/>
        </w:rPr>
        <w:t>Pare aqui e discuta essa pergunta em grupo: como as pessoas em sua comunidade mostram seu agradecimento pelas oportunidades importantes que os líderes deram a elas? Pause este áudio aqui.</w:t>
      </w:r>
    </w:p>
    <w:p>
      <w:pPr/>
      <w:r>
        <w:rPr>
          <w:lang w:val="pt_PT" w:bidi="pt_PT"/>
        </w:rPr>
      </w:r>
      <w:r>
        <w:rPr>
          <w:lang w:val="pt_PT" w:bidi="pt_PT"/>
        </w:rPr>
        <w:t>Paulo se lembra de seu passado. Paulo se descreve como um homem que insultava a Deus e perseguia os crentes. Você se lembrará que antes de Paulo se tornar um crente, Paulo perseguia os membros da igreja. Paulo diz que Deus deu misericórdia a ele, ou tratou Paulo gentilmente, porque ele havia feito essas coisas antes de entender ou confiar em Jesus.</w:t>
      </w:r>
    </w:p>
    <w:p>
      <w:pPr/>
      <w:r>
        <w:rPr>
          <w:lang w:val="pt_PT" w:bidi="pt_PT"/>
        </w:rPr>
      </w:r>
      <w:r>
        <w:rPr>
          <w:lang w:val="pt_PT" w:bidi="pt_PT"/>
        </w:rPr>
        <w:t>Pare aqui e compartilhe uma história sobre alguém em sua comunidade que mudou suas crenças ou ações de uma maneira drástica. Como outras pessoas responderam a como essa pessoa mudou? Pause este áudio aqui.</w:t>
      </w:r>
    </w:p>
    <w:p>
      <w:pPr/>
      <w:r>
        <w:rPr>
          <w:lang w:val="pt_PT" w:bidi="pt_PT"/>
        </w:rPr>
      </w:r>
      <w:r>
        <w:rPr>
          <w:lang w:val="pt_PT" w:bidi="pt_PT"/>
        </w:rPr>
        <w:t>Paulo mostra como a graça de Deus muda poderosamente até mesmo as pessoas que fazem as piores coisas. Paulo olha para trás para sua própria história como prova de como Deus é misericordioso e gracioso com os pecadores. Como o próprio Paulo experimentou essa misericórdia incrível, Paulo pode dizer com confiança que esse é um ditado absolutamente verdadeiro: Cristo Jesus veio ao mundo para salvar os pecadores. Paulo sabe isso no fundo do coração porque ele se lembra de como costumava ser alguém que lutava ativamente contra Jesus e feria os seguidores de Jesus. No entanto, Deus mostrou misericórdia a Paulo. Paulo percebe que se Deus pode perdoar e transformar alguém como Paulo, então a graça de Deus pode mudar qualquer um.</w:t>
      </w:r>
    </w:p>
    <w:p>
      <w:pPr/>
      <w:r>
        <w:rPr>
          <w:lang w:val="pt_PT" w:bidi="pt_PT"/>
        </w:rPr>
      </w:r>
      <w:r>
        <w:rPr>
          <w:lang w:val="pt_PT" w:bidi="pt_PT"/>
        </w:rPr>
        <w:t>Pare aqui e discuta essas perguntas em grupo: conte uma história sobre alguém em sua comunidade que errou, mas então mudou seus caminhos. O que elas faziam? Como as pessoas tratavam essa pessoa antes e depois que ela mudou? Um líder em sua comunidade já admitiu que estava errado sobre algo? O que aconteceu depois que o líder admitiu isso? Como as pessoas responderam ao líder? Pause este áudio aqui.</w:t>
      </w:r>
    </w:p>
    <w:p>
      <w:pPr/>
      <w:r>
        <w:rPr>
          <w:lang w:val="pt_PT" w:bidi="pt_PT"/>
        </w:rPr>
      </w:r>
      <w:r>
        <w:rPr>
          <w:lang w:val="pt_PT" w:bidi="pt_PT"/>
        </w:rPr>
        <w:t>Paulo explica que sua experiência de receber misericórdia é um exemplo para os outros que acreditaram e receberam a vida eterna. Deus pode usar até mesmo nossos erros e pecados do passado como uma maneira de mostrar que Deus perdoa e muda vidas.</w:t>
      </w:r>
    </w:p>
    <w:p>
      <w:pPr/>
      <w:r>
        <w:rPr>
          <w:lang w:val="pt_PT" w:bidi="pt_PT"/>
        </w:rPr>
      </w:r>
      <w:r>
        <w:rPr>
          <w:lang w:val="pt_PT" w:bidi="pt_PT"/>
        </w:rPr>
        <w:t>Pare aqui e compartilhe uma história sobre alguém em sua comunidade cuja mudança de vida inspirou os outros a mudar também. Pause este áudio aqui.</w:t>
      </w:r>
    </w:p>
    <w:p>
      <w:pPr/>
      <w:r>
        <w:rPr>
          <w:lang w:val="pt_PT" w:bidi="pt_PT"/>
        </w:rPr>
      </w:r>
      <w:r>
        <w:rPr>
          <w:lang w:val="pt_PT" w:bidi="pt_PT"/>
        </w:rPr>
        <w:t>Então Paulo louva a Deus! Paulo chama Deus de “o Rei eterno”, ou o rei que governa para sempre. Paulo também chama Deus de “imortal”. Isso significa que Deus não pode morrer. Esse nome mostra que Deus é diferente de tudo o mais porque apenas Deus vive para sempre. Paulo descreve Deus como “invisível”. Esse nome significa que as pessoas não podem ver Deus. Os mestres judeus usavam esse nome quando falavam com pessoas que acreditavam em ídolos. Os mestres judeus queriam mostrar que Deus não é como estátuas que as pessoas podem ver e tocar. Paulo também chama Deus de “o único Deus”. O povo judeu tinha uma oração importante na qual as pessoas declaravam que há apenas um Deus verdadeiro. Isso também era importante porque muitas pessoas no tempo de Paulo acreditavam em muitos deuses diferentes. Esses nomes para Deus mostram o quão grande e poderoso é Deus. Paulo quer que Timóteo e a igreja se juntem a Paulo para louvar a Deus.</w:t>
      </w:r>
    </w:p>
    <w:p>
      <w:pPr/>
      <w:r>
        <w:rPr>
          <w:lang w:val="pt_PT" w:bidi="pt_PT"/>
        </w:rPr>
      </w:r>
      <w:r>
        <w:rPr>
          <w:lang w:val="pt_PT" w:bidi="pt_PT"/>
        </w:rPr>
        <w:t>Pare aqui e discuta essa pergunta em grupo: como as pessoas em sua cultura mostram que elas são muito gratas a Deus, especialmente em contextos religiosos? Pause este áudio aqui.</w:t>
      </w:r>
    </w:p>
    <w:p>
      <w:pPr/>
      <w:r>
        <w:rPr>
          <w:lang w:val="pt_PT" w:bidi="pt_PT"/>
        </w:rPr>
      </w:r>
      <w:r>
        <w:rPr>
          <w:lang w:val="pt_PT" w:bidi="pt_PT"/>
        </w:rPr>
        <w:t>Paulo então fala diretamente com Timóteo. Paulo lembra a Timóteo que as pessoas profetizavam que Timóteo serviria a Deus. Mais tarde nessa carta, ouviremos que os líderes da igreja profetizaram, puseram suas mãos em Timóteo e o separaram para esse trabalho. Paulo encoraja Timóteo a lembrar dessas profecias e a lutar bem a batalha. Quando Paulo escreveu sobre como os cristãos devem viver e servir a Deus, Paulo muitas vezes descreveu os cristãos como soldados que lutam uma batalha. Assim como um soldado continua lutando em uma batalha, Timóteo nunca deve parar de acreditar em Jesus, como ele mantém uma boa consciência, e como ele sabe o que é a coisa certa e errada a fazer.</w:t>
      </w:r>
    </w:p>
    <w:p>
      <w:pPr/>
      <w:r>
        <w:rPr>
          <w:lang w:val="pt_PT" w:bidi="pt_PT"/>
        </w:rPr>
      </w:r>
      <w:r>
        <w:rPr>
          <w:lang w:val="pt_PT" w:bidi="pt_PT"/>
        </w:rPr>
        <w:t>Pare aqui e compartilhe uma história sobre como as pessoas em sua comunidade escolhem jovens líderes. Então discuta essa pergunta: como os líderes em sua comunidade continuam a fazer o que é certo? Como os líderes ajudam as pessoas a continuar a confiar nos líderes? Pause este áudio aqui.</w:t>
      </w:r>
    </w:p>
    <w:p>
      <w:pPr/>
      <w:r>
        <w:rPr>
          <w:lang w:val="pt_PT" w:bidi="pt_PT"/>
        </w:rPr>
      </w:r>
      <w:r>
        <w:rPr>
          <w:lang w:val="pt_PT" w:bidi="pt_PT"/>
        </w:rPr>
        <w:t>Paulo dá um exemplo de dois homens chamados Himeneu e Alexandre que rejeitaram o verdadeiro ensinamento de Deus. Esses homens escolheram seguir crenças diferentes em vez da mensagem do evangelho de Paulo. Esses homens não podiam mais distinguir o certo do errado, e eles rejeitaram a Deus. Paulo diz que os homens tiveram um desastre em sua fé. Paulo compara esse desastre a um navio que colide e se quebra no mar.</w:t>
      </w:r>
    </w:p>
    <w:p>
      <w:pPr/>
      <w:r>
        <w:rPr>
          <w:lang w:val="pt_PT" w:bidi="pt_PT"/>
        </w:rPr>
      </w:r>
      <w:r>
        <w:rPr>
          <w:lang w:val="pt_PT" w:bidi="pt_PT"/>
        </w:rPr>
        <w:t>Paulo toma uma ação direta contra esses homens. Paulo entrega Himeneu e Alexandre a Satanás. Isso significa que a igreja deve tratar esses homens como pessoas que não acreditam em Deus. A igreja remove esses homens de sua comunidade. Isso coloca os homens fora da proteção de Deus e no mundo onde Satanás tem poder. Paulo quer que Satanás ensine esses homens a não falar contra Deus. Paulo espera que esse processo severo ajude esses homens a mudar. Paulo quer que esses homens retornem à verdadeira fé. Essa disciplina é o último passo para lidar com as pessoas que não admitem que estão erradas. A igreja usa essa punição apenas depois que ela tenta outras maneiras de corrigir o comportamento errado.</w:t>
      </w:r>
    </w:p>
    <w:p>
      <w:pPr/>
      <w:r>
        <w:rPr>
          <w:lang w:val="pt_PT" w:bidi="pt_PT"/>
        </w:rPr>
      </w:r>
      <w:r>
        <w:rPr>
          <w:lang w:val="pt_PT" w:bidi="pt_PT"/>
        </w:rPr>
        <w:t>Pare aqui e discuta essa pergunta em grupo: como sua comunidade lida com situações onde um líder falhou ou se comportou contra os valores da comunidade? Pause este áudio aqui.</w:t>
      </w:r>
    </w:p>
    <w:p>
      <w:pPr/>
      <w:r>
        <w:rPr>
          <w:lang w:val="pt_PT" w:bidi="pt_PT"/>
        </w:rPr>
      </w:r>
      <w:r>
        <w:rPr>
          <w:lang w:val="pt_PT" w:bidi="pt_PT"/>
        </w:rPr>
        <w:t>Essa passagem mostra como a bondade e o perdão de Deus podem mudar as pessoas, especialmente os líderes. A passagem também mostra o que pode acontecer quando os líderes não fazem mais o que é certo e se afastam de sua fé.</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1:-12–20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Então,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 Cristo Jesus que ele é grato porque Jesus nomeou Paulo para o serviço de Jesus, apesar da vida anterior de Paulo como um blasfemo, perseguidor e homem violento.</w:t>
      </w:r>
    </w:p>
    <w:p>
      <w:pPr/>
      <w:r>
        <w:rPr>
          <w:lang w:val="pt_PT" w:bidi="pt_PT"/>
        </w:rPr>
      </w:r>
      <w:r>
        <w:rPr>
          <w:b/>
          <w:lang w:val="pt_PT" w:bidi="pt_PT"/>
        </w:rPr>
        <w:t>Na segunda parte:</w:t>
      </w:r>
      <w:r>
        <w:rPr>
          <w:lang w:val="pt_PT" w:bidi="pt_PT"/>
        </w:rPr>
        <w:t xml:space="preserve"> Paulo explica como Cristo veio ao mundo para salvar os pecadores. Paulo era o pior dos pecadores. Mas Paulo recebeu misericórdia para que ele pudesse mostrar aos outros um exemplo da paciência de Cristo.</w:t>
      </w:r>
    </w:p>
    <w:p>
      <w:pPr/>
      <w:r>
        <w:rPr>
          <w:lang w:val="pt_PT" w:bidi="pt_PT"/>
        </w:rPr>
      </w:r>
      <w:r>
        <w:rPr>
          <w:b/>
          <w:lang w:val="pt_PT" w:bidi="pt_PT"/>
        </w:rPr>
        <w:t>Na terceira parte:</w:t>
      </w:r>
      <w:r>
        <w:rPr>
          <w:lang w:val="pt_PT" w:bidi="pt_PT"/>
        </w:rPr>
        <w:t xml:space="preserve"> Paulo encarrega Timóteo de lutar a boa luta e de manter a fé e uma boa consciência. Paulo também menciona dois homens que naufragaram ou rejeitaram sua fé.</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Cristo Jesus nosso Senhor</w:t>
      </w:r>
    </w:p>
    <w:p>
      <w:pPr>
        <w:pStyle w:val="ListBullet"/>
        <w:spacing w:line="240" w:lineRule="auto"/>
        <w:ind w:left="720"/>
      </w:pPr>
      <w:r>
        <w:rPr>
          <w:lang w:val="pt_PT" w:bidi="pt_PT"/>
        </w:rPr>
      </w:r>
      <w:r>
        <w:rPr>
          <w:lang w:val="pt_PT" w:bidi="pt_PT"/>
        </w:rPr>
        <w:t>Imortal, invisível e único Deus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Himeneu</w:t>
      </w:r>
    </w:p>
    <w:p>
      <w:pPr>
        <w:pStyle w:val="ListBullet"/>
        <w:spacing w:line="240" w:lineRule="auto"/>
        <w:ind w:left="720"/>
      </w:pPr>
      <w:r>
        <w:rPr>
          <w:lang w:val="pt_PT" w:bidi="pt_PT"/>
        </w:rPr>
      </w:r>
      <w:r>
        <w:rPr>
          <w:lang w:val="pt_PT" w:bidi="pt_PT"/>
        </w:rPr>
        <w:t>Alexandre</w:t>
      </w:r>
    </w:p>
    <w:p>
      <w:pPr/>
      <w:r>
        <w:rPr>
          <w:lang w:val="pt_PT" w:bidi="pt_PT"/>
        </w:rPr>
      </w:r>
      <w:r>
        <w:rPr>
          <w:lang w:val="pt_PT" w:bidi="pt_PT"/>
        </w:rPr>
        <w:t>Como um grupo, prestem atenção às partes do cenário da passagem:</w:t>
      </w:r>
    </w:p>
    <w:p>
      <w:pPr/>
      <w:r>
        <w:rPr>
          <w:lang w:val="pt_PT" w:bidi="pt_PT"/>
        </w:rPr>
      </w:r>
      <w:r>
        <w:rPr>
          <w:lang w:val="pt_PT" w:bidi="pt_PT"/>
        </w:rPr>
        <w:t>Essa passagem é parte de uma carta de Paulo a Timóteo. É importante mostrar que essas são as palavras de Paulo a Timóteo que Paulo escreveu para instruir e encorajar Timóteo.</w:t>
      </w:r>
    </w:p>
    <w:p>
      <w:pPr/>
      <w:r>
        <w:rPr>
          <w:lang w:val="pt_PT" w:bidi="pt_PT"/>
        </w:rPr>
      </w:r>
      <w:r>
        <w:rPr>
          <w:lang w:val="pt_PT" w:bidi="pt_PT"/>
        </w:rPr>
        <w:t>Pare aqui e discuta como os líderes escrevem cartas nas quais eles instruem ou encorajam as pessoas em sua cultura. Se você não escreve cartas, de que outra forma um líder pode encorajar alguém que ele lidera ou ensina? Como você mostra que o mestre ou líder dá um conselho importante a alguém com quem ele se importa? Pause este áudio aqui.</w:t>
      </w:r>
    </w:p>
    <w:p>
      <w:pPr/>
      <w:r>
        <w:rPr>
          <w:lang w:val="pt_PT" w:bidi="pt_PT"/>
        </w:rPr>
      </w:r>
      <w:r>
        <w:rPr>
          <w:lang w:val="pt_PT" w:bidi="pt_PT"/>
        </w:rPr>
        <w:t>Paulo começa quando ele dá graças a Cristo Jesus. Paulo diz que Paulo costumava ser um “blasfemo, perseguidor e oponente insolente”. Um blasfemo é alguém que fala contra Deus ou mostra desrespeito a Deus. Paulo admite que Paulo costumava dizer coisas terríveis sobre Jesus e Deus. Um perseguidor é alguém que fere ou ataca os outros por causa de suas crenças. Paulo caçou os cristãos, fez com que os líderes prendessem os cristãos, e aprovou quando os líderes mataram os cristãos por sua fé. Um oponente insolente é alguém que orgulhosa e abertamente luta contra algo. Paulo não apenas discordou dos cristãos silenciosamente. Paulo era agressivo e cruel em relação aos cristãos. Paulo era arrogante quando atacava a fé cristã. Paulo usa palavras fortes para mostrar a mudança drástica em sua vida.</w:t>
      </w:r>
    </w:p>
    <w:p>
      <w:pPr/>
      <w:r>
        <w:rPr>
          <w:lang w:val="pt_PT" w:bidi="pt_PT"/>
        </w:rPr>
      </w:r>
      <w:r>
        <w:rPr>
          <w:lang w:val="pt_PT" w:bidi="pt_PT"/>
        </w:rPr>
        <w:t>Quando Paulo diz que ele “agiu ignorantemente em incredulidade”, significa duas coisas. Primeiro, Paulo não conhecia a verdade sobre Jesus. E em segundo lugar, Paulo não acreditava que Jesus era realmente o Filho de Deus. Paulo pensava que atacar os cristãos era a coisa certa a fazer. Paulo estava errado, mas não tentou lutar contra Deus de propósito. Isso não desculpa as ações de Paulo, mas explica por que Deus mostrou misericórdia a Paulo. Quando Deus mostra misericórdia, Deus não dá a punição que alguém merece. Deus mostrou misericórdia a Paulo quando perdoou a Paulo em vez de puni-lo por como ele feriu os cristãos.</w:t>
      </w:r>
    </w:p>
    <w:p>
      <w:pPr/>
      <w:r>
        <w:rPr>
          <w:lang w:val="pt_PT" w:bidi="pt_PT"/>
        </w:rPr>
      </w:r>
      <w:r>
        <w:rPr>
          <w:lang w:val="pt_PT" w:bidi="pt_PT"/>
        </w:rPr>
        <w:t>Pare aqui e discuta essa pergunta em grupo: como as pessoas mostram que são verdadeiramente gratas quando alguém as perdoa por um erro sério? Quais ações ou mudanças no comportamento mostram que a pessoa é genuinamente grata? Pause este áudio aqui.</w:t>
      </w:r>
    </w:p>
    <w:p>
      <w:pPr/>
      <w:r>
        <w:rPr>
          <w:lang w:val="pt_PT" w:bidi="pt_PT"/>
        </w:rPr>
      </w:r>
      <w:r>
        <w:rPr>
          <w:lang w:val="pt_PT" w:bidi="pt_PT"/>
        </w:rPr>
        <w:t>Quando Paulo fala sobre a graça de nosso Senhor, ele fala especificamente sobre Jesus Cristo. Paulo usa o título Senhor para mostrar que Jesus é Deus e tem autoridade. Esse é o mesmo Jesus que Paulo uma vez havia rejeitado e lutado contra.</w:t>
      </w:r>
    </w:p>
    <w:p>
      <w:pPr/>
      <w:r>
        <w:rPr>
          <w:lang w:val="pt_PT" w:bidi="pt_PT"/>
        </w:rPr>
      </w:r>
      <w:r>
        <w:rPr>
          <w:lang w:val="pt_PT" w:bidi="pt_PT"/>
        </w:rPr>
        <w:t>Quando Paulo descreve como a graça, a fé e o amor de Jesus se derramam e transbordam, ele usa a imagem de como algo se derrama sobre os lados de um recipiente. Pense em um copo em que alguém coloca tanta água que a água se derrama em todos os lugares. É assim que Paulo descreve a graça, a fé e o amor de Jesus. Paulo experimentou a graça de Jesus, confiou ou teve mais fé em Jesus, e experimentou o amor de Jesus por Paulo.</w:t>
      </w:r>
    </w:p>
    <w:p>
      <w:pPr/>
      <w:r>
        <w:rPr>
          <w:lang w:val="pt_PT" w:bidi="pt_PT"/>
        </w:rPr>
      </w:r>
      <w:r>
        <w:rPr>
          <w:lang w:val="pt_PT" w:bidi="pt_PT"/>
        </w:rPr>
        <w:t>Pare aqui e discuta em grupo: como você fala sobre quando alguém é especialmente bom com você, mesmo quando você não merece essa bondade? Como você falará sobre como Jesus mostra graça e amor a Paulo como a água transborda um recipiente? Pause este áudio aqui.</w:t>
      </w:r>
    </w:p>
    <w:p>
      <w:pPr/>
      <w:r>
        <w:rPr>
          <w:lang w:val="pt_PT" w:bidi="pt_PT"/>
        </w:rPr>
      </w:r>
      <w:r>
        <w:rPr>
          <w:lang w:val="pt_PT" w:bidi="pt_PT"/>
        </w:rPr>
        <w:t>Paulo usa a frase: “O ditado é confiável e merecedor de plena aceitação” para introduzir uma declaração importante sobre o propósito de Cristo. Essa frase mostra que o que se segue é uma verdade importante da fé cristã.</w:t>
      </w:r>
    </w:p>
    <w:p>
      <w:pPr/>
      <w:r>
        <w:rPr>
          <w:lang w:val="pt_PT" w:bidi="pt_PT"/>
        </w:rPr>
      </w:r>
      <w:r>
        <w:rPr>
          <w:lang w:val="pt_PT" w:bidi="pt_PT"/>
        </w:rPr>
        <w:t>Pare aqui e discuta em grupo: como você introduzirá a declaração importante de que Cristo Jesus veio para salvar os pecadores? Pause este áudio aqui.</w:t>
      </w:r>
    </w:p>
    <w:p>
      <w:pPr/>
      <w:r>
        <w:rPr>
          <w:lang w:val="pt_PT" w:bidi="pt_PT"/>
        </w:rPr>
      </w:r>
      <w:r>
        <w:rPr>
          <w:lang w:val="pt_PT" w:bidi="pt_PT"/>
        </w:rPr>
        <w:t>Paulo se refere a si mesmo como o “pior" dos pecadores. Quando Paulo chama a si mesmo de “o pior dos pecadores”, Paulo quer dizer duas coisas importantes. Primeiro, Paulo se refere a quão terríveis eram os seus pecados. Paulo havia atacado os cristãos e trabalhado para destruir a igreja. Esses eram enormes pecados contra Deus e o povo de Deus. Paulo usa “o pior” para mostrar o quão sérios esses pecados eram.</w:t>
      </w:r>
    </w:p>
    <w:p>
      <w:pPr/>
      <w:r>
        <w:rPr>
          <w:lang w:val="pt_PT" w:bidi="pt_PT"/>
        </w:rPr>
      </w:r>
      <w:r>
        <w:rPr>
          <w:lang w:val="pt_PT" w:bidi="pt_PT"/>
        </w:rPr>
        <w:t>Em segundo lugar, Paulo diz isso para se tornar um exemplo. Paulo quer mostrar que se Jesus pôde salvar o pior inimigo da igreja, Jesus pode salvar qualquer um. Paulo se torna um padrão ou modelo. Quando outras pessoas olham para a história de Paulo, essas pessoas podem ver o quão paciente e misericordioso Jesus é.</w:t>
      </w:r>
    </w:p>
    <w:p>
      <w:pPr/>
      <w:r>
        <w:rPr>
          <w:lang w:val="pt_PT" w:bidi="pt_PT"/>
        </w:rPr>
      </w:r>
      <w:r>
        <w:rPr>
          <w:lang w:val="pt_PT" w:bidi="pt_PT"/>
        </w:rPr>
        <w:t>Paulo não quer dizer que Paulo peca mais do que todos os outros no mundo. Em vez disso, Paulo faz um ponto sobre o poder de Jesus para salvar. Paulo era o maior inimigo dos cristãos, mas agora é um de seus maiores mestres. Essa enorme mudança mostra o quão completamente Jesus pode transformar alguém.</w:t>
      </w:r>
    </w:p>
    <w:p>
      <w:pPr/>
      <w:r>
        <w:rPr>
          <w:lang w:val="pt_PT" w:bidi="pt_PT"/>
        </w:rPr>
      </w:r>
      <w:r>
        <w:rPr>
          <w:lang w:val="pt_PT" w:bidi="pt_PT"/>
        </w:rPr>
        <w:t>Paulo conta sua história por uma razão importante. Alguns mestres diziam que as pessoas precisavam seguir regras estritas para que Deus as salvasse. Mas a história de Paulo mostra algo diferente. A história de Paulo mostra que Deus salva as pessoas quando essas pessoas acreditam em Jesus, não apenas quando elas seguem as regras. Se Jesus pôde salvar Paulo, que havia feito coisas tão terríveis, Jesus pode salvar qualquer um que acredita.</w:t>
      </w:r>
    </w:p>
    <w:p>
      <w:pPr/>
      <w:r>
        <w:rPr>
          <w:lang w:val="pt_PT" w:bidi="pt_PT"/>
        </w:rPr>
      </w:r>
      <w:r>
        <w:rPr>
          <w:lang w:val="pt_PT" w:bidi="pt_PT"/>
        </w:rPr>
        <w:t>Pare aqui e discuta essa pergunta em grupo: como as pessoas em sua cultura mostram que elas são humildes, especialmente quando Deus ou alguém deu a elas uma posição importante? Como você falará sobre como Paulo chama a si mesmo de “o pior dos pecadores”? Pause este áudio aqui.</w:t>
      </w:r>
    </w:p>
    <w:p>
      <w:pPr/>
      <w:r>
        <w:rPr>
          <w:lang w:val="pt_PT" w:bidi="pt_PT"/>
        </w:rPr>
      </w:r>
      <w:r>
        <w:rPr>
          <w:lang w:val="pt_PT" w:bidi="pt_PT"/>
        </w:rPr>
        <w:t>Depois que ele compartilha sua própria história, Paulo agora se volta a Timóteo com um tom pessoal. Paulo até chama Timóteo de “meu filho” para mostrar o relacionamento próximo entre Paulo e Timóteo. Paulo retorna à tarefa que ele deu a Timóteo no início da carta. Anteriormente, Paulo havia dito a Timóteo para parar os falsos mestres em Éfeso. Agora, Paulo lembra a Timóteo desse trabalho importante.</w:t>
      </w:r>
    </w:p>
    <w:p>
      <w:pPr/>
      <w:r>
        <w:rPr>
          <w:lang w:val="pt_PT" w:bidi="pt_PT"/>
        </w:rPr>
      </w:r>
      <w:r>
        <w:rPr>
          <w:lang w:val="pt_PT" w:bidi="pt_PT"/>
        </w:rPr>
        <w:t>Paulo conecta essa ordem a profecias especiais que as pessoas faziam sobre Timóteo no passado. As profecias mostravam que Deus havia escolhido Timóteo para essa tarefa.</w:t>
      </w:r>
    </w:p>
    <w:p>
      <w:pPr/>
      <w:r>
        <w:rPr>
          <w:lang w:val="pt_PT" w:bidi="pt_PT"/>
        </w:rPr>
      </w:r>
      <w:r>
        <w:rPr>
          <w:lang w:val="pt_PT" w:bidi="pt_PT"/>
        </w:rPr>
        <w:t>Paulo diz a Timóteo para “combater o bom combate”. Essa é uma imagem de Timóteo como um soldado em uma batalha. A batalha não é com armas reais. Em vez disso, Timóteo deve lutar para proteger a verdadeira mensagem sobre Jesus dos falsos mestres. Paulo quer que Timóteo se lembre dessas profecias sobre Timóteo. As profecias darão a Timóteo a coragem e a força para fazer esse trabalho difícil.</w:t>
      </w:r>
    </w:p>
    <w:p>
      <w:pPr/>
      <w:r>
        <w:rPr>
          <w:lang w:val="pt_PT" w:bidi="pt_PT"/>
        </w:rPr>
      </w:r>
      <w:r>
        <w:rPr>
          <w:lang w:val="pt_PT" w:bidi="pt_PT"/>
        </w:rPr>
        <w:t>Ao começar e terminar com instruções a Timóteo, Paulo mostra o quão importante é o trabalho de Timóteo. A própria história de como Paulo mudou de um inimigo para um mestre ajuda a mostrar a Timóteo por que importa muito que ele pare os falsos mestres.</w:t>
      </w:r>
    </w:p>
    <w:p>
      <w:pPr/>
      <w:r>
        <w:rPr>
          <w:lang w:val="pt_PT" w:bidi="pt_PT"/>
        </w:rPr>
      </w:r>
      <w:r>
        <w:rPr>
          <w:lang w:val="pt_PT" w:bidi="pt_PT"/>
        </w:rPr>
        <w:t>A passagem termina quando Paulo menciona dois homens, Himeneu e Alexandre, que “naufragaram em sua fé”. Quando Paulo diz que esses homens “naufragaram em sua fé”, Paulo quer dizer que eles destruíram completamente sua jornada espiritual. Assim como um navio que colide com as rochas e se quebra, esses homens destruíram sua fé quando eles rejeitaram a verdade e ensinavam falsas ideias. Esses homens eram líderes importantes na igreja em Éfeso. Ambos os homens se afastaram do que Paulo havia ensinado a eles e começaram a ensinar ideias falsas em vez disso.</w:t>
      </w:r>
    </w:p>
    <w:p>
      <w:pPr/>
      <w:r>
        <w:rPr>
          <w:lang w:val="pt_PT" w:bidi="pt_PT"/>
        </w:rPr>
      </w:r>
      <w:r>
        <w:rPr>
          <w:lang w:val="pt_PT" w:bidi="pt_PT"/>
        </w:rPr>
        <w:t>Paulo tomou uma decisão forte contra esses homens. Paulo fez com que esses homens fossem removidos da comunidade da igreja. Paulo descreve isso como “entregá-los a Satanás”. Isso significa que os homens estavam fora da proteção da igreja. Essa era uma forma séria de disciplina da igreja.</w:t>
      </w:r>
    </w:p>
    <w:p>
      <w:pPr/>
      <w:r>
        <w:rPr>
          <w:lang w:val="pt_PT" w:bidi="pt_PT"/>
        </w:rPr>
      </w:r>
      <w:r>
        <w:rPr>
          <w:lang w:val="pt_PT" w:bidi="pt_PT"/>
        </w:rPr>
        <w:t>Mas o objetivo de Paulo não era apenas punir os homens. Paulo queria que esses homens aprendessem com seus erros e parassem de falar contra a verdade de Deus. Assim como o próprio Paulo havia falado uma vez contra Deus, mas Deus mostrou misericórdia a Paulo, Paulo espera que esses homens mudem.</w:t>
      </w:r>
    </w:p>
    <w:p>
      <w:pPr/>
      <w:r>
        <w:rPr>
          <w:lang w:val="pt_PT" w:bidi="pt_PT"/>
        </w:rPr>
      </w:r>
      <w:r>
        <w:rPr>
          <w:lang w:val="pt_PT" w:bidi="pt_PT"/>
        </w:rPr>
        <w:t>Pare aqui e discuta essa pergunta em grupo: conte uma história sobre alguém que você conhece que uma vez seguiu crenças ou valores fortes, mas mais tarde se afastou dessas crenças completamente. Preste atenção especial às palavras e frases que as pessoas em sua comunidade usam para descrever quando alguém abandona suas crenças. Quais imagens ou linguagem especial as pessoas usam para explicar o que aconteceu? Pause este áudio aqui.</w:t>
      </w:r>
    </w:p>
    <w:p>
      <w:pPr/>
      <w:r>
        <w:rPr>
          <w:lang w:val="pt_PT" w:bidi="pt_PT"/>
        </w:rPr>
      </w:r>
      <w:r>
        <w:rPr>
          <w:lang w:val="pt_PT" w:bidi="pt_PT"/>
        </w:rPr>
        <w:t>Agora, o grupo deve fazer o roteiro, desenhar ou usar objetos para visualizar a passagem e a ação nela. Ao fazer isso, é bom ter desenhos ou objetos para representar como Paulo mudou completamente, como Timóteo recebeu a carta, e como as pessoas removeram os dois falsos mestres da comunidade da igreja. Você pode mostrar como Paulo muda de um inimigo para um mestre. Então você pode mostrar como as pessoas impõem as mãos em Timóteo e nomeiam Timóteo para liderar. Mostre Timóteo enquanto ele vai para um grupo de objetos ou pessoas que representam a igreja em Éfeso. Quando você falar sobre Himeneu e Alexandre, você pode mover seus objetos para fora do grupo de objetos ou pessoas que representam a igreja. Esses objetos podem ajudar a mostrar como a história pessoal de Paulo se conecta a suas instruções para Timóteo e a igreja.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1:-12–20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Cristo Jesus nosso Senhor</w:t>
      </w:r>
    </w:p>
    <w:p>
      <w:pPr>
        <w:pStyle w:val="ListBullet"/>
        <w:spacing w:line="240" w:lineRule="auto"/>
        <w:ind w:left="720"/>
      </w:pPr>
      <w:r>
        <w:rPr>
          <w:lang w:val="pt_PT" w:bidi="pt_PT"/>
        </w:rPr>
      </w:r>
      <w:r>
        <w:rPr>
          <w:lang w:val="pt_PT" w:bidi="pt_PT"/>
        </w:rPr>
        <w:t>Imortal, invisível e único Deus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Himeneu</w:t>
      </w:r>
    </w:p>
    <w:p>
      <w:pPr>
        <w:pStyle w:val="ListBullet"/>
        <w:spacing w:line="240" w:lineRule="auto"/>
        <w:ind w:left="720"/>
      </w:pPr>
      <w:r>
        <w:rPr>
          <w:lang w:val="pt_PT" w:bidi="pt_PT"/>
        </w:rPr>
      </w:r>
      <w:r>
        <w:rPr>
          <w:lang w:val="pt_PT" w:bidi="pt_PT"/>
        </w:rPr>
        <w:t>Alexandre</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começa quando ele agradece a Cristo Jesus por como Cristo dá força a Paulo, considera Paulo fiel, e nomeia Paulo para o serviço.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descreve seu passado como um homem blasfemo, perseguidor e violento. Paulo explica que ele recebeu misericórdia porque Paulo agia em ignorância e incredulidade.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enfatiza a graça transbordante de Deus, juntamente com a fé e o amor em Cristo Jesus. Paulo afirma um ditado confiável sobre como Cristo veio para salvar os pecadores, dos quais Paulo se considera o pior.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expressa que a razão pela qual Paulo recebeu misericórdia era para que Cristo Jesus pudesse exibir sua grande paciência como um exemplo para os outros que acreditariam em Cristo para a vida eterna Paulo então começa a louvar ao Rei eterno.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se dirige a Timóteo e lembra a ele das profecias que as pessoas fizeram uma vez sobre Timóteo. Paulo encoraja Timóteo a se apegar à fé e a uma boa consciência.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Finalmente, Paulo menciona Himeneu e Alexandre, que rejeitaram a fé e a boa consciência o que fez com que sua fé naufragasse como um navio. Paulo afirma que ele entregou esses homens a Satanás para ensiná-los a não blasfemar.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1:-12–20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agradece a </w:t>
      </w:r>
      <w:r>
        <w:rPr>
          <w:b/>
          <w:lang w:val="pt_PT" w:bidi="pt_PT"/>
        </w:rPr>
        <w:t>Cristo</w:t>
      </w:r>
      <w:r>
        <w:rPr>
          <w:lang w:val="pt_PT" w:bidi="pt_PT"/>
        </w:rPr>
        <w:t xml:space="preserve"> Jesus, seu Senhor. Cristo é um título que significa “escolhido” ou “ungido”. Quando Paulo diz “Cristo Jesus”, Paulo quer dizer que Jesus é o salvador prometido que Deus havia planejado enviar. Esse título mostra que Jesus é aquele que Deus escolheu para salvar as pessoas de seus pecados. Procure </w:t>
      </w:r>
      <w:r>
        <w:rPr>
          <w:lang w:val="pt_PT" w:bidi="pt_PT"/>
        </w:rPr>
        <w:t>Cristo</w:t>
      </w:r>
      <w:r>
        <w:rPr>
          <w:lang w:val="pt_PT" w:bidi="pt_PT"/>
        </w:rPr>
        <w:t xml:space="preserve"> no Glossário Mestre para mais informações, e use a mesma palavra para Cristo que você usou em passagens anteriores.</w:t>
      </w:r>
    </w:p>
    <w:p>
      <w:pPr/>
      <w:r>
        <w:rPr>
          <w:lang w:val="pt_PT" w:bidi="pt_PT"/>
        </w:rPr>
      </w:r>
      <w:r>
        <w:rPr>
          <w:lang w:val="pt_PT" w:bidi="pt_PT"/>
        </w:rPr>
        <w:t xml:space="preserve">O título </w:t>
      </w:r>
      <w:r>
        <w:rPr>
          <w:b/>
          <w:lang w:val="pt_PT" w:bidi="pt_PT"/>
        </w:rPr>
        <w:t>Senhor</w:t>
      </w:r>
      <w:r>
        <w:rPr>
          <w:lang w:val="pt_PT" w:bidi="pt_PT"/>
        </w:rPr>
        <w:t xml:space="preserve"> mostra que Jesus tem plena autoridade. Quando Paulo chama Jesus de Senhor, Paulo quer dizer que Jesus é divino e governa sobre tudo. Isso é especialmente poderoso porque Paulo uma vez negou que Jesus era o Senhor. Agora Paulo aceita Jesus como mestre e governante de Paulo. Traduza Senhor da mesma maneira que você tem traduzido em passagens anteriores, e procure </w:t>
      </w:r>
      <w:r>
        <w:rPr>
          <w:lang w:val="pt_PT" w:bidi="pt_PT"/>
        </w:rPr>
        <w:t>Senhor</w:t>
      </w:r>
      <w:r>
        <w:rPr>
          <w:lang w:val="pt_PT" w:bidi="pt_PT"/>
        </w:rPr>
        <w:t xml:space="preserve"> no Glossário Mestre para mais informações.</w:t>
      </w:r>
    </w:p>
    <w:p>
      <w:pPr/>
      <w:r>
        <w:rPr>
          <w:lang w:val="pt_PT" w:bidi="pt_PT"/>
        </w:rPr>
      </w:r>
      <w:r>
        <w:rPr>
          <w:lang w:val="pt_PT" w:bidi="pt_PT"/>
        </w:rPr>
        <w:t xml:space="preserve">Paulo descreve como ele era um </w:t>
      </w:r>
      <w:r>
        <w:rPr>
          <w:b/>
          <w:lang w:val="pt_PT" w:bidi="pt_PT"/>
        </w:rPr>
        <w:t>blasfemo</w:t>
      </w:r>
      <w:r>
        <w:rPr>
          <w:lang w:val="pt_PT" w:bidi="pt_PT"/>
        </w:rPr>
        <w:t xml:space="preserve">, </w:t>
      </w:r>
      <w:r>
        <w:rPr>
          <w:b/>
          <w:lang w:val="pt_PT" w:bidi="pt_PT"/>
        </w:rPr>
        <w:t>perseguidor</w:t>
      </w:r>
      <w:r>
        <w:rPr>
          <w:lang w:val="pt_PT" w:bidi="pt_PT"/>
        </w:rPr>
        <w:t xml:space="preserve"> e o</w:t>
      </w:r>
      <w:r>
        <w:rPr>
          <w:b/>
          <w:lang w:val="pt_PT" w:bidi="pt_PT"/>
        </w:rPr>
        <w:t>ponente insolente.</w:t>
      </w:r>
      <w:r>
        <w:rPr>
          <w:lang w:val="pt_PT" w:bidi="pt_PT"/>
        </w:rPr>
        <w:t xml:space="preserve"> Esses termos descrevem as ações de Paulo contra Cristo e a igreja antes da conversão de Paulo. Blasfemo se refere a alguém que fala contra ou insulta a Deus. Um perseguidor é alguém que fere ou ataca os outros por causa de suas crenças. Um oponente insolente descreve alguém que se opõe agressivamente a algo de uma maneira desrespeitosa ou arrogante.</w:t>
      </w:r>
    </w:p>
    <w:p>
      <w:pPr/>
      <w:r>
        <w:rPr>
          <w:lang w:val="pt_PT" w:bidi="pt_PT"/>
        </w:rPr>
      </w:r>
      <w:r>
        <w:rPr>
          <w:lang w:val="pt_PT" w:bidi="pt_PT"/>
        </w:rPr>
        <w:t xml:space="preserve">Pare aqui e discuta em grupo qual palavra ou frase você usará para </w:t>
      </w:r>
      <w:r>
        <w:rPr>
          <w:b/>
          <w:lang w:val="pt_PT" w:bidi="pt_PT"/>
        </w:rPr>
        <w:t>oponente insolente</w:t>
      </w:r>
      <w:r>
        <w:rPr>
          <w:lang w:val="pt_PT" w:bidi="pt_PT"/>
        </w:rPr>
        <w:t xml:space="preserve">, </w:t>
      </w:r>
      <w:r>
        <w:rPr>
          <w:b/>
          <w:lang w:val="pt_PT" w:bidi="pt_PT"/>
        </w:rPr>
        <w:t>blasfemo</w:t>
      </w:r>
      <w:r>
        <w:rPr>
          <w:lang w:val="pt_PT" w:bidi="pt_PT"/>
        </w:rPr>
        <w:t xml:space="preserve"> e </w:t>
      </w:r>
      <w:r>
        <w:rPr>
          <w:b/>
          <w:lang w:val="pt_PT" w:bidi="pt_PT"/>
        </w:rPr>
        <w:t>perseguidor</w:t>
      </w:r>
      <w:r>
        <w:rPr>
          <w:lang w:val="pt_PT" w:bidi="pt_PT"/>
        </w:rPr>
        <w:t xml:space="preserve">. Procure os termos </w:t>
      </w:r>
      <w:r>
        <w:rPr>
          <w:lang w:val="pt_PT" w:bidi="pt_PT"/>
        </w:rPr>
        <w:t>blasfêmia</w:t>
      </w:r>
      <w:r>
        <w:rPr>
          <w:lang w:val="pt_PT" w:bidi="pt_PT"/>
        </w:rPr>
        <w:t xml:space="preserve"> e </w:t>
      </w:r>
      <w:r>
        <w:rPr>
          <w:lang w:val="pt_PT" w:bidi="pt_PT"/>
        </w:rPr>
        <w:t>perseguição</w:t>
      </w:r>
      <w:r>
        <w:rPr>
          <w:lang w:val="pt_PT" w:bidi="pt_PT"/>
        </w:rPr>
        <w:t xml:space="preserve"> no Glossário Mestre para mais informações. Pause este áudio aqui.</w:t>
      </w:r>
    </w:p>
    <w:p>
      <w:pPr/>
      <w:r>
        <w:rPr>
          <w:lang w:val="pt_PT" w:bidi="pt_PT"/>
        </w:rPr>
      </w:r>
      <w:r>
        <w:rPr>
          <w:lang w:val="pt_PT" w:bidi="pt_PT"/>
        </w:rPr>
        <w:t xml:space="preserve">Paulo menciona como ele recebeu </w:t>
      </w:r>
      <w:r>
        <w:rPr>
          <w:b/>
          <w:lang w:val="pt_PT" w:bidi="pt_PT"/>
        </w:rPr>
        <w:t>misericórdia</w:t>
      </w:r>
      <w:r>
        <w:rPr>
          <w:lang w:val="pt_PT" w:bidi="pt_PT"/>
        </w:rPr>
        <w:t xml:space="preserve"> de Deus. Misericórdia é quando alguém que tem o poder de punir escolhe não fazê-lo, e em vez disso mostra bondade. Use o mesmo termo para "misericórdia" que você usou em passagens anteriores. Procure a palavra </w:t>
      </w:r>
      <w:r>
        <w:rPr>
          <w:lang w:val="pt_PT" w:bidi="pt_PT"/>
        </w:rPr>
        <w:t>misericórdia</w:t>
      </w:r>
      <w:r>
        <w:rPr>
          <w:lang w:val="pt_PT" w:bidi="pt_PT"/>
        </w:rPr>
        <w:t xml:space="preserve"> no Glossário Mestre para mais informações. </w:t>
      </w:r>
    </w:p>
    <w:p>
      <w:pPr/>
      <w:r>
        <w:rPr>
          <w:lang w:val="pt_PT" w:bidi="pt_PT"/>
        </w:rPr>
      </w:r>
      <w:r>
        <w:rPr>
          <w:lang w:val="pt_PT" w:bidi="pt_PT"/>
        </w:rPr>
        <w:t xml:space="preserve">Paulo diz: “a </w:t>
      </w:r>
      <w:r>
        <w:rPr>
          <w:b/>
          <w:lang w:val="pt_PT" w:bidi="pt_PT"/>
        </w:rPr>
        <w:t>graça</w:t>
      </w:r>
      <w:r>
        <w:rPr>
          <w:lang w:val="pt_PT" w:bidi="pt_PT"/>
        </w:rPr>
        <w:t xml:space="preserve"> de nosso Senhor </w:t>
      </w:r>
      <w:r>
        <w:rPr>
          <w:b/>
          <w:lang w:val="pt_PT" w:bidi="pt_PT"/>
        </w:rPr>
        <w:t>transbordou</w:t>
      </w:r>
      <w:r>
        <w:rPr>
          <w:lang w:val="pt_PT" w:bidi="pt_PT"/>
        </w:rPr>
        <w:t xml:space="preserve"> para mim”. Graça se refere à bondade ou favor imerecido de Deus. Use a mesma palavra para "graça" que você usou em passagens anteriores. </w:t>
      </w:r>
    </w:p>
    <w:p>
      <w:pPr/>
      <w:r>
        <w:rPr>
          <w:lang w:val="pt_PT" w:bidi="pt_PT"/>
        </w:rPr>
      </w:r>
      <w:r>
        <w:rPr>
          <w:lang w:val="pt_PT" w:bidi="pt_PT"/>
        </w:rPr>
        <w:t xml:space="preserve">Procure a palavra </w:t>
      </w:r>
      <w:r>
        <w:rPr>
          <w:lang w:val="pt_PT" w:bidi="pt_PT"/>
        </w:rPr>
        <w:t>graça</w:t>
      </w:r>
      <w:r>
        <w:rPr>
          <w:lang w:val="pt_PT" w:bidi="pt_PT"/>
        </w:rPr>
        <w:t xml:space="preserve"> no Glossário Mestre para mais informações. </w:t>
      </w:r>
    </w:p>
    <w:p>
      <w:pPr/>
      <w:r>
        <w:rPr>
          <w:lang w:val="pt_PT" w:bidi="pt_PT"/>
        </w:rPr>
      </w:r>
      <w:r>
        <w:rPr>
          <w:lang w:val="pt_PT" w:bidi="pt_PT"/>
        </w:rPr>
        <w:t xml:space="preserve">Paulo também diz que Jesus derramou sua </w:t>
      </w:r>
      <w:r>
        <w:rPr>
          <w:b/>
          <w:lang w:val="pt_PT" w:bidi="pt_PT"/>
        </w:rPr>
        <w:t>fé</w:t>
      </w:r>
      <w:r>
        <w:rPr>
          <w:lang w:val="pt_PT" w:bidi="pt_PT"/>
        </w:rPr>
        <w:t xml:space="preserve"> e </w:t>
      </w:r>
      <w:r>
        <w:rPr>
          <w:b/>
          <w:lang w:val="pt_PT" w:bidi="pt_PT"/>
        </w:rPr>
        <w:t>amor</w:t>
      </w:r>
      <w:r>
        <w:rPr>
          <w:lang w:val="pt_PT" w:bidi="pt_PT"/>
        </w:rPr>
        <w:t xml:space="preserve"> sobre Paulo. Alguém tem fé quando ele confia ou acredita em Jesus. Paulo vê esse amor como um dom de Deus e uma prova de que a graça de Deus verdadeiramente mudou Paulo. Não é apenas sentimentos calorosos, mas uma transformação completa de como ele se relaciona com os outros. Paulo passou de causar dano a mostrar o amor de Cristo. Use as mesmas palavras para fé e amor que você usou em passagens anteriores, e procure </w:t>
      </w:r>
      <w:r>
        <w:rPr>
          <w:lang w:val="pt_PT" w:bidi="pt_PT"/>
        </w:rPr>
        <w:t>fé</w:t>
      </w:r>
      <w:r>
        <w:rPr>
          <w:lang w:val="pt_PT" w:bidi="pt_PT"/>
        </w:rPr>
        <w:t xml:space="preserve"> no Glossário Mestre para mais informações.</w:t>
      </w:r>
    </w:p>
    <w:p>
      <w:pPr/>
      <w:r>
        <w:rPr>
          <w:lang w:val="pt_PT" w:bidi="pt_PT"/>
        </w:rPr>
      </w:r>
      <w:r>
        <w:rPr>
          <w:lang w:val="pt_PT" w:bidi="pt_PT"/>
        </w:rPr>
        <w:t xml:space="preserve">Paulo descreve como Cristo Jesus veio ao mundo para salvar os pecadores. O conceito de </w:t>
      </w:r>
      <w:r>
        <w:rPr>
          <w:b/>
          <w:lang w:val="pt_PT" w:bidi="pt_PT"/>
        </w:rPr>
        <w:t>salvar</w:t>
      </w:r>
      <w:r>
        <w:rPr>
          <w:lang w:val="pt_PT" w:bidi="pt_PT"/>
        </w:rPr>
        <w:t xml:space="preserve"> nesse contexto se refere a resgatar do pecado e suas consequências. Use a mesma palavra para pecadores que você usou em passagens anteriores, e procure </w:t>
      </w:r>
      <w:r>
        <w:rPr>
          <w:lang w:val="pt_PT" w:bidi="pt_PT"/>
        </w:rPr>
        <w:t>pecado</w:t>
      </w:r>
      <w:r>
        <w:rPr>
          <w:lang w:val="pt_PT" w:bidi="pt_PT"/>
        </w:rPr>
        <w:t xml:space="preserve"> no Glossário Mestre para mais informações.</w:t>
      </w:r>
    </w:p>
    <w:p>
      <w:pPr/>
      <w:r>
        <w:rPr>
          <w:lang w:val="pt_PT" w:bidi="pt_PT"/>
        </w:rPr>
      </w:r>
      <w:r>
        <w:rPr>
          <w:lang w:val="pt_PT" w:bidi="pt_PT"/>
        </w:rPr>
        <w:t xml:space="preserve">Pare aqui e discuta qual palavra ou frase você usará para "salvar pecadores". Procure </w:t>
      </w:r>
      <w:r>
        <w:rPr>
          <w:lang w:val="pt_PT" w:bidi="pt_PT"/>
        </w:rPr>
        <w:t>salvação</w:t>
      </w:r>
      <w:r>
        <w:rPr>
          <w:lang w:val="pt_PT" w:bidi="pt_PT"/>
        </w:rPr>
        <w:t xml:space="preserve"> e </w:t>
      </w:r>
      <w:r>
        <w:rPr>
          <w:lang w:val="pt_PT" w:bidi="pt_PT"/>
        </w:rPr>
        <w:t>pecado</w:t>
      </w:r>
      <w:r>
        <w:rPr>
          <w:lang w:val="pt_PT" w:bidi="pt_PT"/>
        </w:rPr>
        <w:t>, se necessário, no Glossário Mestre para mais informações. Pause este áudio aqui.</w:t>
      </w:r>
    </w:p>
    <w:p>
      <w:pPr/>
      <w:r>
        <w:rPr>
          <w:lang w:val="pt_PT" w:bidi="pt_PT"/>
        </w:rPr>
      </w:r>
      <w:r>
        <w:rPr>
          <w:lang w:val="pt_PT" w:bidi="pt_PT"/>
        </w:rPr>
        <w:t xml:space="preserve">Paulo diz que ele é um exemplo para as pessoas que querem </w:t>
      </w:r>
      <w:r>
        <w:rPr>
          <w:b/>
          <w:lang w:val="pt_PT" w:bidi="pt_PT"/>
        </w:rPr>
        <w:t>acreditar</w:t>
      </w:r>
      <w:r>
        <w:rPr>
          <w:lang w:val="pt_PT" w:bidi="pt_PT"/>
        </w:rPr>
        <w:t xml:space="preserve"> em Jesus e ter a </w:t>
      </w:r>
      <w:r>
        <w:rPr>
          <w:b/>
          <w:lang w:val="pt_PT" w:bidi="pt_PT"/>
        </w:rPr>
        <w:t>vida eterna</w:t>
      </w:r>
      <w:r>
        <w:rPr>
          <w:lang w:val="pt_PT" w:bidi="pt_PT"/>
        </w:rPr>
        <w:t>. Quando as pessoas acreditam em Jesus, elas acreditam que o que Jesus diz sobre si mesmo é verdadeiro, e essas pessoas confiam e seguem Jesus. Então essas pessoas têm a vida eterna com Deus.</w:t>
      </w:r>
    </w:p>
    <w:p>
      <w:pPr/>
      <w:r>
        <w:rPr>
          <w:lang w:val="pt_PT" w:bidi="pt_PT"/>
        </w:rPr>
      </w:r>
      <w:r>
        <w:rPr>
          <w:lang w:val="pt_PT" w:bidi="pt_PT"/>
        </w:rPr>
        <w:t xml:space="preserve">Pare aqui e discuta em grupo qual palavra ou frase você usará para </w:t>
      </w:r>
      <w:r>
        <w:rPr>
          <w:b/>
          <w:lang w:val="pt_PT" w:bidi="pt_PT"/>
        </w:rPr>
        <w:t>acreditar</w:t>
      </w:r>
      <w:r>
        <w:rPr>
          <w:lang w:val="pt_PT" w:bidi="pt_PT"/>
        </w:rPr>
        <w:t xml:space="preserve"> e </w:t>
      </w:r>
      <w:r>
        <w:rPr>
          <w:b/>
          <w:lang w:val="pt_PT" w:bidi="pt_PT"/>
        </w:rPr>
        <w:t>vida eterna</w:t>
      </w:r>
      <w:r>
        <w:rPr>
          <w:lang w:val="pt_PT" w:bidi="pt_PT"/>
        </w:rPr>
        <w:t xml:space="preserve">. Procure as palavras </w:t>
      </w:r>
      <w:r>
        <w:rPr>
          <w:lang w:val="pt_PT" w:bidi="pt_PT"/>
        </w:rPr>
        <w:t>crença</w:t>
      </w:r>
      <w:r>
        <w:rPr>
          <w:lang w:val="pt_PT" w:bidi="pt_PT"/>
        </w:rPr>
        <w:t xml:space="preserve"> e </w:t>
      </w:r>
      <w:r>
        <w:rPr>
          <w:lang w:val="pt_PT" w:bidi="pt_PT"/>
        </w:rPr>
        <w:t>vida eterna</w:t>
      </w:r>
      <w:r>
        <w:rPr>
          <w:lang w:val="pt_PT" w:bidi="pt_PT"/>
        </w:rPr>
        <w:t xml:space="preserve"> no Glossário Mestre para mais informações. Se você já traduziu esse termo em outro livro da Bíblia, use o mesmo termo aqui. Pause este áudio aqui.</w:t>
      </w:r>
    </w:p>
    <w:p>
      <w:pPr/>
      <w:r>
        <w:rPr>
          <w:lang w:val="pt_PT" w:bidi="pt_PT"/>
        </w:rPr>
      </w:r>
      <w:r>
        <w:rPr>
          <w:lang w:val="pt_PT" w:bidi="pt_PT"/>
        </w:rPr>
        <w:t xml:space="preserve">Paulo louva a Deus e o chama de </w:t>
      </w:r>
      <w:r>
        <w:rPr>
          <w:b/>
          <w:lang w:val="pt_PT" w:bidi="pt_PT"/>
        </w:rPr>
        <w:t>rei</w:t>
      </w:r>
      <w:r>
        <w:rPr>
          <w:lang w:val="pt_PT" w:bidi="pt_PT"/>
        </w:rPr>
        <w:t xml:space="preserve"> eterno, ou o rei que vive para sempre. Um rei é alguém que governa sobre um reino, ou um território específico. Deus é o rei sobre o mundo inteiro, e toda a criação é seu reino.</w:t>
      </w:r>
    </w:p>
    <w:p>
      <w:pPr/>
      <w:r>
        <w:rPr>
          <w:lang w:val="pt_PT" w:bidi="pt_PT"/>
        </w:rPr>
      </w:r>
      <w:r>
        <w:rPr>
          <w:lang w:val="pt_PT" w:bidi="pt_PT"/>
        </w:rPr>
        <w:t xml:space="preserve">Pare aqui e discuta como um grupo qual palavra ou frase você usará para </w:t>
      </w:r>
      <w:r>
        <w:rPr>
          <w:b/>
          <w:lang w:val="pt_PT" w:bidi="pt_PT"/>
        </w:rPr>
        <w:t>rei</w:t>
      </w:r>
      <w:r>
        <w:rPr>
          <w:lang w:val="pt_PT" w:bidi="pt_PT"/>
        </w:rPr>
        <w:t>. Procure r</w:t>
      </w:r>
      <w:r>
        <w:rPr>
          <w:lang w:val="pt_PT" w:bidi="pt_PT"/>
        </w:rPr>
        <w:t xml:space="preserve">ei </w:t>
      </w:r>
      <w:r>
        <w:rPr>
          <w:lang w:val="pt_PT" w:bidi="pt_PT"/>
        </w:rPr>
        <w:t>e R</w:t>
      </w:r>
      <w:r>
        <w:rPr>
          <w:lang w:val="pt_PT" w:bidi="pt_PT"/>
        </w:rPr>
        <w:t xml:space="preserve">eino de Deus </w:t>
      </w:r>
      <w:r>
        <w:rPr>
          <w:lang w:val="pt_PT" w:bidi="pt_PT"/>
        </w:rPr>
        <w:t>no Glossário Mestre para mais informações. Se você já traduziu essa palavra em outro livro da Bíblia, use a mesma palavra aqui. Pause este áudio aqui.</w:t>
      </w:r>
    </w:p>
    <w:p>
      <w:pPr/>
      <w:r>
        <w:rPr>
          <w:lang w:val="pt_PT" w:bidi="pt_PT"/>
        </w:rPr>
      </w:r>
      <w:r>
        <w:rPr>
          <w:lang w:val="pt_PT" w:bidi="pt_PT"/>
        </w:rPr>
        <w:t xml:space="preserve">Paulo dá a Deus honra e </w:t>
      </w:r>
      <w:r>
        <w:rPr>
          <w:b/>
          <w:lang w:val="pt_PT" w:bidi="pt_PT"/>
        </w:rPr>
        <w:t>glória</w:t>
      </w:r>
      <w:r>
        <w:rPr>
          <w:lang w:val="pt_PT" w:bidi="pt_PT"/>
        </w:rPr>
        <w:t xml:space="preserve">. Isso significa que ele respeita a Deus e admira a Deus. Use a mesma palavra para glória que você usou em passagens anteriores. Procure a palavra </w:t>
      </w:r>
      <w:r>
        <w:rPr>
          <w:lang w:val="pt_PT" w:bidi="pt_PT"/>
        </w:rPr>
        <w:t>glória</w:t>
      </w:r>
      <w:r>
        <w:rPr>
          <w:lang w:val="pt_PT" w:bidi="pt_PT"/>
        </w:rPr>
        <w:t xml:space="preserve"> no Glossário Mestre para mais informações. </w:t>
      </w:r>
    </w:p>
    <w:p>
      <w:pPr/>
      <w:r>
        <w:rPr>
          <w:lang w:val="pt_PT" w:bidi="pt_PT"/>
        </w:rPr>
      </w:r>
      <w:r>
        <w:rPr>
          <w:lang w:val="pt_PT" w:bidi="pt_PT"/>
        </w:rPr>
        <w:t xml:space="preserve">Paulo menciona </w:t>
      </w:r>
      <w:r>
        <w:rPr>
          <w:b/>
          <w:lang w:val="pt_PT" w:bidi="pt_PT"/>
        </w:rPr>
        <w:t>profecias</w:t>
      </w:r>
      <w:r>
        <w:rPr>
          <w:lang w:val="pt_PT" w:bidi="pt_PT"/>
        </w:rPr>
        <w:t xml:space="preserve"> sobre Timóteo. As profecias eram mensagens especiais de Deus. Essas profecias sobre Timóteo eram como o selo de aprovação de Deus. As profecias mostravam a todos que Deus havia escolhido Timóteo para esse trabalho importante na igreja.</w:t>
      </w:r>
    </w:p>
    <w:p>
      <w:pPr/>
      <w:r>
        <w:rPr>
          <w:lang w:val="pt_PT" w:bidi="pt_PT"/>
        </w:rPr>
      </w:r>
      <w:r>
        <w:rPr>
          <w:lang w:val="pt_PT" w:bidi="pt_PT"/>
        </w:rPr>
        <w:t xml:space="preserve">Pare aqui e discuta como um grupo qual palavra ou frase você usará para </w:t>
      </w:r>
      <w:r>
        <w:rPr>
          <w:b/>
          <w:lang w:val="pt_PT" w:bidi="pt_PT"/>
        </w:rPr>
        <w:t>profecias</w:t>
      </w:r>
      <w:r>
        <w:rPr>
          <w:lang w:val="pt_PT" w:bidi="pt_PT"/>
        </w:rPr>
        <w:t xml:space="preserve">. Procure a palavra </w:t>
      </w:r>
      <w:r>
        <w:rPr>
          <w:lang w:val="pt_PT" w:bidi="pt_PT"/>
        </w:rPr>
        <w:t>profecia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encoraja Timóteo a se apegar à fé e a uma boa </w:t>
      </w:r>
      <w:r>
        <w:rPr>
          <w:b/>
          <w:lang w:val="pt_PT" w:bidi="pt_PT"/>
        </w:rPr>
        <w:t>consciência</w:t>
      </w:r>
      <w:r>
        <w:rPr>
          <w:lang w:val="pt_PT" w:bidi="pt_PT"/>
        </w:rPr>
        <w:t xml:space="preserve">. Use a mesma palavra para "consciência" que você usou em passagens anteriores. Procure a palavra </w:t>
      </w:r>
      <w:r>
        <w:rPr>
          <w:b/>
          <w:lang w:val="pt_PT" w:bidi="pt_PT"/>
        </w:rPr>
        <w:t>consciência</w:t>
      </w:r>
      <w:r>
        <w:rPr>
          <w:lang w:val="pt_PT" w:bidi="pt_PT"/>
        </w:rPr>
        <w:t xml:space="preserve"> no Glossário Mestre para mais informações. </w:t>
      </w:r>
    </w:p>
    <w:p>
      <w:pPr/>
      <w:r>
        <w:rPr>
          <w:lang w:val="pt_PT" w:bidi="pt_PT"/>
        </w:rPr>
      </w:r>
      <w:r>
        <w:rPr>
          <w:b/>
          <w:lang w:val="pt_PT" w:bidi="pt_PT"/>
        </w:rPr>
        <w:t>Satanás</w:t>
      </w:r>
      <w:r>
        <w:rPr>
          <w:lang w:val="pt_PT" w:bidi="pt_PT"/>
        </w:rPr>
        <w:t xml:space="preserve"> é um ser espiritual. Satanás é o inimigo de Deus que trabalha contra o povo de Deus. Quando Paulo fala sobre entregar as pessoas a Satanás, Paulo quer dizer colocar essas pessoas fora da proteção da igreja. Essa era uma forma séria de disciplina da igreja. O objetivo era ajudar essas pessoas a perceber seus erros e retornar à verdade.</w:t>
      </w:r>
    </w:p>
    <w:p>
      <w:pPr/>
      <w:r>
        <w:rPr>
          <w:lang w:val="pt_PT" w:bidi="pt_PT"/>
        </w:rPr>
      </w:r>
      <w:r>
        <w:rPr>
          <w:lang w:val="pt_PT" w:bidi="pt_PT"/>
        </w:rPr>
        <w:t xml:space="preserve">Pare aqui e discuta como um grupo qual palavra ou frase você usará para </w:t>
      </w:r>
      <w:r>
        <w:rPr>
          <w:b/>
          <w:lang w:val="pt_PT" w:bidi="pt_PT"/>
        </w:rPr>
        <w:t>Satanás</w:t>
      </w:r>
      <w:r>
        <w:rPr>
          <w:lang w:val="pt_PT" w:bidi="pt_PT"/>
        </w:rPr>
        <w:t xml:space="preserve">. Procure a palavra </w:t>
      </w:r>
      <w:r>
        <w:rPr>
          <w:lang w:val="pt_PT" w:bidi="pt_PT"/>
        </w:rPr>
        <w:t>Satanás</w:t>
      </w:r>
      <w:r>
        <w:rPr>
          <w:lang w:val="pt_PT" w:bidi="pt_PT"/>
        </w:rPr>
        <w:t xml:space="preserve"> no Glossário Mestre para mais informações. Se você já traduziu essa palavra em outro livro da Bíblia, use a mesma palavra que você usou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1:-12–20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2:1–7</w:t>
      </w:r>
      <w:r>
        <w:rPr>
          <w:lang w:val="pt_PT" w:bidi="pt_PT"/>
        </w:rPr>
      </w:r>
    </w:p>
    <w:p>
      <w:pPr>
        <w:pStyle w:val="Heading3"/>
      </w:pPr>
      <w:r>
        <w:rPr>
          <w:lang w:val="pt_PT" w:bidi="pt_PT"/>
        </w:rPr>
        <w:t>Ouvir e Sentir</w:t>
      </w:r>
    </w:p>
    <w:p>
      <w:pPr/>
      <w:r>
        <w:rPr>
          <w:lang w:val="pt_PT" w:bidi="pt_PT"/>
        </w:rPr>
      </w:r>
      <w:r>
        <w:rPr>
          <w:lang w:val="pt_PT" w:bidi="pt_PT"/>
        </w:rPr>
        <w:t>Nesta etapa, ouçam 1 Timóteo 2:1–7 e guardem em seus corações.</w:t>
      </w:r>
    </w:p>
    <w:p>
      <w:pPr/>
      <w:r>
        <w:rPr>
          <w:lang w:val="pt_PT" w:bidi="pt_PT"/>
        </w:rPr>
      </w:r>
      <w:r>
        <w:rPr>
          <w:lang w:val="pt_PT" w:bidi="pt_PT"/>
        </w:rPr>
        <w:t>Ouça uma versão em áudio de 1 Timóteo 2:1–7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2:1–7 na tradução mais fácil de entender.</w:t>
      </w:r>
    </w:p>
    <w:p>
      <w:pPr/>
      <w:r>
        <w:rPr>
          <w:lang w:val="pt_PT" w:bidi="pt_PT"/>
        </w:rPr>
      </w:r>
      <w:r>
        <w:rPr>
          <w:lang w:val="pt_PT" w:bidi="pt_PT"/>
        </w:rPr>
        <w:t>Pause este áudio aqui.</w:t>
      </w:r>
    </w:p>
    <w:p>
      <w:pPr/>
      <w:r>
        <w:rPr>
          <w:lang w:val="pt_PT" w:bidi="pt_PT"/>
        </w:rPr>
      </w:r>
      <w:r>
        <w:rPr>
          <w:lang w:val="pt_PT" w:bidi="pt_PT"/>
        </w:rPr>
        <w:t>Paulo começou sua carta a Timóteo dizendo a ele que Paulo sabe que há pessoas na igreja em Éfeso que ensinam coisas erradas. Os ensinamentos dessas pessoas vão contra a lei de Deus e as boas novas que Deus ordenou a Paulo ensinar. Você se lembrará que na passagem antes dessa, Paulo encorajou Timóteo a ficar forte na responsabilidade de Timóteo de ensinar as pessoas essas mesmas boas novas.</w:t>
      </w:r>
    </w:p>
    <w:p>
      <w:pPr/>
      <w:r>
        <w:rPr>
          <w:lang w:val="pt_PT" w:bidi="pt_PT"/>
        </w:rPr>
      </w:r>
      <w:r>
        <w:rPr>
          <w:lang w:val="pt_PT" w:bidi="pt_PT"/>
        </w:rPr>
        <w:t>Nessa seção, Paulo começa a dar a Timóteo uma instrução específica para as melhores maneiras de parar os maus mestres em Éfeso e salvar os crentes e a si mesmo dos ensinamentos errados desses mestres. A primeira instrução de Paulo a Timóteo é fazer as pessoas em Éfeso orarem.</w:t>
      </w:r>
    </w:p>
    <w:p>
      <w:pPr/>
      <w:r>
        <w:rPr>
          <w:lang w:val="pt_PT" w:bidi="pt_PT"/>
        </w:rPr>
      </w:r>
      <w:r>
        <w:rPr>
          <w:lang w:val="pt_PT" w:bidi="pt_PT"/>
        </w:rPr>
        <w:t>Pare aqui e discuta essa pergunta em grupo: como é uma reunião de oração em sua comunidade? Quais são as maneiras diferentes que você pode pedir a uma pessoa para orar por você? Pause este áudio aqui.</w:t>
      </w:r>
    </w:p>
    <w:p>
      <w:pPr/>
      <w:r>
        <w:rPr>
          <w:lang w:val="pt_PT" w:bidi="pt_PT"/>
        </w:rPr>
      </w:r>
      <w:r>
        <w:rPr>
          <w:lang w:val="pt_PT" w:bidi="pt_PT"/>
        </w:rPr>
        <w:t>Paulo encoraja os crentes a orar por todos, incluindo as pessoas que têm autoridade sobre os crentes. Muitas pessoas naquela época acreditavam que as famílias com poder político, como reis e rainhas, tinham poder porque os deuses dessas pessoas os haviam dado a eles. Quanto às outras posições de poder políticas, militares e religiosas, as pessoas ricas poderiam pagar para controlar as pessoas nessas posições. Você se lembrará em Atos que Paulo passou dois anos em Éfeso. Os ensinamentos de Paulo deixavam os líderes judeus e gentios em Éfeso zangados com Paulo e os novos crentes. Nessa situação, os gentios estavam zangados porque se as pessoas não adorassem mais sua deusa local, isso mudaria suas práticas culturais de adoração e prejudicaria seus negócios. O povo de Éfeso também adorava o imperador humano em Roma como se o imperador fosse um deus. Então as decisões sobre quem adorar em Éfeso também poderiam afetar a vida de uma pessoa politicamente.</w:t>
      </w:r>
    </w:p>
    <w:p>
      <w:pPr/>
      <w:r>
        <w:rPr>
          <w:lang w:val="pt_PT" w:bidi="pt_PT"/>
        </w:rPr>
      </w:r>
      <w:r>
        <w:rPr>
          <w:lang w:val="pt_PT" w:bidi="pt_PT"/>
        </w:rPr>
        <w:t>Pare aqui e discuta essa pergunta em grupo: como uma pessoa se torna um líder em sua comunidade? Conte exemplos de suas vidas quando algo que você fez ou disse para ser obediente a Deus deixou os líderes ou outras pessoas em sua comunidade zangados com você. O que você fez? Pause este áudio aqui.</w:t>
      </w:r>
    </w:p>
    <w:p>
      <w:pPr/>
      <w:r>
        <w:rPr>
          <w:lang w:val="pt_PT" w:bidi="pt_PT"/>
        </w:rPr>
      </w:r>
      <w:r>
        <w:rPr>
          <w:lang w:val="pt_PT" w:bidi="pt_PT"/>
        </w:rPr>
        <w:t>Em resposta a esses desafios, Paulo diz a Timóteo para ensinar os crentes a orar pela salvação de todas as pessoas, incluindo seus líderes políticos. Paulo diz que esse tipo de oração ajudará as pessoas a viver em paz em suas comunidades. Paulo também diz que isso mostrará que os crentes são piedosos e dignos. Em outras palavras, mostrará que os crentes são pessoas que vivem de uma maneira que agrada a Deus, e mostrará que os crentes fazem boas escolhas porque eles pensam cuidadosamente.</w:t>
      </w:r>
    </w:p>
    <w:p>
      <w:pPr/>
      <w:r>
        <w:rPr>
          <w:lang w:val="pt_PT" w:bidi="pt_PT"/>
        </w:rPr>
      </w:r>
      <w:r>
        <w:rPr>
          <w:lang w:val="pt_PT" w:bidi="pt_PT"/>
        </w:rPr>
        <w:t>Pare aqui e discuta essa pergunta em grupo: discuta os tipos de coisas que as pessoas fazem quando elas vivem em paz com os outros em sua comunidade e oram pelos outros na comunidade. Como você descreve as pessoas que vivem assim? Pause este áudio aqui.</w:t>
      </w:r>
    </w:p>
    <w:p>
      <w:pPr/>
      <w:r>
        <w:rPr>
          <w:lang w:val="pt_PT" w:bidi="pt_PT"/>
        </w:rPr>
      </w:r>
      <w:r>
        <w:rPr>
          <w:lang w:val="pt_PT" w:bidi="pt_PT"/>
        </w:rPr>
        <w:t>Paulo então diz que orar dessa forma é bom diante de Deus. Quando Paulo diz “diante de Deus”, Paulo quer dizer que Deus vê esse tipo de oração como uma coisa boa. Em outras palavras, Deus gosta quando oramos pelos outros. Paulo suporta isso quando ele explica que Deus quer salvar todas as pessoas e Deus quer que todas as pessoas conheçam a verdade. Paulo explica que Deus nos salvou por meio de Jesus. Paulo descreve Jesus como um mediador. Um mediador é uma pessoa que ajuda duas pessoas em uma discussão a encontrar uma maneira de concordar e fazer as pazes uma com a outra.</w:t>
      </w:r>
    </w:p>
    <w:p>
      <w:pPr/>
      <w:r>
        <w:rPr>
          <w:lang w:val="pt_PT" w:bidi="pt_PT"/>
        </w:rPr>
      </w:r>
      <w:r>
        <w:rPr>
          <w:lang w:val="pt_PT" w:bidi="pt_PT"/>
        </w:rPr>
        <w:t>Pare aqui e discuta essa pergunta em grupo: conte exemplos de suas vidas quando vocês tiveram uma discussão séria com alguém. O que você e essa pessoa fizeram para fazer as pazes um com o outro? Quem tem o trabalho especial em sua comunidade para ajudar duas pessoas a chegar a um acordo oficial? Pause este áudio aqui.</w:t>
      </w:r>
    </w:p>
    <w:p>
      <w:pPr/>
      <w:r>
        <w:rPr>
          <w:lang w:val="pt_PT" w:bidi="pt_PT"/>
        </w:rPr>
      </w:r>
      <w:r>
        <w:rPr>
          <w:lang w:val="pt_PT" w:bidi="pt_PT"/>
        </w:rPr>
        <w:t>Paulo diz que Jesus se deu como um “resgate”. A escravidão era uma prática comum e aceitável no tempo de Paulo e Timóteo. Quando alguém era um prisioneiro, ou um escravo, outra pessoa poderia comprar e libertar essa pessoa. As pessoas chamavam o dinheiro que a pessoa pagava para libertar o escravo ou prisioneiro de resgate.</w:t>
      </w:r>
    </w:p>
    <w:p>
      <w:pPr/>
      <w:r>
        <w:rPr>
          <w:lang w:val="pt_PT" w:bidi="pt_PT"/>
        </w:rPr>
      </w:r>
      <w:r>
        <w:rPr>
          <w:lang w:val="pt_PT" w:bidi="pt_PT"/>
        </w:rPr>
        <w:t>Pare aqui e discuta essa pergunta em grupo: se alguém em sua comunidade tem uma dívida que ele não pode pagar, como essa pessoa pode encontrar ajuda para pagar a dívida? As pessoas pensam que é uma coisa boa pagar uma conta ou multa por outra pessoa? Conte uma história de um momento em que alguém pagou a dívida de outra pessoa. Pause este áudio aqui.</w:t>
      </w:r>
    </w:p>
    <w:p>
      <w:pPr/>
      <w:r>
        <w:rPr>
          <w:lang w:val="pt_PT" w:bidi="pt_PT"/>
        </w:rPr>
      </w:r>
      <w:r>
        <w:rPr>
          <w:lang w:val="pt_PT" w:bidi="pt_PT"/>
        </w:rPr>
        <w:t>Paulo termina essa passagem sobre oração e salvação para todos lembrando a Timóteo que, de fato, a missão que Deus deu a Paulo era dizer a todas as pessoas essa mensagem sobre Jesus. Paulo diz que sua missão é dizer aos gentios, o que significa pessoas que não são judias. Paulo diz que Paulo é um apóstolo dos gentios. Você se lembrará que Jesus enviou apóstolos em missões para dizer a outras pessoas sobre as boas novas mesmo antes da morte e ressurreição de Jesus. Aqui, Paulo insiste fortemente que Paulo também tem uma missão especial de Deus para ir e dizer a todas as pessoas sobre Jesus.</w:t>
      </w:r>
    </w:p>
    <w:p>
      <w:pPr/>
      <w:r>
        <w:rPr>
          <w:lang w:val="pt_PT" w:bidi="pt_PT"/>
        </w:rPr>
      </w:r>
      <w:r>
        <w:rPr>
          <w:lang w:val="pt_PT" w:bidi="pt_PT"/>
        </w:rPr>
        <w:t>Pare aqui e discuta essa pergunta em grupo: conte uma história sobre alguém que está em uma missão especial. Preste atenção em como você fala sobre quem enviou essa pessoa na missão, e também como você fala sobre se a pessoa fez um bom trabalho ou um trabalho ruim completando a missão.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2:1–7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exorta os crentes a orar por todos. Paulo também diz para orarem pelos reis e pessoas com autoridade. Paulo diz que isso ajudará os crentes a viver em paz e piedade com sua comunidade.</w:t>
      </w:r>
    </w:p>
    <w:p>
      <w:pPr/>
      <w:r>
        <w:rPr>
          <w:lang w:val="pt_PT" w:bidi="pt_PT"/>
        </w:rPr>
      </w:r>
      <w:r>
        <w:rPr>
          <w:b/>
          <w:lang w:val="pt_PT" w:bidi="pt_PT"/>
        </w:rPr>
        <w:t>Na segunda parte:</w:t>
      </w:r>
      <w:r>
        <w:rPr>
          <w:lang w:val="pt_PT" w:bidi="pt_PT"/>
        </w:rPr>
        <w:t xml:space="preserve"> Paulo diz que Deus gosta quando os crentes fazem isso porque Deus quer salvar todas as pessoas. Paulo explica que Deus salva as pessoas por meio de Jesus Cristo. Jesus Cristo é o único mediador que faz as pazes entre Deus e as pessoas. Jesus fez isso quando ele se deu como um resgate por nossa liberdade.</w:t>
      </w:r>
    </w:p>
    <w:p>
      <w:pPr/>
      <w:r>
        <w:rPr>
          <w:lang w:val="pt_PT" w:bidi="pt_PT"/>
        </w:rPr>
      </w:r>
      <w:r>
        <w:rPr>
          <w:b/>
          <w:lang w:val="pt_PT" w:bidi="pt_PT"/>
        </w:rPr>
        <w:t>Na terceira parte:</w:t>
      </w:r>
      <w:r>
        <w:rPr>
          <w:lang w:val="pt_PT" w:bidi="pt_PT"/>
        </w:rPr>
        <w:t xml:space="preserve"> Paulo diz que Deus enviou Paulo para ensinar os gentios essa mensagem sobre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Crentes em Éfeso</w:t>
      </w:r>
    </w:p>
    <w:p>
      <w:pPr>
        <w:pStyle w:val="ListBullet"/>
        <w:spacing w:line="240" w:lineRule="auto"/>
        <w:ind w:left="720"/>
      </w:pPr>
      <w:r>
        <w:rPr>
          <w:lang w:val="pt_PT" w:bidi="pt_PT"/>
        </w:rPr>
      </w:r>
      <w:r>
        <w:rPr>
          <w:lang w:val="pt_PT" w:bidi="pt_PT"/>
        </w:rPr>
        <w:t>Todos os seres humanos</w:t>
      </w:r>
    </w:p>
    <w:p>
      <w:pPr>
        <w:pStyle w:val="ListBullet"/>
        <w:spacing w:line="240" w:lineRule="auto"/>
        <w:ind w:left="720"/>
      </w:pPr>
      <w:r>
        <w:rPr>
          <w:lang w:val="pt_PT" w:bidi="pt_PT"/>
        </w:rPr>
      </w:r>
      <w:r>
        <w:rPr>
          <w:lang w:val="pt_PT" w:bidi="pt_PT"/>
        </w:rPr>
        <w:t>Pessoas em posições de autoridade</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Gentios</w:t>
      </w:r>
    </w:p>
    <w:p>
      <w:pPr/>
      <w:r>
        <w:rPr>
          <w:lang w:val="pt_PT" w:bidi="pt_PT"/>
        </w:rPr>
      </w:r>
      <w:r>
        <w:rPr>
          <w:lang w:val="pt_PT" w:bidi="pt_PT"/>
        </w:rPr>
        <w:t>Como um grupo, prestem atenção às partes do cenário da passagem:</w:t>
      </w:r>
    </w:p>
    <w:p>
      <w:pPr/>
      <w:r>
        <w:rPr>
          <w:lang w:val="pt_PT" w:bidi="pt_PT"/>
        </w:rPr>
      </w:r>
      <w:r>
        <w:rPr>
          <w:lang w:val="pt_PT" w:bidi="pt_PT"/>
        </w:rPr>
        <w:t>Paulo disse em passagens anteriores que Paulo sabe que há problemas na igreja em Éfeso. À medida que Paulo começa, Paulo conecta essa passagem a anterior com uma frase que exorta fortemente Timóteo a seguir o conselho de Paulo nessa e nas próximas passagens. Dessa maneira, Timóteo pode parar os maus mestres e salvar a si mesmo e os crentes em Éfeso dos ensinamentos errados dessas pessoas. A oração é a primeira de muitas instruções que Paulo dá a Timóteo em sua carta. Paulo fala sobre oração primeiro para mostrar que a oração é a coisa mais importante que os crentes podem fazer.</w:t>
      </w:r>
    </w:p>
    <w:p>
      <w:pPr/>
      <w:r>
        <w:rPr>
          <w:lang w:val="pt_PT" w:bidi="pt_PT"/>
        </w:rPr>
      </w:r>
      <w:r>
        <w:rPr>
          <w:lang w:val="pt_PT" w:bidi="pt_PT"/>
        </w:rPr>
        <w:t>Paulo diz que os crentes devem orar de quatro maneiras. Os crentes devem fazer pedidos, orações, intercessões e ações de graças. Quando alguém faz intercessão, essa pessoa faz um pedido para outra pessoa. Paulo fala sobre essas quatro maneiras de orar para mostrar que Paulo quer que os crentes orem de todas as formas. Toda a ideia significa: “Ore de todas as formas por todos”.</w:t>
      </w:r>
    </w:p>
    <w:p>
      <w:pPr/>
      <w:r>
        <w:rPr>
          <w:lang w:val="pt_PT" w:bidi="pt_PT"/>
        </w:rPr>
      </w:r>
      <w:r>
        <w:rPr>
          <w:lang w:val="pt_PT" w:bidi="pt_PT"/>
        </w:rPr>
        <w:t>Paulo encoraja os crentes a orar por todos, incluindo os reis e os outros líderes com autoridade sobre os crentes. Paulo diz a Timóteo que o resultado ou objetivo da oração é que os crentes viverão vidas pacíficas e tranquilas em suas comunidades, e quando os crentes orarem, eles mostrarão que eles são pessoas piedosas e dignas. As palavras "pacífica" e "tranquila" são muito semelhantes aqui Essas palavras significam ser calmo e ordenado. Quando as pessoas são piedosas, essas pessoas vivem a vida de uma maneira que agrada a Deus e mostra respeito a Deus. Quando as pessoas são dignas, essas pessoas vivem de uma maneira que mostra que elas tomam boas decisões que fazem com que outras pessoas as respeitem. Todas essas qualidades juntas descrevem o tipo de vida que os crentes devem viver. Quando os crentes vivem dessa maneira, o relacionamento dos crentes com sua comunidade é melhor, e essa comunidade vê os cristãos e Deus de uma maneira melhor.</w:t>
      </w:r>
    </w:p>
    <w:p>
      <w:pPr/>
      <w:r>
        <w:rPr>
          <w:lang w:val="pt_PT" w:bidi="pt_PT"/>
        </w:rPr>
      </w:r>
      <w:r>
        <w:rPr>
          <w:lang w:val="pt_PT" w:bidi="pt_PT"/>
        </w:rPr>
        <w:t>Pare aqui e discuta em grupo as vezes em que você deu conselhos a alguém sobre como viver uma boa vida ou como agir bem em uma situação difícil. Preste atenção em como você mostrava quais coisas eram mais importantes do que outras. Discuta o que acontece quando alguém vive a vida dessa maneira. Pause este áudio aqui.</w:t>
      </w:r>
    </w:p>
    <w:p>
      <w:pPr/>
      <w:r>
        <w:rPr>
          <w:lang w:val="pt_PT" w:bidi="pt_PT"/>
        </w:rPr>
      </w:r>
      <w:r>
        <w:rPr>
          <w:lang w:val="pt_PT" w:bidi="pt_PT"/>
        </w:rPr>
        <w:t>Na segunda parte, Paulo suporta suas instruções quando ele diz que Deus gosta quando os crentes oram assim, porque Deus quer salvar todos. Paulo diz que Jesus é o único mediador e que Jesus pagou por nossa liberdade com ele mesmo como o resgate. Paulo então descreve o que Jesus fez como um testemunho, ou mensagem, que veio no melhor momento que poderia ter vindo.</w:t>
      </w:r>
    </w:p>
    <w:p>
      <w:pPr/>
      <w:r>
        <w:rPr>
          <w:lang w:val="pt_PT" w:bidi="pt_PT"/>
        </w:rPr>
      </w:r>
      <w:r>
        <w:rPr>
          <w:lang w:val="pt_PT" w:bidi="pt_PT"/>
        </w:rPr>
        <w:t>Pare aqui e discuta em grupo um momento em que você recebeu uma mensagem no momento certo, quando você precisava dela. Preste atenção em como você se expressou quando a mensagem veio e por que esse momento era um bom momento para você ter ouvido a mensagem. Pause este áudio aqui.</w:t>
      </w:r>
    </w:p>
    <w:p>
      <w:pPr/>
      <w:r>
        <w:rPr>
          <w:lang w:val="pt_PT" w:bidi="pt_PT"/>
        </w:rPr>
      </w:r>
      <w:r>
        <w:rPr>
          <w:lang w:val="pt_PT" w:bidi="pt_PT"/>
        </w:rPr>
        <w:t>Na terceira parte dessa passagem, Paulo conecta sua instrução para orar pela salvação de todas as pessoas à própria missão de Paulo de dizer a todas as pessoas sobre as boas novas. As boas novas sobre Jesus não são apenas para judeus. Paulo diz que Deus fez de Paulo um pregador, um apóstolo e um mestre para que Paulo pudesse dizer esse testemunho sobre Jesus aos gentios também. Em outras palavras, Deus enviou Paulo para ensinar todas as pessoas — incluindo o povo não judeu — na fé e em verdade as coisas que Paulo sabe sobre Jesus. Quando Paulo diz que ele ensina na fé e na verdade, algumas pessoas pensam que Paulo fala sobre a maneira como Paulo ensina. Em outras palavras, Paulo ensina os gentios de forma fiel e verdadeira — sempre ensinando eles a verdade. Outras pessoas pensam que Paulo quer descrever o que Paulo ensina. Em outras palavras, Paulo ensina a mensagem de fé, ou confiar em Jesus. Ele também ensina a verdade, ou as coisas verdadeiras de Deus. Paulo quer que Timóteo saiba sem dúvida que Paulo diz a verdade sobre si mesmo. Paulo até mesmo interrompe o que ele escreve para insistir que quando Paulo diz que ele é um apóstolo, Paulo diz a verdade.</w:t>
      </w:r>
    </w:p>
    <w:p>
      <w:pPr/>
      <w:r>
        <w:rPr>
          <w:lang w:val="pt_PT" w:bidi="pt_PT"/>
        </w:rPr>
      </w:r>
      <w:r>
        <w:rPr>
          <w:lang w:val="pt_PT" w:bidi="pt_PT"/>
        </w:rPr>
        <w:t>Pare aqui e discuta coisas sobre si mesmo que você tem muito certeza que são verdadeiras. Preste atenção em como você insiste que essas coisas são verdadeiras. Você se interrompe? Como você traduzirá que Paulo se interrompe e insiste que essas coisas são verdadeiras sobre Paulo? Traduza a insistência de Paulo da maneira mais natural em seu idioma, mesmo que isso signifique que você precisa mudar a ordem da passagem. Pause este áudio aqui.</w:t>
      </w:r>
    </w:p>
    <w:p>
      <w:pPr/>
      <w:r>
        <w:rPr>
          <w:lang w:val="pt_PT" w:bidi="pt_PT"/>
        </w:rPr>
      </w:r>
      <w:r>
        <w:rPr>
          <w:lang w:val="pt_PT" w:bidi="pt_PT"/>
        </w:rPr>
        <w:t>Agora, o grupo deve fazer o roteiro, desenhar ou usar objetos para visualizar a passagem e suas ações.</w:t>
      </w:r>
    </w:p>
    <w:p>
      <w:pPr/>
      <w:r>
        <w:rPr>
          <w:lang w:val="pt_PT" w:bidi="pt_PT"/>
        </w:rPr>
      </w:r>
      <w:r>
        <w:rPr>
          <w:lang w:val="pt_PT" w:bidi="pt_PT"/>
        </w:rPr>
        <w:t>Use objetos ou desenhos para mostrar como Paulo diz a Timóteo para encorajar os crentes a orar. Em outra área, você pode colocar os crentes e as pessoas em autoridade em dois grupos. Mostre como Timóteo diz aos crentes o que Paulo instruiu os crentes a fazer. Timóteo e os crentes devem mostrar que eles oram pelos líderes. Jesus pode ficar entre os crentes, Deus e os líderes. Talvez Jesus possa caminhar para Deus com alguns dos líderes, e então trazer os líderes para a comunidade dos crentes. Isso mostra que Jesus é o mediador, aquele que traz as pessoas para a comunidade de crentes de Deus. Mostre que as pessoas na comunidade de incrédulos respeitam os crentes. Mostre como Deus e Jesus assistem os crentes e estão satisfeitos com o que os crentes fazem. Mostre como Paulo ensina a comunidade de incrédulos e os líderes sobre Jesus.</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2:1–7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Crentes em Éfeso</w:t>
      </w:r>
    </w:p>
    <w:p>
      <w:pPr>
        <w:pStyle w:val="ListBullet"/>
        <w:spacing w:line="240" w:lineRule="auto"/>
        <w:ind w:left="720"/>
      </w:pPr>
      <w:r>
        <w:rPr>
          <w:lang w:val="pt_PT" w:bidi="pt_PT"/>
        </w:rPr>
      </w:r>
      <w:r>
        <w:rPr>
          <w:lang w:val="pt_PT" w:bidi="pt_PT"/>
        </w:rPr>
        <w:t>Todos os seres humanos</w:t>
      </w:r>
    </w:p>
    <w:p>
      <w:pPr>
        <w:pStyle w:val="ListBullet"/>
        <w:spacing w:line="240" w:lineRule="auto"/>
        <w:ind w:left="720"/>
      </w:pPr>
      <w:r>
        <w:rPr>
          <w:lang w:val="pt_PT" w:bidi="pt_PT"/>
        </w:rPr>
      </w:r>
      <w:r>
        <w:rPr>
          <w:lang w:val="pt_PT" w:bidi="pt_PT"/>
        </w:rPr>
        <w:t>Pessoas em posições de autoridade</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Gentios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Encene como Paulo diz a Timóteo para encorajar os crentes a orar. Em outra área, você pode colocar os crentes e as pessoas em autoridade em dois grupos. Mostre como Timóteo diz aos crentes o que Paulo instruiu os crentes a fazer.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 sente quando ouve que você deve orar pelos reis e outros líderes?”.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 como os crentes oram todos os tipos de orações pelos líderes. Os líderes e autoridades podem encenar como eles veem esses seguidores de Jesus que vivem de uma maneira que é piedosa e digna.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líderes da comunidade: “O que você sente quando vê como os cristãos vivem?”.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Peça que uma pessoa aja como Deus e um grupo de pessoas aja como humanos. Encene o desejo de Deus de salvar todas as pessoas e que todas as pessoas conheçam a verdade. Algumas das pessoas que eram os líderes da comunidade também podem agir nesse grupo.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sente quando as pessoas não conhecem a verdade?”. A pessoa pode responder coisas como:</w:t>
      </w:r>
    </w:p>
    <w:p>
      <w:pPr>
        <w:pStyle w:val="ListBullet"/>
        <w:spacing w:line="240" w:lineRule="auto"/>
        <w:ind w:left="720"/>
      </w:pPr>
      <w:r>
        <w:rPr>
          <w:lang w:val="pt_PT" w:bidi="pt_PT"/>
        </w:rPr>
      </w:r>
      <w:r>
        <w:rPr>
          <w:lang w:val="pt_PT" w:bidi="pt_PT"/>
        </w:rPr>
        <w:t>Pergunte ao grupo que interpreta as pessoas: “O que você sente quando você não conhece a verdade?”.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Peça que outra pessoa encene como Jesus é o mediador entre Deus e todas as pessoas.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sente quando age como o mediador para trazer paz das pessoas com Deus?”.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 como Paulo prega a mensagem das boas novas aos gentios. Algumas das pessoas que eram os líderes da comunidade também podem agir como gentios que ouvem a mensagem de Paulo.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grupo de pessoas que interpretam os gentios: “O que você sente quando ouve as boas novas que Deus quer salvá-lo?”.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2:1–7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pede a Timóteo para dizer aos crentes em Éfeso para orar por todos. Paulo diz que os crentes devem fazer pedidos, orações, intercessões e ações de graças. Juntas, essas palavras mostram que Paulo quer que os crentes orem todos os tipos de orações. É melhor se você puder encontrar palavras ou frases específicas para cada palavra. Mas o mais importante é que esse grupo de quatro palavras mostra que Paulo quer que os crentes orem de todas as maneiras. Toda a ideia significa: “Ore de todas as formas por todos”.</w:t>
      </w:r>
    </w:p>
    <w:p>
      <w:pPr/>
      <w:r>
        <w:rPr>
          <w:lang w:val="pt_PT" w:bidi="pt_PT"/>
        </w:rPr>
      </w:r>
      <w:r>
        <w:rPr>
          <w:lang w:val="pt_PT" w:bidi="pt_PT"/>
        </w:rPr>
        <w:t xml:space="preserve">Um </w:t>
      </w:r>
      <w:r>
        <w:rPr>
          <w:b/>
          <w:lang w:val="pt_PT" w:bidi="pt_PT"/>
        </w:rPr>
        <w:t>pedido</w:t>
      </w:r>
      <w:r>
        <w:rPr>
          <w:lang w:val="pt_PT" w:bidi="pt_PT"/>
        </w:rPr>
        <w:t xml:space="preserve"> é quando alguém pede algo.</w:t>
      </w:r>
    </w:p>
    <w:p>
      <w:pPr/>
      <w:r>
        <w:rPr>
          <w:lang w:val="pt_PT" w:bidi="pt_PT"/>
        </w:rPr>
      </w:r>
      <w:r>
        <w:rPr>
          <w:lang w:val="pt_PT" w:bidi="pt_PT"/>
        </w:rPr>
        <w:t xml:space="preserve">Pare aqui e discuta como um grupo qual palavra ou frase você usará para </w:t>
      </w:r>
      <w:r>
        <w:rPr>
          <w:b/>
          <w:lang w:val="pt_PT" w:bidi="pt_PT"/>
        </w:rPr>
        <w:t>pedido</w:t>
      </w:r>
      <w:r>
        <w:rPr>
          <w:lang w:val="pt_PT" w:bidi="pt_PT"/>
        </w:rPr>
        <w:t>. Se você já traduziu essa palavra em outro livro da Bíblia, use a mesma palavra que você usou lá. Use a mesma palavra ou frase em todas as epístolas. Pause este áudio aqui.</w:t>
      </w:r>
    </w:p>
    <w:p>
      <w:pPr/>
      <w:r>
        <w:rPr>
          <w:lang w:val="pt_PT" w:bidi="pt_PT"/>
        </w:rPr>
      </w:r>
      <w:r>
        <w:rPr>
          <w:b/>
          <w:lang w:val="pt_PT" w:bidi="pt_PT"/>
        </w:rPr>
        <w:t>A oração</w:t>
      </w:r>
      <w:r>
        <w:rPr>
          <w:lang w:val="pt_PT" w:bidi="pt_PT"/>
        </w:rPr>
        <w:t xml:space="preserve"> é quando alguém fala com Deus.</w:t>
      </w:r>
    </w:p>
    <w:p>
      <w:pPr/>
      <w:r>
        <w:rPr>
          <w:lang w:val="pt_PT" w:bidi="pt_PT"/>
        </w:rPr>
      </w:r>
      <w:r>
        <w:rPr>
          <w:lang w:val="pt_PT" w:bidi="pt_PT"/>
        </w:rPr>
        <w:t xml:space="preserve">Pare aqui e, como um grupo, discuta qual palavra ou frase você usará para </w:t>
      </w:r>
      <w:r>
        <w:rPr>
          <w:b/>
          <w:lang w:val="pt_PT" w:bidi="pt_PT"/>
        </w:rPr>
        <w:t>oração</w:t>
      </w:r>
      <w:r>
        <w:rPr>
          <w:lang w:val="pt_PT" w:bidi="pt_PT"/>
        </w:rPr>
        <w:t xml:space="preserve">. Procure a palavra </w:t>
      </w:r>
      <w:r>
        <w:rPr>
          <w:lang w:val="pt_PT" w:bidi="pt_PT"/>
        </w:rPr>
        <w:t>oração</w:t>
      </w:r>
      <w:r>
        <w:rPr>
          <w:lang w:val="pt_PT" w:bidi="pt_PT"/>
        </w:rPr>
        <w:t xml:space="preserve"> no Glossário Mestre para mais informações.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Uma </w:t>
      </w:r>
      <w:r>
        <w:rPr>
          <w:b/>
          <w:lang w:val="pt_PT" w:bidi="pt_PT"/>
        </w:rPr>
        <w:t>intercessão</w:t>
      </w:r>
      <w:r>
        <w:rPr>
          <w:lang w:val="pt_PT" w:bidi="pt_PT"/>
        </w:rPr>
        <w:t xml:space="preserve"> é algo que uma pessoa pede a Deus para fazer por outra pessoa.</w:t>
      </w:r>
    </w:p>
    <w:p>
      <w:pPr/>
      <w:r>
        <w:rPr>
          <w:lang w:val="pt_PT" w:bidi="pt_PT"/>
        </w:rPr>
      </w:r>
      <w:r>
        <w:rPr>
          <w:lang w:val="pt_PT" w:bidi="pt_PT"/>
        </w:rPr>
        <w:t xml:space="preserve">Pare aqui e discuta como um grupo qual palavra ou frase você usará para </w:t>
      </w:r>
      <w:r>
        <w:rPr>
          <w:b/>
          <w:lang w:val="pt_PT" w:bidi="pt_PT"/>
        </w:rPr>
        <w:t>intercessão</w:t>
      </w:r>
      <w:r>
        <w:rPr>
          <w:lang w:val="pt_PT" w:bidi="pt_PT"/>
        </w:rPr>
        <w:t>. Se você já traduziu essa palavra em outro livro da Bíblia, use a mesma palavra que você usou lá. Pause este áudio aqui</w:t>
      </w:r>
    </w:p>
    <w:p>
      <w:pPr/>
      <w:r>
        <w:rPr>
          <w:lang w:val="pt_PT" w:bidi="pt_PT"/>
        </w:rPr>
      </w:r>
      <w:r>
        <w:rPr>
          <w:b/>
          <w:lang w:val="pt_PT" w:bidi="pt_PT"/>
        </w:rPr>
        <w:t>A ação de graças</w:t>
      </w:r>
      <w:r>
        <w:rPr>
          <w:lang w:val="pt_PT" w:bidi="pt_PT"/>
        </w:rPr>
        <w:t xml:space="preserve"> é quando as pessoas agradecem a Deus pelo que Deus já fez por essas pessoas ou por outras.</w:t>
      </w:r>
    </w:p>
    <w:p>
      <w:pPr/>
      <w:r>
        <w:rPr>
          <w:lang w:val="pt_PT" w:bidi="pt_PT"/>
        </w:rPr>
      </w:r>
      <w:r>
        <w:rPr>
          <w:lang w:val="pt_PT" w:bidi="pt_PT"/>
        </w:rPr>
        <w:t xml:space="preserve">Pare aqui e discuta como um grupo qual palavra ou frase você usará para </w:t>
      </w:r>
      <w:r>
        <w:rPr>
          <w:b/>
          <w:lang w:val="pt_PT" w:bidi="pt_PT"/>
        </w:rPr>
        <w:t>ação de graças</w:t>
      </w:r>
      <w:r>
        <w:rPr>
          <w:lang w:val="pt_PT" w:bidi="pt_PT"/>
        </w:rPr>
        <w:t>.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Paulo diz aos crentes para orarem pelos reis. Um </w:t>
      </w:r>
      <w:r>
        <w:rPr>
          <w:b/>
          <w:lang w:val="pt_PT" w:bidi="pt_PT"/>
        </w:rPr>
        <w:t>rei</w:t>
      </w:r>
      <w:r>
        <w:rPr>
          <w:lang w:val="pt_PT" w:bidi="pt_PT"/>
        </w:rPr>
        <w:t xml:space="preserve"> era alguém que governava sobre uma cidade ou território. Um rei normalmente governava a vida toda e passava sua autoridade para um dos filhos do rei. Use a mesma palavra para rei que você usou em passagens anteriores. Procure a palavra </w:t>
      </w:r>
      <w:r>
        <w:rPr>
          <w:lang w:val="pt_PT" w:bidi="pt_PT"/>
        </w:rPr>
        <w:t>rei</w:t>
      </w:r>
      <w:r>
        <w:rPr>
          <w:lang w:val="pt_PT" w:bidi="pt_PT"/>
        </w:rPr>
        <w:t xml:space="preserve"> no Glossário Mestre para mais informações. </w:t>
      </w:r>
    </w:p>
    <w:p>
      <w:pPr/>
      <w:r>
        <w:rPr>
          <w:lang w:val="pt_PT" w:bidi="pt_PT"/>
        </w:rPr>
      </w:r>
      <w:r>
        <w:rPr>
          <w:lang w:val="pt_PT" w:bidi="pt_PT"/>
        </w:rPr>
        <w:t>Paulo diz que se os crentes orarem pelas pessoas e líderes em sua comunidade, eles viverão vidas pacíficas e tranquilas de uma maneira piedosa e digna.</w:t>
      </w:r>
    </w:p>
    <w:p>
      <w:pPr/>
      <w:r>
        <w:rPr>
          <w:lang w:val="pt_PT" w:bidi="pt_PT"/>
        </w:rPr>
      </w:r>
      <w:r>
        <w:rPr>
          <w:lang w:val="pt_PT" w:bidi="pt_PT"/>
        </w:rPr>
        <w:t xml:space="preserve">As palavras </w:t>
      </w:r>
      <w:r>
        <w:rPr>
          <w:b/>
          <w:lang w:val="pt_PT" w:bidi="pt_PT"/>
        </w:rPr>
        <w:t>"pacífica"</w:t>
      </w:r>
      <w:r>
        <w:rPr>
          <w:lang w:val="pt_PT" w:bidi="pt_PT"/>
        </w:rPr>
        <w:t xml:space="preserve"> e </w:t>
      </w:r>
      <w:r>
        <w:rPr>
          <w:b/>
          <w:lang w:val="pt_PT" w:bidi="pt_PT"/>
        </w:rPr>
        <w:t>"tranquila"</w:t>
      </w:r>
      <w:r>
        <w:rPr>
          <w:lang w:val="pt_PT" w:bidi="pt_PT"/>
        </w:rPr>
        <w:t xml:space="preserve"> são muito semelhantes aqui. Essas palavras significam ser calmo e ordenado.</w:t>
      </w:r>
    </w:p>
    <w:p>
      <w:pPr/>
      <w:r>
        <w:rPr>
          <w:lang w:val="pt_PT" w:bidi="pt_PT"/>
        </w:rPr>
      </w:r>
      <w:r>
        <w:rPr>
          <w:lang w:val="pt_PT" w:bidi="pt_PT"/>
        </w:rPr>
        <w:t xml:space="preserve">Pare aqui e discuta em grupo qual palavra ou frase você usará para </w:t>
      </w:r>
      <w:r>
        <w:rPr>
          <w:b/>
          <w:lang w:val="pt_PT" w:bidi="pt_PT"/>
        </w:rPr>
        <w:t>pacífico</w:t>
      </w:r>
      <w:r>
        <w:rPr>
          <w:lang w:val="pt_PT" w:bidi="pt_PT"/>
        </w:rPr>
        <w:t xml:space="preserve"> e </w:t>
      </w:r>
      <w:r>
        <w:rPr>
          <w:b/>
          <w:lang w:val="pt_PT" w:bidi="pt_PT"/>
        </w:rPr>
        <w:t>tranquilo</w:t>
      </w:r>
      <w:r>
        <w:rPr>
          <w:lang w:val="pt_PT" w:bidi="pt_PT"/>
        </w:rPr>
        <w:t>. Se você já traduziu essa palavra em outro livro da Bíblia, use a mesma palavra que você usou lá. Pause este áudio aqui.</w:t>
      </w:r>
    </w:p>
    <w:p>
      <w:pPr/>
      <w:r>
        <w:rPr>
          <w:lang w:val="pt_PT" w:bidi="pt_PT"/>
        </w:rPr>
      </w:r>
      <w:r>
        <w:rPr>
          <w:b/>
          <w:lang w:val="pt_PT" w:bidi="pt_PT"/>
        </w:rPr>
        <w:t>Piedoso</w:t>
      </w:r>
      <w:r>
        <w:rPr>
          <w:lang w:val="pt_PT" w:bidi="pt_PT"/>
        </w:rPr>
        <w:t xml:space="preserve"> significa que as pessoas vivem a vida de uma maneira que agrada e mostra respeito a Deus. Você se lembrará que em uma passagem anterior Paulo fala sobre pessoas ímpias, ou pessoas que não respeitam a Deus.</w:t>
      </w:r>
    </w:p>
    <w:p>
      <w:pPr/>
      <w:r>
        <w:rPr>
          <w:lang w:val="pt_PT" w:bidi="pt_PT"/>
        </w:rPr>
      </w:r>
      <w:r>
        <w:rPr>
          <w:lang w:val="pt_PT" w:bidi="pt_PT"/>
        </w:rPr>
        <w:t xml:space="preserve">Pare aqui e discuta como um grupo qual palavra ou frase você usará para </w:t>
      </w:r>
      <w:r>
        <w:rPr>
          <w:b/>
          <w:lang w:val="pt_PT" w:bidi="pt_PT"/>
        </w:rPr>
        <w:t>piedoso</w:t>
      </w:r>
      <w:r>
        <w:rPr>
          <w:lang w:val="pt_PT" w:bidi="pt_PT"/>
        </w:rPr>
        <w:t xml:space="preserve">. Consulte o Glossário Mestre para mais informações sobre </w:t>
      </w:r>
      <w:r>
        <w:rPr>
          <w:b/>
          <w:lang w:val="pt_PT" w:bidi="pt_PT"/>
        </w:rPr>
        <w:t>piedoso</w:t>
      </w:r>
      <w:r>
        <w:rPr>
          <w:lang w:val="pt_PT" w:bidi="pt_PT"/>
        </w:rPr>
        <w:t>. Se você já traduziu essa palavra em outro livro da Bíblia, use a mesma palavra que você usou lá. Use a mesma palavra ou frase em todas as epístolas. Pause este áudio aqui.</w:t>
      </w:r>
    </w:p>
    <w:p>
      <w:pPr/>
      <w:r>
        <w:rPr>
          <w:lang w:val="pt_PT" w:bidi="pt_PT"/>
        </w:rPr>
      </w:r>
      <w:r>
        <w:rPr>
          <w:b/>
          <w:lang w:val="pt_PT" w:bidi="pt_PT"/>
        </w:rPr>
        <w:t>Digno</w:t>
      </w:r>
      <w:r>
        <w:rPr>
          <w:lang w:val="pt_PT" w:bidi="pt_PT"/>
        </w:rPr>
        <w:t xml:space="preserve"> significa que as pessoas vivem de uma maneira que mostra que elas tomam boas decisões que fazem com que outras pessoas respeitem essas pessoas.</w:t>
      </w:r>
    </w:p>
    <w:p>
      <w:pPr/>
      <w:r>
        <w:rPr>
          <w:lang w:val="pt_PT" w:bidi="pt_PT"/>
        </w:rPr>
      </w:r>
      <w:r>
        <w:rPr>
          <w:lang w:val="pt_PT" w:bidi="pt_PT"/>
        </w:rPr>
        <w:t xml:space="preserve">Pare aqui e discuta como um grupo qual palavra ou frase você usará para </w:t>
      </w:r>
      <w:r>
        <w:rPr>
          <w:b/>
          <w:lang w:val="pt_PT" w:bidi="pt_PT"/>
        </w:rPr>
        <w:t>digno</w:t>
      </w:r>
      <w:r>
        <w:rPr>
          <w:lang w:val="pt_PT" w:bidi="pt_PT"/>
        </w:rPr>
        <w:t>.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Use a mesma palavra ou frase para </w:t>
      </w:r>
      <w:r>
        <w:rPr>
          <w:b/>
          <w:lang w:val="pt_PT" w:bidi="pt_PT"/>
        </w:rPr>
        <w:t>salvador</w:t>
      </w:r>
      <w:r>
        <w:rPr>
          <w:lang w:val="pt_PT" w:bidi="pt_PT"/>
        </w:rPr>
        <w:t xml:space="preserve"> e </w:t>
      </w:r>
      <w:r>
        <w:rPr>
          <w:b/>
          <w:lang w:val="pt_PT" w:bidi="pt_PT"/>
        </w:rPr>
        <w:t>Cristo</w:t>
      </w:r>
      <w:r>
        <w:rPr>
          <w:lang w:val="pt_PT" w:bidi="pt_PT"/>
        </w:rPr>
        <w:t xml:space="preserve"> que você usou em passagens anteriores. Para mais informações sobre </w:t>
      </w:r>
      <w:r>
        <w:rPr>
          <w:lang w:val="pt_PT" w:bidi="pt_PT"/>
        </w:rPr>
        <w:t>salvador</w:t>
      </w:r>
      <w:r>
        <w:rPr>
          <w:lang w:val="pt_PT" w:bidi="pt_PT"/>
        </w:rPr>
        <w:t xml:space="preserve"> e </w:t>
      </w:r>
      <w:r>
        <w:rPr>
          <w:lang w:val="pt_PT" w:bidi="pt_PT"/>
        </w:rPr>
        <w:t>Cristo</w:t>
      </w:r>
      <w:r>
        <w:rPr>
          <w:lang w:val="pt_PT" w:bidi="pt_PT"/>
        </w:rPr>
        <w:t xml:space="preserve">, consulte o Glossário Mestre. Use a mesma palavra ou frase em todas as epístolas. </w:t>
      </w:r>
    </w:p>
    <w:p>
      <w:pPr/>
      <w:r>
        <w:rPr>
          <w:lang w:val="pt_PT" w:bidi="pt_PT"/>
        </w:rPr>
      </w:r>
      <w:r>
        <w:rPr>
          <w:lang w:val="pt_PT" w:bidi="pt_PT"/>
        </w:rPr>
        <w:t xml:space="preserve">Um </w:t>
      </w:r>
      <w:r>
        <w:rPr>
          <w:b/>
          <w:lang w:val="pt_PT" w:bidi="pt_PT"/>
        </w:rPr>
        <w:t>mediador</w:t>
      </w:r>
      <w:r>
        <w:rPr>
          <w:lang w:val="pt_PT" w:bidi="pt_PT"/>
        </w:rPr>
        <w:t xml:space="preserve"> é uma pessoa que ajuda duas pessoas em uma discussão a fazerem as pazes. Paulo diz que Deus salvou todas as pessoas usando Jesus como mediador entre as pessoas e Deus.</w:t>
      </w:r>
    </w:p>
    <w:p>
      <w:pPr/>
      <w:r>
        <w:rPr>
          <w:lang w:val="pt_PT" w:bidi="pt_PT"/>
        </w:rPr>
      </w:r>
      <w:r>
        <w:rPr>
          <w:lang w:val="pt_PT" w:bidi="pt_PT"/>
        </w:rPr>
        <w:t xml:space="preserve">Pare aqui e discuta como um grupo qual palavra ou frase você usará para </w:t>
      </w:r>
      <w:r>
        <w:rPr>
          <w:b/>
          <w:lang w:val="pt_PT" w:bidi="pt_PT"/>
        </w:rPr>
        <w:t>mediador</w:t>
      </w:r>
      <w:r>
        <w:rPr>
          <w:lang w:val="pt_PT" w:bidi="pt_PT"/>
        </w:rPr>
        <w:t>.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Quando alguém é um escravo ou um prisioneiro, outra pessoa pode comprar essa pessoa e torná-la livre. O dinheiro que a pessoa paga para libertar o prisioneiro ou o escravo é chamado de </w:t>
      </w:r>
      <w:r>
        <w:rPr>
          <w:b/>
          <w:lang w:val="pt_PT" w:bidi="pt_PT"/>
        </w:rPr>
        <w:t>resgate</w:t>
      </w:r>
      <w:r>
        <w:rPr>
          <w:lang w:val="pt_PT" w:bidi="pt_PT"/>
        </w:rPr>
        <w:t>.</w:t>
      </w:r>
    </w:p>
    <w:p>
      <w:pPr/>
      <w:r>
        <w:rPr>
          <w:lang w:val="pt_PT" w:bidi="pt_PT"/>
        </w:rPr>
      </w:r>
      <w:r>
        <w:rPr>
          <w:lang w:val="pt_PT" w:bidi="pt_PT"/>
        </w:rPr>
        <w:t xml:space="preserve">Pare aqui e discuta como um grupo qual palavra ou frase você usará para </w:t>
      </w:r>
      <w:r>
        <w:rPr>
          <w:b/>
          <w:lang w:val="pt_PT" w:bidi="pt_PT"/>
        </w:rPr>
        <w:t>resgate</w:t>
      </w:r>
      <w:r>
        <w:rPr>
          <w:lang w:val="pt_PT" w:bidi="pt_PT"/>
        </w:rPr>
        <w:t xml:space="preserve">. Procure a palavra </w:t>
      </w:r>
      <w:r>
        <w:rPr>
          <w:lang w:val="pt_PT" w:bidi="pt_PT"/>
        </w:rPr>
        <w:t>resgate</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Vimos o </w:t>
      </w:r>
      <w:r>
        <w:rPr>
          <w:b/>
          <w:lang w:val="pt_PT" w:bidi="pt_PT"/>
        </w:rPr>
        <w:t>testemunho</w:t>
      </w:r>
      <w:r>
        <w:rPr>
          <w:lang w:val="pt_PT" w:bidi="pt_PT"/>
        </w:rPr>
        <w:t xml:space="preserve"> de que Jesus era um resgate para todas as pessoas. Em outras palavras, Paulo está dizendo que vimos a evidência e sabemos que a mensagem de que Jesus era um resgate para todas as pessoas é verdadeira.</w:t>
      </w:r>
    </w:p>
    <w:p>
      <w:pPr/>
      <w:r>
        <w:rPr>
          <w:lang w:val="pt_PT" w:bidi="pt_PT"/>
        </w:rPr>
      </w:r>
      <w:r>
        <w:rPr>
          <w:lang w:val="pt_PT" w:bidi="pt_PT"/>
        </w:rPr>
        <w:t xml:space="preserve">Pare aqui e discuta como um grupo qual palavra ou frase você usará para </w:t>
      </w:r>
      <w:r>
        <w:rPr>
          <w:b/>
          <w:lang w:val="pt_PT" w:bidi="pt_PT"/>
        </w:rPr>
        <w:t>testemunho</w:t>
      </w:r>
      <w:r>
        <w:rPr>
          <w:lang w:val="pt_PT" w:bidi="pt_PT"/>
        </w:rPr>
        <w:t xml:space="preserve">. Consulte o Glossário Mestre para mais informações sobre </w:t>
      </w:r>
      <w:r>
        <w:rPr>
          <w:lang w:val="pt_PT" w:bidi="pt_PT"/>
        </w:rPr>
        <w:t>testemunho</w:t>
      </w:r>
      <w:r>
        <w:rPr>
          <w:lang w:val="pt_PT" w:bidi="pt_PT"/>
        </w:rPr>
        <w:t>.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Paulo se descreve como um </w:t>
      </w:r>
      <w:r>
        <w:rPr>
          <w:b/>
          <w:lang w:val="pt_PT" w:bidi="pt_PT"/>
        </w:rPr>
        <w:t>pregador</w:t>
      </w:r>
      <w:r>
        <w:rPr>
          <w:lang w:val="pt_PT" w:bidi="pt_PT"/>
        </w:rPr>
        <w:t>. Um pregador é alguém que anuncia as boas novas a outras pessoas.</w:t>
      </w:r>
    </w:p>
    <w:p>
      <w:pPr/>
      <w:r>
        <w:rPr>
          <w:lang w:val="pt_PT" w:bidi="pt_PT"/>
        </w:rPr>
      </w:r>
      <w:r>
        <w:rPr>
          <w:lang w:val="pt_PT" w:bidi="pt_PT"/>
        </w:rPr>
        <w:t xml:space="preserve">Pare aqui e discuta como um grupo qual palavra ou frase você usará para </w:t>
      </w:r>
      <w:r>
        <w:rPr>
          <w:b/>
          <w:lang w:val="pt_PT" w:bidi="pt_PT"/>
        </w:rPr>
        <w:t>pregador</w:t>
      </w:r>
      <w:r>
        <w:rPr>
          <w:lang w:val="pt_PT" w:bidi="pt_PT"/>
        </w:rPr>
        <w:t>.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Paulo também se descreve como um </w:t>
      </w:r>
      <w:r>
        <w:rPr>
          <w:b/>
          <w:lang w:val="pt_PT" w:bidi="pt_PT"/>
        </w:rPr>
        <w:t>apóstolo</w:t>
      </w:r>
      <w:r>
        <w:rPr>
          <w:lang w:val="pt_PT" w:bidi="pt_PT"/>
        </w:rPr>
        <w:t xml:space="preserve">. Para mais informações sobre </w:t>
      </w:r>
      <w:r>
        <w:rPr>
          <w:lang w:val="pt_PT" w:bidi="pt_PT"/>
        </w:rPr>
        <w:t>apóstolos</w:t>
      </w:r>
      <w:r>
        <w:rPr>
          <w:lang w:val="pt_PT" w:bidi="pt_PT"/>
        </w:rPr>
        <w:t>, consulte o Glossário Mestre. Use a mesma palavra ou frase para apóstolo que você usou em passagens anteriores.</w:t>
      </w:r>
    </w:p>
    <w:p>
      <w:pPr/>
      <w:r>
        <w:rPr>
          <w:lang w:val="pt_PT" w:bidi="pt_PT"/>
        </w:rPr>
      </w:r>
      <w:r>
        <w:rPr>
          <w:lang w:val="pt_PT" w:bidi="pt_PT"/>
        </w:rPr>
        <w:t xml:space="preserve">Paulo também se descreve como um </w:t>
      </w:r>
      <w:r>
        <w:rPr>
          <w:b/>
          <w:lang w:val="pt_PT" w:bidi="pt_PT"/>
        </w:rPr>
        <w:t>mestre</w:t>
      </w:r>
      <w:r>
        <w:rPr>
          <w:lang w:val="pt_PT" w:bidi="pt_PT"/>
        </w:rPr>
        <w:t>. Esse é um termo mais geral do que pregador. Um mestre é qualquer um que ensina outra pessoa sobre qualquer coisa.</w:t>
      </w:r>
    </w:p>
    <w:p>
      <w:pPr/>
      <w:r>
        <w:rPr>
          <w:lang w:val="pt_PT" w:bidi="pt_PT"/>
        </w:rPr>
      </w:r>
      <w:r>
        <w:rPr>
          <w:lang w:val="pt_PT" w:bidi="pt_PT"/>
        </w:rPr>
        <w:t xml:space="preserve">Pare aqui e discuta como um grupo qual palavra ou frase você usará para </w:t>
      </w:r>
      <w:r>
        <w:rPr>
          <w:b/>
          <w:lang w:val="pt_PT" w:bidi="pt_PT"/>
        </w:rPr>
        <w:t>mestre</w:t>
      </w:r>
      <w:r>
        <w:rPr>
          <w:lang w:val="pt_PT" w:bidi="pt_PT"/>
        </w:rPr>
        <w:t xml:space="preserve">. Procure a palavra </w:t>
      </w:r>
      <w:r>
        <w:rPr>
          <w:lang w:val="pt_PT" w:bidi="pt_PT"/>
        </w:rPr>
        <w:t>mestre</w:t>
      </w:r>
      <w:r>
        <w:rPr>
          <w:lang w:val="pt_PT" w:bidi="pt_PT"/>
        </w:rPr>
        <w:t xml:space="preserve"> no Glossário Mestre para mais informações.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Paulo diz que ele foi escolhido para pregar as boas novas aos </w:t>
      </w:r>
      <w:r>
        <w:rPr>
          <w:b/>
          <w:lang w:val="pt_PT" w:bidi="pt_PT"/>
        </w:rPr>
        <w:t>gentios</w:t>
      </w:r>
      <w:r>
        <w:rPr>
          <w:lang w:val="pt_PT" w:bidi="pt_PT"/>
        </w:rPr>
        <w:t>. Os gentios são pessoas que não são judias.</w:t>
      </w:r>
    </w:p>
    <w:p>
      <w:pPr/>
      <w:r>
        <w:rPr>
          <w:lang w:val="pt_PT" w:bidi="pt_PT"/>
        </w:rPr>
      </w:r>
      <w:r>
        <w:rPr>
          <w:lang w:val="pt_PT" w:bidi="pt_PT"/>
        </w:rPr>
        <w:t xml:space="preserve">Pare aqui e discuta como um grupo qual palavra ou frase você usará para </w:t>
      </w:r>
      <w:r>
        <w:rPr>
          <w:b/>
          <w:lang w:val="pt_PT" w:bidi="pt_PT"/>
        </w:rPr>
        <w:t>gentios</w:t>
      </w:r>
      <w:r>
        <w:rPr>
          <w:lang w:val="pt_PT" w:bidi="pt_PT"/>
        </w:rPr>
        <w:t xml:space="preserve">. Procure a palavra </w:t>
      </w:r>
      <w:r>
        <w:rPr>
          <w:lang w:val="pt_PT" w:bidi="pt_PT"/>
        </w:rPr>
        <w:t>gentios</w:t>
      </w:r>
      <w:r>
        <w:rPr>
          <w:lang w:val="pt_PT" w:bidi="pt_PT"/>
        </w:rPr>
        <w:t xml:space="preserve"> no Glossário Mestre para mais informações. Se você já traduziu essa palavra em outro livro da Bíblia, use a mesma palavra que você usou lá. Use a mesma palavra ou frase em todas as epístolas. Pause este áudio aqui.</w:t>
      </w:r>
    </w:p>
    <w:p>
      <w:pPr/>
      <w:r>
        <w:rPr>
          <w:lang w:val="pt_PT" w:bidi="pt_PT"/>
        </w:rPr>
      </w:r>
      <w:r>
        <w:rPr>
          <w:lang w:val="pt_PT" w:bidi="pt_PT"/>
        </w:rPr>
        <w:t xml:space="preserve">Paulo descreve a maneira como ele prega as boas novas aos gentios como </w:t>
      </w:r>
      <w:r>
        <w:rPr>
          <w:b/>
          <w:lang w:val="pt_PT" w:bidi="pt_PT"/>
        </w:rPr>
        <w:t>fiel</w:t>
      </w:r>
      <w:r>
        <w:rPr>
          <w:lang w:val="pt_PT" w:bidi="pt_PT"/>
        </w:rPr>
        <w:t xml:space="preserve"> e verdadeira. Em outras palavras, Timóteo pode ter certeza de que Paulo é um mestre em quem as pessoas podem confiar para ensinar o que é verdadeiro. Algumas pessoas pensam que o que Paulo está dizendo é que Paulo ensina a mensagem de fé e verdade aos gentios. Em outras palavras, Paulo ensina as verdadeiras boas novas, sem maus ensinamentos.</w:t>
      </w:r>
    </w:p>
    <w:p>
      <w:pPr/>
      <w:r>
        <w:rPr>
          <w:lang w:val="pt_PT" w:bidi="pt_PT"/>
        </w:rPr>
      </w:r>
      <w:r>
        <w:rPr>
          <w:lang w:val="pt_PT" w:bidi="pt_PT"/>
        </w:rPr>
        <w:t xml:space="preserve">Pare aqui e discuta em grupo quais palavras ou frases você usará para como Paulo é um “mestre fiel e verdadeiro” ou como Paulo ensina a “mensagem de fé e verdade”. Se você decidir usar fé e verdade, procure </w:t>
      </w:r>
      <w:r>
        <w:rPr>
          <w:lang w:val="pt_PT" w:bidi="pt_PT"/>
        </w:rPr>
        <w:t>fé</w:t>
      </w:r>
      <w:r>
        <w:rPr>
          <w:lang w:val="pt_PT" w:bidi="pt_PT"/>
        </w:rPr>
        <w:t xml:space="preserve"> no Glossário Mestre para mais informações. Se você já traduziu essa palavra em outro livro da Bíblia, use a mesma palavra que você usou lá. Use a mesma palavra ou frase em todas as epístolas. </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2:1–7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2:8–15</w:t>
      </w:r>
      <w:r>
        <w:rPr>
          <w:lang w:val="pt_PT" w:bidi="pt_PT"/>
        </w:rPr>
      </w:r>
    </w:p>
    <w:p>
      <w:pPr>
        <w:pStyle w:val="Heading3"/>
      </w:pPr>
      <w:r>
        <w:rPr>
          <w:lang w:val="pt_PT" w:bidi="pt_PT"/>
        </w:rPr>
        <w:t>Ouvir e Sentir</w:t>
      </w:r>
    </w:p>
    <w:p>
      <w:pPr/>
      <w:r>
        <w:rPr>
          <w:lang w:val="pt_PT" w:bidi="pt_PT"/>
        </w:rPr>
      </w:r>
      <w:r>
        <w:rPr>
          <w:lang w:val="pt_PT" w:bidi="pt_PT"/>
        </w:rPr>
        <w:t>Nesta etapa, ouçam 1 Timóteo 2:8–15 e guardem em seus corações.</w:t>
      </w:r>
    </w:p>
    <w:p>
      <w:pPr/>
      <w:r>
        <w:rPr>
          <w:lang w:val="pt_PT" w:bidi="pt_PT"/>
        </w:rPr>
      </w:r>
      <w:r>
        <w:rPr>
          <w:lang w:val="pt_PT" w:bidi="pt_PT"/>
        </w:rPr>
        <w:t>Ouça uma versão em áudio de 1 Timóteo 2:8–15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2:8–15 na tradução mais fácil de entender.</w:t>
      </w:r>
    </w:p>
    <w:p>
      <w:pPr/>
      <w:r>
        <w:rPr>
          <w:lang w:val="pt_PT" w:bidi="pt_PT"/>
        </w:rPr>
      </w:r>
      <w:r>
        <w:rPr>
          <w:lang w:val="pt_PT" w:bidi="pt_PT"/>
        </w:rPr>
        <w:t>Pause este áudio aqui.</w:t>
      </w:r>
    </w:p>
    <w:p>
      <w:pPr/>
      <w:r>
        <w:rPr>
          <w:lang w:val="pt_PT" w:bidi="pt_PT"/>
        </w:rPr>
      </w:r>
      <w:r>
        <w:rPr>
          <w:lang w:val="pt_PT" w:bidi="pt_PT"/>
        </w:rPr>
        <w:t>Paulo tem encorajado a igreja a orar por todas as pessoas, incluindo seus reis e governantes, porque Deus quer salvar todas as pessoas. Agora, Paulo se move para confrontar diretamente alguns dos problemas que os falsos ensinamentos causam na igreja. Primeiro, Paulo fala sobre problemas com alguns homens na igreja. Então Paulo fala sobre problemas com algumas mulheres na igreja.</w:t>
      </w:r>
    </w:p>
    <w:p>
      <w:pPr/>
      <w:r>
        <w:rPr>
          <w:lang w:val="pt_PT" w:bidi="pt_PT"/>
        </w:rPr>
      </w:r>
      <w:r>
        <w:rPr>
          <w:lang w:val="pt_PT" w:bidi="pt_PT"/>
        </w:rPr>
        <w:t>Paulo começa falando sobre problemas com alguns homens na igreja. Esses homens discutem uns com os outros e ficam zangados uns com os outros. Paulo diz aos homens que ele quer que eles parem de ficar zangados e discutir. Em vez disso, Paulo diz aos homens para erguerem suas mãos santas em oração. Quando Paulo diz aos homens para orar e erguer as mãos santas, Paulo lembra os homens das maneiras pelas quais Deus ordenou a seu povo adorar a Deus. O Antigo Testamento fala sobre mãos puras ou santas como uma imagem de corações puros ou santos. Se uma pessoa tem um coração puro, significa que ela obedece a Deus e segue os mandamentos de Deus. Paulo diz aos homens para perdoar uns aos outros e adorar com corações puros.</w:t>
      </w:r>
    </w:p>
    <w:p>
      <w:pPr/>
      <w:r>
        <w:rPr>
          <w:lang w:val="pt_PT" w:bidi="pt_PT"/>
        </w:rPr>
      </w:r>
      <w:r>
        <w:rPr>
          <w:lang w:val="pt_PT" w:bidi="pt_PT"/>
        </w:rPr>
        <w:t>Pare aqui e discuta essa pergunta como um grupo: conte uma história de alguém que você conhece que tem um coração puro. Como é essa pessoa? Como a pessoa lida com conflito e perdão? Pausem o áudio aqui.</w:t>
      </w:r>
    </w:p>
    <w:p>
      <w:pPr/>
      <w:r>
        <w:rPr>
          <w:lang w:val="pt_PT" w:bidi="pt_PT"/>
        </w:rPr>
      </w:r>
      <w:r>
        <w:rPr>
          <w:lang w:val="pt_PT" w:bidi="pt_PT"/>
        </w:rPr>
        <w:t>Pare aqui e discuta essa pergunta como um grupo: aqui os homens oravam com suas mãos erguidas. Como as pessoas oram em sua comunidade? Pausem o áudio aqui.</w:t>
      </w:r>
    </w:p>
    <w:p>
      <w:pPr/>
      <w:r>
        <w:rPr>
          <w:lang w:val="pt_PT" w:bidi="pt_PT"/>
        </w:rPr>
      </w:r>
      <w:r>
        <w:rPr>
          <w:lang w:val="pt_PT" w:bidi="pt_PT"/>
        </w:rPr>
        <w:t>Então Paulo fala sobre problemas com algumas mulheres na igreja. Algumas das mulheres na igreja iam para a igreja vestidas de uma maneira que distraia muito as pessoas. Quando essas mulheres iam, elas trançavam seus cabelos e usavam ouro, pérolas e roupas caras. As mulheres queriam mostrar sua riqueza. Paulo diz a essas mulheres que elas devem se vestir de uma maneira que é apropriada ou respeitável para vir à igreja para adorar a Deus. Paulo diz que uma mulher piedosa não deve colocar roupas caras ou joias caras. Em vez disso, Paulo diz que uma mulher piedosa deve se concentrar em boas obras. Em outras palavras, as pessoas devem fazer boas obras e honrar a Deus da mesma maneira que as pessoas se vestem em roupas bonitas. Paulo não quer dizer que roupas ou joias caras são erradas. Essas coisas se tornam um problema se as pessoas se importam mais com como elas impressionam outras pessoas do que sobre como elas adoram a Deus com a maneira como elas vivem.</w:t>
      </w:r>
    </w:p>
    <w:p>
      <w:pPr/>
      <w:r>
        <w:rPr>
          <w:lang w:val="pt_PT" w:bidi="pt_PT"/>
        </w:rPr>
      </w:r>
      <w:r>
        <w:rPr>
          <w:lang w:val="pt_PT" w:bidi="pt_PT"/>
        </w:rPr>
        <w:t>Pare aqui e discuta essa pergunta como um grupo: como são roupas apropriadas e respeitosas em situações diferentes em sua comunidade? Conte uma história de quando alguém usou o tipo errado de roupa para um evento da comunidade. Como as pessoas que são ricas e as pessoas que são pobres interagem umas com as outras? Pausem o áudio aqui.</w:t>
      </w:r>
    </w:p>
    <w:p>
      <w:pPr/>
      <w:r>
        <w:rPr>
          <w:lang w:val="pt_PT" w:bidi="pt_PT"/>
        </w:rPr>
      </w:r>
      <w:r>
        <w:rPr>
          <w:lang w:val="pt_PT" w:bidi="pt_PT"/>
        </w:rPr>
        <w:t>Em seguida, Paulo fala sobre outro problema no serviço da igreja. Algumas mulheres na igreja estavam interrompendo o serviço. Então Paulo diz a essas mulheres que elas devem aprender com uma atitude pacífica. As mulheres devem se submeter aos líderes na igreja. Paulo diz que essas mulheres não são permitidas a ensinar os homens ou usar autoridade sobre os homens.</w:t>
      </w:r>
    </w:p>
    <w:p>
      <w:pPr/>
      <w:r>
        <w:rPr>
          <w:lang w:val="pt_PT" w:bidi="pt_PT"/>
        </w:rPr>
      </w:r>
      <w:r>
        <w:rPr>
          <w:lang w:val="pt_PT" w:bidi="pt_PT"/>
        </w:rPr>
        <w:t>Pare aqui e discuta essas perguntas como um grupo: quais são os trabalhos dos homens ou das mulheres? Pausem o áudio aqui.</w:t>
      </w:r>
    </w:p>
    <w:p>
      <w:pPr/>
      <w:r>
        <w:rPr>
          <w:lang w:val="pt_PT" w:bidi="pt_PT"/>
        </w:rPr>
      </w:r>
      <w:r>
        <w:rPr>
          <w:lang w:val="pt_PT" w:bidi="pt_PT"/>
        </w:rPr>
        <w:t>Paulo então lembra a igreja de histórias do início da Bíblia para apoiar as instruções de Paulo. Essas histórias falam de como Deus criou o mundo. As histórias dizem como as pessoas se rebelaram contra Deus. Paulo lembra a igreja que quando Deus criou as pessoas, Deus criou Adão primeiro e então Eva. Paulo também lembra a igreja que Eva foi aquela que Satanás enganou.</w:t>
      </w:r>
    </w:p>
    <w:p>
      <w:pPr/>
      <w:r>
        <w:rPr>
          <w:lang w:val="pt_PT" w:bidi="pt_PT"/>
        </w:rPr>
      </w:r>
      <w:r>
        <w:rPr>
          <w:lang w:val="pt_PT" w:bidi="pt_PT"/>
        </w:rPr>
        <w:t xml:space="preserve">E então Paulo diz algo que pode soar confuso. Paulo diz que Deus salvará uma mulher por meio de como ela dá à luz um filho. Embora seja difícil entender o que Paulo diz, sabemos o que Paulo </w:t>
      </w:r>
      <w:r>
        <w:rPr>
          <w:b/>
          <w:lang w:val="pt_PT" w:bidi="pt_PT"/>
        </w:rPr>
        <w:t>não</w:t>
      </w:r>
      <w:r>
        <w:rPr>
          <w:lang w:val="pt_PT" w:bidi="pt_PT"/>
        </w:rPr>
        <w:t xml:space="preserve"> diz. Paulo é muito claro em seus outros ensinamentos que Deus nos salva de nossos pecados quando confiamos em Jesus. Deus não nos salva por causa das coisas que fazemos. Então Paulo não quer dizer que ter um filho salva uma mulher de seus pecados.</w:t>
      </w:r>
    </w:p>
    <w:p>
      <w:pPr/>
      <w:r>
        <w:rPr>
          <w:lang w:val="pt_PT" w:bidi="pt_PT"/>
        </w:rPr>
      </w:r>
      <w:r>
        <w:rPr>
          <w:lang w:val="pt_PT" w:bidi="pt_PT"/>
        </w:rPr>
        <w:t>Há três maneiras principais de entender o que Paulo diz. Primeiro, algumas pessoas pensam que Paulo fala sobre o nascimento de Jesus. Na história de Adão e Eva, Deus promete que um bebê nascerá que derrotará Satanás e salvará o povo de Deus. Então, mesmo que Satanás tenha enganado Eva, e Eva tenha pecado, Deus dá salvação às mulheres por meio de Jesus. Em segundo lugar, outras pessoas pensam que Paulo quer encorajar essas mulheres a viver como mães piedosas. Essa imagem de uma mulher que dá à luz representa esse tipo de mulher. Paulo pode dizer essas coisas porque pode haver um falso ensinamento que diz às mulheres para não se casar ou não ter filhos. Em terceiro lugar, algumas pessoas pensam que Paulo fala sobre como Deus protege as mulheres do perigo físico quando elas dão à luz.</w:t>
      </w:r>
    </w:p>
    <w:p>
      <w:pPr/>
      <w:r>
        <w:rPr>
          <w:lang w:val="pt_PT" w:bidi="pt_PT"/>
        </w:rPr>
      </w:r>
      <w:r>
        <w:rPr>
          <w:lang w:val="pt_PT" w:bidi="pt_PT"/>
        </w:rPr>
        <w:t>É possível que muitas mulheres em Éfeso que não acreditavam em Jesus seguissem a deusa de Éfeso. Essas mulheres eram especialmente barulhentas e arrogantes, e essas mulheres confiavam na deusa de Éfeso para protegê-las enquanto elas davam à luz. Nas instruções de Paulo às mulheres, Paulo pode contrastar essas mulheres incrédulas com a maneira como as mulheres que acreditam em Jesus devem agir.</w:t>
      </w:r>
    </w:p>
    <w:p>
      <w:pPr/>
      <w:r>
        <w:rPr>
          <w:lang w:val="pt_PT" w:bidi="pt_PT"/>
        </w:rPr>
      </w:r>
      <w:r>
        <w:rPr>
          <w:lang w:val="pt_PT" w:bidi="pt_PT"/>
        </w:rPr>
        <w:t>Pare aqui e discuta essas perguntas como um grupo: Paulo diz que Deus salvará as mulheres por meio de como uma mulher dá à luz um filho. O que sua comunidade da igreja pensa atualmente sobre isso? Agora pense nas coisas que você aprendeu em toda essa passagem sobre como homens e mulheres vivem vidas puras e piedosas. Como esse ensinamento afeta como você entende a última parte dessa passagem?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2:8–15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dá instruções para como os homens na igreja devem orar.</w:t>
      </w:r>
    </w:p>
    <w:p>
      <w:pPr/>
      <w:r>
        <w:rPr>
          <w:lang w:val="pt_PT" w:bidi="pt_PT"/>
        </w:rPr>
      </w:r>
      <w:r>
        <w:rPr>
          <w:b/>
          <w:lang w:val="pt_PT" w:bidi="pt_PT"/>
        </w:rPr>
        <w:t>Na segunda parte:</w:t>
      </w:r>
      <w:r>
        <w:rPr>
          <w:lang w:val="pt_PT" w:bidi="pt_PT"/>
        </w:rPr>
        <w:t xml:space="preserve"> Paulo dá instruções para como as mulheres devem se vestir e agir.</w:t>
      </w:r>
    </w:p>
    <w:p>
      <w:pPr/>
      <w:r>
        <w:rPr>
          <w:lang w:val="pt_PT" w:bidi="pt_PT"/>
        </w:rPr>
      </w:r>
      <w:r>
        <w:rPr>
          <w:b/>
          <w:lang w:val="pt_PT" w:bidi="pt_PT"/>
        </w:rPr>
        <w:t>Na terceira parte:</w:t>
      </w:r>
      <w:r>
        <w:rPr>
          <w:lang w:val="pt_PT" w:bidi="pt_PT"/>
        </w:rPr>
        <w:t xml:space="preserve"> Paulo dá instruções de que as mulheres devem aprender com corações submissos. Paulo não quer que as mulheres ensinem ou tomem posições de autoridade sobre os homens.</w:t>
      </w:r>
    </w:p>
    <w:p>
      <w:pPr/>
      <w:r>
        <w:rPr>
          <w:lang w:val="pt_PT" w:bidi="pt_PT"/>
        </w:rPr>
      </w:r>
      <w:r>
        <w:rPr>
          <w:b/>
          <w:lang w:val="pt_PT" w:bidi="pt_PT"/>
        </w:rPr>
        <w:t>Na quarta parte:</w:t>
      </w:r>
      <w:r>
        <w:rPr>
          <w:lang w:val="pt_PT" w:bidi="pt_PT"/>
        </w:rPr>
        <w:t xml:space="preserve"> Paulo lembra a igreja como Deus criou Adão e Eva, e como Satanás enganou Eva.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As pessoas que são uma parte da igreja, incluindo homens e mulheres</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Eva</w:t>
      </w:r>
    </w:p>
    <w:p>
      <w:pPr/>
      <w:r>
        <w:rPr>
          <w:lang w:val="pt_PT" w:bidi="pt_PT"/>
        </w:rPr>
      </w:r>
      <w:r>
        <w:rPr>
          <w:lang w:val="pt_PT" w:bidi="pt_PT"/>
        </w:rPr>
        <w:t>Como um grupo, prestem atenção às partes do cenário da passagem:</w:t>
      </w:r>
    </w:p>
    <w:p>
      <w:pPr/>
      <w:r>
        <w:rPr>
          <w:lang w:val="pt_PT" w:bidi="pt_PT"/>
        </w:rPr>
      </w:r>
      <w:r>
        <w:rPr>
          <w:lang w:val="pt_PT" w:bidi="pt_PT"/>
        </w:rPr>
        <w:t>Lembre-se de que Paulo lida com questões que interrompem os serviços de adoração das igrejas de Éfeso.</w:t>
      </w:r>
    </w:p>
    <w:p>
      <w:pPr/>
      <w:r>
        <w:rPr>
          <w:lang w:val="pt_PT" w:bidi="pt_PT"/>
        </w:rPr>
      </w:r>
      <w:r>
        <w:rPr>
          <w:lang w:val="pt_PT" w:bidi="pt_PT"/>
        </w:rPr>
        <w:t>Na primeira cena, Paulo dá instruções aos homens que interrompem o serviço com sua raiva e discussões. Paulo quer que esses homens parem de se concentrar em suas discussões e em vez disso se concentrem em fazer coisas aceitáveis para Deus e adorar a Deus com corações puros. Quando os homens erguem as mãos santas, não são as mãos dos homens que são santas. O que é santo é que os homens agem de uma maneira aceitável para Deus.</w:t>
      </w:r>
    </w:p>
    <w:p>
      <w:pPr/>
      <w:r>
        <w:rPr>
          <w:lang w:val="pt_PT" w:bidi="pt_PT"/>
        </w:rPr>
      </w:r>
      <w:r>
        <w:rPr>
          <w:lang w:val="pt_PT" w:bidi="pt_PT"/>
        </w:rPr>
        <w:t>Pare aqui e discuta essa pergunta como um grupo: discuta como você poderia descrever o que os homens fazem. Pausem o áudio aqui.</w:t>
      </w:r>
    </w:p>
    <w:p>
      <w:pPr/>
      <w:r>
        <w:rPr>
          <w:lang w:val="pt_PT" w:bidi="pt_PT"/>
        </w:rPr>
      </w:r>
      <w:r>
        <w:rPr>
          <w:lang w:val="pt_PT" w:bidi="pt_PT"/>
        </w:rPr>
        <w:t>Na segunda cena, Paulo dá instruções às mulheres que interrompem o serviço com a maneira como as mulheres se vestem. Às vezes, quando as mulheres se concentravam na maneira como elas se vestiam, as pessoas pensavam que as mulheres mostravam o quão ricas elas eram ou como elas eram mais importantes do que outras pessoas e não tinham que respeitar ninguém mais. Paulo diz que ele não quer que as mulheres se vistam com roupas que são muito caras ou com muitas pérolas e joias de ouro. Paulo diz que ele não quer que as mulheres trancem seus cabelos, ou torçam seus cabelos em designs extravagantes. Paulo não diz às mulheres que elas não podem usar essas coisas, mas Paulo está fazendo um contraste. Paulo quer que essas mulheres se concentrem na piedade e boas obras em vez de se concentrar no que elas usam. Paulo quer que as mulheres também tenham corações puros quando elas vierem para adorar a Deus.</w:t>
      </w:r>
    </w:p>
    <w:p>
      <w:pPr/>
      <w:r>
        <w:rPr>
          <w:lang w:val="pt_PT" w:bidi="pt_PT"/>
        </w:rPr>
      </w:r>
      <w:r>
        <w:rPr>
          <w:lang w:val="pt_PT" w:bidi="pt_PT"/>
        </w:rPr>
        <w:t>Pare aqui e discuta essas perguntas como um grupo: discuta como você poderia descrever como as mulheres se vestiam. Como você descreverá que as mulheres devem se concentrar em boas obras? Pausem o áudio aqui.</w:t>
      </w:r>
    </w:p>
    <w:p>
      <w:pPr/>
      <w:r>
        <w:rPr>
          <w:lang w:val="pt_PT" w:bidi="pt_PT"/>
        </w:rPr>
      </w:r>
      <w:r>
        <w:rPr>
          <w:lang w:val="pt_PT" w:bidi="pt_PT"/>
        </w:rPr>
        <w:t>Na terceira cena, Paulo diz às mulheres que elas devem aprender de forma silenciosa e submissa. Paulo não permite que as mulheres ensinem ou usem autoridade sobre um homem. Quando Paulo diz que ele não permite que as mulheres tenham autoridade sobre um homem, há duas maneiras diferentes de entender o que Paulo quer dizer. A palavra para autoridade poderia ser uma coisa positiva ou uma coisa negativa. Algumas pessoas pensam que Paulo usa a palavra autoridade de uma maneira positiva para falar sobre como alguém lidera uma igreja. Se isso estiver certo, Paulo quer dizer que as mulheres não devem ter posições de autoridade na igreja. Outros pensam que Paulo usa a palavra autoridade de uma maneira negativa para falar sobre uma pessoa que toma autoridade sobre alguém de forma forçada ou desrespeitosa. Se isso estiver certo, Paulo quer dizer que as mulheres não devem tomar o controle da igreja de forma desrespeitosa.</w:t>
      </w:r>
    </w:p>
    <w:p>
      <w:pPr/>
      <w:r>
        <w:rPr>
          <w:lang w:val="pt_PT" w:bidi="pt_PT"/>
        </w:rPr>
      </w:r>
      <w:r>
        <w:rPr>
          <w:lang w:val="pt_PT" w:bidi="pt_PT"/>
        </w:rPr>
        <w:t>Pare aqui e discuta essa pergunta como um grupo: como sua igreja se sente sobre mulheres em posições de liderança? Pausem o áudio aqui.</w:t>
      </w:r>
    </w:p>
    <w:p>
      <w:pPr/>
      <w:r>
        <w:rPr>
          <w:lang w:val="pt_PT" w:bidi="pt_PT"/>
        </w:rPr>
      </w:r>
      <w:r>
        <w:rPr>
          <w:lang w:val="pt_PT" w:bidi="pt_PT"/>
        </w:rPr>
        <w:t>Na quarta cena, Paulo lembra os crentes que Deus formou Adão primeiro e então Deus formou Eva. Satanás enganou Eva e ela pecou. Há duas maneiras de entender o que Paulo diz aqui. Algumas pessoas pensam que Paulo quer dizer que como Deus formou Adão primeiro, Deus criou homens para liderar a igreja. Outras pessoas pensam que Paulo usa as histórias de Adão e Eva para confrontar um falso ensinamento na igreja. Esse falso ensinamento levou as mulheres na igreja a tomar o controle e ensinar falsas verdades de forma desrespeitosa.</w:t>
      </w:r>
    </w:p>
    <w:p>
      <w:pPr/>
      <w:r>
        <w:rPr>
          <w:lang w:val="pt_PT" w:bidi="pt_PT"/>
        </w:rPr>
      </w:r>
      <w:r>
        <w:rPr>
          <w:lang w:val="pt_PT" w:bidi="pt_PT"/>
        </w:rPr>
        <w:t>Pare aqui e discuta essa pergunta como um grupo: conte sobre uma vez que alguém usou uma história do passado para mostrar que algo é verdadeiro. Pausem o áudio aqui.</w:t>
      </w:r>
    </w:p>
    <w:p>
      <w:pPr/>
      <w:r>
        <w:rPr>
          <w:lang w:val="pt_PT" w:bidi="pt_PT"/>
        </w:rPr>
      </w:r>
      <w:r>
        <w:rPr>
          <w:lang w:val="pt_PT" w:bidi="pt_PT"/>
        </w:rPr>
        <w:t xml:space="preserve">Então Paulo volta a falar sobre mulheres em geral. Paulo diz que Deus salvará as mulheres por meio de como elas têm filhos se elas continuarem na fé, amor e santidade com autocontrole. Quando Paulo diz que Deus salvará as mulheres </w:t>
      </w:r>
      <w:r>
        <w:rPr>
          <w:b/>
          <w:lang w:val="pt_PT" w:bidi="pt_PT"/>
        </w:rPr>
        <w:t>se</w:t>
      </w:r>
      <w:r>
        <w:rPr>
          <w:lang w:val="pt_PT" w:bidi="pt_PT"/>
        </w:rPr>
        <w:t xml:space="preserve"> elas continuarem a fazer essas coisas, Paulo faz uma conexão entre a salvação das mulheres e a maneira como elas vivem. Como mencionamos anteriormente, Deus não salva as pessoas por causa das ações das pessoas. Mas, nossas ações </w:t>
      </w:r>
      <w:r>
        <w:rPr>
          <w:b/>
          <w:lang w:val="pt_PT" w:bidi="pt_PT"/>
        </w:rPr>
        <w:t>mostram</w:t>
      </w:r>
      <w:r>
        <w:rPr>
          <w:lang w:val="pt_PT" w:bidi="pt_PT"/>
        </w:rPr>
        <w:t xml:space="preserve"> que fomos salvos. Paulo quer dizer que se Deus salvou essas mulheres, então elas continuarão a viver vidas piedosas. Isso significa que as mulheres esperam coisas boas de Deus, amam a Deus e outras pessoas, e vivem vidas santas, e que as mulheres fazem todas essas coisas com autocontrole.</w:t>
      </w:r>
    </w:p>
    <w:p>
      <w:pPr/>
      <w:r>
        <w:rPr>
          <w:lang w:val="pt_PT" w:bidi="pt_PT"/>
        </w:rPr>
      </w:r>
      <w:r>
        <w:rPr>
          <w:lang w:val="pt_PT" w:bidi="pt_PT"/>
        </w:rPr>
        <w:t>Agora, o grupo deve fazer o roteiro, desenhar ou usar objetos para visualizar a passagem e a ação nela. Ao contar essa história, pense em todas as pessoas diferentes na igreja se reunindo. Como os homens agem, e como Deus quer que os homens ajam? Como as mulheres agem, e como Deus quer que elas ajam? Em cada cena, faça com que os homens ou mulheres ajam primeiro da maneira disruptiva que Paulo diz a eles para não agir. Então, enquanto Paulo diz aos homens e mulheres como eles devem agir, faça com que os homens e mulheres mudem seu comportamento para seguir as instruções de Paulo. Como você pode mostrar a interrupção que as ações desses homens e mulheres tinham na igreja?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2:8–15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As pessoas que são uma parte da igreja, incluindo homens e mulheres</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Eva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“Quero que os homens orem em todos os lugares com as mãos erguidas, não com raiva ou discutindo”.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“Também quero que as mulheres se vistam de maneiras apropriadas e respeitáveis e mostrem autocontrole. Não quero que as mulheres usem roupas que mostrem a todos que elas são ricas. Em vez disso, as mulheres devem se concentrar em fazer boas ações e seguir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mulheres que estão aprendendo com um coração submisso: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“Quero que as mulheres aprendam em silêncio com um coração submisso. Não quero que uma mulher ensine ou use autoridade sobre um homem”.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“Essas mulheres não podem ensinar ou ter autoridade. Pois Deus formou Adão primeiro e Eva em segundo. Além disso, Eva foi enganada e se tornou uma pecadora. Mas Deus salvará uma mulher por meio dela ter um filho se ela continuar na fé, amor e santidade com autocontrole”.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alguém que vai para a igreja: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2:8–15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os homens devem </w:t>
      </w:r>
      <w:r>
        <w:rPr>
          <w:b/>
          <w:lang w:val="pt_PT" w:bidi="pt_PT"/>
        </w:rPr>
        <w:t>orar</w:t>
      </w:r>
      <w:r>
        <w:rPr>
          <w:lang w:val="pt_PT" w:bidi="pt_PT"/>
        </w:rPr>
        <w:t xml:space="preserve"> e erguer as mãos santas. Use a mesma palavra para orar que você usou em passagens anteriores. Procure a palavra </w:t>
      </w:r>
      <w:r>
        <w:rPr>
          <w:lang w:val="pt_PT" w:bidi="pt_PT"/>
        </w:rPr>
        <w:t>oração</w:t>
      </w:r>
      <w:r>
        <w:rPr>
          <w:lang w:val="pt_PT" w:bidi="pt_PT"/>
        </w:rPr>
        <w:t xml:space="preserve"> no Glossário Mestre para mais informações. Nesse caso, santo significa puro, bom ou aceitável. Esses homens fazem coisas que são boas e aceitáveis para Deus.</w:t>
      </w:r>
    </w:p>
    <w:p>
      <w:pPr/>
      <w:r>
        <w:rPr>
          <w:lang w:val="pt_PT" w:bidi="pt_PT"/>
        </w:rPr>
      </w:r>
      <w:r>
        <w:rPr>
          <w:lang w:val="pt_PT" w:bidi="pt_PT"/>
        </w:rPr>
        <w:t xml:space="preserve">Paulo fala sobre </w:t>
      </w:r>
      <w:r>
        <w:rPr>
          <w:b/>
          <w:lang w:val="pt_PT" w:bidi="pt_PT"/>
        </w:rPr>
        <w:t>autocontrole</w:t>
      </w:r>
      <w:r>
        <w:rPr>
          <w:lang w:val="pt_PT" w:bidi="pt_PT"/>
        </w:rPr>
        <w:t xml:space="preserve"> duas vezes nessa passagem. No início dessa passagem, Paulo diz que as mulheres devem se vestir de forma apropriada com respeito e autocontrole. Então no final dessa passagem, Paulo diz que as mulheres serão salvas se elas continuarem na fé, amor e santidade com autocontrole. Ambas as vezes, autocontrole significa a mesma coisa. Autocontrole significa usar o bom julgamento e agir de uma maneira apropriada para a situação.</w:t>
      </w:r>
    </w:p>
    <w:p>
      <w:pPr/>
      <w:r>
        <w:rPr>
          <w:lang w:val="pt_PT" w:bidi="pt_PT"/>
        </w:rPr>
      </w:r>
      <w:r>
        <w:rPr>
          <w:lang w:val="pt_PT" w:bidi="pt_PT"/>
        </w:rPr>
        <w:t>Pare aqui e discuta como um grupo qual palavra ou frase você usará para autocontrole. Use a mesma palavra ou frase em 1 Timóteo e 2 Timóteo. Pausem o áudio aqui.</w:t>
      </w:r>
    </w:p>
    <w:p>
      <w:pPr/>
      <w:r>
        <w:rPr>
          <w:lang w:val="pt_PT" w:bidi="pt_PT"/>
        </w:rPr>
      </w:r>
      <w:r>
        <w:rPr>
          <w:lang w:val="pt_PT" w:bidi="pt_PT"/>
        </w:rPr>
        <w:t xml:space="preserve">Paulo diz que as mulheres devem se importar com as </w:t>
      </w:r>
      <w:r>
        <w:rPr>
          <w:b/>
          <w:lang w:val="pt_PT" w:bidi="pt_PT"/>
        </w:rPr>
        <w:t>boas obras</w:t>
      </w:r>
      <w:r>
        <w:rPr>
          <w:lang w:val="pt_PT" w:bidi="pt_PT"/>
        </w:rPr>
        <w:t xml:space="preserve"> em vez de se importar com roupas e joias caras. Boas obras são ações de uma pessoa que segue as boas instruções de Deus. Fazer boas obras significa que fazemos o que Deus quer que façamos e vivemos como Deus quer.</w:t>
      </w:r>
    </w:p>
    <w:p>
      <w:pPr/>
      <w:r>
        <w:rPr>
          <w:lang w:val="pt_PT" w:bidi="pt_PT"/>
        </w:rPr>
      </w:r>
      <w:r>
        <w:rPr>
          <w:lang w:val="pt_PT" w:bidi="pt_PT"/>
        </w:rPr>
        <w:t xml:space="preserve">Pare aqui e discuta como um grupo qual palavra ou frase você usará para </w:t>
      </w:r>
      <w:r>
        <w:rPr>
          <w:b/>
          <w:lang w:val="pt_PT" w:bidi="pt_PT"/>
        </w:rPr>
        <w:t>boas obras</w:t>
      </w:r>
      <w:r>
        <w:rPr>
          <w:lang w:val="pt_PT" w:bidi="pt_PT"/>
        </w:rPr>
        <w:t>. Pausem o áudio aqui.</w:t>
      </w:r>
    </w:p>
    <w:p>
      <w:pPr/>
      <w:r>
        <w:rPr>
          <w:lang w:val="pt_PT" w:bidi="pt_PT"/>
        </w:rPr>
      </w:r>
      <w:r>
        <w:rPr>
          <w:lang w:val="pt_PT" w:bidi="pt_PT"/>
        </w:rPr>
        <w:t xml:space="preserve">Paulo diz que as mulheres devem se importar com as boas obras que são apropriadas ou adequadas para uma mulher que reivindica ou professa </w:t>
      </w:r>
      <w:r>
        <w:rPr>
          <w:b/>
          <w:lang w:val="pt_PT" w:bidi="pt_PT"/>
        </w:rPr>
        <w:t>piedade</w:t>
      </w:r>
      <w:r>
        <w:rPr>
          <w:lang w:val="pt_PT" w:bidi="pt_PT"/>
        </w:rPr>
        <w:t>. Piedade significa respeitar e adorar a Deus. Professar piedade significa que você reivindica adorar a Deus e viver como Deus ordena.</w:t>
      </w:r>
    </w:p>
    <w:p>
      <w:pPr/>
      <w:r>
        <w:rPr>
          <w:lang w:val="pt_PT" w:bidi="pt_PT"/>
        </w:rPr>
      </w:r>
      <w:r>
        <w:rPr>
          <w:lang w:val="pt_PT" w:bidi="pt_PT"/>
        </w:rPr>
        <w:t xml:space="preserve">Pare aqui e discuta como um grupo qual palavra ou frase você usará para </w:t>
      </w:r>
      <w:r>
        <w:rPr>
          <w:b/>
          <w:lang w:val="pt_PT" w:bidi="pt_PT"/>
        </w:rPr>
        <w:t>piedade</w:t>
      </w:r>
      <w:r>
        <w:rPr>
          <w:lang w:val="pt_PT" w:bidi="pt_PT"/>
        </w:rPr>
        <w:t xml:space="preserve">. Para mais informações, procure </w:t>
      </w:r>
      <w:r>
        <w:rPr>
          <w:b/>
          <w:lang w:val="pt_PT" w:bidi="pt_PT"/>
        </w:rPr>
        <w:t>piedoso</w:t>
      </w:r>
      <w:r>
        <w:rPr>
          <w:lang w:val="pt_PT" w:bidi="pt_PT"/>
        </w:rPr>
        <w:t xml:space="preserve"> no Glossário Mestre. Pausem o áudio aqui.</w:t>
      </w:r>
    </w:p>
    <w:p>
      <w:pPr/>
      <w:r>
        <w:rPr>
          <w:lang w:val="pt_PT" w:bidi="pt_PT"/>
        </w:rPr>
      </w:r>
      <w:r>
        <w:rPr>
          <w:lang w:val="pt_PT" w:bidi="pt_PT"/>
        </w:rPr>
        <w:t xml:space="preserve">Paulo diz às mulheres para aprender em </w:t>
      </w:r>
      <w:r>
        <w:rPr>
          <w:b/>
          <w:lang w:val="pt_PT" w:bidi="pt_PT"/>
        </w:rPr>
        <w:t>quietude</w:t>
      </w:r>
      <w:r>
        <w:rPr>
          <w:lang w:val="pt_PT" w:bidi="pt_PT"/>
        </w:rPr>
        <w:t xml:space="preserve"> e submissão. Quietude não significa que uma mulher não fala enquanto ela aprende. Em vez disso, quietude significa agir de uma maneira que não é disruptiva ou distrativa. Alguém que é quieto é calmo ou pacífico. Use a mesma palavra ou frase para quietude que você usou na passagem anterior.</w:t>
      </w:r>
    </w:p>
    <w:p>
      <w:pPr/>
      <w:r>
        <w:rPr>
          <w:lang w:val="pt_PT" w:bidi="pt_PT"/>
        </w:rPr>
      </w:r>
      <w:r>
        <w:rPr>
          <w:lang w:val="pt_PT" w:bidi="pt_PT"/>
        </w:rPr>
        <w:t xml:space="preserve">Quando alguém aprende em </w:t>
      </w:r>
      <w:r>
        <w:rPr>
          <w:b/>
          <w:lang w:val="pt_PT" w:bidi="pt_PT"/>
        </w:rPr>
        <w:t>submissão</w:t>
      </w:r>
      <w:r>
        <w:rPr>
          <w:lang w:val="pt_PT" w:bidi="pt_PT"/>
        </w:rPr>
        <w:t>, ou quando alguém se submete, essa pessoa está disposta a obedecer e respeitar as pessoas que têm autoridade sobre essa pessoa.</w:t>
      </w:r>
    </w:p>
    <w:p>
      <w:pPr/>
      <w:r>
        <w:rPr>
          <w:lang w:val="pt_PT" w:bidi="pt_PT"/>
        </w:rPr>
      </w:r>
      <w:r>
        <w:rPr>
          <w:lang w:val="pt_PT" w:bidi="pt_PT"/>
        </w:rPr>
        <w:t xml:space="preserve">Pare aqui e discuta como um grupo qual palavra ou frase você usará para </w:t>
      </w:r>
      <w:r>
        <w:rPr>
          <w:b/>
          <w:lang w:val="pt_PT" w:bidi="pt_PT"/>
        </w:rPr>
        <w:t>submissão</w:t>
      </w:r>
      <w:r>
        <w:rPr>
          <w:lang w:val="pt_PT" w:bidi="pt_PT"/>
        </w:rPr>
        <w:t>. Pausem o áudio aqui.</w:t>
      </w:r>
    </w:p>
    <w:p>
      <w:pPr/>
      <w:r>
        <w:rPr>
          <w:lang w:val="pt_PT" w:bidi="pt_PT"/>
        </w:rPr>
      </w:r>
      <w:r>
        <w:rPr>
          <w:lang w:val="pt_PT" w:bidi="pt_PT"/>
        </w:rPr>
        <w:t xml:space="preserve">Paulo diz que Eva foi enganada e se tornou uma </w:t>
      </w:r>
      <w:r>
        <w:rPr>
          <w:b/>
          <w:lang w:val="pt_PT" w:bidi="pt_PT"/>
        </w:rPr>
        <w:t>transgressora</w:t>
      </w:r>
      <w:r>
        <w:rPr>
          <w:lang w:val="pt_PT" w:bidi="pt_PT"/>
        </w:rPr>
        <w:t xml:space="preserve">. Transgressor é quase o mesmo que </w:t>
      </w:r>
      <w:r>
        <w:rPr>
          <w:b/>
          <w:lang w:val="pt_PT" w:bidi="pt_PT"/>
        </w:rPr>
        <w:t>pecador</w:t>
      </w:r>
      <w:r>
        <w:rPr>
          <w:lang w:val="pt_PT" w:bidi="pt_PT"/>
        </w:rPr>
        <w:t>. Transgredir algo é desobedecer uma regra específica. Então quando Paulo diz que Eva se tornou uma transgressora, Paulo quer dizer que Eva desobedeceu uma regra específica que Deus deu para não comer o fruto.</w:t>
      </w:r>
    </w:p>
    <w:p>
      <w:pPr/>
      <w:r>
        <w:rPr>
          <w:lang w:val="pt_PT" w:bidi="pt_PT"/>
        </w:rPr>
      </w:r>
      <w:r>
        <w:rPr>
          <w:lang w:val="pt_PT" w:bidi="pt_PT"/>
        </w:rPr>
        <w:t xml:space="preserve">Pare aqui e, como um grupo, discuta qual palavra ou frase você usará para </w:t>
      </w:r>
      <w:r>
        <w:rPr>
          <w:b/>
          <w:lang w:val="pt_PT" w:bidi="pt_PT"/>
        </w:rPr>
        <w:t>pecador</w:t>
      </w:r>
      <w:r>
        <w:rPr>
          <w:lang w:val="pt_PT" w:bidi="pt_PT"/>
        </w:rPr>
        <w:t xml:space="preserve">, ou </w:t>
      </w:r>
      <w:r>
        <w:rPr>
          <w:b/>
          <w:lang w:val="pt_PT" w:bidi="pt_PT"/>
        </w:rPr>
        <w:t>transgressor</w:t>
      </w:r>
      <w:r>
        <w:rPr>
          <w:lang w:val="pt_PT" w:bidi="pt_PT"/>
        </w:rPr>
        <w:t xml:space="preserve">. Use a mesma palavra para "pecador" que você usou em passagens anteriores. Para mais informações, procure </w:t>
      </w:r>
      <w:r>
        <w:rPr>
          <w:lang w:val="pt_PT" w:bidi="pt_PT"/>
        </w:rPr>
        <w:t>pecado</w:t>
      </w:r>
      <w:r>
        <w:rPr>
          <w:lang w:val="pt_PT" w:bidi="pt_PT"/>
        </w:rPr>
        <w:t xml:space="preserve"> no Glossário Mestre. Pausem o áudio aqui.</w:t>
      </w:r>
    </w:p>
    <w:p>
      <w:pPr/>
      <w:r>
        <w:rPr>
          <w:lang w:val="pt_PT" w:bidi="pt_PT"/>
        </w:rPr>
      </w:r>
      <w:r>
        <w:rPr>
          <w:lang w:val="pt_PT" w:bidi="pt_PT"/>
        </w:rPr>
        <w:t xml:space="preserve">Paulo diz que Deus </w:t>
      </w:r>
      <w:r>
        <w:rPr>
          <w:b/>
          <w:lang w:val="pt_PT" w:bidi="pt_PT"/>
        </w:rPr>
        <w:t>salvará</w:t>
      </w:r>
      <w:r>
        <w:rPr>
          <w:lang w:val="pt_PT" w:bidi="pt_PT"/>
        </w:rPr>
        <w:t xml:space="preserve"> as mulheres por meio de como elas dão à luz um filho. Aqui salvar pode significar algumas coisas diferentes. Uma delas é pensar que Paulo quer dizer que Deus salvará uma mulher espiritualmente. Salvar também poderia significar proteger alguém fisicamente.</w:t>
      </w:r>
    </w:p>
    <w:p>
      <w:pPr/>
      <w:r>
        <w:rPr>
          <w:lang w:val="pt_PT" w:bidi="pt_PT"/>
        </w:rPr>
      </w:r>
      <w:r>
        <w:rPr>
          <w:lang w:val="pt_PT" w:bidi="pt_PT"/>
        </w:rPr>
        <w:t xml:space="preserve">Pare aqui e discuta como um grupo qual palavra ou frase você usará para </w:t>
      </w:r>
      <w:r>
        <w:rPr>
          <w:b/>
          <w:lang w:val="pt_PT" w:bidi="pt_PT"/>
        </w:rPr>
        <w:t>salvar</w:t>
      </w:r>
      <w:r>
        <w:rPr>
          <w:lang w:val="pt_PT" w:bidi="pt_PT"/>
        </w:rPr>
        <w:t xml:space="preserve">. Para mais informações sobre salvo, por favor, procure </w:t>
      </w:r>
      <w:r>
        <w:rPr>
          <w:lang w:val="pt_PT" w:bidi="pt_PT"/>
        </w:rPr>
        <w:t>salvação</w:t>
      </w:r>
      <w:r>
        <w:rPr>
          <w:lang w:val="pt_PT" w:bidi="pt_PT"/>
        </w:rPr>
        <w:t xml:space="preserve"> no Glossário Mestre. Você tem uma palavra que você poderia usar para ser salvo espiritualmente ou ser fisicamente protegido? Se você tem, discuta se isso poderia se encaixar aqui ou não. Pause a gravação aqui.</w:t>
      </w:r>
    </w:p>
    <w:p>
      <w:pPr/>
      <w:r>
        <w:rPr>
          <w:lang w:val="pt_PT" w:bidi="pt_PT"/>
        </w:rPr>
      </w:r>
      <w:r>
        <w:rPr>
          <w:lang w:val="pt_PT" w:bidi="pt_PT"/>
        </w:rPr>
        <w:t>Paulo diz que essas mulheres serão salvas se elas continuarem na fé, amor e santidade.</w:t>
      </w:r>
    </w:p>
    <w:p>
      <w:pPr/>
      <w:r>
        <w:rPr>
          <w:lang w:val="pt_PT" w:bidi="pt_PT"/>
        </w:rPr>
      </w:r>
      <w:r>
        <w:rPr>
          <w:lang w:val="pt_PT" w:bidi="pt_PT"/>
        </w:rPr>
        <w:t xml:space="preserve">Quando alguém continua na </w:t>
      </w:r>
      <w:r>
        <w:rPr>
          <w:b/>
          <w:lang w:val="pt_PT" w:bidi="pt_PT"/>
        </w:rPr>
        <w:t>fé</w:t>
      </w:r>
      <w:r>
        <w:rPr>
          <w:lang w:val="pt_PT" w:bidi="pt_PT"/>
        </w:rPr>
        <w:t xml:space="preserve">, essa pessoa continua a viver acreditando no que Deus disse e fez, acreditando em Jesus. Use a mesma palavra ou frase para fé que você usou em passagens anteriores. Para mais informações sobre </w:t>
      </w:r>
      <w:r>
        <w:rPr>
          <w:lang w:val="pt_PT" w:bidi="pt_PT"/>
        </w:rPr>
        <w:t>fé</w:t>
      </w:r>
      <w:r>
        <w:rPr>
          <w:lang w:val="pt_PT" w:bidi="pt_PT"/>
        </w:rPr>
        <w:t>, consulte o Glossário Mestre.</w:t>
      </w:r>
    </w:p>
    <w:p>
      <w:pPr/>
      <w:r>
        <w:rPr>
          <w:lang w:val="pt_PT" w:bidi="pt_PT"/>
        </w:rPr>
      </w:r>
      <w:r>
        <w:rPr>
          <w:lang w:val="pt_PT" w:bidi="pt_PT"/>
        </w:rPr>
        <w:t xml:space="preserve">Quando alguém continua no </w:t>
      </w:r>
      <w:r>
        <w:rPr>
          <w:b/>
          <w:lang w:val="pt_PT" w:bidi="pt_PT"/>
        </w:rPr>
        <w:t>amor</w:t>
      </w:r>
      <w:r>
        <w:rPr>
          <w:lang w:val="pt_PT" w:bidi="pt_PT"/>
        </w:rPr>
        <w:t>, essa pessoa continua a amar a Deus e amar as pessoas. Use a mesma palavra ou frase para amor que você usou em passagens anteriores.</w:t>
      </w:r>
    </w:p>
    <w:p>
      <w:pPr/>
      <w:r>
        <w:rPr>
          <w:lang w:val="pt_PT" w:bidi="pt_PT"/>
        </w:rPr>
      </w:r>
      <w:r>
        <w:rPr>
          <w:lang w:val="pt_PT" w:bidi="pt_PT"/>
        </w:rPr>
        <w:t xml:space="preserve">Quando alguém continua em </w:t>
      </w:r>
      <w:r>
        <w:rPr>
          <w:b/>
          <w:lang w:val="pt_PT" w:bidi="pt_PT"/>
        </w:rPr>
        <w:t>santidade</w:t>
      </w:r>
      <w:r>
        <w:rPr>
          <w:lang w:val="pt_PT" w:bidi="pt_PT"/>
        </w:rPr>
        <w:t>, essa pessoa continua a viver da maneira que Deus chamou as pessoas para viver.</w:t>
      </w:r>
    </w:p>
    <w:p>
      <w:pPr/>
      <w:r>
        <w:rPr>
          <w:lang w:val="pt_PT" w:bidi="pt_PT"/>
        </w:rPr>
      </w:r>
      <w:r>
        <w:rPr>
          <w:lang w:val="pt_PT" w:bidi="pt_PT"/>
        </w:rPr>
        <w:t xml:space="preserve">Pare aqui e discuta como um grupo qual palavra ou frase você usará para santidade. Para mais informações sobre o que significa ser santo, por favor, procure </w:t>
      </w:r>
      <w:r>
        <w:rPr>
          <w:lang w:val="pt_PT" w:bidi="pt_PT"/>
        </w:rPr>
        <w:t>santo</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2:8–15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3:1–7</w:t>
      </w:r>
      <w:r>
        <w:rPr>
          <w:lang w:val="pt_PT" w:bidi="pt_PT"/>
        </w:rPr>
      </w:r>
    </w:p>
    <w:p>
      <w:pPr>
        <w:pStyle w:val="Heading3"/>
      </w:pPr>
      <w:r>
        <w:rPr>
          <w:lang w:val="pt_PT" w:bidi="pt_PT"/>
        </w:rPr>
        <w:t>Ouvir e Sentir</w:t>
      </w:r>
    </w:p>
    <w:p>
      <w:pPr/>
      <w:r>
        <w:rPr>
          <w:lang w:val="pt_PT" w:bidi="pt_PT"/>
        </w:rPr>
      </w:r>
      <w:r>
        <w:rPr>
          <w:lang w:val="pt_PT" w:bidi="pt_PT"/>
        </w:rPr>
        <w:t>Nesta etapa, ouçam 1 Timóteo 3:1–7 e guardem em seus corações.</w:t>
      </w:r>
    </w:p>
    <w:p>
      <w:pPr/>
      <w:r>
        <w:rPr>
          <w:lang w:val="pt_PT" w:bidi="pt_PT"/>
        </w:rPr>
      </w:r>
      <w:r>
        <w:rPr>
          <w:lang w:val="pt_PT" w:bidi="pt_PT"/>
        </w:rPr>
        <w:t>Ouça uma versão em áudio de 1 Timóteo 3:1–7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3:1–7 na tradução mais fácil de entender.</w:t>
      </w:r>
    </w:p>
    <w:p>
      <w:pPr/>
      <w:r>
        <w:rPr>
          <w:lang w:val="pt_PT" w:bidi="pt_PT"/>
        </w:rPr>
      </w:r>
      <w:r>
        <w:rPr>
          <w:lang w:val="pt_PT" w:bidi="pt_PT"/>
        </w:rPr>
        <w:t>Pause este áudio aqui.</w:t>
      </w:r>
    </w:p>
    <w:p>
      <w:pPr/>
      <w:r>
        <w:rPr>
          <w:lang w:val="pt_PT" w:bidi="pt_PT"/>
        </w:rPr>
      </w:r>
      <w:r>
        <w:rPr>
          <w:lang w:val="pt_PT" w:bidi="pt_PT"/>
        </w:rPr>
        <w:t>Em passagens anteriores, Paulo escreveu a Timóteo que falsos mestres haviam causado alguns dos problemas na igreja. Nessa passagem, Paulo dá a Timóteo uma lista de qualidades para bons líderes da igreja.</w:t>
      </w:r>
    </w:p>
    <w:p>
      <w:pPr/>
      <w:r>
        <w:rPr>
          <w:lang w:val="pt_PT" w:bidi="pt_PT"/>
        </w:rPr>
      </w:r>
      <w:r>
        <w:rPr>
          <w:lang w:val="pt_PT" w:bidi="pt_PT"/>
        </w:rPr>
        <w:t xml:space="preserve">Paulo começa quando repete um ditado verdadeiro com o qual muitas outras pessoas concordam e aceitam. Esse ditado é que as pessoas que querem ser líderes na igreja querem um bom trabalho ou tarefa. Essas pessoas querem fazer o bem para a igreja e para Jesus. Nessa passagem, Paulo chama os líderes da igreja de bispos. </w:t>
      </w:r>
    </w:p>
    <w:p>
      <w:pPr/>
      <w:r>
        <w:rPr>
          <w:lang w:val="pt_PT" w:bidi="pt_PT"/>
        </w:rPr>
      </w:r>
      <w:r>
        <w:rPr>
          <w:lang w:val="pt_PT" w:bidi="pt_PT"/>
        </w:rPr>
        <w:t>Então Paulo diz que porque essa é uma boa tarefa, as pessoas que a fazem devem ser um certo tipo de pessoa.</w:t>
      </w:r>
    </w:p>
    <w:p>
      <w:pPr/>
      <w:r>
        <w:rPr>
          <w:lang w:val="pt_PT" w:bidi="pt_PT"/>
        </w:rPr>
      </w:r>
      <w:r>
        <w:rPr>
          <w:lang w:val="pt_PT" w:bidi="pt_PT"/>
        </w:rPr>
        <w:t>Pare aqui e discuta essa pergunta em grupo: em sua cultura, o que um bom líder faz? Quem pode ser um líder? Por que sua comunidade requer de um líder ter essas qualidades e status? Pause este áudio aqui.</w:t>
      </w:r>
    </w:p>
    <w:p>
      <w:pPr/>
      <w:r>
        <w:rPr>
          <w:lang w:val="pt_PT" w:bidi="pt_PT"/>
        </w:rPr>
      </w:r>
      <w:r>
        <w:rPr>
          <w:lang w:val="pt_PT" w:bidi="pt_PT"/>
        </w:rPr>
        <w:t>No início, Paulo diz que um bispo deve estar acima de qualquer repreensão. Outros não devem ser capazes de encontrar falhas, culpar ou criticar um bispo.</w:t>
      </w:r>
    </w:p>
    <w:p>
      <w:pPr/>
      <w:r>
        <w:rPr>
          <w:lang w:val="pt_PT" w:bidi="pt_PT"/>
        </w:rPr>
      </w:r>
      <w:r>
        <w:rPr>
          <w:lang w:val="pt_PT" w:bidi="pt_PT"/>
        </w:rPr>
        <w:t>Pare aqui e discuta essa pergunta em grupo: em sua cultura, que tipo de coisas os outros criticariam em um líder? Pause este áudio aqui.</w:t>
      </w:r>
    </w:p>
    <w:p>
      <w:pPr/>
      <w:r>
        <w:rPr>
          <w:lang w:val="pt_PT" w:bidi="pt_PT"/>
        </w:rPr>
      </w:r>
      <w:r>
        <w:rPr>
          <w:lang w:val="pt_PT" w:bidi="pt_PT"/>
        </w:rPr>
        <w:t>Em seguida, Paulo diz que um bispo deve ser o marido de uma só esposa. Um bispo não deve ser casado com mais de uma mulher, e ele não deve ter relações sexuais com uma mulher que não é sua esposa.</w:t>
      </w:r>
    </w:p>
    <w:p>
      <w:pPr/>
      <w:r>
        <w:rPr>
          <w:lang w:val="pt_PT" w:bidi="pt_PT"/>
        </w:rPr>
      </w:r>
      <w:r>
        <w:rPr>
          <w:lang w:val="pt_PT" w:bidi="pt_PT"/>
        </w:rPr>
        <w:t>Pare aqui e discuta essa pergunta em grupo: em sua cultura, o que as pessoas pensam sobre um homem que é um marido de apenas uma esposa? Pause este áudio aqui.</w:t>
      </w:r>
    </w:p>
    <w:p>
      <w:pPr/>
      <w:r>
        <w:rPr>
          <w:lang w:val="pt_PT" w:bidi="pt_PT"/>
        </w:rPr>
      </w:r>
      <w:r>
        <w:rPr>
          <w:lang w:val="pt_PT" w:bidi="pt_PT"/>
        </w:rPr>
        <w:t>Em seguida, Paulo lista três qualidades que são muito semelhantes umas às outras. Paulo diz que um bispo deve ser sóbrio. Em outras palavras, um bispo deve estar em pleno controle de seus pensamentos e não permitir que as emoções o controlem. Um bispo também deve ter domínio próprio, ou ser capaz de controlar suas próprias ações. Em seguida, Paulo diz que um bispo deve ser honrado, ou agir de uma maneira respeitosa em relação aos outros.</w:t>
      </w:r>
    </w:p>
    <w:p>
      <w:pPr/>
      <w:r>
        <w:rPr>
          <w:lang w:val="pt_PT" w:bidi="pt_PT"/>
        </w:rPr>
      </w:r>
      <w:r>
        <w:rPr>
          <w:lang w:val="pt_PT" w:bidi="pt_PT"/>
        </w:rPr>
        <w:t>Um bispo também deve ser hospitaleiro. Isso significa que o bispo tem convidados regularmente em sua casa. O bispo dá aos seus convidados bebidas ou uma refeição, ou até mesmo um lugar para ficar. O bispo faz isso de uma maneira que recebe e honra seus convidados.</w:t>
      </w:r>
    </w:p>
    <w:p>
      <w:pPr/>
      <w:r>
        <w:rPr>
          <w:lang w:val="pt_PT" w:bidi="pt_PT"/>
        </w:rPr>
      </w:r>
      <w:r>
        <w:rPr>
          <w:lang w:val="pt_PT" w:bidi="pt_PT"/>
        </w:rPr>
        <w:t>Pare aqui e discuta essa pergunta em grupo: o que você faz para fazer com que os convidados se sintam bem-vindos e honrados? Pause este áudio aqui.</w:t>
      </w:r>
    </w:p>
    <w:p>
      <w:pPr/>
      <w:r>
        <w:rPr>
          <w:lang w:val="pt_PT" w:bidi="pt_PT"/>
        </w:rPr>
      </w:r>
      <w:r>
        <w:rPr>
          <w:lang w:val="pt_PT" w:bidi="pt_PT"/>
        </w:rPr>
        <w:t>Em seguida, Paulo diz que um bispo deve ser capaz de ensinar. Lembramos do início da carta a Timóteo que havia falsos mestres na igreja de Éfeso. Nomear bispos que podem ensinar bem a Palavra de Deus ajudará a proteger a igreja de falsos ensinamentos que levam a discussões e divisões inúteis.</w:t>
      </w:r>
    </w:p>
    <w:p>
      <w:pPr/>
      <w:r>
        <w:rPr>
          <w:lang w:val="pt_PT" w:bidi="pt_PT"/>
        </w:rPr>
      </w:r>
      <w:r>
        <w:rPr>
          <w:lang w:val="pt_PT" w:bidi="pt_PT"/>
        </w:rPr>
        <w:t>Pare aqui e discuta essa pergunta em grupo: descreva os diferentes tipos de mestres em sua comunidade. Quem essas pessoas ensinam, como elas ensinam, e o que elas ensinam? Pause este áudio aqui.</w:t>
      </w:r>
    </w:p>
    <w:p>
      <w:pPr/>
      <w:r>
        <w:rPr>
          <w:lang w:val="pt_PT" w:bidi="pt_PT"/>
        </w:rPr>
      </w:r>
      <w:r>
        <w:rPr>
          <w:lang w:val="pt_PT" w:bidi="pt_PT"/>
        </w:rPr>
        <w:t>Até agora, Paulo listou boas qualidades que um bispo deve ter. Em seguida, Paulo lista qualidades ruins que um bispo não deve ter. Um bispo não deve ser um bêbado ou uma pessoa que bebe muito vinho ou álcool.</w:t>
      </w:r>
    </w:p>
    <w:p>
      <w:pPr/>
      <w:r>
        <w:rPr>
          <w:lang w:val="pt_PT" w:bidi="pt_PT"/>
        </w:rPr>
      </w:r>
      <w:r>
        <w:rPr>
          <w:lang w:val="pt_PT" w:bidi="pt_PT"/>
        </w:rPr>
        <w:t>Pare aqui e discuta essa pergunta em grupo: o que os bêbados fazem? Como a embriaguez de uma pessoa afeta sua família e as pessoas ao seu redor? Pause este áudio aqui.</w:t>
      </w:r>
    </w:p>
    <w:p>
      <w:pPr/>
      <w:r>
        <w:rPr>
          <w:lang w:val="pt_PT" w:bidi="pt_PT"/>
        </w:rPr>
      </w:r>
      <w:r>
        <w:rPr>
          <w:lang w:val="pt_PT" w:bidi="pt_PT"/>
        </w:rPr>
        <w:t>Um bispo também não deve ser violento. O bispo não deve bater, empurrar ou ferir pessoas, animais ou coisas. Paulo diz que, em vez dessas qualidades ruins, o bispo deve ser paciente ou gentil. O bispo não deve entrar rápida ou facilmente em brigas, ou discussões. No final da lista de qualidades ruins, Paulo diz que um bispo não deve amar o dinheiro.</w:t>
      </w:r>
    </w:p>
    <w:p>
      <w:pPr/>
      <w:r>
        <w:rPr>
          <w:lang w:val="pt_PT" w:bidi="pt_PT"/>
        </w:rPr>
      </w:r>
      <w:r>
        <w:rPr>
          <w:lang w:val="pt_PT" w:bidi="pt_PT"/>
        </w:rPr>
        <w:t>Pare aqui e discuta essa pergunta em grupo: em sua cultura, como o dinheiro influencia as decisões e ações de líderes e pessoas com poder? Pause este áudio aqui.</w:t>
      </w:r>
    </w:p>
    <w:p>
      <w:pPr/>
      <w:r>
        <w:rPr>
          <w:lang w:val="pt_PT" w:bidi="pt_PT"/>
        </w:rPr>
      </w:r>
      <w:r>
        <w:rPr>
          <w:lang w:val="pt_PT" w:bidi="pt_PT"/>
        </w:rPr>
        <w:t>Depois que Paulo dá uma lista de boas qualidades e uma lista de qualidades ruins, Paulo diz que um bispo deve governar bem sua própria família. Qualquer membro da família dos quais o bispo cuida é parte de sua casa. Qualquer escravo ou servo também é parte da família do bispo. Um homem que governa bem sua família também é um bom administrador de sua propriedade, trabalho e negócios. Um bispo governa sua família de uma maneira ordenada, responsável e mantém os relacionamentos. Uma maneira de um bispo governar bem sua família é governando seus filhos. Paulo diz que um bispo deve ter filhos submissos, ou obedientes, a ele. Esses filhos poderiam ser de qualquer idade. O bispo deve governar sua família com dignidade, ou de uma maneira respeitável. Paulo dá a Timóteo a razão pela qual um bispo deve governar bem sua família. Paulo diz que se um homem não sabe como governar sua própria família, esse homem não poderá cuidar da igreja de Deus.</w:t>
      </w:r>
    </w:p>
    <w:p>
      <w:pPr/>
      <w:r>
        <w:rPr>
          <w:lang w:val="pt_PT" w:bidi="pt_PT"/>
        </w:rPr>
      </w:r>
      <w:r>
        <w:rPr>
          <w:lang w:val="pt_PT" w:bidi="pt_PT"/>
        </w:rPr>
        <w:t>Pare aqui e discuta essa pergunta em grupo: quem e o que são parte das famílias em sua comunidade? Dê exemplos de como as pessoas podem governar sua família mal. Pause este áudio aqui.</w:t>
      </w:r>
    </w:p>
    <w:p>
      <w:pPr/>
      <w:r>
        <w:rPr>
          <w:lang w:val="pt_PT" w:bidi="pt_PT"/>
        </w:rPr>
      </w:r>
      <w:r>
        <w:rPr>
          <w:lang w:val="pt_PT" w:bidi="pt_PT"/>
        </w:rPr>
        <w:t>Depois disso, Paulo diz a Timóteo que um bispo não deve ser um novo cristão, uma pessoa que não há muito tempo se tornou um seguidor de Jesus. Paulo também dá a Timóteo uma razão para essa qualidade. Paulo diz que se um bispo é um novo cristão, ele pode se tornar orgulhoso e cair no julgamento, ou punição, de Satanás. Talvez Satanás julgue ou puna essa pessoa. Mas mais provavelmente, Deus julgará ou punirá essa pessoa junto, ou de uma maneira semelhante a que Deus julgou o diabo, porque ele pensava que ele era maior do que o próprio Deus.</w:t>
      </w:r>
    </w:p>
    <w:p>
      <w:pPr/>
      <w:r>
        <w:rPr>
          <w:lang w:val="pt_PT" w:bidi="pt_PT"/>
        </w:rPr>
      </w:r>
      <w:r>
        <w:rPr>
          <w:lang w:val="pt_PT" w:bidi="pt_PT"/>
        </w:rPr>
        <w:t>Paulo termina essa lista de qualidades com uma qualidade um pouco como a primeira. A primeira qualidade era que um bispo deve estar acima de qualquer repreensão. No final da lista, Paulo diz que os forasteiros devem pensar bem desses bispos. Paulo também dá uma razão para essa última qualidade. Paulo diz a Timóteo que se as pessoas que não são cristãs pensarem mal do bispo, ele cairá em desgraça, ele será envergonhado, e cairá na armadilha de Satanás. Uma armadilha é uma rede que as pessoas usavam para pegar animais e pássaros de surpresa. Como pássaros ou animais que caem em uma armadilha de caçadores, um bispo que se envergonha cai na armadilha de Satanás.</w:t>
      </w:r>
    </w:p>
    <w:p>
      <w:pPr/>
      <w:r>
        <w:rPr>
          <w:lang w:val="pt_PT" w:bidi="pt_PT"/>
        </w:rPr>
      </w:r>
      <w:r>
        <w:rPr>
          <w:lang w:val="pt_PT" w:bidi="pt_PT"/>
        </w:rPr>
        <w:t xml:space="preserve">Pare aqui e, em grupo, olhe para uma imagem de uma </w:t>
      </w:r>
      <w:r>
        <w:rPr>
          <w:b/>
          <w:lang w:val="pt_PT" w:bidi="pt_PT"/>
        </w:rPr>
        <w:t>armadilha</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3:1–7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quatro partes.</w:t>
      </w:r>
    </w:p>
    <w:p>
      <w:pPr/>
      <w:r>
        <w:rPr>
          <w:lang w:val="pt_PT" w:bidi="pt_PT"/>
        </w:rPr>
      </w:r>
      <w:r>
        <w:rPr>
          <w:b/>
          <w:lang w:val="pt_PT" w:bidi="pt_PT"/>
        </w:rPr>
        <w:t>Na primeira parte:</w:t>
      </w:r>
      <w:r>
        <w:rPr>
          <w:lang w:val="pt_PT" w:bidi="pt_PT"/>
        </w:rPr>
        <w:t xml:space="preserve"> Paulo diz a Timóteo um ditado que muitas outras pessoas confiam e aceitam. Paulo diz a Timóteo que um homem que quer ser bispo, quer uma boa função.</w:t>
      </w:r>
    </w:p>
    <w:p>
      <w:pPr/>
      <w:r>
        <w:rPr>
          <w:lang w:val="pt_PT" w:bidi="pt_PT"/>
        </w:rPr>
      </w:r>
      <w:r>
        <w:rPr>
          <w:b/>
          <w:lang w:val="pt_PT" w:bidi="pt_PT"/>
        </w:rPr>
        <w:t>Na segunda parte:</w:t>
      </w:r>
      <w:r>
        <w:rPr>
          <w:lang w:val="pt_PT" w:bidi="pt_PT"/>
        </w:rPr>
        <w:t xml:space="preserve"> Paulo lista boas qualidades que um bispo tem.</w:t>
      </w:r>
    </w:p>
    <w:p>
      <w:pPr/>
      <w:r>
        <w:rPr>
          <w:lang w:val="pt_PT" w:bidi="pt_PT"/>
        </w:rPr>
      </w:r>
      <w:r>
        <w:rPr>
          <w:b/>
          <w:lang w:val="pt_PT" w:bidi="pt_PT"/>
        </w:rPr>
        <w:t>Na terceira parte:</w:t>
      </w:r>
      <w:r>
        <w:rPr>
          <w:lang w:val="pt_PT" w:bidi="pt_PT"/>
        </w:rPr>
        <w:t xml:space="preserve"> Paulo lista características ruins que um bispo não deve ter.</w:t>
      </w:r>
    </w:p>
    <w:p>
      <w:pPr/>
      <w:r>
        <w:rPr>
          <w:lang w:val="pt_PT" w:bidi="pt_PT"/>
        </w:rPr>
      </w:r>
      <w:r>
        <w:rPr>
          <w:b/>
          <w:lang w:val="pt_PT" w:bidi="pt_PT"/>
        </w:rPr>
        <w:t>Na quarta parte:</w:t>
      </w:r>
      <w:r>
        <w:rPr>
          <w:lang w:val="pt_PT" w:bidi="pt_PT"/>
        </w:rPr>
        <w:t xml:space="preserve"> Paulo dá mais três boas qualidades e uma razão pela qual essas qualidades são importantes.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Outros crentes, especialmente da igreja em Éfeso</w:t>
      </w:r>
    </w:p>
    <w:p>
      <w:pPr>
        <w:pStyle w:val="ListBullet"/>
        <w:spacing w:line="240" w:lineRule="auto"/>
        <w:ind w:left="720"/>
      </w:pPr>
      <w:r>
        <w:rPr>
          <w:lang w:val="pt_PT" w:bidi="pt_PT"/>
        </w:rPr>
      </w:r>
      <w:r>
        <w:rPr>
          <w:lang w:val="pt_PT" w:bidi="pt_PT"/>
        </w:rPr>
        <w:t>Uma pessoa que quer ser bispo</w:t>
      </w:r>
    </w:p>
    <w:p>
      <w:pPr>
        <w:pStyle w:val="ListBullet"/>
        <w:spacing w:line="240" w:lineRule="auto"/>
        <w:ind w:left="720"/>
      </w:pPr>
      <w:r>
        <w:rPr>
          <w:lang w:val="pt_PT" w:bidi="pt_PT"/>
        </w:rPr>
      </w:r>
      <w:r>
        <w:rPr>
          <w:lang w:val="pt_PT" w:bidi="pt_PT"/>
        </w:rPr>
        <w:t xml:space="preserve">Se você quiser, pode escolher ter um personagem representando cada qualidade de um bispo,ou poderia ter uma pessoa representando as boas qualidades, e uma pessoa representando as ruins. </w:t>
      </w:r>
    </w:p>
    <w:p>
      <w:pPr>
        <w:pStyle w:val="ListBullet"/>
        <w:spacing w:line="240" w:lineRule="auto"/>
        <w:ind w:left="720"/>
      </w:pPr>
      <w:r>
        <w:rPr>
          <w:lang w:val="pt_PT" w:bidi="pt_PT"/>
        </w:rPr>
      </w:r>
      <w:r>
        <w:rPr>
          <w:lang w:val="pt_PT" w:bidi="pt_PT"/>
        </w:rPr>
        <w:t>Pessoas que pertencem à família do bispo.</w:t>
      </w:r>
    </w:p>
    <w:p>
      <w:pPr>
        <w:pStyle w:val="ListBullet"/>
        <w:spacing w:line="240" w:lineRule="auto"/>
        <w:ind w:left="720"/>
      </w:pPr>
      <w:r>
        <w:rPr>
          <w:lang w:val="pt_PT" w:bidi="pt_PT"/>
        </w:rPr>
      </w:r>
      <w:r>
        <w:rPr>
          <w:lang w:val="pt_PT" w:bidi="pt_PT"/>
        </w:rPr>
        <w:t>Pessoas que não são crentes</w:t>
      </w:r>
    </w:p>
    <w:p>
      <w:pPr>
        <w:pStyle w:val="ListBullet"/>
        <w:spacing w:line="240" w:lineRule="auto"/>
        <w:ind w:left="720"/>
      </w:pPr>
      <w:r>
        <w:rPr>
          <w:lang w:val="pt_PT" w:bidi="pt_PT"/>
        </w:rPr>
      </w:r>
      <w:r>
        <w:rPr>
          <w:lang w:val="pt_PT" w:bidi="pt_PT"/>
        </w:rPr>
        <w:t>Satanás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repete um ditado que muitos outros confiam e aceitam. Paulo diz que ser um bispo é uma boa função. Porque é uma boa função, bispos devem ter certas qualidades.</w:t>
      </w:r>
    </w:p>
    <w:p>
      <w:pPr/>
      <w:r>
        <w:rPr>
          <w:lang w:val="pt_PT" w:bidi="pt_PT"/>
        </w:rPr>
      </w:r>
      <w:r>
        <w:rPr>
          <w:lang w:val="pt_PT" w:bidi="pt_PT"/>
        </w:rPr>
        <w:t>Nas próximas três partes, Paulo lista qualidades de um bispo.</w:t>
      </w:r>
    </w:p>
    <w:p>
      <w:pPr/>
      <w:r>
        <w:rPr>
          <w:lang w:val="pt_PT" w:bidi="pt_PT"/>
        </w:rPr>
      </w:r>
      <w:r>
        <w:rPr>
          <w:lang w:val="pt_PT" w:bidi="pt_PT"/>
        </w:rPr>
        <w:t>Pare aqui e discuta essa pergunta como um grupo: Como você faz listas em seu idioma? Por exemplo, faça uma lista de todas as qualidades de uma boa esposa. Preste atenção em como você mostra que você começou e terminou a lista, e como você ordena as qualidades boas e ruins. Discuta como você pararia a lista para explicar por que alguém deve ter uma certa qualidade, e então o que você diria para continuar a lista. Pause este áudio aqui.</w:t>
      </w:r>
    </w:p>
    <w:p>
      <w:pPr/>
      <w:r>
        <w:rPr>
          <w:lang w:val="pt_PT" w:bidi="pt_PT"/>
        </w:rPr>
      </w:r>
      <w:r>
        <w:rPr>
          <w:lang w:val="pt_PT" w:bidi="pt_PT"/>
        </w:rPr>
        <w:t>Para cada qualidade, Paulo deve dizer a Timóteo se essa qualidade é boa ou ruim. Na segunda parte estão boas qualidades que um bispo deve ter. Na terceira parte estão qualidades ruins que um bispo não deve ter. E na quarta parte estão mais três qualidades e a razão pela qual essas qualidades são importantes. Paulo diz a Timóteo por que um bispo deve governar bem sua própria família. Paulo diz isso como uma pergunta. Paulo diz: “Se um bispo não sabe como governar bem sua família, como ele cuidará da igreja de Deus?”. A resposta à pergunta é óbvia. Uma pessoa que não sabe como governar sua própria família não poderá cuidar da igreja de Deus. Paulo diz isso como uma pergunta para enfatizar o quão importante é essa qualidade.</w:t>
      </w:r>
    </w:p>
    <w:p>
      <w:pPr/>
      <w:r>
        <w:rPr>
          <w:lang w:val="pt_PT" w:bidi="pt_PT"/>
        </w:rPr>
      </w:r>
      <w:r>
        <w:rPr>
          <w:lang w:val="pt_PT" w:bidi="pt_PT"/>
        </w:rPr>
        <w:t>Pare aqui e discuta essa pergunta em grupo: pense em como você descreveu um bom líder na etapa um. Preste atenção em como você enfatizou por que você pensa que uma certa qualidade de uma pessoa é muito importante. Como você falará sobre como um bispo governa sua família? Pause este áudio aqui.</w:t>
      </w:r>
    </w:p>
    <w:p>
      <w:pPr/>
      <w:r>
        <w:rPr>
          <w:lang w:val="pt_PT" w:bidi="pt_PT"/>
        </w:rPr>
      </w:r>
      <w:r>
        <w:rPr>
          <w:lang w:val="pt_PT" w:bidi="pt_PT"/>
        </w:rPr>
        <w:t>Agora, o grupo deve fazer o roteiro, desenhar ou usar objetos para visualizar a passagem e a atuação nela. Ao visualizar a passagem, certifique-se de visualizar cada qualidade de um bispo.</w:t>
      </w:r>
    </w:p>
    <w:p>
      <w:pPr/>
      <w:r>
        <w:rPr>
          <w:lang w:val="pt_PT" w:bidi="pt_PT"/>
        </w:rPr>
      </w:r>
      <w:r>
        <w:rPr>
          <w:lang w:val="pt_PT" w:bidi="pt_PT"/>
        </w:rPr>
        <w:t>Visualize como Paulo fala com Timóteo. Tenha um objeto ou pessoa para representar cada qualidade de um bispo. Na parte dois, agrupe todas as boas qualidades de um lado. Na parte três, em outro lado, agrupe todas as qualidades ruins. Quando você chegar a característica "violento," mova a pessoa ou objeto que a representa para o lado bom e a transforme em "gentil ou paciente". Na parte quatro, adicione cada uma das três qualidades ao grupo correto, bom ou ruim. Represente ou visualize cada qualidade, e pense em uma maneira de visualizar a razão para a qualidade também. No final, mostre um bispo com má reputação na comunidade. As pessoas na comunidade expõem o bispo. Mostre como Satanás monta uma armadilha para o bispo e como ele cai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3:1–7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Outros crentes, especialmente da igreja em Éfeso</w:t>
      </w:r>
    </w:p>
    <w:p>
      <w:pPr>
        <w:pStyle w:val="ListBullet"/>
        <w:spacing w:line="240" w:lineRule="auto"/>
        <w:ind w:left="720"/>
      </w:pPr>
      <w:r>
        <w:rPr>
          <w:lang w:val="pt_PT" w:bidi="pt_PT"/>
        </w:rPr>
      </w:r>
      <w:r>
        <w:rPr>
          <w:lang w:val="pt_PT" w:bidi="pt_PT"/>
        </w:rPr>
        <w:t>Uma pessoa que quer ser bispo</w:t>
      </w:r>
    </w:p>
    <w:p>
      <w:pPr>
        <w:pStyle w:val="ListBullet"/>
        <w:spacing w:line="240" w:lineRule="auto"/>
        <w:ind w:left="720"/>
      </w:pPr>
      <w:r>
        <w:rPr>
          <w:lang w:val="pt_PT" w:bidi="pt_PT"/>
        </w:rPr>
      </w:r>
      <w:r>
        <w:rPr>
          <w:lang w:val="pt_PT" w:bidi="pt_PT"/>
        </w:rPr>
        <w:t xml:space="preserve">Se você quiser, pode escolher ter um personagem representando cada qualidade de um bispo,ou poderia ter uma pessoa representando as boas qualidades, e uma pessoa representando as ruins. </w:t>
      </w:r>
    </w:p>
    <w:p>
      <w:pPr>
        <w:pStyle w:val="ListBullet"/>
        <w:spacing w:line="240" w:lineRule="auto"/>
        <w:ind w:left="720"/>
      </w:pPr>
      <w:r>
        <w:rPr>
          <w:lang w:val="pt_PT" w:bidi="pt_PT"/>
        </w:rPr>
      </w:r>
      <w:r>
        <w:rPr>
          <w:lang w:val="pt_PT" w:bidi="pt_PT"/>
        </w:rPr>
        <w:t>Pessoas que pertencem à família do bispo.</w:t>
      </w:r>
    </w:p>
    <w:p>
      <w:pPr>
        <w:pStyle w:val="ListBullet"/>
        <w:spacing w:line="240" w:lineRule="auto"/>
        <w:ind w:left="720"/>
      </w:pPr>
      <w:r>
        <w:rPr>
          <w:lang w:val="pt_PT" w:bidi="pt_PT"/>
        </w:rPr>
      </w:r>
      <w:r>
        <w:rPr>
          <w:lang w:val="pt_PT" w:bidi="pt_PT"/>
        </w:rPr>
        <w:t>Pessoas que não são crentes</w:t>
      </w:r>
    </w:p>
    <w:p>
      <w:pPr>
        <w:pStyle w:val="ListBullet"/>
        <w:spacing w:line="240" w:lineRule="auto"/>
        <w:ind w:left="720"/>
      </w:pPr>
      <w:r>
        <w:rPr>
          <w:lang w:val="pt_PT" w:bidi="pt_PT"/>
        </w:rPr>
      </w:r>
      <w:r>
        <w:rPr>
          <w:lang w:val="pt_PT" w:bidi="pt_PT"/>
        </w:rPr>
        <w:t>Satanás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parte um, Paulo diz a Timóteo que esse ditado é confiável: “Se um homem quer ser bispo, ele quer um bom trabalho”.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que quer ser bispo: “O que você está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parte dois, Paulo mostra a Timóteo um bom bispo. Esse bispo é acima de qualquer suspeita, um marido de apenas uma esposa, no controle de seus pensamentos, moderado, respeitável, hospitaleiro e capaz de ensinar.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convidados do homem que quer ser um bispo: “Como você se sente quando visita esse homem?”. A pessoa pode responder coisas como:</w:t>
      </w:r>
    </w:p>
    <w:p>
      <w:pPr>
        <w:pStyle w:val="ListBullet"/>
        <w:spacing w:line="240" w:lineRule="auto"/>
        <w:ind w:left="720"/>
      </w:pPr>
      <w:r>
        <w:rPr>
          <w:lang w:val="pt_PT" w:bidi="pt_PT"/>
        </w:rPr>
      </w:r>
      <w:r>
        <w:rPr>
          <w:lang w:val="pt_PT" w:bidi="pt_PT"/>
        </w:rPr>
        <w:t>Pergunte às pessoas que interpretam as pessoas na igreja de Éfeso: “O que você pensa sobre esse homem que quer ser um bispo?”.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parte três, Paulo mostra a Timóteo qualidades ruins que um bispo não deve ter. As qualidades ruins são bêbado, violento, brigão e amante do dinheiro. Quando Paulo mostra a qualidade ruim, “violento”, Paulo mostra a boa qualidade oposta, “gentil ou paciente”.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pessoas na igreja de Éfeso: “O que você pensa sobre um homem com essas qualidades ruins?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parte quatro, Paulo mostra mais três qualidades de um bispo. O bispo governa bem sua família e seus filhos se submetem a ele. Paulo diz que se um homem não sabe como governar sua própria família, esse homem não poderá cuidar da igreja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membros da família de um bispo: “O que você pensa ou sente sobre esse homem?”. A pessoa pode responder coisas como:</w:t>
      </w:r>
    </w:p>
    <w:p>
      <w:pPr>
        <w:pStyle w:val="ListBullet"/>
        <w:spacing w:line="240" w:lineRule="auto"/>
        <w:ind w:left="720"/>
      </w:pPr>
      <w:r>
        <w:rPr>
          <w:lang w:val="pt_PT" w:bidi="pt_PT"/>
        </w:rPr>
      </w:r>
      <w:r>
        <w:rPr>
          <w:lang w:val="pt_PT" w:bidi="pt_PT"/>
        </w:rPr>
        <w:t>Pergunte às pessoas que interpretam as pessoas na igreja de Éfeso: “O que você pensa sobre esse homem que quer ser um bispo?”.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também que o bispo não é um novo cristão Paulo explica que um novo cristão que é um bispo pode se tornar orgulhoso e cair no julgamento de Satanás.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novo cristão que se tornou um bispo: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No final, Paulo diz que os forasteiros devem pensar bem do bispo. Paulo explica que se os estrangeiros não pensam bem de um bispo, ele se envergonhará e cairá na armadilha de Satanás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Satanás: “O que você está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3:1–7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Se você já traduziu a carta de Paulo a Tito, ouça a gravação de Tito 1:5–9, onde Paulo dá uma lista de qualidades que um ancião deve ter. Você vai querer se lembrar de quais palavras usou em Tito e usar palavras semelhantes aqui. Pause este áudio aqui.</w:t>
      </w:r>
    </w:p>
    <w:p>
      <w:pPr/>
      <w:r>
        <w:rPr>
          <w:lang w:val="pt_PT" w:bidi="pt_PT"/>
        </w:rPr>
      </w:r>
      <w:r>
        <w:rPr>
          <w:lang w:val="pt_PT" w:bidi="pt_PT"/>
        </w:rPr>
        <w:t>Nessa passagem, Paulo dá a Timóteo uma lista de qualidades para bons líderes da igreja Paulo começa quando repete um ditado verdadeiro com o qual muitas outras pessoas concordam e aceitam. Nessa carta a Timóteo, Paulo repete três ditados verdadeiros diferentes que outras pessoas aceitam. Cada vez que Paulo repete um desses ditados, ele usa a mesma palavra: “</w:t>
      </w:r>
      <w:r>
        <w:rPr>
          <w:b/>
          <w:lang w:val="pt_PT" w:bidi="pt_PT"/>
        </w:rPr>
        <w:t>Esse ditado é confiável</w:t>
      </w:r>
      <w:r>
        <w:rPr>
          <w:lang w:val="pt_PT" w:bidi="pt_PT"/>
        </w:rPr>
        <w:t>”. Paulo usou essas palavras uma vez antes, quando repetiu o ditado: “Jesus Cristo veio ao mundo para salvar os pecadores”. Nessa passagem, Paulo disse a Timóteo que ele mesmo era o maior pecador. Use a mesma palavra que você usou lá para falar sobre um ditado confiável.</w:t>
      </w:r>
    </w:p>
    <w:p>
      <w:pPr/>
      <w:r>
        <w:rPr>
          <w:lang w:val="pt_PT" w:bidi="pt_PT"/>
        </w:rPr>
      </w:r>
      <w:r>
        <w:rPr>
          <w:lang w:val="pt_PT" w:bidi="pt_PT"/>
        </w:rPr>
        <w:t xml:space="preserve">Nessa passagem, o ditado que Paulo repete é que as pessoas que querem ser líderes na igreja querem um bom trabalho ou tarefa. Nessa passagem, Paulo chama os líderes da igreja de </w:t>
      </w:r>
      <w:r>
        <w:rPr>
          <w:b/>
          <w:lang w:val="pt_PT" w:bidi="pt_PT"/>
        </w:rPr>
        <w:t>bispos</w:t>
      </w:r>
      <w:r>
        <w:rPr>
          <w:lang w:val="pt_PT" w:bidi="pt_PT"/>
        </w:rPr>
        <w:t>. Esse provavelmente é outro nome para um ancião da igreja No livro de Atos, quando Paulo estava em Mileto, ele chamou os anciãos da igreja de Éfeso para vir a Paulo. Quando os anciãos vieram, Paulo falou com eles uma última vez. Paulo disse que os anciãos devem cuidar de si e das ovelhas de Deus. Paulo diz que o Espírito Santo fez desses anciãos bispos sobre a igreja de Deus e que Ele comprou essa igreja com Seu próprio sangue.</w:t>
      </w:r>
    </w:p>
    <w:p>
      <w:pPr/>
      <w:r>
        <w:rPr>
          <w:lang w:val="pt_PT" w:bidi="pt_PT"/>
        </w:rPr>
      </w:r>
      <w:r>
        <w:rPr>
          <w:lang w:val="pt_PT" w:bidi="pt_PT"/>
        </w:rPr>
        <w:t xml:space="preserve">Pare aqui e discuta em grupo qual palavra ou frase você usou para </w:t>
      </w:r>
      <w:r>
        <w:rPr>
          <w:b/>
          <w:lang w:val="pt_PT" w:bidi="pt_PT"/>
        </w:rPr>
        <w:t>bispo</w:t>
      </w:r>
      <w:r>
        <w:rPr>
          <w:lang w:val="pt_PT" w:bidi="pt_PT"/>
        </w:rPr>
        <w:t xml:space="preserve">. Procure a palavra </w:t>
      </w:r>
      <w:r>
        <w:rPr>
          <w:b/>
          <w:lang w:val="pt_PT" w:bidi="pt_PT"/>
        </w:rPr>
        <w:t>bispo</w:t>
      </w:r>
      <w:r>
        <w:rPr>
          <w:lang w:val="pt_PT" w:bidi="pt_PT"/>
        </w:rPr>
        <w:t xml:space="preserve"> no Glossário Mestre para mais informações. Se você já traduziu essa palavra em Atos e Tito, use a mesma palavra que você usou lá. Pause este áudio aqui.</w:t>
      </w:r>
    </w:p>
    <w:p>
      <w:pPr/>
      <w:r>
        <w:rPr>
          <w:lang w:val="pt_PT" w:bidi="pt_PT"/>
        </w:rPr>
      </w:r>
      <w:r>
        <w:rPr>
          <w:lang w:val="pt_PT" w:bidi="pt_PT"/>
        </w:rPr>
        <w:t xml:space="preserve">Paulo diz que um bispo também deve ter </w:t>
      </w:r>
      <w:r>
        <w:rPr>
          <w:b/>
          <w:lang w:val="pt_PT" w:bidi="pt_PT"/>
        </w:rPr>
        <w:t>domínio próprio</w:t>
      </w:r>
      <w:r>
        <w:rPr>
          <w:lang w:val="pt_PT" w:bidi="pt_PT"/>
        </w:rPr>
        <w:t xml:space="preserve"> e ser honrado ou </w:t>
      </w:r>
      <w:r>
        <w:rPr>
          <w:b/>
          <w:lang w:val="pt_PT" w:bidi="pt_PT"/>
        </w:rPr>
        <w:t>respeitável</w:t>
      </w:r>
      <w:r>
        <w:rPr>
          <w:lang w:val="pt_PT" w:bidi="pt_PT"/>
        </w:rPr>
        <w:t>. Na passagem antes dessa, Paulo diz a Timóteo que as mulheres devem usar roupas respeitáveis e agir com modéstia e domínio próprio. Use a mesma palavra que você usou lá para falar sobre mulheres respeitáveis e com domínio próprio.</w:t>
      </w:r>
    </w:p>
    <w:p>
      <w:pPr/>
      <w:r>
        <w:rPr>
          <w:lang w:val="pt_PT" w:bidi="pt_PT"/>
        </w:rPr>
      </w:r>
      <w:r>
        <w:rPr>
          <w:lang w:val="pt_PT" w:bidi="pt_PT"/>
        </w:rPr>
        <w:t>Até agora, Paulo listou boas qualidades que um bispo deve ter. Em seguida, Paulo lista qualidades ruins que um bispo não deve ter. Um bispo não deve ser bêbado ou violento. Depois da qualidade “não violenta”, sua versão em áudio pode ter a qualidade “não gananciosa para subornos”. Se seu áudio não inclui essa qualidade, não a adicione.</w:t>
      </w:r>
    </w:p>
    <w:p>
      <w:pPr/>
      <w:r>
        <w:rPr>
          <w:lang w:val="pt_PT" w:bidi="pt_PT"/>
        </w:rPr>
      </w:r>
      <w:r>
        <w:rPr>
          <w:lang w:val="pt_PT" w:bidi="pt_PT"/>
        </w:rPr>
        <w:t xml:space="preserve">Depois de uma lista de boas qualidades e uma lista de qualidades ruins, Paulo diz que um bispo deve governar bem sua própria </w:t>
      </w:r>
      <w:r>
        <w:rPr>
          <w:b/>
          <w:lang w:val="pt_PT" w:bidi="pt_PT"/>
        </w:rPr>
        <w:t>família</w:t>
      </w:r>
      <w:r>
        <w:rPr>
          <w:lang w:val="pt_PT" w:bidi="pt_PT"/>
        </w:rPr>
        <w:t xml:space="preserve"> e deve ter filhos submissos a ele. Uma família poderia incluir parentes, servos e qualquer pessoa que vivesse e trabalhasse na casa.</w:t>
      </w:r>
    </w:p>
    <w:p>
      <w:pPr/>
      <w:r>
        <w:rPr>
          <w:lang w:val="pt_PT" w:bidi="pt_PT"/>
        </w:rPr>
      </w:r>
      <w:r>
        <w:rPr>
          <w:lang w:val="pt_PT" w:bidi="pt_PT"/>
        </w:rPr>
        <w:t xml:space="preserve">Parem aqui e, em grupo, discutam qual palavra vocês usarão para </w:t>
      </w:r>
      <w:r>
        <w:rPr>
          <w:b/>
          <w:lang w:val="pt_PT" w:bidi="pt_PT"/>
        </w:rPr>
        <w:t>família</w:t>
      </w:r>
      <w:r>
        <w:rPr>
          <w:lang w:val="pt_PT" w:bidi="pt_PT"/>
        </w:rPr>
        <w:t xml:space="preserve">. Procure a palavra </w:t>
      </w:r>
      <w:r>
        <w:rPr>
          <w:lang w:val="pt_PT" w:bidi="pt_PT"/>
        </w:rPr>
        <w:t>família</w:t>
      </w:r>
      <w:r>
        <w:rPr>
          <w:lang w:val="pt_PT" w:bidi="pt_PT"/>
        </w:rPr>
        <w:t xml:space="preserve"> no Glossário Mestre para mais informações. Se você traduziu família em livros anteriores da Bíblia, use a mesma palavra aqui. Pause este áudio aqui.</w:t>
      </w:r>
    </w:p>
    <w:p>
      <w:pPr/>
      <w:r>
        <w:rPr>
          <w:lang w:val="pt_PT" w:bidi="pt_PT"/>
        </w:rPr>
      </w:r>
      <w:r>
        <w:rPr>
          <w:lang w:val="pt_PT" w:bidi="pt_PT"/>
        </w:rPr>
        <w:t xml:space="preserve">A maneira como o bispo mantém seus filhos </w:t>
      </w:r>
      <w:r>
        <w:rPr>
          <w:b/>
          <w:lang w:val="pt_PT" w:bidi="pt_PT"/>
        </w:rPr>
        <w:t>submissos</w:t>
      </w:r>
      <w:r>
        <w:rPr>
          <w:lang w:val="pt_PT" w:bidi="pt_PT"/>
        </w:rPr>
        <w:t xml:space="preserve"> deve ser com toda a </w:t>
      </w:r>
      <w:r>
        <w:rPr>
          <w:b/>
          <w:lang w:val="pt_PT" w:bidi="pt_PT"/>
        </w:rPr>
        <w:t>dignidade</w:t>
      </w:r>
      <w:r>
        <w:rPr>
          <w:lang w:val="pt_PT" w:bidi="pt_PT"/>
        </w:rPr>
        <w:t>, ou de uma maneira respeitável. Essa é a mesma palavra para submissão ou obediência que quando Paulo disse que as mulheres devem se submeter quando aprendem. Use a mesma palavra aqui que você usou na passagem anterior. Ter dignidade é como quando Paulo diz a Timóteo que os efésios devem orar pelos líderes, para serem dignos em tudo. Use a mesma palavra que você usou lá para falar sobre dignidade.</w:t>
      </w:r>
    </w:p>
    <w:p>
      <w:pPr/>
      <w:r>
        <w:rPr>
          <w:lang w:val="pt_PT" w:bidi="pt_PT"/>
        </w:rPr>
      </w:r>
      <w:r>
        <w:rPr>
          <w:lang w:val="pt_PT" w:bidi="pt_PT"/>
        </w:rPr>
        <w:t xml:space="preserve">Paulo dá a Timóteo a razão para essa qualidade. Paulo diz que se alguém não sabe como governar bem sua família não poderá cuidar da </w:t>
      </w:r>
      <w:r>
        <w:rPr>
          <w:b/>
          <w:lang w:val="pt_PT" w:bidi="pt_PT"/>
        </w:rPr>
        <w:t>igreja</w:t>
      </w:r>
      <w:r>
        <w:rPr>
          <w:lang w:val="pt_PT" w:bidi="pt_PT"/>
        </w:rPr>
        <w:t xml:space="preserve"> de Deus, ou a comunidade de pessoas que acreditam em Jesus.</w:t>
      </w:r>
    </w:p>
    <w:p>
      <w:pPr/>
      <w:r>
        <w:rPr>
          <w:lang w:val="pt_PT" w:bidi="pt_PT"/>
        </w:rPr>
      </w:r>
      <w:r>
        <w:rPr>
          <w:lang w:val="pt_PT" w:bidi="pt_PT"/>
        </w:rPr>
        <w:t xml:space="preserve">Pare aqui e discuta em grupo qual palavra ou frase você usará para </w:t>
      </w:r>
      <w:r>
        <w:rPr>
          <w:b/>
          <w:lang w:val="pt_PT" w:bidi="pt_PT"/>
        </w:rPr>
        <w:t>igreja</w:t>
      </w:r>
      <w:r>
        <w:rPr>
          <w:lang w:val="pt_PT" w:bidi="pt_PT"/>
        </w:rPr>
        <w:t xml:space="preserve">. Use a mesma palavra ou frase para igreja que você usou no livro de Atos. Procure a palavra </w:t>
      </w:r>
      <w:r>
        <w:rPr>
          <w:lang w:val="pt_PT" w:bidi="pt_PT"/>
        </w:rPr>
        <w:t>igreja</w:t>
      </w:r>
      <w:r>
        <w:rPr>
          <w:lang w:val="pt_PT" w:bidi="pt_PT"/>
        </w:rPr>
        <w:t xml:space="preserve"> no Glossário Mestre para mais informações. Pause este áudio aqui.</w:t>
      </w:r>
    </w:p>
    <w:p>
      <w:pPr/>
      <w:r>
        <w:rPr>
          <w:lang w:val="pt_PT" w:bidi="pt_PT"/>
        </w:rPr>
      </w:r>
      <w:r>
        <w:rPr>
          <w:lang w:val="pt_PT" w:bidi="pt_PT"/>
        </w:rPr>
        <w:t xml:space="preserve">Depois disso, Paulo diz a Timóteo que um bispo não deve ser um novo cristão. Paulo diz que se um bispo é um novo cristão, ele pode se tornar orgulhoso e cair no </w:t>
      </w:r>
      <w:r>
        <w:rPr>
          <w:b/>
          <w:lang w:val="pt_PT" w:bidi="pt_PT"/>
        </w:rPr>
        <w:t>julgamento</w:t>
      </w:r>
      <w:r>
        <w:rPr>
          <w:lang w:val="pt_PT" w:bidi="pt_PT"/>
        </w:rPr>
        <w:t xml:space="preserve">, ou punição, de </w:t>
      </w:r>
      <w:r>
        <w:rPr>
          <w:b/>
          <w:lang w:val="pt_PT" w:bidi="pt_PT"/>
        </w:rPr>
        <w:t>Satanás</w:t>
      </w:r>
      <w:r>
        <w:rPr>
          <w:lang w:val="pt_PT" w:bidi="pt_PT"/>
        </w:rPr>
        <w:t>. Satanás é o inimigo de Deus. Nesse caso, o diabo é outra maneira de falar sobre Satanás.</w:t>
      </w:r>
    </w:p>
    <w:p>
      <w:pPr/>
      <w:r>
        <w:rPr>
          <w:lang w:val="pt_PT" w:bidi="pt_PT"/>
        </w:rPr>
      </w:r>
      <w:r>
        <w:rPr>
          <w:lang w:val="pt_PT" w:bidi="pt_PT"/>
        </w:rPr>
        <w:t xml:space="preserve">Pare aqui e discuta em grupo qual palavra ou frase você usará para </w:t>
      </w:r>
      <w:r>
        <w:rPr>
          <w:b/>
          <w:lang w:val="pt_PT" w:bidi="pt_PT"/>
        </w:rPr>
        <w:t>julgamento</w:t>
      </w:r>
      <w:r>
        <w:rPr>
          <w:lang w:val="pt_PT" w:bidi="pt_PT"/>
        </w:rPr>
        <w:t xml:space="preserve"> e </w:t>
      </w:r>
      <w:r>
        <w:rPr>
          <w:b/>
          <w:lang w:val="pt_PT" w:bidi="pt_PT"/>
        </w:rPr>
        <w:t>Satanás</w:t>
      </w:r>
      <w:r>
        <w:rPr>
          <w:lang w:val="pt_PT" w:bidi="pt_PT"/>
        </w:rPr>
        <w:t xml:space="preserve">. Use a mesma palavra ou frase para julgamento e Satanás que você usou em passagens anteriores. Procure a palavra </w:t>
      </w:r>
      <w:r>
        <w:rPr>
          <w:lang w:val="pt_PT" w:bidi="pt_PT"/>
        </w:rPr>
        <w:t>Satanás</w:t>
      </w:r>
      <w:r>
        <w:rPr>
          <w:lang w:val="pt_PT" w:bidi="pt_PT"/>
        </w:rPr>
        <w:t xml:space="preserve"> no Glossário Mestre para mais informações. Pause este áudio aqui.</w:t>
      </w:r>
    </w:p>
    <w:p>
      <w:pPr/>
      <w:r>
        <w:rPr>
          <w:lang w:val="pt_PT" w:bidi="pt_PT"/>
        </w:rPr>
      </w:r>
      <w:r>
        <w:rPr>
          <w:lang w:val="pt_PT" w:bidi="pt_PT"/>
        </w:rPr>
        <w:t xml:space="preserve">No final da lista, Paulo diz que os forasteiros devem pensar bem desses bispos. Paulo diz a Timóteo que se as pessoas que não são crentes pensarem mal do bispo, ele cairá em desgraça e na </w:t>
      </w:r>
      <w:r>
        <w:rPr>
          <w:b/>
          <w:lang w:val="pt_PT" w:bidi="pt_PT"/>
        </w:rPr>
        <w:t>armadilha</w:t>
      </w:r>
      <w:r>
        <w:rPr>
          <w:lang w:val="pt_PT" w:bidi="pt_PT"/>
        </w:rPr>
        <w:t xml:space="preserve"> de Satanás Uma armadilha é uma rede que as pessoas usavam para pegar animais e pássaros de surpresa.</w:t>
      </w:r>
    </w:p>
    <w:p>
      <w:pPr/>
      <w:r>
        <w:rPr>
          <w:lang w:val="pt_PT" w:bidi="pt_PT"/>
        </w:rPr>
      </w:r>
      <w:r>
        <w:rPr>
          <w:lang w:val="pt_PT" w:bidi="pt_PT"/>
        </w:rPr>
        <w:t xml:space="preserve">Pare aqui e, em grupo, olhe para uma imagem de uma </w:t>
      </w:r>
      <w:r>
        <w:rPr>
          <w:b/>
          <w:lang w:val="pt_PT" w:bidi="pt_PT"/>
        </w:rPr>
        <w:t>armadilha</w:t>
      </w:r>
      <w:r>
        <w:rPr>
          <w:lang w:val="pt_PT" w:bidi="pt_PT"/>
        </w:rPr>
        <w:t>. Como você falará sobre uma armadilha em sua tradução?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3:1–7 na tradução de melhor compreensão.</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dizer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narrar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3:8–13</w:t>
      </w:r>
      <w:r>
        <w:rPr>
          <w:lang w:val="pt_PT" w:bidi="pt_PT"/>
        </w:rPr>
      </w:r>
    </w:p>
    <w:p>
      <w:pPr>
        <w:pStyle w:val="Heading3"/>
      </w:pPr>
      <w:r>
        <w:rPr>
          <w:lang w:val="pt_PT" w:bidi="pt_PT"/>
        </w:rPr>
        <w:t>Ouvir e Sentir</w:t>
      </w:r>
    </w:p>
    <w:p>
      <w:pPr/>
      <w:r>
        <w:rPr>
          <w:lang w:val="pt_PT" w:bidi="pt_PT"/>
        </w:rPr>
      </w:r>
      <w:r>
        <w:rPr>
          <w:lang w:val="pt_PT" w:bidi="pt_PT"/>
        </w:rPr>
        <w:t>Nesta etapa, ouçam 1 Timóteo 3:8–13 e guardem em seus corações.</w:t>
      </w:r>
    </w:p>
    <w:p>
      <w:pPr/>
      <w:r>
        <w:rPr>
          <w:lang w:val="pt_PT" w:bidi="pt_PT"/>
        </w:rPr>
      </w:r>
      <w:r>
        <w:rPr>
          <w:lang w:val="pt_PT" w:bidi="pt_PT"/>
        </w:rPr>
        <w:t>Ouça uma versão em áudio de 1 Timóteo 3:8–13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3:8–13 na tradução de melhor compreensão.</w:t>
      </w:r>
    </w:p>
    <w:p>
      <w:pPr/>
      <w:r>
        <w:rPr>
          <w:lang w:val="pt_PT" w:bidi="pt_PT"/>
        </w:rPr>
      </w:r>
      <w:r>
        <w:rPr>
          <w:lang w:val="pt_PT" w:bidi="pt_PT"/>
        </w:rPr>
        <w:t>Pause este áudio aqui.</w:t>
      </w:r>
    </w:p>
    <w:p>
      <w:pPr/>
      <w:r>
        <w:rPr>
          <w:lang w:val="pt_PT" w:bidi="pt_PT"/>
        </w:rPr>
      </w:r>
      <w:r>
        <w:rPr>
          <w:lang w:val="pt_PT" w:bidi="pt_PT"/>
        </w:rPr>
        <w:t>Nessa passagem, Paulo continua a ensinar Timóteo sobre o tipo de crentes que Timóteo deve escolher para servir como trabalhadores oficiais da igreja. Paulo fala sobre trabalhadores oficiais da igreja ou diáconos de maneiras semelhantes a que ele falou sobre bispos na passagem anterior. Em contraste com os líderes que ensinavam coisas erradas e dividiam a igreja, Paulo diz aqui que bons líderes se comportam com verdadeira fé e honestidade em toda vida.</w:t>
      </w:r>
    </w:p>
    <w:p>
      <w:pPr/>
      <w:r>
        <w:rPr>
          <w:lang w:val="pt_PT" w:bidi="pt_PT"/>
        </w:rPr>
      </w:r>
      <w:r>
        <w:rPr>
          <w:lang w:val="pt_PT" w:bidi="pt_PT"/>
        </w:rPr>
        <w:t>Em muitos lugares, pensa-se que apenas pessoas de baixa posição devem servir os outros. Pessoas que pensam dessa maneira querem que os outros as sirvam. Eles mesmos não querem servir outras pessoas. Mas Jesus mostrou aos seus seguidores como amar os outros servindo essas pessoas. Da mesma forma, nessa passagem, Paulo diz que o tipo de pessoa que seria um bom servo da igreja é alguém que respeita os outros, e em quem os outros podem confiar.</w:t>
      </w:r>
    </w:p>
    <w:p>
      <w:pPr/>
      <w:r>
        <w:rPr>
          <w:lang w:val="pt_PT" w:bidi="pt_PT"/>
        </w:rPr>
      </w:r>
      <w:r>
        <w:rPr>
          <w:lang w:val="pt_PT" w:bidi="pt_PT"/>
        </w:rPr>
        <w:t>Pare aqui e discuta essa pergunta em grupo: compartilhe uma história na qual alguém o serviu, ou na qual você serviu outra pessoa. Preste atenção em como você fala sobre como a pessoa serviu e o que essa pessoa fez. Pausem o áudio aqui.</w:t>
      </w:r>
    </w:p>
    <w:p>
      <w:pPr/>
      <w:r>
        <w:rPr>
          <w:lang w:val="pt_PT" w:bidi="pt_PT"/>
        </w:rPr>
      </w:r>
      <w:r>
        <w:rPr>
          <w:lang w:val="pt_PT" w:bidi="pt_PT"/>
        </w:rPr>
        <w:t>Um diácono é honrado Isso significa que o diácono é alguém que outras pessoas respeitam e honram por causa da maneira como ele comporta. O diácono é verdadeiro no que diz, e ele não diz coisas que não quer dizer. O diácono também não deve beber muito vinho O vinho é uma bebida que as pessoas fazem de uvas fermentadas. O vinho é alcoólico, e se as pessoas bebem muito vinho, elas ficarão bêbadas. Durante o tempo em que Paulo escreveu essa carta, as pessoas normalmente bebiam vinho quando elas comiam suas refeições. Semelhante às instruções de Paulo para os anciãos na passagem anterior, os diáconos também não devem ficar bêbados.</w:t>
      </w:r>
    </w:p>
    <w:p>
      <w:pPr/>
      <w:r>
        <w:rPr>
          <w:lang w:val="pt_PT" w:bidi="pt_PT"/>
        </w:rPr>
      </w:r>
      <w:r>
        <w:rPr>
          <w:lang w:val="pt_PT" w:bidi="pt_PT"/>
        </w:rPr>
        <w:t>Os diáconos também não devem ser vergonhosamente gananciosos para ganhar dinheiro ou posses. Uma pessoa vergonhosamente gananciosa mentiria, enganaria, aceitaria subornos, ou faria alguma outra coisa errada para obter o que ela quer.</w:t>
      </w:r>
    </w:p>
    <w:p>
      <w:pPr/>
      <w:r>
        <w:rPr>
          <w:lang w:val="pt_PT" w:bidi="pt_PT"/>
        </w:rPr>
      </w:r>
      <w:r>
        <w:rPr>
          <w:lang w:val="pt_PT" w:bidi="pt_PT"/>
        </w:rPr>
        <w:t>Paulo diz que os diáconos são pessoas que carregam o “mistério da fé” ou as “verdades profundas da fé”. Antes de Jesus vir, não conhecíamos o plano de Deus de regenerar as pessoas para Ele. Agora, Deus revelou esse segredo, ou mistério. Os diáconos acreditam e seguem a verdadeira mensagem de fé que Deus revelou às pessoas. Os diáconos devem ter uma consciência limpa. Isso significa que os diáconos não se sentem culpados ou envergonhados, porque eles sabem que fizeram coisas certas e não coisas erradas. A consciência faz com que uma pessoa se sinta bem quando faz o que é certo. A consciência também faz com que uma pessoa se sinta envergonhada ou culpada quando faz algo errado.</w:t>
      </w:r>
    </w:p>
    <w:p>
      <w:pPr/>
      <w:r>
        <w:rPr>
          <w:lang w:val="pt_PT" w:bidi="pt_PT"/>
        </w:rPr>
      </w:r>
      <w:r>
        <w:rPr>
          <w:lang w:val="pt_PT" w:bidi="pt_PT"/>
        </w:rPr>
        <w:t>Paulo diz que alguém deve testar os diáconos. Paulo não diz quem deve testar os diáconos. Mas antes que os diáconos possam servir na igreja, devem provar que são irrepreensíveis. Em outras palavras, ninguém pode acusar verdadeiramente os diáconos de ações erradas.</w:t>
      </w:r>
    </w:p>
    <w:p>
      <w:pPr/>
      <w:r>
        <w:rPr>
          <w:lang w:val="pt_PT" w:bidi="pt_PT"/>
        </w:rPr>
      </w:r>
      <w:r>
        <w:rPr>
          <w:lang w:val="pt_PT" w:bidi="pt_PT"/>
        </w:rPr>
        <w:t>Pare aqui e discuta essa pergunta em grupo: como as pessoas provam que têm bom caráter em sua cultura? Que tipos de coisas essas pessoas fazem para provar que têm um bom caráter? Talvez compartilhe uma história de alguém que mostrou consistentemente excelente comportamento e caráter ao lidar com circunstâncias difíceis. Pausem o áudio aqui.</w:t>
      </w:r>
    </w:p>
    <w:p>
      <w:pPr/>
      <w:r>
        <w:rPr>
          <w:lang w:val="pt_PT" w:bidi="pt_PT"/>
        </w:rPr>
      </w:r>
      <w:r>
        <w:rPr>
          <w:lang w:val="pt_PT" w:bidi="pt_PT"/>
        </w:rPr>
        <w:t>Paulo agora se concentra nas qualidades das mulheres. A palavra que Paulo usou para mulheres pode se referir a qualquer mulher ou a uma esposa especificamente. Não sabemos se essas mulheres eram diaconisas, ou se eram esposas dos diáconos. De qualquer maneira, algumas mulheres tinham papéis significativos na vida da igreja, e Paulo quer falar sobre as qualidades que elas precisam demonstrar também.</w:t>
      </w:r>
    </w:p>
    <w:p>
      <w:pPr/>
      <w:r>
        <w:rPr>
          <w:lang w:val="pt_PT" w:bidi="pt_PT"/>
        </w:rPr>
      </w:r>
      <w:r>
        <w:rPr>
          <w:lang w:val="pt_PT" w:bidi="pt_PT"/>
        </w:rPr>
        <w:t>Como os diáconos, essas mulheres também devem ser honradas, ou dignas de respeito. As mulheres não devem fofocar ou dizer coisas ofensivas sobre outras pessoas. Essas mulheres devem ser sóbrias, ou seja, devem se controlar e se comportar de uma maneira apropriada. Essas mulheres não se embebedam, e também não perdem o controle de si mesmas de nenhuma outra maneira. As mulheres também devem ser fiéis em todas as coisas, o que significa que as pessoas podem confiar nelas para fazer tudo o que elas disserem que farão.</w:t>
      </w:r>
    </w:p>
    <w:p>
      <w:pPr/>
      <w:r>
        <w:rPr>
          <w:lang w:val="pt_PT" w:bidi="pt_PT"/>
        </w:rPr>
      </w:r>
      <w:r>
        <w:rPr>
          <w:lang w:val="pt_PT" w:bidi="pt_PT"/>
        </w:rPr>
        <w:t>Na parte final dessa passagem, Paulo requer que os diáconos se comportem de forma semelhante aos bispos de algumas maneiras. Assim como um bispo deve ser um homem, ou marido, de uma mulher, e assim deve governar bem seus filhos e sua família, assim também deve ser um diácono. E, finalmente, Paulo diz que as pessoas honrarão e respeitarão os diáconos que cumprirem bem suas responsabilidades. Os diáconos que serviram bem podem ser confiantes e falar com ousadia sobre sua fé, e confiarão em Deus mais e mais.</w:t>
      </w:r>
    </w:p>
    <w:p>
      <w:pPr/>
      <w:r>
        <w:rPr>
          <w:lang w:val="pt_PT" w:bidi="pt_PT"/>
        </w:rPr>
      </w:r>
      <w:r>
        <w:rPr>
          <w:lang w:val="pt_PT" w:bidi="pt_PT"/>
        </w:rPr>
        <w:t>Pare aqui e discuta essa pergunta em grupo: como você mostra honra aos líderes em seu contexto? Como você mostra honra às pessoas que servem aos outros?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3:8–13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descreve o bom comportamento que um diácono, ou trabalhador oficial da igreja, deve mostrar de forma consistente.</w:t>
      </w:r>
    </w:p>
    <w:p>
      <w:pPr/>
      <w:r>
        <w:rPr>
          <w:lang w:val="pt_PT" w:bidi="pt_PT"/>
        </w:rPr>
      </w:r>
      <w:r>
        <w:rPr>
          <w:b/>
          <w:lang w:val="pt_PT" w:bidi="pt_PT"/>
        </w:rPr>
        <w:t>Na segunda parte:</w:t>
      </w:r>
      <w:r>
        <w:rPr>
          <w:lang w:val="pt_PT" w:bidi="pt_PT"/>
        </w:rPr>
        <w:t xml:space="preserve"> as esposas ou mulheres devem viver de uma maneira que demonstre um padrão semelhante de bom comportamento.</w:t>
      </w:r>
    </w:p>
    <w:p>
      <w:pPr/>
      <w:r>
        <w:rPr>
          <w:lang w:val="pt_PT" w:bidi="pt_PT"/>
        </w:rPr>
      </w:r>
      <w:r>
        <w:rPr>
          <w:b/>
          <w:lang w:val="pt_PT" w:bidi="pt_PT"/>
        </w:rPr>
        <w:t>Na terceira parte:</w:t>
      </w:r>
      <w:r>
        <w:rPr>
          <w:lang w:val="pt_PT" w:bidi="pt_PT"/>
        </w:rPr>
        <w:t xml:space="preserve"> os diáconos também devem governar suas famílias, e Paulo diz que Deus recompensará os diáconos que se esforçam bem.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Diáconos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Outros na igreja</w:t>
      </w:r>
    </w:p>
    <w:p>
      <w:pPr>
        <w:pStyle w:val="ListBullet"/>
        <w:spacing w:line="240" w:lineRule="auto"/>
        <w:ind w:left="720"/>
      </w:pPr>
      <w:r>
        <w:rPr>
          <w:lang w:val="pt_PT" w:bidi="pt_PT"/>
        </w:rPr>
      </w:r>
      <w:r>
        <w:rPr>
          <w:lang w:val="pt_PT" w:bidi="pt_PT"/>
        </w:rPr>
        <w:t>Esposas ou mulheres</w:t>
      </w:r>
    </w:p>
    <w:p>
      <w:pPr>
        <w:pStyle w:val="ListBullet"/>
        <w:spacing w:line="240" w:lineRule="auto"/>
        <w:ind w:left="720"/>
      </w:pPr>
      <w:r>
        <w:rPr>
          <w:lang w:val="pt_PT" w:bidi="pt_PT"/>
        </w:rPr>
      </w:r>
      <w:r>
        <w:rPr>
          <w:lang w:val="pt_PT" w:bidi="pt_PT"/>
        </w:rPr>
        <w:t>Filhos e família</w:t>
      </w:r>
    </w:p>
    <w:p>
      <w:pPr>
        <w:pStyle w:val="ListBullet"/>
        <w:spacing w:line="240" w:lineRule="auto"/>
        <w:ind w:left="720"/>
      </w:pPr>
      <w:r>
        <w:rPr>
          <w:lang w:val="pt_PT" w:bidi="pt_PT"/>
        </w:rPr>
      </w:r>
      <w:r>
        <w:rPr>
          <w:lang w:val="pt_PT" w:bidi="pt_PT"/>
        </w:rPr>
        <w:t>Cristo Jesus</w:t>
      </w:r>
    </w:p>
    <w:p>
      <w:pPr/>
      <w:r>
        <w:rPr>
          <w:lang w:val="pt_PT" w:bidi="pt_PT"/>
        </w:rPr>
      </w:r>
      <w:r>
        <w:rPr>
          <w:lang w:val="pt_PT" w:bidi="pt_PT"/>
        </w:rPr>
        <w:t>Em grupo, prestem atenção às partes do cenário da passagem:</w:t>
      </w:r>
    </w:p>
    <w:p>
      <w:pPr/>
      <w:r>
        <w:rPr>
          <w:lang w:val="pt_PT" w:bidi="pt_PT"/>
        </w:rPr>
      </w:r>
      <w:r>
        <w:rPr>
          <w:lang w:val="pt_PT" w:bidi="pt_PT"/>
        </w:rPr>
        <w:t>Paulo começa essa passagem quando ele a conecta à passagem anterior sobre bispos. Paulo está prestes a descrever os diáconos de uma maneira semelhante. Alguns dos mesmos termos e ideias aparecem na passagem anterior sobre bispos e nessa sobre diáconos.</w:t>
      </w:r>
    </w:p>
    <w:p>
      <w:pPr/>
      <w:r>
        <w:rPr>
          <w:lang w:val="pt_PT" w:bidi="pt_PT"/>
        </w:rPr>
      </w:r>
      <w:r>
        <w:rPr>
          <w:lang w:val="pt_PT" w:bidi="pt_PT"/>
        </w:rPr>
        <w:t>Pare aqui e discuta essa pergunta em grupo: quais ideias nessa passagem soam semelhantes às ideias que Paulo usou na passagem anterior sobre bispos? Como você começará essa passagem para mostrar como ela se conecta com ideias semelhantes na passagem anterior? Pausem o áudio aqui.</w:t>
      </w:r>
    </w:p>
    <w:p>
      <w:pPr/>
      <w:r>
        <w:rPr>
          <w:lang w:val="pt_PT" w:bidi="pt_PT"/>
        </w:rPr>
      </w:r>
      <w:r>
        <w:rPr>
          <w:lang w:val="pt_PT" w:bidi="pt_PT"/>
        </w:rPr>
        <w:t>Ao ouvir, preste atenção especial às diferentes listas nessa passagem, e pense sobre como você pode desenhar ou usar objetos para visualizar esses conceitos. Primeiro, Paulo ensina a Timóteo que um diácono deve viver de uma maneira que outras pessoas honrem e o respeitem.</w:t>
      </w:r>
    </w:p>
    <w:p>
      <w:pPr/>
      <w:r>
        <w:rPr>
          <w:lang w:val="pt_PT" w:bidi="pt_PT"/>
        </w:rPr>
      </w:r>
      <w:r>
        <w:rPr>
          <w:lang w:val="pt_PT" w:bidi="pt_PT"/>
        </w:rPr>
        <w:t>Então Paulo diz que um diácono deve sempre falar a verdade. Um diácono não deve ser “falante duplo”. Em outras palavras, um diácono não deve falar duas coisas diferentes ou dizer algo que ele não quer dizer. Um diácono deve ser sincero em tudo o que ele diz.</w:t>
      </w:r>
    </w:p>
    <w:p>
      <w:pPr/>
      <w:r>
        <w:rPr>
          <w:lang w:val="pt_PT" w:bidi="pt_PT"/>
        </w:rPr>
      </w:r>
      <w:r>
        <w:rPr>
          <w:lang w:val="pt_PT" w:bidi="pt_PT"/>
        </w:rPr>
        <w:t>Pare aqui e discuta essa pergunta em grupo: em sua cultura, o que as pessoas dizem sobre uma pessoa quando elas sabem que essa pessoa é desonesta ou muitas vezes diz coisas que ela não quer dizer? Talvez haja um ditado semelhante que seria apropriado para usar aqui. Pausem o áudio aqui.</w:t>
      </w:r>
    </w:p>
    <w:p>
      <w:pPr/>
      <w:r>
        <w:rPr>
          <w:lang w:val="pt_PT" w:bidi="pt_PT"/>
        </w:rPr>
      </w:r>
      <w:r>
        <w:rPr>
          <w:lang w:val="pt_PT" w:bidi="pt_PT"/>
        </w:rPr>
        <w:t>O diácono também não deve beber muito vinho. Um diácono não deve ser vergonhosamente ganancioso. Um diácono deve acreditar de forma consistente nas verdades profundas da fé, e ele deve fazê-lo com uma consciência limpa. Em outras palavras, o diácono deve saber que ele não fez nada de errado para se sentir culpado. E antes que uma pessoa possa se tornar um diácono, ele deve passar em um teste e provar que é irrepreensível.</w:t>
      </w:r>
    </w:p>
    <w:p>
      <w:pPr/>
      <w:r>
        <w:rPr>
          <w:lang w:val="pt_PT" w:bidi="pt_PT"/>
        </w:rPr>
      </w:r>
      <w:r>
        <w:rPr>
          <w:lang w:val="pt_PT" w:bidi="pt_PT"/>
        </w:rPr>
        <w:t>A segunda parte da passagem se concentra nas esposas ou mulheres. Paulo conecta essa parte a parte anterior sobre diáconos. Se essas são mulheres que estão no papel de diácono, ou esposas de diáconos, essas mulheres devem viver de uma maneira que outras pessoas honrem e as respeitem. Essas mulheres não devem dizer coisas ofensivas sobre outras pessoas. Essas mulheres devem praticar o domínio próprio e não permitir que suas emoções façam com que elas façam coisas erradas ou ofensivas. As mulheres também devem ser fiéis em todas as coisas, o que significa que as pessoas podem confiar nelas para fazer tudo o que elas disserem que farão.</w:t>
      </w:r>
    </w:p>
    <w:p>
      <w:pPr/>
      <w:r>
        <w:rPr>
          <w:lang w:val="pt_PT" w:bidi="pt_PT"/>
        </w:rPr>
      </w:r>
      <w:r>
        <w:rPr>
          <w:lang w:val="pt_PT" w:bidi="pt_PT"/>
        </w:rPr>
        <w:t>Pare aqui e discuta essa pergunta em grupo: quais ideias nessa passagem soam semelhantes às ideias que Paulo usou na passagem anterior sobre diáconos? Como você começará essa passagem para mostrar como ela se conecta com ideias semelhantes na passagem anterior? Pausem o áudio aqui.</w:t>
      </w:r>
    </w:p>
    <w:p>
      <w:pPr/>
      <w:r>
        <w:rPr>
          <w:lang w:val="pt_PT" w:bidi="pt_PT"/>
        </w:rPr>
      </w:r>
      <w:r>
        <w:rPr>
          <w:lang w:val="pt_PT" w:bidi="pt_PT"/>
        </w:rPr>
        <w:t>A parte final da passagem se concentra na vida familiar dos diáconos. Os diáconos devem ter apenas uma esposa, e ser fiéis a sua esposa. Os diáconos também devem governar bem seus filhos e sua família.</w:t>
      </w:r>
    </w:p>
    <w:p>
      <w:pPr/>
      <w:r>
        <w:rPr>
          <w:lang w:val="pt_PT" w:bidi="pt_PT"/>
        </w:rPr>
      </w:r>
      <w:r>
        <w:rPr>
          <w:lang w:val="pt_PT" w:bidi="pt_PT"/>
        </w:rPr>
        <w:t>Pare aqui e discuta essa pergunta em grupo: lembre-se das frases que você usou para descrever essas ideias na passagem anterior sobre bispos. Traduza essas ideias de uma maneira semelhante. Pausem o áudio aqui.</w:t>
      </w:r>
    </w:p>
    <w:p>
      <w:pPr/>
      <w:r>
        <w:rPr>
          <w:lang w:val="pt_PT" w:bidi="pt_PT"/>
        </w:rPr>
      </w:r>
      <w:r>
        <w:rPr>
          <w:lang w:val="pt_PT" w:bidi="pt_PT"/>
        </w:rPr>
        <w:t>Paulo espera que os diáconos verdadeiramente sirvam bem, e Paulo menciona uma razão e uma recompensa por servir bem. Paulo diz: “Aqueles que servem bem como diáconos ganham uma boa posição, ou honra, para si mesmos e também uma grande confiança na fé que está em Cristo Jesus”. Quando um diácono serve bem, ele terá honra, como uma pessoa que é forte. O diácono também estará confiante para falar com ousadia sobre sua confiança em Jesus, e confiará em Jesus mais e mais.</w:t>
      </w:r>
    </w:p>
    <w:p>
      <w:pPr/>
      <w:r>
        <w:rPr>
          <w:lang w:val="pt_PT" w:bidi="pt_PT"/>
        </w:rPr>
      </w:r>
      <w:r>
        <w:rPr>
          <w:lang w:val="pt_PT" w:bidi="pt_PT"/>
        </w:rPr>
        <w:t>Agora, o grupo deve fazer o roteiro, desenhar ou usar objetos para visualizar a passagem e a atuação nela. Ao fazer isso, é bom você ter desenhos ou objetos para representar Paulo, Timóteo, Deus, um ou mais diáconos, outras pessoas na comunidade, esposas ou mulheres, os filhos e a família do diácono, e Cristo Jesus. As pessoas na comunidade respeitarão e examinarão de perto o diácono. O diácono deve se comportar honradamente nas diferentes maneiras que Paulo afirma. Pense em como você mostrará as diferentes coisas boas que os diáconos, suas esposas e outras mulheres fazem. Ao começar a contar novamente a história desses versículos, lembre-se de que as ideias de Paulo são primeiro sobre diáconos, então as esposas ou mulheres, então sobre suas famílias e a recompensa pelo bom trabalho dos diáconos. Esses movimentos podem ajudar seu grupo a visualizar o fluxo da passagem.</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3:8–13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Diáconos</w:t>
      </w:r>
    </w:p>
    <w:p>
      <w:pPr>
        <w:pStyle w:val="ListBullet"/>
        <w:spacing w:line="240" w:lineRule="auto"/>
        <w:ind w:left="720"/>
      </w:pPr>
      <w:r>
        <w:rPr>
          <w:lang w:val="pt_PT" w:bidi="pt_PT"/>
        </w:rPr>
      </w:r>
      <w:r>
        <w:rPr>
          <w:lang w:val="pt_PT" w:bidi="pt_PT"/>
        </w:rPr>
        <w:t>Outros na igreja</w:t>
      </w:r>
    </w:p>
    <w:p>
      <w:pPr>
        <w:pStyle w:val="ListBullet"/>
        <w:spacing w:line="240" w:lineRule="auto"/>
        <w:ind w:left="720"/>
      </w:pPr>
      <w:r>
        <w:rPr>
          <w:lang w:val="pt_PT" w:bidi="pt_PT"/>
        </w:rPr>
      </w:r>
      <w:r>
        <w:rPr>
          <w:lang w:val="pt_PT" w:bidi="pt_PT"/>
        </w:rPr>
        <w:t>Esposas ou mulheres</w:t>
      </w:r>
    </w:p>
    <w:p>
      <w:pPr>
        <w:pStyle w:val="ListBullet"/>
        <w:spacing w:line="240" w:lineRule="auto"/>
        <w:ind w:left="720"/>
      </w:pPr>
      <w:r>
        <w:rPr>
          <w:lang w:val="pt_PT" w:bidi="pt_PT"/>
        </w:rPr>
      </w:r>
      <w:r>
        <w:rPr>
          <w:lang w:val="pt_PT" w:bidi="pt_PT"/>
        </w:rPr>
        <w:t>Filhos e família</w:t>
      </w:r>
    </w:p>
    <w:p>
      <w:pPr>
        <w:pStyle w:val="ListBullet"/>
        <w:spacing w:line="240" w:lineRule="auto"/>
        <w:ind w:left="720"/>
      </w:pPr>
      <w:r>
        <w:rPr>
          <w:lang w:val="pt_PT" w:bidi="pt_PT"/>
        </w:rPr>
      </w:r>
      <w:r>
        <w:rPr>
          <w:lang w:val="pt_PT" w:bidi="pt_PT"/>
        </w:rPr>
        <w:t>Cristo Jesus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Assim como os bispos, os diáconos devem ser dignos, falar com verdade, não ficar bêbados e não ser gananciosos. Um diácono deve ensinar de forma consistente o bom ensinamento e entender se ele faz coisas certas ou erradas. A igreja deve testar os diáconos para ver se eles são irrepreensíveis.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As esposas dos diáconos devem viver de uma maneira que outras pessoas as honrem e as respeitem. Essas mulheres não devem dizer coisas ofensivas sobre outras pessoas. As esposas devem praticar o domínio próprio. As esposas devem ser fiéis em todas as coisas.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mulher: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Um diácono deve ser fiel a sua única esposa e governar bem sua família. Então Deus recompensa esse diácono por meio do respeito que as outras pessoas na comunidade têm para o diácono. E o diácono pode falar com ousadia sobre sua fé ao confiar em Cristo Jesus mais e mais.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membros da igreja: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3:8–13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Um </w:t>
      </w:r>
      <w:r>
        <w:rPr>
          <w:b/>
          <w:lang w:val="pt_PT" w:bidi="pt_PT"/>
        </w:rPr>
        <w:t>diácono</w:t>
      </w:r>
      <w:r>
        <w:rPr>
          <w:lang w:val="pt_PT" w:bidi="pt_PT"/>
        </w:rPr>
        <w:t xml:space="preserve"> é alguém que é um servo dos outros. No contexto da igreja, um diácono é um cristão que tem um trabalho especial na igreja. Os diáconos cuidam das necessidades especiais dos crentes. Nessa passagem, Paulo não descreve as tarefas ou habilidades específicas do diácono, mas em vez disso se concentra nas qualidades de comportamento consistente, bom e respeitável do diácono.</w:t>
      </w:r>
    </w:p>
    <w:p>
      <w:pPr/>
      <w:r>
        <w:rPr>
          <w:lang w:val="pt_PT" w:bidi="pt_PT"/>
        </w:rPr>
      </w:r>
      <w:r>
        <w:rPr>
          <w:lang w:val="pt_PT" w:bidi="pt_PT"/>
        </w:rPr>
        <w:t>Para esse papel de serviço, a maioria das traduções em inglês usa a palavra “diáconos”, mas outra opção é dizer algo como “ajudantes da igreja” ou “trabalhadores oficiais da igreja”. Você deve escolher um termo que é adequado em sua cultura para esse trabalho de liderança.</w:t>
      </w:r>
    </w:p>
    <w:p>
      <w:pPr/>
      <w:r>
        <w:rPr>
          <w:lang w:val="pt_PT" w:bidi="pt_PT"/>
        </w:rPr>
      </w:r>
      <w:r>
        <w:rPr>
          <w:lang w:val="pt_PT" w:bidi="pt_PT"/>
        </w:rPr>
        <w:t xml:space="preserve">Pare aqui e discuta essa pergunta em grupo: quais termos as pessoas muitas vezes usam em sua cultura para falar sobre pessoas que servem aos outros? Quais termos podem ser apropriados para usar no contexto da igreja para um trabalhador oficial da igreja? Escolha o termo que é mais apropriado. Procure a palavra </w:t>
      </w:r>
      <w:r>
        <w:rPr>
          <w:b/>
          <w:lang w:val="pt_PT" w:bidi="pt_PT"/>
        </w:rPr>
        <w:t>diácono</w:t>
      </w:r>
      <w:r>
        <w:rPr>
          <w:lang w:val="pt_PT" w:bidi="pt_PT"/>
        </w:rPr>
        <w:t xml:space="preserve"> no Glossário Mestre para mais informações. Se você já traduziu essa palavra em outro livro da Bíblia, use a mesma palavra que você usou lá. Pausem o áudio aqui.</w:t>
      </w:r>
    </w:p>
    <w:p>
      <w:pPr/>
      <w:r>
        <w:rPr>
          <w:lang w:val="pt_PT" w:bidi="pt_PT"/>
        </w:rPr>
      </w:r>
      <w:r>
        <w:rPr>
          <w:lang w:val="pt_PT" w:bidi="pt_PT"/>
        </w:rPr>
        <w:t xml:space="preserve">Paulo diz que os diáconos e as mulheres devem ser </w:t>
      </w:r>
      <w:r>
        <w:rPr>
          <w:b/>
          <w:lang w:val="pt_PT" w:bidi="pt_PT"/>
        </w:rPr>
        <w:t>dignos</w:t>
      </w:r>
      <w:r>
        <w:rPr>
          <w:lang w:val="pt_PT" w:bidi="pt_PT"/>
        </w:rPr>
        <w:t>. Isso significa que os diáconos e as mulheres devem ser pessoas que outras pessoas respeitam e honram por causa da maneira como elas se comportam. Paulo também usou esse termo anteriormente em 1 Timóteo. Use essa mesma palavra ou frase para digno para os diáconos e as mulheres.</w:t>
      </w:r>
    </w:p>
    <w:p>
      <w:pPr/>
      <w:r>
        <w:rPr>
          <w:lang w:val="pt_PT" w:bidi="pt_PT"/>
        </w:rPr>
      </w:r>
      <w:r>
        <w:rPr>
          <w:lang w:val="pt_PT" w:bidi="pt_PT"/>
        </w:rPr>
        <w:t xml:space="preserve">O diácono também não deve beber muito </w:t>
      </w:r>
      <w:r>
        <w:rPr>
          <w:b/>
          <w:lang w:val="pt_PT" w:bidi="pt_PT"/>
        </w:rPr>
        <w:t>vinho</w:t>
      </w:r>
      <w:r>
        <w:rPr>
          <w:lang w:val="pt_PT" w:bidi="pt_PT"/>
        </w:rPr>
        <w:t>. O vinho é uma bebida que as pessoas fazem de uvas fermentadas. O vinho é alcoólico, e se alguém bebe muito vinho, essa pessoa ficará bêbada. Na época em que Paulo escreveu essa carta, as pessoas normalmente bebiam vinho com suas refeições. Semelhante às instruções de Paulo para os anciãos na passagem anterior, os diáconos também não devem ficar bêbados.</w:t>
      </w:r>
    </w:p>
    <w:p>
      <w:pPr/>
      <w:r>
        <w:rPr>
          <w:lang w:val="pt_PT" w:bidi="pt_PT"/>
        </w:rPr>
      </w:r>
      <w:r>
        <w:rPr>
          <w:lang w:val="pt_PT" w:bidi="pt_PT"/>
        </w:rPr>
        <w:t xml:space="preserve">Pare aqui e discuta qual palavra você usará para </w:t>
      </w:r>
      <w:r>
        <w:rPr>
          <w:b/>
          <w:lang w:val="pt_PT" w:bidi="pt_PT"/>
        </w:rPr>
        <w:t>vinho</w:t>
      </w:r>
      <w:r>
        <w:rPr>
          <w:lang w:val="pt_PT" w:bidi="pt_PT"/>
        </w:rPr>
        <w:t xml:space="preserve">. Procure a palavra </w:t>
      </w:r>
      <w:r>
        <w:rPr>
          <w:lang w:val="pt_PT" w:bidi="pt_PT"/>
        </w:rPr>
        <w:t>vinho</w:t>
      </w:r>
      <w:r>
        <w:rPr>
          <w:lang w:val="pt_PT" w:bidi="pt_PT"/>
        </w:rPr>
        <w:t xml:space="preserve"> no Glossário Mestre para mais informações. Se você já traduziu essa palavra em outro livro da Bíblia, use a mesma palavra que você usou lá. Pausem o áudio aqui.</w:t>
      </w:r>
    </w:p>
    <w:p>
      <w:pPr/>
      <w:r>
        <w:rPr>
          <w:lang w:val="pt_PT" w:bidi="pt_PT"/>
        </w:rPr>
      </w:r>
      <w:r>
        <w:rPr>
          <w:lang w:val="pt_PT" w:bidi="pt_PT"/>
        </w:rPr>
        <w:t xml:space="preserve">A </w:t>
      </w:r>
      <w:r>
        <w:rPr>
          <w:b/>
          <w:lang w:val="pt_PT" w:bidi="pt_PT"/>
        </w:rPr>
        <w:t>consciência</w:t>
      </w:r>
      <w:r>
        <w:rPr>
          <w:lang w:val="pt_PT" w:bidi="pt_PT"/>
        </w:rPr>
        <w:t xml:space="preserve"> faz com que uma pessoa se sinta bem quando essa pessoa faz o que é certo. Uma consciência também faz com que uma pessoa se sinta envergonhada ou culpada se essa pessoa faz algo errado. Uma pessoa que tem uma consciência limpa não se sente culpada ou envergonhada, mas em vez disso se sente bem, porque essa pessoa sabe que ela fez a coisa certa. Paulo usou esse termo perto do início dessa carta a Timóteo. Use o mesmo termo para consciência limpa que você usou nessa passagem.</w:t>
      </w:r>
    </w:p>
    <w:p>
      <w:pPr/>
      <w:r>
        <w:rPr>
          <w:lang w:val="pt_PT" w:bidi="pt_PT"/>
        </w:rPr>
      </w:r>
      <w:r>
        <w:rPr>
          <w:lang w:val="pt_PT" w:bidi="pt_PT"/>
        </w:rPr>
        <w:t xml:space="preserve">Na próxima parte dessa passagem, a palavra que Paulo usa para </w:t>
      </w:r>
      <w:r>
        <w:rPr>
          <w:b/>
          <w:lang w:val="pt_PT" w:bidi="pt_PT"/>
        </w:rPr>
        <w:t>mulheres</w:t>
      </w:r>
      <w:r>
        <w:rPr>
          <w:lang w:val="pt_PT" w:bidi="pt_PT"/>
        </w:rPr>
        <w:t xml:space="preserve"> pode se referir a qualquer mulher ou a uma esposa especificamente. Não sabemos se Paulo se dirige às esposas dos diáconos, ou se Paulo se dirige às mulheres que eram diáconos. De qualquer maneira, algumas mulheres tinham papéis significativos na vida da igreja, e Paulo quer falar sobre as qualidades que elas precisam demonstrar também. Alguns idiomas têm uma maneira natural de deixar esse termo ambíguo. Mas em alguns idiomas, como o inglês, as pessoas devem escolher uma palavra específica. Se esse é o caso para seu idioma, é melhor escolher “mulheres”.</w:t>
      </w:r>
    </w:p>
    <w:p>
      <w:pPr/>
      <w:r>
        <w:rPr>
          <w:lang w:val="pt_PT" w:bidi="pt_PT"/>
        </w:rPr>
      </w:r>
      <w:r>
        <w:rPr>
          <w:lang w:val="pt_PT" w:bidi="pt_PT"/>
        </w:rPr>
        <w:t xml:space="preserve">Na parte final dessa passagem, Paulo requer que os diáconos se comportem de forma semelhante aos bispos de algumas maneiras. Assim como um bispo deve ser um homem, ou marido, de uma só mulher, e assim deve governar bem seus filhos e sua </w:t>
      </w:r>
      <w:r>
        <w:rPr>
          <w:b/>
          <w:lang w:val="pt_PT" w:bidi="pt_PT"/>
        </w:rPr>
        <w:t>família</w:t>
      </w:r>
      <w:r>
        <w:rPr>
          <w:lang w:val="pt_PT" w:bidi="pt_PT"/>
        </w:rPr>
        <w:t xml:space="preserve">, assim também deve ser um diácono. Traduza esses conceitos de uma maneira semelhante a que você fez na passagem anterior, e use a mesma palavra ou frase para família que você usou em passagens anteriores. Lembre-se de que </w:t>
      </w:r>
      <w:r>
        <w:rPr>
          <w:lang w:val="pt_PT" w:bidi="pt_PT"/>
        </w:rPr>
        <w:t>família</w:t>
      </w:r>
      <w:r>
        <w:rPr>
          <w:lang w:val="pt_PT" w:bidi="pt_PT"/>
        </w:rPr>
        <w:t xml:space="preserve"> está no Glossário Mestre. </w:t>
      </w:r>
    </w:p>
    <w:p>
      <w:pPr/>
      <w:r>
        <w:rPr>
          <w:lang w:val="pt_PT" w:bidi="pt_PT"/>
        </w:rPr>
      </w:r>
      <w:r>
        <w:rPr>
          <w:lang w:val="pt_PT" w:bidi="pt_PT"/>
        </w:rPr>
        <w:t xml:space="preserve">Quando Paulo fala de </w:t>
      </w:r>
      <w:r>
        <w:rPr>
          <w:b/>
          <w:lang w:val="pt_PT" w:bidi="pt_PT"/>
        </w:rPr>
        <w:t>fé</w:t>
      </w:r>
      <w:r>
        <w:rPr>
          <w:lang w:val="pt_PT" w:bidi="pt_PT"/>
        </w:rPr>
        <w:t xml:space="preserve"> em Cristo Jesus, use a mesma palavra ou frase para fé que você usou em passagens anteriores. Procure a palavra </w:t>
      </w:r>
      <w:r>
        <w:rPr>
          <w:lang w:val="pt_PT" w:bidi="pt_PT"/>
        </w:rPr>
        <w:t>fé</w:t>
      </w:r>
      <w:r>
        <w:rPr>
          <w:lang w:val="pt_PT" w:bidi="pt_PT"/>
        </w:rPr>
        <w:t xml:space="preserve"> no Glossário Mestre para mais informações. </w:t>
      </w:r>
    </w:p>
    <w:p>
      <w:pPr/>
      <w:r>
        <w:rPr>
          <w:lang w:val="pt_PT" w:bidi="pt_PT"/>
        </w:rPr>
      </w:r>
      <w:r>
        <w:rPr>
          <w:lang w:val="pt_PT" w:bidi="pt_PT"/>
        </w:rPr>
        <w:t xml:space="preserve">Finalmente, observe como Paulo diz que a fé dessas pessoas está em </w:t>
      </w:r>
      <w:r>
        <w:rPr>
          <w:b/>
          <w:lang w:val="pt_PT" w:bidi="pt_PT"/>
        </w:rPr>
        <w:t>Cristo</w:t>
      </w:r>
      <w:r>
        <w:rPr>
          <w:lang w:val="pt_PT" w:bidi="pt_PT"/>
        </w:rPr>
        <w:t xml:space="preserve"> Jesus. Use a mesma palavra para "Cristo" que você usou em passagens anteriores. Procure a palavra </w:t>
      </w:r>
      <w:r>
        <w:rPr>
          <w:lang w:val="pt_PT" w:bidi="pt_PT"/>
        </w:rPr>
        <w:t>Cristo</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 uma versão em áudio de 1 Timóteo 3:8–13 na tradução de melhor compreensão.</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Timóteo 3:14–16</w:t>
      </w:r>
      <w:r>
        <w:rPr>
          <w:lang w:val="pt_PT" w:bidi="pt_PT"/>
        </w:rPr>
      </w:r>
    </w:p>
    <w:p>
      <w:pPr>
        <w:pStyle w:val="Heading3"/>
      </w:pPr>
      <w:r>
        <w:rPr>
          <w:lang w:val="pt_PT" w:bidi="pt_PT"/>
        </w:rPr>
        <w:t>Ouvir e Sentir</w:t>
      </w:r>
    </w:p>
    <w:p>
      <w:pPr/>
      <w:r>
        <w:rPr>
          <w:lang w:val="pt_PT" w:bidi="pt_PT"/>
        </w:rPr>
      </w:r>
      <w:r>
        <w:rPr>
          <w:lang w:val="pt_PT" w:bidi="pt_PT"/>
        </w:rPr>
        <w:t>Nesta etapa, ouçam 1 Timóteo 3:14–16 e guardem em seus corações.</w:t>
      </w:r>
    </w:p>
    <w:p>
      <w:pPr/>
      <w:r>
        <w:rPr>
          <w:lang w:val="pt_PT" w:bidi="pt_PT"/>
        </w:rPr>
      </w:r>
      <w:r>
        <w:rPr>
          <w:lang w:val="pt_PT" w:bidi="pt_PT"/>
        </w:rPr>
        <w:t>Ouça uma versão em áudio de 1 Timóteo 3:14–16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3:14–16 na tradução mais fácil de entender.</w:t>
      </w:r>
    </w:p>
    <w:p>
      <w:pPr/>
      <w:r>
        <w:rPr>
          <w:lang w:val="pt_PT" w:bidi="pt_PT"/>
        </w:rPr>
      </w:r>
      <w:r>
        <w:rPr>
          <w:lang w:val="pt_PT" w:bidi="pt_PT"/>
        </w:rPr>
        <w:t>Pause este áudio aqui.</w:t>
      </w:r>
    </w:p>
    <w:p>
      <w:pPr/>
      <w:r>
        <w:rPr>
          <w:lang w:val="pt_PT" w:bidi="pt_PT"/>
        </w:rPr>
      </w:r>
      <w:r>
        <w:rPr>
          <w:lang w:val="pt_PT" w:bidi="pt_PT"/>
        </w:rPr>
        <w:t>Naquele momento da história, a igreja no mundo estava crescendo rapidamente, então as igrejas precisavam de instruções claras sobre liderança. Anteriormente na carta, Paulo instruiu Timóteo sobre como lidar com falsos mestres. Então Paulo explicou como os bispos e os diáconos na igreja devem se comportar. Paulo explicou essas coisas em uma carta a Timóteo porque Paulo pode não ser capaz de visitá-lo por um tempo, e Paulo queria que os crentes na igreja de Éfeso soubessem como os crentes devem agir.</w:t>
      </w:r>
    </w:p>
    <w:p>
      <w:pPr/>
      <w:r>
        <w:rPr>
          <w:lang w:val="pt_PT" w:bidi="pt_PT"/>
        </w:rPr>
      </w:r>
      <w:r>
        <w:rPr>
          <w:lang w:val="pt_PT" w:bidi="pt_PT"/>
        </w:rPr>
        <w:t>Paulo usa uma linguagem especial para nos ajudar a entender como os crentes na igreja trabalham juntos. Primeiro, Paulo diz que os crentes na igreja são como uma família. Os cristãos são filhos de Deus, e os cristãos se relacionam uns com os outros como irmãos e irmãs. Como tal, os cristãos são como filhos em que todos vivem e trabalham juntos em uma família. No entanto, essa família é especial, porque é a família do Deus vivo. O Deus vivo é poderoso e vive entre os cristãos. O Deus vivo transforma como os cristãos vivem. Paulo lembra a esses crentes que seu Deus é diferente dos deuses falsos e fracos que os efésios adoram.</w:t>
      </w:r>
    </w:p>
    <w:p>
      <w:pPr/>
      <w:r>
        <w:rPr>
          <w:lang w:val="pt_PT" w:bidi="pt_PT"/>
        </w:rPr>
      </w:r>
      <w:r>
        <w:rPr>
          <w:lang w:val="pt_PT" w:bidi="pt_PT"/>
        </w:rPr>
        <w:t>Paulo descreve o verdadeiro ensinamento de Jesus como um edifício. Assim como um pilar e um fundamento suportam um edifício, a comunidade de crentes, ou a igreja, apoiam e fortalecem o verdadeiro ensinamento de Jesus. Muitas culturas usam pilares e fundações para tornar seus edifícios fortes. A cidade de Éfeso tinha enormes edifícios que precisavam de apoio para não desmoronar. Os construtores faziam pilares ou colunas para conectar o chão ao teto. Os construtores também faziam uma fundação para conectar o edifício à terra para que o edifício pudesse ser forte e não cair.</w:t>
      </w:r>
    </w:p>
    <w:p>
      <w:pPr/>
      <w:r>
        <w:rPr>
          <w:lang w:val="pt_PT" w:bidi="pt_PT"/>
        </w:rPr>
      </w:r>
      <w:r>
        <w:rPr>
          <w:lang w:val="pt_PT" w:bidi="pt_PT"/>
        </w:rPr>
        <w:t xml:space="preserve">Pare aqui e olhe para uma imagem de </w:t>
      </w:r>
      <w:r>
        <w:rPr>
          <w:b/>
          <w:lang w:val="pt_PT" w:bidi="pt_PT"/>
        </w:rPr>
        <w:t>pilares e uma fundação do templo</w:t>
      </w:r>
      <w:r>
        <w:rPr>
          <w:lang w:val="pt_PT" w:bidi="pt_PT"/>
        </w:rPr>
        <w:t>. Discuta em grupo: como vocês tornam seus edifícios fortes? Pause este áudio aqui.</w:t>
      </w:r>
    </w:p>
    <w:p>
      <w:pPr/>
      <w:r>
        <w:rPr>
          <w:lang w:val="pt_PT" w:bidi="pt_PT"/>
        </w:rPr>
      </w:r>
      <w:r>
        <w:rPr>
          <w:lang w:val="pt_PT" w:bidi="pt_PT"/>
        </w:rPr>
        <w:t>Pare aqui e discuta essa pergunta em grupo: Paulo fala sobre como a igreja deve agir como a família de Deus. Como ser parte de uma família de Deus muda a maneira como os cristãos agem uns com os outros? Pause este áudio aqui.</w:t>
      </w:r>
    </w:p>
    <w:p>
      <w:pPr/>
      <w:r>
        <w:rPr>
          <w:lang w:val="pt_PT" w:bidi="pt_PT"/>
        </w:rPr>
      </w:r>
      <w:r>
        <w:rPr>
          <w:lang w:val="pt_PT" w:bidi="pt_PT"/>
        </w:rPr>
        <w:t>O Deus vivo vive entre o povo de Deus na igreja de Deus. Essa verdade é o que permite que os crentes sejam a fundação forte para a igreja. Agora Paulo louva a Deus. Paulo exclama a grandeza do “mistério, ou segredo, da piedade”, que é o segredo que Deus revelou a nós sobre como podemos viver uma vida que agrada a Deus. Você deve se lembrar de Atos que os efésios amavam sua falsa deusa Ártemis e até mesmo chamavam Ártemis de “grande”. Paulo faz um contraste entre a maneira como os efésios pensavam que sua falsa deusa era grande, e a maneira como Jesus, o Deus vivo, é verdadeiramente grande. Paulo usa um hino, ou música, que todos saberiam para ensinar essa verdade importante sobre Jesus.</w:t>
      </w:r>
    </w:p>
    <w:p>
      <w:pPr/>
      <w:r>
        <w:rPr>
          <w:lang w:val="pt_PT" w:bidi="pt_PT"/>
        </w:rPr>
      </w:r>
      <w:r>
        <w:rPr>
          <w:lang w:val="pt_PT" w:bidi="pt_PT"/>
        </w:rPr>
        <w:t>Pare aqui e discuta essa pergunta em grupo: muitas igrejas e culturas recitam músicas juntas como uma comunidade para aprender verdades importantes. Descreva um momento em que você cantou junto com um grupo. Sobre que tipo de coisas você cantaria? Pause este áudio aqui.</w:t>
      </w:r>
    </w:p>
    <w:p>
      <w:pPr/>
      <w:r>
        <w:rPr>
          <w:lang w:val="pt_PT" w:bidi="pt_PT"/>
        </w:rPr>
      </w:r>
      <w:r>
        <w:rPr>
          <w:lang w:val="pt_PT" w:bidi="pt_PT"/>
        </w:rPr>
        <w:t>A música é sobre como as pessoas viam Jesus na carne. Em outras palavras, Jesus se tornou humano. A música continua a ensinar como o Espírito reivindicou Jesus, ou mostrou que Jesus estava certo. Os primeiros cristãos provavelmente pensavam que o Espírito de Deus mostrou que Jesus estava certo quando Jesus foi batizado, ou quando Deus ressuscitou Jesus dos mortos. De qualquer forma, o Espírito de Deus mostrou a todos que Jesus era quem Jesus disse que ele era, e que Jesus era inocente de qualquer ato errado.</w:t>
      </w:r>
    </w:p>
    <w:p>
      <w:pPr/>
      <w:r>
        <w:rPr>
          <w:lang w:val="pt_PT" w:bidi="pt_PT"/>
        </w:rPr>
      </w:r>
      <w:r>
        <w:rPr>
          <w:lang w:val="pt_PT" w:bidi="pt_PT"/>
        </w:rPr>
        <w:t>Pare aqui e discuta essa pergunta em grupo: em muitas culturas ao redor do mundo, os juízes declaram que alguém é inocente. Como os juízes declaram que alguém é inocente em sua cultura? Conte uma história sobre alguém que foi falsamente acusado, mas que um juiz declarou inocente. Pause este áudio aqui.</w:t>
      </w:r>
    </w:p>
    <w:p>
      <w:pPr/>
      <w:r>
        <w:rPr>
          <w:lang w:val="pt_PT" w:bidi="pt_PT"/>
        </w:rPr>
      </w:r>
      <w:r>
        <w:rPr>
          <w:lang w:val="pt_PT" w:bidi="pt_PT"/>
        </w:rPr>
        <w:t>Era importante que até mesmo seres celestiais testemunhassem eventos na vida de Jesus. Até mesmo os anjos eram testemunhas de quem Jesus era. Os anjos são seres sobrenaturais que Deus fez para adorar a Deus. Jesus pode ter se mostrado aos anjos em vários pontos da vida dele, mas essa música não nos diz quando isso aconteceu.</w:t>
      </w:r>
    </w:p>
    <w:p>
      <w:pPr/>
      <w:r>
        <w:rPr>
          <w:lang w:val="pt_PT" w:bidi="pt_PT"/>
        </w:rPr>
      </w:r>
      <w:r>
        <w:rPr>
          <w:lang w:val="pt_PT" w:bidi="pt_PT"/>
        </w:rPr>
        <w:t>Pare aqui e discuta essa pergunta em grupo: quem precisa testemunhar boas novas? Quando alguém prova que outra pessoa é inocente de fazer algo errado, quem precisa ouvir essas informações? Pause este áudio aqui.</w:t>
      </w:r>
    </w:p>
    <w:p>
      <w:pPr/>
      <w:r>
        <w:rPr>
          <w:lang w:val="pt_PT" w:bidi="pt_PT"/>
        </w:rPr>
      </w:r>
      <w:r>
        <w:rPr>
          <w:lang w:val="pt_PT" w:bidi="pt_PT"/>
        </w:rPr>
        <w:t>Finalmente, a música fala sobre a missão da igreja no mundo. Os discípulos proclamam Jesus entre as nações, ou diferentes grupos de pessoas em todo o mundo. As pessoas do mundo acreditavam em Jesus. A música destaca o que acontece quando a igreja proclama Jesus às nações — as pessoas em todo o mundo acreditam em Jesus! A música termina com Jesus “levado na glória”, que descreve como Deus levou Jesus para o céu. Isso foi uma coisa incrível!</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3:14–16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diz a Timóteo que Paulo escreve a Timóteo para que os crentes saibam como se comportar na família de Deus.</w:t>
      </w:r>
    </w:p>
    <w:p>
      <w:pPr/>
      <w:r>
        <w:rPr>
          <w:lang w:val="pt_PT" w:bidi="pt_PT"/>
        </w:rPr>
      </w:r>
      <w:r>
        <w:rPr>
          <w:b/>
          <w:lang w:val="pt_PT" w:bidi="pt_PT"/>
        </w:rPr>
        <w:t>Na segunda parte:</w:t>
      </w:r>
      <w:r>
        <w:rPr>
          <w:lang w:val="pt_PT" w:bidi="pt_PT"/>
        </w:rPr>
        <w:t xml:space="preserve"> um hino descreve Jesus Cristo como o mistério, ou segredo, da piedade.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como o autor</w:t>
      </w:r>
    </w:p>
    <w:p>
      <w:pPr>
        <w:pStyle w:val="ListBullet"/>
        <w:spacing w:line="240" w:lineRule="auto"/>
        <w:ind w:left="720"/>
      </w:pPr>
      <w:r>
        <w:rPr>
          <w:lang w:val="pt_PT" w:bidi="pt_PT"/>
        </w:rPr>
      </w:r>
      <w:r>
        <w:rPr>
          <w:lang w:val="pt_PT" w:bidi="pt_PT"/>
        </w:rPr>
        <w:t>Timóteo, como o destinatário dessa mensagem</w:t>
      </w:r>
    </w:p>
    <w:p>
      <w:pPr>
        <w:pStyle w:val="ListBullet"/>
        <w:spacing w:line="240" w:lineRule="auto"/>
        <w:ind w:left="720"/>
      </w:pPr>
      <w:r>
        <w:rPr>
          <w:lang w:val="pt_PT" w:bidi="pt_PT"/>
        </w:rPr>
      </w:r>
      <w:r>
        <w:rPr>
          <w:lang w:val="pt_PT" w:bidi="pt_PT"/>
        </w:rPr>
        <w:t>A igreja de Éfeso</w:t>
      </w:r>
    </w:p>
    <w:p>
      <w:pPr/>
      <w:r>
        <w:rPr>
          <w:lang w:val="pt_PT" w:bidi="pt_PT"/>
        </w:rPr>
      </w:r>
      <w:r>
        <w:rPr>
          <w:lang w:val="pt_PT" w:bidi="pt_PT"/>
        </w:rPr>
        <w:t>Os personagens do hino são:</w:t>
      </w:r>
    </w:p>
    <w:p>
      <w:pPr>
        <w:pStyle w:val="ListBullet"/>
        <w:spacing w:line="240" w:lineRule="auto"/>
        <w:ind w:left="720"/>
      </w:pPr>
      <w:r>
        <w:rPr>
          <w:lang w:val="pt_PT" w:bidi="pt_PT"/>
        </w:rPr>
      </w:r>
      <w:r>
        <w:rPr>
          <w:lang w:val="pt_PT" w:bidi="pt_PT"/>
        </w:rPr>
        <w:t>Jesus Cristo, como o assunto de cada parte do hino</w:t>
      </w:r>
    </w:p>
    <w:p>
      <w:pPr>
        <w:pStyle w:val="ListBullet"/>
        <w:spacing w:line="240" w:lineRule="auto"/>
        <w:ind w:left="720"/>
      </w:pPr>
      <w:r>
        <w:rPr>
          <w:lang w:val="pt_PT" w:bidi="pt_PT"/>
        </w:rPr>
      </w:r>
      <w:r>
        <w:rPr>
          <w:lang w:val="pt_PT" w:bidi="pt_PT"/>
        </w:rPr>
        <w:t>Anjos que viam Jesus</w:t>
      </w:r>
    </w:p>
    <w:p>
      <w:pPr>
        <w:pStyle w:val="ListBullet"/>
        <w:spacing w:line="240" w:lineRule="auto"/>
        <w:ind w:left="720"/>
      </w:pPr>
      <w:r>
        <w:rPr>
          <w:lang w:val="pt_PT" w:bidi="pt_PT"/>
        </w:rPr>
      </w:r>
      <w:r>
        <w:rPr>
          <w:lang w:val="pt_PT" w:bidi="pt_PT"/>
        </w:rPr>
        <w:t>Nações, ou povos, do mundo</w:t>
      </w:r>
    </w:p>
    <w:p>
      <w:pPr>
        <w:pStyle w:val="ListBullet"/>
        <w:spacing w:line="240" w:lineRule="auto"/>
        <w:ind w:left="720"/>
      </w:pPr>
      <w:r>
        <w:rPr>
          <w:lang w:val="pt_PT" w:bidi="pt_PT"/>
        </w:rPr>
      </w:r>
      <w:r>
        <w:rPr>
          <w:lang w:val="pt_PT" w:bidi="pt_PT"/>
        </w:rPr>
        <w:t>O Espírito Santo que reivindicou Jesus</w:t>
      </w:r>
    </w:p>
    <w:p>
      <w:pPr>
        <w:pStyle w:val="ListBullet"/>
        <w:spacing w:line="240" w:lineRule="auto"/>
        <w:ind w:left="720"/>
      </w:pPr>
      <w:r>
        <w:rPr>
          <w:lang w:val="pt_PT" w:bidi="pt_PT"/>
        </w:rPr>
      </w:r>
      <w:r>
        <w:rPr>
          <w:lang w:val="pt_PT" w:bidi="pt_PT"/>
        </w:rPr>
        <w:t>Deus que levou Jesus na glória</w:t>
      </w:r>
    </w:p>
    <w:p>
      <w:pPr/>
      <w:r>
        <w:rPr>
          <w:lang w:val="pt_PT" w:bidi="pt_PT"/>
        </w:rPr>
      </w:r>
      <w:r>
        <w:rPr>
          <w:lang w:val="pt_PT" w:bidi="pt_PT"/>
        </w:rPr>
        <w:t>Em grupo, prestem atenção às partes do cenário da passagem:</w:t>
      </w:r>
    </w:p>
    <w:p>
      <w:pPr/>
      <w:r>
        <w:rPr>
          <w:lang w:val="pt_PT" w:bidi="pt_PT"/>
        </w:rPr>
      </w:r>
      <w:r>
        <w:rPr>
          <w:lang w:val="pt_PT" w:bidi="pt_PT"/>
        </w:rPr>
        <w:t>Na parte um, preste atenção a como Paulo dá a razão pela qual ele escreve a carta a Timóteo — que os cristãos saberão como se comportar na família de Deus.</w:t>
      </w:r>
    </w:p>
    <w:p>
      <w:pPr/>
      <w:r>
        <w:rPr>
          <w:lang w:val="pt_PT" w:bidi="pt_PT"/>
        </w:rPr>
      </w:r>
      <w:r>
        <w:rPr>
          <w:lang w:val="pt_PT" w:bidi="pt_PT"/>
        </w:rPr>
        <w:t>Lembre-se de como Paulo compara a igreja à família de Deus. Paulo também compara a igreja a um pilar e uma fundação que suporta a verdade dos ensinamentos sobre Jesus.</w:t>
      </w:r>
    </w:p>
    <w:p>
      <w:pPr/>
      <w:r>
        <w:rPr>
          <w:lang w:val="pt_PT" w:bidi="pt_PT"/>
        </w:rPr>
      </w:r>
      <w:r>
        <w:rPr>
          <w:lang w:val="pt_PT" w:bidi="pt_PT"/>
        </w:rPr>
        <w:t>Pare aqui e discuta como você comparará os membros da igreja a partes de um edifício. Em sua cultura, quais partes de um edifício ajudam essa construção a ser forte? Como isso afetará como você traduz essa parte da carta? Pause este áudio aqui.</w:t>
      </w:r>
    </w:p>
    <w:p>
      <w:pPr/>
      <w:r>
        <w:rPr>
          <w:lang w:val="pt_PT" w:bidi="pt_PT"/>
        </w:rPr>
      </w:r>
      <w:r>
        <w:rPr>
          <w:lang w:val="pt_PT" w:bidi="pt_PT"/>
        </w:rPr>
        <w:t>Preste atenção a como Paulo introduz o hino na parte dois dessa passagem. Paulo chama todos para confessar que o mistério, ou segredo, da piedade é grande. Em outras palavras, o hino explica o mistério da piedade por meio do que Jesus fez. O mistério é o segredo que Deus revelou a nós quando Deus explicou a nós o propósito da vida, morte e ressurreição de Jesus. Piedade se refere à maneira que os crentes se comportam e à verdade que os crentes sabem sobre Jesus.</w:t>
      </w:r>
    </w:p>
    <w:p>
      <w:pPr/>
      <w:r>
        <w:rPr>
          <w:lang w:val="pt_PT" w:bidi="pt_PT"/>
        </w:rPr>
      </w:r>
      <w:r>
        <w:rPr>
          <w:lang w:val="pt_PT" w:bidi="pt_PT"/>
        </w:rPr>
        <w:t>Pare aqui e discuta essa pergunta em grupo: uma maneira de traduzir a introdução desse hino é: “Podemos afirmar: ‘Os ensinamentos que Deus revelou são completamente verdadeiros’”. Discuta como você traduziria chamar as pessoas para entender e confessar o mistério da piedade. Pause este áudio aqui.</w:t>
      </w:r>
    </w:p>
    <w:p>
      <w:pPr/>
      <w:r>
        <w:rPr>
          <w:lang w:val="pt_PT" w:bidi="pt_PT"/>
        </w:rPr>
      </w:r>
      <w:r>
        <w:rPr>
          <w:lang w:val="pt_PT" w:bidi="pt_PT"/>
        </w:rPr>
        <w:t>Lembre-se de que Paulo chama Timóteo e toda a igreja de Éfeso para reconhecer e concordar com o hino.</w:t>
      </w:r>
    </w:p>
    <w:p>
      <w:pPr/>
      <w:r>
        <w:rPr>
          <w:lang w:val="pt_PT" w:bidi="pt_PT"/>
        </w:rPr>
      </w:r>
      <w:r>
        <w:rPr>
          <w:lang w:val="pt_PT" w:bidi="pt_PT"/>
        </w:rPr>
        <w:t>Embora o hino não nomeie Jesus, sabemos que é Jesus que apareceu “na carne”, ou como um humano. O hino fala sobre Jesus.</w:t>
      </w:r>
    </w:p>
    <w:p>
      <w:pPr/>
      <w:r>
        <w:rPr>
          <w:lang w:val="pt_PT" w:bidi="pt_PT"/>
        </w:rPr>
      </w:r>
      <w:r>
        <w:rPr>
          <w:lang w:val="pt_PT" w:bidi="pt_PT"/>
        </w:rPr>
        <w:t>Lembre-se de que Jesus é inteiramente Deus e inteiramente homem. Quando a música fala sobre como Jesus se revelou na carne, a música enfatiza que Jesus é inteiramente homem. O escritor do hino usa a palavra carne, ou a parte física do corpo de uma pessoa, para mostrar que Jesus tinha um corpo como um humano.</w:t>
      </w:r>
    </w:p>
    <w:p>
      <w:pPr/>
      <w:r>
        <w:rPr>
          <w:lang w:val="pt_PT" w:bidi="pt_PT"/>
        </w:rPr>
      </w:r>
      <w:r>
        <w:rPr>
          <w:lang w:val="pt_PT" w:bidi="pt_PT"/>
        </w:rPr>
        <w:t>Lembre-se de que o Espírito se refere ao Espírito Santo, então que fique claro que a tradução não está se referindo a um espírito outro do que o Espírito de Deus. Também preste atenção a como o Espírito Santo reivindicou Jesus ou mostrou que Jesus era inocente.</w:t>
      </w:r>
    </w:p>
    <w:p>
      <w:pPr/>
      <w:r>
        <w:rPr>
          <w:lang w:val="pt_PT" w:bidi="pt_PT"/>
        </w:rPr>
      </w:r>
      <w:r>
        <w:rPr>
          <w:lang w:val="pt_PT" w:bidi="pt_PT"/>
        </w:rPr>
        <w:t>Lembre-se de que os anjos são seres sobrenaturais e que seu propósito é adorar a Deus.</w:t>
      </w:r>
    </w:p>
    <w:p>
      <w:pPr/>
      <w:r>
        <w:rPr>
          <w:lang w:val="pt_PT" w:bidi="pt_PT"/>
        </w:rPr>
      </w:r>
      <w:r>
        <w:rPr>
          <w:lang w:val="pt_PT" w:bidi="pt_PT"/>
        </w:rPr>
        <w:t>Lembre-se de que o foco da música muda para os crentes proclamando Jesus. Quando os crentes entendem o mistério de Deus ou o segredo de Deus, os crentes pregam sobre Jesus a outras nações, ou outros grupos de pessoas. Como resultado, as pessoas em todo o mundo acreditam em Jesus.</w:t>
      </w:r>
    </w:p>
    <w:p>
      <w:pPr/>
      <w:r>
        <w:rPr>
          <w:lang w:val="pt_PT" w:bidi="pt_PT"/>
        </w:rPr>
      </w:r>
      <w:r>
        <w:rPr>
          <w:lang w:val="pt_PT" w:bidi="pt_PT"/>
        </w:rPr>
        <w:t>Lembre-se de que a música louva Jesus no final. Deus leva Jesus na glória, ou em majestade e poder como um rei.</w:t>
      </w:r>
    </w:p>
    <w:p>
      <w:pPr/>
      <w:r>
        <w:rPr>
          <w:lang w:val="pt_PT" w:bidi="pt_PT"/>
        </w:rPr>
      </w:r>
      <w:r>
        <w:rPr>
          <w:lang w:val="pt_PT" w:bidi="pt_PT"/>
        </w:rPr>
        <w:t>Pare aqui e discuta essa pergunta em grupo: o hino não nomeia Jesus, mas às vezes um idioma pode exigir que sua tradução torne Jesus o assunto de cada passagem. Discuta se você precisa nomear Jesus em sua tradução desse hino. Pause este áudio aqui.</w:t>
      </w:r>
    </w:p>
    <w:p>
      <w:pPr/>
      <w:r>
        <w:rPr>
          <w:lang w:val="pt_PT" w:bidi="pt_PT"/>
        </w:rPr>
      </w:r>
      <w:r>
        <w:rPr>
          <w:lang w:val="pt_PT" w:bidi="pt_PT"/>
        </w:rPr>
        <w:t>Agora, o grupo deve fazer o roteiro, desenhar ou usar objetos para visualizar a passagem e a atuação nela. Considere o uso de objetos ou pessoas para representar os crentes na igreja. Ao ensinar como os crentes devem viver, mostre como os crentes são como uma família de pessoas que vivem e trabalham juntos. Então mostre como os crentes são como uma fundação e pilares que tornam um edifício forte. Como você mostra edifícios fortes em sua cultura? Então, mostre como os crentes assistem à história de Jesus enquanto Jesus se torna um homem e o Espírito Santo proclama que Jesus é inocente de todos os atos errados. Mostre como os crentes pregam sobre Jesus a todos no mundo, e como as pessoas ao redor do mundo acreditam! Então mostre como Deus leva Jesus em majestade e poder, como um rei.</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3:14–16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como o autor</w:t>
      </w:r>
    </w:p>
    <w:p>
      <w:pPr>
        <w:pStyle w:val="ListBullet"/>
        <w:spacing w:line="240" w:lineRule="auto"/>
        <w:ind w:left="720"/>
      </w:pPr>
      <w:r>
        <w:rPr>
          <w:lang w:val="pt_PT" w:bidi="pt_PT"/>
        </w:rPr>
      </w:r>
      <w:r>
        <w:rPr>
          <w:lang w:val="pt_PT" w:bidi="pt_PT"/>
        </w:rPr>
        <w:t>Timóteo, como o destinatário dessa mensagem</w:t>
      </w:r>
    </w:p>
    <w:p>
      <w:pPr>
        <w:pStyle w:val="ListBullet"/>
        <w:spacing w:line="240" w:lineRule="auto"/>
        <w:ind w:left="720"/>
      </w:pPr>
      <w:r>
        <w:rPr>
          <w:lang w:val="pt_PT" w:bidi="pt_PT"/>
        </w:rPr>
      </w:r>
      <w:r>
        <w:rPr>
          <w:lang w:val="pt_PT" w:bidi="pt_PT"/>
        </w:rPr>
        <w:t>A igreja de Éfeso</w:t>
      </w:r>
    </w:p>
    <w:p>
      <w:pPr/>
      <w:r>
        <w:rPr>
          <w:lang w:val="pt_PT" w:bidi="pt_PT"/>
        </w:rPr>
      </w:r>
      <w:r>
        <w:rPr>
          <w:lang w:val="pt_PT" w:bidi="pt_PT"/>
        </w:rPr>
        <w:t>Os personagens do hino são:</w:t>
      </w:r>
    </w:p>
    <w:p>
      <w:pPr>
        <w:pStyle w:val="ListBullet"/>
        <w:spacing w:line="240" w:lineRule="auto"/>
        <w:ind w:left="720"/>
      </w:pPr>
      <w:r>
        <w:rPr>
          <w:lang w:val="pt_PT" w:bidi="pt_PT"/>
        </w:rPr>
      </w:r>
      <w:r>
        <w:rPr>
          <w:lang w:val="pt_PT" w:bidi="pt_PT"/>
        </w:rPr>
        <w:t>Jesus Cristo, como o assunto de cada parte do hino</w:t>
      </w:r>
    </w:p>
    <w:p>
      <w:pPr>
        <w:pStyle w:val="ListBullet"/>
        <w:spacing w:line="240" w:lineRule="auto"/>
        <w:ind w:left="720"/>
      </w:pPr>
      <w:r>
        <w:rPr>
          <w:lang w:val="pt_PT" w:bidi="pt_PT"/>
        </w:rPr>
      </w:r>
      <w:r>
        <w:rPr>
          <w:lang w:val="pt_PT" w:bidi="pt_PT"/>
        </w:rPr>
        <w:t>Anjos que viam Jesus</w:t>
      </w:r>
    </w:p>
    <w:p>
      <w:pPr>
        <w:pStyle w:val="ListBullet"/>
        <w:spacing w:line="240" w:lineRule="auto"/>
        <w:ind w:left="720"/>
      </w:pPr>
      <w:r>
        <w:rPr>
          <w:lang w:val="pt_PT" w:bidi="pt_PT"/>
        </w:rPr>
      </w:r>
      <w:r>
        <w:rPr>
          <w:lang w:val="pt_PT" w:bidi="pt_PT"/>
        </w:rPr>
        <w:t>Nações, ou povos, do mundo</w:t>
      </w:r>
    </w:p>
    <w:p>
      <w:pPr>
        <w:pStyle w:val="ListBullet"/>
        <w:spacing w:line="240" w:lineRule="auto"/>
        <w:ind w:left="720"/>
      </w:pPr>
      <w:r>
        <w:rPr>
          <w:lang w:val="pt_PT" w:bidi="pt_PT"/>
        </w:rPr>
      </w:r>
      <w:r>
        <w:rPr>
          <w:lang w:val="pt_PT" w:bidi="pt_PT"/>
        </w:rPr>
        <w:t>O Espírito Santo que reivindicou Jesus</w:t>
      </w:r>
    </w:p>
    <w:p>
      <w:pPr>
        <w:pStyle w:val="ListBullet"/>
        <w:spacing w:line="240" w:lineRule="auto"/>
        <w:ind w:left="720"/>
      </w:pPr>
      <w:r>
        <w:rPr>
          <w:lang w:val="pt_PT" w:bidi="pt_PT"/>
        </w:rPr>
      </w:r>
      <w:r>
        <w:rPr>
          <w:lang w:val="pt_PT" w:bidi="pt_PT"/>
        </w:rPr>
        <w:t>Deus que levou Jesus na glória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está escrevendo uma carta a Timóteo. Paulo fala sobre como ele espera ver Timóteo em pessoa em breve, mas que Paulo quer escrever uma carta com instruções para que os crentes saibam como se comportar como membros da família de Deus.</w:t>
      </w:r>
    </w:p>
    <w:p>
      <w:pPr/>
      <w:r>
        <w:rPr>
          <w:lang w:val="pt_PT" w:bidi="pt_PT"/>
        </w:rPr>
      </w:r>
      <w:r>
        <w:rPr>
          <w:lang w:val="pt_PT" w:bidi="pt_PT"/>
        </w:rPr>
        <w:t>Pause o drama.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Eu amo Timóteo, e sinto-me como um mentor para Timóteo; ou</w:t>
      </w:r>
    </w:p>
    <w:p>
      <w:pPr>
        <w:pStyle w:val="ListBullet"/>
        <w:spacing w:line="240" w:lineRule="auto"/>
        <w:ind w:left="720"/>
      </w:pPr>
      <w:r>
        <w:rPr>
          <w:lang w:val="pt_PT" w:bidi="pt_PT"/>
        </w:rPr>
      </w:r>
      <w:r>
        <w:rPr>
          <w:lang w:val="pt_PT" w:bidi="pt_PT"/>
        </w:rPr>
        <w:t>Estou pensando em como isso ajudará a igreja de Éfeso.</w:t>
      </w:r>
    </w:p>
    <w:p>
      <w:pPr/>
      <w:r>
        <w:rPr>
          <w:lang w:val="pt_PT" w:bidi="pt_PT"/>
        </w:rPr>
      </w:r>
      <w:r>
        <w:rPr>
          <w:lang w:val="pt_PT" w:bidi="pt_PT"/>
        </w:rPr>
        <w:t>Continuem a encenação.</w:t>
      </w:r>
    </w:p>
    <w:p>
      <w:pPr/>
      <w:r>
        <w:rPr>
          <w:lang w:val="pt_PT" w:bidi="pt_PT"/>
        </w:rPr>
      </w:r>
      <w:r>
        <w:rPr>
          <w:lang w:val="pt_PT" w:bidi="pt_PT"/>
        </w:rPr>
        <w:t>A pessoa que interpreta Paulo descreve a família de Deus como a igreja. Então a pessoa que interpreta Paulo fala sobre como a igreja do Deus vivo é um pilar e uma fundação do verdadeiro ensinamento sobre Jesus.</w:t>
      </w:r>
    </w:p>
    <w:p>
      <w:pPr/>
      <w:r>
        <w:rPr>
          <w:lang w:val="pt_PT" w:bidi="pt_PT"/>
        </w:rPr>
      </w:r>
      <w:r>
        <w:rPr>
          <w:lang w:val="pt_PT" w:bidi="pt_PT"/>
        </w:rPr>
        <w:t>Pause o drama. 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Sinto que a igreja é mais importante do que eu sabia; ou</w:t>
      </w:r>
    </w:p>
    <w:p>
      <w:pPr>
        <w:pStyle w:val="ListBullet"/>
        <w:spacing w:line="240" w:lineRule="auto"/>
        <w:ind w:left="720"/>
      </w:pPr>
      <w:r>
        <w:rPr>
          <w:lang w:val="pt_PT" w:bidi="pt_PT"/>
        </w:rPr>
      </w:r>
      <w:r>
        <w:rPr>
          <w:lang w:val="pt_PT" w:bidi="pt_PT"/>
        </w:rPr>
        <w:t>Estou muito feliz por termos o Deus vivo e poderoso em nossa família! ou</w:t>
      </w:r>
    </w:p>
    <w:p>
      <w:pPr>
        <w:pStyle w:val="ListBullet"/>
        <w:spacing w:line="240" w:lineRule="auto"/>
        <w:ind w:left="720"/>
      </w:pPr>
      <w:r>
        <w:rPr>
          <w:lang w:val="pt_PT" w:bidi="pt_PT"/>
        </w:rPr>
      </w:r>
      <w:r>
        <w:rPr>
          <w:lang w:val="pt_PT" w:bidi="pt_PT"/>
        </w:rPr>
        <w:t>Penso em minha responsabilidade de compartilhar a verdade sobre Jesus.</w:t>
      </w:r>
    </w:p>
    <w:p>
      <w:pPr/>
      <w:r>
        <w:rPr>
          <w:lang w:val="pt_PT" w:bidi="pt_PT"/>
        </w:rPr>
      </w:r>
      <w:r>
        <w:rPr>
          <w:lang w:val="pt_PT" w:bidi="pt_PT"/>
        </w:rPr>
        <w:t>Continuem a encenação.</w:t>
      </w:r>
    </w:p>
    <w:p>
      <w:pPr/>
      <w:r>
        <w:rPr>
          <w:lang w:val="pt_PT" w:bidi="pt_PT"/>
        </w:rPr>
      </w:r>
      <w:r>
        <w:rPr>
          <w:lang w:val="pt_PT" w:bidi="pt_PT"/>
        </w:rPr>
        <w:t>Paulo explica que ele inclui um hino que é uma confissão com a qual os crentes concordam. Esse hino expressa a grandeza do mistério da piedade, que é o segredo que Deus revelou sobre Jesus. O hino começa quando Jesus Cristo se revela como um homem. Então o Espírito Santo reivindica Jesus ou mostra que Jesus é inocente. Os anjos veem Jesus.</w:t>
      </w:r>
    </w:p>
    <w:p>
      <w:pPr/>
      <w:r>
        <w:rPr>
          <w:lang w:val="pt_PT" w:bidi="pt_PT"/>
        </w:rPr>
      </w:r>
      <w:r>
        <w:rPr>
          <w:lang w:val="pt_PT" w:bidi="pt_PT"/>
        </w:rPr>
        <w:t>Pause o drama. Pergunte às pessoas que interpretam os anjos: “O que vocês estão sentindo ou pensando?”. As pessoas podem responder coisas como:</w:t>
      </w:r>
    </w:p>
    <w:p>
      <w:pPr>
        <w:pStyle w:val="ListBullet"/>
        <w:spacing w:line="240" w:lineRule="auto"/>
        <w:ind w:left="720"/>
      </w:pPr>
      <w:r>
        <w:rPr>
          <w:lang w:val="pt_PT" w:bidi="pt_PT"/>
        </w:rPr>
      </w:r>
      <w:r>
        <w:rPr>
          <w:lang w:val="pt_PT" w:bidi="pt_PT"/>
        </w:rPr>
        <w:t>Sinto que o que sempre esperamos finalmente está acontecendo; ou</w:t>
      </w:r>
    </w:p>
    <w:p>
      <w:pPr>
        <w:pStyle w:val="ListBullet"/>
        <w:spacing w:line="240" w:lineRule="auto"/>
        <w:ind w:left="720"/>
      </w:pPr>
      <w:r>
        <w:rPr>
          <w:lang w:val="pt_PT" w:bidi="pt_PT"/>
        </w:rPr>
      </w:r>
      <w:r>
        <w:rPr>
          <w:lang w:val="pt_PT" w:bidi="pt_PT"/>
        </w:rPr>
        <w:t>Penso na grande sabedoria de Deus; ou</w:t>
      </w:r>
    </w:p>
    <w:p>
      <w:pPr>
        <w:pStyle w:val="ListBullet"/>
        <w:spacing w:line="240" w:lineRule="auto"/>
        <w:ind w:left="720"/>
      </w:pPr>
      <w:r>
        <w:rPr>
          <w:lang w:val="pt_PT" w:bidi="pt_PT"/>
        </w:rPr>
      </w:r>
      <w:r>
        <w:rPr>
          <w:lang w:val="pt_PT" w:bidi="pt_PT"/>
        </w:rPr>
        <w:t>Penso em como esse era o plano desde o início.</w:t>
      </w:r>
    </w:p>
    <w:p>
      <w:pPr/>
      <w:r>
        <w:rPr>
          <w:lang w:val="pt_PT" w:bidi="pt_PT"/>
        </w:rPr>
      </w:r>
      <w:r>
        <w:rPr>
          <w:lang w:val="pt_PT" w:bidi="pt_PT"/>
        </w:rPr>
        <w:t>Continuem a encenação.</w:t>
      </w:r>
    </w:p>
    <w:p>
      <w:pPr/>
      <w:r>
        <w:rPr>
          <w:lang w:val="pt_PT" w:bidi="pt_PT"/>
        </w:rPr>
      </w:r>
      <w:r>
        <w:rPr>
          <w:lang w:val="pt_PT" w:bidi="pt_PT"/>
        </w:rPr>
        <w:t>Então os crentes começam a proclamar o evangelho às nações, e as pessoas colocam sua fé em Jesus Cristo em todo o mundo. O hino termina quando Deus leva Jesus na glória, o que significa que Deus leva Jesus para estar com Deus.</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3:14–16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ele escreve a Timóteo para que as pessoas saibam como se comportar na </w:t>
      </w:r>
      <w:r>
        <w:rPr>
          <w:b/>
          <w:lang w:val="pt_PT" w:bidi="pt_PT"/>
        </w:rPr>
        <w:t>família</w:t>
      </w:r>
      <w:r>
        <w:rPr>
          <w:lang w:val="pt_PT" w:bidi="pt_PT"/>
        </w:rPr>
        <w:t xml:space="preserve"> de Deus. Paulo compara a </w:t>
      </w:r>
      <w:r>
        <w:rPr>
          <w:b/>
          <w:lang w:val="pt_PT" w:bidi="pt_PT"/>
        </w:rPr>
        <w:t>igreja</w:t>
      </w:r>
      <w:r>
        <w:rPr>
          <w:lang w:val="pt_PT" w:bidi="pt_PT"/>
        </w:rPr>
        <w:t xml:space="preserve"> à família de Deus. Paulo sugere que o Deus vivo muda a maneira como os membros da igreja se relacionam uns com os outros. A igreja também é chamada de um pilar e uma fundação da verdade. Use as mesmas palavras ou frases para família e igreja que você usou em passagens anteriores. Para mais informações sobre família e igreja consulte o Glossário Mestre.</w:t>
      </w:r>
    </w:p>
    <w:p>
      <w:pPr/>
      <w:r>
        <w:rPr>
          <w:lang w:val="pt_PT" w:bidi="pt_PT"/>
        </w:rPr>
      </w:r>
      <w:r>
        <w:rPr>
          <w:lang w:val="pt_PT" w:bidi="pt_PT"/>
        </w:rPr>
        <w:t xml:space="preserve">Paulo declara que o </w:t>
      </w:r>
      <w:r>
        <w:rPr>
          <w:b/>
          <w:lang w:val="pt_PT" w:bidi="pt_PT"/>
        </w:rPr>
        <w:t>mistério</w:t>
      </w:r>
      <w:r>
        <w:rPr>
          <w:lang w:val="pt_PT" w:bidi="pt_PT"/>
        </w:rPr>
        <w:t xml:space="preserve"> de onde a </w:t>
      </w:r>
      <w:r>
        <w:rPr>
          <w:b/>
          <w:lang w:val="pt_PT" w:bidi="pt_PT"/>
        </w:rPr>
        <w:t>piedade</w:t>
      </w:r>
      <w:r>
        <w:rPr>
          <w:lang w:val="pt_PT" w:bidi="pt_PT"/>
        </w:rPr>
        <w:t xml:space="preserve"> vem é grande. O mistério é um segredo que não sabíamos antes, mas Deus revelou esse segredo a nós quando Deus enviou Jesus.</w:t>
      </w:r>
    </w:p>
    <w:p>
      <w:pPr/>
      <w:r>
        <w:rPr>
          <w:lang w:val="pt_PT" w:bidi="pt_PT"/>
        </w:rPr>
      </w:r>
      <w:r>
        <w:rPr>
          <w:lang w:val="pt_PT" w:bidi="pt_PT"/>
        </w:rPr>
        <w:t>Pare aqui e, como um grupo, discuta qual palavra ou frase você usará para mistério ou segredo. Se você já traduziu essa palavra em outro livro da Bíblia, use a mesma palavra aqui. Pause este áudio aqui.</w:t>
      </w:r>
    </w:p>
    <w:p>
      <w:pPr/>
      <w:r>
        <w:rPr>
          <w:lang w:val="pt_PT" w:bidi="pt_PT"/>
        </w:rPr>
      </w:r>
      <w:r>
        <w:rPr>
          <w:lang w:val="pt_PT" w:bidi="pt_PT"/>
        </w:rPr>
        <w:t xml:space="preserve">Piedade é quando alguém é </w:t>
      </w:r>
      <w:r>
        <w:rPr>
          <w:b/>
          <w:lang w:val="pt_PT" w:bidi="pt_PT"/>
        </w:rPr>
        <w:t>piedoso</w:t>
      </w:r>
      <w:r>
        <w:rPr>
          <w:lang w:val="pt_PT" w:bidi="pt_PT"/>
        </w:rPr>
        <w:t>, ou quando alguém vive uma vida que agrada a Deus. Use a mesma palavra ou frase para piedade, ou piedoso que você usou em passagens anteriores e procure piedoso no Glossário Mestre para mais informações.</w:t>
      </w:r>
    </w:p>
    <w:p>
      <w:pPr/>
      <w:r>
        <w:rPr>
          <w:lang w:val="pt_PT" w:bidi="pt_PT"/>
        </w:rPr>
      </w:r>
      <w:r>
        <w:rPr>
          <w:lang w:val="pt_PT" w:bidi="pt_PT"/>
        </w:rPr>
        <w:t xml:space="preserve">O hino, ou música, descreve como o </w:t>
      </w:r>
      <w:r>
        <w:rPr>
          <w:b/>
          <w:lang w:val="pt_PT" w:bidi="pt_PT"/>
        </w:rPr>
        <w:t>Espírito</w:t>
      </w:r>
      <w:r>
        <w:rPr>
          <w:lang w:val="pt_PT" w:bidi="pt_PT"/>
        </w:rPr>
        <w:t xml:space="preserve"> reivindicou Jesus. Paulo usa o Espírito aqui para se referir ao Espírito Santo.</w:t>
      </w:r>
    </w:p>
    <w:p>
      <w:pPr/>
      <w:r>
        <w:rPr>
          <w:lang w:val="pt_PT" w:bidi="pt_PT"/>
        </w:rPr>
      </w:r>
      <w:r>
        <w:rPr>
          <w:lang w:val="pt_PT" w:bidi="pt_PT"/>
        </w:rPr>
        <w:t>Pare aqui e discuta em grupo qual palavra ou frase vocês usarão para "Espírito de Deus". Procure Espírito Santo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hino também descreve como Jesus apareceu aos </w:t>
      </w:r>
      <w:r>
        <w:rPr>
          <w:b/>
          <w:lang w:val="pt_PT" w:bidi="pt_PT"/>
        </w:rPr>
        <w:t>anjos</w:t>
      </w:r>
      <w:r>
        <w:rPr>
          <w:lang w:val="pt_PT" w:bidi="pt_PT"/>
        </w:rPr>
        <w:t>. Os anjos são seres sobrenaturais que Deus criou. Os anjos dão mensagens de Deus às pessoas, e o propósito dos anjos é adorar a Deus.</w:t>
      </w:r>
    </w:p>
    <w:p>
      <w:pPr/>
      <w:r>
        <w:rPr>
          <w:lang w:val="pt_PT" w:bidi="pt_PT"/>
        </w:rPr>
      </w:r>
      <w:r>
        <w:rPr>
          <w:lang w:val="pt_PT" w:bidi="pt_PT"/>
        </w:rPr>
        <w:t>Pare aqui e, como um grupo, discuta qual palavra ou frase você usará para "anjos". Procure a palavra anjos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crentes proclamam Jesus entre as </w:t>
      </w:r>
      <w:r>
        <w:rPr>
          <w:b/>
          <w:lang w:val="pt_PT" w:bidi="pt_PT"/>
        </w:rPr>
        <w:t>nações</w:t>
      </w:r>
      <w:r>
        <w:rPr>
          <w:lang w:val="pt_PT" w:bidi="pt_PT"/>
        </w:rPr>
        <w:t xml:space="preserve"> ou </w:t>
      </w:r>
      <w:r>
        <w:rPr>
          <w:b/>
          <w:lang w:val="pt_PT" w:bidi="pt_PT"/>
        </w:rPr>
        <w:t>povos</w:t>
      </w:r>
      <w:r>
        <w:rPr>
          <w:lang w:val="pt_PT" w:bidi="pt_PT"/>
        </w:rPr>
        <w:t xml:space="preserve">. A palavra aqui pode ser </w:t>
      </w:r>
      <w:r>
        <w:rPr>
          <w:b/>
          <w:lang w:val="pt_PT" w:bidi="pt_PT"/>
        </w:rPr>
        <w:t>gentios</w:t>
      </w:r>
      <w:r>
        <w:rPr>
          <w:lang w:val="pt_PT" w:bidi="pt_PT"/>
        </w:rPr>
        <w:t>, ou não judeus, mas as pessoas geralmente a entendem como diferentes grupos de pessoas que falam diferentes idiomas. Essas nações seriam todas de gentios, porque elas não seriam judias. O escritor do hino quer enfatizar que todos em todos os lugares ouvem sobre Jesus.</w:t>
      </w:r>
    </w:p>
    <w:p>
      <w:pPr/>
      <w:r>
        <w:rPr>
          <w:lang w:val="pt_PT" w:bidi="pt_PT"/>
        </w:rPr>
      </w:r>
      <w:r>
        <w:rPr>
          <w:lang w:val="pt_PT" w:bidi="pt_PT"/>
        </w:rPr>
        <w:t>Pare aqui e discuta em grupo qual palavra ou frase você usará para nações. Procure as palavras gentios e nações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mundo </w:t>
      </w:r>
      <w:r>
        <w:rPr>
          <w:b/>
          <w:lang w:val="pt_PT" w:bidi="pt_PT"/>
        </w:rPr>
        <w:t>acreditou</w:t>
      </w:r>
      <w:r>
        <w:rPr>
          <w:lang w:val="pt_PT" w:bidi="pt_PT"/>
        </w:rPr>
        <w:t xml:space="preserve"> em Jesus, ou o mundo confiou em Jesus.</w:t>
      </w:r>
    </w:p>
    <w:p>
      <w:pPr/>
      <w:r>
        <w:rPr>
          <w:lang w:val="pt_PT" w:bidi="pt_PT"/>
        </w:rPr>
      </w:r>
      <w:r>
        <w:rPr>
          <w:lang w:val="pt_PT" w:bidi="pt_PT"/>
        </w:rPr>
        <w:t>Pare aqui e discuta em grupo qual palavra ou frase você usará para acreditou. Procure a palavra acreditar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levou Jesus na </w:t>
      </w:r>
      <w:r>
        <w:rPr>
          <w:b/>
          <w:lang w:val="pt_PT" w:bidi="pt_PT"/>
        </w:rPr>
        <w:t>glória</w:t>
      </w:r>
      <w:r>
        <w:rPr>
          <w:lang w:val="pt_PT" w:bidi="pt_PT"/>
        </w:rPr>
        <w:t>. Deus exaltou Jesus quando Jesus ascendeu a Deus. Aqui glória descreve como Deus mostrou seu grande poder e esplendor. Use a mesma palavra ou frase para glória que você usou em passagens anteriores. Para mais informações sobre glória, consulte o Glossário Mestre.</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4:1–5</w:t>
      </w:r>
      <w:r>
        <w:rPr>
          <w:lang w:val="pt_PT" w:bidi="pt_PT"/>
        </w:rPr>
      </w:r>
    </w:p>
    <w:p>
      <w:pPr>
        <w:pStyle w:val="Heading3"/>
      </w:pPr>
      <w:r>
        <w:rPr>
          <w:lang w:val="pt_PT" w:bidi="pt_PT"/>
        </w:rPr>
        <w:t>Ouvir e Sentir</w:t>
      </w:r>
    </w:p>
    <w:p>
      <w:pPr/>
      <w:r>
        <w:rPr>
          <w:lang w:val="pt_PT" w:bidi="pt_PT"/>
        </w:rPr>
      </w:r>
      <w:r>
        <w:rPr>
          <w:lang w:val="pt_PT" w:bidi="pt_PT"/>
        </w:rPr>
        <w:t>Nesta etapa, ouçam 1 Timóteo 4:1–5 e guardem em seus corações.</w:t>
      </w:r>
    </w:p>
    <w:p>
      <w:pPr/>
      <w:r>
        <w:rPr>
          <w:lang w:val="pt_PT" w:bidi="pt_PT"/>
        </w:rPr>
      </w:r>
      <w:r>
        <w:rPr>
          <w:lang w:val="pt_PT" w:bidi="pt_PT"/>
        </w:rPr>
        <w:t>Ouça uma versão em áudio de 1 Timóteo 4:1–5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4:1–5 na tradução de melhor compreensão.</w:t>
      </w:r>
    </w:p>
    <w:p>
      <w:pPr/>
      <w:r>
        <w:rPr>
          <w:lang w:val="pt_PT" w:bidi="pt_PT"/>
        </w:rPr>
      </w:r>
      <w:r>
        <w:rPr>
          <w:lang w:val="pt_PT" w:bidi="pt_PT"/>
        </w:rPr>
        <w:t>Pause este áudio aqui.</w:t>
      </w:r>
    </w:p>
    <w:p>
      <w:pPr/>
      <w:r>
        <w:rPr>
          <w:lang w:val="pt_PT" w:bidi="pt_PT"/>
        </w:rPr>
      </w:r>
      <w:r>
        <w:rPr>
          <w:lang w:val="pt_PT" w:bidi="pt_PT"/>
        </w:rPr>
        <w:t>Nessa seção da carta de Paulo, ele continua a discutir como a igreja deve lidar com falsos mestres. Paulo conecta o que ele discutiu nas partes anteriores da carta ao que Paulo agora continuará a ensinar a Timóteo. O que Paulo diz não é novo para Timóteo. No início da carta de Paulo, ele já o advertiu sobre as pessoas na igreja em Éfeso que espalham ensinamentos errados em contraste com a verdade que Paulo ensinou. Essas pessoas falam bem e convencem muitas pessoas a seguir o que elas ensinam. Agora, Paulo quer que Timóteo pare essas pessoas.</w:t>
      </w:r>
    </w:p>
    <w:p>
      <w:pPr/>
      <w:r>
        <w:rPr>
          <w:lang w:val="pt_PT" w:bidi="pt_PT"/>
        </w:rPr>
      </w:r>
      <w:r>
        <w:rPr>
          <w:lang w:val="pt_PT" w:bidi="pt_PT"/>
        </w:rPr>
        <w:t>Pare aqui e discuta em grupo: quem são os mestres em sua igreja? Como as pessoas decidem se o que os mestres ensinam é certo ou errado? Pause este áudio aqui.</w:t>
      </w:r>
    </w:p>
    <w:p>
      <w:pPr/>
      <w:r>
        <w:rPr>
          <w:lang w:val="pt_PT" w:bidi="pt_PT"/>
        </w:rPr>
      </w:r>
      <w:r>
        <w:rPr>
          <w:lang w:val="pt_PT" w:bidi="pt_PT"/>
        </w:rPr>
        <w:t>Anteriormente, Paulo falou sobre o mistério que Deus revelou ao povo de Deus por meio de Jesus. Paulo agora contrasta isso com os ensinamentos dos falsos mestres. Paulo diz a Timóteo que o Espírito diz claramente que os ensinamentos dos falsos mestres vêm de demônios, ou espíritos que querem enganar os crentes. Paulo diz que esses mestres são hipócritas e mentirosos. Esses mestres nem sequer percebem que eles espalham ensinamentos errados.</w:t>
      </w:r>
    </w:p>
    <w:p>
      <w:pPr/>
      <w:r>
        <w:rPr>
          <w:lang w:val="pt_PT" w:bidi="pt_PT"/>
        </w:rPr>
      </w:r>
      <w:r>
        <w:rPr>
          <w:lang w:val="pt_PT" w:bidi="pt_PT"/>
        </w:rPr>
        <w:t>Pare aqui e discuta em grupo: quais ensinamentos as pessoas consideram ensinamentos errados em sua comunidade? Do que você chama as pessoas que ensinam ensinamentos errados? Você pode contar uma história sobre como as pessoas discordaram de seus mestres e como as pessoas e os mestres reagiram? Pause este áudio aqui.</w:t>
      </w:r>
    </w:p>
    <w:p>
      <w:pPr/>
      <w:r>
        <w:rPr>
          <w:lang w:val="pt_PT" w:bidi="pt_PT"/>
        </w:rPr>
      </w:r>
      <w:r>
        <w:rPr>
          <w:lang w:val="pt_PT" w:bidi="pt_PT"/>
        </w:rPr>
        <w:t>Alguns falsos mestres não permitem que as pessoas se casem, e esses mestres dizem às pessoas para não comer certas comidas. Paulo continua a explicar que Deus é aquele que criou essas comidas. Paulo aponta que os crentes podem comer livremente essas comidas, porque quando os crentes oram e agradecem a Deus, a Palavra de Deus, ou o próprio Deus, fala e torna as comidas santas, ou aceitáveis, para Deus. De fato, tudo o que Deus cria não é apenas bom, mas também excelente e belo.</w:t>
      </w:r>
    </w:p>
    <w:p>
      <w:pPr/>
      <w:r>
        <w:rPr>
          <w:lang w:val="pt_PT" w:bidi="pt_PT"/>
        </w:rPr>
      </w:r>
      <w:r>
        <w:rPr>
          <w:lang w:val="pt_PT" w:bidi="pt_PT"/>
        </w:rPr>
        <w:t>Pare aqui e discuta em grupo: quais são as comidas que as pessoas em sua cultura não podem comer por causa de restrições religiosas? Em sua família e cultura, quais costumes você tem para agradecer a Deus ou aos deuses pela comida, ou pelas outras coisas?</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4:1–5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 e cada parte tem seu foco.</w:t>
      </w:r>
    </w:p>
    <w:p>
      <w:pPr/>
      <w:r>
        <w:rPr>
          <w:lang w:val="pt_PT" w:bidi="pt_PT"/>
        </w:rPr>
      </w:r>
      <w:r>
        <w:rPr>
          <w:b/>
          <w:lang w:val="pt_PT" w:bidi="pt_PT"/>
        </w:rPr>
        <w:t>Na primeira parte:</w:t>
      </w:r>
      <w:r>
        <w:rPr>
          <w:lang w:val="pt_PT" w:bidi="pt_PT"/>
        </w:rPr>
        <w:t xml:space="preserve"> o foco está no espírito. Aqui, Paulo fala sobre o que o Espírito diz em relação à situação futura da igreja em Éfeso.</w:t>
      </w:r>
    </w:p>
    <w:p>
      <w:pPr/>
      <w:r>
        <w:rPr>
          <w:lang w:val="pt_PT" w:bidi="pt_PT"/>
        </w:rPr>
      </w:r>
      <w:r>
        <w:rPr>
          <w:b/>
          <w:lang w:val="pt_PT" w:bidi="pt_PT"/>
        </w:rPr>
        <w:t>Na segunda parte:</w:t>
      </w:r>
      <w:r>
        <w:rPr>
          <w:lang w:val="pt_PT" w:bidi="pt_PT"/>
        </w:rPr>
        <w:t xml:space="preserve"> o foco está nos falsos mestres. Aqui, Paulo descreve os falsos mestres e seus ensinamentos. Paulo aponta que os ensinamentos são dos demônios, e os mestres nem sequer percebem que seus ensinamentos estão errados. Paulo chama esses mestres de mentirosos hipócritas. Esses mestres proíbem as pessoas de se casar, e esses mestres ordenam que as pessoas não comam certas comidas.</w:t>
      </w:r>
    </w:p>
    <w:p>
      <w:pPr/>
      <w:r>
        <w:rPr>
          <w:lang w:val="pt_PT" w:bidi="pt_PT"/>
        </w:rPr>
      </w:r>
      <w:r>
        <w:rPr>
          <w:b/>
          <w:lang w:val="pt_PT" w:bidi="pt_PT"/>
        </w:rPr>
        <w:t>Na terceira parte:</w:t>
      </w:r>
      <w:r>
        <w:rPr>
          <w:lang w:val="pt_PT" w:bidi="pt_PT"/>
        </w:rPr>
        <w:t xml:space="preserve"> o foco está nas coisas boas que Deus fez. O foco de Paulo é provar que os falsos mestres estão errados. Paulo afirma que Deus criou a comida e não devemos rejeitar nenhuma comida. Quando os crentes oram e agradecem a Deus, Deus abençoa e torna as comidas aceitáveis para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Os falsos mestres</w:t>
      </w:r>
    </w:p>
    <w:p>
      <w:pPr>
        <w:pStyle w:val="ListBullet"/>
        <w:spacing w:line="240" w:lineRule="auto"/>
        <w:ind w:left="720"/>
      </w:pPr>
      <w:r>
        <w:rPr>
          <w:lang w:val="pt_PT" w:bidi="pt_PT"/>
        </w:rPr>
      </w:r>
      <w:r>
        <w:rPr>
          <w:lang w:val="pt_PT" w:bidi="pt_PT"/>
        </w:rPr>
        <w:t>Os crentes</w:t>
      </w:r>
    </w:p>
    <w:p>
      <w:pPr/>
      <w:r>
        <w:rPr>
          <w:lang w:val="pt_PT" w:bidi="pt_PT"/>
        </w:rPr>
      </w:r>
      <w:r>
        <w:rPr>
          <w:lang w:val="pt_PT" w:bidi="pt_PT"/>
        </w:rPr>
        <w:t>Como um grupo, prestem atenção às seguintes partes do cenário da passagem:</w:t>
      </w:r>
    </w:p>
    <w:p>
      <w:pPr/>
      <w:r>
        <w:rPr>
          <w:lang w:val="pt_PT" w:bidi="pt_PT"/>
        </w:rPr>
      </w:r>
      <w:r>
        <w:rPr>
          <w:lang w:val="pt_PT" w:bidi="pt_PT"/>
        </w:rPr>
        <w:t>É importante lembrar que Paulo dirige essa carta a Timóteo. Paulo diz a Timóteo algo importante que Deus diz a ele. O Espírito de Deus, ou o próprio Deus, diz que nos últimos tempos, as pessoas abandonarão a fé, ou pararão de seguir Jesus. Os autores do Novo Testamento muitas vezes usavam a frase “últimos dias” para se referir aos últimos dias da terra, o tempo entre o momento em que Jesus foi ressuscitado dos mortos e o momento em que Jesus voltará para estabelecer plenamente seu reino. Os primeiros cristãos perceberam que eles viviam nesses últimos dias, assim como vivemos nos mesmos “últimos dias” hoje. Talvez Paulo simplesmente queira dizer que nos tempos que os efésios viviam, as pessoas abandonariam sua crença em Jesus. Em qualquer caso, está claro no resto dessa passagem que os falsos mestres já estavam ensinando.</w:t>
      </w:r>
    </w:p>
    <w:p>
      <w:pPr/>
      <w:r>
        <w:rPr>
          <w:lang w:val="pt_PT" w:bidi="pt_PT"/>
        </w:rPr>
      </w:r>
      <w:r>
        <w:rPr>
          <w:lang w:val="pt_PT" w:bidi="pt_PT"/>
        </w:rPr>
        <w:t>Pare aqui e discuta como um grupo: como você começará essa passagem para falar sobre o que o Espírito de Deus diz que acontecerá nos “últimos dias”? Certifique-se de que o resto da passagem deixe claro que esses mestres já estão ensinando esse falso ensinamento agora. Pause este áudio aqui.</w:t>
      </w:r>
    </w:p>
    <w:p>
      <w:pPr/>
      <w:r>
        <w:rPr>
          <w:lang w:val="pt_PT" w:bidi="pt_PT"/>
        </w:rPr>
      </w:r>
      <w:r>
        <w:rPr>
          <w:lang w:val="pt_PT" w:bidi="pt_PT"/>
        </w:rPr>
        <w:t>É importante lembrar que os falsos mestres que Paulo menciona aqui são parte da igreja em Éfeso. Esses falsos mestres se misturam com os verdadeiros crentes na mesma igreja. Paulo não hesita em usar palavras fortes como “mentirosos hipócritas”, porque os ensinamentos que essas pessoas ensinam são dos demônios, mas esses mestres fingem ser bons. É importante lembrar que “espíritos enganadores” e “demônios” se referem ao mesmo tipo de ser espiritual maligno que se rebela contra Deus e tenta enganar e ferir os humanos. Paulo diz que as consciências desses mestres são “queimadas com um ferro quente”. Assim como um ferro quente pode danificar severamente algo, as consciências desses mestres são afetadas para que eles não saibam mais a diferença entre certo e errado. Às vezes as pessoas usam ferros quentes para fazer uma marca em algo para mostrar que ele pertence a elas. Talvez Paulo queira dizer que Satanás fez uma marca nesses falsos mestres, e agora esses falsos mestres pertencem completamente a Satanás. Em qualquer caso, esses mestres não entendem mais que o que eles ensinam é errado.</w:t>
      </w:r>
    </w:p>
    <w:p>
      <w:pPr/>
      <w:r>
        <w:rPr>
          <w:lang w:val="pt_PT" w:bidi="pt_PT"/>
        </w:rPr>
      </w:r>
      <w:r>
        <w:rPr>
          <w:lang w:val="pt_PT" w:bidi="pt_PT"/>
        </w:rPr>
        <w:t xml:space="preserve">Pare aqui e discuta como um grupo: olhe para uma foto de um </w:t>
      </w:r>
      <w:r>
        <w:rPr>
          <w:b/>
          <w:lang w:val="pt_PT" w:bidi="pt_PT"/>
        </w:rPr>
        <w:t>ferro</w:t>
      </w:r>
      <w:r>
        <w:rPr>
          <w:lang w:val="pt_PT" w:bidi="pt_PT"/>
        </w:rPr>
        <w:t xml:space="preserve"> do tempo de Paulo. Como você poderia falar sobre alguém que não percebe que o que ele ensina é errado? Como você falará sobre as consciências dos mestres sendo queimadas com um ferro quente? Pause este áudio aqui.</w:t>
      </w:r>
    </w:p>
    <w:p>
      <w:pPr/>
      <w:r>
        <w:rPr>
          <w:lang w:val="pt_PT" w:bidi="pt_PT"/>
        </w:rPr>
      </w:r>
      <w:r>
        <w:rPr>
          <w:lang w:val="pt_PT" w:bidi="pt_PT"/>
        </w:rPr>
        <w:t>É importante saber que as restrições alimentares eram um problema comum na igreja naqueles dias. Paulo está provando a Timóteo que essas leis sobre comidas são erradas e não têm nada a ver com os crentes. Paulo deixa claro a Timóteo que tudo o que Deus criou é bom, e isso inclui a comida. Antes de comer, os crentes devem orar e dar graças a Deus. Os crentes conhecem a verdade de que Deus tornou tudo bom. É importante lembrar que quando Paulo diz que algo é bom, essa coisa é muito boa — é excelente e bela! Quando os crentes oram e agradecem a Deus, os crentes não devem hesitar em comer o que estiver lá porque Deus abençoa e torna as comidas aceitáveis para Deus. Nessa passagem, Paulo diz que a palavra de Deus e as orações dos crentes tornam a comida santa, ou aceitável. Paulo quer dizer que Deus diz que é bom. É como se Deus abençoasse a comida!</w:t>
      </w:r>
    </w:p>
    <w:p>
      <w:pPr/>
      <w:r>
        <w:rPr>
          <w:lang w:val="pt_PT" w:bidi="pt_PT"/>
        </w:rPr>
      </w:r>
      <w:r>
        <w:rPr>
          <w:lang w:val="pt_PT" w:bidi="pt_PT"/>
        </w:rPr>
        <w:t>Pare aqui e discuta como um grupo: como você falará sobre como tudo o que Deus criou é bom? Pause este áudio aqui.</w:t>
      </w:r>
    </w:p>
    <w:p>
      <w:pPr/>
      <w:r>
        <w:rPr>
          <w:lang w:val="pt_PT" w:bidi="pt_PT"/>
        </w:rPr>
      </w:r>
      <w:r>
        <w:rPr>
          <w:lang w:val="pt_PT" w:bidi="pt_PT"/>
        </w:rPr>
        <w:t>Agora, o grupo deve fazer o roteiro, desenhar ou usar objetos para visualizar a passagem e a atuação nela. Ao fazer isso, pense no foco em cada parte da passagem. Tenha objetos ou pessoas para representar como Paulo escreve e como Timóteo ouve a carta. Coloque objetos que representam cada foco de cada parte da passagem entre eles. Para o foco um, represente como o Espírito fala sobre como os crentes se afastam de Deus e seguem os espíritos e demônios enganadores. No foco dois, mostre como os falsos mestres seguem os espíritos enganadores felizmente e pensam que os mestres fazem coisas boas. E no foco três, mostre como os falsos mestres proíbem as pessoas de se casar e comer certas comidas. Mostre como os crentes oram e agradecem a Deus, e como eles se casam e comem a comida. Mostre como Deus diz que tudo é bom!</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4:1–5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 e cada parte tem seu foco.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Os falsos mestres</w:t>
      </w:r>
    </w:p>
    <w:p>
      <w:pPr>
        <w:pStyle w:val="ListBullet"/>
        <w:spacing w:line="240" w:lineRule="auto"/>
        <w:ind w:left="720"/>
      </w:pPr>
      <w:r>
        <w:rPr>
          <w:lang w:val="pt_PT" w:bidi="pt_PT"/>
        </w:rPr>
      </w:r>
      <w:r>
        <w:rPr>
          <w:lang w:val="pt_PT" w:bidi="pt_PT"/>
        </w:rPr>
        <w:t>Os crentes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continua a dizer a Timóteo: “O Espírito diz claramente que no fim dos tempos, algumas pessoas abandonarão sua fé em Jesus e elas seguirão espíritos enganadores e coisas ensinadas por demônios”.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à pessoa que interpreta o Espírito de Deus: “O que você está pensando ou sentindo?”. Você pode ouvir coisas como: </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“Esses mestres são mentirosos hipócritas. Os demônios queimaram as consciências desses mestres com um ferro quente”.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à pessoa que interpreta os falsos mestres: “O que você está sentindo ou pensando?”. Você pode ouvir coisas como: </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“Eles proíbem as pessoas de se casar e ordenam que as pessoas se abstenham de certas comidas”.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à pessoa que interpreta os crentes na igreja em Éfeso: “O que você está sentindo ou pensando?”. Você pode ouvir coisas como: </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“Mas Deus criou as pessoas que acreditam nele e conhecem a verdade para receber toda a comida com ação de graças. Porque tudo o que Deus criou é bom, e as pessoas não devem rejeitar nada se elas oram e agradecem a Deus por isso. Então Deus o torna santo, ou aceitável para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à pessoa que interpreta os crentes na igreja em Éfeso: “O que você está sentindo ou pensando?”. Você pode ouvir coisas como: </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4:1–5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o </w:t>
      </w:r>
      <w:r>
        <w:rPr>
          <w:b/>
          <w:lang w:val="pt_PT" w:bidi="pt_PT"/>
        </w:rPr>
        <w:t>Espírito</w:t>
      </w:r>
      <w:r>
        <w:rPr>
          <w:lang w:val="pt_PT" w:bidi="pt_PT"/>
        </w:rPr>
        <w:t xml:space="preserve"> diz claramente que algumas pessoas abandonarão a fé nos “últimos dias”. O Espírito é outro nome para o Espírito Santo. Use o mesmo termo para Espírito aqui como você usou em passagens anteriores, e consulte o Glossário Mestre para mais informações sobre o Espírito Santo.]{.mark}</w:t>
      </w:r>
    </w:p>
    <w:p>
      <w:pPr/>
      <w:r>
        <w:rPr>
          <w:lang w:val="pt_PT" w:bidi="pt_PT"/>
        </w:rPr>
      </w:r>
      <w:r>
        <w:rPr>
          <w:lang w:val="pt_PT" w:bidi="pt_PT"/>
        </w:rPr>
        <w:t xml:space="preserve">[Paulo diz que as pessoas abandonarão, ou se afastarão da </w:t>
      </w:r>
      <w:r>
        <w:rPr>
          <w:b/>
          <w:lang w:val="pt_PT" w:bidi="pt_PT"/>
        </w:rPr>
        <w:t>fé</w:t>
      </w:r>
      <w:r>
        <w:rPr>
          <w:lang w:val="pt_PT" w:bidi="pt_PT"/>
        </w:rPr>
        <w:t>. Isso significa que as pessoas não confiarão e seguirão Jesus. Use a mesma palavra para fé que você usou em passagens anteriores e lembre-se de que fé está no Glossário mestre.</w:t>
      </w:r>
    </w:p>
    <w:p>
      <w:pPr/>
      <w:r>
        <w:rPr>
          <w:lang w:val="pt_PT" w:bidi="pt_PT"/>
        </w:rPr>
      </w:r>
      <w:r>
        <w:rPr>
          <w:lang w:val="pt_PT" w:bidi="pt_PT"/>
        </w:rPr>
        <w:t xml:space="preserve">[Paulo diz que essas pessoas seguirão </w:t>
      </w:r>
      <w:r>
        <w:rPr>
          <w:b/>
          <w:lang w:val="pt_PT" w:bidi="pt_PT"/>
        </w:rPr>
        <w:t>espíritos</w:t>
      </w:r>
      <w:r>
        <w:rPr>
          <w:lang w:val="pt_PT" w:bidi="pt_PT"/>
        </w:rPr>
        <w:t xml:space="preserve"> e </w:t>
      </w:r>
      <w:r>
        <w:rPr>
          <w:b/>
          <w:lang w:val="pt_PT" w:bidi="pt_PT"/>
        </w:rPr>
        <w:t>doutrinas</w:t>
      </w:r>
      <w:r>
        <w:rPr>
          <w:lang w:val="pt_PT" w:bidi="pt_PT"/>
        </w:rPr>
        <w:t xml:space="preserve"> enganadoras, ou ensinamentos, de </w:t>
      </w:r>
      <w:r>
        <w:rPr>
          <w:b/>
          <w:lang w:val="pt_PT" w:bidi="pt_PT"/>
        </w:rPr>
        <w:t>demônios</w:t>
      </w:r>
      <w:r>
        <w:rPr>
          <w:lang w:val="pt_PT" w:bidi="pt_PT"/>
        </w:rPr>
        <w:t>. Ambos os espíritos e demônios se referem à mesma coisa. Eles são seres sobrenaturais malignos cujo propósito é enganar as pessoas e afastar essas pessoas de Deus. Use a mesma palavra para doutrinas, ou ensinamentos, que você usou em passagens anteriores e procure doutrina no Glossário Mestre, se necessário.]{.mark}</w:t>
      </w:r>
    </w:p>
    <w:p>
      <w:pPr/>
      <w:r>
        <w:rPr>
          <w:lang w:val="pt_PT" w:bidi="pt_PT"/>
        </w:rPr>
      </w:r>
      <w:r>
        <w:rPr>
          <w:lang w:val="pt_PT" w:bidi="pt_PT"/>
        </w:rPr>
        <w:t>Pare aqui e discuta como um grupo como você falará sobre espíritos malignos que enganam as pessoas, ou demônios. Procure as palavras espírito maligno/demônio no Glossário Mestre para mais informações. Pause este áudio aqui.</w:t>
      </w:r>
    </w:p>
    <w:p>
      <w:pPr/>
      <w:r>
        <w:rPr>
          <w:lang w:val="pt_PT" w:bidi="pt_PT"/>
        </w:rPr>
      </w:r>
      <w:r>
        <w:rPr>
          <w:lang w:val="pt_PT" w:bidi="pt_PT"/>
        </w:rPr>
        <w:t xml:space="preserve">Paulo diz que os falsos mestres são </w:t>
      </w:r>
      <w:r>
        <w:rPr>
          <w:b/>
          <w:lang w:val="pt_PT" w:bidi="pt_PT"/>
        </w:rPr>
        <w:t>hipócritas</w:t>
      </w:r>
      <w:r>
        <w:rPr>
          <w:lang w:val="pt_PT" w:bidi="pt_PT"/>
        </w:rPr>
        <w:t xml:space="preserve"> e mentirosos, e que suas </w:t>
      </w:r>
      <w:r>
        <w:rPr>
          <w:b/>
          <w:lang w:val="pt_PT" w:bidi="pt_PT"/>
        </w:rPr>
        <w:t>consciências</w:t>
      </w:r>
      <w:r>
        <w:rPr>
          <w:lang w:val="pt_PT" w:bidi="pt_PT"/>
        </w:rPr>
        <w:t xml:space="preserve"> estão danificadas. Isso significa que essas pessoas não podem mais entender a diferença entre certo e errado. Use a mesma palavra para consciência que você usou em passagens anteriores, e procure consciência no Glossário Mestre para mais informações. Hipócritas fingem fazer coisas boas, mas eles não são realmente bons.</w:t>
      </w:r>
    </w:p>
    <w:p>
      <w:pPr/>
      <w:r>
        <w:rPr>
          <w:lang w:val="pt_PT" w:bidi="pt_PT"/>
        </w:rPr>
      </w:r>
      <w:r>
        <w:rPr>
          <w:lang w:val="pt_PT" w:bidi="pt_PT"/>
        </w:rPr>
        <w:t>Pare aqui e discuta como um grupo como você traduzirá a ideia de que esses mestres são hipócritas e mentirosos. Para mais informações, procure hipocrisia no Glossário Mestre. Pause este áudio aqui.</w:t>
      </w:r>
    </w:p>
    <w:p>
      <w:pPr/>
      <w:r>
        <w:rPr>
          <w:lang w:val="pt_PT" w:bidi="pt_PT"/>
        </w:rPr>
      </w:r>
      <w:r>
        <w:rPr>
          <w:lang w:val="pt_PT" w:bidi="pt_PT"/>
        </w:rPr>
        <w:t xml:space="preserve">Paulo diz que os crentes podem comer se eles agradecem a Deus por isso, porque eles </w:t>
      </w:r>
      <w:r>
        <w:rPr>
          <w:b/>
          <w:lang w:val="pt_PT" w:bidi="pt_PT"/>
        </w:rPr>
        <w:t>acreditam</w:t>
      </w:r>
      <w:r>
        <w:rPr>
          <w:lang w:val="pt_PT" w:bidi="pt_PT"/>
        </w:rPr>
        <w:t xml:space="preserve"> e conhecem a verdade. Use a mesma palavra para crer que você usou em passagens anteriores e lembre-se de que crença está no Glossário mestre.</w:t>
      </w:r>
    </w:p>
    <w:p>
      <w:pPr/>
      <w:r>
        <w:rPr>
          <w:lang w:val="pt_PT" w:bidi="pt_PT"/>
        </w:rPr>
      </w:r>
      <w:r>
        <w:rPr>
          <w:lang w:val="pt_PT" w:bidi="pt_PT"/>
        </w:rPr>
        <w:t xml:space="preserve">Quando o povo de Deus </w:t>
      </w:r>
      <w:r>
        <w:rPr>
          <w:b/>
          <w:lang w:val="pt_PT" w:bidi="pt_PT"/>
        </w:rPr>
        <w:t>ora</w:t>
      </w:r>
      <w:r>
        <w:rPr>
          <w:lang w:val="pt_PT" w:bidi="pt_PT"/>
        </w:rPr>
        <w:t xml:space="preserve">, e quando Deus fala por meio de sua </w:t>
      </w:r>
      <w:r>
        <w:rPr>
          <w:b/>
          <w:lang w:val="pt_PT" w:bidi="pt_PT"/>
        </w:rPr>
        <w:t>palavra</w:t>
      </w:r>
      <w:r>
        <w:rPr>
          <w:lang w:val="pt_PT" w:bidi="pt_PT"/>
        </w:rPr>
        <w:t xml:space="preserve">, Deus </w:t>
      </w:r>
      <w:r>
        <w:rPr>
          <w:b/>
          <w:lang w:val="pt_PT" w:bidi="pt_PT"/>
        </w:rPr>
        <w:t>consagra</w:t>
      </w:r>
      <w:r>
        <w:rPr>
          <w:lang w:val="pt_PT" w:bidi="pt_PT"/>
        </w:rPr>
        <w:t>, ou torna santas, as coisas que Deus fez. Quando Deus torna algo santo, Deus torna essa coisa aceitável para os propósitos de Deus. A comida que Deus criou é boa, e podemos comer essa comida! Use o mesmo termo para "oração" que você usou em passagens anteriores.</w:t>
      </w:r>
    </w:p>
    <w:p>
      <w:pPr/>
      <w:r>
        <w:rPr>
          <w:lang w:val="pt_PT" w:bidi="pt_PT"/>
        </w:rPr>
      </w:r>
      <w:r>
        <w:rPr>
          <w:lang w:val="pt_PT" w:bidi="pt_PT"/>
        </w:rPr>
        <w:t>Pare aqui e discuta como um grupo como você falará sobre como Deus fala por meio de sua palavra e como Deus consagra as coisas. Para mais informações sobre a “palavra de Deus” e consagrar, consulte o Glossário Mestre. Se você já usou essa palavra em outras partes da Bíblia, use a mesma palavra que você usou lá. Pause este áudio aqui.</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4:6–10</w:t>
      </w:r>
      <w:r>
        <w:rPr>
          <w:lang w:val="pt_PT" w:bidi="pt_PT"/>
        </w:rPr>
      </w:r>
    </w:p>
    <w:p>
      <w:pPr>
        <w:pStyle w:val="Heading3"/>
      </w:pPr>
      <w:r>
        <w:rPr>
          <w:lang w:val="pt_PT" w:bidi="pt_PT"/>
        </w:rPr>
        <w:t>Ouvir e Sentir</w:t>
      </w:r>
    </w:p>
    <w:p>
      <w:pPr/>
      <w:r>
        <w:rPr>
          <w:lang w:val="pt_PT" w:bidi="pt_PT"/>
        </w:rPr>
      </w:r>
      <w:r>
        <w:rPr>
          <w:lang w:val="pt_PT" w:bidi="pt_PT"/>
        </w:rPr>
        <w:t>Nesta etapa, ouçam 1 Timóteo 4:6–10 e guardem em seus corações.</w:t>
      </w:r>
    </w:p>
    <w:p>
      <w:pPr/>
      <w:r>
        <w:rPr>
          <w:lang w:val="pt_PT" w:bidi="pt_PT"/>
        </w:rPr>
      </w:r>
      <w:r>
        <w:rPr>
          <w:lang w:val="pt_PT" w:bidi="pt_PT"/>
        </w:rPr>
        <w:t>Ouça uma versão em áudio de 1 Timóteo 4:6–10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4:6–10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estava falando com Timóteo, e ele estava dizendo a ele tudo o que Timóteo precisava fazer sobre os problemas na igreja de Timóteo. A igreja de Timóteo era a igreja em Éfeso onde ele estava servindo. Paulo havia enviado Timóteo lá para servir os crentes. E sabemos que havia muitos problemas na igreja de Timóteo porque havia pessoas que estavam ensinando coisas falsas. Havia homens e mulheres na igreja que estavam ensinando que certos alimentos são ruins para os cristãos comerem. Eles estavam ensinando que o casamento é ruim. Eles estavam discutindo várias vezes — discutindo tanto que quando Paulo fala sobre isso, Paulo diz que é como se eles estivessem discutindo sem parar. E essas pessoas também contavam histórias falsas sobre quem era familiar de quem, falando de muitos anos atrás. E Paulo diz: “Tudo isso é bobagem. Não traz nada de bom. É apenas bobagem”.</w:t>
      </w:r>
    </w:p>
    <w:p>
      <w:pPr/>
      <w:r>
        <w:rPr>
          <w:lang w:val="pt_PT" w:bidi="pt_PT"/>
        </w:rPr>
      </w:r>
      <w:r>
        <w:rPr>
          <w:lang w:val="pt_PT" w:bidi="pt_PT"/>
        </w:rPr>
        <w:t>Na passagem anterior, Paulo acabou de dizer a Timóteo o que ele precisa ensinar os homens e mulheres crentes em sua igreja. Paulo chama esses homens e mulheres crentes de “irmãos e irmãs”, porque é como se eles fossem irmãos e irmãs em Cristo. E Paulo diz a Timóteo que ele deve ensinar os crentes em sua igreja — os irmãos e irmãs — que é a oração e é a Palavra de Deus que torna a comida boa para o cristão, e então torna o casamento bom para o cristão. Agora, nessa passagem, Paulo diz a Timóteo que fazer isso — ensinar os irmãos e irmãs essas coisas verdadeiras sobre comida e sobre casamento — tornará Timóteo um bom servo de Cristo Jesus. Também tornará Timóteo forte e bem treinado em todas as coisas sobre Jesus que os crentes acreditavam, e o tornará forte e bem treinado no ensinamento que Timóteo recebeu dos outros. Paulo fala sobre isso de uma maneira que fará o ouvinte pensar sobre criação de um filho. Quando alguém cria um filho, ele o torna forte, o treina e dá a ele tudo o que ele precisa.</w:t>
      </w:r>
    </w:p>
    <w:p>
      <w:pPr/>
      <w:r>
        <w:rPr>
          <w:lang w:val="pt_PT" w:bidi="pt_PT"/>
        </w:rPr>
      </w:r>
      <w:r>
        <w:rPr>
          <w:lang w:val="pt_PT" w:bidi="pt_PT"/>
        </w:rPr>
        <w:t>Pare aqui e discuta como um grupo: o que você precisa fazer para criar um filho e torná-lo forte e bem treinado? Pause este áudio aqui.</w:t>
      </w:r>
    </w:p>
    <w:p>
      <w:pPr/>
      <w:r>
        <w:rPr>
          <w:lang w:val="pt_PT" w:bidi="pt_PT"/>
        </w:rPr>
      </w:r>
      <w:r>
        <w:rPr>
          <w:lang w:val="pt_PT" w:bidi="pt_PT"/>
        </w:rPr>
        <w:t>Paulo acabou de dizer a Timóteo o que ele precisa fazer para ensinar os crentes em sua igreja, e Paulo acabou de dizer a Timóteo que fazendo isso ele será um bom servo de Cristo Jesus. Isso tornará Timóteo forte e bem treinado em todas as coisas sobre Jesus que os crentes acreditavam, e o tornará forte e bem treinado no ensinamento que Timóteo recebeu dos outros. Agora Paulo diz a Timóteo o que ele não deve fazer. Paulo diz a Timóteo que ele não deve fazer essa coisa que os maus mestres estão fazendo. Se você se lembra, os maus mestres têm contado histórias falsas, e têm discutido. Paulo diz a Timóteo que ele não deve contar essas mesmas histórias falsas ou fazer essa mesma coisa tola. Em vez disso, Timóteo deve se treinar para ser piedoso. Paulo argumenta de que treinar o corpo é importante, mas treinar o eu para ser piedoso é muito importante. Sabemos que Paulo se importava muito em treinar o corpo. Paulo fala sobre esportes em muitas partes da Bíblia, e Paulo diz que treinar como cristão é como treinar como um atleta. Você tem que saber qual é seu objetivo. Você tem que trabalhar duro. Você tem que se esforçar para ser o melhor que pode. Paulo está dizendo que treinar o corpo é importante, mas treinar o eu para ser mais parecido com Deus, para ser piedoso, é muito mais importante. A razão pela qual Paulo diz isso é que treinar o corpo é bom apenas até que você morra. Mas treinar para ser piedoso traz uma coisa boa enquanto você está vivo, e traz uma coisa boa na vida por vir.</w:t>
      </w:r>
    </w:p>
    <w:p>
      <w:pPr/>
      <w:r>
        <w:rPr>
          <w:lang w:val="pt_PT" w:bidi="pt_PT"/>
        </w:rPr>
      </w:r>
      <w:r>
        <w:rPr>
          <w:lang w:val="pt_PT" w:bidi="pt_PT"/>
        </w:rPr>
        <w:t>Pare aqui e discuta como um grupo: o que um atleta precisa fazer para ser forte, rápido e pronto para vencer? Pause este áudio aqui.</w:t>
      </w:r>
    </w:p>
    <w:p>
      <w:pPr/>
      <w:r>
        <w:rPr>
          <w:lang w:val="pt_PT" w:bidi="pt_PT"/>
        </w:rPr>
      </w:r>
      <w:r>
        <w:rPr>
          <w:lang w:val="pt_PT" w:bidi="pt_PT"/>
        </w:rPr>
        <w:t>Paulo diz a Timóteo que treinar para ser piedoso traz coisas boas agora e na vida por vir. Paulo diz a Timóteo que todas essas coisas que ele acabou de dizer são verdadeiras e que as pessoas devem confiar e aceitar essas coisas que Paulo disse. Agora Paulo diz a Timóteo que a razão pela qual eles trabalham tão duro é para que eles obtenham essa coisa boa, agora e na vida por vir. Quando Paulo diz “eles”, Paulo provavelmente se refere a si mesmo e Timóteo. Então Paulo diz que eles trabalham duro para obter a coisa boa agora e a coisa boa na vida por vir. E eles fazem isso porque eles colocaram sua esperança no Deus vivo. Esse Deus vivo é aquele que salvou todas as pessoas. Quando Paulo diz todas as pessoas, Paulo se refere a todas as pessoas que acreditavam nas boas novas sobre Jesus.</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4:6–10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 e cada parte tem seu foco.</w:t>
      </w:r>
    </w:p>
    <w:p>
      <w:pPr/>
      <w:r>
        <w:rPr>
          <w:lang w:val="pt_PT" w:bidi="pt_PT"/>
        </w:rPr>
      </w:r>
      <w:r>
        <w:rPr>
          <w:b/>
          <w:lang w:val="pt_PT" w:bidi="pt_PT"/>
        </w:rPr>
        <w:t>Na primeira parte:</w:t>
      </w:r>
      <w:r>
        <w:rPr>
          <w:lang w:val="pt_PT" w:bidi="pt_PT"/>
        </w:rPr>
        <w:t xml:space="preserve"> Paulo diz a Timóteo algo que Paulo quer que Timóteo faça. Paulo quer que Timóteo ensine os crentes em sua igreja coisas boas sobre comida e sobre casamento. E Paulo dá a Timóteo algumas informações extras. Paulo diz a Timóteo algumas coisas boas que virão se Timóteo fizer isso.</w:t>
      </w:r>
    </w:p>
    <w:p>
      <w:pPr/>
      <w:r>
        <w:rPr>
          <w:lang w:val="pt_PT" w:bidi="pt_PT"/>
        </w:rPr>
      </w:r>
      <w:r>
        <w:rPr>
          <w:b/>
          <w:lang w:val="pt_PT" w:bidi="pt_PT"/>
        </w:rPr>
        <w:t>Na parte dois:</w:t>
      </w:r>
      <w:r>
        <w:rPr>
          <w:lang w:val="pt_PT" w:bidi="pt_PT"/>
        </w:rPr>
        <w:t xml:space="preserve"> Paulo diz a Timóteo algo que ele não deve fazer. Timóteo não deve fazer o que os maus mestres em sua igreja têm feito. Então Paulo diz a Timóteo algo que ele deve fazer em vez disso. Timóteo deve se treinar para ser piedoso. E então Paulo diz a Timóteo razões pelas quais essa é uma coisa boa.</w:t>
      </w:r>
    </w:p>
    <w:p>
      <w:pPr/>
      <w:r>
        <w:rPr>
          <w:lang w:val="pt_PT" w:bidi="pt_PT"/>
        </w:rPr>
      </w:r>
      <w:r>
        <w:rPr>
          <w:b/>
          <w:lang w:val="pt_PT" w:bidi="pt_PT"/>
        </w:rPr>
        <w:t>Na parte três:</w:t>
      </w:r>
      <w:r>
        <w:rPr>
          <w:lang w:val="pt_PT" w:bidi="pt_PT"/>
        </w:rPr>
        <w:t xml:space="preserve"> Paulo lembra a Timóteo por que ele e Timóteo trabalham tão duro. Paulo o lembra que a razão pela qual eles trabalham tão duro é porque eles colocam sua esperança no Deus vivo. Paulo diz a Timóteo que esse Deus vivo é aquele que salvou todas as pessoas. E quando Paulo diz “todas as pessoas”, Paulo se refere a todas as pessoas que acreditaram.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 Deus vivo</w:t>
      </w:r>
    </w:p>
    <w:p>
      <w:pPr>
        <w:pStyle w:val="ListBullet"/>
        <w:spacing w:line="240" w:lineRule="auto"/>
        <w:ind w:left="720"/>
      </w:pPr>
      <w:r>
        <w:rPr>
          <w:lang w:val="pt_PT" w:bidi="pt_PT"/>
        </w:rPr>
      </w:r>
      <w:r>
        <w:rPr>
          <w:lang w:val="pt_PT" w:bidi="pt_PT"/>
        </w:rPr>
        <w:t>E todas as pessoas que acreditavam.</w:t>
      </w:r>
    </w:p>
    <w:p>
      <w:pPr/>
      <w:r>
        <w:rPr>
          <w:lang w:val="pt_PT" w:bidi="pt_PT"/>
        </w:rPr>
      </w:r>
      <w:r>
        <w:rPr>
          <w:lang w:val="pt_PT" w:bidi="pt_PT"/>
        </w:rPr>
        <w:t>Como um grupo, prestem atenção a essas partes da passagem:</w:t>
      </w:r>
    </w:p>
    <w:p>
      <w:pPr/>
      <w:r>
        <w:rPr>
          <w:lang w:val="pt_PT" w:bidi="pt_PT"/>
        </w:rPr>
      </w:r>
      <w:r>
        <w:rPr>
          <w:lang w:val="pt_PT" w:bidi="pt_PT"/>
        </w:rPr>
        <w:t>Na parte um, Paulo diz a Timóteo o que ele quer que ele faça, e então Paulo dá imediatamente a Timóteo razões pelas quais ele quer que ele faça isso. Paulo diz a Timóteo coisas boas que ele pensa que virão se Timóteo fizer o que ele quer que ele faça.</w:t>
      </w:r>
    </w:p>
    <w:p>
      <w:pPr/>
      <w:r>
        <w:rPr>
          <w:lang w:val="pt_PT" w:bidi="pt_PT"/>
        </w:rPr>
      </w:r>
      <w:r>
        <w:rPr>
          <w:lang w:val="pt_PT" w:bidi="pt_PT"/>
        </w:rPr>
        <w:t>Pare aqui e discuta essa pergunta como um grupo: como você se comunicaria com alguém ouvindo, que há coisas boas que virão se ele fizer o que você diz a ele para fazer? Pause este áudio aqui.</w:t>
      </w:r>
    </w:p>
    <w:p>
      <w:pPr/>
      <w:r>
        <w:rPr>
          <w:lang w:val="pt_PT" w:bidi="pt_PT"/>
        </w:rPr>
      </w:r>
      <w:r>
        <w:rPr>
          <w:lang w:val="pt_PT" w:bidi="pt_PT"/>
        </w:rPr>
        <w:t>Agora, na parte dois, Paulo diz a Timóteo algo que ele não deve fazer. Timóteo não deve fazer o que os maus mestres em sua igreja têm feito. E ele diz imediatamente a Timóteo uma coisa boa que ele deve fazer. Timóteo deve se treinar para ser piedoso. Agora, assim que Paulo diz a Timóteo que ele deve se treinar para ser piedoso, Paulo começa a dar a Timóteo mais informações para que ele saiba por que ele deve fazer isso. Paulo diz a Timóteo que treinar o corpo é bom. Isso é algo que Timóteo sabe. Mas então Paulo diz a ele que treinar para ser piedoso é ainda mais importante. Paulo segue isso dizendo algo muito importante: Paulo deixa claro que tudo isso não é algo que Paulo está dizendo pela primeira vez. Isso é algo que Paulo ouviu outras pessoas dizerem muitas, muitas vezes. Paulo ouviu as pessoas dizerem isso. Paulo sabe que Timóteo ouviu as pessoas dizerem isso. E Paulo quer que Timóteo pense sobre isso.</w:t>
      </w:r>
    </w:p>
    <w:p>
      <w:pPr/>
      <w:r>
        <w:rPr>
          <w:lang w:val="pt_PT" w:bidi="pt_PT"/>
        </w:rPr>
      </w:r>
      <w:r>
        <w:rPr>
          <w:lang w:val="pt_PT" w:bidi="pt_PT"/>
        </w:rPr>
        <w:t>Pare aqui e discuta essa pergunta como um grupo: como você deixaria claro para alguém ouvindo que você está compartilhando palavras que outras pessoas disseram muitas vezes antes? Pause este áudio aqui.</w:t>
      </w:r>
    </w:p>
    <w:p>
      <w:pPr/>
      <w:r>
        <w:rPr>
          <w:lang w:val="pt_PT" w:bidi="pt_PT"/>
        </w:rPr>
      </w:r>
      <w:r>
        <w:rPr>
          <w:lang w:val="pt_PT" w:bidi="pt_PT"/>
        </w:rPr>
        <w:t>Agora, parece importante também dizer que Paulo muitas vezes diz as palavras que outras pessoas disseram muitas vezes. Paulo faz isso em muitas outras cartas que ele escreve, e Paulo geralmente diz algo para deixar claro que isso é algo que outras pessoas disseram muitas vezes. Quando Paulo faz isso, é muitas vezes em uma parte muito importante da carta que ele realmente quer que alguém ouça.</w:t>
      </w:r>
    </w:p>
    <w:p>
      <w:pPr/>
      <w:r>
        <w:rPr>
          <w:lang w:val="pt_PT" w:bidi="pt_PT"/>
        </w:rPr>
      </w:r>
      <w:r>
        <w:rPr>
          <w:lang w:val="pt_PT" w:bidi="pt_PT"/>
        </w:rPr>
        <w:t>Pare aqui e discuta essa pergunta como um grupo: como você deixaria claro para um ouvinte que uma certa parte do que você diz é a parte mais importante para ele ouvir? Pause este áudio aqui.</w:t>
      </w:r>
    </w:p>
    <w:p>
      <w:pPr/>
      <w:r>
        <w:rPr>
          <w:lang w:val="pt_PT" w:bidi="pt_PT"/>
        </w:rPr>
      </w:r>
      <w:r>
        <w:rPr>
          <w:lang w:val="pt_PT" w:bidi="pt_PT"/>
        </w:rPr>
        <w:t>Agora, na terceira parte dessa passagem, Paulo lembra a Timóteo que a razão pela qual Paulo e Timóteo trabalham tão duro para se treinar para ser piedosos é que eles colocaram sua esperança no Deus vivo. Paulo deixa claro que esse Deus vivo é o Deus que salvou todas as pessoas. E Paulo também deixa claro que “todas as pessoas” significa todas as pessoas que acreditaram.</w:t>
      </w:r>
    </w:p>
    <w:p>
      <w:pPr/>
      <w:r>
        <w:rPr>
          <w:lang w:val="pt_PT" w:bidi="pt_PT"/>
        </w:rPr>
      </w:r>
      <w:r>
        <w:rPr>
          <w:lang w:val="pt_PT" w:bidi="pt_PT"/>
        </w:rPr>
        <w:t>Agora, o grupo deve fazer o roteiro, desenhar ou usar objetos para visualizar a passagem e a ação nela.</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4:6–10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 e cada parte tem seu foco.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 Deus vivo</w:t>
      </w:r>
    </w:p>
    <w:p>
      <w:pPr>
        <w:pStyle w:val="ListBullet"/>
        <w:spacing w:line="240" w:lineRule="auto"/>
        <w:ind w:left="720"/>
      </w:pPr>
      <w:r>
        <w:rPr>
          <w:lang w:val="pt_PT" w:bidi="pt_PT"/>
        </w:rPr>
      </w:r>
      <w:r>
        <w:rPr>
          <w:lang w:val="pt_PT" w:bidi="pt_PT"/>
        </w:rPr>
        <w:t>E todas as pessoas que acreditavam.</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como Paulo diz a Timóteo que Timóteo é um bom servo de Cristo Jesus, porque ele acabou de ensinar coisas boas sobre comida e sobre casamento. Agora encene como Timóteo é forte e bem treinado nas coisas que os crentes acreditam sobre Jesus e no ensinamento que Timóteo recebeu.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Agora encene como Timóteo treina seu corpo para ser forte. Encene como Paulo diz a Timóteo que isso é bom apenas até que Timóteo morra. Agora encene como Timóteo se treina para ser piedoso. Encene como Paulo diz a Timóteo que isso será bom agora e na vida por vir. Encene como Paulo diz a Timóteo que muitas pessoas disseram isso e Timóteo deve acreditar nisso.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 como as pessoas colocam sua esperança no Deus vivo. Encene como Paulo diz a Timóteo que ele e Timóteo devem trabalhar muito duro. Agora encene como Paulo e Timóteo colocam sua esperança no Deus vivo.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4:6–10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No início dessa passagem, Paulo fala com Timóteo e ele diz a Timóteo algo importante sobre irmãos e irmãs em sua igreja. Agora, no idioma que Paulo e Timóteo falam, eles muitas vezes dirão “irmãos” quando eles estão falando sobre um grupo de homens e mulheres. É por isso que algumas traduções dirão “</w:t>
      </w:r>
      <w:r>
        <w:rPr>
          <w:b/>
          <w:lang w:val="pt_PT" w:bidi="pt_PT"/>
        </w:rPr>
        <w:t>irmãos e irmãs</w:t>
      </w:r>
      <w:r>
        <w:rPr>
          <w:lang w:val="pt_PT" w:bidi="pt_PT"/>
        </w:rPr>
        <w:t>”, e algumas traduções dirão “irmãos”. Está tudo bem traduzir isso de qualquer maneira que faça sentido em sua língua.</w:t>
      </w:r>
    </w:p>
    <w:p>
      <w:pPr/>
      <w:r>
        <w:rPr>
          <w:lang w:val="pt_PT" w:bidi="pt_PT"/>
        </w:rPr>
      </w:r>
      <w:r>
        <w:rPr>
          <w:lang w:val="pt_PT" w:bidi="pt_PT"/>
        </w:rPr>
        <w:t>Pare aqui e, como um grupo, discuta qual palavra ou frase você usará para "irmãos e irmãs" Se você já traduziu essa palavra em outro livro da Bíblia, use a mesma palavra que você usou lá. Pause este áudio aqui.</w:t>
      </w:r>
    </w:p>
    <w:p>
      <w:pPr/>
      <w:r>
        <w:rPr>
          <w:lang w:val="pt_PT" w:bidi="pt_PT"/>
        </w:rPr>
      </w:r>
      <w:r>
        <w:rPr>
          <w:lang w:val="pt_PT" w:bidi="pt_PT"/>
        </w:rPr>
        <w:t xml:space="preserve">Paulo diz a Timóteo que se Timóteo ensinar coisas boas aos irmãos e irmãs, então ele será um bom </w:t>
      </w:r>
      <w:r>
        <w:rPr>
          <w:b/>
          <w:lang w:val="pt_PT" w:bidi="pt_PT"/>
        </w:rPr>
        <w:t>servo</w:t>
      </w:r>
      <w:r>
        <w:rPr>
          <w:lang w:val="pt_PT" w:bidi="pt_PT"/>
        </w:rPr>
        <w:t xml:space="preserve"> de Cristo Jesus. Um servo é alguém que serve. Agora, em algumas tradições da igreja, as pessoas têm um título especial para “servir” que elas usam para falar sobre aqueles que têm um trabalho especial de servir na igreja. Esse não é o trabalho que Timóteo tinha. Timóteo era um servo da igreja porque ele fazia coisas para servir a igreja. Mas há razões para acreditar que Timóteo tinha um papel diferente na igreja, e ele não tinha o trabalho especial de um servo com esse título especial que algumas tradições da igreja usam.</w:t>
      </w:r>
    </w:p>
    <w:p>
      <w:pPr/>
      <w:r>
        <w:rPr>
          <w:lang w:val="pt_PT" w:bidi="pt_PT"/>
        </w:rPr>
      </w:r>
      <w:r>
        <w:rPr>
          <w:lang w:val="pt_PT" w:bidi="pt_PT"/>
        </w:rPr>
        <w:t>Pare aqui e discuta como um grupo qual palavra ou frase você usará para servo. Para mais informações, procure servo no Glossário Mestre. Se você já traduziu essa palavra em outro livro da Bíblia, use a mesma palavra que você usou lá. Pause este áudio aqui.</w:t>
      </w:r>
    </w:p>
    <w:p>
      <w:pPr/>
      <w:r>
        <w:rPr>
          <w:lang w:val="pt_PT" w:bidi="pt_PT"/>
        </w:rPr>
      </w:r>
      <w:r>
        <w:rPr>
          <w:lang w:val="pt_PT" w:bidi="pt_PT"/>
        </w:rPr>
        <w:t xml:space="preserve">Paulo diz a Timóteo que Timóteo não deve prestar atenção a </w:t>
      </w:r>
      <w:r>
        <w:rPr>
          <w:b/>
          <w:lang w:val="pt_PT" w:bidi="pt_PT"/>
        </w:rPr>
        <w:t>histórias falsas</w:t>
      </w:r>
      <w:r>
        <w:rPr>
          <w:lang w:val="pt_PT" w:bidi="pt_PT"/>
        </w:rPr>
        <w:t>, e Timóteo não deve fazer essa coisa que os maus mestres têm feito. Algumas traduções falam sobre isso de uma maneira que usa uma palavra especial para essas histórias falsas. Essas histórias falsas são histórias inventadas — histórias que não são verdadeiras — geralmente sobre coisas que aconteceram há muito tempo.</w:t>
      </w:r>
    </w:p>
    <w:p>
      <w:pPr/>
      <w:r>
        <w:rPr>
          <w:lang w:val="pt_PT" w:bidi="pt_PT"/>
        </w:rPr>
      </w:r>
      <w:r>
        <w:rPr>
          <w:lang w:val="pt_PT" w:bidi="pt_PT"/>
        </w:rPr>
        <w:t>Pare aqui e discuta como um grupo qual palavra ou frase você usará para histórias falsas. Se você já traduziu essa palavra em outro livro da Bíblia, use a mesma palavra que você usou lá. Pause este áudio aqui.</w:t>
      </w:r>
    </w:p>
    <w:p>
      <w:pPr/>
      <w:r>
        <w:rPr>
          <w:lang w:val="pt_PT" w:bidi="pt_PT"/>
        </w:rPr>
      </w:r>
      <w:r>
        <w:rPr>
          <w:lang w:val="pt_PT" w:bidi="pt_PT"/>
        </w:rPr>
        <w:t xml:space="preserve">Paulo diz a Timóteo que em vez de fazer o que os maus mestres fazem, Timóteo deve se treinar para a </w:t>
      </w:r>
      <w:r>
        <w:rPr>
          <w:b/>
          <w:lang w:val="pt_PT" w:bidi="pt_PT"/>
        </w:rPr>
        <w:t>piedade</w:t>
      </w:r>
      <w:r>
        <w:rPr>
          <w:lang w:val="pt_PT" w:bidi="pt_PT"/>
        </w:rPr>
        <w:t>. Piedade é ser como Deus — ter o mesmo tipo de caráter que Deus. Você é piedoso dentro de si mesmo e também para mostrar ao resto do mundo que você é como Deus em seu caráter, na maneira que você age e na maneira que você pensa.</w:t>
      </w:r>
    </w:p>
    <w:p>
      <w:pPr/>
      <w:r>
        <w:rPr>
          <w:lang w:val="pt_PT" w:bidi="pt_PT"/>
        </w:rPr>
      </w:r>
      <w:r>
        <w:rPr>
          <w:lang w:val="pt_PT" w:bidi="pt_PT"/>
        </w:rPr>
        <w:t>Pare aqui e discuta como um grupo qual palavra ou frase você usará para piedade. Use a mesma palavra para piedade que você usou em passagens anteriores e procure piedoso no Glossário Mestre para mais informações. Pause este áudio aqui.</w:t>
      </w:r>
    </w:p>
    <w:p>
      <w:pPr/>
      <w:r>
        <w:rPr>
          <w:lang w:val="pt_PT" w:bidi="pt_PT"/>
        </w:rPr>
      </w:r>
      <w:r>
        <w:rPr>
          <w:lang w:val="pt_PT" w:bidi="pt_PT"/>
        </w:rPr>
        <w:t xml:space="preserve">Finalmente, Paulo diz a Timóteo a razão pela qual Paulo e Timóteo trabalham tão duro para obter a coisa boa que vem de treinar para ser piedoso. Paulo e Timóteo fazem isso porque ele e Timóteo colocaram sua </w:t>
      </w:r>
      <w:r>
        <w:rPr>
          <w:b/>
          <w:lang w:val="pt_PT" w:bidi="pt_PT"/>
        </w:rPr>
        <w:t>esperança</w:t>
      </w:r>
      <w:r>
        <w:rPr>
          <w:lang w:val="pt_PT" w:bidi="pt_PT"/>
        </w:rPr>
        <w:t xml:space="preserve"> no Deus vivo. Use a mesma palavra para esperança que você usou em passagens anteriores e procure esperança no Glossário Mestre para mais informações. Paulo diz a Timóteo que esse Deus vivo é o </w:t>
      </w:r>
      <w:r>
        <w:rPr>
          <w:b/>
          <w:lang w:val="pt_PT" w:bidi="pt_PT"/>
        </w:rPr>
        <w:t>salvador</w:t>
      </w:r>
      <w:r>
        <w:rPr>
          <w:lang w:val="pt_PT" w:bidi="pt_PT"/>
        </w:rPr>
        <w:t xml:space="preserve">, aquele que salvou </w:t>
      </w:r>
      <w:r>
        <w:rPr>
          <w:b/>
          <w:lang w:val="pt_PT" w:bidi="pt_PT"/>
        </w:rPr>
        <w:t>todas as pessoas</w:t>
      </w:r>
      <w:r>
        <w:rPr>
          <w:lang w:val="pt_PT" w:bidi="pt_PT"/>
        </w:rPr>
        <w:t>. E está claro que quando Paulo diz todas as pessoas, Paulo se refere a todas as pessoas que acreditaram. Algumas traduções falarão sobre isso de uma maneira que deixa claro o que Paulo diz. É importante saber que Paulo diz “o Deus vivo que salvou todas as pessoas”. Algumas traduções terão uma palavra que significa especialmente, ou particularmente, aqueles que acreditavam. Isso deixa claro que quando Paulo diz “todas as pessoas”, o que Paulo tem em mente são as pessoas que acreditavam nas boas novas sobre Jesus. Use a mesma palavra para salvador que você usou em passagens anteriores e consulte o Glossário Mestre para mais informações sobre salvador.</w:t>
      </w:r>
    </w:p>
    <w:p>
      <w:pPr/>
      <w:r>
        <w:rPr>
          <w:lang w:val="pt_PT" w:bidi="pt_PT"/>
        </w:rPr>
      </w:r>
      <w:r>
        <w:rPr>
          <w:lang w:val="pt_PT" w:bidi="pt_PT"/>
        </w:rPr>
        <w:t>Pare aqui e discuta como um grupo qual palavra ou frase você usará para todas as pessoas, especialmente aquelas que acreditam. Se você já traduziu essa palavra em outro livro da Bíblia, use a mesma palavra que você usou lá. Para mais informações, você pode procurar “crente” no Glossário Mestre.</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4:11–16</w:t>
      </w:r>
      <w:r>
        <w:rPr>
          <w:lang w:val="pt_PT" w:bidi="pt_PT"/>
        </w:rPr>
      </w:r>
    </w:p>
    <w:p>
      <w:pPr>
        <w:pStyle w:val="Heading3"/>
      </w:pPr>
      <w:r>
        <w:rPr>
          <w:lang w:val="pt_PT" w:bidi="pt_PT"/>
        </w:rPr>
        <w:t>Ouvir e Sentir</w:t>
      </w:r>
    </w:p>
    <w:p>
      <w:pPr/>
      <w:r>
        <w:rPr>
          <w:lang w:val="pt_PT" w:bidi="pt_PT"/>
        </w:rPr>
      </w:r>
      <w:r>
        <w:rPr>
          <w:lang w:val="pt_PT" w:bidi="pt_PT"/>
        </w:rPr>
        <w:t>Nesta etapa, ouçam 1 Timóteo 4:11–16 e guardem em seus corações.</w:t>
      </w:r>
    </w:p>
    <w:p>
      <w:pPr/>
      <w:r>
        <w:rPr>
          <w:lang w:val="pt_PT" w:bidi="pt_PT"/>
        </w:rPr>
      </w:r>
      <w:r>
        <w:rPr>
          <w:lang w:val="pt_PT" w:bidi="pt_PT"/>
        </w:rPr>
        <w:t>Ouça uma versão em áudio de 1 Timóteo 4:11–16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4:11–16 na tradução mais fácil de entender.</w:t>
      </w:r>
    </w:p>
    <w:p>
      <w:pPr/>
      <w:r>
        <w:rPr>
          <w:lang w:val="pt_PT" w:bidi="pt_PT"/>
        </w:rPr>
      </w:r>
      <w:r>
        <w:rPr>
          <w:lang w:val="pt_PT" w:bidi="pt_PT"/>
        </w:rPr>
        <w:t>Pause este áudio aqui.</w:t>
      </w:r>
    </w:p>
    <w:p>
      <w:pPr/>
      <w:r>
        <w:rPr>
          <w:lang w:val="pt_PT" w:bidi="pt_PT"/>
        </w:rPr>
      </w:r>
      <w:r>
        <w:rPr>
          <w:lang w:val="pt_PT" w:bidi="pt_PT"/>
        </w:rPr>
        <w:t>Timóteo tinha provavelmente menos de 40 anos de idade. Na cultura daquele tempo, as pessoas esperavam que as pessoas mais jovens seguissem as pessoas mais velhas, não liderassem as pessoas mais velhas. Vimos Paulo encorajar consistentemente Timóteo a fazer as coisas que Deus chamou Timóteo para fazer. Você pode se lembrar que Paulo encorajou a igreja de Corinto a aceitar Timóteo quando Timóteo viesse e a respeitar o ensinamento de Timóteo. Aqui, Paulo encoraja Timóteo a continuar o trabalho de Timóteo em Éfeso. Timóteo enfrentou desafios difíceis como um jovem líder na igreja em Éfeso. Alguns membros da igreja eram mais velhos do que Timóteo, e essas pessoas não queriam aceitar a autoridade de Timóteo. O povo em Éfeso precisava respeitar Timóteo, porque Timóteo fazia o trabalho de Deus, assim como Paulo.</w:t>
      </w:r>
    </w:p>
    <w:p>
      <w:pPr/>
      <w:r>
        <w:rPr>
          <w:lang w:val="pt_PT" w:bidi="pt_PT"/>
        </w:rPr>
      </w:r>
      <w:r>
        <w:rPr>
          <w:lang w:val="pt_PT" w:bidi="pt_PT"/>
        </w:rPr>
        <w:t>A igreja em Éfeso lutou com vários problemas que tornaram mais difícil para Timóteo liderar. Você se lembrará que algumas mulheres ricas interrompiam a adoração quando elas usavam roupas e jóias caras. Alguns líderes da igreja ensinavam coisas que não concordavam com o ensinamento de Paulo. As pessoas discutiam sobre quais alimentos os crentes poderiam comer e se os crentes devem se casar. Esses problemas tornaram o trabalho de Timóteo mais difícil, especialmente por que algumas pessoas questionavam o direito de Timóteo de liderar por causa da idade de Timóteo.</w:t>
      </w:r>
    </w:p>
    <w:p>
      <w:pPr/>
      <w:r>
        <w:rPr>
          <w:lang w:val="pt_PT" w:bidi="pt_PT"/>
        </w:rPr>
      </w:r>
      <w:r>
        <w:rPr>
          <w:lang w:val="pt_PT" w:bidi="pt_PT"/>
        </w:rPr>
        <w:t>Pare aqui e discuta essa pergunta em grupo: pense em um momento em que você teve que liderar as pessoas que eram mais velhas ou mais experientes do que você. Quais desafios você enfrentou? Como você lidou com esses desafios? Pause este áudio aqui.</w:t>
      </w:r>
    </w:p>
    <w:p>
      <w:pPr/>
      <w:r>
        <w:rPr>
          <w:lang w:val="pt_PT" w:bidi="pt_PT"/>
        </w:rPr>
      </w:r>
      <w:r>
        <w:rPr>
          <w:lang w:val="pt_PT" w:bidi="pt_PT"/>
        </w:rPr>
        <w:t>Paulo diz a Timóteo para ordenar e ensinar todas as coisas importantes que Paulo acabou de dizer a Timóteo. Timóteo deve dizer às pessoas que tudo o que Deus criou é bom. Timóteo deve ensinar os crentes a ficar longe de falsas histórias que não são verdadeiras. Timóteo deve ajudar os crentes a entender como viver de uma maneira que honre a Deus.</w:t>
      </w:r>
    </w:p>
    <w:p>
      <w:pPr/>
      <w:r>
        <w:rPr>
          <w:lang w:val="pt_PT" w:bidi="pt_PT"/>
        </w:rPr>
      </w:r>
      <w:r>
        <w:rPr>
          <w:lang w:val="pt_PT" w:bidi="pt_PT"/>
        </w:rPr>
        <w:t>Paulo quer que Timóteo seja um exemplo para os outros crentes de todas as maneiras. Timóteo deve prestar atenção a como ele fala. As palavras de Timóteo devem ser verdadeiras e úteis. Timóteo deve ter cuidado sobre como ele se comporta. As ações de Timóteo devem mostrar aos outros como é seguir a Jesus. Timóteo deve mostrar amor aos outros. Isso significa que Timóteo deve servir as pessoas e cuidar das necessidades delas. Timóteo deve mostrar uma forte fé em Deus. Isso significa que Timóteo deve confiar em Deus mesmo quando é difícil liderar. Timóteo deve se manter puro. Isso significa especialmente que Timóteo deve construir relacionamentos com sabedoria e permanecer sexualmente puro. Timóteo deve saber em quem confiar e como interagir com diferentes pessoas na igreja. Se Timóteo viver dessa maneira, as pessoas não se concentrarão na idade de Timóteo, mas respeitarão Timóteo como um líder.</w:t>
      </w:r>
    </w:p>
    <w:p>
      <w:pPr/>
      <w:r>
        <w:rPr>
          <w:lang w:val="pt_PT" w:bidi="pt_PT"/>
        </w:rPr>
      </w:r>
      <w:r>
        <w:rPr>
          <w:lang w:val="pt_PT" w:bidi="pt_PT"/>
        </w:rPr>
        <w:t>Pare aqui e discuta essa pergunta em grupo: descreva alguém que é um bom exemplo de confiança em Jesus. Quais coisas específicas essa pessoa fez que mostraram que sua fé em Jesus era real? Pause este áudio aqui.</w:t>
      </w:r>
    </w:p>
    <w:p>
      <w:pPr/>
      <w:r>
        <w:rPr>
          <w:lang w:val="pt_PT" w:bidi="pt_PT"/>
        </w:rPr>
      </w:r>
      <w:r>
        <w:rPr>
          <w:lang w:val="pt_PT" w:bidi="pt_PT"/>
        </w:rPr>
        <w:t>Paulo dá conselhos práticos a Timóteo sobre como Timóteo deve liderar enquanto Paulo está fora. Primeiro, Timóteo precisa ler as Escrituras em voz alta para todos. No tempo de Timóteo, quando os líderes liam as Escrituras, os líderes geralmente liam os livros judeus de lei religiosa e profetas que os tradutores haviam escrito no idioma grego. Os judeus liam esses livros em um ciclo de três anos, e eles liam seções desses livros cada vez que os judeus se encontravam. A maneira como as pessoas liam as Escrituras regularmente era muito importante porque ensinava as pessoas o que Deus havia feito em toda a história. Essa leitura também ajudou a igreja a entender como Jesus cumpriu as promessas que Deus havia feito a seu povo em toda a história. Assim como o povo de Deus havia sempre se reunido para ouvir os líderes religiosos ler as Escrituras, a igreja em Éfeso precisava continuar essa prática.</w:t>
      </w:r>
    </w:p>
    <w:p>
      <w:pPr/>
      <w:r>
        <w:rPr>
          <w:lang w:val="pt_PT" w:bidi="pt_PT"/>
        </w:rPr>
      </w:r>
      <w:r>
        <w:rPr>
          <w:lang w:val="pt_PT" w:bidi="pt_PT"/>
        </w:rPr>
        <w:t>Em segundo lugar, Timóteo precisa encorajar os crentes pregando. Quando os líderes pregavam, eles ajudavam as pessoas a entender como viver de acordo com a palavra de Deus, ou as Escrituras. Os líderes explicavam o que as Escrituras significavam e como aplicar as Escrituras à vida das pessoas. Timóteo precisava se dedicar ao ensinamento das Escrituras, ou doutrina. Timóteo precisava garantir que as coisas que ele pregava fossem corretas e boas. Timóteo precisava explicar a verdade sobre Jesus e corrigir falsas ideias.</w:t>
      </w:r>
    </w:p>
    <w:p>
      <w:pPr/>
      <w:r>
        <w:rPr>
          <w:lang w:val="pt_PT" w:bidi="pt_PT"/>
        </w:rPr>
      </w:r>
      <w:r>
        <w:rPr>
          <w:lang w:val="pt_PT" w:bidi="pt_PT"/>
        </w:rPr>
        <w:t>Algum tempo antes, Deus havia dado a alguém uma mensagem especial, ou profecia, de que Deus estava dando a Timóteo o dom espiritual para servir como um líder na igreja de Deus. Os líderes da igreja impuseram suas mãos em Timóteo e oraram por ele. Quando as pessoas colocavam suas mãos em Timóteo nessa cerimônia, era um sinal visível de que Deus já havia dado a Timóteo habilidades especiais para liderar. A cerimônia em si não dava a Timóteo essas habilidades. Os líderes da igreja colocavam suas mãos em Timóteo para mostrar a todos que eles viam o trabalho de Deus na vida de Timóteo e que os líderes aprovaram Timóteo para esse trabalho importante. Essa cerimônia era semelhante a como as pessoas reconheciam os líderes na fé judaica também. Timóteo não deve ignorar esse dom, mas deve continuar usando-o.</w:t>
      </w:r>
    </w:p>
    <w:p>
      <w:pPr/>
      <w:r>
        <w:rPr>
          <w:lang w:val="pt_PT" w:bidi="pt_PT"/>
        </w:rPr>
      </w:r>
      <w:r>
        <w:rPr>
          <w:lang w:val="pt_PT" w:bidi="pt_PT"/>
        </w:rPr>
        <w:t>Pare aqui e discuta essa pergunta em grupo: pense em um momento em que os outros reconheceram um dom ou capacidade em você que você não via em si mesmo. Como o encorajamento que essas pessoas deram ajudou você a usar esse dom? Pause este áudio aqui.</w:t>
      </w:r>
    </w:p>
    <w:p>
      <w:pPr/>
      <w:r>
        <w:rPr>
          <w:lang w:val="pt_PT" w:bidi="pt_PT"/>
        </w:rPr>
      </w:r>
      <w:r>
        <w:rPr>
          <w:lang w:val="pt_PT" w:bidi="pt_PT"/>
        </w:rPr>
        <w:t>Pare aqui e discuta essa pergunta em grupo: pense em como sua comunidade apoia as pessoas que assumem novas responsabilidades para servir os outros. O que torna esse apoio importante? Considere as maneiras específicas que seus membros da comunidade mostram confiança naqueles que Deus chamou para servir a igreja. O que sua comunidade faz para ajudar os novos líderes a se sentirem prontos para servir? Pause este áudio aqui.</w:t>
      </w:r>
    </w:p>
    <w:p>
      <w:pPr/>
      <w:r>
        <w:rPr>
          <w:lang w:val="pt_PT" w:bidi="pt_PT"/>
        </w:rPr>
      </w:r>
      <w:r>
        <w:rPr>
          <w:lang w:val="pt_PT" w:bidi="pt_PT"/>
        </w:rPr>
        <w:t>Paulo diz a Timóteo para fazer consistentemente as coisas que Paulo ensinou a Timóteo. Timóteo deve prestar atenção a como ele vive e o que ele ensina. Timóteo precisa garantir que suas ações combinem com seu ensinamento para que Timóteo não seja como os hipócritas e mentirosos da passagem anterior. Timóteo deve se preparar antes de ensinar as Escrituras aos outros. Quando Timóteo pregar, ele precisa pensar cuidadosamente sobre como encorajar os crentes. Timóteo deve ter cuidado para continuar desenvolvendo o dom que Deus deu a Timóteo para o ministério. Timóteo não deve deixar que outras atividades o distraiam de seu trabalho principal. Timóteo deve levar tempo para estudar as Escrituras. Timóteo deve pensar cuidadosamente sobre como ser um bom exemplo para os outros. Quando Timóteo fizer essas coisas de forma fiel e consistente, outras pessoas verão Timóteo crescer mais e mais como um líder. Como resultado, Timóteo e as pessoas que ouvem Timóteo entenderão mais e mais como Deus salva as pessoas por meio de Jesus. Quando Jesus veio à terra para restaurar nosso relacionamento com Deus, Deus tornou possível que as pessoas vivessem para sempre com ele. Mas Deus, por meio de Jesus, mesmo agora, dá às pessoas poder de viver de novas maneiras que agradem a Deus. Deus ajuda as pessoas a entender sua verdade mais claramente. Deus trabalha nas pessoas para torná-las mais parecidas com Jesus. Quando Timóteo ensinar bem e seguir o que ele ensina, o próprio Timóteo e toda a igreja crescerão entendendo como a salvação de Deus funciona em suas vidas hoje e para sempre.</w:t>
      </w:r>
    </w:p>
    <w:p>
      <w:pPr/>
      <w:r>
        <w:rPr>
          <w:lang w:val="pt_PT" w:bidi="pt_PT"/>
        </w:rPr>
      </w:r>
      <w:r>
        <w:rPr>
          <w:lang w:val="pt_PT" w:bidi="pt_PT"/>
        </w:rPr>
        <w:t>Pare aqui e discuta essa pergunta em grupo: conte uma história sobre um momento que você ou outra pessoa continuou a servir a Deus fielmente, mesmo quando era difícil. Quando você ou essa pessoa perseverou, como isso afetou as pessoas ao seu redor? Como os ajudou a crescer em sua fé?</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4:11–16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diz a Timóteo para ordenar e ensinar o que Paulo acabou de explicar.</w:t>
      </w:r>
    </w:p>
    <w:p>
      <w:pPr/>
      <w:r>
        <w:rPr>
          <w:lang w:val="pt_PT" w:bidi="pt_PT"/>
        </w:rPr>
      </w:r>
      <w:r>
        <w:rPr>
          <w:b/>
          <w:lang w:val="pt_PT" w:bidi="pt_PT"/>
        </w:rPr>
        <w:t>Na segunda parte:</w:t>
      </w:r>
      <w:r>
        <w:rPr>
          <w:lang w:val="pt_PT" w:bidi="pt_PT"/>
        </w:rPr>
        <w:t xml:space="preserve"> Paulo diz a Timóteo para não deixar que ninguém menospreze Timóteo porque ele é jovem. Timóteo deve ser um exemplo para os outros crentes.</w:t>
      </w:r>
    </w:p>
    <w:p>
      <w:pPr/>
      <w:r>
        <w:rPr>
          <w:lang w:val="pt_PT" w:bidi="pt_PT"/>
        </w:rPr>
      </w:r>
      <w:r>
        <w:rPr>
          <w:b/>
          <w:lang w:val="pt_PT" w:bidi="pt_PT"/>
        </w:rPr>
        <w:t>Na terceira parte:</w:t>
      </w:r>
      <w:r>
        <w:rPr>
          <w:lang w:val="pt_PT" w:bidi="pt_PT"/>
        </w:rPr>
        <w:t xml:space="preserve"> Paulo diz a Timóteo que o foco de Timóteo deve ser ler as Escrituras em público, pregar e ensinar até que Paulo chegue.</w:t>
      </w:r>
    </w:p>
    <w:p>
      <w:pPr/>
      <w:r>
        <w:rPr>
          <w:lang w:val="pt_PT" w:bidi="pt_PT"/>
        </w:rPr>
      </w:r>
      <w:r>
        <w:rPr>
          <w:b/>
          <w:lang w:val="pt_PT" w:bidi="pt_PT"/>
        </w:rPr>
        <w:t>Na quarta parte:</w:t>
      </w:r>
      <w:r>
        <w:rPr>
          <w:lang w:val="pt_PT" w:bidi="pt_PT"/>
        </w:rPr>
        <w:t xml:space="preserve"> Paulo lembra a Timóteo sobre o dom especial de Timóteo, e Paulo diz a Timóteo para ter cuidado sobre como ele vive e o que ele ensina.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Os anciãos da igreja</w:t>
      </w:r>
    </w:p>
    <w:p>
      <w:pPr>
        <w:pStyle w:val="ListBullet"/>
        <w:spacing w:line="240" w:lineRule="auto"/>
        <w:ind w:left="720"/>
      </w:pPr>
      <w:r>
        <w:rPr>
          <w:lang w:val="pt_PT" w:bidi="pt_PT"/>
        </w:rPr>
      </w:r>
      <w:r>
        <w:rPr>
          <w:lang w:val="pt_PT" w:bidi="pt_PT"/>
        </w:rPr>
        <w:t>os profetas que falaram sobre 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Paulo acabou de terminar de explicar como os cristãos devem pensar sobre comida e exercício. Paulo disse que o exercício físico ajuda o corpo. Mas treinar para ser piedoso ajuda agora e na vida futura com Deus. Agora Paulo diz a Timóteo como compartilhar essas verdades importantes com os outros.</w:t>
      </w:r>
    </w:p>
    <w:p>
      <w:pPr/>
      <w:r>
        <w:rPr>
          <w:lang w:val="pt_PT" w:bidi="pt_PT"/>
        </w:rPr>
      </w:r>
      <w:r>
        <w:rPr>
          <w:lang w:val="pt_PT" w:bidi="pt_PT"/>
        </w:rPr>
        <w:t>Quando Paulo escreve a Timóteo, Paulo escreve de uma maneira que seria fácil de lembrar e repetir. Paulo organiza suas ideias em padrões claros. Paulo usa exemplos da vida cotidiana. Paulo conecta novos ensinamentos a coisas que os crentes já sabem das Escrituras. Paulo quer que Timóteo ensine essas mesmas ideias aos outros de maneiras que eles possam entender e lembrar.</w:t>
      </w:r>
    </w:p>
    <w:p>
      <w:pPr/>
      <w:r>
        <w:rPr>
          <w:lang w:val="pt_PT" w:bidi="pt_PT"/>
        </w:rPr>
      </w:r>
      <w:r>
        <w:rPr>
          <w:lang w:val="pt_PT" w:bidi="pt_PT"/>
        </w:rPr>
        <w:t>Pare aqui e discuta essa pergunta em grupo: o que ajuda você a lembrar dos ensinamentos importantes? Você aprende melhor por meio de histórias, músicas ou outros métodos? Pause este áudio aqui.</w:t>
      </w:r>
    </w:p>
    <w:p>
      <w:pPr/>
      <w:r>
        <w:rPr>
          <w:lang w:val="pt_PT" w:bidi="pt_PT"/>
        </w:rPr>
      </w:r>
      <w:r>
        <w:rPr>
          <w:lang w:val="pt_PT" w:bidi="pt_PT"/>
        </w:rPr>
        <w:t>Timóteo enfrenta um desafio em seu trabalho para Deus. Timóteo é mais jovem do que muitas pessoas na igreja. Os membros da igreja em Éfeso se recusaram a aceitar Timóteo como seu líder. De fato, Paulo usa palavras em sua carta para mostrar que esses membros da igreja trataram Timóteo com profundo desrespeito. Paulo quer que Timóteo esteja confiante, apesar desse problema. Timóteo pode ganhar respeito quando ele agir como um exemplo de cinco maneiras importantes:</w:t>
      </w:r>
    </w:p>
    <w:p>
      <w:pPr>
        <w:pStyle w:val="ListBullet"/>
        <w:spacing w:line="240" w:lineRule="auto"/>
        <w:ind w:left="720"/>
      </w:pPr>
      <w:r>
        <w:rPr>
          <w:lang w:val="pt_PT" w:bidi="pt_PT"/>
        </w:rPr>
      </w:r>
      <w:r>
        <w:rPr>
          <w:lang w:val="pt_PT" w:bidi="pt_PT"/>
        </w:rPr>
        <w:t>Primeiro, Timóteo deve garantir que seu discurso mostre maturidade e combine com o que Timóteo ensina sobre Deus. Em outras palavras, as palavras de Timóteo devem ser consistentes com a maneira de vida piedosa de Timóteo. Timóteo deve ser piedoso em suas conversas regulares e quando ele ensinar na igreja.</w:t>
      </w:r>
    </w:p>
    <w:p>
      <w:pPr>
        <w:pStyle w:val="ListBullet"/>
        <w:spacing w:line="240" w:lineRule="auto"/>
        <w:ind w:left="720"/>
      </w:pPr>
      <w:r>
        <w:rPr>
          <w:lang w:val="pt_PT" w:bidi="pt_PT"/>
        </w:rPr>
      </w:r>
      <w:r>
        <w:rPr>
          <w:lang w:val="pt_PT" w:bidi="pt_PT"/>
        </w:rPr>
        <w:t>Em segundo lugar, Timóteo deve ter cuidado sobre como Timóteo se comporta.</w:t>
      </w:r>
    </w:p>
    <w:p>
      <w:pPr>
        <w:pStyle w:val="ListBullet"/>
        <w:spacing w:line="240" w:lineRule="auto"/>
        <w:ind w:left="720"/>
      </w:pPr>
      <w:r>
        <w:rPr>
          <w:lang w:val="pt_PT" w:bidi="pt_PT"/>
        </w:rPr>
      </w:r>
      <w:r>
        <w:rPr>
          <w:lang w:val="pt_PT" w:bidi="pt_PT"/>
        </w:rPr>
        <w:t>Em terceiro lugar, Timóteo deve mostrar amor a todos.</w:t>
      </w:r>
    </w:p>
    <w:p>
      <w:pPr>
        <w:pStyle w:val="ListBullet"/>
        <w:spacing w:line="240" w:lineRule="auto"/>
        <w:ind w:left="720"/>
      </w:pPr>
      <w:r>
        <w:rPr>
          <w:lang w:val="pt_PT" w:bidi="pt_PT"/>
        </w:rPr>
      </w:r>
      <w:r>
        <w:rPr>
          <w:lang w:val="pt_PT" w:bidi="pt_PT"/>
        </w:rPr>
        <w:t>Em quarto lugar, Timóteo deve confiar fortemente em Deus e mostrar essa forte confiança aos outros.</w:t>
      </w:r>
    </w:p>
    <w:p>
      <w:pPr>
        <w:pStyle w:val="ListBullet"/>
        <w:spacing w:line="240" w:lineRule="auto"/>
        <w:ind w:left="720"/>
      </w:pPr>
      <w:r>
        <w:rPr>
          <w:lang w:val="pt_PT" w:bidi="pt_PT"/>
        </w:rPr>
      </w:r>
      <w:r>
        <w:rPr>
          <w:lang w:val="pt_PT" w:bidi="pt_PT"/>
        </w:rPr>
        <w:t>Em quinto lugar, Timóteo deve permanecer sexualmente puro, especialmente como um jovem. As pessoas estão atentas a Timóteo e podem criticá-lo por sua juventude. Mas Timóteo pode fazer seus críticos pararem de criticá-lo se Timóteo viver uma vida sexualmente pura.</w:t>
      </w:r>
    </w:p>
    <w:p>
      <w:pPr/>
      <w:r>
        <w:rPr>
          <w:lang w:val="pt_PT" w:bidi="pt_PT"/>
        </w:rPr>
      </w:r>
      <w:r>
        <w:rPr>
          <w:lang w:val="pt_PT" w:bidi="pt_PT"/>
        </w:rPr>
        <w:t>Quando Timóteo fizer bem essas cinco coisas, as pessoas respeitarão Timóteo, independentemente de sua idade.</w:t>
      </w:r>
    </w:p>
    <w:p>
      <w:pPr/>
      <w:r>
        <w:rPr>
          <w:lang w:val="pt_PT" w:bidi="pt_PT"/>
        </w:rPr>
      </w:r>
      <w:r>
        <w:rPr>
          <w:lang w:val="pt_PT" w:bidi="pt_PT"/>
        </w:rPr>
        <w:t>Pare aqui e discuta essa pergunta em grupo: pense em um momento em que alguém realmente não respeitava outra pessoa porque essa pessoa era jovem. Como você falaria sobre como essas pessoas não respeitam essa pessoa, ou como as pessoas tratam essa pessoa como se ela fosse sem valor? Pause este áudio aqui.</w:t>
      </w:r>
    </w:p>
    <w:p>
      <w:pPr/>
      <w:r>
        <w:rPr>
          <w:lang w:val="pt_PT" w:bidi="pt_PT"/>
        </w:rPr>
      </w:r>
      <w:r>
        <w:rPr>
          <w:lang w:val="pt_PT" w:bidi="pt_PT"/>
        </w:rPr>
        <w:t>Paulo dá instruções específicas a Timóteo sobre como liderar as reuniões da igreja. Quando os crentes se reunirem, Timóteo deve ler as Escrituras em voz alta. Essa prática vem da adoração judaica. Essa prática ajuda todos a ouvir e entender as Escrituras juntos.</w:t>
      </w:r>
    </w:p>
    <w:p>
      <w:pPr/>
      <w:r>
        <w:rPr>
          <w:lang w:val="pt_PT" w:bidi="pt_PT"/>
        </w:rPr>
      </w:r>
      <w:r>
        <w:rPr>
          <w:lang w:val="pt_PT" w:bidi="pt_PT"/>
        </w:rPr>
        <w:t>Timóteo também deve pregar mensagens que encorajem as pessoas a viver vidas melhores e que confortem as pessoas. Essas mensagens ajudam as pessoas a entender como seguir os caminhos de Deus. Finalmente, Timóteo deve ter certeza de que o ensinamento de Timóteo, ou doutrina, é bom. Timóteo deve explicar as coisas importantes que os cristãos acreditam de uma maneira correta. Esse ensinamento ajuda a proteger as pessoas de falsas ideias sobre Deus.</w:t>
      </w:r>
    </w:p>
    <w:p>
      <w:pPr/>
      <w:r>
        <w:rPr>
          <w:lang w:val="pt_PT" w:bidi="pt_PT"/>
        </w:rPr>
      </w:r>
      <w:r>
        <w:rPr>
          <w:lang w:val="pt_PT" w:bidi="pt_PT"/>
        </w:rPr>
        <w:t>Pare aqui e discuta em grupo: você pode dar exemplos de como as pessoas em sua igreja pregam, e como as pessoas em sua igreja ensinam o bom ensinamento? Pause este áudio aqui.</w:t>
      </w:r>
    </w:p>
    <w:p>
      <w:pPr/>
      <w:r>
        <w:rPr>
          <w:lang w:val="pt_PT" w:bidi="pt_PT"/>
        </w:rPr>
      </w:r>
      <w:r>
        <w:rPr>
          <w:lang w:val="pt_PT" w:bidi="pt_PT"/>
        </w:rPr>
        <w:t>Pare aqui e discuta em grupo: como você falará sobre como Timóteo deve pregar ou encorajar as pessoas, e como Timóteo deve ensinar coisas que são verdadeiras e corretas? Paulo diz que Timóteo não deve apenas fazer essas coisas, mas Timóteo deve se dedicar a fazer essas coisas. Em outras palavras, Timóteo deve levar tempo para garantir que Timóteo faça bem essas coisas. Como você deixará isso claro? Pause este áudio aqui.</w:t>
      </w:r>
    </w:p>
    <w:p>
      <w:pPr/>
      <w:r>
        <w:rPr>
          <w:lang w:val="pt_PT" w:bidi="pt_PT"/>
        </w:rPr>
      </w:r>
      <w:r>
        <w:rPr>
          <w:lang w:val="pt_PT" w:bidi="pt_PT"/>
        </w:rPr>
        <w:t>Deus preparou Timóteo para esse trabalho importante. Deus deu a Timóteo um dom especial para ajudar Timóteo a liderar e ensinar. Os líderes da igreja reconheceram esse dom de Deus. Os líderes mostraram seu reconhecimento por meio de uma cerimônia especial. Os líderes colocaram suas mãos em Timóteo enquanto os profetas compartilhavam mensagens de Deus sobre Timóteo. Essa cerimônia mostrou a todos que Deus escolheu Timóteo como um líder. Deu autoridade a Timóteo para ensinar a palavra de Deus.</w:t>
      </w:r>
    </w:p>
    <w:p>
      <w:pPr/>
      <w:r>
        <w:rPr>
          <w:lang w:val="pt_PT" w:bidi="pt_PT"/>
        </w:rPr>
      </w:r>
      <w:r>
        <w:rPr>
          <w:lang w:val="pt_PT" w:bidi="pt_PT"/>
        </w:rPr>
        <w:t>Paulo adverte Timóteo para prestar atenção cuidadosa a duas coisas. Primeiro, Timóteo deve observar como ele vive. Cada escolha que Timóteo faz deve honrar a Deus. As pessoas olharão à vida de Timóteo para ver se Timóteo segue seu próprio ensinamento. Em segundo lugar, Timóteo deve ter cuidado com o que ele ensina. Timóteo deve ensinar apenas o que concorda com a palavra de Deus. Timóteo deve permanecer fiel à boa vida e ao verdadeiro ensinamento todos os dias. Timóteo não deve desistir quando as pessoas tornarem isso difícil. Timóteo deve continuar mesmo quando os outros resistirem a Timóteo. O esforço contínuo de Timóteo em ambas as tarefas fará uma diferença real. A vida e o ensinamento de Timóteo ajudarão a si mesmo e aos outros a seguir melhor a Deus.</w:t>
      </w:r>
    </w:p>
    <w:p>
      <w:pPr/>
      <w:r>
        <w:rPr>
          <w:lang w:val="pt_PT" w:bidi="pt_PT"/>
        </w:rPr>
      </w:r>
      <w:r>
        <w:rPr>
          <w:lang w:val="pt_PT" w:bidi="pt_PT"/>
        </w:rPr>
        <w:t>Pare aqui e discuta essa pergunta em grupo: Timóteo precisa “observar sua vida”, ou prestar atenção a como ele vive. Como você falará sobre como Timóteo assiste a sua vida? Pause este áudio aqui.</w:t>
      </w:r>
    </w:p>
    <w:p>
      <w:pPr/>
      <w:r>
        <w:rPr>
          <w:lang w:val="pt_PT" w:bidi="pt_PT"/>
        </w:rPr>
      </w:r>
      <w:r>
        <w:rPr>
          <w:lang w:val="pt_PT" w:bidi="pt_PT"/>
        </w:rPr>
        <w:t>Agora, o grupo deve fazer o roteiro, desenhar ou usar objetos para visualizar a passagem e a atuação nela. Desenhe ou use um objeto para representar como Timóteo ensina enquanto as pessoas mais velhas mostram desaprovação. Mostre como os líderes da igreja colocam suas mãos em Timóteo durante uma cerimônia especial. Mostre como Timóteo lê as Escrituras a um grupo. Use objetos simples como um espelho para mostrar como Timóteo assiste a sua vida e o que ele ensina. Crie uma cena para mostrar como Timóteo ajuda alguém enquanto ele também ensina essa pessoa. Mostre como Timóteo continua a ensinar e viver fielmente com o tempo.</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4:11–16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Os anciãos da igreja</w:t>
      </w:r>
    </w:p>
    <w:p>
      <w:pPr>
        <w:pStyle w:val="ListBullet"/>
        <w:spacing w:line="240" w:lineRule="auto"/>
        <w:ind w:left="720"/>
      </w:pPr>
      <w:r>
        <w:rPr>
          <w:lang w:val="pt_PT" w:bidi="pt_PT"/>
        </w:rPr>
      </w:r>
      <w:r>
        <w:rPr>
          <w:lang w:val="pt_PT" w:bidi="pt_PT"/>
        </w:rPr>
        <w:t>os profetas que falaram sobre Timóteo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“Timóteo, ordene e ensine essas coisas. Certifique-se de que os crentes entendam e sigam essas verdades sobre piedade e vida correta que acabei de explicar a você”.</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“Não deixe ninguém olhar com desprezo para você porque você é jovem. Em vez disso, seja um exemplo para todos os crentes. Mostre aos crentes como viver pela maneira como você fala, a maneira como você vive, seu amor, sua fé e sua vida pura”.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“Até que eu volte, concentre-se em três coisas: leia as Escrituras em voz alta ao povo, pregue mensagens que encorajem o povo e ensine o povo o que é verdadeiro”.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“Não negligencie seu dom, que você recebeu quando os anciãos colocaram suas mãos em você e os profetas falaram a mensagem de Deus sobre você. Seja diligente nesses assuntos. Entregue-se completamente a essas coisas para que todos possam ver seu progresso. Observe sua vida e ensinamento cuidadosamente. Continue fazendo essas coisas, porque elas ajudarão a salvar você e aqueles que ouvem você”.</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anciãos da igreja: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4:11–16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menciona que Timóteo deve ser um exemplo para os </w:t>
      </w:r>
      <w:r>
        <w:rPr>
          <w:b/>
          <w:lang w:val="pt_PT" w:bidi="pt_PT"/>
        </w:rPr>
        <w:t>crentes</w:t>
      </w:r>
      <w:r>
        <w:rPr>
          <w:lang w:val="pt_PT" w:bidi="pt_PT"/>
        </w:rPr>
        <w:t xml:space="preserve"> em fé e pureza. Os crentes são pessoas que confiam em Jesus Cristo. Essas pessoas aceitam a mensagem de Deus como verdadeira e seguem Jesus como seu líder. Um crente pertence à comunidade de cristãos que adoram a Deus juntos.</w:t>
      </w:r>
    </w:p>
    <w:p>
      <w:pPr/>
      <w:r>
        <w:rPr>
          <w:lang w:val="pt_PT" w:bidi="pt_PT"/>
        </w:rPr>
      </w:r>
      <w:r>
        <w:rPr>
          <w:lang w:val="pt_PT" w:bidi="pt_PT"/>
        </w:rPr>
        <w:t>Pare aqui e discuta como um grupo qual palavra ou frase você usará para crentes. Como sua cultura descreve as pessoas que confiam em Deus e seguem Jesus? Procure a palavra crentes no Glossário Mestre para mais informações. Se você já traduziu essa palavra em outro livro da Bíblia, use a mesma palavra que você usou lá. Pause este áudio aqui</w:t>
      </w:r>
    </w:p>
    <w:p>
      <w:pPr/>
      <w:r>
        <w:rPr>
          <w:lang w:val="pt_PT" w:bidi="pt_PT"/>
        </w:rPr>
      </w:r>
      <w:r>
        <w:rPr>
          <w:b/>
          <w:lang w:val="pt_PT" w:bidi="pt_PT"/>
        </w:rPr>
        <w:t>Fé</w:t>
      </w:r>
      <w:r>
        <w:rPr>
          <w:lang w:val="pt_PT" w:bidi="pt_PT"/>
        </w:rPr>
        <w:t xml:space="preserve"> significa confiar em Deus e acreditar em suas promessas. Fé também significa o conjunto de crenças que os cristãos acreditam que são verdadeiras. Para mais informações sobre fé, consulte o Glossário Mestre. Use a mesma palavra ou frase para fé que você usou em passagens anteriores.</w:t>
      </w:r>
    </w:p>
    <w:p>
      <w:pPr/>
      <w:r>
        <w:rPr>
          <w:lang w:val="pt_PT" w:bidi="pt_PT"/>
        </w:rPr>
      </w:r>
      <w:r>
        <w:rPr>
          <w:lang w:val="pt_PT" w:bidi="pt_PT"/>
        </w:rPr>
        <w:t xml:space="preserve">Paulo diz a Timóteo para mostrar aos outros como viver uma vida </w:t>
      </w:r>
      <w:r>
        <w:rPr>
          <w:b/>
          <w:lang w:val="pt_PT" w:bidi="pt_PT"/>
        </w:rPr>
        <w:t>pura</w:t>
      </w:r>
      <w:r>
        <w:rPr>
          <w:lang w:val="pt_PT" w:bidi="pt_PT"/>
        </w:rPr>
        <w:t>. Puro significa livre de qualquer coisa moralmente errada ou pecaminosa. Uma vida pura mostra um comportamento limpo e honesto. Isso se refere especialmente a ser sexualmente puro e ter intenções honestas. Timóteo precisa viver puramente para que os outros respeitem a liderança de Timóteo.</w:t>
      </w:r>
    </w:p>
    <w:p>
      <w:pPr/>
      <w:r>
        <w:rPr>
          <w:lang w:val="pt_PT" w:bidi="pt_PT"/>
        </w:rPr>
      </w:r>
      <w:r>
        <w:rPr>
          <w:lang w:val="pt_PT" w:bidi="pt_PT"/>
        </w:rPr>
        <w:t>Pare aqui e discuta como um grupo qual palavra ou frase você usará para puro. Como sua cultura descreve alguém que vive uma vida moralmente limpa e honesta? Procure a palavra puro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a Timóteo para se concentrar em ler as </w:t>
      </w:r>
      <w:r>
        <w:rPr>
          <w:b/>
          <w:lang w:val="pt_PT" w:bidi="pt_PT"/>
        </w:rPr>
        <w:t>Escrituras</w:t>
      </w:r>
      <w:r>
        <w:rPr>
          <w:lang w:val="pt_PT" w:bidi="pt_PT"/>
        </w:rPr>
        <w:t xml:space="preserve"> em público. As Escrituras se referem aos escritos santos que Deus inspirou as pessoas a escrever. No tempo de Timóteo, a palavra “Escrituras” significava o que agora chamamos de Antigo Testamento. A igreja primitiva lia essas Escrituras em voz alta quando eles se encontravam.</w:t>
      </w:r>
    </w:p>
    <w:p>
      <w:pPr/>
      <w:r>
        <w:rPr>
          <w:lang w:val="pt_PT" w:bidi="pt_PT"/>
        </w:rPr>
      </w:r>
      <w:r>
        <w:rPr>
          <w:lang w:val="pt_PT" w:bidi="pt_PT"/>
        </w:rPr>
        <w:t>Pare aqui e discuta como um grupo qual palavra ou frase você usará para Escrituras. Procure a palavra Escritura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lembra a Timóteo sobre o </w:t>
      </w:r>
      <w:r>
        <w:rPr>
          <w:b/>
          <w:lang w:val="pt_PT" w:bidi="pt_PT"/>
        </w:rPr>
        <w:t>dom</w:t>
      </w:r>
      <w:r>
        <w:rPr>
          <w:lang w:val="pt_PT" w:bidi="pt_PT"/>
        </w:rPr>
        <w:t xml:space="preserve"> espiritual de Timóteo. Um dom espiritual vem do Espírito de Deus. Deus dá esses dons para ajudar os cristãos a servir os outros e construir a igreja. Deus deu a Timóteo uma capacidade especial de ensinar e liderar a igreja.</w:t>
      </w:r>
    </w:p>
    <w:p>
      <w:pPr/>
      <w:r>
        <w:rPr>
          <w:lang w:val="pt_PT" w:bidi="pt_PT"/>
        </w:rPr>
      </w:r>
      <w:r>
        <w:rPr>
          <w:lang w:val="pt_PT" w:bidi="pt_PT"/>
        </w:rPr>
        <w:t>Pare aqui e discuta como um grupo qual palavra ou frase você usará para dom espiritual. Como sua cultura descreve habilidades especiais que Deus dá às pessoas? Como você fala sobre dons que vêm do Espírito de Deus? Procure a palavra dom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Timóteo recebeu seu dom por meio da </w:t>
      </w:r>
      <w:r>
        <w:rPr>
          <w:b/>
          <w:lang w:val="pt_PT" w:bidi="pt_PT"/>
        </w:rPr>
        <w:t>profecia</w:t>
      </w:r>
      <w:r>
        <w:rPr>
          <w:lang w:val="pt_PT" w:bidi="pt_PT"/>
        </w:rPr>
        <w:t>. Profetizar significa falar mensagens que vêm diretamente de Deus. Nesse caso, Deus falou por meio de profetas para confirmar que Timóteo deve ser um líder na igreja. Use a mesma palavra que você usou anteriormente em 1 Timóteo para profecia. Para mais informações sobre profecia, consulte o Glossário Mestre.</w:t>
      </w:r>
    </w:p>
    <w:p>
      <w:pPr/>
      <w:r>
        <w:rPr>
          <w:lang w:val="pt_PT" w:bidi="pt_PT"/>
        </w:rPr>
      </w:r>
      <w:r>
        <w:rPr>
          <w:lang w:val="pt_PT" w:bidi="pt_PT"/>
        </w:rPr>
        <w:t xml:space="preserve">Os </w:t>
      </w:r>
      <w:r>
        <w:rPr>
          <w:b/>
          <w:lang w:val="pt_PT" w:bidi="pt_PT"/>
        </w:rPr>
        <w:t>anciãos</w:t>
      </w:r>
      <w:r>
        <w:rPr>
          <w:lang w:val="pt_PT" w:bidi="pt_PT"/>
        </w:rPr>
        <w:t xml:space="preserve"> colocaram suas mãos em Timóteo. Os anciãos são os líderes mais velhos e respeitados que guiam a igreja. Os anciãos têm autoridade para tomar decisões e ensinar a verdade de Deus. Nessa passagem, os anciãos mostraram oficialmente que eles reconheceram o papel de Timóteo quando eles colocaram suas mãos em Timóteo.</w:t>
      </w:r>
    </w:p>
    <w:p>
      <w:pPr/>
      <w:r>
        <w:rPr>
          <w:lang w:val="pt_PT" w:bidi="pt_PT"/>
        </w:rPr>
      </w:r>
      <w:r>
        <w:rPr>
          <w:lang w:val="pt_PT" w:bidi="pt_PT"/>
        </w:rPr>
        <w:t>Pare aqui e discuta como um grupo qual palavra ou frase você usará para anciãos. Como sua cultura descreve líderes respeitados que guiam a comunidade? Se você já traduziu essa palavra em outro livro da Bíblia, use a mesma palavra que você usou lá. Pause este áudio aqui.</w:t>
      </w:r>
    </w:p>
    <w:p>
      <w:pPr/>
      <w:r>
        <w:rPr>
          <w:lang w:val="pt_PT" w:bidi="pt_PT"/>
        </w:rPr>
      </w:r>
      <w:r>
        <w:rPr>
          <w:lang w:val="pt_PT" w:bidi="pt_PT"/>
        </w:rPr>
        <w:t xml:space="preserve">Paulo diz a Timóteo para observar sua vida e </w:t>
      </w:r>
      <w:r>
        <w:rPr>
          <w:b/>
          <w:lang w:val="pt_PT" w:bidi="pt_PT"/>
        </w:rPr>
        <w:t>doutrina</w:t>
      </w:r>
      <w:r>
        <w:rPr>
          <w:lang w:val="pt_PT" w:bidi="pt_PT"/>
        </w:rPr>
        <w:t xml:space="preserve"> cuidadosamente. Doutrina significa os ensinamentos importantes sobre Deus e o que os cristãos devem acreditar. A boa doutrina ajuda as pessoas a entender a verdade e reconhecer o falso ensinamento. Para mais informações sobre doutrina, consulte o Glossário Mestre. Use a mesma palavra para doutrina que você usou em passagens anteriores. </w:t>
      </w:r>
    </w:p>
    <w:p>
      <w:pPr/>
      <w:r>
        <w:rPr>
          <w:lang w:val="pt_PT" w:bidi="pt_PT"/>
        </w:rPr>
      </w:r>
      <w:r>
        <w:rPr>
          <w:lang w:val="pt_PT" w:bidi="pt_PT"/>
        </w:rPr>
        <w:t xml:space="preserve">Paulo diz a Timóteo que o serviço fiel de Timóteo </w:t>
      </w:r>
      <w:r>
        <w:rPr>
          <w:b/>
          <w:lang w:val="pt_PT" w:bidi="pt_PT"/>
        </w:rPr>
        <w:t>salvará</w:t>
      </w:r>
      <w:r>
        <w:rPr>
          <w:lang w:val="pt_PT" w:bidi="pt_PT"/>
        </w:rPr>
        <w:t xml:space="preserve"> a si mesmo e aos outros. Deus salva as pessoas quando ele resgata as pessoas do pecado e das consequências do pecado. Deus salva as pessoas quando essas pessoas confiam em Jesus Cristo. Essa salvação começa agora e continua para sempre. Deus usa mestres fiéis como Timóteo para ajudar a trazer essa salvação aos outros. Use a mesma palavra para salvar que você usou em passagens anteriores, e procure salvar no Glossário Mestre para mais informações.</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5:1–8</w:t>
      </w:r>
      <w:r>
        <w:rPr>
          <w:lang w:val="pt_PT" w:bidi="pt_PT"/>
        </w:rPr>
      </w:r>
    </w:p>
    <w:p>
      <w:pPr>
        <w:pStyle w:val="Heading3"/>
      </w:pPr>
      <w:r>
        <w:rPr>
          <w:lang w:val="pt_PT" w:bidi="pt_PT"/>
        </w:rPr>
        <w:t>Ouvir e Sentir</w:t>
      </w:r>
    </w:p>
    <w:p>
      <w:pPr/>
      <w:r>
        <w:rPr>
          <w:lang w:val="pt_PT" w:bidi="pt_PT"/>
        </w:rPr>
      </w:r>
      <w:r>
        <w:rPr>
          <w:lang w:val="pt_PT" w:bidi="pt_PT"/>
        </w:rPr>
        <w:t>Nesta etapa, ouçam 1 Timóteo 5:1–8 e guardem em seus corações.</w:t>
      </w:r>
    </w:p>
    <w:p>
      <w:pPr/>
      <w:r>
        <w:rPr>
          <w:lang w:val="pt_PT" w:bidi="pt_PT"/>
        </w:rPr>
      </w:r>
      <w:r>
        <w:rPr>
          <w:lang w:val="pt_PT" w:bidi="pt_PT"/>
        </w:rPr>
        <w:t>Ouça uma versão em áudio de 1 Timóteo 5:1–8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5:1–8 na tradução de melhor compreensão.</w:t>
      </w:r>
    </w:p>
    <w:p>
      <w:pPr/>
      <w:r>
        <w:rPr>
          <w:lang w:val="pt_PT" w:bidi="pt_PT"/>
        </w:rPr>
      </w:r>
      <w:r>
        <w:rPr>
          <w:lang w:val="pt_PT" w:bidi="pt_PT"/>
        </w:rPr>
        <w:t>Pause este áudio aqui.</w:t>
      </w:r>
    </w:p>
    <w:p>
      <w:pPr/>
      <w:r>
        <w:rPr>
          <w:lang w:val="pt_PT" w:bidi="pt_PT"/>
        </w:rPr>
      </w:r>
      <w:r>
        <w:rPr>
          <w:lang w:val="pt_PT" w:bidi="pt_PT"/>
        </w:rPr>
        <w:t>Nessa passagem, Paulo continua a dizer a Timóteo como ele pode ser um bom mestre, mesmo que Timóteo seja mais jovem do que muitas pessoas em sua igreja. Paulo então começa a dizer a Timóteo como lidar com um problema específico na igreja de Éfeso. Essa primeira parte está intimamente conectada à última passagem, onde Paulo encorajou Timóteo a permanecer forte e fiel ao chamado de Timóteo de Deus para ser um mestre das boas novas.</w:t>
      </w:r>
    </w:p>
    <w:p>
      <w:pPr/>
      <w:r>
        <w:rPr>
          <w:lang w:val="pt_PT" w:bidi="pt_PT"/>
        </w:rPr>
      </w:r>
      <w:r>
        <w:rPr>
          <w:lang w:val="pt_PT" w:bidi="pt_PT"/>
        </w:rPr>
        <w:t>Em algumas passagens dessa carta, quando Paulo fala sobre líderes, Paulo usa uma palavra para pessoas mais velhas para se referir a esses líderes. Mas nessa passagem, Paulo ainda se concentra no papel que Timóteo tem como um líder para todos em sua igreja. Nesse contexto, Paulo usa a palavra para pessoas mais velhas para significar qualquer pessoa na igreja mais velha do que Timóteo, não apenas aqueles que são líderes. Paulo discute quatro grupos diferentes de pessoas: homens mais velhos do que Timóteo, homens mais jovens do que Timóteo, mulheres mais velhas do que Timóteo e mulheres mais jovens do que Timóteo. Paulo quer que Timóteo respeite e se comunique com todos esses grupos de pessoas da maneira correta. Paulo usa uma comparação com a família para dar a Timóteo uma ideia das diferentes maneiras de liderar e corrigir pessoas de diferentes idades e gêneros. Paulo diz que Timóteo deve tratar homens e mulheres mais velhos como seu pai e mãe, e pessoas mais jovens como ele trataria seus irmãos ou irmãs.</w:t>
      </w:r>
    </w:p>
    <w:p>
      <w:pPr/>
      <w:r>
        <w:rPr>
          <w:lang w:val="pt_PT" w:bidi="pt_PT"/>
        </w:rPr>
      </w:r>
      <w:r>
        <w:rPr>
          <w:lang w:val="pt_PT" w:bidi="pt_PT"/>
        </w:rPr>
        <w:t>Sabemos algumas coisas sobre a família de Timóteo da segunda carta de Paulo a Timóteo, bem como do livro de Atos. Sabemos que a avó de Timóteo se chamava Lóide e sua mãe se chamava Eunice. Também sabemos por Atos que Eunice era judia e lia o Antigo Testamento, ou as Escrituras judaicas, a Timóteo quando Timóteo era ainda uma criança. O pai de Timóteo, no entanto, era grego, e provavelmente pagão. Na época em que Paulo encontrou a família de Timóteo, Lóide, Eunice e Timóteo haviam começado a seguir Jesus. No entanto, nenhuma passagem na Bíblia nos diz sobre as irmãs ou irmãos de Timóteo. Isso não significa que Timóteo não tinha irmãs ou irmãos. Não sabemos se Timóteo teve irmãos ou irmãs. Independentemente disso, os relacionamentos familiares são uma boa comparação, porque todos podem entendê-los facilmente. Por exemplo, mesmo que Timóteo não tivesse uma irmã mais jovem, Timóteo saberia como tratar uma irmã e Timóteo entenderia como Paulo queria que Timóteo tratasse os membros da igreja que eram mulheres mais jovens.</w:t>
      </w:r>
    </w:p>
    <w:p>
      <w:pPr/>
      <w:r>
        <w:rPr>
          <w:lang w:val="pt_PT" w:bidi="pt_PT"/>
        </w:rPr>
      </w:r>
      <w:r>
        <w:rPr>
          <w:lang w:val="pt_PT" w:bidi="pt_PT"/>
        </w:rPr>
        <w:t>Pare aqui e discuta essa pergunta como um grupo: como as pessoas em sua comunidade tratam os pais, irmãs e irmãos com respeito e amor? Conte uma história sobre um momento em que uma pessoa mais jovem teve que corrigir uma pessoa mais velha. Observe as palavras que você usa para falar sobre esses relacionamentos e a diferença entre idade e gênero. Pause este áudio aqui.</w:t>
      </w:r>
    </w:p>
    <w:p>
      <w:pPr/>
      <w:r>
        <w:rPr>
          <w:lang w:val="pt_PT" w:bidi="pt_PT"/>
        </w:rPr>
      </w:r>
      <w:r>
        <w:rPr>
          <w:lang w:val="pt_PT" w:bidi="pt_PT"/>
        </w:rPr>
        <w:t>Na segunda parte dessa passagem, Paulo muda seu foco quando ele começa a instruir Timóteo sobre como lidar com desafios sobre como a igreja cuida das viúvas. Para o resto de sua carta, Paulo falará sobre vários problemas específicos que Timóteo tem que lidar como líder da igreja de Éfeso. Como Paulo apenas falou sobre mulheres mais velhas e mais jovens, Paulo muda naturalmente para esse novo foco quando ele fala sobre alguns desafios em ajudar as viúvas.</w:t>
      </w:r>
    </w:p>
    <w:p>
      <w:pPr/>
      <w:r>
        <w:rPr>
          <w:lang w:val="pt_PT" w:bidi="pt_PT"/>
        </w:rPr>
      </w:r>
      <w:r>
        <w:rPr>
          <w:lang w:val="pt_PT" w:bidi="pt_PT"/>
        </w:rPr>
        <w:t>Uma viúva é uma mulher cujo marido havia morrido. Na sociedade grega antiga, isso deixava uma mulher em uma situação muito difícil financeira e socialmente. Sob a lei grega, as mulheres tinham poucos direitos. Os homens nas vidas das mulheres controlavam totalmente as vidas financeiras e sociais das mulheres. Por causa dessas leis e costumes, se uma mulher perdeu seu pai ou marido, seus irmãos ou filhos eram responsáveis por ela. Se os irmãos ou filhos da mulher se recusassem, ou fossem incapazes de ajudá-la, então a mulher não tinha como se sustentar financeiramente ou participar com segurança da sociedade de Éfeso. Paulo diz que se uma viúva tem filhos ou netos, então os filhos ou netos devem cuidar da viúva. Paulo diz que essa é uma maneira piedosa de viver, e viver assim agrada a Deus.</w:t>
      </w:r>
    </w:p>
    <w:p>
      <w:pPr/>
      <w:r>
        <w:rPr>
          <w:lang w:val="pt_PT" w:bidi="pt_PT"/>
        </w:rPr>
      </w:r>
      <w:r>
        <w:rPr>
          <w:lang w:val="pt_PT" w:bidi="pt_PT"/>
        </w:rPr>
        <w:t>Pare aqui e discuta essa pergunta como um grupo: como os costumes ou leis em sua comunidade ajudam as viúvas? Quais costumes ou leis tornam a vida mais difícil para as viúvas? Como sua igreja se importa com as pessoas em sua comunidade que estão em desvantagem legal, financeira ou socialmente? Se as viúvas são um desses grupos, compartilhe uma história sobre um momento que sua igreja ajudou uma viúva. Pause este áudio aqui.</w:t>
      </w:r>
    </w:p>
    <w:p>
      <w:pPr/>
      <w:r>
        <w:rPr>
          <w:lang w:val="pt_PT" w:bidi="pt_PT"/>
        </w:rPr>
      </w:r>
      <w:r>
        <w:rPr>
          <w:lang w:val="pt_PT" w:bidi="pt_PT"/>
        </w:rPr>
        <w:t>Paulo termina essa passagem quando ele adverte sobre o testemunho errada que as viúvas ou suas famílias podem dar ao resto da sociedade. Paulo acabou de dizer que uma viúva que não tem ninguém para ajudá-la confie em Deus. Por outro lado, as viúvas que vivem por prazer não vivem verdadeiramente mais. Viver por prazer não significa que o prazer é ruim, mas esse prazer e diversão não devem ser o foco da vida das viúvas. Agora Paulo condena os cristãos que não cuidam de sua própria família. Paulo fala amplamente sobre família quando ele diz que quaisquer crentes que não se importam com as pessoas em suas famílias não são apenas ruins, mas ainda piores do que os não crentes em Éfeso.</w:t>
      </w:r>
    </w:p>
    <w:p>
      <w:pPr/>
      <w:r>
        <w:rPr>
          <w:lang w:val="pt_PT" w:bidi="pt_PT"/>
        </w:rPr>
      </w:r>
      <w:r>
        <w:rPr>
          <w:lang w:val="pt_PT" w:bidi="pt_PT"/>
        </w:rPr>
        <w:t>Pare aqui e discuta essa pergunta como um grupo: se uma pessoa vive de uma maneira que mostra que a pessoa quer apenas ter prazer e não fazer nenhum bem para a comunidade, como você descreve esse estilo de vida ou essa pessoa? Pense em fábulas ou provérbios em seu idioma que advertem contra essa maneira de viver. Pause este áudio aqui.</w:t>
      </w:r>
    </w:p>
    <w:p>
      <w:pPr/>
      <w:r>
        <w:rPr>
          <w:lang w:val="pt_PT" w:bidi="pt_PT"/>
        </w:rPr>
      </w:r>
      <w:r>
        <w:rPr>
          <w:lang w:val="pt_PT" w:bidi="pt_PT"/>
        </w:rPr>
        <w:t>Entre os avisos às viúvas e a suas famílias, Paulo fala com Timóteo diretamente e diz a Timóteo para instruir esses membros da igreja dessa maneira para que os outros não possam encontrar falhas em qualquer membro da igreja. Paulo está preocupado com a reputação da igreja. Paulo falará mais especificamente sobre isso na próxima passagem. Em toda essa carta, Paulo diz sua preocupação com como a comunidade não crente vê a igreja, especialmente enquanto Paulo instrui Timóteo a como lidar com o pecado e situações difíceis entre os crentes.</w:t>
      </w:r>
    </w:p>
    <w:p>
      <w:pPr/>
      <w:r>
        <w:rPr>
          <w:lang w:val="pt_PT" w:bidi="pt_PT"/>
        </w:rPr>
      </w:r>
      <w:r>
        <w:rPr>
          <w:lang w:val="pt_PT" w:bidi="pt_PT"/>
        </w:rPr>
        <w:t>Pare aqui e discuta essa pergunta como um grupo: quais são maneiras pelas quais as pessoas podem danificar sua reputação em sua comunidade? Como isso afeta a maneira como a pessoa participa da sociedade?</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5:1–8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instrui Timóteo a como disciplinar o povo na igreja de Éfeso. Paulo usa relacionamentos familiares como uma comparação de como Timóteo deve respeitar e se comunicar com todos os crentes da maneira correta.</w:t>
      </w:r>
    </w:p>
    <w:p>
      <w:pPr/>
      <w:r>
        <w:rPr>
          <w:lang w:val="pt_PT" w:bidi="pt_PT"/>
        </w:rPr>
      </w:r>
      <w:r>
        <w:rPr>
          <w:b/>
          <w:lang w:val="pt_PT" w:bidi="pt_PT"/>
        </w:rPr>
        <w:t>Na segunda parte:</w:t>
      </w:r>
      <w:r>
        <w:rPr>
          <w:lang w:val="pt_PT" w:bidi="pt_PT"/>
        </w:rPr>
        <w:t xml:space="preserve"> Paulo muda o foco para instruir Timóteo sobre como lidar com desafios sobre como a igreja cuida das viúvas e como as pessoas na igreja devem cuidar de suas próprias famílias.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Homens mais velhos</w:t>
      </w:r>
    </w:p>
    <w:p>
      <w:pPr>
        <w:pStyle w:val="ListBullet"/>
        <w:spacing w:line="240" w:lineRule="auto"/>
        <w:ind w:left="720"/>
      </w:pPr>
      <w:r>
        <w:rPr>
          <w:lang w:val="pt_PT" w:bidi="pt_PT"/>
        </w:rPr>
      </w:r>
      <w:r>
        <w:rPr>
          <w:lang w:val="pt_PT" w:bidi="pt_PT"/>
        </w:rPr>
        <w:t>Homens mais jovens</w:t>
      </w:r>
    </w:p>
    <w:p>
      <w:pPr>
        <w:pStyle w:val="ListBullet"/>
        <w:spacing w:line="240" w:lineRule="auto"/>
        <w:ind w:left="720"/>
      </w:pPr>
      <w:r>
        <w:rPr>
          <w:lang w:val="pt_PT" w:bidi="pt_PT"/>
        </w:rPr>
      </w:r>
      <w:r>
        <w:rPr>
          <w:lang w:val="pt_PT" w:bidi="pt_PT"/>
        </w:rPr>
        <w:t>Mulheres mais velhas</w:t>
      </w:r>
    </w:p>
    <w:p>
      <w:pPr>
        <w:pStyle w:val="ListBullet"/>
        <w:spacing w:line="240" w:lineRule="auto"/>
        <w:ind w:left="720"/>
      </w:pPr>
      <w:r>
        <w:rPr>
          <w:lang w:val="pt_PT" w:bidi="pt_PT"/>
        </w:rPr>
      </w:r>
      <w:r>
        <w:rPr>
          <w:lang w:val="pt_PT" w:bidi="pt_PT"/>
        </w:rPr>
        <w:t>Mulheres mais jovens</w:t>
      </w:r>
    </w:p>
    <w:p>
      <w:pPr>
        <w:pStyle w:val="ListBullet"/>
        <w:spacing w:line="240" w:lineRule="auto"/>
        <w:ind w:left="720"/>
      </w:pPr>
      <w:r>
        <w:rPr>
          <w:lang w:val="pt_PT" w:bidi="pt_PT"/>
        </w:rPr>
      </w:r>
      <w:r>
        <w:rPr>
          <w:lang w:val="pt_PT" w:bidi="pt_PT"/>
        </w:rPr>
        <w:t>Viúvas que realmente precisam da ajuda da igreja</w:t>
      </w:r>
    </w:p>
    <w:p>
      <w:pPr>
        <w:pStyle w:val="ListBullet"/>
        <w:spacing w:line="240" w:lineRule="auto"/>
        <w:ind w:left="720"/>
      </w:pPr>
      <w:r>
        <w:rPr>
          <w:lang w:val="pt_PT" w:bidi="pt_PT"/>
        </w:rPr>
      </w:r>
      <w:r>
        <w:rPr>
          <w:lang w:val="pt_PT" w:bidi="pt_PT"/>
        </w:rPr>
        <w:t>Viúvas que usam mal a ajuda da igreja</w:t>
      </w:r>
    </w:p>
    <w:p>
      <w:pPr>
        <w:pStyle w:val="ListBullet"/>
        <w:spacing w:line="240" w:lineRule="auto"/>
        <w:ind w:left="720"/>
      </w:pPr>
      <w:r>
        <w:rPr>
          <w:lang w:val="pt_PT" w:bidi="pt_PT"/>
        </w:rPr>
      </w:r>
      <w:r>
        <w:rPr>
          <w:lang w:val="pt_PT" w:bidi="pt_PT"/>
        </w:rPr>
        <w:t>Filhos ou outros parentes de viúvas ou pais necessitados — alguns desses membros da família ajudam as viúvas e alguns não</w:t>
      </w:r>
    </w:p>
    <w:p>
      <w:pPr>
        <w:pStyle w:val="ListBullet"/>
        <w:spacing w:line="240" w:lineRule="auto"/>
        <w:ind w:left="720"/>
      </w:pPr>
      <w:r>
        <w:rPr>
          <w:lang w:val="pt_PT" w:bidi="pt_PT"/>
        </w:rPr>
      </w:r>
      <w:r>
        <w:rPr>
          <w:lang w:val="pt_PT" w:bidi="pt_PT"/>
        </w:rPr>
        <w:t>E as pessoas em Éfeso que não são crentes</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Paulo continua a dizer a Timóteo como ele pode ser um bom mestre, apesar do fato de que Timóteo é jovem. Essa primeira parte está intimamente conectada à última passagem, onde Paulo encorajou Timóteo a permanecer firme e fiel ao chamado de Timóteo de Deus para ser um mestre das boas novas. No entanto, Paulo encoraja Timóteo a ensinar de uma maneira que é respeitosa a todas as idades e gêneros. Então, nessa primeira parte, Paulo fala sobre quatro grupos diferentes de pessoas: homens mais velhos do que Timóteo, homens mais jovens do que Timóteo, mulheres mais velhas do que Timóteo e mulheres mais jovens do que Timóteo. Paulo quer que Timóteo respeite as pessoas que são mais velhas. Paulo diz a Timóteo para tratar e encorajar os homens e mulheres mais velhos como ele faria com o pai ou mãe de Timóteo. Paulo também quer que Timóteo mostre o tipo correto de respeito e amor pelo povo mais jovem do que Timóteo. Novamente, Paulo usa uma comparação com a família. Paulo quer que Timóteo trate as pessoas mais jovens como ele trataria seus irmãos ou irmãs. Especificamente, Timóteo deve tratar as mulheres mais jovens em pureza, o que significa que Timóteo deve ser sexualmente puro quando ele interage com mulheres mais jovens.</w:t>
      </w:r>
    </w:p>
    <w:p>
      <w:pPr/>
      <w:r>
        <w:rPr>
          <w:lang w:val="pt_PT" w:bidi="pt_PT"/>
        </w:rPr>
      </w:r>
      <w:r>
        <w:rPr>
          <w:lang w:val="pt_PT" w:bidi="pt_PT"/>
        </w:rPr>
        <w:t>Pare aqui e discuta as diferentes pessoas que lideram em suas igrejas. Como essas pessoas corrigem e ministram as pessoas de diferentes idades e gêneros de forma diferente? Pause este áudio aqui.</w:t>
      </w:r>
    </w:p>
    <w:p>
      <w:pPr/>
      <w:r>
        <w:rPr>
          <w:lang w:val="pt_PT" w:bidi="pt_PT"/>
        </w:rPr>
      </w:r>
      <w:r>
        <w:rPr>
          <w:lang w:val="pt_PT" w:bidi="pt_PT"/>
        </w:rPr>
        <w:t>Pare aqui e discuta como um grupo como você falará sobre os quatro grupos de pessoas: homens mais velhos e mais jovens, e mulheres mais velhas e mais jovens. Quais palavras você tem em seu idioma para falar sobre esses grupos de pessoas? Pause este áudio aqui.</w:t>
      </w:r>
    </w:p>
    <w:p>
      <w:pPr/>
      <w:r>
        <w:rPr>
          <w:lang w:val="pt_PT" w:bidi="pt_PT"/>
        </w:rPr>
      </w:r>
      <w:r>
        <w:rPr>
          <w:lang w:val="pt_PT" w:bidi="pt_PT"/>
        </w:rPr>
        <w:t>Na segunda parte dessa passagem, Paulo muda seu foco. Pelo resto da carta de Paulo, Paulo falará sobre vários problemas específicos que Timóteo tem que lidar na igreja de Éfeso, incluindo líderes corruptos e gananciosos, bem como pessoas em situações sociais difíceis como viúvas e escravos. Como Paulo apenas falou sobre mulheres mais velhas e mais jovens, Paulo muda naturalmente para esse novo foco quando ele fala sobre alguns desafios em ajudar as viúvas. Uma viúva é uma mulher cujo marido havia morrido. Na sociedade grega antiga, isso deixava uma mulher em uma situação muito difícil financeira e socialmente. Quando Paulo diz que essas mulheres são verdadeiramente viúvas, Paulo não quer dizer que os maridos dessas mulheres realmente estão mortos. Todas essas viúvas realmente têm maridos mortos. O que Paulo quer dizer é que essas mulheres realmente estão precisando de ajuda. Paulo diz que se uma viúva tem filhos ou netos, então os filhos ou netos devem cuidar da viúva. Aqui, Paulo agora fala sobre família real. Paulo não está fazendo uma comparação. Paulo diz que essa é uma maneira piedosa para as famílias viverem e que agrada a Deus.</w:t>
      </w:r>
    </w:p>
    <w:p>
      <w:pPr/>
      <w:r>
        <w:rPr>
          <w:lang w:val="pt_PT" w:bidi="pt_PT"/>
        </w:rPr>
      </w:r>
      <w:r>
        <w:rPr>
          <w:lang w:val="pt_PT" w:bidi="pt_PT"/>
        </w:rPr>
        <w:t>Pare aqui e discuta as responsabilidades dos filhos com seus pais em sua comunidade. Como as pessoas respeitam e cuidam de seus pais em sua comunidade? O que faz as pessoas quererem fazer isso? Pause este áudio aqui.</w:t>
      </w:r>
    </w:p>
    <w:p>
      <w:pPr/>
      <w:r>
        <w:rPr>
          <w:lang w:val="pt_PT" w:bidi="pt_PT"/>
        </w:rPr>
      </w:r>
      <w:r>
        <w:rPr>
          <w:lang w:val="pt_PT" w:bidi="pt_PT"/>
        </w:rPr>
        <w:t>Paulo então adiciona que o tipo de viúva que a igreja deve ajudar não é apenas aquela que é verdadeiramente sem família, mas também aquela que é uma verdadeira crente. Esse tipo de viúva confia em Deus e ora. Quando Paulo diz que a viúva ora “noite e dia”, Paulo não quer dizer que ela realmente ora sem parar e não faz nada mais. Na verdade, na próxima passagem, Paulo escreverá sobre os muitos ministérios importantes que as viúvas tinham na igreja de Éfeso. A frase “noite e dia” significa que a viúva ora muito regularmente e muitas vezes.</w:t>
      </w:r>
    </w:p>
    <w:p>
      <w:pPr/>
      <w:r>
        <w:rPr>
          <w:lang w:val="pt_PT" w:bidi="pt_PT"/>
        </w:rPr>
      </w:r>
      <w:r>
        <w:rPr>
          <w:lang w:val="pt_PT" w:bidi="pt_PT"/>
        </w:rPr>
        <w:t>Pare aqui e discuta coisas que você faz regularmente e muitas vezes para adorar ou se conectar com Deus. Preste atenção ao tipo de linguagem que você usa para expressar um hábito que você faz com frequência. Você exagera com frases como “o dia todo”, ou frases como “noite e dia”, ou talvez “dia e noite?”. Use qualquer frase que seja natural em seu idioma. Pause este áudio aqui.</w:t>
      </w:r>
    </w:p>
    <w:p>
      <w:pPr/>
      <w:r>
        <w:rPr>
          <w:lang w:val="pt_PT" w:bidi="pt_PT"/>
        </w:rPr>
      </w:r>
      <w:r>
        <w:rPr>
          <w:lang w:val="pt_PT" w:bidi="pt_PT"/>
        </w:rPr>
        <w:t>Paulo termina essa passagem com avisos contra viúvas que vivem por prazer e famílias que não cuidam uns dos outros. Paulo usa uma linguagem forte para condenar ambos os grupos. Viúvas que vivem a vida apenas para agradar a si mesmas vivem da maneira errada. Paulo diz que essas viúvas já estão mortas. Paulo exagera quando ele diz isso. Paulo quer dizer que o tipo de vida que essas viúvas vivem é uma maneira tão ruim de viver que é como se as viúvas já estivessem mortas. Quando Paulo condena essas viúvas, Paulo não quer dizer que tudo o que é prazeroso é ruim. A palavra para prazer aqui significa querer apenas o que faz bem e querer muito disso.</w:t>
      </w:r>
    </w:p>
    <w:p>
      <w:pPr/>
      <w:r>
        <w:rPr>
          <w:lang w:val="pt_PT" w:bidi="pt_PT"/>
        </w:rPr>
      </w:r>
      <w:r>
        <w:rPr>
          <w:lang w:val="pt_PT" w:bidi="pt_PT"/>
        </w:rPr>
        <w:t>Pare aqui e discuta como um grupo como você falará sobre como essas viúvas já estavam “mortas”, mesmo que elas não estejam realmente mortas. Como você mostrará que esse é um exagero? Pause este áudio aqui.</w:t>
      </w:r>
    </w:p>
    <w:p>
      <w:pPr/>
      <w:r>
        <w:rPr>
          <w:lang w:val="pt_PT" w:bidi="pt_PT"/>
        </w:rPr>
      </w:r>
      <w:r>
        <w:rPr>
          <w:lang w:val="pt_PT" w:bidi="pt_PT"/>
        </w:rPr>
        <w:t>Paulo também fala fortemente contra os crentes que não cuidam das pessoas em suas famílias. Paulo diz que esses crentes negam o que eles dizem que acreditam sobre Deus e são ainda piores do que os não crentes em Éfeso. Esse não é um exagero. Paulo quer dizer exatamente o que Paulo diz.</w:t>
      </w:r>
    </w:p>
    <w:p>
      <w:pPr/>
      <w:r>
        <w:rPr>
          <w:lang w:val="pt_PT" w:bidi="pt_PT"/>
        </w:rPr>
      </w:r>
      <w:r>
        <w:rPr>
          <w:lang w:val="pt_PT" w:bidi="pt_PT"/>
        </w:rPr>
        <w:t>Pare aqui e discuta essa pergunta como um grupo: como as pessoas em sua comunidade veem as pessoas que vivem uma vida sem propósito? Como as pessoas veem aquelas que não ajudam suas famílias quando suas famílias precisam delas? Preste atenção a como você pode usar uma linguagem direta ou exagero para fazer declarações nas quais você julga as pessoas que agem erradamente. Pause este áudio aqui.</w:t>
      </w:r>
    </w:p>
    <w:p>
      <w:pPr/>
      <w:r>
        <w:rPr>
          <w:lang w:val="pt_PT" w:bidi="pt_PT"/>
        </w:rPr>
      </w:r>
      <w:r>
        <w:rPr>
          <w:lang w:val="pt_PT" w:bidi="pt_PT"/>
        </w:rPr>
        <w:t>Entre os avisos às viúvas e a suas famílias, Paulo fala com Timóteo diretamente e diz a Timóteo para instruir esses membros da igreja dessa maneira para que os outros não possam encontrar falhas em qualquer membro da igreja. Vemos a preocupação de Paulo com como a comunidade não crente vê a igreja em toda essa carta. Vemos esse tema no início, quando Paulo instrui Timóteo a orar para que todas as pessoas sejam salvas, e quando ele instrui Timóteo a como lidar com alguns problemas durante as reuniões de oração e adoração. Paulo repetirá esse tema na próxima passagem, e novamente quando ele ensinar sobre escravos. Paulo instrui Timóteo a como lidar com o pecado na igreja e como os crentes podem viver por meio de situações sociais injustas. Enquanto Paulo faz isso, a principal preocupação de Paulo é que as pessoas na igreja sejam capazes de dizer as boas novas sobre Jesus a todas as pessoas para que todas as pessoas possam ser salvas.</w:t>
      </w:r>
    </w:p>
    <w:p>
      <w:pPr/>
      <w:r>
        <w:rPr>
          <w:lang w:val="pt_PT" w:bidi="pt_PT"/>
        </w:rPr>
      </w:r>
      <w:r>
        <w:rPr>
          <w:lang w:val="pt_PT" w:bidi="pt_PT"/>
        </w:rPr>
        <w:t>Pare aqui e discuta essa pergunta como um grupo: como a maneira como uma pessoa age pode afetar como a comunidade se sente sobre a religião dessa pessoa? Compartilhe histórias sobre momentos em que seu próprio pecado tornou difícil para você compartilhar as boas novas com alguém. Você também pode recontar histórias da Bíblia onde o povo de Deus falhou e deu aos não crentes uma razão para não acreditar em Deus. Enquanto você conta as histórias, preste atenção a como você é capaz de seguir o tema em toda a história. Pause este áudio aqui.</w:t>
      </w:r>
    </w:p>
    <w:p>
      <w:pPr/>
      <w:r>
        <w:rPr>
          <w:lang w:val="pt_PT" w:bidi="pt_PT"/>
        </w:rPr>
      </w:r>
      <w:r>
        <w:rPr>
          <w:lang w:val="pt_PT" w:bidi="pt_PT"/>
        </w:rPr>
        <w:t>Agora, o grupo deve fazer o roteiro, desenhar ou usar objetos para visualizar a passagem e a atuação nela. Você pode escolher dividir as pessoas ou objetos em diferentes grupos. Certifique-se de mostrar como alguns éfesios que não são membros da igreja olham para ver o que está acontecendo. Primeiro, mostre que Timóteo corrige os homens mais velhos e mais jovens, e mulheres mais velhas e mais jovens na igreja respeitosamente e com amor. Então, Timóteo se volta para as mulheres na igreja. As mulheres devem se dividir em viúvas e não viúvas. As viúvas devem se dividir ainda mais em viúvas que têm ajuda de suas famílias e viúvas que não têm ajuda. Coloque as viúvas que têm famílias ao lado de suas famílias. Mostre que algumas famílias não ajudam as viúvas. Coloque as viúvas que não têm famílias ao lado dos outros membros da igreja para mostrar que a igreja cuida dessas viúvas. Agora mostre como as viúvas clamam para Deus por sua ajuda. Mostre que os éfésios que não são parte da igreja olham e veem que os membros da igreja cuidam uns dos outros.</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5:1–8 na tradução de melhor compreensão.</w:t>
      </w:r>
    </w:p>
    <w:p>
      <w:pPr/>
      <w:r>
        <w:rPr>
          <w:lang w:val="pt_PT" w:bidi="pt_PT"/>
        </w:rPr>
      </w:r>
      <w:r>
        <w:rPr>
          <w:lang w:val="pt_PT" w:bidi="pt_PT"/>
        </w:rPr>
        <w:t>Pausem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Homens mais velhos</w:t>
      </w:r>
    </w:p>
    <w:p>
      <w:pPr>
        <w:pStyle w:val="ListBullet"/>
        <w:spacing w:line="240" w:lineRule="auto"/>
        <w:ind w:left="720"/>
      </w:pPr>
      <w:r>
        <w:rPr>
          <w:lang w:val="pt_PT" w:bidi="pt_PT"/>
        </w:rPr>
      </w:r>
      <w:r>
        <w:rPr>
          <w:lang w:val="pt_PT" w:bidi="pt_PT"/>
        </w:rPr>
        <w:t>Homens mais jovens</w:t>
      </w:r>
    </w:p>
    <w:p>
      <w:pPr>
        <w:pStyle w:val="ListBullet"/>
        <w:spacing w:line="240" w:lineRule="auto"/>
        <w:ind w:left="720"/>
      </w:pPr>
      <w:r>
        <w:rPr>
          <w:lang w:val="pt_PT" w:bidi="pt_PT"/>
        </w:rPr>
      </w:r>
      <w:r>
        <w:rPr>
          <w:lang w:val="pt_PT" w:bidi="pt_PT"/>
        </w:rPr>
        <w:t>Mulheres mais velhas</w:t>
      </w:r>
    </w:p>
    <w:p>
      <w:pPr>
        <w:pStyle w:val="ListBullet"/>
        <w:spacing w:line="240" w:lineRule="auto"/>
        <w:ind w:left="720"/>
      </w:pPr>
      <w:r>
        <w:rPr>
          <w:lang w:val="pt_PT" w:bidi="pt_PT"/>
        </w:rPr>
      </w:r>
      <w:r>
        <w:rPr>
          <w:lang w:val="pt_PT" w:bidi="pt_PT"/>
        </w:rPr>
        <w:t>Mulheres mais jovens</w:t>
      </w:r>
    </w:p>
    <w:p>
      <w:pPr>
        <w:pStyle w:val="ListBullet"/>
        <w:spacing w:line="240" w:lineRule="auto"/>
        <w:ind w:left="720"/>
      </w:pPr>
      <w:r>
        <w:rPr>
          <w:lang w:val="pt_PT" w:bidi="pt_PT"/>
        </w:rPr>
      </w:r>
      <w:r>
        <w:rPr>
          <w:lang w:val="pt_PT" w:bidi="pt_PT"/>
        </w:rPr>
        <w:t>Viúvas que realmente precisam da ajuda da igreja</w:t>
      </w:r>
    </w:p>
    <w:p>
      <w:pPr>
        <w:pStyle w:val="ListBullet"/>
        <w:spacing w:line="240" w:lineRule="auto"/>
        <w:ind w:left="720"/>
      </w:pPr>
      <w:r>
        <w:rPr>
          <w:lang w:val="pt_PT" w:bidi="pt_PT"/>
        </w:rPr>
      </w:r>
      <w:r>
        <w:rPr>
          <w:lang w:val="pt_PT" w:bidi="pt_PT"/>
        </w:rPr>
        <w:t>Viúvas que usam mal a ajuda da igreja</w:t>
      </w:r>
    </w:p>
    <w:p>
      <w:pPr>
        <w:pStyle w:val="ListBullet"/>
        <w:spacing w:line="240" w:lineRule="auto"/>
        <w:ind w:left="720"/>
      </w:pPr>
      <w:r>
        <w:rPr>
          <w:lang w:val="pt_PT" w:bidi="pt_PT"/>
        </w:rPr>
      </w:r>
      <w:r>
        <w:rPr>
          <w:lang w:val="pt_PT" w:bidi="pt_PT"/>
        </w:rPr>
        <w:t>Filhos ou outros parentes de viúvas ou pais necessitados — alguns desses membros da família ajudam as viúvas e alguns não</w:t>
      </w:r>
    </w:p>
    <w:p>
      <w:pPr>
        <w:pStyle w:val="ListBullet"/>
        <w:spacing w:line="240" w:lineRule="auto"/>
        <w:ind w:left="720"/>
      </w:pPr>
      <w:r>
        <w:rPr>
          <w:lang w:val="pt_PT" w:bidi="pt_PT"/>
        </w:rPr>
      </w:r>
      <w:r>
        <w:rPr>
          <w:lang w:val="pt_PT" w:bidi="pt_PT"/>
        </w:rPr>
        <w:t>E as pessoas em Éfeso que não são crentes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como Timóteo dá instruções aos quatro grupos de pessoas, com uma pessoa para representar cada grupo: um homem mais velho, um homem mais jovem, uma mulher mais velha e uma mulher mais jovem.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 uma das pessoas que interpreta os membros da igreja: “O que você está sentindo enquanto Timóteo o corrige e ensina, mesmo que ele seja mais velho ou mais jovem do que você?”.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 uma viúva que tem família e uma viúva que não tem família. Peça à viúva que está sozinha que encene que está orando a Deus. Peça para a família da primeira viúva encenar como eles ajudam essa viúva.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 uma das crianças: “O que você está sentindo enquanto ajuda sua mãe?”. A pessoa pode responder coisas como:</w:t>
      </w:r>
    </w:p>
    <w:p>
      <w:pPr>
        <w:pStyle w:val="ListBullet"/>
        <w:spacing w:line="240" w:lineRule="auto"/>
        <w:ind w:left="720"/>
      </w:pPr>
      <w:r>
        <w:rPr>
          <w:lang w:val="pt_PT" w:bidi="pt_PT"/>
        </w:rPr>
      </w:r>
      <w:r>
        <w:rPr>
          <w:lang w:val="pt_PT" w:bidi="pt_PT"/>
        </w:rPr>
        <w:t>Pergunte à viúva que está sozinha: “O que você está sentindo agora?”.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Peça para uma terceira viúva encenar vivendo apenas por prazer. Faça a viúva com os filhos encenar novamente, mas desta vez as crianças ignoram as necessidades da viúva.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terceira viúva: “O que você está sentindo agora?”. A pessoa pode responder coisas como:</w:t>
      </w:r>
    </w:p>
    <w:p>
      <w:pPr>
        <w:pStyle w:val="ListBullet"/>
        <w:spacing w:line="240" w:lineRule="auto"/>
        <w:ind w:left="720"/>
      </w:pPr>
      <w:r>
        <w:rPr>
          <w:lang w:val="pt_PT" w:bidi="pt_PT"/>
        </w:rPr>
      </w:r>
      <w:r>
        <w:rPr>
          <w:lang w:val="pt_PT" w:bidi="pt_PT"/>
        </w:rPr>
        <w:t>Pergunte à viúva com filhos que a ignoram: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Agora peça a Timóteo para instruir ambos a se comportar de forma diferente para que as pessoas de fora da igreja não sejam capazes de criticá-los.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 Timóteo: “O que você está sentindo?”. A pessoa pode responder coisas como:</w:t>
      </w:r>
    </w:p>
    <w:p>
      <w:pPr>
        <w:pStyle w:val="ListBullet"/>
        <w:spacing w:line="240" w:lineRule="auto"/>
        <w:ind w:left="720"/>
      </w:pPr>
      <w:r>
        <w:rPr>
          <w:lang w:val="pt_PT" w:bidi="pt_PT"/>
        </w:rPr>
      </w:r>
      <w:r>
        <w:rPr>
          <w:lang w:val="pt_PT" w:bidi="pt_PT"/>
        </w:rPr>
        <w:t>Pergunte à pessoa que interpreta as pessoas em Éfeso que não são crentes: “O que você está sentindo ou pensando?”. A pessoa pode responder coisas como:</w:t>
      </w:r>
    </w:p>
    <w:p>
      <w:pPr>
        <w:pStyle w:val="ListBullet"/>
        <w:spacing w:line="240" w:lineRule="auto"/>
        <w:ind w:left="720"/>
      </w:pPr>
      <w:r>
        <w:rPr>
          <w:lang w:val="pt_PT" w:bidi="pt_PT"/>
        </w:rPr>
      </w:r>
      <w:r>
        <w:rPr>
          <w:lang w:val="pt_PT" w:bidi="pt_PT"/>
        </w:rPr>
        <w:t>Me atentando para ver se os cristãos realmente amam uns aos outros ou não. Se não, então prova que o que eles acreditam é errado! ou</w:t>
      </w:r>
    </w:p>
    <w:p>
      <w:pPr>
        <w:pStyle w:val="ListBullet"/>
        <w:spacing w:line="240" w:lineRule="auto"/>
        <w:ind w:left="720"/>
      </w:pPr>
      <w:r>
        <w:rPr>
          <w:lang w:val="pt_PT" w:bidi="pt_PT"/>
        </w:rPr>
      </w:r>
      <w:r>
        <w:rPr>
          <w:lang w:val="pt_PT" w:bidi="pt_PT"/>
        </w:rPr>
        <w:t>Estou curioso sobre como os cristãos cuidam uns dos outros. Quero algo como isso.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5:1–8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ordena que Timóteo trate as mulheres mais jovens com toda a pureza. </w:t>
      </w:r>
      <w:r>
        <w:rPr>
          <w:b/>
          <w:lang w:val="pt_PT" w:bidi="pt_PT"/>
        </w:rPr>
        <w:t>Pureza</w:t>
      </w:r>
      <w:r>
        <w:rPr>
          <w:lang w:val="pt_PT" w:bidi="pt_PT"/>
        </w:rPr>
        <w:t xml:space="preserve"> significa ser inocente ou limpo em um sentido espiritual. Nesse contexto, pureza também se refere ao tipo correto de relacionamento entre um homem e mulher que não são casados um com o outro. Use a mesma palavra para "pureza" que você usou em passagens anteriores. Procure a palavra puro no Glossário Mestre para mais informações. </w:t>
      </w:r>
    </w:p>
    <w:p>
      <w:pPr/>
      <w:r>
        <w:rPr>
          <w:lang w:val="pt_PT" w:bidi="pt_PT"/>
        </w:rPr>
      </w:r>
      <w:r>
        <w:rPr>
          <w:lang w:val="pt_PT" w:bidi="pt_PT"/>
        </w:rPr>
        <w:t xml:space="preserve">Paulo diz que os crentes podem primeiro mostrar sua devoção a Deus, ou piedade, em como eles cuidam das viúvas em suas próprias famílias. </w:t>
      </w:r>
      <w:r>
        <w:rPr>
          <w:b/>
          <w:lang w:val="pt_PT" w:bidi="pt_PT"/>
        </w:rPr>
        <w:t>Piedade</w:t>
      </w:r>
      <w:r>
        <w:rPr>
          <w:lang w:val="pt_PT" w:bidi="pt_PT"/>
        </w:rPr>
        <w:t xml:space="preserve"> significa que as pessoas vivem a vida de uma maneira que agrada a Deus. Isso mostra o respeito das pessoas a Deus. Use a mesma palavra ou frase para piedade que você usou em passagens anteriores. Procure a palavra piedade no Glossário Mestre para mais informações. </w:t>
      </w:r>
    </w:p>
    <w:p>
      <w:pPr/>
      <w:r>
        <w:rPr>
          <w:lang w:val="pt_PT" w:bidi="pt_PT"/>
        </w:rPr>
      </w:r>
      <w:r>
        <w:rPr>
          <w:lang w:val="pt_PT" w:bidi="pt_PT"/>
        </w:rPr>
        <w:t xml:space="preserve">Paulo descreve o tipo de viúva que a igreja deve ajudar como uma viúva que coloca sua esperança em Deus. Ter </w:t>
      </w:r>
      <w:r>
        <w:rPr>
          <w:b/>
          <w:lang w:val="pt_PT" w:bidi="pt_PT"/>
        </w:rPr>
        <w:t>esperança</w:t>
      </w:r>
      <w:r>
        <w:rPr>
          <w:lang w:val="pt_PT" w:bidi="pt_PT"/>
        </w:rPr>
        <w:t xml:space="preserve"> significa acreditar nas promessas de Deus e em um bom futuro porque se segue Jesus. Use a mesma palavra ou frase para esperança que você usou em passagens anteriores. Procure a palavra esperança no Glossário Mestre para mais informações. </w:t>
      </w:r>
    </w:p>
    <w:p>
      <w:pPr/>
      <w:r>
        <w:rPr>
          <w:lang w:val="pt_PT" w:bidi="pt_PT"/>
        </w:rPr>
      </w:r>
      <w:r>
        <w:rPr>
          <w:lang w:val="pt_PT" w:bidi="pt_PT"/>
        </w:rPr>
        <w:t xml:space="preserve">Paulo também descreve o tipo de viúva que a igreja deve ajudar como alguém que diz continuamente seus pedidos e orações a Deus. Um </w:t>
      </w:r>
      <w:r>
        <w:rPr>
          <w:b/>
          <w:lang w:val="pt_PT" w:bidi="pt_PT"/>
        </w:rPr>
        <w:t>pedido</w:t>
      </w:r>
      <w:r>
        <w:rPr>
          <w:lang w:val="pt_PT" w:bidi="pt_PT"/>
        </w:rPr>
        <w:t xml:space="preserve"> é algo que uma pessoa pede a Deus para fazer por essa pessoa. Uma </w:t>
      </w:r>
      <w:r>
        <w:rPr>
          <w:b/>
          <w:lang w:val="pt_PT" w:bidi="pt_PT"/>
        </w:rPr>
        <w:t>oração</w:t>
      </w:r>
      <w:r>
        <w:rPr>
          <w:lang w:val="pt_PT" w:bidi="pt_PT"/>
        </w:rPr>
        <w:t xml:space="preserve"> é uma palavra mais geral que significa falar com Deus. Use as mesmas palavras ou frases para pedidos e orações que você usou em passagens anteriores. Procure a palavra oração no Glossário Mestre para mais informações. </w:t>
      </w:r>
    </w:p>
    <w:p>
      <w:pPr/>
      <w:r>
        <w:rPr>
          <w:lang w:val="pt_PT" w:bidi="pt_PT"/>
        </w:rPr>
      </w:r>
      <w:r>
        <w:rPr>
          <w:lang w:val="pt_PT" w:bidi="pt_PT"/>
        </w:rPr>
        <w:t xml:space="preserve">Paulo diz que quando alguém não se importa com um membro da família ou da </w:t>
      </w:r>
      <w:r>
        <w:rPr>
          <w:b/>
          <w:lang w:val="pt_PT" w:bidi="pt_PT"/>
        </w:rPr>
        <w:t>casa</w:t>
      </w:r>
      <w:r>
        <w:rPr>
          <w:lang w:val="pt_PT" w:bidi="pt_PT"/>
        </w:rPr>
        <w:t xml:space="preserve"> dessa pessoa, esses membros da família negaram a </w:t>
      </w:r>
      <w:r>
        <w:rPr>
          <w:b/>
          <w:lang w:val="pt_PT" w:bidi="pt_PT"/>
        </w:rPr>
        <w:t>fé</w:t>
      </w:r>
      <w:r>
        <w:rPr>
          <w:lang w:val="pt_PT" w:bidi="pt_PT"/>
        </w:rPr>
        <w:t xml:space="preserve">. Paulo quer dizer que essas pessoas não acreditam não têm fé em Jesus e nas boas novas de que Jesus é o Salvador. Use as mesmas palavras ou frases para família e fé que você usou em passagens anteriores. Procure família e fé no Glossário Mestre para mais informações. </w:t>
      </w:r>
    </w:p>
    <w:p>
      <w:pPr/>
      <w:r>
        <w:rPr>
          <w:lang w:val="pt_PT" w:bidi="pt_PT"/>
        </w:rPr>
      </w:r>
      <w:r>
        <w:rPr>
          <w:lang w:val="pt_PT" w:bidi="pt_PT"/>
        </w:rPr>
        <w:t xml:space="preserve">Paulo compara os membros da família que não cuidam uns dos outros aos </w:t>
      </w:r>
      <w:r>
        <w:rPr>
          <w:b/>
          <w:lang w:val="pt_PT" w:bidi="pt_PT"/>
        </w:rPr>
        <w:t>incrédulos</w:t>
      </w:r>
      <w:r>
        <w:rPr>
          <w:lang w:val="pt_PT" w:bidi="pt_PT"/>
        </w:rPr>
        <w:t>. Os incrédulos são pessoas que não acreditam na fé. Em outras palavras, essas pessoas não acreditam nas boas novas.</w:t>
      </w:r>
    </w:p>
    <w:p>
      <w:pPr/>
      <w:r>
        <w:rPr>
          <w:lang w:val="pt_PT" w:bidi="pt_PT"/>
        </w:rPr>
      </w:r>
      <w:r>
        <w:rPr>
          <w:lang w:val="pt_PT" w:bidi="pt_PT"/>
        </w:rPr>
        <w:t>Pare aqui e discuta como um grupo qual palavra ou frase você usará para incrédulos. Procure as palavras crente e acreditar no Glossário Mestre para mais informações. Se você já traduziu essa palavra em outro livro da Bíblia, use a mesma palavra que você usou lá.</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5:9–16</w:t>
      </w:r>
      <w:r>
        <w:rPr>
          <w:lang w:val="pt_PT" w:bidi="pt_PT"/>
        </w:rPr>
      </w:r>
    </w:p>
    <w:p>
      <w:pPr>
        <w:pStyle w:val="Heading3"/>
      </w:pPr>
      <w:r>
        <w:rPr>
          <w:lang w:val="pt_PT" w:bidi="pt_PT"/>
        </w:rPr>
        <w:t>Ouvir e Sentir</w:t>
      </w:r>
    </w:p>
    <w:p>
      <w:pPr/>
      <w:r>
        <w:rPr>
          <w:lang w:val="pt_PT" w:bidi="pt_PT"/>
        </w:rPr>
      </w:r>
      <w:r>
        <w:rPr>
          <w:lang w:val="pt_PT" w:bidi="pt_PT"/>
        </w:rPr>
        <w:t>Nesta etapa, ouçam 1 Timóteo 5:9–16 e guardem em seus corações.</w:t>
      </w:r>
    </w:p>
    <w:p>
      <w:pPr/>
      <w:r>
        <w:rPr>
          <w:lang w:val="pt_PT" w:bidi="pt_PT"/>
        </w:rPr>
      </w:r>
      <w:r>
        <w:rPr>
          <w:lang w:val="pt_PT" w:bidi="pt_PT"/>
        </w:rPr>
        <w:t>Ouça uma versão em áudio de 1 Timóteo 5:9–16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5:9–16 na tradução de melhor compreensão.</w:t>
      </w:r>
    </w:p>
    <w:p>
      <w:pPr/>
      <w:r>
        <w:rPr>
          <w:lang w:val="pt_PT" w:bidi="pt_PT"/>
        </w:rPr>
      </w:r>
      <w:r>
        <w:rPr>
          <w:lang w:val="pt_PT" w:bidi="pt_PT"/>
        </w:rPr>
        <w:t>Pause este áudio aqui.</w:t>
      </w:r>
    </w:p>
    <w:p>
      <w:pPr/>
      <w:r>
        <w:rPr>
          <w:lang w:val="pt_PT" w:bidi="pt_PT"/>
        </w:rPr>
      </w:r>
      <w:r>
        <w:rPr>
          <w:lang w:val="pt_PT" w:bidi="pt_PT"/>
        </w:rPr>
        <w:t>É importante lembrar que essa seção da carta de Paulo se conecta à seção anterior. Na última seção, Paulo começa a falar sobre as maneiras como a igreja deve cuidar das pessoas na igreja. Paulo menciona especificamente aquelas que são viúvas, e Paulo encoraja as famílias delas a cuidarem delas. Nessa seção, Paulo continua a falar sobre cuidar das viúvas. Essa seção termina com uma instrução semelhante para as mulheres cuidarem das viúvas em suas famílias, para que a igreja possa cuidar daquelas que são verdadeiramente viúvas. Quando Paulo diz que uma mulher é verdadeiramente viúva, Paulo fala sobre viúvas que não têm ninguém para cuidar delas.</w:t>
      </w:r>
    </w:p>
    <w:p>
      <w:pPr/>
      <w:r>
        <w:rPr>
          <w:lang w:val="pt_PT" w:bidi="pt_PT"/>
        </w:rPr>
      </w:r>
      <w:r>
        <w:rPr>
          <w:lang w:val="pt_PT" w:bidi="pt_PT"/>
        </w:rPr>
        <w:t>Nessa seção da carta, Paulo começa dizendo a Timóteo que tipo de viúvas a igreja deve cuidar. Paulo diz que a igreja deve adicionar essas viúvas a uma lista oficial de viúvas que precisam de ajuda contínua. Paulo dá três requisitos para quando a igreja deve adicionar essas viúvas.</w:t>
      </w:r>
    </w:p>
    <w:p>
      <w:pPr/>
      <w:r>
        <w:rPr>
          <w:lang w:val="pt_PT" w:bidi="pt_PT"/>
        </w:rPr>
      </w:r>
      <w:r>
        <w:rPr>
          <w:lang w:val="pt_PT" w:bidi="pt_PT"/>
        </w:rPr>
        <w:t>Primeiro, a viúva precisa ter pelo menos 60 anos. Aos 60 anos, uma viúva provavelmente não se casaria novamente, então ela precisaria de ajuda para cuidar de si mesma.</w:t>
      </w:r>
    </w:p>
    <w:p>
      <w:pPr/>
      <w:r>
        <w:rPr>
          <w:lang w:val="pt_PT" w:bidi="pt_PT"/>
        </w:rPr>
      </w:r>
      <w:r>
        <w:rPr>
          <w:lang w:val="pt_PT" w:bidi="pt_PT"/>
        </w:rPr>
        <w:t>Pare aqui e discuta essa pergunta em grupo: com que tipos de coisas vocês acham que essas viúvas mais velhas podem precisar de ajuda? Pause este áudio aqui.</w:t>
      </w:r>
    </w:p>
    <w:p>
      <w:pPr/>
      <w:r>
        <w:rPr>
          <w:lang w:val="pt_PT" w:bidi="pt_PT"/>
        </w:rPr>
      </w:r>
      <w:r>
        <w:rPr>
          <w:lang w:val="pt_PT" w:bidi="pt_PT"/>
        </w:rPr>
        <w:t>Em segundo lugar, Paulo diz que a viúva precisa ser esposa de um marido. Paulo quer dizer que, assim como os bispos e diáconos, a viúva precisa ter sido fiel em seu casamento. Isso significa que a viúva foi casada com apenas um homem e não teve relações sexuais com outros homens enquanto era casada.</w:t>
      </w:r>
    </w:p>
    <w:p>
      <w:pPr/>
      <w:r>
        <w:rPr>
          <w:lang w:val="pt_PT" w:bidi="pt_PT"/>
        </w:rPr>
      </w:r>
      <w:r>
        <w:rPr>
          <w:lang w:val="pt_PT" w:bidi="pt_PT"/>
        </w:rPr>
        <w:t xml:space="preserve">Em terceiro lugar, Paulo diz que quando as pessoas pensarem na viúva, elas devem pensar em suas boas obras </w:t>
      </w:r>
    </w:p>
    <w:p>
      <w:pPr/>
      <w:r>
        <w:rPr>
          <w:lang w:val="pt_PT" w:bidi="pt_PT"/>
        </w:rPr>
      </w:r>
      <w:r>
        <w:rPr>
          <w:lang w:val="pt_PT" w:bidi="pt_PT"/>
        </w:rPr>
        <w:t>E então Paulo dá exemplos do que essas boas obras poderiam ser.</w:t>
      </w:r>
    </w:p>
    <w:p>
      <w:pPr/>
      <w:r>
        <w:rPr>
          <w:lang w:val="pt_PT" w:bidi="pt_PT"/>
        </w:rPr>
      </w:r>
      <w:r>
        <w:rPr>
          <w:lang w:val="pt_PT" w:bidi="pt_PT"/>
        </w:rPr>
        <w:t>Primeiro, a viúva deve ter criado bem seus filhos e cuidado dos filhos física e espiritualmente.</w:t>
      </w:r>
    </w:p>
    <w:p>
      <w:pPr/>
      <w:r>
        <w:rPr>
          <w:lang w:val="pt_PT" w:bidi="pt_PT"/>
        </w:rPr>
      </w:r>
      <w:r>
        <w:rPr>
          <w:lang w:val="pt_PT" w:bidi="pt_PT"/>
        </w:rPr>
        <w:t>Pare aqui e discuta essa pergunta em grupo: que tipos de coisas as mulheres que criam bem seus filhos fazem? Conte uma história de pais que você conhece que criaram bem seus filhos. Pause este áudio aqui.</w:t>
      </w:r>
    </w:p>
    <w:p>
      <w:pPr/>
      <w:r>
        <w:rPr>
          <w:lang w:val="pt_PT" w:bidi="pt_PT"/>
        </w:rPr>
      </w:r>
      <w:r>
        <w:rPr>
          <w:lang w:val="pt_PT" w:bidi="pt_PT"/>
        </w:rPr>
        <w:t>Em segundo lugar, a viúva também deve ter mostrado hospitalidade aos outros. A viúva deve ter estado disposta a alimentar os convidados e até mesmo convidá-los a ficar em sua casa. Esse é o mesmo requisito que Paulo tem para anciãos anteriormente em 1 Timóteo.</w:t>
      </w:r>
    </w:p>
    <w:p>
      <w:pPr/>
      <w:r>
        <w:rPr>
          <w:lang w:val="pt_PT" w:bidi="pt_PT"/>
        </w:rPr>
      </w:r>
      <w:r>
        <w:rPr>
          <w:lang w:val="pt_PT" w:bidi="pt_PT"/>
        </w:rPr>
        <w:t>Pare aqui e discuta essa pergunta em grupo: que tipos de coisas alguém que mostra hospitalidade faz? Conte uma história de um momento que alguém mostrou hospitalidade. Pause este áudio aqui.</w:t>
      </w:r>
    </w:p>
    <w:p>
      <w:pPr/>
      <w:r>
        <w:rPr>
          <w:lang w:val="pt_PT" w:bidi="pt_PT"/>
        </w:rPr>
      </w:r>
      <w:r>
        <w:rPr>
          <w:lang w:val="pt_PT" w:bidi="pt_PT"/>
        </w:rPr>
        <w:t>Terceiro, como parte de mostrar hospitalidade, a viúva deve ter lavado os pés de outros santos, ou outros cristãos. Lavar os pés de outras pessoas era uma maneira comum de mostrar hospitalidade aos convidados. Como todos usavam sandálias e viajavam em estradas de terra, as mesmas estradas que os animais também caminhavam, as pessoas tinham que lavar seus pés antes de entrarem na casa de alguém. Naquele tempo, apenas os servos e algumas mulheres lavavam os pés de outras pessoas. Lavar os pés de alguém era um ato de serviço humilde. O próprio Jesus lavou os pés de seus discípulos e disse a eles que deveriam fazer o mesmo uns pelos outros. Portanto, lavar os pés de alguém se tornou um símbolo de serviço humilde que os cristãos deveriam mostrar uns aos outros.</w:t>
      </w:r>
    </w:p>
    <w:p>
      <w:pPr/>
      <w:r>
        <w:rPr>
          <w:lang w:val="pt_PT" w:bidi="pt_PT"/>
        </w:rPr>
      </w:r>
      <w:r>
        <w:rPr>
          <w:lang w:val="pt_PT" w:bidi="pt_PT"/>
        </w:rPr>
        <w:t>Pare aqui e discuta essa pergunta em grupo: em sua comunidade, se uma pessoa lavasse os pés de outra, como essa segunda pessoa reagiria? Quais são algumas maneiras das pessoas mostrarem serviço humilde e hospitalidade umas às outras? Pause este áudio aqui.</w:t>
      </w:r>
    </w:p>
    <w:p>
      <w:pPr/>
      <w:r>
        <w:rPr>
          <w:lang w:val="pt_PT" w:bidi="pt_PT"/>
        </w:rPr>
      </w:r>
      <w:r>
        <w:rPr>
          <w:lang w:val="pt_PT" w:bidi="pt_PT"/>
        </w:rPr>
        <w:t>Finalmente, Paulo diz que a viúva deveria ter ajudado aqueles que estavam com problemas.</w:t>
      </w:r>
    </w:p>
    <w:p>
      <w:pPr/>
      <w:r>
        <w:rPr>
          <w:lang w:val="pt_PT" w:bidi="pt_PT"/>
        </w:rPr>
      </w:r>
      <w:r>
        <w:rPr>
          <w:lang w:val="pt_PT" w:bidi="pt_PT"/>
        </w:rPr>
        <w:t>Pare aqui e discuta essa pergunta em grupo: quais são outras boas obras que as pessoas podem fazer para mostrar que são piedosas? Pause este áudio aqui.</w:t>
      </w:r>
    </w:p>
    <w:p>
      <w:pPr/>
      <w:r>
        <w:rPr>
          <w:lang w:val="pt_PT" w:bidi="pt_PT"/>
        </w:rPr>
      </w:r>
      <w:r>
        <w:rPr>
          <w:lang w:val="pt_PT" w:bidi="pt_PT"/>
        </w:rPr>
        <w:t xml:space="preserve">Em seguida, Paulo fala sobre as viúvas que </w:t>
      </w:r>
      <w:r>
        <w:rPr>
          <w:b/>
          <w:lang w:val="pt_PT" w:bidi="pt_PT"/>
        </w:rPr>
        <w:t>não</w:t>
      </w:r>
      <w:r>
        <w:rPr>
          <w:lang w:val="pt_PT" w:bidi="pt_PT"/>
        </w:rPr>
        <w:t xml:space="preserve"> devem ser adicionadas a essa lista. Paulo diz que as jovens viúvas não deveriam estar nessa lista. Isso é porque, se seus desejos sexuais alguma vez superarem seu desejo de seguir Cristo então elas desejarão se casar com alguém. Quando as viúvas se casarem com essa pessoa, Deus as julgará porque rejeitaram sua primeira fé, ou pararam de seguir a Deus É importante saber que Paulo não está dizendo a essas viúvas mais jovens que </w:t>
      </w:r>
      <w:r>
        <w:rPr>
          <w:b/>
          <w:lang w:val="pt_PT" w:bidi="pt_PT"/>
        </w:rPr>
        <w:t>não</w:t>
      </w:r>
      <w:r>
        <w:rPr>
          <w:lang w:val="pt_PT" w:bidi="pt_PT"/>
        </w:rPr>
        <w:t xml:space="preserve"> podem se casar novamente. De fato, ele até as encoraja a se casar novamente mais tarde nessa passagem. Paulo também não está dizendo que os desejos sexuais são errados por si só. Ao invés disso, Paulo está falando sobre um desejo sexual que leva as mulheres para longe de Cristo Talvez Paulo esteja pensando em uma situação onde a viúva não quer mais estar sozinha e em vez disso quer ser casada novamente. E por causa desse desejo, ela se casa com alguém que não é cristão. Nesse caso, os desejos da viúva a levaram para longe de Cristo e sua fé.</w:t>
      </w:r>
    </w:p>
    <w:p>
      <w:pPr/>
      <w:r>
        <w:rPr>
          <w:lang w:val="pt_PT" w:bidi="pt_PT"/>
        </w:rPr>
      </w:r>
      <w:r>
        <w:rPr>
          <w:lang w:val="pt_PT" w:bidi="pt_PT"/>
        </w:rPr>
        <w:t>Paulo também continua dizendo que se a igreja adicionasse essas jovens viúvas à lista, elas aprenderiam a ser preguiçosas em vez de trabalhar para si mesmas. As viúvas poderiam andar por aí e falar coisas negativas sobre os outros e se envolver na vida dos outros da forma que não deveriam.</w:t>
      </w:r>
    </w:p>
    <w:p>
      <w:pPr/>
      <w:r>
        <w:rPr>
          <w:lang w:val="pt_PT" w:bidi="pt_PT"/>
        </w:rPr>
      </w:r>
      <w:r>
        <w:rPr>
          <w:lang w:val="pt_PT" w:bidi="pt_PT"/>
        </w:rPr>
        <w:t>Pare aqui e discuta essa pergunta em grupo: como a fofoca, ou falar mal de outros causa problemas em uma comunidade? Pause este áudio aqui.</w:t>
      </w:r>
    </w:p>
    <w:p>
      <w:pPr/>
      <w:r>
        <w:rPr>
          <w:lang w:val="pt_PT" w:bidi="pt_PT"/>
        </w:rPr>
      </w:r>
      <w:r>
        <w:rPr>
          <w:lang w:val="pt_PT" w:bidi="pt_PT"/>
        </w:rPr>
        <w:t>Em vez disso, Paulo diz que essas jovens viúvas deveriam se casar com alguém. As viúvas deveriam ter filhos e cuidar de suas famílias e suas casas. Se as viúvas viverem dessa maneira, as pessoas verão as suas boas obras e ninguém poderá falar mal delas. Nessa passagem, Paulo quer enfatizar que é importante ter uma boa reputação na comunidade. As pessoas devem conhecer você pelas suas boas obras. Paulo então adiciona um aviso de que algumas jovens viúvas já pararam de seguir Jesus e seguiram os caminhos de Satanás.</w:t>
      </w:r>
    </w:p>
    <w:p>
      <w:pPr/>
      <w:r>
        <w:rPr>
          <w:lang w:val="pt_PT" w:bidi="pt_PT"/>
        </w:rPr>
      </w:r>
      <w:r>
        <w:rPr>
          <w:lang w:val="pt_PT" w:bidi="pt_PT"/>
        </w:rPr>
        <w:t>Pare aqui e discuta essa pergunta em grupo: conte para nós sobre uma mulher que você conhece que é conhecida pelas suas boas obras. O que a mulher faz? Por que as pessoas dizem que a mulher é uma boa pessoa? Pause este áudio aqui.</w:t>
      </w:r>
    </w:p>
    <w:p>
      <w:pPr/>
      <w:r>
        <w:rPr>
          <w:lang w:val="pt_PT" w:bidi="pt_PT"/>
        </w:rPr>
      </w:r>
      <w:r>
        <w:rPr>
          <w:lang w:val="pt_PT" w:bidi="pt_PT"/>
        </w:rPr>
        <w:t>Finalmente, Paulo diz às mulheres na igreja que se elas têm parentes viúvas, os parentes deveriam cuidar delas. Se as famílias cuidarem das suas próprias viúvas, a igreja não terá que cuidar delas. Então a igreja pode cuidar daquelas que não têm ajuda.</w:t>
      </w:r>
    </w:p>
    <w:p>
      <w:pPr/>
      <w:r>
        <w:rPr>
          <w:lang w:val="pt_PT" w:bidi="pt_PT"/>
        </w:rPr>
      </w:r>
      <w:r>
        <w:rPr>
          <w:lang w:val="pt_PT" w:bidi="pt_PT"/>
        </w:rPr>
        <w:t>Pare aqui e discuta essa pergunta em grupo: como você viu a igreja cuidar das pessoas que precisam de ajuda? Pause este áudio aqui.</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5:9–16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descreve as viúvas que a igreja deve adicionar à sua lista oficial.</w:t>
      </w:r>
    </w:p>
    <w:p>
      <w:pPr/>
      <w:r>
        <w:rPr>
          <w:lang w:val="pt_PT" w:bidi="pt_PT"/>
        </w:rPr>
      </w:r>
      <w:r>
        <w:rPr>
          <w:b/>
          <w:lang w:val="pt_PT" w:bidi="pt_PT"/>
        </w:rPr>
        <w:t>Na segunda parte:</w:t>
      </w:r>
      <w:r>
        <w:rPr>
          <w:lang w:val="pt_PT" w:bidi="pt_PT"/>
        </w:rPr>
        <w:t xml:space="preserve"> Na segunda cena, Paulo descreve as viúvas mais jovens que a igreja não deve adicionar à lista. Paulo descreve alguns perigos que essas viúvas mais jovens enfrentam e em vez disso as encoraja a viver uma vida piedosa como esposas e mães. E Paulo adverte que algumas viúvas jovens já seguiram a Satanás.</w:t>
      </w:r>
    </w:p>
    <w:p>
      <w:pPr/>
      <w:r>
        <w:rPr>
          <w:lang w:val="pt_PT" w:bidi="pt_PT"/>
        </w:rPr>
      </w:r>
      <w:r>
        <w:rPr>
          <w:b/>
          <w:lang w:val="pt_PT" w:bidi="pt_PT"/>
        </w:rPr>
        <w:t>Na terceira parte:</w:t>
      </w:r>
      <w:r>
        <w:rPr>
          <w:lang w:val="pt_PT" w:bidi="pt_PT"/>
        </w:rPr>
        <w:t xml:space="preserve"> Paulo diz às mulheres para cuidar das viúvas em sua família para que a igreja possa cuidar das viúvas que não têm família.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Membros da igreja</w:t>
      </w:r>
    </w:p>
    <w:p>
      <w:pPr>
        <w:pStyle w:val="ListBullet"/>
        <w:spacing w:line="240" w:lineRule="auto"/>
        <w:ind w:left="720"/>
      </w:pPr>
      <w:r>
        <w:rPr>
          <w:lang w:val="pt_PT" w:bidi="pt_PT"/>
        </w:rPr>
      </w:r>
      <w:r>
        <w:rPr>
          <w:lang w:val="pt_PT" w:bidi="pt_PT"/>
        </w:rPr>
        <w:t>Pessoas na comunidade que não são crentes</w:t>
      </w:r>
    </w:p>
    <w:p>
      <w:pPr>
        <w:pStyle w:val="ListBullet"/>
        <w:spacing w:line="240" w:lineRule="auto"/>
        <w:ind w:left="720"/>
      </w:pPr>
      <w:r>
        <w:rPr>
          <w:lang w:val="pt_PT" w:bidi="pt_PT"/>
        </w:rPr>
      </w:r>
      <w:r>
        <w:rPr>
          <w:lang w:val="pt_PT" w:bidi="pt_PT"/>
        </w:rPr>
        <w:t>Viúvas que a igreja deve adicionar à lista</w:t>
      </w:r>
    </w:p>
    <w:p>
      <w:pPr>
        <w:pStyle w:val="ListBullet"/>
        <w:spacing w:line="240" w:lineRule="auto"/>
        <w:ind w:left="720"/>
      </w:pPr>
      <w:r>
        <w:rPr>
          <w:lang w:val="pt_PT" w:bidi="pt_PT"/>
        </w:rPr>
      </w:r>
      <w:r>
        <w:rPr>
          <w:lang w:val="pt_PT" w:bidi="pt_PT"/>
        </w:rPr>
        <w:t>Viúvas mais jovens que deixam a fé</w:t>
      </w:r>
    </w:p>
    <w:p>
      <w:pPr>
        <w:pStyle w:val="ListBullet"/>
        <w:spacing w:line="240" w:lineRule="auto"/>
        <w:ind w:left="720"/>
      </w:pPr>
      <w:r>
        <w:rPr>
          <w:lang w:val="pt_PT" w:bidi="pt_PT"/>
        </w:rPr>
      </w:r>
      <w:r>
        <w:rPr>
          <w:lang w:val="pt_PT" w:bidi="pt_PT"/>
        </w:rPr>
        <w:t>Viúvas mais jovens que vivem uma vida piedosa</w:t>
      </w:r>
    </w:p>
    <w:p>
      <w:pPr>
        <w:pStyle w:val="ListBullet"/>
        <w:spacing w:line="240" w:lineRule="auto"/>
        <w:ind w:left="720"/>
      </w:pPr>
      <w:r>
        <w:rPr>
          <w:lang w:val="pt_PT" w:bidi="pt_PT"/>
        </w:rPr>
      </w:r>
      <w:r>
        <w:rPr>
          <w:lang w:val="pt_PT" w:bidi="pt_PT"/>
        </w:rPr>
        <w:t>Novos maridos e membros da família</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Viúvas com família para ajudá-las</w:t>
      </w:r>
    </w:p>
    <w:p>
      <w:pPr>
        <w:pStyle w:val="ListBullet"/>
        <w:spacing w:line="240" w:lineRule="auto"/>
        <w:ind w:left="720"/>
      </w:pPr>
      <w:r>
        <w:rPr>
          <w:lang w:val="pt_PT" w:bidi="pt_PT"/>
        </w:rPr>
      </w:r>
      <w:r>
        <w:rPr>
          <w:lang w:val="pt_PT" w:bidi="pt_PT"/>
        </w:rPr>
        <w:t>E mulheres crentes que cuidam das parentes viúvas.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dessa passagem, Paulo fala sobre as viúvas de quem a igreja deve cuidar. Paulo fala sobre como a igreja deve colocar essas viúvas em algum tipo de lista oficial. Não sabemos se os líderes da igreja escreveram os nomes em um documento, ou se os líderes apenas sabiam os nomes das viúvas das quais eles precisavam cuidar.</w:t>
      </w:r>
    </w:p>
    <w:p>
      <w:pPr/>
      <w:r>
        <w:rPr>
          <w:lang w:val="pt_PT" w:bidi="pt_PT"/>
        </w:rPr>
      </w:r>
      <w:r>
        <w:rPr>
          <w:lang w:val="pt_PT" w:bidi="pt_PT"/>
        </w:rPr>
        <w:t>Pare aqui e discuta em grupo: em sua cultura, quando você precisa saber uma lista oficial de pessoas, como você guarda essas informações? Você anota essas informações, ou as guarda de outra maneira? Como você falará sobre essas viúvas que estão em algum tipo de lista oficial que os líderes da igreja sabiam? Pause este áudio aqui.</w:t>
      </w:r>
    </w:p>
    <w:p>
      <w:pPr/>
      <w:r>
        <w:rPr>
          <w:lang w:val="pt_PT" w:bidi="pt_PT"/>
        </w:rPr>
      </w:r>
      <w:r>
        <w:rPr>
          <w:lang w:val="pt_PT" w:bidi="pt_PT"/>
        </w:rPr>
        <w:t>Paulo lista três qualidades que essas viúvas devem ter. Paulo fala sobre essas viúvas como se elas fossem uma pessoa, mas ele está falando sobre as qualidades que todas elas devem ter. Ela, a viúva, deve ter mais de 60 anos, deve sido fiel a seu marido, e as pessoas devem conhecê-la por suas boas obras. Então, Paulo dá exemplos dessas boas obras. Paulo menciona especificamente que a viúva deve ter criado bem seus filhos, mostrado hospitalidade, lavado os pés dos crentes e cuidado daqueles que estavam com problemas.</w:t>
      </w:r>
    </w:p>
    <w:p>
      <w:pPr/>
      <w:r>
        <w:rPr>
          <w:lang w:val="pt_PT" w:bidi="pt_PT"/>
        </w:rPr>
      </w:r>
      <w:r>
        <w:rPr>
          <w:lang w:val="pt_PT" w:bidi="pt_PT"/>
        </w:rPr>
        <w:t>Pare aqui e discuta essa pergunta em grupo: o requisito de que essa viúva seja fiel a seu marido é o mesmo que Paulo dá aos bispos e diáconos anteriormente em 1 Timóteo. Pense em como você traduziu esse requisito lá e discuta como você pode traduzir aqui. Quais são alguns exemplos de cuidar alguém que está com problemas? Discuta como você pode traduzir a ideia de cuidar daqueles que estão com problemas. Pause este áudio aqui.</w:t>
      </w:r>
    </w:p>
    <w:p>
      <w:pPr/>
      <w:r>
        <w:rPr>
          <w:lang w:val="pt_PT" w:bidi="pt_PT"/>
        </w:rPr>
      </w:r>
      <w:r>
        <w:rPr>
          <w:lang w:val="pt_PT" w:bidi="pt_PT"/>
        </w:rPr>
        <w:t>Na segunda parte dessa passagem, Paulo fala sobre as viúvas que a igreja não deve adicionar à lista. Paulo descreve uma viúva que se afasta de Cristo por causa de seus desejos sexuais. Deus julga essa viúva porque ela deixou sua primeira fé.</w:t>
      </w:r>
    </w:p>
    <w:p>
      <w:pPr/>
      <w:r>
        <w:rPr>
          <w:lang w:val="pt_PT" w:bidi="pt_PT"/>
        </w:rPr>
      </w:r>
      <w:r>
        <w:rPr>
          <w:lang w:val="pt_PT" w:bidi="pt_PT"/>
        </w:rPr>
        <w:t>Pare aqui e discuta essa pergunta em grupo: como você pode deixar claro que o problema não é viúva querer se casar com alguém, mas seus desejos a levarem para longe de Cristo? Discuta como você pode descrever como as viúvas quebram seu primeiro compromisso ou deixam sua primeira fé. Pause este áudio aqui.</w:t>
      </w:r>
    </w:p>
    <w:p>
      <w:pPr/>
      <w:r>
        <w:rPr>
          <w:lang w:val="pt_PT" w:bidi="pt_PT"/>
        </w:rPr>
      </w:r>
      <w:r>
        <w:rPr>
          <w:lang w:val="pt_PT" w:bidi="pt_PT"/>
        </w:rPr>
        <w:t>Paulo também descreve o perigo que essas jovens viúvas poderiam enfrentar se a igreja as adicionasse à lista de viúvas. Essas jovens viúvas poderiam aprender a ser preguiçosas, se tornar fofoqueiras e se meter na vida dos outros. Então, Paulo encoraja as viúvas mais jovens a se casar, ter filhos e cuidar de suas casas. Finalmente, Paulo adverte que algumas jovens viúvas já deixaram a fé e se voltaram para Satanás.</w:t>
      </w:r>
    </w:p>
    <w:p>
      <w:pPr/>
      <w:r>
        <w:rPr>
          <w:lang w:val="pt_PT" w:bidi="pt_PT"/>
        </w:rPr>
      </w:r>
      <w:r>
        <w:rPr>
          <w:lang w:val="pt_PT" w:bidi="pt_PT"/>
        </w:rPr>
        <w:t>Na parte final dessa passagem, Paulo diz às mulheres na igreja que elas devem cuidar de suas parentes viúvas. A igreja não deve ter que cuidar dessas viúvas. Viúvas com família para cuidar delas não devem ser um fardo para a igreja. Paulo compara essas viúvas a uma carga pesada que alguém teria que carregar. Se as famílias cuidarem de suas próprias viúvas, a igreja poderá cuidar de outras que não têm ajuda.</w:t>
      </w:r>
    </w:p>
    <w:p>
      <w:pPr/>
      <w:r>
        <w:rPr>
          <w:lang w:val="pt_PT" w:bidi="pt_PT"/>
        </w:rPr>
      </w:r>
      <w:r>
        <w:rPr>
          <w:lang w:val="pt_PT" w:bidi="pt_PT"/>
        </w:rPr>
        <w:t>Pare aqui e discuta essa pergunta em grupo: o que vocês acham que Paulo quer dizer, quando diz que não quer que essas viúvas sejam um fardo para a igreja? Que palavra ou frase você acha que poderia usar aqui? Pause este áudio aqui.</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É útil lembrar que Paulo fala sobre um tipo diferente de viúva em cada parte. Paulo fala sobre viúvas que devem ser adicionadas à lista, viúvas mais jovens e viúvas com família para ajudar a cuidar delas. Na segunda parte dessa passagem, pode ser útil ter três jovens viúvas. Uma das viúvas se afasta por causa dos seus desejos. Uma das viúvas vive a vida piedosa de uma esposa e mãe. E a terceira viúva se torna preguiçosa, fofoqueira e se mete na vida dos outros.</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5:9–16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Membros da igreja</w:t>
      </w:r>
    </w:p>
    <w:p>
      <w:pPr>
        <w:pStyle w:val="ListBullet"/>
        <w:spacing w:line="240" w:lineRule="auto"/>
        <w:ind w:left="720"/>
      </w:pPr>
      <w:r>
        <w:rPr>
          <w:lang w:val="pt_PT" w:bidi="pt_PT"/>
        </w:rPr>
      </w:r>
      <w:r>
        <w:rPr>
          <w:lang w:val="pt_PT" w:bidi="pt_PT"/>
        </w:rPr>
        <w:t>Pessoas na comunidade que não são crentes</w:t>
      </w:r>
    </w:p>
    <w:p>
      <w:pPr>
        <w:pStyle w:val="ListBullet"/>
        <w:spacing w:line="240" w:lineRule="auto"/>
        <w:ind w:left="720"/>
      </w:pPr>
      <w:r>
        <w:rPr>
          <w:lang w:val="pt_PT" w:bidi="pt_PT"/>
        </w:rPr>
      </w:r>
      <w:r>
        <w:rPr>
          <w:lang w:val="pt_PT" w:bidi="pt_PT"/>
        </w:rPr>
        <w:t>Viúvas que a igreja deve adicionar à lista</w:t>
      </w:r>
    </w:p>
    <w:p>
      <w:pPr>
        <w:pStyle w:val="ListBullet"/>
        <w:spacing w:line="240" w:lineRule="auto"/>
        <w:ind w:left="720"/>
      </w:pPr>
      <w:r>
        <w:rPr>
          <w:lang w:val="pt_PT" w:bidi="pt_PT"/>
        </w:rPr>
      </w:r>
      <w:r>
        <w:rPr>
          <w:lang w:val="pt_PT" w:bidi="pt_PT"/>
        </w:rPr>
        <w:t>Viúvas mais jovens que deixam a fé</w:t>
      </w:r>
    </w:p>
    <w:p>
      <w:pPr>
        <w:pStyle w:val="ListBullet"/>
        <w:spacing w:line="240" w:lineRule="auto"/>
        <w:ind w:left="720"/>
      </w:pPr>
      <w:r>
        <w:rPr>
          <w:lang w:val="pt_PT" w:bidi="pt_PT"/>
        </w:rPr>
      </w:r>
      <w:r>
        <w:rPr>
          <w:lang w:val="pt_PT" w:bidi="pt_PT"/>
        </w:rPr>
        <w:t>Viúvas mais jovens que vivem uma vida piedosa</w:t>
      </w:r>
    </w:p>
    <w:p>
      <w:pPr>
        <w:pStyle w:val="ListBullet"/>
        <w:spacing w:line="240" w:lineRule="auto"/>
        <w:ind w:left="720"/>
      </w:pPr>
      <w:r>
        <w:rPr>
          <w:lang w:val="pt_PT" w:bidi="pt_PT"/>
        </w:rPr>
      </w:r>
      <w:r>
        <w:rPr>
          <w:lang w:val="pt_PT" w:bidi="pt_PT"/>
        </w:rPr>
        <w:t>Novos maridos e membros da família</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Viúvas com família para ajudá-las</w:t>
      </w:r>
    </w:p>
    <w:p>
      <w:pPr>
        <w:pStyle w:val="ListBullet"/>
        <w:spacing w:line="240" w:lineRule="auto"/>
        <w:ind w:left="720"/>
      </w:pPr>
      <w:r>
        <w:rPr>
          <w:lang w:val="pt_PT" w:bidi="pt_PT"/>
        </w:rPr>
      </w:r>
      <w:r>
        <w:rPr>
          <w:lang w:val="pt_PT" w:bidi="pt_PT"/>
        </w:rPr>
        <w:t>E mulheres crentes que cuidam das parentes viúvas.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“Coloque uma viúva na lista oficial se ela tem 60 anos, tem sido uma esposa fiel com uma reputação para boas obras”.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viúva: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“Recuse-se a registrar, ou incluir, viúvas mais jovens”.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viúva mais jovem: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explica que essas jovens viúvas podem deixar sua primeira fé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jovem viúva que deixou a fé: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“Alguns já se perderam com Satanás”.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“As mulheres devem cuidar das viúvas em sua própria família. Não deixe a igreja ter que cuidar delas. A igreja deve ser livre para cuidar das viúvas que não têm nenhuma ajuda”.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mulheres que Paulo diz para cuidar das viúvas em sua família: “O que você está sentindo ou pensando?”. A pessoa pode responder coisas como: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5:9–16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Duas vezes nessa seção, Paulo fala sobre </w:t>
      </w:r>
      <w:r>
        <w:rPr>
          <w:b/>
          <w:lang w:val="pt_PT" w:bidi="pt_PT"/>
        </w:rPr>
        <w:t>boas obras</w:t>
      </w:r>
      <w:r>
        <w:rPr>
          <w:lang w:val="pt_PT" w:bidi="pt_PT"/>
        </w:rPr>
        <w:t>. Paulo diz que as viúvas que a igreja adiciona à lista devem ser conhecidas por suas boas obras. Boas obras são as coisas que um crente faz quando ouve as boas instruções de Deus. Quando as pessoas conhecem uma viúva por suas boas obras, isso significa que as pessoas conhecem a mulher como alguém que viveu sua vida seguindo os caminhos de Deus. Use a mesma palavra ou frase para boas obras que você usou em passagens anteriores.</w:t>
      </w:r>
    </w:p>
    <w:p>
      <w:pPr/>
      <w:r>
        <w:rPr>
          <w:lang w:val="pt_PT" w:bidi="pt_PT"/>
        </w:rPr>
      </w:r>
      <w:r>
        <w:rPr>
          <w:lang w:val="pt_PT" w:bidi="pt_PT"/>
        </w:rPr>
        <w:t xml:space="preserve">Uma das boas obras que as viúvas fazem é lavar os pés dos </w:t>
      </w:r>
      <w:r>
        <w:rPr>
          <w:b/>
          <w:lang w:val="pt_PT" w:bidi="pt_PT"/>
        </w:rPr>
        <w:t>santos</w:t>
      </w:r>
      <w:r>
        <w:rPr>
          <w:lang w:val="pt_PT" w:bidi="pt_PT"/>
        </w:rPr>
        <w:t>, ou o povo santo de Deus que separou como seu. Todos os crentes são santos.</w:t>
      </w:r>
    </w:p>
    <w:p>
      <w:pPr/>
      <w:r>
        <w:rPr>
          <w:lang w:val="pt_PT" w:bidi="pt_PT"/>
        </w:rPr>
      </w:r>
      <w:r>
        <w:rPr>
          <w:lang w:val="pt_PT" w:bidi="pt_PT"/>
        </w:rPr>
        <w:t>Pare aqui e discuta como um grupo qual palavra ou frase você usará para santos. Procure a palavra santos no Glossário Mestre para mais informações. Se você traduziu santos em outro livro da Bíblia, use a mesma palavra que você usou lá. Pause este áudio aqui.</w:t>
      </w:r>
    </w:p>
    <w:p>
      <w:pPr/>
      <w:r>
        <w:rPr>
          <w:lang w:val="pt_PT" w:bidi="pt_PT"/>
        </w:rPr>
      </w:r>
      <w:r>
        <w:rPr>
          <w:lang w:val="pt_PT" w:bidi="pt_PT"/>
        </w:rPr>
        <w:t xml:space="preserve">Paulo adverte que os desejos dessas viúvas mais jovens podem superar a dedicação delas a </w:t>
      </w:r>
      <w:r>
        <w:rPr>
          <w:b/>
          <w:lang w:val="pt_PT" w:bidi="pt_PT"/>
        </w:rPr>
        <w:t>Cristo</w:t>
      </w:r>
      <w:r>
        <w:rPr>
          <w:lang w:val="pt_PT" w:bidi="pt_PT"/>
        </w:rPr>
        <w:t xml:space="preserve">. Aqui, Paulo usa Cristo como um título para se referir a Jesus. Use a mesma palavra ou frase para Cristo que você usou em passagens anteriores. Procure a palavra Cristo no Glossário Mestre para mais informações. </w:t>
      </w:r>
    </w:p>
    <w:p>
      <w:pPr/>
      <w:r>
        <w:rPr>
          <w:lang w:val="pt_PT" w:bidi="pt_PT"/>
        </w:rPr>
      </w:r>
      <w:r>
        <w:rPr>
          <w:lang w:val="pt_PT" w:bidi="pt_PT"/>
        </w:rPr>
        <w:t xml:space="preserve">Paulo diz que as viúvas que deixam sua primeira fé trazem </w:t>
      </w:r>
      <w:r>
        <w:rPr>
          <w:b/>
          <w:lang w:val="pt_PT" w:bidi="pt_PT"/>
        </w:rPr>
        <w:t>julgamento</w:t>
      </w:r>
      <w:r>
        <w:rPr>
          <w:lang w:val="pt_PT" w:bidi="pt_PT"/>
        </w:rPr>
        <w:t xml:space="preserve"> sobre si mesmas. Paulo quer dizer que Deus julgará essas viúvas que deixaram a fé. Essas viúvas enfrentarão as consequências de suas ações erradas. Embora Paulo não especifique o que é esse julgamento, é uma linguagem forte que carrega um tom sério. Use a mesma palavra ou frase para julgamento que você usou em passagens anteriores.</w:t>
      </w:r>
    </w:p>
    <w:p>
      <w:pPr/>
      <w:r>
        <w:rPr>
          <w:lang w:val="pt_PT" w:bidi="pt_PT"/>
        </w:rPr>
      </w:r>
      <w:r>
        <w:rPr>
          <w:lang w:val="pt_PT" w:bidi="pt_PT"/>
        </w:rPr>
        <w:t xml:space="preserve">Paulo diz que Deus julgará as viúvas mais jovens se elas deixarem sua primeira </w:t>
      </w:r>
      <w:r>
        <w:rPr>
          <w:b/>
          <w:lang w:val="pt_PT" w:bidi="pt_PT"/>
        </w:rPr>
        <w:t>fé</w:t>
      </w:r>
      <w:r>
        <w:rPr>
          <w:lang w:val="pt_PT" w:bidi="pt_PT"/>
        </w:rPr>
        <w:t xml:space="preserve">. Quando Paulo fala sobre essa primeira fé, Paulo se refere à fé cristã. Deixar sua primeira fé significa que essas viúvas param de seguir a Deus e confiar em Jesus. Use a mesma palavra ou frase para fé que você usou em passagens anteriores. Procure a palavra fé no Glossário Mestre para mais informações. </w:t>
      </w:r>
    </w:p>
    <w:p>
      <w:pPr/>
      <w:r>
        <w:rPr>
          <w:lang w:val="pt_PT" w:bidi="pt_PT"/>
        </w:rPr>
      </w:r>
      <w:r>
        <w:rPr>
          <w:lang w:val="pt_PT" w:bidi="pt_PT"/>
        </w:rPr>
        <w:t xml:space="preserve">Paulo diz que algumas viúvas já deixaram a fé e seguiram </w:t>
      </w:r>
      <w:r>
        <w:rPr>
          <w:b/>
          <w:lang w:val="pt_PT" w:bidi="pt_PT"/>
        </w:rPr>
        <w:t>Satanás</w:t>
      </w:r>
      <w:r>
        <w:rPr>
          <w:lang w:val="pt_PT" w:bidi="pt_PT"/>
        </w:rPr>
        <w:t xml:space="preserve">. Em toda a Bíblia, vemos que Satanás é o principal inimigo de Deus. Satanás é um enganador e tenta levar as pessoas para longe de Deus. Seguir Satanás é parar de seguir a Deus Use a mesma palavra ou frase para Satanás que você usou em passagens anteriores. Procure a palavra Satanás no Glossário Mestre para mais informações. </w:t>
      </w:r>
    </w:p>
    <w:p>
      <w:pPr/>
      <w:r>
        <w:rPr>
          <w:lang w:val="pt_PT" w:bidi="pt_PT"/>
        </w:rPr>
      </w:r>
      <w:r>
        <w:rPr>
          <w:lang w:val="pt_PT" w:bidi="pt_PT"/>
        </w:rPr>
        <w:t xml:space="preserve">Paulo diz às </w:t>
      </w:r>
      <w:r>
        <w:rPr>
          <w:b/>
          <w:lang w:val="pt_PT" w:bidi="pt_PT"/>
        </w:rPr>
        <w:t>mulheres crentes</w:t>
      </w:r>
      <w:r>
        <w:rPr>
          <w:lang w:val="pt_PT" w:bidi="pt_PT"/>
        </w:rPr>
        <w:t xml:space="preserve"> para cuidar de suas parentes viúvas para que elas não sobrecarreguem a </w:t>
      </w:r>
      <w:r>
        <w:rPr>
          <w:b/>
          <w:lang w:val="pt_PT" w:bidi="pt_PT"/>
        </w:rPr>
        <w:t>igreja.</w:t>
      </w:r>
      <w:r>
        <w:rPr>
          <w:lang w:val="pt_PT" w:bidi="pt_PT"/>
        </w:rPr>
        <w:t xml:space="preserve"> Uma mulher crente é alguém que acreditou em Jesus e segue a Deus. Use as mesmas palavras ou frases para crente e igreja que você usou em passagens anteriores e procure as palavras crente e igreja no Glossário Mestre para mais informações.</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5:17–25</w:t>
      </w:r>
      <w:r>
        <w:rPr>
          <w:lang w:val="pt_PT" w:bidi="pt_PT"/>
        </w:rPr>
      </w:r>
    </w:p>
    <w:p>
      <w:pPr>
        <w:pStyle w:val="Heading3"/>
      </w:pPr>
      <w:r>
        <w:rPr>
          <w:lang w:val="pt_PT" w:bidi="pt_PT"/>
        </w:rPr>
        <w:t>Ouvir e Sentir</w:t>
      </w:r>
    </w:p>
    <w:p>
      <w:pPr/>
      <w:r>
        <w:rPr>
          <w:lang w:val="pt_PT" w:bidi="pt_PT"/>
        </w:rPr>
      </w:r>
      <w:r>
        <w:rPr>
          <w:lang w:val="pt_PT" w:bidi="pt_PT"/>
        </w:rPr>
        <w:t>Nesta etapa, ouçam 1 Timóteo 5:17–25 e guardem em seus corações.</w:t>
      </w:r>
    </w:p>
    <w:p>
      <w:pPr/>
      <w:r>
        <w:rPr>
          <w:lang w:val="pt_PT" w:bidi="pt_PT"/>
        </w:rPr>
      </w:r>
      <w:r>
        <w:rPr>
          <w:lang w:val="pt_PT" w:bidi="pt_PT"/>
        </w:rPr>
        <w:t>Ouça uma versão em áudio de 1 Timóteo 5:17–25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 xml:space="preserve">Ouça uma versão em áudio de 1 Timóteo 5:17–25 na tradução de melhor compreensão. </w:t>
      </w:r>
    </w:p>
    <w:p>
      <w:pPr/>
      <w:r>
        <w:rPr>
          <w:lang w:val="pt_PT" w:bidi="pt_PT"/>
        </w:rPr>
      </w:r>
      <w:r>
        <w:rPr>
          <w:lang w:val="pt_PT" w:bidi="pt_PT"/>
        </w:rPr>
        <w:t>Pause este áudio aqui.</w:t>
      </w:r>
    </w:p>
    <w:p>
      <w:pPr/>
      <w:r>
        <w:rPr>
          <w:lang w:val="pt_PT" w:bidi="pt_PT"/>
        </w:rPr>
      </w:r>
      <w:r>
        <w:rPr>
          <w:lang w:val="pt_PT" w:bidi="pt_PT"/>
        </w:rPr>
        <w:t>Nessa passagem, Paulo continua a ensinar Timóteo sobre como indivíduos e líderes devem se comportar como membros da igreja de Deus. Paulo se concentra em como Timóteo e o resto das pessoas na igreja devem tratar os líderes da igreja, chamados de anciãos da igreja.</w:t>
      </w:r>
    </w:p>
    <w:p>
      <w:pPr/>
      <w:r>
        <w:rPr>
          <w:lang w:val="pt_PT" w:bidi="pt_PT"/>
        </w:rPr>
      </w:r>
      <w:r>
        <w:rPr>
          <w:lang w:val="pt_PT" w:bidi="pt_PT"/>
        </w:rPr>
        <w:t>Os anciãos da comunidade da igreja são provavelmente o mesmo grupo de pessoas que os supervisores de quem Paulo falou anteriormente em 1 Timóteo. No Novo Testamento, os anciãos não são simplesmente cristãos mais velhos na comunidade. Os anciãos são pessoas que os outros respeitam. O papel oficial e reconhecido de um ancião é guiar os assuntos da igreja. Os anciãos que fazem bem seu trabalho fazem uma coisa boa e merecem dupla honra da comunidade da igreja. Isso é, a igreja deve respeitar muito seus líderes, e a igreja também deve ajudar os anciãos com necessidades materiais. Em outras palavras, os membros da igreja também devem garantir que os anciãos tenham dinheiro suficiente, comida, roupas ou o que mais os anciãos precisem para viver. Isso é especialmente verdadeiro para os anciãos que pregam sobre Jesus e ensinam as pessoas a obedecer a Jesus.</w:t>
      </w:r>
    </w:p>
    <w:p>
      <w:pPr/>
      <w:r>
        <w:rPr>
          <w:lang w:val="pt_PT" w:bidi="pt_PT"/>
        </w:rPr>
      </w:r>
      <w:r>
        <w:rPr>
          <w:lang w:val="pt_PT" w:bidi="pt_PT"/>
        </w:rPr>
        <w:t>Paulo então menciona um ditado das Escrituras do Antigo Testamento para mostrar o ponto de Paulo. Paulo dá o exemplo de um boi que pisa grãos. As pessoas não devem colocar uma focinheira no boi que impediria o boi de comer o grão enquanto o boi trabalha. Um boi é um animal grande e forte como uma vaca ou touro, e os agricultores muitas vezes usavam um ou mais bois para ajudar com o trabalho da fazenda. Por exemplo, os bois poderiam puxar arados ou carroças pesadas. Quando os agricultores colhiam o trigo, os agricultores precisavam separar os grãos das talas cortadas. Para fazer isso, os agricultores faziam um boi caminhar sobre as talas muitas vezes. Se um agricultor quisesse impedir que um boi comesse grãos, o agricultor colocaria algo chamado de focinheira sobre a boca do boi.</w:t>
      </w:r>
    </w:p>
    <w:p>
      <w:pPr/>
      <w:r>
        <w:rPr>
          <w:lang w:val="pt_PT" w:bidi="pt_PT"/>
        </w:rPr>
      </w:r>
      <w:r>
        <w:rPr>
          <w:lang w:val="pt_PT" w:bidi="pt_PT"/>
        </w:rPr>
        <w:t xml:space="preserve">Pare aqui como um grupo e olhe para uma imagem de </w:t>
      </w:r>
      <w:r>
        <w:rPr>
          <w:lang w:val="pt_PT" w:bidi="pt_PT"/>
        </w:rPr>
        <w:t>bois triturando trigo</w:t>
      </w:r>
      <w:r>
        <w:rPr>
          <w:lang w:val="pt_PT" w:bidi="pt_PT"/>
        </w:rPr>
        <w:t xml:space="preserve">. Também olhe para uma imagem de uma </w:t>
      </w:r>
      <w:r>
        <w:rPr>
          <w:b/>
          <w:lang w:val="pt_PT" w:bidi="pt_PT"/>
        </w:rPr>
        <w:t>focinheira</w:t>
      </w:r>
      <w:r>
        <w:rPr>
          <w:lang w:val="pt_PT" w:bidi="pt_PT"/>
        </w:rPr>
        <w:t>. Pausem o áudio aqui.</w:t>
      </w:r>
    </w:p>
    <w:p>
      <w:pPr/>
      <w:r>
        <w:rPr>
          <w:lang w:val="pt_PT" w:bidi="pt_PT"/>
        </w:rPr>
      </w:r>
      <w:r>
        <w:rPr>
          <w:lang w:val="pt_PT" w:bidi="pt_PT"/>
        </w:rPr>
        <w:t>Paulo falou desse boi com focinheira para mostrar como a comunidade da igreja deve se importar com os anciãos. Alguém que usa um boi para triturar grãos deve permitir que o boi coma o que ele precisa e, da mesma forma, a igreja deve dar a seus anciãos o que eles precisam. Paulo então menciona um ditado das Escrituras do Novo Testamento para enfatizar o ponto de Paulo de que a igreja deve ajudar os anciãos com o que os anciãos precisam. Paulo diz que a pessoa que trabalha merece receber pagamento por seu trabalho.</w:t>
      </w:r>
    </w:p>
    <w:p>
      <w:pPr/>
      <w:r>
        <w:rPr>
          <w:lang w:val="pt_PT" w:bidi="pt_PT"/>
        </w:rPr>
      </w:r>
      <w:r>
        <w:rPr>
          <w:lang w:val="pt_PT" w:bidi="pt_PT"/>
        </w:rPr>
        <w:t>Pare aqui e discuta essa pergunta como um grupo: como as pessoas se importam com os líderes de sua comunidade? Que tipos de coisas as pessoas podem dar a seus líderes para ajudar a sustentá-los? Pausem o áudio aqui.</w:t>
      </w:r>
    </w:p>
    <w:p>
      <w:pPr/>
      <w:r>
        <w:rPr>
          <w:lang w:val="pt_PT" w:bidi="pt_PT"/>
        </w:rPr>
      </w:r>
      <w:r>
        <w:rPr>
          <w:lang w:val="pt_PT" w:bidi="pt_PT"/>
        </w:rPr>
        <w:t>Paulo instrui Timóteo sobre o que fazer quando alguém acusa um ancião de fazer coisas erradas, ou pecar. A lei do Antigo Testamento disse que um juiz tinha que ouvir pelo menos duas testemunhas quando alguém acusava uma pessoa de fazer algo errado. Jesus disse a mesma coisa no livro de Mateus. Timóteo não deve aceitar a acusação de alguém contra um ancião, a menos que pelo menos duas ou três pessoas tenham visto ou ouvido o ancião pecar. Quando Timóteo descobrir que um ancião está pecando, Timóteo deve repreender, confrontar e corrigir a pessoa que peca. Timóteo deve fazer isso publicamente, na presença da congregação, para que os outros, ou seja, os outros anciãos, temam fazer o que é errado e escolham fazer o que é certo.</w:t>
      </w:r>
    </w:p>
    <w:p>
      <w:pPr/>
      <w:r>
        <w:rPr>
          <w:lang w:val="pt_PT" w:bidi="pt_PT"/>
        </w:rPr>
      </w:r>
      <w:r>
        <w:rPr>
          <w:lang w:val="pt_PT" w:bidi="pt_PT"/>
        </w:rPr>
        <w:t>Então Paulo ordena que Timóteo faça algo muito importante. Paulo enfatiza o que ele está prestes a dizer implicando que Deus, Cristo Jesus e até mesmo os anjos especialmente escolhidos de Deus testemunharão se Timóteo obedece a Paulo ou não. Paulo ordena que Timóteo obedeça às instruções de Paulo sem julgar as pessoas antes de Timóteo ouvir todas as testemunhas. Timóteo também não deve mostrar favoritismo a qualquer pessoa. Timóteo deve tratar cada ancião da mesma maneira justa.</w:t>
      </w:r>
    </w:p>
    <w:p>
      <w:pPr/>
      <w:r>
        <w:rPr>
          <w:lang w:val="pt_PT" w:bidi="pt_PT"/>
        </w:rPr>
      </w:r>
      <w:r>
        <w:rPr>
          <w:lang w:val="pt_PT" w:bidi="pt_PT"/>
        </w:rPr>
        <w:t>Pare aqui e discuta essa pergunta como um grupo: em sua cultura, o que acontece quando alguém acusa outra pessoa de pecado? Como as pessoas podem responder à acusação? O que as pessoas podem fazer para garantir que elas julguem bem a situação? Pausem o áudio aqui.</w:t>
      </w:r>
    </w:p>
    <w:p>
      <w:pPr/>
      <w:r>
        <w:rPr>
          <w:lang w:val="pt_PT" w:bidi="pt_PT"/>
        </w:rPr>
      </w:r>
      <w:r>
        <w:rPr>
          <w:lang w:val="pt_PT" w:bidi="pt_PT"/>
        </w:rPr>
        <w:t>Paulo diz a Timóteo para ser paciente e cuidadoso ao escolher as pessoas para ser novos líderes para a comunidade de crentes. Em outras palavras, Paulo queria que Timóteo não se apressasse, mas levasse tempo suficiente para garantir que a pessoa estivesse qualificada para ser um bom ancião. Quando Timóteo e os outros líderes dos crentes nomeavam uma pessoa para ser um ancião, os líderes faziam algo que era comumente chamado de “impor as mãos”. Timóteo e os outros líderes dos crentes ficavam ao redor da pessoa que eles estavam nomeando, colocavam suas mãos sobre ele e oravam por ele.</w:t>
      </w:r>
    </w:p>
    <w:p>
      <w:pPr/>
      <w:r>
        <w:rPr>
          <w:lang w:val="pt_PT" w:bidi="pt_PT"/>
        </w:rPr>
      </w:r>
      <w:r>
        <w:rPr>
          <w:lang w:val="pt_PT" w:bidi="pt_PT"/>
        </w:rPr>
        <w:t>Paulo também não queria que Timóteo compartilhasse os pecados dos outros. Isso significa que Paulo não queria que Timóteo se tornasse parceiro com outros anciãos que praticavam coisas pecaminosas. Se Timóteo nomeasse um ancião rapidamente antes de ele conhecer o caráter do homem, Timóteo compartilharia os pecados desse ancião. Isso é, Timóteo seria parcialmente responsável pelos pecados que o ancião cometeu. Paulo quer que Timóteo se mantenha puro, livre do pecado e evite pecar de qualquer maneira importante.</w:t>
      </w:r>
    </w:p>
    <w:p>
      <w:pPr/>
      <w:r>
        <w:rPr>
          <w:lang w:val="pt_PT" w:bidi="pt_PT"/>
        </w:rPr>
      </w:r>
      <w:r>
        <w:rPr>
          <w:lang w:val="pt_PT" w:bidi="pt_PT"/>
        </w:rPr>
        <w:t>Pare aqui e discuta como um grupo: conte sobre um momento em sua comunidade em que um líder fez algo que não era bom. Como a comunidade se sentiu sobre a pessoa que havia nomeado ou comissionado esse líder? Pause este áudio aqui.</w:t>
      </w:r>
    </w:p>
    <w:p>
      <w:pPr/>
      <w:r>
        <w:rPr>
          <w:lang w:val="pt_PT" w:bidi="pt_PT"/>
        </w:rPr>
      </w:r>
      <w:r>
        <w:rPr>
          <w:lang w:val="pt_PT" w:bidi="pt_PT"/>
        </w:rPr>
        <w:t>Uma dessas maneiras de Timóteo ter tentado se manter puro era nunca beber vinho, que é uma bebida alcoólica feita de suco de uva fermentado. Durante o tempo em que Timóteo vivia, as pessoas muitas vezes bebiam vinho. No entanto, se uma pessoa bebesse muito vinho, ela ficaria bêbada, o que não era bom, especialmente para um líder da igreja. Aqui Paulo disse a Timóteo que Timóteo poderia beber um pouco vinho por razões de saúde. A quantidade de vinho não era suficiente para deixar Timóteo bêbado. E o propósito de beber o vinho era ajudar o estômago ou digestão de Timóteo porque Timóteo ficava doente com muita frequência.</w:t>
      </w:r>
    </w:p>
    <w:p>
      <w:pPr/>
      <w:r>
        <w:rPr>
          <w:lang w:val="pt_PT" w:bidi="pt_PT"/>
        </w:rPr>
      </w:r>
      <w:r>
        <w:rPr>
          <w:lang w:val="pt_PT" w:bidi="pt_PT"/>
        </w:rPr>
        <w:t>Pare aqui e discuta como um grupo: como as pessoas se sentem sobre beber vinho ou álcool em sua comunidade? Para quais propósitos você beberia álcool? Pause este áudio aqui.</w:t>
      </w:r>
    </w:p>
    <w:p>
      <w:pPr/>
      <w:r>
        <w:rPr>
          <w:lang w:val="pt_PT" w:bidi="pt_PT"/>
        </w:rPr>
      </w:r>
      <w:r>
        <w:rPr>
          <w:lang w:val="pt_PT" w:bidi="pt_PT"/>
        </w:rPr>
        <w:t>Finalmente, Paulo continua sua instrução sobre anciãos dizendo que os pecados de algumas pessoas são óbvios. Paulo quer dizer que alguns homens que Timóteo escolheu como anciãos podem pecar de maneiras que a maioria das outras pessoas poderia ver ou descobrir facilmente. Então Timóteo e outros líderes da igreja poderiam julgar que a pessoa com pecados óbvios não é um líder aceitável da igreja. Mas algumas outras pessoas pecam secretamente, e seu pecado pode não ser óbvio até mais tarde.</w:t>
      </w:r>
    </w:p>
    <w:p>
      <w:pPr/>
      <w:r>
        <w:rPr>
          <w:lang w:val="pt_PT" w:bidi="pt_PT"/>
        </w:rPr>
      </w:r>
      <w:r>
        <w:rPr>
          <w:lang w:val="pt_PT" w:bidi="pt_PT"/>
        </w:rPr>
        <w:t>Da mesma maneira que pode ou não levar tempo para descobrir sobre pecados, também pode levar algum tempo para perceber as boas ações que uma pessoa faz. Quando uma pessoa faz coisas boas, o que a pessoa faz é óbvio. Mas mesmo quando as boas ações não são óbvias, outras pessoas eventualmente reconhecerão essas ações.</w:t>
      </w:r>
      <w:r>
        <w:rPr>
          <w:lang w:val="pt_PT" w:bidi="pt_PT"/>
        </w:rPr>
      </w:r>
    </w:p>
    <w:p>
      <w:pPr>
        <w:pStyle w:val="Heading3"/>
      </w:pPr>
      <w:r>
        <w:rPr>
          <w:lang w:val="pt_PT" w:bidi="pt_PT"/>
        </w:rPr>
        <w:t>Identificando as Cenas</w:t>
      </w:r>
    </w:p>
    <w:p>
      <w:pPr/>
      <w:r>
        <w:rPr>
          <w:lang w:val="pt_PT" w:bidi="pt_PT"/>
        </w:rPr>
      </w:r>
      <w:r>
        <w:rPr>
          <w:lang w:val="pt_PT" w:bidi="pt_PT"/>
        </w:rPr>
        <w:t xml:space="preserve">Ouça uma versão em áudio de 1 Timóteo 5:17–25 na tradução de melhor compreensão. </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 principais.</w:t>
      </w:r>
    </w:p>
    <w:p>
      <w:pPr/>
      <w:r>
        <w:rPr>
          <w:lang w:val="pt_PT" w:bidi="pt_PT"/>
        </w:rPr>
      </w:r>
      <w:r>
        <w:rPr>
          <w:b/>
          <w:lang w:val="pt_PT" w:bidi="pt_PT"/>
        </w:rPr>
        <w:t>Na primeira parte:</w:t>
      </w:r>
      <w:r>
        <w:rPr>
          <w:lang w:val="pt_PT" w:bidi="pt_PT"/>
        </w:rPr>
        <w:t xml:space="preserve"> Paulo instrui Timóteo sobre como Timóteo e os membros da igreja devem honrar os anciãos da igreja.</w:t>
      </w:r>
    </w:p>
    <w:p>
      <w:pPr/>
      <w:r>
        <w:rPr>
          <w:lang w:val="pt_PT" w:bidi="pt_PT"/>
        </w:rPr>
      </w:r>
      <w:r>
        <w:rPr>
          <w:b/>
          <w:lang w:val="pt_PT" w:bidi="pt_PT"/>
        </w:rPr>
        <w:t>Na segunda parte:</w:t>
      </w:r>
      <w:r>
        <w:rPr>
          <w:lang w:val="pt_PT" w:bidi="pt_PT"/>
        </w:rPr>
        <w:t xml:space="preserve"> Paulo dá instruções sobre pecado e pureza entre os líderes da igreja. Aqui Paulo se concentra no que fazer quando alguém acusa um ancião de pecado, a própria pureza de Timóteo e a paciência ao nomear novos líderes da igreja.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anciãos da igreja</w:t>
      </w:r>
    </w:p>
    <w:p>
      <w:pPr>
        <w:pStyle w:val="ListBullet"/>
        <w:spacing w:line="240" w:lineRule="auto"/>
        <w:ind w:left="720"/>
      </w:pPr>
      <w:r>
        <w:rPr>
          <w:lang w:val="pt_PT" w:bidi="pt_PT"/>
        </w:rPr>
      </w:r>
      <w:r>
        <w:rPr>
          <w:lang w:val="pt_PT" w:bidi="pt_PT"/>
        </w:rPr>
        <w:t>Os membros da igreja</w:t>
      </w:r>
    </w:p>
    <w:p>
      <w:pPr>
        <w:pStyle w:val="ListBullet"/>
        <w:spacing w:line="240" w:lineRule="auto"/>
        <w:ind w:left="720"/>
      </w:pPr>
      <w:r>
        <w:rPr>
          <w:lang w:val="pt_PT" w:bidi="pt_PT"/>
        </w:rPr>
      </w:r>
      <w:r>
        <w:rPr>
          <w:lang w:val="pt_PT" w:bidi="pt_PT"/>
        </w:rPr>
        <w:t>Um boi</w:t>
      </w:r>
    </w:p>
    <w:p>
      <w:pPr>
        <w:pStyle w:val="ListBullet"/>
        <w:spacing w:line="240" w:lineRule="auto"/>
        <w:ind w:left="720"/>
      </w:pPr>
      <w:r>
        <w:rPr>
          <w:lang w:val="pt_PT" w:bidi="pt_PT"/>
        </w:rPr>
      </w:r>
      <w:r>
        <w:rPr>
          <w:lang w:val="pt_PT" w:bidi="pt_PT"/>
        </w:rPr>
        <w:t>O trabalhador</w:t>
      </w:r>
    </w:p>
    <w:p>
      <w:pPr>
        <w:pStyle w:val="ListBullet"/>
        <w:spacing w:line="240" w:lineRule="auto"/>
        <w:ind w:left="720"/>
      </w:pPr>
      <w:r>
        <w:rPr>
          <w:lang w:val="pt_PT" w:bidi="pt_PT"/>
        </w:rPr>
      </w:r>
      <w:r>
        <w:rPr>
          <w:lang w:val="pt_PT" w:bidi="pt_PT"/>
        </w:rPr>
        <w:t>Duas ou três testemunhas</w:t>
      </w:r>
    </w:p>
    <w:p>
      <w:pPr>
        <w:pStyle w:val="ListBullet"/>
        <w:spacing w:line="240" w:lineRule="auto"/>
        <w:ind w:left="720"/>
      </w:pPr>
      <w:r>
        <w:rPr>
          <w:lang w:val="pt_PT" w:bidi="pt_PT"/>
        </w:rPr>
      </w:r>
      <w:r>
        <w:rPr>
          <w:lang w:val="pt_PT" w:bidi="pt_PT"/>
        </w:rPr>
        <w:t>Anciãos que continuam a pecar</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Anjos que Deus escolheu especialmente</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 Timóteo</w:t>
      </w:r>
    </w:p>
    <w:p>
      <w:pPr/>
      <w:r>
        <w:rPr>
          <w:lang w:val="pt_PT" w:bidi="pt_PT"/>
        </w:rPr>
      </w:r>
      <w:r>
        <w:rPr>
          <w:lang w:val="pt_PT" w:bidi="pt_PT"/>
        </w:rPr>
        <w:t>Em grupo, prestem atenção às partes do cenário da passagem:</w:t>
      </w:r>
    </w:p>
    <w:p>
      <w:pPr/>
      <w:r>
        <w:rPr>
          <w:lang w:val="pt_PT" w:bidi="pt_PT"/>
        </w:rPr>
      </w:r>
      <w:r>
        <w:rPr>
          <w:lang w:val="pt_PT" w:bidi="pt_PT"/>
        </w:rPr>
        <w:t>Paulo começa essa passagem com um mandamento para Timóteo e os membros da igreja. Paulo diz a eles para honrar os anciãos que fazem bem seu trabalho. Paulo diz que sua razão para dar esse mandamento vem das Escrituras. Uma passagem das Escrituras sobre a qual Paulo fala menciona um boi que pisa grãos, e a outra menciona um trabalhador que merece ser pago pelo trabalho que ele fez.</w:t>
      </w:r>
    </w:p>
    <w:p>
      <w:pPr/>
      <w:r>
        <w:rPr>
          <w:lang w:val="pt_PT" w:bidi="pt_PT"/>
        </w:rPr>
      </w:r>
      <w:r>
        <w:rPr>
          <w:lang w:val="pt_PT" w:bidi="pt_PT"/>
        </w:rPr>
        <w:t>Pare aqui e discuta essa pergunta como um grupo: o que você diz quando você quer mostrar que um ditado veio das Escrituras? Qual palavra ou frase você pode usar para citar um ditado de uma história ou provérbio comumente conhecido? Pausem o áudio aqui.</w:t>
      </w:r>
    </w:p>
    <w:p>
      <w:pPr/>
      <w:r>
        <w:rPr>
          <w:lang w:val="pt_PT" w:bidi="pt_PT"/>
        </w:rPr>
      </w:r>
      <w:r>
        <w:rPr>
          <w:lang w:val="pt_PT" w:bidi="pt_PT"/>
        </w:rPr>
        <w:t>Na próxima parte dessa passagem, Paulo está preocupado principalmente com pecado e pureza. Primeiro, Paulo ordena que Timóteo não ouça quando alguém acusar um ancião, a menos que pelo menos duas ou três pessoas tenham visto ou ouvido o ancião pecar. Se um ancião está pecando, os outros líderes devem confrontar e corrigir o ancião que peca. Muito provavelmente, quando Paulo diz que os líderes devem confrontar o ancião na frente de todos, Paulo quer dizer que eles devem confrontar o ancião na frente de toda a igreja. Então os outros anciãos e os membros da igreja poderão ver que é importante seguir as leis de Deus.</w:t>
      </w:r>
    </w:p>
    <w:p>
      <w:pPr/>
      <w:r>
        <w:rPr>
          <w:lang w:val="pt_PT" w:bidi="pt_PT"/>
        </w:rPr>
      </w:r>
      <w:r>
        <w:rPr>
          <w:lang w:val="pt_PT" w:bidi="pt_PT"/>
        </w:rPr>
        <w:t>Em seguida, Paulo enfatiza que é muito importante para Timóteo ser puro quando ele julga a pureza de outros anciãos. Ao citar Deus, Cristo Jesus e os anjos escolhidos, Paulo mostra que ele fala muito sério. Paulo também faz isso para lembrar a Timóteo da verdade de que Deus, Jesus e os anjos sabem o que Timóteo faz nesses assuntos, então Timóteo deve agir de uma maneira mais pura.</w:t>
      </w:r>
    </w:p>
    <w:p>
      <w:pPr/>
      <w:r>
        <w:rPr>
          <w:lang w:val="pt_PT" w:bidi="pt_PT"/>
        </w:rPr>
      </w:r>
      <w:r>
        <w:rPr>
          <w:lang w:val="pt_PT" w:bidi="pt_PT"/>
        </w:rPr>
        <w:t>Pare aqui e discuta essa pergunta como um grupo: quando uma pessoa é fala muito sério e quer ordenar que outra pessoa faça algo muito importante, que tipos de coisas a pessoa pode dizer? Pausem o áudio aqui.</w:t>
      </w:r>
    </w:p>
    <w:p>
      <w:pPr/>
      <w:r>
        <w:rPr>
          <w:lang w:val="pt_PT" w:bidi="pt_PT"/>
        </w:rPr>
      </w:r>
      <w:r>
        <w:rPr>
          <w:lang w:val="pt_PT" w:bidi="pt_PT"/>
        </w:rPr>
        <w:t>Paulo então exorta Timóteo a ser paciente e puro quando Timóteo colocar as mãos sobre os anciãos, ou nomear os anciãos. Paulo afirma a primeira parte dessa instrução de uma maneira negativa: Paulo diz: “Não seja apressado, ou rápido, quando você nomear anciãos e, portanto, compartilhe seus pecados”. Paulo quer dizer que Timóteo deve levar o tempo que Timóteo precisa para entender o caráter dos anciãos. Como Paulo dirá mais tarde nessa parte de sua carta, às vezes não sabemos as ações boas ou ruins de uma pessoa imediatamente. Leva tempo para ver as ações de uma pessoa. Se Timóteo não é paciente e Timóteo nomeia pessoas que pecam, Timóteo participará de seus pecados também! Em vez disso, Timóteo deve ser puro, ou completamente dedicado a Deus e a seguir as leis de Deus. As instruções de Paulo a Timóteo sobre isso também se aplicariam aos anciãos da igreja que liderarão depois de Timóteo sair.</w:t>
      </w:r>
    </w:p>
    <w:p>
      <w:pPr/>
      <w:r>
        <w:rPr>
          <w:lang w:val="pt_PT" w:bidi="pt_PT"/>
        </w:rPr>
      </w:r>
      <w:r>
        <w:rPr>
          <w:lang w:val="pt_PT" w:bidi="pt_PT"/>
        </w:rPr>
        <w:t>Pare aqui e discuta essa pergunta como um grupo: como você mostrará que Paulo diz a Timóteo para ser paciente e levar tempo para entender o caráter de uma pessoa antes de Timóteo nomear essa pessoa como ancião? Pause este áudio aqui.</w:t>
      </w:r>
    </w:p>
    <w:p>
      <w:pPr/>
      <w:r>
        <w:rPr>
          <w:lang w:val="pt_PT" w:bidi="pt_PT"/>
        </w:rPr>
      </w:r>
      <w:r>
        <w:rPr>
          <w:lang w:val="pt_PT" w:bidi="pt_PT"/>
        </w:rPr>
        <w:t>Muitas traduções entendem a próxima declaração de Paulo sobre beber um pouco de vinho como um comentário que Paulo fez pessoalmente a Timóteo. Essa declaração parece estar fora de lugar aqui no ensinamento sobre anciãos. No entanto, talvez Timóteo, como ancião, tenha pensado que ele não deve beber nenhum vinho para se manter puro. Timóteo deve ter ficado muitas vezes doente com problemas no estômago. Paulo sugere que se Timóteo bebesse um pouco de vinho, ajudaria o estômago de Timóteo a ficar bem.</w:t>
      </w:r>
    </w:p>
    <w:p>
      <w:pPr/>
      <w:r>
        <w:rPr>
          <w:lang w:val="pt_PT" w:bidi="pt_PT"/>
        </w:rPr>
      </w:r>
      <w:r>
        <w:rPr>
          <w:lang w:val="pt_PT" w:bidi="pt_PT"/>
        </w:rPr>
        <w:t>Pare aqui e discuta essa pergunta como um grupo: no meio das instruções de Paulo a Timóteo sobre os anciãos em uma igreja, Paulo dá instruções pessoais a Timóteo sobre a saúde de Timóteo que estão relacionadas à pureza dos anciãos. Como você traduziria essas informações extras? Pausem o áudio aqui.</w:t>
      </w:r>
    </w:p>
    <w:p>
      <w:pPr/>
      <w:r>
        <w:rPr>
          <w:lang w:val="pt_PT" w:bidi="pt_PT"/>
        </w:rPr>
      </w:r>
      <w:r>
        <w:rPr>
          <w:lang w:val="pt_PT" w:bidi="pt_PT"/>
        </w:rPr>
        <w:t>Enquanto Paulo termina essa passagem, Paulo fala de como às vezes podemos ver os pecados e boas obras de uma pessoa imediatamente, mas às vezes não vemos essas coisas até mais tarde na vida de alguém. Primeiro Paulo fala sobre como as pessoas podem ver alguns pecados imediatamente, mas as pessoas podem não ver outros pecados até mais tarde. Da mesma forma, as pessoas podem ver algumas boas obras imediatamente, e, eventualmente, as pessoas poderão ver toda boa obra.</w:t>
      </w:r>
    </w:p>
    <w:p>
      <w:pPr/>
      <w:r>
        <w:rPr>
          <w:lang w:val="pt_PT" w:bidi="pt_PT"/>
        </w:rPr>
      </w:r>
      <w:r>
        <w:rPr>
          <w:lang w:val="pt_PT" w:bidi="pt_PT"/>
        </w:rPr>
        <w:t>Pare aqui e discuta como um grupo como você traduziria essa ideia de forma mais natural em seu idioma. Pausem o áudio aqui.</w:t>
      </w:r>
    </w:p>
    <w:p>
      <w:pPr/>
      <w:r>
        <w:rPr>
          <w:lang w:val="pt_PT" w:bidi="pt_PT"/>
        </w:rPr>
      </w:r>
      <w:r>
        <w:rPr>
          <w:lang w:val="pt_PT" w:bidi="pt_PT"/>
        </w:rPr>
        <w:t>Agora, o grupo deve fazer o roteiro, desenhar ou usar objetos para representar cada personagem dessa passagem. Mostre que os anciãos fazem um trabalho importante, e que os membros da igreja dão aos anciãos o que eles precisam para viver. Quando alguém acusa um ancião de fazer algo errado, você poderia mostrar que Timóteo no primeiro momento rejeita a acusação. Então as pessoas trazem duas ou três testemunhas, e Timóteo ouve a acusação e discute o problema na frente de toda a igreja. Mostre que Deus, Cristo Jesus e certos anjos assistem tudo o que Timóteo faz. Mostre como Deus instrui Timóteo e como Timóteo ouve Deus e se devota completamente a Deus. Timóteo ouve Deus antes de ele nomear novos líderes da igreja. Deus também se importa com a saúde das pessoas, e então Paulo diz a Timóteo para beber um pouco de vinho para ajudar sua saúde. Timóteo concorda, e ele bebe o vinho, mas Timóteo olha para Deus e é completamente dedicado a Deus o tempo todo. Então Timóteo olha ao redor para os outros anciãos e os membros da igreja. Algumas pessoas fazem coisas boas e coisas ruins, na parte de trás do grupo onde ninguém pode vê-las. Então mostre como o grupo de pessoas se muda para o lado para que todos possam ver o que está acontecendo nas costas do grupo. Dessa maneira, todos eventualmente verão as ações boas e ruins de todos.</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 xml:space="preserve">Ouça uma versão em áudio de 1 Timóteo 5:17–25 na tradução de melhor compreensão. </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anciãos da igreja</w:t>
      </w:r>
    </w:p>
    <w:p>
      <w:pPr>
        <w:pStyle w:val="ListBullet"/>
        <w:spacing w:line="240" w:lineRule="auto"/>
        <w:ind w:left="720"/>
      </w:pPr>
      <w:r>
        <w:rPr>
          <w:lang w:val="pt_PT" w:bidi="pt_PT"/>
        </w:rPr>
      </w:r>
      <w:r>
        <w:rPr>
          <w:lang w:val="pt_PT" w:bidi="pt_PT"/>
        </w:rPr>
        <w:t>Os membros da igreja</w:t>
      </w:r>
    </w:p>
    <w:p>
      <w:pPr>
        <w:pStyle w:val="ListBullet"/>
        <w:spacing w:line="240" w:lineRule="auto"/>
        <w:ind w:left="720"/>
      </w:pPr>
      <w:r>
        <w:rPr>
          <w:lang w:val="pt_PT" w:bidi="pt_PT"/>
        </w:rPr>
      </w:r>
      <w:r>
        <w:rPr>
          <w:lang w:val="pt_PT" w:bidi="pt_PT"/>
        </w:rPr>
        <w:t>Um boi</w:t>
      </w:r>
    </w:p>
    <w:p>
      <w:pPr>
        <w:pStyle w:val="ListBullet"/>
        <w:spacing w:line="240" w:lineRule="auto"/>
        <w:ind w:left="720"/>
      </w:pPr>
      <w:r>
        <w:rPr>
          <w:lang w:val="pt_PT" w:bidi="pt_PT"/>
        </w:rPr>
      </w:r>
      <w:r>
        <w:rPr>
          <w:lang w:val="pt_PT" w:bidi="pt_PT"/>
        </w:rPr>
        <w:t>O trabalhador</w:t>
      </w:r>
    </w:p>
    <w:p>
      <w:pPr>
        <w:pStyle w:val="ListBullet"/>
        <w:spacing w:line="240" w:lineRule="auto"/>
        <w:ind w:left="720"/>
      </w:pPr>
      <w:r>
        <w:rPr>
          <w:lang w:val="pt_PT" w:bidi="pt_PT"/>
        </w:rPr>
      </w:r>
      <w:r>
        <w:rPr>
          <w:lang w:val="pt_PT" w:bidi="pt_PT"/>
        </w:rPr>
        <w:t>Um acusador</w:t>
      </w:r>
    </w:p>
    <w:p>
      <w:pPr>
        <w:pStyle w:val="ListBullet"/>
        <w:spacing w:line="240" w:lineRule="auto"/>
        <w:ind w:left="720"/>
      </w:pPr>
      <w:r>
        <w:rPr>
          <w:lang w:val="pt_PT" w:bidi="pt_PT"/>
        </w:rPr>
      </w:r>
      <w:r>
        <w:rPr>
          <w:lang w:val="pt_PT" w:bidi="pt_PT"/>
        </w:rPr>
        <w:t>Duas ou três testemunhas</w:t>
      </w:r>
    </w:p>
    <w:p>
      <w:pPr>
        <w:pStyle w:val="ListBullet"/>
        <w:spacing w:line="240" w:lineRule="auto"/>
        <w:ind w:left="720"/>
      </w:pPr>
      <w:r>
        <w:rPr>
          <w:lang w:val="pt_PT" w:bidi="pt_PT"/>
        </w:rPr>
      </w:r>
      <w:r>
        <w:rPr>
          <w:lang w:val="pt_PT" w:bidi="pt_PT"/>
        </w:rPr>
        <w:t>Anciãos que continuam a pecar</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Anjos que Deus escolheu especialmente</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 Timóteo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instrui Timóteo como Timóteo e a congregação da igreja devem honrar os anciãos da igreja, especialmente os pregadores e mestres. Paulo usa dois ditados para mostrar seu ponto. Primeiro, Paulo fala de um boi que pisa grãos, e então ele diz que aqueles que trabalham merecem seu salário.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uma pessoa que interpreta um membro da congregação: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a dar instruções a Timóteo sobre anciãos. Paulo se concentra em pecado e pureza entre os líderes da igreja. Quando alguém acusar um ancião de pecado, Timóteo não deve ouvir, a menos que pelo menos duas ou três testemunhas confirmem o pecado. Os líderes da igreja devem confrontar e corrigir diretamente os pecadores na frente de toda a igreja como um forte aviso aos outros. Paulo ordena muito fortemente que Timóteo siga de forma justa essas instruções na presença de Deus, Cristo Jesus e os anjos mais altos escolhidos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a ensinar sobre nomear anciãos. Paulo diz que Timóteo deve ser paciente, ou entender plenamente o caráter de uma pessoa, antes de ele nomear essa pessoa como um ancião na igreja.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a ensinar que é bom não nomear anciãos rapidamente demais. Os pecados de uma pessoa, e também suas boas ações, às vezes são visíveis imediatamente, mas às vezes leva tempo para verdadeiramente ver essas ações.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 xml:space="preserve">Ouça uma versão em áudio de 1 Timóteo 5:17–25 na tradução de melhor compreensão. </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anciãos</w:t>
      </w:r>
      <w:r>
        <w:rPr>
          <w:lang w:val="pt_PT" w:bidi="pt_PT"/>
        </w:rPr>
        <w:t xml:space="preserve"> da comunidade da igreja são provavelmente o mesmo grupo de pessoas que os supervisores que Paulo falou anteriormente em 1 Timóteo, mesmo que Paulo use uma palavra diferente aqui. Você pode usar a mesma palavra, ou duas palavras diferentes, para se referir a esse grupo de pessoas.</w:t>
      </w:r>
    </w:p>
    <w:p>
      <w:pPr/>
      <w:r>
        <w:rPr>
          <w:lang w:val="pt_PT" w:bidi="pt_PT"/>
        </w:rPr>
      </w:r>
      <w:r>
        <w:rPr>
          <w:lang w:val="pt_PT" w:bidi="pt_PT"/>
        </w:rPr>
        <w:t xml:space="preserve">Pare aqui como um grupo e procure a palavra </w:t>
      </w:r>
      <w:r>
        <w:rPr>
          <w:lang w:val="pt_PT" w:bidi="pt_PT"/>
        </w:rPr>
        <w:t>ancião</w:t>
      </w:r>
      <w:r>
        <w:rPr>
          <w:lang w:val="pt_PT" w:bidi="pt_PT"/>
        </w:rPr>
        <w:t xml:space="preserve"> no Glossário Mestre. Traduza ancião da mesma maneira que você tem traduzido em passagens anteriores. Pause este áudio aqui.</w:t>
      </w:r>
    </w:p>
    <w:p>
      <w:pPr/>
      <w:r>
        <w:rPr>
          <w:lang w:val="pt_PT" w:bidi="pt_PT"/>
        </w:rPr>
      </w:r>
      <w:r>
        <w:rPr>
          <w:lang w:val="pt_PT" w:bidi="pt_PT"/>
        </w:rPr>
        <w:t xml:space="preserve">Embora muitas traduções não usem a palavra para </w:t>
      </w:r>
      <w:r>
        <w:rPr>
          <w:b/>
          <w:lang w:val="pt_PT" w:bidi="pt_PT"/>
        </w:rPr>
        <w:t>igreja</w:t>
      </w:r>
      <w:r>
        <w:rPr>
          <w:lang w:val="pt_PT" w:bidi="pt_PT"/>
        </w:rPr>
        <w:t xml:space="preserve"> nessa passagem, você pode escolher dizer “anciãos da igreja” se isso tornar sua tradução mais natural. Se você usar a palavra igreja, use a mesma palavra para igreja que você usou em passagens anteriores e procure </w:t>
      </w:r>
      <w:r>
        <w:rPr>
          <w:lang w:val="pt_PT" w:bidi="pt_PT"/>
        </w:rPr>
        <w:t>igreja</w:t>
      </w:r>
      <w:r>
        <w:rPr>
          <w:lang w:val="pt_PT" w:bidi="pt_PT"/>
        </w:rPr>
        <w:t xml:space="preserve"> no Glossário Mestre para mais informações.</w:t>
      </w:r>
    </w:p>
    <w:p>
      <w:pPr/>
      <w:r>
        <w:rPr>
          <w:lang w:val="pt_PT" w:bidi="pt_PT"/>
        </w:rPr>
      </w:r>
      <w:r>
        <w:rPr>
          <w:lang w:val="pt_PT" w:bidi="pt_PT"/>
        </w:rPr>
        <w:t>Paulo diz que as pessoas devem honrar esses anciãos que pregam e ensinam bem. Use as mesmas palavras para pregar e ensinar que você usou em passagens anteriores.</w:t>
      </w:r>
    </w:p>
    <w:p>
      <w:pPr/>
      <w:r>
        <w:rPr>
          <w:lang w:val="pt_PT" w:bidi="pt_PT"/>
        </w:rPr>
      </w:r>
      <w:r>
        <w:rPr>
          <w:lang w:val="pt_PT" w:bidi="pt_PT"/>
        </w:rPr>
        <w:t xml:space="preserve">Nessa passagem, Paulo menciona dois ditados diferentes das </w:t>
      </w:r>
      <w:r>
        <w:rPr>
          <w:b/>
          <w:lang w:val="pt_PT" w:bidi="pt_PT"/>
        </w:rPr>
        <w:t>Escrituras</w:t>
      </w:r>
      <w:r>
        <w:rPr>
          <w:lang w:val="pt_PT" w:bidi="pt_PT"/>
        </w:rPr>
        <w:t xml:space="preserve"> para fortalecer seu ponto. As Escrituras, ou às vezes as santas Escrituras, são os escritos específicos coletados do Antigo e Novo Testamentos que nos dizem sobre Deus, que é santo. Quando as pessoas no Novo Testamento falam sobre as Escrituras, elas estão falando sobre a parte da Bíblia que os cristãos agora chamam de Antigo Testamento. Aqui nessa passagem, Paulo primeiro fala sobre um ditado do Antigo Testamento sobre um boi que pisa grãos. Então Paulo fala sobre um Novo Testamento dizendo por Jesus, que um trabalhador merece seus salários. Procure </w:t>
      </w:r>
      <w:r>
        <w:rPr>
          <w:lang w:val="pt_PT" w:bidi="pt_PT"/>
        </w:rPr>
        <w:t>Escrituras</w:t>
      </w:r>
      <w:r>
        <w:rPr>
          <w:lang w:val="pt_PT" w:bidi="pt_PT"/>
        </w:rPr>
        <w:t xml:space="preserve"> no Glossário Mestre para mais informações, e use a mesma palavra para Escrituras que você usou em passagens anteriores.</w:t>
      </w:r>
    </w:p>
    <w:p>
      <w:pPr/>
      <w:r>
        <w:rPr>
          <w:lang w:val="pt_PT" w:bidi="pt_PT"/>
        </w:rPr>
      </w:r>
      <w:r>
        <w:rPr>
          <w:lang w:val="pt_PT" w:bidi="pt_PT"/>
        </w:rPr>
        <w:t xml:space="preserve">Paulo fala de um boi que pisa grãos para mostrar como os membros da igreja devem se importar com os anciãos da igreja. Um </w:t>
      </w:r>
      <w:r>
        <w:rPr>
          <w:b/>
          <w:lang w:val="pt_PT" w:bidi="pt_PT"/>
        </w:rPr>
        <w:t>boi</w:t>
      </w:r>
      <w:r>
        <w:rPr>
          <w:lang w:val="pt_PT" w:bidi="pt_PT"/>
        </w:rPr>
        <w:t xml:space="preserve"> é um animal grande e forte como uma vaca ou touro, e os agricultores muitas vezes usavam um ou mais bois para ajudar com o trabalho da fazenda. Por exemplo, um boi ou múltiplos bois poderiam puxar arados, ou carroças pesadas. Quando os agricultores colhiam o trigo, os agricultores precisavam separar os grãos das talas cortadas. Os agricultores faziam isso fazendo um boi caminhar sobre as talas muitas vezes. Isso é chamado de um boi </w:t>
      </w:r>
      <w:r>
        <w:rPr>
          <w:b/>
          <w:lang w:val="pt_PT" w:bidi="pt_PT"/>
        </w:rPr>
        <w:t>pisando grãos</w:t>
      </w:r>
      <w:r>
        <w:rPr>
          <w:lang w:val="pt_PT" w:bidi="pt_PT"/>
        </w:rPr>
        <w:t xml:space="preserve">. Se um agricultor quisesse impedir que um boi comesse grãos, o agricultor colocaria algo chamado de focinheira sobre a </w:t>
      </w:r>
      <w:r>
        <w:rPr>
          <w:b/>
          <w:lang w:val="pt_PT" w:bidi="pt_PT"/>
        </w:rPr>
        <w:t>boca</w:t>
      </w:r>
      <w:r>
        <w:rPr>
          <w:lang w:val="pt_PT" w:bidi="pt_PT"/>
        </w:rPr>
        <w:t xml:space="preserve"> do boi.</w:t>
      </w:r>
    </w:p>
    <w:p>
      <w:pPr/>
      <w:r>
        <w:rPr>
          <w:lang w:val="pt_PT" w:bidi="pt_PT"/>
        </w:rPr>
      </w:r>
      <w:r>
        <w:rPr>
          <w:lang w:val="pt_PT" w:bidi="pt_PT"/>
        </w:rPr>
        <w:t xml:space="preserve">Pare aqui como um grupo e olhe para uma imagem de </w:t>
      </w:r>
      <w:r>
        <w:rPr>
          <w:lang w:val="pt_PT" w:bidi="pt_PT"/>
        </w:rPr>
        <w:t>bois triturando trigo</w:t>
      </w:r>
      <w:r>
        <w:rPr>
          <w:lang w:val="pt_PT" w:bidi="pt_PT"/>
        </w:rPr>
        <w:t xml:space="preserve">. Também olhe para uma imagem de uma </w:t>
      </w:r>
      <w:r>
        <w:rPr>
          <w:b/>
          <w:lang w:val="pt_PT" w:bidi="pt_PT"/>
        </w:rPr>
        <w:t>focinheira</w:t>
      </w:r>
      <w:r>
        <w:rPr>
          <w:lang w:val="pt_PT" w:bidi="pt_PT"/>
        </w:rPr>
        <w:t>. Como você falará sobre um boi pisando grãos? Pausem o áudio aqui.</w:t>
      </w:r>
    </w:p>
    <w:p>
      <w:pPr/>
      <w:r>
        <w:rPr>
          <w:lang w:val="pt_PT" w:bidi="pt_PT"/>
        </w:rPr>
      </w:r>
      <w:r>
        <w:rPr>
          <w:lang w:val="pt_PT" w:bidi="pt_PT"/>
        </w:rPr>
        <w:t xml:space="preserve">Paulo disse a Timóteo que Deus e Cristo Jesus e os anjos especiais escolhidos de Deus veem o que Timóteo faz. </w:t>
      </w:r>
      <w:r>
        <w:rPr>
          <w:b/>
          <w:lang w:val="pt_PT" w:bidi="pt_PT"/>
        </w:rPr>
        <w:t>Cristo</w:t>
      </w:r>
      <w:r>
        <w:rPr>
          <w:lang w:val="pt_PT" w:bidi="pt_PT"/>
        </w:rPr>
        <w:t xml:space="preserve"> é um título para Jesus. O texto original diz Cristo Jesus aqui. Mas se a ordem Cristo Jesus confunde as pessoas que ouvirão isso, então Jesus Cristo é aceitável. Use a mesma frase que você usou lá. Procure a palavra </w:t>
      </w:r>
      <w:r>
        <w:rPr>
          <w:lang w:val="pt_PT" w:bidi="pt_PT"/>
        </w:rPr>
        <w:t>Cristo</w:t>
      </w:r>
      <w:r>
        <w:rPr>
          <w:lang w:val="pt_PT" w:bidi="pt_PT"/>
        </w:rPr>
        <w:t xml:space="preserve"> no Glossário Mestre para mais informações. </w:t>
      </w:r>
    </w:p>
    <w:p>
      <w:pPr/>
      <w:r>
        <w:rPr>
          <w:lang w:val="pt_PT" w:bidi="pt_PT"/>
        </w:rPr>
      </w:r>
      <w:r>
        <w:rPr>
          <w:lang w:val="pt_PT" w:bidi="pt_PT"/>
        </w:rPr>
        <w:t xml:space="preserve">Um </w:t>
      </w:r>
      <w:r>
        <w:rPr>
          <w:b/>
          <w:lang w:val="pt_PT" w:bidi="pt_PT"/>
        </w:rPr>
        <w:t>anjo</w:t>
      </w:r>
      <w:r>
        <w:rPr>
          <w:lang w:val="pt_PT" w:bidi="pt_PT"/>
        </w:rPr>
        <w:t xml:space="preserve"> é um ser sobrenatural, espiritual, mensageiro de Deus. Os anjos eleitos ou escolhidos são os anjos que Deus escolheu e que adoram e seguem a Deus. Procure anjo no Glossário </w:t>
      </w:r>
      <w:r>
        <w:rPr>
          <w:lang w:val="pt_PT" w:bidi="pt_PT"/>
        </w:rPr>
        <w:t>Mestre</w:t>
      </w:r>
      <w:r>
        <w:rPr>
          <w:lang w:val="pt_PT" w:bidi="pt_PT"/>
        </w:rPr>
        <w:t xml:space="preserve"> para mais informações, e use a mesma palavra para anjo que você usou em passagens anteriores.</w:t>
      </w:r>
    </w:p>
    <w:p>
      <w:pPr/>
      <w:r>
        <w:rPr>
          <w:lang w:val="pt_PT" w:bidi="pt_PT"/>
        </w:rPr>
      </w:r>
      <w:r>
        <w:rPr>
          <w:lang w:val="pt_PT" w:bidi="pt_PT"/>
        </w:rPr>
        <w:t xml:space="preserve">Paulo exorta Timóteo a evitar </w:t>
      </w:r>
      <w:r>
        <w:rPr>
          <w:b/>
          <w:lang w:val="pt_PT" w:bidi="pt_PT"/>
        </w:rPr>
        <w:t>os pecados</w:t>
      </w:r>
      <w:r>
        <w:rPr>
          <w:lang w:val="pt_PT" w:bidi="pt_PT"/>
        </w:rPr>
        <w:t xml:space="preserve"> e se manter </w:t>
      </w:r>
      <w:r>
        <w:rPr>
          <w:b/>
          <w:lang w:val="pt_PT" w:bidi="pt_PT"/>
        </w:rPr>
        <w:t>puro</w:t>
      </w:r>
      <w:r>
        <w:rPr>
          <w:lang w:val="pt_PT" w:bidi="pt_PT"/>
        </w:rPr>
        <w:t xml:space="preserve">. O pecado é um ato de desobediência contra Deus. Toda vez que uma pessoa desobedece às leis de Deus, essa pessoa peca. O oposto de uma pessoa pecadora é uma pessoa pura. Puro significa não misturado. Um coração puro é aquele que é bom, sem coisas ruins misturadas nele. Na Bíblia, 'alguém com um coração puro' muitas vezes descreve alguém que Deus salva e faz o bem por meio de Jesus. Procure a palavra </w:t>
      </w:r>
      <w:r>
        <w:rPr>
          <w:lang w:val="pt_PT" w:bidi="pt_PT"/>
        </w:rPr>
        <w:t>pecado</w:t>
      </w:r>
      <w:r>
        <w:rPr>
          <w:lang w:val="pt_PT" w:bidi="pt_PT"/>
        </w:rPr>
        <w:t xml:space="preserve"> ou </w:t>
      </w:r>
      <w:r>
        <w:rPr>
          <w:b/>
          <w:lang w:val="pt_PT" w:bidi="pt_PT"/>
        </w:rPr>
        <w:t>puro</w:t>
      </w:r>
      <w:r>
        <w:rPr>
          <w:lang w:val="pt_PT" w:bidi="pt_PT"/>
        </w:rPr>
        <w:t xml:space="preserve"> no Glossário Mestre para mais informações e use as mesmas palavras que você usou em passagens anteriores.</w:t>
      </w:r>
    </w:p>
    <w:p>
      <w:pPr/>
      <w:r>
        <w:rPr>
          <w:lang w:val="pt_PT" w:bidi="pt_PT"/>
        </w:rPr>
      </w:r>
      <w:r>
        <w:rPr>
          <w:lang w:val="pt_PT" w:bidi="pt_PT"/>
        </w:rPr>
        <w:t xml:space="preserve">Paulo diz a Timóteo para não ser rápido em </w:t>
      </w:r>
      <w:r>
        <w:rPr>
          <w:b/>
          <w:lang w:val="pt_PT" w:bidi="pt_PT"/>
        </w:rPr>
        <w:t>colocar as mãos</w:t>
      </w:r>
      <w:r>
        <w:rPr>
          <w:lang w:val="pt_PT" w:bidi="pt_PT"/>
        </w:rPr>
        <w:t xml:space="preserve"> sobre alguém. Use a mesma palavra ou frase para colocar as mãos sobre alguém que você usou em passagens anteriores.</w:t>
      </w:r>
    </w:p>
    <w:p>
      <w:pPr/>
      <w:r>
        <w:rPr>
          <w:lang w:val="pt_PT" w:bidi="pt_PT"/>
        </w:rPr>
      </w:r>
      <w:r>
        <w:rPr>
          <w:b/>
          <w:lang w:val="pt_PT" w:bidi="pt_PT"/>
        </w:rPr>
        <w:t>Vinho</w:t>
      </w:r>
      <w:r>
        <w:rPr>
          <w:lang w:val="pt_PT" w:bidi="pt_PT"/>
        </w:rPr>
        <w:t xml:space="preserve"> é uma bebida fermentada feita de uvas. O vinho é fermentado e alcoólico. Na época em que Paulo escreveu essa carta, as pessoas normalmente bebiam vinho com suas refeições. Paulo falou sobre vinho em uma passagem anterior em 1 Timóteo, quando Paulo ensinou sobre diáconos. Use a mesma palavra ou frase que você usou nessa passagem. Procure a palavra </w:t>
      </w:r>
      <w:r>
        <w:rPr>
          <w:lang w:val="pt_PT" w:bidi="pt_PT"/>
        </w:rPr>
        <w:t>vinho</w:t>
      </w:r>
      <w:r>
        <w:rPr>
          <w:lang w:val="pt_PT" w:bidi="pt_PT"/>
        </w:rPr>
        <w:t xml:space="preserve"> no Glossário Mestre para mais informações. </w:t>
      </w:r>
    </w:p>
    <w:p>
      <w:pPr/>
      <w:r>
        <w:rPr>
          <w:lang w:val="pt_PT" w:bidi="pt_PT"/>
        </w:rPr>
      </w:r>
      <w:r>
        <w:rPr>
          <w:lang w:val="pt_PT" w:bidi="pt_PT"/>
        </w:rPr>
        <w:t xml:space="preserve">Quando Paulo fala de </w:t>
      </w:r>
      <w:r>
        <w:rPr>
          <w:b/>
          <w:lang w:val="pt_PT" w:bidi="pt_PT"/>
        </w:rPr>
        <w:t>julgamento</w:t>
      </w:r>
      <w:r>
        <w:rPr>
          <w:lang w:val="pt_PT" w:bidi="pt_PT"/>
        </w:rPr>
        <w:t xml:space="preserve"> nessa passagem, Paulo quer dizer que Timóteo e os anciãos têm uma responsabilidade e capacidade de julgar se um candidato ancião tem caráter aceitável e justo. Use a mesma palavra para julgamento que você usou em passagens anteriores.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6:1–2e</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6:1–2 na tradução de melhor compreensão.</w:t>
      </w:r>
    </w:p>
    <w:p>
      <w:pPr/>
      <w:r>
        <w:rPr>
          <w:lang w:val="pt_PT" w:bidi="pt_PT"/>
        </w:rPr>
      </w:r>
      <w:r>
        <w:rPr>
          <w:lang w:val="pt_PT" w:bidi="pt_PT"/>
        </w:rPr>
        <w:t>Pause este áudio aqui.</w:t>
      </w:r>
    </w:p>
    <w:p>
      <w:pPr/>
      <w:r>
        <w:rPr>
          <w:lang w:val="pt_PT" w:bidi="pt_PT"/>
        </w:rPr>
      </w:r>
      <w:r>
        <w:rPr>
          <w:lang w:val="pt_PT" w:bidi="pt_PT"/>
        </w:rPr>
        <w:t>Paulo tem ensinado Timóteo sobre como diferentes grupos na igreja de Deus devem agir e tratar uns aos outros. Agora Paulo dirá a Timóteo o que Timóteo deve ensinar os crentes que são escravos. Paulo quer que os escravos tratem seus mestres com respeito, especialmente se seu mestre é um crente.</w:t>
      </w:r>
    </w:p>
    <w:p>
      <w:pPr/>
      <w:r>
        <w:rPr>
          <w:lang w:val="pt_PT" w:bidi="pt_PT"/>
        </w:rPr>
      </w:r>
      <w:r>
        <w:rPr>
          <w:lang w:val="pt_PT" w:bidi="pt_PT"/>
        </w:rPr>
        <w:t>Os mestres são pessoas que possuíam escravos. Os escravos são pessoas que tinham que trabalhar sem pagar a seus mestres. Muitos escravos se tornaram crentes e havia provavelmente um grande grupo de escravos na igreja em Éfeso. Alguns escravos que haviam se tornado crentes podem ter começado a desrespeitar ou desobedecer a seus mestres. Talvez os escravos tenham sentido que eles devem apenas obedecer a Deus e que eles não tinham mais que obedecer a seus mestres.</w:t>
      </w:r>
    </w:p>
    <w:p>
      <w:pPr/>
      <w:r>
        <w:rPr>
          <w:lang w:val="pt_PT" w:bidi="pt_PT"/>
        </w:rPr>
      </w:r>
      <w:r>
        <w:rPr>
          <w:lang w:val="pt_PT" w:bidi="pt_PT"/>
        </w:rPr>
        <w:t>Pare aqui e discuta essa pergunta como um grupo: conte uma história sobre um momento em que as pessoas possuíam escravos, na história de seu povo ou em uma terra perto da sua. Como os escravos agiam? Como os mestres dos escravos esperavam que os escravos agissem? Pause este áudio aqui.</w:t>
      </w:r>
    </w:p>
    <w:p>
      <w:pPr/>
      <w:r>
        <w:rPr>
          <w:lang w:val="pt_PT" w:bidi="pt_PT"/>
        </w:rPr>
      </w:r>
      <w:r>
        <w:rPr>
          <w:lang w:val="pt_PT" w:bidi="pt_PT"/>
        </w:rPr>
        <w:t>No entanto, Paulo diz aos crentes que são escravos que eles devem tratar seus mestres com todo o respeito e honra, mesmo que seus mestres realmente não mereçam respeito.</w:t>
      </w:r>
    </w:p>
    <w:p>
      <w:pPr/>
      <w:r>
        <w:rPr>
          <w:lang w:val="pt_PT" w:bidi="pt_PT"/>
        </w:rPr>
      </w:r>
      <w:r>
        <w:rPr>
          <w:lang w:val="pt_PT" w:bidi="pt_PT"/>
        </w:rPr>
        <w:t>Pare aqui e discuta essa pergunta como um grupo: em sua cultura, como você mostra respeito às pessoas com quem você trabalha? Por que você mostra respeito a eles? Pause este áudio aqui.</w:t>
      </w:r>
    </w:p>
    <w:p>
      <w:pPr/>
      <w:r>
        <w:rPr>
          <w:lang w:val="pt_PT" w:bidi="pt_PT"/>
        </w:rPr>
      </w:r>
      <w:r>
        <w:rPr>
          <w:lang w:val="pt_PT" w:bidi="pt_PT"/>
        </w:rPr>
        <w:t>Paulo sabe que não é fácil ser um escravo. Paulo compara a escravidão a um jugo, que é uma moldura de madeira que as pessoas colocam sobre os pescoços dos animais, como bois. Então os animais podem puxar coisas como carroças. Os animais não podem se libertar do jugo, assim como os escravos não podem se libertar de seus mestres. Paulo não diz que a escravidão é boa, mas Paulo está dizendo que há algo mais importante do que ser livre. É mais importante mostrar às outras pessoas o quão bom Deus é e o quão bom é o evangelho de Deus, ou boas novas sobre Jesus.</w:t>
      </w:r>
    </w:p>
    <w:p>
      <w:pPr/>
      <w:r>
        <w:rPr>
          <w:lang w:val="pt_PT" w:bidi="pt_PT"/>
        </w:rPr>
      </w:r>
      <w:r>
        <w:rPr>
          <w:lang w:val="pt_PT" w:bidi="pt_PT"/>
        </w:rPr>
        <w:t xml:space="preserve">Pare aqui e, em grupo, olhe para uma imagem de um </w:t>
      </w:r>
      <w:r>
        <w:rPr>
          <w:lang w:val="pt_PT" w:bidi="pt_PT"/>
        </w:rPr>
        <w:t>jugo</w:t>
      </w:r>
      <w:r>
        <w:rPr>
          <w:lang w:val="pt_PT" w:bidi="pt_PT"/>
        </w:rPr>
        <w:t>. Pause este áudio aqui.</w:t>
      </w:r>
    </w:p>
    <w:p>
      <w:pPr/>
      <w:r>
        <w:rPr>
          <w:lang w:val="pt_PT" w:bidi="pt_PT"/>
        </w:rPr>
      </w:r>
      <w:r>
        <w:rPr>
          <w:lang w:val="pt_PT" w:bidi="pt_PT"/>
        </w:rPr>
        <w:t>Os crentes que são escravos são o povo de Deus. Muitas vezes, outras pessoas honram ou desonram a Deus com base no comportamento do povo de Deus. Se os escravos agirem de forma desrespeitosa a seus mestres, eles trarão desonra não apenas a si mesmos, mas ao próprio Deus. Os escravos também trarão desonra ao evangelho que Paulo ensina e os escravos acreditavam. As pessoas podem ficar confusas e pensar que o evangelho ensina as pessoas a ser desrespeitosas. Os não crentes podem dizer coisas falsas e insultantes sobre Deus e seu evangelho. Isso também poderia ser perigoso para os crentes. Se os governantes na área pensassem que uma religião ou grupo pode fazer com que os escravos se comportassem mal, os governantes perseguiriam ou atacariam esse grupo.</w:t>
      </w:r>
    </w:p>
    <w:p>
      <w:pPr/>
      <w:r>
        <w:rPr>
          <w:lang w:val="pt_PT" w:bidi="pt_PT"/>
        </w:rPr>
      </w:r>
      <w:r>
        <w:rPr>
          <w:lang w:val="pt_PT" w:bidi="pt_PT"/>
        </w:rPr>
        <w:t>Por outro lado, os crentes que são escravos têm a oportunidade de mostrar o quão bons são Deus e seu evangelho pela maneira como eles se comportam! Os escravos podem mostrar como Jesus os ensinou a mostrar amor uns aos outros enquanto servem e respeitam seus mestres.</w:t>
      </w:r>
    </w:p>
    <w:p>
      <w:pPr/>
      <w:r>
        <w:rPr>
          <w:lang w:val="pt_PT" w:bidi="pt_PT"/>
        </w:rPr>
      </w:r>
      <w:r>
        <w:rPr>
          <w:lang w:val="pt_PT" w:bidi="pt_PT"/>
        </w:rPr>
        <w:t>Pare aqui e discuta essa pergunta como um grupo: conte uma história sobre um momento em que você era o único crente em um grupo de pessoas. Como você mostrou que você era um crente? O que você queria que as pessoas pensassem sobre você e as boas novas? Como você tentou mostrar isso às pessoas? Como as pessoas o trataram quando descobriram que você era um crente? Pause este áudio aqui.</w:t>
      </w:r>
    </w:p>
    <w:p>
      <w:pPr/>
      <w:r>
        <w:rPr>
          <w:lang w:val="pt_PT" w:bidi="pt_PT"/>
        </w:rPr>
      </w:r>
      <w:r>
        <w:rPr>
          <w:lang w:val="pt_PT" w:bidi="pt_PT"/>
        </w:rPr>
        <w:t>Paulo também descreve o que os escravos devem fazer se seu mestre é um crente. Como o escravo e mestre são crentes, eles são iguais diante de Cristo. Então alguns escravos podem ter pensado que poderiam tratar seus mestres com menos respeito porque eles eram iguais. No entanto, Paulo diz que o crente que é um escravo deve tratar seu mestre que é um crente com ainda mais respeito. O escravo mostraria bondade e amor a seu mestre crente quando ele trabalhasse para ele e o ajudasse. Esse é um lembrete aos escravos e ao mestre de que os escravos servem por amor a um colega crente, não porque o mestre é melhor ou mais importante do que o escravo.</w:t>
      </w:r>
    </w:p>
    <w:p>
      <w:pPr/>
      <w:r>
        <w:rPr>
          <w:lang w:val="pt_PT" w:bidi="pt_PT"/>
        </w:rPr>
      </w:r>
      <w:r>
        <w:rPr>
          <w:lang w:val="pt_PT" w:bidi="pt_PT"/>
        </w:rPr>
        <w:t>Nesse tempo, as pessoas ricas em posições altas e importantes eram muitas vezes benfeitores que ajudavam as pessoas em posições mais baixas. Então outras pessoas veriam que as pessoas ricas eram poderosas e honrariam as pessoas ricas. Mas Paulo diz que não são apenas as pessoas ricas e importantes que podem ser benfeitores. Embora a maioria das pessoas pensasse que os escravos eram sem importância, Paulo diz que os escravos também podem ser benfeitores, que é um papel que as pessoas honram e respeitam. Jesus ensinou que as melhores pessoas servem aos outros porque elas amam os outros, assim como Jesus faz. Os escravos não servem apenas porque eles têm que servir, mas fazem o bem a seus mestres por amor, para ajudar seus mestres.</w:t>
      </w:r>
    </w:p>
    <w:p>
      <w:pPr/>
      <w:r>
        <w:rPr>
          <w:lang w:val="pt_PT" w:bidi="pt_PT"/>
        </w:rPr>
      </w:r>
      <w:r>
        <w:rPr>
          <w:lang w:val="pt_PT" w:bidi="pt_PT"/>
        </w:rPr>
        <w:t>Pare aqui e discuta essa pergunta como um grupo: em sua cultura, a quais membros da família você mostra grande respeito, mesmo que vocês sejam membros da mesma família? Por que você faz isso? Como você mostra seu respeito a essas pessoas?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6:1–2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diz que os crentes que são escravos devem tratar seus mestres com respeito, para que ninguém diga coisas ruins sobre Deus ou seu evangelho.</w:t>
      </w:r>
    </w:p>
    <w:p>
      <w:pPr/>
      <w:r>
        <w:rPr>
          <w:lang w:val="pt_PT" w:bidi="pt_PT"/>
        </w:rPr>
      </w:r>
      <w:r>
        <w:rPr>
          <w:b/>
          <w:lang w:val="pt_PT" w:bidi="pt_PT"/>
        </w:rPr>
        <w:t>Na segunda parte:</w:t>
      </w:r>
      <w:r>
        <w:rPr>
          <w:lang w:val="pt_PT" w:bidi="pt_PT"/>
        </w:rPr>
        <w:t xml:space="preserve"> se o mestre de um escravo é um crente, esse escravo deve respeitar seu mestre ainda mais, porque os escravos amam seus colegas crentes.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 que são escravos</w:t>
      </w:r>
    </w:p>
    <w:p>
      <w:pPr>
        <w:pStyle w:val="ListBullet"/>
        <w:spacing w:line="240" w:lineRule="auto"/>
        <w:ind w:left="720"/>
      </w:pPr>
      <w:r>
        <w:rPr>
          <w:lang w:val="pt_PT" w:bidi="pt_PT"/>
        </w:rPr>
      </w:r>
      <w:r>
        <w:rPr>
          <w:lang w:val="pt_PT" w:bidi="pt_PT"/>
        </w:rPr>
        <w:t>Os mestres que não são crentes</w:t>
      </w:r>
    </w:p>
    <w:p>
      <w:pPr>
        <w:pStyle w:val="ListBullet"/>
        <w:spacing w:line="240" w:lineRule="auto"/>
        <w:ind w:left="720"/>
      </w:pPr>
      <w:r>
        <w:rPr>
          <w:lang w:val="pt_PT" w:bidi="pt_PT"/>
        </w:rPr>
      </w:r>
      <w:r>
        <w:rPr>
          <w:lang w:val="pt_PT" w:bidi="pt_PT"/>
        </w:rPr>
        <w:t>Outras pessoas que caluniam a reputação de Deus</w:t>
      </w:r>
    </w:p>
    <w:p>
      <w:pPr>
        <w:pStyle w:val="ListBullet"/>
        <w:spacing w:line="240" w:lineRule="auto"/>
        <w:ind w:left="720"/>
      </w:pPr>
      <w:r>
        <w:rPr>
          <w:lang w:val="pt_PT" w:bidi="pt_PT"/>
        </w:rPr>
      </w:r>
      <w:r>
        <w:rPr>
          <w:lang w:val="pt_PT" w:bidi="pt_PT"/>
        </w:rPr>
        <w:t>Os mestres que são crentes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Paulo já escreveu aos efésios sobre como os mestres e escravos devem tratar uns aos outros, então Paulo dá apenas um curto lembrete aos escravos sobre respeito. Paulo está focado no comportamento do escravo, bem como em sua atitude. Tudo o que os crentes fazem deve honrar a Deus, mesmo que o crente seja um escravo.</w:t>
      </w:r>
    </w:p>
    <w:p>
      <w:pPr/>
      <w:r>
        <w:rPr>
          <w:lang w:val="pt_PT" w:bidi="pt_PT"/>
        </w:rPr>
      </w:r>
      <w:r>
        <w:rPr>
          <w:lang w:val="pt_PT" w:bidi="pt_PT"/>
        </w:rPr>
        <w:t>Na primeira parte, Paulo dá instruções a Timóteo para todos os crentes que são escravos. Paulo compara a escravidão a um jugo, que controla os animais. Esse jugo é pesado e duro, assim como as pessoas que são escravas têm uma vida dura da qual elas não podem se libertar.</w:t>
      </w:r>
    </w:p>
    <w:p>
      <w:pPr/>
      <w:r>
        <w:rPr>
          <w:lang w:val="pt_PT" w:bidi="pt_PT"/>
        </w:rPr>
      </w:r>
      <w:r>
        <w:rPr>
          <w:lang w:val="pt_PT" w:bidi="pt_PT"/>
        </w:rPr>
        <w:t>Pare aqui e discuta essa pergunta como um grupo: em seu idioma, como você descreveria um papel ou uma situação que é difícil de viver e da qual você não pode se afastar facilmente? Pause este áudio aqui.</w:t>
      </w:r>
    </w:p>
    <w:p>
      <w:pPr/>
      <w:r>
        <w:rPr>
          <w:lang w:val="pt_PT" w:bidi="pt_PT"/>
        </w:rPr>
      </w:r>
      <w:r>
        <w:rPr>
          <w:lang w:val="pt_PT" w:bidi="pt_PT"/>
        </w:rPr>
        <w:t>Paulo diz que os escravos ainda devem considerar seus mestres dignos de respeito. Paulo está falando sobre como os escravos pensam sobre seus mestres, bem como como os escravos devem agir. Os escravos devem mostrar seu respeito enquanto obedecem a seu mestre e honram seu mestre com suas palavras. O comportamento do escravo afetará o que outras pessoas pensam sobre Deus e seu evangelho. Se os escravos agirem de forma desrespeitosa, eles podem trazer desonra ao nome de Deus. O nome de Deus é a reputação de Deus ou seu caráter. Se outras pessoas veem os crentes agirem de forma desrespeitosa, então essas pessoas podem pensar que Deus aprova o comportamento desrespeitoso. As pessoas podem até mesmo pensar que Deus pediu aos crentes para ensinar esse tipo de comportamento! As pessoas caluniariam a Deus e o que Deus pediu aos crentes para ensinar, o que significa que elas insultariam e diriam coisas falsas e ofensivas sobre Deus e seu evangelho.</w:t>
      </w:r>
    </w:p>
    <w:p>
      <w:pPr/>
      <w:r>
        <w:rPr>
          <w:lang w:val="pt_PT" w:bidi="pt_PT"/>
        </w:rPr>
      </w:r>
      <w:r>
        <w:rPr>
          <w:lang w:val="pt_PT" w:bidi="pt_PT"/>
        </w:rPr>
        <w:t>Pare aqui e discuta essa pergunta como um grupo: Paulo diz “o nome de Deus” para falar sobre a reputação de Deus. Em seu idioma, quais palavras ou frases você usaria para falar sobre sua reputação ou o que as pessoas pensam sobre você? Pause este áudio aqui.</w:t>
      </w:r>
    </w:p>
    <w:p>
      <w:pPr/>
      <w:r>
        <w:rPr>
          <w:lang w:val="pt_PT" w:bidi="pt_PT"/>
        </w:rPr>
      </w:r>
      <w:r>
        <w:rPr>
          <w:lang w:val="pt_PT" w:bidi="pt_PT"/>
        </w:rPr>
        <w:t>Pare aqui e discuta essa pergunta como um grupo: como você diria que alguém insulta outra pessoa para ferir a reputação dessa pessoa? Pause este áudio aqui.</w:t>
      </w:r>
    </w:p>
    <w:p>
      <w:pPr/>
      <w:r>
        <w:rPr>
          <w:lang w:val="pt_PT" w:bidi="pt_PT"/>
        </w:rPr>
      </w:r>
      <w:r>
        <w:rPr>
          <w:lang w:val="pt_PT" w:bidi="pt_PT"/>
        </w:rPr>
        <w:t>Na segunda parte, Paulo dá instruções a Timóteo de que Timóteo deve dizer aos escravos que são crentes e cujos mestres também são crentes. Esses escravos não devem mostrar menos respeito a seus mestres porque eles são crentes. Em vez disso, esses escravos devem trabalhar ainda mais duro para seus mestres. Os mestres desses escravos são membros da família, uma vez que Deus é o pai dos escravos e dos mestres. Os mestres são queridos aos escravos, e os escravos devem mostrar seu amor enquanto respeitam e servem seus mestres. Algumas traduções dizem que os escravos devem servir seus mestres porque os mestres trabalham para ajudar seus escravos que são colegas crentes. Enquanto os crentes que são mestres podem fazer isso, Paulo está provavelmente se concentrando em como os escravos trabalham para ajudar seus mestres porque eles amam seus mestres que são colegas crentes.</w:t>
      </w:r>
    </w:p>
    <w:p>
      <w:pPr/>
      <w:r>
        <w:rPr>
          <w:lang w:val="pt_PT" w:bidi="pt_PT"/>
        </w:rPr>
      </w:r>
      <w:r>
        <w:rPr>
          <w:lang w:val="pt_PT" w:bidi="pt_PT"/>
        </w:rPr>
        <w:t>Paulo diz que essas são as coisas que Timóteo deve ensinar. Enquanto Timóteo precisa ensinar os escravos o que Paulo acabou de dizer, essa declaração realmente vai com a próxima passagem, enquanto Paulo começa a falar sobre algo novo, então discutiremos na próxima passagem.</w:t>
      </w:r>
    </w:p>
    <w:p>
      <w:pPr/>
      <w:r>
        <w:rPr>
          <w:lang w:val="pt_PT" w:bidi="pt_PT"/>
        </w:rPr>
      </w:r>
      <w:r>
        <w:rPr>
          <w:lang w:val="pt_PT" w:bidi="pt_PT"/>
        </w:rPr>
        <w:t>Agora, o grupo deve fazer o roteiro, desenhar ou usar objetos para visualizar a passagem e a atuação nela. Enquanto você faz isso, você pode querer ter desenhos, objetos ou até mesmo pessoas para representar Paulo, Timóteo, os crentes que são escravos, os mestres que não são crentes, os mestres que são crentes, os mestres que são crentes, Deus e outras pessoas.</w:t>
      </w:r>
    </w:p>
    <w:p>
      <w:pPr/>
      <w:r>
        <w:rPr>
          <w:lang w:val="pt_PT" w:bidi="pt_PT"/>
        </w:rPr>
      </w:r>
      <w:r>
        <w:rPr>
          <w:lang w:val="pt_PT" w:bidi="pt_PT"/>
        </w:rPr>
        <w:t>Escolha pessoas, desenhos ou objetos para cada um ser um desses. Enquanto você começa a recontar a história desses versículos, lembre-se de que Paulo está falando com Timóteo. Depois que Paulo termina de dizer essas instruções a Timóteo, Timóteo pode então ir dizer aos escravos. Lembre-se de que os mestres que são crentes provavelmente ouvirão essas instruções também enquanto Timóteo ensina os crentes o que Paulo diz a Timóteo. Mostre como os escravos devem respeitar seus mestres e fazer o que seus mestres dizem a eles. Outras pessoas que não são crentes podem observar os escravos. Quando os escravos mostram respeito, essas outras pessoas podem bater palmas ou dizer coisas boas sobre Deus. Quando os mestres que são crentes pedem aos escravos para fazer algo, esses escravos podem obedecer ainda mais rápido. Mostre como os escravos se importam com seus mestres que são crentes, e então mostre como Deus ama os escravos e mestres.</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6:1–2 na tradução de melhor compreensão.</w:t>
      </w:r>
    </w:p>
    <w:p>
      <w:pPr/>
      <w:r>
        <w:rPr>
          <w:lang w:val="pt_PT" w:bidi="pt_PT"/>
        </w:rPr>
      </w:r>
      <w:r>
        <w:rPr>
          <w:lang w:val="pt_PT" w:bidi="pt_PT"/>
        </w:rPr>
        <w:t>Pausem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 que são escravos</w:t>
      </w:r>
    </w:p>
    <w:p>
      <w:pPr>
        <w:pStyle w:val="ListBullet"/>
        <w:spacing w:line="240" w:lineRule="auto"/>
        <w:ind w:left="720"/>
      </w:pPr>
      <w:r>
        <w:rPr>
          <w:lang w:val="pt_PT" w:bidi="pt_PT"/>
        </w:rPr>
      </w:r>
      <w:r>
        <w:rPr>
          <w:lang w:val="pt_PT" w:bidi="pt_PT"/>
        </w:rPr>
        <w:t>Os mestres que não são crentes</w:t>
      </w:r>
    </w:p>
    <w:p>
      <w:pPr>
        <w:pStyle w:val="ListBullet"/>
        <w:spacing w:line="240" w:lineRule="auto"/>
        <w:ind w:left="720"/>
      </w:pPr>
      <w:r>
        <w:rPr>
          <w:lang w:val="pt_PT" w:bidi="pt_PT"/>
        </w:rPr>
      </w:r>
      <w:r>
        <w:rPr>
          <w:lang w:val="pt_PT" w:bidi="pt_PT"/>
        </w:rPr>
        <w:t>Outras pessoas que caluniam a reputação de Deus</w:t>
      </w:r>
    </w:p>
    <w:p>
      <w:pPr>
        <w:pStyle w:val="ListBullet"/>
        <w:spacing w:line="240" w:lineRule="auto"/>
        <w:ind w:left="720"/>
      </w:pPr>
      <w:r>
        <w:rPr>
          <w:lang w:val="pt_PT" w:bidi="pt_PT"/>
        </w:rPr>
      </w:r>
      <w:r>
        <w:rPr>
          <w:lang w:val="pt_PT" w:bidi="pt_PT"/>
        </w:rPr>
        <w:t>Os mestres que são crentes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disse: “Todos os crentes que são escravos devem honrar seus mestres de todas as maneiras, para que outras pessoas não insultem a Deus e nosso ensinamento sobre o evangelho”.</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Sei que isso será difícil para os escravos, especialmente se seus mestres não forem gentis e bons com eles. Orarei para que Deus ajude os escravos e lhes dê paciência; ou</w:t>
      </w:r>
    </w:p>
    <w:p>
      <w:pPr>
        <w:pStyle w:val="ListBullet"/>
        <w:spacing w:line="240" w:lineRule="auto"/>
        <w:ind w:left="720"/>
      </w:pPr>
      <w:r>
        <w:rPr>
          <w:lang w:val="pt_PT" w:bidi="pt_PT"/>
        </w:rPr>
      </w:r>
      <w:r>
        <w:rPr>
          <w:lang w:val="pt_PT" w:bidi="pt_PT"/>
        </w:rPr>
        <w:t>Deus me ensinou que seu evangelho é mais importante do que fazer o que é fácil ou confortável. Grande parte de minha vida é difícil e assustadora, mas ainda tenho a esperança e alegria que Deus me deu. Espero que os escravos sintam isso também.</w:t>
      </w:r>
    </w:p>
    <w:p>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Me importo com os crentes que são escravos e os ajudarei quando for difícil demais mostrar respeito a seus mestres; ou</w:t>
      </w:r>
    </w:p>
    <w:p>
      <w:pPr>
        <w:pStyle w:val="ListBullet"/>
        <w:spacing w:line="240" w:lineRule="auto"/>
        <w:ind w:left="720"/>
      </w:pPr>
      <w:r>
        <w:rPr>
          <w:lang w:val="pt_PT" w:bidi="pt_PT"/>
        </w:rPr>
      </w:r>
      <w:r>
        <w:rPr>
          <w:lang w:val="pt_PT" w:bidi="pt_PT"/>
        </w:rPr>
        <w:t>Os escravos podem sentir que seu trabalho é inútil porque eles têm que trabalhar duro para outras pessoas sem salário. No entanto, posso usar a maneira como eles trabalham para mostrar aos outros a verdade sobre mim e meu evangelho; ou</w:t>
      </w:r>
    </w:p>
    <w:p>
      <w:pPr>
        <w:pStyle w:val="ListBullet"/>
        <w:spacing w:line="240" w:lineRule="auto"/>
        <w:ind w:left="720"/>
      </w:pPr>
      <w:r>
        <w:rPr>
          <w:lang w:val="pt_PT" w:bidi="pt_PT"/>
        </w:rPr>
      </w:r>
      <w:r>
        <w:rPr>
          <w:lang w:val="pt_PT" w:bidi="pt_PT"/>
        </w:rPr>
        <w:t>Quando salvo as pessoas que acreditam em mim, dou a elas algo que não merecem. Os escravos podem seguir meu exemplo quando mostram respeito aos mestres que não merecem isso. Então outras pessoas podem ver o que os crentes aprenderam comigo.</w:t>
      </w:r>
    </w:p>
    <w:p>
      <w:pPr/>
      <w:r>
        <w:rPr>
          <w:lang w:val="pt_PT" w:bidi="pt_PT"/>
        </w:rPr>
      </w:r>
      <w:r>
        <w:rPr>
          <w:lang w:val="pt_PT" w:bidi="pt_PT"/>
        </w:rPr>
        <w:t>Continuem a encenação.</w:t>
      </w:r>
    </w:p>
    <w:p>
      <w:pPr/>
      <w:r>
        <w:rPr>
          <w:lang w:val="pt_PT" w:bidi="pt_PT"/>
        </w:rPr>
      </w:r>
      <w:r>
        <w:rPr>
          <w:lang w:val="pt_PT" w:bidi="pt_PT"/>
        </w:rPr>
        <w:t>Então Paulo disse: “Esses escravos que têm mestres que também são crentes não devem mostrar menos honra a seus mestres porque eles são irmãos crentes em Cristo. Em vez disso, esses escravos devem trabalhar ainda mais para seus mestres, porque esses mestres para quem eles trabalham também são crentes. Os mestres crentes amam os escravos, e os escravos crentes amam os mestres”.</w:t>
      </w:r>
    </w:p>
    <w:p>
      <w:pPr/>
      <w:r>
        <w:rPr>
          <w:lang w:val="pt_PT" w:bidi="pt_PT"/>
        </w:rPr>
      </w:r>
      <w:r>
        <w:rPr>
          <w:lang w:val="pt_PT" w:bidi="pt_PT"/>
        </w:rPr>
        <w:t>Pause a encenação. Pergunte à pessoa que interpreta os escravos: “O que você está sentindo ou pensando?”. A pessoa pode responder coisas como:</w:t>
      </w:r>
    </w:p>
    <w:p>
      <w:pPr>
        <w:pStyle w:val="ListBullet"/>
        <w:spacing w:line="240" w:lineRule="auto"/>
        <w:ind w:left="720"/>
      </w:pPr>
      <w:r>
        <w:rPr>
          <w:lang w:val="pt_PT" w:bidi="pt_PT"/>
        </w:rPr>
      </w:r>
      <w:r>
        <w:rPr>
          <w:lang w:val="pt_PT" w:bidi="pt_PT"/>
        </w:rPr>
        <w:t>É mais fácil trabalhar para um colega crente quando faço isso para mostrar amor em vez de porque tenho que fazer; ou</w:t>
      </w:r>
    </w:p>
    <w:p>
      <w:pPr>
        <w:pStyle w:val="ListBullet"/>
        <w:spacing w:line="240" w:lineRule="auto"/>
        <w:ind w:left="720"/>
      </w:pPr>
      <w:r>
        <w:rPr>
          <w:lang w:val="pt_PT" w:bidi="pt_PT"/>
        </w:rPr>
      </w:r>
      <w:r>
        <w:rPr>
          <w:lang w:val="pt_PT" w:bidi="pt_PT"/>
        </w:rPr>
        <w:t>Às vezes sinto-me frustrado ou zangado por ter que trabalhar mais do que outros crentes, mas confio que Deus é justo e ainda mostrará bondade comigo; ou</w:t>
      </w:r>
    </w:p>
    <w:p>
      <w:pPr>
        <w:pStyle w:val="ListBullet"/>
        <w:spacing w:line="240" w:lineRule="auto"/>
        <w:ind w:left="720"/>
      </w:pPr>
      <w:r>
        <w:rPr>
          <w:lang w:val="pt_PT" w:bidi="pt_PT"/>
        </w:rPr>
      </w:r>
      <w:r>
        <w:rPr>
          <w:lang w:val="pt_PT" w:bidi="pt_PT"/>
        </w:rPr>
        <w:t>Isso parece um mandamento difícil de seguir. Precisarei de ajuda para fazer o que Deus me pede! Estou feliz pelo Espírito Santo me ajudar a seguir o que Deus me disse para fazer.</w:t>
      </w:r>
    </w:p>
    <w:p>
      <w:pPr/>
      <w:r>
        <w:rPr>
          <w:lang w:val="pt_PT" w:bidi="pt_PT"/>
        </w:rPr>
      </w:r>
      <w:r>
        <w:rPr>
          <w:lang w:val="pt_PT" w:bidi="pt_PT"/>
        </w:rPr>
        <w:t>Pergunte à pessoa que interpreta os mestres que são cristãos: “O que você está sentindo ou pensando?”. A pessoa pode responder coisas como:</w:t>
      </w:r>
    </w:p>
    <w:p>
      <w:pPr>
        <w:pStyle w:val="ListBullet"/>
        <w:spacing w:line="240" w:lineRule="auto"/>
        <w:ind w:left="720"/>
      </w:pPr>
      <w:r>
        <w:rPr>
          <w:lang w:val="pt_PT" w:bidi="pt_PT"/>
        </w:rPr>
      </w:r>
      <w:r>
        <w:rPr>
          <w:lang w:val="pt_PT" w:bidi="pt_PT"/>
        </w:rPr>
        <w:t>Quando Paulo diz aos escravos que eles devem mostrar amor a mim porque sou seu irmão, então devo mostrar amor a meus escravos também, porque eles são meus irmãos. Devo tratá-los gentilmente e não dificultar o trabalho para mim; ou</w:t>
      </w:r>
    </w:p>
    <w:p>
      <w:pPr>
        <w:pStyle w:val="ListBullet"/>
        <w:spacing w:line="240" w:lineRule="auto"/>
        <w:ind w:left="720"/>
      </w:pPr>
      <w:r>
        <w:rPr>
          <w:lang w:val="pt_PT" w:bidi="pt_PT"/>
        </w:rPr>
      </w:r>
      <w:r>
        <w:rPr>
          <w:lang w:val="pt_PT" w:bidi="pt_PT"/>
        </w:rPr>
        <w:t>Sinto-me envergonhado quando meus escravos não me ouvem e me desrespeitam. Outras pessoas pensam que meus escravos me desrespeitam por causa do que eles acreditam. Eles também pensam que sou tolo por acreditar na mesma coisa que faz meus escravos me desrespeitarem; ou</w:t>
      </w:r>
    </w:p>
    <w:p>
      <w:pPr>
        <w:pStyle w:val="ListBullet"/>
        <w:spacing w:line="240" w:lineRule="auto"/>
        <w:ind w:left="720"/>
      </w:pPr>
      <w:r>
        <w:rPr>
          <w:lang w:val="pt_PT" w:bidi="pt_PT"/>
        </w:rPr>
      </w:r>
      <w:r>
        <w:rPr>
          <w:lang w:val="pt_PT" w:bidi="pt_PT"/>
        </w:rPr>
        <w:t>Se um escravo é meu irmão, talvez eu deva tratá-lo de forma justa e pagá-lo pelo trabalho que ele faz por mim.</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6:1–2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dá instruções a Timóteo para dizer aos crentes que são </w:t>
      </w:r>
      <w:r>
        <w:rPr>
          <w:b/>
          <w:lang w:val="pt_PT" w:bidi="pt_PT"/>
        </w:rPr>
        <w:t>escravos</w:t>
      </w:r>
      <w:r>
        <w:rPr>
          <w:lang w:val="pt_PT" w:bidi="pt_PT"/>
        </w:rPr>
        <w:t>. Os escravos trabalhavam para outras pessoas e geralmente não tinham o direito de deixar seu trabalho. Para mais informações sobre escravos, consulte o Glossário Mestre. Use a mesma palavra ou frase para escravo que você usou em passagens anteriores.</w:t>
      </w:r>
    </w:p>
    <w:p>
      <w:pPr/>
      <w:r>
        <w:rPr>
          <w:lang w:val="pt_PT" w:bidi="pt_PT"/>
        </w:rPr>
      </w:r>
      <w:r>
        <w:rPr>
          <w:lang w:val="pt_PT" w:bidi="pt_PT"/>
        </w:rPr>
        <w:t xml:space="preserve">Os escravos devem tratar seus </w:t>
      </w:r>
      <w:r>
        <w:rPr>
          <w:b/>
          <w:lang w:val="pt_PT" w:bidi="pt_PT"/>
        </w:rPr>
        <w:t>mestres</w:t>
      </w:r>
      <w:r>
        <w:rPr>
          <w:lang w:val="pt_PT" w:bidi="pt_PT"/>
        </w:rPr>
        <w:t xml:space="preserve"> com respeito. Um mestre é um título respeitoso geral para alguém em uma alta posição ou status. Paulo está falando sobre mestres que possuem outras pessoas como escravos.</w:t>
      </w:r>
    </w:p>
    <w:p>
      <w:pPr/>
      <w:r>
        <w:rPr>
          <w:lang w:val="pt_PT" w:bidi="pt_PT"/>
        </w:rPr>
      </w:r>
      <w:r>
        <w:rPr>
          <w:lang w:val="pt_PT" w:bidi="pt_PT"/>
        </w:rPr>
        <w:t>Pare aqui e discuta em grupo qual palavra ou frase você usará para mestre. Procure a palavra mestre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Se os escravos não tratarem seus mestres com respeito, então outras pessoas caluniarão ou </w:t>
      </w:r>
      <w:r>
        <w:rPr>
          <w:b/>
          <w:lang w:val="pt_PT" w:bidi="pt_PT"/>
        </w:rPr>
        <w:t>blasfemarão</w:t>
      </w:r>
      <w:r>
        <w:rPr>
          <w:lang w:val="pt_PT" w:bidi="pt_PT"/>
        </w:rPr>
        <w:t xml:space="preserve"> a Deus ou o ensinamento dos crentes, ou </w:t>
      </w:r>
      <w:r>
        <w:rPr>
          <w:b/>
          <w:lang w:val="pt_PT" w:bidi="pt_PT"/>
        </w:rPr>
        <w:t>doutrina</w:t>
      </w:r>
      <w:r>
        <w:rPr>
          <w:lang w:val="pt_PT" w:bidi="pt_PT"/>
        </w:rPr>
        <w:t>. Blasfemar alguém significa falar mal de uma pessoa e insultar alguém. Uma pessoa que amaldiçoa Deus, insulta Deus, desonra Deus ou faz Deus parecer menos poderoso, ou importante, está blasfemando contra Deus. Para mais informações sobre blasfêmia e doutrina, consulte o Glossário Mestre. Use as mesmas palavras ou frases para blasfêmia e doutrina que você usou em passagens anteriores.</w:t>
      </w:r>
    </w:p>
    <w:p>
      <w:pPr/>
      <w:r>
        <w:rPr>
          <w:lang w:val="pt_PT" w:bidi="pt_PT"/>
        </w:rPr>
      </w:r>
      <w:r>
        <w:rPr>
          <w:lang w:val="pt_PT" w:bidi="pt_PT"/>
        </w:rPr>
        <w:t xml:space="preserve">Paulo diz que os mestres que são crentes são </w:t>
      </w:r>
      <w:r>
        <w:rPr>
          <w:b/>
          <w:lang w:val="pt_PT" w:bidi="pt_PT"/>
        </w:rPr>
        <w:t>irmãos</w:t>
      </w:r>
      <w:r>
        <w:rPr>
          <w:lang w:val="pt_PT" w:bidi="pt_PT"/>
        </w:rPr>
        <w:t xml:space="preserve"> dos escravos. Como Deus é o Pai de todos os crentes, todos os crentes são como irmãos e irmãs. Então Paulo usa com frequência a palavra para irmão para colegas crentes. Para mais informações sobre irmãos, consulte o Glossário Mestre. Use a mesma palavra ou frase para irmãos ou irmãs que você usou em passagens anteriores. </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6:2f–10</w:t>
      </w:r>
      <w:r>
        <w:rPr>
          <w:lang w:val="pt_PT" w:bidi="pt_PT"/>
        </w:rPr>
      </w:r>
    </w:p>
    <w:p>
      <w:pPr>
        <w:pStyle w:val="Heading3"/>
      </w:pPr>
      <w:r>
        <w:rPr>
          <w:lang w:val="pt_PT" w:bidi="pt_PT"/>
        </w:rPr>
        <w:t>Ouvir e Sentir</w:t>
      </w:r>
    </w:p>
    <w:p>
      <w:pPr/>
      <w:r>
        <w:rPr>
          <w:lang w:val="pt_PT" w:bidi="pt_PT"/>
        </w:rPr>
      </w:r>
      <w:r>
        <w:rPr>
          <w:lang w:val="pt_PT" w:bidi="pt_PT"/>
        </w:rPr>
        <w:t>Nesta etapa, ouçam 1 Timóteo 6:2–10 e guardem em seus corações.</w:t>
      </w:r>
    </w:p>
    <w:p>
      <w:pPr/>
      <w:r>
        <w:rPr>
          <w:lang w:val="pt_PT" w:bidi="pt_PT"/>
        </w:rPr>
      </w:r>
      <w:r>
        <w:rPr>
          <w:lang w:val="pt_PT" w:bidi="pt_PT"/>
        </w:rPr>
        <w:t>Ouça uma versão em áudio de 1 Timóteo 6:2–10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e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6:2–10 na tradução de melhor compreensão.</w:t>
      </w:r>
    </w:p>
    <w:p>
      <w:pPr/>
      <w:r>
        <w:rPr>
          <w:lang w:val="pt_PT" w:bidi="pt_PT"/>
        </w:rPr>
      </w:r>
      <w:r>
        <w:rPr>
          <w:lang w:val="pt_PT" w:bidi="pt_PT"/>
        </w:rPr>
        <w:t>Pause este áudio aqui.</w:t>
      </w:r>
    </w:p>
    <w:p>
      <w:pPr/>
      <w:r>
        <w:rPr>
          <w:lang w:val="pt_PT" w:bidi="pt_PT"/>
        </w:rPr>
      </w:r>
      <w:r>
        <w:rPr>
          <w:lang w:val="pt_PT" w:bidi="pt_PT"/>
        </w:rPr>
        <w:t>Paulo tem falado sobre como diferentes grupos na igreja devem agir. Agora, nessa parte de sua carta, Paulo adverte Timóteo novamente sobre falsos mestres, ou pessoas que ensinam coisas que não são verdadeiras. Esses falsos mestres agem de muitas maneiras ruins, mas especialmente quando eles tentam obter dinheiro quando eles ensinam sobre Deus. Paulo diz que é perigoso querer muito dinheiro e que os crentes devem em vez disso estar satisfeitos com o que eles têm.</w:t>
      </w:r>
    </w:p>
    <w:p>
      <w:pPr/>
      <w:r>
        <w:rPr>
          <w:lang w:val="pt_PT" w:bidi="pt_PT"/>
        </w:rPr>
      </w:r>
      <w:r>
        <w:rPr>
          <w:lang w:val="pt_PT" w:bidi="pt_PT"/>
        </w:rPr>
        <w:t>Essa parte da carta começa com a declaração anterior, quando Paulo lembra a Timóteo de ensinar a verdade, para que as pessoas saibam a diferença entre o que é verdadeiro e o que falsos ou maus mestres dizem. Paulo e Timóteo ensinam o que Cristo ensinou quando ele estava vivo na terra e o que Cristo ensinou por meio de pessoas como Paulo. No entanto, há pessoas, falsos mestres, que ensinam coisas sobre Cristo e sua mensagem que são diferentes do que Cristo, Paulo e Timóteo ensinam. Esses falsos mestres são orgulhosos e pensam que eles sabem melhor do que Cristo. No entanto, esses mestres realmente não entendem o que eles ensinam. Como resultado, esses falsos mestres e seus seguidores gostam de discutir e discordar de outras pessoas. Então eles invejam ou querem fortemente o que os outros têm e se dividem em grupos. Eles dizem coisas duras e malignas um sobre o outro e começam a acreditar em coisas malignas um sobre o outro, mesmo que não haja prova dessas coisas malignas! Essas pessoas discutem constantemente e a maneira como elas pensam agora é totalmente ruim ou maligna. Essas pessoas não entendem mais a verdade.</w:t>
      </w:r>
    </w:p>
    <w:p>
      <w:pPr/>
      <w:r>
        <w:rPr>
          <w:lang w:val="pt_PT" w:bidi="pt_PT"/>
        </w:rPr>
      </w:r>
      <w:r>
        <w:rPr>
          <w:lang w:val="pt_PT" w:bidi="pt_PT"/>
        </w:rPr>
        <w:t>Pare aqui e discuta essa pergunta como um grupo: em sua cultura, como os bons líderes religiosos agem? Agora pense em alguns maus líderes religiosos, que você não respeita. Como eles agem? Por que você não respeita essas pessoas? Pause este áudio aqui.</w:t>
      </w:r>
    </w:p>
    <w:p>
      <w:pPr/>
      <w:r>
        <w:rPr>
          <w:lang w:val="pt_PT" w:bidi="pt_PT"/>
        </w:rPr>
      </w:r>
      <w:r>
        <w:rPr>
          <w:lang w:val="pt_PT" w:bidi="pt_PT"/>
        </w:rPr>
        <w:t>Uma das mentiras que essas pessoas acreditam é que a piedade, ou viver de uma maneira que agrada a Deus, é uma maneira de obter dinheiro! No tempo de Paulo, as pessoas muitas vezes ganhavam dinheiro indo de cidade para cidade para ensinar diferentes religiões. Esses mestres cobrariam dinheiro de outras pessoas para ouvir seu ensinamento sobre Deus. Isso é o que os falsos mestres em Éfeso também estão tentando fazer.</w:t>
      </w:r>
    </w:p>
    <w:p>
      <w:pPr/>
      <w:r>
        <w:rPr>
          <w:lang w:val="pt_PT" w:bidi="pt_PT"/>
        </w:rPr>
      </w:r>
      <w:r>
        <w:rPr>
          <w:lang w:val="pt_PT" w:bidi="pt_PT"/>
        </w:rPr>
        <w:t>Pare aqui e discuta essa pergunta como um grupo: em sua cultura, quando os líderes religiosos viajam, como os líderes pagam por sua comida, viagens ou custos de moradia? O que os mestres religiosos devem fazer com dinheiro? Pause este áudio aqui.</w:t>
      </w:r>
    </w:p>
    <w:p>
      <w:pPr/>
      <w:r>
        <w:rPr>
          <w:lang w:val="pt_PT" w:bidi="pt_PT"/>
        </w:rPr>
      </w:r>
      <w:r>
        <w:rPr>
          <w:lang w:val="pt_PT" w:bidi="pt_PT"/>
        </w:rPr>
        <w:t>As pessoas ganham algo da piedade, ou se comportar como Deus quer, mas Paulo diz que não é dinheiro! Quando as pessoas se comportam de uma maneira piedosa e estão satisfeitas com o que Deus deu a elas, então elas vivem bem com Deus agora e para sempre. Essas pessoas não ficarão preocupadas ou ansiosas em obter mais dinheiro aqui na terra. Em vez disso, essas pessoas confiam que Deus sustentará elas e elas esperam por quando elas viverão com Deus.</w:t>
      </w:r>
    </w:p>
    <w:p>
      <w:pPr/>
      <w:r>
        <w:rPr>
          <w:lang w:val="pt_PT" w:bidi="pt_PT"/>
        </w:rPr>
      </w:r>
      <w:r>
        <w:rPr>
          <w:lang w:val="pt_PT" w:bidi="pt_PT"/>
        </w:rPr>
        <w:t>Paulo explica que as pessoas não podem manter ou possuir nada para sempre. Quando uma pessoa nasce, essa pessoa não traz nada ao mundo. Essa pessoa não tem dinheiro ou posses, ou até mesmo qualquer roupa! Quando as pessoas morrem, elas serão da mesma maneira. Tudo o que essas pessoas possuem ainda estará nesse mundo para outras pessoas usarem. Ninguém pode manter qualquer dinheiro ou posses quando eles morrem. Então é inútil reunir mais dinheiro e posses do que você precisa enquanto você está vivo. Em vez disso, as pessoas devem estar satisfeitas com apenas as coisas que elas precisam, como comida e roupas.</w:t>
      </w:r>
    </w:p>
    <w:p>
      <w:pPr/>
      <w:r>
        <w:rPr>
          <w:lang w:val="pt_PT" w:bidi="pt_PT"/>
        </w:rPr>
      </w:r>
      <w:r>
        <w:rPr>
          <w:lang w:val="pt_PT" w:bidi="pt_PT"/>
        </w:rPr>
        <w:t>Pare aqui e discuta essa pergunta como um grupo: em sua cultura, quando uma pessoa morre, o que acontece com as coisas que essa pessoa possuía? O que as pessoas acreditam que as pessoas mortas precisam desse mundo em sua vida depois da morte? Pause este áudio aqui.</w:t>
      </w:r>
    </w:p>
    <w:p>
      <w:pPr/>
      <w:r>
        <w:rPr>
          <w:lang w:val="pt_PT" w:bidi="pt_PT"/>
        </w:rPr>
      </w:r>
      <w:r>
        <w:rPr>
          <w:lang w:val="pt_PT" w:bidi="pt_PT"/>
        </w:rPr>
        <w:t>Pare aqui e discuta essa pergunta como um grupo: quais são algumas coisas que as pessoas dizem sobre como você deve viver para que você possa ser feliz ou satisfeito com a maneira como você vive? Alguns conselhos são bons e úteis, e alguns não são! Que tipo de pessoas dão os melhores conselhos? Por que você acha que é assim? Pause este áudio aqui.</w:t>
      </w:r>
    </w:p>
    <w:p>
      <w:pPr/>
      <w:r>
        <w:rPr>
          <w:lang w:val="pt_PT" w:bidi="pt_PT"/>
        </w:rPr>
      </w:r>
      <w:r>
        <w:rPr>
          <w:lang w:val="pt_PT" w:bidi="pt_PT"/>
        </w:rPr>
        <w:t>Paulo explica que se uma pessoa quer fortemente ser rica mais do que qualquer outra coisa, então essa pessoa está em perigo. Essas pessoas sentem a tentação, ou desejo de fazer coisas que são imprudentes e pecaminosas e podem ferir a si mesmas ou a outras pessoas. Se as pessoas fizerem essas coisas, elas destruirão suas vidas. Isso não significa que eles se matam, mas que eles destroem relacionamentos importantes e bons relacionamentos, maneiras de pensar, hábitos e qualquer outra coisa que traz felicidade em suas vidas.</w:t>
      </w:r>
    </w:p>
    <w:p>
      <w:pPr/>
      <w:r>
        <w:rPr>
          <w:lang w:val="pt_PT" w:bidi="pt_PT"/>
        </w:rPr>
      </w:r>
      <w:r>
        <w:rPr>
          <w:lang w:val="pt_PT" w:bidi="pt_PT"/>
        </w:rPr>
        <w:t>Paulo explica que a maneira como as pessoas amam o dinheiro é muitas vezes a razão pela qual as pessoas fazem todos os tipos de coisas malignas. Quando as pessoas amam ou se importam com dinheiro mais do que qualquer outra coisa, então essas pessoas fazem coisas malignas e recebem todos os tipos de problemas. Por exemplo, quando as pessoas querem se tornar ricas, elas podem se tornar facilmente egoístas. Essas pessoas podem enganar, mentir, roubar, invejar ou brigar. Essas pessoas podem odiar as pessoas, feri-las e até mesmo matá-las.</w:t>
      </w:r>
    </w:p>
    <w:p>
      <w:pPr/>
      <w:r>
        <w:rPr>
          <w:lang w:val="pt_PT" w:bidi="pt_PT"/>
        </w:rPr>
      </w:r>
      <w:r>
        <w:rPr>
          <w:lang w:val="pt_PT" w:bidi="pt_PT"/>
        </w:rPr>
        <w:t>Algumas pessoas que querem dinheiro pararam de acreditar no que é verdadeiro e se feriram, assim como se elas se esfaqueassem. Essas pessoas muitas vezes sofrem terrivelmente. Essas pessoas se sentem culpadas e ansiosas. Essas pessoas sentem tristeza e dor. Isso é muito diferente da esperança e alegria que os crentes sentem quando eles vivem de uma maneira piedosa para agradar a Deus. Então esses crentes têm um bom relacionamento com Deus e com outros crentes!</w:t>
      </w:r>
    </w:p>
    <w:p>
      <w:pPr/>
      <w:r>
        <w:rPr>
          <w:lang w:val="pt_PT" w:bidi="pt_PT"/>
        </w:rPr>
      </w:r>
      <w:r>
        <w:rPr>
          <w:lang w:val="pt_PT" w:bidi="pt_PT"/>
        </w:rPr>
        <w:t>Pare aqui e discuta essa pergunta como um grupo: conte uma história sobre alguém que queria ficar rico, mas quando ele teve muito dinheiro, ele não estava feliz. Por que você acha que essa pessoa não estava feliz?</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6:2–10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adverte Timóteo sobre falsos mestres, que ensinam coisas sobre Cristo e sua mensagem que não são verdadeiras. Esses mestres discutem questões sem importância que causam brigas. Esses mestres não entendem como saber o que é verdadeiro e o que é falso. Esses mestres pensam que ensinar sobre Deus é apenas uma maneira de se tornar rico.</w:t>
      </w:r>
    </w:p>
    <w:p>
      <w:pPr/>
      <w:r>
        <w:rPr>
          <w:lang w:val="pt_PT" w:bidi="pt_PT"/>
        </w:rPr>
      </w:r>
      <w:r>
        <w:rPr>
          <w:b/>
          <w:lang w:val="pt_PT" w:bidi="pt_PT"/>
        </w:rPr>
        <w:t>Na segunda parte:</w:t>
      </w:r>
      <w:r>
        <w:rPr>
          <w:lang w:val="pt_PT" w:bidi="pt_PT"/>
        </w:rPr>
        <w:t xml:space="preserve"> Paulo explica que uma pessoa só é feliz quando ela obedece a Deus, não quando ela tem muito dinheiro.</w:t>
      </w:r>
    </w:p>
    <w:p>
      <w:pPr/>
      <w:r>
        <w:rPr>
          <w:lang w:val="pt_PT" w:bidi="pt_PT"/>
        </w:rPr>
      </w:r>
      <w:r>
        <w:rPr>
          <w:b/>
          <w:lang w:val="pt_PT" w:bidi="pt_PT"/>
        </w:rPr>
        <w:t>Na terceira parte:</w:t>
      </w:r>
      <w:r>
        <w:rPr>
          <w:lang w:val="pt_PT" w:bidi="pt_PT"/>
        </w:rPr>
        <w:t xml:space="preserve"> as pessoas que querem ser ricas farão coisas perigosas e malignas que as destruirão. Essas pessoas se ferem porque elas param de acreditar no que é verdadeiro.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Falsos mestres, que querem ser ricos</w:t>
      </w:r>
    </w:p>
    <w:p>
      <w:pPr>
        <w:pStyle w:val="ListBullet"/>
        <w:spacing w:line="240" w:lineRule="auto"/>
        <w:ind w:left="720"/>
      </w:pPr>
      <w:r>
        <w:rPr>
          <w:lang w:val="pt_PT" w:bidi="pt_PT"/>
        </w:rPr>
      </w:r>
      <w:r>
        <w:rPr>
          <w:lang w:val="pt_PT" w:bidi="pt_PT"/>
        </w:rPr>
        <w:t>Pessoas que ouvem os falsos mestres e desejam fortemente ser ricas</w:t>
      </w:r>
    </w:p>
    <w:p>
      <w:pPr>
        <w:pStyle w:val="ListBullet"/>
        <w:spacing w:line="240" w:lineRule="auto"/>
        <w:ind w:left="720"/>
      </w:pPr>
      <w:r>
        <w:rPr>
          <w:lang w:val="pt_PT" w:bidi="pt_PT"/>
        </w:rPr>
      </w:r>
      <w:r>
        <w:rPr>
          <w:lang w:val="pt_PT" w:bidi="pt_PT"/>
        </w:rPr>
        <w:t>E o Senhor Jesus Cristo</w:t>
      </w:r>
    </w:p>
    <w:p>
      <w:pPr/>
      <w:r>
        <w:rPr>
          <w:lang w:val="pt_PT" w:bidi="pt_PT"/>
        </w:rPr>
      </w:r>
      <w:r>
        <w:rPr>
          <w:lang w:val="pt_PT" w:bidi="pt_PT"/>
        </w:rPr>
        <w:t>Em grupo, prestem atenção às partes do cenário da passagem:</w:t>
      </w:r>
    </w:p>
    <w:p>
      <w:pPr/>
      <w:r>
        <w:rPr>
          <w:lang w:val="pt_PT" w:bidi="pt_PT"/>
        </w:rPr>
      </w:r>
      <w:r>
        <w:rPr>
          <w:lang w:val="pt_PT" w:bidi="pt_PT"/>
        </w:rPr>
        <w:t>Lembre-se de que no início dessa carta, Paulo advertiu Timóteo sobre falsos mestres que não entendem a lei de Deus. Agora, nessa parte da carta, Paulo explica que falsos mestres não entendem o que é a piedade ou quais são as verdadeiras riquezas. Essa parte da carta configura o contraste com a próxima parte, onde Paulo explicará como um crente pode ter verdadeiras riquezas, ou um bom relacionamento com Deus.</w:t>
      </w:r>
    </w:p>
    <w:p>
      <w:pPr/>
      <w:r>
        <w:rPr>
          <w:lang w:val="pt_PT" w:bidi="pt_PT"/>
        </w:rPr>
      </w:r>
      <w:r>
        <w:rPr>
          <w:lang w:val="pt_PT" w:bidi="pt_PT"/>
        </w:rPr>
        <w:t>A primeira parte dessa passagem começa com a última frase no versículo dois, enquanto Paulo termina de falar sobre escravos e começa a falar sobre piedade. Paulo lembra a Timóteo que Timóteo não deve apenas ensinar o que está nessa carta, mas também exortar os crentes a seguir esses ensinamentos. O que Paulo e Timóteo ensinam é do Senhor Jesus Cristo. Esse ensinamento é sólido ou saudável, o que significa que é correto e útil, assim como a comida saudável é boa e útil para uma pessoa. É ensinar piedosamente, o que significa que é o tipo de ensinamento que ajuda as pessoas a se comportar como Deus quer que elas se comportem.</w:t>
      </w:r>
    </w:p>
    <w:p>
      <w:pPr/>
      <w:r>
        <w:rPr>
          <w:lang w:val="pt_PT" w:bidi="pt_PT"/>
        </w:rPr>
      </w:r>
      <w:r>
        <w:rPr>
          <w:lang w:val="pt_PT" w:bidi="pt_PT"/>
        </w:rPr>
        <w:t>Esses outros mestres não concordam com Cristo. Paulo diz que esses mestres são vaidosos ou orgulhosos, porque eles pensam que sabem melhor do que Cristo, mas, na verdade, eles não entendem nada. Paulo não quis dizer literalmente que os falsos mestres não entendiam nada. Paulo queria dizer que os falsos mestres não entendiam o que eles estavam ensinando quando ensinavam sobre Deus. Paulo diz que esses mestres têm interesses não saudáveis, que os ferem como uma doença os fere. Esses mestres amam a controvérsia, ou falar constantemente sobre opiniões diferentes sem tentar encontrar a correta. Esses mestres discutem e brigam com outras pessoas sobre o significado das palavras. Isso faz com que os mestres se comportem de maneiras que ferem a si mesmos e a seus seguidores.</w:t>
      </w:r>
    </w:p>
    <w:p>
      <w:pPr/>
      <w:r>
        <w:rPr>
          <w:lang w:val="pt_PT" w:bidi="pt_PT"/>
        </w:rPr>
      </w:r>
      <w:r>
        <w:rPr>
          <w:lang w:val="pt_PT" w:bidi="pt_PT"/>
        </w:rPr>
        <w:t>Pare aqui e discuta essa pergunta como um grupo: Paulo descreve o ensinamento de Jesus como saudável, porque é correto e útil para as pessoas. Paulo também descreve os desejos dos falsos mestres como não saudáveis, porque esses desejos são ruins e ferem as pessoas. Em seu idioma, como você falaria sobre ensinamentos ou maneiras de agir que são boas e úteis para uma pessoa? Como você descreveria ensinamentos que são ruins e ferem as pessoas? Pause este áudio aqui.</w:t>
      </w:r>
    </w:p>
    <w:p>
      <w:pPr/>
      <w:r>
        <w:rPr>
          <w:lang w:val="pt_PT" w:bidi="pt_PT"/>
        </w:rPr>
      </w:r>
      <w:r>
        <w:rPr>
          <w:lang w:val="pt_PT" w:bidi="pt_PT"/>
        </w:rPr>
        <w:t>Paulo descreve as maneiras como os falsos mestres agem, que seus seguidores fazem também. Essas pessoas invejam umas às outras, ou desejam fortemente ter o que os outros têm. Isso faz com que essas pessoas tenham brigas ou dissensões, o que significa que elas brigam e se separam em grupos. Essas pessoas insultam e dizem coisas malignas umas sobre as outras. Essas pessoas começam a ter suspeitas malignas, o que significa que elas formam uma opinião com apenas um pouco de informações, porque elas querem acreditar em coisas malignas umas sobre as outras. Então essas pessoas têm atritos constantes ou discutem, uma vez que elas não confiam ou se importam umas com as outras. Paulo usa palavras que lembram a Timóteo de duas coisas ásperas que esfregam uma contra a outra e irritam uma à outra. Da mesma maneira, as pessoas começarão a discutir e irritar umas às outras.</w:t>
      </w:r>
    </w:p>
    <w:p>
      <w:pPr/>
      <w:r>
        <w:rPr>
          <w:lang w:val="pt_PT" w:bidi="pt_PT"/>
        </w:rPr>
      </w:r>
      <w:r>
        <w:rPr>
          <w:lang w:val="pt_PT" w:bidi="pt_PT"/>
        </w:rPr>
        <w:t>Pare aqui e discuta como um grupo: pense em suas descrições de maus líderes religiosos na etapa dois. Que tipos de palavras e frases você usou para descrever essas pessoas? Como você pode descrever o que Paulo fala nessa passagem? Quais palavras e frases você tem que mostram o quão mal esses falsos mestres agem? Pause este áudio aqui.</w:t>
      </w:r>
    </w:p>
    <w:p>
      <w:pPr/>
      <w:r>
        <w:rPr>
          <w:lang w:val="pt_PT" w:bidi="pt_PT"/>
        </w:rPr>
      </w:r>
      <w:r>
        <w:rPr>
          <w:lang w:val="pt_PT" w:bidi="pt_PT"/>
        </w:rPr>
        <w:t>Paulo diz que essas pessoas têm uma mente corrupta. Como a mente é onde as pessoas pensam e entendem as coisas, isso significa que essas pessoas têm maneiras perversas e erradas de pensar. É como se alguém tivesse roubado a capacidade de acreditar na verdade dessas pessoas. Essas pessoas não entendem a piedade, que é a maneira como as pessoas se comportam quando respeitam a Deus. Os falsos mestres pensam que eles podem se tornar ricos quando eles se comportam de uma maneira piedosa e cobram dinheiro para que as pessoas as ouçam ensinar sobre Deus.</w:t>
      </w:r>
    </w:p>
    <w:p>
      <w:pPr/>
      <w:r>
        <w:rPr>
          <w:lang w:val="pt_PT" w:bidi="pt_PT"/>
        </w:rPr>
      </w:r>
      <w:r>
        <w:rPr>
          <w:lang w:val="pt_PT" w:bidi="pt_PT"/>
        </w:rPr>
        <w:t>Pare aqui e discuta essa pergunta como um grupo: em seu idioma, como você fala sobre a parte do corpo de uma pessoa onde essa pessoa pensa e entende as coisas? Como você descreveria quando uma pessoa tem maneiras perversas e erradas de pensar? Pause este áudio aqui.</w:t>
      </w:r>
    </w:p>
    <w:p>
      <w:pPr/>
      <w:r>
        <w:rPr>
          <w:lang w:val="pt_PT" w:bidi="pt_PT"/>
        </w:rPr>
      </w:r>
      <w:r>
        <w:rPr>
          <w:lang w:val="pt_PT" w:bidi="pt_PT"/>
        </w:rPr>
        <w:t>Na segunda parte, Paulo explica que o dinheiro não é o que as pessoas ganham quando elas agem de uma maneira piedosa. Se as pessoas agirem de uma maneira piedosa e estão satisfeitas, ou felizes com o que Deus dá a elas, então essas pessoas viverão bem com Deus agora e para sempre. As pessoas têm apenas o que Deus deu a elas e elas apenas podem mantê-lo enquanto elas estão vivas. Quando uma pessoa nasce, essa pessoa não tem nada. Quando essa pessoa morre, ela não pode possuir mais coisas. Então é inútil reunir mais dinheiro e posses do que a pessoa precisa. Paulo diz que nós, os crentes, estaremos ou devemos estar satisfeitos com apenas o que precisamos, como comida e roupas.</w:t>
      </w:r>
    </w:p>
    <w:p>
      <w:pPr/>
      <w:r>
        <w:rPr>
          <w:lang w:val="pt_PT" w:bidi="pt_PT"/>
        </w:rPr>
      </w:r>
      <w:r>
        <w:rPr>
          <w:lang w:val="pt_PT" w:bidi="pt_PT"/>
        </w:rPr>
        <w:t>Na terceira parte, Paulo fala sobre pessoas que não estão satisfeitas, mas em vez disso querem constantemente mais dinheiro. Paulo diz que essas pessoas caem em maneiras perigosas de agir, como uma pessoa que caminha perto demais de um penhasco ou um buraco profundo e cai e se fere. Essas pessoas sentem a tentação, ou o desejo de fazer coisas ruins para obter o que elas querem. Seu desejo de ser rico é como uma armadilha que pega um animal. A pessoa pega nessa armadilha não pode se livrar sozinha. É difícil para as pessoas pararem de querer dinheiro, mesmo que isso faça com que elas queiram coisas tolas e nocivas.</w:t>
      </w:r>
    </w:p>
    <w:p>
      <w:pPr/>
      <w:r>
        <w:rPr>
          <w:lang w:val="pt_PT" w:bidi="pt_PT"/>
        </w:rPr>
      </w:r>
      <w:r>
        <w:rPr>
          <w:lang w:val="pt_PT" w:bidi="pt_PT"/>
        </w:rPr>
        <w:t xml:space="preserve">Pare aqui e, em grupo, olhe para uma imagem de uma </w:t>
      </w:r>
      <w:r>
        <w:rPr>
          <w:lang w:val="pt_PT" w:bidi="pt_PT"/>
        </w:rPr>
        <w:t>armadilha</w:t>
      </w:r>
      <w:r>
        <w:rPr>
          <w:lang w:val="pt_PT" w:bidi="pt_PT"/>
        </w:rPr>
        <w:t>. Como você descreveria uma maneira de pensar que fere alguém, mas é difícil de parar? Pause este áudio aqui.</w:t>
      </w:r>
    </w:p>
    <w:p>
      <w:pPr/>
      <w:r>
        <w:rPr>
          <w:lang w:val="pt_PT" w:bidi="pt_PT"/>
        </w:rPr>
      </w:r>
      <w:r>
        <w:rPr>
          <w:lang w:val="pt_PT" w:bidi="pt_PT"/>
        </w:rPr>
        <w:t>Paulo diz que o desejo das pessoas por dinheiro destruirá a vida das pessoas ou a maneira de viver, então elas não estarão mais felizes, seguras ou vivendo em paz. É como se alguém mergulhasse ou o empurrasse na água para que ele se afogasse. Paulo cita um ditado popular naquele tempo, que muitas pessoas aceitavam e sabiam que é verdadeiro. Paulo diz que o amor ao dinheiro é a raiz de todos os tipos de mal. Como uma raiz é a parte oculta de uma planta que faz com que ela cresça e exista, a maneira como as pessoas amam e querem avidamente dinheiro é a razão oculta pela qual elas fazem coisas malignas.</w:t>
      </w:r>
    </w:p>
    <w:p>
      <w:pPr/>
      <w:r>
        <w:rPr>
          <w:lang w:val="pt_PT" w:bidi="pt_PT"/>
        </w:rPr>
      </w:r>
      <w:r>
        <w:rPr>
          <w:lang w:val="pt_PT" w:bidi="pt_PT"/>
        </w:rPr>
        <w:t xml:space="preserve">Pare aqui e, em grupo, olhe para uma imagem de uma </w:t>
      </w:r>
      <w:r>
        <w:rPr>
          <w:lang w:val="pt_PT" w:bidi="pt_PT"/>
        </w:rPr>
        <w:t>armadilha</w:t>
      </w:r>
      <w:r>
        <w:rPr>
          <w:lang w:val="pt_PT" w:bidi="pt_PT"/>
        </w:rPr>
        <w:t>. Conte uma história sobre um momento em que alguém agiu de uma maneira estranha ou surpreendente, então mais tarde você entendeu por que ele agiu dessa maneira. Como você falaria sobre a coisa ou ideia que era a razão pela qual a pessoa agia dessa maneira? Pause este áudio aqui.</w:t>
      </w:r>
    </w:p>
    <w:p>
      <w:pPr/>
      <w:r>
        <w:rPr>
          <w:lang w:val="pt_PT" w:bidi="pt_PT"/>
        </w:rPr>
      </w:r>
      <w:r>
        <w:rPr>
          <w:lang w:val="pt_PT" w:bidi="pt_PT"/>
        </w:rPr>
        <w:t>Como algumas pessoas amam o dinheiro mais do que Deus, essas pessoas se afastaram da fé. A fé é o verdadeiro ensinamento sobre Deus e Cristo. As pessoas que amam o dinheiro são como uma pessoa que vagou para longe de um caminho seguro e para uma terra perigosa e áspera. Essas pessoas não acreditam na verdade, mas em vez disso acreditam em mentiras. As pessoas sofrem quando elas acreditam nessas mentiras e sentem muitas dores. É como se essas pessoas tivessem se esfaqueado com uma espada, porque elas causaram sua própria dor.</w:t>
      </w:r>
    </w:p>
    <w:p>
      <w:pPr/>
      <w:r>
        <w:rPr>
          <w:lang w:val="pt_PT" w:bidi="pt_PT"/>
        </w:rPr>
      </w:r>
      <w:r>
        <w:rPr>
          <w:lang w:val="pt_PT" w:bidi="pt_PT"/>
        </w:rPr>
        <w:t>Agora, o grupo deve fazer o roteiro, desenhar ou usar objetos para visualizar a passagem e a atuação nela. Enquanto você faz isso, você pode querer usar desenhos, objetos ou até mesmo pessoas para representar Paulo, Timóteo, os crentes, falsos mestres, pessoas que ouvem os falsos mestres, o Senhor Jesus Cristo e Deus.</w:t>
      </w:r>
    </w:p>
    <w:p>
      <w:pPr/>
      <w:r>
        <w:rPr>
          <w:lang w:val="pt_PT" w:bidi="pt_PT"/>
        </w:rPr>
      </w:r>
      <w:r>
        <w:rPr>
          <w:lang w:val="pt_PT" w:bidi="pt_PT"/>
        </w:rPr>
        <w:t>Escolha pessoas, desenhos ou objetos para cada um ser um desses. Enquanto você começa a recontar a história desses versículos, lembre-se de que Paulo está falando com Timóteo. Depois que Paulo termina de dizer essas instruções a Timóteo, Timóteo pode então ir dizer aos crentes de Éfeso. Enquanto Timóteo fala com os crentes de Éfeso, peça aos falsos mestres para ensinar coisas diferentes a seus seguidores. Mostre como o grupo de crentes é diferente dos falsos mestres e seus seguidores. O grupo de falsos mestres discute, se divide em grupos e diz coisas malignas uns sobre os outros. Os falsos mestres continuam pedindo a seus seguidores dinheiro porque eles querem ser ricos! No entanto, mostre como os falsos mestres não estão felizes com o que eles têm. Encene como os crentes estão felizes com a comida e roupas que eles têm enquanto eles fazem o que Deus diz a eles para fazer. Finja que você carrega um bebê recém-nascido e veja como o bebê não tem dinheiro ou posses! Alguém pode encenar como é quando alguém morre e essa pessoa não pode levar seu dinheiro com ela. Encene como as pessoas que querem ser ricas estão em uma armadilha da qual elas não podem sair. Olhe para uma planta e, se você puder, olhe para sua raiz. Veja como a raiz leva à planta, assim como o amor das pessoas ao dinheiro leva a coisas malignas. Mostre como essas pessoas caminham para longe dos crentes e no que elas acreditam. Essas pessoas podem fingir que se esfaqueiam para mostrar como elas causaram sua própria dor.</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6:2–10 na tradução de melhor compreensão.</w:t>
      </w:r>
    </w:p>
    <w:p>
      <w:pPr/>
      <w:r>
        <w:rPr>
          <w:lang w:val="pt_PT" w:bidi="pt_PT"/>
        </w:rPr>
      </w:r>
      <w:r>
        <w:rPr>
          <w:lang w:val="pt_PT" w:bidi="pt_PT"/>
        </w:rPr>
        <w:t>Pausem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w:t>
      </w:r>
    </w:p>
    <w:p>
      <w:pPr>
        <w:pStyle w:val="ListBullet"/>
        <w:spacing w:line="240" w:lineRule="auto"/>
        <w:ind w:left="720"/>
      </w:pPr>
      <w:r>
        <w:rPr>
          <w:lang w:val="pt_PT" w:bidi="pt_PT"/>
        </w:rPr>
      </w:r>
      <w:r>
        <w:rPr>
          <w:lang w:val="pt_PT" w:bidi="pt_PT"/>
        </w:rPr>
        <w:t>Falsos mestres</w:t>
      </w:r>
    </w:p>
    <w:p>
      <w:pPr>
        <w:pStyle w:val="ListBullet"/>
        <w:spacing w:line="240" w:lineRule="auto"/>
        <w:ind w:left="720"/>
      </w:pPr>
      <w:r>
        <w:rPr>
          <w:lang w:val="pt_PT" w:bidi="pt_PT"/>
        </w:rPr>
      </w:r>
      <w:r>
        <w:rPr>
          <w:lang w:val="pt_PT" w:bidi="pt_PT"/>
        </w:rPr>
        <w:t>Pessoas que ouvem os falsos mestres e desejam fortemente ser ricas</w:t>
      </w:r>
    </w:p>
    <w:p>
      <w:pPr>
        <w:pStyle w:val="ListBullet"/>
        <w:spacing w:line="240" w:lineRule="auto"/>
        <w:ind w:left="720"/>
      </w:pPr>
      <w:r>
        <w:rPr>
          <w:lang w:val="pt_PT" w:bidi="pt_PT"/>
        </w:rPr>
      </w:r>
      <w:r>
        <w:rPr>
          <w:lang w:val="pt_PT" w:bidi="pt_PT"/>
        </w:rPr>
        <w:t>E o Senhor Jesus Cristo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disse: “Ensine aos crentes essas coisas que estou escrevendo para você, Timóteo, e os encoraja a fazê-las. Algumas pessoas estão ensinando coisas que não são verdadeiras e não consistentes com as coisas verdadeiras que nosso Senhor Jesus Cristo ensinou. Eles não ensinam coisas que ajudam as pessoas a se comportar como Deus quer. Essas pessoas são orgulhosas!”. Eles realmente não entendem nada. Eles sentem uma felicidade não saudável ao debater uns com os outros e discutir sobre o que as palavras significam. Então eles invejam uns aos outros e lutam uns com os outros. Eles insultam uns aos outros e suspeitam que estão fazendo o mal. Há conflito constante entre essas pessoas que não podem mais contar a diferença entre certo e errado. É como se alguém tivesse roubado deles a capacidade de entender a verdade. Esses falsos mestres pensam que se eles ensinam sobre Deus, podem se tornar ricos”.</w:t>
      </w:r>
    </w:p>
    <w:p>
      <w:pPr/>
      <w:r>
        <w:rPr>
          <w:lang w:val="pt_PT" w:bidi="pt_PT"/>
        </w:rPr>
      </w:r>
      <w:r>
        <w:rPr>
          <w:lang w:val="pt_PT" w:bidi="pt_PT"/>
        </w:rPr>
        <w:t>Pause a encenação. Pergunte à pessoa que interpreta os falsos mestres: “O que você está sentindo ou pensando?”. A pessoa pode responder coisas como:</w:t>
      </w:r>
    </w:p>
    <w:p>
      <w:pPr>
        <w:pStyle w:val="ListBullet"/>
        <w:spacing w:line="240" w:lineRule="auto"/>
        <w:ind w:left="720"/>
      </w:pPr>
      <w:r>
        <w:rPr>
          <w:lang w:val="pt_PT" w:bidi="pt_PT"/>
        </w:rPr>
      </w:r>
      <w:r>
        <w:rPr>
          <w:lang w:val="pt_PT" w:bidi="pt_PT"/>
        </w:rPr>
        <w:t>Gosto de quão poderoso e confortável me sinto quando tenho muito dinheiro! Não me importo se tenho que lutar ou ferir outras pessoas para obtê-lo; ou</w:t>
      </w:r>
    </w:p>
    <w:p>
      <w:pPr>
        <w:pStyle w:val="ListBullet"/>
        <w:spacing w:line="240" w:lineRule="auto"/>
        <w:ind w:left="720"/>
      </w:pPr>
      <w:r>
        <w:rPr>
          <w:lang w:val="pt_PT" w:bidi="pt_PT"/>
        </w:rPr>
      </w:r>
      <w:r>
        <w:rPr>
          <w:lang w:val="pt_PT" w:bidi="pt_PT"/>
        </w:rPr>
        <w:t>Sou inteligente e sei muitas coisas. Posso descobrir uma maneira de obter dinheiro das pessoas se as convencer de que sei mais do que elas e que elas precisam saber o que sei. Então direi a eles que eles têm que me pagar para ouvir o que sei! ou</w:t>
      </w:r>
    </w:p>
    <w:p>
      <w:pPr>
        <w:pStyle w:val="ListBullet"/>
        <w:spacing w:line="240" w:lineRule="auto"/>
        <w:ind w:left="720"/>
      </w:pPr>
      <w:r>
        <w:rPr>
          <w:lang w:val="pt_PT" w:bidi="pt_PT"/>
        </w:rPr>
      </w:r>
      <w:r>
        <w:rPr>
          <w:lang w:val="pt_PT" w:bidi="pt_PT"/>
        </w:rPr>
        <w:t>Se eu agir de uma certa maneira, então Deus ficará feliz comigo e me dará muitas coisas boas como dinheiro, que é o que realmente quero!</w:t>
      </w:r>
    </w:p>
    <w:p>
      <w:pPr/>
      <w:r>
        <w:rPr>
          <w:lang w:val="pt_PT" w:bidi="pt_PT"/>
        </w:rPr>
      </w:r>
      <w:r>
        <w:rPr>
          <w:lang w:val="pt_PT" w:bidi="pt_PT"/>
        </w:rPr>
        <w:t>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Ensinei as pessoas como agir não para que possam tornar Deus como elas, mas para que possam mostrar seu amor por Deus quando ouvem e obedecem aos seus caminhos; ou</w:t>
      </w:r>
    </w:p>
    <w:p>
      <w:pPr>
        <w:pStyle w:val="ListBullet"/>
        <w:spacing w:line="240" w:lineRule="auto"/>
        <w:ind w:left="720"/>
      </w:pPr>
      <w:r>
        <w:rPr>
          <w:lang w:val="pt_PT" w:bidi="pt_PT"/>
        </w:rPr>
      </w:r>
      <w:r>
        <w:rPr>
          <w:lang w:val="pt_PT" w:bidi="pt_PT"/>
        </w:rPr>
        <w:t>Me importo com meu povo e dou a eles coisas boas. No entanto, a melhor coisa que dou a eles não é dinheiro, mas um bom relacionamento comigo; ou</w:t>
      </w:r>
    </w:p>
    <w:p>
      <w:pPr>
        <w:pStyle w:val="ListBullet"/>
        <w:spacing w:line="240" w:lineRule="auto"/>
        <w:ind w:left="720"/>
      </w:pPr>
      <w:r>
        <w:rPr>
          <w:lang w:val="pt_PT" w:bidi="pt_PT"/>
        </w:rPr>
      </w:r>
      <w:r>
        <w:rPr>
          <w:lang w:val="pt_PT" w:bidi="pt_PT"/>
        </w:rPr>
        <w:t>Quero que as pessoas ajam de uma maneira piedosa para que elas também possam viver pacificamente com outras pessoas. Quando as pessoas agem de uma maneira piedosa, elas são gentis e amorosas umas para as outras.</w:t>
      </w:r>
    </w:p>
    <w:p>
      <w:pPr/>
      <w:r>
        <w:rPr>
          <w:lang w:val="pt_PT" w:bidi="pt_PT"/>
        </w:rPr>
      </w:r>
      <w:r>
        <w:rPr>
          <w:lang w:val="pt_PT" w:bidi="pt_PT"/>
        </w:rPr>
        <w:t>Continuem a encenação.</w:t>
      </w:r>
    </w:p>
    <w:p>
      <w:pPr/>
      <w:r>
        <w:rPr>
          <w:lang w:val="pt_PT" w:bidi="pt_PT"/>
        </w:rPr>
      </w:r>
      <w:r>
        <w:rPr>
          <w:lang w:val="pt_PT" w:bidi="pt_PT"/>
        </w:rPr>
        <w:t>Então Paulo disse: “Mas é melhor fazer o que agrada a Deus e estar satisfeito com o que ele nos dá. Porque quando nascemos, não Portanto, se temos a comida e roupas que precisamos, devemos estar felizes com o que temos.</w:t>
      </w:r>
    </w:p>
    <w:p>
      <w:pPr/>
      <w:r>
        <w:rPr>
          <w:lang w:val="pt_PT" w:bidi="pt_PT"/>
        </w:rPr>
      </w:r>
      <w:r>
        <w:rPr>
          <w:lang w:val="pt_PT" w:bidi="pt_PT"/>
        </w:rPr>
        <w:t>Pause a encenação. 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Quando vejo as pessoas que seguem falsos mestres e a maneira como esses mestres vivem, fico triste por eles. Essas pessoas estão infelizes e ferem umas às outras. Sinto-me grato por Deus nos ter</w:t>
      </w:r>
    </w:p>
    <w:p>
      <w:pPr>
        <w:pStyle w:val="ListBullet"/>
        <w:spacing w:line="240" w:lineRule="auto"/>
        <w:ind w:left="720"/>
      </w:pPr>
      <w:r>
        <w:rPr>
          <w:lang w:val="pt_PT" w:bidi="pt_PT"/>
        </w:rPr>
      </w:r>
      <w:r>
        <w:rPr>
          <w:lang w:val="pt_PT" w:bidi="pt_PT"/>
        </w:rPr>
        <w:t>Às vezes me preocupo com dinheiro e como obterei as coisas que minha família precisa. No entanto, Paulo me lembra que Deus nos dá o que precisamos, para que possa confiar em Deus em vez de me concentrar em obter mais dinheiro; ou</w:t>
      </w:r>
    </w:p>
    <w:p>
      <w:pPr>
        <w:pStyle w:val="ListBullet"/>
        <w:spacing w:line="240" w:lineRule="auto"/>
        <w:ind w:left="720"/>
      </w:pPr>
      <w:r>
        <w:rPr>
          <w:lang w:val="pt_PT" w:bidi="pt_PT"/>
        </w:rPr>
      </w:r>
      <w:r>
        <w:rPr>
          <w:lang w:val="pt_PT" w:bidi="pt_PT"/>
        </w:rPr>
        <w:t>Quando me concentro em obter mais dinheiro, me sinto ansioso e infeliz. Quero aprender como estar contente com apenas o que preciso. Pedirei a Deus e aos outros crentes para me ajudar a aprender.</w:t>
      </w:r>
    </w:p>
    <w:p>
      <w:pPr/>
      <w:r>
        <w:rPr>
          <w:lang w:val="pt_PT" w:bidi="pt_PT"/>
        </w:rPr>
      </w:r>
      <w:r>
        <w:rPr>
          <w:lang w:val="pt_PT" w:bidi="pt_PT"/>
        </w:rPr>
        <w:t>Continuem a encenação.</w:t>
      </w:r>
    </w:p>
    <w:p>
      <w:pPr/>
      <w:r>
        <w:rPr>
          <w:lang w:val="pt_PT" w:bidi="pt_PT"/>
        </w:rPr>
      </w:r>
      <w:r>
        <w:rPr>
          <w:lang w:val="pt_PT" w:bidi="pt_PT"/>
        </w:rPr>
        <w:t>Paulo disse: “Algumas pessoas querem tanto se tornar ricas que seguem o que as tenta. Eles ficam presos como um animal. Essas pessoas querem fazer coisas que são pouco sábias e perigosas. Esses desejos arruinarão e destruirão essas pessoas. Porque a maneira como as pessoas querem dinheiro demais é a razão pela qual as pessoas fazem todos os tipos de coisas malignas. Algumas pessoas pararam de acreditar nos ensinamentos sobre Cristo porque elas queriam tanto dinheiro. Essas pessoas fizeram a si mesmas sofrer de muitas maneiras, como uma pessoa que se esfaqueou”.</w:t>
      </w:r>
    </w:p>
    <w:p>
      <w:pPr/>
      <w:r>
        <w:rPr>
          <w:lang w:val="pt_PT" w:bidi="pt_PT"/>
        </w:rPr>
      </w:r>
      <w:r>
        <w:rPr>
          <w:lang w:val="pt_PT" w:bidi="pt_PT"/>
        </w:rPr>
        <w:t>Pause a encenação. Pergunte à pessoa que interpreta as pessoas que querem ser ricas: “O que você está sentindo ou pensando?”. A pessoa pode responder coisas como:</w:t>
      </w:r>
    </w:p>
    <w:p>
      <w:pPr>
        <w:pStyle w:val="ListBullet"/>
        <w:spacing w:line="240" w:lineRule="auto"/>
        <w:ind w:left="720"/>
      </w:pPr>
      <w:r>
        <w:rPr>
          <w:lang w:val="pt_PT" w:bidi="pt_PT"/>
        </w:rPr>
      </w:r>
      <w:r>
        <w:rPr>
          <w:lang w:val="pt_PT" w:bidi="pt_PT"/>
        </w:rPr>
        <w:t>Não sinto que as pessoas me amam e me respeitam agora, e quero mudar isso. Se tiver dinheiro, as pessoas me respeitarão e pensarão que sou importante. Essas pessoas me tratarão melhor e me amarão; ou</w:t>
      </w:r>
    </w:p>
    <w:p>
      <w:pPr>
        <w:pStyle w:val="ListBullet"/>
        <w:spacing w:line="240" w:lineRule="auto"/>
        <w:ind w:left="720"/>
      </w:pPr>
      <w:r>
        <w:rPr>
          <w:lang w:val="pt_PT" w:bidi="pt_PT"/>
        </w:rPr>
      </w:r>
      <w:r>
        <w:rPr>
          <w:lang w:val="pt_PT" w:bidi="pt_PT"/>
        </w:rPr>
        <w:t>Sei que estou fazendo coisas ruins, mas uma vez que tenha muito dinheiro, posso consertar ou compensar quaisquer coisas ruins que tenha feito. Posso fazer muitas coisas boas com muito dinheiro, que serão mais importantes do que as coisas ruins que faço; ou</w:t>
      </w:r>
    </w:p>
    <w:p>
      <w:pPr>
        <w:pStyle w:val="ListBullet"/>
        <w:spacing w:line="240" w:lineRule="auto"/>
        <w:ind w:left="720"/>
      </w:pPr>
      <w:r>
        <w:rPr>
          <w:lang w:val="pt_PT" w:bidi="pt_PT"/>
        </w:rPr>
      </w:r>
      <w:r>
        <w:rPr>
          <w:lang w:val="pt_PT" w:bidi="pt_PT"/>
        </w:rPr>
        <w:t>Não confio mais nas pessoas porque todos querem apenas levar meu dinheiro. Não falo com as pessoas com quem costumava ser amigo e me sinto sozinho. Mas se eu ganhar dinheiro suficiente, então as pessoas gostarão de mim novamente. Tenho que obter mais dinheiro!</w:t>
      </w:r>
    </w:p>
    <w:p>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É fácil olhar para as pessoas ricas e apenas ver as coisas agradáveis que elas têm. É fácil pensar que eles devem estar felizes porque eles não têm que se preocupar em ter dinheiro suficiente. Mas o dinheiro não é o que deixa as pessoas felizes. Apenas Deus pode dar alegria real que dura; ou</w:t>
      </w:r>
    </w:p>
    <w:p>
      <w:pPr>
        <w:pStyle w:val="ListBullet"/>
        <w:spacing w:line="240" w:lineRule="auto"/>
        <w:ind w:left="720"/>
      </w:pPr>
      <w:r>
        <w:rPr>
          <w:lang w:val="pt_PT" w:bidi="pt_PT"/>
        </w:rPr>
      </w:r>
      <w:r>
        <w:rPr>
          <w:lang w:val="pt_PT" w:bidi="pt_PT"/>
        </w:rPr>
        <w:t>Se as pessoas se concentrarem em obter dinheiro, então elas não passarão tempo com Deus, falarão com ele, o adorarão e aprenderão sobre ele. Não quero que os crentes esqueçam esse relacionamento importante e maravilhoso que eles têm com Deus que ama e se importa com eles! ou</w:t>
      </w:r>
    </w:p>
    <w:p>
      <w:pPr>
        <w:pStyle w:val="ListBullet"/>
        <w:spacing w:line="240" w:lineRule="auto"/>
        <w:ind w:left="720"/>
      </w:pPr>
      <w:r>
        <w:rPr>
          <w:lang w:val="pt_PT" w:bidi="pt_PT"/>
        </w:rPr>
      </w:r>
      <w:r>
        <w:rPr>
          <w:lang w:val="pt_PT" w:bidi="pt_PT"/>
        </w:rPr>
        <w:t>Enquanto é bom querer fornecer coisas boas para nossas famílias, os crentes não devem pensar que o dinheiro tornará tudo bom em suas vidas. Então eles confiarão no que o dinheiro pode dar a eles em vez de Deus.</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6:2–10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as pessoas ensinarão coisas que não concordam com o ensinamento, ou </w:t>
      </w:r>
      <w:r>
        <w:rPr>
          <w:b/>
          <w:lang w:val="pt_PT" w:bidi="pt_PT"/>
        </w:rPr>
        <w:t>doutrina</w:t>
      </w:r>
      <w:r>
        <w:rPr>
          <w:lang w:val="pt_PT" w:bidi="pt_PT"/>
        </w:rPr>
        <w:t xml:space="preserve">, do Senhor Jesus Cristo. Doutrina é todos os ensinamentos, ou declarações, que alguém ensina ou aceita e acredita. Use a mesma palavra para doutrina que você usou em passagens anteriores, e, para mais informações sobre </w:t>
      </w:r>
      <w:r>
        <w:rPr>
          <w:b/>
          <w:lang w:val="pt_PT" w:bidi="pt_PT"/>
        </w:rPr>
        <w:t>doutrina</w:t>
      </w:r>
      <w:r>
        <w:rPr>
          <w:lang w:val="pt_PT" w:bidi="pt_PT"/>
        </w:rPr>
        <w:t>, consulte o Glossário Mestre.</w:t>
      </w:r>
    </w:p>
    <w:p>
      <w:pPr/>
      <w:r>
        <w:rPr>
          <w:lang w:val="pt_PT" w:bidi="pt_PT"/>
        </w:rPr>
      </w:r>
      <w:r>
        <w:rPr>
          <w:lang w:val="pt_PT" w:bidi="pt_PT"/>
        </w:rPr>
        <w:t xml:space="preserve">Um </w:t>
      </w:r>
      <w:r>
        <w:rPr>
          <w:b/>
          <w:lang w:val="pt_PT" w:bidi="pt_PT"/>
        </w:rPr>
        <w:t>senhor</w:t>
      </w:r>
      <w:r>
        <w:rPr>
          <w:lang w:val="pt_PT" w:bidi="pt_PT"/>
        </w:rPr>
        <w:t xml:space="preserve"> é um mestre sobre outras pessoas. Um senhor tem plena autoridade sobre essas pessoas, então os israelitas usaram essa palavra para Deus, porque Deus tem autoridade sobre todo o mundo. Paulo muitas vezes usa essa palavra para Jesus, para mostrar que Jesus é Deus. Para mais informações sobre </w:t>
      </w:r>
      <w:r>
        <w:rPr>
          <w:lang w:val="pt_PT" w:bidi="pt_PT"/>
        </w:rPr>
        <w:t>Senhor</w:t>
      </w:r>
      <w:r>
        <w:rPr>
          <w:lang w:val="pt_PT" w:bidi="pt_PT"/>
        </w:rPr>
        <w:t>, consulte o Glossário Mestre. Use a mesma palavra ou frase para Senhor que você usou em passagens anteriores.</w:t>
      </w:r>
    </w:p>
    <w:p>
      <w:pPr/>
      <w:r>
        <w:rPr>
          <w:lang w:val="pt_PT" w:bidi="pt_PT"/>
        </w:rPr>
      </w:r>
      <w:r>
        <w:rPr>
          <w:b/>
          <w:lang w:val="pt_PT" w:bidi="pt_PT"/>
        </w:rPr>
        <w:t>Cristo</w:t>
      </w:r>
      <w:r>
        <w:rPr>
          <w:lang w:val="pt_PT" w:bidi="pt_PT"/>
        </w:rPr>
        <w:t xml:space="preserve"> se refere ao rei especial e Salvador que Deus havia prometido enviar, que é Jesus. Para mais informações sobre </w:t>
      </w:r>
      <w:r>
        <w:rPr>
          <w:lang w:val="pt_PT" w:bidi="pt_PT"/>
        </w:rPr>
        <w:t>Cristo</w:t>
      </w:r>
      <w:r>
        <w:rPr>
          <w:lang w:val="pt_PT" w:bidi="pt_PT"/>
        </w:rPr>
        <w:t>, consulte o Glossário Mestre. Use a mesma palavra ou frase para Cristo que você usou em passagens anteriores.</w:t>
      </w:r>
    </w:p>
    <w:p>
      <w:pPr/>
      <w:r>
        <w:rPr>
          <w:lang w:val="pt_PT" w:bidi="pt_PT"/>
        </w:rPr>
      </w:r>
      <w:r>
        <w:rPr>
          <w:lang w:val="pt_PT" w:bidi="pt_PT"/>
        </w:rPr>
        <w:t xml:space="preserve">Esses mestres também ensinam coisas que não concordam com o ensinamento </w:t>
      </w:r>
      <w:r>
        <w:rPr>
          <w:b/>
          <w:lang w:val="pt_PT" w:bidi="pt_PT"/>
        </w:rPr>
        <w:t>piedoso</w:t>
      </w:r>
      <w:r>
        <w:rPr>
          <w:lang w:val="pt_PT" w:bidi="pt_PT"/>
        </w:rPr>
        <w:t xml:space="preserve">. Uma pessoa que é piedosa ama a Deus e com todo o seu coração quer se comportar de uma maneira que agrada a Deus. Piedade significa agir de uma maneira que agrada a Deus. Ensinar piedosamente é um tipo de ensinamento que ajuda as pessoas a se comportar como Deus quer que elas se comportem. Para mais informações sobre </w:t>
      </w:r>
      <w:r>
        <w:rPr>
          <w:b/>
          <w:lang w:val="pt_PT" w:bidi="pt_PT"/>
        </w:rPr>
        <w:t>piedade</w:t>
      </w:r>
      <w:r>
        <w:rPr>
          <w:lang w:val="pt_PT" w:bidi="pt_PT"/>
        </w:rPr>
        <w:t>, consulte o Glossário Mestre. Use a mesma palavra ou frase para piedade que você usou em passagens anteriores.</w:t>
      </w:r>
    </w:p>
    <w:p>
      <w:pPr/>
      <w:r>
        <w:rPr>
          <w:lang w:val="pt_PT" w:bidi="pt_PT"/>
        </w:rPr>
      </w:r>
      <w:r>
        <w:rPr>
          <w:lang w:val="pt_PT" w:bidi="pt_PT"/>
        </w:rPr>
        <w:t xml:space="preserve">Esses mestres e seus seguidores terão suspeitas </w:t>
      </w:r>
      <w:r>
        <w:rPr>
          <w:b/>
          <w:lang w:val="pt_PT" w:bidi="pt_PT"/>
        </w:rPr>
        <w:t>malignas</w:t>
      </w:r>
      <w:r>
        <w:rPr>
          <w:lang w:val="pt_PT" w:bidi="pt_PT"/>
        </w:rPr>
        <w:t xml:space="preserve"> um sobre o outro. Mal é o oposto do bom. Quando as pessoas param de obedecer a Deus, essas pessoas começam a fazer ações malignas.</w:t>
      </w:r>
    </w:p>
    <w:p>
      <w:pPr/>
      <w:r>
        <w:rPr>
          <w:lang w:val="pt_PT" w:bidi="pt_PT"/>
        </w:rPr>
      </w:r>
      <w:r>
        <w:rPr>
          <w:lang w:val="pt_PT" w:bidi="pt_PT"/>
        </w:rPr>
        <w:t xml:space="preserve">Pare aqui e discuta como um grupo qual palavra ou frase você usará para </w:t>
      </w:r>
      <w:r>
        <w:rPr>
          <w:b/>
          <w:lang w:val="pt_PT" w:bidi="pt_PT"/>
        </w:rPr>
        <w:t>mal</w:t>
      </w:r>
      <w:r>
        <w:rPr>
          <w:lang w:val="pt_PT" w:bidi="pt_PT"/>
        </w:rPr>
        <w:t xml:space="preserve">. Procure a palavra mal no </w:t>
      </w:r>
      <w:r>
        <w:rPr>
          <w:lang w:val="pt_PT" w:bidi="pt_PT"/>
        </w:rPr>
        <w:t>Glossário</w:t>
      </w:r>
      <w:r>
        <w:rPr>
          <w:lang w:val="pt_PT" w:bidi="pt_PT"/>
        </w:rPr>
        <w:t xml:space="preserve">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as </w:t>
      </w:r>
      <w:r>
        <w:rPr>
          <w:b/>
          <w:lang w:val="pt_PT" w:bidi="pt_PT"/>
        </w:rPr>
        <w:t>mentes</w:t>
      </w:r>
      <w:r>
        <w:rPr>
          <w:lang w:val="pt_PT" w:bidi="pt_PT"/>
        </w:rPr>
        <w:t xml:space="preserve"> dessas pessoas são corruptas. A mente se refere ao pensamento, compreensão e inteligência de alguém. </w:t>
      </w:r>
    </w:p>
    <w:p>
      <w:pPr/>
      <w:r>
        <w:rPr>
          <w:lang w:val="pt_PT" w:bidi="pt_PT"/>
        </w:rPr>
      </w:r>
      <w:r>
        <w:rPr>
          <w:lang w:val="pt_PT" w:bidi="pt_PT"/>
        </w:rPr>
        <w:t xml:space="preserve">Pare aqui e discuta como um grupo qual palavra ou frase você usará para </w:t>
      </w:r>
      <w:r>
        <w:rPr>
          <w:b/>
          <w:lang w:val="pt_PT" w:bidi="pt_PT"/>
        </w:rPr>
        <w:t>mentes</w:t>
      </w:r>
      <w:r>
        <w:rPr>
          <w:lang w:val="pt_PT" w:bidi="pt_PT"/>
        </w:rPr>
        <w:t xml:space="preserve">. Procure a </w:t>
      </w:r>
      <w:r>
        <w:rPr>
          <w:lang w:val="pt_PT" w:bidi="pt_PT"/>
        </w:rPr>
        <w:t>palavra</w:t>
      </w:r>
      <w:r>
        <w:rPr>
          <w:lang w:val="pt_PT" w:bidi="pt_PT"/>
        </w:rPr>
        <w:t xml:space="preserve"> mente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 maneira como as pessoas querem dinheiro será como uma </w:t>
      </w:r>
      <w:r>
        <w:rPr>
          <w:b/>
          <w:lang w:val="pt_PT" w:bidi="pt_PT"/>
        </w:rPr>
        <w:t>armadilha</w:t>
      </w:r>
      <w:r>
        <w:rPr>
          <w:lang w:val="pt_PT" w:bidi="pt_PT"/>
        </w:rPr>
        <w:t>, que é um objeto que as pessoas fazem para pegar animais.</w:t>
      </w:r>
    </w:p>
    <w:p>
      <w:pPr/>
      <w:r>
        <w:rPr>
          <w:lang w:val="pt_PT" w:bidi="pt_PT"/>
        </w:rPr>
      </w:r>
      <w:r>
        <w:rPr>
          <w:lang w:val="pt_PT" w:bidi="pt_PT"/>
        </w:rPr>
        <w:t xml:space="preserve">Pare aqui e discuta como um grupo qual palavra ou frase você usará para </w:t>
      </w:r>
      <w:r>
        <w:rPr>
          <w:b/>
          <w:lang w:val="pt_PT" w:bidi="pt_PT"/>
        </w:rPr>
        <w:t>armadilha</w:t>
      </w:r>
      <w:r>
        <w:rPr>
          <w:lang w:val="pt_PT" w:bidi="pt_PT"/>
        </w:rPr>
        <w:t xml:space="preserve">. Olhe para uma imagem de uma </w:t>
      </w:r>
      <w:r>
        <w:rPr>
          <w:lang w:val="pt_PT" w:bidi="pt_PT"/>
        </w:rPr>
        <w:t>armadilha</w:t>
      </w:r>
      <w:r>
        <w:rPr>
          <w:lang w:val="pt_PT" w:bidi="pt_PT"/>
        </w:rPr>
        <w:t xml:space="preserve"> novamente, conforme necessário. Pause este áudio aqui.</w:t>
      </w:r>
    </w:p>
    <w:p>
      <w:pPr/>
      <w:r>
        <w:rPr>
          <w:lang w:val="pt_PT" w:bidi="pt_PT"/>
        </w:rPr>
      </w:r>
      <w:r>
        <w:rPr>
          <w:lang w:val="pt_PT" w:bidi="pt_PT"/>
        </w:rPr>
        <w:t xml:space="preserve">As pessoas descritas aqui deixaram a </w:t>
      </w:r>
      <w:r>
        <w:rPr>
          <w:b/>
          <w:lang w:val="pt_PT" w:bidi="pt_PT"/>
        </w:rPr>
        <w:t>fé</w:t>
      </w:r>
      <w:r>
        <w:rPr>
          <w:lang w:val="pt_PT" w:bidi="pt_PT"/>
        </w:rPr>
        <w:t xml:space="preserve">. Ter fé em alguém significa acreditar que o que essa pessoa diz sobre si mesma é verdadeiro. Quando Paulo fala sobre a fé, Paulo se refere ao verdadeiro ensinamento sobre Deus e Cristo, onde as pessoas acreditam ou têm fé em Cristo. Para mais informações sobre </w:t>
      </w:r>
      <w:r>
        <w:rPr>
          <w:lang w:val="pt_PT" w:bidi="pt_PT"/>
        </w:rPr>
        <w:t>fé</w:t>
      </w:r>
      <w:r>
        <w:rPr>
          <w:lang w:val="pt_PT" w:bidi="pt_PT"/>
        </w:rPr>
        <w:t>, consulte o Glossário Mestre. Use a mesma palavra ou frase para fé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6:11–16</w:t>
      </w:r>
      <w:r>
        <w:rPr>
          <w:lang w:val="pt_PT" w:bidi="pt_PT"/>
        </w:rPr>
      </w:r>
    </w:p>
    <w:p>
      <w:pPr>
        <w:pStyle w:val="Heading3"/>
      </w:pPr>
      <w:r>
        <w:rPr>
          <w:lang w:val="pt_PT" w:bidi="pt_PT"/>
        </w:rPr>
        <w:t>Ouvir e Sentir</w:t>
      </w:r>
    </w:p>
    <w:p>
      <w:pPr/>
      <w:r>
        <w:rPr>
          <w:lang w:val="pt_PT" w:bidi="pt_PT"/>
        </w:rPr>
      </w:r>
      <w:r>
        <w:rPr>
          <w:lang w:val="pt_PT" w:bidi="pt_PT"/>
        </w:rPr>
        <w:t>Nesta etapa, ouçam 1 Timóteo 6:11–16 e guardem em seus corações.</w:t>
      </w:r>
    </w:p>
    <w:p>
      <w:pPr/>
      <w:r>
        <w:rPr>
          <w:lang w:val="pt_PT" w:bidi="pt_PT"/>
        </w:rPr>
      </w:r>
      <w:r>
        <w:rPr>
          <w:lang w:val="pt_PT" w:bidi="pt_PT"/>
        </w:rPr>
        <w:t>Ouça uma versão em áudio de 1 Timóteo 6:11–16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6:11–16 na tradução mais fácil de entender.</w:t>
      </w:r>
    </w:p>
    <w:p>
      <w:pPr/>
      <w:r>
        <w:rPr>
          <w:lang w:val="pt_PT" w:bidi="pt_PT"/>
        </w:rPr>
      </w:r>
      <w:r>
        <w:rPr>
          <w:lang w:val="pt_PT" w:bidi="pt_PT"/>
        </w:rPr>
        <w:t>Pause este áudio aqui.</w:t>
      </w:r>
    </w:p>
    <w:p>
      <w:pPr/>
      <w:r>
        <w:rPr>
          <w:lang w:val="pt_PT" w:bidi="pt_PT"/>
        </w:rPr>
      </w:r>
      <w:r>
        <w:rPr>
          <w:lang w:val="pt_PT" w:bidi="pt_PT"/>
        </w:rPr>
        <w:t>Na passagem anterior, Paulo descreveu as pessoas que ensinam coisas erradas. Paulo escreveu que esses mestres fazem regularmente coisas ruins. Esses mestres fazem coisas ruins por razões ruins. Muitas vezes esses mestres eram gananciosos por riquezas. Por causa disso, alguns não acreditavam mais em Jesus.</w:t>
      </w:r>
    </w:p>
    <w:p>
      <w:pPr/>
      <w:r>
        <w:rPr>
          <w:lang w:val="pt_PT" w:bidi="pt_PT"/>
        </w:rPr>
      </w:r>
      <w:r>
        <w:rPr>
          <w:lang w:val="pt_PT" w:bidi="pt_PT"/>
        </w:rPr>
        <w:t>No início dessa parte da carta, Paulo usa várias maneiras de marcar um forte contraste entre a maneira ruim de viver dos maus mestres e a maneira como Paulo queria que Timóteo vivesse. Os maus mestres não entendiam quais eram as verdadeiras riquezas. Paulo agora descreve uma maneira de viver que dará a Timóteo verdadeiras riquezas — a vida para sempre com Deus.</w:t>
      </w:r>
    </w:p>
    <w:p>
      <w:pPr/>
      <w:r>
        <w:rPr>
          <w:lang w:val="pt_PT" w:bidi="pt_PT"/>
        </w:rPr>
      </w:r>
      <w:r>
        <w:rPr>
          <w:lang w:val="pt_PT" w:bidi="pt_PT"/>
        </w:rPr>
        <w:t>Pare aqui e discuta essa pergunta em grupo: se você quisesse dar a alguém conselhos sobre como viver, que tipo de conselho você daria? Pause este áudio aqui.</w:t>
      </w:r>
    </w:p>
    <w:p>
      <w:pPr/>
      <w:r>
        <w:rPr>
          <w:lang w:val="pt_PT" w:bidi="pt_PT"/>
        </w:rPr>
      </w:r>
      <w:r>
        <w:rPr>
          <w:lang w:val="pt_PT" w:bidi="pt_PT"/>
        </w:rPr>
        <w:t>Paulo chama Timóteo de “homem de Deus”. As pessoas chamavam os profetas de “homens de Deus” no Antigo Testamento. Deus separou especialmente os profetas para trazer sua mensagem a seu povo. Da mesma maneira, Deus separou especialmente Timóteo para ser um líder na igreja e trazer sua mensagem a seu povo. Paulo se refere a isso várias vezes nessa carta, especialmente no lugar onde Paulo escreveu sobre o presente que Timóteo recebeu quando as pessoas profetizaram e quando os anciãos colocaram suas mãos em Timóteo. Essa é outra maneira de marcar o contraste entre Timóteo e as pessoas que ensinavam coisas erradas.</w:t>
      </w:r>
    </w:p>
    <w:p>
      <w:pPr/>
      <w:r>
        <w:rPr>
          <w:lang w:val="pt_PT" w:bidi="pt_PT"/>
        </w:rPr>
      </w:r>
      <w:r>
        <w:rPr>
          <w:lang w:val="pt_PT" w:bidi="pt_PT"/>
        </w:rPr>
        <w:t>Nessa parte de sua carta, Paulo usou uma linguagem que teria lembrado a Timóteo de um soldado que luta em uma batalha ou um atleta que compete em jogos. Paulo usava esses tipos de imagens muitas vezes quando ele escrevia, incluindo o início dessa carta. Quando Paulo usava essas palavras, ajudava Timóteo a entender que Timóteo precisava fazer o seu melhor, ou usar toda a sua energia e esforço, para fazer o que Paulo disse a Timóteo para fazer.</w:t>
      </w:r>
    </w:p>
    <w:p>
      <w:pPr/>
      <w:r>
        <w:rPr>
          <w:lang w:val="pt_PT" w:bidi="pt_PT"/>
        </w:rPr>
      </w:r>
      <w:r>
        <w:rPr>
          <w:lang w:val="pt_PT" w:bidi="pt_PT"/>
        </w:rPr>
        <w:t>Pare aqui e discuta essa pergunta em grupo: Em que tipos de atividades as pessoas trabalham duro e fazem seu melhor? Pause este áudio aqui.</w:t>
      </w:r>
    </w:p>
    <w:p>
      <w:pPr/>
      <w:r>
        <w:rPr>
          <w:lang w:val="pt_PT" w:bidi="pt_PT"/>
        </w:rPr>
      </w:r>
      <w:r>
        <w:rPr>
          <w:lang w:val="pt_PT" w:bidi="pt_PT"/>
        </w:rPr>
        <w:t>Paulo deu a Timóteo uma lista de coisas boas — maneiras de Timóteo tentar viver. Essa lista é semelhante a outras que vemos nas Escrituras.</w:t>
      </w:r>
    </w:p>
    <w:p>
      <w:pPr/>
      <w:r>
        <w:rPr>
          <w:lang w:val="pt_PT" w:bidi="pt_PT"/>
        </w:rPr>
      </w:r>
      <w:r>
        <w:rPr>
          <w:lang w:val="pt_PT" w:bidi="pt_PT"/>
        </w:rPr>
        <w:t>Pare aqui e discuta essa pergunta em grupo: como você descreveria as boas maneiras que uma pessoa deve viver? Pause este áudio aqui.</w:t>
      </w:r>
    </w:p>
    <w:p>
      <w:pPr/>
      <w:r>
        <w:rPr>
          <w:lang w:val="pt_PT" w:bidi="pt_PT"/>
        </w:rPr>
      </w:r>
      <w:r>
        <w:rPr>
          <w:lang w:val="pt_PT" w:bidi="pt_PT"/>
        </w:rPr>
        <w:t>Paulo escreveu sobre uma boa confissão que Timóteo e Cristo Jesus fizeram. Essa boa confissão era provavelmente a declaração de que Jesus é rei. Jesus deixou claro que ele era rei em seu julgamento diante de Pilatos, o governador romano em Jerusalém que supervisionou a crucificação de Jesus. Aqui, Paulo lembrou a Timóteo do momento em que Timóteo fez essa declaração publicamente. Para Timóteo, isso provavelmente aconteceu em seu batismo ou quando Timóteo se tornou um pastor.</w:t>
      </w:r>
    </w:p>
    <w:p>
      <w:pPr/>
      <w:r>
        <w:rPr>
          <w:lang w:val="pt_PT" w:bidi="pt_PT"/>
        </w:rPr>
      </w:r>
      <w:r>
        <w:rPr>
          <w:lang w:val="pt_PT" w:bidi="pt_PT"/>
        </w:rPr>
        <w:t>Paulo também escreveu que Timóteo deve obedecer a seu mandamento “sem mancha”. Isso teria lembrado a Timóteo dos animais sem mancha ou perfeitos que os israelitas deveriam sacrificar a Deus. A obediência de Timóteo deve ser como uma oferta perfeita a Deus.</w:t>
      </w:r>
    </w:p>
    <w:p>
      <w:pPr/>
      <w:r>
        <w:rPr>
          <w:lang w:val="pt_PT" w:bidi="pt_PT"/>
        </w:rPr>
      </w:r>
      <w:r>
        <w:rPr>
          <w:lang w:val="pt_PT" w:bidi="pt_PT"/>
        </w:rPr>
        <w:t>No final dessa passagem, Paulo escreveu sobre o momento em que o Senhor Jesus Cristo retornará à terra de uma maneira que todos verão. Enquanto Paulo pensava sobre isso, Paulo escreveu algo que era provavelmente uma música de louvor, listando maneiras de Deus ser muito especial, forte e incrível.</w:t>
      </w:r>
    </w:p>
    <w:p>
      <w:pPr/>
      <w:r>
        <w:rPr>
          <w:lang w:val="pt_PT" w:bidi="pt_PT"/>
        </w:rPr>
      </w:r>
      <w:r>
        <w:rPr>
          <w:lang w:val="pt_PT" w:bidi="pt_PT"/>
        </w:rPr>
        <w:t>Pare aqui e discuta essa pergunta em grupo: como alguém em sua cultura age se ele está maravilhado com algo e sente vontade de louvar por isso? Que tipos de músicas ou poemas as pessoas usam para louvar algo?</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Definindo as partes (1 Timóteo 6:11–16)</w:t>
      </w:r>
    </w:p>
    <w:p>
      <w:pPr/>
      <w:r>
        <w:rPr>
          <w:lang w:val="pt_PT" w:bidi="pt_PT"/>
        </w:rPr>
      </w:r>
      <w:r>
        <w:rPr>
          <w:lang w:val="pt_PT" w:bidi="pt_PT"/>
        </w:rPr>
        <w:t>Ouça uma versão em áudio de 1 Timóteo 6:11–16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a Timóteo que Timóteo deve viver como se ele corresse para longe de coisas ruins e corresse para coisas boas. Paulo diz a Timóteo para trabalhar muito duro nisso.</w:t>
      </w:r>
    </w:p>
    <w:p>
      <w:pPr/>
      <w:r>
        <w:rPr>
          <w:lang w:val="pt_PT" w:bidi="pt_PT"/>
        </w:rPr>
      </w:r>
      <w:r>
        <w:rPr>
          <w:b/>
          <w:lang w:val="pt_PT" w:bidi="pt_PT"/>
        </w:rPr>
        <w:t>Na segunda parte:</w:t>
      </w:r>
      <w:r>
        <w:rPr>
          <w:lang w:val="pt_PT" w:bidi="pt_PT"/>
        </w:rPr>
        <w:t xml:space="preserve"> Paulo diz a Timóteo para obedecer ao que Paulo disse a Timóteo, e Paulo lembra a Timóteo que Deus assiste a Timóteo.</w:t>
      </w:r>
    </w:p>
    <w:p>
      <w:pPr/>
      <w:r>
        <w:rPr>
          <w:lang w:val="pt_PT" w:bidi="pt_PT"/>
        </w:rPr>
      </w:r>
      <w:r>
        <w:rPr>
          <w:b/>
          <w:lang w:val="pt_PT" w:bidi="pt_PT"/>
        </w:rPr>
        <w:t>Na terceira parte:</w:t>
      </w:r>
      <w:r>
        <w:rPr>
          <w:lang w:val="pt_PT" w:bidi="pt_PT"/>
        </w:rPr>
        <w:t xml:space="preserve"> Paulo louva a Deus descrevendo o quão maravilhoso e poderoso é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Muitas testemunhas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E Pôncio Pilatos</w:t>
      </w:r>
    </w:p>
    <w:p>
      <w:pPr/>
      <w:r>
        <w:rPr>
          <w:lang w:val="pt_PT" w:bidi="pt_PT"/>
        </w:rPr>
      </w:r>
      <w:r>
        <w:rPr>
          <w:lang w:val="pt_PT" w:bidi="pt_PT"/>
        </w:rPr>
        <w:t>Em grupo, prestem atenção às partes do cenário da passagem:</w:t>
      </w:r>
    </w:p>
    <w:p>
      <w:pPr/>
      <w:r>
        <w:rPr>
          <w:lang w:val="pt_PT" w:bidi="pt_PT"/>
        </w:rPr>
      </w:r>
      <w:r>
        <w:rPr>
          <w:lang w:val="pt_PT" w:bidi="pt_PT"/>
        </w:rPr>
        <w:t>De algumas maneiras, essa parte da carta de Paulo é um resumo final do tipo de pessoa que Paulo quer que Timóteo seja. Paulo muda de escrever sobre outras pessoas para dar mandamentos diretamente a Timóteo. Paulo quer encorajar Timóteo sobre os bons resultados que acontecerão quando Timóteo viver dessa maneira. Paulo dá um breve aviso, e então Paulo dá vários tipos diferentes de encorajamento para fazer o que é certo. Paulo lembra a Timóteo que Timóteo deve continuar perseguindo o prêmio da vida eterna — a vida de Deus e com Deus que é o mais alto rei de todos. Timóteo deve fazer isso porque Deus escolheu Timóteo para servir a Deus e porque Timóteo se comprometeu a servir a Deus.</w:t>
      </w:r>
    </w:p>
    <w:p>
      <w:pPr/>
      <w:r>
        <w:rPr>
          <w:lang w:val="pt_PT" w:bidi="pt_PT"/>
        </w:rPr>
      </w:r>
      <w:r>
        <w:rPr>
          <w:lang w:val="pt_PT" w:bidi="pt_PT"/>
        </w:rPr>
        <w:t>Na primeira parte da passagem, Paulo contrasta Timóteo com o tipo de pessoas sobre as quais Paulo escreveu antes. Paulo recebe a atenção de Timóteo quando ele chama Timóteo: “Você, homem de Deus…”. Paulo diz a Timóteo para correr para longe de coisas ruins como uma pessoa que corre para longe do perigo — tão rápido quanto ela puder. Então Paulo contrasta Timóteo correndo para longe de uma coisa com Timóteo correndo para outra coisa. Paulo faz isso para mostrar que Timóteo deve tentar muito fazer coisas boas.</w:t>
      </w:r>
    </w:p>
    <w:p>
      <w:pPr/>
      <w:r>
        <w:rPr>
          <w:lang w:val="pt_PT" w:bidi="pt_PT"/>
        </w:rPr>
      </w:r>
      <w:r>
        <w:rPr>
          <w:lang w:val="pt_PT" w:bidi="pt_PT"/>
        </w:rPr>
        <w:t>Pare aqui e discuta essa pergunta em grupo: como você falaria com alguém de uma maneira que dissesse a essa pessoa que você está falando com ela e ela deve prestar atenção? Como você falaria se você desse conselhos gerais a um jovem sobre os tipos de coisas erradas e pessoas que ele deve evitar? Então como você falaria de forma diferente para dar a esse mesmo jovem mandamentos diretos sobre como ele deve viver? Finalmente, como você descreveria tentar muito evitar coisas ruins e tentar muito fazer coisas boas? Pause este áudio aqui.</w:t>
      </w:r>
    </w:p>
    <w:p>
      <w:pPr/>
      <w:r>
        <w:rPr>
          <w:lang w:val="pt_PT" w:bidi="pt_PT"/>
        </w:rPr>
      </w:r>
      <w:r>
        <w:rPr>
          <w:lang w:val="pt_PT" w:bidi="pt_PT"/>
        </w:rPr>
        <w:t>Paulo continua listando boas maneiras de Timóteo agir. Paulo diz a Timóteo para ser justo, ou fazer as coisas que Deus diz que são certas. Timóteo deve ser piedoso, ou ele deve tentar agir como Deus quer que ele aja. Timóteo deve ter fé, ou ele deve sempre confiar em Deus. Timóteo deve amar a Deus e amar as outras pessoas. Timóteo deve ter resistência; em outras palavras, Timóteo deve ser paciente com as pessoas e continuar trabalhando mesmo quando coisas difíceis acontecerem. Timóteo deve ser gentil; Timóteo não deve ficar chateado com as pessoas ou quando as coisas não acontecerem no momento ou da maneira como Timóteo quer. Timóteo deve pensar sobre as necessidades de outras pessoas.</w:t>
      </w:r>
    </w:p>
    <w:p>
      <w:pPr/>
      <w:r>
        <w:rPr>
          <w:lang w:val="pt_PT" w:bidi="pt_PT"/>
        </w:rPr>
      </w:r>
      <w:r>
        <w:rPr>
          <w:lang w:val="pt_PT" w:bidi="pt_PT"/>
        </w:rPr>
        <w:t>Então Paulo lembra a Timóteo que fazer essas coisas é difícil. Paulo usa palavras que lembram a Timóteo de um soldado em uma batalha ou um atleta em uma competição. Essas pessoas têm que tentar ao máximo vencer. Outras pessoas ou coisas tornariam difícil para elas vencer. Timóteo também deve tentar ao máximo agarrar o prêmio que é a vida eterna. Timóteo ganhará esse prêmio ou vencerá essa vitória vivendo da maneira como Paulo acabou de descrever. Essa não é apenas qualquer luta. Essa é uma boa luta que requer que Timóteo confie em Deus e nunca pare de acreditar que Jesus é rei. Timóteo também precisa lembrar que Deus chamou Timóteo para vir para a luta, e Deus prometeu a Timóteo o prêmio da vida eterna Timóteo também declarou de boa vontade que ele se juntaria à luta na frente de muitas pessoas dizendo publicamente que Jesus é rei.</w:t>
      </w:r>
    </w:p>
    <w:p>
      <w:pPr/>
      <w:r>
        <w:rPr>
          <w:lang w:val="pt_PT" w:bidi="pt_PT"/>
        </w:rPr>
      </w:r>
      <w:r>
        <w:rPr>
          <w:lang w:val="pt_PT" w:bidi="pt_PT"/>
        </w:rPr>
        <w:t>Pare aqui e discuta essa pergunta em grupo: como você daria a alguém um mandamento de fazer algo a partir de agora? Como você encorajaria essa pessoa a esperar vencer um prêmio no futuro? Como você lembraria essa pessoa de eventos e compromissos passados que ela havia feito para encorajá-la a continuar? Pause este áudio aqui.</w:t>
      </w:r>
    </w:p>
    <w:p>
      <w:pPr/>
      <w:r>
        <w:rPr>
          <w:lang w:val="pt_PT" w:bidi="pt_PT"/>
        </w:rPr>
      </w:r>
      <w:r>
        <w:rPr>
          <w:lang w:val="pt_PT" w:bidi="pt_PT"/>
        </w:rPr>
        <w:t>Na segunda parte, Paulo torna seu mandamento ainda mais forte quando ele pede a Deus e a Jesus para ser como duas testemunhas para um evento oficial ou em um julgamento. Naquele momento, e em alguns casos agora, as testemunhas assistiam sempre que alguém comprava ou vendia propriedade ou em um casamento ou outro evento importante. Se uma pessoa não mantivesse seus compromissos, as testemunhas diriam aos anciãos: “Vimos essa pessoa fazer um compromisso”. Então os anciãos dariam alguma consequência por não manter o compromisso. Paulo esclarece que quando Paulo diz que Deus é uma testemunha, Paulo não se refere a nenhum falso deus, mas ao verdadeiro Deus que faz tudo o que está vivo estar vivo. Paulo também conecta a “boa confissão” que Timóteo fez com a “boa confissão” que Cristo Jesus fez quando ele estava em julgamento no tribunal de Pôncio Pilatos.</w:t>
      </w:r>
    </w:p>
    <w:p>
      <w:pPr/>
      <w:r>
        <w:rPr>
          <w:lang w:val="pt_PT" w:bidi="pt_PT"/>
        </w:rPr>
      </w:r>
      <w:r>
        <w:rPr>
          <w:lang w:val="pt_PT" w:bidi="pt_PT"/>
        </w:rPr>
        <w:t>Pare aqui e discuta essa pergunta em grupo: como sua cultura torna coisas como comprar ou vender propriedade ou casamentos oficiais? Pense em quais ações as pessoas têm que tomar e quais as pessoas têm que estar presentes nesses eventos. O que acontece se alguém não honra seus compromissos? Pause este áudio aqui.</w:t>
      </w:r>
    </w:p>
    <w:p>
      <w:pPr/>
      <w:r>
        <w:rPr>
          <w:lang w:val="pt_PT" w:bidi="pt_PT"/>
        </w:rPr>
      </w:r>
      <w:r>
        <w:rPr>
          <w:lang w:val="pt_PT" w:bidi="pt_PT"/>
        </w:rPr>
        <w:t>Então Paulo dá a Timóteo o mandamento de obedecer às coisas que Paulo acabou de ordenar a Timóteo. Ao dizer a Timóteo que Paulo quer que Timóteo aja sem culpa ou erro, Paulo diz que Timóteo deve obedecer perfeitamente e permanecer completamente fiel às boas novas e à confissão de que Jesus é rei. Paulo quer que Timóteo continue obedecendo até o tempo desconhecido no futuro, quando o Senhor Jesus Cristo voltar ao mundo. Apenas Deus sabe quando esse momento será.</w:t>
      </w:r>
    </w:p>
    <w:p>
      <w:pPr/>
      <w:r>
        <w:rPr>
          <w:lang w:val="pt_PT" w:bidi="pt_PT"/>
        </w:rPr>
      </w:r>
      <w:r>
        <w:rPr>
          <w:lang w:val="pt_PT" w:bidi="pt_PT"/>
        </w:rPr>
        <w:t>A parte três começa quando Paulo de repente começa a louvar a Deus. Essa pode ter sido uma música que era comum na igreja primitiva. Paulo começa dizendo que Deus é o último e mais alto governante de três maneiras diferentes: Deus é o bendito e único soberano, o rei dos reis e o Senhor dos senhores. Esses títulos enfatizam a autoridade e o poder de Deus sobre todos os governantes e poderes.</w:t>
      </w:r>
    </w:p>
    <w:p>
      <w:pPr>
        <w:pStyle w:val="ListBullet"/>
        <w:spacing w:line="240" w:lineRule="auto"/>
        <w:ind w:left="720"/>
      </w:pPr>
      <w:r>
        <w:rPr>
          <w:lang w:val="pt_PT" w:bidi="pt_PT"/>
        </w:rPr>
      </w:r>
      <w:r>
        <w:rPr>
          <w:lang w:val="pt_PT" w:bidi="pt_PT"/>
        </w:rPr>
        <w:t>Pare aqui e discuta em grupo: como você traduziria esses três títulos para Deus em seu idioma? Pense em como transmitir as três ideias:</w:t>
      </w:r>
    </w:p>
    <w:p>
      <w:pPr>
        <w:pStyle w:val="ListBullet"/>
        <w:spacing w:line="240" w:lineRule="auto"/>
        <w:ind w:left="720"/>
      </w:pPr>
      <w:r>
        <w:rPr>
          <w:lang w:val="pt_PT" w:bidi="pt_PT"/>
        </w:rPr>
      </w:r>
      <w:r>
        <w:rPr>
          <w:lang w:val="pt_PT" w:bidi="pt_PT"/>
        </w:rPr>
        <w:t>Considere se há quaisquer títulos ou frases tradicionais em sua cultura que poderiam mostrar esses conceitos. Pause este áudio aqui.</w:t>
      </w:r>
    </w:p>
    <w:p>
      <w:pPr/>
      <w:r>
        <w:rPr>
          <w:lang w:val="pt_PT" w:bidi="pt_PT"/>
        </w:rPr>
      </w:r>
      <w:r>
        <w:rPr>
          <w:lang w:val="pt_PT" w:bidi="pt_PT"/>
        </w:rPr>
        <w:t>Então Paulo continua listando algumas das outras características únicas de Deus, coisas que tornam Deus completamente diferente de qualquer coisa que Deus criou. Paulo diz que Deus merece toda a honra e autoridade ou poder que ele tem porque Deus é imortal, o que significa que Deus não tem início e não tem fim. Ao contrário de todos os seres criados, a existência de Deus é eterna. Deus “habita em uma luz inacessível”. Em outras palavras, Deus é santo e glorioso. A presença de Deus é tão pura e brilhante que nenhum humano pecador pode se aproximar de Deus diretamente. Ninguém viu ou pode ver a Deus. Mesmo que Deus tenha se revelado de várias maneiras, nunca poderemos entender plenamente a natureza de Deus. Essas características de Deus enfatizam como Deus está acima e além de toda a criação. Essas características mostram por que Deus é digno de todo o louvor e honra.</w:t>
      </w:r>
    </w:p>
    <w:p>
      <w:pPr/>
      <w:r>
        <w:rPr>
          <w:lang w:val="pt_PT" w:bidi="pt_PT"/>
        </w:rPr>
      </w:r>
      <w:r>
        <w:rPr>
          <w:lang w:val="pt_PT" w:bidi="pt_PT"/>
        </w:rPr>
        <w:t>Pare aqui e discuta essa pergunta em grupo: como você descreveria essas características de Deus em seu idioma? Como essas descrições afetariam as ideias das pessoas sobre Deus, em oposição a qualquer outro tipo de espíritos em que elas podem acreditar? Pause este áudio aqui.</w:t>
      </w:r>
    </w:p>
    <w:p>
      <w:pPr/>
      <w:r>
        <w:rPr>
          <w:lang w:val="pt_PT" w:bidi="pt_PT"/>
        </w:rPr>
      </w:r>
      <w:r>
        <w:rPr>
          <w:lang w:val="pt_PT" w:bidi="pt_PT"/>
        </w:rPr>
        <w:t>A última palavra que Paulo diz é “amém”, que é uma exclamação que significa algo como: “O que acabei de dizer é realmente verdade!”.</w:t>
      </w:r>
    </w:p>
    <w:p>
      <w:pPr/>
      <w:r>
        <w:rPr>
          <w:lang w:val="pt_PT" w:bidi="pt_PT"/>
        </w:rPr>
      </w:r>
      <w:r>
        <w:rPr>
          <w:lang w:val="pt_PT" w:bidi="pt_PT"/>
        </w:rPr>
        <w:t>Pare aqui e discuta essa pergunta em grupo: o que você diria para reforçar que o que você acabou de dizer era realmente verdadeiro? Pause este áudio aqui.</w:t>
      </w:r>
    </w:p>
    <w:p>
      <w:pPr/>
      <w:r>
        <w:rPr>
          <w:lang w:val="pt_PT" w:bidi="pt_PT"/>
        </w:rPr>
      </w:r>
      <w:r>
        <w:rPr>
          <w:lang w:val="pt_PT" w:bidi="pt_PT"/>
        </w:rPr>
        <w:t>Agora, o grupo deve fazer o roteiro, desenhar ou usar objetos para visualizar a passagem e a atuação nela. Ao mostrar as coisas que acontecem nessa parte da carta, escolha objetos para representar Paulo, Timóteo, Deus, Cristo Jesus, Pilatos e muitas testemunhas. Enquanto Paulo dá essas instruções a Timóteo, imagine que Timóteo está no início de uma corrida ou competição. Deus, Cristo Jesus e outras testemunhas assistem a Timóteo, e todos encorajam Timóteo a correr bem a corrida. Talvez Timóteo se lembre de quando Cristo Jesus disse a Pilatos: “Sou rei”. Timóteo se lembra quando ele disse: “Jesus é rei”. Enquanto Timóteo se lembra dessas coisas, ele olha para Deus e vê que Deus é maravilhoso. Timóteo louva a Deus!</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6:11–16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Muitas testemunhas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E Pôncio Pilatos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À medida que a cena começa, alguém que atua como Paulo aponta para uma pessoa que atua como Timóteo, porque Paulo fala com Timóteo, o homem de Deus, muito diretamente. Então Timóteo corre para longe de coisas que representam as coisas ruins, e ele corre para as coisas boas que Deus diz para fazer. Timóteo luta contra essas coisas ruins e se agarra fortemente a algo que representa a vida eterna.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Vemos Jesus, que está em julgamento, dizer a Pôncio Pilatos: “Sou rei”. Então a pessoa que interpreta Timóteo fica na frente de uma multidão e diz: “Jesus é rei”. Duas pessoas que Timóteo não pode ver, Deus e Jesus, assistem a Timóteo.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Timóteo corre bem a corrida. Timóteo é completamente limpo, sem nenhuma sujeira nele, porque Timóteo é fiel e segue os mandamentos de Deus. Então Deus traz Jesus de repente à cena, e Deus aparece com Jesus em uma luz muito brilhante. Ninguém pode vir perto de Deus. Reis e governantes se curvam diante de Deus enquanto eles honram a Deus e o louvam.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6:11–16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dá uma lista de boas maneiras de o homem de Deus, ou Timóteo, viver. Timóteo deve procurar a </w:t>
      </w:r>
      <w:r>
        <w:rPr>
          <w:b/>
          <w:lang w:val="pt_PT" w:bidi="pt_PT"/>
        </w:rPr>
        <w:t>retidão</w:t>
      </w:r>
      <w:r>
        <w:rPr>
          <w:lang w:val="pt_PT" w:bidi="pt_PT"/>
        </w:rPr>
        <w:t xml:space="preserve">. Isso significa que Timóteo deve fazer as coisas que Deus diz que são certas, ou coisas que são justas. Use uma palavra semelhante a justo que você usou em passagens anteriores em 1 Timóteo. Procure a palavra justiça no Glossário Mestre para mais informações. </w:t>
      </w:r>
    </w:p>
    <w:p>
      <w:pPr/>
      <w:r>
        <w:rPr>
          <w:lang w:val="pt_PT" w:bidi="pt_PT"/>
        </w:rPr>
      </w:r>
      <w:r>
        <w:rPr>
          <w:lang w:val="pt_PT" w:bidi="pt_PT"/>
        </w:rPr>
        <w:t xml:space="preserve">Timóteo também deve procurar a </w:t>
      </w:r>
      <w:r>
        <w:rPr>
          <w:b/>
          <w:lang w:val="pt_PT" w:bidi="pt_PT"/>
        </w:rPr>
        <w:t>piedade</w:t>
      </w:r>
      <w:r>
        <w:rPr>
          <w:lang w:val="pt_PT" w:bidi="pt_PT"/>
        </w:rPr>
        <w:t xml:space="preserve">. Piedade significa agir e pensar como Deus quer que alguém faça. Use a mesma palavra ou frase para piedade que você usou em passagens anteriores. Procure a palavra piedade no Glossário Mestre para mais informações. </w:t>
      </w:r>
    </w:p>
    <w:p>
      <w:pPr/>
      <w:r>
        <w:rPr>
          <w:lang w:val="pt_PT" w:bidi="pt_PT"/>
        </w:rPr>
      </w:r>
      <w:r>
        <w:rPr>
          <w:lang w:val="pt_PT" w:bidi="pt_PT"/>
        </w:rPr>
        <w:t xml:space="preserve">Timóteo também deve agir com </w:t>
      </w:r>
      <w:r>
        <w:rPr>
          <w:b/>
          <w:lang w:val="pt_PT" w:bidi="pt_PT"/>
        </w:rPr>
        <w:t>fé</w:t>
      </w:r>
      <w:r>
        <w:rPr>
          <w:lang w:val="pt_PT" w:bidi="pt_PT"/>
        </w:rPr>
        <w:t xml:space="preserve"> e </w:t>
      </w:r>
      <w:r>
        <w:rPr>
          <w:b/>
          <w:lang w:val="pt_PT" w:bidi="pt_PT"/>
        </w:rPr>
        <w:t>amor</w:t>
      </w:r>
      <w:r>
        <w:rPr>
          <w:lang w:val="pt_PT" w:bidi="pt_PT"/>
        </w:rPr>
        <w:t xml:space="preserve">. Ter fé significa sempre confiar em Deus. Timóteo deve amar a Deus e amar as outras pessoas. Use as mesmas palavras ou frases para fé e amor que você usou em passagens anteriores. Procure a palavra fé no Glossário Mestre para mais informações. </w:t>
      </w:r>
    </w:p>
    <w:p>
      <w:pPr/>
      <w:r>
        <w:rPr>
          <w:lang w:val="pt_PT" w:bidi="pt_PT"/>
        </w:rPr>
      </w:r>
      <w:r>
        <w:rPr>
          <w:lang w:val="pt_PT" w:bidi="pt_PT"/>
        </w:rPr>
        <w:t xml:space="preserve">Timóteo deve agir com </w:t>
      </w:r>
      <w:r>
        <w:rPr>
          <w:b/>
          <w:lang w:val="pt_PT" w:bidi="pt_PT"/>
        </w:rPr>
        <w:t>firmeza</w:t>
      </w:r>
      <w:r>
        <w:rPr>
          <w:lang w:val="pt_PT" w:bidi="pt_PT"/>
        </w:rPr>
        <w:t xml:space="preserve"> ou </w:t>
      </w:r>
      <w:r>
        <w:rPr>
          <w:b/>
          <w:lang w:val="pt_PT" w:bidi="pt_PT"/>
        </w:rPr>
        <w:t>resistência</w:t>
      </w:r>
      <w:r>
        <w:rPr>
          <w:lang w:val="pt_PT" w:bidi="pt_PT"/>
        </w:rPr>
        <w:t>. Isso significa que Timóteo deve continuar a trabalhar ou tentar mesmo quando as coisas são muito difíceis ou as pessoas tentam parar Timóteo ou tornar as coisas difíceis. Timóteo deve ser paciente com as pessoas e suportar quando coisas difíceis acontecem. Timóteo não deve ficar chateado com as pessoas ou quando as coisas não acontecerem no momento ou na maneira como Timóteo quer. Uma pessoa firme é confiável.</w:t>
      </w:r>
    </w:p>
    <w:p>
      <w:pPr/>
      <w:r>
        <w:rPr>
          <w:lang w:val="pt_PT" w:bidi="pt_PT"/>
        </w:rPr>
      </w:r>
      <w:r>
        <w:rPr>
          <w:lang w:val="pt_PT" w:bidi="pt_PT"/>
        </w:rPr>
        <w:t>Pare aqui e discuta em grupo qual palavra ou frase você usará para firmeza, ou continuar a trabalhar mesmo quando as coisas são difíceis. Se você já traduziu essa palavra em outro livro da Bíblia, use a mesma palavra que você usou lá. Pause este áudio aqui.</w:t>
      </w:r>
    </w:p>
    <w:p>
      <w:pPr/>
      <w:r>
        <w:rPr>
          <w:lang w:val="pt_PT" w:bidi="pt_PT"/>
        </w:rPr>
      </w:r>
      <w:r>
        <w:rPr>
          <w:lang w:val="pt_PT" w:bidi="pt_PT"/>
        </w:rPr>
        <w:t xml:space="preserve">Timóteo deve agir com </w:t>
      </w:r>
      <w:r>
        <w:rPr>
          <w:b/>
          <w:lang w:val="pt_PT" w:bidi="pt_PT"/>
        </w:rPr>
        <w:t>gentileza</w:t>
      </w:r>
      <w:r>
        <w:rPr>
          <w:lang w:val="pt_PT" w:bidi="pt_PT"/>
        </w:rPr>
        <w:t>. Uma pessoa gentil é gentil com os fracos e não gosta de brigar com as pessoas. Em vez disso, uma pessoa gentil deve considerar as necessidades das pessoas.</w:t>
      </w:r>
    </w:p>
    <w:p>
      <w:pPr/>
      <w:r>
        <w:rPr>
          <w:lang w:val="pt_PT" w:bidi="pt_PT"/>
        </w:rPr>
      </w:r>
      <w:r>
        <w:rPr>
          <w:lang w:val="pt_PT" w:bidi="pt_PT"/>
        </w:rPr>
        <w:t>Pare aqui e, como um grupo, discuta qual palavra ou frase você usará para "gentileza". Se você já traduziu essa palavra em outro livro da Bíblia, use a mesma palavra que você usou lá. Pause este áudio aqui.</w:t>
      </w:r>
    </w:p>
    <w:p>
      <w:pPr/>
      <w:r>
        <w:rPr>
          <w:lang w:val="pt_PT" w:bidi="pt_PT"/>
        </w:rPr>
      </w:r>
      <w:r>
        <w:rPr>
          <w:lang w:val="pt_PT" w:bidi="pt_PT"/>
        </w:rPr>
        <w:t xml:space="preserve">Paulo diz a Timóteo para se agarrar à </w:t>
      </w:r>
      <w:r>
        <w:rPr>
          <w:b/>
          <w:lang w:val="pt_PT" w:bidi="pt_PT"/>
        </w:rPr>
        <w:t>vida eterna</w:t>
      </w:r>
      <w:r>
        <w:rPr>
          <w:lang w:val="pt_PT" w:bidi="pt_PT"/>
        </w:rPr>
        <w:t xml:space="preserve">. Vida eterna significa uma vida com Deus que nunca terminará. Use a mesma palavra ou frase para vida eterna que você usou em passagens anteriores. Procure vida eterna no Glossário Mestre para mais informações. </w:t>
      </w:r>
    </w:p>
    <w:p>
      <w:pPr/>
      <w:r>
        <w:rPr>
          <w:lang w:val="pt_PT" w:bidi="pt_PT"/>
        </w:rPr>
      </w:r>
      <w:r>
        <w:rPr>
          <w:lang w:val="pt_PT" w:bidi="pt_PT"/>
        </w:rPr>
        <w:t xml:space="preserve">Paulo diz a Timóteo para lembrar de fazer a </w:t>
      </w:r>
      <w:r>
        <w:rPr>
          <w:b/>
          <w:lang w:val="pt_PT" w:bidi="pt_PT"/>
        </w:rPr>
        <w:t>boa confissão</w:t>
      </w:r>
      <w:r>
        <w:rPr>
          <w:lang w:val="pt_PT" w:bidi="pt_PT"/>
        </w:rPr>
        <w:t xml:space="preserve">. A boa confissão significa dizer algo verdadeiro. Também significa prometer seguir essa verdade. A verdade é que Jesus é rei. Paulo diz que Cristo Jesus testemunhou diante de Pôncio Pilatos e fez essa mesma boa confissão. Testemunhar ou dar testemunho significa declarar a verdade sobre algo de experiência própria. Use a mesma palavra para "Cristo" que você usou em passagens anteriores. Procure os termos </w:t>
      </w:r>
      <w:r>
        <w:rPr>
          <w:b/>
          <w:lang w:val="pt_PT" w:bidi="pt_PT"/>
        </w:rPr>
        <w:t>Cristo</w:t>
      </w:r>
      <w:r>
        <w:rPr>
          <w:lang w:val="pt_PT" w:bidi="pt_PT"/>
        </w:rPr>
        <w:t xml:space="preserve"> e </w:t>
      </w:r>
      <w:r>
        <w:rPr>
          <w:b/>
          <w:lang w:val="pt_PT" w:bidi="pt_PT"/>
        </w:rPr>
        <w:t>testemunho</w:t>
      </w:r>
      <w:r>
        <w:rPr>
          <w:lang w:val="pt_PT" w:bidi="pt_PT"/>
        </w:rPr>
        <w:t xml:space="preserve"> no Glossário Mestre para mais informações. </w:t>
      </w:r>
    </w:p>
    <w:p>
      <w:pPr/>
      <w:r>
        <w:rPr>
          <w:lang w:val="pt_PT" w:bidi="pt_PT"/>
        </w:rPr>
      </w:r>
      <w:r>
        <w:rPr>
          <w:lang w:val="pt_PT" w:bidi="pt_PT"/>
        </w:rPr>
        <w:t xml:space="preserve">Pare aqui e discuta em grupo qual palavra ou frase você usará para </w:t>
      </w:r>
      <w:r>
        <w:rPr>
          <w:b/>
          <w:lang w:val="pt_PT" w:bidi="pt_PT"/>
        </w:rPr>
        <w:t>boa confissão</w:t>
      </w:r>
      <w:r>
        <w:rPr>
          <w:lang w:val="pt_PT" w:bidi="pt_PT"/>
        </w:rPr>
        <w:t xml:space="preserve"> e </w:t>
      </w:r>
      <w:r>
        <w:rPr>
          <w:b/>
          <w:lang w:val="pt_PT" w:bidi="pt_PT"/>
        </w:rPr>
        <w:t>testemunho</w:t>
      </w:r>
      <w:r>
        <w:rPr>
          <w:lang w:val="pt_PT" w:bidi="pt_PT"/>
        </w:rPr>
        <w:t>. Se você já traduziu essa palavra em outro livro da Bíblia, use a mesma palavra que você usou lá. Pause este áudio aqui.</w:t>
      </w:r>
    </w:p>
    <w:p>
      <w:pPr/>
      <w:r>
        <w:rPr>
          <w:lang w:val="pt_PT" w:bidi="pt_PT"/>
        </w:rPr>
      </w:r>
      <w:r>
        <w:rPr>
          <w:lang w:val="pt_PT" w:bidi="pt_PT"/>
        </w:rPr>
        <w:t>Use a mesma palavra para Cristo que você usou em passagens anteriores, e procure Cristo no Glossário Mestre para mais informações.</w:t>
      </w:r>
    </w:p>
    <w:p>
      <w:pPr/>
      <w:r>
        <w:rPr>
          <w:lang w:val="pt_PT" w:bidi="pt_PT"/>
        </w:rPr>
      </w:r>
      <w:r>
        <w:rPr>
          <w:lang w:val="pt_PT" w:bidi="pt_PT"/>
        </w:rPr>
        <w:t xml:space="preserve">A </w:t>
      </w:r>
      <w:r>
        <w:rPr>
          <w:b/>
          <w:lang w:val="pt_PT" w:bidi="pt_PT"/>
        </w:rPr>
        <w:t>volta</w:t>
      </w:r>
      <w:r>
        <w:rPr>
          <w:lang w:val="pt_PT" w:bidi="pt_PT"/>
        </w:rPr>
        <w:t xml:space="preserve"> do Senhor Jesus Cristo se refere ao fim futuro do mundo quando Jesus retornará.</w:t>
      </w:r>
    </w:p>
    <w:p>
      <w:pPr/>
      <w:r>
        <w:rPr>
          <w:lang w:val="pt_PT" w:bidi="pt_PT"/>
        </w:rPr>
      </w:r>
      <w:r>
        <w:rPr>
          <w:lang w:val="pt_PT" w:bidi="pt_PT"/>
        </w:rPr>
        <w:t xml:space="preserve">Pare aqui e, como um grupo, discuta qual palavra ou frase você usará para </w:t>
      </w:r>
      <w:r>
        <w:rPr>
          <w:b/>
          <w:lang w:val="pt_PT" w:bidi="pt_PT"/>
        </w:rPr>
        <w:t>"volta"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Paulo começa sua lista de louvores a Deus dizendo que Deus é </w:t>
      </w:r>
      <w:r>
        <w:rPr>
          <w:b/>
          <w:lang w:val="pt_PT" w:bidi="pt_PT"/>
        </w:rPr>
        <w:t>abençoado</w:t>
      </w:r>
      <w:r>
        <w:rPr>
          <w:lang w:val="pt_PT" w:bidi="pt_PT"/>
        </w:rPr>
        <w:t xml:space="preserve">. Use a mesma palavra ou frase para abençoado que você usou em passagens anteriores. Procure a palavra </w:t>
      </w:r>
      <w:r>
        <w:rPr>
          <w:b/>
          <w:lang w:val="pt_PT" w:bidi="pt_PT"/>
        </w:rPr>
        <w:t>benção</w:t>
      </w:r>
      <w:r>
        <w:rPr>
          <w:lang w:val="pt_PT" w:bidi="pt_PT"/>
        </w:rPr>
        <w:t xml:space="preserve"> no Glossário Mestre para mais informações. Então ele dá títulos como “rei dos reis” e “senhor dos senhores” que significam que Deus é o mais alto governante, sobre todos os outros governantes que poderiam existir. Procure </w:t>
      </w:r>
      <w:r>
        <w:rPr>
          <w:b/>
          <w:lang w:val="pt_PT" w:bidi="pt_PT"/>
        </w:rPr>
        <w:t>rei</w:t>
      </w:r>
      <w:r>
        <w:rPr>
          <w:lang w:val="pt_PT" w:bidi="pt_PT"/>
        </w:rPr>
        <w:t xml:space="preserve"> e </w:t>
      </w:r>
      <w:r>
        <w:rPr>
          <w:b/>
          <w:lang w:val="pt_PT" w:bidi="pt_PT"/>
        </w:rPr>
        <w:t>Senhor</w:t>
      </w:r>
      <w:r>
        <w:rPr>
          <w:lang w:val="pt_PT" w:bidi="pt_PT"/>
        </w:rPr>
        <w:t xml:space="preserve"> no Glossário Mestre para mais informações e use as mesmas palavras para rei e Senhor que você usou em passagens anteriores. Paulo diz que Deus é </w:t>
      </w:r>
      <w:r>
        <w:rPr>
          <w:b/>
          <w:lang w:val="pt_PT" w:bidi="pt_PT"/>
        </w:rPr>
        <w:t>imortal</w:t>
      </w:r>
      <w:r>
        <w:rPr>
          <w:lang w:val="pt_PT" w:bidi="pt_PT"/>
        </w:rPr>
        <w:t>. Isso significa que ele não tem início ou fim, ele não pode morrer.</w:t>
      </w:r>
    </w:p>
    <w:p>
      <w:pPr/>
      <w:r>
        <w:rPr>
          <w:lang w:val="pt_PT" w:bidi="pt_PT"/>
        </w:rPr>
      </w:r>
      <w:r>
        <w:rPr>
          <w:lang w:val="pt_PT" w:bidi="pt_PT"/>
        </w:rPr>
        <w:t xml:space="preserve">Pare aqui e discuta em grupo qual palavra ou frase você usará para </w:t>
      </w:r>
      <w:r>
        <w:rPr>
          <w:b/>
          <w:lang w:val="pt_PT" w:bidi="pt_PT"/>
        </w:rPr>
        <w:t>imortal</w:t>
      </w:r>
      <w:r>
        <w:rPr>
          <w:lang w:val="pt_PT" w:bidi="pt_PT"/>
        </w:rPr>
        <w:t xml:space="preserve"> ou </w:t>
      </w:r>
      <w:r>
        <w:rPr>
          <w:b/>
          <w:lang w:val="pt_PT" w:bidi="pt_PT"/>
        </w:rPr>
        <w:t>imortalidade</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Finalmente, Paulo chama qualquer um que possa ouvir para honrar a Deus e orar para que Deus governe para sempre. Ele termina com a palavra </w:t>
      </w:r>
      <w:r>
        <w:rPr>
          <w:b/>
          <w:lang w:val="pt_PT" w:bidi="pt_PT"/>
        </w:rPr>
        <w:t>amém</w:t>
      </w:r>
      <w:r>
        <w:rPr>
          <w:lang w:val="pt_PT" w:bidi="pt_PT"/>
        </w:rPr>
        <w:t xml:space="preserve">. Use a mesma palavra para amém que você usou em passagens anteriores. Procure a palavra </w:t>
      </w:r>
      <w:r>
        <w:rPr>
          <w:b/>
          <w:lang w:val="pt_PT" w:bidi="pt_PT"/>
        </w:rPr>
        <w:t>amém</w:t>
      </w:r>
      <w:r>
        <w:rPr>
          <w:lang w:val="pt_PT" w:bidi="pt_PT"/>
        </w:rPr>
        <w:t xml:space="preserve"> no Glossário Mestre para mais informações. </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1 Timóteo 6:17–21</w:t>
      </w:r>
      <w:r>
        <w:rPr>
          <w:lang w:val="pt_PT" w:bidi="pt_PT"/>
        </w:rPr>
      </w:r>
    </w:p>
    <w:p>
      <w:pPr>
        <w:pStyle w:val="Heading3"/>
      </w:pPr>
      <w:r>
        <w:rPr>
          <w:lang w:val="pt_PT" w:bidi="pt_PT"/>
        </w:rPr>
        <w:t>Ouvir e Sentir</w:t>
      </w:r>
    </w:p>
    <w:p>
      <w:pPr/>
      <w:r>
        <w:rPr>
          <w:lang w:val="pt_PT" w:bidi="pt_PT"/>
        </w:rPr>
      </w:r>
      <w:r>
        <w:rPr>
          <w:lang w:val="pt_PT" w:bidi="pt_PT"/>
        </w:rPr>
        <w:t>Nesta etapa, ouçam 1 Timóteo 6:17–21 e guardem em seus corações.</w:t>
      </w:r>
    </w:p>
    <w:p>
      <w:pPr/>
      <w:r>
        <w:rPr>
          <w:lang w:val="pt_PT" w:bidi="pt_PT"/>
        </w:rPr>
      </w:r>
      <w:r>
        <w:rPr>
          <w:lang w:val="pt_PT" w:bidi="pt_PT"/>
        </w:rPr>
        <w:t>Ouça uma versão em áudio de 1 Timóteo 6:17–21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1 Timóteo 6:17–21 na tradução de melhor compreensão.</w:t>
      </w:r>
    </w:p>
    <w:p>
      <w:pPr/>
      <w:r>
        <w:rPr>
          <w:lang w:val="pt_PT" w:bidi="pt_PT"/>
        </w:rPr>
      </w:r>
      <w:r>
        <w:rPr>
          <w:lang w:val="pt_PT" w:bidi="pt_PT"/>
        </w:rPr>
        <w:t>Pause este áudio aqui.</w:t>
      </w:r>
    </w:p>
    <w:p>
      <w:pPr/>
      <w:r>
        <w:rPr>
          <w:lang w:val="pt_PT" w:bidi="pt_PT"/>
        </w:rPr>
      </w:r>
      <w:r>
        <w:rPr>
          <w:lang w:val="pt_PT" w:bidi="pt_PT"/>
        </w:rPr>
        <w:t>Paulo está se aproximando do fim de sua carta a Timóteo. Paulo deu muitas instruções a Timóteo sobre como liderar a igreja em Éfeso. Agora, Paulo dá a Timóteo alguns conselhos finais sobre como instruir os crentes ricos na igreja. Paulo continua a mostrar um contraste entre as riquezas que algumas pessoas queriam e as verdadeiras riquezas. As verdadeiras riquezas são a vida com Deus para sempre que um crente recebe quando esse crente quer seguir a Deus mais do que ele quer qualquer outra coisa.</w:t>
      </w:r>
    </w:p>
    <w:p>
      <w:pPr/>
      <w:r>
        <w:rPr>
          <w:lang w:val="pt_PT" w:bidi="pt_PT"/>
        </w:rPr>
      </w:r>
      <w:r>
        <w:rPr>
          <w:lang w:val="pt_PT" w:bidi="pt_PT"/>
        </w:rPr>
        <w:t>No mundo antigo, muitas pessoas pensavam que se alguém era rico, Deus estava satisfeito com essa pessoa. Alguns cristãos ricos em Éfeso podem ter pensado que suas riquezas significavam que Deus aprovou eles mais do que Deus aprovou outros. Paulo quer corrigir esse mal-entendido. Paulo instrui Timóteo a ensinar os crentes ricos como usar sua riqueza corretamente.</w:t>
      </w:r>
    </w:p>
    <w:p>
      <w:pPr/>
      <w:r>
        <w:rPr>
          <w:lang w:val="pt_PT" w:bidi="pt_PT"/>
        </w:rPr>
      </w:r>
      <w:r>
        <w:rPr>
          <w:lang w:val="pt_PT" w:bidi="pt_PT"/>
        </w:rPr>
        <w:t>Éfeso era uma cidade próspera, e alguns membros da igreja lá eram bastante ricos. Paulo quer avisar esses cristãos ricos que eles acharão difícil pensar da maneira correta sobre dinheiro e fazer o que eles devem com seu dinheiro. Paulo quer garantir que essas pessoas não coloquem sua esperança em suas riquezas, que podem desaparecer rapidamente. Em vez disso, esses cristãos devem colocar sua esperança em Deus, que fornece tudo o que precisamos.</w:t>
      </w:r>
    </w:p>
    <w:p>
      <w:pPr/>
      <w:r>
        <w:rPr>
          <w:lang w:val="pt_PT" w:bidi="pt_PT"/>
        </w:rPr>
      </w:r>
      <w:r>
        <w:rPr>
          <w:lang w:val="pt_PT" w:bidi="pt_PT"/>
        </w:rPr>
        <w:t>Pare aqui e discuta essa pergunta com a equipe de tradução: em sua cultura, o que as pessoas pensam de pessoas ricas? Como as pessoas pensam que o dinheiro afeta seu relacionamento com Deus? Como a riqueza pode criar problemas para os crentes? Pause este áudio aqui.</w:t>
      </w:r>
    </w:p>
    <w:p>
      <w:pPr/>
      <w:r>
        <w:rPr>
          <w:lang w:val="pt_PT" w:bidi="pt_PT"/>
        </w:rPr>
      </w:r>
      <w:r>
        <w:rPr>
          <w:lang w:val="pt_PT" w:bidi="pt_PT"/>
        </w:rPr>
        <w:t>Paulo lembra os crentes ricos que Deus nos dá tudo para nosso proveito. Deus na verdade nos dá mais do que precisamos! Isso mostra que ter dinheiro e posses não é errado em si. O problema vem quando as pessoas confiam em sua riqueza em vez de em Deus.</w:t>
      </w:r>
    </w:p>
    <w:p>
      <w:pPr/>
      <w:r>
        <w:rPr>
          <w:lang w:val="pt_PT" w:bidi="pt_PT"/>
        </w:rPr>
      </w:r>
      <w:r>
        <w:rPr>
          <w:lang w:val="pt_PT" w:bidi="pt_PT"/>
        </w:rPr>
        <w:t>Paulo então dá instruções práticas sobre como os crentes ricos devem usar sua riqueza. Esses crentes devem fazer boas ações, ser generosos e compartilhar com os outros. Ao fazer isso, os crentes armazenam tesouros para si mesmos para a era vindoura. Aqui, Paulo está falando sobre a vida eterna — a vida que continua além de nossa existência terrena. Essa vida eterna é o que Paulo chama de “vida verdadeira” ou “a vida que é realmente vida”. Paulo quer dizer que ao usar sua riqueza para o bem e ser generosos, os crentes ricos investem em seu futuro eterno. Esses crentes constroem uma forte fundação espiritual que durará além dessa vida presente. No entanto, ao mesmo tempo, os crentes ricos têm uma vida plena aqui nessa terra! Esses crentes seguem a Deus quando eles são generosos, o que significa que sua vida aqui é cheia de alegria!</w:t>
      </w:r>
    </w:p>
    <w:p>
      <w:pPr/>
      <w:r>
        <w:rPr>
          <w:lang w:val="pt_PT" w:bidi="pt_PT"/>
        </w:rPr>
      </w:r>
      <w:r>
        <w:rPr>
          <w:lang w:val="pt_PT" w:bidi="pt_PT"/>
        </w:rPr>
        <w:t>Pare aqui e discuta essa pergunta em grupo: em sua comunidade, como as pessoas com mais recursos tipicamente usam sua riqueza? Quais são algumas maneiras pelas quais as pessoas podem ser generosas com o que elas têm? Como as pessoas se preparam para o futuro? Como a preparação para a vida eterna pode ser semelhante ou diferente? Pause este áudio aqui.</w:t>
      </w:r>
    </w:p>
    <w:p>
      <w:pPr/>
      <w:r>
        <w:rPr>
          <w:lang w:val="pt_PT" w:bidi="pt_PT"/>
        </w:rPr>
      </w:r>
      <w:r>
        <w:rPr>
          <w:lang w:val="pt_PT" w:bidi="pt_PT"/>
        </w:rPr>
        <w:t>Finalmente, Paulo insta Timóteo a proteger algo que alguém confiou a Timóteo. Provavelmente, Paulo está dizendo a Timóteo para continuar a ensinar bem a verdadeira mensagem do evangelho sobre Jesus. Paulo confiou a Timóteo esses ensinamentos, o que significa que Paulo confiou que Timóteo ensinaria bem essas doutrinas. Paulo adverte contra falácias vazias, ou falar sobre coisas que não são de Deus. Às vezes as pessoas falam sobre ideias que as pessoas pensam que são conhecimentos importantes, mesmo que essas coisas não sejam realmente verdadeiras. Em Éfeso, havia falsos mestres que promoviam suas próprias ideias como conhecimento especial. Paulo usa uma linguagem especial para descrever aqueles que seguiram falsos ensinamentos. Paulo diz que essas pessoas “partiram da fé” ou “vagaram para longe da fé”, como alguém que se desviou do caminho correto e se perdeu. Paulo quer que Timóteo fique no caminho certo protegendo o verdadeiro evangelho e evitando ideias erradas.</w:t>
      </w:r>
    </w:p>
    <w:p>
      <w:pPr/>
      <w:r>
        <w:rPr>
          <w:lang w:val="pt_PT" w:bidi="pt_PT"/>
        </w:rPr>
      </w:r>
      <w:r>
        <w:rPr>
          <w:lang w:val="pt_PT" w:bidi="pt_PT"/>
        </w:rPr>
        <w:t>Paulo termina a carta com uma bênção comum. Paulo pede a Deus para mostrar a graça, ou mostrar à igreja de Éfeso o favor de Deus, mesmo que eles não mereçam!</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1 Timóteo 6:17–21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dá instruções a Timóteo sobre como ensinar os crentes ricos na igreja.</w:t>
      </w:r>
    </w:p>
    <w:p>
      <w:pPr/>
      <w:r>
        <w:rPr>
          <w:lang w:val="pt_PT" w:bidi="pt_PT"/>
        </w:rPr>
      </w:r>
      <w:r>
        <w:rPr>
          <w:b/>
          <w:lang w:val="pt_PT" w:bidi="pt_PT"/>
        </w:rPr>
        <w:t>Na segunda parte:</w:t>
      </w:r>
      <w:r>
        <w:rPr>
          <w:lang w:val="pt_PT" w:bidi="pt_PT"/>
        </w:rPr>
        <w:t xml:space="preserve"> Paulo dá a Timóteo um aviso final e encorajamento para proteger o verdadeiro evangelho.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que é o escritor</w:t>
      </w:r>
    </w:p>
    <w:p>
      <w:pPr>
        <w:pStyle w:val="ListBullet"/>
        <w:spacing w:line="240" w:lineRule="auto"/>
        <w:ind w:left="720"/>
      </w:pPr>
      <w:r>
        <w:rPr>
          <w:lang w:val="pt_PT" w:bidi="pt_PT"/>
        </w:rPr>
      </w:r>
      <w:r>
        <w:rPr>
          <w:lang w:val="pt_PT" w:bidi="pt_PT"/>
        </w:rPr>
        <w:t>Timóteo, que é o destinatário</w:t>
      </w:r>
    </w:p>
    <w:p>
      <w:pPr>
        <w:pStyle w:val="ListBullet"/>
        <w:spacing w:line="240" w:lineRule="auto"/>
        <w:ind w:left="720"/>
      </w:pPr>
      <w:r>
        <w:rPr>
          <w:lang w:val="pt_PT" w:bidi="pt_PT"/>
        </w:rPr>
      </w:r>
      <w:r>
        <w:rPr>
          <w:lang w:val="pt_PT" w:bidi="pt_PT"/>
        </w:rPr>
        <w:t>Crentes ricos na igreja de Éfeso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dá instruções específicas a Timóteo para um grupo particular na igreja — aqueles que são ricos. Paulo quer que Timóteo ordene que essas pessoas não sejam arrogantes ou esperançosas na riqueza. Essas pessoas não devem confiar no dinheiro porque o dinheiro poderia ir embora a qualquer momento. Em vez disso, essas pessoas devem esperar em Deus. Paulo descreve Deus como alguém que nos dá tudo para nosso bem.</w:t>
      </w:r>
    </w:p>
    <w:p>
      <w:pPr/>
      <w:r>
        <w:rPr>
          <w:lang w:val="pt_PT" w:bidi="pt_PT"/>
        </w:rPr>
      </w:r>
      <w:r>
        <w:rPr>
          <w:lang w:val="pt_PT" w:bidi="pt_PT"/>
        </w:rPr>
        <w:t>Paulo então dá alguns mandamentos a pessoas ricas. Paulo diz a essas pessoas para fazer o bem, e ainda mais: Paulo diz a essas pessoas para fazer muitas e muitas boas ações, ser generosos e estar dispostos a compartilhar.</w:t>
      </w:r>
    </w:p>
    <w:p>
      <w:pPr/>
      <w:r>
        <w:rPr>
          <w:lang w:val="pt_PT" w:bidi="pt_PT"/>
        </w:rPr>
      </w:r>
      <w:r>
        <w:rPr>
          <w:lang w:val="pt_PT" w:bidi="pt_PT"/>
        </w:rPr>
        <w:t>Pare aqui e discuta essa pergunta em grupo: como você interpretaria cada um desses tipos de riquezas? Por exemplo, como você mostraria alguém que é rico em dinheiro versus alguém que é rico em boas ações? Como você interpretaria cada um desses mandamentos? Quais ações mostrariam alguém fazendo cada uma dessas coisas? Pause este áudio aqui.</w:t>
      </w:r>
    </w:p>
    <w:p>
      <w:pPr/>
      <w:r>
        <w:rPr>
          <w:lang w:val="pt_PT" w:bidi="pt_PT"/>
        </w:rPr>
      </w:r>
      <w:r>
        <w:rPr>
          <w:lang w:val="pt_PT" w:bidi="pt_PT"/>
        </w:rPr>
        <w:t>Paulo explica que ao seguir esses mandamentos nessa era presente, os crentes ricos “acumularão tesouros para si mesmos como uma fundação firme para a era vindoura”. Isso significa que as ações presentes desses crentes terão consequências para seu futuro com Deus para sempre. Paulo contrasta “essa era presente” com “a era que está por vir”.</w:t>
      </w:r>
    </w:p>
    <w:p>
      <w:pPr/>
      <w:r>
        <w:rPr>
          <w:lang w:val="pt_PT" w:bidi="pt_PT"/>
        </w:rPr>
      </w:r>
      <w:r>
        <w:rPr>
          <w:lang w:val="pt_PT" w:bidi="pt_PT"/>
        </w:rPr>
        <w:t>Pare aqui e discuta essas perguntas em grupo: peça a uma pessoa que represente “essa era presente” e outra que represente “a era vindoura”. Como cada pessoa se portaria? O que eles diriam? Como você mostraria a diferença entre como uma pessoa coloca esperança na riqueza, ou na era presente, ou como essa pessoa armazena tesouros para a era vindoura? Pause este áudio aqui.</w:t>
      </w:r>
    </w:p>
    <w:p>
      <w:pPr/>
      <w:r>
        <w:rPr>
          <w:lang w:val="pt_PT" w:bidi="pt_PT"/>
        </w:rPr>
      </w:r>
      <w:r>
        <w:rPr>
          <w:lang w:val="pt_PT" w:bidi="pt_PT"/>
        </w:rPr>
        <w:t xml:space="preserve">Pare aqui e discuta em grupo: em sua cultura, como as pessoas constroem fundações para casas ou edifícios? Olhe para a imagem de uma </w:t>
      </w:r>
      <w:r>
        <w:rPr>
          <w:lang w:val="pt_PT" w:bidi="pt_PT"/>
        </w:rPr>
        <w:t>fundação</w:t>
      </w:r>
      <w:r>
        <w:rPr>
          <w:lang w:val="pt_PT" w:bidi="pt_PT"/>
        </w:rPr>
        <w:t>. O que torna uma fundação forte e duradoura? Como isso é semelhante ou diferente da maneira como Paulo usa essa ideia nessa passagem? Pause este áudio aqui.</w:t>
      </w:r>
    </w:p>
    <w:p>
      <w:pPr/>
      <w:r>
        <w:rPr>
          <w:lang w:val="pt_PT" w:bidi="pt_PT"/>
        </w:rPr>
      </w:r>
      <w:r>
        <w:rPr>
          <w:lang w:val="pt_PT" w:bidi="pt_PT"/>
        </w:rPr>
        <w:t>Pare aqui e discuta em grupo: o que você acha que Paulo quer dizer com “a vida que é verdadeira”? Como isso é diferente da vida comum? Pause este áudio aqui.</w:t>
      </w:r>
    </w:p>
    <w:p>
      <w:pPr/>
      <w:r>
        <w:rPr>
          <w:lang w:val="pt_PT" w:bidi="pt_PT"/>
        </w:rPr>
      </w:r>
      <w:r>
        <w:rPr>
          <w:lang w:val="pt_PT" w:bidi="pt_PT"/>
        </w:rPr>
        <w:t>Pare aqui e discuta em grupo: em seu idioma, como você expressaria a ideia de “agarrar” algo que não é físico, como a vida? Isso significa que alguém vive plenamente de uma maneira que segue a Deus e é plenamente dedicado a Deus. Tente algumas maneiras diferentes e veja qual captura melhor a ideia de agarrar firmemente a verdadeira vida. Pause este áudio aqui.</w:t>
      </w:r>
    </w:p>
    <w:p>
      <w:pPr/>
      <w:r>
        <w:rPr>
          <w:lang w:val="pt_PT" w:bidi="pt_PT"/>
        </w:rPr>
      </w:r>
      <w:r>
        <w:rPr>
          <w:lang w:val="pt_PT" w:bidi="pt_PT"/>
        </w:rPr>
        <w:t>Na segunda parte, Paulo muda seu foco para o próprio Timóteo. Paulo diz a Timóteo para proteger a verdadeira mensagem do evangelho sobre Jesus que Paulo ensinou a Timóteo.</w:t>
      </w:r>
    </w:p>
    <w:p>
      <w:pPr/>
      <w:r>
        <w:rPr>
          <w:lang w:val="pt_PT" w:bidi="pt_PT"/>
        </w:rPr>
      </w:r>
      <w:r>
        <w:rPr>
          <w:lang w:val="pt_PT" w:bidi="pt_PT"/>
        </w:rPr>
        <w:t>Paulo adverte Timóteo para se afastar das falas que desonram a Deus ou a verdade de Deus e as ideias que as pessoas pensam que são verdadeiro conhecimento, mas são realmente contra a verdade.</w:t>
      </w:r>
    </w:p>
    <w:p>
      <w:pPr/>
      <w:r>
        <w:rPr>
          <w:lang w:val="pt_PT" w:bidi="pt_PT"/>
        </w:rPr>
      </w:r>
      <w:r>
        <w:rPr>
          <w:lang w:val="pt_PT" w:bidi="pt_PT"/>
        </w:rPr>
        <w:t>Paulo diz que algumas pessoas confiaram nessas coisas em vez de Deus e vagaram para longe da fé. Isso mostra que é uma coisa séria confiar em qualquer coisa que não o próprio Deus.</w:t>
      </w:r>
    </w:p>
    <w:p>
      <w:pPr/>
      <w:r>
        <w:rPr>
          <w:lang w:val="pt_PT" w:bidi="pt_PT"/>
        </w:rPr>
      </w:r>
      <w:r>
        <w:rPr>
          <w:lang w:val="pt_PT" w:bidi="pt_PT"/>
        </w:rPr>
        <w:t>Paulo termina com uma breve bênção de encerramento, pedindo que a graça, ou o favor imerecido de Deus, esteja com Timóteo e os crentes.</w:t>
      </w:r>
    </w:p>
    <w:p>
      <w:pPr/>
      <w:r>
        <w:rPr>
          <w:lang w:val="pt_PT" w:bidi="pt_PT"/>
        </w:rPr>
      </w:r>
      <w:r>
        <w:rPr>
          <w:lang w:val="pt_PT" w:bidi="pt_PT"/>
        </w:rPr>
        <w:t>Agora, o grupo deve fazer o roteiro, desenhar ou usar objetos para visualizar a passagem e a atuação nela. Você pode querer ter objetos para representar pessoas ricas e seu dinheiro ou riqueza. Considere como você pode mostrar o contraste entre como as pessoas colocam esperança na riqueza versus como elas colocam esperança em Deus. Além disso, pense em como representar a ideia de “armazenar tesouros” no céu por meio de boas ações e generosidade. Como você pode mostrar que boas ações e ser generoso fazem mais tesouros no céu?</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1 Timóteo 6:17–21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b/>
          <w:lang w:val="pt_PT" w:bidi="pt_PT"/>
        </w:rPr>
        <w:t>Os personagens dessa passagem são:</w:t>
      </w:r>
    </w:p>
    <w:p>
      <w:pPr>
        <w:pStyle w:val="ListBullet"/>
        <w:spacing w:line="240" w:lineRule="auto"/>
        <w:ind w:left="720"/>
      </w:pPr>
      <w:r>
        <w:rPr>
          <w:lang w:val="pt_PT" w:bidi="pt_PT"/>
        </w:rPr>
      </w:r>
      <w:r>
        <w:rPr>
          <w:lang w:val="pt_PT" w:bidi="pt_PT"/>
        </w:rPr>
        <w:t>Paulo, que é o escritor</w:t>
      </w:r>
    </w:p>
    <w:p>
      <w:pPr>
        <w:pStyle w:val="ListBullet"/>
        <w:spacing w:line="240" w:lineRule="auto"/>
        <w:ind w:left="720"/>
      </w:pPr>
      <w:r>
        <w:rPr>
          <w:lang w:val="pt_PT" w:bidi="pt_PT"/>
        </w:rPr>
      </w:r>
      <w:r>
        <w:rPr>
          <w:lang w:val="pt_PT" w:bidi="pt_PT"/>
        </w:rPr>
        <w:t>Timóteo, que é o destinatário</w:t>
      </w:r>
    </w:p>
    <w:p>
      <w:pPr>
        <w:pStyle w:val="ListBullet"/>
        <w:spacing w:line="240" w:lineRule="auto"/>
        <w:ind w:left="720"/>
      </w:pPr>
      <w:r>
        <w:rPr>
          <w:lang w:val="pt_PT" w:bidi="pt_PT"/>
        </w:rPr>
      </w:r>
      <w:r>
        <w:rPr>
          <w:lang w:val="pt_PT" w:bidi="pt_PT"/>
        </w:rPr>
        <w:t>Crentes ricos na igreja de Éfeso</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parte um, Paulo está escrevendo uma carta a Timóteo. Paulo dá instruções a Timóteo para o povo rico. Paulo diz a Timóteo para dizer a essas pessoas para não esperar que coisas boas venham de suas riquezas, mas esperar que as coisas boas venham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ordenando ao povo rico que faça muitas coisas boas e compartilhe as bênçãos que têm porque eles são ricos. Paulo diz a esses crentes para fazer isso porque eles terão um grande tesouro na próxima era. Dessa maneira, esses crentes investem no céu, o lugar onde eles viverão para sempre, não apenas nessa era.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um crente rico: “O que você está sentindo ou pensando?”. A pessoa pode dizer: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parte dois, Paulo instrui Timóteo a ser fiel à boa mensagem sobre Jesus e ter cuidado para não falar sobre coisas inúteis ou seguir ideias ruins que fazem com que as pessoas parem de acreditar em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termina com: “A graça esteja com todos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1 Timóteo 6:17–21 na tradução de melhor compreensão.</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aos ricos para colocar sua </w:t>
      </w:r>
      <w:r>
        <w:rPr>
          <w:b/>
          <w:lang w:val="pt_PT" w:bidi="pt_PT"/>
        </w:rPr>
        <w:t>esperança</w:t>
      </w:r>
      <w:r>
        <w:rPr>
          <w:lang w:val="pt_PT" w:bidi="pt_PT"/>
        </w:rPr>
        <w:t xml:space="preserve"> em Deus em vez de na riqueza. Use a mesma palavra ou frase para esperança que você usou anteriormente em 1 Timóteo. Para mais informações sobre esperança, consulte o Glossário Mestre.</w:t>
      </w:r>
    </w:p>
    <w:p>
      <w:pPr/>
      <w:r>
        <w:rPr>
          <w:lang w:val="pt_PT" w:bidi="pt_PT"/>
        </w:rPr>
      </w:r>
      <w:r>
        <w:rPr>
          <w:lang w:val="pt_PT" w:bidi="pt_PT"/>
        </w:rPr>
        <w:t xml:space="preserve">Paulo instrui os ricos a fazer o bem e ser ricos em </w:t>
      </w:r>
      <w:r>
        <w:rPr>
          <w:b/>
          <w:lang w:val="pt_PT" w:bidi="pt_PT"/>
        </w:rPr>
        <w:t>boas ações</w:t>
      </w:r>
      <w:r>
        <w:rPr>
          <w:lang w:val="pt_PT" w:bidi="pt_PT"/>
        </w:rPr>
        <w:t>. As boas ações são ações que beneficiam os outros e agradam a Deus. Use a mesma frase para boas ações que você usou anteriormente em 1 Timóteo.</w:t>
      </w:r>
    </w:p>
    <w:p>
      <w:pPr/>
      <w:r>
        <w:rPr>
          <w:lang w:val="pt_PT" w:bidi="pt_PT"/>
        </w:rPr>
      </w:r>
      <w:r>
        <w:rPr>
          <w:lang w:val="pt_PT" w:bidi="pt_PT"/>
        </w:rPr>
        <w:t xml:space="preserve">Paulo diz aos ricos para ser </w:t>
      </w:r>
      <w:r>
        <w:rPr>
          <w:b/>
          <w:lang w:val="pt_PT" w:bidi="pt_PT"/>
        </w:rPr>
        <w:t>generosos</w:t>
      </w:r>
      <w:r>
        <w:rPr>
          <w:lang w:val="pt_PT" w:bidi="pt_PT"/>
        </w:rPr>
        <w:t xml:space="preserve"> e dispostos a compartilhar. Quando alguém é generoso, ele dá muito dinheiro ou coisas para ajudar os outros.</w:t>
      </w:r>
    </w:p>
    <w:p>
      <w:pPr/>
      <w:r>
        <w:rPr>
          <w:lang w:val="pt_PT" w:bidi="pt_PT"/>
        </w:rPr>
      </w:r>
      <w:r>
        <w:rPr>
          <w:lang w:val="pt_PT" w:bidi="pt_PT"/>
        </w:rPr>
        <w:t>Pare aqui e discuta em grupo como você traduzirá esse conceito de ser generoso. Pause este áudio aqui.</w:t>
      </w:r>
    </w:p>
    <w:p>
      <w:pPr/>
      <w:r>
        <w:rPr>
          <w:lang w:val="pt_PT" w:bidi="pt_PT"/>
        </w:rPr>
      </w:r>
      <w:r>
        <w:rPr>
          <w:lang w:val="pt_PT" w:bidi="pt_PT"/>
        </w:rPr>
        <w:t xml:space="preserve">Paulo diz que ao fazer essas coisas, os crentes ricos </w:t>
      </w:r>
      <w:r>
        <w:rPr>
          <w:b/>
          <w:lang w:val="pt_PT" w:bidi="pt_PT"/>
        </w:rPr>
        <w:t>ajuntarão tesouros</w:t>
      </w:r>
      <w:r>
        <w:rPr>
          <w:lang w:val="pt_PT" w:bidi="pt_PT"/>
        </w:rPr>
        <w:t>, ou armazenarão o tesouro para si mesmos. Essa é uma linguagem especial que significa reunir ou armazenar algo valioso para o futuro.</w:t>
      </w:r>
    </w:p>
    <w:p>
      <w:pPr/>
      <w:r>
        <w:rPr>
          <w:lang w:val="pt_PT" w:bidi="pt_PT"/>
        </w:rPr>
      </w:r>
      <w:r>
        <w:rPr>
          <w:lang w:val="pt_PT" w:bidi="pt_PT"/>
        </w:rPr>
        <w:t>Pare aqui e discuta em grupo como você traduzirá esse conceito de ajuntar tesouros. Pause este áudio aqui.</w:t>
      </w:r>
    </w:p>
    <w:p>
      <w:pPr/>
      <w:r>
        <w:rPr>
          <w:lang w:val="pt_PT" w:bidi="pt_PT"/>
        </w:rPr>
      </w:r>
      <w:r>
        <w:rPr>
          <w:lang w:val="pt_PT" w:bidi="pt_PT"/>
        </w:rPr>
        <w:t xml:space="preserve">Paulo se refere à </w:t>
      </w:r>
      <w:r>
        <w:rPr>
          <w:b/>
          <w:lang w:val="pt_PT" w:bidi="pt_PT"/>
        </w:rPr>
        <w:t>era que está por vir</w:t>
      </w:r>
      <w:r>
        <w:rPr>
          <w:lang w:val="pt_PT" w:bidi="pt_PT"/>
        </w:rPr>
        <w:t>, o que significa o tempo futuro em que Deus estabelecerá plenamente seu reino quando Jesus retornar para governar. Para mais informações, procure Reino de Deus no Glossário Mestre e preste atenção às partes que falam sobre o futuro reino perfeito.</w:t>
      </w:r>
    </w:p>
    <w:p>
      <w:pPr/>
      <w:r>
        <w:rPr>
          <w:lang w:val="pt_PT" w:bidi="pt_PT"/>
        </w:rPr>
      </w:r>
      <w:r>
        <w:rPr>
          <w:lang w:val="pt_PT" w:bidi="pt_PT"/>
        </w:rPr>
        <w:t>Pare aqui e discuta em grupo como você traduzirá esse conceito de era vindoura. Pause este áudio aqui.</w:t>
      </w:r>
    </w:p>
    <w:p>
      <w:pPr/>
      <w:r>
        <w:rPr>
          <w:lang w:val="pt_PT" w:bidi="pt_PT"/>
        </w:rPr>
      </w:r>
      <w:r>
        <w:rPr>
          <w:lang w:val="pt_PT" w:bidi="pt_PT"/>
        </w:rPr>
        <w:t xml:space="preserve">Paulo menciona o que as pessoas falsamente chamam de </w:t>
      </w:r>
      <w:r>
        <w:rPr>
          <w:b/>
          <w:lang w:val="pt_PT" w:bidi="pt_PT"/>
        </w:rPr>
        <w:t>conhecimento</w:t>
      </w:r>
      <w:r>
        <w:rPr>
          <w:lang w:val="pt_PT" w:bidi="pt_PT"/>
        </w:rPr>
        <w:t xml:space="preserve">. Isso se refere a ensinamentos que alegam ser verdadeiros, mas são na verdade falsos. Use a mesma palavra ou frase para conhecimento que você usou anteriormente em 1 Timóteo. </w:t>
      </w:r>
    </w:p>
    <w:p>
      <w:pPr/>
      <w:r>
        <w:rPr>
          <w:lang w:val="pt_PT" w:bidi="pt_PT"/>
        </w:rPr>
      </w:r>
      <w:r>
        <w:rPr>
          <w:lang w:val="pt_PT" w:bidi="pt_PT"/>
        </w:rPr>
        <w:t xml:space="preserve">Finalmente, Paulo diz que alguns saíram da </w:t>
      </w:r>
      <w:r>
        <w:rPr>
          <w:b/>
          <w:lang w:val="pt_PT" w:bidi="pt_PT"/>
        </w:rPr>
        <w:t>fé</w:t>
      </w:r>
      <w:r>
        <w:rPr>
          <w:lang w:val="pt_PT" w:bidi="pt_PT"/>
        </w:rPr>
        <w:t>. Isso dá uma imagem de alguém que caminha para fora do caminho certo. Use a mesma palavra para fé que você usou em passagens anteriores. Para mais informações sobre fé, consulte o Glossário Mestre.</w:t>
      </w:r>
    </w:p>
    <w:p>
      <w:pPr/>
      <w:r>
        <w:rPr>
          <w:lang w:val="pt_PT" w:bidi="pt_PT"/>
        </w:rPr>
      </w:r>
      <w:r>
        <w:rPr>
          <w:lang w:val="pt_PT" w:bidi="pt_PT"/>
        </w:rPr>
        <w:t xml:space="preserve">Paulo se despede pedindo a Deus para dar </w:t>
      </w:r>
      <w:r>
        <w:rPr>
          <w:b/>
          <w:lang w:val="pt_PT" w:bidi="pt_PT"/>
        </w:rPr>
        <w:t>graça</w:t>
      </w:r>
      <w:r>
        <w:rPr>
          <w:lang w:val="pt_PT" w:bidi="pt_PT"/>
        </w:rPr>
        <w:t xml:space="preserve"> a Timóteo e aos crentes em Éfeso. Use a mesma palavra para graça que você usou anteriormente e procure graça no Glossário Mestre para mais informações.</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