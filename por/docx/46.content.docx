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w:t>
      </w:r>
      <w:r>
        <w:rPr>
          <w:lang w:val="pt_PT" w:bidi="pt_PT"/>
        </w:rPr>
      </w:r>
    </w:p>
    <w:p>
      <w:pPr/>
      <w:r>
        <w:rPr>
          <w:lang w:val="pt_PT" w:bidi="pt_PT"/>
        </w:rPr>
      </w:r>
      <w:r>
        <w:rPr>
          <w:b/>
          <w:lang w:val="pt_PT" w:bidi="pt_PT"/>
        </w:rPr>
        <w:t>Familiarization, Internalization, Articulation (FIA) Translation Guide</w:t>
      </w:r>
      <w:r>
        <w:rPr>
          <w:lang w:val="pt_PT" w:bidi="pt_PT"/>
        </w:rPr>
        <w:t xml:space="preserve"> © 2025 Word Collective Released under CC BY-SA 4.0 license. </w:t>
      </w:r>
      <w:r>
        <w:rPr>
          <w:lang w:val="pt_PT" w:bidi="pt_PT"/>
        </w:rPr>
        <w:t>Familiarization, Internalization, Articulation (FIA) Translation Guide</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1CO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Coríntios 1:1–9</w:t>
      </w:r>
      <w:r>
        <w:rPr>
          <w:lang w:val="pt_PT" w:bidi="pt_PT"/>
        </w:rPr>
      </w:r>
    </w:p>
    <w:p>
      <w:pPr>
        <w:pStyle w:val="Heading3"/>
      </w:pPr>
      <w:r>
        <w:rPr>
          <w:lang w:val="pt_PT" w:bidi="pt_PT"/>
        </w:rPr>
        <w:t>Ouvir e Sentir</w:t>
      </w:r>
    </w:p>
    <w:p>
      <w:pPr/>
      <w:r>
        <w:rPr>
          <w:lang w:val="pt_PT" w:bidi="pt_PT"/>
        </w:rPr>
      </w:r>
      <w:r>
        <w:rPr>
          <w:lang w:val="pt_PT" w:bidi="pt_PT"/>
        </w:rPr>
        <w:t>Nesta etapa, ouçam 1 Coríntios 1.1–9 e guardem em seus corações.</w:t>
      </w:r>
    </w:p>
    <w:p>
      <w:pPr/>
      <w:r>
        <w:rPr>
          <w:lang w:val="pt_PT" w:bidi="pt_PT"/>
        </w:rPr>
      </w:r>
      <w:r>
        <w:rPr>
          <w:lang w:val="pt_PT" w:bidi="pt_PT"/>
        </w:rPr>
        <w:t>Ouçam uma versão em áudio de 1 Coríntios 1.1–9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1.1–9 na tradução mais fácil de entender.</w:t>
      </w:r>
    </w:p>
    <w:p>
      <w:pPr/>
      <w:r>
        <w:rPr>
          <w:lang w:val="pt_PT" w:bidi="pt_PT"/>
        </w:rPr>
      </w:r>
      <w:r>
        <w:rPr>
          <w:lang w:val="pt_PT" w:bidi="pt_PT"/>
        </w:rPr>
        <w:t>Paulo provavelmente está em Éfeso. Ele está recebendo regularmente notícias de seus amigos em Corinto. Cloe, Estêvão e Apolo dizem a ele como os crentes na igreja em Corinto estão fazendo. Eles trazem notícias sobre divisões e problemas na igreja, e eles trazem perguntas dos crentes na igreja. Paulo escreveu aos membros da igreja em Corinto várias vezes e decide escrever-lhes novamente porque os crentes não parecem compreender plenamente as coisas que Paulo lhes ensinou.</w:t>
      </w:r>
    </w:p>
    <w:p>
      <w:pPr/>
      <w:r>
        <w:rPr>
          <w:lang w:val="pt_PT" w:bidi="pt_PT"/>
        </w:rPr>
      </w:r>
      <w:r>
        <w:rPr>
          <w:lang w:val="pt_PT" w:bidi="pt_PT"/>
        </w:rPr>
        <w:t>Paulo começa sua carta como a maioria das pessoas começava cartas nessa parte do mundo naquela época. Ele lembra a eles de quem ele é e para quem ele está escrevendo. Então Paulo agradece a Deus pelos crentes na igreja em Corinto. Mesmo em sua saudação, no entanto, Paulo começa a mencionar os assuntos sobre os quais falará com mais profundidade adiante na carta. Paulo recebeu notícias de que os coríntios estão orgulhosos porque eles pensam que sabem mais do que outras pessoas sabem e falam melhor do que outras pessoas falam. Os coríntios parecem pensar que eles sabem mais e falam melhor por causa de algo bom que eles mesmos fizeram.</w:t>
      </w:r>
    </w:p>
    <w:p>
      <w:pPr/>
      <w:r>
        <w:rPr>
          <w:lang w:val="pt_PT" w:bidi="pt_PT"/>
        </w:rPr>
      </w:r>
      <w:r>
        <w:rPr>
          <w:lang w:val="pt_PT" w:bidi="pt_PT"/>
        </w:rPr>
        <w:t>Paulo sabe que ele deve abordar esses problemas na igreja de Corinto, então ele começa esta carta lembrando aos coríntios do papel dele na igreja. Paulo é um apóstolo, ou alguém que o próprio Cristo enviou para pregar as boas novas, começar igrejas e ajudar essas igrejas a aprender como agir como um bom grupo de crentes. Como o próprio Cristo enviou os apóstolos, os apóstolos tinham autoridade na igreja antiga. Paulo os lembra que o próprio Deus é aquele que chamou ou o nomeou para ser um apóstolo. Paulo lembra à igreja de Corinto que o próprio Deus também é aquele que chamou os crentes em Corinto para serem os santos de Deus, ou seja, pessoas santas. Quando Deus nomeia alguém para fazer uma tarefa, isso significa que as pessoas têm a responsabilidade de completar a tarefa. Paulo quer lembrar aos crentes na igreja em Corinto que cada um deles tem uma responsabilidade como parte do povo santo de Deus para seguir os ensinamentos de Deus e seguir o caminho de Cristo.</w:t>
      </w:r>
    </w:p>
    <w:p>
      <w:pPr/>
      <w:r>
        <w:rPr>
          <w:lang w:val="pt_PT" w:bidi="pt_PT"/>
        </w:rPr>
      </w:r>
      <w:r>
        <w:rPr>
          <w:lang w:val="pt_PT" w:bidi="pt_PT"/>
        </w:rPr>
        <w:t>Paulo diz que ele está com Sóstenes. Não sabemos que papel Sóstenes tem nesta carta porque Paulo não o menciona novamente. Sóstenes pode estar de alguma forma ajudando Paulo com esta carta, ou ele pode ser apenas um dos companheiros de Paulo agora em Éfeso. É possível que Sóstenes tenha sido em um dado momento o chefe da sinagoga em Corinto. Vocês se lembrarão da história em Atos de que as pessoas espancaram, ou atacaram, alguém chamado Sóstenes no tribunal de Gálio em Corinto. Em qualquer caso, os coríntios parecem conhecer esse Sóstenes porque Paulo o chama “o irmão”. Sóstenes deve ter sido especial para os coríntios.</w:t>
      </w:r>
    </w:p>
    <w:p>
      <w:pPr/>
      <w:r>
        <w:rPr>
          <w:lang w:val="pt_PT" w:bidi="pt_PT"/>
        </w:rPr>
      </w:r>
      <w:r>
        <w:rPr>
          <w:lang w:val="pt_PT" w:bidi="pt_PT"/>
        </w:rPr>
        <w:t>Embora não ouçamos nada mais sobre Cloe nas Escrituras, ouvimos na próxima passagem que alguém chamada Cloe veio de Corinto e provavelmente deu a Paulo notícias sobre as divisões na igreja em Corinto. Vocês se lembrarão que uma igreja é uma comunidade reunida de pessoas que se juntam para um propósito específico. No tempo do Novo Testamento, uma igreja se reunia com o propósito de adorar a Cristo Jesus. Paulo está falando com os crentes em Jesus que se reúnem como uma igreja em Corinto. Imediatamente, Paulo começa a dizer coisas que lembrarão aos crentes de se enxergarem como uma comunidade unida. Paulo começa chamando a igreja em Corinto de “igreja de Deus”. Em outras palavras, Paulo está dizendo que o próprio Deus possui a igreja em Corinto, assim como Deus possui todas as igrejas. As igrejas não são de propriedade de nenhum líder humano específico.</w:t>
      </w:r>
    </w:p>
    <w:p>
      <w:pPr/>
      <w:r>
        <w:rPr>
          <w:lang w:val="pt_PT" w:bidi="pt_PT"/>
        </w:rPr>
      </w:r>
      <w:r>
        <w:rPr>
          <w:lang w:val="pt_PT" w:bidi="pt_PT"/>
        </w:rPr>
        <w:t xml:space="preserve">Todos os crentes são, portanto, um grupo de pessoas — Deus chama todos eles para serem seu povo especial ou santo que ele separa para adorá-lo. Nós chamamos essas pessoas de “santos” de Deus. Mais tarde veremos que Paulo compara o povo santo de Deus a templos, ou lugares onde Deus vive. Aqui, quando Paulo fala sobre os crentes santificados, ou santos, alguns dos coríntios se lembrarão como Deus separa certos utensílios e itens no templo de Deus para seu uso especial. Paulo está dizendo aos crentes em Corinto que eles são pessoas especiais que Deus separou para si mesmo. Então Paulo os lembra que eles são pessoas santas juntamente com todas as pessoas que invocam o nome de Jesus, ou seguem Jesus. Esses seguidores de Jesus estão “em todos os lugares”, não apenas em Corinto! Paulo já está começando a lembrar aos crentes de Corinto que eles são parte de um grupo maior de crentes — os crentes de Corinto não devem pensar que eles são mais especiais do que outros crentes! </w:t>
      </w:r>
      <w:r>
        <w:rPr>
          <w:b/>
          <w:lang w:val="pt_PT" w:bidi="pt_PT"/>
        </w:rPr>
        <w:t>Todos</w:t>
      </w:r>
      <w:r>
        <w:rPr>
          <w:lang w:val="pt_PT" w:bidi="pt_PT"/>
        </w:rPr>
        <w:t xml:space="preserve"> os crentes são especiais para Deus.</w:t>
      </w:r>
    </w:p>
    <w:p>
      <w:pPr/>
      <w:r>
        <w:rPr>
          <w:lang w:val="pt_PT" w:bidi="pt_PT"/>
        </w:rPr>
      </w:r>
      <w:r>
        <w:rPr>
          <w:lang w:val="pt_PT" w:bidi="pt_PT"/>
        </w:rPr>
        <w:t>Paulo cumprimenta formalmente os crentes de Corinto. A saudação normal da época em grego, o idioma de Corinto, era “alegrem-se”, que era uma maneira de dizer “saudações!”. ou “olá!”. Mas em vez de dizer “alegrem-se”, Paulo diz aos crentes com o que eles devem se alegrar. Paulo os cumprimenta com as duas ideias alegres de “graça e paz”. Deus nos dá graça, ou é gentil conosco, mesmo que não mereçamos. Deus nos dá paz, o que significa que ele nos torna completos e nos dá bem-estar em todas as partes de nossas vidas. Essas são coisas para se alegrar! Mesmo enquanto Paulo cumprimenta os crentes em Corinto, ele os está lembrando que eles têm graça e paz, e eles devem se alegrar com isso!</w:t>
      </w:r>
    </w:p>
    <w:p>
      <w:pPr/>
      <w:r>
        <w:rPr>
          <w:lang w:val="pt_PT" w:bidi="pt_PT"/>
        </w:rPr>
      </w:r>
      <w:r>
        <w:rPr>
          <w:lang w:val="pt_PT" w:bidi="pt_PT"/>
        </w:rPr>
        <w:t>Quem nos dá graça e paz? Deus dá! Deus é tanto Deus Pai quanto ele é nosso Senhor, ou mestre, Jesus Cristo, nosso Salvador. Paulo nunca esquece que Jesus é Deus e que Jesus trabalha em cooperação com Deus para nos salvar. Paulo enfatiza continuamente que Jesus é importante porque ele é nosso Salvador. Paulo o chama de Cristo Jesus, o título que lembra a todos que Jesus é nosso Salvador.</w:t>
      </w:r>
    </w:p>
    <w:p>
      <w:pPr/>
      <w:r>
        <w:rPr>
          <w:lang w:val="pt_PT" w:bidi="pt_PT"/>
        </w:rPr>
      </w:r>
      <w:r>
        <w:rPr>
          <w:lang w:val="pt_PT" w:bidi="pt_PT"/>
        </w:rPr>
        <w:t>Paulo continua a seguir o padrão da maioria das cartas da época. Paulo agradece a Deus pelos coríntios. Paulo lhes diz que agradece a Deus por eles, porque Deus deu a eles graça, ou bondade imerecida. Paulo continuará falando sobre os dons espirituais que Deus deu aos crentes. Como esses crentes não mereceram esses dons de Deus, e como Deus foi gentil ao dar a eles esses dons, Paulo muitas vezes fala sobre dons espirituais e graça com o mesmo tipo de linguagem. Dons espirituais são algo pelo qual ser grato!</w:t>
      </w:r>
    </w:p>
    <w:p>
      <w:pPr/>
      <w:r>
        <w:rPr>
          <w:lang w:val="pt_PT" w:bidi="pt_PT"/>
        </w:rPr>
      </w:r>
      <w:r>
        <w:rPr>
          <w:lang w:val="pt_PT" w:bidi="pt_PT"/>
        </w:rPr>
        <w:t>Mesmo enquanto Paulo agradece a Deus pelos crentes de Corinto, ele começa a abordar os problemas na igreja de Corinto. Às vezes, quando as pessoas recebem um presente de Deus, elas podem usar o presente de forma imprudente, pensar que merecem o presente, ou pensar que o presente vem de seus próprios talentos ou força. Nossos maiores dons podem se tornar como nossos maiores desafios. Paulo lembra aos coríntios que eles de fato receberam a graça de Deus na forma de dons espirituais. Esses dons permitem que as pessoas realizem os atos de Deus e tenham o caráter de Deus. Dois desses dons são o conhecimento e a capacidade de falar com eloquência. Paulo lembra aos coríntios que esses dons vêm diretamente do próprio Deus. Os coríntios não conquistaram esses dons, e eles só têm esses dons porque Deus foi bondoso o suficiente para dar os dons aos crentes coríntios. Paulo não diz isso aqui, mas ele provavelmente está lembrando aos coríntios que o dom de saber muitas coisas não é algo de que eles devam se gabar. Na verdade, embora os coríntios tenham muitos dons espirituais de Deus, eles ainda não são perfeitos. Os coríntios deveriam esperar, ou aguardar com confiança, que seus dons sejam completados no último dia, quando Jesus voltar. Então os crentes de Corinto não farão mais nada errado, e eles serão totalmente fortes em sua fé.</w:t>
      </w:r>
    </w:p>
    <w:p>
      <w:pPr/>
      <w:r>
        <w:rPr>
          <w:lang w:val="pt_PT" w:bidi="pt_PT"/>
        </w:rPr>
      </w:r>
      <w:r>
        <w:rPr>
          <w:lang w:val="pt_PT" w:bidi="pt_PT"/>
        </w:rPr>
        <w:t>Paulo termina em uma bela declaração de ação de graças e adoração. Deus é fiel. Ele nos ama tanto que ele tem nos chamado para um relacionamento forte com Jesus. Jesus não é qualquer um, ele é o Filho de Deus, e ele é o Cristo, aquele que nos salva de sermos prisioneiros do pecado!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1.1–9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cumprimenta os crentes na igreja em Corinto. Ele descreve quem ele é, descreve quem eles são e os cumprimenta formalmente.</w:t>
      </w:r>
    </w:p>
    <w:p>
      <w:pPr/>
      <w:r>
        <w:rPr>
          <w:lang w:val="pt_PT" w:bidi="pt_PT"/>
        </w:rPr>
      </w:r>
      <w:r>
        <w:rPr>
          <w:b/>
          <w:lang w:val="pt_PT" w:bidi="pt_PT"/>
        </w:rPr>
        <w:t>Na segunda parte:</w:t>
      </w:r>
      <w:r>
        <w:rPr>
          <w:lang w:val="pt_PT" w:bidi="pt_PT"/>
        </w:rPr>
        <w:t xml:space="preserve"> Paulo agradece a Deus pelos crentes na igreja em Corinto e lhes diz por que ele agradece a Deus pelos coríntios.</w:t>
      </w:r>
    </w:p>
    <w:p>
      <w:pPr/>
      <w:r>
        <w:rPr>
          <w:lang w:val="pt_PT" w:bidi="pt_PT"/>
        </w:rPr>
      </w:r>
      <w:r>
        <w:rPr>
          <w:b/>
          <w:lang w:val="pt_PT" w:bidi="pt_PT"/>
        </w:rPr>
        <w:t>Na terceira parte:</w:t>
      </w:r>
      <w:r>
        <w:rPr>
          <w:lang w:val="pt_PT" w:bidi="pt_PT"/>
        </w:rPr>
        <w:t xml:space="preserve"> Paulo louva a Deus porque sabe que pode confiar em Deus para dar força aos crentes em Corinto e trazê-los para um bom relacionamento com o Filho de Deus, Jesus Cristo.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Sóstenes</w:t>
      </w:r>
    </w:p>
    <w:p>
      <w:pPr>
        <w:pStyle w:val="ListBullet"/>
        <w:spacing w:line="240" w:lineRule="auto"/>
        <w:ind w:left="720"/>
      </w:pPr>
      <w:r>
        <w:rPr>
          <w:lang w:val="pt_PT" w:bidi="pt_PT"/>
        </w:rPr>
      </w:r>
      <w:r>
        <w:rPr>
          <w:lang w:val="pt_PT" w:bidi="pt_PT"/>
        </w:rPr>
        <w:t>Os crentes na igreja em Corinto</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Senhor Jesus Cristo</w:t>
      </w:r>
    </w:p>
    <w:p>
      <w:pPr/>
      <w:r>
        <w:rPr>
          <w:lang w:val="pt_PT" w:bidi="pt_PT"/>
        </w:rPr>
      </w:r>
      <w:r>
        <w:rPr>
          <w:lang w:val="pt_PT" w:bidi="pt_PT"/>
        </w:rPr>
        <w:t>Essa passagem é o início da carta de Paulo para os crentes na igreja em Corinto. Naqueles tempos, a maioria das pessoas escrevia cartas dizendo-as em voz alta para que outra pessoa as escrevesse. Muitas vezes, mais de uma pessoa trabalhava junta em uma carta e então, juntas, diziam a outra pessoa o que escrever. Então, uma das pessoas que ajudaram a compor a carta ou escrevê-la levaria a carta para as pessoas. Eles podiam segurar a carta escrita nas mãos quando a liam para a igreja, mas o que faziam era mais uma apresentação da carta em voz alta do que uma simples leitura.</w:t>
      </w:r>
    </w:p>
    <w:p>
      <w:pPr/>
      <w:r>
        <w:rPr>
          <w:lang w:val="pt_PT" w:bidi="pt_PT"/>
        </w:rPr>
      </w:r>
      <w:r>
        <w:rPr>
          <w:lang w:val="pt_PT" w:bidi="pt_PT"/>
        </w:rPr>
        <w:t>Pare aqui e discuta isso em grupo: o que vocês precisam considerar enquanto traduzem esta carta, agora que sabem que alguém a leu em voz alta para todos os crentes em Corinto juntos? Como vocês mudarão a maneira como traduzem, ou as palavras que vocês usam, enquanto pensam sobre isso? Pause este áudio aqui.</w:t>
      </w:r>
    </w:p>
    <w:p>
      <w:pPr/>
      <w:r>
        <w:rPr>
          <w:lang w:val="pt_PT" w:bidi="pt_PT"/>
        </w:rPr>
      </w:r>
      <w:r>
        <w:rPr>
          <w:lang w:val="pt_PT" w:bidi="pt_PT"/>
        </w:rPr>
        <w:t>A carta de Paulo aos coríntios começa como a maioria das cartas da época. Paulo começa com as informações normais sobre o autor e o público. As informações que Paulo dá são especiais porque as informações também são espirituais. Paulo lembra seu público da mensagem do evangelho em suas saudações e ações de graças.</w:t>
      </w:r>
    </w:p>
    <w:p>
      <w:pPr/>
      <w:r>
        <w:rPr>
          <w:lang w:val="pt_PT" w:bidi="pt_PT"/>
        </w:rPr>
      </w:r>
      <w:r>
        <w:rPr>
          <w:lang w:val="pt_PT" w:bidi="pt_PT"/>
        </w:rPr>
        <w:t>Na primeira parte da carta, Paulo se identifica como o autor e indica para quem está escrevendo. Depois disso, Paulo faz uma saudação formal. Paulo deixa claro que Deus quis ou queria que Paulo fosse um apóstolo de Cristo Jesus. Paulo menciona um homem chamado Sóstenes, mas ele não deixa claro que papel Sóstenes tinha. Paulo não diz se Sóstenes ajudou a escrever a carta ou se Sóstenes carregou e leu a carta. Tudo o que sabemos é que Paulo chamou Sóstenes de "nosso irmão". Paulo e os crentes em Corinto pareciam conhecer e respeitar Sóstenes.</w:t>
      </w:r>
    </w:p>
    <w:p>
      <w:pPr/>
      <w:r>
        <w:rPr>
          <w:lang w:val="pt_PT" w:bidi="pt_PT"/>
        </w:rPr>
      </w:r>
      <w:r>
        <w:rPr>
          <w:lang w:val="pt_PT" w:bidi="pt_PT"/>
        </w:rPr>
        <w:t>Pare aqui e discutam em grupo: aqui Paulo chama um homem de seu “irmão”. Paulo também chama outros crentes de “irmãos e irmãs” várias vezes nesta carta para mostrar que ele os ama e que todos os crentes são como uma única família, com Deus como seu pai. Como vocês se chamam uns aos outros enquanto crentes? Qual seria um bom título para usar em 1 Coríntios para companheiros crentes, tanto homens quanto mulheres? Pause este áudio aqui.</w:t>
      </w:r>
    </w:p>
    <w:p>
      <w:pPr/>
      <w:r>
        <w:rPr>
          <w:lang w:val="pt_PT" w:bidi="pt_PT"/>
        </w:rPr>
      </w:r>
      <w:r>
        <w:rPr>
          <w:lang w:val="pt_PT" w:bidi="pt_PT"/>
        </w:rPr>
        <w:t>Então Paulo muda seu foco para descrever seu público. Ele os chama de “igreja de Deus em Corinto”. A igreja refere-se a um grupo de pessoas, não a um edifício. Paulo está falando com cada pessoa que se reúne em Corinto para adorar a Deus juntos. Jesus santifica, ou torna santos e especiais, esses crentes em Jesus. Jesus chama essas pessoas para serem santas, ou separadas para os propósitos especiais de Deus. E eles não estão sozinhos! Esses crentes são parte de um grupo de pessoas de todos os lugares do mundo que invocam o nome de nosso Senhor, ou mestre, Jesus Cristo. Se as pessoas invocam o nome de alguém, significa que elas confiam e seguem esse alguém. Elas também o adoram. Jesus Cristo é tanto o mestre, ou Senhor, dos crentes de Corinto e o Senhor de todos os crentes em todos os lugares.</w:t>
      </w:r>
    </w:p>
    <w:p>
      <w:pPr/>
      <w:r>
        <w:rPr>
          <w:lang w:val="pt_PT" w:bidi="pt_PT"/>
        </w:rPr>
      </w:r>
      <w:r>
        <w:rPr>
          <w:lang w:val="pt_PT" w:bidi="pt_PT"/>
        </w:rPr>
        <w:t>Pare aqui e discutam em grupo: como vocês falam sobre um grupo de pessoas que estão confiando, seguindo e adorando alguém? Como vocês falarão sobre todos os crentes no mundo invocando o nome de Jesus Cristo? Pause este áudio aqui.</w:t>
      </w:r>
    </w:p>
    <w:p>
      <w:pPr/>
      <w:r>
        <w:rPr>
          <w:lang w:val="pt_PT" w:bidi="pt_PT"/>
        </w:rPr>
      </w:r>
      <w:r>
        <w:rPr>
          <w:lang w:val="pt_PT" w:bidi="pt_PT"/>
        </w:rPr>
        <w:t>Depois que Paulo diz quem ele é e para quem ele está escrevendo, ele diz: “Olá!” para as pessoas. Naqueles dias, as pessoas diziam olá dizendo “Alegrem-se!” uns aos outros. Paulo pega essa saudação básica de “alegrem-se” e a transforma em uma descrição das coisas pelas quais as pessoas devem estar alegres. Paulo diz: “Graça e paz de Deus, nosso Pai e o Senhor Jesus Cristo, nosso Salvador”. Deus e seu filho Jesus nos deram graça e paz. Isso é importante porque Deus é o criador de todas as coisas, e Deus fez de seu filho Jesus nosso mestre e nosso salvador. As pessoas sabiam que Jesus era nosso mestre porque Paulo o chama de Senhor, e elas sabiam que Jesus era aquele que nos salvou das consequências de nosso pecado porque Paulo o chama de Cristo. Deus e Jesus nos deram a graça. Em outras palavras, eles foram bondosos conosco, mesmo quando não merecíamos isso. Deus e Jesus nos deram a paz. Em outras palavras, eles tornaram nossa vida completa e inteira. Vivemos em harmonia com Deus e com outras pessoas. A saudação “graça e paz” se tornou uma saudação padrão entre os crentes no tempo de Paulo.</w:t>
      </w:r>
    </w:p>
    <w:p>
      <w:pPr/>
      <w:r>
        <w:rPr>
          <w:lang w:val="pt_PT" w:bidi="pt_PT"/>
        </w:rPr>
      </w:r>
      <w:r>
        <w:rPr>
          <w:lang w:val="pt_PT" w:bidi="pt_PT"/>
        </w:rPr>
        <w:t>Pare aqui e discutam em grupo: como vocês usarão os termos “graça e paz” como uma saudação em seu idioma? Pause este áudio aqui.</w:t>
      </w:r>
    </w:p>
    <w:p>
      <w:pPr/>
      <w:r>
        <w:rPr>
          <w:lang w:val="pt_PT" w:bidi="pt_PT"/>
        </w:rPr>
      </w:r>
      <w:r>
        <w:rPr>
          <w:lang w:val="pt_PT" w:bidi="pt_PT"/>
        </w:rPr>
        <w:t>Na segunda parte da carta, Paulo continua a seguir a estrutura das cartas formais de sua época. Paulo diz que ele sempre dá graças pelos crentes de Corinto. Isso simplesmente significa que Paulo frequentemente agradece a Deus pelas pessoas para as quais ele está escrevendo. Paulo é grato porque Deus foi muito bondoso com eles, dando-lhes muitos dons espirituais. Isso é graça. Os coríntios não mereciam que Deus fosse bondoso com eles ou que Deus lhes desse dons. Os coríntios receberam essas coisas apenas porque eles seguem a Cristo Jesus. Esse é o significado da frase “graça em Cristo Jesus”.</w:t>
      </w:r>
    </w:p>
    <w:p>
      <w:pPr/>
      <w:r>
        <w:rPr>
          <w:lang w:val="pt_PT" w:bidi="pt_PT"/>
        </w:rPr>
      </w:r>
      <w:r>
        <w:rPr>
          <w:lang w:val="pt_PT" w:bidi="pt_PT"/>
        </w:rPr>
        <w:t>Paulo explica em mais detalhes como Deus mostra aos crentes de Corinto sua graça, ou bondade. Paulo diz que assim como uma pessoa rica tem muito dinheiro ou riquezas, os crentes recebem muita bondade. É como se os crentes fossem ricos com a bondade de Deus! Os crentes de Corinto recebem mensagens de Deus. Os crentes de Corinto recebem conhecimento sobre coisas espirituais de Deus. É assim que Deus confirma às pessoas que os coríntios realmente são seguidores de Jesus!</w:t>
      </w:r>
    </w:p>
    <w:p>
      <w:pPr/>
      <w:r>
        <w:rPr>
          <w:lang w:val="pt_PT" w:bidi="pt_PT"/>
        </w:rPr>
      </w:r>
      <w:r>
        <w:rPr>
          <w:lang w:val="pt_PT" w:bidi="pt_PT"/>
        </w:rPr>
        <w:t>Paulo é grato porque os crentes de Corinto não carecem de nenhum dos dons espirituais! Em outras palavras, juntos, os crentes na igreja têm todos os dons espirituais de Deus. As pessoas na igreja de Corinto são capazes de usar seus dons espirituais, e elas estão felizes, mesmo que tenham que esperar o dia em que nosso mestre e salvador, o Senhor Jesus Cristo, voltará. Naquele dia, Deus mostrará a todos quem Jesus é. Paulo é grato por Jesus continuar a dar força aos crentes de Corinto enquanto eles esperam por esse dia. De que tipo de força os crentes de Corinto precisam? Eles precisam permanecer sem culpa. Em outras palavras, eles precisam continuar confiando em Jesus até o dia em que Deus revelará a todos que Jesus é nosso Senhor e Salvador.</w:t>
      </w:r>
    </w:p>
    <w:p>
      <w:pPr/>
      <w:r>
        <w:rPr>
          <w:lang w:val="pt_PT" w:bidi="pt_PT"/>
        </w:rPr>
      </w:r>
      <w:r>
        <w:rPr>
          <w:lang w:val="pt_PT" w:bidi="pt_PT"/>
        </w:rPr>
        <w:t>Na terceira parte da carta, Paulo louva a Deus. Ele resume sua introdução dizendo que Deus é fiel. Deus fará tudo o que ele disse que fará. Deus chamou cada um dos crentes de Corinto para comunhão ou relacionamento com Jesus. Isso não significa apenas saber quem Jesus é ou comer com ele, como os crentes podem comer juntos na igreja. Quando temos comunhão com Jesus, somos irmãos e irmãs de Jesus. Nós trabalhamos ao lado de Jesus, e recebemos poder, força e amor dele. Podemos confiar em Deus. Podemos saber com confiança que Deus é aquele que nos chamou para ser parte de sua família com seu filho Jesus.</w:t>
      </w:r>
    </w:p>
    <w:p>
      <w:pPr/>
      <w:r>
        <w:rPr>
          <w:lang w:val="pt_PT" w:bidi="pt_PT"/>
        </w:rPr>
      </w:r>
      <w:r>
        <w:rPr>
          <w:lang w:val="pt_PT" w:bidi="pt_PT"/>
        </w:rPr>
        <w:t>Agora, o grupo deve fazer o roteiro, desenhar ou usar objetos para visualizar a passagem e a atuação nela. Vocês podem optar por usar objetos ou pessoas para mostrar Paulo, Sóstenes, os crentes na igreja em Corinto, Deus Pai e nosso Senhor Jesus Cristo. Enquanto Paulo cumprimenta os crentes e descreve por que ele agradece a Deus por eles, faça com que os crentes ou as coisas mencionadas realizem as ações que Paulo diz que eles fazem. Mostre os crentes de Corinto sendo firmes ou fortes. Então mostre o dia de nosso Senhor Jesus Cristo, quando Cristo retorna. Mostre como Deus é fiel, e mostre como Deus chama os crentes de Corinto para a comunhão. Você pode fazer isso pela pessoa ou objeto que representa Deus, reunindo todos os crentes em Jesus.</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1.1–9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Sóstenes</w:t>
      </w:r>
    </w:p>
    <w:p>
      <w:pPr>
        <w:pStyle w:val="ListBullet"/>
        <w:spacing w:line="240" w:lineRule="auto"/>
        <w:ind w:left="720"/>
      </w:pPr>
      <w:r>
        <w:rPr>
          <w:lang w:val="pt_PT" w:bidi="pt_PT"/>
        </w:rPr>
      </w:r>
      <w:r>
        <w:rPr>
          <w:lang w:val="pt_PT" w:bidi="pt_PT"/>
        </w:rPr>
        <w:t>Os crentes na igreja em Corinto</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Senhor Jesus Cristo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está falando com alguém que está escrevendo o que ele diz. Sóstenes está com Paulo. Enquanto Paulo fala e a pessoa escreve o que ele diz, os crentes em Corinto estão encenando o que Paulo está dizendo.</w:t>
      </w:r>
    </w:p>
    <w:p>
      <w:pPr/>
      <w:r>
        <w:rPr>
          <w:lang w:val="pt_PT" w:bidi="pt_PT"/>
        </w:rPr>
      </w:r>
      <w:r>
        <w:rPr>
          <w:lang w:val="pt_PT" w:bidi="pt_PT"/>
        </w:rPr>
        <w:t>Paulo diz: “Eu sou Paulo, e Deus me chamou para ser um apóstolo que sai para compartilhar sobre Jesus Cristo. Sóstenes está aqui também. Estou escrevendo para cada um de vocês na igreja de Deus em Corinto. Cristo Jesus separou vocês para si mesmo, e ele chamou vocês para serem seu povo especial. Vocês pertencem a um grupo de pessoas em todo o mundo que também chamam Jesus de seu mestre e Salvador — nosso Senhor Jesus Cristo!”.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crentes na igreja em Corinto: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cumprimenta as pessoas. Ele diz: “Graça e paz de nosso Deus Pai e do nosso Senhor Jesus Cristo. Sou tão grato por vocês porque Deus foi bondoso com vocês, mesmo que vocês não merecessem. Ele foi bondoso com vocês porque vocês seguiram Jesus como salvador, ou Cristo. Ele deu a vocês tesouros tão grandes dos dons de falar belamente e de ter conhecimento. Isso me mostra que vocês estão realmente seguindo a Cristo! Vocês estão esperando ansiosamente que Deus mostre a vocês mais sobre nosso Senhor Jesus Cristo, e Deus está dando a vocês todos os dons espirituais que precisam enquanto esperam! Esses dons estão ajudando vocês a seguir de forma correta a Deus até o dia em que o Senhor Jesus Cristo voltará”.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os crentes na igreja em Corinto: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termina e diz: “Deus sempre faz o que ele diz que fará. Deus chamou vocês para trabalhar juntos e ser uma parte da comunidade do Filho de Deus, Jesus, nosso salvador e mestre!”.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1.1–9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começa sua carta aos crentes na igreja em Corinto se identificando como um </w:t>
      </w:r>
      <w:r>
        <w:rPr>
          <w:b/>
          <w:lang w:val="pt_PT" w:bidi="pt_PT"/>
        </w:rPr>
        <w:t>apóstolo</w:t>
      </w:r>
      <w:r>
        <w:rPr>
          <w:lang w:val="pt_PT" w:bidi="pt_PT"/>
        </w:rPr>
        <w:t>. Um apóstolo é alguém que Jesus nomeou para falar em nome de Jesus e com a autoridade de Jesus. Paulo havia visto Jesus, e Jesus havia dito a ele para ir contar as boas novas sobre Jesus a muitas pessoas.</w:t>
      </w:r>
    </w:p>
    <w:p>
      <w:pPr/>
      <w:r>
        <w:rPr>
          <w:lang w:val="pt_PT" w:bidi="pt_PT"/>
        </w:rPr>
      </w:r>
      <w:r>
        <w:rPr>
          <w:lang w:val="pt_PT" w:bidi="pt_PT"/>
        </w:rPr>
        <w:t xml:space="preserve">Parem aqui e discutam qual palavra ou frase vocês usarão para </w:t>
      </w:r>
      <w:r>
        <w:rPr>
          <w:b/>
          <w:lang w:val="pt_PT" w:bidi="pt_PT"/>
        </w:rPr>
        <w:t>apóstolo</w:t>
      </w:r>
      <w:r>
        <w:rPr>
          <w:lang w:val="pt_PT" w:bidi="pt_PT"/>
        </w:rPr>
        <w:t xml:space="preserve">. Se vocês traduziram apóstolo em outro livro da Bíblia, usem a mesma palavra aqui. Consulte o Glossário Mestre para mais informações sobre </w:t>
      </w:r>
      <w:r>
        <w:rPr>
          <w:lang w:val="pt_PT" w:bidi="pt_PT"/>
        </w:rPr>
        <w:t>apóstolo</w:t>
      </w:r>
      <w:r>
        <w:rPr>
          <w:lang w:val="pt_PT" w:bidi="pt_PT"/>
        </w:rPr>
        <w:t>. Pause este áudio aqui.</w:t>
      </w:r>
    </w:p>
    <w:p>
      <w:pPr/>
      <w:r>
        <w:rPr>
          <w:lang w:val="pt_PT" w:bidi="pt_PT"/>
        </w:rPr>
      </w:r>
      <w:r>
        <w:rPr>
          <w:lang w:val="pt_PT" w:bidi="pt_PT"/>
        </w:rPr>
        <w:t xml:space="preserve">Paulo diz que </w:t>
      </w:r>
      <w:r>
        <w:rPr>
          <w:b/>
          <w:lang w:val="pt_PT" w:bidi="pt_PT"/>
        </w:rPr>
        <w:t>Cristo</w:t>
      </w:r>
      <w:r>
        <w:rPr>
          <w:lang w:val="pt_PT" w:bidi="pt_PT"/>
        </w:rPr>
        <w:t xml:space="preserve"> Jesus o nomeou, ou o chamou. Cristo é um título para Jesus que lembra aos crentes que Jesus é o Messias, ou o salvador e rei que Deus nomeou para vir e resgatar seu povo das consequências de seu pecado e estabelecer o reino de Deus.</w:t>
      </w:r>
    </w:p>
    <w:p>
      <w:pPr/>
      <w:r>
        <w:rPr>
          <w:lang w:val="pt_PT" w:bidi="pt_PT"/>
        </w:rPr>
      </w:r>
      <w:r>
        <w:rPr>
          <w:lang w:val="pt_PT" w:bidi="pt_PT"/>
        </w:rPr>
        <w:t xml:space="preserve">Parem aqui e discutam qual palavra ou frase vocês usarão para </w:t>
      </w:r>
      <w:r>
        <w:rPr>
          <w:b/>
          <w:lang w:val="pt_PT" w:bidi="pt_PT"/>
        </w:rPr>
        <w:t>Cristo</w:t>
      </w:r>
      <w:r>
        <w:rPr>
          <w:lang w:val="pt_PT" w:bidi="pt_PT"/>
        </w:rPr>
        <w:t xml:space="preserve">. Se vocês traduziram Cristo em outro livro da Bíblia, usem a mesma palavra aqui. Consulte o Glossário Mestre para mais informações sobre </w:t>
      </w:r>
      <w:r>
        <w:rPr>
          <w:lang w:val="pt_PT" w:bidi="pt_PT"/>
        </w:rPr>
        <w:t>Cristo</w:t>
      </w:r>
      <w:r>
        <w:rPr>
          <w:lang w:val="pt_PT" w:bidi="pt_PT"/>
        </w:rPr>
        <w:t>. Pause este áudio aqui.</w:t>
      </w:r>
    </w:p>
    <w:p>
      <w:pPr/>
      <w:r>
        <w:rPr>
          <w:lang w:val="pt_PT" w:bidi="pt_PT"/>
        </w:rPr>
      </w:r>
      <w:r>
        <w:rPr>
          <w:lang w:val="pt_PT" w:bidi="pt_PT"/>
        </w:rPr>
        <w:t xml:space="preserve">Cristo </w:t>
      </w:r>
      <w:r>
        <w:rPr>
          <w:b/>
          <w:lang w:val="pt_PT" w:bidi="pt_PT"/>
        </w:rPr>
        <w:t>chamou</w:t>
      </w:r>
      <w:r>
        <w:rPr>
          <w:lang w:val="pt_PT" w:bidi="pt_PT"/>
        </w:rPr>
        <w:t>, ou nomeou, Paulo. Quando alguém chama outra pessoa, ele está convidando alguém ou clamando em voz alta. Nessa passagem, Cristo convida e escolhe Paulo para ser seu apóstolo.</w:t>
      </w:r>
    </w:p>
    <w:p>
      <w:pPr/>
      <w:r>
        <w:rPr>
          <w:lang w:val="pt_PT" w:bidi="pt_PT"/>
        </w:rPr>
      </w:r>
      <w:r>
        <w:rPr>
          <w:lang w:val="pt_PT" w:bidi="pt_PT"/>
        </w:rPr>
        <w:t xml:space="preserve">Parem aqui e discutam em grupo qual palavra ou frase vocês usarão para </w:t>
      </w:r>
      <w:r>
        <w:rPr>
          <w:b/>
          <w:lang w:val="pt_PT" w:bidi="pt_PT"/>
        </w:rPr>
        <w:t>chamar</w:t>
      </w:r>
      <w:r>
        <w:rPr>
          <w:lang w:val="pt_PT" w:bidi="pt_PT"/>
        </w:rPr>
        <w:t>. Pause este áudio aqui.</w:t>
      </w:r>
    </w:p>
    <w:p>
      <w:pPr/>
      <w:r>
        <w:rPr>
          <w:lang w:val="pt_PT" w:bidi="pt_PT"/>
        </w:rPr>
      </w:r>
      <w:r>
        <w:rPr>
          <w:lang w:val="pt_PT" w:bidi="pt_PT"/>
        </w:rPr>
        <w:t xml:space="preserve">Paulo diz que ele está escrevendo para a </w:t>
      </w:r>
      <w:r>
        <w:rPr>
          <w:b/>
          <w:lang w:val="pt_PT" w:bidi="pt_PT"/>
        </w:rPr>
        <w:t>igreja</w:t>
      </w:r>
      <w:r>
        <w:rPr>
          <w:lang w:val="pt_PT" w:bidi="pt_PT"/>
        </w:rPr>
        <w:t xml:space="preserve"> de Deus em Corinto. Os autores da Bíblia nunca usam igreja para significar um edifício. Em vez disso, a igreja na Bíblia é uma comunidade de pessoas que acreditam em Jesus. Às vezes Paulo usa a palavra igreja nessa carta para um grupo de crentes em um lugar particular, e às vezes usa igreja para significar todas as pessoas na terra juntas que acreditam em Jesus.</w:t>
      </w:r>
    </w:p>
    <w:p>
      <w:pPr/>
      <w:r>
        <w:rPr>
          <w:lang w:val="pt_PT" w:bidi="pt_PT"/>
        </w:rPr>
      </w:r>
      <w:r>
        <w:rPr>
          <w:lang w:val="pt_PT" w:bidi="pt_PT"/>
        </w:rPr>
        <w:t xml:space="preserve">Parem aqui e discutam qual palavra ou frase vocês usarão para </w:t>
      </w:r>
      <w:r>
        <w:rPr>
          <w:b/>
          <w:lang w:val="pt_PT" w:bidi="pt_PT"/>
        </w:rPr>
        <w:t>igreja</w:t>
      </w:r>
      <w:r>
        <w:rPr>
          <w:lang w:val="pt_PT" w:bidi="pt_PT"/>
        </w:rPr>
        <w:t xml:space="preserve">. Se vocês traduziram igreja em outro livro da Bíblia, usem a mesma palavra aqui. Consulte o Glossário Mestre para mais informações sobre </w:t>
      </w:r>
      <w:r>
        <w:rPr>
          <w:lang w:val="pt_PT" w:bidi="pt_PT"/>
        </w:rPr>
        <w:t>igreja</w:t>
      </w:r>
      <w:r>
        <w:rPr>
          <w:lang w:val="pt_PT" w:bidi="pt_PT"/>
        </w:rPr>
        <w:t>. Pause este áudio aqui.</w:t>
      </w:r>
    </w:p>
    <w:p>
      <w:pPr/>
      <w:r>
        <w:rPr>
          <w:lang w:val="pt_PT" w:bidi="pt_PT"/>
        </w:rPr>
      </w:r>
      <w:r>
        <w:rPr>
          <w:lang w:val="pt_PT" w:bidi="pt_PT"/>
        </w:rPr>
        <w:t xml:space="preserve">Paulo diz que as pessoas na igreja em Corinto são </w:t>
      </w:r>
      <w:r>
        <w:rPr>
          <w:b/>
          <w:lang w:val="pt_PT" w:bidi="pt_PT"/>
        </w:rPr>
        <w:t>santificadas</w:t>
      </w:r>
      <w:r>
        <w:rPr>
          <w:lang w:val="pt_PT" w:bidi="pt_PT"/>
        </w:rPr>
        <w:t xml:space="preserve"> e que Deus as chama para serem seus </w:t>
      </w:r>
      <w:r>
        <w:rPr>
          <w:b/>
          <w:lang w:val="pt_PT" w:bidi="pt_PT"/>
        </w:rPr>
        <w:t>santos</w:t>
      </w:r>
      <w:r>
        <w:rPr>
          <w:lang w:val="pt_PT" w:bidi="pt_PT"/>
        </w:rPr>
        <w:t>, ou pessoas que Deus chamou para serem santas, ou separadas, para ele. Os santos pertencem a Deus porque eles seguem Jesus. Jesus santifica as pessoas quando ele as torna santas, ou quando as chama de seu povo especial. O povo especial de Deus segue a Deus, e por causa disso, eles querem agir de uma maneira que agrade a Deus.</w:t>
      </w:r>
    </w:p>
    <w:p>
      <w:pPr/>
      <w:r>
        <w:rPr>
          <w:lang w:val="pt_PT" w:bidi="pt_PT"/>
        </w:rPr>
      </w:r>
      <w:r>
        <w:rPr>
          <w:lang w:val="pt_PT" w:bidi="pt_PT"/>
        </w:rPr>
        <w:t xml:space="preserve">Parem aqui e discutam qual palavra ou frase vocês usarão para </w:t>
      </w:r>
      <w:r>
        <w:rPr>
          <w:b/>
          <w:lang w:val="pt_PT" w:bidi="pt_PT"/>
        </w:rPr>
        <w:t>santificar</w:t>
      </w:r>
      <w:r>
        <w:rPr>
          <w:lang w:val="pt_PT" w:bidi="pt_PT"/>
        </w:rPr>
        <w:t xml:space="preserve">. Se vocês traduziram santificar em outro livro da Bíblia, usem a mesma palavra aqui. Consulte </w:t>
      </w:r>
      <w:r>
        <w:rPr>
          <w:lang w:val="pt_PT" w:bidi="pt_PT"/>
        </w:rPr>
        <w:t>santificação</w:t>
      </w:r>
      <w:r>
        <w:rPr>
          <w:lang w:val="pt_PT" w:bidi="pt_PT"/>
        </w:rPr>
        <w:t xml:space="preserve"> no Glossário Mestre para mais informações sobre santificar. Pause este áudio aqui.</w:t>
      </w:r>
    </w:p>
    <w:p>
      <w:pPr/>
      <w:r>
        <w:rPr>
          <w:lang w:val="pt_PT" w:bidi="pt_PT"/>
        </w:rPr>
      </w:r>
      <w:r>
        <w:rPr>
          <w:lang w:val="pt_PT" w:bidi="pt_PT"/>
        </w:rPr>
        <w:t xml:space="preserve">Parem aqui e discutam qual palavra ou frase vocês usarão para </w:t>
      </w:r>
      <w:r>
        <w:rPr>
          <w:b/>
          <w:lang w:val="pt_PT" w:bidi="pt_PT"/>
        </w:rPr>
        <w:t>santos</w:t>
      </w:r>
      <w:r>
        <w:rPr>
          <w:lang w:val="pt_PT" w:bidi="pt_PT"/>
        </w:rPr>
        <w:t xml:space="preserve">, ou pessoas santas. Se vocês traduziram santos ou pessoas santas em outro livro da Bíblia, usem as mesmas palavras aqui. Consulte o Glossário Mestre para mais informações sobre </w:t>
      </w:r>
      <w:r>
        <w:rPr>
          <w:lang w:val="pt_PT" w:bidi="pt_PT"/>
        </w:rPr>
        <w:t>santos</w:t>
      </w:r>
      <w:r>
        <w:rPr>
          <w:lang w:val="pt_PT" w:bidi="pt_PT"/>
        </w:rPr>
        <w:t>. Pause este áudio aqui.</w:t>
      </w:r>
    </w:p>
    <w:p>
      <w:pPr/>
      <w:r>
        <w:rPr>
          <w:lang w:val="pt_PT" w:bidi="pt_PT"/>
        </w:rPr>
      </w:r>
      <w:r>
        <w:rPr>
          <w:lang w:val="pt_PT" w:bidi="pt_PT"/>
        </w:rPr>
        <w:t xml:space="preserve">Paulo diz que as pessoas na igreja em Corinto invocam o nome do </w:t>
      </w:r>
      <w:r>
        <w:rPr>
          <w:b/>
          <w:lang w:val="pt_PT" w:bidi="pt_PT"/>
        </w:rPr>
        <w:t>Senhor</w:t>
      </w:r>
      <w:r>
        <w:rPr>
          <w:lang w:val="pt_PT" w:bidi="pt_PT"/>
        </w:rPr>
        <w:t xml:space="preserve"> Jesus Cristo. Senhor é um título para Jesus que significa que Jesus é nosso mestre que tem toda a autoridade sobre nós. Seguimos o que Jesus nos diz para fazer.</w:t>
      </w:r>
    </w:p>
    <w:p>
      <w:pPr/>
      <w:r>
        <w:rPr>
          <w:lang w:val="pt_PT" w:bidi="pt_PT"/>
        </w:rPr>
      </w:r>
      <w:r>
        <w:rPr>
          <w:lang w:val="pt_PT" w:bidi="pt_PT"/>
        </w:rPr>
        <w:t xml:space="preserve">Parem aqui e discutam qual palavra ou frase vocês usarão para </w:t>
      </w:r>
      <w:r>
        <w:rPr>
          <w:b/>
          <w:lang w:val="pt_PT" w:bidi="pt_PT"/>
        </w:rPr>
        <w:t>Senhor</w:t>
      </w:r>
      <w:r>
        <w:rPr>
          <w:lang w:val="pt_PT" w:bidi="pt_PT"/>
        </w:rPr>
        <w:t xml:space="preserve">. Se vocês traduziram Senhor em outro livro da Bíblia, usem a mesma palavra aqui. Consulte o Glossário Mestre para mais informações sobre o </w:t>
      </w:r>
      <w:r>
        <w:rPr>
          <w:lang w:val="pt_PT" w:bidi="pt_PT"/>
        </w:rPr>
        <w:t>Senhor</w:t>
      </w:r>
      <w:r>
        <w:rPr>
          <w:lang w:val="pt_PT" w:bidi="pt_PT"/>
        </w:rPr>
        <w:t>. Pause este áudio aqui.</w:t>
      </w:r>
    </w:p>
    <w:p>
      <w:pPr/>
      <w:r>
        <w:rPr>
          <w:lang w:val="pt_PT" w:bidi="pt_PT"/>
        </w:rPr>
      </w:r>
      <w:r>
        <w:rPr>
          <w:lang w:val="pt_PT" w:bidi="pt_PT"/>
        </w:rPr>
        <w:t>Paulo cumprimenta as pessoas na igreja em Corinto com as palavras “</w:t>
      </w:r>
      <w:r>
        <w:rPr>
          <w:b/>
          <w:lang w:val="pt_PT" w:bidi="pt_PT"/>
        </w:rPr>
        <w:t>graça</w:t>
      </w:r>
      <w:r>
        <w:rPr>
          <w:lang w:val="pt_PT" w:bidi="pt_PT"/>
        </w:rPr>
        <w:t xml:space="preserve"> e </w:t>
      </w:r>
      <w:r>
        <w:rPr>
          <w:b/>
          <w:lang w:val="pt_PT" w:bidi="pt_PT"/>
        </w:rPr>
        <w:t>paz</w:t>
      </w:r>
      <w:r>
        <w:rPr>
          <w:lang w:val="pt_PT" w:bidi="pt_PT"/>
        </w:rPr>
        <w:t>”. Paulo está lembrando aos crentes que Deus dá a eles a graça, ou que Deus é bondoso com eles, mesmo que eles não mereçam. Deus dá a eles a paz, ou dá a eles harmonia consigo mesmo e uns com os outros.</w:t>
      </w:r>
    </w:p>
    <w:p>
      <w:pPr/>
      <w:r>
        <w:rPr>
          <w:lang w:val="pt_PT" w:bidi="pt_PT"/>
        </w:rPr>
      </w:r>
      <w:r>
        <w:rPr>
          <w:lang w:val="pt_PT" w:bidi="pt_PT"/>
        </w:rPr>
        <w:t xml:space="preserve">Parem aqui e discutam quais palavras ou frases vocês usarão para </w:t>
      </w:r>
      <w:r>
        <w:rPr>
          <w:b/>
          <w:lang w:val="pt_PT" w:bidi="pt_PT"/>
        </w:rPr>
        <w:t>graça</w:t>
      </w:r>
      <w:r>
        <w:rPr>
          <w:lang w:val="pt_PT" w:bidi="pt_PT"/>
        </w:rPr>
        <w:t xml:space="preserve"> e </w:t>
      </w:r>
      <w:r>
        <w:rPr>
          <w:b/>
          <w:lang w:val="pt_PT" w:bidi="pt_PT"/>
        </w:rPr>
        <w:t>paz</w:t>
      </w:r>
      <w:r>
        <w:rPr>
          <w:lang w:val="pt_PT" w:bidi="pt_PT"/>
        </w:rPr>
        <w:t xml:space="preserve">. Se vocês traduziram graça e paz em outro livro da Bíblia, usem a mesma palavra aqui. Consulte o Glossário Mestre para mais informações sobre </w:t>
      </w:r>
      <w:r>
        <w:rPr>
          <w:lang w:val="pt_PT" w:bidi="pt_PT"/>
        </w:rPr>
        <w:t>graça</w:t>
      </w:r>
      <w:r>
        <w:rPr>
          <w:lang w:val="pt_PT" w:bidi="pt_PT"/>
        </w:rPr>
        <w:t xml:space="preserve"> e </w:t>
      </w:r>
      <w:r>
        <w:rPr>
          <w:lang w:val="pt_PT" w:bidi="pt_PT"/>
        </w:rPr>
        <w:t>paz</w:t>
      </w:r>
      <w:r>
        <w:rPr>
          <w:lang w:val="pt_PT" w:bidi="pt_PT"/>
        </w:rPr>
        <w:t>. Pause este áudio aqui.</w:t>
      </w:r>
    </w:p>
    <w:p>
      <w:pPr/>
      <w:r>
        <w:rPr>
          <w:lang w:val="pt_PT" w:bidi="pt_PT"/>
        </w:rPr>
      </w:r>
      <w:r>
        <w:rPr>
          <w:lang w:val="pt_PT" w:bidi="pt_PT"/>
        </w:rPr>
        <w:t xml:space="preserve">Paulo diz que Deus deu às pessoas na igreja em Corinto todo o </w:t>
      </w:r>
      <w:r>
        <w:rPr>
          <w:b/>
          <w:lang w:val="pt_PT" w:bidi="pt_PT"/>
        </w:rPr>
        <w:t>conhecimento</w:t>
      </w:r>
      <w:r>
        <w:rPr>
          <w:lang w:val="pt_PT" w:bidi="pt_PT"/>
        </w:rPr>
        <w:t>. Paulo está dizendo que Deus deu aos crentes todos os tipos de informações sobre Deus e como o Espírito de Deus trabalha no mundo.</w:t>
      </w:r>
    </w:p>
    <w:p>
      <w:pPr/>
      <w:r>
        <w:rPr>
          <w:lang w:val="pt_PT" w:bidi="pt_PT"/>
        </w:rPr>
      </w:r>
      <w:r>
        <w:rPr>
          <w:lang w:val="pt_PT" w:bidi="pt_PT"/>
        </w:rPr>
        <w:t xml:space="preserve">Parem aqui e discutam qual palavra ou frase vocês usarão para </w:t>
      </w:r>
      <w:r>
        <w:rPr>
          <w:b/>
          <w:lang w:val="pt_PT" w:bidi="pt_PT"/>
        </w:rPr>
        <w:t>conhecimento</w:t>
      </w:r>
      <w:r>
        <w:rPr>
          <w:lang w:val="pt_PT" w:bidi="pt_PT"/>
        </w:rPr>
        <w:t>. Se vocês traduziram esse tipo de conhecimento em outro livro da Bíblia, usem a mesma palavra aqui. Pause este áudio aqui.</w:t>
      </w:r>
    </w:p>
    <w:p>
      <w:pPr/>
      <w:r>
        <w:rPr>
          <w:lang w:val="pt_PT" w:bidi="pt_PT"/>
        </w:rPr>
      </w:r>
      <w:r>
        <w:rPr>
          <w:lang w:val="pt_PT" w:bidi="pt_PT"/>
        </w:rPr>
        <w:t xml:space="preserve">Deus deu aos crentes em Corinto a capacidade de falar bem e saber muitas coisas sobre Deus. Esse fato confirma que a mensagem, ou </w:t>
      </w:r>
      <w:r>
        <w:rPr>
          <w:b/>
          <w:lang w:val="pt_PT" w:bidi="pt_PT"/>
        </w:rPr>
        <w:t>testemunho</w:t>
      </w:r>
      <w:r>
        <w:rPr>
          <w:lang w:val="pt_PT" w:bidi="pt_PT"/>
        </w:rPr>
        <w:t>, acerca de Cristo era verdadeira. Quando uma pessoa dá um testemunho, ela declara a verdade sobre algo. Os dons que Deus deu aos crentes de Corinto agiram como um testemunho que provava que a mensagem sobre Cristo realmente era verdadeira.</w:t>
      </w:r>
    </w:p>
    <w:p>
      <w:pPr/>
      <w:r>
        <w:rPr>
          <w:lang w:val="pt_PT" w:bidi="pt_PT"/>
        </w:rPr>
      </w:r>
      <w:r>
        <w:rPr>
          <w:lang w:val="pt_PT" w:bidi="pt_PT"/>
        </w:rPr>
        <w:t xml:space="preserve">Parem aqui e discutam qual palavra ou frase vocês usarão para </w:t>
      </w:r>
      <w:r>
        <w:rPr>
          <w:b/>
          <w:lang w:val="pt_PT" w:bidi="pt_PT"/>
        </w:rPr>
        <w:t>testemunho</w:t>
      </w:r>
      <w:r>
        <w:rPr>
          <w:lang w:val="pt_PT" w:bidi="pt_PT"/>
        </w:rPr>
        <w:t xml:space="preserve">. Se vocês traduziram testemunho em outro livro da Bíblia, usem a mesma palavra aqui. Consulte o Glossário Mestre para mais informações sobre </w:t>
      </w:r>
      <w:r>
        <w:rPr>
          <w:lang w:val="pt_PT" w:bidi="pt_PT"/>
        </w:rPr>
        <w:t>testemunho</w:t>
      </w:r>
      <w:r>
        <w:rPr>
          <w:lang w:val="pt_PT" w:bidi="pt_PT"/>
        </w:rPr>
        <w:t>. Pause este áudio aqui.</w:t>
      </w:r>
    </w:p>
    <w:p>
      <w:pPr/>
      <w:r>
        <w:rPr>
          <w:lang w:val="pt_PT" w:bidi="pt_PT"/>
        </w:rPr>
      </w:r>
      <w:r>
        <w:rPr>
          <w:lang w:val="pt_PT" w:bidi="pt_PT"/>
        </w:rPr>
        <w:t xml:space="preserve">Paulo diz que Deus deu às pessoas na igreja em Corinto todos os </w:t>
      </w:r>
      <w:r>
        <w:rPr>
          <w:b/>
          <w:lang w:val="pt_PT" w:bidi="pt_PT"/>
        </w:rPr>
        <w:t>dons espirituais</w:t>
      </w:r>
      <w:r>
        <w:rPr>
          <w:lang w:val="pt_PT" w:bidi="pt_PT"/>
        </w:rPr>
        <w:t xml:space="preserve"> enquanto elas estavam esperando a </w:t>
      </w:r>
      <w:r>
        <w:rPr>
          <w:b/>
          <w:lang w:val="pt_PT" w:bidi="pt_PT"/>
        </w:rPr>
        <w:t>revelação</w:t>
      </w:r>
      <w:r>
        <w:rPr>
          <w:lang w:val="pt_PT" w:bidi="pt_PT"/>
        </w:rPr>
        <w:t xml:space="preserve"> completa e final de Deus de nosso Senhor Jesus Cristo. Esses dons espirituais, ou dons que o Espírito de Deus nos dá, permitem que as pessoas façam os atos de Deus e tenham o caráter de Deus. Deus nos dará uma revelação de quem Jesus realmente é. Revelação é semelhante à profecia. Quando Deus dá uma revelação, ele nos dá um conhecimento especial que pode ser surpreendente, muito maravilhoso, ou que muito poucas pessoas sabem.</w:t>
      </w:r>
    </w:p>
    <w:p>
      <w:pPr/>
      <w:r>
        <w:rPr>
          <w:lang w:val="pt_PT" w:bidi="pt_PT"/>
        </w:rPr>
      </w:r>
      <w:r>
        <w:rPr>
          <w:lang w:val="pt_PT" w:bidi="pt_PT"/>
        </w:rPr>
        <w:t xml:space="preserve">Parem aqui e discutam quais palavras ou frases vocês usarão para </w:t>
      </w:r>
      <w:r>
        <w:rPr>
          <w:b/>
          <w:lang w:val="pt_PT" w:bidi="pt_PT"/>
        </w:rPr>
        <w:t>dons espirituais</w:t>
      </w:r>
      <w:r>
        <w:rPr>
          <w:lang w:val="pt_PT" w:bidi="pt_PT"/>
        </w:rPr>
        <w:t xml:space="preserve"> e </w:t>
      </w:r>
      <w:r>
        <w:rPr>
          <w:b/>
          <w:lang w:val="pt_PT" w:bidi="pt_PT"/>
        </w:rPr>
        <w:t>revelação</w:t>
      </w:r>
      <w:r>
        <w:rPr>
          <w:lang w:val="pt_PT" w:bidi="pt_PT"/>
        </w:rPr>
        <w:t xml:space="preserve">. Discutam como vocês traduzirão essa ideia de que aos crentes de Corinto não faltava, ou tinham todos, os dons espirituais para ajudá-los enquanto esperavam que Deus revelasse tudo sobre nosso Senhor Jesus Cristo. Se vocês traduziram dons espirituais ou revelação em outro livro da Bíblia, usem as mesmas palavras aqui. </w:t>
      </w:r>
      <w:r>
        <w:rPr>
          <w:b/>
          <w:lang w:val="pt_PT" w:bidi="pt_PT"/>
        </w:rPr>
        <w:t>Dons</w:t>
      </w:r>
      <w:r>
        <w:rPr>
          <w:lang w:val="pt_PT" w:bidi="pt_PT"/>
        </w:rPr>
        <w:t xml:space="preserve"> e </w:t>
      </w:r>
      <w:r>
        <w:rPr>
          <w:b/>
          <w:lang w:val="pt_PT" w:bidi="pt_PT"/>
        </w:rPr>
        <w:t>revelação</w:t>
      </w:r>
      <w:r>
        <w:rPr>
          <w:lang w:val="pt_PT" w:bidi="pt_PT"/>
        </w:rPr>
        <w:t xml:space="preserve"> estão no Glossário Mestre. Pause este áudio aqui.</w:t>
      </w:r>
    </w:p>
    <w:p>
      <w:pPr/>
      <w:r>
        <w:rPr>
          <w:lang w:val="pt_PT" w:bidi="pt_PT"/>
        </w:rPr>
      </w:r>
      <w:r>
        <w:rPr>
          <w:lang w:val="pt_PT" w:bidi="pt_PT"/>
        </w:rPr>
        <w:t>Paulo diz que Deus tornará as pessoas na igreja em Corinto irrepreensíveis, ou sem culpa. Isso significa que eles continuarão a confiar em Jesus e a segui-lo.</w:t>
      </w:r>
    </w:p>
    <w:p>
      <w:pPr/>
      <w:r>
        <w:rPr>
          <w:lang w:val="pt_PT" w:bidi="pt_PT"/>
        </w:rPr>
      </w:r>
      <w:r>
        <w:rPr>
          <w:lang w:val="pt_PT" w:bidi="pt_PT"/>
        </w:rPr>
        <w:t xml:space="preserve">Deus é </w:t>
      </w:r>
      <w:r>
        <w:rPr>
          <w:b/>
          <w:lang w:val="pt_PT" w:bidi="pt_PT"/>
        </w:rPr>
        <w:t>fiel</w:t>
      </w:r>
      <w:r>
        <w:rPr>
          <w:lang w:val="pt_PT" w:bidi="pt_PT"/>
        </w:rPr>
        <w:t xml:space="preserve"> para nos manter em </w:t>
      </w:r>
      <w:r>
        <w:rPr>
          <w:b/>
          <w:lang w:val="pt_PT" w:bidi="pt_PT"/>
        </w:rPr>
        <w:t>comunhão</w:t>
      </w:r>
      <w:r>
        <w:rPr>
          <w:lang w:val="pt_PT" w:bidi="pt_PT"/>
        </w:rPr>
        <w:t>, ou participação, com seu Filho Jesus. Em outras palavras, Deus continuará a fazer todas as coisas que ele disse que faria. Deus nos unirá com seu Filho Jesus.</w:t>
      </w:r>
    </w:p>
    <w:p>
      <w:pPr/>
      <w:r>
        <w:rPr>
          <w:lang w:val="pt_PT" w:bidi="pt_PT"/>
        </w:rPr>
      </w:r>
      <w:r>
        <w:rPr>
          <w:lang w:val="pt_PT" w:bidi="pt_PT"/>
        </w:rPr>
        <w:t xml:space="preserve">Parem aqui e discutam quais palavras ou frases vocês usarão para </w:t>
      </w:r>
      <w:r>
        <w:rPr>
          <w:b/>
          <w:lang w:val="pt_PT" w:bidi="pt_PT"/>
        </w:rPr>
        <w:t>fiel</w:t>
      </w:r>
      <w:r>
        <w:rPr>
          <w:lang w:val="pt_PT" w:bidi="pt_PT"/>
        </w:rPr>
        <w:t xml:space="preserve"> e </w:t>
      </w:r>
      <w:r>
        <w:rPr>
          <w:b/>
          <w:lang w:val="pt_PT" w:bidi="pt_PT"/>
        </w:rPr>
        <w:t>comunhão</w:t>
      </w:r>
      <w:r>
        <w:rPr>
          <w:lang w:val="pt_PT" w:bidi="pt_PT"/>
        </w:rPr>
        <w:t>. Se vocês traduziram fiel e comunhão em outro livro da Bíblia, usem as mesmas palavras aqui. Pause este áudio aqui.</w:t>
      </w:r>
    </w:p>
    <w:p>
      <w:pPr/>
      <w:r>
        <w:rPr>
          <w:lang w:val="pt_PT" w:bidi="pt_PT"/>
        </w:rPr>
      </w:r>
      <w:r>
        <w:rPr>
          <w:lang w:val="pt_PT" w:bidi="pt_PT"/>
        </w:rPr>
        <w:t xml:space="preserve">Parem aqui e discutam qual palavra ou frase vocês usarão para seu Filho, Jesus. Jesus é o </w:t>
      </w:r>
      <w:r>
        <w:rPr>
          <w:b/>
          <w:lang w:val="pt_PT" w:bidi="pt_PT"/>
        </w:rPr>
        <w:t>Filho de Deus</w:t>
      </w:r>
      <w:r>
        <w:rPr>
          <w:lang w:val="pt_PT" w:bidi="pt_PT"/>
        </w:rPr>
        <w:t xml:space="preserve">. Se vocês traduziram Filho de Deus em outro livro da Bíblia, usem a mesma frase aqui. Consulte o Glossário Mestre para mais informações sobre </w:t>
      </w:r>
      <w:r>
        <w:rPr>
          <w:lang w:val="pt_PT" w:bidi="pt_PT"/>
        </w:rPr>
        <w:t>Filho de Deus</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1:10–17</w:t>
      </w:r>
      <w:r>
        <w:rPr>
          <w:lang w:val="pt_PT" w:bidi="pt_PT"/>
        </w:rPr>
      </w:r>
    </w:p>
    <w:p>
      <w:pPr>
        <w:pStyle w:val="Heading3"/>
      </w:pPr>
      <w:r>
        <w:rPr>
          <w:lang w:val="pt_PT" w:bidi="pt_PT"/>
        </w:rPr>
        <w:t>Ouvir e Sentir</w:t>
      </w:r>
    </w:p>
    <w:p>
      <w:pPr/>
      <w:r>
        <w:rPr>
          <w:lang w:val="pt_PT" w:bidi="pt_PT"/>
        </w:rPr>
      </w:r>
      <w:r>
        <w:rPr>
          <w:lang w:val="pt_PT" w:bidi="pt_PT"/>
        </w:rPr>
        <w:t>Nesta etapa, ouçam 1 Coríntios 1.10–17 e guardem em seus corações.</w:t>
      </w:r>
    </w:p>
    <w:p>
      <w:pPr/>
      <w:r>
        <w:rPr>
          <w:lang w:val="pt_PT" w:bidi="pt_PT"/>
        </w:rPr>
      </w:r>
      <w:r>
        <w:rPr>
          <w:lang w:val="pt_PT" w:bidi="pt_PT"/>
        </w:rPr>
        <w:t>Ouçam uma versão em áudio de 1 Coríntios 1.10–17, repetindo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1.10–17 na tradução mais fácil de entender.</w:t>
      </w:r>
    </w:p>
    <w:p>
      <w:pPr/>
      <w:r>
        <w:rPr>
          <w:lang w:val="pt_PT" w:bidi="pt_PT"/>
        </w:rPr>
      </w:r>
      <w:r>
        <w:rPr>
          <w:lang w:val="pt_PT" w:bidi="pt_PT"/>
        </w:rPr>
        <w:t>Na última parte de sua carta, Paulo começou com uma curta introdução. Paulo lembrou aos crentes que eles estão unidos, isto é, são uma unidade sob a autoridade de Deus, não sob a autoridade de líderes humanos diferentes. Paulo também lembrou à igreja como Deus dá a eles dons espirituais, incluindo dons para falar com beleza e com conhecimento. Visto que é Deus quem dá esses dons, os crentes não devem ser orgulhosos, mas, sim, gratos.</w:t>
      </w:r>
    </w:p>
    <w:p>
      <w:pPr/>
      <w:r>
        <w:rPr>
          <w:lang w:val="pt_PT" w:bidi="pt_PT"/>
        </w:rPr>
      </w:r>
      <w:r>
        <w:rPr>
          <w:lang w:val="pt_PT" w:bidi="pt_PT"/>
        </w:rPr>
        <w:t>Nessa parte de sua carta, Paulo começará a falar sobre algumas das coisas que as pessoas na igreja de Corinto estão fazendo errado. Primeiro, Paulo dirá aos crentes por que eles devem parar de se dividir para seguir líderes humanos diferentes. Em segundo lugar, Paulo começará a lembrar aos crentes que o poder do evangelho não está em palavras sábias, mas no próprio Cristo.</w:t>
      </w:r>
    </w:p>
    <w:p>
      <w:pPr/>
      <w:r>
        <w:rPr>
          <w:lang w:val="pt_PT" w:bidi="pt_PT"/>
        </w:rPr>
      </w:r>
      <w:r>
        <w:rPr>
          <w:lang w:val="pt_PT" w:bidi="pt_PT"/>
        </w:rPr>
        <w:t>Paulo inicia pedindo aos crentes, com grande ênfase, que concordem uns com os outros e parem de se dividir para seguir líderes e ideias diferentes. Em vez disso, Paulo pede a eles para estarem unidos, ou em acordo, no que pensam. Paulo não quer dizer que todos têm que pensar exatamente a mesma coisa sobre todos os tópicos. O que Paulo está dizendo é que os crentes devem concordar sobre as verdades essenciais do evangelho de Cristo e a morte de Cristo na cruz.</w:t>
      </w:r>
    </w:p>
    <w:p>
      <w:pPr/>
      <w:r>
        <w:rPr>
          <w:lang w:val="pt_PT" w:bidi="pt_PT"/>
        </w:rPr>
      </w:r>
      <w:r>
        <w:rPr>
          <w:lang w:val="pt_PT" w:bidi="pt_PT"/>
        </w:rPr>
        <w:t>Parem neste momento e discutam essa pergunta em grupo: em sua comunidade, quais são algumas coisas importantes com as quais a maioria das pessoas pode concordar, como tradições, crenças religiosas ou leis? Quais são algumas coisas sobre as quais muitas pessoas discordam? Que tipos de coisas são mais importantes para que as pessoas concordem para viver e trabalhar bem em unidade? Pause este áudio aqui.</w:t>
      </w:r>
    </w:p>
    <w:p>
      <w:pPr/>
      <w:r>
        <w:rPr>
          <w:lang w:val="pt_PT" w:bidi="pt_PT"/>
        </w:rPr>
      </w:r>
      <w:r>
        <w:rPr>
          <w:lang w:val="pt_PT" w:bidi="pt_PT"/>
        </w:rPr>
        <w:t>Paulo agora explica como ele soube acerca das pessoas se dividindo na igreja. Paulo diz que a casa de Cloé (ou Cloe) informou a ele que as pessoas na igreja estão brigando, ou discutindo. Não sabemos quem é Cloé, porque não sabemos nenhuma outra informação sobre ela em nenhum outro lugar das Escrituras. No entanto, por causa da maneira como Paulo fala sobre Cloé, não pensamos que a casa de Cloé era parte da igreja em Corinto, mas talvez tenha viajado para Corinto e, mais tarde, contou a Paulo o que viram acontecer lá.</w:t>
      </w:r>
    </w:p>
    <w:p>
      <w:pPr/>
      <w:r>
        <w:rPr>
          <w:lang w:val="pt_PT" w:bidi="pt_PT"/>
        </w:rPr>
      </w:r>
      <w:r>
        <w:rPr>
          <w:lang w:val="pt_PT" w:bidi="pt_PT"/>
        </w:rPr>
        <w:t>Paulo agora explica o que ele quer dizer por “brigar”. Paulo relata que cada pessoa diz: “Sou de Paulo”, ou: “Sou de Apolo”, ou: “Sou de Cefas”, ou: “Sou de Cristo”. Da maneira como Paulo escreve isso, não temos certeza se ele quer dizer literalmente que todas as pessoas na igreja usam essas palavras exatas ou se estão igualmente divididas. Mas Paulo deixa muito claro que aqueles que discutem estão fazendo a igreja se dividir para seguir líderes e ideias diferentes. Sabemos que Paulo foi a primeira pessoa a vir para Corinto e ensinar às pessoas o evangelho a respeito de Cristo. Apolo continuou a ensinar as pessoas em Corinto depois que Paulo saiu. E Cefas é um dos 12 apóstolos de Jesus, também conhecido como Pedro. Não temos certeza se Pedro visitou Corinto, mas, pelas coisas que Paulo disse, é provável que as pessoas na igreja sabiam sobre Pedro.</w:t>
      </w:r>
    </w:p>
    <w:p>
      <w:pPr/>
      <w:r>
        <w:rPr>
          <w:lang w:val="pt_PT" w:bidi="pt_PT"/>
        </w:rPr>
      </w:r>
      <w:r>
        <w:rPr>
          <w:lang w:val="pt_PT" w:bidi="pt_PT"/>
        </w:rPr>
        <w:t>Paulo agora faz três perguntas diferentes que ele não espera que os crentes de Corinto respondam. Paulo diz: “Cristo está dividido? Paulo foi crucificado por vocês? Vocês foram batizados em nome de Paulo?” Com a primeira pergunta: “Cristo está dividido?” Paulo parece estar dizendo que, assim como a igreja não pode dilacerar o corpo físico de Cristo, eles não devem dilacerar ou dividir a igreja, que é o corpo espiritual de Cristo. Com a segunda pergunta: “Paulo foi crucificado por vocês?” Paulo está dizendo que apenas Cristo foi crucificado pelos crentes. Eles devem seguir a Cristo, não líderes humanos como Paulo. E com a terceira pergunta: “Vocês foram batizados em nome de Paulo?” Paulo lembra aos crentes que todos eles receberam o batismo no mesmo nome de Cristo. Quando as pessoas participaram do batismo durante aquele momento, elas mostraram que pertenciam a um certo grupo que seguia um certo mestre. Logo, se eles participaram do batismo em nome de Cristo, isso significa que eles agora pertencem a Cristo. Isso também mostra por que todos eles devem seguir apenas a Cristo, em vez de líderes humanos distintos.</w:t>
      </w:r>
    </w:p>
    <w:p>
      <w:pPr/>
      <w:r>
        <w:rPr>
          <w:lang w:val="pt_PT" w:bidi="pt_PT"/>
        </w:rPr>
      </w:r>
      <w:r>
        <w:rPr>
          <w:lang w:val="pt_PT" w:bidi="pt_PT"/>
        </w:rPr>
        <w:t>Parem aqui e discutam essa pergunta em grupo: contem uma história sobre um líder importante da comunidade que tinha várias pessoas que trabalhavam para esse líder. Contem como as pessoas na comunidade começaram a ouvir outras pessoas que trabalhavam para o líder mais do que ouviram o próprio líder. Pause este áudio aqui.</w:t>
      </w:r>
    </w:p>
    <w:p>
      <w:pPr/>
      <w:r>
        <w:rPr>
          <w:lang w:val="pt_PT" w:bidi="pt_PT"/>
        </w:rPr>
      </w:r>
      <w:r>
        <w:rPr>
          <w:lang w:val="pt_PT" w:bidi="pt_PT"/>
        </w:rPr>
        <w:t>Paulo diz que ele está feliz pelas únicas pessoas que ele batizou em Corinto terem sido Crispo e Gaio, porque dessa maneira as pessoas não podem se vangloriar que Paulo as batizou. Então, como se Paulo de repente se lembrasse de outra pessoa, ele escreve que ele também batizou a casa de Estéfanas. No entanto, Paulo diz que ele não se lembra de batizar mais ninguém em Corinto. Paulo provavelmente batizou apenas os primeiros crentes quando ele veio para uma nova cidade, e então permitiu que outras pessoas batizassem outros novos crentes depois disso. Mais tarde nessa carta, aprendemos que a casa de Estéfanas foram as primeiras pessoas a se tornarem cristãs na região ao redor de Corinto. Crispo provavelmente era o líder da sinagoga em Corinto que se converteu ao cristianismo, no início do ministério de Paulo lá naquela região. Gaio era um membro rico da igreja cuja casa era utiizada para reuniões da igreja.</w:t>
      </w:r>
    </w:p>
    <w:p>
      <w:pPr/>
      <w:r>
        <w:rPr>
          <w:lang w:val="pt_PT" w:bidi="pt_PT"/>
        </w:rPr>
      </w:r>
      <w:r>
        <w:rPr>
          <w:lang w:val="pt_PT" w:bidi="pt_PT"/>
        </w:rPr>
        <w:t xml:space="preserve">Agora Paulo explica por que ele não batizou mais pessoas em Corinto. Paulo diz que Cristo não o enviou para batizar, mas para pregar o evangelho. Observe aqui que Paulo enfatiza que </w:t>
      </w:r>
      <w:r>
        <w:rPr>
          <w:b/>
          <w:lang w:val="pt_PT" w:bidi="pt_PT"/>
        </w:rPr>
        <w:t>Cristo</w:t>
      </w:r>
      <w:r>
        <w:rPr>
          <w:lang w:val="pt_PT" w:bidi="pt_PT"/>
        </w:rPr>
        <w:t xml:space="preserve"> o enviou. Paulo está lembrando aos crentes que, mesmo que ele tenha vindo para Corinto, foi Cristo que o enviou. É Cristo que os coríntios devem seguir. Paulo não está dizendo que o batismo não é importante. No entanto, o propósito do batismo é mostrar que os crentes seguem apenas a Cristo. O propósito do batismo não é mostrar que os crentes seguem os líderes humanos que fazem o batismo.</w:t>
      </w:r>
    </w:p>
    <w:p>
      <w:pPr/>
      <w:r>
        <w:rPr>
          <w:lang w:val="pt_PT" w:bidi="pt_PT"/>
        </w:rPr>
      </w:r>
      <w:r>
        <w:rPr>
          <w:lang w:val="pt_PT" w:bidi="pt_PT"/>
        </w:rPr>
        <w:t>Parem aqui e discutam essa pergunta em grupo: contem uma história sobre um líder que falou ou escreveu uma mensagem importante, e então enviou outra pessoa para levar essa mensagem para outro lugar. Contem como as palavras na mensagem eram as próprias ideias do líder, mesmo que o mensageiro tenha falado elas. Pause este áudio aqui.</w:t>
      </w:r>
    </w:p>
    <w:p>
      <w:pPr/>
      <w:r>
        <w:rPr>
          <w:lang w:val="pt_PT" w:bidi="pt_PT"/>
        </w:rPr>
      </w:r>
      <w:r>
        <w:rPr>
          <w:lang w:val="pt_PT" w:bidi="pt_PT"/>
        </w:rPr>
        <w:t>Paulo também diz que Cristo não o enviou para pregar com palavras de sabedoria humana, ou discurso inteligente. Aqui, Paulo está dizendo que as pessoas devem seguir a Cristo por causa da morte de Cristo na cruz por elas. A própria morte de Cristo tem poder para nos salvar. Quando as pessoas falam com palavras inteligentes, elas não têm poder para nos salvar. Na cultura grega e romana em Corinto naquela época, as pessoas que queriam ser líderes aprendiam a falar com grandes grupos de pessoas com palavras que soavam muito sábias ou inteligentes. Então as pessoas teriam esperado que Paulo falasse dessa maneira também. No entanto, Paulo está dizendo que ele falou de forma muito simples sobre Cristo e o evangelho para que as pessoas seguissem a Cristo em vez de Paulo.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1.10–17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apela, ou pede fortemente aos coríntios, para pararem de se dividir em grupos distintos. Em vez disso, Paulo pede aos crentes que se unam como uma única igreja que concorda sobre as verdades importantes do evangelho de Cristo.</w:t>
      </w:r>
    </w:p>
    <w:p>
      <w:pPr/>
      <w:r>
        <w:rPr>
          <w:lang w:val="pt_PT" w:bidi="pt_PT"/>
        </w:rPr>
      </w:r>
      <w:r>
        <w:rPr>
          <w:b/>
          <w:lang w:val="pt_PT" w:bidi="pt_PT"/>
        </w:rPr>
        <w:t>Na segunda parte:</w:t>
      </w:r>
      <w:r>
        <w:rPr>
          <w:lang w:val="pt_PT" w:bidi="pt_PT"/>
        </w:rPr>
        <w:t xml:space="preserve"> Paulo diz que ele soube que os crentes estão discutindo, dizendo como eles pertencem a pessoas específicas como Paulo, Apolo, Pedro ou Cristo. Paulo faz três perguntas que ele não espera que os coríntios respondam. Paulo faz isso para mostrar como os crentes de Corinto não estão agindo de uma maneira que faça sentido. Paulo pergunta: "Cristo está dividido? Paulo foi crucificado por vocês? Vocês foram batizados em nome de Paulo?” A resposta a cada pergunta é, obviamente, "Não!"</w:t>
      </w:r>
    </w:p>
    <w:p>
      <w:pPr/>
      <w:r>
        <w:rPr>
          <w:lang w:val="pt_PT" w:bidi="pt_PT"/>
        </w:rPr>
      </w:r>
      <w:r>
        <w:rPr>
          <w:b/>
          <w:lang w:val="pt_PT" w:bidi="pt_PT"/>
        </w:rPr>
        <w:t>Na terceira parte:</w:t>
      </w:r>
      <w:r>
        <w:rPr>
          <w:lang w:val="pt_PT" w:bidi="pt_PT"/>
        </w:rPr>
        <w:t xml:space="preserve"> Paulo diz que está feliz por ter batizado apenas a família de Crispo, Gaio e Estéfanas, em Corinto. A maioria das pessoas em Corinto não pode se vangloriar que Paulo as batizou. Paulo diz que Cristo não o enviou para batizar as pessoas, mas para pregar o evangelho sobre Cristo. E Paulo diz que ele não pregou com palavras de inteligência humana para que a morte de Cristo na cruz não perdesse seu poder.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na igreja em Corinto</w:t>
      </w:r>
    </w:p>
    <w:p>
      <w:pPr>
        <w:pStyle w:val="ListBullet"/>
        <w:spacing w:line="240" w:lineRule="auto"/>
        <w:ind w:left="720"/>
      </w:pPr>
      <w:r>
        <w:rPr>
          <w:lang w:val="pt_PT" w:bidi="pt_PT"/>
        </w:rPr>
      </w:r>
      <w:r>
        <w:rPr>
          <w:lang w:val="pt_PT" w:bidi="pt_PT"/>
        </w:rPr>
        <w:t>Senhor Jesus Cristo</w:t>
      </w:r>
    </w:p>
    <w:p>
      <w:pPr>
        <w:pStyle w:val="ListBullet"/>
        <w:spacing w:line="240" w:lineRule="auto"/>
        <w:ind w:left="720"/>
      </w:pPr>
      <w:r>
        <w:rPr>
          <w:lang w:val="pt_PT" w:bidi="pt_PT"/>
        </w:rPr>
      </w:r>
      <w:r>
        <w:rPr>
          <w:lang w:val="pt_PT" w:bidi="pt_PT"/>
        </w:rPr>
        <w:t>Apolo</w:t>
      </w:r>
    </w:p>
    <w:p>
      <w:pPr>
        <w:pStyle w:val="ListBullet"/>
        <w:spacing w:line="240" w:lineRule="auto"/>
        <w:ind w:left="720"/>
      </w:pPr>
      <w:r>
        <w:rPr>
          <w:lang w:val="pt_PT" w:bidi="pt_PT"/>
        </w:rPr>
      </w:r>
      <w:r>
        <w:rPr>
          <w:lang w:val="pt_PT" w:bidi="pt_PT"/>
        </w:rPr>
        <w:t>Cefas, ou Pedro</w:t>
      </w:r>
    </w:p>
    <w:p>
      <w:pPr>
        <w:pStyle w:val="ListBullet"/>
        <w:spacing w:line="240" w:lineRule="auto"/>
        <w:ind w:left="720"/>
      </w:pPr>
      <w:r>
        <w:rPr>
          <w:lang w:val="pt_PT" w:bidi="pt_PT"/>
        </w:rPr>
      </w:r>
      <w:r>
        <w:rPr>
          <w:lang w:val="pt_PT" w:bidi="pt_PT"/>
        </w:rPr>
        <w:t>E a família de Crispo, Gaio e Estéfanas</w:t>
      </w:r>
    </w:p>
    <w:p>
      <w:pPr/>
      <w:r>
        <w:rPr>
          <w:lang w:val="pt_PT" w:bidi="pt_PT"/>
        </w:rPr>
      </w:r>
      <w:r>
        <w:rPr>
          <w:lang w:val="pt_PT" w:bidi="pt_PT"/>
        </w:rPr>
        <w:t>Paulo começa essa parte de sua carta chamando os crentes de Corinto de "irmãos e irmãs". Ele também apela a eles, ou pede fortemente a eles para fazerem algo, usando a frase, "em nome de nosso Senhor Jesus Cristo". Essas palavras especiais lembram os crentes de seu relacionamento próximo com Paulo, e elas também mostram que ele está fazendo um pedido oficial usando a autoridade de Deus, seu Pai.</w:t>
      </w:r>
    </w:p>
    <w:p>
      <w:pPr/>
      <w:r>
        <w:rPr>
          <w:lang w:val="pt_PT" w:bidi="pt_PT"/>
        </w:rPr>
      </w:r>
      <w:r>
        <w:rPr>
          <w:lang w:val="pt_PT" w:bidi="pt_PT"/>
        </w:rPr>
        <w:t>Paulo pede especificamente aos crentes que estejam em acordo uns com os outros. Paulo diz para não brigarem, mas estarem unidos em como eles pensam e falam. Paulo não está dizendo que os crentes devem ser todos iguais em todas as maneiras, mas ele quer que eles tenham os mesmos pensamentos e propósitos ao seguir a Cristo.</w:t>
      </w:r>
    </w:p>
    <w:p>
      <w:pPr/>
      <w:r>
        <w:rPr>
          <w:lang w:val="pt_PT" w:bidi="pt_PT"/>
        </w:rPr>
      </w:r>
      <w:r>
        <w:rPr>
          <w:lang w:val="pt_PT" w:bidi="pt_PT"/>
        </w:rPr>
        <w:t>Parem aqui e discutam essa pergunta em grupo: como vocês deixarão claro em sua tradução que Paulo está dizendo que os crentes devem estar unidos, ou juntos como um só, na maneira como falam sobre Cristo e seguem Cristo? Se necessário, consulte a conversa no roteiro dois para ver que palavras vocês usaram para descrever como as pessoas podem concordar e trabalhar juntas. Pause este áudio aqui.</w:t>
      </w:r>
    </w:p>
    <w:p>
      <w:pPr/>
      <w:r>
        <w:rPr>
          <w:lang w:val="pt_PT" w:bidi="pt_PT"/>
        </w:rPr>
      </w:r>
      <w:r>
        <w:rPr>
          <w:lang w:val="pt_PT" w:bidi="pt_PT"/>
        </w:rPr>
        <w:t>Paulo começa a segunda parte com uma palavra em particular. No idioma original, Paulo usa uma palavra para mostrar que o que ele está prestes a dizer é por causa do que ele acabou de dizer. Paulo diz que as pessoas na família de Cloé lhe disseram como os crentes em Corinto estão brigando. Uma família é todos que vivem na casa de uma pessoa.</w:t>
      </w:r>
    </w:p>
    <w:p>
      <w:pPr/>
      <w:r>
        <w:rPr>
          <w:lang w:val="pt_PT" w:bidi="pt_PT"/>
        </w:rPr>
      </w:r>
      <w:r>
        <w:rPr>
          <w:lang w:val="pt_PT" w:bidi="pt_PT"/>
        </w:rPr>
        <w:t>As pessoas na família de Cloé disseram a Paulo que os coríntios estão dizendo coisas como: "Eu sou de Paulo", ou "Eu sou de Apolo", ou "Eu sou de Cefas", ou, "Eu sou de Cristo". No idioma original, esses grupos estão dizendo que eles pertencem a cada um desses homens. Lembrem-se de que é isso que Paulo diz que a família de Cloé lhe disse. Não sabemos se Paulo quer dizer que todos usaram essas palavras exatas. Talvez Paulo queira dizer que esses são os tipos de coisas que as pessoas estão dizendo. No idioma original, Paulo enfatiza a palavra "eu" em cada uma dessas declarações. Em vez de agir como um povo, Paulo está mostrando como cada pessoa tenta fazer o indivíduo parecer mais importante do que outras pessoas. Paulo está mostrando como cada pessoa não está tornando Cristo o mais importante.</w:t>
      </w:r>
    </w:p>
    <w:p>
      <w:pPr/>
      <w:r>
        <w:rPr>
          <w:lang w:val="pt_PT" w:bidi="pt_PT"/>
        </w:rPr>
      </w:r>
      <w:r>
        <w:rPr>
          <w:lang w:val="pt_PT" w:bidi="pt_PT"/>
        </w:rPr>
        <w:t>Parem aqui e discutam essa pergunta em grupo: como vocês deixarão claro em sua tradução que Paulo está mostrando como os crentes estão se vangloriando, ou agindo com orgulho, com suas palavras? Como vocês deixarão claro que cada pessoa está tentando se fazer parecer mais importante do que outras pessoas? Pause este áudio aqui.</w:t>
      </w:r>
    </w:p>
    <w:p>
      <w:pPr/>
      <w:r>
        <w:rPr>
          <w:lang w:val="pt_PT" w:bidi="pt_PT"/>
        </w:rPr>
      </w:r>
      <w:r>
        <w:rPr>
          <w:lang w:val="pt_PT" w:bidi="pt_PT"/>
        </w:rPr>
        <w:t>Paulo agora faz três perguntas diferentes que ele não espera que os crentes de Corinto respondam. Paulo diz: “Cristo está dividido? Paulo foi crucificado por vocês? Vocês foram batizados em nome de Paulo?” A resposta óbvia a cada uma dessas perguntas é, "É claro que não!" Paulo está tentando mostrar aos crentes que a maneira como eles estão agindo não faz nenhum sentido.</w:t>
      </w:r>
    </w:p>
    <w:p>
      <w:pPr/>
      <w:r>
        <w:rPr>
          <w:lang w:val="pt_PT" w:bidi="pt_PT"/>
        </w:rPr>
      </w:r>
      <w:r>
        <w:rPr>
          <w:lang w:val="pt_PT" w:bidi="pt_PT"/>
        </w:rPr>
        <w:t>Com a primeira pergunta, Paulo está dizendo que, assim como os crentes ficariam horrorizados com a ideia de dividir o corpo físico de Cristo, eles também devem ficar enojados com qualquer coisa que venha a dilacerar a igreja, que é o corpo espiritual de Cristo. Assim como um corpo não pode permanecer vivo quando é separado, logo a igreja não pode ser saudável e sobreviver se as pessoas a separam.</w:t>
      </w:r>
    </w:p>
    <w:p>
      <w:pPr/>
      <w:r>
        <w:rPr>
          <w:lang w:val="pt_PT" w:bidi="pt_PT"/>
        </w:rPr>
      </w:r>
      <w:r>
        <w:rPr>
          <w:lang w:val="pt_PT" w:bidi="pt_PT"/>
        </w:rPr>
        <w:t>Parem aqui e discutam essa pergunta em grupo: Paulo usa a palavra "dividido" para descrever a ação de cortar ou quebrar o corpo em partes diferentes. Como vocês descreverão isso em sua tradução para deixar claro o significado do que Paulo quis enfatizar? Pause este áudio aqui.</w:t>
      </w:r>
    </w:p>
    <w:p>
      <w:pPr/>
      <w:r>
        <w:rPr>
          <w:lang w:val="pt_PT" w:bidi="pt_PT"/>
        </w:rPr>
      </w:r>
      <w:r>
        <w:rPr>
          <w:lang w:val="pt_PT" w:bidi="pt_PT"/>
        </w:rPr>
        <w:t>Em segundo lugar, Paulo está lembrando aos crentes que Cristo enviou pessoas como ele para contar a outras pessoas sobre Cristo. As pessoas devem seguir o próprio Cristo em vez das pessoas que Cristo enviou.</w:t>
      </w:r>
    </w:p>
    <w:p>
      <w:pPr/>
      <w:r>
        <w:rPr>
          <w:lang w:val="pt_PT" w:bidi="pt_PT"/>
        </w:rPr>
      </w:r>
      <w:r>
        <w:rPr>
          <w:lang w:val="pt_PT" w:bidi="pt_PT"/>
        </w:rPr>
        <w:t>Em terceiro lugar, Paulo está lembrando à igreja que, quando as pessoas batizavam cada crente, elas não os batizavam em nome de pessoas como Paulo. Todos os crentes são batizados em nome de Cristo. Cada crente pertence a Cristo, não às pessoas que os batizaram.</w:t>
      </w:r>
    </w:p>
    <w:p>
      <w:pPr/>
      <w:r>
        <w:rPr>
          <w:lang w:val="pt_PT" w:bidi="pt_PT"/>
        </w:rPr>
      </w:r>
      <w:r>
        <w:rPr>
          <w:lang w:val="pt_PT" w:bidi="pt_PT"/>
        </w:rPr>
        <w:t>Na terceira parte da passagem, Paulo diz que ele agradece a Deus por ter batizado apenas Crispo e Gaio em Corinto. Ninguém mais pode dizer que Paulo os batizou. Então, como se Paulo de repente se lembrasse de outra coisa enquanto ainda está escrevendo, ele diz que também batizou a família de Estéfanas. Paulo diz que ele não se lembra de ter batizado mais ninguém. Não sabemos quais pessoas na igreja estavam se vangloriando sobre quem as batizou. Paulo quer deixar muito claro que o batismo é sobre seguir a Cristo, não sobre seguir diferentes líderes humanos.</w:t>
      </w:r>
    </w:p>
    <w:p>
      <w:pPr/>
      <w:r>
        <w:rPr>
          <w:lang w:val="pt_PT" w:bidi="pt_PT"/>
        </w:rPr>
      </w:r>
      <w:r>
        <w:rPr>
          <w:lang w:val="pt_PT" w:bidi="pt_PT"/>
        </w:rPr>
        <w:t>Parem aqui e discutam essa pergunta em grupo: quando Paulo diz que também batizou a família de Estéfanas, ele diz isso como se se lembrasse disso depois que disse que batizou apenas Crispo e Gaio. Então Paulo está mudando ligeiramente, ou corrigindo, o que ele disse antes. Lembrem-se de que outra pessoa está escrevendo as palavras da carta enquanto Paulo diz essas coisas em voz alta. Como vocês deixarão claro em sua tradução que Paulo está corrigindo o que ele disse antes? Pause este áudio aqui.</w:t>
      </w:r>
    </w:p>
    <w:p>
      <w:pPr/>
      <w:r>
        <w:rPr>
          <w:lang w:val="pt_PT" w:bidi="pt_PT"/>
        </w:rPr>
      </w:r>
      <w:r>
        <w:rPr>
          <w:lang w:val="pt_PT" w:bidi="pt_PT"/>
        </w:rPr>
        <w:t>Paulo explica que Cristo não o enviou para Corinto para batizar as pessoas. Em vez disso, Cristo enviou Paulo para pregar o evangelho. As palavras de Paulo não eram de sabedoria humana, de modo que a cruz de Cristo não fosse esvaziada de seu poder. Aqui, Paulo está enfatizando algumas coisas importantes. Primeiro, Paulo quer que os crentes saibam que a sabedoria humana não pode entender ou explicar como Deus trabalha. Embora "a cruz de Cristo" signifique literalmente a cruz de madeira na qual Cristo morreu, Paulo está usando isso como uma linguagem especial para significar como Cristo morreu para salvar os crentes. Paulo está dizendo que Deus mostra seu poder para nos salvar porque Cristo morreu na cruz e ressuscitou. Foi a morte de Cristo na cruz, nada mais, que nos salvou. Não há poder para nos salvar nas palavras que as pessoas falam. Em segundo lugar, Paulo quer que os crentes entendam que ele não contou aos coríntios sobre Cristo para que as pessoas pensassem que ele era importante, ou que as pessoas o seguissem. Em vez disso, Paulo disse a eles para que eles seguissem a Cristo.</w:t>
      </w:r>
    </w:p>
    <w:p>
      <w:pPr/>
      <w:r>
        <w:rPr>
          <w:lang w:val="pt_PT" w:bidi="pt_PT"/>
        </w:rPr>
      </w:r>
      <w:r>
        <w:rPr>
          <w:lang w:val="pt_PT" w:bidi="pt_PT"/>
        </w:rPr>
        <w:t>Parem aqui e discutam essa pergunta em grupo: Paulo usa a frase, "a cruz de Cristo", para significar como Cristo morreu na cruz. Como vocês deixarão claro em sua tradução que Paulo está enfatizando como a morte de Cristo é importante, não que a cruz de madeira em si é importante? Pause este áudio aqui.</w:t>
      </w:r>
    </w:p>
    <w:p>
      <w:pPr/>
      <w:r>
        <w:rPr>
          <w:lang w:val="pt_PT" w:bidi="pt_PT"/>
        </w:rPr>
      </w:r>
      <w:r>
        <w:rPr>
          <w:lang w:val="pt_PT" w:bidi="pt_PT"/>
        </w:rPr>
        <w:t>Agora, o grupo deve fazer o roteiro, desenhar ou usar objetos para visualizar a passagem e a atuação nela. Vocês podem querer usar objetos ou pessoas para mostrar Paulo, os crentes na igreja em Corinto, Cristo, Apolo, Cefas ou Pedro, Crispo, Gaio e a família de Estéfanas. Enquanto Paulo apela aos crentes para pararem de se dividir em grupos diferentes, peça às pessoas que interpretam os crentes na igreja fingindo brigar e se dividir. Então, enquanto Paulo pede fortemente a eles para concordarem e se unirem como um só, peça às pessoas que se unam e encenem ser gentis umas com as outras. Em seguida, enquanto Paulo descreve como as pessoas têm se vangloriado de seguir líderes diferentes, peça aos crentes que se dividam e se reúnam separadamente em torno de Paulo, ou Apolo, ou Cefas, ou Cristo, enquanto fingem se vangloriar para os outros crentes como seu líder é o melhor. Finalmente, enquanto Paulo faz as perguntas que ele não espera que os crentes respondam, e ele explica por que os crentes devem seguir apenas a Cristo, peça a todos os crentes, bem como a Paulo, Apolo e Pedro, que se reúnam em torno de Cristo.</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1.10–17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na igreja em Corinto</w:t>
      </w:r>
    </w:p>
    <w:p>
      <w:pPr>
        <w:pStyle w:val="ListBullet"/>
        <w:spacing w:line="240" w:lineRule="auto"/>
        <w:ind w:left="720"/>
      </w:pPr>
      <w:r>
        <w:rPr>
          <w:lang w:val="pt_PT" w:bidi="pt_PT"/>
        </w:rPr>
      </w:r>
      <w:r>
        <w:rPr>
          <w:lang w:val="pt_PT" w:bidi="pt_PT"/>
        </w:rPr>
        <w:t>Senhor Jesus Cristo</w:t>
      </w:r>
    </w:p>
    <w:p>
      <w:pPr>
        <w:pStyle w:val="ListBullet"/>
        <w:spacing w:line="240" w:lineRule="auto"/>
        <w:ind w:left="720"/>
      </w:pPr>
      <w:r>
        <w:rPr>
          <w:lang w:val="pt_PT" w:bidi="pt_PT"/>
        </w:rPr>
      </w:r>
      <w:r>
        <w:rPr>
          <w:lang w:val="pt_PT" w:bidi="pt_PT"/>
        </w:rPr>
        <w:t>Apolo</w:t>
      </w:r>
    </w:p>
    <w:p>
      <w:pPr>
        <w:pStyle w:val="ListBullet"/>
        <w:spacing w:line="240" w:lineRule="auto"/>
        <w:ind w:left="720"/>
      </w:pPr>
      <w:r>
        <w:rPr>
          <w:lang w:val="pt_PT" w:bidi="pt_PT"/>
        </w:rPr>
      </w:r>
      <w:r>
        <w:rPr>
          <w:lang w:val="pt_PT" w:bidi="pt_PT"/>
        </w:rPr>
        <w:t>Cefas, ou Pedro</w:t>
      </w:r>
    </w:p>
    <w:p>
      <w:pPr>
        <w:pStyle w:val="ListBullet"/>
        <w:spacing w:line="240" w:lineRule="auto"/>
        <w:ind w:left="720"/>
      </w:pPr>
      <w:r>
        <w:rPr>
          <w:lang w:val="pt_PT" w:bidi="pt_PT"/>
        </w:rPr>
      </w:r>
      <w:r>
        <w:rPr>
          <w:lang w:val="pt_PT" w:bidi="pt_PT"/>
        </w:rPr>
        <w:t>E Crispo, Gaio, e a família de Estéfanas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Para começar essa passagem, Paulo diz: "Irmãos e irmãs, pela autoridade de nosso Senhor Jesus Cristo, peço fortemente que vocês vivam em harmonia uns com os outros. Vivam juntos como um grupo unificado. Tenham os mesmos pensamentos e propósitos em Cristo. Não se dividam em grupos adversários".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 xml:space="preserve">Paulo continua, "Irmãos e irmãs, eu digo isso porque várias pessoas da família de Cloé me disseram como vocês estão brigando sobre qual líder é o melhor a seguir. Estou falando sobre como alguns de vocês alegam que pertencem a mim. Alguns outros dizem que eles pertencem a Apolo. Outros dizem que eles pertencem a Pedro. E ainda outros dizem que eles pertencem a Cristo. Vocês </w:t>
      </w:r>
      <w:r>
        <w:rPr>
          <w:b/>
          <w:lang w:val="pt_PT" w:bidi="pt_PT"/>
        </w:rPr>
        <w:t>não podem</w:t>
      </w:r>
      <w:r>
        <w:rPr>
          <w:lang w:val="pt_PT" w:bidi="pt_PT"/>
        </w:rPr>
        <w:t xml:space="preserve"> dividir Cristo em partes diferentes! Lembrem-se de que eu não fui aquele que foi crucificado por vocês. E vocês não foram batizados em nome de Paulo!"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às pessoas que interpretam os crentes na igreja, que Paulo chama de irmãos e irmãs,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Agora Paulo diz: "Agradeço a Deus que, entre vocês, membros da igreja, eu batizei apenas Crispo e Gaio. Dessa maneira, nenhum de vocês pode dizer que foram batizados como meus discípulos. Oh sim, eu também batizei a família de Estéfanas, mas não me lembro de ter batizado mais ninguém. Porque Cristo me enviou para anunciar a vocês sobre o evangelho, não para batizar as pessoas. E Cristo não me enviou para anunciar a vocês com um discurso eloquente, ou palavras inteligentes, para que a morte de Cristo na cruz não fosse tornada impotente, ou inútil".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crentes na igreja, que Paulo chama de irmãos e irmãs, "O que vocês estão sentindo ou pensando?" As pessoas podem responder coisas como: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1.10–17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começa essa passagem </w:t>
      </w:r>
      <w:r>
        <w:rPr>
          <w:b/>
          <w:lang w:val="pt_PT" w:bidi="pt_PT"/>
        </w:rPr>
        <w:t>apelando</w:t>
      </w:r>
      <w:r>
        <w:rPr>
          <w:lang w:val="pt_PT" w:bidi="pt_PT"/>
        </w:rPr>
        <w:t xml:space="preserve"> aos irmãos na igreja em Corinto. Apelar significa pedir algo com seriedade, ou pedir com força. Quando Paulo chama os crentes “irmãos”, ele está dizendo que todos os crentes, tanto homens quanto mulheres, têm o mesmo Deus, que é pai deles. Paulo não quer dizer que essas pessoas são literalmente seus irmãos do mesmo pai humano. Algumas traduções chamam esses crentes de "irmãos e irmãs" para mostrar que Paulo está falando com todos os crentes, tanto homens quanto mulheres.</w:t>
      </w:r>
    </w:p>
    <w:p>
      <w:pPr/>
      <w:r>
        <w:rPr>
          <w:lang w:val="pt_PT" w:bidi="pt_PT"/>
        </w:rPr>
      </w:r>
      <w:r>
        <w:rPr>
          <w:lang w:val="pt_PT" w:bidi="pt_PT"/>
        </w:rPr>
        <w:t xml:space="preserve">Parem aqui e discutam que palavras ou frases vocês usarão para </w:t>
      </w:r>
      <w:r>
        <w:rPr>
          <w:b/>
          <w:lang w:val="pt_PT" w:bidi="pt_PT"/>
        </w:rPr>
        <w:t>apelar</w:t>
      </w:r>
      <w:r>
        <w:rPr>
          <w:lang w:val="pt_PT" w:bidi="pt_PT"/>
        </w:rPr>
        <w:t xml:space="preserve"> e </w:t>
      </w:r>
      <w:r>
        <w:rPr>
          <w:b/>
          <w:lang w:val="pt_PT" w:bidi="pt_PT"/>
        </w:rPr>
        <w:t>irmãos e irmãs</w:t>
      </w:r>
      <w:r>
        <w:rPr>
          <w:lang w:val="pt_PT" w:bidi="pt_PT"/>
        </w:rPr>
        <w:t xml:space="preserve">. Embora Paulo não use a palavra crentes nessa passagem, procure a palavra </w:t>
      </w:r>
      <w:r>
        <w:rPr>
          <w:lang w:val="pt_PT" w:bidi="pt_PT"/>
        </w:rPr>
        <w:t>crente</w:t>
      </w:r>
      <w:r>
        <w:rPr>
          <w:lang w:val="pt_PT" w:bidi="pt_PT"/>
        </w:rPr>
        <w:t xml:space="preserve"> no Glossário Mestre para mais informações sobre esse grupo de pessoas. Se vocês já traduziram essas palavras em outro livro da Bíblia, usem as mesmas palavras que vocês usaram lá. Pause este áudio aqui.</w:t>
      </w:r>
    </w:p>
    <w:p>
      <w:pPr/>
      <w:r>
        <w:rPr>
          <w:lang w:val="pt_PT" w:bidi="pt_PT"/>
        </w:rPr>
      </w:r>
      <w:r>
        <w:rPr>
          <w:lang w:val="pt_PT" w:bidi="pt_PT"/>
        </w:rPr>
        <w:t xml:space="preserve">Paulo apela aos crentes em nome do </w:t>
      </w:r>
      <w:r>
        <w:rPr>
          <w:b/>
          <w:lang w:val="pt_PT" w:bidi="pt_PT"/>
        </w:rPr>
        <w:t>Senhor</w:t>
      </w:r>
      <w:r>
        <w:rPr>
          <w:lang w:val="pt_PT" w:bidi="pt_PT"/>
        </w:rPr>
        <w:t xml:space="preserve"> Jesus </w:t>
      </w:r>
      <w:r>
        <w:rPr>
          <w:b/>
          <w:lang w:val="pt_PT" w:bidi="pt_PT"/>
        </w:rPr>
        <w:t>Cristo</w:t>
      </w:r>
      <w:r>
        <w:rPr>
          <w:lang w:val="pt_PT" w:bidi="pt_PT"/>
        </w:rPr>
        <w:t xml:space="preserve">. Cristo é um título para Jesus que lembra aos crentes que Jesus é o Messias, ou o salvador e rei que Deus nomeou para vir e resgatar seu povo das consequências de seu pecado. O Cristo, ou Messias, também estabelecerá o reino de Deus. Um Senhor é alguém que é um mestre sobre as outras pessoas, que tem plena autoridade e que merece que as pessoas lhe dêem respeito. Quando você se dirige a alguém como “Senhor”, você está dizendo que essa pessoa tem autoridade sobre você. Procure </w:t>
      </w:r>
      <w:r>
        <w:rPr>
          <w:lang w:val="pt_PT" w:bidi="pt_PT"/>
        </w:rPr>
        <w:t>Cristo</w:t>
      </w:r>
      <w:r>
        <w:rPr>
          <w:lang w:val="pt_PT" w:bidi="pt_PT"/>
        </w:rPr>
        <w:t xml:space="preserve"> e </w:t>
      </w:r>
      <w:r>
        <w:rPr>
          <w:lang w:val="pt_PT" w:bidi="pt_PT"/>
        </w:rPr>
        <w:t>Senhor</w:t>
      </w:r>
      <w:r>
        <w:rPr>
          <w:lang w:val="pt_PT" w:bidi="pt_PT"/>
        </w:rPr>
        <w:t xml:space="preserve"> no Glossário Mestre para mais informações. Usem as mesmas palavras para Cristo e Senhor que vocês usaram na passagem anterior.</w:t>
      </w:r>
    </w:p>
    <w:p>
      <w:pPr/>
      <w:r>
        <w:rPr>
          <w:lang w:val="pt_PT" w:bidi="pt_PT"/>
        </w:rPr>
      </w:r>
      <w:r>
        <w:rPr>
          <w:lang w:val="pt_PT" w:bidi="pt_PT"/>
        </w:rPr>
        <w:t xml:space="preserve">Paulo pede fortemente aos crentes para não serem </w:t>
      </w:r>
      <w:r>
        <w:rPr>
          <w:b/>
          <w:lang w:val="pt_PT" w:bidi="pt_PT"/>
        </w:rPr>
        <w:t>divididos</w:t>
      </w:r>
      <w:r>
        <w:rPr>
          <w:lang w:val="pt_PT" w:bidi="pt_PT"/>
        </w:rPr>
        <w:t xml:space="preserve">, o que significa se dividir em grupos separados. Em vez disso, Paulo pede aos crentes para estarem </w:t>
      </w:r>
      <w:r>
        <w:rPr>
          <w:b/>
          <w:lang w:val="pt_PT" w:bidi="pt_PT"/>
        </w:rPr>
        <w:t>unidos</w:t>
      </w:r>
      <w:r>
        <w:rPr>
          <w:lang w:val="pt_PT" w:bidi="pt_PT"/>
        </w:rPr>
        <w:t>, o que significa se reunir como um grupo de pessoas com o mesmo propósito.</w:t>
      </w:r>
    </w:p>
    <w:p>
      <w:pPr/>
      <w:r>
        <w:rPr>
          <w:lang w:val="pt_PT" w:bidi="pt_PT"/>
        </w:rPr>
      </w:r>
      <w:r>
        <w:rPr>
          <w:lang w:val="pt_PT" w:bidi="pt_PT"/>
        </w:rPr>
        <w:t xml:space="preserve">Parem aqui e discutam que palavras ou frases vocês usarão para </w:t>
      </w:r>
      <w:r>
        <w:rPr>
          <w:b/>
          <w:lang w:val="pt_PT" w:bidi="pt_PT"/>
        </w:rPr>
        <w:t>divisões</w:t>
      </w:r>
      <w:r>
        <w:rPr>
          <w:lang w:val="pt_PT" w:bidi="pt_PT"/>
        </w:rPr>
        <w:t xml:space="preserve"> e </w:t>
      </w:r>
      <w:r>
        <w:rPr>
          <w:b/>
          <w:lang w:val="pt_PT" w:bidi="pt_PT"/>
        </w:rPr>
        <w:t>unidos</w:t>
      </w:r>
      <w:r>
        <w:rPr>
          <w:lang w:val="pt_PT" w:bidi="pt_PT"/>
        </w:rPr>
        <w:t>. Se vocês já traduziram essas palavras em outro livro da Bíblia, usem as mesmas palavras que vocês usaram lá. Pause este áudio aqui.</w:t>
      </w:r>
    </w:p>
    <w:p>
      <w:pPr/>
      <w:r>
        <w:rPr>
          <w:lang w:val="pt_PT" w:bidi="pt_PT"/>
        </w:rPr>
      </w:r>
      <w:r>
        <w:rPr>
          <w:lang w:val="pt_PT" w:bidi="pt_PT"/>
        </w:rPr>
        <w:t xml:space="preserve">Paulo pede aos crentes para estarem unidos em </w:t>
      </w:r>
      <w:r>
        <w:rPr>
          <w:b/>
          <w:lang w:val="pt_PT" w:bidi="pt_PT"/>
        </w:rPr>
        <w:t>mente</w:t>
      </w:r>
      <w:r>
        <w:rPr>
          <w:lang w:val="pt_PT" w:bidi="pt_PT"/>
        </w:rPr>
        <w:t xml:space="preserve"> e </w:t>
      </w:r>
      <w:r>
        <w:rPr>
          <w:b/>
          <w:lang w:val="pt_PT" w:bidi="pt_PT"/>
        </w:rPr>
        <w:t>pensamento</w:t>
      </w:r>
      <w:r>
        <w:rPr>
          <w:lang w:val="pt_PT" w:bidi="pt_PT"/>
        </w:rPr>
        <w:t>, ou na maneira como eles pensam. As palavras "mente e pensamento" significam quase a mesma coisa. Em alguns idiomas, pode ser mais fácil usar apenas uma palavra para descrever como as pessoas pensam.</w:t>
      </w:r>
    </w:p>
    <w:p>
      <w:pPr/>
      <w:r>
        <w:rPr>
          <w:lang w:val="pt_PT" w:bidi="pt_PT"/>
        </w:rPr>
      </w:r>
      <w:r>
        <w:rPr>
          <w:lang w:val="pt_PT" w:bidi="pt_PT"/>
        </w:rPr>
        <w:t xml:space="preserve">Parem aqui e discutam que palavras ou frases vocês usarão para </w:t>
      </w:r>
      <w:r>
        <w:rPr>
          <w:b/>
          <w:lang w:val="pt_PT" w:bidi="pt_PT"/>
        </w:rPr>
        <w:t>mente</w:t>
      </w:r>
      <w:r>
        <w:rPr>
          <w:lang w:val="pt_PT" w:bidi="pt_PT"/>
        </w:rPr>
        <w:t xml:space="preserve"> e </w:t>
      </w:r>
      <w:r>
        <w:rPr>
          <w:b/>
          <w:lang w:val="pt_PT" w:bidi="pt_PT"/>
        </w:rPr>
        <w:t>pensamento</w:t>
      </w:r>
      <w:r>
        <w:rPr>
          <w:lang w:val="pt_PT" w:bidi="pt_PT"/>
        </w:rPr>
        <w:t>. Se vocês já traduziram essas palavras em outro livro da Bíblia, usem as mesmas palavras que vocês usaram lá. Pause este áudio aqui.</w:t>
      </w:r>
    </w:p>
    <w:p>
      <w:pPr/>
      <w:r>
        <w:rPr>
          <w:lang w:val="pt_PT" w:bidi="pt_PT"/>
        </w:rPr>
      </w:r>
      <w:r>
        <w:rPr>
          <w:lang w:val="pt_PT" w:bidi="pt_PT"/>
        </w:rPr>
        <w:t>Paulo diz que as pessoas na família de Cloé (ou, Cloe) lhe disseram o que as pessoas na igreja em Corinto estão dizendo. A família de uma pessoa significa qualquer um que viva na casa dessa pessoa. Algumas traduções em português dizem "o povo de Cloé" e outras dizem "a família de Cloé".</w:t>
      </w:r>
    </w:p>
    <w:p>
      <w:pPr/>
      <w:r>
        <w:rPr>
          <w:lang w:val="pt_PT" w:bidi="pt_PT"/>
        </w:rPr>
      </w:r>
      <w:r>
        <w:rPr>
          <w:lang w:val="pt_PT" w:bidi="pt_PT"/>
        </w:rPr>
        <w:t xml:space="preserve">Parem aqui e discutam que palavra ou frase vocês usarão para o </w:t>
      </w:r>
      <w:r>
        <w:rPr>
          <w:b/>
          <w:lang w:val="pt_PT" w:bidi="pt_PT"/>
        </w:rPr>
        <w:t>povo</w:t>
      </w:r>
      <w:r>
        <w:rPr>
          <w:lang w:val="pt_PT" w:bidi="pt_PT"/>
        </w:rPr>
        <w:t xml:space="preserve"> de Cloé ou a </w:t>
      </w:r>
      <w:r>
        <w:rPr>
          <w:b/>
          <w:lang w:val="pt_PT" w:bidi="pt_PT"/>
        </w:rPr>
        <w:t>família</w:t>
      </w:r>
      <w:r>
        <w:rPr>
          <w:lang w:val="pt_PT" w:bidi="pt_PT"/>
        </w:rPr>
        <w:t xml:space="preserve"> de Cloé. Consulte o Glossário Mestre para mais informações sobre </w:t>
      </w:r>
      <w:r>
        <w:rPr>
          <w:lang w:val="pt_PT" w:bidi="pt_PT"/>
        </w:rPr>
        <w:t>família</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As pessoas na família de Cloé disseram a Paulo que os crentes na igreja em Corinto estão </w:t>
      </w:r>
      <w:r>
        <w:rPr>
          <w:b/>
          <w:lang w:val="pt_PT" w:bidi="pt_PT"/>
        </w:rPr>
        <w:t>discutindo</w:t>
      </w:r>
      <w:r>
        <w:rPr>
          <w:lang w:val="pt_PT" w:bidi="pt_PT"/>
        </w:rPr>
        <w:t>. Discutir significa discutir e dizer coisas ruins uns sobre os outros.</w:t>
      </w:r>
    </w:p>
    <w:p>
      <w:pPr/>
      <w:r>
        <w:rPr>
          <w:lang w:val="pt_PT" w:bidi="pt_PT"/>
        </w:rPr>
      </w:r>
      <w:r>
        <w:rPr>
          <w:lang w:val="pt_PT" w:bidi="pt_PT"/>
        </w:rPr>
        <w:t xml:space="preserve">Parem aqui e discutam que palavra ou frase vocês usarão para </w:t>
      </w:r>
      <w:r>
        <w:rPr>
          <w:b/>
          <w:lang w:val="pt_PT" w:bidi="pt_PT"/>
        </w:rPr>
        <w:t>discutir</w:t>
      </w:r>
      <w:r>
        <w:rPr>
          <w:lang w:val="pt_PT" w:bidi="pt_PT"/>
        </w:rPr>
        <w:t>. Se vocês já traduziram essa palavra em outro livro da Bíblia, usem as mesmas palavras que vocês usaram lá. Pause este áudio aqui.</w:t>
      </w:r>
    </w:p>
    <w:p>
      <w:pPr/>
      <w:r>
        <w:rPr>
          <w:lang w:val="pt_PT" w:bidi="pt_PT"/>
        </w:rPr>
      </w:r>
      <w:r>
        <w:rPr>
          <w:lang w:val="pt_PT" w:bidi="pt_PT"/>
        </w:rPr>
        <w:t xml:space="preserve">Paulo diz que uma das pessoas sobre as quais os crentes estão discutindo é </w:t>
      </w:r>
      <w:r>
        <w:rPr>
          <w:b/>
          <w:lang w:val="pt_PT" w:bidi="pt_PT"/>
        </w:rPr>
        <w:t>Cefas</w:t>
      </w:r>
      <w:r>
        <w:rPr>
          <w:lang w:val="pt_PT" w:bidi="pt_PT"/>
        </w:rPr>
        <w:t>. Cefas é outro nome para Pedro, um pescador que se tornou um dos 12 apóstolos de Cristo e um líder da igreja primitiva.</w:t>
      </w:r>
    </w:p>
    <w:p>
      <w:pPr/>
      <w:r>
        <w:rPr>
          <w:lang w:val="pt_PT" w:bidi="pt_PT"/>
        </w:rPr>
      </w:r>
      <w:r>
        <w:rPr>
          <w:lang w:val="pt_PT" w:bidi="pt_PT"/>
        </w:rPr>
        <w:t xml:space="preserve">Parem aqui e discutam que palavra ou frase vocês usarão para </w:t>
      </w:r>
      <w:r>
        <w:rPr>
          <w:b/>
          <w:lang w:val="pt_PT" w:bidi="pt_PT"/>
        </w:rPr>
        <w:t>Cefas</w:t>
      </w:r>
      <w:r>
        <w:rPr>
          <w:lang w:val="pt_PT" w:bidi="pt_PT"/>
        </w:rPr>
        <w:t xml:space="preserve"> ou </w:t>
      </w:r>
      <w:r>
        <w:rPr>
          <w:b/>
          <w:lang w:val="pt_PT" w:bidi="pt_PT"/>
        </w:rPr>
        <w:t>Pedro</w:t>
      </w:r>
      <w:r>
        <w:rPr>
          <w:lang w:val="pt_PT" w:bidi="pt_PT"/>
        </w:rPr>
        <w:t>. Se vocês já traduziram essa palavra em outro livro da Bíblia, usem as mesmas palavras que vocês usaram lá. Pause este áudio aqui.</w:t>
      </w:r>
    </w:p>
    <w:p>
      <w:pPr/>
      <w:r>
        <w:rPr>
          <w:lang w:val="pt_PT" w:bidi="pt_PT"/>
        </w:rPr>
      </w:r>
      <w:r>
        <w:rPr>
          <w:lang w:val="pt_PT" w:bidi="pt_PT"/>
        </w:rPr>
        <w:t xml:space="preserve">Paulo lembra à igreja que foi Cristo que foi </w:t>
      </w:r>
      <w:r>
        <w:rPr>
          <w:b/>
          <w:lang w:val="pt_PT" w:bidi="pt_PT"/>
        </w:rPr>
        <w:t>crucificado</w:t>
      </w:r>
      <w:r>
        <w:rPr>
          <w:lang w:val="pt_PT" w:bidi="pt_PT"/>
        </w:rPr>
        <w:t xml:space="preserve"> em favor dos crentes. A crucificação era a maneira romana de executar as pessoas. Era usado apenas para escravos e os piores criminosos. Era uma maneira muito dolorosa de morrer. Crucificação significa que alguém é pregado em uma cruz e então deixado para morrer.</w:t>
      </w:r>
    </w:p>
    <w:p>
      <w:pPr/>
      <w:r>
        <w:rPr>
          <w:lang w:val="pt_PT" w:bidi="pt_PT"/>
        </w:rPr>
      </w:r>
      <w:r>
        <w:rPr>
          <w:lang w:val="pt_PT" w:bidi="pt_PT"/>
        </w:rPr>
        <w:t xml:space="preserve">Parem aqui e discutam que palavra ou frase vocês usarão para </w:t>
      </w:r>
      <w:r>
        <w:rPr>
          <w:b/>
          <w:lang w:val="pt_PT" w:bidi="pt_PT"/>
        </w:rPr>
        <w:t>crucificado</w:t>
      </w:r>
      <w:r>
        <w:rPr>
          <w:lang w:val="pt_PT" w:bidi="pt_PT"/>
        </w:rPr>
        <w:t xml:space="preserve">. Procure a palavra </w:t>
      </w:r>
      <w:r>
        <w:rPr>
          <w:lang w:val="pt_PT" w:bidi="pt_PT"/>
        </w:rPr>
        <w:t>crucificação</w:t>
      </w:r>
      <w:r>
        <w:rPr>
          <w:lang w:val="pt_PT" w:bidi="pt_PT"/>
        </w:rPr>
        <w:t xml:space="preserve"> no Glossário Mestre para mais informações. Se vocês já traduziram essa palavra em outro livro da Bíblia, usem as mesmas palavras que vocês usaram lá. Pause este áudio aqui.</w:t>
      </w:r>
    </w:p>
    <w:p>
      <w:pPr/>
      <w:r>
        <w:rPr>
          <w:lang w:val="pt_PT" w:bidi="pt_PT"/>
        </w:rPr>
      </w:r>
      <w:r>
        <w:rPr>
          <w:lang w:val="pt_PT" w:bidi="pt_PT"/>
        </w:rPr>
        <w:t xml:space="preserve">Paulo também lembra aos crentes que eles foram </w:t>
      </w:r>
      <w:r>
        <w:rPr>
          <w:b/>
          <w:lang w:val="pt_PT" w:bidi="pt_PT"/>
        </w:rPr>
        <w:t>batizados</w:t>
      </w:r>
      <w:r>
        <w:rPr>
          <w:lang w:val="pt_PT" w:bidi="pt_PT"/>
        </w:rPr>
        <w:t xml:space="preserve"> em nome de Cristo. Quando alguém no Novo Testamento batizava outra pessoa, a primeira pessoa colocava a segunda pessoa na água para mostrar que ela havia se arrependido, ou se afastou de seus pecados e se voltou para Deus por meio de acreditar em Jesus. Pouco antes de Jesus voltar para o céu, ele disse a seus discípulos para ir e dizer às pessoas em todos os lugares que Jesus tem toda a autoridade. Jesus também disse a eles para tornar todas as pessoas discípulas de Jesus, e para batizá-las em nome do pai, do filho e do Espírito Santo. O batismo é um símbolo que mostra que nossa antiga vida está morta e que agora pertencemos a Jesus. Agora temos uma nova vida porque pertencemos a Jesus. </w:t>
      </w:r>
    </w:p>
    <w:p>
      <w:pPr/>
      <w:r>
        <w:rPr>
          <w:lang w:val="pt_PT" w:bidi="pt_PT"/>
        </w:rPr>
      </w:r>
      <w:r>
        <w:rPr>
          <w:lang w:val="pt_PT" w:bidi="pt_PT"/>
        </w:rPr>
        <w:t xml:space="preserve">Parem aqui e discutam que palavra ou frase vocês usarão para </w:t>
      </w:r>
      <w:r>
        <w:rPr>
          <w:b/>
          <w:lang w:val="pt_PT" w:bidi="pt_PT"/>
        </w:rPr>
        <w:t>batizado</w:t>
      </w:r>
      <w:r>
        <w:rPr>
          <w:lang w:val="pt_PT" w:bidi="pt_PT"/>
        </w:rPr>
        <w:t xml:space="preserve">. Procure </w:t>
      </w:r>
      <w:r>
        <w:rPr>
          <w:lang w:val="pt_PT" w:bidi="pt_PT"/>
        </w:rPr>
        <w:t>batismo</w:t>
      </w:r>
      <w:r>
        <w:rPr>
          <w:lang w:val="pt_PT" w:bidi="pt_PT"/>
        </w:rPr>
        <w:t xml:space="preserve"> no Glossário Mestre para mais informações. Se vocês já traduziram essa palavra em outro livro da Bíblia, usem as mesmas palavras que vocês usaram lá. Pause este áudio aqui.</w:t>
      </w:r>
    </w:p>
    <w:p>
      <w:pPr/>
      <w:r>
        <w:rPr>
          <w:lang w:val="pt_PT" w:bidi="pt_PT"/>
        </w:rPr>
      </w:r>
      <w:r>
        <w:rPr>
          <w:lang w:val="pt_PT" w:bidi="pt_PT"/>
        </w:rPr>
        <w:t xml:space="preserve">Paulo diz que ele não pregou com sabedoria ou eloquência. Pregar significa contar as boas novas, ou </w:t>
      </w:r>
      <w:r>
        <w:rPr>
          <w:b/>
          <w:lang w:val="pt_PT" w:bidi="pt_PT"/>
        </w:rPr>
        <w:t>evangelho</w:t>
      </w:r>
      <w:r>
        <w:rPr>
          <w:lang w:val="pt_PT" w:bidi="pt_PT"/>
        </w:rPr>
        <w:t xml:space="preserve">, sobre a mensagem de que Cristo morreu para nos resgatar de nossos pecados. Aqui, eloquência significa um discurso inteligente ou sabedoria que as pessoas mostram por meio do discurso. Nas próximas passagens, Paulo falará sobre </w:t>
      </w:r>
      <w:r>
        <w:rPr>
          <w:b/>
          <w:lang w:val="pt_PT" w:bidi="pt_PT"/>
        </w:rPr>
        <w:t>sabedoria</w:t>
      </w:r>
      <w:r>
        <w:rPr>
          <w:lang w:val="pt_PT" w:bidi="pt_PT"/>
        </w:rPr>
        <w:t xml:space="preserve"> humana e como ela é diferente da sabedoria de Deus. Nessa passagem, Paulo quer dizer que ele não usou a sabedoria humana ou falou da maneira eloquente ou sábia que os coríntios esperavam que um líder importante falasse.</w:t>
      </w:r>
    </w:p>
    <w:p>
      <w:pPr/>
      <w:r>
        <w:rPr>
          <w:lang w:val="pt_PT" w:bidi="pt_PT"/>
        </w:rPr>
      </w:r>
      <w:r>
        <w:rPr>
          <w:lang w:val="pt_PT" w:bidi="pt_PT"/>
        </w:rPr>
        <w:t xml:space="preserve">Parem aqui e discutam que palavra ou frase vocês usarão para </w:t>
      </w:r>
      <w:r>
        <w:rPr>
          <w:b/>
          <w:lang w:val="pt_PT" w:bidi="pt_PT"/>
        </w:rPr>
        <w:t>evangelho</w:t>
      </w:r>
      <w:r>
        <w:rPr>
          <w:lang w:val="pt_PT" w:bidi="pt_PT"/>
        </w:rPr>
        <w:t xml:space="preserve"> e para </w:t>
      </w:r>
      <w:r>
        <w:rPr>
          <w:b/>
          <w:lang w:val="pt_PT" w:bidi="pt_PT"/>
        </w:rPr>
        <w:t>sabedoria</w:t>
      </w:r>
      <w:r>
        <w:rPr>
          <w:lang w:val="pt_PT" w:bidi="pt_PT"/>
        </w:rPr>
        <w:t xml:space="preserve">. Procure </w:t>
      </w:r>
      <w:r>
        <w:rPr>
          <w:lang w:val="pt_PT" w:bidi="pt_PT"/>
        </w:rPr>
        <w:t>evangelho</w:t>
      </w:r>
      <w:r>
        <w:rPr>
          <w:lang w:val="pt_PT" w:bidi="pt_PT"/>
        </w:rPr>
        <w:t xml:space="preserve"> e </w:t>
      </w:r>
      <w:r>
        <w:rPr>
          <w:lang w:val="pt_PT" w:bidi="pt_PT"/>
        </w:rPr>
        <w:t>sabedoria</w:t>
      </w:r>
      <w:r>
        <w:rPr>
          <w:lang w:val="pt_PT" w:bidi="pt_PT"/>
        </w:rPr>
        <w:t xml:space="preserve"> no Glossário Mestre para mais informações. Se vocês já traduziram essas palavras em outro livro da Bíblia, usem as mesmas palavras que vocês usaram lá.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1:18–25</w:t>
      </w:r>
      <w:r>
        <w:rPr>
          <w:lang w:val="pt_PT" w:bidi="pt_PT"/>
        </w:rPr>
      </w:r>
    </w:p>
    <w:p>
      <w:pPr>
        <w:pStyle w:val="Heading3"/>
      </w:pPr>
      <w:r>
        <w:rPr>
          <w:lang w:val="pt_PT" w:bidi="pt_PT"/>
        </w:rPr>
        <w:t>Ouvir e Sentir</w:t>
      </w:r>
    </w:p>
    <w:p>
      <w:pPr/>
      <w:r>
        <w:rPr>
          <w:lang w:val="pt_PT" w:bidi="pt_PT"/>
        </w:rPr>
      </w:r>
      <w:r>
        <w:rPr>
          <w:lang w:val="pt_PT" w:bidi="pt_PT"/>
        </w:rPr>
        <w:t>Nesta etapa, ouçam 1 Coríntios 1.18–25 e guardem em seus corações.</w:t>
      </w:r>
    </w:p>
    <w:p>
      <w:pPr/>
      <w:r>
        <w:rPr>
          <w:lang w:val="pt_PT" w:bidi="pt_PT"/>
        </w:rPr>
      </w:r>
      <w:r>
        <w:rPr>
          <w:lang w:val="pt_PT" w:bidi="pt_PT"/>
        </w:rPr>
        <w:t>Ouçam uma versão em áudio de 1 Coríntios 1.18–25 por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1.18–25 na tradução mais fácil de entender.</w:t>
      </w:r>
    </w:p>
    <w:p>
      <w:pPr/>
      <w:r>
        <w:rPr>
          <w:lang w:val="pt_PT" w:bidi="pt_PT"/>
        </w:rPr>
      </w:r>
      <w:r>
        <w:rPr>
          <w:lang w:val="pt_PT" w:bidi="pt_PT"/>
        </w:rPr>
        <w:t>Na última parte de sua carta, Paulo pediu aos crentes em Corinto para pararem de brigar e, em vez disso, se unirem como uma igreja. Paulo também lembrou aos crentes que o poder do evangelho não está em palavras que soam sábias, mas no próprio Cristo.</w:t>
      </w:r>
    </w:p>
    <w:p>
      <w:pPr/>
      <w:r>
        <w:rPr>
          <w:lang w:val="pt_PT" w:bidi="pt_PT"/>
        </w:rPr>
      </w:r>
      <w:r>
        <w:rPr>
          <w:lang w:val="pt_PT" w:bidi="pt_PT"/>
        </w:rPr>
        <w:t>Nessa parte de sua carta, Paulo começará a explicar a diferença entre a sabedoria humana e a sabedoria de Deus. No final da última passagem, Paulo disse que, quando ele veio para Corinto para anunciar às pessoas sobre Cristo pela primeira vez, ele não pregou com palavras inteligentes. Paulo disse que ele falou dessa maneira para que a morte de Cristo na cruz não perdesse seu poder. Paulo explica que a mensagem sobre a cruz parece tola para as pessoas que não acreditam. Mas embora muitas pessoas pensem que essa mensagem é tolice, a morte de Cristo na cruz é, na verdade, o poder de Deus para salvar aqueles que acreditam.</w:t>
      </w:r>
    </w:p>
    <w:p>
      <w:pPr/>
      <w:r>
        <w:rPr>
          <w:lang w:val="pt_PT" w:bidi="pt_PT"/>
        </w:rPr>
      </w:r>
      <w:r>
        <w:rPr>
          <w:lang w:val="pt_PT" w:bidi="pt_PT"/>
        </w:rPr>
        <w:t>Para mostrar que ele está dizendo a verdade, Paulo cita, ou recita, palavras do livro do profeta Isaías no Antigo Testamento. Paulo diz: "Destruirei a sabedoria dos sábios. Derrotarei seus planos inteligentes". Vocês podem se lembrar de que no livro que o profeta Isaías escreveu, Deus julgou seu povo, os israelitas. Os israelitas diziam palavras e seguiam regras como se honrassem a Deus, mas eles realmente não seguiam a Deus em suas atitudes. Nessa parte do livro de Isaías, Deus julgou os israelitas que planejavam pedir ajuda ao Egito. Os israelitas não planejavam pedir a Deus ajuda quando os inimigos os atacaram, então Deus usou os inimigos dos israelitas para puni-los. Dessa maneira, Deus "derrotou seus planos inteligentes". Paulo diz que, da mesma maneira, Deus derrotará a sabedoria humana das pessoas que não acreditam em Cristo.</w:t>
      </w:r>
    </w:p>
    <w:p>
      <w:pPr/>
      <w:r>
        <w:rPr>
          <w:lang w:val="pt_PT" w:bidi="pt_PT"/>
        </w:rPr>
      </w:r>
      <w:r>
        <w:rPr>
          <w:lang w:val="pt_PT" w:bidi="pt_PT"/>
        </w:rPr>
        <w:t>Parem aqui e discutam essa pergunta em grupo: falem sobre uma criança que queria agir como um adulto e fazer coisas de sua própria maneira, em vez de pedir ajuda a seu pai ou sua mãe. Contem uma história sobre como essa criança tentou resolver um problema ou fazer uma tarefa difícil com sua própria força. O que aconteceu quando não funcionou? Quando o adulto permitiu que a criança falhasse, o que a criança aprendeu? Pause este áudio aqui.</w:t>
      </w:r>
    </w:p>
    <w:p>
      <w:pPr/>
      <w:r>
        <w:rPr>
          <w:lang w:val="pt_PT" w:bidi="pt_PT"/>
        </w:rPr>
      </w:r>
      <w:r>
        <w:rPr>
          <w:lang w:val="pt_PT" w:bidi="pt_PT"/>
        </w:rPr>
        <w:t>Paulo faz quatro perguntas que ele não espera que os crentes de Corinto respondam. Paulo diz: "Onde está a pessoa sábia? Onde está a pessoa erudita? Onde está o orador habilidoso desse mundo? Deus não tornou tola a sabedoria desse mundo?" Paulo não está tentando saber onde essas pessoas vivem, ou onde ele pode encontrá-las. Paulo está usando essas perguntas para mostrar que as pessoas não podem conhecer a Deus e o plano eterno de Deus usando a sabedoria do mundo. Essas pessoas que o mundo chama de sábias não são sábias de acordo com os pensamentos e planos de Deus. Deus chama as ideias dessas pessoas de tolice, sem sentido.</w:t>
      </w:r>
    </w:p>
    <w:p>
      <w:pPr/>
      <w:r>
        <w:rPr>
          <w:lang w:val="pt_PT" w:bidi="pt_PT"/>
        </w:rPr>
      </w:r>
      <w:r>
        <w:rPr>
          <w:lang w:val="pt_PT" w:bidi="pt_PT"/>
        </w:rPr>
        <w:t>Alguns estudiosos da Bíblia pensam que a pessoa sábia sobre a qual Paulo fala pode significar os filósofos gregos. Os filósofos eram pessoas da Grécia, o país onde Corinto está. Os filósofos usaram palavras e ideias que soavam importantes para tentar explicar como as pessoas deveriam pensar na vida e no mundo. Alguns estudiosos da Bíblia também pensam que a pessoa erudita sobre a qual Paulo fala pode ser pessoas que estudavam a lei judaica, ou israelita. No entanto, não sabemos se Paulo estava pensando em tipos específicos de pessoas, porque o que ele diz pode ser verdade para qualquer um que as pessoas pensem que pareça uma pessoa sábia.</w:t>
      </w:r>
    </w:p>
    <w:p>
      <w:pPr/>
      <w:r>
        <w:rPr>
          <w:lang w:val="pt_PT" w:bidi="pt_PT"/>
        </w:rPr>
      </w:r>
      <w:r>
        <w:rPr>
          <w:lang w:val="pt_PT" w:bidi="pt_PT"/>
        </w:rPr>
        <w:t xml:space="preserve">Parem aqui em grupo e olhem para um mapa da </w:t>
      </w:r>
      <w:r>
        <w:rPr>
          <w:b/>
          <w:lang w:val="pt_PT" w:bidi="pt_PT"/>
        </w:rPr>
        <w:t>Grécia</w:t>
      </w:r>
      <w:r>
        <w:rPr>
          <w:lang w:val="pt_PT" w:bidi="pt_PT"/>
        </w:rPr>
        <w:t xml:space="preserve"> que mostra a cidade de Corinto. Pause este áudio aqui.</w:t>
      </w:r>
    </w:p>
    <w:p>
      <w:pPr/>
      <w:r>
        <w:rPr>
          <w:lang w:val="pt_PT" w:bidi="pt_PT"/>
        </w:rPr>
      </w:r>
      <w:r>
        <w:rPr>
          <w:lang w:val="pt_PT" w:bidi="pt_PT"/>
        </w:rPr>
        <w:t>Parem aqui e discutam essa pergunta em grupo: falem sobre que tipos de pessoas e ações que as pessoas tomam como sábias em sua cultura. Agora falem sobre que tipos de pessoas e ações que as pessoas tomam como tolas em sua cultura. Pause este áudio aqui.</w:t>
      </w:r>
    </w:p>
    <w:p>
      <w:pPr/>
      <w:r>
        <w:rPr>
          <w:lang w:val="pt_PT" w:bidi="pt_PT"/>
        </w:rPr>
      </w:r>
      <w:r>
        <w:rPr>
          <w:lang w:val="pt_PT" w:bidi="pt_PT"/>
        </w:rPr>
        <w:t>Paulo diz que a sabedoria de Deus tornou impossível que as pessoas usassem sua própria sabedoria para conhecer a Deus. Em vez disso, Deus enviou uma mensagem que as pessoas desse mundo pensam que é tola para salvar as pessoas que acreditam nessa mensagem. Judeus, ou o povo israelita que Deus escolheu para ser o próprio povo de Deus, exigem que pessoas como Paulo lhes mostrem sinais, ou milagres, para provar que o evangelho é verdadeiro. E os gregos, significando qualquer um em Corinto que não seja judeu, querem que pessoas como Paulo expliquem o evangelho usando palavras que soam sábias, como a linguagem segundo a qual eles gostam de falar. Mas Paulo diz que pessoas como ele pregam apenas sobre Cristo e a crucificação de Cristo.</w:t>
      </w:r>
    </w:p>
    <w:p>
      <w:pPr/>
      <w:r>
        <w:rPr>
          <w:lang w:val="pt_PT" w:bidi="pt_PT"/>
        </w:rPr>
      </w:r>
      <w:r>
        <w:rPr>
          <w:lang w:val="pt_PT" w:bidi="pt_PT"/>
        </w:rPr>
        <w:t>Paulo diz que a crucificação de Cristo é uma pedra de tropeço para os judeus e tolice para os gentios, ou qualquer um que não seja um judeu. Paulo quer dizer que a mensagem sobre Cristo e sua morte na cruz ofende os judeus. Os judeus seguiam o Antigo Testamento e estavam esperando que um Messias viesse e os salvasse. No entanto, os judeus acreditavam que o Messias seria um líder militar forte para os libertá-los de seus inimigos. Os judeus não acreditavam que o Messias seria um líder espiritual que morreria de uma maneira vergonhosa como um criminoso. Então, quando as pessoas diziam que Jesus era o Messias, isso deixou os judeus muito irados.</w:t>
      </w:r>
    </w:p>
    <w:p>
      <w:pPr/>
      <w:r>
        <w:rPr>
          <w:lang w:val="pt_PT" w:bidi="pt_PT"/>
        </w:rPr>
      </w:r>
      <w:r>
        <w:rPr>
          <w:lang w:val="pt_PT" w:bidi="pt_PT"/>
        </w:rPr>
        <w:t>Parem aqui e discutam essa pergunta em grupo: contem uma história sobre uma pessoa que esperou um longo tempo que um evento emocionante acontecesse. O que aconteceu quando a coisa emocionante aconteceu? Era exatamente como a pessoa havia imaginado? Como a pessoa respondeu quando aconteceu de forma diferente? Pause este áudio aqui.</w:t>
      </w:r>
    </w:p>
    <w:p>
      <w:pPr/>
      <w:r>
        <w:rPr>
          <w:lang w:val="pt_PT" w:bidi="pt_PT"/>
        </w:rPr>
      </w:r>
      <w:r>
        <w:rPr>
          <w:lang w:val="pt_PT" w:bidi="pt_PT"/>
        </w:rPr>
        <w:t>O evangelho é uma pedra de tropeço e tolice para o povo do mundo. Paulo diz algo diferente sobre o povo de Deus. Para o povo de Deus, sejam eles judeus ou gregos, Cristo é o poder de Deus e a sabedoria de Deus. Porque, mesmo quando Deus parece agir de forma tola, ele ainda é mais sábio do que as pessoas. E mesmo quando Deus parece ser fraco, ele ainda é mais forte do que as pessoas. Em outras palavras, parece tolice que Deus envie Cristo para morrer em uma cruz. Isso faz Deus parecer fraco. Paulo diz que essa é, na verdade, a sabedoria e o poder de Deus para salvar as pessoas que acreditam que Deus pode salvá-las por meio de Cristo.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1.18–25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diz que a mensagem sobre a cruz parece tola para as pessoas que não acreditam, mas, na verdade, é o poder de Deus para salvar as pessoas. Paulo cita o livro do profeta Isaías, onde Deus diz que ele destruirá os planos inteligentes dos sábios. Deus fez a sabedoria das pessoas parecer tola. A sabedoria de Deus tornou impossível que as pessoas usassem sua própria sabedoria para conhecer a Deus. Em vez disso, Deus enviou uma mensagem que as pessoas desse mundo pensam que é tola para salvar as pessoas que acreditam nessa mensagem.</w:t>
      </w:r>
    </w:p>
    <w:p>
      <w:pPr/>
      <w:r>
        <w:rPr>
          <w:lang w:val="pt_PT" w:bidi="pt_PT"/>
        </w:rPr>
      </w:r>
      <w:r>
        <w:rPr>
          <w:b/>
          <w:lang w:val="pt_PT" w:bidi="pt_PT"/>
        </w:rPr>
        <w:t>Na segunda parte:</w:t>
      </w:r>
      <w:r>
        <w:rPr>
          <w:lang w:val="pt_PT" w:bidi="pt_PT"/>
        </w:rPr>
        <w:t xml:space="preserve"> Paulo fala sobre dois grupos específicos de pessoas — os judeus e os gregos. Os judeus pedem sinais, ou milagres, e os gregos querem ouvir apenas palavras que soem sábias. Paulo e outros como ele falam apenas sobre Cristo que foi crucificado. Essa mensagem é uma pedra de tropeço para os judeus e tolice para os gentios. Essa mensagem é o poder e sabedoria de Deus para aqueles que acreditam. Porque, mesmo quando Deus parece agir de forma tola, ele ainda é mais sábio do que as pessoas. E mesmo quando Deus parece ser fraco, ele ainda é mais forte do que as pessoas.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na igreja em Corinto</w:t>
      </w:r>
    </w:p>
    <w:p>
      <w:pPr>
        <w:pStyle w:val="ListBullet"/>
        <w:spacing w:line="240" w:lineRule="auto"/>
        <w:ind w:left="720"/>
      </w:pPr>
      <w:r>
        <w:rPr>
          <w:lang w:val="pt_PT" w:bidi="pt_PT"/>
        </w:rPr>
      </w:r>
      <w:r>
        <w:rPr>
          <w:lang w:val="pt_PT" w:bidi="pt_PT"/>
        </w:rPr>
        <w:t>Pessoas que não acreditam em Cristo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Cristo</w:t>
      </w:r>
    </w:p>
    <w:p>
      <w:pPr>
        <w:pStyle w:val="ListBullet"/>
        <w:spacing w:line="240" w:lineRule="auto"/>
        <w:ind w:left="720"/>
      </w:pPr>
      <w:r>
        <w:rPr>
          <w:lang w:val="pt_PT" w:bidi="pt_PT"/>
        </w:rPr>
      </w:r>
      <w:r>
        <w:rPr>
          <w:lang w:val="pt_PT" w:bidi="pt_PT"/>
        </w:rPr>
        <w:t>Os judeus, ou o povo israelita</w:t>
      </w:r>
    </w:p>
    <w:p>
      <w:pPr>
        <w:pStyle w:val="ListBullet"/>
        <w:spacing w:line="240" w:lineRule="auto"/>
        <w:ind w:left="720"/>
      </w:pPr>
      <w:r>
        <w:rPr>
          <w:lang w:val="pt_PT" w:bidi="pt_PT"/>
        </w:rPr>
      </w:r>
      <w:r>
        <w:rPr>
          <w:lang w:val="pt_PT" w:bidi="pt_PT"/>
        </w:rPr>
        <w:t>E os gregos, ou gentios</w:t>
      </w:r>
    </w:p>
    <w:p>
      <w:pPr/>
      <w:r>
        <w:rPr>
          <w:lang w:val="pt_PT" w:bidi="pt_PT"/>
        </w:rPr>
      </w:r>
      <w:r>
        <w:rPr>
          <w:lang w:val="pt_PT" w:bidi="pt_PT"/>
        </w:rPr>
        <w:t>Paulo começa dizendo que a mensagem sobre a cruz parece tolice para as pessoas que estão perecendo, mas, para as pessoas que acreditam, é o poder de Deus. É importante entender que, quando Paulo diz que é tolice para aqueles que estão perecendo, ele não quer dizer que é tolo. Quando Paulo diz "aqueles que estão perecendo", ele se refere àqueles que Deus algum dia destruirá porque eles não acreditam em Cristo. Paulo quer dizer que essas pessoas não são capazes de entender o significado da cruz. Aqueles que estão perecendo só pensam que a cruz é tola. Paulo quer dizer que a cruz é, na verdade, verdadeira sabedoria. Também é importante entender que o "poder" sobre o qual Paulo fala aqui não significa poder físico ou força. Isso significa especificamente que Deus fez uma coisa muito poderosa quando ele enviou Cristo para morrer na cruz. Quando Cristo morreu na cruz, ele salvou as pessoas da punição por sua desobediência a Deus.</w:t>
      </w:r>
    </w:p>
    <w:p>
      <w:pPr/>
      <w:r>
        <w:rPr>
          <w:lang w:val="pt_PT" w:bidi="pt_PT"/>
        </w:rPr>
      </w:r>
      <w:r>
        <w:rPr>
          <w:lang w:val="pt_PT" w:bidi="pt_PT"/>
        </w:rPr>
        <w:t>Parem aqui e discutam essa pergunta em grupo: como vocês deixarão claro em sua tradução que Paulo não está dizendo que, na verdadem a cruz é tola, mas, apenas que os descrentes pensam que é tola? Pause este áudio aqui.</w:t>
      </w:r>
    </w:p>
    <w:p>
      <w:pPr/>
      <w:r>
        <w:rPr>
          <w:lang w:val="pt_PT" w:bidi="pt_PT"/>
        </w:rPr>
      </w:r>
      <w:r>
        <w:rPr>
          <w:lang w:val="pt_PT" w:bidi="pt_PT"/>
        </w:rPr>
        <w:t>Paulo usa uma frase no idioma original que algumas pessoas traduzem como: "Porque está escrito". Essa frase significa que as palavras que as pessoas escreveram nas Escrituras confirmam o que Paulo acabou de dizer, e ele está prestes a citar essas palavras das Escrituras. A citação é, na verdade, as palavras de Deus que o profeta Isaías escreveu. Deus diz que ele destruirá a sabedoria das pessoas sábias. Então Deus repete a mesma ideia de uma maneira diferente. Ele diz que frustrará, ou derrotará, os planos inteligentes das pessoas sábias. Isaías escreveu dessa maneira porque a língua soava bela e forte para o povo judeu. Isaías queria enfatizar que Deus é mais sábio do que qualquer outra pessoa. Se não é natural em seu idioma falar sobre "destruir" a sabedoria, vocês podem desejar dizer algo como: "Deus fará os homens sábios perderem sua sabedoria", ou, "Deus tornará inútil a sabedoria das pessoas sábias".</w:t>
      </w:r>
    </w:p>
    <w:p>
      <w:pPr/>
      <w:r>
        <w:rPr>
          <w:lang w:val="pt_PT" w:bidi="pt_PT"/>
        </w:rPr>
      </w:r>
      <w:r>
        <w:rPr>
          <w:lang w:val="pt_PT" w:bidi="pt_PT"/>
        </w:rPr>
        <w:t>Parem aqui e discutam essa pergunta em grupo: como vocês deixarão claro em sua tradução que Paulo está citando as Escrituras para mostrar que o que ele diz é a verdade? Pause este áudio aqui.</w:t>
      </w:r>
    </w:p>
    <w:p>
      <w:pPr/>
      <w:r>
        <w:rPr>
          <w:lang w:val="pt_PT" w:bidi="pt_PT"/>
        </w:rPr>
      </w:r>
      <w:r>
        <w:rPr>
          <w:lang w:val="pt_PT" w:bidi="pt_PT"/>
        </w:rPr>
        <w:t>Paulo faz várias perguntas que ele não espera que os crentes respondam. Paulo pergunta onde a pessoa sábia está. Paulo pergunta onde o escriba ou pessoa erudita está. Paulo pergunta onde está o orador ou a pessoa que discute com uma fala hábil. Vocês devem se lembrar de que Paulo não está buscando a localização real dessas pessoas. Paulo está usando essas perguntas para mostrar que as pessoas não podem conhecer a Deus e o plano eterno de Deus usando a sabedoria do mundo, ou o aprendizado, ou a fala hábil. Se vocês desejarem, vocês podem combinar essas perguntas em sua tradução. Por exemplo, vocês poderiam dizer: "Então o que as pessoas sábias, ou os estudiosos, ou os debatedores habilidosos desse mundo realmente sabem?" Além disso, se usar perguntas para fazer uma declaração não fizer sentido em seu idioma, vocês podem transformar as perguntas em declarações. Por exemplo, vocês poderiam dizer: "O homem sábio falhou. A pessoa erudita falhou. O orador habilidoso falhou". Da mesma maneira, quando Paulo diz: "Deus não transformou a sabedoria desse mundo em algo sem sentido?" Vocês poderiam fazer disso uma declaração, dizendo algo como: "Deus mostrou que a sabedoria desse mundo é tolice!"</w:t>
      </w:r>
    </w:p>
    <w:p>
      <w:pPr/>
      <w:r>
        <w:rPr>
          <w:lang w:val="pt_PT" w:bidi="pt_PT"/>
        </w:rPr>
      </w:r>
      <w:r>
        <w:rPr>
          <w:lang w:val="pt_PT" w:bidi="pt_PT"/>
        </w:rPr>
        <w:t>Parem aqui e discutam essa pergunta em grupo: em sua tradução, como vocês traduzirão essas perguntas? Vocês as traduzirão como perguntas ou como declarações? Se vocês combinarem eles, como vocês mostrarão que Paulo está defendendo um ponto argumentativo com força? Pause este áudio aqui.</w:t>
      </w:r>
    </w:p>
    <w:p>
      <w:pPr/>
      <w:r>
        <w:rPr>
          <w:lang w:val="pt_PT" w:bidi="pt_PT"/>
        </w:rPr>
      </w:r>
      <w:r>
        <w:rPr>
          <w:lang w:val="pt_PT" w:bidi="pt_PT"/>
        </w:rPr>
        <w:t>Paulo diz: "Porque Deus decidiu sabiamente tornar impossível que as pessoas conhecessem a Deus usando sua própria sabedoria. Em vez disso, Deus escolheu salvar apenas essas pessoas que acreditam na mensagem tola que pregamos". Paulo não está dizendo que a sabedoria humana é maligna. Paulo está dizendo que as pessoas usam isso para fazer coisas erradas. As pessoas tentaram conhecer a Deus de sua própria maneira, ou com sua própria sabedoria, em vez de crer na sabedoria de Deus. A sabedoria de Deus é que Cristo morreu na cruz para nos restaurar ao relacionamento com Deus. Quando Paulo fala sobre as pessoas conhecendo a Deus, ele não quer dizer apenas saber sobre Deus. Todos conhecem algo sobre Deus. As pessoas que não conhecem e seguem a sabedoria de Deus perecerão, o que significa que Deus as destruirá. As pessoas que não acreditam na morte de Jesus Cristo na cruz perecerão. Lembrem-se de que Paulo não está dizendo que a sabedoria de Deus é, na verdade, tola. Em vez disso, Paulo quer dizer que aqueles que estão perecendo pensam que é tolo porque não entendem isso.</w:t>
      </w:r>
    </w:p>
    <w:p>
      <w:pPr/>
      <w:r>
        <w:rPr>
          <w:lang w:val="pt_PT" w:bidi="pt_PT"/>
        </w:rPr>
      </w:r>
      <w:r>
        <w:rPr>
          <w:lang w:val="pt_PT" w:bidi="pt_PT"/>
        </w:rPr>
        <w:t>Na segunda parte, Paulo começa a falar sobre judeus e gregos. Primeiro, Paulo diz que os judeus exigem, ou pedem enfaticamente, sinais para provar que a mensagem sobre Cristo é verdadeira. Outra palavra para sinais é milagres. Alguém que realiza um milagre faz uma coisa incomum e impossível acontecer. Os judeus acreditavam que, se alguém realizava um sinal, ou milagre, isso provaria que a pessoa era verdadeiramente enviada de Deus e estava falando a verdade. Vocês se lembrarão de que os líderes religiosos dos judeus muitas vezes pediam a Jesus para realizar sinais para provar que ele era o Messias. Jesus disse aos judeus, com grande ênfase, que eles estavam errados ao pedir sinais.</w:t>
      </w:r>
    </w:p>
    <w:p>
      <w:pPr/>
      <w:r>
        <w:rPr>
          <w:lang w:val="pt_PT" w:bidi="pt_PT"/>
        </w:rPr>
      </w:r>
      <w:r>
        <w:rPr>
          <w:lang w:val="pt_PT" w:bidi="pt_PT"/>
        </w:rPr>
        <w:t>Parem aqui e discutam essa pergunta em grupo: um sinal é um evento milagroso que as pessoas podem ver, que mostra a elas que algo é verdade. Em sua cultura e idioma, qual seria a melhor maneira de traduzir que os judeus pediam sinais a Paulo? Pause este áudio aqui.</w:t>
      </w:r>
    </w:p>
    <w:p>
      <w:pPr/>
      <w:r>
        <w:rPr>
          <w:lang w:val="pt_PT" w:bidi="pt_PT"/>
        </w:rPr>
      </w:r>
      <w:r>
        <w:rPr>
          <w:lang w:val="pt_PT" w:bidi="pt_PT"/>
        </w:rPr>
        <w:t>Paulo diz que os gregos geralmente buscam, ou procuram e ouvem, sabedoria. Aqui, Paulo não se refere à sabedoria de Deus que é Jesus Cristo. Paulo se refere ao tipo de conversa que soa importante que os gregos gostavam de usar e ouvir em sua cultura. Paulo diz que os judeus querem ver sinais, e os gregos querem ouvir uma conversa que soe sábia. Paulo não dará sinais ou usará uma fala hábil. Paulo e outros como ele pregam apenas sobre a crucificação de Cristo, ou a morte na cruz. Paulo diz que a mensagem de Deus é uma pedra de tropeço para os judeus e tolice para os gentios. Deus chamou algumas pessoas, tanto do povo judeu quanto dentre os gentios, para serem parte de seu próprio povo. Quando essas pessoas ouvem essa mensagem, elas ouvem uma mensagem sobre Cristo que revela o poder e a sabedoria de Deus. Judeus é outro nome para israelitas, e gentios são pessoas que não são judeus. Então, qualquer um que fosse grego, ou fosse do país da Grécia, mas também não fosse judeu, era um gentio.</w:t>
      </w:r>
    </w:p>
    <w:p>
      <w:pPr/>
      <w:r>
        <w:rPr>
          <w:lang w:val="pt_PT" w:bidi="pt_PT"/>
        </w:rPr>
      </w:r>
      <w:r>
        <w:rPr>
          <w:lang w:val="pt_PT" w:bidi="pt_PT"/>
        </w:rPr>
        <w:t>O termo "pedra de tropeço" é uma linguagem técnica que significa uma pedra na qual as pessoas tropeçam. Em outras partes de sua carta, Paulo falará mais sobre essa ideia de "tropeçar" ou algo que faz as pessoas cairem, ou se afastarem de Deus, de uma maneira que as destrua. Tanto o Antigo Testamento quanto o Novo Testamento usam essa linguagem técnica sobre pedras para falar sobre ideias espirituais. Por exemplo, uma "pedra" pode causar tropeço e destruição, ou pode se tornar um fundamento seguro. Um fundamento seguro é a parte inferior de um edifício. As pessoas constroem o resto do edifício sobre o fundamento seguro. Nessa parte do mundo, as pessoas construíam tradicionalmente edifícios com pedra, e a primeira coisa que elas tinham que fazer era estabelecer um forte fundamento de pedra no chão antes de edificar as paredes e o resto do edifício. Logo, nessa passagem, Paulo está dizendo que Cristo e a cruz são como uma pedra que Deus estabeleceu no chão. As pessoas podem tropeçar e cair sobre a pedra. Eles são destruídos porque não acreditam na mensagem sobre Cristo. Ou as pessoas podem construir uma casa sobre a pedra e permanecer fortes nas tempestades. Eles acreditam na mensagem sobre Cristo, o que os fará serem fortes e viverem para sempre com Deus.</w:t>
      </w:r>
    </w:p>
    <w:p>
      <w:pPr/>
      <w:r>
        <w:rPr>
          <w:lang w:val="pt_PT" w:bidi="pt_PT"/>
        </w:rPr>
      </w:r>
      <w:r>
        <w:rPr>
          <w:lang w:val="pt_PT" w:bidi="pt_PT"/>
        </w:rPr>
        <w:t>Parem aqui e discutam essa pergunta em grupo: uma pedra de tropeço é algo que as pessoas não veem, então elas tropeçam sobre ela e caem. Como vocês falarão sobre isso em sua tradução para deixar essa ideia clara? Pause este áudio aqui.</w:t>
      </w:r>
    </w:p>
    <w:p>
      <w:pPr/>
      <w:r>
        <w:rPr>
          <w:lang w:val="pt_PT" w:bidi="pt_PT"/>
        </w:rPr>
      </w:r>
      <w:r>
        <w:rPr>
          <w:lang w:val="pt_PT" w:bidi="pt_PT"/>
        </w:rPr>
        <w:t>No final da passagem, Paulo diz que, mesmo que as pessoas pensem que Deus está agindo de forma tola, Deus é mais sábio do que as pessoas. E mesmo que as pessoas pensem que Deus parece fraco, Deus é mais forte do que as pessoas.</w:t>
      </w:r>
    </w:p>
    <w:p>
      <w:pPr/>
      <w:r>
        <w:rPr>
          <w:lang w:val="pt_PT" w:bidi="pt_PT"/>
        </w:rPr>
      </w:r>
      <w:r>
        <w:rPr>
          <w:lang w:val="pt_PT" w:bidi="pt_PT"/>
        </w:rPr>
        <w:t>Agora, o grupo deve fazer o roteiro, desenhar ou usar objetos para visualizar a passagem e a atuação nela. Vocês podem querer utilizar objetos ou pessoas para mostrar Paulo, os crentes na igreja em Corinto, Deus, Cristo, os judeus ou o povo israelita e os gregos ou gentios. Enquanto Paulo descreve como os descrentes pensam que a cruz é tola, peça ao grupo que aponte para Cristo e riam ou aja de forma tola. Então, enquanto Paulo descreve os crentes na igreja, peça a Cristo que os proteja de Deus os destruindo, mas peça a Deus que destrua os descrentes. Enquanto Paulo descreve os descrentes tentando conhecer a Deus por meio de sua própria sabedoria, vocês podem fazer com que Deus fique atrás de uma barreira, como uma parede baixa, que impede as pessoas de chegarem até ele. Peça aos descrentes que tentem criar um plano inteligente para superar a barreira, mas mostrem como eles não são capazes de fazer isso. Então peça a Cristo que ajude os crentes a atravessar a barreira. Finalmente, enquanto Paulo fala sobre Cristo e a cruz sendo uma pedra de tropeço para os judeus, peça a Cristo que se sente ou se deite no chão. Peça aos judeus para que tropecem sobre Cristo e caiam, mas peça aos crentes que finjam construir um edifício sobre Cristo, onde possam viver e estar seguros.</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1.18–25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na igreja em Corinto</w:t>
      </w:r>
    </w:p>
    <w:p>
      <w:pPr>
        <w:pStyle w:val="ListBullet"/>
        <w:spacing w:line="240" w:lineRule="auto"/>
        <w:ind w:left="720"/>
      </w:pPr>
      <w:r>
        <w:rPr>
          <w:lang w:val="pt_PT" w:bidi="pt_PT"/>
        </w:rPr>
      </w:r>
      <w:r>
        <w:rPr>
          <w:lang w:val="pt_PT" w:bidi="pt_PT"/>
        </w:rPr>
        <w:t>Pessoas que não acreditam em Cristo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Cristo</w:t>
      </w:r>
    </w:p>
    <w:p>
      <w:pPr>
        <w:pStyle w:val="ListBullet"/>
        <w:spacing w:line="240" w:lineRule="auto"/>
        <w:ind w:left="720"/>
      </w:pPr>
      <w:r>
        <w:rPr>
          <w:lang w:val="pt_PT" w:bidi="pt_PT"/>
        </w:rPr>
      </w:r>
      <w:r>
        <w:rPr>
          <w:lang w:val="pt_PT" w:bidi="pt_PT"/>
        </w:rPr>
        <w:t>Os judeus, ou o povo israelita</w:t>
      </w:r>
    </w:p>
    <w:p>
      <w:pPr>
        <w:pStyle w:val="ListBullet"/>
        <w:spacing w:line="240" w:lineRule="auto"/>
        <w:ind w:left="720"/>
      </w:pPr>
      <w:r>
        <w:rPr>
          <w:lang w:val="pt_PT" w:bidi="pt_PT"/>
        </w:rPr>
      </w:r>
      <w:r>
        <w:rPr>
          <w:lang w:val="pt_PT" w:bidi="pt_PT"/>
        </w:rPr>
        <w:t>E os gregos, ou gentios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"Porque a mensagem sobre a cruz não faz nenhum sentido para as pessoas que estão sendo destruídas. Mas as pessoas que Deus está salvando, como nós, sabem que essa mensagem é a maneira como Deus trabalha poderosamente nos corações das pessoas para salvá-las. Como Deus diz nas Escrituras, 'Algumas pessoas pensam que têm planos sábios, mas farei seus planos falharem'. Então, onde isso deixa os sábios, ou os estudiosos, ou os debatedores habilidosos desse mundo? Deus fez a sabedoria das pessoas parecer tola. A sabedoria de Deus tornou impossível que as pessoas usassem sua própria sabedoria para conhecer a Deus. Em vez disso, Deus enviou uma mensagem que as pessoas desse mundo pensam que é tola para salvar as pessoas que creem nessa mensagem".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crentes: “O que vocês estão sentindo ou pensando?”. As pessoas podem responder coisas como:</w:t>
      </w:r>
    </w:p>
    <w:p>
      <w:pPr>
        <w:pStyle w:val="ListBullet"/>
        <w:spacing w:line="240" w:lineRule="auto"/>
        <w:ind w:left="720"/>
      </w:pPr>
      <w:r>
        <w:rPr>
          <w:lang w:val="pt_PT" w:bidi="pt_PT"/>
        </w:rPr>
      </w:r>
      <w:r>
        <w:rPr>
          <w:lang w:val="pt_PT" w:bidi="pt_PT"/>
        </w:rPr>
        <w:t>Pergunte às pessoas que interpretam aqueles que não acreditam,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"os judeus querem milagres como prova, e os gregos buscam a sabedoria humana, mas pregamos sobre como Cristo morreu em uma cruz. Os judeus se recusam a acreditar nessa mensagem, porque ela os ofende. As pessoas que não são judias pensam que essa mensagem é sem sentido. Mas Deus chamou algumas pessoas, tanto o povo judeu quanto os gentios, para fazerem parte do seu povo. Quando essas pessoas ouvem nossa mensagem, elas ouvem uma mensagem sobre Cristo que revela o poder e a sabedoria de Deus. Porque, mesmo que as pessoas pensem que Deus está agindo de forma tola, Deus é mais sábio do que as pessoas. E mesmo que as pessoas pensem que Deus parece fraco, Deus é mais forte do que as pessoas".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discípulos: “O que vocês estão sentindo ou pensando?”. As pessoas podem responder coisas como:</w:t>
      </w:r>
    </w:p>
    <w:p>
      <w:pPr>
        <w:pStyle w:val="ListBullet"/>
        <w:spacing w:line="240" w:lineRule="auto"/>
        <w:ind w:left="720"/>
      </w:pPr>
      <w:r>
        <w:rPr>
          <w:lang w:val="pt_PT" w:bidi="pt_PT"/>
        </w:rPr>
      </w:r>
      <w:r>
        <w:rPr>
          <w:lang w:val="pt_PT" w:bidi="pt_PT"/>
        </w:rPr>
        <w:t>Pergunte às pessoas que interpretam os gregos, "O que vocês estão sentindo ou pensando?"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1.18–25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começa dizendo que a mensagem da </w:t>
      </w:r>
      <w:r>
        <w:rPr>
          <w:b/>
          <w:lang w:val="pt_PT" w:bidi="pt_PT"/>
        </w:rPr>
        <w:t>cruz</w:t>
      </w:r>
      <w:r>
        <w:rPr>
          <w:lang w:val="pt_PT" w:bidi="pt_PT"/>
        </w:rPr>
        <w:t xml:space="preserve"> é tolice para as pessoas que estão perecendo. Uma cruz era uma ferramenta que o povo romano usava para matar criminosos. Uma cruz era feita com um pedaço de madeira na posição vertical com outro pedaço de madeira, chamado de "uma viga transversal", anexada a ela lateralmente perto do topo. Quando os romanos </w:t>
      </w:r>
      <w:r>
        <w:rPr>
          <w:b/>
          <w:lang w:val="pt_PT" w:bidi="pt_PT"/>
        </w:rPr>
        <w:t>crucificavam</w:t>
      </w:r>
      <w:r>
        <w:rPr>
          <w:lang w:val="pt_PT" w:bidi="pt_PT"/>
        </w:rPr>
        <w:t xml:space="preserve"> alguém, eles pregavam essa pessoa em uma cruz e então a deixavam para morrer. Usem as mesmas palavras ou frases para cruz e crucificado que vocês usaram em passagens anteriores. Para mais informações, procure </w:t>
      </w:r>
      <w:r>
        <w:rPr>
          <w:lang w:val="pt_PT" w:bidi="pt_PT"/>
        </w:rPr>
        <w:t>cruz</w:t>
      </w:r>
      <w:r>
        <w:rPr>
          <w:lang w:val="pt_PT" w:bidi="pt_PT"/>
        </w:rPr>
        <w:t xml:space="preserve"> e </w:t>
      </w:r>
      <w:r>
        <w:rPr>
          <w:lang w:val="pt_PT" w:bidi="pt_PT"/>
        </w:rPr>
        <w:t>crucificação</w:t>
      </w:r>
      <w:r>
        <w:rPr>
          <w:lang w:val="pt_PT" w:bidi="pt_PT"/>
        </w:rPr>
        <w:t xml:space="preserve"> no Glossário Mestre.</w:t>
      </w:r>
    </w:p>
    <w:p>
      <w:pPr/>
      <w:r>
        <w:rPr>
          <w:lang w:val="pt_PT" w:bidi="pt_PT"/>
        </w:rPr>
      </w:r>
      <w:r>
        <w:rPr>
          <w:b/>
          <w:lang w:val="pt_PT" w:bidi="pt_PT"/>
        </w:rPr>
        <w:t>Tolice</w:t>
      </w:r>
      <w:r>
        <w:rPr>
          <w:lang w:val="pt_PT" w:bidi="pt_PT"/>
        </w:rPr>
        <w:t xml:space="preserve"> significa sem sentido, ou algo que não faz sentido, e </w:t>
      </w:r>
      <w:r>
        <w:rPr>
          <w:b/>
          <w:lang w:val="pt_PT" w:bidi="pt_PT"/>
        </w:rPr>
        <w:t>perecer</w:t>
      </w:r>
      <w:r>
        <w:rPr>
          <w:lang w:val="pt_PT" w:bidi="pt_PT"/>
        </w:rPr>
        <w:t xml:space="preserve"> significa ser completamente destruído ou morto.</w:t>
      </w:r>
    </w:p>
    <w:p>
      <w:pPr/>
      <w:r>
        <w:rPr>
          <w:lang w:val="pt_PT" w:bidi="pt_PT"/>
        </w:rPr>
      </w:r>
      <w:r>
        <w:rPr>
          <w:lang w:val="pt_PT" w:bidi="pt_PT"/>
        </w:rPr>
        <w:t xml:space="preserve">Parem aqui e discutam em grupo que palavras ou frases vocês usarão para </w:t>
      </w:r>
      <w:r>
        <w:rPr>
          <w:b/>
          <w:lang w:val="pt_PT" w:bidi="pt_PT"/>
        </w:rPr>
        <w:t>tolice</w:t>
      </w:r>
      <w:r>
        <w:rPr>
          <w:lang w:val="pt_PT" w:bidi="pt_PT"/>
        </w:rPr>
        <w:t xml:space="preserve"> e </w:t>
      </w:r>
      <w:r>
        <w:rPr>
          <w:b/>
          <w:lang w:val="pt_PT" w:bidi="pt_PT"/>
        </w:rPr>
        <w:t>perecer</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Paulo diz que a mensagem da cruz é poderosa para aqueles dentre nós que estão sendo </w:t>
      </w:r>
      <w:r>
        <w:rPr>
          <w:b/>
          <w:lang w:val="pt_PT" w:bidi="pt_PT"/>
        </w:rPr>
        <w:t>salvos</w:t>
      </w:r>
      <w:r>
        <w:rPr>
          <w:lang w:val="pt_PT" w:bidi="pt_PT"/>
        </w:rPr>
        <w:t>. Deus nos salva quando acreditamos que a mensagem sobre Jesus morrendo na cruz é verdadeira e escolhemos seguir Jesus como nosso Salvador.</w:t>
      </w:r>
    </w:p>
    <w:p>
      <w:pPr/>
      <w:r>
        <w:rPr>
          <w:lang w:val="pt_PT" w:bidi="pt_PT"/>
        </w:rPr>
      </w:r>
      <w:r>
        <w:rPr>
          <w:lang w:val="pt_PT" w:bidi="pt_PT"/>
        </w:rPr>
        <w:t xml:space="preserve">Parem aqui e discutam em grupo que palavra ou frase vocês usarão para "aqueles dentre nós que Deus está salvando". Para mais informações sobre ser salvo, procure </w:t>
      </w:r>
      <w:r>
        <w:rPr>
          <w:lang w:val="pt_PT" w:bidi="pt_PT"/>
        </w:rPr>
        <w:t>salvação</w:t>
      </w:r>
      <w:r>
        <w:rPr>
          <w:lang w:val="pt_PT" w:bidi="pt_PT"/>
        </w:rPr>
        <w:t xml:space="preserve"> no Glossário Mestre. Pause este áudio aqui.</w:t>
      </w:r>
    </w:p>
    <w:p>
      <w:pPr/>
      <w:r>
        <w:rPr>
          <w:lang w:val="pt_PT" w:bidi="pt_PT"/>
        </w:rPr>
      </w:r>
      <w:r>
        <w:rPr>
          <w:lang w:val="pt_PT" w:bidi="pt_PT"/>
        </w:rPr>
        <w:t xml:space="preserve">Paulo fala palavras do Antigo Testamento, onde Deus diz que ele destruirá a </w:t>
      </w:r>
      <w:r>
        <w:rPr>
          <w:b/>
          <w:lang w:val="pt_PT" w:bidi="pt_PT"/>
        </w:rPr>
        <w:t>sabedoria</w:t>
      </w:r>
      <w:r>
        <w:rPr>
          <w:lang w:val="pt_PT" w:bidi="pt_PT"/>
        </w:rPr>
        <w:t xml:space="preserve"> dos sábios. Quando alguém é sábio, ele tem sabedoria. Na Bíblia, uma pessoa que tem sabedoria entende muitas coisas, e é capaz de tomar boas decisões que levam a bons resultados. No entanto, é Deus quem dá sabedoria às pessoas. Se uma pessoa finge ser sábia, mas não aceita Deus, então sua sabedoria é inútil, e, eventualmente, seus planos falharão. Portanto, Deus também diz que ele </w:t>
      </w:r>
      <w:r>
        <w:rPr>
          <w:b/>
          <w:lang w:val="pt_PT" w:bidi="pt_PT"/>
        </w:rPr>
        <w:t>frustrará</w:t>
      </w:r>
      <w:r>
        <w:rPr>
          <w:lang w:val="pt_PT" w:bidi="pt_PT"/>
        </w:rPr>
        <w:t xml:space="preserve"> a </w:t>
      </w:r>
      <w:r>
        <w:rPr>
          <w:b/>
          <w:lang w:val="pt_PT" w:bidi="pt_PT"/>
        </w:rPr>
        <w:t>inteligência</w:t>
      </w:r>
      <w:r>
        <w:rPr>
          <w:lang w:val="pt_PT" w:bidi="pt_PT"/>
        </w:rPr>
        <w:t xml:space="preserve"> dos inteligentes. Quando alguém frustra algo, ele rejeita ou não confia nele. Nesse caso, Deus rejeita a inteligência das pessoas, que é sua própria compreensão ou sabedoria que elas não receberam de Deus.</w:t>
      </w:r>
    </w:p>
    <w:p>
      <w:pPr/>
      <w:r>
        <w:rPr>
          <w:lang w:val="pt_PT" w:bidi="pt_PT"/>
        </w:rPr>
      </w:r>
      <w:r>
        <w:rPr>
          <w:lang w:val="pt_PT" w:bidi="pt_PT"/>
        </w:rPr>
        <w:t xml:space="preserve">Parem aqui e discutam em grupo que palavras ou frases vocês usarão para </w:t>
      </w:r>
      <w:r>
        <w:rPr>
          <w:b/>
          <w:lang w:val="pt_PT" w:bidi="pt_PT"/>
        </w:rPr>
        <w:t>sabedoria</w:t>
      </w:r>
      <w:r>
        <w:rPr>
          <w:lang w:val="pt_PT" w:bidi="pt_PT"/>
        </w:rPr>
        <w:t xml:space="preserve">, </w:t>
      </w:r>
      <w:r>
        <w:rPr>
          <w:b/>
          <w:lang w:val="pt_PT" w:bidi="pt_PT"/>
        </w:rPr>
        <w:t>frustração</w:t>
      </w:r>
      <w:r>
        <w:rPr>
          <w:lang w:val="pt_PT" w:bidi="pt_PT"/>
        </w:rPr>
        <w:t xml:space="preserve"> e </w:t>
      </w:r>
      <w:r>
        <w:rPr>
          <w:b/>
          <w:lang w:val="pt_PT" w:bidi="pt_PT"/>
        </w:rPr>
        <w:t>inteligência</w:t>
      </w:r>
      <w:r>
        <w:rPr>
          <w:lang w:val="pt_PT" w:bidi="pt_PT"/>
        </w:rPr>
        <w:t xml:space="preserve">. Se você já traduziu essa palavra em outro livro da Bíblia, use a mesma palavra que você usou lá. </w:t>
      </w:r>
      <w:r>
        <w:rPr>
          <w:lang w:val="pt_PT" w:bidi="pt_PT"/>
        </w:rPr>
        <w:t>Sabedoria</w:t>
      </w:r>
      <w:r>
        <w:rPr>
          <w:lang w:val="pt_PT" w:bidi="pt_PT"/>
        </w:rPr>
        <w:t xml:space="preserve"> está no Glossário Mestre. Pause este áudio aqui.</w:t>
      </w:r>
    </w:p>
    <w:p>
      <w:pPr/>
      <w:r>
        <w:rPr>
          <w:lang w:val="pt_PT" w:bidi="pt_PT"/>
        </w:rPr>
      </w:r>
      <w:r>
        <w:rPr>
          <w:lang w:val="pt_PT" w:bidi="pt_PT"/>
        </w:rPr>
        <w:t xml:space="preserve">Paulo pergunta: "Onde está a pessoa </w:t>
      </w:r>
      <w:r>
        <w:rPr>
          <w:b/>
          <w:lang w:val="pt_PT" w:bidi="pt_PT"/>
        </w:rPr>
        <w:t>sábia</w:t>
      </w:r>
      <w:r>
        <w:rPr>
          <w:lang w:val="pt_PT" w:bidi="pt_PT"/>
        </w:rPr>
        <w:t xml:space="preserve">? Onde está o </w:t>
      </w:r>
      <w:r>
        <w:rPr>
          <w:b/>
          <w:lang w:val="pt_PT" w:bidi="pt_PT"/>
        </w:rPr>
        <w:t>escriba</w:t>
      </w:r>
      <w:r>
        <w:rPr>
          <w:lang w:val="pt_PT" w:bidi="pt_PT"/>
        </w:rPr>
        <w:t xml:space="preserve">? Onde está o </w:t>
      </w:r>
      <w:r>
        <w:rPr>
          <w:b/>
          <w:lang w:val="pt_PT" w:bidi="pt_PT"/>
        </w:rPr>
        <w:t>debatedor desta era</w:t>
      </w:r>
      <w:r>
        <w:rPr>
          <w:lang w:val="pt_PT" w:bidi="pt_PT"/>
        </w:rPr>
        <w:t>?" No idioma original, essa palavra para sábio significa inteligente, inteligente ou sábio de uma maneira geral. Um escriba é alguém que tem um alto nível de erudição ou que é um mestre. A palavra traduzida como debatedor significa uma pessoa que é boa em falar sobre fortes diferenças de opinião. "Essa era" se refere às regras e à maneira de viver do mundo que são diferentes dos caminhos de Deus e que Deus, um dia, destruirá. Um "debatedor dessa era" é alguém que debate sobre como viver, mas ele não fala sobre como seguir a Deus.</w:t>
      </w:r>
    </w:p>
    <w:p>
      <w:pPr/>
      <w:r>
        <w:rPr>
          <w:lang w:val="pt_PT" w:bidi="pt_PT"/>
        </w:rPr>
      </w:r>
      <w:r>
        <w:rPr>
          <w:lang w:val="pt_PT" w:bidi="pt_PT"/>
        </w:rPr>
        <w:t xml:space="preserve">Parem aqui e discutam em grupo que palavras ou frases vocês usarão para </w:t>
      </w:r>
      <w:r>
        <w:rPr>
          <w:b/>
          <w:lang w:val="pt_PT" w:bidi="pt_PT"/>
        </w:rPr>
        <w:t>pessoa sábia</w:t>
      </w:r>
      <w:r>
        <w:rPr>
          <w:lang w:val="pt_PT" w:bidi="pt_PT"/>
        </w:rPr>
        <w:t xml:space="preserve">, </w:t>
      </w:r>
      <w:r>
        <w:rPr>
          <w:b/>
          <w:lang w:val="pt_PT" w:bidi="pt_PT"/>
        </w:rPr>
        <w:t>escriba</w:t>
      </w:r>
      <w:r>
        <w:rPr>
          <w:lang w:val="pt_PT" w:bidi="pt_PT"/>
        </w:rPr>
        <w:t xml:space="preserve">, </w:t>
      </w:r>
      <w:r>
        <w:rPr>
          <w:b/>
          <w:lang w:val="pt_PT" w:bidi="pt_PT"/>
        </w:rPr>
        <w:t>debatedor</w:t>
      </w:r>
      <w:r>
        <w:rPr>
          <w:lang w:val="pt_PT" w:bidi="pt_PT"/>
        </w:rPr>
        <w:t xml:space="preserve"> e </w:t>
      </w:r>
      <w:r>
        <w:rPr>
          <w:b/>
          <w:lang w:val="pt_PT" w:bidi="pt_PT"/>
        </w:rPr>
        <w:t>dessa era</w:t>
      </w:r>
      <w:r>
        <w:rPr>
          <w:lang w:val="pt_PT" w:bidi="pt_PT"/>
        </w:rPr>
        <w:t xml:space="preserve">. Procure </w:t>
      </w:r>
      <w:r>
        <w:rPr>
          <w:lang w:val="pt_PT" w:bidi="pt_PT"/>
        </w:rPr>
        <w:t>escriba</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Deus salva aqueles que </w:t>
      </w:r>
      <w:r>
        <w:rPr>
          <w:b/>
          <w:lang w:val="pt_PT" w:bidi="pt_PT"/>
        </w:rPr>
        <w:t>creem</w:t>
      </w:r>
      <w:r>
        <w:rPr>
          <w:lang w:val="pt_PT" w:bidi="pt_PT"/>
        </w:rPr>
        <w:t xml:space="preserve"> na mensagem sobre Cristo. Quando alguém acredita na mensagem sobre Cristo, ele confia que o que Deus diz é verdade, e se compromete a fazer o que Deus diz para fazer.</w:t>
      </w:r>
    </w:p>
    <w:p>
      <w:pPr/>
      <w:r>
        <w:rPr>
          <w:lang w:val="pt_PT" w:bidi="pt_PT"/>
        </w:rPr>
      </w:r>
      <w:r>
        <w:rPr>
          <w:lang w:val="pt_PT" w:bidi="pt_PT"/>
        </w:rPr>
        <w:t xml:space="preserve">Parem aqui e discutam em grupo que palavra ou frase vocês usarão para </w:t>
      </w:r>
      <w:r>
        <w:rPr>
          <w:b/>
          <w:lang w:val="pt_PT" w:bidi="pt_PT"/>
        </w:rPr>
        <w:t>crer</w:t>
      </w:r>
      <w:r>
        <w:rPr>
          <w:lang w:val="pt_PT" w:bidi="pt_PT"/>
        </w:rPr>
        <w:t xml:space="preserve">. Procure a palavra </w:t>
      </w:r>
      <w:r>
        <w:rPr>
          <w:lang w:val="pt_PT" w:bidi="pt_PT"/>
        </w:rPr>
        <w:t>acreditar</w:t>
      </w:r>
      <w:r>
        <w:rPr>
          <w:lang w:val="pt_PT" w:bidi="pt_PT"/>
        </w:rPr>
        <w:t xml:space="preserve"> no Glossário Mestre para mais informações. Pause este áudio aqui.</w:t>
      </w:r>
    </w:p>
    <w:p>
      <w:pPr/>
      <w:r>
        <w:rPr>
          <w:lang w:val="pt_PT" w:bidi="pt_PT"/>
        </w:rPr>
      </w:r>
      <w:r>
        <w:rPr>
          <w:lang w:val="pt_PT" w:bidi="pt_PT"/>
        </w:rPr>
        <w:t xml:space="preserve">Paulo diz que os </w:t>
      </w:r>
      <w:r>
        <w:rPr>
          <w:b/>
          <w:lang w:val="pt_PT" w:bidi="pt_PT"/>
        </w:rPr>
        <w:t>judeus</w:t>
      </w:r>
      <w:r>
        <w:rPr>
          <w:lang w:val="pt_PT" w:bidi="pt_PT"/>
        </w:rPr>
        <w:t xml:space="preserve"> pedem </w:t>
      </w:r>
      <w:r>
        <w:rPr>
          <w:b/>
          <w:lang w:val="pt_PT" w:bidi="pt_PT"/>
        </w:rPr>
        <w:t>sinais</w:t>
      </w:r>
      <w:r>
        <w:rPr>
          <w:lang w:val="pt_PT" w:bidi="pt_PT"/>
        </w:rPr>
        <w:t xml:space="preserve"> e os </w:t>
      </w:r>
      <w:r>
        <w:rPr>
          <w:b/>
          <w:lang w:val="pt_PT" w:bidi="pt_PT"/>
        </w:rPr>
        <w:t>gregos</w:t>
      </w:r>
      <w:r>
        <w:rPr>
          <w:lang w:val="pt_PT" w:bidi="pt_PT"/>
        </w:rPr>
        <w:t xml:space="preserve"> ou </w:t>
      </w:r>
      <w:r>
        <w:rPr>
          <w:b/>
          <w:lang w:val="pt_PT" w:bidi="pt_PT"/>
        </w:rPr>
        <w:t>gentios</w:t>
      </w:r>
      <w:r>
        <w:rPr>
          <w:lang w:val="pt_PT" w:bidi="pt_PT"/>
        </w:rPr>
        <w:t xml:space="preserve"> buscam sabedoria. Judeus é outra palavra para israelitas, o povo especial de Deus que são os descendentes de Jacó. Sinais é outra palavra para milagres. Uma pessoa que faz um milagre faz uma coisa incomum e impossível de acontecer. Gregos são as pessoas que pertencem ao país chamado Grécia. Nesse caso, gregos também se referem a qualquer um que não seja um judeu. Paulo usa tanto os termos para gregos quanto para gentios para se referir ao mesmo grupo de pessoas. Como a igreja em Corinto está na Grécia, ele muitas vezes chama os não judeus apenas de "gregos".</w:t>
      </w:r>
    </w:p>
    <w:p>
      <w:pPr/>
      <w:r>
        <w:rPr>
          <w:lang w:val="pt_PT" w:bidi="pt_PT"/>
        </w:rPr>
      </w:r>
      <w:r>
        <w:rPr>
          <w:lang w:val="pt_PT" w:bidi="pt_PT"/>
        </w:rPr>
        <w:t xml:space="preserve">Parem aqui e discutam em grupo que palavras ou frases vocês usarão para </w:t>
      </w:r>
      <w:r>
        <w:rPr>
          <w:b/>
          <w:lang w:val="pt_PT" w:bidi="pt_PT"/>
        </w:rPr>
        <w:t>judeus</w:t>
      </w:r>
      <w:r>
        <w:rPr>
          <w:lang w:val="pt_PT" w:bidi="pt_PT"/>
        </w:rPr>
        <w:t xml:space="preserve">, </w:t>
      </w:r>
      <w:r>
        <w:rPr>
          <w:b/>
          <w:lang w:val="pt_PT" w:bidi="pt_PT"/>
        </w:rPr>
        <w:t>sinais</w:t>
      </w:r>
      <w:r>
        <w:rPr>
          <w:lang w:val="pt_PT" w:bidi="pt_PT"/>
        </w:rPr>
        <w:t xml:space="preserve"> e </w:t>
      </w:r>
      <w:r>
        <w:rPr>
          <w:b/>
          <w:lang w:val="pt_PT" w:bidi="pt_PT"/>
        </w:rPr>
        <w:t>gregos</w:t>
      </w:r>
      <w:r>
        <w:rPr>
          <w:lang w:val="pt_PT" w:bidi="pt_PT"/>
        </w:rPr>
        <w:t xml:space="preserve"> ou </w:t>
      </w:r>
      <w:r>
        <w:rPr>
          <w:b/>
          <w:lang w:val="pt_PT" w:bidi="pt_PT"/>
        </w:rPr>
        <w:t>gentios</w:t>
      </w:r>
      <w:r>
        <w:rPr>
          <w:lang w:val="pt_PT" w:bidi="pt_PT"/>
        </w:rPr>
        <w:t xml:space="preserve">. Procure </w:t>
      </w:r>
      <w:r>
        <w:rPr>
          <w:lang w:val="pt_PT" w:bidi="pt_PT"/>
        </w:rPr>
        <w:t>judeus</w:t>
      </w:r>
      <w:r>
        <w:rPr>
          <w:lang w:val="pt_PT" w:bidi="pt_PT"/>
        </w:rPr>
        <w:t xml:space="preserve">, </w:t>
      </w:r>
      <w:r>
        <w:rPr>
          <w:lang w:val="pt_PT" w:bidi="pt_PT"/>
        </w:rPr>
        <w:t>sinais</w:t>
      </w:r>
      <w:r>
        <w:rPr>
          <w:lang w:val="pt_PT" w:bidi="pt_PT"/>
        </w:rPr>
        <w:t xml:space="preserve">, </w:t>
      </w:r>
      <w:r>
        <w:rPr>
          <w:lang w:val="pt_PT" w:bidi="pt_PT"/>
        </w:rPr>
        <w:t>gregos</w:t>
      </w:r>
      <w:r>
        <w:rPr>
          <w:lang w:val="pt_PT" w:bidi="pt_PT"/>
        </w:rPr>
        <w:t xml:space="preserve"> e </w:t>
      </w:r>
      <w:r>
        <w:rPr>
          <w:lang w:val="pt_PT" w:bidi="pt_PT"/>
        </w:rPr>
        <w:t>gentios</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diz que ele e outros como ele </w:t>
      </w:r>
      <w:r>
        <w:rPr>
          <w:b/>
          <w:lang w:val="pt_PT" w:bidi="pt_PT"/>
        </w:rPr>
        <w:t>pregam</w:t>
      </w:r>
      <w:r>
        <w:rPr>
          <w:lang w:val="pt_PT" w:bidi="pt_PT"/>
        </w:rPr>
        <w:t xml:space="preserve"> sobre Cristo e a cruz. Pregar significa proclamar, ou falar sobre as boas novas sobre Cristo publicamente, ou de uma maneira que todos possam saber sobre isso.</w:t>
      </w:r>
    </w:p>
    <w:p>
      <w:pPr/>
      <w:r>
        <w:rPr>
          <w:lang w:val="pt_PT" w:bidi="pt_PT"/>
        </w:rPr>
      </w:r>
      <w:r>
        <w:rPr>
          <w:lang w:val="pt_PT" w:bidi="pt_PT"/>
        </w:rPr>
        <w:t xml:space="preserve">Parem aqui e discutam em grupo que palavra ou frase vocês usarão para </w:t>
      </w:r>
      <w:r>
        <w:rPr>
          <w:b/>
          <w:lang w:val="pt_PT" w:bidi="pt_PT"/>
        </w:rPr>
        <w:t>pregar</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Paulo diz que a mensagem sobre Cristo e a cruz é uma </w:t>
      </w:r>
      <w:r>
        <w:rPr>
          <w:b/>
          <w:lang w:val="pt_PT" w:bidi="pt_PT"/>
        </w:rPr>
        <w:t>pedra de tropeço</w:t>
      </w:r>
      <w:r>
        <w:rPr>
          <w:lang w:val="pt_PT" w:bidi="pt_PT"/>
        </w:rPr>
        <w:t xml:space="preserve"> para os judeus e tolice para os gentios. Uma “pedra de tropeço” é um termo especial que significa literalmente uma pedra na qual as pessoas tropeçam. No entanto, Paulo usa isso aqui para significar algo que ofende as pessoas, mas que também faz elas se afastarem de Deus de uma maneira que as destrua.</w:t>
      </w:r>
    </w:p>
    <w:p>
      <w:pPr/>
      <w:r>
        <w:rPr>
          <w:lang w:val="pt_PT" w:bidi="pt_PT"/>
        </w:rPr>
      </w:r>
      <w:r>
        <w:rPr>
          <w:lang w:val="pt_PT" w:bidi="pt_PT"/>
        </w:rPr>
        <w:t xml:space="preserve">Parem aqui e discutam em grupo que palavras ou frases vocês usarão para </w:t>
      </w:r>
      <w:r>
        <w:rPr>
          <w:b/>
          <w:lang w:val="pt_PT" w:bidi="pt_PT"/>
        </w:rPr>
        <w:t>pedra de tropeço</w:t>
      </w:r>
      <w:r>
        <w:rPr>
          <w:lang w:val="pt_PT" w:bidi="pt_PT"/>
        </w:rPr>
        <w:t xml:space="preserve">. Se você já traduziu essa palavra em outro livro da Bíblia, use a mesma palavra que você usou lá.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1:26–31</w:t>
      </w:r>
      <w:r>
        <w:rPr>
          <w:lang w:val="pt_PT" w:bidi="pt_PT"/>
        </w:rPr>
      </w:r>
    </w:p>
    <w:p>
      <w:pPr>
        <w:pStyle w:val="Heading3"/>
      </w:pPr>
      <w:r>
        <w:rPr>
          <w:lang w:val="pt_PT" w:bidi="pt_PT"/>
        </w:rPr>
        <w:t>Ouvir e Sentir</w:t>
      </w:r>
    </w:p>
    <w:p>
      <w:pPr/>
      <w:r>
        <w:rPr>
          <w:lang w:val="pt_PT" w:bidi="pt_PT"/>
        </w:rPr>
      </w:r>
      <w:r>
        <w:rPr>
          <w:lang w:val="pt_PT" w:bidi="pt_PT"/>
        </w:rPr>
        <w:t>Nesta etapa, ouçam 1 Coríntios 1.26–31 e guardem em seus corações.</w:t>
      </w:r>
    </w:p>
    <w:p>
      <w:pPr/>
      <w:r>
        <w:rPr>
          <w:lang w:val="pt_PT" w:bidi="pt_PT"/>
        </w:rPr>
      </w:r>
      <w:r>
        <w:rPr>
          <w:lang w:val="pt_PT" w:bidi="pt_PT"/>
        </w:rPr>
        <w:t>Ouçam uma versão em áudio de 1 Coríntios 1.26–31 por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1.26–31 na tradução mais fácil de entender.</w:t>
      </w:r>
    </w:p>
    <w:p>
      <w:pPr/>
      <w:r>
        <w:rPr>
          <w:lang w:val="pt_PT" w:bidi="pt_PT"/>
        </w:rPr>
      </w:r>
      <w:r>
        <w:rPr>
          <w:lang w:val="pt_PT" w:bidi="pt_PT"/>
        </w:rPr>
        <w:t>Paulo está escrevendo uma carta para a igreja em Corinto, onde os crentes têm discutido sobre quais pessoas são as mais sábias. Na última passagem, Paulo explicou como a sabedoria de Deus é muito diferente da sabedoria humana. A sabedoria de Deus é o plano de Deus para enviar Cristo para morrer na cruz para salvar as pessoas que creem. Paulo disse que, para as pessoas que não creem, isso soa como tolice em vez de sabedoria. Mas a verdade é que essa "tolice" é mais sábia do que qualquer sabedoria humana, e o que parece ser a fraqueza de Deus é, na verdade, mais forte do que a força humana.</w:t>
      </w:r>
    </w:p>
    <w:p>
      <w:pPr/>
      <w:r>
        <w:rPr>
          <w:lang w:val="pt_PT" w:bidi="pt_PT"/>
        </w:rPr>
      </w:r>
      <w:r>
        <w:rPr>
          <w:lang w:val="pt_PT" w:bidi="pt_PT"/>
        </w:rPr>
        <w:t>Nessa passagem, Paulo agora lembra à igreja que, quando ele veio pela primeira vez para contar a eles sobre Cristo, não muitos deles eram sábios na maneira como o mundo chama de sábios. Os crentes não eram pessoas inteligentes ou bem educadas, mas pessoas simples que os outros não consideravam sábias ou dignas de ouvir. Poucos deles eram poderosos ou ricos. Na cultura de Corinto, as pessoas se tornavam poderosas quando nasciam em uma família de pessoas que já eram ricas ou poderosas. As pessoas se tornavam importantes porque eram naturalmente inteligentes. As pessoas se tornaram importantes porque elas ganhavam muito dinheiro. As pessoas se tornaram importantes porque estudavam para se tornarem pessoas que falavam bem.</w:t>
      </w:r>
    </w:p>
    <w:p>
      <w:pPr/>
      <w:r>
        <w:rPr>
          <w:lang w:val="pt_PT" w:bidi="pt_PT"/>
        </w:rPr>
      </w:r>
      <w:r>
        <w:rPr>
          <w:lang w:val="pt_PT" w:bidi="pt_PT"/>
        </w:rPr>
        <w:t>Parem aqui e discutam essa pergunta em grupo: em sua cultura, como as pessoas se tornam importantes ou poderosas? Quais são algumas maneiras pelas quais as pessoas ganham poder ou importância pelo que fazem ou dizem? Pause este áudio aqui.</w:t>
      </w:r>
    </w:p>
    <w:p>
      <w:pPr/>
      <w:r>
        <w:rPr>
          <w:lang w:val="pt_PT" w:bidi="pt_PT"/>
        </w:rPr>
      </w:r>
      <w:r>
        <w:rPr>
          <w:lang w:val="pt_PT" w:bidi="pt_PT"/>
        </w:rPr>
        <w:t>Os crentes têm discutido sobre quem é mais sábio. Paulo lembra a eles que Deus não os chamou porque eles eram sábios ou importantes. Deus escolheu especificamente pessoas sem importância como elas por uma razão. Paulo diz que Deus escolheu coisas que o mundo considera tolas para envergonhar aqueles que pensam que são sábios. Deus escolheu os fracos, ou impotentes, para envergonhar aqueles que são fortes, ou poderosos. E Deus escolheu as coisas que o mundo despreza e considera sem valor para destruir o que o mundo pensa que é importante.</w:t>
      </w:r>
    </w:p>
    <w:p>
      <w:pPr/>
      <w:r>
        <w:rPr>
          <w:lang w:val="pt_PT" w:bidi="pt_PT"/>
        </w:rPr>
      </w:r>
      <w:r>
        <w:rPr>
          <w:lang w:val="pt_PT" w:bidi="pt_PT"/>
        </w:rPr>
        <w:t>Parem aqui e discutam essa pergunta em grupo: falem sobre os tipos de pessoas em sua cultura que as pessoas desprezam ou pensam como inúteis. O que essas pessoas fazem ou dizem que faz outras pessoas as desprezarem? O que faz outras pessoas desprezarem essas pessoas, que elas não podem mudar sobre si mesmas? Pause este áudio aqui.</w:t>
      </w:r>
    </w:p>
    <w:p>
      <w:pPr/>
      <w:r>
        <w:rPr>
          <w:lang w:val="pt_PT" w:bidi="pt_PT"/>
        </w:rPr>
      </w:r>
      <w:r>
        <w:rPr>
          <w:lang w:val="pt_PT" w:bidi="pt_PT"/>
        </w:rPr>
        <w:t>Paulo diz que, como Deus chamou pessoas que não são importantes, ninguém pode se vangloriar com Deus sobre o quão importantes elas são ou as coisas que alcançaram. Em outras palavras, Deus deu tudo às pessoas, então os crentes não devem ficar orgulhosos ou pensar que Deus os escolheu porque eles são melhores do que outras pessoas. É Deus que chamou os crentes para pertencerem a Cristo, ou para se tornarem cristãos. E é Cristo que se tornou a fonte da verdadeira sabedoria de Deus para os crentes. Cristo é a sabedoria de justiça, santidade e redenção de Deus.</w:t>
      </w:r>
    </w:p>
    <w:p>
      <w:pPr/>
      <w:r>
        <w:rPr>
          <w:lang w:val="pt_PT" w:bidi="pt_PT"/>
        </w:rPr>
      </w:r>
      <w:r>
        <w:rPr>
          <w:lang w:val="pt_PT" w:bidi="pt_PT"/>
        </w:rPr>
        <w:t>Quando Paulo fala sobre justiça, santidade e redenção nessa passagem, ele não está falando sobre ações que Cristo ajuda os crentes a fazer por si mesmos. Essas são coisas que Cristo fez pelos crentes.</w:t>
      </w:r>
    </w:p>
    <w:p>
      <w:pPr/>
      <w:r>
        <w:rPr>
          <w:lang w:val="pt_PT" w:bidi="pt_PT"/>
        </w:rPr>
      </w:r>
      <w:r>
        <w:rPr>
          <w:lang w:val="pt_PT" w:bidi="pt_PT"/>
        </w:rPr>
        <w:t>Parem aqui e discutam essa pergunta em grupo: contem uma história sobre uma pessoa que outras pessoas tratavam como importante por causa de quem sua família era, ou por causa de quem ela era amiga, não por causa de nada que essa pessoa tenha feito. Pause este áudio aqui.</w:t>
      </w:r>
    </w:p>
    <w:p>
      <w:pPr/>
      <w:r>
        <w:rPr>
          <w:lang w:val="pt_PT" w:bidi="pt_PT"/>
        </w:rPr>
      </w:r>
      <w:r>
        <w:rPr>
          <w:lang w:val="pt_PT" w:bidi="pt_PT"/>
        </w:rPr>
        <w:t>Cristo torna jsutos os crentes, ou retos com Deus, porque Cristo morreu na cruz. Essa retidão não é algo que os crentes podem ganhar ou merecer. Cristo faz esse trabalho para os crentes.</w:t>
      </w:r>
    </w:p>
    <w:p>
      <w:pPr/>
      <w:r>
        <w:rPr>
          <w:lang w:val="pt_PT" w:bidi="pt_PT"/>
        </w:rPr>
      </w:r>
      <w:r>
        <w:rPr>
          <w:lang w:val="pt_PT" w:bidi="pt_PT"/>
        </w:rPr>
        <w:t>Cristo torna os crentes santos, ou santificados. Vocês podem se lembrar no Antigo Testamento que os sacerdotes no tabernáculo mantinham itens especiais que eles usavam para servir apenas a Deus. Os sacerdotes não usaram esses itens especiais para mais nada. Paulo está dizendo aos coríntios que Cristo separa os crentes para os propósitos especiais de Deus. Os crentes não são mais "comuns" ou "usuais". Cristo usa os crentes para trazer glória a Deus.</w:t>
      </w:r>
    </w:p>
    <w:p>
      <w:pPr/>
      <w:r>
        <w:rPr>
          <w:lang w:val="pt_PT" w:bidi="pt_PT"/>
        </w:rPr>
      </w:r>
      <w:r>
        <w:rPr>
          <w:lang w:val="pt_PT" w:bidi="pt_PT"/>
        </w:rPr>
        <w:t>Cristo redime os crentes quando ele os libera da escravidão. Vocês podem se lembrar no Antigo Testamento que Deus libertou os israelitas da escravidão no Egito e os trouxe para a Terra Prometida. Paulo está dizendo aos coríntios que Cristo liberta os crentes da escravidão do pecado e da morte e dá aos crentes a vida eterna no reino de Deus.</w:t>
      </w:r>
    </w:p>
    <w:p>
      <w:pPr/>
      <w:r>
        <w:rPr>
          <w:lang w:val="pt_PT" w:bidi="pt_PT"/>
        </w:rPr>
      </w:r>
      <w:r>
        <w:rPr>
          <w:lang w:val="pt_PT" w:bidi="pt_PT"/>
        </w:rPr>
        <w:t>No final da passagem, Paulo diz aos crentes que eles podem escolher se vangloriar apenas como as Escrituras dizem para se vangloriar. Paulo diz para se vangloriar apenas sobre o que o Senhor fez pelos crentes em Cristo.</w:t>
      </w:r>
      <w:r>
        <w:rPr>
          <w:lang w:val="pt_PT" w:bidi="pt_PT"/>
        </w:rPr>
      </w:r>
    </w:p>
    <w:p>
      <w:pPr>
        <w:pStyle w:val="Heading3"/>
      </w:pPr>
      <w:r>
        <w:rPr>
          <w:lang w:val="pt_PT" w:bidi="pt_PT"/>
        </w:rPr>
        <w:t>Identificando as Cenas</w:t>
      </w:r>
    </w:p>
    <w:p>
      <w:pPr/>
      <w:r>
        <w:rPr>
          <w:lang w:val="pt_PT" w:bidi="pt_PT"/>
        </w:rPr>
      </w:r>
      <w:r>
        <w:rPr>
          <w:lang w:val="pt_PT" w:bidi="pt_PT"/>
        </w:rPr>
        <w:t>Definindo as partes (1 Coríntios 1.26–31)</w:t>
      </w:r>
    </w:p>
    <w:p>
      <w:pPr/>
      <w:r>
        <w:rPr>
          <w:lang w:val="pt_PT" w:bidi="pt_PT"/>
        </w:rPr>
      </w:r>
      <w:r>
        <w:rPr>
          <w:lang w:val="pt_PT" w:bidi="pt_PT"/>
        </w:rPr>
        <w:t>Ouçam uma versão em áudio de 1 Coríntios 1.26–31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lembra à igreja que, quando Deus os chamou para acreditar em Cristo, não muitos deles eram sábios, ou influentes, ou nascidos em famílias importantes. Deus escolheu especificamente coisas que o mundo não pensa que são sábias, ou poderosas, ou importantes, para destruir o que o mundo chama de importante.</w:t>
      </w:r>
    </w:p>
    <w:p>
      <w:pPr/>
      <w:r>
        <w:rPr>
          <w:lang w:val="pt_PT" w:bidi="pt_PT"/>
        </w:rPr>
      </w:r>
      <w:r>
        <w:rPr>
          <w:b/>
          <w:lang w:val="pt_PT" w:bidi="pt_PT"/>
        </w:rPr>
        <w:t>Na segunda parte:</w:t>
      </w:r>
      <w:r>
        <w:rPr>
          <w:lang w:val="pt_PT" w:bidi="pt_PT"/>
        </w:rPr>
        <w:t xml:space="preserve"> Paulo diz que ninguém pode se vangloriar com Deus sobre o que alcançou, porque tudo vem de Deus. Deus colocou os crentes junto a si mesmo por meio de Cristo, e os tornou como seu povo e os libertou. Então, se os crentes querem se vangloriar, eles devem se vangloriar apenas sobre o que o Senhor fez por eles.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As pessoas na igreja em Corinto</w:t>
      </w:r>
    </w:p>
    <w:p>
      <w:pPr>
        <w:pStyle w:val="ListBullet"/>
        <w:spacing w:line="240" w:lineRule="auto"/>
        <w:ind w:left="720"/>
      </w:pPr>
      <w:r>
        <w:rPr>
          <w:lang w:val="pt_PT" w:bidi="pt_PT"/>
        </w:rPr>
      </w:r>
      <w:r>
        <w:rPr>
          <w:lang w:val="pt_PT" w:bidi="pt_PT"/>
        </w:rPr>
        <w:t>As pessoas do mundo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E Cristo</w:t>
      </w:r>
    </w:p>
    <w:p>
      <w:pPr/>
      <w:r>
        <w:rPr>
          <w:lang w:val="pt_PT" w:bidi="pt_PT"/>
        </w:rPr>
      </w:r>
      <w:r>
        <w:rPr>
          <w:lang w:val="pt_PT" w:bidi="pt_PT"/>
        </w:rPr>
        <w:t>No início da passagem, Paulo mais uma vez chama os crentes de Corinto de "irmãos e irmãs". Vocês devem se lembrar de que Paulo não quer dizer que esses são seus irmãos e irmãs reais do mesmo pai e mãe terrenos. Em vez disso, Paulo diz isso para lembrar aos crentes de seu relacionamento próximo uns com os outros. A igreja de Corinto e Paulo compartilham o mesmo Deus, que é seu Pai.</w:t>
      </w:r>
    </w:p>
    <w:p>
      <w:pPr/>
      <w:r>
        <w:rPr>
          <w:lang w:val="pt_PT" w:bidi="pt_PT"/>
        </w:rPr>
      </w:r>
      <w:r>
        <w:rPr>
          <w:lang w:val="pt_PT" w:bidi="pt_PT"/>
        </w:rPr>
        <w:t>Paulo pede aos crentes para considerar seu chamado. Paulo quer que os crentes se lembrem de suas vidas no momento em que Deus o enviou pela primeira vez para Corinto. Paulo quer que eles se lembrem de quando ele anunciou a eles a mensagem sobre Jesus Cristo e "chamou", ou convidou, a acreditar em Cristo. Paulo diz que, naquele momento, a maioria desses coríntios não era o tipo de pessoas que os outros chamariam de sábias, ou bem educadas, ou inteligentes. A maioria deles não tinha influência ou poder em sua comunidade, e eles não eram parte de famílias importantes. Em outras palavras, essas pessoas não tinham nada para se vangloriar.</w:t>
      </w:r>
    </w:p>
    <w:p>
      <w:pPr/>
      <w:r>
        <w:rPr>
          <w:lang w:val="pt_PT" w:bidi="pt_PT"/>
        </w:rPr>
      </w:r>
      <w:r>
        <w:rPr>
          <w:lang w:val="pt_PT" w:bidi="pt_PT"/>
        </w:rPr>
        <w:t>Parem aqui e discutam essa pergunta em grupo: contem uma história sobre uma pessoa que convidou outra pessoa para ser parte de uma comunidade, ou a convidou a fazer algo importante. Como vocês falaram sobre a pessoa que "chama" ou convida outra pessoa para fazer algo? Em sua tradução, como vocês falarão sobre como Deus chamou os coríntios para acreditar em Cristo? Pause este áudio aqui.</w:t>
      </w:r>
    </w:p>
    <w:p>
      <w:pPr/>
      <w:r>
        <w:rPr>
          <w:lang w:val="pt_PT" w:bidi="pt_PT"/>
        </w:rPr>
      </w:r>
      <w:r>
        <w:rPr>
          <w:lang w:val="pt_PT" w:bidi="pt_PT"/>
        </w:rPr>
        <w:t>Paulo diz que Deus não cometeu um erro quando ele escolheu pessoas sem importância. Deus escolheu pessoas desse modo por uma razão muito específica. Paulo diz que Deus escolheu o que o mundo chama de tolo para envergonhar os sábios. Deus escolheu o que é fraco para envergonhar os fortes. E Deus escolheu o que as pessoas desprezam, ou chamam de inútil, para mostrar ao mundo que o que ele chama de importante é, na verdade, sem valor. Em outras palavras, o mundo teria escolhido as pessoas mais inteligentes, ou mais influentes, ou de melhor aparência. Deus escolheu as pessoas que o mundo rejeita. Em vez de seguir as regras do mundo para escolher as pessoas, Deus fez um novo conjunto de regras para substituir as regras do mundo. Deus queria humilhar as pessoas orgulhosas do mundo tornando sem valor as coisas que elas se vangloriam ou em que confiam.</w:t>
      </w:r>
    </w:p>
    <w:p>
      <w:pPr/>
      <w:r>
        <w:rPr>
          <w:lang w:val="pt_PT" w:bidi="pt_PT"/>
        </w:rPr>
      </w:r>
      <w:r>
        <w:rPr>
          <w:lang w:val="pt_PT" w:bidi="pt_PT"/>
        </w:rPr>
        <w:t>Parem aqui e discutam essa pergunta em grupo: Paulo diz que Deus escolheu as "coisas" fracas ou tolas do mundo para envergonhar os sábios e poderosos. "Coisas" pode incluir pessoas, bem como pensamentos, planos e objetos. Em outras palavras, Deus não apenas escolheu as pessoas que o mundo chama de tolas, mas ele também escolheu pensamentos e planos que o mundo chama de tolos. Como vocês deixarão isso claro em sua tradução? Pause este áudio aqui.</w:t>
      </w:r>
    </w:p>
    <w:p>
      <w:pPr/>
      <w:r>
        <w:rPr>
          <w:lang w:val="pt_PT" w:bidi="pt_PT"/>
        </w:rPr>
      </w:r>
      <w:r>
        <w:rPr>
          <w:lang w:val="pt_PT" w:bidi="pt_PT"/>
        </w:rPr>
        <w:t>Na segunda parte da passagem, Paulo diz que ninguém pode se vangloriar na presença de Deus porque Deus escolheu pessoas sem importância. Em outras palavras, como Deus não está impressionado com o quão inteligentes ou influentes são, ou até mesmo de que família elas vêm, então para Deus ninguém é melhor do que outra pessoa. Então uma pessoa não pode dizer a Deus que Deus deve escolhê-la por causa de quem ela é ou o que ela fez. Não é por isso que Deus escolhe as pessoas.</w:t>
      </w:r>
    </w:p>
    <w:p>
      <w:pPr/>
      <w:r>
        <w:rPr>
          <w:lang w:val="pt_PT" w:bidi="pt_PT"/>
        </w:rPr>
      </w:r>
      <w:r>
        <w:rPr>
          <w:lang w:val="pt_PT" w:bidi="pt_PT"/>
        </w:rPr>
        <w:t>Para enfatizar seu ponto ainda com mais carga, Paulo diz que é por causa de Deus que os crentes estão em Cristo. Em outras palavras, Deus deu a eles Cristo como um dom, não porque eles fizeram algo para ganhar Cristo. E Cristo se tornou sabedoria para os crentes. Vocês devem se lembrar de que os crentes têm se vangloriado sobre quem é a pessoa mais sábia. Os coríntios se comportaram como se a sabedoria fosse algo que as pessoas obtêm para si mesmas. Os coríntios usam a palavra "sabedoria" para falar sobre educação ou uma fala que soa inteligente ou espiritual. Paulo diz que a verdadeira sabedoria é a justiça, santidade e redenção que apenas Cristo pode dar às pessoas.</w:t>
      </w:r>
    </w:p>
    <w:p>
      <w:pPr/>
      <w:r>
        <w:rPr>
          <w:lang w:val="pt_PT" w:bidi="pt_PT"/>
        </w:rPr>
      </w:r>
      <w:r>
        <w:rPr>
          <w:lang w:val="pt_PT" w:bidi="pt_PT"/>
        </w:rPr>
        <w:t>Parem aqui e discutam essa pergunta em grupo: Paulo diz que a verdadeira "sabedoria" é a justiça, santidade e redenção que Cristo dá aos crentes. Essa é uma maneira muito diferente de descrever a sabedoria do que as pessoas geralmente pensam. Como vocês traduzirão essa passagem para deixar claro que Paulo está dizendo que sabedoria de Deus significa essas três coisas que Cristo dá aos crentes? Pause este áudio aqui.</w:t>
      </w:r>
    </w:p>
    <w:p>
      <w:pPr/>
      <w:r>
        <w:rPr>
          <w:lang w:val="pt_PT" w:bidi="pt_PT"/>
        </w:rPr>
      </w:r>
      <w:r>
        <w:rPr>
          <w:lang w:val="pt_PT" w:bidi="pt_PT"/>
        </w:rPr>
        <w:t>As pessoas não fazem nada para obter justiça, santidade ou redenção para si mesmas. Apenas Cristo é capaz de fazer essas coisas para as pessoas que creem em Cristo, ou colocam sua confiança em Cristo. A palavra "retidão", ou justificação, significa que Cristo torna retos os crentes, ou em um relacionamento correto, com Deus. A palavra "santificação", ou santidade, significa que Cristo separa os crentes, ou os torna especiais e dedicados a Deus. E a palavra "redenção" significa expiado, ou liberto, uma vez que Cristo liberta os crentes do poder do pecado, do mal e da morte.</w:t>
      </w:r>
    </w:p>
    <w:p>
      <w:pPr/>
      <w:r>
        <w:rPr>
          <w:lang w:val="pt_PT" w:bidi="pt_PT"/>
        </w:rPr>
      </w:r>
      <w:r>
        <w:rPr>
          <w:lang w:val="pt_PT" w:bidi="pt_PT"/>
        </w:rPr>
        <w:t>Parem aqui e discutam essa pergunta em grupo: como vocês falarão sobre as ideias de justiça, santificação e redenção em sua tradução para que as pessoas entendam claramente as coisas que Cristo faz por aqueles que acreditam e confiam nele? Pause este áudio aqui.</w:t>
      </w:r>
    </w:p>
    <w:p>
      <w:pPr/>
      <w:r>
        <w:rPr>
          <w:lang w:val="pt_PT" w:bidi="pt_PT"/>
        </w:rPr>
      </w:r>
      <w:r>
        <w:rPr>
          <w:lang w:val="pt_PT" w:bidi="pt_PT"/>
        </w:rPr>
        <w:t>No final da passagem, Paulo diz: "Portanto, como as Escrituras dizem: 'Se vocês querem se vangloriar, se vangloriem sobre o que o Senhor fez por vocês'". Aqui, Paulo cita, ou recita, as palavras do livro de Jeremias no Antigo Testamento. Paulo usa essas palavras para mostrar que, por causa das coisas verdadeiras que ele diz, os crentes devem parar de se vangloriar sobre o quão sábias e poderosas são as pessoas. Eles devem se vangloriar apenas sobre as coisas boas que Deus fez por eles.</w:t>
      </w:r>
    </w:p>
    <w:p>
      <w:pPr/>
      <w:r>
        <w:rPr>
          <w:lang w:val="pt_PT" w:bidi="pt_PT"/>
        </w:rPr>
      </w:r>
      <w:r>
        <w:rPr>
          <w:lang w:val="pt_PT" w:bidi="pt_PT"/>
        </w:rPr>
        <w:t>Agora, o grupo deve fazer o roteiro, desenhar ou usar objetos para visualizar a passagem e a atuação nela. Vocês podem querer usar objetos ou pessoas para mostrar Paulo, os crentes na igreja em Corinto, as pessoas do mundo, Deus e Cristo. Enquanto Paulo descreve como a maioria dos crentes não era sábia, influente ou nascida em famílias importantes, vocês poderiam primeiro fazer com que as pessoas no grupo que representa o mundo encenassem como elas são essas coisas. Então vocês podem pedir às pessoas que representam os crentes que encenem como elas não são essas coisas. Então, vocês poderiam fazer com que Deus escolhesse os crentes, mesmo que eles não fossem sábios, ou influentes, ou importantes.</w:t>
      </w:r>
    </w:p>
    <w:p>
      <w:pPr/>
      <w:r>
        <w:rPr>
          <w:lang w:val="pt_PT" w:bidi="pt_PT"/>
        </w:rPr>
      </w:r>
      <w:r>
        <w:rPr>
          <w:lang w:val="pt_PT" w:bidi="pt_PT"/>
        </w:rPr>
        <w:t>Em seguida, vocês poderiam demonstrar o Cristo tirando os crentes do lado da sala onde o mundo está e levando-los para o lado da sala onde Deus está para mostrar como Cristo coloca os crentes em um relacionamento correto com Deus e também os separa do mundo. Vocês também poderiam encenar como eles eram escravos do pecado quando estavam lá no lado da sala onde o mundo está, mas como Cristo os liberta do pecado e da destruição quando ele os leva para o lado onde Deus está.</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1.26–31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As pessoas na igreja em Corinto</w:t>
      </w:r>
    </w:p>
    <w:p>
      <w:pPr>
        <w:pStyle w:val="ListBullet"/>
        <w:spacing w:line="240" w:lineRule="auto"/>
        <w:ind w:left="720"/>
      </w:pPr>
      <w:r>
        <w:rPr>
          <w:lang w:val="pt_PT" w:bidi="pt_PT"/>
        </w:rPr>
      </w:r>
      <w:r>
        <w:rPr>
          <w:lang w:val="pt_PT" w:bidi="pt_PT"/>
        </w:rPr>
        <w:t>As pessoas do mundo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E Cristo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"Irmãos e irmãs, quando Deus chamou vocês para seguir a Cristo, as pessoas do mundo não pensavam que muitos de vocês eram sábios. Apenas alguns de vocês eram líderes na comunidade ou vinham de famílias importantes. Deus escolheu o que o mundo desprezava para colocar um fim às coisas que o mundo considera importantes".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às pessoas que interpretam os crentes na igreja: “O que vocês estão sentindo ou pensando?” As pessoas podem responder coisas como:</w:t>
      </w:r>
    </w:p>
    <w:p>
      <w:pPr>
        <w:pStyle w:val="ListBullet"/>
        <w:spacing w:line="240" w:lineRule="auto"/>
        <w:ind w:left="720"/>
      </w:pPr>
      <w:r>
        <w:rPr>
          <w:lang w:val="pt_PT" w:bidi="pt_PT"/>
        </w:rPr>
      </w:r>
      <w:r>
        <w:rPr>
          <w:lang w:val="pt_PT" w:bidi="pt_PT"/>
        </w:rPr>
        <w:t>Pergunte às pessoas que interpretam as pessoas do mundo,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"Deus fez tudo isso para que ninguém pudesse dizer com orgulho que Deus deve escolhê-los porque eles são melhores do que outras pessoas. Deus enviou Cristo que se tornou a sabedoria de Deus para nós. Isso é, Cristo nos tornou justos com Deus nos separando como o povo especial de Deus. E ele nos libertou da escravidão do pecado e da morte. E então, se alguém quer se vangloriar, ele deve se vangloriar sobre o que o Senhor fez por nós!"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Cristo: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1.26–31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começa essa passagem novamente chamando os crentes na igreja em Corinto de </w:t>
      </w:r>
      <w:r>
        <w:rPr>
          <w:b/>
          <w:lang w:val="pt_PT" w:bidi="pt_PT"/>
        </w:rPr>
        <w:t>irmãos</w:t>
      </w:r>
      <w:r>
        <w:rPr>
          <w:lang w:val="pt_PT" w:bidi="pt_PT"/>
        </w:rPr>
        <w:t xml:space="preserve">. Vocês se lembrarão de que Paulo não quer dizer que essas pessoas são literalmente seus irmãos do mesmo pai humano. Em vez disso, Paulo usa essa palavra para significar que todos os crentes, tanto homens quanto mulheres, têm o mesmo Deus, que é seu Pai. Procure a palavra </w:t>
      </w:r>
      <w:r>
        <w:rPr>
          <w:lang w:val="pt_PT" w:bidi="pt_PT"/>
        </w:rPr>
        <w:t>crentes</w:t>
      </w:r>
      <w:r>
        <w:rPr>
          <w:lang w:val="pt_PT" w:bidi="pt_PT"/>
        </w:rPr>
        <w:t xml:space="preserve"> no Glossário Mestre para mais informações sobre quem essas pessoas eram. Usem a mesma palavra ou frase para irmãos que vocês usaram em passagens anteriores.</w:t>
      </w:r>
    </w:p>
    <w:p>
      <w:pPr/>
      <w:r>
        <w:rPr>
          <w:lang w:val="pt_PT" w:bidi="pt_PT"/>
        </w:rPr>
      </w:r>
      <w:r>
        <w:rPr>
          <w:lang w:val="pt_PT" w:bidi="pt_PT"/>
        </w:rPr>
        <w:t xml:space="preserve">Paulo diz aos crentes para considerar seu </w:t>
      </w:r>
      <w:r>
        <w:rPr>
          <w:b/>
          <w:lang w:val="pt_PT" w:bidi="pt_PT"/>
        </w:rPr>
        <w:t>chamado</w:t>
      </w:r>
      <w:r>
        <w:rPr>
          <w:lang w:val="pt_PT" w:bidi="pt_PT"/>
        </w:rPr>
        <w:t>. O que Paulo quer dizer é que ele quer que as pessoas pensem em como eram quando Deus o enviou pela primeira vez para contar a elas sobre Cristo e convidá-las a se tornarem crentes. Lembrem-se de como vocês falaram sobre Cristo chamando de Paulo em passagens anteriores, e usem palavras ou frases semelhantes aqui.</w:t>
      </w:r>
    </w:p>
    <w:p>
      <w:pPr/>
      <w:r>
        <w:rPr>
          <w:lang w:val="pt_PT" w:bidi="pt_PT"/>
        </w:rPr>
      </w:r>
      <w:r>
        <w:rPr>
          <w:lang w:val="pt_PT" w:bidi="pt_PT"/>
        </w:rPr>
        <w:t>Paulo diz que, quando ele contou pela primeira vez a essas pessoas em Corinto sobre Cristo, poucos deles eram "sábios de acordo com os padrões mundanos". Vocês se lembrarão da passagem anterior que as pessoas em Corinto usaram a palavra sábias para significar pessoas que eram bem educadas, inteligentes e capazes de falar bem diante das multidões de pessoas. Então, Paulo está dizendo aqui que a maioria dos crentes não é nenhuma dessas coisas. Isso é diferente do que Deus chama de sabedoria, que Paulo explicará em seguida.</w:t>
      </w:r>
    </w:p>
    <w:p>
      <w:pPr/>
      <w:r>
        <w:rPr>
          <w:lang w:val="pt_PT" w:bidi="pt_PT"/>
        </w:rPr>
      </w:r>
      <w:r>
        <w:rPr>
          <w:lang w:val="pt_PT" w:bidi="pt_PT"/>
        </w:rPr>
        <w:t xml:space="preserve">Parem aqui e discutam em grupo como vocês dirão que a maioria dos crentes não eram </w:t>
      </w:r>
      <w:r>
        <w:rPr>
          <w:b/>
          <w:lang w:val="pt_PT" w:bidi="pt_PT"/>
        </w:rPr>
        <w:t>sábios, de acordo com os padrões mundanos</w:t>
      </w:r>
      <w:r>
        <w:rPr>
          <w:lang w:val="pt_PT" w:bidi="pt_PT"/>
        </w:rPr>
        <w:t>. Se vocês já traduziram essa palavra ou frase em outro livro da Bíblia, usem as mesmas palavras que usaram lá. Pause este áudio aqui.</w:t>
      </w:r>
    </w:p>
    <w:p>
      <w:pPr/>
      <w:r>
        <w:rPr>
          <w:lang w:val="pt_PT" w:bidi="pt_PT"/>
        </w:rPr>
      </w:r>
      <w:r>
        <w:rPr>
          <w:lang w:val="pt_PT" w:bidi="pt_PT"/>
        </w:rPr>
        <w:t xml:space="preserve">Paulo diz que a maioria dos crentes não era </w:t>
      </w:r>
      <w:r>
        <w:rPr>
          <w:b/>
          <w:lang w:val="pt_PT" w:bidi="pt_PT"/>
        </w:rPr>
        <w:t>influente</w:t>
      </w:r>
      <w:r>
        <w:rPr>
          <w:lang w:val="pt_PT" w:bidi="pt_PT"/>
        </w:rPr>
        <w:t>. A palavra influente significa que uma pessoa tem poder e autoridade sobre outras pessoas por causa de sua posição ou lugar na comunidade.</w:t>
      </w:r>
    </w:p>
    <w:p>
      <w:pPr/>
      <w:r>
        <w:rPr>
          <w:lang w:val="pt_PT" w:bidi="pt_PT"/>
        </w:rPr>
      </w:r>
      <w:r>
        <w:rPr>
          <w:lang w:val="pt_PT" w:bidi="pt_PT"/>
        </w:rPr>
        <w:t xml:space="preserve">Parem aqui e discutam em grupo como vocês dirão que a maioria dos crentes não era </w:t>
      </w:r>
      <w:r>
        <w:rPr>
          <w:b/>
          <w:lang w:val="pt_PT" w:bidi="pt_PT"/>
        </w:rPr>
        <w:t>influente</w:t>
      </w:r>
      <w:r>
        <w:rPr>
          <w:lang w:val="pt_PT" w:bidi="pt_PT"/>
        </w:rPr>
        <w:t>. Se vocês já traduziram essa palavra ou frase em outro livro da Bíblia, usem as mesmas palavras que usaram lá. Pause este áudio aqui.</w:t>
      </w:r>
    </w:p>
    <w:p>
      <w:pPr/>
      <w:r>
        <w:rPr>
          <w:lang w:val="pt_PT" w:bidi="pt_PT"/>
        </w:rPr>
      </w:r>
      <w:r>
        <w:rPr>
          <w:lang w:val="pt_PT" w:bidi="pt_PT"/>
        </w:rPr>
        <w:t>Paulo diz que a maioria dos crentes também não era "de nascimento nobre". Essa é outra maneira de dizer que suas famílias não eram ricas ou importantes e poderosas na comunidade.</w:t>
      </w:r>
    </w:p>
    <w:p>
      <w:pPr/>
      <w:r>
        <w:rPr>
          <w:lang w:val="pt_PT" w:bidi="pt_PT"/>
        </w:rPr>
      </w:r>
      <w:r>
        <w:rPr>
          <w:lang w:val="pt_PT" w:bidi="pt_PT"/>
        </w:rPr>
        <w:t xml:space="preserve">Parem aqui e discutam em grupo que palavra ou frase vocês usarão para </w:t>
      </w:r>
      <w:r>
        <w:rPr>
          <w:b/>
          <w:lang w:val="pt_PT" w:bidi="pt_PT"/>
        </w:rPr>
        <w:t>nascimento nobre</w:t>
      </w:r>
      <w:r>
        <w:rPr>
          <w:lang w:val="pt_PT" w:bidi="pt_PT"/>
        </w:rPr>
        <w:t>. Se vocês já traduziram essa palavra ou frase em outro livro da Bíblia, usem as mesmas palavras que usaram lá. Pause este áudio aqui.</w:t>
      </w:r>
    </w:p>
    <w:p>
      <w:pPr/>
      <w:r>
        <w:rPr>
          <w:lang w:val="pt_PT" w:bidi="pt_PT"/>
        </w:rPr>
      </w:r>
      <w:r>
        <w:rPr>
          <w:lang w:val="pt_PT" w:bidi="pt_PT"/>
        </w:rPr>
        <w:t xml:space="preserve">Em vez disso, Paulo diz que Deus escolheu as coisas </w:t>
      </w:r>
      <w:r>
        <w:rPr>
          <w:b/>
          <w:lang w:val="pt_PT" w:bidi="pt_PT"/>
        </w:rPr>
        <w:t>tolas</w:t>
      </w:r>
      <w:r>
        <w:rPr>
          <w:lang w:val="pt_PT" w:bidi="pt_PT"/>
        </w:rPr>
        <w:t xml:space="preserve"> do mundo para envergonhar as coisas sábias e as coisas fracas do mundo para envergonhar os fortes. A palavra tolo significa sem sentido, ou pensamentos que não fazem sentido. Vocês se lembrarão da passagem anterior que, para as pessoas que não acreditam em Cristo, o plano de Deus parece tolo. Usem a mesma palavra ou frase para tolo que vocês usaram em passagens anteriores.</w:t>
      </w:r>
    </w:p>
    <w:p>
      <w:pPr/>
      <w:r>
        <w:rPr>
          <w:lang w:val="pt_PT" w:bidi="pt_PT"/>
        </w:rPr>
      </w:r>
      <w:r>
        <w:rPr>
          <w:lang w:val="pt_PT" w:bidi="pt_PT"/>
        </w:rPr>
        <w:t>A palavra vergonha significa humilhar, desgraçar ou envergonhar.</w:t>
      </w:r>
    </w:p>
    <w:p>
      <w:pPr/>
      <w:r>
        <w:rPr>
          <w:lang w:val="pt_PT" w:bidi="pt_PT"/>
        </w:rPr>
      </w:r>
      <w:r>
        <w:rPr>
          <w:lang w:val="pt_PT" w:bidi="pt_PT"/>
        </w:rPr>
        <w:t xml:space="preserve">Parem aqui e discutam em grupo que palavra ou frase vocês usarão para </w:t>
      </w:r>
      <w:r>
        <w:rPr>
          <w:b/>
          <w:lang w:val="pt_PT" w:bidi="pt_PT"/>
        </w:rPr>
        <w:t>vergonha</w:t>
      </w:r>
      <w:r>
        <w:rPr>
          <w:lang w:val="pt_PT" w:bidi="pt_PT"/>
        </w:rPr>
        <w:t>. Se vocês já traduziram essa palavra ou frase em outro livro da Bíblia, usem as mesmas palavras que usaram lá. Pause este áudio aqui.</w:t>
      </w:r>
    </w:p>
    <w:p>
      <w:pPr/>
      <w:r>
        <w:rPr>
          <w:lang w:val="pt_PT" w:bidi="pt_PT"/>
        </w:rPr>
      </w:r>
      <w:r>
        <w:rPr>
          <w:lang w:val="pt_PT" w:bidi="pt_PT"/>
        </w:rPr>
        <w:t xml:space="preserve">Nessa passagem, Paulo usa a palavra </w:t>
      </w:r>
      <w:r>
        <w:rPr>
          <w:b/>
          <w:lang w:val="pt_PT" w:bidi="pt_PT"/>
        </w:rPr>
        <w:t>fraco</w:t>
      </w:r>
      <w:r>
        <w:rPr>
          <w:lang w:val="pt_PT" w:bidi="pt_PT"/>
        </w:rPr>
        <w:t xml:space="preserve"> para significar pessoas ou coisas que são o oposto de influentes ou poderosas, e ele usa a palavra </w:t>
      </w:r>
      <w:r>
        <w:rPr>
          <w:b/>
          <w:lang w:val="pt_PT" w:bidi="pt_PT"/>
        </w:rPr>
        <w:t>forte</w:t>
      </w:r>
      <w:r>
        <w:rPr>
          <w:lang w:val="pt_PT" w:bidi="pt_PT"/>
        </w:rPr>
        <w:t xml:space="preserve"> para significar influente ou poderoso. Usem a mesma palavra para forte que vocês usaram em passagens anteriores.</w:t>
      </w:r>
    </w:p>
    <w:p>
      <w:pPr/>
      <w:r>
        <w:rPr>
          <w:lang w:val="pt_PT" w:bidi="pt_PT"/>
        </w:rPr>
      </w:r>
      <w:r>
        <w:rPr>
          <w:lang w:val="pt_PT" w:bidi="pt_PT"/>
        </w:rPr>
        <w:t xml:space="preserve">Parem aqui e discutam em grupo como vocês falarão sobre pessoas </w:t>
      </w:r>
      <w:r>
        <w:rPr>
          <w:b/>
          <w:lang w:val="pt_PT" w:bidi="pt_PT"/>
        </w:rPr>
        <w:t>fracas</w:t>
      </w:r>
      <w:r>
        <w:rPr>
          <w:lang w:val="pt_PT" w:bidi="pt_PT"/>
        </w:rPr>
        <w:t xml:space="preserve"> e pessoas </w:t>
      </w:r>
      <w:r>
        <w:rPr>
          <w:b/>
          <w:lang w:val="pt_PT" w:bidi="pt_PT"/>
        </w:rPr>
        <w:t>fortes</w:t>
      </w:r>
      <w:r>
        <w:rPr>
          <w:lang w:val="pt_PT" w:bidi="pt_PT"/>
        </w:rPr>
        <w:t>. Se vocês já traduziram essas ideias em outro livro da Bíblia, usem as mesmas palavras que vocês usaram lá. Pause este áudio aqui.</w:t>
      </w:r>
    </w:p>
    <w:p>
      <w:pPr/>
      <w:r>
        <w:rPr>
          <w:lang w:val="pt_PT" w:bidi="pt_PT"/>
        </w:rPr>
      </w:r>
      <w:r>
        <w:rPr>
          <w:lang w:val="pt_PT" w:bidi="pt_PT"/>
        </w:rPr>
        <w:t xml:space="preserve">Paulo diz que Deus escolheu especificamente coisas que são </w:t>
      </w:r>
      <w:r>
        <w:rPr>
          <w:b/>
          <w:lang w:val="pt_PT" w:bidi="pt_PT"/>
        </w:rPr>
        <w:t>humildes</w:t>
      </w:r>
      <w:r>
        <w:rPr>
          <w:lang w:val="pt_PT" w:bidi="pt_PT"/>
        </w:rPr>
        <w:t xml:space="preserve"> e </w:t>
      </w:r>
      <w:r>
        <w:rPr>
          <w:b/>
          <w:lang w:val="pt_PT" w:bidi="pt_PT"/>
        </w:rPr>
        <w:t>desprezadas</w:t>
      </w:r>
      <w:r>
        <w:rPr>
          <w:lang w:val="pt_PT" w:bidi="pt_PT"/>
        </w:rPr>
        <w:t xml:space="preserve"> pelo mundo para anular, ou tornar impotentes, as coisas que o mundo chama de importantes. Coisas humildes e desprezadas são coisas que as pessoas pensam que não são importantes ou sem valor, e elas tratam essas coisas com ódio.</w:t>
      </w:r>
    </w:p>
    <w:p>
      <w:pPr/>
      <w:r>
        <w:rPr>
          <w:lang w:val="pt_PT" w:bidi="pt_PT"/>
        </w:rPr>
      </w:r>
      <w:r>
        <w:rPr>
          <w:lang w:val="pt_PT" w:bidi="pt_PT"/>
        </w:rPr>
        <w:t xml:space="preserve">Parem aqui e discutam em grupo como vocês falarão sobre as coisas </w:t>
      </w:r>
      <w:r>
        <w:rPr>
          <w:b/>
          <w:lang w:val="pt_PT" w:bidi="pt_PT"/>
        </w:rPr>
        <w:t>humildes</w:t>
      </w:r>
      <w:r>
        <w:rPr>
          <w:lang w:val="pt_PT" w:bidi="pt_PT"/>
        </w:rPr>
        <w:t xml:space="preserve"> e </w:t>
      </w:r>
      <w:r>
        <w:rPr>
          <w:b/>
          <w:lang w:val="pt_PT" w:bidi="pt_PT"/>
        </w:rPr>
        <w:t>desprezadas</w:t>
      </w:r>
      <w:r>
        <w:rPr>
          <w:lang w:val="pt_PT" w:bidi="pt_PT"/>
        </w:rPr>
        <w:t xml:space="preserve"> que tornam as coisas importantes impotentes. Pause este áudio aqui.</w:t>
      </w:r>
    </w:p>
    <w:p>
      <w:pPr/>
      <w:r>
        <w:rPr>
          <w:lang w:val="pt_PT" w:bidi="pt_PT"/>
        </w:rPr>
      </w:r>
      <w:r>
        <w:rPr>
          <w:lang w:val="pt_PT" w:bidi="pt_PT"/>
        </w:rPr>
        <w:t xml:space="preserve">Paulo diz aos crentes que Deus deu a eles </w:t>
      </w:r>
      <w:r>
        <w:rPr>
          <w:b/>
          <w:lang w:val="pt_PT" w:bidi="pt_PT"/>
        </w:rPr>
        <w:t>Cristo</w:t>
      </w:r>
      <w:r>
        <w:rPr>
          <w:lang w:val="pt_PT" w:bidi="pt_PT"/>
        </w:rPr>
        <w:t xml:space="preserve"> Jesus, e é Cristo que se tornou a </w:t>
      </w:r>
      <w:r>
        <w:rPr>
          <w:b/>
          <w:lang w:val="pt_PT" w:bidi="pt_PT"/>
        </w:rPr>
        <w:t>sabedoria</w:t>
      </w:r>
      <w:r>
        <w:rPr>
          <w:lang w:val="pt_PT" w:bidi="pt_PT"/>
        </w:rPr>
        <w:t xml:space="preserve"> de Deus para os crentes. Aqui, a palavra sabedoria significa a verdadeira sabedoria de Deus, que é justiça, santidade e redenção. Quando alguém é </w:t>
      </w:r>
      <w:r>
        <w:rPr>
          <w:b/>
          <w:lang w:val="pt_PT" w:bidi="pt_PT"/>
        </w:rPr>
        <w:t>justo</w:t>
      </w:r>
      <w:r>
        <w:rPr>
          <w:lang w:val="pt_PT" w:bidi="pt_PT"/>
        </w:rPr>
        <w:t xml:space="preserve">, Deus o torna justo com si mesmo. Quando Deus torna alguém santo ou o </w:t>
      </w:r>
      <w:r>
        <w:rPr>
          <w:b/>
          <w:lang w:val="pt_PT" w:bidi="pt_PT"/>
        </w:rPr>
        <w:t>santifica</w:t>
      </w:r>
      <w:r>
        <w:rPr>
          <w:lang w:val="pt_PT" w:bidi="pt_PT"/>
        </w:rPr>
        <w:t xml:space="preserve">, Deus o separa como especial para si mesmo. Quando alguém </w:t>
      </w:r>
      <w:r>
        <w:rPr>
          <w:b/>
          <w:lang w:val="pt_PT" w:bidi="pt_PT"/>
        </w:rPr>
        <w:t>redime</w:t>
      </w:r>
      <w:r>
        <w:rPr>
          <w:lang w:val="pt_PT" w:bidi="pt_PT"/>
        </w:rPr>
        <w:t xml:space="preserve"> alguém, ele o libera de algo de que ele é escravo. Usem a mesma palavra para Cristo que vocês usaram em passagens anteriores, e consulte o Glossário Mestre se vocês precisarem de mais informações sobre </w:t>
      </w:r>
      <w:r>
        <w:rPr>
          <w:lang w:val="pt_PT" w:bidi="pt_PT"/>
        </w:rPr>
        <w:t>Cristo</w:t>
      </w:r>
      <w:r>
        <w:rPr>
          <w:lang w:val="pt_PT" w:bidi="pt_PT"/>
        </w:rPr>
        <w:t>.</w:t>
      </w:r>
    </w:p>
    <w:p>
      <w:pPr/>
      <w:r>
        <w:rPr>
          <w:lang w:val="pt_PT" w:bidi="pt_PT"/>
        </w:rPr>
      </w:r>
      <w:r>
        <w:rPr>
          <w:lang w:val="pt_PT" w:bidi="pt_PT"/>
        </w:rPr>
        <w:t xml:space="preserve">Parem aqui e discutam em grupo que palavras ou frases vocês usarão para </w:t>
      </w:r>
      <w:r>
        <w:rPr>
          <w:b/>
          <w:lang w:val="pt_PT" w:bidi="pt_PT"/>
        </w:rPr>
        <w:t>sabedoria</w:t>
      </w:r>
      <w:r>
        <w:rPr>
          <w:lang w:val="pt_PT" w:bidi="pt_PT"/>
        </w:rPr>
        <w:t xml:space="preserve">, </w:t>
      </w:r>
      <w:r>
        <w:rPr>
          <w:b/>
          <w:lang w:val="pt_PT" w:bidi="pt_PT"/>
        </w:rPr>
        <w:t>justiça</w:t>
      </w:r>
      <w:r>
        <w:rPr>
          <w:lang w:val="pt_PT" w:bidi="pt_PT"/>
        </w:rPr>
        <w:t xml:space="preserve">, </w:t>
      </w:r>
      <w:r>
        <w:rPr>
          <w:b/>
          <w:lang w:val="pt_PT" w:bidi="pt_PT"/>
        </w:rPr>
        <w:t>santidade</w:t>
      </w:r>
      <w:r>
        <w:rPr>
          <w:lang w:val="pt_PT" w:bidi="pt_PT"/>
        </w:rPr>
        <w:t xml:space="preserve"> ou </w:t>
      </w:r>
      <w:r>
        <w:rPr>
          <w:b/>
          <w:lang w:val="pt_PT" w:bidi="pt_PT"/>
        </w:rPr>
        <w:t>santificação</w:t>
      </w:r>
      <w:r>
        <w:rPr>
          <w:lang w:val="pt_PT" w:bidi="pt_PT"/>
        </w:rPr>
        <w:t xml:space="preserve"> e </w:t>
      </w:r>
      <w:r>
        <w:rPr>
          <w:b/>
          <w:lang w:val="pt_PT" w:bidi="pt_PT"/>
        </w:rPr>
        <w:t>redenção</w:t>
      </w:r>
      <w:r>
        <w:rPr>
          <w:lang w:val="pt_PT" w:bidi="pt_PT"/>
        </w:rPr>
        <w:t xml:space="preserve">. Procure a palavra </w:t>
      </w:r>
      <w:r>
        <w:rPr>
          <w:lang w:val="pt_PT" w:bidi="pt_PT"/>
        </w:rPr>
        <w:t>sabedoria</w:t>
      </w:r>
      <w:r>
        <w:rPr>
          <w:lang w:val="pt_PT" w:bidi="pt_PT"/>
        </w:rPr>
        <w:t xml:space="preserve">, </w:t>
      </w:r>
      <w:r>
        <w:rPr>
          <w:lang w:val="pt_PT" w:bidi="pt_PT"/>
        </w:rPr>
        <w:t>justiça</w:t>
      </w:r>
      <w:r>
        <w:rPr>
          <w:lang w:val="pt_PT" w:bidi="pt_PT"/>
        </w:rPr>
        <w:t xml:space="preserve">, </w:t>
      </w:r>
      <w:r>
        <w:rPr>
          <w:lang w:val="pt_PT" w:bidi="pt_PT"/>
        </w:rPr>
        <w:t>santificação</w:t>
      </w:r>
      <w:r>
        <w:rPr>
          <w:lang w:val="pt_PT" w:bidi="pt_PT"/>
        </w:rPr>
        <w:t xml:space="preserve"> e </w:t>
      </w:r>
      <w:r>
        <w:rPr>
          <w:lang w:val="pt_PT" w:bidi="pt_PT"/>
        </w:rPr>
        <w:t>redimir</w:t>
      </w:r>
      <w:r>
        <w:rPr>
          <w:lang w:val="pt_PT" w:bidi="pt_PT"/>
        </w:rPr>
        <w:t xml:space="preserve"> no Glossário Mestre para mais informações. Se vocês já traduziram essas ideias em outro livro da Bíblia, usem as mesmas palavras que vocês usaram lá. Pause este áudio aqui.</w:t>
      </w:r>
    </w:p>
    <w:p>
      <w:pPr/>
      <w:r>
        <w:rPr>
          <w:lang w:val="pt_PT" w:bidi="pt_PT"/>
        </w:rPr>
      </w:r>
      <w:r>
        <w:rPr>
          <w:lang w:val="pt_PT" w:bidi="pt_PT"/>
        </w:rPr>
        <w:t xml:space="preserve">Paulo diz que, como as Escrituras dizem, se alguém quer se vangloriar, ele deve se </w:t>
      </w:r>
      <w:r>
        <w:rPr>
          <w:b/>
          <w:lang w:val="pt_PT" w:bidi="pt_PT"/>
        </w:rPr>
        <w:t>vangloriar</w:t>
      </w:r>
      <w:r>
        <w:rPr>
          <w:lang w:val="pt_PT" w:bidi="pt_PT"/>
        </w:rPr>
        <w:t xml:space="preserve"> no </w:t>
      </w:r>
      <w:r>
        <w:rPr>
          <w:b/>
          <w:lang w:val="pt_PT" w:bidi="pt_PT"/>
        </w:rPr>
        <w:t>Senhor</w:t>
      </w:r>
      <w:r>
        <w:rPr>
          <w:lang w:val="pt_PT" w:bidi="pt_PT"/>
        </w:rPr>
        <w:t xml:space="preserve">. Vangloriar pode significar colocar um alto grau de confiança em alguém ou algo. Então, Paulo está dizendo que eles não devem falar demais sobre as coisas maravilhosas que fizeram, ou eles não devem confiar demais em si mesmos ou em outras pessoas, mas eles devem confiar apenas no Senhor. Senhor é um título para Jesus que significa que Jesus é nosso mestre que tem toda a autoridade sobre nós. Procurem </w:t>
      </w:r>
      <w:r>
        <w:rPr>
          <w:lang w:val="pt_PT" w:bidi="pt_PT"/>
        </w:rPr>
        <w:t>Senhor</w:t>
      </w:r>
      <w:r>
        <w:rPr>
          <w:lang w:val="pt_PT" w:bidi="pt_PT"/>
        </w:rPr>
        <w:t xml:space="preserve"> no Glossário Mestre para mais informações. Usem a mesma palavra para "Senhor" que vocês usaram em passagens anteriores. </w:t>
      </w:r>
    </w:p>
    <w:p>
      <w:pPr/>
      <w:r>
        <w:rPr>
          <w:lang w:val="pt_PT" w:bidi="pt_PT"/>
        </w:rPr>
      </w:r>
      <w:r>
        <w:rPr>
          <w:lang w:val="pt_PT" w:bidi="pt_PT"/>
        </w:rPr>
        <w:t xml:space="preserve">Parem aqui e discutam em grupo que palavra ou frase vocês usarão para se </w:t>
      </w:r>
      <w:r>
        <w:rPr>
          <w:b/>
          <w:lang w:val="pt_PT" w:bidi="pt_PT"/>
        </w:rPr>
        <w:t>vangloriar</w:t>
      </w:r>
      <w:r>
        <w:rPr>
          <w:lang w:val="pt_PT" w:bidi="pt_PT"/>
        </w:rPr>
        <w:t>. Se vocês já traduziram essa palavra ou frase em outro livro da Bíblia, usem as mesmas palavras que vocês usaram lá.</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2:1–5</w:t>
      </w:r>
      <w:r>
        <w:rPr>
          <w:lang w:val="pt_PT" w:bidi="pt_PT"/>
        </w:rPr>
      </w:r>
    </w:p>
    <w:p>
      <w:pPr>
        <w:pStyle w:val="Heading3"/>
      </w:pPr>
      <w:r>
        <w:rPr>
          <w:lang w:val="pt_PT" w:bidi="pt_PT"/>
        </w:rPr>
        <w:t>Ouvir e Sentir</w:t>
      </w:r>
    </w:p>
    <w:p>
      <w:pPr/>
      <w:r>
        <w:rPr>
          <w:lang w:val="pt_PT" w:bidi="pt_PT"/>
        </w:rPr>
      </w:r>
      <w:r>
        <w:rPr>
          <w:lang w:val="pt_PT" w:bidi="pt_PT"/>
        </w:rPr>
        <w:t>Nesta etapa, ouçam 1 Coríntios 2.1–5 e guardem em seus corações.</w:t>
      </w:r>
    </w:p>
    <w:p>
      <w:pPr/>
      <w:r>
        <w:rPr>
          <w:lang w:val="pt_PT" w:bidi="pt_PT"/>
        </w:rPr>
      </w:r>
      <w:r>
        <w:rPr>
          <w:lang w:val="pt_PT" w:bidi="pt_PT"/>
        </w:rPr>
        <w:t>Ouçam uma versão em áudio de 1 Coríntios 2.1–5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2.1–5 na tradução mais fácil de entender.</w:t>
      </w:r>
    </w:p>
    <w:p>
      <w:pPr/>
      <w:r>
        <w:rPr>
          <w:lang w:val="pt_PT" w:bidi="pt_PT"/>
        </w:rPr>
      </w:r>
      <w:r>
        <w:rPr>
          <w:lang w:val="pt_PT" w:bidi="pt_PT"/>
        </w:rPr>
        <w:t>Paulo tem escrito uma carta para a igreja na cidade de Corinto. Paulo ouviu que as pessoas na igreja de Corinto estão se dividindo, ou se separando, em grupos diferentes porque discordam umas das outras sobre qual instrutor, ou líder, seguir. Paulo tem lembrado às pessoas na igreja que todas seguem a Cristo e que Cristo não está dividido. Paulo tem dito que a mensagem sobre Jesus Cristo que morreu na cruz não vem da sabedoria das pessoas, mas de Deus.</w:t>
      </w:r>
    </w:p>
    <w:p>
      <w:pPr/>
      <w:r>
        <w:rPr>
          <w:lang w:val="pt_PT" w:bidi="pt_PT"/>
        </w:rPr>
      </w:r>
      <w:r>
        <w:rPr>
          <w:lang w:val="pt_PT" w:bidi="pt_PT"/>
        </w:rPr>
        <w:t>Nesta parte de sua carta, Paulo lembra à igreja como agiu como líder quando veio pela primeira vez para Corinto e ensinou sobre Cristo. Ao lembrar aos coríntios como Paulo agiu, ele mostrará aos coríntios que é tolice ficar fascinado pela sabedoria e inteligência de líderes humanos. Paulo diz que, quando veio para Corinto para contar a eles sobre a verdade secreta de Deus, ele não usou palavras inteligentes para soar mais sábio do que outras pessoas. Em vez disso, Paulo decidiu falar apenas sobre Jesus Cristo, e especialmente a morte de Cristo na cruz.</w:t>
      </w:r>
    </w:p>
    <w:p>
      <w:pPr/>
      <w:r>
        <w:rPr>
          <w:lang w:val="pt_PT" w:bidi="pt_PT"/>
        </w:rPr>
      </w:r>
      <w:r>
        <w:rPr>
          <w:lang w:val="pt_PT" w:bidi="pt_PT"/>
        </w:rPr>
        <w:t>Na cultura grega e romana naquele momento, as pessoas que queriam ser líderes aprendiam a falar usando palavras que soavam muito inteligentes e importantes. Outras pessoas gostavam de se reunir em multidões para ouvir esses líderes falar, e muitas pessoas seguiam esses líderes e faziam o que eles diziam.</w:t>
      </w:r>
    </w:p>
    <w:p>
      <w:pPr/>
      <w:r>
        <w:rPr>
          <w:lang w:val="pt_PT" w:bidi="pt_PT"/>
        </w:rPr>
      </w:r>
      <w:r>
        <w:rPr>
          <w:lang w:val="pt_PT" w:bidi="pt_PT"/>
        </w:rPr>
        <w:t>Pare aqui e discutam esta pergunta como grupo: Como as pessoas em sua cultura falam quando querem que outras pessoas concordem com suas ideias e façam o que dizem? Como eles agem ou se comunicam com os movimentos de seus corpos? Que tipos de palavras eles usam e como as dizem? Pause este áudio aqui.</w:t>
      </w:r>
    </w:p>
    <w:p>
      <w:pPr/>
      <w:r>
        <w:rPr>
          <w:lang w:val="pt_PT" w:bidi="pt_PT"/>
        </w:rPr>
      </w:r>
      <w:r>
        <w:rPr>
          <w:lang w:val="pt_PT" w:bidi="pt_PT"/>
        </w:rPr>
        <w:t>Paulo lembra à igreja como ele agia e falou de forma muito diferente desses outros líderes quando estava em Corinto. Paulo disse que ele agiu como fraco e com medo e que tremeu ou se abalou. Paulo diz que a mensagem do evangelho, ou as coisas que ele disse às pessoas em Corinto sobre Jesus Cristo e a cruz, soava muito simples em vez de inteligente ou sábio. Paulo diz que não usou palavras que parecessem importantes para convencer as pessoas. Em vez disso, quando Paulo falou sobre Cristo, foi o poder do Espírito de Deus que mostrou aos coríntios que a mensagem era verdadeira.</w:t>
      </w:r>
    </w:p>
    <w:p>
      <w:pPr/>
      <w:r>
        <w:rPr>
          <w:lang w:val="pt_PT" w:bidi="pt_PT"/>
        </w:rPr>
      </w:r>
      <w:r>
        <w:rPr>
          <w:lang w:val="pt_PT" w:bidi="pt_PT"/>
        </w:rPr>
        <w:t>Pare aqui e discutam esta pergunta como grupo: Em sua cultura, como as pessoas esperam que um líder aja e fale? Se o líder age fraco, com medo ou nervoso, como as pessoas respondem? Pause este áudio aqui.</w:t>
      </w:r>
    </w:p>
    <w:p>
      <w:pPr/>
      <w:r>
        <w:rPr>
          <w:lang w:val="pt_PT" w:bidi="pt_PT"/>
        </w:rPr>
      </w:r>
      <w:r>
        <w:rPr>
          <w:lang w:val="pt_PT" w:bidi="pt_PT"/>
        </w:rPr>
        <w:t>Finalmente, Paulo diz que não usou palavras sábias ou inteligentes porque queria que o poder de Deus fizesse as pessoas terem fé, ou acreditar na mensagem sobre Jesus. Ele não queria que as pessoas acreditassem na mensagem sobre Jesus por causa da sabedoria humana. Não sabemos o que fazia Paulo soar fraco e com medo. Talvez Paulo tivesse uma doença física ou problema com seu corpo, ou talvez tivesse medo de não ensinar bem.</w:t>
      </w:r>
    </w:p>
    <w:p>
      <w:pPr/>
      <w:r>
        <w:rPr>
          <w:lang w:val="pt_PT" w:bidi="pt_PT"/>
        </w:rPr>
      </w:r>
      <w:r>
        <w:rPr>
          <w:lang w:val="pt_PT" w:bidi="pt_PT"/>
        </w:rPr>
        <w:t>Pare aqui e discutam esta pergunta como grupo: Como vocês sabem pelas ações ou pela maneira de falar de uma pessoa que ela é fraca ou temerosa? Reveze-se em falar com o grupo de uma maneira fraca ou com medo. Preste atenção à maneira como cada pessoa age com seu corpo e como fala. Pause este áudio aqui.</w:t>
      </w:r>
    </w:p>
    <w:p>
      <w:pPr/>
      <w:r>
        <w:rPr>
          <w:lang w:val="pt_PT" w:bidi="pt_PT"/>
        </w:rPr>
      </w:r>
      <w:r>
        <w:rPr>
          <w:lang w:val="pt_PT" w:bidi="pt_PT"/>
        </w:rPr>
        <w:t>Paulo diz que essa fraqueza prova que não foi a própria sabedoria ou inteligência dele que convenceu os coríntios da verdade sobre Cristo e a cruz. Em vez disso, foi o poder do Espírito de Deus que mostrou aos coríntios a verdade. Portanto, os coríntios não devem seguir a sabedoria de mestres humanos, mas devem seguir apenas a Cristo.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2.1–5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diz que, quando estava em Corinto, não usou palavras que soavam importantes para contar aos coríntios sobre o mistério de Deus. Em vez disso, Paulo decidiu falar apenas sobre Cristo e a morte de Cristo na cruz.</w:t>
      </w:r>
    </w:p>
    <w:p>
      <w:pPr/>
      <w:r>
        <w:rPr>
          <w:lang w:val="pt_PT" w:bidi="pt_PT"/>
        </w:rPr>
      </w:r>
      <w:r>
        <w:rPr>
          <w:b/>
          <w:lang w:val="pt_PT" w:bidi="pt_PT"/>
        </w:rPr>
        <w:t>Na segunda parte:</w:t>
      </w:r>
      <w:r>
        <w:rPr>
          <w:lang w:val="pt_PT" w:bidi="pt_PT"/>
        </w:rPr>
        <w:t xml:space="preserve"> Paulo diz que agiu como um fraco e com medo e tremeu quando falou. Então Paulo diz que os coríntios acreditaram na verdade sobre Cristo e a cruz não porque ele falou bem, mas porque o Espírito de Deus mostrou aos coríntios a verdade.</w:t>
      </w:r>
    </w:p>
    <w:p>
      <w:pPr/>
      <w:r>
        <w:rPr>
          <w:lang w:val="pt_PT" w:bidi="pt_PT"/>
        </w:rPr>
      </w:r>
      <w:r>
        <w:rPr>
          <w:b/>
          <w:lang w:val="pt_PT" w:bidi="pt_PT"/>
        </w:rPr>
        <w:t>Na terceira parte:</w:t>
      </w:r>
      <w:r>
        <w:rPr>
          <w:lang w:val="pt_PT" w:bidi="pt_PT"/>
        </w:rPr>
        <w:t xml:space="preserve"> Paulo diz aos coríntios que falou dessa maneira para que não colocassem sua fé na sabedoria humana, mas no poder de Deus.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As pessoas na igreja em Corinto</w:t>
      </w:r>
    </w:p>
    <w:p>
      <w:pPr>
        <w:pStyle w:val="ListBullet"/>
        <w:spacing w:line="240" w:lineRule="auto"/>
        <w:ind w:left="720"/>
      </w:pPr>
      <w:r>
        <w:rPr>
          <w:lang w:val="pt_PT" w:bidi="pt_PT"/>
        </w:rPr>
      </w:r>
      <w:r>
        <w:rPr>
          <w:lang w:val="pt_PT" w:bidi="pt_PT"/>
        </w:rPr>
        <w:t>Os líderes diferentes que as pessoas na igreja estão seguindo</w:t>
      </w:r>
    </w:p>
    <w:p>
      <w:pPr>
        <w:pStyle w:val="ListBullet"/>
        <w:spacing w:line="240" w:lineRule="auto"/>
        <w:ind w:left="720"/>
      </w:pPr>
      <w:r>
        <w:rPr>
          <w:lang w:val="pt_PT" w:bidi="pt_PT"/>
        </w:rPr>
      </w:r>
      <w:r>
        <w:rPr>
          <w:lang w:val="pt_PT" w:bidi="pt_PT"/>
        </w:rPr>
        <w:t>Espírito de Deus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Jesus Cristo</w:t>
      </w:r>
    </w:p>
    <w:p>
      <w:pPr/>
      <w:r>
        <w:rPr>
          <w:lang w:val="pt_PT" w:bidi="pt_PT"/>
        </w:rPr>
      </w:r>
      <w:r>
        <w:rPr>
          <w:lang w:val="pt_PT" w:bidi="pt_PT"/>
        </w:rPr>
        <w:t>Paulo começa esta parte de sua carta dizendo: “Foi a mesma coisa para mim”. No idioma original, essa é uma maneira de conectar fortemente o que Paulo está prestes a dizer ao que acabou de dizer na parte anterior de sua carta. Paulo tem dito apenas que as pessoas deveriam falar com o poder e sabedoria de Deus, em vez de palavras que soam importantes. As pessoas em Corinto gostavam dos mestres que soavam importantes, mas agora Paulo comparará o que elas gostavam com o que ele ensinava os coríntios quando estava em Corinto.</w:t>
      </w:r>
    </w:p>
    <w:p>
      <w:pPr/>
      <w:r>
        <w:rPr>
          <w:lang w:val="pt_PT" w:bidi="pt_PT"/>
        </w:rPr>
      </w:r>
      <w:r>
        <w:rPr>
          <w:lang w:val="pt_PT" w:bidi="pt_PT"/>
        </w:rPr>
        <w:t>Pare aqui e discutam esta pergunta como grupo: Quando vocês estão dizendo às pessoas algo importante, que palavras ou frases usam para deixar as pessoas saberem que uma coisa nova que dirão se conecta de uma maneira importante à última coisa que disseram? Pause este áudio aqui.</w:t>
      </w:r>
    </w:p>
    <w:p>
      <w:pPr/>
      <w:r>
        <w:rPr>
          <w:lang w:val="pt_PT" w:bidi="pt_PT"/>
        </w:rPr>
      </w:r>
      <w:r>
        <w:rPr>
          <w:lang w:val="pt_PT" w:bidi="pt_PT"/>
        </w:rPr>
        <w:t>Paulo fala sobre o que fez quando veio até eles. Vocês se lembrarão que Paulo está escrevendo isso para a igreja em Corinto de uma longa distância. Então ele está falando sobre um tempo no passado em que veio para Corinto. Paulo diz que, quando veio para Corinto para contar a eles sobre a verdade secreta de Deus, ou mistério, não usou palavras complicadas e que soavam importantes como uma pessoa com muito aprendizado ou educação poderia usar. No idioma original, a palavra que alguns traduzem como “mistério” se refere a uma mensagem ou verdade que Deus não contou às pessoas no passado, mas que Deus agora revelou a seu povo.</w:t>
      </w:r>
    </w:p>
    <w:p>
      <w:pPr/>
      <w:r>
        <w:rPr>
          <w:lang w:val="pt_PT" w:bidi="pt_PT"/>
        </w:rPr>
      </w:r>
      <w:r>
        <w:rPr>
          <w:lang w:val="pt_PT" w:bidi="pt_PT"/>
        </w:rPr>
        <w:t>Pare aqui e discutam esta pergunta como grupo: Conte uma história sobre algo que as pessoas não sabiam ou entendiam no passado, mas que sabem agora. Prestem atenção às palavras ou frases que vocês usam para descrever como as pessoas ficavam confusas ou inseguras antes e então como se sentiram quando finalmente entenderam. Pause este áudio aqui.</w:t>
      </w:r>
    </w:p>
    <w:p>
      <w:pPr/>
      <w:r>
        <w:rPr>
          <w:lang w:val="pt_PT" w:bidi="pt_PT"/>
        </w:rPr>
      </w:r>
      <w:r>
        <w:rPr>
          <w:lang w:val="pt_PT" w:bidi="pt_PT"/>
        </w:rPr>
        <w:t>Paulo explica por que agia e falou dessa maneira quando estava em Corinto. Paulo diz que “decidiu não saber nada” quando estava em Corinto, exceto Jesus Cristo que foi crucificado. Paulo não quer dizer literalmente que esqueceu todas as outras coisas que sabia. Paulo está usando uma linguagem especial para mostrar que não queria fazer ou dizer nada para fazer as pessoas em Corinto pensarem que ele era sábio ou importante. Em vez disso, Paulo queria falar apenas sobre Cristo para que as pessoas seguissem a Cristo e não a Paulo.</w:t>
      </w:r>
    </w:p>
    <w:p>
      <w:pPr/>
      <w:r>
        <w:rPr>
          <w:lang w:val="pt_PT" w:bidi="pt_PT"/>
        </w:rPr>
      </w:r>
      <w:r>
        <w:rPr>
          <w:lang w:val="pt_PT" w:bidi="pt_PT"/>
        </w:rPr>
        <w:t>Pare aqui e discutam esta pergunta como grupo: Que palavras ou frases especiais vocês usam em seu idioma quando querem explicar por que uma certa coisa é a coisa mais importante de saber ou falar? Pause este áudio aqui.</w:t>
      </w:r>
    </w:p>
    <w:p>
      <w:pPr/>
      <w:r>
        <w:rPr>
          <w:lang w:val="pt_PT" w:bidi="pt_PT"/>
        </w:rPr>
      </w:r>
      <w:r>
        <w:rPr>
          <w:lang w:val="pt_PT" w:bidi="pt_PT"/>
        </w:rPr>
        <w:t>Na segunda parte, Paulo lembra aos coríntios que ele agiu de forma diferente do que outros líderes em Corinto. Paulo diz que sentiu três coisas: fraqueza, medo e tremor. Talvez Paulo queira dizer que era fraco quando chegou a Corinto, ou talvez tenha sido em algum momento durante sua longa estadia. Não temos certeza se Paulo queria dizer que estava fisicamente fraco por causa de uma doença, ou se queria dizer que tinha medo de não ensinar bem. Como não temos certeza de que tipo de fraqueza Paulo queria dizer, tente usar uma palavra ou frase para fraqueza em seu idioma que poderia significar qualquer tipo de fraqueza.</w:t>
      </w:r>
    </w:p>
    <w:p>
      <w:pPr/>
      <w:r>
        <w:rPr>
          <w:lang w:val="pt_PT" w:bidi="pt_PT"/>
        </w:rPr>
      </w:r>
      <w:r>
        <w:rPr>
          <w:lang w:val="pt_PT" w:bidi="pt_PT"/>
        </w:rPr>
        <w:t>Pare aqui como grupo e discuta como vocês traduzirão para mostrar que Paulo mostrou fraqueza, medo e tremor. Se necessário, consulte de volta a etapa dois, onde vocês interpretaram um líder que falou com fraqueza ou com medo. Pause este áudio aqui.</w:t>
      </w:r>
    </w:p>
    <w:p>
      <w:pPr/>
      <w:r>
        <w:rPr>
          <w:lang w:val="pt_PT" w:bidi="pt_PT"/>
        </w:rPr>
      </w:r>
      <w:r>
        <w:rPr>
          <w:lang w:val="pt_PT" w:bidi="pt_PT"/>
        </w:rPr>
        <w:t>Paulo diz que em sua “mensagem e pregação”, não usou palavras inteligentes para se fazer parecer um mestre sábio ou convincente. No idioma original, as palavras que algumas pessoas traduzem como “mensagem e pregação” são diferentes da palavra que Paulo usou na passagem anterior para descrever a maneira como outros mestres em Corinto falam. Ao não usar as palavras que os coríntios esperam e pensam que são tão importantes, Paulo novamente mostra a eles que é tolice seguir alguém apenas porque pode falar de uma maneira inteligente.</w:t>
      </w:r>
    </w:p>
    <w:p>
      <w:pPr/>
      <w:r>
        <w:rPr>
          <w:lang w:val="pt_PT" w:bidi="pt_PT"/>
        </w:rPr>
      </w:r>
      <w:r>
        <w:rPr>
          <w:lang w:val="pt_PT" w:bidi="pt_PT"/>
        </w:rPr>
        <w:t>Paulo diz que foi o “Espírito” e “poder” de Deus que mostrou aos coríntios a verdade. Paulo não está dizendo que Espírito e poder são duas coisas diferentes, mas estão juntos. Aqui Paulo está falando sobre o poder do Espírito de Deus, que não mostra apenas às pessoas a verdade, mas também muda as ações das pessoas e corrige coisas erradas aqui na terra.</w:t>
      </w:r>
    </w:p>
    <w:p>
      <w:pPr/>
      <w:r>
        <w:rPr>
          <w:lang w:val="pt_PT" w:bidi="pt_PT"/>
        </w:rPr>
      </w:r>
      <w:r>
        <w:rPr>
          <w:lang w:val="pt_PT" w:bidi="pt_PT"/>
        </w:rPr>
        <w:t>Pare aqui como grupo e discuta como vocês deixarão claro em sua tradução que o Espírito de Deus é poderoso e trabalha. Pause este áudio aqui.</w:t>
      </w:r>
    </w:p>
    <w:p>
      <w:pPr/>
      <w:r>
        <w:rPr>
          <w:lang w:val="pt_PT" w:bidi="pt_PT"/>
        </w:rPr>
      </w:r>
      <w:r>
        <w:rPr>
          <w:lang w:val="pt_PT" w:bidi="pt_PT"/>
        </w:rPr>
        <w:t>Na terceira parte, Paulo diz que falou daquela maneira para que os coríntios não confiassem na sabedoria humana, mas no poder de Deus. Paulo quer dizer que um mestre não pode provar que a mensagem sobre Cristo e sua morte na cruz são verdadeira. Sabemos que a mensagem é verdadeira quando Deus muda a vida e ações das pessoas quando seguem a Cristo.</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2.1–5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As pessoas na igreja em Corinto</w:t>
      </w:r>
    </w:p>
    <w:p>
      <w:pPr>
        <w:pStyle w:val="ListBullet"/>
        <w:spacing w:line="240" w:lineRule="auto"/>
        <w:ind w:left="720"/>
      </w:pPr>
      <w:r>
        <w:rPr>
          <w:lang w:val="pt_PT" w:bidi="pt_PT"/>
        </w:rPr>
      </w:r>
      <w:r>
        <w:rPr>
          <w:lang w:val="pt_PT" w:bidi="pt_PT"/>
        </w:rPr>
        <w:t>Os líderes diferentes que as pessoas na igreja estão seguindo</w:t>
      </w:r>
    </w:p>
    <w:p>
      <w:pPr>
        <w:pStyle w:val="ListBullet"/>
        <w:spacing w:line="240" w:lineRule="auto"/>
        <w:ind w:left="720"/>
      </w:pPr>
      <w:r>
        <w:rPr>
          <w:lang w:val="pt_PT" w:bidi="pt_PT"/>
        </w:rPr>
      </w:r>
      <w:r>
        <w:rPr>
          <w:lang w:val="pt_PT" w:bidi="pt_PT"/>
        </w:rPr>
        <w:t>Espírito de Deus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Jesus Cristo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parte desta passagem, Paulo continua a advertir os coríntios a não seguir mestres que confiam em sua própria sabedoria humana e discurso hábil. Paulo faz isso lembrando aos coríntios que, quando os ensinou, não falou como uma pessoa que quer mostrar o quão inteligente é. Em vez disso, Paulo falou apenas sobre Jesus Cristo e como Cristo morreu na cruz.</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Perguntem às pessoas que interpretam os mestres: “O que vocês estão sentindo ou pensando?” As pessoas podem responder coisas como:</w:t>
      </w:r>
    </w:p>
    <w:p>
      <w:pPr>
        <w:pStyle w:val="ListBullet"/>
        <w:spacing w:line="240" w:lineRule="auto"/>
        <w:ind w:left="720"/>
      </w:pPr>
      <w:r>
        <w:rPr>
          <w:lang w:val="pt_PT" w:bidi="pt_PT"/>
        </w:rPr>
      </w:r>
      <w:r>
        <w:rPr>
          <w:lang w:val="pt_PT" w:bidi="pt_PT"/>
        </w:rPr>
        <w:t>Pergunte às pessoas que interpretam os crentes: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parte da passagem, Paulo lembra aos coríntios que, quando estava em Corinto ensinando, estava fraco e com medo e tremeu. Então os coríntios acreditaram na verdade sobre Cristo e a cruz não porque Paulo falou bem, mas porque o Espírito de Deus mudou suas vidas.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às pessoas que interpretam os crentes: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última parte da passagem, Paulo diz aos coríntios que falou dessa maneira para que não colocassem sua fé na sabedoria humana, mas no poder de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às pessoas que interpretam os crentes: “O que vocês estão sentindo ou pensando?”.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2.1–5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começa esta passagem chamando as pessoas na igreja em Corinto de </w:t>
      </w:r>
      <w:r>
        <w:rPr>
          <w:b/>
          <w:lang w:val="pt_PT" w:bidi="pt_PT"/>
        </w:rPr>
        <w:t>irmãos</w:t>
      </w:r>
      <w:r>
        <w:rPr>
          <w:lang w:val="pt_PT" w:bidi="pt_PT"/>
        </w:rPr>
        <w:t>. Paulo não quer dizer que essas pessoas são literalmente seus irmãos do mesmo pai humano. Paulo está usando essa linguagem especial para se referir a pessoas, homens e mulheres, que acreditam e seguem a Cristo. Use as mesmas palavras para irmãos, ou irmãos e irmãs, que vocês usaram em passagens anteriores.</w:t>
      </w:r>
    </w:p>
    <w:p>
      <w:pPr/>
      <w:r>
        <w:rPr>
          <w:lang w:val="pt_PT" w:bidi="pt_PT"/>
        </w:rPr>
      </w:r>
      <w:r>
        <w:rPr>
          <w:lang w:val="pt_PT" w:bidi="pt_PT"/>
        </w:rPr>
        <w:t xml:space="preserve">Paulo diz que, quando estava com os crentes em Corinto, não veio usando um </w:t>
      </w:r>
      <w:r>
        <w:rPr>
          <w:b/>
          <w:lang w:val="pt_PT" w:bidi="pt_PT"/>
        </w:rPr>
        <w:t>discurso de alta qualidade</w:t>
      </w:r>
      <w:r>
        <w:rPr>
          <w:lang w:val="pt_PT" w:bidi="pt_PT"/>
        </w:rPr>
        <w:t xml:space="preserve"> para </w:t>
      </w:r>
      <w:r>
        <w:rPr>
          <w:b/>
          <w:lang w:val="pt_PT" w:bidi="pt_PT"/>
        </w:rPr>
        <w:t>proclamar</w:t>
      </w:r>
      <w:r>
        <w:rPr>
          <w:lang w:val="pt_PT" w:bidi="pt_PT"/>
        </w:rPr>
        <w:t xml:space="preserve"> o </w:t>
      </w:r>
      <w:r>
        <w:rPr>
          <w:b/>
          <w:lang w:val="pt_PT" w:bidi="pt_PT"/>
        </w:rPr>
        <w:t>mistério</w:t>
      </w:r>
      <w:r>
        <w:rPr>
          <w:lang w:val="pt_PT" w:bidi="pt_PT"/>
        </w:rPr>
        <w:t xml:space="preserve"> de Deus. Quando alguém usa “discurso de alta qualidade”, ele está falando de uma maneira orgulhosa que faz parecer mais sábio ou inteligente do que outras pessoas. Quando as pessoas proclamam algo, elas estão contando a outras pessoas uma mensagem importante. Essa mensagem importante é o mistério ou verdade que Deus revelou. Use a mesma palavra ou frase para mistério que vocês usaram em passagens anteriores.</w:t>
      </w:r>
    </w:p>
    <w:p>
      <w:pPr/>
      <w:r>
        <w:rPr>
          <w:lang w:val="pt_PT" w:bidi="pt_PT"/>
        </w:rPr>
      </w:r>
      <w:r>
        <w:rPr>
          <w:lang w:val="pt_PT" w:bidi="pt_PT"/>
        </w:rPr>
        <w:t xml:space="preserve">Pare aqui e discuta como grupo que palavras ou frases vocês usarão para </w:t>
      </w:r>
      <w:r>
        <w:rPr>
          <w:b/>
          <w:lang w:val="pt_PT" w:bidi="pt_PT"/>
        </w:rPr>
        <w:t>discurso de alta qualidade</w:t>
      </w:r>
      <w:r>
        <w:rPr>
          <w:lang w:val="pt_PT" w:bidi="pt_PT"/>
        </w:rPr>
        <w:t xml:space="preserve"> e </w:t>
      </w:r>
      <w:r>
        <w:rPr>
          <w:b/>
          <w:lang w:val="pt_PT" w:bidi="pt_PT"/>
        </w:rPr>
        <w:t>proclamar</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Paulo usa a palavra </w:t>
      </w:r>
      <w:r>
        <w:rPr>
          <w:b/>
          <w:lang w:val="pt_PT" w:bidi="pt_PT"/>
        </w:rPr>
        <w:t>sabedoria</w:t>
      </w:r>
      <w:r>
        <w:rPr>
          <w:lang w:val="pt_PT" w:bidi="pt_PT"/>
        </w:rPr>
        <w:t xml:space="preserve"> várias vezes nesta passagem. Em cada caso, Paulo não quer dizer a sabedoria divina de Deus, mas conhecimento ou inteligência humana. Use a mesma palavra ou frase para sabedoria que vocês usaram em passagens anteriores. Para mais informações sobre </w:t>
      </w:r>
      <w:r>
        <w:rPr>
          <w:lang w:val="pt_PT" w:bidi="pt_PT"/>
        </w:rPr>
        <w:t>sabedoria</w:t>
      </w:r>
      <w:r>
        <w:rPr>
          <w:lang w:val="pt_PT" w:bidi="pt_PT"/>
        </w:rPr>
        <w:t>, consulte o Glossário Mestre.</w:t>
      </w:r>
    </w:p>
    <w:p>
      <w:pPr/>
      <w:r>
        <w:rPr>
          <w:lang w:val="pt_PT" w:bidi="pt_PT"/>
        </w:rPr>
      </w:r>
      <w:r>
        <w:rPr>
          <w:lang w:val="pt_PT" w:bidi="pt_PT"/>
        </w:rPr>
        <w:t xml:space="preserve">Quando Paulo estava em Corinto, ele ensinou apenas sobre Jesus </w:t>
      </w:r>
      <w:r>
        <w:rPr>
          <w:b/>
          <w:lang w:val="pt_PT" w:bidi="pt_PT"/>
        </w:rPr>
        <w:t>Cristo</w:t>
      </w:r>
      <w:r>
        <w:rPr>
          <w:lang w:val="pt_PT" w:bidi="pt_PT"/>
        </w:rPr>
        <w:t xml:space="preserve"> que foi </w:t>
      </w:r>
      <w:r>
        <w:rPr>
          <w:b/>
          <w:lang w:val="pt_PT" w:bidi="pt_PT"/>
        </w:rPr>
        <w:t>crucificado</w:t>
      </w:r>
      <w:r>
        <w:rPr>
          <w:lang w:val="pt_PT" w:bidi="pt_PT"/>
        </w:rPr>
        <w:t xml:space="preserve">. A crucificação era a maneira romana de executar as pessoas. Crucificação significa que alguém é pregado em uma cruz e então deixado para morrer. As pessoas mataram Jesus crucificando-o em uma cruz. Use as mesmas palavras ou frases para Cristo e crucificado que vocês usaram em passagens anteriores. Para mais informações sobre </w:t>
      </w:r>
      <w:r>
        <w:rPr>
          <w:lang w:val="pt_PT" w:bidi="pt_PT"/>
        </w:rPr>
        <w:t>Cristo</w:t>
      </w:r>
      <w:r>
        <w:rPr>
          <w:lang w:val="pt_PT" w:bidi="pt_PT"/>
        </w:rPr>
        <w:t xml:space="preserve"> e </w:t>
      </w:r>
      <w:r>
        <w:rPr>
          <w:lang w:val="pt_PT" w:bidi="pt_PT"/>
        </w:rPr>
        <w:t>crucificação</w:t>
      </w:r>
      <w:r>
        <w:rPr>
          <w:lang w:val="pt_PT" w:bidi="pt_PT"/>
        </w:rPr>
        <w:t>, consulte o Glossário Mestre.</w:t>
      </w:r>
    </w:p>
    <w:p>
      <w:pPr/>
      <w:r>
        <w:rPr>
          <w:lang w:val="pt_PT" w:bidi="pt_PT"/>
        </w:rPr>
      </w:r>
      <w:r>
        <w:rPr>
          <w:lang w:val="pt_PT" w:bidi="pt_PT"/>
        </w:rPr>
        <w:t xml:space="preserve">Paulo não apenas agiu como um fraco e com medo em Corinto, mas também </w:t>
      </w:r>
      <w:r>
        <w:rPr>
          <w:b/>
          <w:lang w:val="pt_PT" w:bidi="pt_PT"/>
        </w:rPr>
        <w:t>tremeu</w:t>
      </w:r>
      <w:r>
        <w:rPr>
          <w:lang w:val="pt_PT" w:bidi="pt_PT"/>
        </w:rPr>
        <w:t>. Quando uma pessoa treme, seu corpo treme, geralmente porque ela sente medo ou ansiedade. No entanto, se Paulo tinha uma doença física, isso também pode tê-lo feito tremer.</w:t>
      </w:r>
    </w:p>
    <w:p>
      <w:pPr/>
      <w:r>
        <w:rPr>
          <w:lang w:val="pt_PT" w:bidi="pt_PT"/>
        </w:rPr>
      </w:r>
      <w:r>
        <w:rPr>
          <w:lang w:val="pt_PT" w:bidi="pt_PT"/>
        </w:rPr>
        <w:t xml:space="preserve">Pare aqui e discutam em grupo quais palavras ou frases vocês usarão para </w:t>
      </w:r>
      <w:r>
        <w:rPr>
          <w:b/>
          <w:lang w:val="pt_PT" w:bidi="pt_PT"/>
        </w:rPr>
        <w:t>tremer</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Paulo diz que não ensinou com palavras sábias e </w:t>
      </w:r>
      <w:r>
        <w:rPr>
          <w:b/>
          <w:lang w:val="pt_PT" w:bidi="pt_PT"/>
        </w:rPr>
        <w:t>persuasivas</w:t>
      </w:r>
      <w:r>
        <w:rPr>
          <w:lang w:val="pt_PT" w:bidi="pt_PT"/>
        </w:rPr>
        <w:t xml:space="preserve">, mas com uma </w:t>
      </w:r>
      <w:r>
        <w:rPr>
          <w:b/>
          <w:lang w:val="pt_PT" w:bidi="pt_PT"/>
        </w:rPr>
        <w:t>demonstração</w:t>
      </w:r>
      <w:r>
        <w:rPr>
          <w:lang w:val="pt_PT" w:bidi="pt_PT"/>
        </w:rPr>
        <w:t xml:space="preserve"> do poder do </w:t>
      </w:r>
      <w:r>
        <w:rPr>
          <w:b/>
          <w:lang w:val="pt_PT" w:bidi="pt_PT"/>
        </w:rPr>
        <w:t>Espírito de Deus</w:t>
      </w:r>
      <w:r>
        <w:rPr>
          <w:lang w:val="pt_PT" w:bidi="pt_PT"/>
        </w:rPr>
        <w:t>. Quando alguém persuade outra pessoa, ele diz palavras que fazem as pessoas concordarem com ele ou fazerem algo que quer que elas façam. Demonstração é a evidência ou prova que mostra às pessoas que algo é verdadeiro. Nesse caso, as pessoas sabem que o ensinamento de Paulo é verdadeiro porque elas veem o Espírito de Deus trabalhando. O Espírito de Deus é o poder que vem de Deus. Esse poder cria, dá vida, realiza milagres e muda as pessoas.</w:t>
      </w:r>
    </w:p>
    <w:p>
      <w:pPr/>
      <w:r>
        <w:rPr>
          <w:lang w:val="pt_PT" w:bidi="pt_PT"/>
        </w:rPr>
      </w:r>
      <w:r>
        <w:rPr>
          <w:lang w:val="pt_PT" w:bidi="pt_PT"/>
        </w:rPr>
        <w:t xml:space="preserve">Pare aqui e discuta como grupo quais palavras ou frases vocês usarão para o </w:t>
      </w:r>
      <w:r>
        <w:rPr>
          <w:b/>
          <w:lang w:val="pt_PT" w:bidi="pt_PT"/>
        </w:rPr>
        <w:t>Espírito de Deus</w:t>
      </w:r>
      <w:r>
        <w:rPr>
          <w:lang w:val="pt_PT" w:bidi="pt_PT"/>
        </w:rPr>
        <w:t xml:space="preserve">. O Espírito de Deus se refere ao Espírito Santo, mas aqui ele é chamado apenas de “o Espírito”. Consulte </w:t>
      </w:r>
      <w:r>
        <w:rPr>
          <w:lang w:val="pt_PT" w:bidi="pt_PT"/>
        </w:rPr>
        <w:t>Espírito Santo</w:t>
      </w:r>
      <w:r>
        <w:rPr>
          <w:lang w:val="pt_PT" w:bidi="pt_PT"/>
        </w:rPr>
        <w:t xml:space="preserve"> no Glossário Mestre para informações completas sobre Espírito de Deus. Se vocês já traduziram essa palavra em outro livro da Bíblia, usem a mesma palavra que vocês usaram lá.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2:6–16</w:t>
      </w:r>
      <w:r>
        <w:rPr>
          <w:lang w:val="pt_PT" w:bidi="pt_PT"/>
        </w:rPr>
      </w:r>
    </w:p>
    <w:p>
      <w:pPr>
        <w:pStyle w:val="Heading3"/>
      </w:pPr>
      <w:r>
        <w:rPr>
          <w:lang w:val="pt_PT" w:bidi="pt_PT"/>
        </w:rPr>
        <w:t>Ouvir e Sentir</w:t>
      </w:r>
    </w:p>
    <w:p>
      <w:pPr/>
      <w:r>
        <w:rPr>
          <w:lang w:val="pt_PT" w:bidi="pt_PT"/>
        </w:rPr>
      </w:r>
      <w:r>
        <w:rPr>
          <w:lang w:val="pt_PT" w:bidi="pt_PT"/>
        </w:rPr>
        <w:t>Nesta etapa, ouçam 1 Coríntios 2.6–16 e guardem em seus corações.</w:t>
      </w:r>
    </w:p>
    <w:p>
      <w:pPr/>
      <w:r>
        <w:rPr>
          <w:lang w:val="pt_PT" w:bidi="pt_PT"/>
        </w:rPr>
      </w:r>
      <w:r>
        <w:rPr>
          <w:lang w:val="pt_PT" w:bidi="pt_PT"/>
        </w:rPr>
        <w:t>Ouçam uma versão em áudio de 1 Coríntios 2.6–16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2.6–16 na tradução mais fácil de entender.</w:t>
      </w:r>
    </w:p>
    <w:p>
      <w:pPr/>
      <w:r>
        <w:rPr>
          <w:lang w:val="pt_PT" w:bidi="pt_PT"/>
        </w:rPr>
      </w:r>
      <w:r>
        <w:rPr>
          <w:lang w:val="pt_PT" w:bidi="pt_PT"/>
        </w:rPr>
        <w:t>Paulo está escrevendo uma carta para a igreja em Corinto, onde as pessoas têm discutido sobre qual mestre seguir. Paulo acabou de dizer aos crentes para não ficarem impressionados pela sabedoria dos humanos, mas seguir apenas a Cristo. Paulo lembrou aos coríntios que ele mesmo não falava bem quando estava ensinando em Corinto. Paulo disse que falou dessa maneira para que os coríntios acreditassem em Cristo por causa do poder do Espírito de Deus, não porque ele soava com sabedoria.</w:t>
      </w:r>
    </w:p>
    <w:p>
      <w:pPr/>
      <w:r>
        <w:rPr>
          <w:lang w:val="pt_PT" w:bidi="pt_PT"/>
        </w:rPr>
      </w:r>
      <w:r>
        <w:rPr>
          <w:lang w:val="pt_PT" w:bidi="pt_PT"/>
        </w:rPr>
        <w:t>Paulo começa a explicar a diferença entre sabedoria humana e a sabedoria de Deus. Paulo diz que aqueles que ensinam sobre Cristo realmente ensinam sabedoria àqueles que são maduros, ou adultos, em sua fé. Mas Paulo diz que a sabedoria que essas pessoas ensinam é muito diferente da sabedoria de líderes humanos, como reis e governadores. Paulo lembra aos coríntios que, enquanto esses líderes humanos parecem sábios e poderosos agora, eles passarão, ou morrerão, e as pessoas esquecerão desses líderes.</w:t>
      </w:r>
    </w:p>
    <w:p>
      <w:pPr/>
      <w:r>
        <w:rPr>
          <w:lang w:val="pt_PT" w:bidi="pt_PT"/>
        </w:rPr>
      </w:r>
      <w:r>
        <w:rPr>
          <w:lang w:val="pt_PT" w:bidi="pt_PT"/>
        </w:rPr>
        <w:t>Pare aqui e discutam esta pergunta em grupo: contem uma história sobre uma pessoa que é muito sábia. Como vocês sabem que essa pessoa é sábia? Como eles agem ou falam de forma diferente de outras pessoas? Pause este áudio aqui.</w:t>
      </w:r>
    </w:p>
    <w:p>
      <w:pPr/>
      <w:r>
        <w:rPr>
          <w:lang w:val="pt_PT" w:bidi="pt_PT"/>
        </w:rPr>
      </w:r>
      <w:r>
        <w:rPr>
          <w:lang w:val="pt_PT" w:bidi="pt_PT"/>
        </w:rPr>
        <w:t>Paulo diz que aqueles que ensinam sobre Cristo ensinam um tipo diferente de sabedoria. Essa sabedoria era um segredo no passado. Agora Deus revelou essa sabedoria por meio do seu Espírito para as pessoas que acreditam. Esse “segredo” era o plano de Deus para enviar Cristo para morrer na cruz para salvar o seu povo. Paulo diz que Deus destinou, ou decidiu, esse plano mesmo antes de criar o mundo. Deus fez isso para honrar todas as pessoas que acreditam em Cristo para que os crentes possam viver perto de Deus e experimentar suas maravilhas e poder. Paulo diz que os governantes desta era, ou os líderes humanos deste mundo, não entendiam a sabedoria do plano secreto de Deus. Como esses líderes não entendiam o plano, eles crucificaram Jesus Cristo na cruz.</w:t>
      </w:r>
    </w:p>
    <w:p>
      <w:pPr/>
      <w:r>
        <w:rPr>
          <w:lang w:val="pt_PT" w:bidi="pt_PT"/>
        </w:rPr>
      </w:r>
      <w:r>
        <w:rPr>
          <w:lang w:val="pt_PT" w:bidi="pt_PT"/>
        </w:rPr>
        <w:t>Agora, Paulo cita alguém, ou diz as palavras de outra pessoa. Não temos certeza de quem Paulo está citando. Paulo pode estar citando os escritos de mestres judeus que usaram palavras do Antigo Testamento para ensinar as pessoas. Ou Paulo pode estar ele mesmo reunindo palavras Antigo Testamento. De qualquer forma, Paulo diz essas palavras de uma maneira para mostrar que são muito importantes e que alguém com sabedoria, ou autoridade, de Deus falou essas palavras primeiro. Paulo diz que as coisas que Deus planejou para as pessoas que o amam são melhores do que qualquer pessoa jamais viu, ouviu ou imaginou. Essas coisas maravilhosas são o que Deus revelou, ou mostrou, a nós por meio do seu Espírito. Apenas o povo de Deus pode entender a sabedoria de Deus. As pessoas que seguem a Cristo são as únicas pessoas que têm o Espírito de Deus.</w:t>
      </w:r>
    </w:p>
    <w:p>
      <w:pPr/>
      <w:r>
        <w:rPr>
          <w:lang w:val="pt_PT" w:bidi="pt_PT"/>
        </w:rPr>
      </w:r>
      <w:r>
        <w:rPr>
          <w:lang w:val="pt_PT" w:bidi="pt_PT"/>
        </w:rPr>
        <w:t>Pare aqui e discutam esta pergunta como grupo: contem uma história sobre uma vez em que um grupo de pessoas viu algo acontecer, mas não entendeu. O que acontece quando apenas uma pessoa no grupo entende o que aconteceu ou por que aconteceu? Como essa pessoa é diferente das outras que não entendem? Pause este áudio aqui.</w:t>
      </w:r>
    </w:p>
    <w:p>
      <w:pPr/>
      <w:r>
        <w:rPr>
          <w:lang w:val="pt_PT" w:bidi="pt_PT"/>
        </w:rPr>
      </w:r>
      <w:r>
        <w:rPr>
          <w:lang w:val="pt_PT" w:bidi="pt_PT"/>
        </w:rPr>
        <w:t>Paulo faz uma pergunta que ele não espera que os crentes de Corinto respondam. Paulo diz: “Quem sabe os pensamentos que outra pessoa tem?” Apenas o espírito de uma pessoa, ou essa própria pessoa, conhece seus pensamentos. Da mesma maneira, ninguém pode conhecer os pensamentos de Deus, exceto o próprio Espírito de Deus. As pessoas que seguem a Cristo podem entender as coisas que Deus deu livremente a nós porque temos esse Espírito que é de Deus. E por causa disso que podemos entender o plano sábio de Deus.</w:t>
      </w:r>
    </w:p>
    <w:p>
      <w:pPr/>
      <w:r>
        <w:rPr>
          <w:lang w:val="pt_PT" w:bidi="pt_PT"/>
        </w:rPr>
      </w:r>
      <w:r>
        <w:rPr>
          <w:lang w:val="pt_PT" w:bidi="pt_PT"/>
        </w:rPr>
        <w:t>Paulo diz que pessoas como ele, que ensinam sobre Cristo, não usam palavras que pessoas sábias ensinaram a elas. Em vez disso, esses mestres usam palavras que o Espírito de Deus ensina a eles. E esses mestres explicam essas verdades às pessoas que têm o Espírito de Deus.</w:t>
      </w:r>
    </w:p>
    <w:p>
      <w:pPr/>
      <w:r>
        <w:rPr>
          <w:lang w:val="pt_PT" w:bidi="pt_PT"/>
        </w:rPr>
      </w:r>
      <w:r>
        <w:rPr>
          <w:lang w:val="pt_PT" w:bidi="pt_PT"/>
        </w:rPr>
        <w:t>As pessoas que não têm o Espírito de Deus não aceitam, ou acreditam, em coisas que o Espírito de Deus diz. Essas pessoas pensam que o que o Espírito de Deus diz é tolice, ou sem sentido. Mas as pessoas que têm o Espírito de Deus são capazes de julgar, ou avaliar, se algo é sábio ou tolo. Paulo diz que as pessoas que não têm o Espírito de Deus não podem julgar se a pessoa que tem o Espírito de Deus é sábia ou tola. Paulo diz isso porque os coríntios julgam os mestres por quão sábio eles pensam que ele possa parecer. Paulo sabe que os coríntios acreditam que são muito espirituais e sábios. Paulo está lembrando aos coríntios que sua sabedoria humana não pode julgar a sabedoria que vem do Espírito de Deus.</w:t>
      </w:r>
    </w:p>
    <w:p>
      <w:pPr/>
      <w:r>
        <w:rPr>
          <w:lang w:val="pt_PT" w:bidi="pt_PT"/>
        </w:rPr>
      </w:r>
      <w:r>
        <w:rPr>
          <w:lang w:val="pt_PT" w:bidi="pt_PT"/>
        </w:rPr>
        <w:t>Pare aqui e discutam esta pergunta em grupo: contem uma história sobre uma pessoa que queria se tornar sábia. O que essa pessoa fez para ajudá-la a aprender ou obter mais sabedoria? Como outras pessoas a ajudaram a se tornar mais sábia? Pause este áudio aqui.</w:t>
      </w:r>
    </w:p>
    <w:p>
      <w:pPr/>
      <w:r>
        <w:rPr>
          <w:lang w:val="pt_PT" w:bidi="pt_PT"/>
        </w:rPr>
      </w:r>
      <w:r>
        <w:rPr>
          <w:lang w:val="pt_PT" w:bidi="pt_PT"/>
        </w:rPr>
        <w:t>Paulo faz outra pergunta que ele não espera que os coríntios respondam. Paulo diz: “Quem conhece os pensamentos do Senhor? Quem sabe o suficiente para ensinar o Senhor?” Paulo então diz que temos a mente, ou os pensamentos, de Cristo. Quando Paulo diz “a mente de Cristo”, ele está usando palavras do livro que o profeta Isaías escreveu. No Antigo Testamento, Isaías usa as palavras “a mente do Senhor” ou “a mente de Yahweh”. Paulo diz isso porque ele sabe que Jesus Cristo é o mesmo Deus sobre o qual ouvimos no Antigo Testamento, que era chamado Yahweh. Paulo quer dizer que o Espírito de Deus, que guia os pensamentos de Cristo, também guia os pensamentos das pessoas que acreditam em Cristo e seguem a Cristo.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2.6–16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4 partes.</w:t>
      </w:r>
    </w:p>
    <w:p>
      <w:pPr/>
      <w:r>
        <w:rPr>
          <w:lang w:val="pt_PT" w:bidi="pt_PT"/>
        </w:rPr>
      </w:r>
      <w:r>
        <w:rPr>
          <w:b/>
          <w:lang w:val="pt_PT" w:bidi="pt_PT"/>
        </w:rPr>
        <w:t>Na primeira parte:</w:t>
      </w:r>
      <w:r>
        <w:rPr>
          <w:lang w:val="pt_PT" w:bidi="pt_PT"/>
        </w:rPr>
        <w:t xml:space="preserve"> Paulo diz que ele e outros como ele ensinam sabedoria, mas não o tipo que os governantes humanos ensinam.</w:t>
      </w:r>
    </w:p>
    <w:p>
      <w:pPr/>
      <w:r>
        <w:rPr>
          <w:lang w:val="pt_PT" w:bidi="pt_PT"/>
        </w:rPr>
      </w:r>
      <w:r>
        <w:rPr>
          <w:b/>
          <w:lang w:val="pt_PT" w:bidi="pt_PT"/>
        </w:rPr>
        <w:t>Na segunda parte:</w:t>
      </w:r>
      <w:r>
        <w:rPr>
          <w:lang w:val="pt_PT" w:bidi="pt_PT"/>
        </w:rPr>
        <w:t xml:space="preserve"> Paulo diz que as coisas que Deus planejou para as pessoas que o amam são melhores do que qualquer pessoa jamais viu, ouviu ou imaginou.</w:t>
      </w:r>
    </w:p>
    <w:p>
      <w:pPr/>
      <w:r>
        <w:rPr>
          <w:lang w:val="pt_PT" w:bidi="pt_PT"/>
        </w:rPr>
      </w:r>
      <w:r>
        <w:rPr>
          <w:b/>
          <w:lang w:val="pt_PT" w:bidi="pt_PT"/>
        </w:rPr>
        <w:t>Na terceira parte:</w:t>
      </w:r>
      <w:r>
        <w:rPr>
          <w:lang w:val="pt_PT" w:bidi="pt_PT"/>
        </w:rPr>
        <w:t xml:space="preserve"> Paulo diz que o único que sabe o que está no coração de uma pessoa é essa pessoa. Da mesma maneira, ninguém sabe as coisas de Deus, exceto o Espírito de Deus.</w:t>
      </w:r>
    </w:p>
    <w:p>
      <w:pPr/>
      <w:r>
        <w:rPr>
          <w:lang w:val="pt_PT" w:bidi="pt_PT"/>
        </w:rPr>
      </w:r>
      <w:r>
        <w:rPr>
          <w:b/>
          <w:lang w:val="pt_PT" w:bidi="pt_PT"/>
        </w:rPr>
        <w:t>Na quarta parte:</w:t>
      </w:r>
      <w:r>
        <w:rPr>
          <w:lang w:val="pt_PT" w:bidi="pt_PT"/>
        </w:rPr>
        <w:t xml:space="preserve"> as pessoas sem o Espírito de Deus pensam que o que o Espírito de Deus diz é tolice, mas as pessoas que têm o Espírito de Deus podem julgar o valor de tudo. A pessoa com o Espírito de Deus compartilha a sabedoria que vem de Cristo, que é o próprio Deus.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de Corinto</w:t>
      </w:r>
    </w:p>
    <w:p>
      <w:pPr>
        <w:pStyle w:val="ListBullet"/>
        <w:spacing w:line="240" w:lineRule="auto"/>
        <w:ind w:left="720"/>
      </w:pPr>
      <w:r>
        <w:rPr>
          <w:lang w:val="pt_PT" w:bidi="pt_PT"/>
        </w:rPr>
      </w:r>
      <w:r>
        <w:rPr>
          <w:lang w:val="pt_PT" w:bidi="pt_PT"/>
        </w:rPr>
        <w:t>Pessoas que ensinam com palavras do Espírito Santo de Deus</w:t>
      </w:r>
    </w:p>
    <w:p>
      <w:pPr>
        <w:pStyle w:val="ListBullet"/>
        <w:spacing w:line="240" w:lineRule="auto"/>
        <w:ind w:left="720"/>
      </w:pPr>
      <w:r>
        <w:rPr>
          <w:lang w:val="pt_PT" w:bidi="pt_PT"/>
        </w:rPr>
      </w:r>
      <w:r>
        <w:rPr>
          <w:lang w:val="pt_PT" w:bidi="pt_PT"/>
        </w:rPr>
        <w:t>Pessoas que ensinam os outros usando sua própria sabedoria humana</w:t>
      </w:r>
    </w:p>
    <w:p>
      <w:pPr>
        <w:pStyle w:val="ListBullet"/>
        <w:spacing w:line="240" w:lineRule="auto"/>
        <w:ind w:left="720"/>
      </w:pPr>
      <w:r>
        <w:rPr>
          <w:lang w:val="pt_PT" w:bidi="pt_PT"/>
        </w:rPr>
      </w:r>
      <w:r>
        <w:rPr>
          <w:lang w:val="pt_PT" w:bidi="pt_PT"/>
        </w:rPr>
        <w:t>Deus, cujo nome pessoal é Yahweh</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Espírito Santo</w:t>
      </w:r>
    </w:p>
    <w:p>
      <w:pPr/>
      <w:r>
        <w:rPr>
          <w:lang w:val="pt_PT" w:bidi="pt_PT"/>
        </w:rPr>
      </w:r>
      <w:r>
        <w:rPr>
          <w:lang w:val="pt_PT" w:bidi="pt_PT"/>
        </w:rPr>
        <w:t>Pensem sobre essa parte da carta como um todo. Embora Paulo diga muitas coisas nesta passagem, ele compartilha quatro grandes ideias. Primeiro, a sabedoria de Deus é diferente da sabedoria humana. Em segundo lugar, a sabedoria de Deus, ou plano, é muito melhor do que a sabedoria humana. Em terceiro lugar, as pessoas não podem entender o plano de Deus, a menos que o Espírito de Deus mostre a elas. E em quarto lugar, as pessoas sem o Espírito de Deus não podem julgar aqueles que falam pelo Espírito de Deus.</w:t>
      </w:r>
    </w:p>
    <w:p>
      <w:pPr/>
      <w:r>
        <w:rPr>
          <w:lang w:val="pt_PT" w:bidi="pt_PT"/>
        </w:rPr>
      </w:r>
      <w:r>
        <w:rPr>
          <w:lang w:val="pt_PT" w:bidi="pt_PT"/>
        </w:rPr>
        <w:t>Na parte anterior de sua carta, Paulo disse aos coríntios para não ficarem impressionados pela sabedoria humana e seguir apenas a Cristo. Nesta parte, Paulo começa esse novo pensamento com uma palavra que contrasta claramente a parte anterior com a maneira como ele começa esse novo pensamento. Paulo mostrará que há dois tipos de sabedoria — a sabedoria humana e a verdadeira sabedoria ou plano de Deus. Paulo diz que as pessoas seguem a sabedoria de Deus quando seguem a Cristo.</w:t>
      </w:r>
    </w:p>
    <w:p>
      <w:pPr/>
      <w:r>
        <w:rPr>
          <w:lang w:val="pt_PT" w:bidi="pt_PT"/>
        </w:rPr>
      </w:r>
      <w:r>
        <w:rPr>
          <w:lang w:val="pt_PT" w:bidi="pt_PT"/>
        </w:rPr>
        <w:t>Paulo diz que ele e outros como ele ensinam sabedoria às pessoas que são espiritualmente maduras, ou que confiam firmemente em Cristo. Essa sabedoria é muito diferente da sabedoria que os líderes humanos ensinam. Paulo lembra aos coríntios que esses líderes humanos vivem apenas por um tempo curto e em breve passarão, ou morrerão. Em comparação, a sabedoria de Deus é um plano que Deus fez há muito tempo, antes mesmo de criar o mundo. Aqui, Paulo diz que Deus “destinou” isso para acontecer. Destino é determinar algo antes que aconteça. Esse plano que Deus destinou, que já foi um mistério ou segredo para as pessoas, é a mensagem do evangelho sobre Jesus Cristo e a sua crucificação. Aqui, Paulo está usando a palavra mistério para significar uma verdade secreta que o Espírito de Deus agora está mostrando às pessoas. Paulo diz que nenhum dos governantes desta era, ou os líderes humanos no mundo, entendeu essa verdade. Se eles tivessem feito, Paulo diz, eles não teriam colocado Cristo para morrer na cruz.</w:t>
      </w:r>
    </w:p>
    <w:p>
      <w:pPr/>
      <w:r>
        <w:rPr>
          <w:lang w:val="pt_PT" w:bidi="pt_PT"/>
        </w:rPr>
      </w:r>
      <w:r>
        <w:rPr>
          <w:lang w:val="pt_PT" w:bidi="pt_PT"/>
        </w:rPr>
        <w:t>Pare aqui e discutam esta pergunta em grupo: contem uma história sobre algo que costumava ser um segredo entre duas pessoas, mas então uma pessoa contou a outra pessoa, e então essa pessoa contou às outras até que muitas pessoas soubessem. Como vocês falam sobre esse segredo agora que muitas pessoas sabem sobre isso? Pause este áudio aqui.</w:t>
      </w:r>
    </w:p>
    <w:p>
      <w:pPr/>
      <w:r>
        <w:rPr>
          <w:lang w:val="pt_PT" w:bidi="pt_PT"/>
        </w:rPr>
      </w:r>
      <w:r>
        <w:rPr>
          <w:lang w:val="pt_PT" w:bidi="pt_PT"/>
        </w:rPr>
        <w:t>Na segunda parte, Paulo compartilha algumas palavras que provavelmente são de outras partes da Bíblia. Paulo diz que nenhum olho viu, nenhum ouvido ouviu e nenhum coração humano, ou mente humana, imaginou as coisas muito boas que Deus preparou para aqueles que o amam. Aqui, Paulo fala sobre o olho, o ouvido e o coração, ou mente. Cada uma dessas partes do corpo descreve partes dos pensamentos e emoções de uma pessoa. As pessoas usam seus olhos e ouvidos para aprender coisas novas. As pessoas usam sua mente para entender o que aprendem e para criar ideias. No tempo de Paulo, as pessoas pensavam que o coração era o centro de sua vida interior, ou o lugar de onde os pensamentos e sentimentos das pessoas vinham. Então essa frase significa que ninguém nunca havia pensado sobre o plano sábio de Deus antes de revelá-lo às pessoas. É por isso que algumas traduções usam a palavra mente em vez de coração. Vocês devem traduzir essa frase de uma maneira que é natural em seu próprio idioma.</w:t>
      </w:r>
    </w:p>
    <w:p>
      <w:pPr/>
      <w:r>
        <w:rPr>
          <w:lang w:val="pt_PT" w:bidi="pt_PT"/>
        </w:rPr>
      </w:r>
      <w:r>
        <w:rPr>
          <w:lang w:val="pt_PT" w:bidi="pt_PT"/>
        </w:rPr>
        <w:t>Pare aqui e discutam esta pergunta em grupo: em seu idioma, como vocês descrevem as partes internas de uma pessoa onde ela entende e forma ideias? Que parte do corpo de uma pessoa descreve onde ela sente suas emoções mais profundas? Pause este áudio aqui.</w:t>
      </w:r>
    </w:p>
    <w:p>
      <w:pPr/>
      <w:r>
        <w:rPr>
          <w:lang w:val="pt_PT" w:bidi="pt_PT"/>
        </w:rPr>
      </w:r>
      <w:r>
        <w:rPr>
          <w:lang w:val="pt_PT" w:bidi="pt_PT"/>
        </w:rPr>
        <w:t>Paulo diz que essas coisas que as pessoas não poderiam imaginar no passado, Deus agora revelou a nós, ou a todos que acreditam. Deus revelou o evangelho a Paulo e aos apóstolos primeiro, mas então Paulo e os apóstolos compartilharam esse evangelho com os coríntios. O Espírito Santo de Deus mostrou a cada um deles as coisas boas que Deus estava preparando para eles. E agora o Espírito Santo de Deus também está mostrando essas coisas a todas as pessoas que acreditam em Cristo.</w:t>
      </w:r>
    </w:p>
    <w:p>
      <w:pPr/>
      <w:r>
        <w:rPr>
          <w:lang w:val="pt_PT" w:bidi="pt_PT"/>
        </w:rPr>
      </w:r>
      <w:r>
        <w:rPr>
          <w:lang w:val="pt_PT" w:bidi="pt_PT"/>
        </w:rPr>
        <w:t>Paulo diz que o Espírito Santo sonda todas as coisas. Essa é uma linguagem especial que significa que o Espírito Santo sabe tudo sobre tudo. Isso não significa que o Espírito está à procura de informações. O Espírito não está “procurando” como se houvesse coisas que ele estava tentando descobrir. Paulo diz que o Espírito pesquisa até mesmo as “coisas profundas de Deus”. Essa também é uma linguagem especial. Isso significa que o Espírito sabe as coisas mais difíceis de saber sobre Deus. O Espírito também sabe tudo sobre a natureza, ações e pensamentos de Deus. E o Espírito Santo sabe tudo sobre a sabedoria secreta de Deus, incluindo todas as coisas que Deus preparou para aqueles que o amam.</w:t>
      </w:r>
    </w:p>
    <w:p>
      <w:pPr/>
      <w:r>
        <w:rPr>
          <w:lang w:val="pt_PT" w:bidi="pt_PT"/>
        </w:rPr>
      </w:r>
      <w:r>
        <w:rPr>
          <w:lang w:val="pt_PT" w:bidi="pt_PT"/>
        </w:rPr>
        <w:t>Na terceira parte, Paulo faz uma pergunta que ele não espera que os coríntios respondam. Paulo diz: “Quem sabe os pensamentos que outra pessoa tem?” Paulo está lembrando aos coríntios que apenas o espírito de uma pessoa que vive dentro dessa pessoa sabe os pensamentos dela. Da mesma maneira, diz Paulo, o próprio Espírito de Deus é o único que sabe o que está na mente de Deus.</w:t>
      </w:r>
    </w:p>
    <w:p>
      <w:pPr/>
      <w:r>
        <w:rPr>
          <w:lang w:val="pt_PT" w:bidi="pt_PT"/>
        </w:rPr>
      </w:r>
      <w:r>
        <w:rPr>
          <w:lang w:val="pt_PT" w:bidi="pt_PT"/>
        </w:rPr>
        <w:t>Pare aqui e discutam esta pergunta em grupo: em sua cultura, como vocês falam sobre os pensamentos e sentimentos internos de uma pessoa que ninguém mais sabe? Se essa pessoa compartilha apenas esses pensamentos ou sentimentos com alguém que está muito perto dela, como vocês descrevem o relacionamento próximo que essas duas pessoas compartilham? Pause este áudio aqui.</w:t>
      </w:r>
    </w:p>
    <w:p>
      <w:pPr/>
      <w:r>
        <w:rPr>
          <w:lang w:val="pt_PT" w:bidi="pt_PT"/>
        </w:rPr>
      </w:r>
      <w:r>
        <w:rPr>
          <w:lang w:val="pt_PT" w:bidi="pt_PT"/>
        </w:rPr>
        <w:t>Paulo usa uma palavra na língua original que liga fortemente o seu próximo pensamento ao que acabou de dizer. Paulo diz que Deus não nos deu o espírito do mundo, mas Deus nos deu o Espírito de Deus. Paulo usa a frase “espírito do mundo” aqui para significar a maneira como as pessoas desse mundo pensam sobre as coisas. A palavra que Paulo usa não se refere a um espírito maligno ou demônio. Paulo está simplesmente dizendo que as pessoas que não são crentes em Cristo dependem de sua própria capacidade de pensar sobre coisas. Essas pessoas não têm como saber a maneira de Deus de pensar sobre as coisas.</w:t>
      </w:r>
    </w:p>
    <w:p>
      <w:pPr/>
      <w:r>
        <w:rPr>
          <w:lang w:val="pt_PT" w:bidi="pt_PT"/>
        </w:rPr>
      </w:r>
      <w:r>
        <w:rPr>
          <w:lang w:val="pt_PT" w:bidi="pt_PT"/>
        </w:rPr>
        <w:t>As coisas que o Espírito mostrou a Paulo e aos outros que ensinam o evangelho é o que eles agora ensinam aos outros. Esses mestres não usam palavras que pessoas sábias ensinaram a eles, mas em vez disso, eles usam palavras que o Espírito ensinou a eles. Paulo está dizendo que o Espírito de Deus ajudou ele e esses outros mestres a saber que palavras dizer.</w:t>
      </w:r>
    </w:p>
    <w:p>
      <w:pPr/>
      <w:r>
        <w:rPr>
          <w:lang w:val="pt_PT" w:bidi="pt_PT"/>
        </w:rPr>
      </w:r>
      <w:r>
        <w:rPr>
          <w:lang w:val="pt_PT" w:bidi="pt_PT"/>
        </w:rPr>
        <w:t>Na quarta parte, Paulo diz que o homem, ou pessoa, sem o Espírito não aceita coisas do Espírito de Deus. Paulo diz que pessoas como essa pensam que o que o Espírito diz é tolice, ou sem sentido. Essas pessoas podem ler as verdades na Bíblia e ver ou ouvir a mensagem do evangelho, mas a menos que o Espírito Santo as ajude, elas não podem entender. Paulo diz que as pessoas devem discernir essas coisas espiritualmente. Isso significa que eles devem estudar, examinar ou investigar algo completamente para aprender tudo sobre isso. Uma pessoa sem o Espírito de Deus não pode entender o valor do plano de Deus ou entender o quão sábio é, não importa o quanto ela estuda. Apenas o Espírito pode mostrar a eles a verdade.</w:t>
      </w:r>
    </w:p>
    <w:p>
      <w:pPr/>
      <w:r>
        <w:rPr>
          <w:lang w:val="pt_PT" w:bidi="pt_PT"/>
        </w:rPr>
      </w:r>
      <w:r>
        <w:rPr>
          <w:lang w:val="pt_PT" w:bidi="pt_PT"/>
        </w:rPr>
        <w:t>Pare aqui e discutam esta pergunta em grupo: que palavras vocês usam para falar sobre a maneira como uma pessoa trabalha para aprender algo novo? Se necessário, olhem para a etapa dois para ver quais palavras vocês usaram em sua história sobre uma pessoa que queria se tornar sábia. Pause este áudio aqui.</w:t>
      </w:r>
    </w:p>
    <w:p>
      <w:pPr/>
      <w:r>
        <w:rPr>
          <w:lang w:val="pt_PT" w:bidi="pt_PT"/>
        </w:rPr>
      </w:r>
      <w:r>
        <w:rPr>
          <w:lang w:val="pt_PT" w:bidi="pt_PT"/>
        </w:rPr>
        <w:t>Paulo diz que a pessoa espiritual julga todas as coisas, mas ninguém pode julgar a pessoa espiritual. Paulo quer dizer que uma pessoa que não tem o Espírito de Deus não será capaz de examinar e avaliar corretamente uma pessoa que tem o Espírito de Deus. Então essa pessoa não entenderá ou apreciará o que a pessoa que tem o Espírito diz.</w:t>
      </w:r>
    </w:p>
    <w:p>
      <w:pPr/>
      <w:r>
        <w:rPr>
          <w:lang w:val="pt_PT" w:bidi="pt_PT"/>
        </w:rPr>
      </w:r>
      <w:r>
        <w:rPr>
          <w:lang w:val="pt_PT" w:bidi="pt_PT"/>
        </w:rPr>
        <w:t>Paulo agora faz outra pergunta que ele não espera que os coríntios respondam. Paulo diz: “Quem conhece a mente do Senhor para instruí-lo?” No idioma original, a frase “a mente do Senhor” significa entender o que o Senhor pensa sobre as coisas. O povo judeu chamava Deus, cujo nome pessoal era Yahweh, pelo título respeitoso “Senhor”. Ao fazer essa pergunta, Paulo está dizendo que ninguém ousaria dizer que era sábio o suficiente para entender os pensamentos do Yahweh Onipotente e Todo-Poderoso. “Mas”, Paulo diz, “temos a mente de Cristo”. Ao dizer isso, Paulo faz uma declaração muito ousada e final: Jesus Cristo é o mesmo Deus que o Yahweh sobre o qual ouvimos no Antigo Testamento. Essa mensagem sobre Cristo e a cruz é os pensamentos sábios do próprio Deus.</w:t>
      </w:r>
    </w:p>
    <w:p>
      <w:pPr/>
      <w:r>
        <w:rPr>
          <w:lang w:val="pt_PT" w:bidi="pt_PT"/>
        </w:rPr>
      </w:r>
      <w:r>
        <w:rPr>
          <w:lang w:val="pt_PT" w:bidi="pt_PT"/>
        </w:rPr>
        <w:t>Agora, o grupo deve fazer o roteiro, desenhar ou usar objetos para visualizar a passagem e a atuação nela. Enquanto vocês fazem isso, vocês podem querer ter desenhos ou objetos para representar as quatro categorias sobre as quais Paulo escreve. As categorias são: sabedoria humana, a sabedoria de Deus, pessoas que não entendem a sabedoria de Deus e pessoas que entendem porque o Espírito de Deus as ajuda. Enquanto vocês começam a recontar a história desta parte da carta de Paulo, mostre como as ideias de Paulo se movem para frente e para trás entre cada categoria. Esses movimentos podem ajudar as pessoas no grupo a visualizar o fluxo dessa parte da carta de Paulo.</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2.6–16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de Corinto</w:t>
      </w:r>
    </w:p>
    <w:p>
      <w:pPr>
        <w:pStyle w:val="ListBullet"/>
        <w:spacing w:line="240" w:lineRule="auto"/>
        <w:ind w:left="720"/>
      </w:pPr>
      <w:r>
        <w:rPr>
          <w:lang w:val="pt_PT" w:bidi="pt_PT"/>
        </w:rPr>
      </w:r>
      <w:r>
        <w:rPr>
          <w:lang w:val="pt_PT" w:bidi="pt_PT"/>
        </w:rPr>
        <w:t>Pessoas que ensinam com palavras do Espírito Santo de Deus</w:t>
      </w:r>
    </w:p>
    <w:p>
      <w:pPr>
        <w:pStyle w:val="ListBullet"/>
        <w:spacing w:line="240" w:lineRule="auto"/>
        <w:ind w:left="720"/>
      </w:pPr>
      <w:r>
        <w:rPr>
          <w:lang w:val="pt_PT" w:bidi="pt_PT"/>
        </w:rPr>
      </w:r>
      <w:r>
        <w:rPr>
          <w:lang w:val="pt_PT" w:bidi="pt_PT"/>
        </w:rPr>
        <w:t>Pessoas que ensinam os outros usando sua própria sabedoria humana</w:t>
      </w:r>
    </w:p>
    <w:p>
      <w:pPr>
        <w:pStyle w:val="ListBullet"/>
        <w:spacing w:line="240" w:lineRule="auto"/>
        <w:ind w:left="720"/>
      </w:pPr>
      <w:r>
        <w:rPr>
          <w:lang w:val="pt_PT" w:bidi="pt_PT"/>
        </w:rPr>
      </w:r>
      <w:r>
        <w:rPr>
          <w:lang w:val="pt_PT" w:bidi="pt_PT"/>
        </w:rPr>
        <w:t>Deus, cujo nome pessoal é Yahweh</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Espírito Santo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Nesta passagem, Paulo fala sobre quatro ideias ou categorias principais: sabedoria humana, a sabedoria de Deus, pessoas que não entendem a sabedoria de Deus e pessoas que entendem porque o Espírito de Deus as ajuda. Enquanto vocês analisam a passagem, Paulo muitas vezes se move para frente e para trás entre essas ideias e como elas funcionam, ou não, juntas. Para ajudar o grupo a visualizar melhor o que Paulo está dizendo, vocês podem querer dividir a sala em quatro cantos. Em um lado da sala, coloque a sabedoria humana em um canto e a sabedoria de Deus no outro canto. Então no outro lado da sala, coloque as pessoas que entendem apenas a sabedoria humana em um canto, e os crentes que entendem a sabedoria de Deus no outro canto. Agora, enquanto vocês falam sobre cada coisa que Paulo está dizendo na passagem, vocês podem se mover entre as quatro ideias para mostrar como Paulo está explicando o relacionamento entre cada uma delas.</w:t>
      </w:r>
    </w:p>
    <w:p>
      <w:pPr/>
      <w:r>
        <w:rPr>
          <w:lang w:val="pt_PT" w:bidi="pt_PT"/>
        </w:rPr>
      </w:r>
      <w:r>
        <w:rPr>
          <w:lang w:val="pt_PT" w:bidi="pt_PT"/>
        </w:rPr>
        <w:t>Enquanto a passagem começa, Paulo diz que há dois tipos muito diferentes de sabedoria, que é sabedoria humana e a sabedoria de Deus. A sabedoria de Deus não é como a sabedoria humana. A sabedoria de Deus é o plano que Deus fez mesmo antes de criar o mundo para enviar Jesus Cristo para a terra para morrer na cruz, mas as pessoas que governam o mundo, como reis, não entenderam isso. Se eles tivessem entendido, eles não teriam matado Cristo na cruz.</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lembra aos coríntios que o plano de Deus por meio de Jesus Cristo é muito melhor do que quaisquer ideias que as pessoas criam para tentar consertar os problemas desse mundo. Mas as pessoas podem entender apenas a sabedoria de Deus se o Espírito Santo de Deus mostrar a elas que essas palavras são verdadeiras.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crentes de Corinto: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que a única pessoa que sabe o que está no coração dela é ela mesma. Da mesma maneira, ninguém sabe as coisas de Deus, exceto o Espírito de Deus. Desta maneira mestres como Paulo não usam palavras que aprenderam com a sabedoria humana. Em vez disso, esses mestres usam palavras que o Espírito de Deus ensina a eles para explicar essas verdades ao povo de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ensinam usando palavras do Espírito de Deus: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Finalmente, Paulo diz que os incrédulos pensam que o que o Espírito de Deus diz é tolice, mas as pessoas que têm o Espírito de Deus sabem o que é verdadeiro. Os incrédulos não podem entender adequadamente a sabedoria que o Espírito de Deus dá a um crente para dizer, porque essa pessoa fala com os próprios pensamentos de Cristo.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as pessoas que guiam os outros usando sua própria sabedoria humana: “O que vocês estão sentindo ou pensando?” As pessoas podem responder coisas como:</w:t>
      </w:r>
    </w:p>
    <w:p>
      <w:pPr>
        <w:pStyle w:val="ListBullet"/>
        <w:spacing w:line="240" w:lineRule="auto"/>
        <w:ind w:left="720"/>
      </w:pPr>
      <w:r>
        <w:rPr>
          <w:lang w:val="pt_PT" w:bidi="pt_PT"/>
        </w:rPr>
      </w:r>
      <w:r>
        <w:rPr>
          <w:lang w:val="pt_PT" w:bidi="pt_PT"/>
        </w:rPr>
        <w:t>Pergunte às pessoas que interpretam os crentes de Corinto: “O que vocês estão sentindo ou pensando?”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2.6–16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que ele e outros como ele ensinam </w:t>
      </w:r>
      <w:r>
        <w:rPr>
          <w:b/>
          <w:lang w:val="pt_PT" w:bidi="pt_PT"/>
        </w:rPr>
        <w:t>sabedoria</w:t>
      </w:r>
      <w:r>
        <w:rPr>
          <w:lang w:val="pt_PT" w:bidi="pt_PT"/>
        </w:rPr>
        <w:t xml:space="preserve"> a aqueles que são maduros em Cristo. Mas Paulo diz que essa sabedoria de Deus é muito diferente da sabedoria humana. Usem a mesma palavra ou frase para sabedoria que vocês usaram em passagens anteriores. Para mais informações sobre </w:t>
      </w:r>
      <w:r>
        <w:rPr>
          <w:lang w:val="pt_PT" w:bidi="pt_PT"/>
        </w:rPr>
        <w:t>sabedoria</w:t>
      </w:r>
      <w:r>
        <w:rPr>
          <w:lang w:val="pt_PT" w:bidi="pt_PT"/>
        </w:rPr>
        <w:t>, consulte o Glossário Mestre.</w:t>
      </w:r>
    </w:p>
    <w:p>
      <w:pPr/>
      <w:r>
        <w:rPr>
          <w:lang w:val="pt_PT" w:bidi="pt_PT"/>
        </w:rPr>
      </w:r>
      <w:r>
        <w:rPr>
          <w:lang w:val="pt_PT" w:bidi="pt_PT"/>
        </w:rPr>
        <w:t xml:space="preserve">Uma pessoa que é </w:t>
      </w:r>
      <w:r>
        <w:rPr>
          <w:b/>
          <w:lang w:val="pt_PT" w:bidi="pt_PT"/>
        </w:rPr>
        <w:t>madura</w:t>
      </w:r>
      <w:r>
        <w:rPr>
          <w:lang w:val="pt_PT" w:bidi="pt_PT"/>
        </w:rPr>
        <w:t xml:space="preserve"> é plenamente desenvolvida ou adulta. Eles são adultos. Eles não são mais crianças. Eles pensam e agem como adultos. Nesse caso, Paulo está dizendo que essas pessoas são espiritualmente maduras, ou capazes de entender e aceitar a mensagem sobre Cristo. Esse é o único lugar na Bíblia que usa essa palavra especial no idioma original.</w:t>
      </w:r>
    </w:p>
    <w:p>
      <w:pPr/>
      <w:r>
        <w:rPr>
          <w:lang w:val="pt_PT" w:bidi="pt_PT"/>
        </w:rPr>
      </w:r>
      <w:r>
        <w:rPr>
          <w:lang w:val="pt_PT" w:bidi="pt_PT"/>
        </w:rPr>
        <w:t xml:space="preserve">Pare aqui e discutam em grupo qual palavra ou frase vocês usarão para </w:t>
      </w:r>
      <w:r>
        <w:rPr>
          <w:b/>
          <w:lang w:val="pt_PT" w:bidi="pt_PT"/>
        </w:rPr>
        <w:t>maduro</w:t>
      </w:r>
      <w:r>
        <w:rPr>
          <w:lang w:val="pt_PT" w:bidi="pt_PT"/>
        </w:rPr>
        <w:t>. Pause este áudio aqui.</w:t>
      </w:r>
    </w:p>
    <w:p>
      <w:pPr/>
      <w:r>
        <w:rPr>
          <w:lang w:val="pt_PT" w:bidi="pt_PT"/>
        </w:rPr>
      </w:r>
      <w:r>
        <w:rPr>
          <w:lang w:val="pt_PT" w:bidi="pt_PT"/>
        </w:rPr>
        <w:t>Paulo diz que os governantes dessa era não entenderam essa sabedoria de Deus. Paulo também lembra aos coríntios que esses governantes em breve passarão. Governantes são pessoas que têm posições importantes de liderança, como reis, príncipes ou chefes. Uma era é um período de tempo significativo, como uma época, ou uma vida. Passar significa morrer e ser esquecido por outras pessoas.</w:t>
      </w:r>
    </w:p>
    <w:p>
      <w:pPr/>
      <w:r>
        <w:rPr>
          <w:lang w:val="pt_PT" w:bidi="pt_PT"/>
        </w:rPr>
      </w:r>
      <w:r>
        <w:rPr>
          <w:lang w:val="pt_PT" w:bidi="pt_PT"/>
        </w:rPr>
        <w:t xml:space="preserve">Pare aqui e discutam em grupo quais palavras ou frases vocês usarão para </w:t>
      </w:r>
      <w:r>
        <w:rPr>
          <w:b/>
          <w:lang w:val="pt_PT" w:bidi="pt_PT"/>
        </w:rPr>
        <w:t>governantes</w:t>
      </w:r>
      <w:r>
        <w:rPr>
          <w:lang w:val="pt_PT" w:bidi="pt_PT"/>
        </w:rPr>
        <w:t xml:space="preserve">, </w:t>
      </w:r>
      <w:r>
        <w:rPr>
          <w:b/>
          <w:lang w:val="pt_PT" w:bidi="pt_PT"/>
        </w:rPr>
        <w:t>essa era</w:t>
      </w:r>
      <w:r>
        <w:rPr>
          <w:lang w:val="pt_PT" w:bidi="pt_PT"/>
        </w:rPr>
        <w:t xml:space="preserve"> e </w:t>
      </w:r>
      <w:r>
        <w:rPr>
          <w:b/>
          <w:lang w:val="pt_PT" w:bidi="pt_PT"/>
        </w:rPr>
        <w:t>passar</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Essa sabedoria que Paulo e outros como ele compartilham sobre Cristo já foi um </w:t>
      </w:r>
      <w:r>
        <w:rPr>
          <w:b/>
          <w:lang w:val="pt_PT" w:bidi="pt_PT"/>
        </w:rPr>
        <w:t>mistério</w:t>
      </w:r>
      <w:r>
        <w:rPr>
          <w:lang w:val="pt_PT" w:bidi="pt_PT"/>
        </w:rPr>
        <w:t>. Aqui, a palavra mistério significa que algo era um segredo, mas Deus agora está contando ou revelando. Esse não é um segredo que as pessoas estão encontrando por si mesmas, mas o Espírito de Deus está mostrando para elas essa verdade.</w:t>
      </w:r>
    </w:p>
    <w:p>
      <w:pPr/>
      <w:r>
        <w:rPr>
          <w:lang w:val="pt_PT" w:bidi="pt_PT"/>
        </w:rPr>
      </w:r>
      <w:r>
        <w:rPr>
          <w:lang w:val="pt_PT" w:bidi="pt_PT"/>
        </w:rPr>
        <w:t xml:space="preserve">Pare aqui e discutam em grupo qual palavra ou frase vocês usarão para </w:t>
      </w:r>
      <w:r>
        <w:rPr>
          <w:b/>
          <w:lang w:val="pt_PT" w:bidi="pt_PT"/>
        </w:rPr>
        <w:t>mistério</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Paulo diz que Deus </w:t>
      </w:r>
      <w:r>
        <w:rPr>
          <w:b/>
          <w:lang w:val="pt_PT" w:bidi="pt_PT"/>
        </w:rPr>
        <w:t>destinou</w:t>
      </w:r>
      <w:r>
        <w:rPr>
          <w:lang w:val="pt_PT" w:bidi="pt_PT"/>
        </w:rPr>
        <w:t xml:space="preserve"> esse plano antes de criar o mundo para a </w:t>
      </w:r>
      <w:r>
        <w:rPr>
          <w:b/>
          <w:lang w:val="pt_PT" w:bidi="pt_PT"/>
        </w:rPr>
        <w:t>glória</w:t>
      </w:r>
      <w:r>
        <w:rPr>
          <w:lang w:val="pt_PT" w:bidi="pt_PT"/>
        </w:rPr>
        <w:t xml:space="preserve"> de todos os que acreditam em Cristo. Destinar significa projetar ou determinar algo antes de vocês fazerem isso. Glória geralmente significa o poder e beleza de Deus ou do próprio Jesus. Quando Deus faz algo por </w:t>
      </w:r>
      <w:r>
        <w:rPr>
          <w:b/>
          <w:lang w:val="pt_PT" w:bidi="pt_PT"/>
        </w:rPr>
        <w:t>nossa</w:t>
      </w:r>
      <w:r>
        <w:rPr>
          <w:lang w:val="pt_PT" w:bidi="pt_PT"/>
        </w:rPr>
        <w:t xml:space="preserve"> glória, podemos experimentar em nossas próprias vidas o quão belo e poderoso Deus é. Em outras palavras, Deus decidiu fazer seu plano há muito tempo para que as pessoas possam receber coisas bonitas e poderosas de Deus.</w:t>
      </w:r>
    </w:p>
    <w:p>
      <w:pPr/>
      <w:r>
        <w:rPr>
          <w:lang w:val="pt_PT" w:bidi="pt_PT"/>
        </w:rPr>
      </w:r>
      <w:r>
        <w:rPr>
          <w:lang w:val="pt_PT" w:bidi="pt_PT"/>
        </w:rPr>
        <w:t xml:space="preserve">Pare aqui e discutam em grupo quais palavras ou frases vocês usarão para </w:t>
      </w:r>
      <w:r>
        <w:rPr>
          <w:b/>
          <w:lang w:val="pt_PT" w:bidi="pt_PT"/>
        </w:rPr>
        <w:t>destino</w:t>
      </w:r>
      <w:r>
        <w:rPr>
          <w:lang w:val="pt_PT" w:bidi="pt_PT"/>
        </w:rPr>
        <w:t xml:space="preserve"> e </w:t>
      </w:r>
      <w:r>
        <w:rPr>
          <w:b/>
          <w:lang w:val="pt_PT" w:bidi="pt_PT"/>
        </w:rPr>
        <w:t>glória</w:t>
      </w:r>
      <w:r>
        <w:rPr>
          <w:lang w:val="pt_PT" w:bidi="pt_PT"/>
        </w:rPr>
        <w:t xml:space="preserve">. Se você já traduziu essa palavra em outro livro da Bíblia, use a mesma palavra que você usou lá. Procure a palavra </w:t>
      </w:r>
      <w:r>
        <w:rPr>
          <w:lang w:val="pt_PT" w:bidi="pt_PT"/>
        </w:rPr>
        <w:t>glória</w:t>
      </w:r>
      <w:r>
        <w:rPr>
          <w:lang w:val="pt_PT" w:bidi="pt_PT"/>
        </w:rPr>
        <w:t xml:space="preserve"> no Glossário Mestre para mais informações. Pause este áudio aqui.</w:t>
      </w:r>
    </w:p>
    <w:p>
      <w:pPr/>
      <w:r>
        <w:rPr>
          <w:lang w:val="pt_PT" w:bidi="pt_PT"/>
        </w:rPr>
      </w:r>
      <w:r>
        <w:rPr>
          <w:lang w:val="pt_PT" w:bidi="pt_PT"/>
        </w:rPr>
        <w:t xml:space="preserve">Paulo diz que se os governantes dessa era tivessem entendido a sabedoria do plano de Deus, eles não teriam </w:t>
      </w:r>
      <w:r>
        <w:rPr>
          <w:b/>
          <w:lang w:val="pt_PT" w:bidi="pt_PT"/>
        </w:rPr>
        <w:t>crucificado</w:t>
      </w:r>
      <w:r>
        <w:rPr>
          <w:lang w:val="pt_PT" w:bidi="pt_PT"/>
        </w:rPr>
        <w:t xml:space="preserve"> o Senhor da glória. A crucificação era a maneira romana de executar as pessoas. Use a mesma palavra ou frase para crucificado que vocês usaram em passagens anteriores. Para mais informações sobre </w:t>
      </w:r>
      <w:r>
        <w:rPr>
          <w:lang w:val="pt_PT" w:bidi="pt_PT"/>
        </w:rPr>
        <w:t>crucificação</w:t>
      </w:r>
      <w:r>
        <w:rPr>
          <w:lang w:val="pt_PT" w:bidi="pt_PT"/>
        </w:rPr>
        <w:t>, consulte o Glossário Mestre.</w:t>
      </w:r>
    </w:p>
    <w:p>
      <w:pPr/>
      <w:r>
        <w:rPr>
          <w:lang w:val="pt_PT" w:bidi="pt_PT"/>
        </w:rPr>
      </w:r>
      <w:r>
        <w:rPr>
          <w:lang w:val="pt_PT" w:bidi="pt_PT"/>
        </w:rPr>
        <w:t xml:space="preserve">Um </w:t>
      </w:r>
      <w:r>
        <w:rPr>
          <w:b/>
          <w:lang w:val="pt_PT" w:bidi="pt_PT"/>
        </w:rPr>
        <w:t>senhor</w:t>
      </w:r>
      <w:r>
        <w:rPr>
          <w:lang w:val="pt_PT" w:bidi="pt_PT"/>
        </w:rPr>
        <w:t xml:space="preserve"> é alguém que é um mestre sobre outras pessoas, que tem plena autoridade, e que merece que as pessoas deem respeito a ele. Deus é chamado de Senhor porque ele tem autoridade sobre o mundo inteiro. Depois que Jesus foi crucificado e ressuscitou dos mortos, as pessoas chamaram Jesus de Senhor porque Jesus tem autoridade sobre essas pessoas, assim como Deus Pai, tem. Use a mesma palavra ou frase para Senhor que vocês usaram em passagens anteriores. Para mais informações sobre </w:t>
      </w:r>
      <w:r>
        <w:rPr>
          <w:lang w:val="pt_PT" w:bidi="pt_PT"/>
        </w:rPr>
        <w:t>Senhor</w:t>
      </w:r>
      <w:r>
        <w:rPr>
          <w:lang w:val="pt_PT" w:bidi="pt_PT"/>
        </w:rPr>
        <w:t>, consulte o Glossário Mestre.</w:t>
      </w:r>
    </w:p>
    <w:p>
      <w:pPr/>
      <w:r>
        <w:rPr>
          <w:lang w:val="pt_PT" w:bidi="pt_PT"/>
        </w:rPr>
      </w:r>
      <w:r>
        <w:rPr>
          <w:lang w:val="pt_PT" w:bidi="pt_PT"/>
        </w:rPr>
        <w:t xml:space="preserve">Paulo diz que é o </w:t>
      </w:r>
      <w:r>
        <w:rPr>
          <w:b/>
          <w:lang w:val="pt_PT" w:bidi="pt_PT"/>
        </w:rPr>
        <w:t>Espírito Santo</w:t>
      </w:r>
      <w:r>
        <w:rPr>
          <w:lang w:val="pt_PT" w:bidi="pt_PT"/>
        </w:rPr>
        <w:t xml:space="preserve"> de Deus que revela essas coisas às pessoas que acreditam em Cristo. Ele diz que apenas o </w:t>
      </w:r>
      <w:r>
        <w:rPr>
          <w:b/>
          <w:lang w:val="pt_PT" w:bidi="pt_PT"/>
        </w:rPr>
        <w:t>espírito</w:t>
      </w:r>
      <w:r>
        <w:rPr>
          <w:lang w:val="pt_PT" w:bidi="pt_PT"/>
        </w:rPr>
        <w:t xml:space="preserve"> de uma pessoa nela pode entender as coisas que está pensando. O espírito de uma pessoa é a parte de uma pessoa que não podemos ver — são nossos sentimentos e pensamentos. Quando Paulo fala sobre o espírito do mundo, ele está falando sobre os pensamentos das pessoas no mundo que não têm o Espírito Santo de Deus. O Espírito Santo, no entanto, é o Espírito de Deus. Às vezes a Bíblia chama de Espírito de Deus, o Espírito do Senhor, ou às vezes apenas o Espírito. O Espírito Santo é parte da Trindade — o Deus que é um, mas consiste em três pessoas. Deus Pai, Deus o Filho que é Jesus e Deus, o Espírito Santo, são três pessoas diferentes, mas juntas são um Deus. Use a mesma palavra ou frase para Espírito que vocês usaram em passagens anteriores. Para mais informações sobre o </w:t>
      </w:r>
      <w:r>
        <w:rPr>
          <w:lang w:val="pt_PT" w:bidi="pt_PT"/>
        </w:rPr>
        <w:t>espírito de uma pessoa</w:t>
      </w:r>
      <w:r>
        <w:rPr>
          <w:lang w:val="pt_PT" w:bidi="pt_PT"/>
        </w:rPr>
        <w:t xml:space="preserve"> e sobre o </w:t>
      </w:r>
      <w:r>
        <w:rPr>
          <w:lang w:val="pt_PT" w:bidi="pt_PT"/>
        </w:rPr>
        <w:t>Espírito Santo</w:t>
      </w:r>
      <w:r>
        <w:rPr>
          <w:lang w:val="pt_PT" w:bidi="pt_PT"/>
        </w:rPr>
        <w:t>, consulte o Glossário Mestre.</w:t>
      </w:r>
    </w:p>
    <w:p>
      <w:pPr/>
      <w:r>
        <w:rPr>
          <w:lang w:val="pt_PT" w:bidi="pt_PT"/>
        </w:rPr>
      </w:r>
      <w:r>
        <w:rPr>
          <w:lang w:val="pt_PT" w:bidi="pt_PT"/>
        </w:rPr>
        <w:t xml:space="preserve">Quando alguém </w:t>
      </w:r>
      <w:r>
        <w:rPr>
          <w:b/>
          <w:lang w:val="pt_PT" w:bidi="pt_PT"/>
        </w:rPr>
        <w:t>revela</w:t>
      </w:r>
      <w:r>
        <w:rPr>
          <w:lang w:val="pt_PT" w:bidi="pt_PT"/>
        </w:rPr>
        <w:t xml:space="preserve"> algo, ele anuncia, ou faz aparecer algo que ninguém poderia ver ou saber antes. Use as mesmas palavras ou frases para revelar que vocês usaram em passagens anteriores. Uma revelação é a coisa que alguém revela. Consulte o Glossário Mestre para mais informações sobre </w:t>
      </w:r>
      <w:r>
        <w:rPr>
          <w:b/>
          <w:lang w:val="pt_PT" w:bidi="pt_PT"/>
        </w:rPr>
        <w:t>revelação</w:t>
      </w:r>
      <w:r>
        <w:rPr>
          <w:lang w:val="pt_PT" w:bidi="pt_PT"/>
        </w:rPr>
        <w:t>.</w:t>
      </w:r>
    </w:p>
    <w:p>
      <w:pPr/>
      <w:r>
        <w:rPr>
          <w:lang w:val="pt_PT" w:bidi="pt_PT"/>
        </w:rPr>
      </w:r>
      <w:r>
        <w:rPr>
          <w:lang w:val="pt_PT" w:bidi="pt_PT"/>
        </w:rPr>
        <w:t xml:space="preserve">Paulo diz que a pessoa </w:t>
      </w:r>
      <w:r>
        <w:rPr>
          <w:b/>
          <w:lang w:val="pt_PT" w:bidi="pt_PT"/>
        </w:rPr>
        <w:t>natural</w:t>
      </w:r>
      <w:r>
        <w:rPr>
          <w:lang w:val="pt_PT" w:bidi="pt_PT"/>
        </w:rPr>
        <w:t xml:space="preserve"> não aceita o que o Espírito de Deus diz, porque essa pessoa pensa que a sabedoria de Deus é uma tolice absurda. A palavra natural significa o oposto de coisas espirituais que não podem ser vistas ou tocadas. Coisas naturais são essas coisas que passarão, ou morrerão.</w:t>
      </w:r>
    </w:p>
    <w:p>
      <w:pPr/>
      <w:r>
        <w:rPr>
          <w:lang w:val="pt_PT" w:bidi="pt_PT"/>
        </w:rPr>
      </w:r>
      <w:r>
        <w:rPr>
          <w:lang w:val="pt_PT" w:bidi="pt_PT"/>
        </w:rPr>
        <w:t xml:space="preserve">Pare aqui e discutam em grupo qual palavra ou frase vocês usarão para </w:t>
      </w:r>
      <w:r>
        <w:rPr>
          <w:b/>
          <w:lang w:val="pt_PT" w:bidi="pt_PT"/>
        </w:rPr>
        <w:t>natural</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Paulo diz que as pessoas sem o Espírito de Deus não podem </w:t>
      </w:r>
      <w:r>
        <w:rPr>
          <w:b/>
          <w:lang w:val="pt_PT" w:bidi="pt_PT"/>
        </w:rPr>
        <w:t>discernir</w:t>
      </w:r>
      <w:r>
        <w:rPr>
          <w:lang w:val="pt_PT" w:bidi="pt_PT"/>
        </w:rPr>
        <w:t xml:space="preserve"> coisas espirituais de Deus, então elas não podem </w:t>
      </w:r>
      <w:r>
        <w:rPr>
          <w:b/>
          <w:lang w:val="pt_PT" w:bidi="pt_PT"/>
        </w:rPr>
        <w:t>julgar</w:t>
      </w:r>
      <w:r>
        <w:rPr>
          <w:lang w:val="pt_PT" w:bidi="pt_PT"/>
        </w:rPr>
        <w:t xml:space="preserve"> a pessoa que fala com o Espírito de Deus. Julgar significa examinar de perto ou investigar. Discernir significa fazer um julgamento com base em informações cuidadosas e detalhadas.</w:t>
      </w:r>
    </w:p>
    <w:p>
      <w:pPr/>
      <w:r>
        <w:rPr>
          <w:lang w:val="pt_PT" w:bidi="pt_PT"/>
        </w:rPr>
      </w:r>
      <w:r>
        <w:rPr>
          <w:lang w:val="pt_PT" w:bidi="pt_PT"/>
        </w:rPr>
        <w:t xml:space="preserve">Pare aqui e discutam em grupo quais palavras ou frases vocês usarão para </w:t>
      </w:r>
      <w:r>
        <w:rPr>
          <w:b/>
          <w:lang w:val="pt_PT" w:bidi="pt_PT"/>
        </w:rPr>
        <w:t>discernir</w:t>
      </w:r>
      <w:r>
        <w:rPr>
          <w:lang w:val="pt_PT" w:bidi="pt_PT"/>
        </w:rPr>
        <w:t xml:space="preserve"> e </w:t>
      </w:r>
      <w:r>
        <w:rPr>
          <w:b/>
          <w:lang w:val="pt_PT" w:bidi="pt_PT"/>
        </w:rPr>
        <w:t>julgar</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Paulo diz que aqueles que acreditam são capazes de entender a sabedoria de Deus porque nós temos a mente de </w:t>
      </w:r>
      <w:r>
        <w:rPr>
          <w:b/>
          <w:lang w:val="pt_PT" w:bidi="pt_PT"/>
        </w:rPr>
        <w:t>Cristo</w:t>
      </w:r>
      <w:r>
        <w:rPr>
          <w:lang w:val="pt_PT" w:bidi="pt_PT"/>
        </w:rPr>
        <w:t xml:space="preserve">. Cristo é o título especial que foi dado a Jesus para mostrar que Jesus é o Messias, ou salvador, que Deus prometeu enviar aos israelitas. Use a mesma palavra ou frase para Cristo que vocês usaram em passagens anteriores. Para mais informações sobre </w:t>
      </w:r>
      <w:r>
        <w:rPr>
          <w:lang w:val="pt_PT" w:bidi="pt_PT"/>
        </w:rPr>
        <w:t>Cristo</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3:1–4</w:t>
      </w:r>
      <w:r>
        <w:rPr>
          <w:lang w:val="pt_PT" w:bidi="pt_PT"/>
        </w:rPr>
      </w:r>
    </w:p>
    <w:p>
      <w:pPr>
        <w:pStyle w:val="Heading3"/>
      </w:pPr>
      <w:r>
        <w:rPr>
          <w:lang w:val="pt_PT" w:bidi="pt_PT"/>
        </w:rPr>
        <w:t>Ouvir e Sentir</w:t>
      </w:r>
    </w:p>
    <w:p>
      <w:pPr/>
      <w:r>
        <w:rPr>
          <w:lang w:val="pt_PT" w:bidi="pt_PT"/>
        </w:rPr>
      </w:r>
      <w:r>
        <w:rPr>
          <w:lang w:val="pt_PT" w:bidi="pt_PT"/>
        </w:rPr>
        <w:t>Nesta etapa, ouçam 1 Coríntios 3.1–4 e guardem em seus corações.</w:t>
      </w:r>
    </w:p>
    <w:p>
      <w:pPr/>
      <w:r>
        <w:rPr>
          <w:lang w:val="pt_PT" w:bidi="pt_PT"/>
        </w:rPr>
      </w:r>
      <w:r>
        <w:rPr>
          <w:lang w:val="pt_PT" w:bidi="pt_PT"/>
        </w:rPr>
        <w:t>Ouçam uma versão em áudio de 1 Coríntios 3.1–4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3.1–4 na tradução mais fácil de entender.</w:t>
      </w:r>
    </w:p>
    <w:p>
      <w:pPr/>
      <w:r>
        <w:rPr>
          <w:lang w:val="pt_PT" w:bidi="pt_PT"/>
        </w:rPr>
      </w:r>
      <w:r>
        <w:rPr>
          <w:lang w:val="pt_PT" w:bidi="pt_PT"/>
        </w:rPr>
        <w:t>Paulo está escrevendo uma carta para a igreja em Corinto onde as pessoas têm discutido sobre qual mestre é o mais sábio. Paulo acabou de lembrar a esses crentes que a sabedoria humana não é a mesma coisa que a sabedoria de Deus. A verdadeira sabedoria é o plano de Deus para trazer as pessoas para perto de dele por meio da morte de Cristo na cruz. Mas as pessoas só conseguem entender a sabedoria de Deus se o Espírito Santo mostrar a elas a verdade.</w:t>
      </w:r>
    </w:p>
    <w:p>
      <w:pPr/>
      <w:r>
        <w:rPr>
          <w:lang w:val="pt_PT" w:bidi="pt_PT"/>
        </w:rPr>
      </w:r>
      <w:r>
        <w:rPr>
          <w:lang w:val="pt_PT" w:bidi="pt_PT"/>
        </w:rPr>
        <w:t>Nesta parte de sua carta, Paulo diz que quando ele estava em Corinto, não podia falar com os crentes de lá como pessoas espirituais. Pessoas espirituais são pessoas que o Espírito Santo guia. Em vez disso, Paulo diz que ele falou como se os crentes pertencessem ao mundo. Paulo falou como se os crentes estivessem agindo como recém nascidos, ou bebês, em sua fé em vez de como cristãos maduros.</w:t>
      </w:r>
    </w:p>
    <w:p>
      <w:pPr/>
      <w:r>
        <w:rPr>
          <w:lang w:val="pt_PT" w:bidi="pt_PT"/>
        </w:rPr>
      </w:r>
      <w:r>
        <w:rPr>
          <w:lang w:val="pt_PT" w:bidi="pt_PT"/>
        </w:rPr>
        <w:t>Pare aqui e discutam esta pergunta em grupo: conte uma história sobre uma criança que tentou agir como uma pessoa adulta. O que a criança fez ou disse? Como as palavras e ações da criança eram diferentes daquelas de um adulto, mesmo que ela estivesse tentando agir como um adulto? Pause este áudio aqui.</w:t>
      </w:r>
    </w:p>
    <w:p>
      <w:pPr/>
      <w:r>
        <w:rPr>
          <w:lang w:val="pt_PT" w:bidi="pt_PT"/>
        </w:rPr>
      </w:r>
      <w:r>
        <w:rPr>
          <w:lang w:val="pt_PT" w:bidi="pt_PT"/>
        </w:rPr>
        <w:t>Paulo diz que como os coríntios eram imaturos em sua fé, ele foi capaz de ensinar apenas aos crentes as verdades básicas do evangelho. Uma mãe dá a seu bebê leite porque ele não pode digerir comida sólida. Paulo só foi capaz de ensinar aos coríntios as verdades básicas sobre Cristo e como ele morreu na cruz. Os coríntios não estavam prontos para ouvir o ensinamento mais difícil sobre como, quando seguem a Cristo, eles precisam mudar seus pensamentos e ações.</w:t>
      </w:r>
    </w:p>
    <w:p>
      <w:pPr/>
      <w:r>
        <w:rPr>
          <w:lang w:val="pt_PT" w:bidi="pt_PT"/>
        </w:rPr>
      </w:r>
      <w:r>
        <w:rPr>
          <w:lang w:val="pt_PT" w:bidi="pt_PT"/>
        </w:rPr>
        <w:t>Pare aqui e discutam esta pergunta em grupo: conte uma história sobre uma pessoa que sabia muitos ditados sábios, mas agiu de forma tola. Agora conte uma história sobre uma pessoa que seguiu esses ditados sábios em suas ações. Pause este áudio aqui.</w:t>
      </w:r>
    </w:p>
    <w:p>
      <w:pPr/>
      <w:r>
        <w:rPr>
          <w:lang w:val="pt_PT" w:bidi="pt_PT"/>
        </w:rPr>
      </w:r>
      <w:r>
        <w:rPr>
          <w:lang w:val="pt_PT" w:bidi="pt_PT"/>
        </w:rPr>
        <w:t>Mesmo agora, Paulo diz, os crentes não estão prontos para digerir, ou absorver, a comida sólida dessa mensagem. O estômago de um adulto é capaz de digerir comida sólida nas coisas que o corpo precisa para ser saudável. Um crente maduro é capaz de absorver a mensagem do evangelho para que o evangelho traga mudança a todas as partes dos pensamentos e ações dessa pessoa. Paulo diz que quando os crentes de Corinto ouvem a mensagem do evangelho, eles não estão entendendo ou permitindo que ela mude seus pensamentos e ações como um crente maduro. Paulo diz que isso é porque os crentes de Corinto não estão seguindo o Espírito Santo. Em vez disso, os crentes estão seguindo seus desejos humanos naturais, assim como as pessoas no mundo que não são crentes. Paulo diz que os crentes têm inveja uns dos outros. Portanto, os crentes discutem uns com os outros.</w:t>
      </w:r>
    </w:p>
    <w:p>
      <w:pPr/>
      <w:r>
        <w:rPr>
          <w:lang w:val="pt_PT" w:bidi="pt_PT"/>
        </w:rPr>
      </w:r>
      <w:r>
        <w:rPr>
          <w:lang w:val="pt_PT" w:bidi="pt_PT"/>
        </w:rPr>
        <w:t>Pare aqui e discutam esta pergunta em grupo: encenem um grupo de crianças jogando um jogo onde uma criança deve dar instruções às outras crianças. Encenem como todas as crianças querem ser a responsável, e como elas discutem sobre qual criança será mais importante. Pause este áudio aqui.</w:t>
      </w:r>
    </w:p>
    <w:p>
      <w:pPr/>
      <w:r>
        <w:rPr>
          <w:lang w:val="pt_PT" w:bidi="pt_PT"/>
        </w:rPr>
      </w:r>
      <w:r>
        <w:rPr>
          <w:lang w:val="pt_PT" w:bidi="pt_PT"/>
        </w:rPr>
        <w:t>Agora, Paulo faz aos coríntios uma pergunta que ele não espera que os coríntios respondam. Paulo diz: “Isso não prova que vocês pertencem ao mundo?” Quando Paulo faz essa pergunta, ele está dizendo aos coríntios que, quando ficam com inveja e discutem, eles agem como pessoas desse mundo. Os crentes não estão agindo como as pessoas sábias e espirituais que eles pensam que são.</w:t>
      </w:r>
    </w:p>
    <w:p>
      <w:pPr/>
      <w:r>
        <w:rPr>
          <w:lang w:val="pt_PT" w:bidi="pt_PT"/>
        </w:rPr>
      </w:r>
      <w:r>
        <w:rPr>
          <w:lang w:val="pt_PT" w:bidi="pt_PT"/>
        </w:rPr>
        <w:t>Paulo faz outra pergunta que ele não espera que os coríntios respondam. Paulo diz: “Vocês não estão agindo como pessoas desse mundo?” Novamente, Paulo está usando uma pergunta para dizer que os coríntios estão agindo como pessoas comuns. Os coríntios não estão agindo como os crentes em Cristo deveriam agir.</w:t>
      </w:r>
    </w:p>
    <w:p>
      <w:pPr/>
      <w:r>
        <w:rPr>
          <w:lang w:val="pt_PT" w:bidi="pt_PT"/>
        </w:rPr>
      </w:r>
      <w:r>
        <w:rPr>
          <w:lang w:val="pt_PT" w:bidi="pt_PT"/>
        </w:rPr>
        <w:t>Finalmente, Paulo faz mais uma pergunta semelhante que ele não espera que os coríntios respondam. Paulo diz: “Porque quando um de vocês diz ‘Sigo Paulo’, e outro, ‘Sigo Apolo’, não é assim que as pessoas comuns agem?” Com essa pergunta, Paulo diz pela terceira vez que os coríntios estão agindo como pessoas desse mundo. Paulo também lembra aos coríntios o que ele disse na última passagem. Vocês se lembrarão que os crentes em Corinto têm seguido mestres que falavam com palavras que pareciam muito sábias. As palavras dos mestres fazem os crentes se sentirem mais importantes e mais espirituais do que outras pessoas. Com essa pergunta, Paulo mais uma vez mostra aos coríntios que eles não estão agindo como pessoas sábias e espirituais. Em vez disso, os coríntios estão agindo como incrédulos.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3.1–4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diz que quando estava em Corinto, ele falou como se os crentes fossem bebês cristãos e não espiritualmente maduros. Paulo diz que ele ensinou aos coríntios o evangelho como se ele estivesse dando a eles leite e não comida sólida.</w:t>
      </w:r>
    </w:p>
    <w:p>
      <w:pPr/>
      <w:r>
        <w:rPr>
          <w:lang w:val="pt_PT" w:bidi="pt_PT"/>
        </w:rPr>
      </w:r>
      <w:r>
        <w:rPr>
          <w:b/>
          <w:lang w:val="pt_PT" w:bidi="pt_PT"/>
        </w:rPr>
        <w:t>Na segunda parte:</w:t>
      </w:r>
      <w:r>
        <w:rPr>
          <w:lang w:val="pt_PT" w:bidi="pt_PT"/>
        </w:rPr>
        <w:t xml:space="preserve"> Paulo diz que mesmo agora os coríntios ainda são bebês espirituais. Isso é porque os crentes seguem seus próprios desejos humanos em vez do Espírito Santo. Paulo diz que a maneira como os crentes têm inveja uns dos outros e discutem entre si mostra que eles não são espirituais, mas são como as pessoas no mundo.</w:t>
      </w:r>
    </w:p>
    <w:p>
      <w:pPr/>
      <w:r>
        <w:rPr>
          <w:lang w:val="pt_PT" w:bidi="pt_PT"/>
        </w:rPr>
      </w:r>
      <w:r>
        <w:rPr>
          <w:b/>
          <w:lang w:val="pt_PT" w:bidi="pt_PT"/>
        </w:rPr>
        <w:t>Na terceira parte:</w:t>
      </w:r>
      <w:r>
        <w:rPr>
          <w:lang w:val="pt_PT" w:bidi="pt_PT"/>
        </w:rPr>
        <w:t xml:space="preserve"> Paulo novamente lembra aos crentes como eles discutem sobre qual mestre seguir. Paulo diz que isso também mostra que os crentes estão agindo como pessoas nesse mundo em vez de pessoas que seguem o Espírito de Deus.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de Corinto</w:t>
      </w:r>
    </w:p>
    <w:p>
      <w:pPr>
        <w:pStyle w:val="ListBullet"/>
        <w:spacing w:line="240" w:lineRule="auto"/>
        <w:ind w:left="720"/>
      </w:pPr>
      <w:r>
        <w:rPr>
          <w:lang w:val="pt_PT" w:bidi="pt_PT"/>
        </w:rPr>
      </w:r>
      <w:r>
        <w:rPr>
          <w:lang w:val="pt_PT" w:bidi="pt_PT"/>
        </w:rPr>
        <w:t>Cristo</w:t>
      </w:r>
    </w:p>
    <w:p>
      <w:pPr>
        <w:pStyle w:val="ListBullet"/>
        <w:spacing w:line="240" w:lineRule="auto"/>
        <w:ind w:left="720"/>
      </w:pPr>
      <w:r>
        <w:rPr>
          <w:lang w:val="pt_PT" w:bidi="pt_PT"/>
        </w:rPr>
      </w:r>
      <w:r>
        <w:rPr>
          <w:lang w:val="pt_PT" w:bidi="pt_PT"/>
        </w:rPr>
        <w:t>O Espírito Santo</w:t>
      </w:r>
    </w:p>
    <w:p>
      <w:pPr/>
      <w:r>
        <w:rPr>
          <w:lang w:val="pt_PT" w:bidi="pt_PT"/>
        </w:rPr>
      </w:r>
      <w:r>
        <w:rPr>
          <w:lang w:val="pt_PT" w:bidi="pt_PT"/>
        </w:rPr>
        <w:t>Primeiro, pense sobre essa parte da carta como um todo. Paulo usa uma linguagem e exemplos especiais para mostrar aos crentes que o que eles pensam que é espiritual é o que as pessoas comuns pensam. O que eles pensam que é maduro, ou sábio, é na verdade imaturo. Enquanto vocês analisam a passagem, pode ser útil para o grupo visualizar o fluxo dinâmico entre a maneira como os coríntios se veem e como Paulo vê os coríntios.</w:t>
      </w:r>
    </w:p>
    <w:p>
      <w:pPr/>
      <w:r>
        <w:rPr>
          <w:lang w:val="pt_PT" w:bidi="pt_PT"/>
        </w:rPr>
      </w:r>
      <w:r>
        <w:rPr>
          <w:lang w:val="pt_PT" w:bidi="pt_PT"/>
        </w:rPr>
        <w:t>No início dessa parte da carta, Paulo chama os crentes “irmãos”. Paulo não quer dizer que eles são seus irmãos reais do mesmo pai terreno. Essa é uma maneira especial de falar que significa que Paulo e todos os crentes, tanto homens quanto mulheres, na igreja em Corinto têm o mesmo Deus, que é seu pai espiritual. Isso é muito importante porque mostra que Paulo sabe que esses são verdadeiros crentes em Cristo, mesmo que ele esteja prestes a dizer que eles não estão agindo como tal.</w:t>
      </w:r>
    </w:p>
    <w:p>
      <w:pPr/>
      <w:r>
        <w:rPr>
          <w:lang w:val="pt_PT" w:bidi="pt_PT"/>
        </w:rPr>
      </w:r>
      <w:r>
        <w:rPr>
          <w:lang w:val="pt_PT" w:bidi="pt_PT"/>
        </w:rPr>
        <w:t>Paulo diz que quando estava em Corinto, não pôde falar com os crentes como pessoas espirituais, mas como pessoas “carnais”, ou pessoas que seguem o que seus próprios corpos dizem a eles para fazer. No idioma original, a palavra espiritual descreve as pessoas que o Espírito Santo controla e guia. Pessoas carnais são pessoas que pensam apenas sobre suas próprias necessidades e desejos físicos. Então quando Paulo diz que os crentes não são espirituais, ele quer dizer que eles estão vivendo como incrédulos que seguem seus próprios desejos em vez de viver como seguidores de Cristo.</w:t>
      </w:r>
    </w:p>
    <w:p>
      <w:pPr/>
      <w:r>
        <w:rPr>
          <w:lang w:val="pt_PT" w:bidi="pt_PT"/>
        </w:rPr>
      </w:r>
      <w:r>
        <w:rPr>
          <w:lang w:val="pt_PT" w:bidi="pt_PT"/>
        </w:rPr>
        <w:t>Pare aqui e discutam esta pergunta em grupo: conte uma história sobre uma pessoa que não controlou suas ações, mas em vez disso fez o que sentia vontade de fazer. Como as ações dessa pessoa afetaram outras pessoas? Pause este áudio aqui.</w:t>
      </w:r>
    </w:p>
    <w:p>
      <w:pPr/>
      <w:r>
        <w:rPr>
          <w:lang w:val="pt_PT" w:bidi="pt_PT"/>
        </w:rPr>
      </w:r>
      <w:r>
        <w:rPr>
          <w:lang w:val="pt_PT" w:bidi="pt_PT"/>
        </w:rPr>
        <w:t>Paulo diz que espiritualmente, os crentes são recém nascidos, ou bebês. Essa é uma linguagem especial que significa que os crentes não são espiritualmente maduros, ou não seguem plenamente a Cristo em tudo. Quando Paulo ensinou a eles em Corinto, ele diz que tinha que alimentar os crentes com o leite do evangelho, não comida sólida. Paulo está dizendo que ele era como uma mãe que amamentava seu bebê. Paulo quer dizer que ele ensinou aos novos crentes em Corinto coisas simples que eles foram capazes de ouvir e aceitar facilmente, como se um bebê fosse capaz de beber e absorver leite facilmente. Paulo diz que ele não poderia dar aos coríntios “comida sólida”, o que significa que os crentes não estavam prontos para ouvir um ensinamento mais desafiador sobre como o evangelho deve mudar os pensamentos e ações dos crentes.</w:t>
      </w:r>
    </w:p>
    <w:p>
      <w:pPr/>
      <w:r>
        <w:rPr>
          <w:lang w:val="pt_PT" w:bidi="pt_PT"/>
        </w:rPr>
      </w:r>
      <w:r>
        <w:rPr>
          <w:lang w:val="pt_PT" w:bidi="pt_PT"/>
        </w:rPr>
        <w:t>Pare aqui e discutam esta pergunta em grupo: que palavras vocês usam para falar sobre uma pessoa adulta que não age de forma madura? Se necessário, olhem para as histórias que vocês contaram na etapa dois sobre a criança que tenta agir como um adulto e também a pessoa que sabe ditados sábios, mas age de forma tola. Pause este áudio aqui.</w:t>
      </w:r>
    </w:p>
    <w:p>
      <w:pPr/>
      <w:r>
        <w:rPr>
          <w:lang w:val="pt_PT" w:bidi="pt_PT"/>
        </w:rPr>
      </w:r>
      <w:r>
        <w:rPr>
          <w:lang w:val="pt_PT" w:bidi="pt_PT"/>
        </w:rPr>
        <w:t>Na segunda parte dessa passagem, Paulo enfatiza fortemente, “vocês ainda não estão prontos”. Paulo quer dizer que os crentes ainda não estão prontos para comer a comida sólida do evangelho. Isso é porque os crentes estão seguindo seus próprios desejos egoístas em vez de seguir o que o Espírito Santo diz a eles para fazer. Paulo menciona como os crentes agem com inveja uns dos outros, e como isso está causando conflitos, o que significa que eles estão discutindo ou lutando com palavras. Os crentes querem que as pessoas pensem que são muito sábias e importantes, e eles discutem sobre quem é mais importante. Então Paulo pergunta: “Isso não prova que vocês pertencem ao mundo?” Essa não é uma pergunta que Paulo espera que os crentes respondam. Paulo está usando essa pergunta como uma declaração para dizer que os coríntios estão agindo como incrédulos.</w:t>
      </w:r>
    </w:p>
    <w:p>
      <w:pPr/>
      <w:r>
        <w:rPr>
          <w:lang w:val="pt_PT" w:bidi="pt_PT"/>
        </w:rPr>
      </w:r>
      <w:r>
        <w:rPr>
          <w:lang w:val="pt_PT" w:bidi="pt_PT"/>
        </w:rPr>
        <w:t>Pare aqui e discutam em grupo: como vocês falarão sobre as diferenças entre bebês que bebem apenas leite e adultos que comem comida sólida? Como vocês deixarão claro que Paulo está comparando os crentes de Corinto a bebês? Pause este áudio aqui.</w:t>
      </w:r>
    </w:p>
    <w:p>
      <w:pPr/>
      <w:r>
        <w:rPr>
          <w:lang w:val="pt_PT" w:bidi="pt_PT"/>
        </w:rPr>
      </w:r>
      <w:r>
        <w:rPr>
          <w:lang w:val="pt_PT" w:bidi="pt_PT"/>
        </w:rPr>
        <w:t>Paulo reforça ainda mais seu ponto de vista fazendo uma segunda pergunta: “Vocês não estão agindo como pessoas desse mundo?” No idioma original, essa pergunta e a pergunta que Paulo fez anteriormente são parte da mesma frase. É como se Paulo estivesse dizendo, “vocês não são carnais, ou mundanos, e se comportando como pessoas comuns?” Ao fazer duas perguntas juntas como uma só, Paulo reforça ainda mais sua declaração. Paulo está dizendo que os crentes não estão apenas agindo como incrédulos, mas eles também estão agindo de forma tola.</w:t>
      </w:r>
    </w:p>
    <w:p>
      <w:pPr/>
      <w:r>
        <w:rPr>
          <w:lang w:val="pt_PT" w:bidi="pt_PT"/>
        </w:rPr>
      </w:r>
      <w:r>
        <w:rPr>
          <w:lang w:val="pt_PT" w:bidi="pt_PT"/>
        </w:rPr>
        <w:t>No idioma original, Paulo está dizendo que os coríntios estão “caminhando” como pessoas comuns. Essa é uma linguagem especial que significa como uma pessoa vive e se comporta no dia a dia normal. Paulo está dizendo que as pessoas não são espiritualmente maduras apenas porque elas dizem as coisas certas. Eles são espiritualmente maduros quando agem corretamente na vida cotidiana.</w:t>
      </w:r>
    </w:p>
    <w:p>
      <w:pPr/>
      <w:r>
        <w:rPr>
          <w:lang w:val="pt_PT" w:bidi="pt_PT"/>
        </w:rPr>
      </w:r>
      <w:r>
        <w:rPr>
          <w:lang w:val="pt_PT" w:bidi="pt_PT"/>
        </w:rPr>
        <w:t>Pare aqui e discutam esta pergunta em grupo: em sua cultura, como vocês decidem se alguém é sábio? Que palavras ou ações tornam uma pessoa sábia? Se uma pessoa diz coisas sábias, mas ela faz coisas que não são sábias, como vocês falam sobre essa pessoa? Pause este áudio aqui.</w:t>
      </w:r>
    </w:p>
    <w:p>
      <w:pPr/>
      <w:r>
        <w:rPr>
          <w:lang w:val="pt_PT" w:bidi="pt_PT"/>
        </w:rPr>
      </w:r>
      <w:r>
        <w:rPr>
          <w:lang w:val="pt_PT" w:bidi="pt_PT"/>
        </w:rPr>
        <w:t>Na terceira parte da passagem, Paulo faz uma terceira e última pergunta que ele não espera que os coríntios respondam. Essa pergunta não apenas fortalece o que Paulo acabou de dizer, mas também lembra aos crentes do que ele disse na última passagem. Paulo pergunta: “Porque quando um de vocês diz ‘Sigo Paulo’, e outro, ‘Sigo Apolo’, não é assim que as pessoas comuns agem?” Paulo não está dizendo isso só porque uma pessoa está mencionando essas coisas ou seguindo mestres diferentes. Esses são exemplos de como todos na igreja de Corinto estavam falando e se dividindo em grupos separados. Paulo diz que quando os crentes fazem isso, eles agem como o mundo, ou como incrédulos.</w:t>
      </w:r>
    </w:p>
    <w:p>
      <w:pPr/>
      <w:r>
        <w:rPr>
          <w:lang w:val="pt_PT" w:bidi="pt_PT"/>
        </w:rPr>
      </w:r>
      <w:r>
        <w:rPr>
          <w:lang w:val="pt_PT" w:bidi="pt_PT"/>
        </w:rPr>
        <w:t>Agora, o grupo deve fazer o roteiro, desenhar ou usar objetos para visualizar a passagem e a atuação nela. Enquanto vocês fazem isso, vocês podem querer ter desenhos ou objetos para representar Paulo e os crentes de Corinto, bem como palavras-chave que ele usa, como “espiritual” e “maduro”. Então, enquanto vocês começam a recontar a história, pode ajudar a visualizar como Paulo muda a maneira como os coríntios pensam sobre cada palavra enquanto ele se move por essa parte da carta.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3.1–4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de Corinto</w:t>
      </w:r>
    </w:p>
    <w:p>
      <w:pPr>
        <w:pStyle w:val="ListBullet"/>
        <w:spacing w:line="240" w:lineRule="auto"/>
        <w:ind w:left="720"/>
      </w:pPr>
      <w:r>
        <w:rPr>
          <w:lang w:val="pt_PT" w:bidi="pt_PT"/>
        </w:rPr>
      </w:r>
      <w:r>
        <w:rPr>
          <w:lang w:val="pt_PT" w:bidi="pt_PT"/>
        </w:rPr>
        <w:t>Cristo</w:t>
      </w:r>
    </w:p>
    <w:p>
      <w:pPr>
        <w:pStyle w:val="ListBullet"/>
        <w:spacing w:line="240" w:lineRule="auto"/>
        <w:ind w:left="720"/>
      </w:pPr>
      <w:r>
        <w:rPr>
          <w:lang w:val="pt_PT" w:bidi="pt_PT"/>
        </w:rPr>
      </w:r>
      <w:r>
        <w:rPr>
          <w:lang w:val="pt_PT" w:bidi="pt_PT"/>
        </w:rPr>
        <w:t>O Espírito Santo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Nesta passagem, Paulo usa uma linguagem e exemplos especiais para mostrar à igreja em Corinto que o que eles pensam que é espiritual é na verdade carnal, e o que eles pensam que é maduro, ou sábio, é na verdade imaturo.</w:t>
      </w:r>
    </w:p>
    <w:p>
      <w:pPr/>
      <w:r>
        <w:rPr>
          <w:lang w:val="pt_PT" w:bidi="pt_PT"/>
        </w:rPr>
      </w:r>
      <w:r>
        <w:rPr>
          <w:lang w:val="pt_PT" w:bidi="pt_PT"/>
        </w:rPr>
        <w:t>Na primeira parte, Paulo diz aos crentes que, quando estava em Corinto, ele ensinou como se eles fossem bebês cristãos, não cristãos maduros. Paulo diz que ele poderia dar apenas aos crentes o leite do evangelho, porque eles não estavam prontos para comida sólida. Paulo quer dizer que ele ensinou o que os crentes poderiam aceitar facilmente, assim como um bebê pode beber e absorver leite facilmente. Paulo diz que ele não poderia dar aos coríntios “comida sólida”, ou ensinar sobre como os pensamentos e ações dos crentes devem mudar enquanto eles seguem a Cristo.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às pessoas que interpretam os crentes de Corinto: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que mesmo agora, os coríntios ainda estão agindo como bebês espirituais. Embora eles sejam crentes, eles não estão vivendo como o Espírito de Deus mostra a eles. Em vez disso, eles fazem o que sentem vontade de fazer. Paulo diz que a maneira como eles sentem inveja e discutem sobre quem é mais importante prova que eles são carnais, ou agem como pessoas no mundo, em vez de serem espirituais, ou agem da maneira como o Espírito de Deus mostra a eles para agir.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Espírito Santo: “O que você está sentindo ou pensando?” A pessoa pode responder coisas como:</w:t>
      </w:r>
    </w:p>
    <w:p>
      <w:pPr>
        <w:pStyle w:val="ListBullet"/>
        <w:spacing w:line="240" w:lineRule="auto"/>
        <w:ind w:left="720"/>
      </w:pPr>
      <w:r>
        <w:rPr>
          <w:lang w:val="pt_PT" w:bidi="pt_PT"/>
        </w:rPr>
      </w:r>
      <w:r>
        <w:rPr>
          <w:lang w:val="pt_PT" w:bidi="pt_PT"/>
        </w:rPr>
        <w:t>Pergunte às pessoas que interpretam os crentes: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Assim como Paulo fez na última passagem, ele novamente lembra aos crentes como eles discutiam sobre qual mestre seguir. Paulo diz que isso mostra que os crentes estão agindo como as pessoas desse mundo em vez de pessoas que seguem o Espírito de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às pessoas que interpretam os crentes: “O que vocês estão sentindo ou pensando?”.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3.1–4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No início da passagem, Paulo usa uma palavra no idioma original que as pessoas muitas vezes traduzem para o português como </w:t>
      </w:r>
      <w:r>
        <w:rPr>
          <w:b/>
          <w:lang w:val="pt_PT" w:bidi="pt_PT"/>
        </w:rPr>
        <w:t>irmãos</w:t>
      </w:r>
      <w:r>
        <w:rPr>
          <w:lang w:val="pt_PT" w:bidi="pt_PT"/>
        </w:rPr>
        <w:t xml:space="preserve">. Quando Paulo chama os crentes “irmãos”, ele está dizendo que todos os crentes, tanto homens quanto mulheres, têm o mesmo Deus, que é seu pai. Use a mesma palavra ou frase para irmãos ou irmãs que você usou em passagens anteriores. </w:t>
      </w:r>
    </w:p>
    <w:p>
      <w:pPr/>
      <w:r>
        <w:rPr>
          <w:lang w:val="pt_PT" w:bidi="pt_PT"/>
        </w:rPr>
      </w:r>
      <w:r>
        <w:rPr>
          <w:lang w:val="pt_PT" w:bidi="pt_PT"/>
        </w:rPr>
        <w:t xml:space="preserve">Paulo diz que quando estava com os coríntios, ele não poderia falar com eles como pessoas </w:t>
      </w:r>
      <w:r>
        <w:rPr>
          <w:b/>
          <w:lang w:val="pt_PT" w:bidi="pt_PT"/>
        </w:rPr>
        <w:t>espirituais</w:t>
      </w:r>
      <w:r>
        <w:rPr>
          <w:lang w:val="pt_PT" w:bidi="pt_PT"/>
        </w:rPr>
        <w:t xml:space="preserve">, mas como pessoas </w:t>
      </w:r>
      <w:r>
        <w:rPr>
          <w:b/>
          <w:lang w:val="pt_PT" w:bidi="pt_PT"/>
        </w:rPr>
        <w:t>carnais</w:t>
      </w:r>
      <w:r>
        <w:rPr>
          <w:lang w:val="pt_PT" w:bidi="pt_PT"/>
        </w:rPr>
        <w:t xml:space="preserve">. Coisas espirituais são coisas que as pessoas não podem ver ou tocar. Deus criou pessoas com pensamentos, sentimentos e desejos. Não podemos ver essa parte de uma pessoa, mas sabemos que ela está lá. No idioma original, a palavra específica que Paulo usa para espiritual descreve as pessoas que têm pensamentos e desejos que o Espírito Santo controla e guia. Mas a palavra que Paulo usa para carne se refere ao corpo humano. Aqui, Paulo está falando sobre pessoas que são guiadas por seus próprios desejos físicos. Então quando Paulo diz que os crentes não são espirituais, mas carnais, ele quer dizer que esses crentes estão vivendo como incrédulos que seguem seus próprios desejos em vez de seguir o que o Espírito Santo diz a eles para fazer. Use as mesmas palavras ou frases para espiritual que vocês usaram em passagens anteriores. Para mais informações, procure </w:t>
      </w:r>
      <w:r>
        <w:rPr>
          <w:lang w:val="pt_PT" w:bidi="pt_PT"/>
        </w:rPr>
        <w:t>espírito de uma pessoa</w:t>
      </w:r>
      <w:r>
        <w:rPr>
          <w:lang w:val="pt_PT" w:bidi="pt_PT"/>
        </w:rPr>
        <w:t xml:space="preserve"> e </w:t>
      </w:r>
      <w:r>
        <w:rPr>
          <w:lang w:val="pt_PT" w:bidi="pt_PT"/>
        </w:rPr>
        <w:t>Espírito Santo</w:t>
      </w:r>
      <w:r>
        <w:rPr>
          <w:lang w:val="pt_PT" w:bidi="pt_PT"/>
        </w:rPr>
        <w:t xml:space="preserve"> no Glossário Mestre.</w:t>
      </w:r>
    </w:p>
    <w:p>
      <w:pPr/>
      <w:r>
        <w:rPr>
          <w:lang w:val="pt_PT" w:bidi="pt_PT"/>
        </w:rPr>
      </w:r>
      <w:r>
        <w:rPr>
          <w:lang w:val="pt_PT" w:bidi="pt_PT"/>
        </w:rPr>
        <w:t xml:space="preserve">Pare aqui e discutam em grupo qual palavra ou frase vocês usarão para </w:t>
      </w:r>
      <w:r>
        <w:rPr>
          <w:b/>
          <w:lang w:val="pt_PT" w:bidi="pt_PT"/>
        </w:rPr>
        <w:t>pessoas carnais</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Paulo diz que os crentes são como </w:t>
      </w:r>
      <w:r>
        <w:rPr>
          <w:b/>
          <w:lang w:val="pt_PT" w:bidi="pt_PT"/>
        </w:rPr>
        <w:t>bebês</w:t>
      </w:r>
      <w:r>
        <w:rPr>
          <w:lang w:val="pt_PT" w:bidi="pt_PT"/>
        </w:rPr>
        <w:t xml:space="preserve"> em </w:t>
      </w:r>
      <w:r>
        <w:rPr>
          <w:b/>
          <w:lang w:val="pt_PT" w:bidi="pt_PT"/>
        </w:rPr>
        <w:t>Cristo</w:t>
      </w:r>
      <w:r>
        <w:rPr>
          <w:lang w:val="pt_PT" w:bidi="pt_PT"/>
        </w:rPr>
        <w:t xml:space="preserve">, então ele poderia dar apenas aos crentes </w:t>
      </w:r>
      <w:r>
        <w:rPr>
          <w:b/>
          <w:lang w:val="pt_PT" w:bidi="pt_PT"/>
        </w:rPr>
        <w:t>leite</w:t>
      </w:r>
      <w:r>
        <w:rPr>
          <w:lang w:val="pt_PT" w:bidi="pt_PT"/>
        </w:rPr>
        <w:t xml:space="preserve"> espiritual em vez de </w:t>
      </w:r>
      <w:r>
        <w:rPr>
          <w:b/>
          <w:lang w:val="pt_PT" w:bidi="pt_PT"/>
        </w:rPr>
        <w:t>comida sólida</w:t>
      </w:r>
      <w:r>
        <w:rPr>
          <w:lang w:val="pt_PT" w:bidi="pt_PT"/>
        </w:rPr>
        <w:t xml:space="preserve">. Paulo está usando uma linguagem especial para mostrar que os crentes são imaturos e não estão prontos para absorver os ensinamentos mais difíceis do evangelho. Um bebê é um recém nascido que ainda está bebendo leite do peito de sua mãe. O leite é o líquido que um bebê bebe do peito de sua mãe. Comida sólida é comida que uma pessoa tem que mastigar em sua boca antes de engolir a comida. Use a mesma palavra para Cristo que vocês usaram em passagens anteriores e lembrem-se que </w:t>
      </w:r>
      <w:r>
        <w:rPr>
          <w:lang w:val="pt_PT" w:bidi="pt_PT"/>
        </w:rPr>
        <w:t>Cristo</w:t>
      </w:r>
      <w:r>
        <w:rPr>
          <w:lang w:val="pt_PT" w:bidi="pt_PT"/>
        </w:rPr>
        <w:t xml:space="preserve"> está no Glossário Mestre.</w:t>
      </w:r>
    </w:p>
    <w:p>
      <w:pPr/>
      <w:r>
        <w:rPr>
          <w:lang w:val="pt_PT" w:bidi="pt_PT"/>
        </w:rPr>
      </w:r>
      <w:r>
        <w:rPr>
          <w:lang w:val="pt_PT" w:bidi="pt_PT"/>
        </w:rPr>
        <w:t xml:space="preserve">Pare aqui e discutam em grupo quais palavras ou frases vocês usarão para </w:t>
      </w:r>
      <w:r>
        <w:rPr>
          <w:b/>
          <w:lang w:val="pt_PT" w:bidi="pt_PT"/>
        </w:rPr>
        <w:t>bebês</w:t>
      </w:r>
      <w:r>
        <w:rPr>
          <w:lang w:val="pt_PT" w:bidi="pt_PT"/>
        </w:rPr>
        <w:t xml:space="preserve">, </w:t>
      </w:r>
      <w:r>
        <w:rPr>
          <w:b/>
          <w:lang w:val="pt_PT" w:bidi="pt_PT"/>
        </w:rPr>
        <w:t>leite</w:t>
      </w:r>
      <w:r>
        <w:rPr>
          <w:lang w:val="pt_PT" w:bidi="pt_PT"/>
        </w:rPr>
        <w:t xml:space="preserve"> e </w:t>
      </w:r>
      <w:r>
        <w:rPr>
          <w:b/>
          <w:lang w:val="pt_PT" w:bidi="pt_PT"/>
        </w:rPr>
        <w:t>comida sólida</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Paulo diz que os crentes têm </w:t>
      </w:r>
      <w:r>
        <w:rPr>
          <w:b/>
          <w:lang w:val="pt_PT" w:bidi="pt_PT"/>
        </w:rPr>
        <w:t>inveja</w:t>
      </w:r>
      <w:r>
        <w:rPr>
          <w:lang w:val="pt_PT" w:bidi="pt_PT"/>
        </w:rPr>
        <w:t xml:space="preserve"> uns dos outros e isso está causando </w:t>
      </w:r>
      <w:r>
        <w:rPr>
          <w:b/>
          <w:lang w:val="pt_PT" w:bidi="pt_PT"/>
        </w:rPr>
        <w:t>contendas</w:t>
      </w:r>
      <w:r>
        <w:rPr>
          <w:lang w:val="pt_PT" w:bidi="pt_PT"/>
        </w:rPr>
        <w:t>. Nesta passagem, quando os crentes têm inveja uns dos outros, eles realmente querem as habilidades que outras pessoas têm, então eles competem uns contra os outros de uma maneira ruim. A palavra contenda é outra palavra para conflito entre as pessoas que faz elas discutirem umas com as outras. Use a mesma palavra para briga ou contenda que vocês usaram em passagens anteriores.</w:t>
      </w:r>
    </w:p>
    <w:p>
      <w:pPr/>
      <w:r>
        <w:rPr>
          <w:lang w:val="pt_PT" w:bidi="pt_PT"/>
        </w:rPr>
      </w:r>
      <w:r>
        <w:rPr>
          <w:lang w:val="pt_PT" w:bidi="pt_PT"/>
        </w:rPr>
        <w:t xml:space="preserve">Pare aqui e discutam em grupo quais palavras ou frases vocês usarão para </w:t>
      </w:r>
      <w:r>
        <w:rPr>
          <w:b/>
          <w:lang w:val="pt_PT" w:bidi="pt_PT"/>
        </w:rPr>
        <w:t>inveja</w:t>
      </w:r>
      <w:r>
        <w:rPr>
          <w:lang w:val="pt_PT" w:bidi="pt_PT"/>
        </w:rPr>
        <w:t>. Se você já traduziu essa palavra em outro livro da Bíblia, use a mesma palavra que você usou lá.</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3:5–9</w:t>
      </w:r>
      <w:r>
        <w:rPr>
          <w:lang w:val="pt_PT" w:bidi="pt_PT"/>
        </w:rPr>
      </w:r>
    </w:p>
    <w:p>
      <w:pPr>
        <w:pStyle w:val="Heading3"/>
      </w:pPr>
      <w:r>
        <w:rPr>
          <w:lang w:val="pt_PT" w:bidi="pt_PT"/>
        </w:rPr>
        <w:t>Ouvir e Sentir</w:t>
      </w:r>
    </w:p>
    <w:p>
      <w:pPr/>
      <w:r>
        <w:rPr>
          <w:lang w:val="pt_PT" w:bidi="pt_PT"/>
        </w:rPr>
      </w:r>
      <w:r>
        <w:rPr>
          <w:lang w:val="pt_PT" w:bidi="pt_PT"/>
        </w:rPr>
        <w:t>Nesta etapa, ouçam 1 Coríntios 3.5–9 e guardem em seus corações.</w:t>
      </w:r>
    </w:p>
    <w:p>
      <w:pPr/>
      <w:r>
        <w:rPr>
          <w:lang w:val="pt_PT" w:bidi="pt_PT"/>
        </w:rPr>
      </w:r>
      <w:r>
        <w:rPr>
          <w:lang w:val="pt_PT" w:bidi="pt_PT"/>
        </w:rPr>
        <w:t>Ouçam uma versão em áudio de 1 Coríntios 3.5–9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3.5–9 na tradução mais fácil de entender.</w:t>
      </w:r>
    </w:p>
    <w:p>
      <w:pPr/>
      <w:r>
        <w:rPr>
          <w:lang w:val="pt_PT" w:bidi="pt_PT"/>
        </w:rPr>
      </w:r>
      <w:r>
        <w:rPr>
          <w:lang w:val="pt_PT" w:bidi="pt_PT"/>
        </w:rPr>
        <w:t>Paulo está escrevendo uma carta para a igreja em Corinto, onde os crentes têm discutido sobre quem é mais espiritual. Na última parte de sua carta, Paulo disse aos crentes que eles não estão agindo de forma espiritual, mas em vez disso eles estão agindo como pessoas comuns nesse mundo. Em vez de seguir o que o Espírito de Deus diz para fazer, os crentes estão deixando seus próprios desejos humanos dizerem a eles o que fazer. Paulo diz que é por isso que os crentes estão discutindo sobre seguir mestres humanos diferentes, como Apolo e Paulo.</w:t>
      </w:r>
    </w:p>
    <w:p>
      <w:pPr/>
      <w:r>
        <w:rPr>
          <w:lang w:val="pt_PT" w:bidi="pt_PT"/>
        </w:rPr>
      </w:r>
      <w:r>
        <w:rPr>
          <w:lang w:val="pt_PT" w:bidi="pt_PT"/>
        </w:rPr>
        <w:t>Paulo começa esta parte de sua carta fazendo algumas perguntas que ele não espera que os coríntios respondam. Paulo diz: “O que é Apolo, realmente? Ou o que é Paulo?” Essa é uma maneira de perguntar aos coríntios por que eles pensam que Apolo ou Paulo são tão importantes. Paulo responde a sua própria pergunta dizendo que Apolo e Paulo são apenas servos que o Senhor enviou para os coríntios. Deus enviou Paulo e Apolo para que os coríntios acreditassem em Cristo.</w:t>
      </w:r>
    </w:p>
    <w:p>
      <w:pPr/>
      <w:r>
        <w:rPr>
          <w:lang w:val="pt_PT" w:bidi="pt_PT"/>
        </w:rPr>
      </w:r>
      <w:r>
        <w:rPr>
          <w:lang w:val="pt_PT" w:bidi="pt_PT"/>
        </w:rPr>
        <w:t>Pare aqui e discutam esta pergunta em grupo: conte uma história sobre um grande trabalho que muitas pessoas tiveram que trabalhar juntas para terminar. Conte sobre as habilidades ou tarefas diferentes que cada pessoa fez para ajudar a terminar o trabalho. Uma vez que todos terminaram, qual pessoa recebeu mais honra ou louvor pelo trabalho? Pause este áudio aqui.</w:t>
      </w:r>
    </w:p>
    <w:p>
      <w:pPr/>
      <w:r>
        <w:rPr>
          <w:lang w:val="pt_PT" w:bidi="pt_PT"/>
        </w:rPr>
      </w:r>
      <w:r>
        <w:rPr>
          <w:lang w:val="pt_PT" w:bidi="pt_PT"/>
        </w:rPr>
        <w:t>Paulo usa uma linguagem especial de uma fazenda para ajudar os coríntios a entender quem é realmente importante. Paulo diz que é como uma pessoa que plantou sementes no chão. Apolo é como outra pessoa que então regou essas sementes. Paulo diz que Deus é aquele que realmente fez as sementes crescer. As sementes são como a mensagem do evangelho que Paulo compartilhou pela primeira vez com os coríntios. A água é como o ensinamento que Apolo deu aos coríntios depois que Paulo saiu. Os coríntios não cresceram a partir da mensagem do evangelho que era como a semente. Nem os coríntios cresceram a partir do ensinamento, isso era como a água. Foi Deus que fez a confiança dos coríntios em Deus crescer mais forte. Paulo diz que não é a pessoa que planta as sementes — Paulo — ou a pessoa que rega essas sementes — Apolo — que é importante. Apenas Deus que é importante.</w:t>
      </w:r>
    </w:p>
    <w:p>
      <w:pPr/>
      <w:r>
        <w:rPr>
          <w:lang w:val="pt_PT" w:bidi="pt_PT"/>
        </w:rPr>
      </w:r>
      <w:r>
        <w:rPr>
          <w:lang w:val="pt_PT" w:bidi="pt_PT"/>
        </w:rPr>
        <w:t>Pare aqui e discutam esta pergunta em grupo: em sua cultura, que tipos de plantas as pessoas cultivam? Se vocês não cultivam plantas, que tipos de coisas vocês cultivam ou se importam? Que tipos de coisas vocês fazem para garantir que as plantas cresçam bem? Pause este áudio aqui.</w:t>
      </w:r>
    </w:p>
    <w:p>
      <w:pPr/>
      <w:r>
        <w:rPr>
          <w:lang w:val="pt_PT" w:bidi="pt_PT"/>
        </w:rPr>
      </w:r>
      <w:r>
        <w:rPr>
          <w:lang w:val="pt_PT" w:bidi="pt_PT"/>
        </w:rPr>
        <w:t>Paulo continua a comparar a mensagem sobre Jesus Cristo a uma semente. Paulo diz que não há diferença entre as pessoas que cultivam a semente e as pessoas que regam a semente. Essas pessoas que plantam e essas pessoas que regam têm o mesmo propósito. Elas trabalham juntas para Deus em vez de competir umas contra as outros. Os coríntios têm comparado e julgado cada pessoa para decidir quem ela deve honrar mais, mas Paulo diz que elas não devem fazer isso. Apenas Deus sabe o verdadeiro valor do trabalho que cada pessoa faz, e um dia Deus recompensará cada pessoa por seu trabalho.</w:t>
      </w:r>
    </w:p>
    <w:p>
      <w:pPr/>
      <w:r>
        <w:rPr>
          <w:lang w:val="pt_PT" w:bidi="pt_PT"/>
        </w:rPr>
      </w:r>
      <w:r>
        <w:rPr>
          <w:lang w:val="pt_PT" w:bidi="pt_PT"/>
        </w:rPr>
        <w:t>Pare aqui e discutam esta pergunta em grupo: conte uma história sobre como uma pessoa contratou outras pessoas com habilidades diferentes para fazer partes diferentes de um grande trabalho. Conte como a pessoa que contratou as outras pessoas decidiu o quanto pagar a cada pessoa pelas habilidades diferentes com as quais ela ajudou. Pause este áudio aqui.</w:t>
      </w:r>
    </w:p>
    <w:p>
      <w:pPr/>
      <w:r>
        <w:rPr>
          <w:lang w:val="pt_PT" w:bidi="pt_PT"/>
        </w:rPr>
      </w:r>
      <w:r>
        <w:rPr>
          <w:lang w:val="pt_PT" w:bidi="pt_PT"/>
        </w:rPr>
        <w:t>Finalmente, para tornar seu ponto de vista ainda mais forte, Paulo mais uma vez diz que Apolo e Paulo são colegas de trabalho, ou pessoas que trabalham juntas, para Deus. Mas desta vez Paulo usa uma linguagem especial diferente para falar sobre o povo de Deus. Desta vez, Paulo diz que os crentes em Corinto são como um campo de plantações que pertencem a Deus. Os crentes também são como um edifício ou estrutura que Deus está construindo. Paulo dirá mais sobre essa ideia na próxima parte de sua carta, mas a coisa importante a lembrar aqui é que ele diz que todos — Paulo, Apolo e todos os crentes — pertencem a Deus.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3.5–9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explica que Apolo e Paulo são apenas servos que o Senhor enviou para os coríntios para contar a eles sobre Cristo.</w:t>
      </w:r>
    </w:p>
    <w:p>
      <w:pPr/>
      <w:r>
        <w:rPr>
          <w:lang w:val="pt_PT" w:bidi="pt_PT"/>
        </w:rPr>
      </w:r>
      <w:r>
        <w:rPr>
          <w:b/>
          <w:lang w:val="pt_PT" w:bidi="pt_PT"/>
        </w:rPr>
        <w:t>Na segunda parte:</w:t>
      </w:r>
      <w:r>
        <w:rPr>
          <w:lang w:val="pt_PT" w:bidi="pt_PT"/>
        </w:rPr>
        <w:t xml:space="preserve"> Paulo usa uma linguagem especial para mostrar que Deus é aquele que é verdadeiramente importante. Paulo é como alguém que plantou uma semente no chão, e Apolo é como alguém que regou essa semente. Mas essa semente cresce apenas porque Deus a faz crescer.</w:t>
      </w:r>
    </w:p>
    <w:p>
      <w:pPr/>
      <w:r>
        <w:rPr>
          <w:lang w:val="pt_PT" w:bidi="pt_PT"/>
        </w:rPr>
      </w:r>
      <w:r>
        <w:rPr>
          <w:b/>
          <w:lang w:val="pt_PT" w:bidi="pt_PT"/>
        </w:rPr>
        <w:t>Na terceira parte:</w:t>
      </w:r>
      <w:r>
        <w:rPr>
          <w:lang w:val="pt_PT" w:bidi="pt_PT"/>
        </w:rPr>
        <w:t xml:space="preserve"> Paulo diz mais uma vez que Apolo e Paulo trabalham juntos para Deus. Então Paulo usa um tipo diferente de linguagem especial. Paulo diz que os crentes em Corinto são como um campo, e juntos eles são como uma estrutura, ou edifício, que Deus está construindo.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Apolo</w:t>
      </w:r>
    </w:p>
    <w:p>
      <w:pPr>
        <w:pStyle w:val="ListBullet"/>
        <w:spacing w:line="240" w:lineRule="auto"/>
        <w:ind w:left="720"/>
      </w:pPr>
      <w:r>
        <w:rPr>
          <w:lang w:val="pt_PT" w:bidi="pt_PT"/>
        </w:rPr>
      </w:r>
      <w:r>
        <w:rPr>
          <w:lang w:val="pt_PT" w:bidi="pt_PT"/>
        </w:rPr>
        <w:t>Os crentes em Corinto</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Primeiro, pense sobre essa parte da carta como um todo. Lembrem-se de que Paulo tem escrito esta carta para a igreja em Corinto, onde os crentes têm discutido e se dividido para seguir líderes diferentes que eles pensam que são os mais sábios e espirituais. Paulo tem mostrado aos crentes que o que eles chamam de espiritual, e a maneira como eles estão se comportando, não é do Espírito de Deus. Em vez disso, os crentes estão vivendo como as pessoas do mundo.</w:t>
      </w:r>
    </w:p>
    <w:p>
      <w:pPr/>
      <w:r>
        <w:rPr>
          <w:lang w:val="pt_PT" w:bidi="pt_PT"/>
        </w:rPr>
      </w:r>
      <w:r>
        <w:rPr>
          <w:lang w:val="pt_PT" w:bidi="pt_PT"/>
        </w:rPr>
        <w:t>Nesta parte da carta, Paulo agora mostrará que todos os crentes são apenas servos de Deus que trabalham juntos. Os coríntios não devem pensar em líderes humanos como importantes. O único que é importante é o próprio Deus. E apenas Deus pode julgar e recompensar o que cada crente faz.</w:t>
      </w:r>
    </w:p>
    <w:p>
      <w:pPr/>
      <w:r>
        <w:rPr>
          <w:lang w:val="pt_PT" w:bidi="pt_PT"/>
        </w:rPr>
      </w:r>
      <w:r>
        <w:rPr>
          <w:lang w:val="pt_PT" w:bidi="pt_PT"/>
        </w:rPr>
        <w:t>Paulo conecta esta parte de sua carta com o que ele disse antes sobre como os crentes de Corinto estão se dividindo e seguindo Paulo ou seguindo Apolo. Paulo mostra que continua a falar sobre ele e sobre Apolo.</w:t>
      </w:r>
    </w:p>
    <w:p>
      <w:pPr/>
      <w:r>
        <w:rPr>
          <w:lang w:val="pt_PT" w:bidi="pt_PT"/>
        </w:rPr>
      </w:r>
      <w:r>
        <w:rPr>
          <w:lang w:val="pt_PT" w:bidi="pt_PT"/>
        </w:rPr>
        <w:t>Pare aqui e discutam esta pergunta em grupo: Paulo continua a falar sobre si mesmo e sobre Apolo. Como vocês começarão esta parte da carta de Paulo para mostrar que ele continua este assunto? Pause este áudio aqui.</w:t>
      </w:r>
    </w:p>
    <w:p>
      <w:pPr/>
      <w:r>
        <w:rPr>
          <w:lang w:val="pt_PT" w:bidi="pt_PT"/>
        </w:rPr>
      </w:r>
      <w:r>
        <w:rPr>
          <w:lang w:val="pt_PT" w:bidi="pt_PT"/>
        </w:rPr>
        <w:t>Paulo faz duas perguntas que não espera que os coríntios respondam. Paulo pergunta: “O que é Apolo, realmente? Ou o que é Paulo?” Normalmente falaríamos sobre Paulo e Apolo como se eles fossem pessoas, mas Paulo fala sobre eles aqui como se eles fossem objetos que não estão vivos. Talvez Paulo faça isso para mostrar que Apolo e Paulo fazem apenas o que Deus permite que eles, ou diz a eles, façam. Paulo explicará mais sobre essa ideia em seguida.</w:t>
      </w:r>
    </w:p>
    <w:p>
      <w:pPr/>
      <w:r>
        <w:rPr>
          <w:lang w:val="pt_PT" w:bidi="pt_PT"/>
        </w:rPr>
      </w:r>
      <w:r>
        <w:rPr>
          <w:lang w:val="pt_PT" w:bidi="pt_PT"/>
        </w:rPr>
        <w:t>Pare aqui e discutam esta pergunta em grupo: conte uma história sobre uma pessoa que trabalha duro para fazer algo que ela decide fazer. Agora conte uma história sobre uma pessoa que trabalha duro para fazer um trabalho que outra pessoa diz a ela para fazer. Prestem atenção às maneiras diferentes que vocês falam sobre essas duas pessoas e quem toma as decisões. Pause este áudio aqui.</w:t>
      </w:r>
    </w:p>
    <w:p>
      <w:pPr/>
      <w:r>
        <w:rPr>
          <w:lang w:val="pt_PT" w:bidi="pt_PT"/>
        </w:rPr>
      </w:r>
      <w:r>
        <w:rPr>
          <w:lang w:val="pt_PT" w:bidi="pt_PT"/>
        </w:rPr>
        <w:t>Paulo agora responde a sua própria pergunta. Paulo diz que Apolo e Paulo são apenas servos que o Senhor enviou para Corinto para que as pessoas acreditassem nas boas novas sobre Jesus Cristo. No idioma original, a palavra que Paulo usa aqui para servo significa alguém que serve a outra pessoa de boa vontade em vez de ser forçado. Então Paulo está dizendo que Apolo e Paulo querem trabalhar para Deus. Era o plano de Deus enviar Apolo e Paulo para ajudar os coríntios a acreditar.</w:t>
      </w:r>
    </w:p>
    <w:p>
      <w:pPr/>
      <w:r>
        <w:rPr>
          <w:lang w:val="pt_PT" w:bidi="pt_PT"/>
        </w:rPr>
      </w:r>
      <w:r>
        <w:rPr>
          <w:lang w:val="pt_PT" w:bidi="pt_PT"/>
        </w:rPr>
        <w:t>Na segunda parte dessa passagem, Paulo usa uma linguagem especial para mostrar como os crentes de Corinto são como uma planta que Deus está cultivando. Paulo diz que ele é como uma pessoa que plantou sementes porque Deus o enviou para compartilhar as boas novas sobre Jesus. Apolo é como uma pessoa que regou as sementes porque Deus o enviou para continuar ensinando os crentes de Corinto. Mas da mesma maneira que Deus ajuda uma planta a crescer, Deus é a pessoa que tinha que ajudar os coríntios a acreditar nessa mensagem do evangelho e crescer em sua fé. No idioma original, Paulo usa uma palavra geral para plantar, em vez de dizer um tipo específico de semente ou maneira de plantar. Isso é porque esses detalhes não são importantes para ajudar os coríntios a entender o que Paulo quer dizer.</w:t>
      </w:r>
    </w:p>
    <w:p>
      <w:pPr/>
      <w:r>
        <w:rPr>
          <w:lang w:val="pt_PT" w:bidi="pt_PT"/>
        </w:rPr>
      </w:r>
      <w:r>
        <w:rPr>
          <w:lang w:val="pt_PT" w:bidi="pt_PT"/>
        </w:rPr>
        <w:t>Pare aqui e discutam esta pergunta em grupo: em sua cultura, qual é a melhor maneira de falar sobre essa ideia de plantar sementes e cuidar delas para que elas cresçam? Pause este áudio aqui.</w:t>
      </w:r>
    </w:p>
    <w:p>
      <w:pPr/>
      <w:r>
        <w:rPr>
          <w:lang w:val="pt_PT" w:bidi="pt_PT"/>
        </w:rPr>
      </w:r>
      <w:r>
        <w:rPr>
          <w:lang w:val="pt_PT" w:bidi="pt_PT"/>
        </w:rPr>
        <w:t>Paulo dá a conclusão importante de tudo o que ele tem dito. Paulo diz: “Então a pessoa que planta e a pessoa que rega não são importantes”. Em vez disso, Deus é a pessoa importante, porque Deus é aquele que faz as sementes crescer.</w:t>
      </w:r>
    </w:p>
    <w:p>
      <w:pPr/>
      <w:r>
        <w:rPr>
          <w:lang w:val="pt_PT" w:bidi="pt_PT"/>
        </w:rPr>
      </w:r>
      <w:r>
        <w:rPr>
          <w:lang w:val="pt_PT" w:bidi="pt_PT"/>
        </w:rPr>
        <w:t>Paulo diz que a pessoa que planta e a pessoa que rega são uma, ou têm o mesmo propósito ou objetivo. Paulo não diz que essas pessoas são as mesmas. Deus dá a cada pessoa uma tarefa diferente. Todos trabalham juntos para ajudar com o que Deus está cultivando. E assim como um mestre contrata pessoas para trabalhar juntas em um trabalho, Paulo diz que Deus um dia dará a cada pessoa um salário, ou pagamento, pelo labor, ou trabalho que elas fazem para Deus. Quando Paulo diz que “cada um receberá seu próprio pagamento”, Paulo acredita que Deus pagará Apolo e Paulo de forma diferente. Apenas Deus sabe como ele pagará ou recompensará as pessoas por seu trabalho. É importante entender que a palavra “recompensar” ou “pagamento” não significa algo que Deus dá a uma pessoa na terra. Na verdade, Paulo nos lembra em outras cartas que seguir a Cristo muitas vezes leva ao sofrimento ou dificuldade na terra. Paulo também não está falando sobre as pessoas honrando os crentes na terra. Na verdade, Paulo acabou de dizer aos coríntios para não seguir ou honrar certas pessoas, mas em vez disso honrar a Deus. Paulo quer dizer que Deus recompensará as pessoas quando Cristo retornar para a terra para julgar todas as pessoas e estabelecer seu reino perfeito.</w:t>
      </w:r>
    </w:p>
    <w:p>
      <w:pPr/>
      <w:r>
        <w:rPr>
          <w:lang w:val="pt_PT" w:bidi="pt_PT"/>
        </w:rPr>
      </w:r>
      <w:r>
        <w:rPr>
          <w:lang w:val="pt_PT" w:bidi="pt_PT"/>
        </w:rPr>
        <w:t>Pare aqui e discutam esta pergunta em grupo: em sua cultura, as pessoas estão mais preocupadas em obter dinheiro e posses nessa vida, ou elas estão mais preocupadas com o que acontecerá com elas depois que morrem? Em sua tradução, como vocês podem mostrar que Paulo quer dizer que Deus recompensará ou pagará os crentes na próxima vida com Cristo? Pause este áudio aqui.</w:t>
      </w:r>
    </w:p>
    <w:p>
      <w:pPr/>
      <w:r>
        <w:rPr>
          <w:lang w:val="pt_PT" w:bidi="pt_PT"/>
        </w:rPr>
      </w:r>
      <w:r>
        <w:rPr>
          <w:lang w:val="pt_PT" w:bidi="pt_PT"/>
        </w:rPr>
        <w:t>Na terceira parte da passagem, Paulo lembra aos coríntios mais uma vez que Apolo e Paulo são os colegas de trabalho de Deus, ou pessoas que trabalham juntas para Deus.</w:t>
      </w:r>
    </w:p>
    <w:p>
      <w:pPr/>
      <w:r>
        <w:rPr>
          <w:lang w:val="pt_PT" w:bidi="pt_PT"/>
        </w:rPr>
      </w:r>
      <w:r>
        <w:rPr>
          <w:lang w:val="pt_PT" w:bidi="pt_PT"/>
        </w:rPr>
        <w:t>Pare aqui e discutam esta pergunta em grupo: como vocês deixarão claro em sua tradução que Apolo e Paulo trabalham para Deus, não com Deus. Deus está no comando, e Apolo e Paulo são apenas os servos de Deus. Se necessário, pensem nas histórias que vocês contaram na etapa dois para ver quais palavras e frases vocês usaram para descrever as pessoas responsáveis e as pessoas que trabalhavam para elas, ou serviam às pessoas responsáveis. Pause este áudio aqui.</w:t>
      </w:r>
    </w:p>
    <w:p>
      <w:pPr/>
      <w:r>
        <w:rPr>
          <w:lang w:val="pt_PT" w:bidi="pt_PT"/>
        </w:rPr>
      </w:r>
      <w:r>
        <w:rPr>
          <w:lang w:val="pt_PT" w:bidi="pt_PT"/>
        </w:rPr>
        <w:t>Paulo apresenta uma linguagem especial diferente. Paulo diz que os crentes de Corinto são como um campo que pertence a Deus. Paulo também diz que os crentes de Corinto são como um edifício que pertence a Deus. Esse campo é o tipo de campo em que as pessoas plantam colheitas. Paulo está dizendo que Deus possui os crentes como se alguém possuísse um campo com colheitas e possuísse um edifício. Ao falar sobre os crentes como um campo e um edifício, Paulo novamente deixa claro que os crentes não devem se dividir. Em vez disso, os crentes devem seguir a Cristo juntos como uma igreja.</w:t>
      </w:r>
    </w:p>
    <w:p>
      <w:pPr/>
      <w:r>
        <w:rPr>
          <w:lang w:val="pt_PT" w:bidi="pt_PT"/>
        </w:rPr>
      </w:r>
      <w:r>
        <w:rPr>
          <w:lang w:val="pt_PT" w:bidi="pt_PT"/>
        </w:rPr>
        <w:t>Agora, o grupo deve fazer o roteiro, desenhar ou usar objetos para visualizar a passagem e a atuação nela. Enquanto vocês fazem isso, vocês podem querer usar desenhos, objetos ou até mesmo pessoas para representar Paulo, Apolo, os crentes em Corinto e Deus.</w:t>
      </w:r>
    </w:p>
    <w:p>
      <w:pPr/>
      <w:r>
        <w:rPr>
          <w:lang w:val="pt_PT" w:bidi="pt_PT"/>
        </w:rPr>
      </w:r>
      <w:r>
        <w:rPr>
          <w:lang w:val="pt_PT" w:bidi="pt_PT"/>
        </w:rPr>
        <w:t>Escolha pessoas, desenhos ou objetos para cada um ser um desses. Enquanto vocês começam a recontar a história dessa parte da carta, lembrem-se de que Paulo está usando ideias diferentes, como sementes e edifícios, tudo para ajudar os coríntios a entender uma coisa principal: que Deus é o único que as pessoas devem honrar. Vocês podem encenar Paulo plantando uma semente, Apolo regando essa semente e Deus fazendo a semente crescer. Vocês também podem encenar os coríntios sendo um campo juntos, talvez fazendo com que eles se deitem no chão. Então vocês podem fazer a pessoa que interpreta Deus fazer algumas dessas pessoas se levantar e então posicioná-las na forma de um edifício.</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3.5–9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Apolo</w:t>
      </w:r>
    </w:p>
    <w:p>
      <w:pPr>
        <w:pStyle w:val="ListBullet"/>
        <w:spacing w:line="240" w:lineRule="auto"/>
        <w:ind w:left="720"/>
      </w:pPr>
      <w:r>
        <w:rPr>
          <w:lang w:val="pt_PT" w:bidi="pt_PT"/>
        </w:rPr>
      </w:r>
      <w:r>
        <w:rPr>
          <w:lang w:val="pt_PT" w:bidi="pt_PT"/>
        </w:rPr>
        <w:t>Os crentes em Corinto</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parte, Paulo explica aos crentes de Corinto que ele e Apolo não são importantes. Apolo e Paulo são apenas servos que o Senhor enviou para Corinto para contar aos coríntios sobre Cristo.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parte, Paulo usa uma linguagem especial para mostrar que Deus é aquele que é verdadeiramente importante. Paulo diz que quando veio para Corinto e contou a eles sobre o evangelho, Paulo era como alguém que plantou uma semente no chão. E Paulo diz que quando Apolo continuou a ensinar os coríntios depois que ele saiu, Apolo era como uma pessoa que regou a semente no chão. Finalmente, Paulo diz que assim como apenas Deus pode fazer uma planta crescer, apenas Deus era aquele que faz com que os coríntios cresçam espiritualmente.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crentes de Corinto: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parte, Paulo diz mais uma vez como Apolo e ele trabalhavam juntos para Deus. Isso significa que Apolo e Paulo não competem uns contra os outros. Então Paulo usa um tipo diferente de linguagem especial. Paulo diz que os crentes em Corinto também são como um campo em que as pessoas plantam colheitas. E juntos, os crentes são como uma estrutura que Deus está construindo.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Apolo: “O que você está sentindo ou pensando?” A pessoa pode responder coisas como:</w:t>
      </w:r>
    </w:p>
    <w:p>
      <w:pPr>
        <w:pStyle w:val="ListBullet"/>
        <w:spacing w:line="240" w:lineRule="auto"/>
        <w:ind w:left="720"/>
      </w:pPr>
      <w:r>
        <w:rPr>
          <w:lang w:val="pt_PT" w:bidi="pt_PT"/>
        </w:rPr>
      </w:r>
      <w:r>
        <w:rPr>
          <w:lang w:val="pt_PT" w:bidi="pt_PT"/>
        </w:rPr>
        <w:t>Agora pergunte à pessoa que interpreta Deus: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3.5–9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Paulo diz que ele e Apolo são servos de Deus. A palavra para servo nesse caso é um homem ou uma mulher que trabalha para outra pessoa. Esse trabalhador não é um escravo que outra pessoa força a trabalhar para ela. Se você é um servo, você geralmente tem uma posição baixa na comunidade.</w:t>
      </w:r>
    </w:p>
    <w:p>
      <w:pPr/>
      <w:r>
        <w:rPr>
          <w:lang w:val="pt_PT" w:bidi="pt_PT"/>
        </w:rPr>
      </w:r>
      <w:r>
        <w:rPr>
          <w:lang w:val="pt_PT" w:bidi="pt_PT"/>
        </w:rPr>
        <w:t xml:space="preserve">Pare aqui e discuta como um grupo qual palavra ou frase você usará para </w:t>
      </w:r>
      <w:r>
        <w:rPr>
          <w:b/>
          <w:lang w:val="pt_PT" w:bidi="pt_PT"/>
        </w:rPr>
        <w:t>servo</w:t>
      </w:r>
      <w:r>
        <w:rPr>
          <w:lang w:val="pt_PT" w:bidi="pt_PT"/>
        </w:rPr>
        <w:t>. Procure servo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Deus ajudou os coríntios a </w:t>
      </w:r>
      <w:r>
        <w:rPr>
          <w:b/>
          <w:lang w:val="pt_PT" w:bidi="pt_PT"/>
        </w:rPr>
        <w:t>acreditar</w:t>
      </w:r>
      <w:r>
        <w:rPr>
          <w:lang w:val="pt_PT" w:bidi="pt_PT"/>
        </w:rPr>
        <w:t xml:space="preserve"> em Cristo por meio das coisas que Paulo e Apolo ensinaram. Use a mesma palavra ou frase para acreditar que vocês usaram em passagens anteriores. Para mais informações sobre </w:t>
      </w:r>
      <w:r>
        <w:rPr>
          <w:lang w:val="pt_PT" w:bidi="pt_PT"/>
        </w:rPr>
        <w:t>crença</w:t>
      </w:r>
      <w:r>
        <w:rPr>
          <w:lang w:val="pt_PT" w:bidi="pt_PT"/>
        </w:rPr>
        <w:t>, consulte o Glossário Mestre.</w:t>
      </w:r>
    </w:p>
    <w:p>
      <w:pPr/>
      <w:r>
        <w:rPr>
          <w:lang w:val="pt_PT" w:bidi="pt_PT"/>
        </w:rPr>
      </w:r>
      <w:r>
        <w:rPr>
          <w:lang w:val="pt_PT" w:bidi="pt_PT"/>
        </w:rPr>
        <w:t xml:space="preserve">Paulo diz que o </w:t>
      </w:r>
      <w:r>
        <w:rPr>
          <w:b/>
          <w:lang w:val="pt_PT" w:bidi="pt_PT"/>
        </w:rPr>
        <w:t>Senhor</w:t>
      </w:r>
      <w:r>
        <w:rPr>
          <w:lang w:val="pt_PT" w:bidi="pt_PT"/>
        </w:rPr>
        <w:t xml:space="preserve"> </w:t>
      </w:r>
      <w:r>
        <w:rPr>
          <w:b/>
          <w:lang w:val="pt_PT" w:bidi="pt_PT"/>
        </w:rPr>
        <w:t>designou</w:t>
      </w:r>
      <w:r>
        <w:rPr>
          <w:lang w:val="pt_PT" w:bidi="pt_PT"/>
        </w:rPr>
        <w:t xml:space="preserve"> Apolo e Paulo para ensinar aos coríntios o evangelho. Use a mesma palavra para Senhor que vocês usaram em passagens anteriores, e consulte </w:t>
      </w:r>
      <w:r>
        <w:rPr>
          <w:lang w:val="pt_PT" w:bidi="pt_PT"/>
        </w:rPr>
        <w:t>Senhor</w:t>
      </w:r>
      <w:r>
        <w:rPr>
          <w:lang w:val="pt_PT" w:bidi="pt_PT"/>
        </w:rPr>
        <w:t xml:space="preserve"> no Glossário Mestre para mais informações. Designar significa dar a alguém uma tarefa ou trabalho específico para fazer.</w:t>
      </w:r>
    </w:p>
    <w:p>
      <w:pPr/>
      <w:r>
        <w:rPr>
          <w:lang w:val="pt_PT" w:bidi="pt_PT"/>
        </w:rPr>
      </w:r>
      <w:r>
        <w:rPr>
          <w:lang w:val="pt_PT" w:bidi="pt_PT"/>
        </w:rPr>
        <w:t xml:space="preserve">Pare aqui e discutam em grupo qual palavra ou frase vocês usarão para </w:t>
      </w:r>
      <w:r>
        <w:rPr>
          <w:b/>
          <w:lang w:val="pt_PT" w:bidi="pt_PT"/>
        </w:rPr>
        <w:t>designado</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Paulo fala sobre como o trabalho que ele e Apolo fizeram entre os coríntios era como </w:t>
      </w:r>
      <w:r>
        <w:rPr>
          <w:b/>
          <w:lang w:val="pt_PT" w:bidi="pt_PT"/>
        </w:rPr>
        <w:t>plantar</w:t>
      </w:r>
      <w:r>
        <w:rPr>
          <w:lang w:val="pt_PT" w:bidi="pt_PT"/>
        </w:rPr>
        <w:t xml:space="preserve"> e </w:t>
      </w:r>
      <w:r>
        <w:rPr>
          <w:b/>
          <w:lang w:val="pt_PT" w:bidi="pt_PT"/>
        </w:rPr>
        <w:t>regar</w:t>
      </w:r>
      <w:r>
        <w:rPr>
          <w:lang w:val="pt_PT" w:bidi="pt_PT"/>
        </w:rPr>
        <w:t xml:space="preserve"> sementes para que Deus as faça </w:t>
      </w:r>
      <w:r>
        <w:rPr>
          <w:b/>
          <w:lang w:val="pt_PT" w:bidi="pt_PT"/>
        </w:rPr>
        <w:t>crescer</w:t>
      </w:r>
      <w:r>
        <w:rPr>
          <w:lang w:val="pt_PT" w:bidi="pt_PT"/>
        </w:rPr>
        <w:t xml:space="preserve">. Uma </w:t>
      </w:r>
      <w:r>
        <w:rPr>
          <w:b/>
          <w:lang w:val="pt_PT" w:bidi="pt_PT"/>
        </w:rPr>
        <w:t>semente</w:t>
      </w:r>
      <w:r>
        <w:rPr>
          <w:lang w:val="pt_PT" w:bidi="pt_PT"/>
        </w:rPr>
        <w:t xml:space="preserve"> é a pequena parte de uma planta da qual uma nova planta pode crescer. As pessoas podem coletar as sementes de uma planta e colocá-la no solo para cultivar mais plantas. Quando uma pessoa faz isso, é chamado de plantar. Depois que a pessoa coloca a semente no solo, alguém deve colocar regularmente água suficiente no solo para ajudar a planta a crescer. Isso é chamado de regar. No idioma original dessa parte da carta, Paulo não usa a palavra para semente, mas vocês podem usá-la se precisarem ser claros sobre as coisas que eles estão plantando e regando.</w:t>
      </w:r>
    </w:p>
    <w:p>
      <w:pPr/>
      <w:r>
        <w:rPr>
          <w:lang w:val="pt_PT" w:bidi="pt_PT"/>
        </w:rPr>
      </w:r>
      <w:r>
        <w:rPr>
          <w:lang w:val="pt_PT" w:bidi="pt_PT"/>
        </w:rPr>
        <w:t xml:space="preserve">Pare aqui e discutam em grupo quais palavras ou frases vocês usarão para </w:t>
      </w:r>
      <w:r>
        <w:rPr>
          <w:b/>
          <w:lang w:val="pt_PT" w:bidi="pt_PT"/>
        </w:rPr>
        <w:t>plantar</w:t>
      </w:r>
      <w:r>
        <w:rPr>
          <w:lang w:val="pt_PT" w:bidi="pt_PT"/>
        </w:rPr>
        <w:t xml:space="preserve">, </w:t>
      </w:r>
      <w:r>
        <w:rPr>
          <w:b/>
          <w:lang w:val="pt_PT" w:bidi="pt_PT"/>
        </w:rPr>
        <w:t>água</w:t>
      </w:r>
      <w:r>
        <w:rPr>
          <w:lang w:val="pt_PT" w:bidi="pt_PT"/>
        </w:rPr>
        <w:t xml:space="preserve"> e </w:t>
      </w:r>
      <w:r>
        <w:rPr>
          <w:b/>
          <w:lang w:val="pt_PT" w:bidi="pt_PT"/>
        </w:rPr>
        <w:t>crescer</w:t>
      </w:r>
      <w:r>
        <w:rPr>
          <w:lang w:val="pt_PT" w:bidi="pt_PT"/>
        </w:rPr>
        <w:t xml:space="preserve">. Procure </w:t>
      </w:r>
      <w:r>
        <w:rPr>
          <w:lang w:val="pt_PT" w:bidi="pt_PT"/>
        </w:rPr>
        <w:t>semente</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diz que Deus dará a cada pessoa uma </w:t>
      </w:r>
      <w:r>
        <w:rPr>
          <w:b/>
          <w:lang w:val="pt_PT" w:bidi="pt_PT"/>
        </w:rPr>
        <w:t>recompensa</w:t>
      </w:r>
      <w:r>
        <w:rPr>
          <w:lang w:val="pt_PT" w:bidi="pt_PT"/>
        </w:rPr>
        <w:t xml:space="preserve"> ou </w:t>
      </w:r>
      <w:r>
        <w:rPr>
          <w:b/>
          <w:lang w:val="pt_PT" w:bidi="pt_PT"/>
        </w:rPr>
        <w:t>pagamento</w:t>
      </w:r>
      <w:r>
        <w:rPr>
          <w:lang w:val="pt_PT" w:bidi="pt_PT"/>
        </w:rPr>
        <w:t xml:space="preserve"> por seu </w:t>
      </w:r>
      <w:r>
        <w:rPr>
          <w:b/>
          <w:lang w:val="pt_PT" w:bidi="pt_PT"/>
        </w:rPr>
        <w:t>trabalho</w:t>
      </w:r>
      <w:r>
        <w:rPr>
          <w:lang w:val="pt_PT" w:bidi="pt_PT"/>
        </w:rPr>
        <w:t>. Uma recompensa é algo que alguém dá a vocês por causa de algo que vocês fizeram ou ganharam. Geralmente, uma recompensa é algo bom, mas se vocês fazem algo errado, podem obter uma recompensa ruim, ou punição. Trabalhar significa labutar. Se alguém dá a vocês uma recompensa por seu trabalho, geralmente significa um tipo de pagamento pelo trabalho que vocês fizeram por ele.</w:t>
      </w:r>
    </w:p>
    <w:p>
      <w:pPr/>
      <w:r>
        <w:rPr>
          <w:lang w:val="pt_PT" w:bidi="pt_PT"/>
        </w:rPr>
      </w:r>
      <w:r>
        <w:rPr>
          <w:lang w:val="pt_PT" w:bidi="pt_PT"/>
        </w:rPr>
        <w:t xml:space="preserve">Pare aqui e discutam em grupo quais palavras ou frases vocês usarão para </w:t>
      </w:r>
      <w:r>
        <w:rPr>
          <w:b/>
          <w:lang w:val="pt_PT" w:bidi="pt_PT"/>
        </w:rPr>
        <w:t>recompensa</w:t>
      </w:r>
      <w:r>
        <w:rPr>
          <w:lang w:val="pt_PT" w:bidi="pt_PT"/>
        </w:rPr>
        <w:t xml:space="preserve"> e </w:t>
      </w:r>
      <w:r>
        <w:rPr>
          <w:b/>
          <w:lang w:val="pt_PT" w:bidi="pt_PT"/>
        </w:rPr>
        <w:t>trabalho</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Paulo diz que os crentes de Corinto são como o </w:t>
      </w:r>
      <w:r>
        <w:rPr>
          <w:b/>
          <w:lang w:val="pt_PT" w:bidi="pt_PT"/>
        </w:rPr>
        <w:t>campo</w:t>
      </w:r>
      <w:r>
        <w:rPr>
          <w:lang w:val="pt_PT" w:bidi="pt_PT"/>
        </w:rPr>
        <w:t xml:space="preserve"> de Deus e também como o </w:t>
      </w:r>
      <w:r>
        <w:rPr>
          <w:b/>
          <w:lang w:val="pt_PT" w:bidi="pt_PT"/>
        </w:rPr>
        <w:t>edifício</w:t>
      </w:r>
      <w:r>
        <w:rPr>
          <w:lang w:val="pt_PT" w:bidi="pt_PT"/>
        </w:rPr>
        <w:t xml:space="preserve"> de Deus. Um campo é um pedaço de terra que as pessoas usam para cultivar colheitas ou árvores para produzir comida. No idioma original, essa palavra específica para campo é usada apenas como linguagem especial para como Deus cuida e nutre seu povo. Não significa terra real. Da mesma forma, no idioma original, a palavra edifício significa construir, ou montar, uma estrutura da qual Deus pode viver dentro. Paulo está usando essa palavra para descrever como Deus está mudando a maneira como os crentes de Corinto pensam e agem, a fim de mostrar aos incrédulos como Deus realmente é.</w:t>
      </w:r>
    </w:p>
    <w:p>
      <w:pPr/>
      <w:r>
        <w:rPr>
          <w:lang w:val="pt_PT" w:bidi="pt_PT"/>
        </w:rPr>
      </w:r>
      <w:r>
        <w:rPr>
          <w:lang w:val="pt_PT" w:bidi="pt_PT"/>
        </w:rPr>
        <w:t xml:space="preserve">Pare aqui e discutam em grupo quais palavras ou frases vocês usarão para </w:t>
      </w:r>
      <w:r>
        <w:rPr>
          <w:b/>
          <w:lang w:val="pt_PT" w:bidi="pt_PT"/>
        </w:rPr>
        <w:t>campo</w:t>
      </w:r>
      <w:r>
        <w:rPr>
          <w:lang w:val="pt_PT" w:bidi="pt_PT"/>
        </w:rPr>
        <w:t xml:space="preserve"> e </w:t>
      </w:r>
      <w:r>
        <w:rPr>
          <w:b/>
          <w:lang w:val="pt_PT" w:bidi="pt_PT"/>
        </w:rPr>
        <w:t>edifício</w:t>
      </w:r>
      <w:r>
        <w:rPr>
          <w:lang w:val="pt_PT" w:bidi="pt_PT"/>
        </w:rPr>
        <w:t>. Se você já traduziu essa palavra em outro livro da Bíblia, use a mesma palavra que você usou lá.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3:10–17</w:t>
      </w:r>
      <w:r>
        <w:rPr>
          <w:lang w:val="pt_PT" w:bidi="pt_PT"/>
        </w:rPr>
      </w:r>
    </w:p>
    <w:p>
      <w:pPr>
        <w:pStyle w:val="Heading3"/>
      </w:pPr>
      <w:r>
        <w:rPr>
          <w:lang w:val="pt_PT" w:bidi="pt_PT"/>
        </w:rPr>
        <w:t>Ouvir e Sentir</w:t>
      </w:r>
    </w:p>
    <w:p>
      <w:pPr/>
      <w:r>
        <w:rPr>
          <w:lang w:val="pt_PT" w:bidi="pt_PT"/>
        </w:rPr>
      </w:r>
      <w:r>
        <w:rPr>
          <w:lang w:val="pt_PT" w:bidi="pt_PT"/>
        </w:rPr>
        <w:t>Nesta etapa, ouçam 1 Coríntios 3.10–17 e guardem em seus corações.</w:t>
      </w:r>
    </w:p>
    <w:p>
      <w:pPr/>
      <w:r>
        <w:rPr>
          <w:lang w:val="pt_PT" w:bidi="pt_PT"/>
        </w:rPr>
      </w:r>
      <w:r>
        <w:rPr>
          <w:lang w:val="pt_PT" w:bidi="pt_PT"/>
        </w:rPr>
        <w:t>Ouçam uma versão em áudio de 1 Coríntios 3.10–17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3.10–17 na tradução mais fácil de entender.</w:t>
      </w:r>
    </w:p>
    <w:p>
      <w:pPr/>
      <w:r>
        <w:rPr>
          <w:lang w:val="pt_PT" w:bidi="pt_PT"/>
        </w:rPr>
      </w:r>
      <w:r>
        <w:rPr>
          <w:lang w:val="pt_PT" w:bidi="pt_PT"/>
        </w:rPr>
        <w:t>Paulo continua escrevendo sua carta para a igreja em Corinto, onde os crentes têm discutido sobre quem é o melhor mestre. No final da parte anterior de sua carta, Paulo começou a comparar a comunidade da igreja em Corinto a um edifício que Deus está construindo.</w:t>
      </w:r>
    </w:p>
    <w:p>
      <w:pPr/>
      <w:r>
        <w:rPr>
          <w:lang w:val="pt_PT" w:bidi="pt_PT"/>
        </w:rPr>
      </w:r>
      <w:r>
        <w:rPr>
          <w:lang w:val="pt_PT" w:bidi="pt_PT"/>
        </w:rPr>
        <w:t>Nessa parte de sua carta, Paulo continua falando sobre essa estrutura. Paulo diz que Deus deu a ele a graça, ou capacidade, para lançar o fundamento desse edifício. Paulo não merecia a capacidade de lançar esse fundamento, mas Deus deu a ele a capacidade porque Deus é bondoso. Quando alguém lança um fundamento, ele faz a primeira parte de um edifício, sobre o qual as pessoas podem construir o resto do edifício. O fundamento precisa ser firme para que o edifício permaneça firme.</w:t>
      </w:r>
    </w:p>
    <w:p>
      <w:pPr/>
      <w:r>
        <w:rPr>
          <w:lang w:val="pt_PT" w:bidi="pt_PT"/>
        </w:rPr>
      </w:r>
      <w:r>
        <w:rPr>
          <w:lang w:val="pt_PT" w:bidi="pt_PT"/>
        </w:rPr>
        <w:t xml:space="preserve">Pare aqui e olhe para uma foto de um </w:t>
      </w:r>
      <w:r>
        <w:rPr>
          <w:lang w:val="pt_PT" w:bidi="pt_PT"/>
        </w:rPr>
        <w:t>fundamento de um edifício</w:t>
      </w:r>
      <w:r>
        <w:rPr>
          <w:lang w:val="pt_PT" w:bidi="pt_PT"/>
        </w:rPr>
        <w:t xml:space="preserve"> do tempo de Paulo. Pause este áudio aqui.</w:t>
      </w:r>
    </w:p>
    <w:p>
      <w:pPr/>
      <w:r>
        <w:rPr>
          <w:lang w:val="pt_PT" w:bidi="pt_PT"/>
        </w:rPr>
      </w:r>
      <w:r>
        <w:rPr>
          <w:lang w:val="pt_PT" w:bidi="pt_PT"/>
        </w:rPr>
        <w:t>Parem aqui e discutam esta pergunta em grupo: em sua cultura, quando vocês querem construir um edifício firme que dure muito tempo, o que vocês colocam primeiro? Vocês fazem um fundamento utilizando algo como pedras ou concreto? Vocês colocam postes profundamente no chão, ou erguem uma coluna central? Pause este áudio aqui.</w:t>
      </w:r>
    </w:p>
    <w:p>
      <w:pPr/>
      <w:r>
        <w:rPr>
          <w:lang w:val="pt_PT" w:bidi="pt_PT"/>
        </w:rPr>
      </w:r>
      <w:r>
        <w:rPr>
          <w:lang w:val="pt_PT" w:bidi="pt_PT"/>
        </w:rPr>
        <w:t>Paulo diz que ele construiu esse fundamento como um construtor sábio, ou alguém que sabe como construir uma estrutura sólida. Aqui, Paulo está falando sobre quando ele veio para Corinto e contou às pessoas sobre Cristo e sua morte na cruz pela primeira vez. Os coríntios nunca haviam ouvido essas verdades sobre o plano de Deus antes. Mas por meio do ensinamento de Paulo, algumas das pessoas em Corinto se tornaram crentes, ou pessoas que seguem a Cristo. O grupo de novos crentes se tornou a igreja em Corinto. Paulo diz que o próprio Jesus Cristo é o fundamento da igreja. Embora outras pessoas, além de Paulo, continuem ensinando a comunidade de crentes, as pessoas crescem espiritualmente fortes porque conhecem o próprio Cristo e o seguem.</w:t>
      </w:r>
    </w:p>
    <w:p>
      <w:pPr/>
      <w:r>
        <w:rPr>
          <w:lang w:val="pt_PT" w:bidi="pt_PT"/>
        </w:rPr>
      </w:r>
      <w:r>
        <w:rPr>
          <w:lang w:val="pt_PT" w:bidi="pt_PT"/>
        </w:rPr>
        <w:t>Paulo agora dá uma advertência forte. Cada pessoa que ensina ou lidera na igreja deve ter muito cuidado com o que ensina. Ensinar é como construir o fundamento de um edifício. Ninguém pode colocar um fundamento diferente daquele que Deus já estabeleceu, que é Jesus Cristo. Paulo está advertindo as pessoas a não ensinarem ou fazerem coisas que não estejam de acordo com o verdadeiro ensinamento sobre Jesus Cristo e sua crucificação.</w:t>
      </w:r>
    </w:p>
    <w:p>
      <w:pPr/>
      <w:r>
        <w:rPr>
          <w:lang w:val="pt_PT" w:bidi="pt_PT"/>
        </w:rPr>
      </w:r>
      <w:r>
        <w:rPr>
          <w:lang w:val="pt_PT" w:bidi="pt_PT"/>
        </w:rPr>
        <w:t>Parem aqui e discutam essa pergunta em grupo: contem uma história sobre alguém que construiu em um fundamento ruim. Talvez eles tenham construído na areia em vez de pedra, ou colocado seus postes sobre o solo em vez de cavar profundamente. Por que eles construíram de maneira inadequada a estrutura? O que aconteceu com a estrutura que eles construíram mal? Pause este áudio aqui.</w:t>
      </w:r>
    </w:p>
    <w:p>
      <w:pPr/>
      <w:r>
        <w:rPr>
          <w:lang w:val="pt_PT" w:bidi="pt_PT"/>
        </w:rPr>
      </w:r>
      <w:r>
        <w:rPr>
          <w:lang w:val="pt_PT" w:bidi="pt_PT"/>
        </w:rPr>
        <w:t>Paulo continua falando sobre a igreja, ou comunidade de crentes, como se fosse um edifício. Paulo diz que, quando as pessoas constroem em um fundamento, alguns trabalhadores usam materiais duradouros como ouro, prata ou pedras preciosas. Outros trabalhadores usam materiais que não duram, como madeira, grama seca ou palha. Paulo quer dizer que algumas pessoas fazem ou ensinam coisas que ajudam a igreja a ouvir o Espírito de Deus e se tornar mais como Cristo. Mas outros fazem ou ensinam coisas que levam as pessoas a não seguirem bem a Cristo.</w:t>
      </w:r>
    </w:p>
    <w:p>
      <w:pPr/>
      <w:r>
        <w:rPr>
          <w:lang w:val="pt_PT" w:bidi="pt_PT"/>
        </w:rPr>
      </w:r>
      <w:r>
        <w:rPr>
          <w:lang w:val="pt_PT" w:bidi="pt_PT"/>
        </w:rPr>
        <w:t>Paulo diz que as pessoas verão o quão bem cada líder ou mestre ajudou a construir a igreja quando Cristo julgar o trabalho de cada um com fogo no “Dia”. “O Dia” é o tempo em que Cristo retornará para julgar o mundo. Deus fala sobre julgar as pessoas e coisas da mesma maneira que o fogo testa materiais para ver se eles são fortes. Paulo diz que, quando Cristo retornar para julgar o mundo, Cristo testará a qualidade do trabalho de cada pessoa para ver se é bom. Se o trabalho da pessoa for bom, Deus a recompensará. Mas se o trabalho dessa pessoa não for bom, Deus destruirá o trabalho. Entretanto, Deus salvará essa pessoa da mesma maneira que alguém escapa de um incêndio, passando rapidamente pelo fogo para escapar dele.</w:t>
      </w:r>
    </w:p>
    <w:p>
      <w:pPr/>
      <w:r>
        <w:rPr>
          <w:lang w:val="pt_PT" w:bidi="pt_PT"/>
        </w:rPr>
      </w:r>
      <w:r>
        <w:rPr>
          <w:lang w:val="pt_PT" w:bidi="pt_PT"/>
        </w:rPr>
        <w:t>Parem aqui e discutam essa pergunta em grupo: contem uma história sobre uma casa ou algum tipo de estrutura que o fogo destruiu. Que tipo de coisas nessa casa queimaram completamente no fogo? Que tipo de coisas não queimaram? Pause este áudio aqui.</w:t>
      </w:r>
    </w:p>
    <w:p>
      <w:pPr/>
      <w:r>
        <w:rPr>
          <w:lang w:val="pt_PT" w:bidi="pt_PT"/>
        </w:rPr>
      </w:r>
      <w:r>
        <w:rPr>
          <w:lang w:val="pt_PT" w:bidi="pt_PT"/>
        </w:rPr>
        <w:t>Por que é tão importante construir bem a igreja ensinando coisas boas e cuidando bem dela? Como a igreja é o templo de Deus, a igreja é o lugar onde o Espírito de Deus vive. Você se lembrará que o templo judaico era o lugar onde Deus se reunia com seu povo e onde as pessoas adoravam a Deus. Outro nome para o templo é a casa de Deus. Paulo havia ensinado os coríntios que a igreja, ou os crentes que seguem Jesus juntos, agora são o templo ou casa de Deus.</w:t>
      </w:r>
    </w:p>
    <w:p>
      <w:pPr/>
      <w:r>
        <w:rPr>
          <w:lang w:val="pt_PT" w:bidi="pt_PT"/>
        </w:rPr>
      </w:r>
      <w:r>
        <w:rPr>
          <w:lang w:val="pt_PT" w:bidi="pt_PT"/>
        </w:rPr>
        <w:t>Paulo diz que, se alguém destruir esse templo ou a comunidade de crentes, Deus destruirá essa pessoa. Essa é uma advertência muito séria. Paulo adverte que Deus destruirá qualquer um que ensine coisas que destruam a igreja. Deus destruirá qualquer um que faça os crentes se dividirem ou seguirem ideias diferentes de Cristo e sua morte na cruz. Paulo diz que isso é porque a comunidade de crentes é santa, ou separada, como o lugar especial onde o Espírito de Deus vive. A igreja é santa da mesma maneira que a estrutura do templo onde o povo judeu adorava a Deus.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3.10–17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diz que quando ensinou aos coríntios sobre Cristo pela primeira vez, ele foi como alguém que lança um fundamento sólido para que outras pessoas pudessem construir sobre esse fundamento. Paulo adverte que nenhuma pessoa pode construir sobre outro fundamento além de Jesus Cristo.</w:t>
      </w:r>
    </w:p>
    <w:p>
      <w:pPr/>
      <w:r>
        <w:rPr>
          <w:lang w:val="pt_PT" w:bidi="pt_PT"/>
        </w:rPr>
      </w:r>
      <w:r>
        <w:rPr>
          <w:b/>
          <w:lang w:val="pt_PT" w:bidi="pt_PT"/>
        </w:rPr>
        <w:t>Na segunda parte:</w:t>
      </w:r>
      <w:r>
        <w:rPr>
          <w:lang w:val="pt_PT" w:bidi="pt_PT"/>
        </w:rPr>
        <w:t xml:space="preserve"> Paulo diz que Cristo um dia recompensará as pessoas que constroem nesse edifício com materiais que permanecerão. Mas Cristo punirá as pessoas que constroem com materiais que serão destruídos no dia em que Cristo julgar essa obra.</w:t>
      </w:r>
    </w:p>
    <w:p>
      <w:pPr/>
      <w:r>
        <w:rPr>
          <w:lang w:val="pt_PT" w:bidi="pt_PT"/>
        </w:rPr>
      </w:r>
      <w:r>
        <w:rPr>
          <w:b/>
          <w:lang w:val="pt_PT" w:bidi="pt_PT"/>
        </w:rPr>
        <w:t>Na terceira parte:</w:t>
      </w:r>
      <w:r>
        <w:rPr>
          <w:lang w:val="pt_PT" w:bidi="pt_PT"/>
        </w:rPr>
        <w:t xml:space="preserve"> Paulo lembra aos coríntios que a igreja, ou a comunidade de crentes, é o templo de Deus e que o Espírito de Deus vive entre eles. Então se alguém destrói essa comunidade, Deus destruirá essa pessoa. Isso é porque a comunidade de crentes é santa, assim como o templo físico onde o povo judeu adora a Deus é santo.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O Espírito Santo de Deus</w:t>
      </w:r>
    </w:p>
    <w:p>
      <w:pPr>
        <w:pStyle w:val="ListBullet"/>
        <w:spacing w:line="240" w:lineRule="auto"/>
        <w:ind w:left="720"/>
      </w:pPr>
      <w:r>
        <w:rPr>
          <w:lang w:val="pt_PT" w:bidi="pt_PT"/>
        </w:rPr>
      </w:r>
      <w:r>
        <w:rPr>
          <w:lang w:val="pt_PT" w:bidi="pt_PT"/>
        </w:rPr>
        <w:t>Pessoas que ensinam coisas que sobreviverão ao Dia do Julgamento</w:t>
      </w:r>
    </w:p>
    <w:p>
      <w:pPr>
        <w:pStyle w:val="ListBullet"/>
        <w:spacing w:line="240" w:lineRule="auto"/>
        <w:ind w:left="720"/>
      </w:pPr>
      <w:r>
        <w:rPr>
          <w:lang w:val="pt_PT" w:bidi="pt_PT"/>
        </w:rPr>
      </w:r>
      <w:r>
        <w:rPr>
          <w:lang w:val="pt_PT" w:bidi="pt_PT"/>
        </w:rPr>
        <w:t>Pessoas que ensinam coisas que Deus destruirá no Dia do Julgamento</w:t>
      </w:r>
    </w:p>
    <w:p>
      <w:pPr>
        <w:pStyle w:val="ListBullet"/>
        <w:spacing w:line="240" w:lineRule="auto"/>
        <w:ind w:left="720"/>
      </w:pPr>
      <w:r>
        <w:rPr>
          <w:lang w:val="pt_PT" w:bidi="pt_PT"/>
        </w:rPr>
      </w:r>
      <w:r>
        <w:rPr>
          <w:lang w:val="pt_PT" w:bidi="pt_PT"/>
        </w:rPr>
        <w:t>A igreja, ou comunidade de crentes, em Corinto</w:t>
      </w:r>
    </w:p>
    <w:p>
      <w:pPr>
        <w:pStyle w:val="ListBullet"/>
        <w:spacing w:line="240" w:lineRule="auto"/>
        <w:ind w:left="720"/>
      </w:pPr>
      <w:r>
        <w:rPr>
          <w:lang w:val="pt_PT" w:bidi="pt_PT"/>
        </w:rPr>
      </w:r>
      <w:r>
        <w:rPr>
          <w:lang w:val="pt_PT" w:bidi="pt_PT"/>
        </w:rPr>
        <w:t>E a pessoa que destrói o templo de Deus</w:t>
      </w:r>
    </w:p>
    <w:p>
      <w:pPr/>
      <w:r>
        <w:rPr>
          <w:lang w:val="pt_PT" w:bidi="pt_PT"/>
        </w:rPr>
      </w:r>
      <w:r>
        <w:rPr>
          <w:lang w:val="pt_PT" w:bidi="pt_PT"/>
        </w:rPr>
        <w:t>Primeiro, pense sobre esta parte da carta de Paulo como um todo. Lembre-se de que Paulo tem escrito esta carta para a igreja em Corinto, onde os crentes têm discutido e se dividido por causa de mestres diferentes. Nesta passagem, Paulo mostrará que outros mestres podem ajudar os coríntios a continuar crescendo espiritualmente apenas se o ensinamento também construir sobre o evangelho de Jesus Cristo. E se alguém destruir a comunidade de crentes de Deus, Deus destruirá essa pessoa.</w:t>
      </w:r>
    </w:p>
    <w:p>
      <w:pPr/>
      <w:r>
        <w:rPr>
          <w:lang w:val="pt_PT" w:bidi="pt_PT"/>
        </w:rPr>
      </w:r>
      <w:r>
        <w:rPr>
          <w:lang w:val="pt_PT" w:bidi="pt_PT"/>
        </w:rPr>
        <w:t>No início da passagem, Paulo diz que foi a graça de Deus, ou dom, que permitiu que ele colocasse o fundamento do evangelho em Corinto. Paulo foi como um trabalhador que lança o fundamento de um edifício para torná-lo sólido. Muitas pessoas ajudarão a construir sobre esse fundamento, e Paulo diz que cada pessoa deve construir com cuidado. Paulo pode estar pensando especificamente em líderes na igreja de Corinto. Paulo mostrará daqui a pouco que Deus dá a todos os cristãos a responsabilidade de edificar a igreja espiritualmente.</w:t>
      </w:r>
    </w:p>
    <w:p>
      <w:pPr/>
      <w:r>
        <w:rPr>
          <w:lang w:val="pt_PT" w:bidi="pt_PT"/>
        </w:rPr>
      </w:r>
      <w:r>
        <w:rPr>
          <w:lang w:val="pt_PT" w:bidi="pt_PT"/>
        </w:rPr>
        <w:t>Paulo lembra aos coríntios que o fundamento da igreja é o próprio Jesus Cristo. Quando Paulo chama Cristo de fundamento, ele está usando uma linguagem especial do livro que o profeta Isaías escreveu no Antigo Testamento. Ali, Deus havia dito que colocaria um fundamento de pedra. Deus estava falando sobre o Messias ou salvador prometido que Deus enviaria, que é Cristo. Paulo está dizendo que o próprio Deus colocou esse fundamento enviando Paulo para falar aos coríntios sobre Cristo. Qualquer coisa que Paulo fez ou ensinou aos coríntios foi apenas por causa da graça de Deus, ou bondade. Deus também disse em Isaías que em vez de reconhecer o salvador, ou Cristo, como a pedra de fundamento, muitas pessoas tropeçariam sobre essa pedra. Essa também é uma advertência para os coríntios para não tropeçarem seguindo um falso ensinamento sobre Cristo.</w:t>
      </w:r>
    </w:p>
    <w:p>
      <w:pPr/>
      <w:r>
        <w:rPr>
          <w:lang w:val="pt_PT" w:bidi="pt_PT"/>
        </w:rPr>
      </w:r>
      <w:r>
        <w:rPr>
          <w:lang w:val="pt_PT" w:bidi="pt_PT"/>
        </w:rPr>
        <w:t>Pare aqui e discutam esta pergunta em grupo: conte uma história sobre alguém que constrói uma casa. Preste atenção às palavras que você usa para descrever o primeiro passo de colocar o fundamento para que a casa esteja firme. Se necessário, relembre o que você discutiu na etapa dois sobre como se constrói um edifício sólido em sua cultura. Pause este áudio aqui.</w:t>
      </w:r>
    </w:p>
    <w:p>
      <w:pPr/>
      <w:r>
        <w:rPr>
          <w:lang w:val="pt_PT" w:bidi="pt_PT"/>
        </w:rPr>
      </w:r>
      <w:r>
        <w:rPr>
          <w:lang w:val="pt_PT" w:bidi="pt_PT"/>
        </w:rPr>
        <w:t>Na segunda parte da passagem, Paulo fala sobre a maneira como Deus punirá ou recompensará as pessoas pela maneira como elas constroem. Aqui, Paulo não está falando apenas sobre líderes, ou mestres, na igreja. Paulo está falando sobre todos os crentes. Paulo diz que os materiais com os quais as pessoas constroem são fortes como ouro, prata e pedras preciosas, ou fracos como madeira, grama seca e palha. Paulo não está tentando mostrar como os materiais têm valores diferentes. O ponto importante é o quão bem cada material resistirá ao fogo. Isso é importante porque Paulo vai mostrar que Cristo testará o que cada pessoa construiu quando retornar para julgar o mundo. Paulo chama o retorno de Cristo de “o Dia”, ou em uma passagem anterior, "o dia de nosso Senhor". Na língua original, a ideia de “o Dia” vem do Antigo Testamento. Nessas passagens, os profetas dizem que Cristo virá para salvar os crentes e destruir a terra. Os profetas do Antigo Testamento também dizem que Cristo julgará o trabalho dos crentes com fogo. Paulo diz que se as coisas que um crente constrói sobreviverem a esse teste de fogo, Deus recompensará o construtor. Paulo também diz que se o fogo destruir ou queimar o trabalho desse crente, essa pessoa perderá sua recompensa. Paulo termina esta parte sobre fogo com um ponto importante. Paulo diz que Deus salvará do fogo o crente que construiu sobre Cristo. Paulo diz que isso é como alguém que foge de um fogo, ou como alguém que puxa outra pessoa para fora de um fogo.</w:t>
      </w:r>
    </w:p>
    <w:p>
      <w:pPr/>
      <w:r>
        <w:rPr>
          <w:lang w:val="pt_PT" w:bidi="pt_PT"/>
        </w:rPr>
      </w:r>
      <w:r>
        <w:rPr>
          <w:lang w:val="pt_PT" w:bidi="pt_PT"/>
        </w:rPr>
        <w:t>Parem aqui e discutam esta pergunta em grupo: reúnam alguns objetos diferentes para olharem juntos. Converse sobre quais objetos poderiam resistir ao fogo e quais queimariam rapidamente. Prestem atenção às palavras que vocês usam para descrever o que o fogo faz a cada objeto. Pause este áudio aqui.</w:t>
      </w:r>
    </w:p>
    <w:p>
      <w:pPr/>
      <w:r>
        <w:rPr>
          <w:lang w:val="pt_PT" w:bidi="pt_PT"/>
        </w:rPr>
      </w:r>
      <w:r>
        <w:rPr>
          <w:lang w:val="pt_PT" w:bidi="pt_PT"/>
        </w:rPr>
        <w:t>Não sabemos exatamente o que Paulo quer dizer com uma recompensa. Talvez Paulo esteja falando sobre como Deus elogiará cada pessoa pelo trabalho que ela fez. Seja o que for que Paulo queira dizer, podemos ter certeza de que os crentes sentirão grande tristeza se Deus destruir o trabalho deles pelo fogo.</w:t>
      </w:r>
    </w:p>
    <w:p>
      <w:pPr/>
      <w:r>
        <w:rPr>
          <w:lang w:val="pt_PT" w:bidi="pt_PT"/>
        </w:rPr>
      </w:r>
      <w:r>
        <w:rPr>
          <w:lang w:val="pt_PT" w:bidi="pt_PT"/>
        </w:rPr>
        <w:t>Pare aqui e discutam esta pergunta em grupo: conte uma história sobre uma pessoa cuja casa ou pertences foram queimados pelo fogo. Como a pessoa respondeu? Preste atenção à maneira como você descreve a dor e a tristeza dessa pessoa. Pause este áudio aqui.</w:t>
      </w:r>
    </w:p>
    <w:p>
      <w:pPr/>
      <w:r>
        <w:rPr>
          <w:lang w:val="pt_PT" w:bidi="pt_PT"/>
        </w:rPr>
      </w:r>
      <w:r>
        <w:rPr>
          <w:lang w:val="pt_PT" w:bidi="pt_PT"/>
        </w:rPr>
        <w:t>Na terceira parte da passagem, Paulo faz uma pergunta que não espera que os coríntios respondam. Paulo pergunta: “Vocês não sabem que são o templo de Deus onde o Espírito de Deus vive?” Paulo quer lembrar aos coríntios de algo importante que eles já devem saber. A palavra que Paulo usa aqui para templo significa a parte interna do templo, o lugar especial onde a presença de Deus vive. Juntos, os crentes são como o templo de Deus porque o Espírito Santo de Deus vive entre eles, ou neles. A cidade de Corinto tinha muitos templos para falsos deuses. Paulo está mostrando fortemente que há apenas um Deus verdadeiro. Paulo está mostrando fortemente que Deus pode ter apenas um templo em Corinto. O templo de Deus é a comunidade dos próprios crentes. É por isso que é tão importante que os crentes estejam unidos com o mesmo propósito em vez de divididos.</w:t>
      </w:r>
    </w:p>
    <w:p>
      <w:pPr/>
      <w:r>
        <w:rPr>
          <w:lang w:val="pt_PT" w:bidi="pt_PT"/>
        </w:rPr>
      </w:r>
      <w:r>
        <w:rPr>
          <w:lang w:val="pt_PT" w:bidi="pt_PT"/>
        </w:rPr>
        <w:t>Pare aqui e discutam esta pergunta em grupo: descreva uma vez em que você comparou um grupo inteiro de pessoas a uma coisa como um edifício ou um animal. Preste atenção a como você comparou o grupo de pessoas à coisa e converse sobre como você comparará o grupo de crentes ao templo de Deus. Pause este áudio aqui.</w:t>
      </w:r>
    </w:p>
    <w:p>
      <w:pPr/>
      <w:r>
        <w:rPr>
          <w:lang w:val="pt_PT" w:bidi="pt_PT"/>
        </w:rPr>
      </w:r>
      <w:r>
        <w:rPr>
          <w:lang w:val="pt_PT" w:bidi="pt_PT"/>
        </w:rPr>
        <w:t>Paulo diz que se alguém destruir o templo de Deus, Deus destruirá essa pessoa. Quando Paulo diz o templo, ele quer dizer especificamente a comunidade de crentes. Não sabemos o que Paulo queria dizer quando ele falou sobre destruir o templo de Deus. Talvez Paulo quisesse dizer que as pessoas causariam divisões por causa de liderança ou coisas específicas nas quais as pessoas acreditavam. Ou talvez Paulo estivesse advertindo contra o ensino de coisas falsas que acrescentavam à mensagem de Deus ou retiravam da mensagem de Deus. Seja o que for que Paulo queira dizer, ele afirma que, quando Cristo retornar, Deus destruirá ou arruinará aquele que destrói o templo de Deus.</w:t>
      </w:r>
    </w:p>
    <w:p>
      <w:pPr/>
      <w:r>
        <w:rPr>
          <w:lang w:val="pt_PT" w:bidi="pt_PT"/>
        </w:rPr>
      </w:r>
      <w:r>
        <w:rPr>
          <w:lang w:val="pt_PT" w:bidi="pt_PT"/>
        </w:rPr>
        <w:t>Finalmente, Paulo lembra à igreja de Corinto mais uma vez que eles são o templo de Deus. Na língua original, Paulo deixa claro que esse templo é uma coisa, não muitas coisas. Paulo deixa claro que muitos crentes juntos são um templo. Paulo termina esta passagem dizendo que esse templo é santo, porque é onde Deus vive.</w:t>
      </w:r>
    </w:p>
    <w:p>
      <w:pPr/>
      <w:r>
        <w:rPr>
          <w:lang w:val="pt_PT" w:bidi="pt_PT"/>
        </w:rPr>
      </w:r>
      <w:r>
        <w:rPr>
          <w:lang w:val="pt_PT" w:bidi="pt_PT"/>
        </w:rPr>
        <w:t>Agora, o grupo deve fazer o roteiro, desenhar ou usar objetos para visualizar a passagem e a atuação nela. Enquanto vocês fazem isso, vocês podem querer usar desenhos, objetos ou até mesmo pessoas para representar Paulo, Deus, Jesus Cristo, o Espírito Santo de Deus, pessoas que ensinam coisas que resistirão ao Dia do Julgamento, pessoas que ensinam coisas que Deus destruirá no Dia do Julgamento, a igreja ou comunidade de crentes em Corinto e a pessoa que destrói o templo de Deus.</w:t>
      </w:r>
    </w:p>
    <w:p>
      <w:pPr/>
      <w:r>
        <w:rPr>
          <w:lang w:val="pt_PT" w:bidi="pt_PT"/>
        </w:rPr>
      </w:r>
      <w:r>
        <w:rPr>
          <w:lang w:val="pt_PT" w:bidi="pt_PT"/>
        </w:rPr>
        <w:t>Escolha pessoas, desenhos ou objetos para cada um ser um desses. Enquanto vocês começam a recontar a história desses versículos, lembrem-se de que Paulo está usando essas ideias diferentes sobre colocar um fundamento e construir um edifício para descrever a igreja de Deus, ou a comunidade de crentes. Vocês podem mostrar Paulo colocando o fundamento do edifício e depois pessoas diferentes construindo com materiais bons ou materiais ruins sobre esse fundamento. Vocês também podem mostrar Cristo retornando para testar esse edifício com fogo. Vocês podem desejar mostrar a Deus recompensando as pessoas pelo bom trabalho que elas fizeram ou punindo-as queimando seu trabalho. Vocês também podem mostrar os crentes se reunindo em um grupo para representar o templo de Deus com o Espírito Santo de Deus entre eles. E finalmente, vocês podem mostrar alguém tentando destruir a igreja, ou o corpo de crentes, e então Deus destruindo essa pessoa.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3.10–17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O Espírito Santo de Deus</w:t>
      </w:r>
    </w:p>
    <w:p>
      <w:pPr>
        <w:pStyle w:val="ListBullet"/>
        <w:spacing w:line="240" w:lineRule="auto"/>
        <w:ind w:left="720"/>
      </w:pPr>
      <w:r>
        <w:rPr>
          <w:lang w:val="pt_PT" w:bidi="pt_PT"/>
        </w:rPr>
      </w:r>
      <w:r>
        <w:rPr>
          <w:lang w:val="pt_PT" w:bidi="pt_PT"/>
        </w:rPr>
        <w:t>Pessoas que ensinam coisas que sobreviverão ao Dia do Julgamento</w:t>
      </w:r>
    </w:p>
    <w:p>
      <w:pPr>
        <w:pStyle w:val="ListBullet"/>
        <w:spacing w:line="240" w:lineRule="auto"/>
        <w:ind w:left="720"/>
      </w:pPr>
      <w:r>
        <w:rPr>
          <w:lang w:val="pt_PT" w:bidi="pt_PT"/>
        </w:rPr>
      </w:r>
      <w:r>
        <w:rPr>
          <w:lang w:val="pt_PT" w:bidi="pt_PT"/>
        </w:rPr>
        <w:t>Pessoas que ensinam coisas que Deus destruirá no dia do julgamento</w:t>
      </w:r>
    </w:p>
    <w:p>
      <w:pPr>
        <w:pStyle w:val="ListBullet"/>
        <w:spacing w:line="240" w:lineRule="auto"/>
        <w:ind w:left="720"/>
      </w:pPr>
      <w:r>
        <w:rPr>
          <w:lang w:val="pt_PT" w:bidi="pt_PT"/>
        </w:rPr>
      </w:r>
      <w:r>
        <w:rPr>
          <w:lang w:val="pt_PT" w:bidi="pt_PT"/>
        </w:rPr>
        <w:t>A igreja, ou comunidade de crentes, em Corinto</w:t>
      </w:r>
    </w:p>
    <w:p>
      <w:pPr>
        <w:pStyle w:val="ListBullet"/>
        <w:spacing w:line="240" w:lineRule="auto"/>
        <w:ind w:left="720"/>
      </w:pPr>
      <w:r>
        <w:rPr>
          <w:lang w:val="pt_PT" w:bidi="pt_PT"/>
        </w:rPr>
      </w:r>
      <w:r>
        <w:rPr>
          <w:lang w:val="pt_PT" w:bidi="pt_PT"/>
        </w:rPr>
        <w:t>E a pessoa que destrói o templo de Deus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“Deus me permitiu lançar o fundamento porque ele foi bondoso o suficiente para me dar a capacidade de fazer isso. E agora outras pessoas estão construindo sobre esse fundamento. Mas as pessoas precisam construir com cuidado, porque Jesus Cristo é o fundamento!”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Cristo: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“Alguns trabalhadores constroem nesse fundamento usando materiais duradouros como ouro, prata ou pedras valiosas. Outros trabalhadores constroem usando materiais que não são duradouros, como madeira, grama seca ou palha. Mas quando Cristo retornar para julgar, todos verão qual trabalho das pessoas sobreviverá ao fogo. Se o trabalho de uma pessoa permanecer, Deus a recompensará. Se o trabalho dela queimar, Deus a salvará, mas ela perderá sua recompensa”.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as pessoas cujo trabalho resiste ao fogo: “O que vocês estão sentindo ou pensando?” As pessoas podem responder coisas como:</w:t>
      </w:r>
    </w:p>
    <w:p>
      <w:pPr>
        <w:pStyle w:val="ListBullet"/>
        <w:spacing w:line="240" w:lineRule="auto"/>
        <w:ind w:left="720"/>
      </w:pPr>
      <w:r>
        <w:rPr>
          <w:lang w:val="pt_PT" w:bidi="pt_PT"/>
        </w:rPr>
      </w:r>
      <w:r>
        <w:rPr>
          <w:lang w:val="pt_PT" w:bidi="pt_PT"/>
        </w:rPr>
        <w:t>Pergunte às pessoas que interpretam as pessoas cujo trabalho não resiste ao fogo: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“Vocês não sabem que vocês são como o templo de Deus, ou casa especial, e o Espírito de Deus vive entre vocês? Se uma pessoa destruir o templo de Deus, Deus destruirá essa pessoa! O templo de Deus é sagrado, ou santo, e vocês são o templo de Deus”.</w:t>
      </w:r>
    </w:p>
    <w:p>
      <w:pPr>
        <w:pStyle w:val="ListBullet"/>
        <w:spacing w:line="240" w:lineRule="auto"/>
        <w:ind w:left="720"/>
      </w:pPr>
      <w:r>
        <w:rPr>
          <w:lang w:val="pt_PT" w:bidi="pt_PT"/>
        </w:rPr>
      </w:r>
      <w:r>
        <w:rPr>
          <w:lang w:val="pt_PT" w:bidi="pt_PT"/>
        </w:rPr>
        <w:t>Pergunte à pessoa que interpreta o Espírito Santo: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a igreja ou comunidade de crentes: “O que você está sentindo ou pensando?”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3.10–17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No início da passagem, Paulo diz que, pela </w:t>
      </w:r>
      <w:r>
        <w:rPr>
          <w:b/>
          <w:lang w:val="pt_PT" w:bidi="pt_PT"/>
        </w:rPr>
        <w:t>graça</w:t>
      </w:r>
      <w:r>
        <w:rPr>
          <w:lang w:val="pt_PT" w:bidi="pt_PT"/>
        </w:rPr>
        <w:t xml:space="preserve"> de Deus, ele lançou um </w:t>
      </w:r>
      <w:r>
        <w:rPr>
          <w:b/>
          <w:lang w:val="pt_PT" w:bidi="pt_PT"/>
        </w:rPr>
        <w:t>fundamento</w:t>
      </w:r>
      <w:r>
        <w:rPr>
          <w:lang w:val="pt_PT" w:bidi="pt_PT"/>
        </w:rPr>
        <w:t xml:space="preserve"> como um construtor </w:t>
      </w:r>
      <w:r>
        <w:rPr>
          <w:b/>
          <w:lang w:val="pt_PT" w:bidi="pt_PT"/>
        </w:rPr>
        <w:t>sábio</w:t>
      </w:r>
      <w:r>
        <w:rPr>
          <w:lang w:val="pt_PT" w:bidi="pt_PT"/>
        </w:rPr>
        <w:t xml:space="preserve">. Graça significa fazer algo bom por alguém, ou dar a ele algo bom que ele não merece. Nesse caso, graça também pode se referir a um dom ou capacidade especial que Deus deu a Paulo porque Deus é bondoso com Paulo. Quando as pessoas lançam um fundamento, elas colocam no solo a primeira parte de um edifício que apoiará o resto da estrutura. Os construtores sábios sabem como construir um edifício da maneira correta para que ele fique forte por um longo tempo. Usem a mesma palavra ou frase para sábio e graça que vocês usaram em passagens anteriores. Para mais informações sobre </w:t>
      </w:r>
      <w:r>
        <w:rPr>
          <w:lang w:val="pt_PT" w:bidi="pt_PT"/>
        </w:rPr>
        <w:t>sabedoria</w:t>
      </w:r>
      <w:r>
        <w:rPr>
          <w:lang w:val="pt_PT" w:bidi="pt_PT"/>
        </w:rPr>
        <w:t xml:space="preserve"> e </w:t>
      </w:r>
      <w:r>
        <w:rPr>
          <w:lang w:val="pt_PT" w:bidi="pt_PT"/>
        </w:rPr>
        <w:t>graça</w:t>
      </w:r>
      <w:r>
        <w:rPr>
          <w:lang w:val="pt_PT" w:bidi="pt_PT"/>
        </w:rPr>
        <w:t>, consulte o Glossário Mestre.</w:t>
      </w:r>
    </w:p>
    <w:p>
      <w:pPr/>
      <w:r>
        <w:rPr>
          <w:lang w:val="pt_PT" w:bidi="pt_PT"/>
        </w:rPr>
      </w:r>
      <w:r>
        <w:rPr>
          <w:lang w:val="pt_PT" w:bidi="pt_PT"/>
        </w:rPr>
        <w:t xml:space="preserve">Parem aqui e discutam em grupo quais palavras ou frases vocês usarão para </w:t>
      </w:r>
      <w:r>
        <w:rPr>
          <w:b/>
          <w:lang w:val="pt_PT" w:bidi="pt_PT"/>
        </w:rPr>
        <w:t>lançar um fundamento</w:t>
      </w:r>
      <w:r>
        <w:rPr>
          <w:lang w:val="pt_PT" w:bidi="pt_PT"/>
        </w:rPr>
        <w:t>. Se vocês já traduziram essa frase em outro livro da Bíblia, usem as mesmas palavras que usaram lá. Pause este áudio aqui.</w:t>
      </w:r>
    </w:p>
    <w:p>
      <w:pPr/>
      <w:r>
        <w:rPr>
          <w:lang w:val="pt_PT" w:bidi="pt_PT"/>
        </w:rPr>
      </w:r>
      <w:r>
        <w:rPr>
          <w:lang w:val="pt_PT" w:bidi="pt_PT"/>
        </w:rPr>
        <w:t xml:space="preserve">Paulo diz que outros crentes agora estão construindo a estrutura sobre o fundamento, que é Jesus </w:t>
      </w:r>
      <w:r>
        <w:rPr>
          <w:b/>
          <w:lang w:val="pt_PT" w:bidi="pt_PT"/>
        </w:rPr>
        <w:t>Cristo</w:t>
      </w:r>
      <w:r>
        <w:rPr>
          <w:lang w:val="pt_PT" w:bidi="pt_PT"/>
        </w:rPr>
        <w:t xml:space="preserve">. Usem a mesma palavra para Cristo que vocês usaram em passagens anteriores e lembrem-se de que </w:t>
      </w:r>
      <w:r>
        <w:rPr>
          <w:lang w:val="pt_PT" w:bidi="pt_PT"/>
        </w:rPr>
        <w:t>Cristo</w:t>
      </w:r>
      <w:r>
        <w:rPr>
          <w:lang w:val="pt_PT" w:bidi="pt_PT"/>
        </w:rPr>
        <w:t xml:space="preserve"> está no Glossário Mestre.</w:t>
      </w:r>
    </w:p>
    <w:p>
      <w:pPr/>
      <w:r>
        <w:rPr>
          <w:lang w:val="pt_PT" w:bidi="pt_PT"/>
        </w:rPr>
      </w:r>
      <w:r>
        <w:rPr>
          <w:lang w:val="pt_PT" w:bidi="pt_PT"/>
        </w:rPr>
        <w:t xml:space="preserve">Paulo diz que algumas pessoas constroem com materiais duradouros como ouro, prata ou pedras preciosas. Mas outros constroem com materiais que não duram, como madeira, feno ou palha. </w:t>
      </w:r>
      <w:r>
        <w:rPr>
          <w:b/>
          <w:lang w:val="pt_PT" w:bidi="pt_PT"/>
        </w:rPr>
        <w:t>Ouro</w:t>
      </w:r>
      <w:r>
        <w:rPr>
          <w:lang w:val="pt_PT" w:bidi="pt_PT"/>
        </w:rPr>
        <w:t xml:space="preserve"> e </w:t>
      </w:r>
      <w:r>
        <w:rPr>
          <w:b/>
          <w:lang w:val="pt_PT" w:bidi="pt_PT"/>
        </w:rPr>
        <w:t>prata</w:t>
      </w:r>
      <w:r>
        <w:rPr>
          <w:lang w:val="pt_PT" w:bidi="pt_PT"/>
        </w:rPr>
        <w:t xml:space="preserve"> são metais ricos, ou caros, que não enferrujam como o ferro. </w:t>
      </w:r>
      <w:r>
        <w:rPr>
          <w:b/>
          <w:lang w:val="pt_PT" w:bidi="pt_PT"/>
        </w:rPr>
        <w:t>Pedras preciosas</w:t>
      </w:r>
      <w:r>
        <w:rPr>
          <w:lang w:val="pt_PT" w:bidi="pt_PT"/>
        </w:rPr>
        <w:t xml:space="preserve"> são pedras que são belas e também fortes para que durem um longo tempo. No Antigo Testamento, ouro, prata e pedras preciosas eram materiais importantes que os israelitas usavam para construir o templo. </w:t>
      </w:r>
      <w:r>
        <w:rPr>
          <w:b/>
          <w:lang w:val="pt_PT" w:bidi="pt_PT"/>
        </w:rPr>
        <w:t>Madeira</w:t>
      </w:r>
      <w:r>
        <w:rPr>
          <w:lang w:val="pt_PT" w:bidi="pt_PT"/>
        </w:rPr>
        <w:t xml:space="preserve">, </w:t>
      </w:r>
      <w:r>
        <w:rPr>
          <w:b/>
          <w:lang w:val="pt_PT" w:bidi="pt_PT"/>
        </w:rPr>
        <w:t>feno</w:t>
      </w:r>
      <w:r>
        <w:rPr>
          <w:lang w:val="pt_PT" w:bidi="pt_PT"/>
        </w:rPr>
        <w:t xml:space="preserve"> e </w:t>
      </w:r>
      <w:r>
        <w:rPr>
          <w:b/>
          <w:lang w:val="pt_PT" w:bidi="pt_PT"/>
        </w:rPr>
        <w:t>palha</w:t>
      </w:r>
      <w:r>
        <w:rPr>
          <w:lang w:val="pt_PT" w:bidi="pt_PT"/>
        </w:rPr>
        <w:t xml:space="preserve"> são todos materiais que as pessoas obtêm de árvores ou plantas. O feno é capim seco, e a palha são os talos secos dos cereais. As pessoas podem usar esses materiais para fazer coisas, incluindo construir estruturas como casas. No entanto, esses materiais não duram muito tempo como metal e pedra, e um incêndio pode destruí-los facilmente.</w:t>
      </w:r>
    </w:p>
    <w:p>
      <w:pPr/>
      <w:r>
        <w:rPr>
          <w:lang w:val="pt_PT" w:bidi="pt_PT"/>
        </w:rPr>
      </w:r>
      <w:r>
        <w:rPr>
          <w:lang w:val="pt_PT" w:bidi="pt_PT"/>
        </w:rPr>
        <w:t xml:space="preserve">Parem aqui e discutam em grupo quais palavras ou frases vocês usarão para </w:t>
      </w:r>
      <w:r>
        <w:rPr>
          <w:b/>
          <w:lang w:val="pt_PT" w:bidi="pt_PT"/>
        </w:rPr>
        <w:t>ouro</w:t>
      </w:r>
      <w:r>
        <w:rPr>
          <w:lang w:val="pt_PT" w:bidi="pt_PT"/>
        </w:rPr>
        <w:t xml:space="preserve">, </w:t>
      </w:r>
      <w:r>
        <w:rPr>
          <w:b/>
          <w:lang w:val="pt_PT" w:bidi="pt_PT"/>
        </w:rPr>
        <w:t>prata</w:t>
      </w:r>
      <w:r>
        <w:rPr>
          <w:lang w:val="pt_PT" w:bidi="pt_PT"/>
        </w:rPr>
        <w:t>,</w:t>
      </w:r>
      <w:r>
        <w:rPr>
          <w:b/>
          <w:lang w:val="pt_PT" w:bidi="pt_PT"/>
        </w:rPr>
        <w:t>pedras preciosas</w:t>
      </w:r>
      <w:r>
        <w:rPr>
          <w:lang w:val="pt_PT" w:bidi="pt_PT"/>
        </w:rPr>
        <w:t xml:space="preserve">, </w:t>
      </w:r>
      <w:r>
        <w:rPr>
          <w:b/>
          <w:lang w:val="pt_PT" w:bidi="pt_PT"/>
        </w:rPr>
        <w:t>madeira</w:t>
      </w:r>
      <w:r>
        <w:rPr>
          <w:lang w:val="pt_PT" w:bidi="pt_PT"/>
        </w:rPr>
        <w:t xml:space="preserve">, </w:t>
      </w:r>
      <w:r>
        <w:rPr>
          <w:b/>
          <w:lang w:val="pt_PT" w:bidi="pt_PT"/>
        </w:rPr>
        <w:t>feno</w:t>
      </w:r>
      <w:r>
        <w:rPr>
          <w:lang w:val="pt_PT" w:bidi="pt_PT"/>
        </w:rPr>
        <w:t xml:space="preserve"> e </w:t>
      </w:r>
      <w:r>
        <w:rPr>
          <w:b/>
          <w:lang w:val="pt_PT" w:bidi="pt_PT"/>
        </w:rPr>
        <w:t>palha</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Paulo diz que Deus </w:t>
      </w:r>
      <w:r>
        <w:rPr>
          <w:b/>
          <w:lang w:val="pt_PT" w:bidi="pt_PT"/>
        </w:rPr>
        <w:t>revelará</w:t>
      </w:r>
      <w:r>
        <w:rPr>
          <w:lang w:val="pt_PT" w:bidi="pt_PT"/>
        </w:rPr>
        <w:t xml:space="preserve"> a qualidade do trabalho de cada pessoa por meio do fogo </w:t>
      </w:r>
      <w:r>
        <w:rPr>
          <w:b/>
          <w:lang w:val="pt_PT" w:bidi="pt_PT"/>
        </w:rPr>
        <w:t>no dia</w:t>
      </w:r>
      <w:r>
        <w:rPr>
          <w:lang w:val="pt_PT" w:bidi="pt_PT"/>
        </w:rPr>
        <w:t xml:space="preserve"> em que Cristo retornar para julgar seu trabalho. Revelar significa mostrar a todos o que havia sido secreto ou oculto. Portanto, revelar pelo fogo significa usar fogo para fazer as pessoas verem o que não podiam ver antes. Paulo usa “o Dia” para significar o tempo futuro em que Cristo retornará à terra e julgará as pessoas. Cristo examinará a maneira como os crentes trabalharam para ele.</w:t>
      </w:r>
    </w:p>
    <w:p>
      <w:pPr/>
      <w:r>
        <w:rPr>
          <w:lang w:val="pt_PT" w:bidi="pt_PT"/>
        </w:rPr>
      </w:r>
      <w:r>
        <w:rPr>
          <w:lang w:val="pt_PT" w:bidi="pt_PT"/>
        </w:rPr>
        <w:t xml:space="preserve">Parem aqui e discutam em grupo quais palavras ou frases vocês usarão para </w:t>
      </w:r>
      <w:r>
        <w:rPr>
          <w:b/>
          <w:lang w:val="pt_PT" w:bidi="pt_PT"/>
        </w:rPr>
        <w:t>revelado pelo fogo</w:t>
      </w:r>
      <w:r>
        <w:rPr>
          <w:lang w:val="pt_PT" w:bidi="pt_PT"/>
        </w:rPr>
        <w:t xml:space="preserve"> e para </w:t>
      </w:r>
      <w:r>
        <w:rPr>
          <w:b/>
          <w:lang w:val="pt_PT" w:bidi="pt_PT"/>
        </w:rPr>
        <w:t>o Dia</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Paulo diz que, se o trabalho de uma pessoa permanecer, ela </w:t>
      </w:r>
      <w:r>
        <w:rPr>
          <w:b/>
          <w:lang w:val="pt_PT" w:bidi="pt_PT"/>
        </w:rPr>
        <w:t>receberá uma recompensa</w:t>
      </w:r>
      <w:r>
        <w:rPr>
          <w:lang w:val="pt_PT" w:bidi="pt_PT"/>
        </w:rPr>
        <w:t xml:space="preserve">. Mas se o trabalho dessa pessoa for queimado, ela </w:t>
      </w:r>
      <w:r>
        <w:rPr>
          <w:b/>
          <w:lang w:val="pt_PT" w:bidi="pt_PT"/>
        </w:rPr>
        <w:t>sofrerá perda</w:t>
      </w:r>
      <w:r>
        <w:rPr>
          <w:lang w:val="pt_PT" w:bidi="pt_PT"/>
        </w:rPr>
        <w:t>. Receber uma recompensa significa que alguém dá a você algo bom por causa de algo bom que você fez. Sofrer perda significa que algo bom é tirado de você.</w:t>
      </w:r>
    </w:p>
    <w:p>
      <w:pPr/>
      <w:r>
        <w:rPr>
          <w:lang w:val="pt_PT" w:bidi="pt_PT"/>
        </w:rPr>
      </w:r>
      <w:r>
        <w:rPr>
          <w:lang w:val="pt_PT" w:bidi="pt_PT"/>
        </w:rPr>
        <w:t xml:space="preserve">Parem aqui e discutam em grupo quais palavras ou frases vocês usarão para </w:t>
      </w:r>
      <w:r>
        <w:rPr>
          <w:b/>
          <w:lang w:val="pt_PT" w:bidi="pt_PT"/>
        </w:rPr>
        <w:t>receber uma recompensa</w:t>
      </w:r>
      <w:r>
        <w:rPr>
          <w:lang w:val="pt_PT" w:bidi="pt_PT"/>
        </w:rPr>
        <w:t xml:space="preserve"> e </w:t>
      </w:r>
      <w:r>
        <w:rPr>
          <w:b/>
          <w:lang w:val="pt_PT" w:bidi="pt_PT"/>
        </w:rPr>
        <w:t>sofrer uma perda</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Deus </w:t>
      </w:r>
      <w:r>
        <w:rPr>
          <w:b/>
          <w:lang w:val="pt_PT" w:bidi="pt_PT"/>
        </w:rPr>
        <w:t>salvará</w:t>
      </w:r>
      <w:r>
        <w:rPr>
          <w:lang w:val="pt_PT" w:bidi="pt_PT"/>
        </w:rPr>
        <w:t xml:space="preserve"> a pessoa que sofre perda no fogo. A pessoa passa pelo fogo e escapa. Usem a mesma palavra para salvo que vocês usaram em passagens anteriores, e consultem </w:t>
      </w:r>
      <w:r>
        <w:rPr>
          <w:lang w:val="pt_PT" w:bidi="pt_PT"/>
        </w:rPr>
        <w:t>salvação</w:t>
      </w:r>
      <w:r>
        <w:rPr>
          <w:lang w:val="pt_PT" w:bidi="pt_PT"/>
        </w:rPr>
        <w:t xml:space="preserve"> no Glossário Mestre para mais informações, se necessário.</w:t>
      </w:r>
    </w:p>
    <w:p>
      <w:pPr/>
      <w:r>
        <w:rPr>
          <w:lang w:val="pt_PT" w:bidi="pt_PT"/>
        </w:rPr>
      </w:r>
      <w:r>
        <w:rPr>
          <w:lang w:val="pt_PT" w:bidi="pt_PT"/>
        </w:rPr>
        <w:t xml:space="preserve">Paulo diz que os crentes na igreja são o templo de Deus. Um </w:t>
      </w:r>
      <w:r>
        <w:rPr>
          <w:b/>
          <w:lang w:val="pt_PT" w:bidi="pt_PT"/>
        </w:rPr>
        <w:t>templo</w:t>
      </w:r>
      <w:r>
        <w:rPr>
          <w:lang w:val="pt_PT" w:bidi="pt_PT"/>
        </w:rPr>
        <w:t xml:space="preserve"> é um lugar onde as pessoas adoram a Deus. O templo era um edifício físico onde as pessoas adoravam a Deus e onde a presença de Deus habitava. Mas nessa carta, Paulo ensinou que os crentes são o templo de Deus porque o </w:t>
      </w:r>
      <w:r>
        <w:rPr>
          <w:b/>
          <w:lang w:val="pt_PT" w:bidi="pt_PT"/>
        </w:rPr>
        <w:t>Espírito de Deus</w:t>
      </w:r>
      <w:r>
        <w:rPr>
          <w:lang w:val="pt_PT" w:bidi="pt_PT"/>
        </w:rPr>
        <w:t xml:space="preserve"> vive entre eles. Usem a mesma palavra para Espírito de Deus que vocês usaram em passagens anteriores, e consultem </w:t>
      </w:r>
      <w:r>
        <w:rPr>
          <w:lang w:val="pt_PT" w:bidi="pt_PT"/>
        </w:rPr>
        <w:t>Espírito Santo</w:t>
      </w:r>
      <w:r>
        <w:rPr>
          <w:lang w:val="pt_PT" w:bidi="pt_PT"/>
        </w:rPr>
        <w:t xml:space="preserve"> no Glossário Mestre para mais informações.</w:t>
      </w:r>
    </w:p>
    <w:p>
      <w:pPr/>
      <w:r>
        <w:rPr>
          <w:lang w:val="pt_PT" w:bidi="pt_PT"/>
        </w:rPr>
      </w:r>
      <w:r>
        <w:rPr>
          <w:lang w:val="pt_PT" w:bidi="pt_PT"/>
        </w:rPr>
        <w:t xml:space="preserve">Parem aqui e discutam em grupo quais palavras ou frases vocês usarão para </w:t>
      </w:r>
      <w:r>
        <w:rPr>
          <w:b/>
          <w:lang w:val="pt_PT" w:bidi="pt_PT"/>
        </w:rPr>
        <w:t>templo</w:t>
      </w:r>
      <w:r>
        <w:rPr>
          <w:lang w:val="pt_PT" w:bidi="pt_PT"/>
        </w:rPr>
        <w:t xml:space="preserve">. Procure a palavra </w:t>
      </w:r>
      <w:r>
        <w:rPr>
          <w:lang w:val="pt_PT" w:bidi="pt_PT"/>
        </w:rPr>
        <w:t>templo</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diz que se alguém destruir esse templo, ou a comunidade de crentes, Deus destruirá ou punirá essa pessoa, porque o templo de Deus é </w:t>
      </w:r>
      <w:r>
        <w:rPr>
          <w:b/>
          <w:lang w:val="pt_PT" w:bidi="pt_PT"/>
        </w:rPr>
        <w:t>santo</w:t>
      </w:r>
      <w:r>
        <w:rPr>
          <w:lang w:val="pt_PT" w:bidi="pt_PT"/>
        </w:rPr>
        <w:t xml:space="preserve">. Ser santo significa ser completamente bom, completamente puro, poderoso e majestoso. Usem a mesma palavra para santo que vocês usaram em passagens anteriores, e consultem a </w:t>
      </w:r>
      <w:r>
        <w:rPr>
          <w:lang w:val="pt_PT" w:bidi="pt_PT"/>
        </w:rPr>
        <w:t>santo</w:t>
      </w:r>
      <w:r>
        <w:rPr>
          <w:lang w:val="pt_PT" w:bidi="pt_PT"/>
        </w:rPr>
        <w:t xml:space="preserve"> no Glossário Mestre para mais informações.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3:18–23</w:t>
      </w:r>
      <w:r>
        <w:rPr>
          <w:lang w:val="pt_PT" w:bidi="pt_PT"/>
        </w:rPr>
      </w:r>
    </w:p>
    <w:p>
      <w:pPr>
        <w:pStyle w:val="Heading3"/>
      </w:pPr>
      <w:r>
        <w:rPr>
          <w:lang w:val="pt_PT" w:bidi="pt_PT"/>
        </w:rPr>
        <w:t>Ouvir e Sentir</w:t>
      </w:r>
    </w:p>
    <w:p>
      <w:pPr/>
      <w:r>
        <w:rPr>
          <w:lang w:val="pt_PT" w:bidi="pt_PT"/>
        </w:rPr>
      </w:r>
      <w:r>
        <w:rPr>
          <w:lang w:val="pt_PT" w:bidi="pt_PT"/>
        </w:rPr>
        <w:t>Nesta etapa, ouçam 1 Coríntios 3.18–23 e guardem em seus corações.</w:t>
      </w:r>
    </w:p>
    <w:p>
      <w:pPr/>
      <w:r>
        <w:rPr>
          <w:lang w:val="pt_PT" w:bidi="pt_PT"/>
        </w:rPr>
      </w:r>
      <w:r>
        <w:rPr>
          <w:lang w:val="pt_PT" w:bidi="pt_PT"/>
        </w:rPr>
        <w:t>Ouçam uma versão em áudio de 1 Coríntios 3.18–23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3.18–23 na tradução mais fácil de entender.</w:t>
      </w:r>
    </w:p>
    <w:p>
      <w:pPr/>
      <w:r>
        <w:rPr>
          <w:lang w:val="pt_PT" w:bidi="pt_PT"/>
        </w:rPr>
      </w:r>
      <w:r>
        <w:rPr>
          <w:lang w:val="pt_PT" w:bidi="pt_PT"/>
        </w:rPr>
        <w:t>Paulo continua a escrever sua carta para a igreja em Corinto. Na parte anterior de sua carta, Paulo lembrou aos coríntios que Jesus Cristo é o fundamento da igreja. Os crentes devem construir sobre esse fundamento usando as coisas certas, porque Cristo um dia julgará o trabalho de cada pessoa. A igreja, ou comunidade de crentes, é o templo de Deus, e Deus destruirá qualquer um que destruir seu templo.</w:t>
      </w:r>
    </w:p>
    <w:p>
      <w:pPr/>
      <w:r>
        <w:rPr>
          <w:lang w:val="pt_PT" w:bidi="pt_PT"/>
        </w:rPr>
      </w:r>
      <w:r>
        <w:rPr>
          <w:lang w:val="pt_PT" w:bidi="pt_PT"/>
        </w:rPr>
        <w:t>Nesta parte de sua carta, Paulo falará novamente e concluirá a ideia que discutiu em uma parte anterior de sua carta. Paulo dirá que a sabedoria humana é tolice para Deus. Os crentes não devem se gabar sobre líderes humanos, ou agir como se os crentes pertencessem a esses líderes humanos. Em vez disso, os crentes devem entender que todas as coisas pertencem a eles como uma igreja. E a igreja pertence a Cristo. E Cristo pertence a Deus.</w:t>
      </w:r>
    </w:p>
    <w:p>
      <w:pPr/>
      <w:r>
        <w:rPr>
          <w:lang w:val="pt_PT" w:bidi="pt_PT"/>
        </w:rPr>
      </w:r>
      <w:r>
        <w:rPr>
          <w:lang w:val="pt_PT" w:bidi="pt_PT"/>
        </w:rPr>
        <w:t>Paulo começa dizendo aos coríntios que não se enganem, ou que não enganem a si mesmos. Qualquer pessoa que pense que é sábia por causa do que o mundo chama de sábio deve se tornar como uma pessoa tola para se tornar verdadeiramente sábia. Você pode se lembrar que Paulo disse algo semelhante em uma parte anterior de sua carta. Ali, Paulo disse que a tolice de Deus é mais sábia do que a sabedoria do homem. Ao repetir essa ideia de uma maneira diferente, Paulo torna seu argumento ainda mais forte. O que quer que as pessoas no mundo chamam de sábio, Deus chama de tolo. O que Deus chama de sábio, as pessoas no mundo chamam de tolo. Portanto, os crentes devem viver pela sabedoria de Deus ou pela sabedoria do mundo. Os crentes não podem seguir a Deus e o modo de pensar das pessoas no mundo.</w:t>
      </w:r>
    </w:p>
    <w:p>
      <w:pPr/>
      <w:r>
        <w:rPr>
          <w:lang w:val="pt_PT" w:bidi="pt_PT"/>
        </w:rPr>
      </w:r>
      <w:r>
        <w:rPr>
          <w:lang w:val="pt_PT" w:bidi="pt_PT"/>
        </w:rPr>
        <w:t>Pare aqui e discutam esta pergunta em grupo: conte uma história sobre uma pessoa que tentou ser amiga de dois grupos diferentes de pessoas que eram inimigas umas das outras. Como a pessoa tentou agradar a ambos os grupos? O que aconteceu quando ela fez isso? Pause este áudio aqui.</w:t>
      </w:r>
    </w:p>
    <w:p>
      <w:pPr/>
      <w:r>
        <w:rPr>
          <w:lang w:val="pt_PT" w:bidi="pt_PT"/>
        </w:rPr>
      </w:r>
      <w:r>
        <w:rPr>
          <w:lang w:val="pt_PT" w:bidi="pt_PT"/>
        </w:rPr>
        <w:t>Paulo agora cita, ou fala palavras de, duas outras partes da Bíblia. Primeiro, Paulo cita do livro de Jó quando ele diz: “Ele apanha os sábios em sua astúcia”. Você se lembrará que o livro de Jó era sobre um homem chamado Jó que sofreu perdas e dificuldades terríveis. Jó não entendeu por que Deus permitiu que essas coisas terríveis acontecessem com Jó. Embora Jó tenha dito que não havia feito nada de errado, os amigos de Jó pensavam que ele estava mentindo e que Deus estava punindo Jó. Então nesta citação, um dos amigos de Jó está dizendo que Deus é mais sábio do que as pessoas. Jó não pode enganar Deus, nem ser mais inteligente do que Ele. Ao fazer essa citação, Paulo está lembrando aos coríntios que Deus é mais sábio do que as pessoas. Paulo está lembrando aos coríntios que as pessoas não podem ser mais inteligentes do que Deus.</w:t>
      </w:r>
    </w:p>
    <w:p>
      <w:pPr/>
      <w:r>
        <w:rPr>
          <w:lang w:val="pt_PT" w:bidi="pt_PT"/>
        </w:rPr>
      </w:r>
      <w:r>
        <w:rPr>
          <w:lang w:val="pt_PT" w:bidi="pt_PT"/>
        </w:rPr>
        <w:t>Pare aqui e discutam esta pergunta em grupo: conte uma história sobre um grupo de pessoas que fez bem uma atividade. Conte como uma pessoa fez a atividade de forma diferente de todos os outros porque ela pensava que era mais inteligente, mas na verdade não era. O que aconteceu com essa pessoa? Pause este áudio aqui.</w:t>
      </w:r>
    </w:p>
    <w:p>
      <w:pPr/>
      <w:r>
        <w:rPr>
          <w:lang w:val="pt_PT" w:bidi="pt_PT"/>
        </w:rPr>
      </w:r>
      <w:r>
        <w:rPr>
          <w:lang w:val="pt_PT" w:bidi="pt_PT"/>
        </w:rPr>
        <w:t>Em seguida, Paulo faz uma citação de Salmos quando diz: “O Senhor sabe que os pensamentos do sábio são fúteis”. Isso significa que Deus sabe que os planos e ideias que as pessoas do mundo chamam de sábios são, na verdade, sem valor e não ajudarão ninguém. Em vez disso, o plano de Deus por meio de Cristo é a única sabedoria verdadeira. O plano de Deus é o único que durará para sempre.</w:t>
      </w:r>
    </w:p>
    <w:p>
      <w:pPr/>
      <w:r>
        <w:rPr>
          <w:lang w:val="pt_PT" w:bidi="pt_PT"/>
        </w:rPr>
      </w:r>
      <w:r>
        <w:rPr>
          <w:lang w:val="pt_PT" w:bidi="pt_PT"/>
        </w:rPr>
        <w:t>Pare aqui e discutam esta pergunta em grupo: conte uma história sobre uma vez em que uma pessoa sem importância ou surpreendente criou um bom plano para resolver um grande problema. Como os outros responderam quando a ideia dessa pessoa funcionou? Pause este áudio aqui.</w:t>
      </w:r>
    </w:p>
    <w:p>
      <w:pPr/>
      <w:r>
        <w:rPr>
          <w:lang w:val="pt_PT" w:bidi="pt_PT"/>
        </w:rPr>
      </w:r>
      <w:r>
        <w:rPr>
          <w:lang w:val="pt_PT" w:bidi="pt_PT"/>
        </w:rPr>
        <w:t>Pare aqui e discutam esta pergunta em grupo: agora conte uma história sobre uma vez em que uma pessoa importante criou um plano ruim para resolver um grande problema. Como os outros responderam quando a ideia dessa pessoa não funcionou? Pause este áudio aqui.</w:t>
      </w:r>
    </w:p>
    <w:p>
      <w:pPr/>
      <w:r>
        <w:rPr>
          <w:lang w:val="pt_PT" w:bidi="pt_PT"/>
        </w:rPr>
      </w:r>
      <w:r>
        <w:rPr>
          <w:lang w:val="pt_PT" w:bidi="pt_PT"/>
        </w:rPr>
        <w:t>Paulo diz que por causa de todas as coisas verdadeiras que ele acabou de dizer, os crentes devem parar de se gabar de líderes humanos, porque Deus deu aos crentes todas as coisas. Paulo diz que Paulo, Apolo, Cefas, o mundo, a vida, a morte, o presente e o futuro pertencem aos crentes, porque Deus deu a eles essas coisas. Para tornar esse argumento ainda mais forte, Paulo diz pela segunda vez que Deus deu aos crentes todas as coisas, o que significa que Deus os tornou responsáveis por todas as coisas. Deus até mesmo controla as coisas no mundo como a vida e a morte, o sofrimento e o que acontece no futuro. Paulo também lembra aos crentes que eles pertencem a Cristo, o que significa que Cristo está no controle dos crentes. E Cristo é de Deus, o que significa que Cristo pertence a Deus e Cristo faz as coisas que Deus pede a ele para fazer para salvar o mundo.</w:t>
      </w:r>
    </w:p>
    <w:p>
      <w:pPr/>
      <w:r>
        <w:rPr>
          <w:lang w:val="pt_PT" w:bidi="pt_PT"/>
        </w:rPr>
      </w:r>
      <w:r>
        <w:rPr>
          <w:lang w:val="pt_PT" w:bidi="pt_PT"/>
        </w:rPr>
        <w:t>Pare aqui e discutam esta pergunta em grupo: converse sobre os tipos de líderes e suas responsabilidades em sua cultura. Por exemplo, quem é responsável por tomar as maiores decisões sobre o maior grupo de pessoas? Quem são os líderes mais importantes logo abaixo, que recebem ordens desse líder maior, mas que também tomam decisões importantes sobre grupos menores de pessoas? Quando um líder deve tomar uma decisão específica, como você sabe qual tipo de líder deve tomá-la? Pause este áudio aqui.</w:t>
      </w:r>
    </w:p>
    <w:p>
      <w:pPr/>
      <w:r>
        <w:rPr>
          <w:lang w:val="pt_PT" w:bidi="pt_PT"/>
        </w:rPr>
      </w:r>
      <w:r>
        <w:rPr>
          <w:lang w:val="pt_PT" w:bidi="pt_PT"/>
        </w:rPr>
        <w:t>O que Paulo está dizendo é que os crentes devem parar de agir como se Deus tivesse criado os crentes para servir a líderes humanos, ou como se o mundo estivesse no comando da igreja. Em vez disso, Paulo diz que Deus enviou esses líderes humanos para servir à igreja. Cristo pertence a Deus, a igreja pertence a Cristo e os líderes da igreja pertencem à igreja. Portanto, em vez de deixar a sabedoria do mundo dizer à igreja como pensar e agir, a igreja deve mostrar às pessoas no mundo que a sabedoria e o plano de Deus são o oposto, ou completamente diferentes, da sabedoria do mundo. Os crentes devem fazer isso seguindo somente a Cristo, como uma igreja unificada, em vez de se gabarem e discutirem como o mundo faz.</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3.18–23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diz aos crentes para não se enganarem. Se alguém pensa que é sábio segundo o mundo, deve tornar-se um tolo para ser verdadeiramente sábio. Isso é porque a sabedoria do mundo é tolice para Deus.</w:t>
      </w:r>
    </w:p>
    <w:p>
      <w:pPr/>
      <w:r>
        <w:rPr>
          <w:lang w:val="pt_PT" w:bidi="pt_PT"/>
        </w:rPr>
      </w:r>
      <w:r>
        <w:rPr>
          <w:b/>
          <w:lang w:val="pt_PT" w:bidi="pt_PT"/>
        </w:rPr>
        <w:t>Na segunda parte:</w:t>
      </w:r>
      <w:r>
        <w:rPr>
          <w:lang w:val="pt_PT" w:bidi="pt_PT"/>
        </w:rPr>
        <w:t xml:space="preserve"> Paulo cita dois livros do Antigo Testamento para tornar seu argumento ainda mais forte. A primeira citação diz que Deus apanha os sábios em suas próprias armadilhas astutas. A segunda citação diz que o Senhor sabe que os pensamentos do sábio são inúteis.</w:t>
      </w:r>
    </w:p>
    <w:p>
      <w:pPr/>
      <w:r>
        <w:rPr>
          <w:lang w:val="pt_PT" w:bidi="pt_PT"/>
        </w:rPr>
      </w:r>
      <w:r>
        <w:rPr>
          <w:b/>
          <w:lang w:val="pt_PT" w:bidi="pt_PT"/>
        </w:rPr>
        <w:t>Na terceira parte:</w:t>
      </w:r>
      <w:r>
        <w:rPr>
          <w:lang w:val="pt_PT" w:bidi="pt_PT"/>
        </w:rPr>
        <w:t xml:space="preserve"> Paulo diz isso, por isso ser verdade, os crentes devem parar de se vangloriar por seguirem determinados líderes humanos. Paulo diz que tudo pertence aos crentes, sejam líderes como Paulo, Apolo ou Cefas, ou o mundo, ou a vida e a morte, ou o presente e o futuro. Paulo diz mais uma vez que todas as coisas pertencem aos crentes. E os crentes pertencem a Cristo. E Cristo pertence a Deus.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na igreja</w:t>
      </w:r>
    </w:p>
    <w:p>
      <w:pPr>
        <w:pStyle w:val="ListBullet"/>
        <w:spacing w:line="240" w:lineRule="auto"/>
        <w:ind w:left="720"/>
      </w:pPr>
      <w:r>
        <w:rPr>
          <w:lang w:val="pt_PT" w:bidi="pt_PT"/>
        </w:rPr>
      </w:r>
      <w:r>
        <w:rPr>
          <w:lang w:val="pt_PT" w:bidi="pt_PT"/>
        </w:rPr>
        <w:t>Pessoas que o mundo diz que são sábias</w:t>
      </w:r>
    </w:p>
    <w:p>
      <w:pPr>
        <w:pStyle w:val="ListBullet"/>
        <w:spacing w:line="240" w:lineRule="auto"/>
        <w:ind w:left="720"/>
      </w:pPr>
      <w:r>
        <w:rPr>
          <w:lang w:val="pt_PT" w:bidi="pt_PT"/>
        </w:rPr>
      </w:r>
      <w:r>
        <w:rPr>
          <w:lang w:val="pt_PT" w:bidi="pt_PT"/>
        </w:rPr>
        <w:t>As pessoas que Deus diz que são sábias</w:t>
      </w:r>
    </w:p>
    <w:p>
      <w:pPr>
        <w:pStyle w:val="ListBullet"/>
        <w:spacing w:line="240" w:lineRule="auto"/>
        <w:ind w:left="720"/>
      </w:pPr>
      <w:r>
        <w:rPr>
          <w:lang w:val="pt_PT" w:bidi="pt_PT"/>
        </w:rPr>
      </w:r>
      <w:r>
        <w:rPr>
          <w:lang w:val="pt_PT" w:bidi="pt_PT"/>
        </w:rPr>
        <w:t>Paulo, Apolo e Cefas, ou Pedro</w:t>
      </w:r>
    </w:p>
    <w:p>
      <w:pPr>
        <w:pStyle w:val="ListBullet"/>
        <w:spacing w:line="240" w:lineRule="auto"/>
        <w:ind w:left="720"/>
      </w:pPr>
      <w:r>
        <w:rPr>
          <w:lang w:val="pt_PT" w:bidi="pt_PT"/>
        </w:rPr>
      </w:r>
      <w:r>
        <w:rPr>
          <w:lang w:val="pt_PT" w:bidi="pt_PT"/>
        </w:rPr>
        <w:t>Cristo</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Primeiro, pense sobre essa parte da carta como um todo. Lembre-se de que Paulo tem escrito esta carta para a igreja em Corinto, onde os crentes têm discutido e se dividido para seguir mestres diferentes que, na opinião dos crentes, parecem ser os mais sábios. Nessa parte da carta, Paulo mais uma vez explicará como a sabedoria de Deus é o oposto da sabedoria humana. Em seguida, Paulo dirá aos crentes para não se vangloriarem de seguir líderes humanos. Finalmente, Paulo mostrará como as regras de Deus sobre quais pessoas estão no comando são muito diferentes das regras do mundo que os crentes têm seguido.</w:t>
      </w:r>
    </w:p>
    <w:p>
      <w:pPr/>
      <w:r>
        <w:rPr>
          <w:lang w:val="pt_PT" w:bidi="pt_PT"/>
        </w:rPr>
      </w:r>
      <w:r>
        <w:rPr>
          <w:lang w:val="pt_PT" w:bidi="pt_PT"/>
        </w:rPr>
        <w:t>Paulo começa a primeira parte com uma declaração forte. Paulo diz: “Parem de se enganar”. Vocês se lembrarão de que, na última passagem, Paulo advertiu os crentes que, quando Cristo retornar um dia para julgar o mundo, apenas as coisas valiosas que eles edificarem permanecerão. Agora, Paulo está prestes a advertir que as coisas que Deus chama de valiosas, ou sábias, são o que o mundo chama de tolice. E o que o mundo chama de sábio, ou valioso, Deus chama de tolo. Então os crentes não devem se enganar ao acreditar no que o mundo diz que é valioso. Toda a sabedoria do mundo é inútil e terminará em nada, ou será destruída.</w:t>
      </w:r>
    </w:p>
    <w:p>
      <w:pPr/>
      <w:r>
        <w:rPr>
          <w:lang w:val="pt_PT" w:bidi="pt_PT"/>
        </w:rPr>
      </w:r>
      <w:r>
        <w:rPr>
          <w:lang w:val="pt_PT" w:bidi="pt_PT"/>
        </w:rPr>
        <w:t>Parem aqui e discutam esta pergunta em grupo: contem uma história sobre uma pessoa que agiu como se algo fosse verdade, mas não era. Como as pessoas se sentiam em relação a eles? O que aconteceu com essa pessoa? Pensem na maneira como vocês descreveram essa pessoa que achava que algo era verdade, mas não era. Quais palavras ou frases vocês usaram para falar sobre como eles estavam mentindo para si mesmos, ou se enganando? Pause este áudio aqui.</w:t>
      </w:r>
    </w:p>
    <w:p>
      <w:pPr/>
      <w:r>
        <w:rPr>
          <w:lang w:val="pt_PT" w:bidi="pt_PT"/>
        </w:rPr>
      </w:r>
      <w:r>
        <w:rPr>
          <w:lang w:val="pt_PT" w:bidi="pt_PT"/>
        </w:rPr>
        <w:t>Paulo diz que, se algum dos crentes pensa que é mais sábio do que os demais crentes, essa pessoa deve se tornar tola pelos padrões do mundo. Na língua original, as palavras que Paulo usa quase provavelmente significam que alguns dos crentes em Corinto acham que são mais sábios do que todos os outros. Mas Paulo diz que essa sabedoria é “dessa era”. Na língua original, essa frase se refere à época atual em que os padrões do mundo, ou sistema, orientam o pensamento e o comportamento das pessoas. Então, ao usar essa frase, Paulo lembra aos crentes de que, embora a maioria das pessoas siga os padrões do mundo agora, Cristo em breve retornará para julgar o mundo usando um padrão diferente.</w:t>
      </w:r>
    </w:p>
    <w:p>
      <w:pPr/>
      <w:r>
        <w:rPr>
          <w:lang w:val="pt_PT" w:bidi="pt_PT"/>
        </w:rPr>
      </w:r>
      <w:r>
        <w:rPr>
          <w:lang w:val="pt_PT" w:bidi="pt_PT"/>
        </w:rPr>
        <w:t>Parem aqui e discutam esta pergunta em grupo: em sua cultura, quais são as regras, ou padrões, que as pessoas seguem para lhes mostrar como pensar ou agir? Como vocês falam sobre essas regras? Pause este áudio aqui.</w:t>
      </w:r>
    </w:p>
    <w:p>
      <w:pPr/>
      <w:r>
        <w:rPr>
          <w:lang w:val="pt_PT" w:bidi="pt_PT"/>
        </w:rPr>
      </w:r>
      <w:r>
        <w:rPr>
          <w:lang w:val="pt_PT" w:bidi="pt_PT"/>
        </w:rPr>
        <w:t>Paulo diz que a sabedoria do mundo é tolice para Deus. Em outras palavras, as pessoas do mundo pensam completamente o oposto de como Deus pensa. O mundo e Deus têm padrões e valores muito diferentes. O que o mundo considera sábio, Deus considera tolo.</w:t>
      </w:r>
    </w:p>
    <w:p>
      <w:pPr/>
      <w:r>
        <w:rPr>
          <w:lang w:val="pt_PT" w:bidi="pt_PT"/>
        </w:rPr>
      </w:r>
      <w:r>
        <w:rPr>
          <w:lang w:val="pt_PT" w:bidi="pt_PT"/>
        </w:rPr>
        <w:t>Na segunda parte dessa passagem, Paulo cita, ou diz algumas palavras de dois livros diferentes do Antigo Testamento. Para mostrar que essas são citações, Paulo diz: “Como está escrito…” Paulo não diz qual livro ele está citando. No entanto, essas são as mesmas palavras que encontramos em dois outros livros da Bíblia. A primeira citação de Paulo é do livro de Jó, que diz: “Ele apanha os sábios em sua astúcia”. Essa é uma linguagem especial que significa que, assim como um caçador captura um animal em uma armadilha, Deus faz com que aqueles que tentam ser mais espertos do que ele acabem presos em sua própria insensatez. Em seguida, Paulo cita o livro de Salmos e diz: “O Senhor sabe que os pensamentos do sábio são inúteis”. Aqui, Paulo faz uma pequena mudança. Onde em Salmos diz, “homens”, Paulo diz, “os homens sábios ou pessoas sábias”. Essa citação significa que a sabedoria do mundo é inútil. Então, ao colocar essas duas citações juntas, Paulo está dizendo que, assim como um caçador apanha animais em uma armadilha, Deus apanha essas pessoas tolas em suas próprias ideias “sábias”. Suas próprias ideias sábias não durarão muito tempo.</w:t>
      </w:r>
    </w:p>
    <w:p>
      <w:pPr/>
      <w:r>
        <w:rPr>
          <w:lang w:val="pt_PT" w:bidi="pt_PT"/>
        </w:rPr>
      </w:r>
      <w:r>
        <w:rPr>
          <w:lang w:val="pt_PT" w:bidi="pt_PT"/>
        </w:rPr>
        <w:t>Parem aqui e discutam esta pergunta em grupo: em sua cultura, se vocês querem citar palavras que outra pessoa escreveu ou disse no passado, como vocês dizem às pessoas que estão citando e não inventando as palavras? Em sua tradução, como vocês mostrarão que Paulo está citando pessoas que escreveram há muito tempo? Pause este áudio aqui.</w:t>
      </w:r>
    </w:p>
    <w:p>
      <w:pPr/>
      <w:r>
        <w:rPr>
          <w:lang w:val="pt_PT" w:bidi="pt_PT"/>
        </w:rPr>
      </w:r>
      <w:r>
        <w:rPr>
          <w:lang w:val="pt_PT" w:bidi="pt_PT"/>
        </w:rPr>
        <w:t>Na terceira parte dessa passagem, Paulo usa uma frase especial na língua original para dar uma instrução, ou mandamento. Essa frase mostra que Paulo está dando esse mandamento por causa das verdades que ele já disse aos coríntios. Paulo está dizendo: “Como a sabedoria de Deus é diferente da sabedoria do mundo, não se vangloriem sobre quais líderes humanos vocês seguem. Todos pertencem a vocês, incluindo Paulo, Apolo e Pedro, e tudo é seu, incluindo o mundo, a vida e a morte, o presente e o futuro”. Paulo está dizendo que, enquanto os crentes dizem que pertencem a líderes humanos diferentes, todas as coisas, incluindo esses líderes, na verdade pertencem aos crentes. Até mesmo a morte não tem autoridade sobre os crentes, porque todos eles estarão com Deus para sempre. E agora, para tornar esse argumento ainda mais forte, Paulo diz mais uma vez que todas as coisas pertencem a todos os crentes juntos, ou estão sob a autoridade deles. Isso é porque os crentes estão sob o controle do próprio Deus. Os crentes pertencem a Cristo. E Cristo pertence a Deus. É importante saber que Paulo não está dizendo que Cristo está abaixo de Deus, ou é inferior a Deus; em vez disso, Paulo está dizendo que Cristo faz o que Deus lhe diz para fazer. Cristo e Deus atuam em unidade, e Deus tem controle total sobre todas as pessoas e todas as situações.</w:t>
      </w:r>
    </w:p>
    <w:p>
      <w:pPr/>
      <w:r>
        <w:rPr>
          <w:lang w:val="pt_PT" w:bidi="pt_PT"/>
        </w:rPr>
      </w:r>
      <w:r>
        <w:rPr>
          <w:lang w:val="pt_PT" w:bidi="pt_PT"/>
        </w:rPr>
        <w:t>Parem aqui e discutam esta pergunta em grupo: em sua cultura, como vocês falam sobre as coisas que uma pessoa possui ou é responsável por cuidar ou controlar? Como vocês falam sobre as coisas ou as pessoas pelas quais outra pessoa se importa ou controla? Pause este áudio aqui.</w:t>
      </w:r>
    </w:p>
    <w:p>
      <w:pPr/>
      <w:r>
        <w:rPr>
          <w:lang w:val="pt_PT" w:bidi="pt_PT"/>
        </w:rPr>
      </w:r>
      <w:r>
        <w:rPr>
          <w:lang w:val="pt_PT" w:bidi="pt_PT"/>
        </w:rPr>
        <w:t>Agora, o grupo deve fazer o roteiro, desenhar ou usar objetos para visualizar a passagem e a atuação nela. Enquanto fazem isso, vocês podem querer usar desenhos, objetos ou até mesmo pessoas para representar cada personagem dessa passagem. Os personagens são Paulo, a igreja ou o grupo de crentes, pessoas que o mundo diz que são sábias, as pessoas que Deus diz que são sábias, Paulo, Apolo e Cefas, Cristo e Deus.</w:t>
      </w:r>
    </w:p>
    <w:p>
      <w:pPr/>
      <w:r>
        <w:rPr>
          <w:lang w:val="pt_PT" w:bidi="pt_PT"/>
        </w:rPr>
      </w:r>
      <w:r>
        <w:rPr>
          <w:lang w:val="pt_PT" w:bidi="pt_PT"/>
        </w:rPr>
        <w:t>Escolha pessoas, desenhos ou objetos para serem cada um desses personagens. Enquanto vocês começam a recontar a história desses versículos, lembrem-se de que Paulo está mostrando como a sabedoria de Deus é o oposto da sabedoria humana. Para demonstrar isso, vocês podem mostrar às pessoas que o mundo considera sábias agindo com orgulho. Vocês podem fazer com que os crentes sigam esse grupo de pessoas e ajam muito impressionados. Então vocês podem fazer com que Deus mostre que eles estão errados. Em seguida, vocês podem pedir ao grupo de pessoas que Deus chama de sábias fique de um lado, para mostrar que são diferentes. Vocês podem fazer com que as pessoas que o mundo chama de sábias passem para esse lado e ajam como se estivessem zombando dessas pessoas sábias. Vocês podem então mostrar crentes diferentes se alinharem na frente de Paulo, Apolo ou Pedro. Vocês podem fazer com que os crentes apontem para seus líderes e mostrem qual pessoa eles escolheram seguir. Depois vocês podem fazer com que Paulo venha e alinhe as pessoas de uma forma diferente para mostrar que as regras de Deus são diferentes para quem está no comando. Primeiro, coloquem Paulo, Apolo e Pedro lado a lado. Em seguida, alinhem todos os crentes na frente deles para mostrar que eles estão no comando. Em seguida, coloque a pessoa que interpreta Cristo na frente dos crentes. E então coloque a pessoa que interpreta Deus na frente de Cristo.</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3.18–23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na igreja</w:t>
      </w:r>
    </w:p>
    <w:p>
      <w:pPr>
        <w:pStyle w:val="ListBullet"/>
        <w:spacing w:line="240" w:lineRule="auto"/>
        <w:ind w:left="720"/>
      </w:pPr>
      <w:r>
        <w:rPr>
          <w:lang w:val="pt_PT" w:bidi="pt_PT"/>
        </w:rPr>
      </w:r>
      <w:r>
        <w:rPr>
          <w:lang w:val="pt_PT" w:bidi="pt_PT"/>
        </w:rPr>
        <w:t>Pessoas que o mundo diz que são sábias</w:t>
      </w:r>
    </w:p>
    <w:p>
      <w:pPr>
        <w:pStyle w:val="ListBullet"/>
        <w:spacing w:line="240" w:lineRule="auto"/>
        <w:ind w:left="720"/>
      </w:pPr>
      <w:r>
        <w:rPr>
          <w:lang w:val="pt_PT" w:bidi="pt_PT"/>
        </w:rPr>
      </w:r>
      <w:r>
        <w:rPr>
          <w:lang w:val="pt_PT" w:bidi="pt_PT"/>
        </w:rPr>
        <w:t>As pessoas que Deus diz que são sábias</w:t>
      </w:r>
    </w:p>
    <w:p>
      <w:pPr>
        <w:pStyle w:val="ListBullet"/>
        <w:spacing w:line="240" w:lineRule="auto"/>
        <w:ind w:left="720"/>
      </w:pPr>
      <w:r>
        <w:rPr>
          <w:lang w:val="pt_PT" w:bidi="pt_PT"/>
        </w:rPr>
      </w:r>
      <w:r>
        <w:rPr>
          <w:lang w:val="pt_PT" w:bidi="pt_PT"/>
        </w:rPr>
        <w:t>Paulo, Apolo e Cefas, ou Pedro</w:t>
      </w:r>
    </w:p>
    <w:p>
      <w:pPr>
        <w:pStyle w:val="ListBullet"/>
        <w:spacing w:line="240" w:lineRule="auto"/>
        <w:ind w:left="720"/>
      </w:pPr>
      <w:r>
        <w:rPr>
          <w:lang w:val="pt_PT" w:bidi="pt_PT"/>
        </w:rPr>
      </w:r>
      <w:r>
        <w:rPr>
          <w:lang w:val="pt_PT" w:bidi="pt_PT"/>
        </w:rPr>
        <w:t>Cristo</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“Não mintam para si mesmos. Se vocês se consideram sábios à maneira desse mundo, devem se livrar de sua esperteza, para se tornarem verdadeiramente sábios. Deus pensa que as coisas que esse mundo chama de sábias são, na verdade, tolas”.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aos crentes na igreja: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“As Escrituras provam que estou dizendo à verdade: ‘Ele apanha aqueles que são sábios em suas próprias armadilhas astutas’. E outra parte nas Escrituras diz: “O Senhor sabe que os pensamentos do sábio são inúteis”.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aqueles que o mundo diz que são sábios: “O que vocês estão sentindo ou pensando?” As pessoas podem responder coisas como:</w:t>
      </w:r>
    </w:p>
    <w:p>
      <w:pPr>
        <w:pStyle w:val="ListBullet"/>
        <w:spacing w:line="240" w:lineRule="auto"/>
        <w:ind w:left="720"/>
      </w:pPr>
      <w:r>
        <w:rPr>
          <w:lang w:val="pt_PT" w:bidi="pt_PT"/>
        </w:rPr>
      </w:r>
      <w:r>
        <w:rPr>
          <w:lang w:val="pt_PT" w:bidi="pt_PT"/>
        </w:rPr>
        <w:t>Pergunte às pessoas que interpretam aqueles que Deus diz que são sábios: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“Então parem de se vangloriar sobre qual líder humano vocês servem. Porque Paulo, Apolo e Pedro servem a todos vocês como uma só igreja. Além disso, não tenham medo desse mundo, da vida e da morte, do presente e do futuro, porque Deus faz todas essas coisas servirem a vocês também. E juntos, como uma só igreja, vocês servem a Cristo. E Cristo serve a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Paulo, Apolo e Pedro: “O que vocês estão sentindo ou pensando?” As pessoas podem responder coisas como:</w:t>
      </w:r>
    </w:p>
    <w:p>
      <w:pPr>
        <w:pStyle w:val="ListBullet"/>
        <w:spacing w:line="240" w:lineRule="auto"/>
        <w:ind w:left="720"/>
      </w:pPr>
      <w:r>
        <w:rPr>
          <w:lang w:val="pt_PT" w:bidi="pt_PT"/>
        </w:rPr>
      </w:r>
      <w:r>
        <w:rPr>
          <w:lang w:val="pt_PT" w:bidi="pt_PT"/>
        </w:rPr>
        <w:t>Pergunte às pessoas que interpretam os crentes na igreja: “O que vocês estão sentindo ou pensando?”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3.18–23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No início da passagem, Paulo diz aos crentes para não se </w:t>
      </w:r>
      <w:r>
        <w:rPr>
          <w:b/>
          <w:lang w:val="pt_PT" w:bidi="pt_PT"/>
        </w:rPr>
        <w:t>enganarem</w:t>
      </w:r>
      <w:r>
        <w:rPr>
          <w:lang w:val="pt_PT" w:bidi="pt_PT"/>
        </w:rPr>
        <w:t>. As pessoas se enganam quando acreditam em algo que não é verdadeiro. Uma pessoa pode enganar outra pessoa dizendo palavras que são mentiras, não contando fatos importantes, ou até mesmo por meio de ações enganosas sem usar palavra alguma.</w:t>
      </w:r>
    </w:p>
    <w:p>
      <w:pPr/>
      <w:r>
        <w:rPr>
          <w:lang w:val="pt_PT" w:bidi="pt_PT"/>
        </w:rPr>
      </w:r>
      <w:r>
        <w:rPr>
          <w:lang w:val="pt_PT" w:bidi="pt_PT"/>
        </w:rPr>
        <w:t xml:space="preserve">Parem aqui e discutam em grupo qual palavra ou frase vocês usarão para </w:t>
      </w:r>
      <w:r>
        <w:rPr>
          <w:b/>
          <w:lang w:val="pt_PT" w:bidi="pt_PT"/>
        </w:rPr>
        <w:t>enganar</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Paulo diz que, se alguém pensa que é sábio nessa era, deve se tornar um tolo para se tornar verdadeiramente sábio. Na Bíblia, uma pessoa que é </w:t>
      </w:r>
      <w:r>
        <w:rPr>
          <w:b/>
          <w:lang w:val="pt_PT" w:bidi="pt_PT"/>
        </w:rPr>
        <w:t>sábia</w:t>
      </w:r>
      <w:r>
        <w:rPr>
          <w:lang w:val="pt_PT" w:bidi="pt_PT"/>
        </w:rPr>
        <w:t xml:space="preserve"> entende muitas coisas e é capaz de tomar boas decisões que levam a bons resultados. No entanto, é Deus quem dá sabedoria às pessoas. Se uma pessoa finge ser sábia, mas não aceita Deus, então sua sabedoria é inútil, e, eventualmente, seus planos falharão. Apenas uma pessoa que aceita e obedece a Deus pode ser verdadeiramente sábia. O termo “essa era” significa a maneira como as coisas são nesse mundo, ou a maneira como as coisas são por causa de como as pessoas pensam e agem de maneira natural. Na Bíblia, esse termo contrasta com a era vindoura, ou o tempo depois que Cristo julgar todas as pessoas. Usem as mesmas palavras ou frases para “essa era” e para sábio que vocês usaram em passagens anteriores. Para mais informações sobre </w:t>
      </w:r>
      <w:r>
        <w:rPr>
          <w:lang w:val="pt_PT" w:bidi="pt_PT"/>
        </w:rPr>
        <w:t>sabedoria</w:t>
      </w:r>
      <w:r>
        <w:rPr>
          <w:lang w:val="pt_PT" w:bidi="pt_PT"/>
        </w:rPr>
        <w:t>, consulte o Glossário Mestre.</w:t>
      </w:r>
    </w:p>
    <w:p>
      <w:pPr/>
      <w:r>
        <w:rPr>
          <w:lang w:val="pt_PT" w:bidi="pt_PT"/>
        </w:rPr>
      </w:r>
      <w:r>
        <w:rPr>
          <w:lang w:val="pt_PT" w:bidi="pt_PT"/>
        </w:rPr>
        <w:t xml:space="preserve">A sabedoria do mundo é </w:t>
      </w:r>
      <w:r>
        <w:rPr>
          <w:b/>
          <w:lang w:val="pt_PT" w:bidi="pt_PT"/>
        </w:rPr>
        <w:t>insensatez</w:t>
      </w:r>
      <w:r>
        <w:rPr>
          <w:lang w:val="pt_PT" w:bidi="pt_PT"/>
        </w:rPr>
        <w:t xml:space="preserve"> para Deus. Insensatez significa tolice ou falta de sentido. A insensatez é o oposto da sabedoria. Use a mesma palavra ou frase para insensatez ou tolice que você usou em passagens anteriores.</w:t>
      </w:r>
    </w:p>
    <w:p>
      <w:pPr/>
      <w:r>
        <w:rPr>
          <w:lang w:val="pt_PT" w:bidi="pt_PT"/>
        </w:rPr>
      </w:r>
      <w:r>
        <w:rPr>
          <w:lang w:val="pt_PT" w:bidi="pt_PT"/>
        </w:rPr>
        <w:t xml:space="preserve">Paulo cita o Antigo Testamento, onde diz que Deus apanha os sábios em sua </w:t>
      </w:r>
      <w:r>
        <w:rPr>
          <w:b/>
          <w:lang w:val="pt_PT" w:bidi="pt_PT"/>
        </w:rPr>
        <w:t>astúcia</w:t>
      </w:r>
      <w:r>
        <w:rPr>
          <w:lang w:val="pt_PT" w:bidi="pt_PT"/>
        </w:rPr>
        <w:t>. Astúcia significa engano ou até mesmo intenções más.</w:t>
      </w:r>
    </w:p>
    <w:p>
      <w:pPr/>
      <w:r>
        <w:rPr>
          <w:lang w:val="pt_PT" w:bidi="pt_PT"/>
        </w:rPr>
      </w:r>
      <w:r>
        <w:rPr>
          <w:lang w:val="pt_PT" w:bidi="pt_PT"/>
        </w:rPr>
        <w:t xml:space="preserve">Parem aqui e discutam em grupo qual palavra ou frase vocês usarão para </w:t>
      </w:r>
      <w:r>
        <w:rPr>
          <w:b/>
          <w:lang w:val="pt_PT" w:bidi="pt_PT"/>
        </w:rPr>
        <w:t>astúcia</w:t>
      </w:r>
      <w:r>
        <w:rPr>
          <w:lang w:val="pt_PT" w:bidi="pt_PT"/>
        </w:rPr>
        <w:t>. Se vocês já traduziram essa palavra ou frase em outro livro da Bíblia, usem as mesmas palavras que usaram lá. Pause este áudio aqui.</w:t>
      </w:r>
    </w:p>
    <w:p>
      <w:pPr/>
      <w:r>
        <w:rPr>
          <w:lang w:val="pt_PT" w:bidi="pt_PT"/>
        </w:rPr>
      </w:r>
      <w:r>
        <w:rPr>
          <w:lang w:val="pt_PT" w:bidi="pt_PT"/>
        </w:rPr>
        <w:t xml:space="preserve">Paulo também cita o Antigo Testamento, onde diz que o </w:t>
      </w:r>
      <w:r>
        <w:rPr>
          <w:b/>
          <w:lang w:val="pt_PT" w:bidi="pt_PT"/>
        </w:rPr>
        <w:t>Senhor</w:t>
      </w:r>
      <w:r>
        <w:rPr>
          <w:lang w:val="pt_PT" w:bidi="pt_PT"/>
        </w:rPr>
        <w:t xml:space="preserve"> sabe que os pensamentos do sábio são fúteis. Um Senhor é alguém que é um mestre sobre as outras pessoas, que tem plena autoridade e que merece que as pessoas lhe dêem respeito. Deus é chamado de Senhor porque ele tem autoridade sobre o mundo inteiro. Quando as pessoas falam com Deus, ou falam sobre Deus, elas muitas vezes o chamam de Senhor para lhe expressar respeito. Às vezes não fica claro no Novo Testamento quando a palavra Senhor se refere a Jesus, ou a Deus, o Pai. Use a mesma palavra ou frase para Senhor que vocês usaram em passagens anteriores. Para mais informações sobre </w:t>
      </w:r>
      <w:r>
        <w:rPr>
          <w:lang w:val="pt_PT" w:bidi="pt_PT"/>
        </w:rPr>
        <w:t>Senhor</w:t>
      </w:r>
      <w:r>
        <w:rPr>
          <w:lang w:val="pt_PT" w:bidi="pt_PT"/>
        </w:rPr>
        <w:t>, consulte o Glossário Mestre.</w:t>
      </w:r>
    </w:p>
    <w:p>
      <w:pPr/>
      <w:r>
        <w:rPr>
          <w:lang w:val="pt_PT" w:bidi="pt_PT"/>
        </w:rPr>
      </w:r>
      <w:r>
        <w:rPr>
          <w:lang w:val="pt_PT" w:bidi="pt_PT"/>
        </w:rPr>
        <w:t xml:space="preserve">Os pensamentos do sábio são </w:t>
      </w:r>
      <w:r>
        <w:rPr>
          <w:b/>
          <w:lang w:val="pt_PT" w:bidi="pt_PT"/>
        </w:rPr>
        <w:t>fúteis</w:t>
      </w:r>
      <w:r>
        <w:rPr>
          <w:lang w:val="pt_PT" w:bidi="pt_PT"/>
        </w:rPr>
        <w:t>, o que significa inúteis, ou sem sentido. Toda a vida e todos os sistemas humanos são, em última análise, inúteis sem Deus, porque todas as pessoas e todas as coisas morrem e vão embora. Deus quer mostrar às pessoas caminhos melhores que são úteis e significativos.</w:t>
      </w:r>
    </w:p>
    <w:p>
      <w:pPr/>
      <w:r>
        <w:rPr>
          <w:lang w:val="pt_PT" w:bidi="pt_PT"/>
        </w:rPr>
      </w:r>
      <w:r>
        <w:rPr>
          <w:lang w:val="pt_PT" w:bidi="pt_PT"/>
        </w:rPr>
        <w:t xml:space="preserve">Parem aqui e discutam em grupo qual palavra ou frase vocês usarão para </w:t>
      </w:r>
      <w:r>
        <w:rPr>
          <w:b/>
          <w:lang w:val="pt_PT" w:bidi="pt_PT"/>
        </w:rPr>
        <w:t>fútil</w:t>
      </w:r>
      <w:r>
        <w:rPr>
          <w:lang w:val="pt_PT" w:bidi="pt_PT"/>
        </w:rPr>
        <w:t>. Se vocês já traduziram essa palavra ou frase em outro livro da Bíblia, usem as mesmas palavras que usaram lá. Pause este áudio aqui.</w:t>
      </w:r>
    </w:p>
    <w:p>
      <w:pPr/>
      <w:r>
        <w:rPr>
          <w:lang w:val="pt_PT" w:bidi="pt_PT"/>
        </w:rPr>
      </w:r>
      <w:r>
        <w:rPr>
          <w:lang w:val="pt_PT" w:bidi="pt_PT"/>
        </w:rPr>
        <w:t xml:space="preserve">Paulo diz aos crentes que parem de se vangloriar em líderes humanos. Se </w:t>
      </w:r>
      <w:r>
        <w:rPr>
          <w:b/>
          <w:lang w:val="pt_PT" w:bidi="pt_PT"/>
        </w:rPr>
        <w:t>vangloriar</w:t>
      </w:r>
      <w:r>
        <w:rPr>
          <w:lang w:val="pt_PT" w:bidi="pt_PT"/>
        </w:rPr>
        <w:t xml:space="preserve"> em alguém significa falar sobre essa pessoa de uma maneira que mostre que vocês acham que ela é muito grande ou especial. Em alguns lugares da Bíblia, Paulo fala sobre se vangloriar de uma boa forma, como se vangloriar no Senhor. Mas aqui, Paulo está dizendo aos coríntios que se vangloriar das pessoas não é bom. Usem a mesma palavra ou frase para vangloriar-se que vocês usaram em passagens anteriores.</w:t>
      </w:r>
    </w:p>
    <w:p>
      <w:pPr/>
      <w:r>
        <w:rPr>
          <w:lang w:val="pt_PT" w:bidi="pt_PT"/>
        </w:rPr>
      </w:r>
      <w:r>
        <w:rPr>
          <w:lang w:val="pt_PT" w:bidi="pt_PT"/>
        </w:rPr>
        <w:t xml:space="preserve">Paulo diz que todas as coisas pertencem aos crentes, incluindo Paulo, Apolo e Cefas. </w:t>
      </w:r>
      <w:r>
        <w:rPr>
          <w:b/>
          <w:lang w:val="pt_PT" w:bidi="pt_PT"/>
        </w:rPr>
        <w:t>Cefas</w:t>
      </w:r>
      <w:r>
        <w:rPr>
          <w:lang w:val="pt_PT" w:bidi="pt_PT"/>
        </w:rPr>
        <w:t xml:space="preserve"> é outro nome para Pedro, que era um dos 12 apóstolos de Jesus e levou a mensagem sobre Cristo e a cruz para muitos lugares. Usem a mesma palavra para Cefas, ou Pedro que vocês usaram em passagens anteriores.</w:t>
      </w:r>
    </w:p>
    <w:p>
      <w:pPr/>
      <w:r>
        <w:rPr>
          <w:lang w:val="pt_PT" w:bidi="pt_PT"/>
        </w:rPr>
      </w:r>
      <w:r>
        <w:rPr>
          <w:lang w:val="pt_PT" w:bidi="pt_PT"/>
        </w:rPr>
        <w:t xml:space="preserve">Paulo diz que os crentes pertencem a </w:t>
      </w:r>
      <w:r>
        <w:rPr>
          <w:b/>
          <w:lang w:val="pt_PT" w:bidi="pt_PT"/>
        </w:rPr>
        <w:t>Cristo</w:t>
      </w:r>
      <w:r>
        <w:rPr>
          <w:lang w:val="pt_PT" w:bidi="pt_PT"/>
        </w:rPr>
        <w:t xml:space="preserve">. Usem a mesma palavra para Cristo que vocês usaram em passagens anteriores, e consultem o Glossário Mestre para mais informações sobre </w:t>
      </w:r>
      <w:r>
        <w:rPr>
          <w:lang w:val="pt_PT" w:bidi="pt_PT"/>
        </w:rPr>
        <w:t>Cristo</w:t>
      </w:r>
      <w:r>
        <w:rPr>
          <w:lang w:val="pt_PT" w:bidi="pt_PT"/>
        </w:rPr>
        <w:t>, se necessário.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4:1–5</w:t>
      </w:r>
      <w:r>
        <w:rPr>
          <w:lang w:val="pt_PT" w:bidi="pt_PT"/>
        </w:rPr>
      </w:r>
    </w:p>
    <w:p>
      <w:pPr>
        <w:pStyle w:val="Heading3"/>
      </w:pPr>
      <w:r>
        <w:rPr>
          <w:lang w:val="pt_PT" w:bidi="pt_PT"/>
        </w:rPr>
        <w:t>Ouvir e Sentir</w:t>
      </w:r>
    </w:p>
    <w:p>
      <w:pPr/>
      <w:r>
        <w:rPr>
          <w:lang w:val="pt_PT" w:bidi="pt_PT"/>
        </w:rPr>
      </w:r>
      <w:r>
        <w:rPr>
          <w:lang w:val="pt_PT" w:bidi="pt_PT"/>
        </w:rPr>
        <w:t>Nesta etapa, ouçam 1 Coríntios 4.1–5 e guardem em seus corações.</w:t>
      </w:r>
    </w:p>
    <w:p>
      <w:pPr/>
      <w:r>
        <w:rPr>
          <w:lang w:val="pt_PT" w:bidi="pt_PT"/>
        </w:rPr>
      </w:r>
      <w:r>
        <w:rPr>
          <w:lang w:val="pt_PT" w:bidi="pt_PT"/>
        </w:rPr>
        <w:t>Ouçam uma versão em áudio de 1 Coríntios 4.1–5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4.1–5 na tradução mais fácil de entender.</w:t>
      </w:r>
    </w:p>
    <w:p>
      <w:pPr/>
      <w:r>
        <w:rPr>
          <w:lang w:val="pt_PT" w:bidi="pt_PT"/>
        </w:rPr>
      </w:r>
      <w:r>
        <w:rPr>
          <w:lang w:val="pt_PT" w:bidi="pt_PT"/>
        </w:rPr>
        <w:t>Paulo tem explicado aos crentes de Corinto sobre por que não é útil que pensem que um mestre específico é melhor do que outro. Os mestres que Paulo nomeou são Apolo, Pedro ou Cefas e Paulo. Na próxima parte de sua carta, Paulo fala principalmente sobre si mesmo e Apolo.</w:t>
      </w:r>
    </w:p>
    <w:p>
      <w:pPr/>
      <w:r>
        <w:rPr>
          <w:lang w:val="pt_PT" w:bidi="pt_PT"/>
        </w:rPr>
      </w:r>
      <w:r>
        <w:rPr>
          <w:lang w:val="pt_PT" w:bidi="pt_PT"/>
        </w:rPr>
        <w:t>Agora, Paulo diz aos crentes de Corinto que é mais útil para eles pensarem em Paulo e Apolo como servos, ou mordomos. Os servos, ou mordomos, sobre os quais Paulo está falando não são escravos. Os servos, ou mordomos, de quem Paulo está falando são pessoas a quem os senhores confiam uma responsabilidade. Por exemplo, um mordomo pode ser responsável por cuidar da casa de um proprietário rico. Paulo está dizendo aos crentes de Corinto que ele e Apolo são como servos, ou mordomos de Jesus Cristo, que é como o senhor. Jesus Cristo deu a Paulo e a Apolo a tarefa de pregar o evangelho.</w:t>
      </w:r>
    </w:p>
    <w:p>
      <w:pPr/>
      <w:r>
        <w:rPr>
          <w:lang w:val="pt_PT" w:bidi="pt_PT"/>
        </w:rPr>
      </w:r>
      <w:r>
        <w:rPr>
          <w:lang w:val="pt_PT" w:bidi="pt_PT"/>
        </w:rPr>
        <w:t>Parem aqui e discutam esta pergunta em grupo: descrevam exemplos de uma pessoa com autoridade que dá uma tarefa a outra pessoa. Por exemplo, pode ser um agricultor que é dono de uma fazenda, que dá uma tarefa a alguém que trabalha para ele. Quem decide se a pessoa faz a tarefa bem ou mal? Pause este áudio aqui.</w:t>
      </w:r>
    </w:p>
    <w:p>
      <w:pPr/>
      <w:r>
        <w:rPr>
          <w:lang w:val="pt_PT" w:bidi="pt_PT"/>
        </w:rPr>
      </w:r>
      <w:r>
        <w:rPr>
          <w:lang w:val="pt_PT" w:bidi="pt_PT"/>
        </w:rPr>
        <w:t>Paulo diz que os servos que têm uma tarefa para fazer devem ser fiéis. Isso significa que os servos devem ser confiáveis e fazer bem a tarefa. Paulo quer dizer que ele e Apolo devem ser confiáveis e pregar bem o evangelho.</w:t>
      </w:r>
    </w:p>
    <w:p>
      <w:pPr/>
      <w:r>
        <w:rPr>
          <w:lang w:val="pt_PT" w:bidi="pt_PT"/>
        </w:rPr>
      </w:r>
      <w:r>
        <w:rPr>
          <w:lang w:val="pt_PT" w:bidi="pt_PT"/>
        </w:rPr>
        <w:t>Paulo pensa que os crentes de Corinto olharão para ele e o examinarão como um juiz em um tribunal examina uma pessoa que é acusada de fazer algo errado. Paulo diz que não se importa com o que os crentes de Corinto pensam sobre a forma como ele agiu, porque ele não sente que fez algo de errado. Paulo diz que sua consciência está limpa. Paulo diz que Deus deu a ele a tarefa de pregar o evangelho, então o próprio Deus decidirá se ele realizou a tarefa fielmente.</w:t>
      </w:r>
    </w:p>
    <w:p>
      <w:pPr/>
      <w:r>
        <w:rPr>
          <w:lang w:val="pt_PT" w:bidi="pt_PT"/>
        </w:rPr>
      </w:r>
      <w:r>
        <w:rPr>
          <w:lang w:val="pt_PT" w:bidi="pt_PT"/>
        </w:rPr>
        <w:t>Parem aqui e discutam esta pergunta em grupo: conversem sobre uma vez em que vocês não se importaram com o que outra pessoa pensava sobre vocês. Por que vocês não se importaram? Pause este áudio aqui.</w:t>
      </w:r>
    </w:p>
    <w:p>
      <w:pPr/>
      <w:r>
        <w:rPr>
          <w:lang w:val="pt_PT" w:bidi="pt_PT"/>
        </w:rPr>
      </w:r>
      <w:r>
        <w:rPr>
          <w:lang w:val="pt_PT" w:bidi="pt_PT"/>
        </w:rPr>
        <w:t>Um senhor é frequentemente o dono de um casa. Paulo continua a ideia de servos em uma casa trabalhando juntos, como se Jesus fosse o senhor da casa e, Paulo e Apolo fossem servos na casa. O que Paulo está dizendo é que os crentes de Corinto não devem julgar o trabalho dos servos — Paulo e Apolo — até que o senhor da casa, Jesus, retorne.</w:t>
      </w:r>
    </w:p>
    <w:p>
      <w:pPr/>
      <w:r>
        <w:rPr>
          <w:lang w:val="pt_PT" w:bidi="pt_PT"/>
        </w:rPr>
      </w:r>
      <w:r>
        <w:rPr>
          <w:lang w:val="pt_PT" w:bidi="pt_PT"/>
        </w:rPr>
        <w:t>Paulo quer que os crentes saibam que, quando Jesus retornar, Jesus julgará a todos, ou tomará uma decisão final, com base no que eles fizeram. Paulo quer que os crentes saibam que eles não precisam julgar ninguém agora. Ninguém sabe quando Jesus vai voltar, mas Deus sabe, e Deus escolherá esse momento. Quando chegar a hora de Jesus retornar, o Senhor Jesus abrirá os corações das pessoas e trará à luz todas essas coisas que agora estão ocultas. Em algumas culturas, o coração é a fonte de nossos sentimentos. Nessa cultura, o coração era a fonte do pensamento, não do sentimento. Quando Jesus abre os corações das pessoas, ele mostra o que elas estão pensando e por que estão fazendo as coisas que fazem.</w:t>
      </w:r>
    </w:p>
    <w:p>
      <w:pPr/>
      <w:r>
        <w:rPr>
          <w:lang w:val="pt_PT" w:bidi="pt_PT"/>
        </w:rPr>
      </w:r>
      <w:r>
        <w:rPr>
          <w:lang w:val="pt_PT" w:bidi="pt_PT"/>
        </w:rPr>
        <w:t>Parem aqui e discutam esta pergunta em grupo: em seu idioma, com que parte do corpo vocês sentem emoção? Qual parte do corpo vocês usam para pensar? Quando vocês traduzirem essa passagem, vocês precisarão usar a palavra para a parte do corpo que vocês usam para pensar. Pause este áudio aqui.</w:t>
      </w:r>
    </w:p>
    <w:p>
      <w:pPr/>
      <w:r>
        <w:rPr>
          <w:lang w:val="pt_PT" w:bidi="pt_PT"/>
        </w:rPr>
      </w:r>
      <w:r>
        <w:rPr>
          <w:lang w:val="pt_PT" w:bidi="pt_PT"/>
        </w:rPr>
        <w:t>Naquele dia em que Jesus retornar, Deus elogiará as pessoas que foram fiéis em confiar nele e segui-lo. Paulo quer lembrar aos crentes de Corinto que ele não se importa com o que pensam dele. O que mais importa para Paulo é se Deus diz que Paulo é um servo fiel. Paulo está dizendo aos crentes em Corinto que o que deveria importar mais a eles é se eles têm sido fiéis a Deus. Os crentes que forem fiéis receberão uma recompensa, ou elogio, do próprio Deus.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4.1–5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está explicando aos crentes de Corinto que eles devem pensar em Paulo e Apolo como servos ou mordomos.</w:t>
      </w:r>
    </w:p>
    <w:p>
      <w:pPr/>
      <w:r>
        <w:rPr>
          <w:lang w:val="pt_PT" w:bidi="pt_PT"/>
        </w:rPr>
      </w:r>
      <w:r>
        <w:rPr>
          <w:b/>
          <w:lang w:val="pt_PT" w:bidi="pt_PT"/>
        </w:rPr>
        <w:t>Na segunda parte:</w:t>
      </w:r>
      <w:r>
        <w:rPr>
          <w:lang w:val="pt_PT" w:bidi="pt_PT"/>
        </w:rPr>
        <w:t xml:space="preserve"> Paulo diz aos crentes de Corinto que não se importa que eles o estejam julgando agora.</w:t>
      </w:r>
    </w:p>
    <w:p>
      <w:pPr/>
      <w:r>
        <w:rPr>
          <w:lang w:val="pt_PT" w:bidi="pt_PT"/>
        </w:rPr>
      </w:r>
      <w:r>
        <w:rPr>
          <w:b/>
          <w:lang w:val="pt_PT" w:bidi="pt_PT"/>
        </w:rPr>
        <w:t>Na terceira parte:</w:t>
      </w:r>
      <w:r>
        <w:rPr>
          <w:lang w:val="pt_PT" w:bidi="pt_PT"/>
        </w:rPr>
        <w:t xml:space="preserve"> Paulo diz aos crentes de Corinto para não julgarem ninguém até o dia final do julgamento, que é o dia em que Jesus retornará. Paulo fala sobre como Jesus julgará os corações de homens e mulheres no último dia.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Apolo</w:t>
      </w:r>
    </w:p>
    <w:p>
      <w:pPr>
        <w:pStyle w:val="ListBullet"/>
        <w:spacing w:line="240" w:lineRule="auto"/>
        <w:ind w:left="720"/>
      </w:pPr>
      <w:r>
        <w:rPr>
          <w:lang w:val="pt_PT" w:bidi="pt_PT"/>
        </w:rPr>
      </w:r>
      <w:r>
        <w:rPr>
          <w:lang w:val="pt_PT" w:bidi="pt_PT"/>
        </w:rPr>
        <w:t>Os crentes de Corinto</w:t>
      </w:r>
    </w:p>
    <w:p>
      <w:pPr>
        <w:pStyle w:val="ListBullet"/>
        <w:spacing w:line="240" w:lineRule="auto"/>
        <w:ind w:left="720"/>
      </w:pPr>
      <w:r>
        <w:rPr>
          <w:lang w:val="pt_PT" w:bidi="pt_PT"/>
        </w:rPr>
      </w:r>
      <w:r>
        <w:rPr>
          <w:lang w:val="pt_PT" w:bidi="pt_PT"/>
        </w:rPr>
        <w:t>Todas as pessoas que serão julgadas quando o Senhor Jesus retornar</w:t>
      </w:r>
    </w:p>
    <w:p>
      <w:pPr>
        <w:pStyle w:val="ListBullet"/>
        <w:spacing w:line="240" w:lineRule="auto"/>
        <w:ind w:left="720"/>
      </w:pPr>
      <w:r>
        <w:rPr>
          <w:lang w:val="pt_PT" w:bidi="pt_PT"/>
        </w:rPr>
      </w:r>
      <w:r>
        <w:rPr>
          <w:lang w:val="pt_PT" w:bidi="pt_PT"/>
        </w:rPr>
        <w:t>Senhor Jesus</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Paulo continua falando sobre como os crentes de Corinto deveriam pensar em seus mestres. Na passagem anterior, Paulo havia dito aos crentes de Corinto o que eles não deveriam fazer; agora, Paulo lhes diz o que devem fazer.</w:t>
      </w:r>
    </w:p>
    <w:p>
      <w:pPr/>
      <w:r>
        <w:rPr>
          <w:lang w:val="pt_PT" w:bidi="pt_PT"/>
        </w:rPr>
      </w:r>
      <w:r>
        <w:rPr>
          <w:lang w:val="pt_PT" w:bidi="pt_PT"/>
        </w:rPr>
        <w:t>Parem aqui e discutam em grupo: conversem sobre uma vez em que vocês disseram a alguém o que não deveria fazer e depois mudaram para dizer o que deveria fazer em vez disso. Prestem atenção às palavras e frases que vocês usam para mudar para falar sobre o que deveriam fazer em vez disso. Pause este áudio aqui.</w:t>
      </w:r>
    </w:p>
    <w:p>
      <w:pPr/>
      <w:r>
        <w:rPr>
          <w:lang w:val="pt_PT" w:bidi="pt_PT"/>
        </w:rPr>
      </w:r>
      <w:r>
        <w:rPr>
          <w:lang w:val="pt_PT" w:bidi="pt_PT"/>
        </w:rPr>
        <w:t>Paulo descreve Paulo e Apolo como servos, ou mordomos. Um mordomo era responsável por muitas coisas. Um senhor, ou a pessoa que era dona do mordomo, daria a ele um trabalho como gerenciar a casa do proprietário. Outro exemplo de um servo, ou mordomo, pode ser um professor que trabalha em uma escola. Em ambos os exemplos, o servo ou mordomo deve fazer bem sua tarefa.</w:t>
      </w:r>
    </w:p>
    <w:p>
      <w:pPr/>
      <w:r>
        <w:rPr>
          <w:lang w:val="pt_PT" w:bidi="pt_PT"/>
        </w:rPr>
      </w:r>
      <w:r>
        <w:rPr>
          <w:lang w:val="pt_PT" w:bidi="pt_PT"/>
        </w:rPr>
        <w:t>Parem aqui e discutam em grupo: contem uma história sobre uma pessoa que é responsável por algo e que presta contas a um senhor. Prestem atenção às palavras que vocês usam quando estão falando sobre a pessoa que é responsável por algo. Pause este áudio aqui.</w:t>
      </w:r>
    </w:p>
    <w:p>
      <w:pPr/>
      <w:r>
        <w:rPr>
          <w:lang w:val="pt_PT" w:bidi="pt_PT"/>
        </w:rPr>
      </w:r>
      <w:r>
        <w:rPr>
          <w:lang w:val="pt_PT" w:bidi="pt_PT"/>
        </w:rPr>
        <w:t>Na segunda parte dessa passagem, Paulo diz aos crentes de Corinto que ele não se importa se eles o julgarem ou o examinarem de perto. Em outras palavras, Paulo acha que os crentes de Corinto olham para ele e o examinam como um juiz em um tribunal examina uma pessoa que é acusada de fazer algo errado. Paulo diz que ele não se importa se os crentes de Corinto pensam que ele realizou sua tarefa fielmente ou mal. Paulo diz que Deus deu a ele a tarefa de pregar o evangelho, então Deus decidirá se ele realizou a tarefa fielmente.</w:t>
      </w:r>
    </w:p>
    <w:p>
      <w:pPr/>
      <w:r>
        <w:rPr>
          <w:lang w:val="pt_PT" w:bidi="pt_PT"/>
        </w:rPr>
      </w:r>
      <w:r>
        <w:rPr>
          <w:lang w:val="pt_PT" w:bidi="pt_PT"/>
        </w:rPr>
        <w:t>Parem aqui e conversem sobre o que acontece quando um juiz em um tribunal, ou um ancião em uma aldeia, está examinando uma pessoa que é acusada de fazer algo errado. Que palavras ou frases vocês usam para a maneira como eles examinam ou investigam a pessoa acusada?</w:t>
      </w:r>
    </w:p>
    <w:p>
      <w:pPr/>
      <w:r>
        <w:rPr>
          <w:lang w:val="pt_PT" w:bidi="pt_PT"/>
        </w:rPr>
      </w:r>
      <w:r>
        <w:rPr>
          <w:lang w:val="pt_PT" w:bidi="pt_PT"/>
        </w:rPr>
        <w:t>Pause este áudio aqui.</w:t>
      </w:r>
    </w:p>
    <w:p>
      <w:pPr/>
      <w:r>
        <w:rPr>
          <w:lang w:val="pt_PT" w:bidi="pt_PT"/>
        </w:rPr>
      </w:r>
      <w:r>
        <w:rPr>
          <w:lang w:val="pt_PT" w:bidi="pt_PT"/>
        </w:rPr>
        <w:t>Paulo começa a terceira parte dessa passagem continuando com a ideia de uma casa que trabalha em conjunto, como se Jesus fosse o senhor da casa e Paulo e Apolo fossem mordomos na casa. O que Paulo está dizendo é que os crentes de Corinto não deveriam julgar o trabalho dos mordomos, Paulo e Apolo, até que o senhor da casa, Jesus, retornasse. A palavra para "julgar" que Paulo usa aqui é diferente da palavra que ele usou na parte anterior. Desta vez, a palavra julgar significa tomar uma decisão, ou decidir se algo é bom ou ruim, certo ou errado. Em outras palavras, significa que os crentes de Corinto não devem decidir quão bem ou mal Paulo e Apolo cumpriram a tarefa que Deus lhes deu. O Senhor Jesus tomará essa decisão final quando ele retornar.</w:t>
      </w:r>
    </w:p>
    <w:p>
      <w:pPr/>
      <w:r>
        <w:rPr>
          <w:lang w:val="pt_PT" w:bidi="pt_PT"/>
        </w:rPr>
      </w:r>
      <w:r>
        <w:rPr>
          <w:lang w:val="pt_PT" w:bidi="pt_PT"/>
        </w:rPr>
        <w:t>Parem aqui e discutam em grupo: contem uma história sobre quando um juiz em um tribunal, ou um ancião em uma aldeia, tomou uma decisão sobre se uma pessoa é culpada ou inocente. Prestem atenção às palavras que vocês usam quando descrevem o juiz, ou ancião, que toma a decisão.</w:t>
      </w:r>
    </w:p>
    <w:p>
      <w:pPr/>
      <w:r>
        <w:rPr>
          <w:lang w:val="pt_PT" w:bidi="pt_PT"/>
        </w:rPr>
      </w:r>
      <w:r>
        <w:rPr>
          <w:lang w:val="pt_PT" w:bidi="pt_PT"/>
        </w:rPr>
        <w:t>Pause este áudio aqui.</w:t>
      </w:r>
    </w:p>
    <w:p>
      <w:pPr/>
      <w:r>
        <w:rPr>
          <w:lang w:val="pt_PT" w:bidi="pt_PT"/>
        </w:rPr>
      </w:r>
      <w:r>
        <w:rPr>
          <w:lang w:val="pt_PT" w:bidi="pt_PT"/>
        </w:rPr>
        <w:t>Paulo continua falando sobre o que o Senhor fará quando ele voltar. Paulo diz que, naquele dia, ele abrirá os corações das pessoas e trará à luz aquelas coisas que agora estão ocultas. Isso significa que o Senhor Jesus revelará a todos o que as pessoas estão pensando e sentindo. Algumas traduções dizem que o Senhor abrirá os corações dos homens, mas Paulo quer dizer que o Senhor abrirá os corações de todas as pessoas — homens e mulheres. Em algumas culturas, o coração é a fonte de nossos sentimentos. Para outras culturas, o coração é a fonte de pensamento, não de sentimento.</w:t>
      </w:r>
    </w:p>
    <w:p>
      <w:pPr/>
      <w:r>
        <w:rPr>
          <w:lang w:val="pt_PT" w:bidi="pt_PT"/>
        </w:rPr>
      </w:r>
      <w:r>
        <w:rPr>
          <w:lang w:val="pt_PT" w:bidi="pt_PT"/>
        </w:rPr>
        <w:t>Parem aqui e discutam em grupo: como vocês falarão sobre o Senhor abrindo os corações das pessoas para que todos vejam seus os pensamentos e motivações? Pause este áudio aqui.</w:t>
      </w:r>
    </w:p>
    <w:p>
      <w:pPr/>
      <w:r>
        <w:rPr>
          <w:lang w:val="pt_PT" w:bidi="pt_PT"/>
        </w:rPr>
      </w:r>
      <w:r>
        <w:rPr>
          <w:lang w:val="pt_PT" w:bidi="pt_PT"/>
        </w:rPr>
        <w:t>Paulo faz uma declaração final e importante sobre por que ele não se importa com o que os coríntios pensam sobre ele. O julgamento deles não é importante porque, naquele dia, quando Jesus retornar, Deus elogiará, ou aprovará, cada pessoa conforme ela merece.</w:t>
      </w:r>
    </w:p>
    <w:p>
      <w:pPr/>
      <w:r>
        <w:rPr>
          <w:lang w:val="pt_PT" w:bidi="pt_PT"/>
        </w:rPr>
      </w:r>
      <w:r>
        <w:rPr>
          <w:lang w:val="pt_PT" w:bidi="pt_PT"/>
        </w:rPr>
        <w:t>Agora, o grupo deve fazer o roteiro, desenhar ou usar objetos para visualizar a passagem e a atuação nela. Enquanto vocês fazem isso, vocês podem querer ter desenhos ou objetos para representar Paulo, Apolo, os crentes coríntios, Jesus e Deus. Enquanto vocês recontam a história, lembrem-se de que Paulo está falando com os crentes de Corinto sobre como eles devem tratar Paulo e Apolo. Paulo então diz que não se importa com o que os crentes de Corinto pensam a seu respeito. Mostre que, quando Jesus voltar, ele julgará a todos. Será como uma luz brilhando sobre seus pensamentos e mostrando o que todos estão pensando. Mostre que Deus elogia cada crente de acordo com o que merecem.</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4.1–5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Apolo</w:t>
      </w:r>
    </w:p>
    <w:p>
      <w:pPr>
        <w:pStyle w:val="ListBullet"/>
        <w:spacing w:line="240" w:lineRule="auto"/>
        <w:ind w:left="720"/>
      </w:pPr>
      <w:r>
        <w:rPr>
          <w:lang w:val="pt_PT" w:bidi="pt_PT"/>
        </w:rPr>
      </w:r>
      <w:r>
        <w:rPr>
          <w:lang w:val="pt_PT" w:bidi="pt_PT"/>
        </w:rPr>
        <w:t>Os crentes de Corinto</w:t>
      </w:r>
    </w:p>
    <w:p>
      <w:pPr>
        <w:pStyle w:val="ListBullet"/>
        <w:spacing w:line="240" w:lineRule="auto"/>
        <w:ind w:left="720"/>
      </w:pPr>
      <w:r>
        <w:rPr>
          <w:lang w:val="pt_PT" w:bidi="pt_PT"/>
        </w:rPr>
      </w:r>
      <w:r>
        <w:rPr>
          <w:lang w:val="pt_PT" w:bidi="pt_PT"/>
        </w:rPr>
        <w:t>Todas as pessoas que serão julgadas quando o Senhor Jesus retornar</w:t>
      </w:r>
    </w:p>
    <w:p>
      <w:pPr>
        <w:pStyle w:val="ListBullet"/>
        <w:spacing w:line="240" w:lineRule="auto"/>
        <w:ind w:left="720"/>
      </w:pPr>
      <w:r>
        <w:rPr>
          <w:lang w:val="pt_PT" w:bidi="pt_PT"/>
        </w:rPr>
      </w:r>
      <w:r>
        <w:rPr>
          <w:lang w:val="pt_PT" w:bidi="pt_PT"/>
        </w:rPr>
        <w:t>Senhor Jesus</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parte, Paulo está explicando aos crentes de Corinto que eles devem pensar em Paulo e Apolo como servos ou mordomos. Vocês poderiam ter Paulo e Apolo na frente dos crentes de Corinto enquanto Paulo lhes explica sobre ele e Apolo serem servos ou mordomos.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Apolo: “O que você está sentindo ou pensando?” A pessoa pode responder coisas como:</w:t>
      </w:r>
    </w:p>
    <w:p>
      <w:pPr>
        <w:pStyle w:val="ListBullet"/>
        <w:spacing w:line="240" w:lineRule="auto"/>
        <w:ind w:left="720"/>
      </w:pPr>
      <w:r>
        <w:rPr>
          <w:lang w:val="pt_PT" w:bidi="pt_PT"/>
        </w:rPr>
      </w:r>
      <w:r>
        <w:rPr>
          <w:lang w:val="pt_PT" w:bidi="pt_PT"/>
        </w:rPr>
        <w:t>Pergunte para as pessoas que interpretam os crentes de Corinto: “O que vocês estão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parte, Paulo diz aos crentes de Corinto que ele não se importa que eles o estejam julgando agora. Você poderia ter Paulo em pé diante dos crentes coríntios, falando com eles. Ou você poderia montar a sala para se parecer com um tribunal. Os crentes de Corinto estariam examinando Paulo, e ele seria a pessoa acusada. Paulo está dizendo aos crentes de Corinto que não o examinem, porque ele não se importa com o que pensam.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parte, Paulo diz aos crentes de Corinto para não julgar ninguém até que o Senhor volte para julgar. Paulo fala sobre Jesus julgar os corações de homens e mulheres no último dia.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para as pessoas que interpretam os crentes de Corinto: “O que vocês estão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4.1–5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aos crentes de Corinto que eles devem pensar em Paulo e Apolo como pessoas a quem Deus havia confiado uma tarefa, ou </w:t>
      </w:r>
      <w:r>
        <w:rPr>
          <w:b/>
          <w:lang w:val="pt_PT" w:bidi="pt_PT"/>
        </w:rPr>
        <w:t>mordomos</w:t>
      </w:r>
      <w:r>
        <w:rPr>
          <w:lang w:val="pt_PT" w:bidi="pt_PT"/>
        </w:rPr>
        <w:t xml:space="preserve"> de Jesus </w:t>
      </w:r>
      <w:r>
        <w:rPr>
          <w:b/>
          <w:lang w:val="pt_PT" w:bidi="pt_PT"/>
        </w:rPr>
        <w:t>Cristo</w:t>
      </w:r>
      <w:r>
        <w:rPr>
          <w:lang w:val="pt_PT" w:bidi="pt_PT"/>
        </w:rPr>
        <w:t>. Em outras palavras, Deus confiou a Paulo e a Apolo uma tarefa importante para ele. Paulo e Apolo tinham a responsabilidade de cuidar das pessoas que Deus lhes deu, mas eles respondiam ao próprio Deus. Nos dias de Paulo, um mordomo como esse poderia ser responsável por gerenciar a casa de um proprietário rico. Usem a mesma palavra para Cristo que vocês usaram em passagens anteriores e consultem o Glossário Mestre para mais informações sobre Cristo, se necessário.</w:t>
      </w:r>
    </w:p>
    <w:p>
      <w:pPr/>
      <w:r>
        <w:rPr>
          <w:lang w:val="pt_PT" w:bidi="pt_PT"/>
        </w:rPr>
      </w:r>
      <w:r>
        <w:rPr>
          <w:lang w:val="pt_PT" w:bidi="pt_PT"/>
        </w:rPr>
        <w:t>Parem aqui e discutam em grupo como vocês descreverão essa pessoa em quem Deus confiou para fazer um trabalho importante, ou gerenciar o trabalho de Deus para ele. Consulte mordomo no Glossário Mestre para mais informações. Pause este áudio aqui.</w:t>
      </w:r>
    </w:p>
    <w:p>
      <w:pPr/>
      <w:r>
        <w:rPr>
          <w:lang w:val="pt_PT" w:bidi="pt_PT"/>
        </w:rPr>
      </w:r>
      <w:r>
        <w:rPr>
          <w:lang w:val="pt_PT" w:bidi="pt_PT"/>
        </w:rPr>
        <w:t xml:space="preserve">Paulo diz que ele e Apolo foram encarregados dos </w:t>
      </w:r>
      <w:r>
        <w:rPr>
          <w:b/>
          <w:lang w:val="pt_PT" w:bidi="pt_PT"/>
        </w:rPr>
        <w:t>mistérios</w:t>
      </w:r>
      <w:r>
        <w:rPr>
          <w:lang w:val="pt_PT" w:bidi="pt_PT"/>
        </w:rPr>
        <w:t>, ou coisas secretas ou ocultas de Deus. Os mistérios são essas coisas que são verdadeiras, mas que a maioria das pessoas não conhece. Por exemplo, essas são coisas verdadeiras sobre Jesus e o reino de Deus. Paulo e Apolo agora estão tornando essas verdades conhecidas. Anteriormente em sua carta, Paulo deixa claro que as pessoas podem ver ou entender esses mistérios apenas quando Deus os revela por meio do seu Espírito. As pessoas precisam conhecer essas verdades para que possam viver a vida como Deus quer que vivam. Usem a mesma palavra para mistérios, ou coisas secretas de Deus, que vocês usaram em passagens anteriores.</w:t>
      </w:r>
    </w:p>
    <w:p>
      <w:pPr/>
      <w:r>
        <w:rPr>
          <w:lang w:val="pt_PT" w:bidi="pt_PT"/>
        </w:rPr>
      </w:r>
      <w:r>
        <w:rPr>
          <w:lang w:val="pt_PT" w:bidi="pt_PT"/>
        </w:rPr>
        <w:t xml:space="preserve">Paulo diz que ele não se importa se os crentes de Corinto o </w:t>
      </w:r>
      <w:r>
        <w:rPr>
          <w:b/>
          <w:lang w:val="pt_PT" w:bidi="pt_PT"/>
        </w:rPr>
        <w:t>julgarem</w:t>
      </w:r>
      <w:r>
        <w:rPr>
          <w:lang w:val="pt_PT" w:bidi="pt_PT"/>
        </w:rPr>
        <w:t xml:space="preserve"> pela maneira como ele os tem ensinado sobre as verdades de Deus. Aqui Paulo quer dizer que os crentes de Corinto estão examinando ele de perto, ou olhando de perto para ele, para ver o que ele faz e se ele faz bem essas coisas. Isso é como um juiz em um tribunal que examina uma pessoa que é acusada de fazer algo errado. Paulo diz que Deus deu a ele a tarefa de pregar o evangelho, então Deus decidirá se ele realizou a tarefa fielmente. Essa é a mesma palavra para julgar que Paulo usou anteriormente em 1 Coríntios 2.15, quando ele diz aos coríntios que uma pessoa com o Espírito de Deus pode julgar ou examinar coisas. Usem a mesma palavra aqui para julgar.</w:t>
      </w:r>
    </w:p>
    <w:p>
      <w:pPr/>
      <w:r>
        <w:rPr>
          <w:lang w:val="pt_PT" w:bidi="pt_PT"/>
        </w:rPr>
      </w:r>
      <w:r>
        <w:rPr>
          <w:lang w:val="pt_PT" w:bidi="pt_PT"/>
        </w:rPr>
        <w:t xml:space="preserve">Paulo diz que ele tem uma </w:t>
      </w:r>
      <w:r>
        <w:rPr>
          <w:b/>
          <w:lang w:val="pt_PT" w:bidi="pt_PT"/>
        </w:rPr>
        <w:t>consciência</w:t>
      </w:r>
      <w:r>
        <w:rPr>
          <w:lang w:val="pt_PT" w:bidi="pt_PT"/>
        </w:rPr>
        <w:t xml:space="preserve"> limpa porque o </w:t>
      </w:r>
      <w:r>
        <w:rPr>
          <w:b/>
          <w:lang w:val="pt_PT" w:bidi="pt_PT"/>
        </w:rPr>
        <w:t>Senhor</w:t>
      </w:r>
      <w:r>
        <w:rPr>
          <w:lang w:val="pt_PT" w:bidi="pt_PT"/>
        </w:rPr>
        <w:t xml:space="preserve"> é aquele que o julga. Paulo não tem ciência de ter feito algo errado. Senhor provavelmente se refere ao próprio Jesus quando ele volta para julgar as pessoas. Usem a mesma palavra para Senhor que vocês usaram em passagens anteriores e consultem Senhor no Glossário Mestre para mais informações. A consciência de uma pessoa é seu senso, ou capacidade de saber, o que é certo ou errado.</w:t>
      </w:r>
    </w:p>
    <w:p>
      <w:pPr/>
      <w:r>
        <w:rPr>
          <w:lang w:val="pt_PT" w:bidi="pt_PT"/>
        </w:rPr>
      </w:r>
      <w:r>
        <w:rPr>
          <w:lang w:val="pt_PT" w:bidi="pt_PT"/>
        </w:rPr>
        <w:t>Parem aqui e discutam em grupo como vocês falarão sobre consciência. Para mais informações sobre consciência, consulte o Glossário Mestre. Pause este áudio aqui.</w:t>
      </w:r>
    </w:p>
    <w:p>
      <w:pPr/>
      <w:r>
        <w:rPr>
          <w:lang w:val="pt_PT" w:bidi="pt_PT"/>
        </w:rPr>
      </w:r>
      <w:r>
        <w:rPr>
          <w:lang w:val="pt_PT" w:bidi="pt_PT"/>
        </w:rPr>
        <w:t xml:space="preserve">Paulo diz aos crentes de Corinto que eles não devem </w:t>
      </w:r>
      <w:r>
        <w:rPr>
          <w:b/>
          <w:lang w:val="pt_PT" w:bidi="pt_PT"/>
        </w:rPr>
        <w:t>julgar</w:t>
      </w:r>
      <w:r>
        <w:rPr>
          <w:lang w:val="pt_PT" w:bidi="pt_PT"/>
        </w:rPr>
        <w:t xml:space="preserve"> alguma coisa antes do </w:t>
      </w:r>
      <w:r>
        <w:rPr>
          <w:b/>
          <w:lang w:val="pt_PT" w:bidi="pt_PT"/>
        </w:rPr>
        <w:t>tempo designado</w:t>
      </w:r>
      <w:r>
        <w:rPr>
          <w:lang w:val="pt_PT" w:bidi="pt_PT"/>
        </w:rPr>
        <w:t>. Aqui, julgar significa tomar uma decisão, ou decidir se algo é bom ou ruim, ou certo ou errado. Depois que o juiz em um tribunal examinou a pessoa que é acusada de fazer algo errado, ele toma uma decisão sobre qual será a punição dessa pessoa. Em outras palavras, os crentes de Corinto não devem decidir agora quão bem ou mal Paulo e Apolo cumpriram a tarefa que Deus lhes deu.</w:t>
      </w:r>
    </w:p>
    <w:p>
      <w:pPr/>
      <w:r>
        <w:rPr>
          <w:lang w:val="pt_PT" w:bidi="pt_PT"/>
        </w:rPr>
      </w:r>
      <w:r>
        <w:rPr>
          <w:lang w:val="pt_PT" w:bidi="pt_PT"/>
        </w:rPr>
        <w:t xml:space="preserve">Parem aqui e discutam em grupo quais palavras ou frases vocês usarão para </w:t>
      </w:r>
      <w:r>
        <w:rPr>
          <w:b/>
          <w:lang w:val="pt_PT" w:bidi="pt_PT"/>
        </w:rPr>
        <w:t>julgar</w:t>
      </w:r>
      <w:r>
        <w:rPr>
          <w:lang w:val="pt_PT" w:bidi="pt_PT"/>
        </w:rPr>
        <w:t xml:space="preserve"> no sentido de tomar uma decisão sobre se as ações de uma pessoa são certas ou erradas. Essa pode ser uma palavra diferente daquela que você discutiu anteriormente para julgar. Se você já traduziu essa palavra em outro livro da Bíblia, use a mesma palavra que você usou lá. Pause este áudio aqui.</w:t>
      </w:r>
    </w:p>
    <w:p>
      <w:pPr/>
      <w:r>
        <w:rPr>
          <w:lang w:val="pt_PT" w:bidi="pt_PT"/>
        </w:rPr>
      </w:r>
      <w:r>
        <w:rPr>
          <w:lang w:val="pt_PT" w:bidi="pt_PT"/>
        </w:rPr>
        <w:t>O tempo designado é outra maneira de se referir ao tempo que Deus escolhe, quando Jesus retornará para julgar todas as pessoas, tanto as que já morreram quanto as que ainda estão vivas. Jesus Cristo julgará as pessoas com base em suas ações e sua crença nele. O tempo designado também é chamado de último dia, ou o dia em que Jesus Cristo decide, ou julga, quem estará com ele no céu e quem não estará com ele no céu.</w:t>
      </w:r>
    </w:p>
    <w:p>
      <w:pPr/>
      <w:r>
        <w:rPr>
          <w:lang w:val="pt_PT" w:bidi="pt_PT"/>
        </w:rPr>
      </w:r>
      <w:r>
        <w:rPr>
          <w:lang w:val="pt_PT" w:bidi="pt_PT"/>
        </w:rPr>
        <w:t>Parem aqui e discutam em grupo quais palavras ou frases vocês usarão para “o tempo designado”. Se vocês já traduziram essa ideia em outro livro da Bíblia, usem as mesmas palavras que usaram lá.</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4:6–13</w:t>
      </w:r>
      <w:r>
        <w:rPr>
          <w:lang w:val="pt_PT" w:bidi="pt_PT"/>
        </w:rPr>
      </w:r>
    </w:p>
    <w:p>
      <w:pPr>
        <w:pStyle w:val="Heading3"/>
      </w:pPr>
      <w:r>
        <w:rPr>
          <w:lang w:val="pt_PT" w:bidi="pt_PT"/>
        </w:rPr>
        <w:t>Ouvir e Sentir</w:t>
      </w:r>
    </w:p>
    <w:p>
      <w:pPr/>
      <w:r>
        <w:rPr>
          <w:lang w:val="pt_PT" w:bidi="pt_PT"/>
        </w:rPr>
      </w:r>
      <w:r>
        <w:rPr>
          <w:lang w:val="pt_PT" w:bidi="pt_PT"/>
        </w:rPr>
        <w:t>Nesta etapa, ouçam 1 Coríntios 4.6–13 e guardem em seus corações.</w:t>
      </w:r>
    </w:p>
    <w:p>
      <w:pPr/>
      <w:r>
        <w:rPr>
          <w:lang w:val="pt_PT" w:bidi="pt_PT"/>
        </w:rPr>
      </w:r>
      <w:r>
        <w:rPr>
          <w:lang w:val="pt_PT" w:bidi="pt_PT"/>
        </w:rPr>
        <w:t>Ouçam uma versão em áudio de 1 Coríntios 4.6–13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4.6–13 na tradução mais fácil de entender.</w:t>
      </w:r>
    </w:p>
    <w:p>
      <w:pPr/>
      <w:r>
        <w:rPr>
          <w:lang w:val="pt_PT" w:bidi="pt_PT"/>
        </w:rPr>
      </w:r>
      <w:r>
        <w:rPr>
          <w:lang w:val="pt_PT" w:bidi="pt_PT"/>
        </w:rPr>
        <w:t>Paulo tem explicado aos crentes de Corinto que eles deveriam pensar nele e Apolo como mordomos, ou servos. Paulo também tem dito aos crentes de Corinto que eles não devem julgar a ele e Apolo até que Jesus retorne e julgue todas as pessoas, e mostre o que todos estão pensando e sentindo.</w:t>
      </w:r>
    </w:p>
    <w:p>
      <w:pPr/>
      <w:r>
        <w:rPr>
          <w:lang w:val="pt_PT" w:bidi="pt_PT"/>
        </w:rPr>
      </w:r>
      <w:r>
        <w:rPr>
          <w:lang w:val="pt_PT" w:bidi="pt_PT"/>
        </w:rPr>
        <w:t>Agora Paulo diz aos crentes de Corinto que está usando ele e Apolo como exemplos quando descreve como os crentes de Corinto devem viver. Paulo e Apolo seguem a mensagem de Deus e não seguem mestres particulares, e Paulo quer que os crentes de Corinto façam a mesma coisa.</w:t>
      </w:r>
    </w:p>
    <w:p>
      <w:pPr/>
      <w:r>
        <w:rPr>
          <w:lang w:val="pt_PT" w:bidi="pt_PT"/>
        </w:rPr>
      </w:r>
      <w:r>
        <w:rPr>
          <w:lang w:val="pt_PT" w:bidi="pt_PT"/>
        </w:rPr>
        <w:t>Paulo diz que os crentes de Corinto são arrogantes. Isso significa que os crentes de Corinto são orgulhosos, mas de uma maneira pecaminosa. Essa não é a única vez que Paulo diz isso aos crentes de Corinto. Os crentes de Corinto são arrogantes porque os seguidores de Apolo pensam que são melhores ou mais importantes do que os seguidores de Paulo. Os crentes de Corinto são arrogantes porque os seguidores de Paulo pensam que são melhores ou mais importantes do que os seguidores de Apolo. Paulo diz que, se os crentes de Corinto entenderem a mensagem dele, eles não seguirão mestres individuais.</w:t>
      </w:r>
    </w:p>
    <w:p>
      <w:pPr/>
      <w:r>
        <w:rPr>
          <w:lang w:val="pt_PT" w:bidi="pt_PT"/>
        </w:rPr>
      </w:r>
      <w:r>
        <w:rPr>
          <w:lang w:val="pt_PT" w:bidi="pt_PT"/>
        </w:rPr>
        <w:t>Os crentes de Corinto também são arrogantes na maneira como estão falando sobre todas as coisas boas que eles têm. Os crentes de Corinto parecem ter esquecido que todas as coisas boas vêm de Deus.</w:t>
      </w:r>
    </w:p>
    <w:p>
      <w:pPr/>
      <w:r>
        <w:rPr>
          <w:lang w:val="pt_PT" w:bidi="pt_PT"/>
        </w:rPr>
      </w:r>
      <w:r>
        <w:rPr>
          <w:lang w:val="pt_PT" w:bidi="pt_PT"/>
        </w:rPr>
        <w:t>Pare aqui e discutam esta pergunta em grupo: contem uma história sobre uma pessoa que está falando de uma maneira arrogante sobre algo que ela tem, ou fez, mesmo que outra pessoa tenha dado a ela, ou outra pessoa tenha feito o trabalho duro. O que vocês pensam sobre a pessoa que está falando de uma maneira orgulhosa e arrogante? Como vocês agem em relação a eles? Pause este áudio aqui.</w:t>
      </w:r>
    </w:p>
    <w:p>
      <w:pPr/>
      <w:r>
        <w:rPr>
          <w:lang w:val="pt_PT" w:bidi="pt_PT"/>
        </w:rPr>
      </w:r>
      <w:r>
        <w:rPr>
          <w:lang w:val="pt_PT" w:bidi="pt_PT"/>
        </w:rPr>
        <w:t>Paulo diz que os crentes de Corinto são tão arrogantes que acreditam que não precisam mais do ensinamento dele. Os crentes de Corinto estão agindo como se já estivessem governando no reino de Deus. Paulo deseja que os crentes de Corinto realmente já estivessem governando, porque então ele, Paulo, estaria governando com eles também.</w:t>
      </w:r>
    </w:p>
    <w:p>
      <w:pPr/>
      <w:r>
        <w:rPr>
          <w:lang w:val="pt_PT" w:bidi="pt_PT"/>
        </w:rPr>
      </w:r>
      <w:r>
        <w:rPr>
          <w:lang w:val="pt_PT" w:bidi="pt_PT"/>
        </w:rPr>
        <w:t>Isso não é o que está acontecendo na igreja em Corinto. Paulo sente que as pessoas estão maltratando ele, Apolo e todas as pessoas que Jesus enviou para pregar. Paulo fala sobre isso descrevendo um evento que era familiar para os crentes de Corinto. Roma governava sobre essa parte do mundo naquele momento. Líderes militares romanos que haviam acabado de vencer uma batalha muitas vezes lideravam um desfile especial de pessoas para celebrar a vitória. Os prisioneiros de guerra estariam no final do desfile. Os prisioneiros não tinham valor, e eles muitas vezes eram mortos na frente de todos como uma maneira de celebrar a vitória. Paulo fala sobre si mesmo e os apóstolos como se fossem essas pessoas que estão na parte de trás do desfile da vitória. Assim como muitas pessoas se reuniam para assistir às procissões e para humilhar e matar os prisioneiros, Paulo fala como se muitas pessoas e até mesmo anjos estivessem assistindo a todos os apóstolos e humilhando-os também.</w:t>
      </w:r>
    </w:p>
    <w:p>
      <w:pPr/>
      <w:r>
        <w:rPr>
          <w:lang w:val="pt_PT" w:bidi="pt_PT"/>
        </w:rPr>
      </w:r>
      <w:r>
        <w:rPr>
          <w:lang w:val="pt_PT" w:bidi="pt_PT"/>
        </w:rPr>
        <w:t>Paulo quer enfatizar a diferença entre o que os crentes de Corinto pensam sobre si mesmos e o que eles pensam sobre os apóstolos. Então Paulo diz coisas sobre os crentes de Corinto que não são verdadeiras, mas eles pensam essas coisas sobre si mesmos. Paulo diz que os apóstolos são pessoas tolas ou estúpidas, e os crentes de Corinto são pessoas inteligentes e sábias. Paulo diz que os apóstolos são pessoas fisicamente fracas, e os crentes de Corinto são pessoas fisicamente fortes. Paulo diz que outras pessoas pensam que os crentes de Corinto são grandes e boas pessoas, enquanto outras pessoas desprezam ou menosprezam os apóstolos. Paulo disse essas coisas porque os crentes de Corinto pensavam que eles eram melhores ou mais importantes do que outras pessoas.</w:t>
      </w:r>
    </w:p>
    <w:p>
      <w:pPr/>
      <w:r>
        <w:rPr>
          <w:lang w:val="pt_PT" w:bidi="pt_PT"/>
        </w:rPr>
      </w:r>
      <w:r>
        <w:rPr>
          <w:lang w:val="pt_PT" w:bidi="pt_PT"/>
        </w:rPr>
        <w:t>Então Paulo faz mais declarações que descrevem como é ser um apóstolo. Paulo diz que os apóstolos muitas vezes não têm comida ou bebida suficientes, e que eles se vestem com roupas desgastadas e rasgadas. Paulo diz que as pessoas às vezes batem nos apóstolos e que eles estão sempre se movendo de um lugar para outro e não têm um lar. Essa descrição dos apóstolos pode ter lembrado os crentes de Corinto de outros mestres em Corinto e em outras cidades na Grécia. Esses outros mestres viajavam, ensinavam e pediam dinheiro em troca de ensinamentos. No entanto, em contraste, Paulo diz que os apóstolos realizam um trabalho manual. Sabemos que Paulo fez tendas para ganhar dinheiro para que ele não tivesse que pedir dinheiro a outras pessoas.</w:t>
      </w:r>
    </w:p>
    <w:p>
      <w:pPr/>
      <w:r>
        <w:rPr>
          <w:lang w:val="pt_PT" w:bidi="pt_PT"/>
        </w:rPr>
      </w:r>
      <w:r>
        <w:rPr>
          <w:lang w:val="pt_PT" w:bidi="pt_PT"/>
        </w:rPr>
        <w:t>Paulo diz que os apóstolos trabalham duro. Paulo diz que os apóstolos fazem ativamente coisas boas por outras pessoas. Quando outras pessoas pedem a Deus para fazer coisas ruins com os apóstolos, eles pedem a Deus para fazer coisas boas para essas pessoas. Paulo diz que, quando outras pessoas dizem coisas ruins aos apóstolos, eles não respondem em absoluto. Paulo diz que, quando outras pessoas dizem coisas ruins sobre os apóstolos a outras pessoas, eles dizem coisas bondosas para as outras pessoas.</w:t>
      </w:r>
    </w:p>
    <w:p>
      <w:pPr/>
      <w:r>
        <w:rPr>
          <w:lang w:val="pt_PT" w:bidi="pt_PT"/>
        </w:rPr>
      </w:r>
      <w:r>
        <w:rPr>
          <w:lang w:val="pt_PT" w:bidi="pt_PT"/>
        </w:rPr>
        <w:t>Pare aqui e discutam esta pergunta em grupo: contem uma história sobre uma vez em que alguém disse coisas falsas para vocês, ou sobre vocês, a outra pessoa. Como vocês reagiram? Em sua cultura, como as pessoas esperam que vocês respondam quando outra pessoa diz coisas falsas para vocês, ou sobre vocês? Pause este áudio aqui.</w:t>
      </w:r>
    </w:p>
    <w:p>
      <w:pPr/>
      <w:r>
        <w:rPr>
          <w:lang w:val="pt_PT" w:bidi="pt_PT"/>
        </w:rPr>
      </w:r>
      <w:r>
        <w:rPr>
          <w:lang w:val="pt_PT" w:bidi="pt_PT"/>
        </w:rPr>
        <w:t>Finalmente, Paulo diz que as pessoas tratam os apóstolos como lixo que as pessoas jogam fora, mesmo que eles estejam se comportando de uma maneira honrada.</w:t>
      </w:r>
    </w:p>
    <w:p>
      <w:pPr/>
      <w:r>
        <w:rPr>
          <w:lang w:val="pt_PT" w:bidi="pt_PT"/>
        </w:rPr>
      </w:r>
      <w:r>
        <w:rPr>
          <w:lang w:val="pt_PT" w:bidi="pt_PT"/>
        </w:rPr>
        <w:t>Pensem nesta parte da carta de Paulo na totalidade. Quando Paulo está falando sobre os apóstolos, ele também pode estar lembrando os crentes de Corinto sobre Jesus.</w:t>
      </w:r>
    </w:p>
    <w:p>
      <w:pPr>
        <w:pStyle w:val="ListBullet"/>
        <w:spacing w:line="240" w:lineRule="auto"/>
        <w:ind w:left="720"/>
      </w:pPr>
      <w:r>
        <w:rPr>
          <w:lang w:val="pt_PT" w:bidi="pt_PT"/>
        </w:rPr>
      </w:r>
      <w:r>
        <w:rPr>
          <w:lang w:val="pt_PT" w:bidi="pt_PT"/>
        </w:rPr>
        <w:t>Paulo descreve o sofrimento dos apóstolos. Os apóstolos estavam com fome e com sede, eles foram espancados e eles não tinham um lar. Essas coisas também aconteceram com Jesus.</w:t>
      </w:r>
    </w:p>
    <w:p>
      <w:pPr>
        <w:pStyle w:val="ListBullet"/>
        <w:spacing w:line="240" w:lineRule="auto"/>
        <w:ind w:left="720"/>
      </w:pPr>
      <w:r>
        <w:rPr>
          <w:lang w:val="pt_PT" w:bidi="pt_PT"/>
        </w:rPr>
      </w:r>
      <w:r>
        <w:rPr>
          <w:lang w:val="pt_PT" w:bidi="pt_PT"/>
        </w:rPr>
        <w:t>Paulo diz que as pessoas disseram coisas ruins aos apóstolos e disseram coisas falsas sobre eles. Paulo disse que os apóstolos responderam com palavras bondosas e verdadeiras. Essas coisas também aconteceram com Jesus.</w:t>
      </w:r>
    </w:p>
    <w:p>
      <w:pPr>
        <w:pStyle w:val="ListBullet"/>
        <w:spacing w:line="240" w:lineRule="auto"/>
        <w:ind w:left="720"/>
      </w:pPr>
      <w:r>
        <w:rPr>
          <w:lang w:val="pt_PT" w:bidi="pt_PT"/>
        </w:rPr>
      </w:r>
      <w:r>
        <w:rPr>
          <w:lang w:val="pt_PT" w:bidi="pt_PT"/>
        </w:rPr>
        <w:t>Paulo diz que os apóstolos são humildes e são como servos. Essa também é uma declaração verdadeira sobre Jesus.</w:t>
      </w:r>
    </w:p>
    <w:p>
      <w:pPr>
        <w:pStyle w:val="ListBullet"/>
        <w:spacing w:line="240" w:lineRule="auto"/>
        <w:ind w:left="720"/>
      </w:pPr>
      <w:r>
        <w:rPr>
          <w:lang w:val="pt_PT" w:bidi="pt_PT"/>
        </w:rPr>
      </w:r>
      <w:r>
        <w:rPr>
          <w:lang w:val="pt_PT" w:bidi="pt_PT"/>
        </w:rPr>
        <w:t>Paulo diz que outras pessoas tratam mal os apóstolos, como sujeira e lixo. Essas coisas também aconteceram com Jesus.</w:t>
      </w:r>
    </w:p>
    <w:p>
      <w:pPr/>
      <w:r>
        <w:rPr>
          <w:lang w:val="pt_PT" w:bidi="pt_PT"/>
        </w:rPr>
      </w:r>
      <w:r>
        <w:rPr>
          <w:lang w:val="pt_PT" w:bidi="pt_PT"/>
        </w:rPr>
        <w:t>Paulo começa essa passagem dizendo aos crentes de Corinto que ele e Apolo são exemplos para os crentes de Corinto seguirem. Nessa passagem, Paulo não diz o nome de Jesus, mas ele também quer que os crentes de Corinto olhem para Jesus como um exemplo.</w:t>
      </w:r>
    </w:p>
    <w:p>
      <w:pPr/>
      <w:r>
        <w:rPr>
          <w:lang w:val="pt_PT" w:bidi="pt_PT"/>
        </w:rPr>
      </w:r>
      <w:r>
        <w:rPr>
          <w:lang w:val="pt_PT" w:bidi="pt_PT"/>
        </w:rPr>
        <w:t>Pare aqui e discutam em grupo: contem uma história sobre uma vez em que vocês agiram como Jesus. Como vocês poderiam encorajar os outros a seguir o exemplo de Jesus na maneira como vocês agem?</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4.6–13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lembra os crentes de Corinto que ele tem falado sobre si mesmo e Apolo como exemplos de como os crentes de Corinto devem se comportar. Paulo diz aos crentes de Corinto que eles são arrogantes e orgulhosos na maneira como seguem líderes individuais. Paulo diz que os crentes de Corinto pensam em si mesmos como se eles fossem reis.</w:t>
      </w:r>
    </w:p>
    <w:p>
      <w:pPr/>
      <w:r>
        <w:rPr>
          <w:lang w:val="pt_PT" w:bidi="pt_PT"/>
        </w:rPr>
      </w:r>
      <w:r>
        <w:rPr>
          <w:b/>
          <w:lang w:val="pt_PT" w:bidi="pt_PT"/>
        </w:rPr>
        <w:t>Na segunda parte:</w:t>
      </w:r>
      <w:r>
        <w:rPr>
          <w:lang w:val="pt_PT" w:bidi="pt_PT"/>
        </w:rPr>
        <w:t xml:space="preserve"> Paulo fala sobre a posição baixa de todos os apóstolos e como outras pessoas se comportam com eles e falam com eles.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Apolo</w:t>
      </w:r>
    </w:p>
    <w:p>
      <w:pPr>
        <w:pStyle w:val="ListBullet"/>
        <w:spacing w:line="240" w:lineRule="auto"/>
        <w:ind w:left="720"/>
      </w:pPr>
      <w:r>
        <w:rPr>
          <w:lang w:val="pt_PT" w:bidi="pt_PT"/>
        </w:rPr>
      </w:r>
      <w:r>
        <w:rPr>
          <w:lang w:val="pt_PT" w:bidi="pt_PT"/>
        </w:rPr>
        <w:t>Crentes de Corinto</w:t>
      </w:r>
    </w:p>
    <w:p>
      <w:pPr>
        <w:pStyle w:val="ListBullet"/>
        <w:spacing w:line="240" w:lineRule="auto"/>
        <w:ind w:left="720"/>
      </w:pPr>
      <w:r>
        <w:rPr>
          <w:lang w:val="pt_PT" w:bidi="pt_PT"/>
        </w:rPr>
      </w:r>
      <w:r>
        <w:rPr>
          <w:lang w:val="pt_PT" w:bidi="pt_PT"/>
        </w:rPr>
        <w:t>Outros apóstolos</w:t>
      </w:r>
    </w:p>
    <w:p>
      <w:pPr>
        <w:pStyle w:val="ListBullet"/>
        <w:spacing w:line="240" w:lineRule="auto"/>
        <w:ind w:left="720"/>
      </w:pPr>
      <w:r>
        <w:rPr>
          <w:lang w:val="pt_PT" w:bidi="pt_PT"/>
        </w:rPr>
      </w:r>
      <w:r>
        <w:rPr>
          <w:lang w:val="pt_PT" w:bidi="pt_PT"/>
        </w:rPr>
        <w:t>Todas as pessoas do mundo</w:t>
      </w:r>
    </w:p>
    <w:p>
      <w:pPr>
        <w:pStyle w:val="ListBullet"/>
        <w:spacing w:line="240" w:lineRule="auto"/>
        <w:ind w:left="720"/>
      </w:pPr>
      <w:r>
        <w:rPr>
          <w:lang w:val="pt_PT" w:bidi="pt_PT"/>
        </w:rPr>
      </w:r>
      <w:r>
        <w:rPr>
          <w:lang w:val="pt_PT" w:bidi="pt_PT"/>
        </w:rPr>
        <w:t>Anjos</w:t>
      </w:r>
    </w:p>
    <w:p>
      <w:pPr>
        <w:pStyle w:val="ListBullet"/>
        <w:spacing w:line="240" w:lineRule="auto"/>
        <w:ind w:left="720"/>
      </w:pPr>
      <w:r>
        <w:rPr>
          <w:lang w:val="pt_PT" w:bidi="pt_PT"/>
        </w:rPr>
      </w:r>
      <w:r>
        <w:rPr>
          <w:lang w:val="pt_PT" w:bidi="pt_PT"/>
        </w:rPr>
        <w:t>E pessoas que dizem coisas falsas sobre os apóstolos</w:t>
      </w:r>
    </w:p>
    <w:p>
      <w:pPr/>
      <w:r>
        <w:rPr>
          <w:lang w:val="pt_PT" w:bidi="pt_PT"/>
        </w:rPr>
      </w:r>
      <w:r>
        <w:rPr>
          <w:lang w:val="pt_PT" w:bidi="pt_PT"/>
        </w:rPr>
        <w:t>Na primeira parte da passagem, Paulo começa chamando os crentes de Corinto de “irmãos”, ou “irmãos e irmãs”. Paulo não está dizendo que os crentes de Corinto são seus irmãos reais. Esse é um termo de afeto que Paulo usa para todos os crentes de Corinto, tanto homens quanto mulheres.</w:t>
      </w:r>
    </w:p>
    <w:p>
      <w:pPr/>
      <w:r>
        <w:rPr>
          <w:lang w:val="pt_PT" w:bidi="pt_PT"/>
        </w:rPr>
      </w:r>
      <w:r>
        <w:rPr>
          <w:lang w:val="pt_PT" w:bidi="pt_PT"/>
        </w:rPr>
        <w:t>Paulo diz aos crentes de Corinto que ele e Apolo são exemplos para os crentes de Corinto seguirem. Paulo diz aos crentes para “não irem além do que está escrito”. Esse provavelmente era um ditado familiar para os coríntios, mas seu significado exato não é claro hoje. Paulo pode estar se referindo a partes anteriores de sua carta, onde ele citou as Escrituras, ou suas próprias palavras, ou uma regra geral para a vida que todos conheciam. Paulo está dizendo aos coríntios para seguirem os ensinamentos e exemplos que os mestres deram a eles. Paulo está dizendo aos coríntios para não criarem suas próprias regras ou pensar que eles sabem melhor.</w:t>
      </w:r>
    </w:p>
    <w:p>
      <w:pPr/>
      <w:r>
        <w:rPr>
          <w:lang w:val="pt_PT" w:bidi="pt_PT"/>
        </w:rPr>
      </w:r>
      <w:r>
        <w:rPr>
          <w:lang w:val="pt_PT" w:bidi="pt_PT"/>
        </w:rPr>
        <w:t>Paulo diz aos crentes de Corinto que eles são arrogantes. A palavra que Paulo usa para descrever os crentes de Corinto significa “inchados”. É a mesma palavra que vocês usariam para descrever o ato de encher um pneu, ou uma bola com ar. Pessoas arrogantes pensam que elas são mais importantes do que outras pessoas. Paulo diz que os crentes de Corinto são arrogantes porque eles pensam que, qualquer que seja o mestre que eles seguem, é melhor do que o mestre que os outros seguem.</w:t>
      </w:r>
    </w:p>
    <w:p>
      <w:pPr/>
      <w:r>
        <w:rPr>
          <w:lang w:val="pt_PT" w:bidi="pt_PT"/>
        </w:rPr>
      </w:r>
      <w:r>
        <w:rPr>
          <w:lang w:val="pt_PT" w:bidi="pt_PT"/>
        </w:rPr>
        <w:t>Pare aqui e discutam em grupo: contem uma história sobre uma pessoa que é inchada, ou arrogante e orgulhosa. Prestem atenção às palavras que vocês usam para descrever essa pessoa. Pause este áudio aqui.</w:t>
      </w:r>
    </w:p>
    <w:p>
      <w:pPr/>
      <w:r>
        <w:rPr>
          <w:lang w:val="pt_PT" w:bidi="pt_PT"/>
        </w:rPr>
      </w:r>
      <w:r>
        <w:rPr>
          <w:lang w:val="pt_PT" w:bidi="pt_PT"/>
        </w:rPr>
        <w:t>Paulo então faz aos crentes de Corinto três perguntas que ele não espera que eles respondam. Paulo pergunta: “O que torna vocês especiais em comparação a outras pessoas? Vocês têm algo que não foi dado a vocês? Se tudo o que vocês têm Deus deu a vocês, por que vocês se comportam como se sempre fosse seu?” Paulo faz isso para enfatizar que os crentes de Corinto estão se vangloriando ou falando sobre todas as coisas boas que eles têm ou que eles podem fazer.</w:t>
      </w:r>
    </w:p>
    <w:p>
      <w:pPr/>
      <w:r>
        <w:rPr>
          <w:lang w:val="pt_PT" w:bidi="pt_PT"/>
        </w:rPr>
      </w:r>
      <w:r>
        <w:rPr>
          <w:lang w:val="pt_PT" w:bidi="pt_PT"/>
        </w:rPr>
        <w:t>Pare aqui e discutam em grupo: contem uma história sobre uma pessoa que pensava que era muito importante, ou inteligente, e que falou sobre si mesmo para outras pessoas que não concordaram com ela. Prestem atenção às palavras que vocês usam para descrever a pessoa e a maneira como essa pessoa fala. Pause este áudio aqui.</w:t>
      </w:r>
    </w:p>
    <w:p>
      <w:pPr/>
      <w:r>
        <w:rPr>
          <w:lang w:val="pt_PT" w:bidi="pt_PT"/>
        </w:rPr>
      </w:r>
      <w:r>
        <w:rPr>
          <w:lang w:val="pt_PT" w:bidi="pt_PT"/>
        </w:rPr>
        <w:t>Paulo continua fazendo três declarações sobre os crentes de Corinto. As declarações não são verdadeiras, mas elas dizem o que os crentes de Corinto pensam que é verdadeiro. Paulo muitas vezes usa três declarações ou três perguntas. Paulo faz isso para enfatizar que o que ele está dizendo é importante. Aqui Paulo diz que os crentes de Corinto têm todas as coisas que eles querem, que eles já são ricos e que eles já estão reinando como reis. Em outras palavras, os crentes de Corinto pensam que eles têm tudo o que precisam.</w:t>
      </w:r>
    </w:p>
    <w:p>
      <w:pPr/>
      <w:r>
        <w:rPr>
          <w:lang w:val="pt_PT" w:bidi="pt_PT"/>
        </w:rPr>
      </w:r>
      <w:r>
        <w:rPr>
          <w:lang w:val="pt_PT" w:bidi="pt_PT"/>
        </w:rPr>
        <w:t>Pare aqui e discutam em grupo: peçam a uma pessoa que fale com o grupo sobre algo que é muito importante e que o grupo precisa saber. Em grupo, prestem atenção às palavras e gestos que a pessoa que está falando usa para garantir que o grupo entenda o que ela está dizendo. Pause este áudio aqui.</w:t>
      </w:r>
    </w:p>
    <w:p>
      <w:pPr/>
      <w:r>
        <w:rPr>
          <w:lang w:val="pt_PT" w:bidi="pt_PT"/>
        </w:rPr>
      </w:r>
      <w:r>
        <w:rPr>
          <w:lang w:val="pt_PT" w:bidi="pt_PT"/>
        </w:rPr>
        <w:t>Na segunda parte da passagem, Paulo fala sobre os apóstolos, incluindo o próprio Paulo, Apolo e todas as outras pessoas que Deus escolheu para pregar e ensinar o evangelho.</w:t>
      </w:r>
    </w:p>
    <w:p>
      <w:pPr/>
      <w:r>
        <w:rPr>
          <w:lang w:val="pt_PT" w:bidi="pt_PT"/>
        </w:rPr>
      </w:r>
      <w:r>
        <w:rPr>
          <w:lang w:val="pt_PT" w:bidi="pt_PT"/>
        </w:rPr>
        <w:t>Paulo usa uma linguagem especial para descrever os apóstolos. Paulo diz que parece que os apóstolos são as pessoas que estavam no final de uma procissão especial de um líder militar romano. Ou, Paulo diz, parece que os apóstolos são semelhantes às pessoas que morreram em uma arena romana, que é uma grande área redonda onde os romanos muitas vezes tinham competições e jogos violentos. Assim como muitas pessoas assistiram os romanos matando pessoas na arena, muitas pessoas assistiram a como os crentes tratavam os apóstolos e não fizeram nada para parar o mau tratamento. Até mesmo os anjos no céu estavam assistindo a maneira ruim que as pessoas tratavam os apóstolos. Qualquer que fosse a situação que Paulo estivesse descrevendo, ele estava dizendo que as pessoas pensavam que os apóstolos não eram importantes e não tinham valor. Esse é um contraste em como os crentes de Corinto pensavam sobre si mesmos. Os crentes de Corinto pensavam que eles mesmos eram muito importantes e muito inteligentes.</w:t>
      </w:r>
    </w:p>
    <w:p>
      <w:pPr/>
      <w:r>
        <w:rPr>
          <w:lang w:val="pt_PT" w:bidi="pt_PT"/>
        </w:rPr>
      </w:r>
      <w:r>
        <w:rPr>
          <w:lang w:val="pt_PT" w:bidi="pt_PT"/>
        </w:rPr>
        <w:t>Pare aqui e discutam em grupo: contem uma história sobre um grupo de pessoas em sua cultura que as pessoas pensam que não são importantes e não têm valor. Prestem atenção às palavras, frases e gestos que vocês usam quando vocês estão descrevendo esse grupo de pessoas e quando descrevem como outras pessoas tratam esse grupo de pessoas. Pause este áudio aqui.</w:t>
      </w:r>
    </w:p>
    <w:p>
      <w:pPr/>
      <w:r>
        <w:rPr>
          <w:lang w:val="pt_PT" w:bidi="pt_PT"/>
        </w:rPr>
      </w:r>
      <w:r>
        <w:rPr>
          <w:lang w:val="pt_PT" w:bidi="pt_PT"/>
        </w:rPr>
        <w:t>Paulo continua falando sobre os apóstolos. Paulo faz três declarações sobre os crentes de Corinto e os apóstolos, e ele usa três pares de palavras que têm significados completamente opostos. Paulo faz isso para enfatizar a diferença entre o que os crentes de Corinto pensavam sobre si mesmos e o que eles pensavam sobre os apóstolos. O que Paulo diz sobre os crentes de Corinto não é verdadeiro, mas é o que os crentes de Corinto pensam que é verdade sobre si mesmos.</w:t>
      </w:r>
    </w:p>
    <w:p>
      <w:pPr/>
      <w:r>
        <w:rPr>
          <w:lang w:val="pt_PT" w:bidi="pt_PT"/>
        </w:rPr>
      </w:r>
      <w:r>
        <w:rPr>
          <w:lang w:val="pt_PT" w:bidi="pt_PT"/>
        </w:rPr>
        <w:t>Paulo diz que as pessoas pensam que os apóstolos são tolos, enquanto os coríntios pensam que eles são sábios. Anteriormente em sua carta, Paulo havia explicado que as pessoas no mundo pensam que a sabedoria de Deus é tola. Vocês se lembrarão de Paulo quando disse que alguém que parece sábio precisa aceitar a “tolice” do evangelho para encontrar a verdadeira sabedoria de Deus. Paulo diz que os apóstolos são pessoas fisicamente fracas, e os crentes de Corinto são pessoas fisicamente fortes. Paulo diz que as pessoas respeitam ou honram os crentes de Corinto, mas eles desprezam ou desrespeitam os apóstolos. Paulo usa essas três declarações para comparar os apóstolos a como os crentes de Corinto pensam sobre si mesmos.</w:t>
      </w:r>
    </w:p>
    <w:p>
      <w:pPr/>
      <w:r>
        <w:rPr>
          <w:lang w:val="pt_PT" w:bidi="pt_PT"/>
        </w:rPr>
      </w:r>
      <w:r>
        <w:rPr>
          <w:lang w:val="pt_PT" w:bidi="pt_PT"/>
        </w:rPr>
        <w:t>Pare aqui e discutam em grupo: contem uma história sobre dois grupos de pessoas em sua cultura que são diferentes uns dos outros. Por exemplo, os dois grupos podem ser pessoas ricas e pessoas pobres. Prestem atenção às palavras, frases e gestos que vocês usam quando vocês estão descrevendo esses grupos de pessoas para enfatizar as diferenças entre elas. Pause este áudio aqui.</w:t>
      </w:r>
    </w:p>
    <w:p>
      <w:pPr/>
      <w:r>
        <w:rPr>
          <w:lang w:val="pt_PT" w:bidi="pt_PT"/>
        </w:rPr>
      </w:r>
      <w:r>
        <w:rPr>
          <w:lang w:val="pt_PT" w:bidi="pt_PT"/>
        </w:rPr>
        <w:t>Paulo continua falando sobre os apóstolos. Paulo diz que os apóstolos muitas vezes estão com fome e com sede, e que eles se vestem com roupas desgastadas e rasgadas. Paulo diz que as pessoas às vezes batem nos apóstolos. No idioma original, isso poderia significar que as pessoas falavam mal com os apóstolos, ou que as pessoas realmente os tratavam com violência. Paulo também diz que os apóstolos estão sempre se movendo de um lugar para outro, e eles não têm um lar.</w:t>
      </w:r>
    </w:p>
    <w:p>
      <w:pPr/>
      <w:r>
        <w:rPr>
          <w:lang w:val="pt_PT" w:bidi="pt_PT"/>
        </w:rPr>
      </w:r>
      <w:r>
        <w:rPr>
          <w:lang w:val="pt_PT" w:bidi="pt_PT"/>
        </w:rPr>
        <w:t>Paulo continua falando sobre como os apóstolos reagem às pessoas que os maltratam. Novamente, Paulo faz três declarações, e cada declaração tem duas ações opostas. Paulo diz que, quando as pessoas amaldiçoam os apóstolos, eles respondem com uma bênção. Paulo pode estar lembrando os crentes de Corinto sobre o ensinamento de Jesus: “abençoem aqueles que amaldiçoam vocês”. Paulo diz que, quando as pessoas perseguem ou maltratam os apóstolos, eles são pacientes. Paulo pode estar querendo que os crentes de Corinto se lembrem como Jesus respondeu durante seu julgamento e crucificação. A terceira declaração que Paulo faz é dizer que, quando as pessoas dizem coisas falsas sobre os apóstolos, eles respondem com palavras bondosas.</w:t>
      </w:r>
    </w:p>
    <w:p>
      <w:pPr/>
      <w:r>
        <w:rPr>
          <w:lang w:val="pt_PT" w:bidi="pt_PT"/>
        </w:rPr>
      </w:r>
      <w:r>
        <w:rPr>
          <w:lang w:val="pt_PT" w:bidi="pt_PT"/>
        </w:rPr>
        <w:t>Paulo termina dizendo que os apóstolos se tornaram como sujeira ou lixo. No idioma original, essas duas palavras significam quase a mesma coisa. As duas palavras descrevem a sujeira ou lixo que é limpada, como varredores de um chão, ou sujeira que é raspada do corpo de uma pessoa. Ambas as palavras são, portanto, usadas para descrever algo que as pessoas pensam que é inútil ou repugnante.</w:t>
      </w:r>
    </w:p>
    <w:p>
      <w:pPr/>
      <w:r>
        <w:rPr>
          <w:lang w:val="pt_PT" w:bidi="pt_PT"/>
        </w:rPr>
      </w:r>
      <w:r>
        <w:rPr>
          <w:lang w:val="pt_PT" w:bidi="pt_PT"/>
        </w:rPr>
        <w:t>Pensem nessa parte da carta como um todo. Paulo diz aos crentes de Corinto que o que eles estão fazendo e dizendo mostra que eles são orgulhosos e arrogantes. Em contraste, Paulo conta aos crentes de Corinto sobre as coisas difíceis que os apóstolos experimentam. Isso mostra que os apóstolos são humildes.</w:t>
      </w:r>
    </w:p>
    <w:p>
      <w:pPr/>
      <w:r>
        <w:rPr>
          <w:lang w:val="pt_PT" w:bidi="pt_PT"/>
        </w:rPr>
      </w:r>
      <w:r>
        <w:rPr>
          <w:lang w:val="pt_PT" w:bidi="pt_PT"/>
        </w:rPr>
        <w:t>Pare aqui e discutam em grupo: contem uma história sobre um grupo de pessoas que são orgulhosas e arrogantes, e um grupo de pessoas que são humildes. Prestem atenção às palavras, frases e gestos que vocês usam quando vocês falam sobre esses dois grupos de pessoas. Pause este áudio aqui.</w:t>
      </w:r>
    </w:p>
    <w:p>
      <w:pPr/>
      <w:r>
        <w:rPr>
          <w:lang w:val="pt_PT" w:bidi="pt_PT"/>
        </w:rPr>
      </w:r>
      <w:r>
        <w:rPr>
          <w:lang w:val="pt_PT" w:bidi="pt_PT"/>
        </w:rPr>
        <w:t>Agora, o grupo deve fazer o roteiro, desenhar ou usar objetos para visualizar a passagem e as ações nela.</w:t>
      </w:r>
    </w:p>
    <w:p>
      <w:pPr/>
      <w:r>
        <w:rPr>
          <w:lang w:val="pt_PT" w:bidi="pt_PT"/>
        </w:rPr>
      </w:r>
      <w:r>
        <w:rPr>
          <w:lang w:val="pt_PT" w:bidi="pt_PT"/>
        </w:rPr>
        <w:t>Quando vocês estão visualizando a parte da passagem onde Paulo fala sobre os apóstolos estando no final de um desfile especial de pessoas, lembrem-se de que Paulo está descrevendo apenas uma imagem — isso não está acontecendo. Quando Paulo está falando sobre os apóstolos, vocês podem querer mostrar que os crentes de Corinto pensavam que eles eram melhores do que os apóstolos, ou mais importantes do que eles. Vocês podem querer colocar Paulo e Apolo no mesmo lugar que os outros apóstolos para deixar claras as diferenças entre os crentes de Corinto e os apóstolos.</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4.6–13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Apolo</w:t>
      </w:r>
    </w:p>
    <w:p>
      <w:pPr>
        <w:pStyle w:val="ListBullet"/>
        <w:spacing w:line="240" w:lineRule="auto"/>
        <w:ind w:left="720"/>
      </w:pPr>
      <w:r>
        <w:rPr>
          <w:lang w:val="pt_PT" w:bidi="pt_PT"/>
        </w:rPr>
      </w:r>
      <w:r>
        <w:rPr>
          <w:lang w:val="pt_PT" w:bidi="pt_PT"/>
        </w:rPr>
        <w:t>Crentes de Corinto</w:t>
      </w:r>
    </w:p>
    <w:p>
      <w:pPr>
        <w:pStyle w:val="ListBullet"/>
        <w:spacing w:line="240" w:lineRule="auto"/>
        <w:ind w:left="720"/>
      </w:pPr>
      <w:r>
        <w:rPr>
          <w:lang w:val="pt_PT" w:bidi="pt_PT"/>
        </w:rPr>
      </w:r>
      <w:r>
        <w:rPr>
          <w:lang w:val="pt_PT" w:bidi="pt_PT"/>
        </w:rPr>
        <w:t>Outros apóstolos</w:t>
      </w:r>
    </w:p>
    <w:p>
      <w:pPr>
        <w:pStyle w:val="ListBullet"/>
        <w:spacing w:line="240" w:lineRule="auto"/>
        <w:ind w:left="720"/>
      </w:pPr>
      <w:r>
        <w:rPr>
          <w:lang w:val="pt_PT" w:bidi="pt_PT"/>
        </w:rPr>
      </w:r>
      <w:r>
        <w:rPr>
          <w:lang w:val="pt_PT" w:bidi="pt_PT"/>
        </w:rPr>
        <w:t>Todas as pessoas do mundo</w:t>
      </w:r>
    </w:p>
    <w:p>
      <w:pPr>
        <w:pStyle w:val="ListBullet"/>
        <w:spacing w:line="240" w:lineRule="auto"/>
        <w:ind w:left="720"/>
      </w:pPr>
      <w:r>
        <w:rPr>
          <w:lang w:val="pt_PT" w:bidi="pt_PT"/>
        </w:rPr>
      </w:r>
      <w:r>
        <w:rPr>
          <w:lang w:val="pt_PT" w:bidi="pt_PT"/>
        </w:rPr>
        <w:t>Anjos</w:t>
      </w:r>
    </w:p>
    <w:p>
      <w:pPr>
        <w:pStyle w:val="ListBullet"/>
        <w:spacing w:line="240" w:lineRule="auto"/>
        <w:ind w:left="720"/>
      </w:pPr>
      <w:r>
        <w:rPr>
          <w:lang w:val="pt_PT" w:bidi="pt_PT"/>
        </w:rPr>
      </w:r>
      <w:r>
        <w:rPr>
          <w:lang w:val="pt_PT" w:bidi="pt_PT"/>
        </w:rPr>
        <w:t>E pessoas que dizem coisas falsas sobre os apóstolos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parte, Paulo se dirige aos crentes de Corinto como “irmãos e irmãs”. Paulo fala sobre ele e Apolo como exemplos, e diz aos crentes de Corinto que eles são arrogantes e orgulhosos na maneira como os crentes de Corinto seguem líderes individuais. Paulo diz que os crentes de Corinto estão se vangloriando, ou falando com orgulho, sobre todas as coisas boas que eles têm, e que eles estão esquecendo que todas as coisas boas vêm de Deus. Paulo então diz que os crentes de Corinto estão se comportando como reis que são importantes e têm tudo o que eles precisam.</w:t>
      </w:r>
    </w:p>
    <w:p>
      <w:pPr/>
      <w:r>
        <w:rPr>
          <w:lang w:val="pt_PT" w:bidi="pt_PT"/>
        </w:rPr>
      </w:r>
      <w:r>
        <w:rPr>
          <w:lang w:val="pt_PT" w:bidi="pt_PT"/>
        </w:rPr>
        <w:t>Vocês poderiam ter Paulo e Apolo em uma parte do espaço, e os crentes de Corinto em uma parte diferente do espaço. Talvez os crentes de Corinto possam estar em dois grupos, um grupo que segue Paulo e um grupo que segue Apolo.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para as pessoas que interpretam os crentes de Corinto: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parte, Paulo fala sobre a posição baixa de todos os apóstolos e como outras pessoas se comportam com eles e falam com eles. Paulo descreve os apóstolos e diz que eles são semelhantes às pessoas que estavam no final de uma procissão especial de um líder militar romano. Ou, Paulo diz, os apóstolos são semelhantes às pessoas que morreram em uma arena romana. As pessoas assistindo os apóstolos não são apenas todas as pessoas no mundo, mas também aqueles que vivem nos lugares celestiais. Lembrem-se de que isso não está acontecendo. Paulo está usando uma linguagem especial para descrever uma imagem para ajudar os crentes de Corinto a entender como é ser um apóstolo.</w:t>
      </w:r>
    </w:p>
    <w:p>
      <w:pPr/>
      <w:r>
        <w:rPr>
          <w:lang w:val="pt_PT" w:bidi="pt_PT"/>
        </w:rPr>
      </w:r>
      <w:r>
        <w:rPr>
          <w:lang w:val="pt_PT" w:bidi="pt_PT"/>
        </w:rPr>
        <w:t>Vocês poderiam ter um grupo representando os crentes de Corinto e os seres celestiais reunidos em torno dos apóstolos que estão no centro do grupo.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para as pessoas que interpretam os apóstolos: “O que você está sentindo ou pensando?” As pessoas podem responder coisas como:</w:t>
      </w:r>
    </w:p>
    <w:p>
      <w:pPr>
        <w:pStyle w:val="ListBullet"/>
        <w:spacing w:line="240" w:lineRule="auto"/>
        <w:ind w:left="720"/>
      </w:pPr>
      <w:r>
        <w:rPr>
          <w:lang w:val="pt_PT" w:bidi="pt_PT"/>
        </w:rPr>
      </w:r>
      <w:r>
        <w:rPr>
          <w:lang w:val="pt_PT" w:bidi="pt_PT"/>
        </w:rPr>
        <w:t>Pergunte para as pessoas que interpretam os crentes de Corinto: “O que vocês estão sentindo ou pensando?” As pessoas podem responder coisas como:</w:t>
      </w:r>
    </w:p>
    <w:p>
      <w:pPr>
        <w:pStyle w:val="ListBullet"/>
        <w:spacing w:line="240" w:lineRule="auto"/>
        <w:ind w:left="720"/>
      </w:pPr>
      <w:r>
        <w:rPr>
          <w:lang w:val="pt_PT" w:bidi="pt_PT"/>
        </w:rPr>
      </w:r>
      <w:r>
        <w:rPr>
          <w:lang w:val="pt_PT" w:bidi="pt_PT"/>
        </w:rPr>
        <w:t>Pergunte para as pessoas que interpretam os seres celestiais: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continua falando sobre os apóstolos. Paulo faz três declarações e compara os apóstolos aos crentes de Corinto. Paulo então diz mais coisas sobre como outras pessoas tratam os apóstolos.</w:t>
      </w:r>
    </w:p>
    <w:p>
      <w:pPr/>
      <w:r>
        <w:rPr>
          <w:lang w:val="pt_PT" w:bidi="pt_PT"/>
        </w:rPr>
      </w:r>
      <w:r>
        <w:rPr>
          <w:lang w:val="pt_PT" w:bidi="pt_PT"/>
        </w:rPr>
        <w:t>Vocês poderiam ter dois grupos. Um grupo são os apóstolos. O outro grupo são as pessoas que tratam mal os apóstolos e que dizem palavras falsas para eles e sobre 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4.6–13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começa essa parte chamando os crentes de Corinto de </w:t>
      </w:r>
      <w:r>
        <w:rPr>
          <w:b/>
          <w:lang w:val="pt_PT" w:bidi="pt_PT"/>
        </w:rPr>
        <w:t>irmãos</w:t>
      </w:r>
      <w:r>
        <w:rPr>
          <w:lang w:val="pt_PT" w:bidi="pt_PT"/>
        </w:rPr>
        <w:t>. Usem a mesma palavra para irmãos, ou irmãos e irmãs, que vocês usaram em passagens anteriores.</w:t>
      </w:r>
    </w:p>
    <w:p>
      <w:pPr/>
      <w:r>
        <w:rPr>
          <w:lang w:val="pt_PT" w:bidi="pt_PT"/>
        </w:rPr>
      </w:r>
      <w:r>
        <w:rPr>
          <w:lang w:val="pt_PT" w:bidi="pt_PT"/>
        </w:rPr>
        <w:t xml:space="preserve">Paulo diz aos crentes de Corinto que eles estão </w:t>
      </w:r>
      <w:r>
        <w:rPr>
          <w:b/>
          <w:lang w:val="pt_PT" w:bidi="pt_PT"/>
        </w:rPr>
        <w:t>inchados</w:t>
      </w:r>
      <w:r>
        <w:rPr>
          <w:lang w:val="pt_PT" w:bidi="pt_PT"/>
        </w:rPr>
        <w:t xml:space="preserve">. Essa é a mesma palavra que vocês usariam para descrever o ato de encher um pneu, ou uma bola com ar. Outra palavra para inchado é </w:t>
      </w:r>
      <w:r>
        <w:rPr>
          <w:b/>
          <w:lang w:val="pt_PT" w:bidi="pt_PT"/>
        </w:rPr>
        <w:t>arrogante</w:t>
      </w:r>
      <w:r>
        <w:rPr>
          <w:lang w:val="pt_PT" w:bidi="pt_PT"/>
        </w:rPr>
        <w:t xml:space="preserve">, ou </w:t>
      </w:r>
      <w:r>
        <w:rPr>
          <w:b/>
          <w:lang w:val="pt_PT" w:bidi="pt_PT"/>
        </w:rPr>
        <w:t>orgulhoso</w:t>
      </w:r>
      <w:r>
        <w:rPr>
          <w:lang w:val="pt_PT" w:bidi="pt_PT"/>
        </w:rPr>
        <w:t xml:space="preserve"> de uma maneira pecaminosa. Pessoas inchadas, ou pessoas arrogantes ou orgulhosas, pensam que elas são mais importantes do que outras pessoas. Quando pessoas arrogantes ou orgulhosas falam sobre as coisas que elas fizeram ou as coisas que possuem, isso é chamado de </w:t>
      </w:r>
      <w:r>
        <w:rPr>
          <w:b/>
          <w:lang w:val="pt_PT" w:bidi="pt_PT"/>
        </w:rPr>
        <w:t>ostentação</w:t>
      </w:r>
      <w:r>
        <w:rPr>
          <w:lang w:val="pt_PT" w:bidi="pt_PT"/>
        </w:rPr>
        <w:t xml:space="preserve">. “Inchados” ou arrogantes ou orgulhosos são o oposto de </w:t>
      </w:r>
      <w:r>
        <w:rPr>
          <w:b/>
          <w:lang w:val="pt_PT" w:bidi="pt_PT"/>
        </w:rPr>
        <w:t>humildes</w:t>
      </w:r>
      <w:r>
        <w:rPr>
          <w:lang w:val="pt_PT" w:bidi="pt_PT"/>
        </w:rPr>
        <w:t>. Uma pessoa que é humilde não pensa que ela é melhor do que outras pessoas, ou mais importante do que elas.</w:t>
      </w:r>
    </w:p>
    <w:p>
      <w:pPr/>
      <w:r>
        <w:rPr>
          <w:lang w:val="pt_PT" w:bidi="pt_PT"/>
        </w:rPr>
      </w:r>
      <w:r>
        <w:rPr>
          <w:lang w:val="pt_PT" w:bidi="pt_PT"/>
        </w:rPr>
        <w:t xml:space="preserve">Pare aqui e discutam em grupo que palavras ou frases vocês usarão para as palavras </w:t>
      </w:r>
      <w:r>
        <w:rPr>
          <w:b/>
          <w:lang w:val="pt_PT" w:bidi="pt_PT"/>
        </w:rPr>
        <w:t>inchadas</w:t>
      </w:r>
      <w:r>
        <w:rPr>
          <w:lang w:val="pt_PT" w:bidi="pt_PT"/>
        </w:rPr>
        <w:t xml:space="preserve">, </w:t>
      </w:r>
      <w:r>
        <w:rPr>
          <w:b/>
          <w:lang w:val="pt_PT" w:bidi="pt_PT"/>
        </w:rPr>
        <w:t>arrogante</w:t>
      </w:r>
      <w:r>
        <w:rPr>
          <w:lang w:val="pt_PT" w:bidi="pt_PT"/>
        </w:rPr>
        <w:t xml:space="preserve">, </w:t>
      </w:r>
      <w:r>
        <w:rPr>
          <w:b/>
          <w:lang w:val="pt_PT" w:bidi="pt_PT"/>
        </w:rPr>
        <w:t>orgulhoso</w:t>
      </w:r>
      <w:r>
        <w:rPr>
          <w:lang w:val="pt_PT" w:bidi="pt_PT"/>
        </w:rPr>
        <w:t xml:space="preserve">, </w:t>
      </w:r>
      <w:r>
        <w:rPr>
          <w:b/>
          <w:lang w:val="pt_PT" w:bidi="pt_PT"/>
        </w:rPr>
        <w:t>ostentador</w:t>
      </w:r>
      <w:r>
        <w:rPr>
          <w:lang w:val="pt_PT" w:bidi="pt_PT"/>
        </w:rPr>
        <w:t xml:space="preserve"> e </w:t>
      </w:r>
      <w:r>
        <w:rPr>
          <w:b/>
          <w:lang w:val="pt_PT" w:bidi="pt_PT"/>
        </w:rPr>
        <w:t>humilde</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Paulo diz aos crentes de Corinto que eles começaram a </w:t>
      </w:r>
      <w:r>
        <w:rPr>
          <w:b/>
          <w:lang w:val="pt_PT" w:bidi="pt_PT"/>
        </w:rPr>
        <w:t>reinar</w:t>
      </w:r>
      <w:r>
        <w:rPr>
          <w:lang w:val="pt_PT" w:bidi="pt_PT"/>
        </w:rPr>
        <w:t xml:space="preserve">, ou ser como um </w:t>
      </w:r>
      <w:r>
        <w:rPr>
          <w:b/>
          <w:lang w:val="pt_PT" w:bidi="pt_PT"/>
        </w:rPr>
        <w:t>rei</w:t>
      </w:r>
      <w:r>
        <w:rPr>
          <w:lang w:val="pt_PT" w:bidi="pt_PT"/>
        </w:rPr>
        <w:t>. Um reinado é um período de tempo quando um rei governa um país ou uma área de terra. Paulo quer dizer que os crentes de Corinto pensam que eles são como reis.</w:t>
      </w:r>
    </w:p>
    <w:p>
      <w:pPr/>
      <w:r>
        <w:rPr>
          <w:lang w:val="pt_PT" w:bidi="pt_PT"/>
        </w:rPr>
      </w:r>
      <w:r>
        <w:rPr>
          <w:lang w:val="pt_PT" w:bidi="pt_PT"/>
        </w:rPr>
        <w:t xml:space="preserve">Pare aqui e discutam em grupo qual palavra ou frase vocês usarão para “começar a reinar” ou “ser como um rei”. Procure a palavra </w:t>
      </w:r>
      <w:r>
        <w:rPr>
          <w:lang w:val="pt_PT" w:bidi="pt_PT"/>
        </w:rPr>
        <w:t>rei</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fala sobre os </w:t>
      </w:r>
      <w:r>
        <w:rPr>
          <w:b/>
          <w:lang w:val="pt_PT" w:bidi="pt_PT"/>
        </w:rPr>
        <w:t>apóstolos</w:t>
      </w:r>
      <w:r>
        <w:rPr>
          <w:lang w:val="pt_PT" w:bidi="pt_PT"/>
        </w:rPr>
        <w:t xml:space="preserve">. Use a mesma palavra ou frase para apóstolos que você usou em passagens anteriores. Para mais informações sobre </w:t>
      </w:r>
      <w:r>
        <w:rPr>
          <w:lang w:val="pt_PT" w:bidi="pt_PT"/>
        </w:rPr>
        <w:t>apóstolos</w:t>
      </w:r>
      <w:r>
        <w:rPr>
          <w:lang w:val="pt_PT" w:bidi="pt_PT"/>
        </w:rPr>
        <w:t>, consulte o Glossário Mestre.</w:t>
      </w:r>
    </w:p>
    <w:p>
      <w:pPr/>
      <w:r>
        <w:rPr>
          <w:lang w:val="pt_PT" w:bidi="pt_PT"/>
        </w:rPr>
      </w:r>
      <w:r>
        <w:rPr>
          <w:lang w:val="pt_PT" w:bidi="pt_PT"/>
        </w:rPr>
        <w:t xml:space="preserve">Paulo fala sobre </w:t>
      </w:r>
      <w:r>
        <w:rPr>
          <w:b/>
          <w:lang w:val="pt_PT" w:bidi="pt_PT"/>
        </w:rPr>
        <w:t>anjos</w:t>
      </w:r>
      <w:r>
        <w:rPr>
          <w:lang w:val="pt_PT" w:bidi="pt_PT"/>
        </w:rPr>
        <w:t>, que são seres espirituais que Deus fez para adorá-lo e dar suas mensagens às pessoas.</w:t>
      </w:r>
    </w:p>
    <w:p>
      <w:pPr/>
      <w:r>
        <w:rPr>
          <w:lang w:val="pt_PT" w:bidi="pt_PT"/>
        </w:rPr>
      </w:r>
      <w:r>
        <w:rPr>
          <w:lang w:val="pt_PT" w:bidi="pt_PT"/>
        </w:rPr>
        <w:t xml:space="preserve">Pare aqui e, como um grupo, discutam qual palavra ou frase vocês usarão para </w:t>
      </w:r>
      <w:r>
        <w:rPr>
          <w:b/>
          <w:lang w:val="pt_PT" w:bidi="pt_PT"/>
        </w:rPr>
        <w:t>anjos</w:t>
      </w:r>
      <w:r>
        <w:rPr>
          <w:lang w:val="pt_PT" w:bidi="pt_PT"/>
        </w:rPr>
        <w:t xml:space="preserve">. Se vocês já traduziram essa palavra em outro livro da Bíblia, usem a mesma palavra para anjos aqui. Procure a palavra </w:t>
      </w:r>
      <w:r>
        <w:rPr>
          <w:lang w:val="pt_PT" w:bidi="pt_PT"/>
        </w:rPr>
        <w:t>anjos</w:t>
      </w:r>
      <w:r>
        <w:rPr>
          <w:lang w:val="pt_PT" w:bidi="pt_PT"/>
        </w:rPr>
        <w:t xml:space="preserve"> no Glossário Mestre para mais informações. Pause este áudio aqui.</w:t>
      </w:r>
    </w:p>
    <w:p>
      <w:pPr/>
      <w:r>
        <w:rPr>
          <w:lang w:val="pt_PT" w:bidi="pt_PT"/>
        </w:rPr>
      </w:r>
      <w:r>
        <w:rPr>
          <w:lang w:val="pt_PT" w:bidi="pt_PT"/>
        </w:rPr>
        <w:t xml:space="preserve">Paulo descreve os coríntios como </w:t>
      </w:r>
      <w:r>
        <w:rPr>
          <w:b/>
          <w:lang w:val="pt_PT" w:bidi="pt_PT"/>
        </w:rPr>
        <w:t>sábios</w:t>
      </w:r>
      <w:r>
        <w:rPr>
          <w:lang w:val="pt_PT" w:bidi="pt_PT"/>
        </w:rPr>
        <w:t xml:space="preserve">, e os apóstolos como tolos para </w:t>
      </w:r>
      <w:r>
        <w:rPr>
          <w:b/>
          <w:lang w:val="pt_PT" w:bidi="pt_PT"/>
        </w:rPr>
        <w:t>Cristo</w:t>
      </w:r>
      <w:r>
        <w:rPr>
          <w:lang w:val="pt_PT" w:bidi="pt_PT"/>
        </w:rPr>
        <w:t xml:space="preserve">. Usem a mesma palavra para Cristo e sábio que vocês usaram em passagens anteriores. Para mais informações sobre </w:t>
      </w:r>
      <w:r>
        <w:rPr>
          <w:lang w:val="pt_PT" w:bidi="pt_PT"/>
        </w:rPr>
        <w:t>Cristo</w:t>
      </w:r>
      <w:r>
        <w:rPr>
          <w:lang w:val="pt_PT" w:bidi="pt_PT"/>
        </w:rPr>
        <w:t xml:space="preserve"> e </w:t>
      </w:r>
      <w:r>
        <w:rPr>
          <w:lang w:val="pt_PT" w:bidi="pt_PT"/>
        </w:rPr>
        <w:t>sabedoria</w:t>
      </w:r>
      <w:r>
        <w:rPr>
          <w:lang w:val="pt_PT" w:bidi="pt_PT"/>
        </w:rPr>
        <w:t>, consulte o Glossário Mestre.</w:t>
      </w:r>
    </w:p>
    <w:p>
      <w:pPr/>
      <w:r>
        <w:rPr>
          <w:lang w:val="pt_PT" w:bidi="pt_PT"/>
        </w:rPr>
      </w:r>
      <w:r>
        <w:rPr>
          <w:lang w:val="pt_PT" w:bidi="pt_PT"/>
        </w:rPr>
        <w:t xml:space="preserve">Paulo diz que, quando as pessoas </w:t>
      </w:r>
      <w:r>
        <w:rPr>
          <w:b/>
          <w:lang w:val="pt_PT" w:bidi="pt_PT"/>
        </w:rPr>
        <w:t>amaldiçoam</w:t>
      </w:r>
      <w:r>
        <w:rPr>
          <w:lang w:val="pt_PT" w:bidi="pt_PT"/>
        </w:rPr>
        <w:t xml:space="preserve"> os apóstolos, ou desejam coisas ruins para eles, eles respondem </w:t>
      </w:r>
      <w:r>
        <w:rPr>
          <w:b/>
          <w:lang w:val="pt_PT" w:bidi="pt_PT"/>
        </w:rPr>
        <w:t>abençoando</w:t>
      </w:r>
      <w:r>
        <w:rPr>
          <w:lang w:val="pt_PT" w:bidi="pt_PT"/>
        </w:rPr>
        <w:t>, ou desejando coisas boas, para as pessoas.</w:t>
      </w:r>
    </w:p>
    <w:p>
      <w:pPr/>
      <w:r>
        <w:rPr>
          <w:lang w:val="pt_PT" w:bidi="pt_PT"/>
        </w:rPr>
      </w:r>
      <w:r>
        <w:rPr>
          <w:lang w:val="pt_PT" w:bidi="pt_PT"/>
        </w:rPr>
        <w:t xml:space="preserve">Pare aqui e discutam em grupo qual palavra ou frase vocês usarão para </w:t>
      </w:r>
      <w:r>
        <w:rPr>
          <w:b/>
          <w:lang w:val="pt_PT" w:bidi="pt_PT"/>
        </w:rPr>
        <w:t>bênção</w:t>
      </w:r>
      <w:r>
        <w:rPr>
          <w:lang w:val="pt_PT" w:bidi="pt_PT"/>
        </w:rPr>
        <w:t xml:space="preserve"> e </w:t>
      </w:r>
      <w:r>
        <w:rPr>
          <w:b/>
          <w:lang w:val="pt_PT" w:bidi="pt_PT"/>
        </w:rPr>
        <w:t>maldição</w:t>
      </w:r>
      <w:r>
        <w:rPr>
          <w:lang w:val="pt_PT" w:bidi="pt_PT"/>
        </w:rPr>
        <w:t xml:space="preserve">. Procure </w:t>
      </w:r>
      <w:r>
        <w:rPr>
          <w:lang w:val="pt_PT" w:bidi="pt_PT"/>
        </w:rPr>
        <w:t>maldição</w:t>
      </w:r>
      <w:r>
        <w:rPr>
          <w:lang w:val="pt_PT" w:bidi="pt_PT"/>
        </w:rPr>
        <w:t xml:space="preserve"> e </w:t>
      </w:r>
      <w:r>
        <w:rPr>
          <w:lang w:val="pt_PT" w:bidi="pt_PT"/>
        </w:rPr>
        <w:t>bênção</w:t>
      </w:r>
      <w:r>
        <w:rPr>
          <w:lang w:val="pt_PT" w:bidi="pt_PT"/>
        </w:rPr>
        <w:t xml:space="preserve"> no Glossário Mestre para mais informações. Pause este áudio aqui.</w:t>
      </w:r>
    </w:p>
    <w:p>
      <w:pPr/>
      <w:r>
        <w:rPr>
          <w:lang w:val="pt_PT" w:bidi="pt_PT"/>
        </w:rPr>
      </w:r>
      <w:r>
        <w:rPr>
          <w:lang w:val="pt_PT" w:bidi="pt_PT"/>
        </w:rPr>
        <w:t xml:space="preserve">Paulo diz que as pessoas </w:t>
      </w:r>
      <w:r>
        <w:rPr>
          <w:b/>
          <w:lang w:val="pt_PT" w:bidi="pt_PT"/>
        </w:rPr>
        <w:t>perseguem</w:t>
      </w:r>
      <w:r>
        <w:rPr>
          <w:lang w:val="pt_PT" w:bidi="pt_PT"/>
        </w:rPr>
        <w:t xml:space="preserve"> os apóstolos. Quando as pessoas perseguem os outros, elas os tratam de forma cruel ou injusta.</w:t>
      </w:r>
    </w:p>
    <w:p>
      <w:pPr/>
      <w:r>
        <w:rPr>
          <w:lang w:val="pt_PT" w:bidi="pt_PT"/>
        </w:rPr>
      </w:r>
      <w:r>
        <w:rPr>
          <w:lang w:val="pt_PT" w:bidi="pt_PT"/>
        </w:rPr>
        <w:t xml:space="preserve">Parem aqui e, como um grupo, discutam qual palavra ou frase vocês usarão para </w:t>
      </w:r>
      <w:r>
        <w:rPr>
          <w:b/>
          <w:lang w:val="pt_PT" w:bidi="pt_PT"/>
        </w:rPr>
        <w:t>perseguir</w:t>
      </w:r>
      <w:r>
        <w:rPr>
          <w:lang w:val="pt_PT" w:bidi="pt_PT"/>
        </w:rPr>
        <w:t xml:space="preserve">. Para mais informações, procure </w:t>
      </w:r>
      <w:r>
        <w:rPr>
          <w:lang w:val="pt_PT" w:bidi="pt_PT"/>
        </w:rPr>
        <w:t>perseguição</w:t>
      </w:r>
      <w:r>
        <w:rPr>
          <w:lang w:val="pt_PT" w:bidi="pt_PT"/>
        </w:rPr>
        <w:t xml:space="preserve"> no Glossário Mestre. Pause este áudio aqui.</w:t>
      </w:r>
    </w:p>
    <w:p>
      <w:pPr/>
      <w:r>
        <w:rPr>
          <w:lang w:val="pt_PT" w:bidi="pt_PT"/>
        </w:rPr>
      </w:r>
      <w:r>
        <w:rPr>
          <w:lang w:val="pt_PT" w:bidi="pt_PT"/>
        </w:rPr>
        <w:t xml:space="preserve">No final dessa passagem, Paulo descreve os apóstolos como se tornando como </w:t>
      </w:r>
      <w:r>
        <w:rPr>
          <w:b/>
          <w:lang w:val="pt_PT" w:bidi="pt_PT"/>
        </w:rPr>
        <w:t>sujeira</w:t>
      </w:r>
      <w:r>
        <w:rPr>
          <w:lang w:val="pt_PT" w:bidi="pt_PT"/>
        </w:rPr>
        <w:t xml:space="preserve"> ou </w:t>
      </w:r>
      <w:r>
        <w:rPr>
          <w:b/>
          <w:lang w:val="pt_PT" w:bidi="pt_PT"/>
        </w:rPr>
        <w:t>lixo</w:t>
      </w:r>
      <w:r>
        <w:rPr>
          <w:lang w:val="pt_PT" w:bidi="pt_PT"/>
        </w:rPr>
        <w:t>. Essas duas palavras significam quase a mesma coisa. As duas palavras descrevem a sujeira ou lixo que as pessoas limpam, como varredores de um chão, ou sujeira que as pessoas raspam do corpo de uma pessoa. Ambas as palavras são, portanto, usadas para descrever algo que as pessoas pensam que é inútil ou repugnante.</w:t>
      </w:r>
    </w:p>
    <w:p>
      <w:pPr/>
      <w:r>
        <w:rPr>
          <w:lang w:val="pt_PT" w:bidi="pt_PT"/>
        </w:rPr>
      </w:r>
      <w:r>
        <w:rPr>
          <w:lang w:val="pt_PT" w:bidi="pt_PT"/>
        </w:rPr>
        <w:t xml:space="preserve">Pare aqui e discutam em grupo quais palavras ou frases vocês usarão para </w:t>
      </w:r>
      <w:r>
        <w:rPr>
          <w:b/>
          <w:lang w:val="pt_PT" w:bidi="pt_PT"/>
        </w:rPr>
        <w:t>sujeira</w:t>
      </w:r>
      <w:r>
        <w:rPr>
          <w:lang w:val="pt_PT" w:bidi="pt_PT"/>
        </w:rPr>
        <w:t xml:space="preserve"> e </w:t>
      </w:r>
      <w:r>
        <w:rPr>
          <w:b/>
          <w:lang w:val="pt_PT" w:bidi="pt_PT"/>
        </w:rPr>
        <w:t>lixo</w:t>
      </w:r>
      <w:r>
        <w:rPr>
          <w:lang w:val="pt_PT" w:bidi="pt_PT"/>
        </w:rPr>
        <w:t>. Se você já traduziu essa palavra em outro livro da Bíblia, use a mesma palavra que você usou lá.</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4:14–21</w:t>
      </w:r>
      <w:r>
        <w:rPr>
          <w:lang w:val="pt_PT" w:bidi="pt_PT"/>
        </w:rPr>
      </w:r>
    </w:p>
    <w:p>
      <w:pPr>
        <w:pStyle w:val="Heading3"/>
      </w:pPr>
      <w:r>
        <w:rPr>
          <w:lang w:val="pt_PT" w:bidi="pt_PT"/>
        </w:rPr>
        <w:t>Ouvir e Sentir</w:t>
      </w:r>
    </w:p>
    <w:p>
      <w:pPr/>
      <w:r>
        <w:rPr>
          <w:lang w:val="pt_PT" w:bidi="pt_PT"/>
        </w:rPr>
      </w:r>
      <w:r>
        <w:rPr>
          <w:lang w:val="pt_PT" w:bidi="pt_PT"/>
        </w:rPr>
        <w:t>Nessa etapa, ouçam 1 Coríntios 4.14–21 e guardem em seus corações.</w:t>
      </w:r>
    </w:p>
    <w:p>
      <w:pPr/>
      <w:r>
        <w:rPr>
          <w:lang w:val="pt_PT" w:bidi="pt_PT"/>
        </w:rPr>
      </w:r>
      <w:r>
        <w:rPr>
          <w:lang w:val="pt_PT" w:bidi="pt_PT"/>
        </w:rPr>
        <w:t>Ouçam uma versão em áudio de 1 Coríntios 4.14–21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4.14–21 na tradução mais fácil de entender.</w:t>
      </w:r>
    </w:p>
    <w:p>
      <w:pPr/>
      <w:r>
        <w:rPr>
          <w:lang w:val="pt_PT" w:bidi="pt_PT"/>
        </w:rPr>
      </w:r>
      <w:r>
        <w:rPr>
          <w:lang w:val="pt_PT" w:bidi="pt_PT"/>
        </w:rPr>
        <w:t>Paulo tem dito aos crentes de Corinto que o que eles estão fazendo e dizendo mostra que eles são arrogantes de uma maneira pecaminosa. Paulo também tem contado aos crentes de Corinto sobre os apóstolos e as coisas difíceis que eles experimentam. Paulo queria que os crentes de Corinto entendessem que eles não estão agindo de uma boa maneira.</w:t>
      </w:r>
    </w:p>
    <w:p>
      <w:pPr/>
      <w:r>
        <w:rPr>
          <w:lang w:val="pt_PT" w:bidi="pt_PT"/>
        </w:rPr>
      </w:r>
      <w:r>
        <w:rPr>
          <w:lang w:val="pt_PT" w:bidi="pt_PT"/>
        </w:rPr>
        <w:t>Agora, Paulo diz que ele está escrevendo para os crentes de Corinto porque ele quer que eles entendam que precisam pensar, falar e agir de uma maneira diferente e melhor. Ele não está tentando fazê-los se sentirem mal sobre o que eles têm feito e dito.</w:t>
      </w:r>
    </w:p>
    <w:p>
      <w:pPr/>
      <w:r>
        <w:rPr>
          <w:lang w:val="pt_PT" w:bidi="pt_PT"/>
        </w:rPr>
      </w:r>
      <w:r>
        <w:rPr>
          <w:lang w:val="pt_PT" w:bidi="pt_PT"/>
        </w:rPr>
        <w:t>Na parte anterior de sua carta, Paulo chamou os crentes de Corinto de seus irmãos e irmãs. Agora Paulo descreve os crentes de Corinto como os filhos dele. Paulo não quer dizer que os crentes de Corinto são os filhos reais dele. Paulo está dizendo que os crentes de Corinto são os filhos espirituais dele. Paulo é o pai espiritual dos crentes de Corinto porque ele é aquele que ensinou os crentes de Corinto a seguir Jesus.</w:t>
      </w:r>
    </w:p>
    <w:p>
      <w:pPr/>
      <w:r>
        <w:rPr>
          <w:lang w:val="pt_PT" w:bidi="pt_PT"/>
        </w:rPr>
      </w:r>
      <w:r>
        <w:rPr>
          <w:lang w:val="pt_PT" w:bidi="pt_PT"/>
        </w:rPr>
        <w:t>Pare aqui e discutam essa pergunta em grupo: em sua cultura, como vocês descrevem ou entendem como os líderes espirituais se relacionam com seus seguidores? Pause este áudio aqui.</w:t>
      </w:r>
    </w:p>
    <w:p>
      <w:pPr/>
      <w:r>
        <w:rPr>
          <w:lang w:val="pt_PT" w:bidi="pt_PT"/>
        </w:rPr>
      </w:r>
      <w:r>
        <w:rPr>
          <w:lang w:val="pt_PT" w:bidi="pt_PT"/>
        </w:rPr>
        <w:t>Paulo diz que muitas pessoas — pessoas demais para contar — ensinaram os crentes de Corinto sobre Jesus, mas os crentes de Corinto têm apenas um pai. Esses mestres são como os escravos em casas gregas e romanas que eram responsáveis pela educação dos filhos da casa. Esses escravos levavam as crianças para a escola. Em outras palavras, Paulo está dizendo que, embora haja muitas pessoas que ensinarão os crentes de Corinto, ele é a única pessoa que ensina os crentes de Corinto como um pai, tanto com amor quanto com autoridade.</w:t>
      </w:r>
    </w:p>
    <w:p>
      <w:pPr/>
      <w:r>
        <w:rPr>
          <w:lang w:val="pt_PT" w:bidi="pt_PT"/>
        </w:rPr>
      </w:r>
      <w:r>
        <w:rPr>
          <w:lang w:val="pt_PT" w:bidi="pt_PT"/>
        </w:rPr>
        <w:t>Paulo está lembrando os crentes de Corinto que, como o pai espiritual, ele tem a autoridade para dizer aos crentes de Corinto que eles estão pensando, agindo e falando de uma maneira pecaminosa. Paulo quer que os crentes de Corinto pensem, falem e ajam da mesma maneira que ele pensa, age e fala. Paulo não pode estar com os crentes de Corinto pessoalmente. Paulo enviou Timóteo para representá-lo. Paulo descreve Timóteo como um filho que ele ama, e ele diz aos crentes de Corinto para olharem para ele como um exemplo da maneira como ele pensa, fala e age como um crente. Essa é a mesma maneira de viver que Paulo ensina em todas as igrejas que ele plantou. Acreditamos que Timóteo viajou separadamente da pessoa que levou a carta para Corinto.</w:t>
      </w:r>
    </w:p>
    <w:p>
      <w:pPr/>
      <w:r>
        <w:rPr>
          <w:lang w:val="pt_PT" w:bidi="pt_PT"/>
        </w:rPr>
      </w:r>
      <w:r>
        <w:rPr>
          <w:lang w:val="pt_PT" w:bidi="pt_PT"/>
        </w:rPr>
        <w:t>Paulo agora diz que alguns dos crentes de Corinto são inchados, ou arrogantes de uma maneira pecaminosa, porque esses crentes de Corinto não pensam que Paulo voltará para Corinto.</w:t>
      </w:r>
    </w:p>
    <w:p>
      <w:pPr/>
      <w:r>
        <w:rPr>
          <w:lang w:val="pt_PT" w:bidi="pt_PT"/>
        </w:rPr>
      </w:r>
      <w:r>
        <w:rPr>
          <w:lang w:val="pt_PT" w:bidi="pt_PT"/>
        </w:rPr>
        <w:t>Os crentes de Corinto pensam que Paulo é apenas outro pregador viajante, e eles não o respeitam como seu pai espiritual. Mas Paulo rejeita fortemente a atitude deles! Ele garante aos crentes de Corinto que os visitará novamente uma vez que Jesus permita que ele vá. E quando Paulo chegar, ele verá se os crentes de Corinto realmente seguem Jesus. Se eles seguem Jesus e são cidadãos no reino de Deus, então isso mostrará na maneira como eles estão vivendo. Eles não estarão falando apenas as coisas certas, mas suas vidas mostrarão que o poder de Deus — o próprio Espírito Santo de Deus — está trabalhando neles.</w:t>
      </w:r>
    </w:p>
    <w:p>
      <w:pPr/>
      <w:r>
        <w:rPr>
          <w:lang w:val="pt_PT" w:bidi="pt_PT"/>
        </w:rPr>
      </w:r>
      <w:r>
        <w:rPr>
          <w:lang w:val="pt_PT" w:bidi="pt_PT"/>
        </w:rPr>
        <w:t>Paulo termina essa parte da passagem com uma pergunta que ele não está esperando que os crentes de Corinto respondam. Paulo quer que os crentes de Corinto pensem e decidam como eles querem que ele os visite. Paulo poderia visitar Corinto como um pai que ama seus filhos, mas precisa disciplinar ou punir as crianças. Ou Paulo poderia visitar Corinto como um pai que ama os filhos, mas não precisa discipliná-los. A decisão dos crentes de Corinto fará uma diferença em como eles pensam, agem e falam. Paulo fala sobre vir para Corinto com uma vara, ou um bastão, para discipliná-los. Uma vara é um longo pedaço de madeira que os mestres às vezes usavam para bater em seus filhos ou escravos. Uma vara também é um símbolo de autoridade que um pai tem sobre a família ou casa dele. Paulo não quer dizer que ele virá para Corinto com madeira em sua mão. Paulo quer dizer que ele virá para Corinto com autoridade para dizer aos coríntios que o que eles estão fazendo é errado.</w:t>
      </w:r>
    </w:p>
    <w:p>
      <w:pPr/>
      <w:r>
        <w:rPr>
          <w:lang w:val="pt_PT" w:bidi="pt_PT"/>
        </w:rPr>
      </w:r>
      <w:r>
        <w:rPr>
          <w:lang w:val="pt_PT" w:bidi="pt_PT"/>
        </w:rPr>
        <w:t>Pare aqui e discutam essa pergunta em grupo: em sua cultura, como vocês veem líderes ou pais sendo rigorosos ou sendo gentis? Que tipos de coisas os líderes ou pais rigorosos fazem? Que tipos de coisas os pais ou líderes gentis fazem? Como as pessoas respondem a líderes rigorosos, e como elas respondem a líderes gentis?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4.14–21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está dizendo que ele é o pai espiritual dos crentes de Corinto, e que os crentes de Corinto são os filhos espirituais de Paulo. Paulo diz aos crentes de Corinto que ele enviou Timóteo para a igreja em Corinto para ser um exemplo para eles seguirem.</w:t>
      </w:r>
    </w:p>
    <w:p>
      <w:pPr/>
      <w:r>
        <w:rPr>
          <w:lang w:val="pt_PT" w:bidi="pt_PT"/>
        </w:rPr>
      </w:r>
      <w:r>
        <w:rPr>
          <w:b/>
          <w:lang w:val="pt_PT" w:bidi="pt_PT"/>
        </w:rPr>
        <w:t>Na segunda parte:</w:t>
      </w:r>
      <w:r>
        <w:rPr>
          <w:lang w:val="pt_PT" w:bidi="pt_PT"/>
        </w:rPr>
        <w:t xml:space="preserve"> Paulo está dizendo o que acontecerá quando ele visitar os crentes de Corinto novamente.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Todos os crentes de Corinto</w:t>
      </w:r>
    </w:p>
    <w:p>
      <w:pPr>
        <w:pStyle w:val="ListBullet"/>
        <w:spacing w:line="240" w:lineRule="auto"/>
        <w:ind w:left="720"/>
      </w:pPr>
      <w:r>
        <w:rPr>
          <w:lang w:val="pt_PT" w:bidi="pt_PT"/>
        </w:rPr>
      </w:r>
      <w:r>
        <w:rPr>
          <w:lang w:val="pt_PT" w:bidi="pt_PT"/>
        </w:rPr>
        <w:t>Os mestres ou guardiões em Cristo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Um grupo dos crentes de Corinto que são inchados e arrogantes</w:t>
      </w:r>
    </w:p>
    <w:p>
      <w:pPr>
        <w:pStyle w:val="ListBullet"/>
        <w:spacing w:line="240" w:lineRule="auto"/>
        <w:ind w:left="720"/>
      </w:pPr>
      <w:r>
        <w:rPr>
          <w:lang w:val="pt_PT" w:bidi="pt_PT"/>
        </w:rPr>
      </w:r>
      <w:r>
        <w:rPr>
          <w:lang w:val="pt_PT" w:bidi="pt_PT"/>
        </w:rPr>
        <w:t>Jesus Cristo</w:t>
      </w:r>
    </w:p>
    <w:p>
      <w:pPr/>
      <w:r>
        <w:rPr>
          <w:lang w:val="pt_PT" w:bidi="pt_PT"/>
        </w:rPr>
      </w:r>
      <w:r>
        <w:rPr>
          <w:lang w:val="pt_PT" w:bidi="pt_PT"/>
        </w:rPr>
        <w:t>A primeira parte da passagem começa quando Paulo chama os crentes de Corinto de “queridos filhos”. Paulo explica aos crentes de Corinto que ele não está escrevendo porque ele quer que eles se sintam mal sobre as coisas que têm pensado, dito e feito. Paulo está escrevendo para os crentes de Corinto porque ele quer que eles entendam que precisam pensar, falar e agir de uma maneira diferente e melhor.</w:t>
      </w:r>
    </w:p>
    <w:p>
      <w:pPr/>
      <w:r>
        <w:rPr>
          <w:lang w:val="pt_PT" w:bidi="pt_PT"/>
        </w:rPr>
      </w:r>
      <w:r>
        <w:rPr>
          <w:lang w:val="pt_PT" w:bidi="pt_PT"/>
        </w:rPr>
        <w:t>Pare aqui e discutam essa pergunta em grupo: contem uma história sobre uma vez em que uma pessoa falou com vocês sobre suas ações. Depois, vocês sentiram que tinham que mudar a maneira como estavam agindo, e pensaram em si mesmos de uma maneira ruim. Isso mudou a maneira como vocês pensavam sobre a pessoa que falou com vocês? Então contem outra história sobre uma vez em que uma pessoa falou com vocês sobre suas ações. Depois, vocês queriam mudar a maneira como estavam agindo, mas pensaram em si mesmos de uma maneira boa. Isso mudou a maneira como vocês pensavam sobre a pessoa que falou com vocês? Prestem atenção aos gestos, palavras e frases que vocês usam quando contam ambas essas histórias. Pause este áudio aqui.</w:t>
      </w:r>
    </w:p>
    <w:p>
      <w:pPr/>
      <w:r>
        <w:rPr>
          <w:lang w:val="pt_PT" w:bidi="pt_PT"/>
        </w:rPr>
      </w:r>
      <w:r>
        <w:rPr>
          <w:lang w:val="pt_PT" w:bidi="pt_PT"/>
        </w:rPr>
        <w:t>Nas partes anteriores da carta de Paulo, ele chamou os crentes de Corinto de irmãos e irmãs. Agora Paulo diz que os crentes de Corinto são seus filhos espirituais. Paulo diz que os crentes de Corinto podem ter muitos, muitos mestres ou guardiões, mas ele é o pai espiritual dos crentes de Corinto. Algumas traduções dizem que os crentes de Corinto tinham 10.000 mestres ou guardiões. Isso significa que eles têm tantos mestres que ninguém podia contar todos eles.</w:t>
      </w:r>
    </w:p>
    <w:p>
      <w:pPr/>
      <w:r>
        <w:rPr>
          <w:lang w:val="pt_PT" w:bidi="pt_PT"/>
        </w:rPr>
      </w:r>
      <w:r>
        <w:rPr>
          <w:lang w:val="pt_PT" w:bidi="pt_PT"/>
        </w:rPr>
        <w:t>Pare aqui e discutam essa pergunta em grupo: contem uma história sobre um mestre que está ensinando uma criança como agir e falar de uma maneira boa, mas a criança age e fala de uma maneira ruim. Então contem uma história sobre um pai que ama seu filho e está ensinando a criança como agir e falar, mas a criança age e fala de uma maneira ruim. Prestem atenção aos gestos, palavras e frases que vocês usam quando contam ambas essas histórias. Prestem atenção também às diferenças entre como um pai fala com seu filho e como um mestre fala com uma criança. Pause este áudio aqui.</w:t>
      </w:r>
    </w:p>
    <w:p>
      <w:pPr/>
      <w:r>
        <w:rPr>
          <w:lang w:val="pt_PT" w:bidi="pt_PT"/>
        </w:rPr>
      </w:r>
      <w:r>
        <w:rPr>
          <w:lang w:val="pt_PT" w:bidi="pt_PT"/>
        </w:rPr>
        <w:t>Pare aqui e discutam em grupo: lembrem-se de que Paulo está contrastando a forma como os mestres ensinaram os coríntios com ele mesmo como seu único pai espiritual. Como vocês falarão sobre ter tantos mestres ou guardiões ao ponto de não poder contá-los todos? Pause este áudio aqui.</w:t>
      </w:r>
    </w:p>
    <w:p>
      <w:pPr/>
      <w:r>
        <w:rPr>
          <w:lang w:val="pt_PT" w:bidi="pt_PT"/>
        </w:rPr>
      </w:r>
      <w:r>
        <w:rPr>
          <w:lang w:val="pt_PT" w:bidi="pt_PT"/>
        </w:rPr>
        <w:t>Paulo quer que os crentes de Corinto olhem para ele como um exemplo de como pensar, falar e agir, mas Paulo não pode estar com eles. Paulo diz aos crentes de Corinto que ele o enviou para estar com eles. Paulo quer que Timóteo seja o exemplo para os crentes de Corinto como ele seria. Paulo ama Timóteo, e ele também é o pai espiritual dele. Paulo também descreve Timóteo como “fiel no Senhor”. Timóteo é confiável e trabalha bem ao lado de Paulo enquanto eles pregam as boas novas sobre Jesus juntos. Também significa que Paulo pode confiar em Timóteo para ser um bom exemplo para os crentes de Corinto.</w:t>
      </w:r>
    </w:p>
    <w:p>
      <w:pPr/>
      <w:r>
        <w:rPr>
          <w:lang w:val="pt_PT" w:bidi="pt_PT"/>
        </w:rPr>
      </w:r>
      <w:r>
        <w:rPr>
          <w:lang w:val="pt_PT" w:bidi="pt_PT"/>
        </w:rPr>
        <w:t>Pare aqui e discutam essa pergunta em grupo: contem uma história sobre um grupo de pessoas que não vivem por perto. Vocês querem que eles sejam como vocês e ajam como vocês, mas vocês não podem ir e estar com eles. Vocês precisam de outra pessoa para ir até eles e estar com eles. Como essa pessoa seria e o que ela faria? Como vocês apresentariam essa pessoa ao grupo de pessoas para quem vocês a estão enviando? Prestem atenção aos gestos, palavras e frases que vocês usam quando vocês contam essa história. Pause este áudio aqui.</w:t>
      </w:r>
    </w:p>
    <w:p>
      <w:pPr/>
      <w:r>
        <w:rPr>
          <w:lang w:val="pt_PT" w:bidi="pt_PT"/>
        </w:rPr>
      </w:r>
      <w:r>
        <w:rPr>
          <w:lang w:val="pt_PT" w:bidi="pt_PT"/>
        </w:rPr>
        <w:t>Não sabemos quando Paulo enviou Timóteo para a igreja em Corinto. É provável que Paulo tenha enviado ele um pouco antes de essa carta ser escrita, ou que ele o enviaria muito em breve.</w:t>
      </w:r>
    </w:p>
    <w:p>
      <w:pPr/>
      <w:r>
        <w:rPr>
          <w:lang w:val="pt_PT" w:bidi="pt_PT"/>
        </w:rPr>
      </w:r>
      <w:r>
        <w:rPr>
          <w:lang w:val="pt_PT" w:bidi="pt_PT"/>
        </w:rPr>
        <w:t>Na segunda parte dessa passagem, Paulo diz que alguns dos crentes de Corinto são inchados, ou arrogantes de uma maneira pecaminosa. Esses crentes de Corinto não pensam que Paulo voltará para Corinto. Paulo diz que ele está planejando retornar para a igreja em Corinto em breve, se o Senhor Jesus quiser que ele vá. Quando Paulo ver esses crentes inchados de Corinto, ele saberá se eles são verdadeiramente parte do reino de Deus, o que significa que eles vivem como bons cidadãos no reino de Deus e seguem o governo de Deus. Suas ações, não suas palavras, mostrarão se eles têm o poder de Deus para viver sob o governo de Deus.</w:t>
      </w:r>
    </w:p>
    <w:p>
      <w:pPr/>
      <w:r>
        <w:rPr>
          <w:lang w:val="pt_PT" w:bidi="pt_PT"/>
        </w:rPr>
      </w:r>
      <w:r>
        <w:rPr>
          <w:lang w:val="pt_PT" w:bidi="pt_PT"/>
        </w:rPr>
        <w:t>Paulo termina essa passagem. Paulo diz que os crentes de Corinto precisam pensar e decidir como eles querem que ele os visite. Paulo poderia visitar Corinto como um pai que ama seus filhos, mas precisa disciplinar ou punir as crianças. Ou Paulo poderia visitar Corinto como um pai que ama os filhos, mas não precisa discipliná-los. Paulo fala sobre voltar com uma “vara ou bastão de disciplina”, que é um longo pedaço de madeira que um pai pode usar para punir seu filho. Paulo não carregará realmente uma vara de madeira com ele, mas ele usa essa vara como um símbolo que mostra que ele pode vir para falar duramente com eles ou para puni-los pela maneira como eles estão desobedecendo a Deus. O que os crentes de Corinto decidirem fará uma diferença em como eles pensam, agem e falam.</w:t>
      </w:r>
    </w:p>
    <w:p>
      <w:pPr/>
      <w:r>
        <w:rPr>
          <w:lang w:val="pt_PT" w:bidi="pt_PT"/>
        </w:rPr>
      </w:r>
      <w:r>
        <w:rPr>
          <w:lang w:val="pt_PT" w:bidi="pt_PT"/>
        </w:rPr>
        <w:t>Pare aqui e discutam essa pergunta em grupo: contem uma história sobre um mestre ou líder importante que está voltando para visitá-los depois de um longo tempo. Enquanto o mestre ou líder estava longe, vocês têm agido de uma maneira que não era a maneira como ele queria que vocês agissem. Falem sobre o que o mestre ou líder dirá quando voltar, caso seja um homem severo. Então falem sobre o que o mestre ou líder dirá caso seja um homem gentil e bondoso. Prestem atenção aos gestos, palavras e frases que vocês usam quando vocês contam essa história. Como vocês falarão sobre Paulo vindo com uma “vara para disciplinar” seus filhos? Pause este áudio aqui.</w:t>
      </w:r>
    </w:p>
    <w:p>
      <w:pPr/>
      <w:r>
        <w:rPr>
          <w:lang w:val="pt_PT" w:bidi="pt_PT"/>
        </w:rPr>
      </w:r>
      <w:r>
        <w:rPr>
          <w:lang w:val="pt_PT" w:bidi="pt_PT"/>
        </w:rPr>
        <w:t>Agora, o grupo deve fazer o roteiro, desenhar ou usar objetos para visualizar a passagem e a atuação nela. Enquanto vocês fazem isso, vocês podem querer ter desenhos ou objetos para representar Paulo, os crentes de Corinto, os mestres ou guardiões e Timóteo. Alguns dos crentes de Corinto serão o grupo de crentes de Corinto que são inchados, ou arrogantes. Enquanto vocês recontam a história, lembrem-se de que Paulo está falando com os crentes de Corinto sobre o relacionamento de Paulo com eles, e sobre por que ele está dizendo as coisas que está dizendo. Paulo fala sobre enviar Timóteo para os crentes para ajudá-los a seguir o exemplo dele. Paulo também está falando sobre o que acontecerá quando ele visitar os crentes de Corinto novamente.</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4.14–21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Todos os crentes de Corinto</w:t>
      </w:r>
    </w:p>
    <w:p>
      <w:pPr>
        <w:pStyle w:val="ListBullet"/>
        <w:spacing w:line="240" w:lineRule="auto"/>
        <w:ind w:left="720"/>
      </w:pPr>
      <w:r>
        <w:rPr>
          <w:lang w:val="pt_PT" w:bidi="pt_PT"/>
        </w:rPr>
      </w:r>
      <w:r>
        <w:rPr>
          <w:lang w:val="pt_PT" w:bidi="pt_PT"/>
        </w:rPr>
        <w:t>Os mestres ou guardiões em Cristo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Um grupo dos crentes de Corinto que são inchados e arrogantes</w:t>
      </w:r>
    </w:p>
    <w:p>
      <w:pPr>
        <w:pStyle w:val="ListBullet"/>
        <w:spacing w:line="240" w:lineRule="auto"/>
        <w:ind w:left="720"/>
      </w:pPr>
      <w:r>
        <w:rPr>
          <w:lang w:val="pt_PT" w:bidi="pt_PT"/>
        </w:rPr>
      </w:r>
      <w:r>
        <w:rPr>
          <w:lang w:val="pt_PT" w:bidi="pt_PT"/>
        </w:rPr>
        <w:t>E Jesus Cristo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parte, Paulo chama os crentes de Corinto de “queridos filhos”. Paulo explica aos crentes de Corinto que ele não está escrevendo porque ele quer que eles se sintam mal sobre as coisas que têm pensado, dito e feito. Paulo está escrevendo para os crentes de Corinto porque ele quer que eles entendam que precisam pensar, falar e agir de uma maneira diferente e melhor. Vocês poderiam ter Paulo perto dos crentes de Corinto com os mestres ou guardiões ficando separados de Paulo e dos crentes de Corinto.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que os crentes de Corinto podem ter muitos, muitos mestres ou guardiões, mas ele é o único pai espiritual dos crentes de Corinto.</w:t>
      </w:r>
    </w:p>
    <w:p>
      <w:pPr/>
      <w:r>
        <w:rPr>
          <w:lang w:val="pt_PT" w:bidi="pt_PT"/>
        </w:rPr>
      </w:r>
      <w:r>
        <w:rPr>
          <w:lang w:val="pt_PT" w:bidi="pt_PT"/>
        </w:rPr>
        <w:t>Paulo quer que os crentes de Corinto olhem para ele como um exemplo de como pensar, falar e agir, mas Paulo não pode estar com eles. Paulo diz aos crentes de Corinto que ele enviou Timóteo para estar com eles, para que ele possa ser o exemplo para os crentes de Corinto. Paulo ama Timóteo e é o pai espiritual dele. Vocês poderiam ter Timóteo com Paulo, então quando ele diz que ele está enviando Timóteo para estar com os crentes de Corinto, ele poderia começar a caminhar como se ele estivesse na longa jornada para Corinto.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Timóteo: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parte, Paulo diz que alguns dos crentes de Corinto são inchados, ou arrogantes de uma maneira pecaminosa, porque esses crentes não pensam que ele voltará para Corinto. Paulo diz que ele está planejando retornar para a igreja em Corinto em breve, se o Senhor Jesus quiser que ele retorne para lá. Naquele momento, Paulo ouvirá o que esses crentes inchados de Corinto estão dizendo. Paulo também verá se os crentes inchados de Corinto têm o poder do Espírito Santo. Paulo diz que viver no reino de Deus não é apenas sobre usar palavras, mas também sobre viver pelo poder de Deus, o que significa seguir a Deus na maneira como eles agem. Vocês poderiam ter os crentes de Corinto que são inchados, ou arrogantes, ficando um pouco separados dos outros crentes de Corinto. Paulo está falando com apenas os crentes de Corinto que são inchados ou arrogantes. Paulo pode perguntar a Jesus se ele pode ir para Corinto.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para as pessoas que interpretam os crentes de Corinto que são inchados com orgulho: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termina essa parte dizendo que os crentes de Corinto precisam pensar e decidir como eles querem que ele os visite. Paulo poderia visitar Corinto como um pai que ama seus filhos, mas precisa disciplinar ou punir as crianças. Ou Paulo poderia visitar Corinto como um pai que ama os filhos, mas não precisa discipliná-los. O que os crentes de Corinto decidirem fará uma diferença em como eles pensam, agem e falam.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para as pessoas que interpretam todos os crentes de Corinto: “O que vocês estão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4.14–21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que os crentes de Corinto são os queridos </w:t>
      </w:r>
      <w:r>
        <w:rPr>
          <w:b/>
          <w:lang w:val="pt_PT" w:bidi="pt_PT"/>
        </w:rPr>
        <w:t>filhos</w:t>
      </w:r>
      <w:r>
        <w:rPr>
          <w:lang w:val="pt_PT" w:bidi="pt_PT"/>
        </w:rPr>
        <w:t xml:space="preserve"> dele, e ele diz que ele é o </w:t>
      </w:r>
      <w:r>
        <w:rPr>
          <w:b/>
          <w:lang w:val="pt_PT" w:bidi="pt_PT"/>
        </w:rPr>
        <w:t>pai</w:t>
      </w:r>
      <w:r>
        <w:rPr>
          <w:lang w:val="pt_PT" w:bidi="pt_PT"/>
        </w:rPr>
        <w:t xml:space="preserve"> dos crentes de Corinto. Paulo não quer dizer que os crentes de Corinto são os filhos reais dele ou que ele é o pai real. Paulo está dizendo que os crentes de Corinto são os filhos espirituais dele e que ele é o pai espiritual deles porque eles se tornaram crentes por causa do ensinamento de Paulo. Paulo explica que o relacionamento dele com os crentes de Corinto é diferente de outros mestres e líderes que os ensinaram. Paulo é a única pessoa que ensina os crentes de Corinto como um pai, de uma posição de amor e autoridade.</w:t>
      </w:r>
    </w:p>
    <w:p>
      <w:pPr/>
      <w:r>
        <w:rPr>
          <w:lang w:val="pt_PT" w:bidi="pt_PT"/>
        </w:rPr>
      </w:r>
      <w:r>
        <w:rPr>
          <w:lang w:val="pt_PT" w:bidi="pt_PT"/>
        </w:rPr>
        <w:t>Pare aqui e discutam em grupo como vocês descreverão esse relacionamento próximo entre Paulo e as pessoas que se tornaram crentes por meio do ensinamento dele. Pause este áudio aqui.</w:t>
      </w:r>
    </w:p>
    <w:p>
      <w:pPr/>
      <w:r>
        <w:rPr>
          <w:lang w:val="pt_PT" w:bidi="pt_PT"/>
        </w:rPr>
      </w:r>
      <w:r>
        <w:rPr>
          <w:lang w:val="pt_PT" w:bidi="pt_PT"/>
        </w:rPr>
        <w:t xml:space="preserve">Paulo diz que muitas pessoas ensinaram os crentes de Corinto sobre Jesus. Essas pessoas são descritas como mestres ou </w:t>
      </w:r>
      <w:r>
        <w:rPr>
          <w:b/>
          <w:lang w:val="pt_PT" w:bidi="pt_PT"/>
        </w:rPr>
        <w:t>guardiões</w:t>
      </w:r>
      <w:r>
        <w:rPr>
          <w:lang w:val="pt_PT" w:bidi="pt_PT"/>
        </w:rPr>
        <w:t xml:space="preserve"> ou </w:t>
      </w:r>
      <w:r>
        <w:rPr>
          <w:b/>
          <w:lang w:val="pt_PT" w:bidi="pt_PT"/>
        </w:rPr>
        <w:t>guias</w:t>
      </w:r>
      <w:r>
        <w:rPr>
          <w:lang w:val="pt_PT" w:bidi="pt_PT"/>
        </w:rPr>
        <w:t>. Guardiões ou guias eram escravos em casas gregas e romanas que eram responsáveis pela educação dos filhos da casa. Esses escravos garantiriam que as crianças fossem para a escola. Os guardiões ou guias também eram responsáveis por ensinar as crianças como se comportar bem. Paulo está usando o exemplo dos guardiões ou guias para contrastar o relacionamento deles com as crianças, e o relacionamento de um pai com seus filhos.</w:t>
      </w:r>
    </w:p>
    <w:p>
      <w:pPr/>
      <w:r>
        <w:rPr>
          <w:lang w:val="pt_PT" w:bidi="pt_PT"/>
        </w:rPr>
      </w:r>
      <w:r>
        <w:rPr>
          <w:lang w:val="pt_PT" w:bidi="pt_PT"/>
        </w:rPr>
        <w:t xml:space="preserve">Pare aqui e discutam em grupo como vocês descreverão esses </w:t>
      </w:r>
      <w:r>
        <w:rPr>
          <w:b/>
          <w:lang w:val="pt_PT" w:bidi="pt_PT"/>
        </w:rPr>
        <w:t>guardiões</w:t>
      </w:r>
      <w:r>
        <w:rPr>
          <w:lang w:val="pt_PT" w:bidi="pt_PT"/>
        </w:rPr>
        <w:t xml:space="preserve"> ou </w:t>
      </w:r>
      <w:r>
        <w:rPr>
          <w:b/>
          <w:lang w:val="pt_PT" w:bidi="pt_PT"/>
        </w:rPr>
        <w:t>guias</w:t>
      </w:r>
      <w:r>
        <w:rPr>
          <w:lang w:val="pt_PT" w:bidi="pt_PT"/>
        </w:rPr>
        <w:t>. Pause este áudio aqui.</w:t>
      </w:r>
    </w:p>
    <w:p>
      <w:pPr/>
      <w:r>
        <w:rPr>
          <w:lang w:val="pt_PT" w:bidi="pt_PT"/>
        </w:rPr>
      </w:r>
      <w:r>
        <w:rPr>
          <w:lang w:val="pt_PT" w:bidi="pt_PT"/>
        </w:rPr>
        <w:t xml:space="preserve">Paulo diz que ele se tornou o pai espiritual dos crentes de Corinto por meio do </w:t>
      </w:r>
      <w:r>
        <w:rPr>
          <w:b/>
          <w:lang w:val="pt_PT" w:bidi="pt_PT"/>
        </w:rPr>
        <w:t>evangelho</w:t>
      </w:r>
      <w:r>
        <w:rPr>
          <w:lang w:val="pt_PT" w:bidi="pt_PT"/>
        </w:rPr>
        <w:t xml:space="preserve">. Usem a mesma palavra para evangelho que vocês usaram em passagens anteriores, e vejam </w:t>
      </w:r>
      <w:r>
        <w:rPr>
          <w:lang w:val="pt_PT" w:bidi="pt_PT"/>
        </w:rPr>
        <w:t>evangelho</w:t>
      </w:r>
      <w:r>
        <w:rPr>
          <w:lang w:val="pt_PT" w:bidi="pt_PT"/>
        </w:rPr>
        <w:t xml:space="preserve"> no Glossário Mestre para mais informações.</w:t>
      </w:r>
    </w:p>
    <w:p>
      <w:pPr/>
      <w:r>
        <w:rPr>
          <w:lang w:val="pt_PT" w:bidi="pt_PT"/>
        </w:rPr>
      </w:r>
      <w:r>
        <w:rPr>
          <w:lang w:val="pt_PT" w:bidi="pt_PT"/>
        </w:rPr>
        <w:t xml:space="preserve">Paulo diz que ele se tornou o pai espiritual dos crentes de Corinto em </w:t>
      </w:r>
      <w:r>
        <w:rPr>
          <w:b/>
          <w:lang w:val="pt_PT" w:bidi="pt_PT"/>
        </w:rPr>
        <w:t>Cristo</w:t>
      </w:r>
      <w:r>
        <w:rPr>
          <w:lang w:val="pt_PT" w:bidi="pt_PT"/>
        </w:rPr>
        <w:t xml:space="preserve"> Jesus. Paulo também diz que Timóteo lembrará os crentes de Corinto sobre o modo de vida dele em Cristo Jesus. Usem a mesma palavra para Cristo que vocês usaram em passagens anteriores, e vejam o glossário para mais informações sobre </w:t>
      </w:r>
      <w:r>
        <w:rPr>
          <w:lang w:val="pt_PT" w:bidi="pt_PT"/>
        </w:rPr>
        <w:t>Cristo</w:t>
      </w:r>
      <w:r>
        <w:rPr>
          <w:lang w:val="pt_PT" w:bidi="pt_PT"/>
        </w:rPr>
        <w:t>.</w:t>
      </w:r>
    </w:p>
    <w:p>
      <w:pPr/>
      <w:r>
        <w:rPr>
          <w:lang w:val="pt_PT" w:bidi="pt_PT"/>
        </w:rPr>
      </w:r>
      <w:r>
        <w:rPr>
          <w:lang w:val="pt_PT" w:bidi="pt_PT"/>
        </w:rPr>
        <w:t xml:space="preserve">Paulo descreve Timóteo como sendo </w:t>
      </w:r>
      <w:r>
        <w:rPr>
          <w:b/>
          <w:lang w:val="pt_PT" w:bidi="pt_PT"/>
        </w:rPr>
        <w:t>amado</w:t>
      </w:r>
      <w:r>
        <w:rPr>
          <w:lang w:val="pt_PT" w:bidi="pt_PT"/>
        </w:rPr>
        <w:t>. Paulo está mostrando um amor profundo e um relacionamento forte com Timóteo. Significa que Paulo se importa muito com Timóteo, como um pai cuidaria de seu filho. Timóteo era muito importante para Paulo.</w:t>
      </w:r>
    </w:p>
    <w:p>
      <w:pPr/>
      <w:r>
        <w:rPr>
          <w:lang w:val="pt_PT" w:bidi="pt_PT"/>
        </w:rPr>
      </w:r>
      <w:r>
        <w:rPr>
          <w:lang w:val="pt_PT" w:bidi="pt_PT"/>
        </w:rPr>
        <w:t>Pare aqui e discutam em grupo como vocês descreverão como Paulo ama Timóteo como um pai ama seu filho. Essa é uma ideia semelhante a como Paulo ama os crentes de Corinto. Se vocês já traduziram essa ideia em outro livro da Bíblia, usem a mesma palavra que vocês usaram lá. Pause este áudio aqui.</w:t>
      </w:r>
    </w:p>
    <w:p>
      <w:pPr/>
      <w:r>
        <w:rPr>
          <w:lang w:val="pt_PT" w:bidi="pt_PT"/>
        </w:rPr>
      </w:r>
      <w:r>
        <w:rPr>
          <w:lang w:val="pt_PT" w:bidi="pt_PT"/>
        </w:rPr>
        <w:t xml:space="preserve">Paulo descreve Timóteo como sendo </w:t>
      </w:r>
      <w:r>
        <w:rPr>
          <w:b/>
          <w:lang w:val="pt_PT" w:bidi="pt_PT"/>
        </w:rPr>
        <w:t>fiel</w:t>
      </w:r>
      <w:r>
        <w:rPr>
          <w:lang w:val="pt_PT" w:bidi="pt_PT"/>
        </w:rPr>
        <w:t xml:space="preserve"> no </w:t>
      </w:r>
      <w:r>
        <w:rPr>
          <w:b/>
          <w:lang w:val="pt_PT" w:bidi="pt_PT"/>
        </w:rPr>
        <w:t>Senhor</w:t>
      </w:r>
      <w:r>
        <w:rPr>
          <w:lang w:val="pt_PT" w:bidi="pt_PT"/>
        </w:rPr>
        <w:t xml:space="preserve">. Os servos que têm uma tarefa para fazer devem ser fiéis. Isso significa que os servos devem ser confiáveis e fazer bem a tarefa. Paulo quer dizer que Timóteo é confiável e faz bem sua tarefa. Vocês já usaram a palavra fiel em uma passagem anterior, então usem a mesma palavra aqui. Aqui, “Senhor” se refere a Jesus. Usem a mesma palavra para Senhor Jesus que vocês usaram em passagens anteriores, e consulte </w:t>
      </w:r>
      <w:r>
        <w:rPr>
          <w:lang w:val="pt_PT" w:bidi="pt_PT"/>
        </w:rPr>
        <w:t>Senhor</w:t>
      </w:r>
      <w:r>
        <w:rPr>
          <w:lang w:val="pt_PT" w:bidi="pt_PT"/>
        </w:rPr>
        <w:t xml:space="preserve"> no Glossário Mestre para mais informações.</w:t>
      </w:r>
    </w:p>
    <w:p>
      <w:pPr/>
      <w:r>
        <w:rPr>
          <w:lang w:val="pt_PT" w:bidi="pt_PT"/>
        </w:rPr>
      </w:r>
      <w:r>
        <w:rPr>
          <w:lang w:val="pt_PT" w:bidi="pt_PT"/>
        </w:rPr>
        <w:t xml:space="preserve">Timóteo lembrará os crentes de Corinto das coisas que Paulo ensinou a eles, o que concorda com o que ele ensina em todas as </w:t>
      </w:r>
      <w:r>
        <w:rPr>
          <w:b/>
          <w:lang w:val="pt_PT" w:bidi="pt_PT"/>
        </w:rPr>
        <w:t>igrejas</w:t>
      </w:r>
      <w:r>
        <w:rPr>
          <w:lang w:val="pt_PT" w:bidi="pt_PT"/>
        </w:rPr>
        <w:t xml:space="preserve"> onde ele vai. Usem a mesma palavra para igreja que vocês usaram em passagens anteriores. </w:t>
      </w:r>
      <w:r>
        <w:rPr>
          <w:lang w:val="pt_PT" w:bidi="pt_PT"/>
        </w:rPr>
        <w:t>Igreja</w:t>
      </w:r>
      <w:r>
        <w:rPr>
          <w:lang w:val="pt_PT" w:bidi="pt_PT"/>
        </w:rPr>
        <w:t xml:space="preserve"> está no Glossário Mestre.</w:t>
      </w:r>
    </w:p>
    <w:p>
      <w:pPr/>
      <w:r>
        <w:rPr>
          <w:lang w:val="pt_PT" w:bidi="pt_PT"/>
        </w:rPr>
      </w:r>
      <w:r>
        <w:rPr>
          <w:lang w:val="pt_PT" w:bidi="pt_PT"/>
        </w:rPr>
        <w:t xml:space="preserve">Paulo diz aos crentes de Corinto que alguns deles são </w:t>
      </w:r>
      <w:r>
        <w:rPr>
          <w:b/>
          <w:lang w:val="pt_PT" w:bidi="pt_PT"/>
        </w:rPr>
        <w:t>inchados</w:t>
      </w:r>
      <w:r>
        <w:rPr>
          <w:lang w:val="pt_PT" w:bidi="pt_PT"/>
        </w:rPr>
        <w:t>. Paulo usou a mesma palavra na passagem anterior. Lembrem-se de que vocês já traduziram essas palavras na passagem anterior, então usem a mesma palavra que vocês usaram lá.</w:t>
      </w:r>
    </w:p>
    <w:p>
      <w:pPr/>
      <w:r>
        <w:rPr>
          <w:lang w:val="pt_PT" w:bidi="pt_PT"/>
        </w:rPr>
      </w:r>
      <w:r>
        <w:rPr>
          <w:lang w:val="pt_PT" w:bidi="pt_PT"/>
        </w:rPr>
        <w:t xml:space="preserve">Paulo diz aos crentes de Corinto que o </w:t>
      </w:r>
      <w:r>
        <w:rPr>
          <w:b/>
          <w:lang w:val="pt_PT" w:bidi="pt_PT"/>
        </w:rPr>
        <w:t>reino de Deus</w:t>
      </w:r>
      <w:r>
        <w:rPr>
          <w:lang w:val="pt_PT" w:bidi="pt_PT"/>
        </w:rPr>
        <w:t xml:space="preserve"> não é apenas sobre usar palavras, mas também sobre viver pelo poder de Deus. O reino de Deus não é um lugar físico. O reino de Deus está onde quer que vejamos pessoas aceitando a Deus como o governante ou rei em suas vidas, e vivendo sob o governo ou autoridade de Deus.</w:t>
      </w:r>
    </w:p>
    <w:p>
      <w:pPr/>
      <w:r>
        <w:rPr>
          <w:lang w:val="pt_PT" w:bidi="pt_PT"/>
        </w:rPr>
      </w:r>
      <w:r>
        <w:rPr>
          <w:lang w:val="pt_PT" w:bidi="pt_PT"/>
        </w:rPr>
        <w:t xml:space="preserve">Pare aqui e, como um grupo, discutam qual palavra ou frase vocês usarão para </w:t>
      </w:r>
      <w:r>
        <w:rPr>
          <w:b/>
          <w:lang w:val="pt_PT" w:bidi="pt_PT"/>
        </w:rPr>
        <w:t>reino de Deus</w:t>
      </w:r>
      <w:r>
        <w:rPr>
          <w:lang w:val="pt_PT" w:bidi="pt_PT"/>
        </w:rPr>
        <w:t xml:space="preserve">. Procure o </w:t>
      </w:r>
      <w:r>
        <w:rPr>
          <w:lang w:val="pt_PT" w:bidi="pt_PT"/>
        </w:rPr>
        <w:t>reino de Deus</w:t>
      </w:r>
      <w:r>
        <w:rPr>
          <w:lang w:val="pt_PT" w:bidi="pt_PT"/>
        </w:rPr>
        <w:t xml:space="preserve"> no Glossário Mestre para mais informações. Se vocês já traduziram essa ideia em outro livro da Bíblia, usem as mesmas palavras ou frases que vocês usaram lá.</w:t>
      </w:r>
      <w:r>
        <w:rPr>
          <w:lang w:val="pt_PT" w:bidi="pt_PT"/>
        </w:rPr>
      </w:r>
    </w:p>
    <w:p>
      <w:pPr>
        <w:pStyle w:val="Heading3"/>
      </w:pPr>
      <w:r>
        <w:rPr>
          <w:lang w:val="pt_PT" w:bidi="pt_PT"/>
        </w:rPr>
        <w:t>Falando a Palavra</w:t>
      </w:r>
    </w:p>
    <w:p>
      <w:pPr/>
      <w:r>
        <w:rPr>
          <w:lang w:val="pt_PT" w:bidi="pt_PT"/>
        </w:rPr>
      </w:r>
      <w:r>
        <w:rPr>
          <w:lang w:val="pt_PT" w:bidi="pt_PT"/>
        </w:rPr>
        <w:t>Ouçam uma versão em áudio de 1 Coríntios 4.14–21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5:1–13</w:t>
      </w:r>
      <w:r>
        <w:rPr>
          <w:lang w:val="pt_PT" w:bidi="pt_PT"/>
        </w:rPr>
      </w:r>
    </w:p>
    <w:p>
      <w:pPr>
        <w:pStyle w:val="Heading3"/>
      </w:pPr>
      <w:r>
        <w:rPr>
          <w:lang w:val="pt_PT" w:bidi="pt_PT"/>
        </w:rPr>
        <w:t>Ouvir e Sentir</w:t>
      </w:r>
    </w:p>
    <w:p>
      <w:pPr/>
      <w:r>
        <w:rPr>
          <w:lang w:val="pt_PT" w:bidi="pt_PT"/>
        </w:rPr>
      </w:r>
      <w:r>
        <w:rPr>
          <w:lang w:val="pt_PT" w:bidi="pt_PT"/>
        </w:rPr>
        <w:t>Nessa etapa, ouçam 1 Coríntios 5.1–13 e guardem em seus corações.</w:t>
      </w:r>
    </w:p>
    <w:p>
      <w:pPr/>
      <w:r>
        <w:rPr>
          <w:lang w:val="pt_PT" w:bidi="pt_PT"/>
        </w:rPr>
      </w:r>
      <w:r>
        <w:rPr>
          <w:lang w:val="pt_PT" w:bidi="pt_PT"/>
        </w:rPr>
        <w:t>Antes de vocês terem quaisquer discussões em grupo para essa passagem, parem e decidam em grupo como vocês preferem falar sobre isso. Essa passagem fala sobre a imoralidade sexual entre as pessoas. Em sua cultura, qual é a melhor maneira de falar sobre essas coisas? Seria bom dividir em grupos de homens e mulheres para ter essa conversa? Você quer trabalhar de uma maneira diferente do que fez em outras seções? Pause este áudio aqui.</w:t>
      </w:r>
    </w:p>
    <w:p>
      <w:pPr/>
      <w:r>
        <w:rPr>
          <w:lang w:val="pt_PT" w:bidi="pt_PT"/>
        </w:rPr>
      </w:r>
      <w:r>
        <w:rPr>
          <w:lang w:val="pt_PT" w:bidi="pt_PT"/>
        </w:rPr>
        <w:t>Ouçam uma versão em áudio de 1 Coríntios 5.1–13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5.1–13 na tradução mais fácil de entender.</w:t>
      </w:r>
    </w:p>
    <w:p>
      <w:pPr/>
      <w:r>
        <w:rPr>
          <w:lang w:val="pt_PT" w:bidi="pt_PT"/>
        </w:rPr>
      </w:r>
      <w:r>
        <w:rPr>
          <w:lang w:val="pt_PT" w:bidi="pt_PT"/>
        </w:rPr>
        <w:t>Paulo tem dito aos crentes de Corinto que ele os ama, e ele os tem encorajado a seguir seu exemplo. Como Paulo não pode estar com os crentes de Corinto, ele está enviando Timóteo para estar com eles, mas ele disse que, se o Senhor permitir, ele virá até eles em breve e descobrirá por si mesmo se os crentes de Corinto estão vivendo e agindo como parte do reino de Deus.</w:t>
      </w:r>
    </w:p>
    <w:p>
      <w:pPr/>
      <w:r>
        <w:rPr>
          <w:lang w:val="pt_PT" w:bidi="pt_PT"/>
        </w:rPr>
      </w:r>
      <w:r>
        <w:rPr>
          <w:lang w:val="pt_PT" w:bidi="pt_PT"/>
        </w:rPr>
        <w:t>Nessa passagem, Paulo ouviu que há um homem na igreja que pecou e continua pecando, tendo relações sexuais com sua madrasta. Uma madrasta é uma mulher que é a esposa do pai de uma pessoa, mas que não é a mãe da pessoa. Não sabemos quem deu a Paulo essas informações, mas deve ter sido alguém na igreja em Corinto. Esse comportamento é tão ruim que nem mesmo aconteceria entre os pagãos, ou as pessoas que não seguem o verdadeiro Deus. A pior coisa é, porque os crentes de Corinto são inchados e arrogantes, esse comportamento não os deixa tristes. Os crentes de Corinto não disciplinaram o homem. Os crentes de Corinto permitiram que o homem continuasse fazendo isso! Talvez os crentes de Corinto não estavam vendo que o que está acontecendo é errado. Ou talvez os crentes de Corinto penssassem que como eles são seguidores de Jesus, eles podem fazer qualquer coisa que queiram fazer. Paulo falará com os crentes de Corinto sobre essa maneira de pensar mais tarde em sua carta.</w:t>
      </w:r>
    </w:p>
    <w:p>
      <w:pPr/>
      <w:r>
        <w:rPr>
          <w:lang w:val="pt_PT" w:bidi="pt_PT"/>
        </w:rPr>
      </w:r>
      <w:r>
        <w:rPr>
          <w:lang w:val="pt_PT" w:bidi="pt_PT"/>
        </w:rPr>
        <w:t>Pare aqui e discutam essa pergunta em grupo: contem uma história sobre quando uma coisa ruim estava acontecendo em sua comunidade e ninguém estava tentando impedir que ela acontecesse. Por que ninguém tentou parar a coisa ruim de acontecer? Era por causa de quem estava fazendo a coisa ruim? Ou era por causa do que essa pessoa estava fazendo? Ou era porque outras pessoas não sabiam o que fazer para pará-lo? Pause este áudio aqui.</w:t>
      </w:r>
    </w:p>
    <w:p>
      <w:pPr/>
      <w:r>
        <w:rPr>
          <w:lang w:val="pt_PT" w:bidi="pt_PT"/>
        </w:rPr>
      </w:r>
      <w:r>
        <w:rPr>
          <w:lang w:val="pt_PT" w:bidi="pt_PT"/>
        </w:rPr>
        <w:t>Mesmo que Paulo não possa estar com os crentes de Corinto pessoalmente, ele está pensando neles e sobre essa situação, e ele já decidiu o que precisa acontecer com o homem sexualmente imoral. Os crentes de Corinto se reúnem sob a autoridade de Jesus. Paulo está dando a eles permissão e sua autoridade como um apóstolo de Jesus para punir esse homem pelo comportamento imoral dele. Paulo diz que o homem deve ser “entregue a Satanás”. Satanás é o governante desse mundo, que é o governante fora da igreja, e Deus é o governante na igreja. Os crentes de Corinto devem entregar esse homem a Satanás, o que significa que eles devem excluir esse homem da igreja. Paulo espera que o homem um dia se afaste de seus pecados e volte para seguir Jesus. Então Jesus salvará o homem no Dia do Senhor Jesus, quando Jesus voltar para julgar os crentes.</w:t>
      </w:r>
    </w:p>
    <w:p>
      <w:pPr/>
      <w:r>
        <w:rPr>
          <w:lang w:val="pt_PT" w:bidi="pt_PT"/>
        </w:rPr>
      </w:r>
      <w:r>
        <w:rPr>
          <w:lang w:val="pt_PT" w:bidi="pt_PT"/>
        </w:rPr>
        <w:t>Pare aqui e discutam essa pergunta em grupo: contem uma história sobre uma vez em que sua família, ou sua comunidade, colocou alguém para fora dela por causa de algo que essa pessoa havia feito errado. O que vocês queriam que essa pessoa estivesse pensando e sentindo enquanto ela não era parte da família, ou comunidade? O que a pessoa tinha que fazer para ser capaz de ser parte da família ou comunidade novamente? Pause este áudio aqui.</w:t>
      </w:r>
    </w:p>
    <w:p>
      <w:pPr/>
      <w:r>
        <w:rPr>
          <w:lang w:val="pt_PT" w:bidi="pt_PT"/>
        </w:rPr>
      </w:r>
      <w:r>
        <w:rPr>
          <w:lang w:val="pt_PT" w:bidi="pt_PT"/>
        </w:rPr>
        <w:t>Paulo diz aos crentes de Corinto para pararem de serem inchados, ou arrogantes, e removerem o homem que é culpado de imoralidade sexual de sua igreja, para que ele não afete toda a comunidade com seu comportamento pecaminoso. Paulo descreve o pecado como se fosse fermento, que faz a massa crescer. Fermento é massa fermentada que faz a nova massa fermentar e crescer. Quando as pessoas adicionam um pouco de fermento à massa, ele afeta todo o conteúdo da massa. No tempo de Paulo, as pessoas guardavam alguma massa fermentada para misturar com a nova massa a cada semana. Os judeus jogavam fora todo o fermento antigo uma vez por ano no início de sua festa especial da Páscoa, imediatamente antes da Festa dos Pães sem fermento. Durante a festa, os judeus comiam apenas pão que não tinha fermento nele. Depois da festa, eles faziam novo fermento. Porque durante o resto do ano, eles reutilizavam o fermento semana após semana, as pessoas poderiam ficar doentes por causa dele, porque ele não era fresco. É por isso que a Bíblia muitas vezes utiliza o fermento como imagem do pecado, que pode se espalhar por um grupo e deixá‑lo espiritualmente doente.</w:t>
      </w:r>
    </w:p>
    <w:p>
      <w:pPr/>
      <w:r>
        <w:rPr>
          <w:lang w:val="pt_PT" w:bidi="pt_PT"/>
        </w:rPr>
      </w:r>
      <w:r>
        <w:rPr>
          <w:lang w:val="pt_PT" w:bidi="pt_PT"/>
        </w:rPr>
        <w:t xml:space="preserve">Pare aqui e olhem para uma foto de </w:t>
      </w:r>
      <w:r>
        <w:rPr>
          <w:lang w:val="pt_PT" w:bidi="pt_PT"/>
        </w:rPr>
        <w:t>fermento</w:t>
      </w:r>
      <w:r>
        <w:rPr>
          <w:lang w:val="pt_PT" w:bidi="pt_PT"/>
        </w:rPr>
        <w:t xml:space="preserve"> e de </w:t>
      </w:r>
      <w:r>
        <w:rPr>
          <w:b/>
          <w:lang w:val="pt_PT" w:bidi="pt_PT"/>
        </w:rPr>
        <w:t>pão</w:t>
      </w:r>
      <w:r>
        <w:rPr>
          <w:lang w:val="pt_PT" w:bidi="pt_PT"/>
        </w:rPr>
        <w:t xml:space="preserve"> que cresceu por causa do fermento. Pause este áudio aqui.</w:t>
      </w:r>
    </w:p>
    <w:p>
      <w:pPr/>
      <w:r>
        <w:rPr>
          <w:lang w:val="pt_PT" w:bidi="pt_PT"/>
        </w:rPr>
      </w:r>
      <w:r>
        <w:rPr>
          <w:lang w:val="pt_PT" w:bidi="pt_PT"/>
        </w:rPr>
        <w:t>Pare aqui e discutam essa pergunta em grupo: contem uma história de quando alguém estava fazendo algo ruim em uma pequena parte de sua família ou comunidade, e então o comportamento ruim se espalhou até afetar toda a família ou comunidade. Talvez esse comportamento ruim ainda esteja acontecendo. É mais fácil ou mais difícil parar isso acontecendo agora do que quando começou? O que torna mais difícil pará-lo agora? Pause este áudio aqui.</w:t>
      </w:r>
    </w:p>
    <w:p>
      <w:pPr/>
      <w:r>
        <w:rPr>
          <w:lang w:val="pt_PT" w:bidi="pt_PT"/>
        </w:rPr>
      </w:r>
      <w:r>
        <w:rPr>
          <w:lang w:val="pt_PT" w:bidi="pt_PT"/>
        </w:rPr>
        <w:t>Embora muitos dos crentes de Corinto não fossem judeus, eles ainda deviam ter sabido algo sobre as festas judaicas, então Paulo usa o exemplo do que acontece em uma festa judaica para explicar por que eles deviam enviar o homem para fora da igreja. Paulo diz aos crentes de Corinto que, se eles colocarem o homem que é culpado de imoralidade sexual para fora da igreja, então a comunidade da igreja será limpa e pura novamente, como se eles fossem um novo conteúdo de massa fresca. Paulo diz isso porque eles são crentes, eles já são puros. Paulo explica isso lembrando eles da festa da Páscoa judaica. Paulo lembra os crentes que a morte de Cristo na cruz é como o cordeiro que o povo judeu sacrifica em sua festa da Páscoa para lembrá-los que Deus resgatou os israelitas de serem escravos no Egito. Deus agora resgatou os crentes da escravidão do pecado sacrificando seu próprio filho Jesus Cristo na cruz. “Celebrar a festa” é outra maneira de dizer que por causa do que Jesus fez por eles, os crentes de Corinto devem sempre estar alegres porque eles agora são limpos como o pão puro e sem fermento. Eles são puros e confiáveis.</w:t>
      </w:r>
    </w:p>
    <w:p>
      <w:pPr/>
      <w:r>
        <w:rPr>
          <w:lang w:val="pt_PT" w:bidi="pt_PT"/>
        </w:rPr>
      </w:r>
      <w:r>
        <w:rPr>
          <w:lang w:val="pt_PT" w:bidi="pt_PT"/>
        </w:rPr>
        <w:t>Paulo usa essa situação para retornar a algo que ele já disse aos crentes de Corinto. Paulo provavelmente disse isso a eles em uma carta anterior que não sobreviveu. Não temos mais uma cópia da carta anterior que Paulo escreveu. Anteriormente, Paulo havia dito que os crentes de Corinto não deveriam se misturar com nenhuma pessoa sexualmente imoral. Agora ele deixa claro que não queria dizer que eles não deveriam ter contato com as pessoas sexualmente imorais, ou outros tipos de pecadores. Isso seria impossível porque então eles não poderiam viver entre os incrédulos no mundo. O que Paulo quer dizer é que os crentes de Corinto não devem ter nada a ver com outro crente que está escolhendo pecar. Eles não devem nem mesmo comer com esses crentes! Na cultura de Paulo, comer juntos era importante porque, quando as pessoas comiam juntas, mostrava que elas aceitavam umas às outras.</w:t>
      </w:r>
    </w:p>
    <w:p>
      <w:pPr/>
      <w:r>
        <w:rPr>
          <w:lang w:val="pt_PT" w:bidi="pt_PT"/>
        </w:rPr>
      </w:r>
      <w:r>
        <w:rPr>
          <w:lang w:val="pt_PT" w:bidi="pt_PT"/>
        </w:rPr>
        <w:t>Pare aqui e discutam em grupo: como vocês mostram que vocês aceitam uma pessoa ou um grupo de pessoas em sua cultura? O que vocês fazem para mostrar que vocês os aceitam? Em sua cultura, com que tipos de pessoas vocês podem comer? Se vocês não aceitam alguém, o que vocês fazem para mostrar isso? Pause este áudio aqui.</w:t>
      </w:r>
    </w:p>
    <w:p>
      <w:pPr/>
      <w:r>
        <w:rPr>
          <w:lang w:val="pt_PT" w:bidi="pt_PT"/>
        </w:rPr>
      </w:r>
      <w:r>
        <w:rPr>
          <w:lang w:val="pt_PT" w:bidi="pt_PT"/>
        </w:rPr>
        <w:t>Paulo faz algumas perguntas que ele não espera que os coríntios respondam. Paulo pergunta se ele deve julgar as pessoas de fora da igreja. Paulo também pergunta se os crentes de Corinto devem julgar as pessoas na igreja. Paulo faz perguntas como essa, que não precisam de resposta, para enfatizar algo que os crentes de Corinto já deveriam saber. É importante que Paulo não seja aquele que decida se aqueles fora da igreja são culpados ou inocentes. O próprio Deus tomará essa decisão. Os crentes que vivem nesse mundo agora devem decidir se outros crentes dentro da igreja são culpados ou inocentes e responder a eles corretamente, para que a igreja possa ser um exemplo de vida correta para o resto do mundo.</w:t>
      </w:r>
    </w:p>
    <w:p>
      <w:pPr/>
      <w:r>
        <w:rPr>
          <w:lang w:val="pt_PT" w:bidi="pt_PT"/>
        </w:rPr>
      </w:r>
      <w:r>
        <w:rPr>
          <w:lang w:val="pt_PT" w:bidi="pt_PT"/>
        </w:rPr>
        <w:t>Pare aqui e discutam essa pergunta em grupo: contem uma história sobre uma vez em sua família ou sua comunidade quando alguém estava fazendo algo errado. É uma pessoa ou um grupo de pessoas que diz para alguém para parar o que ela estava fazendo? Quem dá a essa pessoa, ou a esse grupo de pessoas, a autoridade para decidir o que precisa acontecer com essa pessoa? Pause este áudio aqui.</w:t>
      </w:r>
    </w:p>
    <w:p>
      <w:pPr/>
      <w:r>
        <w:rPr>
          <w:lang w:val="pt_PT" w:bidi="pt_PT"/>
        </w:rPr>
      </w:r>
      <w:r>
        <w:rPr>
          <w:lang w:val="pt_PT" w:bidi="pt_PT"/>
        </w:rPr>
        <w:t>Paulo termina citando o Antigo Testamento. Paulo diz novamente que os crentes devem colocar a pessoa perversa, ou imoral, para fora da comunidade da igreja.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5:1–13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4 partes.</w:t>
      </w:r>
    </w:p>
    <w:p>
      <w:pPr/>
      <w:r>
        <w:rPr>
          <w:lang w:val="pt_PT" w:bidi="pt_PT"/>
        </w:rPr>
      </w:r>
      <w:r>
        <w:rPr>
          <w:b/>
          <w:lang w:val="pt_PT" w:bidi="pt_PT"/>
        </w:rPr>
        <w:t>Na primeira parte:</w:t>
      </w:r>
      <w:r>
        <w:rPr>
          <w:lang w:val="pt_PT" w:bidi="pt_PT"/>
        </w:rPr>
        <w:t xml:space="preserve"> Paulo fala com os crentes de Corinto sobre o homem culpado de imoralidade sexual, e sobre o que os crentes de Corinto precisam fazer com o homem.</w:t>
      </w:r>
    </w:p>
    <w:p>
      <w:pPr/>
      <w:r>
        <w:rPr>
          <w:lang w:val="pt_PT" w:bidi="pt_PT"/>
        </w:rPr>
      </w:r>
      <w:r>
        <w:rPr>
          <w:b/>
          <w:lang w:val="pt_PT" w:bidi="pt_PT"/>
        </w:rPr>
        <w:t>Na segunda parte:</w:t>
      </w:r>
      <w:r>
        <w:rPr>
          <w:lang w:val="pt_PT" w:bidi="pt_PT"/>
        </w:rPr>
        <w:t xml:space="preserve"> Paulo diz que a arrogância e o orgulho dos coríntios “enfunados” são perigosos porque podem afetar toda a igreja.</w:t>
      </w:r>
    </w:p>
    <w:p>
      <w:pPr/>
      <w:r>
        <w:rPr>
          <w:lang w:val="pt_PT" w:bidi="pt_PT"/>
        </w:rPr>
      </w:r>
      <w:r>
        <w:rPr>
          <w:b/>
          <w:lang w:val="pt_PT" w:bidi="pt_PT"/>
        </w:rPr>
        <w:t>Na terceira parte:</w:t>
      </w:r>
      <w:r>
        <w:rPr>
          <w:lang w:val="pt_PT" w:bidi="pt_PT"/>
        </w:rPr>
        <w:t xml:space="preserve"> Paulo volta a algo que ele escreveu em uma carta anterior a eles, para deixar mais claro o que ele queria dizer que os crentes não devem ser amigos de outros crentes que são sexualmente imorais.</w:t>
      </w:r>
    </w:p>
    <w:p>
      <w:pPr/>
      <w:r>
        <w:rPr>
          <w:lang w:val="pt_PT" w:bidi="pt_PT"/>
        </w:rPr>
      </w:r>
      <w:r>
        <w:rPr>
          <w:b/>
          <w:lang w:val="pt_PT" w:bidi="pt_PT"/>
        </w:rPr>
        <w:t>Na quarta parte:</w:t>
      </w:r>
      <w:r>
        <w:rPr>
          <w:lang w:val="pt_PT" w:bidi="pt_PT"/>
        </w:rPr>
        <w:t xml:space="preserve"> Paulo fala novamente sobre julgamento. Ele fala sobre quem Deus julga e quem os crentes de Corinto precisam julgar. Paulo termina com uma frase do Antigo Testamento, que também diz que a comunidade deve afastar uma pessoa culpada de fazer coisas ruins.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de Corinto</w:t>
      </w:r>
    </w:p>
    <w:p>
      <w:pPr>
        <w:pStyle w:val="ListBullet"/>
        <w:spacing w:line="240" w:lineRule="auto"/>
        <w:ind w:left="720"/>
      </w:pPr>
      <w:r>
        <w:rPr>
          <w:lang w:val="pt_PT" w:bidi="pt_PT"/>
        </w:rPr>
      </w:r>
      <w:r>
        <w:rPr>
          <w:lang w:val="pt_PT" w:bidi="pt_PT"/>
        </w:rPr>
        <w:t>O homem culpado de imoralidade sexual</w:t>
      </w:r>
    </w:p>
    <w:p>
      <w:pPr>
        <w:pStyle w:val="ListBullet"/>
        <w:spacing w:line="240" w:lineRule="auto"/>
        <w:ind w:left="720"/>
      </w:pPr>
      <w:r>
        <w:rPr>
          <w:lang w:val="pt_PT" w:bidi="pt_PT"/>
        </w:rPr>
      </w:r>
      <w:r>
        <w:rPr>
          <w:lang w:val="pt_PT" w:bidi="pt_PT"/>
        </w:rPr>
        <w:t>A madrasta do homem</w:t>
      </w:r>
    </w:p>
    <w:p>
      <w:pPr>
        <w:pStyle w:val="ListBullet"/>
        <w:spacing w:line="240" w:lineRule="auto"/>
        <w:ind w:left="720"/>
      </w:pPr>
      <w:r>
        <w:rPr>
          <w:lang w:val="pt_PT" w:bidi="pt_PT"/>
        </w:rPr>
      </w:r>
      <w:r>
        <w:rPr>
          <w:lang w:val="pt_PT" w:bidi="pt_PT"/>
        </w:rPr>
        <w:t>O Senhor Jesus Cristo</w:t>
      </w:r>
    </w:p>
    <w:p>
      <w:pPr>
        <w:pStyle w:val="ListBullet"/>
        <w:spacing w:line="240" w:lineRule="auto"/>
        <w:ind w:left="720"/>
      </w:pPr>
      <w:r>
        <w:rPr>
          <w:lang w:val="pt_PT" w:bidi="pt_PT"/>
        </w:rPr>
      </w:r>
      <w:r>
        <w:rPr>
          <w:lang w:val="pt_PT" w:bidi="pt_PT"/>
        </w:rPr>
        <w:t>Satanás</w:t>
      </w:r>
    </w:p>
    <w:p>
      <w:pPr>
        <w:pStyle w:val="ListBullet"/>
        <w:spacing w:line="240" w:lineRule="auto"/>
        <w:ind w:left="720"/>
      </w:pPr>
      <w:r>
        <w:rPr>
          <w:lang w:val="pt_PT" w:bidi="pt_PT"/>
        </w:rPr>
      </w:r>
      <w:r>
        <w:rPr>
          <w:lang w:val="pt_PT" w:bidi="pt_PT"/>
        </w:rPr>
        <w:t>Todos os pecadores que estão fora da igreja</w:t>
      </w:r>
    </w:p>
    <w:p>
      <w:pPr>
        <w:pStyle w:val="ListBullet"/>
        <w:spacing w:line="240" w:lineRule="auto"/>
        <w:ind w:left="720"/>
      </w:pPr>
      <w:r>
        <w:rPr>
          <w:lang w:val="pt_PT" w:bidi="pt_PT"/>
        </w:rPr>
      </w:r>
      <w:r>
        <w:rPr>
          <w:lang w:val="pt_PT" w:bidi="pt_PT"/>
        </w:rPr>
        <w:t>Os crentes de Corinto que estão pecando deliberadamente</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Pensem nesta parte da carta de Paulo na totalidade. Paulo ouviu que há um homem que continua cometendo pecado sexual na igreja de Corinto. Paulo utiliza isso para dizer aos crentes de Corinto que, quando toda a comunidade sabe que um crente está pecando, os crentes não devem permitir que essa pessoa continue na comunidade. Ele lembra os crentes de que, quando veem alguém pecando dentro da igreja, é responsabilidade deles lidar com isso.</w:t>
      </w:r>
    </w:p>
    <w:p>
      <w:pPr/>
      <w:r>
        <w:rPr>
          <w:lang w:val="pt_PT" w:bidi="pt_PT"/>
        </w:rPr>
      </w:r>
      <w:r>
        <w:rPr>
          <w:lang w:val="pt_PT" w:bidi="pt_PT"/>
        </w:rPr>
        <w:t>Paulo começa a primeira parte dizendo que uma pessoa, ou algumas pessoas da igreja em Corinto, lhe contaram sobre um homem que pecou e continua pecando. O homem está tendo relações sexuais com sua madrasta. Uma madrasta é uma mulher que é a esposa do pai de uma pessoa, mas que não é a mãe da pessoa. Paulo diz que esse é um comportamento tão ruim que nem mesmo aconteceria entre as pessoas que não seguem o verdadeiro Deus.</w:t>
      </w:r>
    </w:p>
    <w:p>
      <w:pPr/>
      <w:r>
        <w:rPr>
          <w:lang w:val="pt_PT" w:bidi="pt_PT"/>
        </w:rPr>
      </w:r>
      <w:r>
        <w:rPr>
          <w:lang w:val="pt_PT" w:bidi="pt_PT"/>
        </w:rPr>
        <w:t>Parem aqui e discutam esta pergunta como grupo: esta passagem fala sobre pecado sexual. Pecado sexual, ou imoralidade, significa fazer coisas sexuais que vão contra as regras de Deus. Na sua cultura, como vocês falam sobre pecado sexual de uma forma apropriada quando há homens e mulheres juntos no grupo? Pause este áudio aqui.</w:t>
      </w:r>
    </w:p>
    <w:p>
      <w:pPr/>
      <w:r>
        <w:rPr>
          <w:lang w:val="pt_PT" w:bidi="pt_PT"/>
        </w:rPr>
      </w:r>
      <w:r>
        <w:rPr>
          <w:lang w:val="pt_PT" w:bidi="pt_PT"/>
        </w:rPr>
        <w:t>Paulo faz uma pergunta, mas não espera uma resposta. Paulo pergunta: “Vocês não deveriam lamentar profundamente, ou ficar tristes, pelo que esse homem fez?” Paulo faz perguntas como essa, que não precisam de resposta, para enfatizar algo que os crentes de Corinto já deveriam saber. Aqui, Paulo se expressa na forma de pergunta, uma vez que os crentes deveriam ter ficado tristes com o que estava acontecendo. Os crentes de Corinto devem ter disciplinado, ou punido, o homem.</w:t>
      </w:r>
    </w:p>
    <w:p>
      <w:pPr/>
      <w:r>
        <w:rPr>
          <w:lang w:val="pt_PT" w:bidi="pt_PT"/>
        </w:rPr>
      </w:r>
      <w:r>
        <w:rPr>
          <w:lang w:val="pt_PT" w:bidi="pt_PT"/>
        </w:rPr>
        <w:t>Parem aqui e discutam esta pergunta como grupo: contem uma história de uma vez em que vocês lembraram outras pessoas de algo que elas já deveriam saber. Como vocês deixaram claro que elas deveriam ter lembrado o que era certo fazer? Pause este áudio aqui.</w:t>
      </w:r>
    </w:p>
    <w:p>
      <w:pPr/>
      <w:r>
        <w:rPr>
          <w:lang w:val="pt_PT" w:bidi="pt_PT"/>
        </w:rPr>
      </w:r>
      <w:r>
        <w:rPr>
          <w:lang w:val="pt_PT" w:bidi="pt_PT"/>
        </w:rPr>
        <w:t xml:space="preserve">Paulo diz aos crentes de Corinto que não está com eles fisicamente, mas está com eles “em espírito”. Isso significa que ele gostaria de estar com eles, que está pensando neles e quer apoiá‑los. </w:t>
      </w:r>
    </w:p>
    <w:p>
      <w:pPr/>
      <w:r>
        <w:rPr>
          <w:lang w:val="pt_PT" w:bidi="pt_PT"/>
        </w:rPr>
      </w:r>
      <w:r>
        <w:rPr>
          <w:lang w:val="pt_PT" w:bidi="pt_PT"/>
        </w:rPr>
        <w:t>Parem aqui e discutam o seguinte como grupo: falem sobre uma vez em que vocês realmente queriam estar com um grupo de pessoas, mas não puderam estar fisicamente presentes. Como vocês explicam a essas pessoas que gostariam de estar lá e que pensam nelas com frequência? Pause este áudio aqui.</w:t>
      </w:r>
    </w:p>
    <w:p>
      <w:pPr/>
      <w:r>
        <w:rPr>
          <w:lang w:val="pt_PT" w:bidi="pt_PT"/>
        </w:rPr>
      </w:r>
      <w:r>
        <w:rPr>
          <w:lang w:val="pt_PT" w:bidi="pt_PT"/>
        </w:rPr>
        <w:t xml:space="preserve">Paulo diz que já julgou o homem culpado dessa imoralidade sexual. Isso significa que Paulo já decidiu o que deve acontecer com esse homem. </w:t>
      </w:r>
    </w:p>
    <w:p>
      <w:pPr/>
      <w:r>
        <w:rPr>
          <w:lang w:val="pt_PT" w:bidi="pt_PT"/>
        </w:rPr>
      </w:r>
      <w:r>
        <w:rPr>
          <w:lang w:val="pt_PT" w:bidi="pt_PT"/>
        </w:rPr>
        <w:t>Paulo diz que, quando os crentes de Corinto se reúnem, o poder do Senhor Jesus está presente. Paulo está dizendo que, quando os crentes se reúnem e punem esse homem por seu comportamento imoral, o Espírito de Jesus está ali, e Jesus confere à igreja autoridade para fazer julgamentos bons e justos.</w:t>
      </w:r>
    </w:p>
    <w:p>
      <w:pPr/>
      <w:r>
        <w:rPr>
          <w:lang w:val="pt_PT" w:bidi="pt_PT"/>
        </w:rPr>
      </w:r>
      <w:r>
        <w:rPr>
          <w:lang w:val="pt_PT" w:bidi="pt_PT"/>
        </w:rPr>
        <w:t xml:space="preserve">Paulo diz que o homem deve ser “entregue a Satanás para que sua carne, ou seus desejos mundanos, sejam destruídos”. Satanás é o governante deste mundo, fora da igreja, até que Jesus volte para julgar todos. Deus é o governante dentro da igreja, mesmo agora. Paulo não está dizendo que os crentes devem literalmente entregar o homem a Satanás. O que Paulo está dizendo é que os crentes devem expulsar esse homem da igreja. Quando o homem não fizer mais parte da comunidade da igreja, ele experimentará o que os descrentes experimentam. Paulo espera que essas experiências ruins façam o homem um dia abandonar seus pecados e voltar a seguir Jesus. Então Jesus salvará o homem no Dia do Senhor Jesus, ou seja, no dia em que Jesus voltar para julgar todos na terra. </w:t>
      </w:r>
    </w:p>
    <w:p>
      <w:pPr/>
      <w:r>
        <w:rPr>
          <w:lang w:val="pt_PT" w:bidi="pt_PT"/>
        </w:rPr>
      </w:r>
      <w:r>
        <w:rPr>
          <w:lang w:val="pt_PT" w:bidi="pt_PT"/>
        </w:rPr>
        <w:t>Parem aqui e relembrem a história que vocês contaram na etapa anterior sobre afastar alguém da comunidade da igreja. Como vocês falaram sobre afastar essa pessoa? Como vocês falarão sobre “entregar esse homem imoral a Satanás”? Pause este áudio aqui.</w:t>
      </w:r>
    </w:p>
    <w:p>
      <w:pPr/>
      <w:r>
        <w:rPr>
          <w:lang w:val="pt_PT" w:bidi="pt_PT"/>
        </w:rPr>
      </w:r>
      <w:r>
        <w:rPr>
          <w:lang w:val="pt_PT" w:bidi="pt_PT"/>
        </w:rPr>
        <w:t>Na segunda parte, Paulo precisa falar aos crentes de Corinto sobre estarem enfunados e arrogantes. Este é outro momento em que Paulo faz uma pergunta sem esperar resposta. A pergunta é: “Vocês não sabem que um pouco de fermento leveda toda a massa?” Paulo está enfatizando novamente que os coríntios já sabiam disso. Dessa vez, o orgulho deles permitiu que esse pecado de imoralidade sexual continuasse na igreja, e eles correm o risco de que o pecado desse homem afete toda a igreja, como o fermento se espalha pela massa. Os crentes de Corinto precisam remover o pecado da comunidade. Em outras palavras, eles precisam expulsar o homem culpado de imoralidade sexual da comunhão. Paulo descreve o pecado como se fosse fermento, que faz a massa crescer. Fermento é massa fermentada que faz a nova massa fermentar e crescer. Só um pouco pode afetar toda a massa. É por isso que a Bíblia muitas vezes utiliza o fermento como imagem do pecado, que pode se espalhar por um grupo e deixá‑lo espiritualmente doente.</w:t>
      </w:r>
    </w:p>
    <w:p>
      <w:pPr/>
      <w:r>
        <w:rPr>
          <w:lang w:val="pt_PT" w:bidi="pt_PT"/>
        </w:rPr>
      </w:r>
      <w:r>
        <w:rPr>
          <w:lang w:val="pt_PT" w:bidi="pt_PT"/>
        </w:rPr>
        <w:t>Parem aqui e discutam esta pergunta como grupo: relembrem a história que vocês contaram na etapa anterior, quando algo ruim estava acontecendo em uma pequena parte da família ou comunidade, e depois se espalhou até afetar a todos. Isso é como o fermento se espalhando pela massa. Que palavras e expressões vocês utilizarão para falar sobre o fermento e a massa? Pause este áudio aqui.</w:t>
      </w:r>
    </w:p>
    <w:p>
      <w:pPr/>
      <w:r>
        <w:rPr>
          <w:lang w:val="pt_PT" w:bidi="pt_PT"/>
        </w:rPr>
      </w:r>
      <w:r>
        <w:rPr>
          <w:lang w:val="pt_PT" w:bidi="pt_PT"/>
        </w:rPr>
        <w:t>Paulo continua dizendo aos crentes de Corinto que, se expulsarem o homem culpado de imoralidade sexual, então a comunidade da igreja ficará limpa e pura novamente, como uma nova massa fresca sem fermento. Paulo está lembrando os crentes da festividade judaica dos Pães Sem Fermento, quando o povo judeu “guarda ou celebra a festividade” jogando fora todo o fermento velho. Paulo está dizendo que, assim como eles jogam fora o fermento, devem também afastar as pessoas que estão pecando, para que a igreja fique limpa como massa nova. Quando a igreja estiver limpa novamente, os crentes poderão se alegrar de verdade, como alguém que celebra uma festa. Os crentes se alegram porque têm “sinceridade, ou pureza, e verdade”. Pessoas puras e verdadeiras são aquelas que dizem o que realmente pensam no coração e falam a verdade. Outras pessoas podem confiar nelas.</w:t>
      </w:r>
    </w:p>
    <w:p>
      <w:pPr/>
      <w:r>
        <w:rPr>
          <w:lang w:val="pt_PT" w:bidi="pt_PT"/>
        </w:rPr>
      </w:r>
      <w:r>
        <w:rPr>
          <w:lang w:val="pt_PT" w:bidi="pt_PT"/>
        </w:rPr>
        <w:t>Parem aqui e discutam esta pergunta como grupo: falem sobre pessoas que vocês conhecem que dizem o que pensam no coração e falam a verdade. Que tipos de coisas elas fazem e dizem? Como vocês falam sobre essas pessoas — que palavras e expressões utilizam para descrevê‑las? Pause este áudio aqui.</w:t>
      </w:r>
    </w:p>
    <w:p>
      <w:pPr/>
      <w:r>
        <w:rPr>
          <w:lang w:val="pt_PT" w:bidi="pt_PT"/>
        </w:rPr>
      </w:r>
      <w:r>
        <w:rPr>
          <w:lang w:val="pt_PT" w:bidi="pt_PT"/>
        </w:rPr>
        <w:t>Na terceira parte, Paulo volta a um tema sobre o qual já havia falado aos crentes de Corinto, provavelmente em uma carta anterior que não temos. Antes, Paulo havia dito que os crentes não deveriam ser amigos de pessoas sexualmente imorais. Agora Paulo deixa claro que não quis dizer que eles não deveriam ter contato com pessoas sexualmente imorais ou com pessoas gananciosas, trapaceiras ou que adoram outros deuses. Isso seria impossível, porque o mundo está cheio de pessoas que não seguem a Deus. O que Paulo quer dizer é que os crentes não devem ter nada a ver com uma pessoa que está pecando deliberadamente, mas que também diz ser um crente que segue a Deus. Paulo fornece uma lista desses tipos de pessoas. Ela inclui pessoas sexualmente imorais, pessoas gananciosas que querem mais do que precisam, trapaceiros que enganam outros, idólatras que adoram objetos ou imagens, caluniadores que dizem mentiras sobre outras pessoas e bêbados que bebem álcool demais com frequência. Todas essas pessoas, dentro de uma comunidade cristã, prejudicam toda a comunidade com seus comportamentos pecaminosos. Paulo diz que os crentes não devem nem comer com outros crentes que pecam assim!</w:t>
      </w:r>
    </w:p>
    <w:p>
      <w:pPr/>
      <w:r>
        <w:rPr>
          <w:lang w:val="pt_PT" w:bidi="pt_PT"/>
        </w:rPr>
      </w:r>
      <w:r>
        <w:rPr>
          <w:lang w:val="pt_PT" w:bidi="pt_PT"/>
        </w:rPr>
        <w:t xml:space="preserve">Ele termina essa parte da carta com duas perguntas que ele não espera que os coríntios respondam. Paulo pergunta se ele deve julgar os que estão fora da igreja, e se os crentes devem julgar os que estão dentro da igreja. Paulo faz perguntas como essa, que não precisam de resposta, para enfatizar algo que os crentes de Corinto já deveriam saber. Nesta passagem, Paulo está dizendo que não é papel dele julgar os que estão fora da igreja, e que os crentes devem julgar os que estão dentro da igreja. </w:t>
      </w:r>
    </w:p>
    <w:p>
      <w:pPr/>
      <w:r>
        <w:rPr>
          <w:lang w:val="pt_PT" w:bidi="pt_PT"/>
        </w:rPr>
      </w:r>
      <w:r>
        <w:rPr>
          <w:lang w:val="pt_PT" w:bidi="pt_PT"/>
        </w:rPr>
        <w:t>Em uma passagem anterior, Paulo disse aos crentes que eles não deveriam julgar. Nesta passagem, Paulo diz que eles precisam julgar as pessoas dentro da igreja. Paulo está falando de tipos diferentes de julgamento. Antes, Paulo disse aos crentes que não julgassem ele ou Apolo. Paulo estava dizendo que os crentes não deveriam julgar as intenções ou o valor do trabalho de Paulo e Apolo. Jesus os julgará quando voltar no Dia do Senhor. Agora, Paulo diz que os crentes de corinto devem julgar e punir pessoas na igreja que estão pecando deliberadamente. Isso é importante porque mantém a comunidade da igreja pura e forte. Ao ver e punir o pecado na igreja, os crentes ajudam uns aos outros a seguir as leis de Deus.</w:t>
      </w:r>
    </w:p>
    <w:p>
      <w:pPr/>
      <w:r>
        <w:rPr>
          <w:lang w:val="pt_PT" w:bidi="pt_PT"/>
        </w:rPr>
      </w:r>
      <w:r>
        <w:rPr>
          <w:lang w:val="pt_PT" w:bidi="pt_PT"/>
        </w:rPr>
        <w:t>Parem aqui e discutam esta pergunta como grupo: Falem sobre os dois tipos diferentes de julgamento. Antes, Paulo disse aos crentes para não julgarem as intenções de Paulo. Aqui, porém, Paulo diz que, se alguém continua decidido a pecar abertamente contra Deus, os crentes devem puni-lo, expulsando-o da comunidade da igreja. Como vocês falarão sobre essas situações diferentes? Pause este áudio aqui.</w:t>
      </w:r>
    </w:p>
    <w:p>
      <w:pPr/>
      <w:r>
        <w:rPr>
          <w:lang w:val="pt_PT" w:bidi="pt_PT"/>
        </w:rPr>
      </w:r>
      <w:r>
        <w:rPr>
          <w:lang w:val="pt_PT" w:bidi="pt_PT"/>
        </w:rPr>
        <w:t>Paulo termina esta parte da carta dizendo que Deus julgará — ou decidirá a culpa ou inocência — das pessoas que estão fora da igreja. Paulo então repete uma frase do Antigo Testamento que diz novamente o que ele já disse: os crentes devem expulsar da comunidade da igreja a pessoa má ou maligna.</w:t>
      </w:r>
    </w:p>
    <w:p>
      <w:pPr/>
      <w:r>
        <w:rPr>
          <w:lang w:val="pt_PT" w:bidi="pt_PT"/>
        </w:rPr>
      </w:r>
      <w:r>
        <w:rPr>
          <w:lang w:val="pt_PT" w:bidi="pt_PT"/>
        </w:rPr>
        <w:t>Agora, o grupo deve elaborar o roteiro, desenhar ou utilizar objetos para visualizar a passagem e a atuação nela. Enquanto fazem isso, vocês podem querer ter desenhos ou objetos para representar todos os personagens da história. Ao recontar a história, lembrem-se de que toda essa passagem é Paulo falando aos crentes de Corinto sobre o homem culpado de imoralidade sexual e sobre a reação deles. Paulo também está dizendo que, quando os crentes de Corinto veem que há pecado na igreja, eles devem agir e removê‑lo.</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5.1–13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de Corinto</w:t>
      </w:r>
    </w:p>
    <w:p>
      <w:pPr>
        <w:pStyle w:val="ListBullet"/>
        <w:spacing w:line="240" w:lineRule="auto"/>
        <w:ind w:left="720"/>
      </w:pPr>
      <w:r>
        <w:rPr>
          <w:lang w:val="pt_PT" w:bidi="pt_PT"/>
        </w:rPr>
      </w:r>
      <w:r>
        <w:rPr>
          <w:lang w:val="pt_PT" w:bidi="pt_PT"/>
        </w:rPr>
        <w:t>O homem culpado de imoralidade sexual</w:t>
      </w:r>
    </w:p>
    <w:p>
      <w:pPr>
        <w:pStyle w:val="ListBullet"/>
        <w:spacing w:line="240" w:lineRule="auto"/>
        <w:ind w:left="720"/>
      </w:pPr>
      <w:r>
        <w:rPr>
          <w:lang w:val="pt_PT" w:bidi="pt_PT"/>
        </w:rPr>
      </w:r>
      <w:r>
        <w:rPr>
          <w:lang w:val="pt_PT" w:bidi="pt_PT"/>
        </w:rPr>
        <w:t>A madrasta do homem</w:t>
      </w:r>
    </w:p>
    <w:p>
      <w:pPr>
        <w:pStyle w:val="ListBullet"/>
        <w:spacing w:line="240" w:lineRule="auto"/>
        <w:ind w:left="720"/>
      </w:pPr>
      <w:r>
        <w:rPr>
          <w:lang w:val="pt_PT" w:bidi="pt_PT"/>
        </w:rPr>
      </w:r>
      <w:r>
        <w:rPr>
          <w:lang w:val="pt_PT" w:bidi="pt_PT"/>
        </w:rPr>
        <w:t>O Senhor Jesus Cristo</w:t>
      </w:r>
    </w:p>
    <w:p>
      <w:pPr>
        <w:pStyle w:val="ListBullet"/>
        <w:spacing w:line="240" w:lineRule="auto"/>
        <w:ind w:left="720"/>
      </w:pPr>
      <w:r>
        <w:rPr>
          <w:lang w:val="pt_PT" w:bidi="pt_PT"/>
        </w:rPr>
      </w:r>
      <w:r>
        <w:rPr>
          <w:lang w:val="pt_PT" w:bidi="pt_PT"/>
        </w:rPr>
        <w:t>Satanás</w:t>
      </w:r>
    </w:p>
    <w:p>
      <w:pPr>
        <w:pStyle w:val="ListBullet"/>
        <w:spacing w:line="240" w:lineRule="auto"/>
        <w:ind w:left="720"/>
      </w:pPr>
      <w:r>
        <w:rPr>
          <w:lang w:val="pt_PT" w:bidi="pt_PT"/>
        </w:rPr>
      </w:r>
      <w:r>
        <w:rPr>
          <w:lang w:val="pt_PT" w:bidi="pt_PT"/>
        </w:rPr>
        <w:t>Todos os pecadores que estão fora da igreja</w:t>
      </w:r>
    </w:p>
    <w:p>
      <w:pPr>
        <w:pStyle w:val="ListBullet"/>
        <w:spacing w:line="240" w:lineRule="auto"/>
        <w:ind w:left="720"/>
      </w:pPr>
      <w:r>
        <w:rPr>
          <w:lang w:val="pt_PT" w:bidi="pt_PT"/>
        </w:rPr>
      </w:r>
      <w:r>
        <w:rPr>
          <w:lang w:val="pt_PT" w:bidi="pt_PT"/>
        </w:rPr>
        <w:t>Os crentes de Corinto que estão pecando deliberadamente</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aos crentes de Corinto que alguém disse a ele que há um homem na igreja que pecou e continua pecando tendo relações sexuais com sua madrasta. Paulo diz que os crentes de Corinto são inchados e arrogantes porque esse comportamento não os deixa tristes, e eles não disciplinaram o homem. Vocês poderiam ter crentes de Corinto em uma parte da sala, e Paulo em outra. O homem que é culpado de pecado sexual poderia estar com sua madrasta e todos os outros crentes, uma vez que ele ainda é parte da igreja.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homem culpado de pecado sexual: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Mesmo que Paulo não possa estar com os crentes de Corinto pessoalmente, ele está pensando neles e sobre essa situação, e ele já decidiu o que precisa ser feito sobre o homem sexualmente imoral. Então quando os crentes de Corinto se reúnem sob a autoridade de Jesus, e mesmo que Paulo não possa estar com eles pessoalmente, ele está dando a eles permissão e sua autoridade como um apóstolo para punir esse homem pelo comportamento imoral dele. Paulo diz que o homem deve ser “entregue a Satanás”, ou afastado da igreja, com a esperança de que ele seja espiritualmente restaurado no dia em que o Senhor Jesus vier para julgar todos. Lembrem-se de que isso não está acontecendo. Isso é o que Paulo está dizendo aos crentes de Corinto para fazer. Quando vocês estão encenando essa parte, vocês estão encenando o que Paulo queria que acontecesse, não o que estava realmente acontecendo. Vocês poderiam ter o homem que é culpado de pecado sexual tentando se esconder dos outros crentes e de Paulo. Então os crentes poderiam fazer o homem ficar separado do grupo.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a madrasta: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Mais uma vez, Paulo tem que falar com os crentes de Corinto sobre serem inchados, ou arrogantes. Desta vez, o orgulho deles permitiu que esse pecado de imoralidade sexual continuasse na igreja, e eles se arriscam de tornar toda a igreja contaminada ou infectada pelo pecado. Os crentes de Corinto devem se livrar do pecado em sua comunidade.</w:t>
      </w:r>
    </w:p>
    <w:p>
      <w:pPr/>
      <w:r>
        <w:rPr>
          <w:lang w:val="pt_PT" w:bidi="pt_PT"/>
        </w:rPr>
      </w:r>
      <w:r>
        <w:rPr>
          <w:lang w:val="pt_PT" w:bidi="pt_PT"/>
        </w:rPr>
        <w:t>Paulo descreve o pecado como se fosse fermento, que faz a massa crescer. Apenas um pouco de fermento pode afetar todo a massa.</w:t>
      </w:r>
    </w:p>
    <w:p>
      <w:pPr/>
      <w:r>
        <w:rPr>
          <w:lang w:val="pt_PT" w:bidi="pt_PT"/>
        </w:rPr>
      </w:r>
      <w:r>
        <w:rPr>
          <w:lang w:val="pt_PT" w:bidi="pt_PT"/>
        </w:rPr>
        <w:t>Paulo diz aos crentes de Corinto que, se eles colocarem o homem que é culpado de imoralidade sexual para fora da igreja, então a comunidade da igreja será limpa e pura novamente, como se eles fossem uma nova porção de massa fresca. Paulo diz que como eles são crentes, eles já são santos. Paulo explica isso se referindo à festa da Páscoa judaica que celebrava a libertação do povo de Deus de sua escravidão no Egito. Paulo diz que os crentes devem “celebrar a festa” sendo sempre como a porção de massa fresca sem fermento, pura e verdadeira.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para as pessoas que interpretam os crentes de Corinto: “O que vocês estão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Anteriormente, Paulo havia dito que os crentes de Corinto não deveriam se misturar com nenhuma pessoa sexualmente imoral. Agora ele deixa claro que não queria dizer que eles não deveriam ter contato com os sexualmente imorais, ou um número de outros tipos de pecadores que ele lista. Isso seria impossível porque então eles não poderiam estar no mundo. O que ele quer dizer é que os crentes de Corinto não devem ter nada a ver com uma pessoa que está pecando deliberadamente, mas que também diz que é um crente. Lembrem-se de que isso não está acontecendo. Isso é o que Paulo está dizendo aos crentes de Corinto para fazer. Quando vocês estão encenando essa parte, vocês estão encenando o que Paulo queria que acontecesse, não o que estava realmente acontecendo. Vocês poderiam fazer com que alguns crentes “encontrassem” os crentes que também estão pecando deliberadamente e os colocassem para ficarem separados do grupo.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para as pessoas que interpretam os crentes de Corinto: “O que vocês estão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pergunta se ele deve julgar os que estão fora da igreja, e se os crentes devem julgar os que estão dentro da igreja. Nessa passagem, é importante que Paulo não esteja julgando aqueles fora da igreja. Também é importante que os crentes cristãos julguem os membros da igreja.</w:t>
      </w:r>
    </w:p>
    <w:p>
      <w:pPr/>
      <w:r>
        <w:rPr>
          <w:lang w:val="pt_PT" w:bidi="pt_PT"/>
        </w:rPr>
      </w:r>
      <w:r>
        <w:rPr>
          <w:lang w:val="pt_PT" w:bidi="pt_PT"/>
        </w:rPr>
        <w:t>Paulo diz novamente que a pessoa perversa deve ser expulsa da comunidade.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5.1–13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ouviu que há um homem na igreja que pecou e continua pecando tendo relações sexuais com sua madrasta. Isso é </w:t>
      </w:r>
      <w:r>
        <w:rPr>
          <w:b/>
          <w:lang w:val="pt_PT" w:bidi="pt_PT"/>
        </w:rPr>
        <w:t>imoralidade sexual</w:t>
      </w:r>
      <w:r>
        <w:rPr>
          <w:lang w:val="pt_PT" w:bidi="pt_PT"/>
        </w:rPr>
        <w:t>. Imoralidade sexual significa fazer coisas sexuais que vão contra certas regras morais, culturais ou religiosas.</w:t>
      </w:r>
    </w:p>
    <w:p>
      <w:pPr/>
      <w:r>
        <w:rPr>
          <w:lang w:val="pt_PT" w:bidi="pt_PT"/>
        </w:rPr>
      </w:r>
      <w:r>
        <w:rPr>
          <w:lang w:val="pt_PT" w:bidi="pt_PT"/>
        </w:rPr>
        <w:t xml:space="preserve">Pare aqui e discutam em grupo quais palavras ou frases culturalmente apropriadas vocês usarão para </w:t>
      </w:r>
      <w:r>
        <w:rPr>
          <w:b/>
          <w:lang w:val="pt_PT" w:bidi="pt_PT"/>
        </w:rPr>
        <w:t>imoralidade sexual</w:t>
      </w:r>
      <w:r>
        <w:rPr>
          <w:lang w:val="pt_PT" w:bidi="pt_PT"/>
        </w:rPr>
        <w:t xml:space="preserve">, especificamente o relacionamento sexual que Paulo descreve aqui. Procure a palavra </w:t>
      </w:r>
      <w:r>
        <w:rPr>
          <w:lang w:val="pt_PT" w:bidi="pt_PT"/>
        </w:rPr>
        <w:t>imoralidade</w:t>
      </w:r>
      <w:r>
        <w:rPr>
          <w:lang w:val="pt_PT" w:bidi="pt_PT"/>
        </w:rPr>
        <w:t xml:space="preserve"> no Glossário Mestre para mais informações. Pause este áudio aqui.</w:t>
      </w:r>
    </w:p>
    <w:p>
      <w:pPr/>
      <w:r>
        <w:rPr>
          <w:lang w:val="pt_PT" w:bidi="pt_PT"/>
        </w:rPr>
      </w:r>
      <w:r>
        <w:rPr>
          <w:lang w:val="pt_PT" w:bidi="pt_PT"/>
        </w:rPr>
        <w:t xml:space="preserve">Paulo diz que a imoralidade sexual que está acontecendo é tão ruim que nem mesmo os </w:t>
      </w:r>
      <w:r>
        <w:rPr>
          <w:b/>
          <w:lang w:val="pt_PT" w:bidi="pt_PT"/>
        </w:rPr>
        <w:t>pagãos</w:t>
      </w:r>
      <w:r>
        <w:rPr>
          <w:lang w:val="pt_PT" w:bidi="pt_PT"/>
        </w:rPr>
        <w:t xml:space="preserve"> toleram. Pagãos nessa passagem significa qualquer um que não siga o verdadeiro Deus.</w:t>
      </w:r>
    </w:p>
    <w:p>
      <w:pPr/>
      <w:r>
        <w:rPr>
          <w:lang w:val="pt_PT" w:bidi="pt_PT"/>
        </w:rPr>
      </w:r>
      <w:r>
        <w:rPr>
          <w:lang w:val="pt_PT" w:bidi="pt_PT"/>
        </w:rPr>
        <w:t xml:space="preserve">Pare aqui e discutam em grupo quais palavras ou frases vocês usarão para </w:t>
      </w:r>
      <w:r>
        <w:rPr>
          <w:b/>
          <w:lang w:val="pt_PT" w:bidi="pt_PT"/>
        </w:rPr>
        <w:t>pagãos</w:t>
      </w:r>
      <w:r>
        <w:rPr>
          <w:lang w:val="pt_PT" w:bidi="pt_PT"/>
        </w:rPr>
        <w:t>. Pause este áudio aqui.</w:t>
      </w:r>
    </w:p>
    <w:p>
      <w:pPr/>
      <w:r>
        <w:rPr>
          <w:lang w:val="pt_PT" w:bidi="pt_PT"/>
        </w:rPr>
      </w:r>
      <w:r>
        <w:rPr>
          <w:lang w:val="pt_PT" w:bidi="pt_PT"/>
        </w:rPr>
        <w:t xml:space="preserve">Paulo diz que os crentes de Corinto são </w:t>
      </w:r>
      <w:r>
        <w:rPr>
          <w:b/>
          <w:lang w:val="pt_PT" w:bidi="pt_PT"/>
        </w:rPr>
        <w:t>inchados</w:t>
      </w:r>
      <w:r>
        <w:rPr>
          <w:lang w:val="pt_PT" w:bidi="pt_PT"/>
        </w:rPr>
        <w:t xml:space="preserve"> e </w:t>
      </w:r>
      <w:r>
        <w:rPr>
          <w:b/>
          <w:lang w:val="pt_PT" w:bidi="pt_PT"/>
        </w:rPr>
        <w:t>arrogantes</w:t>
      </w:r>
      <w:r>
        <w:rPr>
          <w:lang w:val="pt_PT" w:bidi="pt_PT"/>
        </w:rPr>
        <w:t>. Usem a mesma palavra ou frase para inchado que vocês usaram em passagens anteriores.</w:t>
      </w:r>
    </w:p>
    <w:p>
      <w:pPr/>
      <w:r>
        <w:rPr>
          <w:lang w:val="pt_PT" w:bidi="pt_PT"/>
        </w:rPr>
      </w:r>
      <w:r>
        <w:rPr>
          <w:lang w:val="pt_PT" w:bidi="pt_PT"/>
        </w:rPr>
        <w:t xml:space="preserve">Paulo diz que o homem que é culpado de imoralidade sexual deve ser </w:t>
      </w:r>
      <w:r>
        <w:rPr>
          <w:b/>
          <w:lang w:val="pt_PT" w:bidi="pt_PT"/>
        </w:rPr>
        <w:t>colocado fora da comunhão</w:t>
      </w:r>
      <w:r>
        <w:rPr>
          <w:lang w:val="pt_PT" w:bidi="pt_PT"/>
        </w:rPr>
        <w:t>. Isso significa que ele deve ser excluído da comunidade da igreja. Às vezes isso significaria que a pessoa permaneceria como parte da comunidade da igreja, mas não seria capaz de compartilhar a ceia do Senhor. Em outros momentos, e nessa passagem, significaria que a pessoa não poderia mais se encontrar com outros crentes.</w:t>
      </w:r>
    </w:p>
    <w:p>
      <w:pPr/>
      <w:r>
        <w:rPr>
          <w:lang w:val="pt_PT" w:bidi="pt_PT"/>
        </w:rPr>
      </w:r>
      <w:r>
        <w:rPr>
          <w:lang w:val="pt_PT" w:bidi="pt_PT"/>
        </w:rPr>
        <w:t xml:space="preserve">Pare aqui e discutam em grupo quais palavras ou frases vocês usarão para “colocar fora da comunhão”. Procure </w:t>
      </w:r>
      <w:r>
        <w:rPr>
          <w:b/>
          <w:lang w:val="pt_PT" w:bidi="pt_PT"/>
        </w:rPr>
        <w:t>comunhão</w:t>
      </w:r>
      <w:r>
        <w:rPr>
          <w:lang w:val="pt_PT" w:bidi="pt_PT"/>
        </w:rPr>
        <w:t xml:space="preserve"> no Glossário Mestre para mais informações. Pause este áudio aqui.</w:t>
      </w:r>
    </w:p>
    <w:p>
      <w:pPr/>
      <w:r>
        <w:rPr>
          <w:lang w:val="pt_PT" w:bidi="pt_PT"/>
        </w:rPr>
      </w:r>
      <w:r>
        <w:rPr>
          <w:lang w:val="pt_PT" w:bidi="pt_PT"/>
        </w:rPr>
        <w:t xml:space="preserve">Paulo também diz que os crentes devem “entregar o homem a </w:t>
      </w:r>
      <w:r>
        <w:rPr>
          <w:b/>
          <w:lang w:val="pt_PT" w:bidi="pt_PT"/>
        </w:rPr>
        <w:t>Satanás</w:t>
      </w:r>
      <w:r>
        <w:rPr>
          <w:lang w:val="pt_PT" w:bidi="pt_PT"/>
        </w:rPr>
        <w:t xml:space="preserve"> para que ele possa </w:t>
      </w:r>
      <w:r>
        <w:rPr>
          <w:b/>
          <w:lang w:val="pt_PT" w:bidi="pt_PT"/>
        </w:rPr>
        <w:t>destruir sua carne</w:t>
      </w:r>
      <w:r>
        <w:rPr>
          <w:lang w:val="pt_PT" w:bidi="pt_PT"/>
        </w:rPr>
        <w:t>, ou desejos mundanos”. Satanás é um ser espiritual que é o líder de todos os espíritos malignos. Satanás é o inimigo de Deus, e Satanás tenta as pessoas a desobedecer a Deus. Paulo espera que as coisas ruins que acontecer com o homem, ou a destruição de sua carne, façam ele um dia se afastar de seus pecados e voltar para seguir Jesus.</w:t>
      </w:r>
    </w:p>
    <w:p>
      <w:pPr/>
      <w:r>
        <w:rPr>
          <w:lang w:val="pt_PT" w:bidi="pt_PT"/>
        </w:rPr>
      </w:r>
      <w:r>
        <w:rPr>
          <w:lang w:val="pt_PT" w:bidi="pt_PT"/>
        </w:rPr>
        <w:t xml:space="preserve">Pare aqui e discutam em grupo quais palavras ou frases vocês usarão para “entregar a Satanás para que ele possa destruir sua carne, ou desejos mundanos”. Procure a palavra </w:t>
      </w:r>
      <w:r>
        <w:rPr>
          <w:lang w:val="pt_PT" w:bidi="pt_PT"/>
        </w:rPr>
        <w:t>Satanás</w:t>
      </w:r>
      <w:r>
        <w:rPr>
          <w:lang w:val="pt_PT" w:bidi="pt_PT"/>
        </w:rPr>
        <w:t xml:space="preserve"> no Glossário Mestre para mais informações. Pause este áudio aqui.</w:t>
      </w:r>
    </w:p>
    <w:p>
      <w:pPr/>
      <w:r>
        <w:rPr>
          <w:lang w:val="pt_PT" w:bidi="pt_PT"/>
        </w:rPr>
      </w:r>
      <w:r>
        <w:rPr>
          <w:lang w:val="pt_PT" w:bidi="pt_PT"/>
        </w:rPr>
        <w:t xml:space="preserve">Paulo diz que, depois que Satanás destruir a carne do homem, Jesus </w:t>
      </w:r>
      <w:r>
        <w:rPr>
          <w:b/>
          <w:lang w:val="pt_PT" w:bidi="pt_PT"/>
        </w:rPr>
        <w:t>salvará</w:t>
      </w:r>
      <w:r>
        <w:rPr>
          <w:lang w:val="pt_PT" w:bidi="pt_PT"/>
        </w:rPr>
        <w:t xml:space="preserve"> o homem no </w:t>
      </w:r>
      <w:r>
        <w:rPr>
          <w:b/>
          <w:lang w:val="pt_PT" w:bidi="pt_PT"/>
        </w:rPr>
        <w:t>Dia do Senhor</w:t>
      </w:r>
      <w:r>
        <w:rPr>
          <w:lang w:val="pt_PT" w:bidi="pt_PT"/>
        </w:rPr>
        <w:t xml:space="preserve">, ou no dia em que Jesus voltará para decidir a culpa ou inocência de todos. Esse dia também é chamado apenas de “O Dia”, ou “o tempo designado” em outras partes da carta de Paulo. Usem a mesma palavra para salvar que vocês usaram em passagens anteriores, e vejam </w:t>
      </w:r>
      <w:r>
        <w:rPr>
          <w:lang w:val="pt_PT" w:bidi="pt_PT"/>
        </w:rPr>
        <w:t>salvação</w:t>
      </w:r>
      <w:r>
        <w:rPr>
          <w:lang w:val="pt_PT" w:bidi="pt_PT"/>
        </w:rPr>
        <w:t xml:space="preserve"> no Glossário Mestre para mais informações, se necessário.</w:t>
      </w:r>
    </w:p>
    <w:p>
      <w:pPr/>
      <w:r>
        <w:rPr>
          <w:lang w:val="pt_PT" w:bidi="pt_PT"/>
        </w:rPr>
      </w:r>
      <w:r>
        <w:rPr>
          <w:lang w:val="pt_PT" w:bidi="pt_PT"/>
        </w:rPr>
        <w:t xml:space="preserve">Pare aqui e discutam em grupo quais palavras ou frases vocês usarão para </w:t>
      </w:r>
      <w:r>
        <w:rPr>
          <w:b/>
          <w:lang w:val="pt_PT" w:bidi="pt_PT"/>
        </w:rPr>
        <w:t>Dia do Senhor</w:t>
      </w:r>
      <w:r>
        <w:rPr>
          <w:lang w:val="pt_PT" w:bidi="pt_PT"/>
        </w:rPr>
        <w:t xml:space="preserve">. Procurem </w:t>
      </w:r>
      <w:r>
        <w:rPr>
          <w:lang w:val="pt_PT" w:bidi="pt_PT"/>
        </w:rPr>
        <w:t>Senhor</w:t>
      </w:r>
      <w:r>
        <w:rPr>
          <w:lang w:val="pt_PT" w:bidi="pt_PT"/>
        </w:rPr>
        <w:t xml:space="preserve"> no Glossário Mestre para mais informações. Pause este áudio aqui.</w:t>
      </w:r>
    </w:p>
    <w:p>
      <w:pPr/>
      <w:r>
        <w:rPr>
          <w:lang w:val="pt_PT" w:bidi="pt_PT"/>
        </w:rPr>
      </w:r>
      <w:r>
        <w:rPr>
          <w:lang w:val="pt_PT" w:bidi="pt_PT"/>
        </w:rPr>
        <w:t xml:space="preserve">Paulo diz que ele está com os crentes de Corinto em </w:t>
      </w:r>
      <w:r>
        <w:rPr>
          <w:b/>
          <w:lang w:val="pt_PT" w:bidi="pt_PT"/>
        </w:rPr>
        <w:t>espírito</w:t>
      </w:r>
      <w:r>
        <w:rPr>
          <w:lang w:val="pt_PT" w:bidi="pt_PT"/>
        </w:rPr>
        <w:t>. Isso significa que ele gostaria de estar com eles. Paulo está pensando neles e está querendo apoiá-los.</w:t>
      </w:r>
    </w:p>
    <w:p>
      <w:pPr/>
      <w:r>
        <w:rPr>
          <w:lang w:val="pt_PT" w:bidi="pt_PT"/>
        </w:rPr>
      </w:r>
      <w:r>
        <w:rPr>
          <w:lang w:val="pt_PT" w:bidi="pt_PT"/>
        </w:rPr>
        <w:t xml:space="preserve">Pare aqui e discutam que palavras e frases vocês usam quando estão dizendo que gostariam de estar com alguém, mas vocês não podem estar fisicamente presentes com ele. Procure </w:t>
      </w:r>
      <w:r>
        <w:rPr>
          <w:lang w:val="pt_PT" w:bidi="pt_PT"/>
        </w:rPr>
        <w:t>espírito de uma pessoa</w:t>
      </w:r>
      <w:r>
        <w:rPr>
          <w:lang w:val="pt_PT" w:bidi="pt_PT"/>
        </w:rPr>
        <w:t xml:space="preserve"> no Glossário Mestre para mais informações. Pause este áudio aqui.</w:t>
      </w:r>
    </w:p>
    <w:p>
      <w:pPr/>
      <w:r>
        <w:rPr>
          <w:lang w:val="pt_PT" w:bidi="pt_PT"/>
        </w:rPr>
      </w:r>
      <w:r>
        <w:rPr>
          <w:lang w:val="pt_PT" w:bidi="pt_PT"/>
        </w:rPr>
        <w:t xml:space="preserve">Paulo diz que ele passou um </w:t>
      </w:r>
      <w:r>
        <w:rPr>
          <w:b/>
          <w:lang w:val="pt_PT" w:bidi="pt_PT"/>
        </w:rPr>
        <w:t>julgamento</w:t>
      </w:r>
      <w:r>
        <w:rPr>
          <w:lang w:val="pt_PT" w:bidi="pt_PT"/>
        </w:rPr>
        <w:t xml:space="preserve"> sobre o homem culpado de pecado sexual. Mais tarde na passagem, Paulo diz que não deve </w:t>
      </w:r>
      <w:r>
        <w:rPr>
          <w:b/>
          <w:lang w:val="pt_PT" w:bidi="pt_PT"/>
        </w:rPr>
        <w:t>julgar</w:t>
      </w:r>
      <w:r>
        <w:rPr>
          <w:lang w:val="pt_PT" w:bidi="pt_PT"/>
        </w:rPr>
        <w:t xml:space="preserve"> as pessoas fora da igreja, é Deus que vai julgar. Paulo diz que os crentes de Corinto devem julgar os membros da igreja. Em uma passagem anterior, Paulo disse aos crentes que eles não devem julgar. Paulo está falando de tipos diferentes de julgamento. Em uma passagem anterior, Paulo diz aos crentes de Corinto para não julgarem as intenções ou o valor do que ele e Apolo fazem. Nessa passagem, Paulo diz aos crentes de Corinto para julgarem no sentido de decidir a culpa ou inocência das pessoas na igreja que estão pecando deliberadamente. Então a igreja pode punir ou disciplinar os crentes que estão pecando. Isso é importante porque mantém a comunidade da igreja pura e forte. Ao ver e lidar com o pecado na igreja, eles estão ajudando uns aos outros a viver de acordo com os valores cristãos.</w:t>
      </w:r>
    </w:p>
    <w:p>
      <w:pPr/>
      <w:r>
        <w:rPr>
          <w:lang w:val="pt_PT" w:bidi="pt_PT"/>
        </w:rPr>
      </w:r>
      <w:r>
        <w:rPr>
          <w:lang w:val="pt_PT" w:bidi="pt_PT"/>
        </w:rPr>
        <w:t xml:space="preserve">Pare aqui e discutam em grupo quais palavras ou frases vocês usarão para os significados diferentes de </w:t>
      </w:r>
      <w:r>
        <w:rPr>
          <w:b/>
          <w:lang w:val="pt_PT" w:bidi="pt_PT"/>
        </w:rPr>
        <w:t>julgar</w:t>
      </w:r>
      <w:r>
        <w:rPr>
          <w:lang w:val="pt_PT" w:bidi="pt_PT"/>
        </w:rPr>
        <w:t>. Nesse caso, Paulo está falando sobre decidir se alguém é culpado ou inocente. A palavra para julgar que vocês usaram nessa passagem pode ser diferente das palavras que vocês usaram na passagem anterior. Pause este áudio aqui.</w:t>
      </w:r>
    </w:p>
    <w:p>
      <w:pPr/>
      <w:r>
        <w:rPr>
          <w:lang w:val="pt_PT" w:bidi="pt_PT"/>
        </w:rPr>
      </w:r>
      <w:r>
        <w:rPr>
          <w:lang w:val="pt_PT" w:bidi="pt_PT"/>
        </w:rPr>
        <w:t xml:space="preserve">Paulo também fala sobre </w:t>
      </w:r>
      <w:r>
        <w:rPr>
          <w:b/>
          <w:lang w:val="pt_PT" w:bidi="pt_PT"/>
        </w:rPr>
        <w:t>Cristo</w:t>
      </w:r>
      <w:r>
        <w:rPr>
          <w:lang w:val="pt_PT" w:bidi="pt_PT"/>
        </w:rPr>
        <w:t xml:space="preserve">, o cordeiro da Páscoa. Usem a mesma palavra para Jesus Cristo que vocês usaram em passagens anteriores. Procure a palavra </w:t>
      </w:r>
      <w:r>
        <w:rPr>
          <w:lang w:val="pt_PT" w:bidi="pt_PT"/>
        </w:rPr>
        <w:t>Cristo</w:t>
      </w:r>
      <w:r>
        <w:rPr>
          <w:lang w:val="pt_PT" w:bidi="pt_PT"/>
        </w:rPr>
        <w:t xml:space="preserve"> no Glossário Mestre para mais informações. </w:t>
      </w:r>
    </w:p>
    <w:p>
      <w:pPr/>
      <w:r>
        <w:rPr>
          <w:lang w:val="pt_PT" w:bidi="pt_PT"/>
        </w:rPr>
      </w:r>
      <w:r>
        <w:rPr>
          <w:lang w:val="pt_PT" w:bidi="pt_PT"/>
        </w:rPr>
        <w:t xml:space="preserve">Paulo descreve o pecado na igreja como se fosse </w:t>
      </w:r>
      <w:r>
        <w:rPr>
          <w:b/>
          <w:lang w:val="pt_PT" w:bidi="pt_PT"/>
        </w:rPr>
        <w:t>fermento</w:t>
      </w:r>
      <w:r>
        <w:rPr>
          <w:lang w:val="pt_PT" w:bidi="pt_PT"/>
        </w:rPr>
        <w:t>. Fermento é massa fermentada que faz a nova massa fermentar e crescer. No tempo de Paulo, as pessoas guardavam alguma massa fermentada para misturar com a nova massa a cada semana. Apenas um pouco de fermento pode afetar todo o conteúdo. É por isso que a Bíblia muitas vezes utiliza o fermento como imagem do pecado, que pode se espalhar por um grupo e deixá‑lo espiritualmente doente.</w:t>
      </w:r>
    </w:p>
    <w:p>
      <w:pPr/>
      <w:r>
        <w:rPr>
          <w:lang w:val="pt_PT" w:bidi="pt_PT"/>
        </w:rPr>
      </w:r>
      <w:r>
        <w:rPr>
          <w:lang w:val="pt_PT" w:bidi="pt_PT"/>
        </w:rPr>
        <w:t xml:space="preserve">Pare aqui e discutam em grupo quais palavras ou frases vocês usarão para </w:t>
      </w:r>
      <w:r>
        <w:rPr>
          <w:b/>
          <w:lang w:val="pt_PT" w:bidi="pt_PT"/>
        </w:rPr>
        <w:t>fermento</w:t>
      </w:r>
      <w:r>
        <w:rPr>
          <w:lang w:val="pt_PT" w:bidi="pt_PT"/>
        </w:rPr>
        <w:t xml:space="preserve">. Olhem para uma foto de </w:t>
      </w:r>
      <w:r>
        <w:rPr>
          <w:lang w:val="pt_PT" w:bidi="pt_PT"/>
        </w:rPr>
        <w:t>fermento</w:t>
      </w:r>
      <w:r>
        <w:rPr>
          <w:lang w:val="pt_PT" w:bidi="pt_PT"/>
        </w:rPr>
        <w:t xml:space="preserve"> e de </w:t>
      </w:r>
      <w:r>
        <w:rPr>
          <w:b/>
          <w:lang w:val="pt_PT" w:bidi="pt_PT"/>
        </w:rPr>
        <w:t>pão</w:t>
      </w:r>
      <w:r>
        <w:rPr>
          <w:lang w:val="pt_PT" w:bidi="pt_PT"/>
        </w:rPr>
        <w:t xml:space="preserve"> que cresceu por causa do fermento novamente, se necessário. Pause este áudio aqui.</w:t>
      </w:r>
    </w:p>
    <w:p>
      <w:pPr/>
      <w:r>
        <w:rPr>
          <w:lang w:val="pt_PT" w:bidi="pt_PT"/>
        </w:rPr>
      </w:r>
      <w:r>
        <w:rPr>
          <w:lang w:val="pt_PT" w:bidi="pt_PT"/>
        </w:rPr>
        <w:t xml:space="preserve">Paulo descreve Jesus como Cristo, nosso </w:t>
      </w:r>
      <w:r>
        <w:rPr>
          <w:b/>
          <w:lang w:val="pt_PT" w:bidi="pt_PT"/>
        </w:rPr>
        <w:t>cordeiro da Páscoa</w:t>
      </w:r>
      <w:r>
        <w:rPr>
          <w:lang w:val="pt_PT" w:bidi="pt_PT"/>
        </w:rPr>
        <w:t>. Durante a primeira Páscoa, os israelitas mataram um cordeiro e colocaram seu sangue nos batentes da porta de suas casas para proteger o filho primogênito da família da morte no Egito. Isso foi quando os israelitas escaparam da escravidão no Egito. Da mesma maneira, Jesus é chamado de Cordeiro da Páscoa porque sua morte e ressurreição salva as pessoas do pecado e da morte espiritual.</w:t>
      </w:r>
    </w:p>
    <w:p>
      <w:pPr/>
      <w:r>
        <w:rPr>
          <w:lang w:val="pt_PT" w:bidi="pt_PT"/>
        </w:rPr>
      </w:r>
      <w:r>
        <w:rPr>
          <w:lang w:val="pt_PT" w:bidi="pt_PT"/>
        </w:rPr>
        <w:t xml:space="preserve">Pare aqui e discutam em grupo qual palavra ou frase vocês usarão para </w:t>
      </w:r>
      <w:r>
        <w:rPr>
          <w:b/>
          <w:lang w:val="pt_PT" w:bidi="pt_PT"/>
        </w:rPr>
        <w:t>cordeiro da Páscoa</w:t>
      </w:r>
      <w:r>
        <w:rPr>
          <w:lang w:val="pt_PT" w:bidi="pt_PT"/>
        </w:rPr>
        <w:t xml:space="preserve">. Procure a palavra </w:t>
      </w:r>
      <w:r>
        <w:rPr>
          <w:lang w:val="pt_PT" w:bidi="pt_PT"/>
        </w:rPr>
        <w:t>Páscoa</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havia dito em uma carta anterior que os crentes de Corinto não deveriam se misturar com nenhuma pessoa </w:t>
      </w:r>
      <w:r>
        <w:rPr>
          <w:b/>
          <w:lang w:val="pt_PT" w:bidi="pt_PT"/>
        </w:rPr>
        <w:t>sexualmente imoral</w:t>
      </w:r>
      <w:r>
        <w:rPr>
          <w:lang w:val="pt_PT" w:bidi="pt_PT"/>
        </w:rPr>
        <w:t xml:space="preserve">, ou pessoas que são </w:t>
      </w:r>
      <w:r>
        <w:rPr>
          <w:b/>
          <w:lang w:val="pt_PT" w:bidi="pt_PT"/>
        </w:rPr>
        <w:t>gananciosas</w:t>
      </w:r>
      <w:r>
        <w:rPr>
          <w:lang w:val="pt_PT" w:bidi="pt_PT"/>
        </w:rPr>
        <w:t xml:space="preserve">, </w:t>
      </w:r>
      <w:r>
        <w:rPr>
          <w:b/>
          <w:lang w:val="pt_PT" w:bidi="pt_PT"/>
        </w:rPr>
        <w:t>enganadores</w:t>
      </w:r>
      <w:r>
        <w:rPr>
          <w:lang w:val="pt_PT" w:bidi="pt_PT"/>
        </w:rPr>
        <w:t xml:space="preserve"> ou </w:t>
      </w:r>
      <w:r>
        <w:rPr>
          <w:b/>
          <w:lang w:val="pt_PT" w:bidi="pt_PT"/>
        </w:rPr>
        <w:t>idólatras</w:t>
      </w:r>
      <w:r>
        <w:rPr>
          <w:lang w:val="pt_PT" w:bidi="pt_PT"/>
        </w:rPr>
        <w:t xml:space="preserve">. Agora Paulo diz que os crentes de Corinto não devem ter nada a ver com uma pessoa que está pecando deliberadamente, mas que também diz que é um crente. Bem como aqueles que já estão listados, Paulo agora inclui </w:t>
      </w:r>
      <w:r>
        <w:rPr>
          <w:b/>
          <w:lang w:val="pt_PT" w:bidi="pt_PT"/>
        </w:rPr>
        <w:t>caluniadores</w:t>
      </w:r>
      <w:r>
        <w:rPr>
          <w:lang w:val="pt_PT" w:bidi="pt_PT"/>
        </w:rPr>
        <w:t xml:space="preserve"> e </w:t>
      </w:r>
      <w:r>
        <w:rPr>
          <w:b/>
          <w:lang w:val="pt_PT" w:bidi="pt_PT"/>
        </w:rPr>
        <w:t>bêbados</w:t>
      </w:r>
      <w:r>
        <w:rPr>
          <w:lang w:val="pt_PT" w:bidi="pt_PT"/>
        </w:rPr>
        <w:t>. Pessoas gananciosas são pessoas que sempre querem mais de algo, como dinheiro ou comida. Eles não estão satisfeitos com o que precisam. Enganadores são pessoas que enganam outras pessoas para obter dinheiro ou coisas de forma desonesta. Idólatras são pessoas que adoram objetos ou imagens como ídolos em vez do único Deus verdadeiro. Caluniadores são pessoas que dizem coisas falsas sobre outras pessoas para fazer outras pessoas pensarem coisas ruins sobre elas. Bêbados são pessoas que muitas vezes bebem álcool demais.</w:t>
      </w:r>
    </w:p>
    <w:p>
      <w:pPr/>
      <w:r>
        <w:rPr>
          <w:lang w:val="pt_PT" w:bidi="pt_PT"/>
        </w:rPr>
      </w:r>
      <w:r>
        <w:rPr>
          <w:lang w:val="pt_PT" w:bidi="pt_PT"/>
        </w:rPr>
        <w:t xml:space="preserve">Pare aqui e discutam em grupo qual palavra ou frase vocês usarão para </w:t>
      </w:r>
      <w:r>
        <w:rPr>
          <w:b/>
          <w:lang w:val="pt_PT" w:bidi="pt_PT"/>
        </w:rPr>
        <w:t>pessoas gananciosas</w:t>
      </w:r>
      <w:r>
        <w:rPr>
          <w:lang w:val="pt_PT" w:bidi="pt_PT"/>
        </w:rPr>
        <w:t xml:space="preserve">, </w:t>
      </w:r>
      <w:r>
        <w:rPr>
          <w:b/>
          <w:lang w:val="pt_PT" w:bidi="pt_PT"/>
        </w:rPr>
        <w:t>enganadores</w:t>
      </w:r>
      <w:r>
        <w:rPr>
          <w:lang w:val="pt_PT" w:bidi="pt_PT"/>
        </w:rPr>
        <w:t xml:space="preserve">, </w:t>
      </w:r>
      <w:r>
        <w:rPr>
          <w:b/>
          <w:lang w:val="pt_PT" w:bidi="pt_PT"/>
        </w:rPr>
        <w:t>idólatras</w:t>
      </w:r>
      <w:r>
        <w:rPr>
          <w:lang w:val="pt_PT" w:bidi="pt_PT"/>
        </w:rPr>
        <w:t xml:space="preserve">, </w:t>
      </w:r>
      <w:r>
        <w:rPr>
          <w:b/>
          <w:lang w:val="pt_PT" w:bidi="pt_PT"/>
        </w:rPr>
        <w:t>caluniadores</w:t>
      </w:r>
      <w:r>
        <w:rPr>
          <w:lang w:val="pt_PT" w:bidi="pt_PT"/>
        </w:rPr>
        <w:t xml:space="preserve"> e </w:t>
      </w:r>
      <w:r>
        <w:rPr>
          <w:b/>
          <w:lang w:val="pt_PT" w:bidi="pt_PT"/>
        </w:rPr>
        <w:t>bêbados</w:t>
      </w:r>
      <w:r>
        <w:rPr>
          <w:lang w:val="pt_PT" w:bidi="pt_PT"/>
        </w:rPr>
        <w:t xml:space="preserve">. Para mais informações sobre idólatras, consulte o Glossário Mestre para </w:t>
      </w:r>
      <w:r>
        <w:rPr>
          <w:lang w:val="pt_PT" w:bidi="pt_PT"/>
        </w:rPr>
        <w:t>ídolo</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Paulo cita o Antigo Testamento e diz novamente que a </w:t>
      </w:r>
      <w:r>
        <w:rPr>
          <w:b/>
          <w:lang w:val="pt_PT" w:bidi="pt_PT"/>
        </w:rPr>
        <w:t>igreja</w:t>
      </w:r>
      <w:r>
        <w:rPr>
          <w:lang w:val="pt_PT" w:bidi="pt_PT"/>
        </w:rPr>
        <w:t xml:space="preserve"> deve jogar a pessoa </w:t>
      </w:r>
      <w:r>
        <w:rPr>
          <w:b/>
          <w:lang w:val="pt_PT" w:bidi="pt_PT"/>
        </w:rPr>
        <w:t>ímpia</w:t>
      </w:r>
      <w:r>
        <w:rPr>
          <w:lang w:val="pt_PT" w:bidi="pt_PT"/>
        </w:rPr>
        <w:t xml:space="preserve">, ou maligna, para fora da comunidade da igreja. Usem a mesma palavra para igreja que vocês usaram em passagens anteriores, e vejam </w:t>
      </w:r>
      <w:r>
        <w:rPr>
          <w:lang w:val="pt_PT" w:bidi="pt_PT"/>
        </w:rPr>
        <w:t>igreja</w:t>
      </w:r>
      <w:r>
        <w:rPr>
          <w:lang w:val="pt_PT" w:bidi="pt_PT"/>
        </w:rPr>
        <w:t xml:space="preserve"> no Glossário Mestre para mais informações.</w:t>
      </w:r>
    </w:p>
    <w:p>
      <w:pPr/>
      <w:r>
        <w:rPr>
          <w:lang w:val="pt_PT" w:bidi="pt_PT"/>
        </w:rPr>
      </w:r>
      <w:r>
        <w:rPr>
          <w:lang w:val="pt_PT" w:bidi="pt_PT"/>
        </w:rPr>
        <w:t xml:space="preserve">Pare aqui e discutam em grupo qual palavra ou frase vocês usarão para </w:t>
      </w:r>
      <w:r>
        <w:rPr>
          <w:b/>
          <w:lang w:val="pt_PT" w:bidi="pt_PT"/>
        </w:rPr>
        <w:t>ímpios</w:t>
      </w:r>
      <w:r>
        <w:rPr>
          <w:lang w:val="pt_PT" w:bidi="pt_PT"/>
        </w:rPr>
        <w:t xml:space="preserve">. Para mais informações, veja </w:t>
      </w:r>
      <w:r>
        <w:rPr>
          <w:lang w:val="pt_PT" w:bidi="pt_PT"/>
        </w:rPr>
        <w:t>impiedade</w:t>
      </w:r>
      <w:r>
        <w:rPr>
          <w:lang w:val="pt_PT" w:bidi="pt_PT"/>
        </w:rPr>
        <w:t xml:space="preserve">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6:1–11</w:t>
      </w:r>
      <w:r>
        <w:rPr>
          <w:lang w:val="pt_PT" w:bidi="pt_PT"/>
        </w:rPr>
      </w:r>
    </w:p>
    <w:p>
      <w:pPr>
        <w:pStyle w:val="Heading3"/>
      </w:pPr>
      <w:r>
        <w:rPr>
          <w:lang w:val="pt_PT" w:bidi="pt_PT"/>
        </w:rPr>
        <w:t>Ouvir e Sentir</w:t>
      </w:r>
    </w:p>
    <w:p>
      <w:pPr/>
      <w:r>
        <w:rPr>
          <w:lang w:val="pt_PT" w:bidi="pt_PT"/>
        </w:rPr>
      </w:r>
      <w:r>
        <w:rPr>
          <w:lang w:val="pt_PT" w:bidi="pt_PT"/>
        </w:rPr>
        <w:t>Nessa etapa, ouçam 1 Coríntios 6.1–11 e guardem em seus corações.</w:t>
      </w:r>
    </w:p>
    <w:p>
      <w:pPr/>
      <w:r>
        <w:rPr>
          <w:lang w:val="pt_PT" w:bidi="pt_PT"/>
        </w:rPr>
      </w:r>
      <w:r>
        <w:rPr>
          <w:lang w:val="pt_PT" w:bidi="pt_PT"/>
        </w:rPr>
        <w:t>Ouçam uma versão em áudio de 1 Coríntios 6.1–11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6.1–11 na tradução mais fácil de entender.</w:t>
      </w:r>
    </w:p>
    <w:p>
      <w:pPr/>
      <w:r>
        <w:rPr>
          <w:lang w:val="pt_PT" w:bidi="pt_PT"/>
        </w:rPr>
      </w:r>
      <w:r>
        <w:rPr>
          <w:lang w:val="pt_PT" w:bidi="pt_PT"/>
        </w:rPr>
        <w:t>Lembrem-se de um ponto importante da parte anterior da carta de Paulo. Paulo havia lembrado os crentes de Corinto que eles deveriam decidir quem é culpado ou inocente entre os crentes de dentro da igreja. Ele disse que Deus julgará as pessoas que não são parte da igreja. Paulo lembrou os crentes de uma verdade importante. Os crentes são o povo de Deus, então eles devem agir de uma maneira que mostre que são parte do reino de Deus.</w:t>
      </w:r>
    </w:p>
    <w:p>
      <w:pPr/>
      <w:r>
        <w:rPr>
          <w:lang w:val="pt_PT" w:bidi="pt_PT"/>
        </w:rPr>
      </w:r>
      <w:r>
        <w:rPr>
          <w:lang w:val="pt_PT" w:bidi="pt_PT"/>
        </w:rPr>
        <w:t>Nessa passagem da carta de Paulo, ele fala sobre como os crentes devem lidar com desacordos uns com os outros. Paulo diz aos crentes para resolver desacordos ou discussões uns com os outros de uma maneira bondosa para mostrar ao mundo uma maneira diferente de lidar com brigas. Paulo diz que é melhor permitir que alguém faça algo errado com vocês do que fazer a igreja parecer ruim.</w:t>
      </w:r>
    </w:p>
    <w:p>
      <w:pPr/>
      <w:r>
        <w:rPr>
          <w:lang w:val="pt_PT" w:bidi="pt_PT"/>
        </w:rPr>
      </w:r>
      <w:r>
        <w:rPr>
          <w:lang w:val="pt_PT" w:bidi="pt_PT"/>
        </w:rPr>
        <w:t>Pare aqui e discutam essas perguntas em grupo: como podemos fazer de nossa comunidade da igreja um lugar onde as pessoas trabalham juntas para resolver seus problemas? Que qualidades devemos procurar em pessoas que ajudam a resolver conflitos? Pause este áudio aqui.</w:t>
      </w:r>
    </w:p>
    <w:p>
      <w:pPr/>
      <w:r>
        <w:rPr>
          <w:lang w:val="pt_PT" w:bidi="pt_PT"/>
        </w:rPr>
      </w:r>
      <w:r>
        <w:rPr>
          <w:lang w:val="pt_PT" w:bidi="pt_PT"/>
        </w:rPr>
        <w:t>Vocês se lembrarão que Roma governava a área ao redor de Corinto, então algumas pessoas na igreja estavam levando seus desacordos sobre assuntos do dia a dia como propriedade ou posses para os tribunais romanos. Os crentes não estavam resolvendo esses problemas dentro da igreja. Paulo está muito irado com os crentes de Corinto. Paulo pergunta aos coríntios que se eles ousam levar suas ações legais, ou desacordos uns com os outros, a juízes incrédulos ou descrentes em vez de trazê-las a outros crentes. Paulo lembra os coríntios sobre o que significa ser parte do povo especial do Senhor Deus, ou santos. Os coríntios sabem das Escrituras judaicas que, no futuro, quando Jesus voltar para julgar o mundo, o povo de Deus, ou santos, também julgará todos no mundo, incluindo os anjos. O povo de Deus, juntamente com Jesus, decidirá quem é culpado e quem é inocente. Esse será um trabalho difícil. Se Deus dará aos crentes esse trabalho difícil mais tarde, eles devem ser capazes de resolver problemas pequenos, ou triviais, agora.</w:t>
      </w:r>
    </w:p>
    <w:p>
      <w:pPr/>
      <w:r>
        <w:rPr>
          <w:lang w:val="pt_PT" w:bidi="pt_PT"/>
        </w:rPr>
      </w:r>
      <w:r>
        <w:rPr>
          <w:lang w:val="pt_PT" w:bidi="pt_PT"/>
        </w:rPr>
        <w:t>Os profetas judeus escreveram que o povo de Deus um dia julgaria todos no mundo, mas Paulo não explica exatamente como isso acontecerá. No entanto, o futuro é muito real e importante. O que acontecerá no futuro deve dar aos crentes a confiança e desejo de começar a viver de uma maneira boa mesmo agora.</w:t>
      </w:r>
    </w:p>
    <w:p>
      <w:pPr/>
      <w:r>
        <w:rPr>
          <w:lang w:val="pt_PT" w:bidi="pt_PT"/>
        </w:rPr>
      </w:r>
      <w:r>
        <w:rPr>
          <w:lang w:val="pt_PT" w:bidi="pt_PT"/>
        </w:rPr>
        <w:t>Pare aqui e discutam essa pergunta em grupo: pensem em alguma responsabilidade importante que vocês sabem que terão no futuro, como se tornar pais ou se casar. Como essa responsabilidade futura muda como vocês se comportam agora? Pause este áudio aqui.</w:t>
      </w:r>
    </w:p>
    <w:p>
      <w:pPr/>
      <w:r>
        <w:rPr>
          <w:lang w:val="pt_PT" w:bidi="pt_PT"/>
        </w:rPr>
      </w:r>
      <w:r>
        <w:rPr>
          <w:lang w:val="pt_PT" w:bidi="pt_PT"/>
        </w:rPr>
        <w:t>Os coríntios não entenderam o quão importante o futuro é para os crentes. Isso fez eles fazer escolhas ruins sobre resolver problemas entre si mesmos.</w:t>
      </w:r>
    </w:p>
    <w:p>
      <w:pPr/>
      <w:r>
        <w:rPr>
          <w:lang w:val="pt_PT" w:bidi="pt_PT"/>
        </w:rPr>
      </w:r>
      <w:r>
        <w:rPr>
          <w:lang w:val="pt_PT" w:bidi="pt_PT"/>
        </w:rPr>
        <w:t>Paulo parece chocado por não parecer haver ninguém sábio o suficiente na igreja para julgar entre os crentes, e ele pergunta se é possível que a igreja não tenha uma pessoa sábia para ajudar a resolver problemas entre os membros da igreja. Paulo não está realmente fazendo uma pergunta. Paulo está querendo dizer algo. Paulo pensa que há pessoas sábias na igreja que devem ser capazes de ajudar seus membros a resolver seus próprios problemas. Em vez disso, um crente leva outro crente publicamente para um tribunal romano externo com juízes que não seguem os caminhos de Deus.</w:t>
      </w:r>
    </w:p>
    <w:p>
      <w:pPr/>
      <w:r>
        <w:rPr>
          <w:lang w:val="pt_PT" w:bidi="pt_PT"/>
        </w:rPr>
      </w:r>
      <w:r>
        <w:rPr>
          <w:lang w:val="pt_PT" w:bidi="pt_PT"/>
        </w:rPr>
        <w:t>Pare aqui e discutam essas perguntas em grupo: falem sobre o que acontece quando uma pessoa em sua cultura leva outra pessoa para o tribunal para resolver um problema entre elas. O que o juiz faz? Como as duas pessoas no tribunal agem umas com as outras? Agora falem sobre como os membros da igreja em sua cultura resolvem problemas entre si mesmos. Como é diferente da maneira como os não crentes resolvem problemas entre si mesmos? Pause este áudio aqui.</w:t>
      </w:r>
    </w:p>
    <w:p>
      <w:pPr/>
      <w:r>
        <w:rPr>
          <w:lang w:val="pt_PT" w:bidi="pt_PT"/>
        </w:rPr>
      </w:r>
      <w:r>
        <w:rPr>
          <w:lang w:val="pt_PT" w:bidi="pt_PT"/>
        </w:rPr>
        <w:t>Paulo está tão desapontado com os crentes que ele diz que eles falharam completamente em fazer o que Deus quer que eles façam. Em vez de levar uns aos outros para o tribunal, eles devem aceitar que às vezes outros crentes fazem coisas erradas com eles e eles perdem propriedades ou posses. É melhor aceitar uma perda do que levar publicamente outro crente para o tribunal, para que os incrédulos vejam as coisas ruins que eles fazem uns com os outros! Mas em vez de aceitar a perda, os crentes estão enganando e fazendo errado com seus irmãos, os outros crentes!</w:t>
      </w:r>
    </w:p>
    <w:p>
      <w:pPr/>
      <w:r>
        <w:rPr>
          <w:lang w:val="pt_PT" w:bidi="pt_PT"/>
        </w:rPr>
      </w:r>
      <w:r>
        <w:rPr>
          <w:lang w:val="pt_PT" w:bidi="pt_PT"/>
        </w:rPr>
        <w:t>Pare aqui e discutam em grupo: contem uma história sobre uma vez em que um crente não levou outro crente para um tribunal público para que o problema não fosse público entre os não crentes. Como foi aceitar uma perda ou não levar um malfeitor para o tribunal? Como os crentes resolveram o problema entre si em vez disso? Isso era uma coisa fácil para os crentes fazerem? Pause este áudio aqui.</w:t>
      </w:r>
    </w:p>
    <w:p>
      <w:pPr/>
      <w:r>
        <w:rPr>
          <w:lang w:val="pt_PT" w:bidi="pt_PT"/>
        </w:rPr>
      </w:r>
      <w:r>
        <w:rPr>
          <w:lang w:val="pt_PT" w:bidi="pt_PT"/>
        </w:rPr>
        <w:t>Paulo novamente lembra os crentes que eles são o povo de Deus e, portanto, eles são parte do reino de Deus, onde Deus é o bom governante. Deus não permitirá que pessoas injustas, ou pessoas que não o seguem, sejam uma parte de seu reino. Paulo quer garantir que os coríntios entendam isso. Ele pergunta a eles se eles sabem essa verdade. Paulo pensa que os coríntios já devem saber isso.</w:t>
      </w:r>
    </w:p>
    <w:p>
      <w:pPr/>
      <w:r>
        <w:rPr>
          <w:lang w:val="pt_PT" w:bidi="pt_PT"/>
        </w:rPr>
      </w:r>
      <w:r>
        <w:rPr>
          <w:lang w:val="pt_PT" w:bidi="pt_PT"/>
        </w:rPr>
        <w:t>Paulo está dizendo aos coríntios para terem cuidado. Ele não quer que eles pensem que seguem a Deus, mas ajam de tal maneira que não possam entrar, ou herdar, o reino de Deus. Paulo lista os pecados que os crentes de Corinto costumavam fazer. Paulo lista pecados sexuais, adoração de ídolos em vez do único Deus verdadeiro, cometer adultério, fazer sexo com pessoas do mesmo sexo, roubar, ser gananciosos, ficar bêbados o tempo todo, dizer coisas ruins uns sobre os outros e enganar as pessoas. Ele quer que os coríntios entendam o quão sérios esses pecados são. Mas Paulo lembra eles que eles não são mais assim! Deus mudou suas vidas completamente! Os crentes seguem Jesus como seu Senhor, ou mestre. Isso significa que o poder do Senhor Jesus Cristo, o Espírito de Deus, lavou os crentes como uma pessoa se lava com água para se tornar pura, ou limpa, de todos esses pecados. Eles se tornaram santos, ou separados como o povo especial de Deus. Eles se tornaram justos, ou em um relacionamento correto com Deus.</w:t>
      </w:r>
    </w:p>
    <w:p>
      <w:pPr/>
      <w:r>
        <w:rPr>
          <w:lang w:val="pt_PT" w:bidi="pt_PT"/>
        </w:rPr>
      </w:r>
      <w:r>
        <w:rPr>
          <w:lang w:val="pt_PT" w:bidi="pt_PT"/>
        </w:rPr>
        <w:t>Paulo quer que os crentes tratem uns aos outros com respeito e amor porque o Senhor Jesus Cristo os mudou, e algum dia eles julgarão todos ao lado de Cristo. Paulo encoraja os coríntios a se comportar de uma maneira que mostre como Jesus os mudou.</w:t>
      </w:r>
    </w:p>
    <w:p>
      <w:pPr/>
      <w:r>
        <w:rPr>
          <w:lang w:val="pt_PT" w:bidi="pt_PT"/>
        </w:rPr>
      </w:r>
      <w:r>
        <w:rPr>
          <w:lang w:val="pt_PT" w:bidi="pt_PT"/>
        </w:rPr>
        <w:t>Pare aqui e discutam essas perguntas em grupo: Paulo diz que Deus mudou os crentes de Corinto. Contem uma história sobre alguém em sua comunidade que mudou quando ele começou a seguir Jesus. Como essa pessoa mudou? Como a comunidade reagiu quando eles viram a mudança no novo crente?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6.1–11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não está feliz com os crentes em Corinto. Os crentes estão levando seus desacordos para tribunais não cristãos. Paulo diz que isso é errado. Ele diz aos crentes que eles devem resolver problemas entre si mesmos. Paulo lembra os crentes que eles julgarão o mundo e os anjos no futuro. Portanto, os crentes devem ser capazes de julgar pequenos assuntos agora.</w:t>
      </w:r>
    </w:p>
    <w:p>
      <w:pPr/>
      <w:r>
        <w:rPr>
          <w:lang w:val="pt_PT" w:bidi="pt_PT"/>
        </w:rPr>
      </w:r>
      <w:r>
        <w:rPr>
          <w:b/>
          <w:lang w:val="pt_PT" w:bidi="pt_PT"/>
        </w:rPr>
        <w:t>Na segunda parte:</w:t>
      </w:r>
      <w:r>
        <w:rPr>
          <w:lang w:val="pt_PT" w:bidi="pt_PT"/>
        </w:rPr>
        <w:t xml:space="preserve"> Paulo adverte os crentes que eles falharam completamente. Ele lista vários tipos de pessoas que não herdarão o reino de Deus. Paulo lembra os crentes que alguns deles costumavam ser assim. Mas agora eles são lavados, tornados santos e justificados com Deus por meio de Jesus Cristo e do Espírito de Deus.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de Corinto</w:t>
      </w:r>
    </w:p>
    <w:p>
      <w:pPr>
        <w:pStyle w:val="ListBullet"/>
        <w:spacing w:line="240" w:lineRule="auto"/>
        <w:ind w:left="720"/>
      </w:pPr>
      <w:r>
        <w:rPr>
          <w:lang w:val="pt_PT" w:bidi="pt_PT"/>
        </w:rPr>
      </w:r>
      <w:r>
        <w:rPr>
          <w:lang w:val="pt_PT" w:bidi="pt_PT"/>
        </w:rPr>
        <w:t>Incrédulos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O Espírito Santo</w:t>
      </w:r>
    </w:p>
    <w:p>
      <w:pPr/>
      <w:r>
        <w:rPr>
          <w:lang w:val="pt_PT" w:bidi="pt_PT"/>
        </w:rPr>
      </w:r>
      <w:r>
        <w:rPr>
          <w:lang w:val="pt_PT" w:bidi="pt_PT"/>
        </w:rPr>
        <w:t>Na primeira parte dessa história, Paulo fala sobre um problema na igreja de Corinto. Alguns crentes estão levando outros crentes para o tribunal. As pessoas que não seguem as leis de Deus julgam nesses tribunais. Isso deixa Paulo irado. Ele pergunta por que eles fazem isso, para mostrar a eles o quão irado ele está. Paulo diz que os crentes devem consertar desacordos uns com os outros na igreja.</w:t>
      </w:r>
    </w:p>
    <w:p>
      <w:pPr/>
      <w:r>
        <w:rPr>
          <w:lang w:val="pt_PT" w:bidi="pt_PT"/>
        </w:rPr>
      </w:r>
      <w:r>
        <w:rPr>
          <w:lang w:val="pt_PT" w:bidi="pt_PT"/>
        </w:rPr>
        <w:t>Pare aqui e discutam em grupo: quando vocês estão realmente irados com algo errado que as pessoas estão fazendo, como vocês dizem a elas que o que elas estão fazendo é errado? Como vocês mostrarão que Paulo está irado quando ele pergunta a eles por que eles vão para tribunais externos para resolver seus problemas entre os crentes? Pause este áudio aqui.</w:t>
      </w:r>
    </w:p>
    <w:p>
      <w:pPr/>
      <w:r>
        <w:rPr>
          <w:lang w:val="pt_PT" w:bidi="pt_PT"/>
        </w:rPr>
      </w:r>
      <w:r>
        <w:rPr>
          <w:lang w:val="pt_PT" w:bidi="pt_PT"/>
        </w:rPr>
        <w:t>Paulo pergunta aos crentes se eles percebem que no fim do mundo eles tomarão decisões sobre as pessoas no mundo e os anjos. Os crentes decidirão se os incrédulos e anjos são culpados ou inocentes de fazer algo errado. Se eles farão isso, Paulo pergunta se eles deveriam ser capazes de julgar agora os pequenos problemas entre eles? Paulo não está esperando que os crentes de Corinto respondam a essas perguntas. Em vez disso, Paulo quer que eles pensem nessas perguntas e percebam que não precisam ir a juízes externos, porque eles já sabem como tomar boas decisões.</w:t>
      </w:r>
    </w:p>
    <w:p>
      <w:pPr/>
      <w:r>
        <w:rPr>
          <w:lang w:val="pt_PT" w:bidi="pt_PT"/>
        </w:rPr>
      </w:r>
      <w:r>
        <w:rPr>
          <w:lang w:val="pt_PT" w:bidi="pt_PT"/>
        </w:rPr>
        <w:t>Pare aqui e falem sobre isso: como vocês falarão sobre julgar, ou decidir quem é culpado e quem é inocente, tanto agora quanto no futuro? Pensem em um juiz em sua cultura que decide quem fez a coisa errada e como puni-lo. Como vocês descrevem o que esses juízes fazem? Pause este áudio aqui.</w:t>
      </w:r>
    </w:p>
    <w:p>
      <w:pPr/>
      <w:r>
        <w:rPr>
          <w:lang w:val="pt_PT" w:bidi="pt_PT"/>
        </w:rPr>
      </w:r>
      <w:r>
        <w:rPr>
          <w:lang w:val="pt_PT" w:bidi="pt_PT"/>
        </w:rPr>
        <w:t>Quando Paulo falou sobre isso, ele usou palavras que mostram que isso realmente acontecerá no futuro.</w:t>
      </w:r>
    </w:p>
    <w:p>
      <w:pPr/>
      <w:r>
        <w:rPr>
          <w:lang w:val="pt_PT" w:bidi="pt_PT"/>
        </w:rPr>
      </w:r>
      <w:r>
        <w:rPr>
          <w:lang w:val="pt_PT" w:bidi="pt_PT"/>
        </w:rPr>
        <w:t>Pare aqui e discutam em grupo: como vocês falariam sobre algo que realmente acontecerá no futuro em seu idioma? Como vocês explicariam a ideia de julgar o mundo e os anjos? Pause este áudio aqui.</w:t>
      </w:r>
    </w:p>
    <w:p>
      <w:pPr/>
      <w:r>
        <w:rPr>
          <w:lang w:val="pt_PT" w:bidi="pt_PT"/>
        </w:rPr>
      </w:r>
      <w:r>
        <w:rPr>
          <w:lang w:val="pt_PT" w:bidi="pt_PT"/>
        </w:rPr>
        <w:t>Paulo diz que os crentes devem escolher juízes de sua igreja. Paulo agora envergonha os coríntios. Novamente, Paulo usa perguntas para mostrar aos coríntios que nem eles mesmos usam a sabedoria que eles pensam que têm! Ele usa as perguntas para criticar os crentes por sua falta de sabedoria. Isso é surpreendente porque os coríntios estavam orgulhosos do que pensavam que era sua própria sabedoria. No entanto, eles não se aproveitam de sua própria sabedoria tomando decisões sobre pequenas ações judiciais. Paulo diz que certamente os coríntios podem encontrar uma pessoa sábia o suficiente na igreja para ser um bom juiz. Um juiz na igreja seria melhor do que um juiz externo que não acredita em Jesus e não segue as mesmas leis de Deus que as pessoas na igreja seguem.</w:t>
      </w:r>
    </w:p>
    <w:p>
      <w:pPr/>
      <w:r>
        <w:rPr>
          <w:lang w:val="pt_PT" w:bidi="pt_PT"/>
        </w:rPr>
      </w:r>
      <w:r>
        <w:rPr>
          <w:lang w:val="pt_PT" w:bidi="pt_PT"/>
        </w:rPr>
        <w:t>Pare aqui e discutam em grupo: esses juízes externos são pessoas que os crentes devem rejeitar e desprezar como juízes porque eles não seguem as leis de Deus. Os crentes nem mesmo respeitam esses juízes externos. Como vocês dirão que Paulo pergunta por que os crentes pedem um julgamento dos juízes que as pessoas desprezam e rejeitam na igreja? Pause este áudio aqui.</w:t>
      </w:r>
    </w:p>
    <w:p>
      <w:pPr/>
      <w:r>
        <w:rPr>
          <w:lang w:val="pt_PT" w:bidi="pt_PT"/>
        </w:rPr>
      </w:r>
      <w:r>
        <w:rPr>
          <w:lang w:val="pt_PT" w:bidi="pt_PT"/>
        </w:rPr>
        <w:t>Na segunda parte dessa passagem, Paulo diz que as pessoas na igreja já estão derrotadas. Os crentes de Corinto falharam totalmente em viver como o povo de Deus porque eles têm ações judiciais e levam uns aos outros para o tribunal. Paulo diz que às vezes há situações em que os crentes têm duas escolhas. Os crentes podem escolher aceitar a perda de propriedades ou posses. Ou os crentes podem escolher levar outro crente para um tribunal externo. Quando essas são as únicas duas escolhas, Paulo diz que os crentes devem aceitar a perda. Paulo parece pensar que os crentes já devem saber que devem aceitar a perda, porque ele faz isso a eles como uma pergunta: “Por que vocês não aceitariam a perda? Por que vocês não aceitariam alguém os enganando?” Então Paulo dá um contraste forte. Paulo diz que, em vez de aceitar a perda, os crentes estão enganando uns aos outros! Paulo adverte os crentes sobre fazer coisas ruins. Paulo diz: “Não se enganem”. Isso significa “Parem de acreditar em mentiras”.</w:t>
      </w:r>
    </w:p>
    <w:p>
      <w:pPr/>
      <w:r>
        <w:rPr>
          <w:lang w:val="pt_PT" w:bidi="pt_PT"/>
        </w:rPr>
      </w:r>
      <w:r>
        <w:rPr>
          <w:lang w:val="pt_PT" w:bidi="pt_PT"/>
        </w:rPr>
        <w:t>Pare aqui e discutam isso em grupo: Paulo está tentando convencer os crentes de Corinto a mudarem sua maneira de pensar e a estarem dispostos a aceitar outro crente fazendo algo errado com eles sem levá-lo para um tribunal externo. Paulo tenta convencê-los usando perguntas. Como vocês mostrarão que Paulo está tentando convencê-los a mudar a maneira como normalmente pensam? Pause este áudio aqui.</w:t>
      </w:r>
    </w:p>
    <w:p>
      <w:pPr/>
      <w:r>
        <w:rPr>
          <w:lang w:val="pt_PT" w:bidi="pt_PT"/>
        </w:rPr>
      </w:r>
      <w:r>
        <w:rPr>
          <w:lang w:val="pt_PT" w:bidi="pt_PT"/>
        </w:rPr>
        <w:t>Paulo lembra eles que as pessoas que fazem errado não herdarão, ou serão parte dele, do reino de Deus. Paulo lista exemplos dessas pessoas. Eles incluem pessoas que fazem coisas sexuais ruins, pessoas que adoram falsos deuses e pessoas que traem seu marido ou esposa. Eles também incluem pessoas que roubam, pessoas que sempre querem mais coisas e pessoas que bebem demais. Eles também incluem pessoas que dizem coisas malignas sobre os outros e pessoas que enganam os outros.</w:t>
      </w:r>
    </w:p>
    <w:p>
      <w:pPr/>
      <w:r>
        <w:rPr>
          <w:lang w:val="pt_PT" w:bidi="pt_PT"/>
        </w:rPr>
      </w:r>
      <w:r>
        <w:rPr>
          <w:lang w:val="pt_PT" w:bidi="pt_PT"/>
        </w:rPr>
        <w:t>Pare aqui e discutam em grupo: as pessoas que herdam o reino de Deus são crentes aos quais Deus prometeu que poderiam estar em seu reino quando ele governar completamente. Deus já governa nos corações dos crentes, mas algum dia ele governará em um reino perfeito. Deus promete que governaremos com ele lá. Como vocês falariam sobre herdar ou obter o reino de Deus em seu idioma? Pause este áudio aqui.</w:t>
      </w:r>
    </w:p>
    <w:p>
      <w:pPr/>
      <w:r>
        <w:rPr>
          <w:lang w:val="pt_PT" w:bidi="pt_PT"/>
        </w:rPr>
      </w:r>
      <w:r>
        <w:rPr>
          <w:lang w:val="pt_PT" w:bidi="pt_PT"/>
        </w:rPr>
        <w:t>Paulo então lembra os crentes como suas vidas mudaram. Ele diz: “Alguns de vocês costumavam ser assim”. Isso mostra que alguns crentes costumavam fazer essas coisas ruins. Agora esses crentes são diferentes. Paulo diz que eles são limpos ou livres do pecado. Paulo também diz que eles são santos ou separados como o povo de Deus. Paulo também diz que eles estão em um relacionamento justo com Deus. Esses crentes são diferentes por causa de Jesus Cristo e do Espírito de Deus.</w:t>
      </w:r>
    </w:p>
    <w:p>
      <w:pPr/>
      <w:r>
        <w:rPr>
          <w:lang w:val="pt_PT" w:bidi="pt_PT"/>
        </w:rPr>
      </w:r>
      <w:r>
        <w:rPr>
          <w:lang w:val="pt_PT" w:bidi="pt_PT"/>
        </w:rPr>
        <w:t>Paulo usa três palavras importantes aqui: uma para “limpo”, uma para “santo” e uma para “justo com Deus”.</w:t>
      </w:r>
    </w:p>
    <w:p>
      <w:pPr/>
      <w:r>
        <w:rPr>
          <w:lang w:val="pt_PT" w:bidi="pt_PT"/>
        </w:rPr>
      </w:r>
      <w:r>
        <w:rPr>
          <w:lang w:val="pt_PT" w:bidi="pt_PT"/>
        </w:rPr>
        <w:t>Pare aqui e discutam em grupo: como as pessoas em sua cultura agem quando são limpas do pecado, santas e justas com Deus? Encenem o que pode ser ser limpo, santo e justo com Deus. Como vocês descreveriam o que estão fazendo? Pause este áudio aqui.</w:t>
      </w:r>
    </w:p>
    <w:p>
      <w:pPr/>
      <w:r>
        <w:rPr>
          <w:lang w:val="pt_PT" w:bidi="pt_PT"/>
        </w:rPr>
      </w:r>
      <w:r>
        <w:rPr>
          <w:lang w:val="pt_PT" w:bidi="pt_PT"/>
        </w:rPr>
        <w:t>Essa parte da passagem mostra como Deus pode mudar a vida das pessoas. Essa parte lembra os crentes que eles devem viver de forma diferente agora que acreditam em Jesus.</w:t>
      </w:r>
    </w:p>
    <w:p>
      <w:pPr/>
      <w:r>
        <w:rPr>
          <w:lang w:val="pt_PT" w:bidi="pt_PT"/>
        </w:rPr>
      </w:r>
      <w:r>
        <w:rPr>
          <w:lang w:val="pt_PT" w:bidi="pt_PT"/>
        </w:rPr>
        <w:t>Agora, o grupo deve fazer o roteiro, desenhar ou usar objetos para visualizar a passagem e a atuação nela. Vocês podem querer ter desenhos, objetos ou até mesmo pessoas representando Paulo, os crentes e os juízes. Vocês poderiam dividir o grupo em duas partes. Uma parte poderia encenar os crentes levando seus problemas para tribunais não cristãos. A outra parte poderia mostrar os crentes resolvendo problemas entre si mesmos. Então, vocês poderiam pedir a alguém que represente Paulo escrevendo sua carta e explicando por que as ações dos crentes estão erradas. Finalmente, vocês poderiam mostrar o contraste entre a antiga vida do pecado e a nova vida em Cristo.</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6.1–11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de Corinto</w:t>
      </w:r>
    </w:p>
    <w:p>
      <w:pPr>
        <w:pStyle w:val="ListBullet"/>
        <w:spacing w:line="240" w:lineRule="auto"/>
        <w:ind w:left="720"/>
      </w:pPr>
      <w:r>
        <w:rPr>
          <w:lang w:val="pt_PT" w:bidi="pt_PT"/>
        </w:rPr>
      </w:r>
      <w:r>
        <w:rPr>
          <w:lang w:val="pt_PT" w:bidi="pt_PT"/>
        </w:rPr>
        <w:t>Incrédulos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O Espírito Santo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“Se vocês têm um desacordo com outro crente, por que levam para os não crentes decidirem em vez de outros cristãos?”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“Ou vocês não sabem que o povo do Senhor julgará o mundo? E se vocês devem julgar o mundo, vocês não são competentes para julgar casos triviais, ou sem importância?”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crentes: “O que vocês estão sentindo ou pensando?” Os crentes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“Vocês não sabem que julgaremos os anjos? Quanto mais podemos julgar as coisas dessa vida!”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w:t>
      </w:r>
    </w:p>
    <w:p>
      <w:pPr>
        <w:pStyle w:val="ListBullet"/>
        <w:spacing w:line="240" w:lineRule="auto"/>
        <w:ind w:left="720"/>
      </w:pPr>
      <w:r>
        <w:rPr>
          <w:lang w:val="pt_PT" w:bidi="pt_PT"/>
        </w:rPr>
      </w:r>
      <w:r>
        <w:rPr>
          <w:lang w:val="pt_PT" w:bidi="pt_PT"/>
        </w:rPr>
        <w:t>Pergunte às pessoas que interpretam os crentes: “O que vocês estão sentindo ou pensando?” Eles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então fala sobre os malfeitores que não herdarão o reino de Deus. Ele lista muitos tipos de comportamento pecaminoso. Paulo lembra os crentes que alguns deles costumavam fazer essas coisas. Mas agora eles são lavados, tornados santos e justificados com Deus por meio de Jesus Cristo e do Espírito de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w:t>
      </w:r>
    </w:p>
    <w:p>
      <w:pPr>
        <w:pStyle w:val="ListBullet"/>
        <w:spacing w:line="240" w:lineRule="auto"/>
        <w:ind w:left="720"/>
      </w:pPr>
      <w:r>
        <w:rPr>
          <w:lang w:val="pt_PT" w:bidi="pt_PT"/>
        </w:rPr>
      </w:r>
      <w:r>
        <w:rPr>
          <w:lang w:val="pt_PT" w:bidi="pt_PT"/>
        </w:rPr>
        <w:t>Pergunte às pessoas que interpretam os crentes: “O que vocês estão sentindo ou pensando?” Eles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6.1–11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Nessa passagem, Paulo aborda um problema específico. Os </w:t>
      </w:r>
      <w:r>
        <w:rPr>
          <w:b/>
          <w:lang w:val="pt_PT" w:bidi="pt_PT"/>
        </w:rPr>
        <w:t>santos</w:t>
      </w:r>
      <w:r>
        <w:rPr>
          <w:lang w:val="pt_PT" w:bidi="pt_PT"/>
        </w:rPr>
        <w:t xml:space="preserve">, ou o povo de Deus, estão levando uns aos outros para o tribunal diante de </w:t>
      </w:r>
      <w:r>
        <w:rPr>
          <w:b/>
          <w:lang w:val="pt_PT" w:bidi="pt_PT"/>
        </w:rPr>
        <w:t>juízes injustos</w:t>
      </w:r>
      <w:r>
        <w:rPr>
          <w:lang w:val="pt_PT" w:bidi="pt_PT"/>
        </w:rPr>
        <w:t xml:space="preserve">. As pessoas injustas não seguem Jesus ou têm um relacionamento com ele. Os juízes são pessoas oficiais que decidem se alguém é inocente ou culpado de fazer algo errado. Usem as mesmas palavras para santos que vocês usaram em passagens anteriores e vejam o Glossário Mestre para mais informações sobre </w:t>
      </w:r>
      <w:r>
        <w:rPr>
          <w:lang w:val="pt_PT" w:bidi="pt_PT"/>
        </w:rPr>
        <w:t>santos</w:t>
      </w:r>
      <w:r>
        <w:rPr>
          <w:lang w:val="pt_PT" w:bidi="pt_PT"/>
        </w:rPr>
        <w:t>, se necessário.</w:t>
      </w:r>
    </w:p>
    <w:p>
      <w:pPr/>
      <w:r>
        <w:rPr>
          <w:lang w:val="pt_PT" w:bidi="pt_PT"/>
        </w:rPr>
      </w:r>
      <w:r>
        <w:rPr>
          <w:lang w:val="pt_PT" w:bidi="pt_PT"/>
        </w:rPr>
        <w:t xml:space="preserve">Parem aqui e discutam em grupo qual palavra ou frase vocês usarão para </w:t>
      </w:r>
      <w:r>
        <w:rPr>
          <w:b/>
          <w:lang w:val="pt_PT" w:bidi="pt_PT"/>
        </w:rPr>
        <w:t>juízes injustos</w:t>
      </w:r>
      <w:r>
        <w:rPr>
          <w:lang w:val="pt_PT" w:bidi="pt_PT"/>
        </w:rPr>
        <w:t xml:space="preserve">. Vocês usaram uma palavra para justo em passagens anteriores em 1 Coríntios, então injusto é alguém que não é justo. Consulte o Glossário Mestre para mais informações sobre </w:t>
      </w:r>
      <w:r>
        <w:rPr>
          <w:lang w:val="pt_PT" w:bidi="pt_PT"/>
        </w:rPr>
        <w:t>justiça</w:t>
      </w:r>
      <w:r>
        <w:rPr>
          <w:lang w:val="pt_PT" w:bidi="pt_PT"/>
        </w:rPr>
        <w:t xml:space="preserve"> e sobre </w:t>
      </w:r>
      <w:r>
        <w:rPr>
          <w:lang w:val="pt_PT" w:bidi="pt_PT"/>
        </w:rPr>
        <w:t>juiz</w:t>
      </w:r>
      <w:r>
        <w:rPr>
          <w:lang w:val="pt_PT" w:bidi="pt_PT"/>
        </w:rPr>
        <w:t>. Pause este áudio aqui.</w:t>
      </w:r>
    </w:p>
    <w:p>
      <w:pPr/>
      <w:r>
        <w:rPr>
          <w:lang w:val="pt_PT" w:bidi="pt_PT"/>
        </w:rPr>
      </w:r>
      <w:r>
        <w:rPr>
          <w:lang w:val="pt_PT" w:bidi="pt_PT"/>
        </w:rPr>
        <w:t xml:space="preserve">Paulo fala sobre </w:t>
      </w:r>
      <w:r>
        <w:rPr>
          <w:b/>
          <w:lang w:val="pt_PT" w:bidi="pt_PT"/>
        </w:rPr>
        <w:t>ações judiciais</w:t>
      </w:r>
      <w:r>
        <w:rPr>
          <w:lang w:val="pt_PT" w:bidi="pt_PT"/>
        </w:rPr>
        <w:t xml:space="preserve">, ou </w:t>
      </w:r>
      <w:r>
        <w:rPr>
          <w:b/>
          <w:lang w:val="pt_PT" w:bidi="pt_PT"/>
        </w:rPr>
        <w:t>desacordos</w:t>
      </w:r>
      <w:r>
        <w:rPr>
          <w:lang w:val="pt_PT" w:bidi="pt_PT"/>
        </w:rPr>
        <w:t>, sobre assuntos do dia a dia. Em Corinto, o sistema judicial era uma parte importante da vida na sociedade, e as ações judiciais públicas eram comuns para resolver desacordos sobre coisas do dia a dia como propriedades ou posses.</w:t>
      </w:r>
    </w:p>
    <w:p>
      <w:pPr/>
      <w:r>
        <w:rPr>
          <w:lang w:val="pt_PT" w:bidi="pt_PT"/>
        </w:rPr>
      </w:r>
      <w:r>
        <w:rPr>
          <w:lang w:val="pt_PT" w:bidi="pt_PT"/>
        </w:rPr>
        <w:t xml:space="preserve">Parem aqui e discutam em grupo qual palavra ou frase vocês usarão para </w:t>
      </w:r>
      <w:r>
        <w:rPr>
          <w:b/>
          <w:lang w:val="pt_PT" w:bidi="pt_PT"/>
        </w:rPr>
        <w:t>ações judiciais</w:t>
      </w:r>
      <w:r>
        <w:rPr>
          <w:lang w:val="pt_PT" w:bidi="pt_PT"/>
        </w:rPr>
        <w:t xml:space="preserve">, ou </w:t>
      </w:r>
      <w:r>
        <w:rPr>
          <w:b/>
          <w:lang w:val="pt_PT" w:bidi="pt_PT"/>
        </w:rPr>
        <w:t>desacordos</w:t>
      </w:r>
      <w:r>
        <w:rPr>
          <w:lang w:val="pt_PT" w:bidi="pt_PT"/>
        </w:rPr>
        <w:t>. Pause este áudio aqui.</w:t>
      </w:r>
    </w:p>
    <w:p>
      <w:pPr/>
      <w:r>
        <w:rPr>
          <w:lang w:val="pt_PT" w:bidi="pt_PT"/>
        </w:rPr>
      </w:r>
      <w:r>
        <w:rPr>
          <w:lang w:val="pt_PT" w:bidi="pt_PT"/>
        </w:rPr>
        <w:t xml:space="preserve">Paulo diz aos crentes que eles julgarão o mundo e julgarão os </w:t>
      </w:r>
      <w:r>
        <w:rPr>
          <w:b/>
          <w:lang w:val="pt_PT" w:bidi="pt_PT"/>
        </w:rPr>
        <w:t>anjos</w:t>
      </w:r>
      <w:r>
        <w:rPr>
          <w:lang w:val="pt_PT" w:bidi="pt_PT"/>
        </w:rPr>
        <w:t xml:space="preserve">. Os anjos são seres espirituais criados por Deus. Eles muitas vezes servem como seus mensageiros. Usem a mesma palavra para anjos que vocês usaram em passagens anteriores. Para mais informações sobre </w:t>
      </w:r>
      <w:r>
        <w:rPr>
          <w:lang w:val="pt_PT" w:bidi="pt_PT"/>
        </w:rPr>
        <w:t>anjos</w:t>
      </w:r>
      <w:r>
        <w:rPr>
          <w:lang w:val="pt_PT" w:bidi="pt_PT"/>
        </w:rPr>
        <w:t>, consultem o Glossário Mestre.</w:t>
      </w:r>
    </w:p>
    <w:p>
      <w:pPr/>
      <w:r>
        <w:rPr>
          <w:lang w:val="pt_PT" w:bidi="pt_PT"/>
        </w:rPr>
      </w:r>
      <w:r>
        <w:rPr>
          <w:lang w:val="pt_PT" w:bidi="pt_PT"/>
        </w:rPr>
        <w:t xml:space="preserve">Paulo menciona que os crentes estão levando seus desacordos aos juízes que as pessoas na </w:t>
      </w:r>
      <w:r>
        <w:rPr>
          <w:b/>
          <w:lang w:val="pt_PT" w:bidi="pt_PT"/>
        </w:rPr>
        <w:t>igreja</w:t>
      </w:r>
      <w:r>
        <w:rPr>
          <w:lang w:val="pt_PT" w:bidi="pt_PT"/>
        </w:rPr>
        <w:t xml:space="preserve"> desprezam ou não respeitam. Usem a mesma palavra para igreja que vocês usaram em passagens anteriores e consultem </w:t>
      </w:r>
      <w:r>
        <w:rPr>
          <w:lang w:val="pt_PT" w:bidi="pt_PT"/>
        </w:rPr>
        <w:t>igreja</w:t>
      </w:r>
      <w:r>
        <w:rPr>
          <w:lang w:val="pt_PT" w:bidi="pt_PT"/>
        </w:rPr>
        <w:t xml:space="preserve"> no Glossário Mestre para mais informações.</w:t>
      </w:r>
    </w:p>
    <w:p>
      <w:pPr/>
      <w:r>
        <w:rPr>
          <w:lang w:val="pt_PT" w:bidi="pt_PT"/>
        </w:rPr>
      </w:r>
      <w:r>
        <w:rPr>
          <w:lang w:val="pt_PT" w:bidi="pt_PT"/>
        </w:rPr>
        <w:t xml:space="preserve">Paulo contrasta os </w:t>
      </w:r>
      <w:r>
        <w:rPr>
          <w:b/>
          <w:lang w:val="pt_PT" w:bidi="pt_PT"/>
        </w:rPr>
        <w:t>crentes</w:t>
      </w:r>
      <w:r>
        <w:rPr>
          <w:lang w:val="pt_PT" w:bidi="pt_PT"/>
        </w:rPr>
        <w:t xml:space="preserve">, a quem ele chama de </w:t>
      </w:r>
      <w:r>
        <w:rPr>
          <w:b/>
          <w:lang w:val="pt_PT" w:bidi="pt_PT"/>
        </w:rPr>
        <w:t>irmãos</w:t>
      </w:r>
      <w:r>
        <w:rPr>
          <w:lang w:val="pt_PT" w:bidi="pt_PT"/>
        </w:rPr>
        <w:t xml:space="preserve">, com “os ímpios” ou “incrédulos”. Os </w:t>
      </w:r>
      <w:r>
        <w:rPr>
          <w:b/>
          <w:lang w:val="pt_PT" w:bidi="pt_PT"/>
        </w:rPr>
        <w:t>incrédulos</w:t>
      </w:r>
      <w:r>
        <w:rPr>
          <w:lang w:val="pt_PT" w:bidi="pt_PT"/>
        </w:rPr>
        <w:t xml:space="preserve"> incluíam pessoas que adoravam os deuses pagãos ou seguiam as filosofias populares do tempo. Essas são pessoas que não acreditavam em Jesus. Os incrédulos são as mesmas pessoas que os juízes injustos na parte anterior dessa passagem. Usem a mesma palavra ou frase para irmãos e irmãs, ou outros crentes, que vocês usaram em passagens anteriores.</w:t>
      </w:r>
    </w:p>
    <w:p>
      <w:pPr/>
      <w:r>
        <w:rPr>
          <w:lang w:val="pt_PT" w:bidi="pt_PT"/>
        </w:rPr>
      </w:r>
      <w:r>
        <w:rPr>
          <w:lang w:val="pt_PT" w:bidi="pt_PT"/>
        </w:rPr>
        <w:t xml:space="preserve">Pare aqui e discutam em grupo qual palavra vocês usarão para </w:t>
      </w:r>
      <w:r>
        <w:rPr>
          <w:b/>
          <w:lang w:val="pt_PT" w:bidi="pt_PT"/>
        </w:rPr>
        <w:t>incrédulos</w:t>
      </w:r>
      <w:r>
        <w:rPr>
          <w:lang w:val="pt_PT" w:bidi="pt_PT"/>
        </w:rPr>
        <w:t xml:space="preserve">. Para mais informações, vocês podem consultar </w:t>
      </w:r>
      <w:r>
        <w:rPr>
          <w:lang w:val="pt_PT" w:bidi="pt_PT"/>
        </w:rPr>
        <w:t>crente</w:t>
      </w:r>
      <w:r>
        <w:rPr>
          <w:lang w:val="pt_PT" w:bidi="pt_PT"/>
        </w:rPr>
        <w:t xml:space="preserve"> no Glossário Mestre. Pause este áudio aqui.</w:t>
      </w:r>
    </w:p>
    <w:p>
      <w:pPr/>
      <w:r>
        <w:rPr>
          <w:lang w:val="pt_PT" w:bidi="pt_PT"/>
        </w:rPr>
      </w:r>
      <w:r>
        <w:rPr>
          <w:lang w:val="pt_PT" w:bidi="pt_PT"/>
        </w:rPr>
        <w:t xml:space="preserve">Paulo lista alguns tipos de pessoas que não herdarão o </w:t>
      </w:r>
      <w:r>
        <w:rPr>
          <w:b/>
          <w:lang w:val="pt_PT" w:bidi="pt_PT"/>
        </w:rPr>
        <w:t>reino de Deus</w:t>
      </w:r>
      <w:r>
        <w:rPr>
          <w:lang w:val="pt_PT" w:bidi="pt_PT"/>
        </w:rPr>
        <w:t xml:space="preserve">. Quando vocês herdam, vocês recebem uma coisa de outra pessoa, ou recebem um direito de fazer algo de outra pessoa. Então aqui, isso significa que as pessoas que pecam não podem receber o direito de viver no reino de Deus. Usem a mesma palavra ou frase para reino de Deus que vocês usaram em passagens anteriores e lembrem-se de que o </w:t>
      </w:r>
      <w:r>
        <w:rPr>
          <w:lang w:val="pt_PT" w:bidi="pt_PT"/>
        </w:rPr>
        <w:t>reino de Deus</w:t>
      </w:r>
      <w:r>
        <w:rPr>
          <w:lang w:val="pt_PT" w:bidi="pt_PT"/>
        </w:rPr>
        <w:t xml:space="preserve"> está no Glossário Mestre.</w:t>
      </w:r>
    </w:p>
    <w:p>
      <w:pPr/>
      <w:r>
        <w:rPr>
          <w:lang w:val="pt_PT" w:bidi="pt_PT"/>
        </w:rPr>
      </w:r>
      <w:r>
        <w:rPr>
          <w:lang w:val="pt_PT" w:bidi="pt_PT"/>
        </w:rPr>
        <w:t xml:space="preserve">Os </w:t>
      </w:r>
      <w:r>
        <w:rPr>
          <w:b/>
          <w:lang w:val="pt_PT" w:bidi="pt_PT"/>
        </w:rPr>
        <w:t>sexualmente imorais</w:t>
      </w:r>
      <w:r>
        <w:rPr>
          <w:lang w:val="pt_PT" w:bidi="pt_PT"/>
        </w:rPr>
        <w:t xml:space="preserve">, </w:t>
      </w:r>
      <w:r>
        <w:rPr>
          <w:b/>
          <w:lang w:val="pt_PT" w:bidi="pt_PT"/>
        </w:rPr>
        <w:t>idólatras</w:t>
      </w:r>
      <w:r>
        <w:rPr>
          <w:lang w:val="pt_PT" w:bidi="pt_PT"/>
        </w:rPr>
        <w:t xml:space="preserve">, as </w:t>
      </w:r>
      <w:r>
        <w:rPr>
          <w:b/>
          <w:lang w:val="pt_PT" w:bidi="pt_PT"/>
        </w:rPr>
        <w:t>pessoas gananciosas</w:t>
      </w:r>
      <w:r>
        <w:rPr>
          <w:lang w:val="pt_PT" w:bidi="pt_PT"/>
        </w:rPr>
        <w:t xml:space="preserve">, </w:t>
      </w:r>
      <w:r>
        <w:rPr>
          <w:b/>
          <w:lang w:val="pt_PT" w:bidi="pt_PT"/>
        </w:rPr>
        <w:t>bêbados</w:t>
      </w:r>
      <w:r>
        <w:rPr>
          <w:lang w:val="pt_PT" w:bidi="pt_PT"/>
        </w:rPr>
        <w:t xml:space="preserve">, </w:t>
      </w:r>
      <w:r>
        <w:rPr>
          <w:b/>
          <w:lang w:val="pt_PT" w:bidi="pt_PT"/>
        </w:rPr>
        <w:t>caluniadores</w:t>
      </w:r>
      <w:r>
        <w:rPr>
          <w:lang w:val="pt_PT" w:bidi="pt_PT"/>
        </w:rPr>
        <w:t xml:space="preserve"> e </w:t>
      </w:r>
      <w:r>
        <w:rPr>
          <w:b/>
          <w:lang w:val="pt_PT" w:bidi="pt_PT"/>
        </w:rPr>
        <w:t>enganadores</w:t>
      </w:r>
      <w:r>
        <w:rPr>
          <w:lang w:val="pt_PT" w:bidi="pt_PT"/>
        </w:rPr>
        <w:t xml:space="preserve"> foram todos mencionados na passagem anterior. Usem as mesmas palavras para esses pecados que vocês usaram em passagens anteriores e lembrem-se de que </w:t>
      </w:r>
      <w:r>
        <w:rPr>
          <w:lang w:val="pt_PT" w:bidi="pt_PT"/>
        </w:rPr>
        <w:t>imoralidade</w:t>
      </w:r>
      <w:r>
        <w:rPr>
          <w:lang w:val="pt_PT" w:bidi="pt_PT"/>
        </w:rPr>
        <w:t xml:space="preserve"> e </w:t>
      </w:r>
      <w:r>
        <w:rPr>
          <w:lang w:val="pt_PT" w:bidi="pt_PT"/>
        </w:rPr>
        <w:t>ídolo</w:t>
      </w:r>
      <w:r>
        <w:rPr>
          <w:lang w:val="pt_PT" w:bidi="pt_PT"/>
        </w:rPr>
        <w:t xml:space="preserve"> estão no Glossário Mestre.</w:t>
      </w:r>
    </w:p>
    <w:p>
      <w:pPr/>
      <w:r>
        <w:rPr>
          <w:lang w:val="pt_PT" w:bidi="pt_PT"/>
        </w:rPr>
      </w:r>
      <w:r>
        <w:rPr>
          <w:lang w:val="pt_PT" w:bidi="pt_PT"/>
        </w:rPr>
        <w:t xml:space="preserve">Os </w:t>
      </w:r>
      <w:r>
        <w:rPr>
          <w:b/>
          <w:lang w:val="pt_PT" w:bidi="pt_PT"/>
        </w:rPr>
        <w:t>adúlteros</w:t>
      </w:r>
      <w:r>
        <w:rPr>
          <w:lang w:val="pt_PT" w:bidi="pt_PT"/>
        </w:rPr>
        <w:t xml:space="preserve"> são pessoas casadas que têm relacionamentos sexuais com alguém que não é seu marido ou esposa. </w:t>
      </w:r>
      <w:r>
        <w:rPr>
          <w:b/>
          <w:lang w:val="pt_PT" w:bidi="pt_PT"/>
        </w:rPr>
        <w:t>Homens que têm sexo com homens</w:t>
      </w:r>
      <w:r>
        <w:rPr>
          <w:lang w:val="pt_PT" w:bidi="pt_PT"/>
        </w:rPr>
        <w:t xml:space="preserve"> se referem a homens que fazem atividades sexuais com outros homens. </w:t>
      </w:r>
      <w:r>
        <w:rPr>
          <w:b/>
          <w:lang w:val="pt_PT" w:bidi="pt_PT"/>
        </w:rPr>
        <w:t>Ladrões</w:t>
      </w:r>
      <w:r>
        <w:rPr>
          <w:lang w:val="pt_PT" w:bidi="pt_PT"/>
        </w:rPr>
        <w:t xml:space="preserve"> são pessoas que levam coisas que não pertencem a eles sem permissão.</w:t>
      </w:r>
    </w:p>
    <w:p>
      <w:pPr/>
      <w:r>
        <w:rPr>
          <w:lang w:val="pt_PT" w:bidi="pt_PT"/>
        </w:rPr>
      </w:r>
      <w:r>
        <w:rPr>
          <w:lang w:val="pt_PT" w:bidi="pt_PT"/>
        </w:rPr>
        <w:t xml:space="preserve">Pare aqui e discutam em grupo como falar sobre </w:t>
      </w:r>
      <w:r>
        <w:rPr>
          <w:b/>
          <w:lang w:val="pt_PT" w:bidi="pt_PT"/>
        </w:rPr>
        <w:t>adúlteros</w:t>
      </w:r>
      <w:r>
        <w:rPr>
          <w:lang w:val="pt_PT" w:bidi="pt_PT"/>
        </w:rPr>
        <w:t xml:space="preserve">, </w:t>
      </w:r>
      <w:r>
        <w:rPr>
          <w:b/>
          <w:lang w:val="pt_PT" w:bidi="pt_PT"/>
        </w:rPr>
        <w:t>homens que têm sexo com outros homens</w:t>
      </w:r>
      <w:r>
        <w:rPr>
          <w:lang w:val="pt_PT" w:bidi="pt_PT"/>
        </w:rPr>
        <w:t xml:space="preserve"> e </w:t>
      </w:r>
      <w:r>
        <w:rPr>
          <w:b/>
          <w:lang w:val="pt_PT" w:bidi="pt_PT"/>
        </w:rPr>
        <w:t>ladrões</w:t>
      </w:r>
      <w:r>
        <w:rPr>
          <w:lang w:val="pt_PT" w:bidi="pt_PT"/>
        </w:rPr>
        <w:t xml:space="preserve">. Para mais informações sobre </w:t>
      </w:r>
      <w:r>
        <w:rPr>
          <w:lang w:val="pt_PT" w:bidi="pt_PT"/>
        </w:rPr>
        <w:t>adultério</w:t>
      </w:r>
      <w:r>
        <w:rPr>
          <w:lang w:val="pt_PT" w:bidi="pt_PT"/>
        </w:rPr>
        <w:t>, consulte o Glossário Mestre. Pause este áudio aqui.</w:t>
      </w:r>
    </w:p>
    <w:p>
      <w:pPr/>
      <w:r>
        <w:rPr>
          <w:lang w:val="pt_PT" w:bidi="pt_PT"/>
        </w:rPr>
      </w:r>
      <w:r>
        <w:rPr>
          <w:lang w:val="pt_PT" w:bidi="pt_PT"/>
        </w:rPr>
        <w:t>A passagem menciona que os crentes de Corinto são “</w:t>
      </w:r>
      <w:r>
        <w:rPr>
          <w:b/>
          <w:lang w:val="pt_PT" w:bidi="pt_PT"/>
        </w:rPr>
        <w:t>lavados</w:t>
      </w:r>
      <w:r>
        <w:rPr>
          <w:lang w:val="pt_PT" w:bidi="pt_PT"/>
        </w:rPr>
        <w:t xml:space="preserve"> ou limpos”, “</w:t>
      </w:r>
      <w:r>
        <w:rPr>
          <w:b/>
          <w:lang w:val="pt_PT" w:bidi="pt_PT"/>
        </w:rPr>
        <w:t>santificados</w:t>
      </w:r>
      <w:r>
        <w:rPr>
          <w:lang w:val="pt_PT" w:bidi="pt_PT"/>
        </w:rPr>
        <w:t xml:space="preserve"> ou tornados santos” e “</w:t>
      </w:r>
      <w:r>
        <w:rPr>
          <w:b/>
          <w:lang w:val="pt_PT" w:bidi="pt_PT"/>
        </w:rPr>
        <w:t>justificados</w:t>
      </w:r>
      <w:r>
        <w:rPr>
          <w:lang w:val="pt_PT" w:bidi="pt_PT"/>
        </w:rPr>
        <w:t xml:space="preserve"> ou tornados justos”. Quando Deus lava alguém, ele o torna puro do pecado. Quando Deus os santifica, ele os torna santos ou os separa para um propósito especial. Quando Deus os justifica, Deus os declara justos, assim como um juiz declara uma pessoa inocente de fazer o mal.</w:t>
      </w:r>
    </w:p>
    <w:p>
      <w:pPr/>
      <w:r>
        <w:rPr>
          <w:lang w:val="pt_PT" w:bidi="pt_PT"/>
        </w:rPr>
      </w:r>
      <w:r>
        <w:rPr>
          <w:lang w:val="pt_PT" w:bidi="pt_PT"/>
        </w:rPr>
        <w:t xml:space="preserve">Parem aqui e discutam em grupo como vocês falarão sobre ser </w:t>
      </w:r>
      <w:r>
        <w:rPr>
          <w:b/>
          <w:lang w:val="pt_PT" w:bidi="pt_PT"/>
        </w:rPr>
        <w:t>lavados</w:t>
      </w:r>
      <w:r>
        <w:rPr>
          <w:lang w:val="pt_PT" w:bidi="pt_PT"/>
        </w:rPr>
        <w:t xml:space="preserve">, </w:t>
      </w:r>
      <w:r>
        <w:rPr>
          <w:b/>
          <w:lang w:val="pt_PT" w:bidi="pt_PT"/>
        </w:rPr>
        <w:t>santificados</w:t>
      </w:r>
      <w:r>
        <w:rPr>
          <w:lang w:val="pt_PT" w:bidi="pt_PT"/>
        </w:rPr>
        <w:t xml:space="preserve"> e </w:t>
      </w:r>
      <w:r>
        <w:rPr>
          <w:b/>
          <w:lang w:val="pt_PT" w:bidi="pt_PT"/>
        </w:rPr>
        <w:t>justificados</w:t>
      </w:r>
      <w:r>
        <w:rPr>
          <w:lang w:val="pt_PT" w:bidi="pt_PT"/>
        </w:rPr>
        <w:t xml:space="preserve">. Para mais informações, consulte </w:t>
      </w:r>
      <w:r>
        <w:rPr>
          <w:lang w:val="pt_PT" w:bidi="pt_PT"/>
        </w:rPr>
        <w:t>santificação</w:t>
      </w:r>
      <w:r>
        <w:rPr>
          <w:lang w:val="pt_PT" w:bidi="pt_PT"/>
        </w:rPr>
        <w:t xml:space="preserve"> e </w:t>
      </w:r>
      <w:r>
        <w:rPr>
          <w:lang w:val="pt_PT" w:bidi="pt_PT"/>
        </w:rPr>
        <w:t>justificar</w:t>
      </w:r>
      <w:r>
        <w:rPr>
          <w:lang w:val="pt_PT" w:bidi="pt_PT"/>
        </w:rPr>
        <w:t xml:space="preserve"> no Glossário Mestre. Pause este áudio aqui.</w:t>
      </w:r>
    </w:p>
    <w:p>
      <w:pPr/>
      <w:r>
        <w:rPr>
          <w:lang w:val="pt_PT" w:bidi="pt_PT"/>
        </w:rPr>
      </w:r>
      <w:r>
        <w:rPr>
          <w:lang w:val="pt_PT" w:bidi="pt_PT"/>
        </w:rPr>
        <w:t xml:space="preserve">A frase “em nome do </w:t>
      </w:r>
      <w:r>
        <w:rPr>
          <w:b/>
          <w:lang w:val="pt_PT" w:bidi="pt_PT"/>
        </w:rPr>
        <w:t>Senhor</w:t>
      </w:r>
      <w:r>
        <w:rPr>
          <w:lang w:val="pt_PT" w:bidi="pt_PT"/>
        </w:rPr>
        <w:t xml:space="preserve"> Jesus </w:t>
      </w:r>
      <w:r>
        <w:rPr>
          <w:b/>
          <w:lang w:val="pt_PT" w:bidi="pt_PT"/>
        </w:rPr>
        <w:t>Cristo</w:t>
      </w:r>
      <w:r>
        <w:rPr>
          <w:lang w:val="pt_PT" w:bidi="pt_PT"/>
        </w:rPr>
        <w:t xml:space="preserve">” significa que os crentes agora têm a autoridade e poder de Jesus. Para mais informações sobre </w:t>
      </w:r>
      <w:r>
        <w:rPr>
          <w:lang w:val="pt_PT" w:bidi="pt_PT"/>
        </w:rPr>
        <w:t>Senhor</w:t>
      </w:r>
      <w:r>
        <w:rPr>
          <w:lang w:val="pt_PT" w:bidi="pt_PT"/>
        </w:rPr>
        <w:t xml:space="preserve"> e </w:t>
      </w:r>
      <w:r>
        <w:rPr>
          <w:lang w:val="pt_PT" w:bidi="pt_PT"/>
        </w:rPr>
        <w:t>Cristo</w:t>
      </w:r>
      <w:r>
        <w:rPr>
          <w:lang w:val="pt_PT" w:bidi="pt_PT"/>
        </w:rPr>
        <w:t>, consultem o Glossário Mestre e usem as mesmas palavras ou frases que vocês usaram em passagens anteriores.</w:t>
      </w:r>
    </w:p>
    <w:p>
      <w:pPr/>
      <w:r>
        <w:rPr>
          <w:lang w:val="pt_PT" w:bidi="pt_PT"/>
        </w:rPr>
      </w:r>
      <w:r>
        <w:rPr>
          <w:lang w:val="pt_PT" w:bidi="pt_PT"/>
        </w:rPr>
        <w:t xml:space="preserve">O “Espírito de nosso Deus” se refere ao </w:t>
      </w:r>
      <w:r>
        <w:rPr>
          <w:b/>
          <w:lang w:val="pt_PT" w:bidi="pt_PT"/>
        </w:rPr>
        <w:t>Espírito Santo</w:t>
      </w:r>
      <w:r>
        <w:rPr>
          <w:lang w:val="pt_PT" w:bidi="pt_PT"/>
        </w:rPr>
        <w:t xml:space="preserve">. O conceito de Espírito de Deus era familiar das Escrituras judaicas, mas agora os crentes percebem que o Espírito de Deus é a presença ativa de Deus na vida dos crentes. Usem a mesma palavra ou frase para o Espírito Santo ou Espírito de Deus que vocês usaram em passagens anteriores. Para mais informações sobre </w:t>
      </w:r>
      <w:r>
        <w:rPr>
          <w:lang w:val="pt_PT" w:bidi="pt_PT"/>
        </w:rPr>
        <w:t>Espírito Santo</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6:12–20</w:t>
      </w:r>
      <w:r>
        <w:rPr>
          <w:lang w:val="pt_PT" w:bidi="pt_PT"/>
        </w:rPr>
      </w:r>
    </w:p>
    <w:p>
      <w:pPr>
        <w:pStyle w:val="Heading3"/>
      </w:pPr>
      <w:r>
        <w:rPr>
          <w:lang w:val="pt_PT" w:bidi="pt_PT"/>
        </w:rPr>
        <w:t>Ouvir e Sentir</w:t>
      </w:r>
    </w:p>
    <w:p>
      <w:pPr/>
      <w:r>
        <w:rPr>
          <w:lang w:val="pt_PT" w:bidi="pt_PT"/>
        </w:rPr>
      </w:r>
      <w:r>
        <w:rPr>
          <w:lang w:val="pt_PT" w:bidi="pt_PT"/>
        </w:rPr>
        <w:t>Nessa etapa, ouçam 1 Coríntios 6.12–20 e guardem em seus corações.</w:t>
      </w:r>
    </w:p>
    <w:p>
      <w:pPr/>
      <w:r>
        <w:rPr>
          <w:lang w:val="pt_PT" w:bidi="pt_PT"/>
        </w:rPr>
      </w:r>
      <w:r>
        <w:rPr>
          <w:lang w:val="pt_PT" w:bidi="pt_PT"/>
        </w:rPr>
        <w:t>Antes de vocês terem quaisquer discussões em grupo para essa passagem, parem e decidam em grupo como vocês preferem falar sobre isso. Essa passagem fala sobre a imoralidade sexual entre o povo e prostitutas. Em sua cultura, qual é a melhor maneira de falar sobre essas coisas? Seria bom dividir em grupos de homens e mulheres para essa conversa? Você quer trabalhar de uma maneira diferente do que fez em outras seções? Pause este áudio aqui.</w:t>
      </w:r>
    </w:p>
    <w:p>
      <w:pPr/>
      <w:r>
        <w:rPr>
          <w:lang w:val="pt_PT" w:bidi="pt_PT"/>
        </w:rPr>
      </w:r>
      <w:r>
        <w:rPr>
          <w:lang w:val="pt_PT" w:bidi="pt_PT"/>
        </w:rPr>
        <w:t>Ouçam uma versão em áudio de 1 Coríntios 6.12–20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6.12–20 na tradução mais fácil de entender.</w:t>
      </w:r>
    </w:p>
    <w:p>
      <w:pPr/>
      <w:r>
        <w:rPr>
          <w:lang w:val="pt_PT" w:bidi="pt_PT"/>
        </w:rPr>
      </w:r>
      <w:r>
        <w:rPr>
          <w:lang w:val="pt_PT" w:bidi="pt_PT"/>
        </w:rPr>
        <w:t>Na última parte de sua carta, Paulo ensinou os coríntios como resolver discussões entre os crentes dentro da igreja. Agora Paulo escreve sobre um novo problema sobre o qual alguém contou a ele. Alguns crentes em Corinto estão envolvidos em imoralidade sexual. Esses crentes não entendem o que significa ser livre em Cristo.</w:t>
      </w:r>
    </w:p>
    <w:p>
      <w:pPr/>
      <w:r>
        <w:rPr>
          <w:lang w:val="pt_PT" w:bidi="pt_PT"/>
        </w:rPr>
      </w:r>
      <w:r>
        <w:rPr>
          <w:lang w:val="pt_PT" w:bidi="pt_PT"/>
        </w:rPr>
        <w:t>Nessa seção da carta, Paulo explica como os crentes devem usar seus corpos. Algumas pessoas em Corinto dizem: “Tudo é permitido para mim — posso fazer qualquer coisa que quiser”. Paulo diz a eles que isso não é verdade. Nem tudo o que podemos fazer é bom para nós. Paulo adverte os coríntios para não deixarem nada disso controlá-los.</w:t>
      </w:r>
    </w:p>
    <w:p>
      <w:pPr/>
      <w:r>
        <w:rPr>
          <w:lang w:val="pt_PT" w:bidi="pt_PT"/>
        </w:rPr>
      </w:r>
      <w:r>
        <w:rPr>
          <w:lang w:val="pt_PT" w:bidi="pt_PT"/>
        </w:rPr>
        <w:t>Paulo explica que Deus fez o alimento para ir para o estômago. Deus fez o estômago para receber o alimento. Mas nossos corpos são diferentes. Deus não fez nossos corpos para cometer pecados sexuais, ou imoralidade. Deus fez nossos corpos para servir ao Senhor Jesus. O Senhor provê para os nossos corpos. Paulo lembra os coríntios que Deus ressuscitou Jesus dentre os mortos e também nos ressuscitará dentre os mortos.</w:t>
      </w:r>
    </w:p>
    <w:p>
      <w:pPr/>
      <w:r>
        <w:rPr>
          <w:lang w:val="pt_PT" w:bidi="pt_PT"/>
        </w:rPr>
      </w:r>
      <w:r>
        <w:rPr>
          <w:lang w:val="pt_PT" w:bidi="pt_PT"/>
        </w:rPr>
        <w:t>Pare aqui e discutam essa pergunta em grupo: o que vocês acham que Paulo quer dizer quando ele diz que nem tudo o que é permitido é bom para nós? Contem sobre alguma vez em que alguém fez algo que não era errado, mas mesmo assim, não era bom para ele ou não o beneficiava. Pause este áudio aqui.</w:t>
      </w:r>
    </w:p>
    <w:p>
      <w:pPr/>
      <w:r>
        <w:rPr>
          <w:lang w:val="pt_PT" w:bidi="pt_PT"/>
        </w:rPr>
      </w:r>
      <w:r>
        <w:rPr>
          <w:lang w:val="pt_PT" w:bidi="pt_PT"/>
        </w:rPr>
        <w:t>O povo de Corinto vivia em uma cultura com pontos de vista diferentes sobre sexo e casamento. Muitos mestres gregos diziam que fazer sexo com alguém com quem você não era casado era aceitável. Eles ensinavam que esse comportamento era aceitável desde que a pessoa mantivesse o controle de seus desejos. Jovens gregos frequentemente recorriam a escravos ou prostitutas para sexo. Prostitutas eram homens ou mulheres que vendiam relações sexuais por dinheiro. As leis em Corinto tornavam a prostituição legal. Essas leis só impediam relações sexuais entre duas pessoas que não eram casadas entre si se elas fossem da classe social mais alta.</w:t>
      </w:r>
    </w:p>
    <w:p>
      <w:pPr/>
      <w:r>
        <w:rPr>
          <w:lang w:val="pt_PT" w:bidi="pt_PT"/>
        </w:rPr>
      </w:r>
      <w:r>
        <w:rPr>
          <w:lang w:val="pt_PT" w:bidi="pt_PT"/>
        </w:rPr>
        <w:t>Paulo conhece e entende essas crenças comuns em Corinto. Isso o ajuda a ensinar a verdade de Deus de maneiras que fazem sentido para os coríntios. Quando eles dizem: “Tenho permissão para fazer qualquer coisa”, Paulo responde com sabedoria. Ele mostra a eles que algo pode ser legal, mas ainda ser prejudicial. Paulo ensina aos coríntios que Deus é dono dos corpos deles.</w:t>
      </w:r>
    </w:p>
    <w:p>
      <w:pPr/>
      <w:r>
        <w:rPr>
          <w:lang w:val="pt_PT" w:bidi="pt_PT"/>
        </w:rPr>
      </w:r>
      <w:r>
        <w:rPr>
          <w:lang w:val="pt_PT" w:bidi="pt_PT"/>
        </w:rPr>
        <w:t>Paulo ensina que nossos corpos são como membros, ou partes do corpo de Cristo. Ele pergunta se devemos juntar partes do corpo de Cristo a uma prostituta. Paulo diz fortemente que isso não deve acontecer. Ele explica que um homem que se junta a uma prostituta se torna um corpo com ela porque, quando duas pessoas fazem sexo, elas se tornam, juntas, como um só corpo. Quando os cristãos dão suas vidas a Jesus, é como se eles se tornassem parte do corpo de Jesus. Se um cristão une o seu corpo ao de alguém que não segue Jesus, ele está misturando o corpo de Jesus com alguém que não pertence a Jesus. É por isso que Paulo diz que os cristãos não devem fazer sexo com prostitutas ou qualquer outra pessoa com quem não sejam casados. Deus quer que os cristãos mantenham seus corpos puros porque eles pertencem ao corpo de Jesus. Quando unimos os nossos corpos com outra pessoa por meio do sexo, isso não é apenas um ato físico. Isso cria uma conexão profunda que importa para Deus pois os crentes são unidos a Jesus em espírito, ou em seus pensamentos e ações, mesmo que Jesus não esteja fisicamente presente conosco. Por essa razão, Paulo dá uma advertência forte sobre pecado sexual. Paulo diz para fugir do pecado sexual tão rápido quanto puderem! O pecado sexual danifica nossos corpos de forma diferente de como outros pecados o fazem.</w:t>
      </w:r>
    </w:p>
    <w:p>
      <w:pPr/>
      <w:r>
        <w:rPr>
          <w:lang w:val="pt_PT" w:bidi="pt_PT"/>
        </w:rPr>
      </w:r>
      <w:r>
        <w:rPr>
          <w:lang w:val="pt_PT" w:bidi="pt_PT"/>
        </w:rPr>
        <w:t>Parem aqui e deem um exemplo de quando vocês ou alguém que vocês conhecem esteve unido a outra pessoa em espírito, ou junto em pensamentos e ações. Como vocês sabiam que essas duas pessoas estavam unidas em espírito? Pause este áudio aqui.</w:t>
      </w:r>
    </w:p>
    <w:p>
      <w:pPr/>
      <w:r>
        <w:rPr>
          <w:lang w:val="pt_PT" w:bidi="pt_PT"/>
        </w:rPr>
      </w:r>
      <w:r>
        <w:rPr>
          <w:lang w:val="pt_PT" w:bidi="pt_PT"/>
        </w:rPr>
        <w:t>Para ajudar os coríntios a entender isso, Paulo usa algo que eles veem todos os dias, templos. Em Corinto, os templos eram edifícios sagrados usados apenas para adoração. Paulo diz a eles que seus corpos funcionam da mesma maneira. O Espírito Santo de Deus faz sua morada nos corpos dos crentes. Isso torna o corpo de cada crente tão especial quanto um templo.</w:t>
      </w:r>
    </w:p>
    <w:p>
      <w:pPr/>
      <w:r>
        <w:rPr>
          <w:lang w:val="pt_PT" w:bidi="pt_PT"/>
        </w:rPr>
      </w:r>
      <w:r>
        <w:rPr>
          <w:lang w:val="pt_PT" w:bidi="pt_PT"/>
        </w:rPr>
        <w:t>Deus comprou os crentes pagando o maior preço possível. Jesus morreu na cruz para comprá-los para Deus. Agora os corpos dos crentes pertencem plenamente a Deus. O Espírito Santo vive dentro do corpo de cada crente. Como Deus é dono dos crentes e vive dentro deles, eles devem usar seus corpos de maneiras que mostrem honra a Deus.</w:t>
      </w:r>
    </w:p>
    <w:p>
      <w:pPr/>
      <w:r>
        <w:rPr>
          <w:lang w:val="pt_PT" w:bidi="pt_PT"/>
        </w:rPr>
      </w:r>
      <w:r>
        <w:rPr>
          <w:lang w:val="pt_PT" w:bidi="pt_PT"/>
        </w:rPr>
        <w:t>Parem aqui e discutam essa pergunta em grupo: Paulo diz que Deus fez nossos corpos físicos para servir ao Senhor Jesus. Como isso afeta a maneira como vivemos nossas vidas diárias? Pause este áudio aqui.</w:t>
      </w:r>
    </w:p>
    <w:p>
      <w:pPr/>
      <w:r>
        <w:rPr>
          <w:lang w:val="pt_PT" w:bidi="pt_PT"/>
        </w:rPr>
      </w:r>
      <w:r>
        <w:rPr>
          <w:lang w:val="pt_PT" w:bidi="pt_PT"/>
        </w:rPr>
        <w:t>Os coríntios pensam que o que eles fazem com seus corpos não importa. Eles acreditam que Deus destruirá seus corpos de qualquer forma. Mas Paulo diz que isso não é verdade. Ele ensina que nossos corpos são importantes para Deus, que os ressuscitará dentre os mortos. Isso significa que o que fazemos com nossos corpos agora é importante.</w:t>
      </w:r>
    </w:p>
    <w:p>
      <w:pPr/>
      <w:r>
        <w:rPr>
          <w:lang w:val="pt_PT" w:bidi="pt_PT"/>
        </w:rPr>
      </w:r>
      <w:r>
        <w:rPr>
          <w:lang w:val="pt_PT" w:bidi="pt_PT"/>
        </w:rPr>
        <w:t>Parem aqui e discutam em grupo: descrevam como vocês ou alguém que vocês conhecem usa seu corpo físico para o Senhor Jesus. Descrevam como vocês podem usar de forma errada o corpo físico de vocês. Pause este áudio aqui.</w:t>
      </w:r>
    </w:p>
    <w:p>
      <w:pPr/>
      <w:r>
        <w:rPr>
          <w:lang w:val="pt_PT" w:bidi="pt_PT"/>
        </w:rPr>
      </w:r>
      <w:r>
        <w:rPr>
          <w:lang w:val="pt_PT" w:bidi="pt_PT"/>
        </w:rPr>
        <w:t>Paulo quer que os coríntios entendam que sua liberdade em Cristo não significa que eles podem fazer o que quiserem. Eles devem usar sua liberdade para honrar a Deus. Paulo ensina que nossos corpos estão conectados a Cristo, então não devemos unir nossos corpos a coisas que também não pertencem a Deus.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6.12–20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fala sobre liberdade. Paulo diz que os cristãos são livres para fazer muitas coisas, mas nem tudo é bom para eles. Paulo diz aos coríntios para não deixarem nada os controlar.</w:t>
      </w:r>
    </w:p>
    <w:p>
      <w:pPr/>
      <w:r>
        <w:rPr>
          <w:lang w:val="pt_PT" w:bidi="pt_PT"/>
        </w:rPr>
      </w:r>
      <w:r>
        <w:rPr>
          <w:b/>
          <w:lang w:val="pt_PT" w:bidi="pt_PT"/>
        </w:rPr>
        <w:t>Na segunda parte:</w:t>
      </w:r>
      <w:r>
        <w:rPr>
          <w:lang w:val="pt_PT" w:bidi="pt_PT"/>
        </w:rPr>
        <w:t xml:space="preserve"> Paulo explica que o corpo é importante para Deus. O corpo não é destinado para o pecado sexual. O corpo é destinado ao Senhor Jesus, e Deus ressuscitará nossos corpos dentre os mortos. Paulo explica que nossos corpos são partes do corpo de Cristo.</w:t>
      </w:r>
    </w:p>
    <w:p>
      <w:pPr/>
      <w:r>
        <w:rPr>
          <w:lang w:val="pt_PT" w:bidi="pt_PT"/>
        </w:rPr>
      </w:r>
      <w:r>
        <w:rPr>
          <w:b/>
          <w:lang w:val="pt_PT" w:bidi="pt_PT"/>
        </w:rPr>
        <w:t>Na terceira parte:</w:t>
      </w:r>
      <w:r>
        <w:rPr>
          <w:lang w:val="pt_PT" w:bidi="pt_PT"/>
        </w:rPr>
        <w:t xml:space="preserve"> Paulo diz aos coríntios para fugirem do pecado sexual. O pecado sexual fere nossos próprios corpos. Nossos corpos são templos onde o Espírito de Deus vive. Deus nos comprou por um preço. Devemos usar nossos corpos para honrar a Deus.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de Corinto</w:t>
      </w:r>
    </w:p>
    <w:p>
      <w:pPr>
        <w:pStyle w:val="ListBullet"/>
        <w:spacing w:line="240" w:lineRule="auto"/>
        <w:ind w:left="720"/>
      </w:pPr>
      <w:r>
        <w:rPr>
          <w:lang w:val="pt_PT" w:bidi="pt_PT"/>
        </w:rPr>
      </w:r>
      <w:r>
        <w:rPr>
          <w:lang w:val="pt_PT" w:bidi="pt_PT"/>
        </w:rPr>
        <w:t>Uma prostituta</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Senhor Jesus Cristo</w:t>
      </w:r>
    </w:p>
    <w:p>
      <w:pPr>
        <w:pStyle w:val="ListBullet"/>
        <w:spacing w:line="240" w:lineRule="auto"/>
        <w:ind w:left="720"/>
      </w:pPr>
      <w:r>
        <w:rPr>
          <w:lang w:val="pt_PT" w:bidi="pt_PT"/>
        </w:rPr>
      </w:r>
      <w:r>
        <w:rPr>
          <w:lang w:val="pt_PT" w:bidi="pt_PT"/>
        </w:rPr>
        <w:t>O Espírito Santo</w:t>
      </w:r>
    </w:p>
    <w:p>
      <w:pPr/>
      <w:r>
        <w:rPr>
          <w:lang w:val="pt_PT" w:bidi="pt_PT"/>
        </w:rPr>
      </w:r>
      <w:r>
        <w:rPr>
          <w:lang w:val="pt_PT" w:bidi="pt_PT"/>
        </w:rPr>
        <w:t>Alguns dos coríntios pensam que podem fazer qualquer coisa que quiserem. Eles pensam que o que fazem com seus corpos não importa. Os coríntios continuam dizendo: “Tudo é permitido para mim”. Eles dizem isso porque acreditam que têm o direito de fazer qualquer coisa. Paulo quer corrigir esse pensamento errado.</w:t>
      </w:r>
    </w:p>
    <w:p>
      <w:pPr/>
      <w:r>
        <w:rPr>
          <w:lang w:val="pt_PT" w:bidi="pt_PT"/>
        </w:rPr>
      </w:r>
      <w:r>
        <w:rPr>
          <w:lang w:val="pt_PT" w:bidi="pt_PT"/>
        </w:rPr>
        <w:t>Paulo explica que o que as pessoas fazem com seus corpos é muito importante para Deus. Quando os coríntios dizem pela primeira vez: “Tudo é permitido para mim”, Paulo responde dizendo: “mas nem tudo é benéfico”. A palavra que Paulo usa para “benéfico” significa trazer o bem a alguém. Isso mostra que os coríntios precisam pensar sobre se suas ações ajudam ou se ferem a si mesmos e aos outros. Quando os coríntios dizem: “Tudo é permitido para mim” pela segunda vez, Paulo responde dizendo: “mas não serei dominado por nada”.</w:t>
      </w:r>
    </w:p>
    <w:p>
      <w:pPr/>
      <w:r>
        <w:rPr>
          <w:lang w:val="pt_PT" w:bidi="pt_PT"/>
        </w:rPr>
      </w:r>
      <w:r>
        <w:rPr>
          <w:lang w:val="pt_PT" w:bidi="pt_PT"/>
        </w:rPr>
        <w:t>Paulo não rejeita totalmente o que os coríntios estão dizendo. Há liberdade em Cristo. Mas essa liberdade tem limites. Nem todas as ações são boas para a igreja ou para um indivíduo. Paulo concorda que os cristãos têm liberdade, mas ele ensina que os cristãos precisam de sabedoria para usar bem essa liberdade. Os cristãos devem pensar se suas ações trazem o bem a si mesmos e aos outros. Os cristãos também devem ter cuidado para que nada os controle. Paulo adverte que uma pessoa que tenta fazer tudo o que é permitido pode se tornar um escravo dessa maneira de viver.</w:t>
      </w:r>
    </w:p>
    <w:p>
      <w:pPr/>
      <w:r>
        <w:rPr>
          <w:lang w:val="pt_PT" w:bidi="pt_PT"/>
        </w:rPr>
      </w:r>
      <w:r>
        <w:rPr>
          <w:lang w:val="pt_PT" w:bidi="pt_PT"/>
        </w:rPr>
        <w:t>Parem aqui e discutam essa pergunta em grupo: contem uma história sobre uma vez em que alguém continuou acreditando fortemente que tinha o direito de fazer o que quisesse, mesmo quando os outros tentavam dizer a ele que deveria haver limites. Que palavras ou frases vocês usariam em seu idioma para descrever esse tipo de crença forte sobre ter liberdade completa para fazer qualquer coisa? Pause este áudio aqui.</w:t>
      </w:r>
    </w:p>
    <w:p>
      <w:pPr/>
      <w:r>
        <w:rPr>
          <w:lang w:val="pt_PT" w:bidi="pt_PT"/>
        </w:rPr>
      </w:r>
      <w:r>
        <w:rPr>
          <w:lang w:val="pt_PT" w:bidi="pt_PT"/>
        </w:rPr>
        <w:t>Paulo nos mostra dois conjuntos diferentes de coisas. Primeiro, Paulo fala sobre alimento e o estômago. O alimento vai para o estômago. O estômago absorve o alimento. Deus destruirá tanto o estômago quanto o alimento. Eles não existirão quando Deus nos trouxer de volta à vida.</w:t>
      </w:r>
    </w:p>
    <w:p>
      <w:pPr/>
      <w:r>
        <w:rPr>
          <w:lang w:val="pt_PT" w:bidi="pt_PT"/>
        </w:rPr>
      </w:r>
      <w:r>
        <w:rPr>
          <w:lang w:val="pt_PT" w:bidi="pt_PT"/>
        </w:rPr>
        <w:t>Em seguida, Paulo fala sobre nossos corpos e o Senhor Jesus. Deus fez nossos corpos físicos para servir ao Senhor. O Senhor provê para nossos corpos físicos. Isso é diferente do alimento e do estômago. Deus não destruirá nossos corpos ou o Senhor Jesus. Em vez disso, Deus ressuscitou o Senhor da morte. Deus também ressuscitará nossos corpos da morte.</w:t>
      </w:r>
    </w:p>
    <w:p>
      <w:pPr/>
      <w:r>
        <w:rPr>
          <w:lang w:val="pt_PT" w:bidi="pt_PT"/>
        </w:rPr>
      </w:r>
      <w:r>
        <w:rPr>
          <w:lang w:val="pt_PT" w:bidi="pt_PT"/>
        </w:rPr>
        <w:t>Paulo diz que nossos corpos estão unidos a Cristo. Paulo usa uma palavra para “unidos” que faz os coríntios pensarem em cola. Quando alguém cola duas coisas, essas coisas se tornam um objeto. As coisas coladas não podem se separar. Paulo quer que os coríntios entendam que essa união tem esse mesmo significado forte. Isso mostra o quão próxima é nossa conexão com Cristo.</w:t>
      </w:r>
    </w:p>
    <w:p>
      <w:pPr/>
      <w:r>
        <w:rPr>
          <w:lang w:val="pt_PT" w:bidi="pt_PT"/>
        </w:rPr>
      </w:r>
      <w:r>
        <w:rPr>
          <w:lang w:val="pt_PT" w:bidi="pt_PT"/>
        </w:rPr>
        <w:t>Parem aqui e discutam essa pergunta em grupo: que palavras as pessoas em sua cultura usam quando falam sobre coisas que se unem e não podem se separar? Compartilhem exemplos de seu idioma de como vocês descrevem duas coisas se tornando permanentemente uma. Pause este áudio aqui.</w:t>
      </w:r>
    </w:p>
    <w:p>
      <w:pPr/>
      <w:r>
        <w:rPr>
          <w:lang w:val="pt_PT" w:bidi="pt_PT"/>
        </w:rPr>
      </w:r>
      <w:r>
        <w:rPr>
          <w:lang w:val="pt_PT" w:bidi="pt_PT"/>
        </w:rPr>
        <w:t>Paulo acredita que, quando alguém faz sexo com uma prostituta, acontece mais do que apenas uma união física. Também há uma conexão espiritual. Isso vai contra a união espiritual que os crentes têm com Cristo. Paulo faz dois questionamentos fortes para deixar seu ponto claro. Na primeira questão, Paulo lembra os coríntios que seus corpos pertencem a Cristo. Paulo usa a palavra “membros”, o que significa que seus corpos são partes reais do próprio corpo de Cristo. Então Paulo pergunta se ele deve tomar essas partes do corpo de Cristo e uni-las a uma prostituta.</w:t>
      </w:r>
    </w:p>
    <w:p>
      <w:pPr/>
      <w:r>
        <w:rPr>
          <w:lang w:val="pt_PT" w:bidi="pt_PT"/>
        </w:rPr>
      </w:r>
      <w:r>
        <w:rPr>
          <w:lang w:val="pt_PT" w:bidi="pt_PT"/>
        </w:rPr>
        <w:t>Paulo responde a sua própria pergunta com o “não” mais forte possível no idioma original. A palavra que Paulo usa significa “Que isso nunca aconteça!” ou “Absolutamente não!”. Esse não é um “não” silencioso ou educado. Isso é como alguém gritando “Não!” tão alto quanto ele pode. Paulo quer que os coríntios entendam o quão completamente errada essa ideia é. Os coríntios deveriam ficar chocados só de alguém sequer sugerir unir partes do próprio corpo de Cristo a uma prostituta..</w:t>
      </w:r>
    </w:p>
    <w:p>
      <w:pPr/>
      <w:r>
        <w:rPr>
          <w:lang w:val="pt_PT" w:bidi="pt_PT"/>
        </w:rPr>
      </w:r>
      <w:r>
        <w:rPr>
          <w:lang w:val="pt_PT" w:bidi="pt_PT"/>
        </w:rPr>
        <w:t>Parem aqui e discutam essa pergunta em grupo: em seu idioma, que palavras vocês usam quando querem mostrar choque completo ou rejeição total de uma ideia? Como as pessoas em sua cultura expressam “Não!” da maneira mais forte possível quando elas ouvem algo que nunca deve acontecer? Pause este áudio aqui.</w:t>
      </w:r>
    </w:p>
    <w:p>
      <w:pPr/>
      <w:r>
        <w:rPr>
          <w:lang w:val="pt_PT" w:bidi="pt_PT"/>
        </w:rPr>
      </w:r>
      <w:r>
        <w:rPr>
          <w:lang w:val="pt_PT" w:bidi="pt_PT"/>
        </w:rPr>
        <w:t>Paulo lembra aos crentes de Corinto que alguém escreveu nas Escrituras que quando duas pessoas se unem, elas são um corpo. Agora Paulo diz que da mesma maneira, quando as pessoas seguem o Senhor Jesus, elas são um corpo espiritual com ele. É por isso que a próxima parte da carta de Paulo é tão importante! Paulo lembra aos crentes que as Escrituras ensinam isso dizendo: “Está escrito”. Essa era uma maneira pela qual Paulo disse às pessoas que o que ele estava prestes a dizer vinha diretamente das Escrituras judaicas.</w:t>
      </w:r>
    </w:p>
    <w:p>
      <w:pPr/>
      <w:r>
        <w:rPr>
          <w:lang w:val="pt_PT" w:bidi="pt_PT"/>
        </w:rPr>
      </w:r>
      <w:r>
        <w:rPr>
          <w:lang w:val="pt_PT" w:bidi="pt_PT"/>
        </w:rPr>
        <w:t>Parem aqui e discutam em grupo: como vocês deixarão claro que Paulo está prestes a citar as Escrituras quando ele diz: “Quando duas pessoas se unem, elas se tornam um corpo”? Pause este áudio aqui.</w:t>
      </w:r>
    </w:p>
    <w:p>
      <w:pPr/>
      <w:r>
        <w:rPr>
          <w:lang w:val="pt_PT" w:bidi="pt_PT"/>
        </w:rPr>
      </w:r>
      <w:r>
        <w:rPr>
          <w:lang w:val="pt_PT" w:bidi="pt_PT"/>
        </w:rPr>
        <w:t>Na terceira parte dessa seção da carta de Paulo, ele diz fortemente aos coríntios para fugirem do pecado sexual. Pecado sexual se refere a todos os tipos de atos sexuais errados. Paulo diz que o pecado sexual é diferente de outros pecados. Isso envolve unir o próprio corpo ao de outra pessoa de maneira errada. Isso pode causar danos à vida espiritual de uma pessoa.</w:t>
      </w:r>
    </w:p>
    <w:p>
      <w:pPr/>
      <w:r>
        <w:rPr>
          <w:lang w:val="pt_PT" w:bidi="pt_PT"/>
        </w:rPr>
      </w:r>
      <w:r>
        <w:rPr>
          <w:lang w:val="pt_PT" w:bidi="pt_PT"/>
        </w:rPr>
        <w:t>Paulo pergunta aos coríntios: “Vocês não sabem que seu corpo é um templo do Espírito Santo?” Ele os lembra que seus corpos físicos são como templos. Um templo é o lugar especial onde Deus vive. O Espírito Santo vive no corpo de cada crente. Essa verdade não é apenas toda a igreja como um grupo. O Espírito Santo vive no corpo de cada cristão individual.</w:t>
      </w:r>
    </w:p>
    <w:p>
      <w:pPr/>
      <w:r>
        <w:rPr>
          <w:lang w:val="pt_PT" w:bidi="pt_PT"/>
        </w:rPr>
      </w:r>
      <w:r>
        <w:rPr>
          <w:lang w:val="pt_PT" w:bidi="pt_PT"/>
        </w:rPr>
        <w:t>Paulo lembra aos coríntios que Deus os comprou. Paulo quer que os coríntios pensem na situação de comprar algo em um mercado. Quando vocês compram algo, essa coisa pertence a vocês, e vocês são responsáveis por isso. Os crentes pertencem a Deus. Os crentes servem a Deus. Deus é responsável pelo bem-estar deles. Por causa disso, os crentes devem usar seus corpos para honrar a Deus, ou para mostrar o quão grande Deus é.</w:t>
      </w:r>
    </w:p>
    <w:p>
      <w:pPr/>
      <w:r>
        <w:rPr>
          <w:lang w:val="pt_PT" w:bidi="pt_PT"/>
        </w:rPr>
      </w:r>
      <w:r>
        <w:rPr>
          <w:lang w:val="pt_PT" w:bidi="pt_PT"/>
        </w:rPr>
        <w:t>Essas ideias eram novas para os coríntios. Muitas pessoas gregas pensavam que o corpo não era importante. Elas acreditavam que apenas a parte interior de uma pessoa importava para a vida eterna. Mas Paulo ensina que o corpo importa muito para Deus. Nossos corpos pertencem a Deus porque Jesus morreu e ressuscitou. Nossos corpos são importantes porque o Espírito de Deus vive em nós.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6.12–20 na tradução mais fácil de entender.</w:t>
      </w:r>
    </w:p>
    <w:p>
      <w:pPr/>
      <w:r>
        <w:rPr>
          <w:lang w:val="pt_PT" w:bidi="pt_PT"/>
        </w:rPr>
      </w:r>
      <w:r>
        <w:rPr>
          <w:lang w:val="pt_PT" w:bidi="pt_PT"/>
        </w:rPr>
        <w:t>Normalmente, nessa etapa, o grupo encenará a passagem. Mas como essa passagem fala sobre imoralidade sexual, pode ser difícil fazer isso da mesma maneira que vocês fizeram antes. O propósito principal dessa atividade é sentir isso profundamente e falar sobre seus sentimentos sobre a passagem. Como vocês querem fazer isso para essa passagem, de uma maneira que honre Cristo e seja apropriada em sua cultura?</w:t>
      </w:r>
    </w:p>
    <w:p>
      <w:pPr/>
      <w:r>
        <w:rPr>
          <w:lang w:val="pt_PT" w:bidi="pt_PT"/>
        </w:rPr>
      </w:r>
      <w:r>
        <w:rPr>
          <w:lang w:val="pt_PT" w:bidi="pt_PT"/>
        </w:rPr>
        <w:t>Pausem esse áudio aqui para discutir como vocês querem ir em frente.</w:t>
      </w:r>
    </w:p>
    <w:p>
      <w:pPr/>
      <w:r>
        <w:rPr>
          <w:lang w:val="pt_PT" w:bidi="pt_PT"/>
        </w:rPr>
      </w:r>
      <w:r>
        <w:rPr>
          <w:lang w:val="pt_PT" w:bidi="pt_PT"/>
        </w:rPr>
        <w:t>Se vocês decidirem ir em frente com a encenação, aqui estão as informações que vocês precisam.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de Corinto</w:t>
      </w:r>
    </w:p>
    <w:p>
      <w:pPr>
        <w:pStyle w:val="ListBullet"/>
        <w:spacing w:line="240" w:lineRule="auto"/>
        <w:ind w:left="720"/>
      </w:pPr>
      <w:r>
        <w:rPr>
          <w:lang w:val="pt_PT" w:bidi="pt_PT"/>
        </w:rPr>
      </w:r>
      <w:r>
        <w:rPr>
          <w:lang w:val="pt_PT" w:bidi="pt_PT"/>
        </w:rPr>
        <w:t>Uma prostituta</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Senhor Jesus Cristo</w:t>
      </w:r>
    </w:p>
    <w:p>
      <w:pPr>
        <w:pStyle w:val="ListBullet"/>
        <w:spacing w:line="240" w:lineRule="auto"/>
        <w:ind w:left="720"/>
      </w:pPr>
      <w:r>
        <w:rPr>
          <w:lang w:val="pt_PT" w:bidi="pt_PT"/>
        </w:rPr>
      </w:r>
      <w:r>
        <w:rPr>
          <w:lang w:val="pt_PT" w:bidi="pt_PT"/>
        </w:rPr>
        <w:t>O Espírito Santo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“Tenho permissão para fazer qualquer coisa, mas nem tudo é bom para mim. Tenho permissão para fazer qualquer coisa, mas não deixarei nada me controlar. A comida é para o estômago, e o estômago é para a comida. Mas Deus destruirá tanto um quanto o outro. O corpo não é para uso errado. O corpo é para o Senhor, e o Senhor é para o corpo. Deus ressuscitou o Senhor da morte. Deus também nos ressuscitará por seu poder”.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a uma pessoa que interpreta um dos crentes ouvindo: “O que você está sentindo ou pensando?” A pessoa pode responder coisas como:</w:t>
      </w:r>
    </w:p>
    <w:p>
      <w:pPr>
        <w:pStyle w:val="ListBullet"/>
        <w:spacing w:line="240" w:lineRule="auto"/>
        <w:ind w:left="720"/>
      </w:pPr>
      <w:r>
        <w:rPr>
          <w:lang w:val="pt_PT" w:bidi="pt_PT"/>
        </w:rPr>
      </w:r>
      <w:r>
        <w:rPr>
          <w:lang w:val="pt_PT" w:bidi="pt_PT"/>
        </w:rPr>
        <w:t>Perguntem à pessoa que interpreta Deus: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“Vocês não sabem que seus corpos são partes de Cristo? Devo pegar as partes de Cristo e uni-las a alguém que não é bom? Não! Vocês não sabem que aquele que se une a alguém que não é bom se torna um corpo com essa pessoa? Pois é dito: 'Os dois se tornarão uma só carne'. Mas quem está unido ao Senhor é um espírito com ele”.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 Espírito Santo: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“Fujam do uso errado do corpo. Todo outro pecado que uma pessoa comete é fora do corpo. Mas a pessoa que usa o corpo de uma maneira errada peca contra seu próprio corpo. Vocês não sabem que seu corpo é um templo do Espírito Santo? O Espírito Santo está em vocês. Vocês receberam o Espírito Santo de Deus. Vocês não pertencem a si mesmos. Vocês foram comprados por um preço. Então honrem a Deus com seus corpos”.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6.12–20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fala sobre coisas que são </w:t>
      </w:r>
      <w:r>
        <w:rPr>
          <w:b/>
          <w:lang w:val="pt_PT" w:bidi="pt_PT"/>
        </w:rPr>
        <w:t>permissíveis</w:t>
      </w:r>
      <w:r>
        <w:rPr>
          <w:lang w:val="pt_PT" w:bidi="pt_PT"/>
        </w:rPr>
        <w:t>. Quando algo é permissível, é autorizado ou correto de fazer. Paulo diz que nem tudo o que Deus permite é bom para nós. Ele quer dizer que, mesmo que possamos fazer algo, isso pode não nos ajudar nem aos outros. Precisamos pensar se nossas ações são úteis, não apenas se elas são permitidas.</w:t>
      </w:r>
    </w:p>
    <w:p>
      <w:pPr/>
      <w:r>
        <w:rPr>
          <w:lang w:val="pt_PT" w:bidi="pt_PT"/>
        </w:rPr>
      </w:r>
      <w:r>
        <w:rPr>
          <w:lang w:val="pt_PT" w:bidi="pt_PT"/>
        </w:rPr>
        <w:t>Parem aqui e discutam em grupo qual palavra ou frase vocês usarão aqui. Como vocês expressarão a ideia de que algo pode ser permitido, mas não útil? Pause este áudio aqui.</w:t>
      </w:r>
    </w:p>
    <w:p>
      <w:pPr/>
      <w:r>
        <w:rPr>
          <w:lang w:val="pt_PT" w:bidi="pt_PT"/>
        </w:rPr>
      </w:r>
      <w:r>
        <w:rPr>
          <w:lang w:val="pt_PT" w:bidi="pt_PT"/>
        </w:rPr>
        <w:t xml:space="preserve">Paulo diz que não devemos ser </w:t>
      </w:r>
      <w:r>
        <w:rPr>
          <w:b/>
          <w:lang w:val="pt_PT" w:bidi="pt_PT"/>
        </w:rPr>
        <w:t>dominados</w:t>
      </w:r>
      <w:r>
        <w:rPr>
          <w:lang w:val="pt_PT" w:bidi="pt_PT"/>
        </w:rPr>
        <w:t xml:space="preserve"> por nada. Quando algo nos domina, isso nos controla. Perdemos nossa liberdade de escolher. Paulo quer dizer que não devemos deixar nada se tornar tão importante que governe nossa vida. Isso poderia ser comida, bebida ou qualquer hábito que nos controle. Devemos estar no controle de nossas escolhas, não deixar nossos desejos nos controlar.</w:t>
      </w:r>
    </w:p>
    <w:p>
      <w:pPr/>
      <w:r>
        <w:rPr>
          <w:lang w:val="pt_PT" w:bidi="pt_PT"/>
        </w:rPr>
      </w:r>
      <w:r>
        <w:rPr>
          <w:lang w:val="pt_PT" w:bidi="pt_PT"/>
        </w:rPr>
        <w:t>Parem aqui e discutam em grupo qual palavra ou frase vocês usarão aqui. Como vocês expressarão a ideia de não ser controlado por nossos desejos? Pause este áudio aqui.</w:t>
      </w:r>
    </w:p>
    <w:p>
      <w:pPr/>
      <w:r>
        <w:rPr>
          <w:lang w:val="pt_PT" w:bidi="pt_PT"/>
        </w:rPr>
      </w:r>
      <w:r>
        <w:rPr>
          <w:lang w:val="pt_PT" w:bidi="pt_PT"/>
        </w:rPr>
        <w:t xml:space="preserve">Paulo fala sobre o </w:t>
      </w:r>
      <w:r>
        <w:rPr>
          <w:b/>
          <w:lang w:val="pt_PT" w:bidi="pt_PT"/>
        </w:rPr>
        <w:t>corpo</w:t>
      </w:r>
      <w:r>
        <w:rPr>
          <w:lang w:val="pt_PT" w:bidi="pt_PT"/>
        </w:rPr>
        <w:t>. O corpo, ou carne, é a parte física de uma pessoa que podemos ver e tocar. Paulo diz que o corpo é importante para Deus. Ele ensina que o que fazemos com nosso corpo importa para Deus. O corpo não é apenas para essa vida, mas Deus o ressuscitará no futuro. Isso significa que devemos cuidar de nosso corpo e usá-lo de maneiras que honrem a Deus.</w:t>
      </w:r>
    </w:p>
    <w:p>
      <w:pPr/>
      <w:r>
        <w:rPr>
          <w:lang w:val="pt_PT" w:bidi="pt_PT"/>
        </w:rPr>
      </w:r>
      <w:r>
        <w:rPr>
          <w:lang w:val="pt_PT" w:bidi="pt_PT"/>
        </w:rPr>
        <w:t xml:space="preserve">Parem aqui e discutam em grupo qual palavra ou frase vocês usarão para </w:t>
      </w:r>
      <w:r>
        <w:rPr>
          <w:b/>
          <w:lang w:val="pt_PT" w:bidi="pt_PT"/>
        </w:rPr>
        <w:t>corpo</w:t>
      </w:r>
      <w:r>
        <w:rPr>
          <w:lang w:val="pt_PT" w:bidi="pt_PT"/>
        </w:rPr>
        <w:t>. Pause este áudio aqui.</w:t>
      </w:r>
    </w:p>
    <w:p>
      <w:pPr/>
      <w:r>
        <w:rPr>
          <w:lang w:val="pt_PT" w:bidi="pt_PT"/>
        </w:rPr>
      </w:r>
      <w:r>
        <w:rPr>
          <w:lang w:val="pt_PT" w:bidi="pt_PT"/>
        </w:rPr>
        <w:t xml:space="preserve">Paulo diz que o corpo de cada crente é uma parte do próprio </w:t>
      </w:r>
      <w:r>
        <w:rPr>
          <w:b/>
          <w:lang w:val="pt_PT" w:bidi="pt_PT"/>
        </w:rPr>
        <w:t>Cristo</w:t>
      </w:r>
      <w:r>
        <w:rPr>
          <w:lang w:val="pt_PT" w:bidi="pt_PT"/>
        </w:rPr>
        <w:t xml:space="preserve">. Usem a mesma palavra para Cristo que vocês usaram em passagens anteriores, e consultem </w:t>
      </w:r>
      <w:r>
        <w:rPr>
          <w:lang w:val="pt_PT" w:bidi="pt_PT"/>
        </w:rPr>
        <w:t>Cristo</w:t>
      </w:r>
      <w:r>
        <w:rPr>
          <w:lang w:val="pt_PT" w:bidi="pt_PT"/>
        </w:rPr>
        <w:t xml:space="preserve"> no Glossário Mestre para mais informações.</w:t>
      </w:r>
    </w:p>
    <w:p>
      <w:pPr/>
      <w:r>
        <w:rPr>
          <w:lang w:val="pt_PT" w:bidi="pt_PT"/>
        </w:rPr>
      </w:r>
      <w:r>
        <w:rPr>
          <w:lang w:val="pt_PT" w:bidi="pt_PT"/>
        </w:rPr>
        <w:t xml:space="preserve">Paulo diz que quem se une ou se junta ao </w:t>
      </w:r>
      <w:r>
        <w:rPr>
          <w:b/>
          <w:lang w:val="pt_PT" w:bidi="pt_PT"/>
        </w:rPr>
        <w:t>Senhor</w:t>
      </w:r>
      <w:r>
        <w:rPr>
          <w:lang w:val="pt_PT" w:bidi="pt_PT"/>
        </w:rPr>
        <w:t xml:space="preserve"> é um com ele em </w:t>
      </w:r>
      <w:r>
        <w:rPr>
          <w:b/>
          <w:lang w:val="pt_PT" w:bidi="pt_PT"/>
        </w:rPr>
        <w:t>espírito</w:t>
      </w:r>
      <w:r>
        <w:rPr>
          <w:lang w:val="pt_PT" w:bidi="pt_PT"/>
        </w:rPr>
        <w:t xml:space="preserve">. Em toda essa passagem, Senhor se refere a nosso Senhor ou mestre Jesus. Nosso espírito é a parte interna de uma pessoa, a parte que não podemos ver. Usem as mesmas palavras para Senhor e espírito que vocês usaram em passagens anteriores, e consultem o Glossário Mestre para mais informações sobre </w:t>
      </w:r>
      <w:r>
        <w:rPr>
          <w:lang w:val="pt_PT" w:bidi="pt_PT"/>
        </w:rPr>
        <w:t>Senhor</w:t>
      </w:r>
      <w:r>
        <w:rPr>
          <w:lang w:val="pt_PT" w:bidi="pt_PT"/>
        </w:rPr>
        <w:t xml:space="preserve"> e </w:t>
      </w:r>
      <w:r>
        <w:rPr>
          <w:lang w:val="pt_PT" w:bidi="pt_PT"/>
        </w:rPr>
        <w:t>espírito</w:t>
      </w:r>
      <w:r>
        <w:rPr>
          <w:lang w:val="pt_PT" w:bidi="pt_PT"/>
        </w:rPr>
        <w:t xml:space="preserve"> de uma pessoa.</w:t>
      </w:r>
    </w:p>
    <w:p>
      <w:pPr/>
      <w:r>
        <w:rPr>
          <w:lang w:val="pt_PT" w:bidi="pt_PT"/>
        </w:rPr>
      </w:r>
      <w:r>
        <w:rPr>
          <w:lang w:val="pt_PT" w:bidi="pt_PT"/>
        </w:rPr>
        <w:t xml:space="preserve">Paulo diz que os crentes não devem se juntar a uma </w:t>
      </w:r>
      <w:r>
        <w:rPr>
          <w:b/>
          <w:lang w:val="pt_PT" w:bidi="pt_PT"/>
        </w:rPr>
        <w:t>prostituta</w:t>
      </w:r>
      <w:r>
        <w:rPr>
          <w:lang w:val="pt_PT" w:bidi="pt_PT"/>
        </w:rPr>
        <w:t>. O termo prostituta, nesse caso, geralmente se referia a um homem ou mulher que vendia relações sexuais por dinheiro. Havia muitas prostitutas em Corinto.</w:t>
      </w:r>
    </w:p>
    <w:p>
      <w:pPr/>
      <w:r>
        <w:rPr>
          <w:lang w:val="pt_PT" w:bidi="pt_PT"/>
        </w:rPr>
      </w:r>
      <w:r>
        <w:rPr>
          <w:lang w:val="pt_PT" w:bidi="pt_PT"/>
        </w:rPr>
        <w:t xml:space="preserve">Parem aqui e discutam em grupo qual palavra ou frase vocês usarão para </w:t>
      </w:r>
      <w:r>
        <w:rPr>
          <w:b/>
          <w:lang w:val="pt_PT" w:bidi="pt_PT"/>
        </w:rPr>
        <w:t>prostituto(a)</w:t>
      </w:r>
      <w:r>
        <w:rPr>
          <w:lang w:val="pt_PT" w:bidi="pt_PT"/>
        </w:rPr>
        <w:t>. Pause este áudio aqui.</w:t>
      </w:r>
    </w:p>
    <w:p>
      <w:pPr/>
      <w:r>
        <w:rPr>
          <w:lang w:val="pt_PT" w:bidi="pt_PT"/>
        </w:rPr>
      </w:r>
      <w:r>
        <w:rPr>
          <w:lang w:val="pt_PT" w:bidi="pt_PT"/>
        </w:rPr>
        <w:t xml:space="preserve">Paulo adverte contra a </w:t>
      </w:r>
      <w:r>
        <w:rPr>
          <w:b/>
          <w:lang w:val="pt_PT" w:bidi="pt_PT"/>
        </w:rPr>
        <w:t>imoralidade</w:t>
      </w:r>
      <w:r>
        <w:rPr>
          <w:lang w:val="pt_PT" w:bidi="pt_PT"/>
        </w:rPr>
        <w:t xml:space="preserve"> sexual. Imoralidade sexual é qualquer atividade sexual que Deus não aprova. Isso inclui sexo fora do casamento. Paulo diz que a imoralidade sexual é um </w:t>
      </w:r>
      <w:r>
        <w:rPr>
          <w:b/>
          <w:lang w:val="pt_PT" w:bidi="pt_PT"/>
        </w:rPr>
        <w:t>pecado</w:t>
      </w:r>
      <w:r>
        <w:rPr>
          <w:lang w:val="pt_PT" w:bidi="pt_PT"/>
        </w:rPr>
        <w:t xml:space="preserve"> contra nosso próprio corpo. Ele quer dizer que esse tipo de pecado nos machuca de uma maneira especial. Isso afeta todo o nosso eu, não apenas o nosso corpo. Paulo nos diz para fugir da imoralidade sexual. Para mais informações sobre imoralidade sexual e pecado, consulte </w:t>
      </w:r>
      <w:r>
        <w:rPr>
          <w:lang w:val="pt_PT" w:bidi="pt_PT"/>
        </w:rPr>
        <w:t>imoralidade</w:t>
      </w:r>
      <w:r>
        <w:rPr>
          <w:lang w:val="pt_PT" w:bidi="pt_PT"/>
        </w:rPr>
        <w:t xml:space="preserve"> e </w:t>
      </w:r>
      <w:r>
        <w:rPr>
          <w:lang w:val="pt_PT" w:bidi="pt_PT"/>
        </w:rPr>
        <w:t>pecado</w:t>
      </w:r>
      <w:r>
        <w:rPr>
          <w:lang w:val="pt_PT" w:bidi="pt_PT"/>
        </w:rPr>
        <w:t xml:space="preserve"> no Glossário Mestre. Usem a mesma palavra ou frase para imoralidade sexual que vocês usaram em passagens anteriores.</w:t>
      </w:r>
    </w:p>
    <w:p>
      <w:pPr/>
      <w:r>
        <w:rPr>
          <w:lang w:val="pt_PT" w:bidi="pt_PT"/>
        </w:rPr>
      </w:r>
      <w:r>
        <w:rPr>
          <w:lang w:val="pt_PT" w:bidi="pt_PT"/>
        </w:rPr>
        <w:t>Parem aqui e discutam em grupo qual palavra ou frase vocês usarão aqui. Como vocês expressarão a ideia de que a imoralidade sexual é um pecado contra o próprio corpo? Pause este áudio aqui.</w:t>
      </w:r>
    </w:p>
    <w:p>
      <w:pPr/>
      <w:r>
        <w:rPr>
          <w:lang w:val="pt_PT" w:bidi="pt_PT"/>
        </w:rPr>
      </w:r>
      <w:r>
        <w:rPr>
          <w:lang w:val="pt_PT" w:bidi="pt_PT"/>
        </w:rPr>
        <w:t xml:space="preserve">Paulo diz que nosso corpo é um </w:t>
      </w:r>
      <w:r>
        <w:rPr>
          <w:b/>
          <w:lang w:val="pt_PT" w:bidi="pt_PT"/>
        </w:rPr>
        <w:t>templo</w:t>
      </w:r>
      <w:r>
        <w:rPr>
          <w:lang w:val="pt_PT" w:bidi="pt_PT"/>
        </w:rPr>
        <w:t xml:space="preserve"> do </w:t>
      </w:r>
      <w:r>
        <w:rPr>
          <w:b/>
          <w:lang w:val="pt_PT" w:bidi="pt_PT"/>
        </w:rPr>
        <w:t>Espírito Santo</w:t>
      </w:r>
      <w:r>
        <w:rPr>
          <w:lang w:val="pt_PT" w:bidi="pt_PT"/>
        </w:rPr>
        <w:t xml:space="preserve">. Um templo é um edifício especial para adorar. No passado, a presença de Deus estava no templo. Agora, Paulo quer dizer que o Espírito Santo de Deus vive em nosso corpo. Isso torna nosso corpo muito especial e importante. Devemos tratar nosso corpo com respeito porque o Espírito de Deus vive em nós. Para mais informações sobre </w:t>
      </w:r>
      <w:r>
        <w:rPr>
          <w:lang w:val="pt_PT" w:bidi="pt_PT"/>
        </w:rPr>
        <w:t>templo</w:t>
      </w:r>
      <w:r>
        <w:rPr>
          <w:lang w:val="pt_PT" w:bidi="pt_PT"/>
        </w:rPr>
        <w:t xml:space="preserve"> e </w:t>
      </w:r>
      <w:r>
        <w:rPr>
          <w:lang w:val="pt_PT" w:bidi="pt_PT"/>
        </w:rPr>
        <w:t>Espírito Santo</w:t>
      </w:r>
      <w:r>
        <w:rPr>
          <w:lang w:val="pt_PT" w:bidi="pt_PT"/>
        </w:rPr>
        <w:t>, consulte o Glossário Mestre. Usem as mesmas palavras ou frases para templo e Espírito Santo que vocês usaram em passagens anteriores.</w:t>
      </w:r>
    </w:p>
    <w:p>
      <w:pPr/>
      <w:r>
        <w:rPr>
          <w:lang w:val="pt_PT" w:bidi="pt_PT"/>
        </w:rPr>
      </w:r>
      <w:r>
        <w:rPr>
          <w:lang w:val="pt_PT" w:bidi="pt_PT"/>
        </w:rPr>
        <w:t>Parem aqui e discutam em grupo como vocês expressarão a ideia de que nossos corpos são como templos onde o Espírito Santo vive. Pause este áudio aqui.</w:t>
      </w:r>
    </w:p>
    <w:p>
      <w:pPr/>
      <w:r>
        <w:rPr>
          <w:lang w:val="pt_PT" w:bidi="pt_PT"/>
        </w:rPr>
      </w:r>
      <w:r>
        <w:rPr>
          <w:lang w:val="pt_PT" w:bidi="pt_PT"/>
        </w:rPr>
        <w:t xml:space="preserve">Paulo diz que devemos </w:t>
      </w:r>
      <w:r>
        <w:rPr>
          <w:b/>
          <w:lang w:val="pt_PT" w:bidi="pt_PT"/>
        </w:rPr>
        <w:t>glorificar</w:t>
      </w:r>
      <w:r>
        <w:rPr>
          <w:lang w:val="pt_PT" w:bidi="pt_PT"/>
        </w:rPr>
        <w:t xml:space="preserve"> a Deus com nosso corpo. Glorificar significa louvar e honrar. Glorificamos a Deus quando usamos nosso corpo de maneiras que agradam a Deus. Isso significa que devemos fazer escolhas que mostrem respeito por nosso corpo e por Deus. Podemos glorificar a Deus cuidando de nossa saúde, usando nosso corpo para ajudar os outros e evitando coisas que desonrem a Deus. Para mais informações sobre </w:t>
      </w:r>
      <w:r>
        <w:rPr>
          <w:lang w:val="pt_PT" w:bidi="pt_PT"/>
        </w:rPr>
        <w:t>glorificar</w:t>
      </w:r>
      <w:r>
        <w:rPr>
          <w:lang w:val="pt_PT" w:bidi="pt_PT"/>
        </w:rPr>
        <w:t>, consulte o Glossário Mestre.</w:t>
      </w:r>
    </w:p>
    <w:p>
      <w:pPr/>
      <w:r>
        <w:rPr>
          <w:lang w:val="pt_PT" w:bidi="pt_PT"/>
        </w:rPr>
      </w:r>
      <w:r>
        <w:rPr>
          <w:lang w:val="pt_PT" w:bidi="pt_PT"/>
        </w:rPr>
        <w:t xml:space="preserve">Parem aqui e discutam em grupo qual palavra ou frase vocês usarão para </w:t>
      </w:r>
      <w:r>
        <w:rPr>
          <w:b/>
          <w:lang w:val="pt_PT" w:bidi="pt_PT"/>
        </w:rPr>
        <w:t>glorificar</w:t>
      </w:r>
      <w:r>
        <w:rPr>
          <w:lang w:val="pt_PT" w:bidi="pt_PT"/>
        </w:rPr>
        <w:t>. Como vocês expressarão a ideia de honrar a Deus com nossos corpos?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7:1–9</w:t>
      </w:r>
      <w:r>
        <w:rPr>
          <w:lang w:val="pt_PT" w:bidi="pt_PT"/>
        </w:rPr>
      </w:r>
    </w:p>
    <w:p>
      <w:pPr>
        <w:pStyle w:val="Heading3"/>
      </w:pPr>
      <w:r>
        <w:rPr>
          <w:lang w:val="pt_PT" w:bidi="pt_PT"/>
        </w:rPr>
        <w:t>Ouvir e Sentir</w:t>
      </w:r>
    </w:p>
    <w:p>
      <w:pPr/>
      <w:r>
        <w:rPr>
          <w:lang w:val="pt_PT" w:bidi="pt_PT"/>
        </w:rPr>
      </w:r>
      <w:r>
        <w:rPr>
          <w:lang w:val="pt_PT" w:bidi="pt_PT"/>
        </w:rPr>
        <w:t>Nessa etapa, ouçam 1 Coríntios 7.1–9 e guardem em seus corações.</w:t>
      </w:r>
    </w:p>
    <w:p>
      <w:pPr/>
      <w:r>
        <w:rPr>
          <w:lang w:val="pt_PT" w:bidi="pt_PT"/>
        </w:rPr>
      </w:r>
      <w:r>
        <w:rPr>
          <w:lang w:val="pt_PT" w:bidi="pt_PT"/>
        </w:rPr>
        <w:t>Antes de vocês terem quaisquer discussões em grupo para essa passagem, parem e decidam em grupo como vocês preferem falar sobre isso. Essa passagem fala sobre o relacionamento físico entre maridos e esposas, pecado sexual e tentação. Em sua cultura, qual é a melhor maneira de falar sobre essas coisas? Seria bom dividir em grupos de homens e mulheres para essa conversa? Você quer trabalhar de uma maneira diferente do que fez em outras seções? Pause este áudio aqui.</w:t>
      </w:r>
    </w:p>
    <w:p>
      <w:pPr/>
      <w:r>
        <w:rPr>
          <w:lang w:val="pt_PT" w:bidi="pt_PT"/>
        </w:rPr>
      </w:r>
      <w:r>
        <w:rPr>
          <w:lang w:val="pt_PT" w:bidi="pt_PT"/>
        </w:rPr>
        <w:t>Ouçam uma versão em áudio de 1 Coríntios 7.1–9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a versão em áudio de todo o 1 Coríntios 7 na tradução mais fácil de entender.</w:t>
      </w:r>
    </w:p>
    <w:p>
      <w:pPr/>
      <w:r>
        <w:rPr>
          <w:lang w:val="pt_PT" w:bidi="pt_PT"/>
        </w:rPr>
      </w:r>
      <w:r>
        <w:rPr>
          <w:lang w:val="pt_PT" w:bidi="pt_PT"/>
        </w:rPr>
        <w:t>Essa passagem é a primeira de uma série de passagens estreitamente conectadas no capítulo 7. As pessoas na igreja em Corinto tinham muitas questões sobre casamento, separação, ficar solteiro e se casar novamente depois que o marido ou esposa havia morrido. Eles enviaram suas perguntas a Paulo em uma carta. Nas passagens a seguir, Paulo está respondendo a todas essas perguntas dos coríntios. Em todas essas passagens, Paulo conecta cada pergunta a um princípio: a vida com Deus é maior do que nosso status ou circunstâncias individuais ou as coisas e pessoas no mundo ao nosso redor. Não precisamos tentar mudar nossas circunstâncias. O próprio mundo em breve chegará a um fim. Mas a vida com Deus continuará para sempre. Deus nos ama como somos, e podemos servir a Deus onde estamos. É importante entender cada passagem como parte da seção maior.</w:t>
      </w:r>
    </w:p>
    <w:p>
      <w:pPr/>
      <w:r>
        <w:rPr>
          <w:lang w:val="pt_PT" w:bidi="pt_PT"/>
        </w:rPr>
      </w:r>
      <w:r>
        <w:rPr>
          <w:lang w:val="pt_PT" w:bidi="pt_PT"/>
        </w:rPr>
        <w:t>Agora parem e ouçam uma versão em áudio de apenas 1 Coríntios 7.1–9 na tradução mais fácil de entender. Pause este áudio aqui.</w:t>
      </w:r>
    </w:p>
    <w:p>
      <w:pPr/>
      <w:r>
        <w:rPr>
          <w:lang w:val="pt_PT" w:bidi="pt_PT"/>
        </w:rPr>
      </w:r>
      <w:r>
        <w:rPr>
          <w:lang w:val="pt_PT" w:bidi="pt_PT"/>
        </w:rPr>
        <w:t>No final da última parte de sua carta, Paulo diz aos crentes em Corinto que eles devem dar honra a Deus com seus corpos. Ele diz que eles estão conectados a Jesus no corpo e no espírito deles. Eles devem pensar em seus corpos como templos do Espírito Santo e que eles pertencem a Deus por causa do preço que Jesus pagou para salvá-los.</w:t>
      </w:r>
    </w:p>
    <w:p>
      <w:pPr/>
      <w:r>
        <w:rPr>
          <w:lang w:val="pt_PT" w:bidi="pt_PT"/>
        </w:rPr>
      </w:r>
      <w:r>
        <w:rPr>
          <w:lang w:val="pt_PT" w:bidi="pt_PT"/>
        </w:rPr>
        <w:t>Nessa parte de sua carta, Paulo está respondendo a mais algumas perguntas que as pessoas na igreja lhe haviam enviado em uma carta. Eles fizeram perguntas sobre os relacionamentos entre maridos e esposas, e também sobre as viúvas, ou as pessoas que não eram casadas. No capítulo 7, Paulo discute cada pergunta uma a uma. Nessas discussões, Paulo às vezes diz que ele está dando seu próprio conselho pessoal, e outras vezes ele diz que está dando instruções do Senhor.</w:t>
      </w:r>
    </w:p>
    <w:p>
      <w:pPr/>
      <w:r>
        <w:rPr>
          <w:lang w:val="pt_PT" w:bidi="pt_PT"/>
        </w:rPr>
      </w:r>
      <w:r>
        <w:rPr>
          <w:lang w:val="pt_PT" w:bidi="pt_PT"/>
        </w:rPr>
        <w:t>Nessa passagem, Paulo começa respondendo ao que alguém escreveu em sua carta para ele. Eles escreveram: “É bom que um homem não se case”, o que provavelmente significa não ter relações sexuais com sua esposa. Paulo responde a essa ideia dizendo que é bom que as pessoas se casem, uma vez que muitas pessoas cometem pecados sexuais. Ele explica que os maridos e esposas devem cuidar uns dos outros em seu relacionamento físico, e que eles não devem reter o amor físico ao seu parceiro. Ele enfatiza que, se vocês são casados, o corpo de vocês não pertence apenas a vocês, ele também pertence ao marido ou à esposa de vocês. Se vocês retêm o amor físico deles, vocês estão tomando o que pertence a eles.</w:t>
      </w:r>
    </w:p>
    <w:p>
      <w:pPr/>
      <w:r>
        <w:rPr>
          <w:lang w:val="pt_PT" w:bidi="pt_PT"/>
        </w:rPr>
      </w:r>
      <w:r>
        <w:rPr>
          <w:lang w:val="pt_PT" w:bidi="pt_PT"/>
        </w:rPr>
        <w:t>Parem aqui e discutam essa pergunta em grupo: pensem em como vocês falam sobre relações sexuais entre maridos e esposas. Como vocês falam sobre isso quando homens e mulheres estão juntos? Pause este áudio aqui.</w:t>
      </w:r>
    </w:p>
    <w:p>
      <w:pPr/>
      <w:r>
        <w:rPr>
          <w:lang w:val="pt_PT" w:bidi="pt_PT"/>
        </w:rPr>
      </w:r>
      <w:r>
        <w:rPr>
          <w:lang w:val="pt_PT" w:bidi="pt_PT"/>
        </w:rPr>
        <w:t>Paulo então descreve um momento em que um casal pode não ter o relacionamento sexual normal. Ele diz que seria bom conter as relações sexuais, desde que tanto marido quanto esposa concordem, para que eles possam se dedicar à oração por um período de tempo. Depois desse tempo curto, eles devem se unir novamente, para que Satanás não seja capaz de tentá-los a ceder a seus desejos sexuais com outra pessoa. Paulo acrescenta que essa ideia de interromper o relacionamento sexual por um tempo de oração separada não é um mandamento de Deus, é apenas uma sugestão.</w:t>
      </w:r>
    </w:p>
    <w:p>
      <w:pPr/>
      <w:r>
        <w:rPr>
          <w:lang w:val="pt_PT" w:bidi="pt_PT"/>
        </w:rPr>
      </w:r>
      <w:r>
        <w:rPr>
          <w:lang w:val="pt_PT" w:bidi="pt_PT"/>
        </w:rPr>
        <w:t>Parem aqui e discutam essa pergunta em grupo: em sua cultura, como as pessoas pensam sobre as necessidades e sentimentos do marido e da esposa em um casamento? Pause este áudio aqui.</w:t>
      </w:r>
    </w:p>
    <w:p>
      <w:pPr/>
      <w:r>
        <w:rPr>
          <w:lang w:val="pt_PT" w:bidi="pt_PT"/>
        </w:rPr>
      </w:r>
      <w:r>
        <w:rPr>
          <w:lang w:val="pt_PT" w:bidi="pt_PT"/>
        </w:rPr>
        <w:t>Paulo também diz que ele gostaria que todos pudessem ficar solteiros ou não casados como ele é, mas ele sabe que algumas pessoas ficariam melhor casadas, e isso também está bem. Deus deu a cada pessoa sua própria capacidade especial, ou dom. Deus deu a algumas pessoas a capacidade especial de serem solteiras, e ele deu a outras a capacidade especial de serem casadas. Ele enfatiza esse ponto repetindo que para as pessoas solteiras e para as viúvas, é melhor permanecerem solteiras. Mas se eles querem se casar porque têm desejos sexuais fortes, isso também é aceitável. É melhor se casar do que lutar contra uma tentação sexual forte.</w:t>
      </w:r>
    </w:p>
    <w:p>
      <w:pPr/>
      <w:r>
        <w:rPr>
          <w:lang w:val="pt_PT" w:bidi="pt_PT"/>
        </w:rPr>
      </w:r>
      <w:r>
        <w:rPr>
          <w:lang w:val="pt_PT" w:bidi="pt_PT"/>
        </w:rPr>
        <w:t>Parem aqui e discutam essa pergunta em grupo: em sua cultura, que tipo de conselho as pessoas solteiras ouvem sobre se casar? Se o marido ou a esposa de uma pessoa morre, que escolhas essa pessoa tem para o seu futuro?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7.1–9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está falando com aqueles que são casados. Paulo diz que é bom que as pessoas sejam casadas, e que os maridos e esposas devem ter relações sexuais regulares. Isso os ajudará a evitar a tentação. Ele também sugere um momento em que é aceitável pausar o relacionamento sexual deles.</w:t>
      </w:r>
    </w:p>
    <w:p>
      <w:pPr/>
      <w:r>
        <w:rPr>
          <w:lang w:val="pt_PT" w:bidi="pt_PT"/>
        </w:rPr>
      </w:r>
      <w:r>
        <w:rPr>
          <w:b/>
          <w:lang w:val="pt_PT" w:bidi="pt_PT"/>
        </w:rPr>
        <w:t>Na segunda parte:</w:t>
      </w:r>
      <w:r>
        <w:rPr>
          <w:lang w:val="pt_PT" w:bidi="pt_PT"/>
        </w:rPr>
        <w:t xml:space="preserve"> Paulo está falando com aqueles que são solteiros. Paulo diz que é bom que aqueles que são solteiros permaneçam solteiros. Ele também diz que, se eles estão lutando contra a tentação sexual, não há problema em se casarem.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Maridos e esposas</w:t>
      </w:r>
    </w:p>
    <w:p>
      <w:pPr>
        <w:pStyle w:val="ListBullet"/>
        <w:spacing w:line="240" w:lineRule="auto"/>
        <w:ind w:left="720"/>
      </w:pPr>
      <w:r>
        <w:rPr>
          <w:lang w:val="pt_PT" w:bidi="pt_PT"/>
        </w:rPr>
      </w:r>
      <w:r>
        <w:rPr>
          <w:lang w:val="pt_PT" w:bidi="pt_PT"/>
        </w:rPr>
        <w:t>Satanás</w:t>
      </w:r>
    </w:p>
    <w:p>
      <w:pPr>
        <w:pStyle w:val="ListBullet"/>
        <w:spacing w:line="240" w:lineRule="auto"/>
        <w:ind w:left="720"/>
      </w:pPr>
      <w:r>
        <w:rPr>
          <w:lang w:val="pt_PT" w:bidi="pt_PT"/>
        </w:rPr>
      </w:r>
      <w:r>
        <w:rPr>
          <w:lang w:val="pt_PT" w:bidi="pt_PT"/>
        </w:rPr>
        <w:t>Pessoas solteiras e viúvas</w:t>
      </w:r>
    </w:p>
    <w:p>
      <w:pPr/>
      <w:r>
        <w:rPr>
          <w:lang w:val="pt_PT" w:bidi="pt_PT"/>
        </w:rPr>
      </w:r>
      <w:r>
        <w:rPr>
          <w:lang w:val="pt_PT" w:bidi="pt_PT"/>
        </w:rPr>
        <w:t>As pessoas na igreja em Corinto haviam enviado a Paulo uma carta, fazendo a ele algumas perguntas sobre as pessoas casadas e as pessoas que não são casadas. Então no início dessa parte de sua carta, Paulo diz que ele está respondendo às perguntas deles.</w:t>
      </w:r>
    </w:p>
    <w:p>
      <w:pPr/>
      <w:r>
        <w:rPr>
          <w:lang w:val="pt_PT" w:bidi="pt_PT"/>
        </w:rPr>
      </w:r>
      <w:r>
        <w:rPr>
          <w:lang w:val="pt_PT" w:bidi="pt_PT"/>
        </w:rPr>
        <w:t>Parem aqui e discutam essa pergunta em grupo: imaginem que vocês receberam uma carta de alguém, e agora vocês estão respondendo às perguntas dessa pessoa nessa carta. Prestem atenção a como vocês começam a resposta, e usem uma maneira semelhante de responder aqui. Pause este áudio aqui.</w:t>
      </w:r>
    </w:p>
    <w:p>
      <w:pPr/>
      <w:r>
        <w:rPr>
          <w:lang w:val="pt_PT" w:bidi="pt_PT"/>
        </w:rPr>
      </w:r>
      <w:r>
        <w:rPr>
          <w:lang w:val="pt_PT" w:bidi="pt_PT"/>
        </w:rPr>
        <w:t>Nessa primeira parte, Paulo está falando com pessoas casadas. Paulo parece citar uma parte da carta deles, que diz: “É bom que um homem não se case”. Algumas traduções dizem: “É bom que um homem não tenha relações sexuais com uma mulher”. Paulo responde a essa ideia dizendo que é bom que as pessoas se casem, porque muitas pessoas estavam pecando sexualmente. Um marido deve ter relações sexuais com sua esposa, e a esposa com seu marido. Eles não devem reter o amor físico um ao outro. Paulo acrescenta que um marido e uma esposa podem se abster do amor físico por uma razão específica, para se dedicar à oração. Mas eles devem fazer isso apenas se tanto o marido quanto a esposa concordarem, e eles devem fazer isso apenas por um certo tempo. Depois disso, eles devem se unir novamente, para que Satanás não os tente a pecar sexualmente. Paulo acrescenta que essa ideia de que eles podem interromper suas relações sexuais regulares por oração, não é um mandamento de Deus, é apenas uma sugestão. No final da parte, Paulo diz que ele gostaria que todos fossem solteiros como ele. Ele também diz que Deus deu a cada pessoa uma capacidade especial, ou dom. Alguns têm a capacidade especial de serem solteiros, e outros têm a capacidade especial de serem casados. Ambas as maneiras de viver são aceitáveis.</w:t>
      </w:r>
    </w:p>
    <w:p>
      <w:pPr/>
      <w:r>
        <w:rPr>
          <w:lang w:val="pt_PT" w:bidi="pt_PT"/>
        </w:rPr>
      </w:r>
      <w:r>
        <w:rPr>
          <w:lang w:val="pt_PT" w:bidi="pt_PT"/>
        </w:rPr>
        <w:t>Parem aqui e discutam essa pergunta em grupo: como vocês deixarão claro em sua tradução que Paulo está dizendo que tanto maridos quanto esposas devem cuidar das necessidades um do outro igualmente? Pause este áudio aqui.</w:t>
      </w:r>
    </w:p>
    <w:p>
      <w:pPr/>
      <w:r>
        <w:rPr>
          <w:lang w:val="pt_PT" w:bidi="pt_PT"/>
        </w:rPr>
      </w:r>
      <w:r>
        <w:rPr>
          <w:lang w:val="pt_PT" w:bidi="pt_PT"/>
        </w:rPr>
        <w:t>Na segunda parte, Paulo está falando com aqueles que são solteiros. As palavras na próxima parte começam com uma alteração, mostrando que Paulo está mudando seu foco. Ele agora está falando com aqueles que não são casados. Alguns deles nunca foram casados, e alguns outros foram casados antes, mas o marido ou a esposa deles faleceu.</w:t>
      </w:r>
    </w:p>
    <w:p>
      <w:pPr/>
      <w:r>
        <w:rPr>
          <w:lang w:val="pt_PT" w:bidi="pt_PT"/>
        </w:rPr>
      </w:r>
      <w:r>
        <w:rPr>
          <w:lang w:val="pt_PT" w:bidi="pt_PT"/>
        </w:rPr>
        <w:t>Parem aqui e discutam essa pergunta em grupo: imaginem que vocês estão falando com um pequeno grupo de pessoas, e agora vocês querem mudar, e falar com outro pequeno grupo de pessoas. Em seu idioma, como vocês mostram essa mudança? Usem essa expressão aqui. Pause este áudio aqui.</w:t>
      </w:r>
    </w:p>
    <w:p>
      <w:pPr/>
      <w:r>
        <w:rPr>
          <w:lang w:val="pt_PT" w:bidi="pt_PT"/>
        </w:rPr>
      </w:r>
      <w:r>
        <w:rPr>
          <w:lang w:val="pt_PT" w:bidi="pt_PT"/>
        </w:rPr>
        <w:t>Paulo diz a essas pessoas que não são casadas, e a essas pessoas que são viúvas, que é melhor que elas permaneçam solteiras, assim como ele é. Mas se é difícil se controlar por causa da tentação sexual, eles devem se casar. Isso também é bom. Paulo diz que é melhor se casar do que queimar de paixão. Isso significa lutar contra uma tentação sexual forte.</w:t>
      </w:r>
    </w:p>
    <w:p>
      <w:pPr/>
      <w:r>
        <w:rPr>
          <w:lang w:val="pt_PT" w:bidi="pt_PT"/>
        </w:rPr>
      </w:r>
      <w:r>
        <w:rPr>
          <w:lang w:val="pt_PT" w:bidi="pt_PT"/>
        </w:rPr>
        <w:t>Normalmente, nesse momento o grupo criará um roteiro, desenhará ou usará objetos para visualizar a passagem e as ações nela. Como esse capítulo fala sobre o relacionamento físico entre maridos e esposas, pecado sexual e tentação, pode ser difícil fazer isso. O propósito principal dessa atividade é ajudar vocês a lembrar das partes e personagens dessa passagem. Como vocês querem fazer isso para essa passagem, de uma maneira que honre Cristo e seja apropriada em sua cultura?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7.1–9 na tradução mais fácil de entender.</w:t>
      </w:r>
    </w:p>
    <w:p>
      <w:pPr/>
      <w:r>
        <w:rPr>
          <w:lang w:val="pt_PT" w:bidi="pt_PT"/>
        </w:rPr>
      </w:r>
      <w:r>
        <w:rPr>
          <w:lang w:val="pt_PT" w:bidi="pt_PT"/>
        </w:rPr>
        <w:t>Normalmente, nessa etapa, o grupo encenará a passagem. Mas como esse capítulo fala sobre o relacionamento físico entre maridos e esposas, pecado sexual e tentação, pode ser difícil fazer isso. O propósito principal dessa atividade é sentir isso profundamente e falar sobre seus sentimentos sobre a passagem. Como vocês querem fazer isso para essa passagem, de uma maneira que honre Cristo e seja apropriada em sua cultura?</w:t>
      </w:r>
    </w:p>
    <w:p>
      <w:pPr/>
      <w:r>
        <w:rPr>
          <w:lang w:val="pt_PT" w:bidi="pt_PT"/>
        </w:rPr>
      </w:r>
      <w:r>
        <w:rPr>
          <w:lang w:val="pt_PT" w:bidi="pt_PT"/>
        </w:rPr>
        <w:t>Pausem esse áudio aqui para discutir como vocês querem ir em frente.</w:t>
      </w:r>
    </w:p>
    <w:p>
      <w:pPr/>
      <w:r>
        <w:rPr>
          <w:lang w:val="pt_PT" w:bidi="pt_PT"/>
        </w:rPr>
      </w:r>
      <w:r>
        <w:rPr>
          <w:lang w:val="pt_PT" w:bidi="pt_PT"/>
        </w:rPr>
        <w:t>Se vocês decidirem ir em frente com a encenação, aqui estão as informações que vocês precisam.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Maridos e esposas</w:t>
      </w:r>
    </w:p>
    <w:p>
      <w:pPr>
        <w:pStyle w:val="ListBullet"/>
        <w:spacing w:line="240" w:lineRule="auto"/>
        <w:ind w:left="720"/>
      </w:pPr>
      <w:r>
        <w:rPr>
          <w:lang w:val="pt_PT" w:bidi="pt_PT"/>
        </w:rPr>
      </w:r>
      <w:r>
        <w:rPr>
          <w:lang w:val="pt_PT" w:bidi="pt_PT"/>
        </w:rPr>
        <w:t>Satanás</w:t>
      </w:r>
    </w:p>
    <w:p>
      <w:pPr>
        <w:pStyle w:val="ListBullet"/>
        <w:spacing w:line="240" w:lineRule="auto"/>
        <w:ind w:left="720"/>
      </w:pPr>
      <w:r>
        <w:rPr>
          <w:lang w:val="pt_PT" w:bidi="pt_PT"/>
        </w:rPr>
      </w:r>
      <w:r>
        <w:rPr>
          <w:lang w:val="pt_PT" w:bidi="pt_PT"/>
        </w:rPr>
        <w:t>Pessoas solteiras e viúvas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fluxo e às ideias na passagem.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 seguir, está um exemplo da encenação e das possíveis respostas, se vocês escolherem fazer uma. É opcional.</w:t>
      </w:r>
    </w:p>
    <w:p>
      <w:pPr/>
      <w:r>
        <w:rPr>
          <w:lang w:val="pt_PT" w:bidi="pt_PT"/>
        </w:rPr>
      </w:r>
      <w:r>
        <w:rPr>
          <w:lang w:val="pt_PT" w:bidi="pt_PT"/>
        </w:rPr>
        <w:t>A pessoa que interpreta Paulo finge ler uma carta, e pensar nela. Então ele começa a escrever uma resposta. A primeira parte de sua resposta é aos maridos e às esposas. As pessoas que interpretam os maridos e as esposas poderiam encenar um casamento. Eles devem mostrar de alguma maneira apropriada que têm relações físicas regulares, e não devem reter o amor um ao outro.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esposa: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Agora, o casal discutirá, concordará em se separar e irá orar. Depois que o tempo de oração terminar, eles devem se unir novamente e mostrar de uma maneira apropriada que eles retomaram seu relacionamento físico regular. A pessoa que interpreta Satanás deve mostrar que ele não pode mais tentá-los.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marido: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Agora, a pessoa que interpreta Paulo deve mostrar que ele está mudando sua atenção para o outro grupo. Agora ele está falando com pessoas solteiras e viúvas. Ele mostra que é bom se elas permanecerem solteiras, assim como ele é. Mas se elas realmente querem se casar porque estão lutando contra a tentação sexual, isso é melhor para elas. Elas devem se casar.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solteiro que se casou: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pessoa que interpreta uma pessoa solteira poderia encenar o desejo de se casar e depois se casar com outra pessoa solteira.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solteiro que se casou: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pessoa que interpreta uma viúva poderia encenar estar contente e permanecer sozinha.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viúva que não se casou novamente: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7.1–9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aos coríntios que muitas pessoas em Corinto estão cometendo </w:t>
      </w:r>
      <w:r>
        <w:rPr>
          <w:b/>
          <w:lang w:val="pt_PT" w:bidi="pt_PT"/>
        </w:rPr>
        <w:t>imoralidade</w:t>
      </w:r>
      <w:r>
        <w:rPr>
          <w:lang w:val="pt_PT" w:bidi="pt_PT"/>
        </w:rPr>
        <w:t xml:space="preserve"> sexual. Imoralidade sexual pode significar muitas coisas. É um pecado sexual de qualquer tipo.</w:t>
      </w:r>
    </w:p>
    <w:p>
      <w:pPr/>
      <w:r>
        <w:rPr>
          <w:lang w:val="pt_PT" w:bidi="pt_PT"/>
        </w:rPr>
      </w:r>
      <w:r>
        <w:rPr>
          <w:lang w:val="pt_PT" w:bidi="pt_PT"/>
        </w:rPr>
        <w:t xml:space="preserve">Parem aqui e discutam em grupo qual palavra ou frase vocês usarão para </w:t>
      </w:r>
      <w:r>
        <w:rPr>
          <w:b/>
          <w:lang w:val="pt_PT" w:bidi="pt_PT"/>
        </w:rPr>
        <w:t>imoralidade</w:t>
      </w:r>
      <w:r>
        <w:rPr>
          <w:lang w:val="pt_PT" w:bidi="pt_PT"/>
        </w:rPr>
        <w:t xml:space="preserve">. Usem a mesma palavra ou frase que vocês usaram em 1 Coríntios 5.11. Para mais informações, consulte </w:t>
      </w:r>
      <w:r>
        <w:rPr>
          <w:lang w:val="pt_PT" w:bidi="pt_PT"/>
        </w:rPr>
        <w:t>imoralidade</w:t>
      </w:r>
      <w:r>
        <w:rPr>
          <w:lang w:val="pt_PT" w:bidi="pt_PT"/>
        </w:rPr>
        <w:t xml:space="preserve"> no Glossário Mestre. Pause este áudio aqui.</w:t>
      </w:r>
    </w:p>
    <w:p>
      <w:pPr/>
      <w:r>
        <w:rPr>
          <w:lang w:val="pt_PT" w:bidi="pt_PT"/>
        </w:rPr>
      </w:r>
      <w:r>
        <w:rPr>
          <w:lang w:val="pt_PT" w:bidi="pt_PT"/>
        </w:rPr>
        <w:t xml:space="preserve">Paulo está falando com as pessoas em Corinto sobre como um casamento cristão deve ser. Paulo usa a expressão </w:t>
      </w:r>
      <w:r>
        <w:rPr>
          <w:b/>
          <w:lang w:val="pt_PT" w:bidi="pt_PT"/>
        </w:rPr>
        <w:t>dever conjugal</w:t>
      </w:r>
      <w:r>
        <w:rPr>
          <w:lang w:val="pt_PT" w:bidi="pt_PT"/>
        </w:rPr>
        <w:t xml:space="preserve"> como uma maneira educada de falar sobre o relacionamento físico entre marido e esposa. Isso concentra-se nos direitos da outra pessoa.</w:t>
      </w:r>
    </w:p>
    <w:p>
      <w:pPr/>
      <w:r>
        <w:rPr>
          <w:lang w:val="pt_PT" w:bidi="pt_PT"/>
        </w:rPr>
      </w:r>
      <w:r>
        <w:rPr>
          <w:lang w:val="pt_PT" w:bidi="pt_PT"/>
        </w:rPr>
        <w:t xml:space="preserve">Parem aqui e discutam em grupo qual palavra ou frase vocês usarão para </w:t>
      </w:r>
      <w:r>
        <w:rPr>
          <w:b/>
          <w:lang w:val="pt_PT" w:bidi="pt_PT"/>
        </w:rPr>
        <w:t>dever conjugal</w:t>
      </w:r>
      <w:r>
        <w:rPr>
          <w:lang w:val="pt_PT" w:bidi="pt_PT"/>
        </w:rPr>
        <w:t>, ou o relacionamento físico entre marido e esposa. Pause este áudio aqui.</w:t>
      </w:r>
    </w:p>
    <w:p>
      <w:pPr/>
      <w:r>
        <w:rPr>
          <w:lang w:val="pt_PT" w:bidi="pt_PT"/>
        </w:rPr>
      </w:r>
      <w:r>
        <w:rPr>
          <w:lang w:val="pt_PT" w:bidi="pt_PT"/>
        </w:rPr>
        <w:t xml:space="preserve">Paulo diz que cada pessoa deve </w:t>
      </w:r>
      <w:r>
        <w:rPr>
          <w:b/>
          <w:lang w:val="pt_PT" w:bidi="pt_PT"/>
        </w:rPr>
        <w:t>cumprir</w:t>
      </w:r>
      <w:r>
        <w:rPr>
          <w:lang w:val="pt_PT" w:bidi="pt_PT"/>
        </w:rPr>
        <w:t xml:space="preserve"> seu dever conjugal para com seu marido ou esposa. Quando alguém cumpre algo, ele devolve a alguém algo que lhe pertence. É apropriado dá-lo à outra pessoa, e ela tem o direito de esperá-lo.</w:t>
      </w:r>
    </w:p>
    <w:p>
      <w:pPr/>
      <w:r>
        <w:rPr>
          <w:lang w:val="pt_PT" w:bidi="pt_PT"/>
        </w:rPr>
      </w:r>
      <w:r>
        <w:rPr>
          <w:lang w:val="pt_PT" w:bidi="pt_PT"/>
        </w:rPr>
        <w:t xml:space="preserve">Parem aqui e discutam em grupo qual palavra ou frase vocês usarão para </w:t>
      </w:r>
      <w:r>
        <w:rPr>
          <w:b/>
          <w:lang w:val="pt_PT" w:bidi="pt_PT"/>
        </w:rPr>
        <w:t>cumprir</w:t>
      </w:r>
      <w:r>
        <w:rPr>
          <w:lang w:val="pt_PT" w:bidi="pt_PT"/>
        </w:rPr>
        <w:t>. Pause este áudio aqui.</w:t>
      </w:r>
    </w:p>
    <w:p>
      <w:pPr/>
      <w:r>
        <w:rPr>
          <w:lang w:val="pt_PT" w:bidi="pt_PT"/>
        </w:rPr>
      </w:r>
      <w:r>
        <w:rPr>
          <w:lang w:val="pt_PT" w:bidi="pt_PT"/>
        </w:rPr>
        <w:t xml:space="preserve">Paulo diz que o marido não tem </w:t>
      </w:r>
      <w:r>
        <w:rPr>
          <w:b/>
          <w:lang w:val="pt_PT" w:bidi="pt_PT"/>
        </w:rPr>
        <w:t>autoridade</w:t>
      </w:r>
      <w:r>
        <w:rPr>
          <w:lang w:val="pt_PT" w:bidi="pt_PT"/>
        </w:rPr>
        <w:t xml:space="preserve"> sobre seu próprio corpo, mas sua esposa tem. Alguém que tem autoridade tem o direito e o poder de tomar decisões e julgamentos. Nessa passagem, Paulo orienta o marido e a esposa a abrirem mão dessa autoridade para tomar decisões e a entregá-la à outra pessoa.</w:t>
      </w:r>
    </w:p>
    <w:p>
      <w:pPr/>
      <w:r>
        <w:rPr>
          <w:lang w:val="pt_PT" w:bidi="pt_PT"/>
        </w:rPr>
      </w:r>
      <w:r>
        <w:rPr>
          <w:lang w:val="pt_PT" w:bidi="pt_PT"/>
        </w:rPr>
        <w:t xml:space="preserve">Parem aqui e discutam em grupo qual palavra ou frase vocês usarão para </w:t>
      </w:r>
      <w:r>
        <w:rPr>
          <w:b/>
          <w:lang w:val="pt_PT" w:bidi="pt_PT"/>
        </w:rPr>
        <w:t>autoridade</w:t>
      </w:r>
      <w:r>
        <w:rPr>
          <w:lang w:val="pt_PT" w:bidi="pt_PT"/>
        </w:rPr>
        <w:t xml:space="preserve">. Para mais informações, consulte </w:t>
      </w:r>
      <w:r>
        <w:rPr>
          <w:lang w:val="pt_PT" w:bidi="pt_PT"/>
        </w:rPr>
        <w:t>autoridade</w:t>
      </w:r>
      <w:r>
        <w:rPr>
          <w:lang w:val="pt_PT" w:bidi="pt_PT"/>
        </w:rPr>
        <w:t xml:space="preserve"> no Glossário Mestre. Pause este áudio aqui.</w:t>
      </w:r>
    </w:p>
    <w:p>
      <w:pPr/>
      <w:r>
        <w:rPr>
          <w:lang w:val="pt_PT" w:bidi="pt_PT"/>
        </w:rPr>
      </w:r>
      <w:r>
        <w:rPr>
          <w:lang w:val="pt_PT" w:bidi="pt_PT"/>
        </w:rPr>
        <w:t xml:space="preserve">Paulo diz que os maridos e esposas não devem </w:t>
      </w:r>
      <w:r>
        <w:rPr>
          <w:b/>
          <w:lang w:val="pt_PT" w:bidi="pt_PT"/>
        </w:rPr>
        <w:t>privar</w:t>
      </w:r>
      <w:r>
        <w:rPr>
          <w:lang w:val="pt_PT" w:bidi="pt_PT"/>
        </w:rPr>
        <w:t xml:space="preserve"> um ao outro de relações físicas regulares. Privar é o oposto de cumprir. Isso significa reter de alguém algo que lhe pertence. Não é correto reter isso do parceiro, e ele tem o direito de esperar por isso.</w:t>
      </w:r>
    </w:p>
    <w:p>
      <w:pPr/>
      <w:r>
        <w:rPr>
          <w:lang w:val="pt_PT" w:bidi="pt_PT"/>
        </w:rPr>
      </w:r>
      <w:r>
        <w:rPr>
          <w:lang w:val="pt_PT" w:bidi="pt_PT"/>
        </w:rPr>
        <w:t xml:space="preserve">Parem aqui e discutam em grupo qual palavra ou frase vocês usarão para </w:t>
      </w:r>
      <w:r>
        <w:rPr>
          <w:b/>
          <w:lang w:val="pt_PT" w:bidi="pt_PT"/>
        </w:rPr>
        <w:t>privar</w:t>
      </w:r>
      <w:r>
        <w:rPr>
          <w:lang w:val="pt_PT" w:bidi="pt_PT"/>
        </w:rPr>
        <w:t>. Pause este áudio aqui.</w:t>
      </w:r>
    </w:p>
    <w:p>
      <w:pPr/>
      <w:r>
        <w:rPr>
          <w:lang w:val="pt_PT" w:bidi="pt_PT"/>
        </w:rPr>
      </w:r>
      <w:r>
        <w:rPr>
          <w:lang w:val="pt_PT" w:bidi="pt_PT"/>
        </w:rPr>
        <w:t xml:space="preserve">O nome </w:t>
      </w:r>
      <w:r>
        <w:rPr>
          <w:b/>
          <w:lang w:val="pt_PT" w:bidi="pt_PT"/>
        </w:rPr>
        <w:t>Satanás</w:t>
      </w:r>
      <w:r>
        <w:rPr>
          <w:lang w:val="pt_PT" w:bidi="pt_PT"/>
        </w:rPr>
        <w:t xml:space="preserve"> significa o adversário, inimigo ou acusador. É o nome para o diabo, o líder de todos os espíritos malignos. Usem o mesmo nome que vocês usaram antes para Satanás. Para mais informações, consulte por </w:t>
      </w:r>
      <w:r>
        <w:rPr>
          <w:lang w:val="pt_PT" w:bidi="pt_PT"/>
        </w:rPr>
        <w:t>Satanás</w:t>
      </w:r>
      <w:r>
        <w:rPr>
          <w:lang w:val="pt_PT" w:bidi="pt_PT"/>
        </w:rPr>
        <w:t xml:space="preserve"> no Glossário Mestre.</w:t>
      </w:r>
    </w:p>
    <w:p>
      <w:pPr/>
      <w:r>
        <w:rPr>
          <w:lang w:val="pt_PT" w:bidi="pt_PT"/>
        </w:rPr>
      </w:r>
      <w:r>
        <w:rPr>
          <w:lang w:val="pt_PT" w:bidi="pt_PT"/>
        </w:rPr>
        <w:t xml:space="preserve">Paulo diz que cada pessoa tem seu próprio </w:t>
      </w:r>
      <w:r>
        <w:rPr>
          <w:b/>
          <w:lang w:val="pt_PT" w:bidi="pt_PT"/>
        </w:rPr>
        <w:t>dom</w:t>
      </w:r>
      <w:r>
        <w:rPr>
          <w:lang w:val="pt_PT" w:bidi="pt_PT"/>
        </w:rPr>
        <w:t xml:space="preserve"> de Deus. Usem a mesma palavra para dom que vocês usaram na primeira parte da carta de Paulo aos coríntios. Para mais informações, consulte por </w:t>
      </w:r>
      <w:r>
        <w:rPr>
          <w:b/>
          <w:lang w:val="pt_PT" w:bidi="pt_PT"/>
        </w:rPr>
        <w:t>dom</w:t>
      </w:r>
      <w:r>
        <w:rPr>
          <w:lang w:val="pt_PT" w:bidi="pt_PT"/>
        </w:rPr>
        <w:t xml:space="preserve">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7:10–16</w:t>
      </w:r>
      <w:r>
        <w:rPr>
          <w:lang w:val="pt_PT" w:bidi="pt_PT"/>
        </w:rPr>
      </w:r>
    </w:p>
    <w:p>
      <w:pPr>
        <w:pStyle w:val="Heading3"/>
      </w:pPr>
      <w:r>
        <w:rPr>
          <w:lang w:val="pt_PT" w:bidi="pt_PT"/>
        </w:rPr>
        <w:t>Ouvir e Sentir</w:t>
      </w:r>
    </w:p>
    <w:p>
      <w:pPr/>
      <w:r>
        <w:rPr>
          <w:lang w:val="pt_PT" w:bidi="pt_PT"/>
        </w:rPr>
      </w:r>
      <w:r>
        <w:rPr>
          <w:lang w:val="pt_PT" w:bidi="pt_PT"/>
        </w:rPr>
        <w:t>Nesta etapa, ouçam 1 Coríntios 7.10–16 e guardem em seus corações.</w:t>
      </w:r>
    </w:p>
    <w:p>
      <w:pPr/>
      <w:r>
        <w:rPr>
          <w:lang w:val="pt_PT" w:bidi="pt_PT"/>
        </w:rPr>
      </w:r>
      <w:r>
        <w:rPr>
          <w:lang w:val="pt_PT" w:bidi="pt_PT"/>
        </w:rPr>
        <w:t>Ouçam uma versão em áudio de 1 Coríntios 7.10–16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7.10–16 na tradução mais fácil de entender.</w:t>
      </w:r>
    </w:p>
    <w:p>
      <w:pPr/>
      <w:r>
        <w:rPr>
          <w:lang w:val="pt_PT" w:bidi="pt_PT"/>
        </w:rPr>
      </w:r>
      <w:r>
        <w:rPr>
          <w:lang w:val="pt_PT" w:bidi="pt_PT"/>
        </w:rPr>
        <w:t>Na última passagem, Paulo estava falando com os coríntios sobre algumas perguntas que eles tinham sobre casamento. Ele disse aos maridos e às esposas que eles deveriam honrar um ao outro tendo relações sexuais regulares. Ele disse que estava tudo bem interromper suas relações sexuais regulares por um tempo de oração, e então eles deveriam voltar a se relacionar novamente. A razão para esse conselho era ajudar homens e mulheres a resistir à tentação do pecado sexual. Paulo também disse às pessoas solteiras que é bom que elas permaneçam solteiras. Mas se elas estivessem lutando contra a tentação sexual, seria melhor que elas se casassem.</w:t>
      </w:r>
    </w:p>
    <w:p>
      <w:pPr/>
      <w:r>
        <w:rPr>
          <w:lang w:val="pt_PT" w:bidi="pt_PT"/>
        </w:rPr>
      </w:r>
      <w:r>
        <w:rPr>
          <w:lang w:val="pt_PT" w:bidi="pt_PT"/>
        </w:rPr>
        <w:t>Agora, nessa passagem, Paulo continua a responder a algumas das perguntas do povo de Corinto. Ele fala com dois grupos de pessoas. Primeiro, Paulo fala com casais que ambos são crentes. Então, ele fala com casais onde uma pessoa é crente e a outra não é. O conselho de Paulo para eles é diferente, dependendo de sua situação. Paulo é muito claro sobre a fonte de suas instruções. Se as instruções são palavras de Jesus, ele diz isso às pessoas. Se ele está dando conselho com base em sua própria autoridade como apóstolo, ele diz isso às pessoas também.</w:t>
      </w:r>
    </w:p>
    <w:p>
      <w:pPr/>
      <w:r>
        <w:rPr>
          <w:lang w:val="pt_PT" w:bidi="pt_PT"/>
        </w:rPr>
      </w:r>
      <w:r>
        <w:rPr>
          <w:lang w:val="pt_PT" w:bidi="pt_PT"/>
        </w:rPr>
        <w:t>Na primeira parte, Paulo diz aos crentes casados que eles não devem se separar ou se divorciar. Ele diz que essas são as palavras de Jesus, não suas próprias palavras. Vocês se lembrarão de que os evangelhos de Mateus, Marcos e Lucas registram que Jesus disse a seus discípulos que qualquer um que se divorcie de seus maridos ou esposas está cometendo adultério, ou pecando. Paulo diz que, se uma mulher se separa de seu marido, ela deve permanecer solteira ou reconciliar-se com seu marido. Paulo diz que é a mesma regra para o marido.</w:t>
      </w:r>
    </w:p>
    <w:p>
      <w:pPr/>
      <w:r>
        <w:rPr>
          <w:lang w:val="pt_PT" w:bidi="pt_PT"/>
        </w:rPr>
      </w:r>
      <w:r>
        <w:rPr>
          <w:lang w:val="pt_PT" w:bidi="pt_PT"/>
        </w:rPr>
        <w:t>Parem aqui e discutam essa pergunta em grupo: em sua cultura, o que as pessoas pensam sobre divórcio ou separação? Pause este áudio aqui.</w:t>
      </w:r>
    </w:p>
    <w:p>
      <w:pPr/>
      <w:r>
        <w:rPr>
          <w:lang w:val="pt_PT" w:bidi="pt_PT"/>
        </w:rPr>
      </w:r>
      <w:r>
        <w:rPr>
          <w:lang w:val="pt_PT" w:bidi="pt_PT"/>
        </w:rPr>
        <w:t>Na próxima parte, Paulo está dando conselho com base em sua própria autoridade como apóstolo. Ele não está citando Jesus diretamente. Ele está falando sobre uma situação sobre a qual Jesus não falou especificamente durante seu ministério. Paulo está falando com os crentes que têm um marido ou esposa que não seja crente. Paulo diz que, se uma pessoa no casamento não é crente, mas quer permanecer casada, o crente não deve se divorciar dela. Paulo explica que o marido ou a esposa incrédulos se tornam santos por meio do seu cônjuge crente. Isso não significa que eles se tornam automaticamente cristãos. A palavra santo significa que algo ou alguém é separado para um propósito especial. Nessa passagem, Paulo diz que Deus separou o marido ou a esposa incrédulos para receberem um benefício se permanecerem casados com o marido ou esposa que é crente. Paulo diz que os filhos também recebem esse benefício da santidade se os pais permanecerem casados.</w:t>
      </w:r>
    </w:p>
    <w:p>
      <w:pPr/>
      <w:r>
        <w:rPr>
          <w:lang w:val="pt_PT" w:bidi="pt_PT"/>
        </w:rPr>
      </w:r>
      <w:r>
        <w:rPr>
          <w:lang w:val="pt_PT" w:bidi="pt_PT"/>
        </w:rPr>
        <w:t>Parem aqui e discutam essa pergunta em grupo: imaginem um casal que está feliz em seu casamento, e que se ama mutuamente. Um dia, a esposa ouviu sobre Jesus e acreditou. O marido ainda não acreditou em Jesus. Quais são algumas maneiras pelas quais o marido pode receber uma bênção ou benefício, agora que sua esposa conhece Jesus? Quais são algumas maneiras pelas quais seus filhos podem receber um benefício ou bênção? Pause este áudio aqui.</w:t>
      </w:r>
    </w:p>
    <w:p>
      <w:pPr/>
      <w:r>
        <w:rPr>
          <w:lang w:val="pt_PT" w:bidi="pt_PT"/>
        </w:rPr>
      </w:r>
      <w:r>
        <w:rPr>
          <w:lang w:val="pt_PT" w:bidi="pt_PT"/>
        </w:rPr>
        <w:t>Agora Paulo muda seu foco para uma situação diferente. Paulo ainda está falando com os crentes que têm um marido ou uma esposa que não é crente. Mas nesse caso, Paulo está falando sobre uma situação em que o marido ou a esposa incrédulos querem deixar o casamento. Paulo diz, nesse caso, o crente é livre para deixá-los partir. O crente não é como um escravo nesse tipo de casamento. Deus quer que as pessoas vivam uma vida pacífica, então forçá-las a permanecer se estiverem infelizes não é a escolha certa.</w:t>
      </w:r>
    </w:p>
    <w:p>
      <w:pPr/>
      <w:r>
        <w:rPr>
          <w:lang w:val="pt_PT" w:bidi="pt_PT"/>
        </w:rPr>
      </w:r>
      <w:r>
        <w:rPr>
          <w:lang w:val="pt_PT" w:bidi="pt_PT"/>
        </w:rPr>
        <w:t>Anteriormente, Paulo disse que o marido ou a esposa incrédulos se tornam santos por meio do seu cônjuge crente. Mas isso não significa que eles se tornam automaticamente cristãos. Sabemos que isso é verdade, porque agora Paulo diz que um crente não pode saber se Deus salvará seu marido ou sua esposa. Isso é parte da razão pela qual o crente é livre para deixá-los partir.</w:t>
      </w:r>
    </w:p>
    <w:p>
      <w:pPr/>
      <w:r>
        <w:rPr>
          <w:lang w:val="pt_PT" w:bidi="pt_PT"/>
        </w:rPr>
      </w:r>
      <w:r>
        <w:rPr>
          <w:lang w:val="pt_PT" w:bidi="pt_PT"/>
        </w:rPr>
        <w:t>Parem aqui e discutam essa pergunta em grupo: em sua cultura, o que uma esposa experimentará se seu marido a deixar? O que um marido experimentará se sua esposa o deixar?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7.10–16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está falando para casais, onde ambos são crentes. Paulo diz aos crentes casados que eles não devem se separar ou se divorciar. Ele diz que essas são as palavras de Jesus, não suas próprias palavras.</w:t>
      </w:r>
    </w:p>
    <w:p>
      <w:pPr/>
      <w:r>
        <w:rPr>
          <w:lang w:val="pt_PT" w:bidi="pt_PT"/>
        </w:rPr>
      </w:r>
      <w:r>
        <w:rPr>
          <w:b/>
          <w:lang w:val="pt_PT" w:bidi="pt_PT"/>
        </w:rPr>
        <w:t>Na segunda parte:</w:t>
      </w:r>
      <w:r>
        <w:rPr>
          <w:lang w:val="pt_PT" w:bidi="pt_PT"/>
        </w:rPr>
        <w:t xml:space="preserve"> Paulo está falando com crentes que são casados com incrédulos. Paulo diz que, se a pessoa no casamento que não é crente quer permanecer casada, o crente não deve se divorciar dela. É melhor para eles e seus filhos se eles permanecerem casados. Nessa parte, Paulo diz que essas são suas próprias palavras, não algo que Jesus disse.</w:t>
      </w:r>
    </w:p>
    <w:p>
      <w:pPr/>
      <w:r>
        <w:rPr>
          <w:lang w:val="pt_PT" w:bidi="pt_PT"/>
        </w:rPr>
      </w:r>
      <w:r>
        <w:rPr>
          <w:b/>
          <w:lang w:val="pt_PT" w:bidi="pt_PT"/>
        </w:rPr>
        <w:t>Na terceira parte:</w:t>
      </w:r>
      <w:r>
        <w:rPr>
          <w:lang w:val="pt_PT" w:bidi="pt_PT"/>
        </w:rPr>
        <w:t xml:space="preserve"> Paulo ainda está falando com crentes que são casados com incrédulos. Paulo fala sobre uma situação em que o marido ou a esposa incrédulos querem deixar o casamento. Paulo diz, nesse caso, o crente deve deixá-los partir.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Casal que ambos são crentes</w:t>
      </w:r>
    </w:p>
    <w:p>
      <w:pPr>
        <w:pStyle w:val="ListBullet"/>
        <w:spacing w:line="240" w:lineRule="auto"/>
        <w:ind w:left="720"/>
      </w:pPr>
      <w:r>
        <w:rPr>
          <w:lang w:val="pt_PT" w:bidi="pt_PT"/>
        </w:rPr>
      </w:r>
      <w:r>
        <w:rPr>
          <w:lang w:val="pt_PT" w:bidi="pt_PT"/>
        </w:rPr>
        <w:t>Casal com um crente e um não crente</w:t>
      </w:r>
    </w:p>
    <w:p>
      <w:pPr>
        <w:pStyle w:val="ListBullet"/>
        <w:spacing w:line="240" w:lineRule="auto"/>
        <w:ind w:left="720"/>
      </w:pPr>
      <w:r>
        <w:rPr>
          <w:lang w:val="pt_PT" w:bidi="pt_PT"/>
        </w:rPr>
      </w:r>
      <w:r>
        <w:rPr>
          <w:lang w:val="pt_PT" w:bidi="pt_PT"/>
        </w:rPr>
        <w:t>E filhos com um dos pais que é crente e o outro que não é crente</w:t>
      </w:r>
    </w:p>
    <w:p>
      <w:pPr/>
      <w:r>
        <w:rPr>
          <w:lang w:val="pt_PT" w:bidi="pt_PT"/>
        </w:rPr>
      </w:r>
      <w:r>
        <w:rPr>
          <w:lang w:val="pt_PT" w:bidi="pt_PT"/>
        </w:rPr>
        <w:t>Nessa passagem, Paulo fala sobre três tipos diferentes de situações de casamento, e é importante mostrar em sua tradução que cada um é diferente. Dependendo da situação, as instruções são muito diferentes. Vocês podem querer desenhar três grandes círculos para representar os três grupos. Expliquem que tipos diferentes de situações de casamento estão nesses círculos. A ideia geral é mostrar que, se alguém está em um círculo, ele tem certas instruções. Mas se eles estão no segundo círculo, eles têm instruções diferentes. E se eles estão no terceiro círculo, suas instruções são diferentes novamente. É importante destacar que as instruções para cada círculo devem permanecer conectadas à situação nesse círculo. Vocês não podem pegar as instruções de um círculo e tentar aplicá-las a um círculo diferente. Pois vocês não entenderiam corretamente essa parte da carta de Paulo.</w:t>
      </w:r>
    </w:p>
    <w:p>
      <w:pPr/>
      <w:r>
        <w:rPr>
          <w:lang w:val="pt_PT" w:bidi="pt_PT"/>
        </w:rPr>
      </w:r>
      <w:r>
        <w:rPr>
          <w:lang w:val="pt_PT" w:bidi="pt_PT"/>
        </w:rPr>
        <w:t>Na primeira parte, Paulo está falando com casais que ambos são crentes. Esses casais estão no primeiro círculo. Paulo lembra aos coríntios que Jesus deu um mandamento sobre casamento a essas pessoas. Jesus disse que eles não devem se separar ou se divorciar. Separação e divórcio são palavras diferentes, mas elas têm o mesmo resultado final. Quando uma esposa se separa, significa que ela vai embora. Quando um marido se divorcia, significa que ele manda a esposa embora. Então Jesus disse, mesmo que por alguma razão uma mulher se separe de seu marido, ela deve permanecer solteira ou reconciliar-se com seu marido. Paulo diz que é a mesma regra para o marido.</w:t>
      </w:r>
    </w:p>
    <w:p>
      <w:pPr/>
      <w:r>
        <w:rPr>
          <w:lang w:val="pt_PT" w:bidi="pt_PT"/>
        </w:rPr>
      </w:r>
      <w:r>
        <w:rPr>
          <w:lang w:val="pt_PT" w:bidi="pt_PT"/>
        </w:rPr>
        <w:t>Na segunda parte, Paulo está falando com crentes que têm um marido ou uma esposa que não é crente. Esses casais estão no segundo círculo. Agora Paulo está dando conselho com base em sua própria autoridade como apóstolo, não citando Jesus diretamente. Ele está falando sobre uma situação que Jesus não falou especificamente durante seu ministério na terra. Paulo diz que, se o marido ou a esposa incrédulos quiserem permanecer casados, eles devem continuar casados. Paulo diz que o marido incrédulo se torna santo por causa de sua esposa. Paulo diz que seus filhos também se tornam santos. Paulo acrescenta que, se o marido ou a esposa incrédulos não se tornassem santos, seus filhos seriam impuros, ou inaptos para o serviço a Deus. Mas como o marido ou a esposa incrédulos se tornaram santos, seus filhos também se tornam santos. Isso não significa que eles se tornam automaticamente cristãos. A palavra santo significa que alguém é separado para um propósito especial. Nessa passagem, Paulo diz que Deus separou o marido ou a esposa incrédulos para receberem um benefício se permanecerem casados com o marido ou esposa que é crente. Paulo diz que os filhos também recebem esse benefício da santidade se os pais permanecerem casados.</w:t>
      </w:r>
    </w:p>
    <w:p>
      <w:pPr/>
      <w:r>
        <w:rPr>
          <w:lang w:val="pt_PT" w:bidi="pt_PT"/>
        </w:rPr>
      </w:r>
      <w:r>
        <w:rPr>
          <w:lang w:val="pt_PT" w:bidi="pt_PT"/>
        </w:rPr>
        <w:t>Na terceira parte, Paulo continua a dar conselhos com base em sua própria autoridade como apóstolo. Ele não está citando Jesus diretamente. Paulo ainda está falando com os crentes que têm um marido ou uma esposa que não é crente. Mas nesse caso, Paulo está falando sobre uma situação em que o marido ou a esposa incrédulos querem deixar o casamento. Esse é o terceiro círculo. Paulo diz, nesse caso, o crente é livre para deixá-los partir. O crente não é como um escravo nesse tipo de casamento. Deus quer que as pessoas vivam uma vida pacífica, então forçar o incrédulo a permanecer se estiver infeliz não é a escolha certa. Paulo então faz uma declaração forte fazendo duas perguntas. Paulo pergunta: “Como você pode saber, esposa, se salvará seu marido? E como você pode saber, marido, se salvará sua esposa?” Paulo quer dizer que o crente não pode saber se salvará seu marido ou sua esposa. Paulo sabe que apenas Deus pode salvar as pessoas de seus pecados. Ninguém pode fazer isso por outra pessoa, e ninguém pode saber quando ou como Deus fará isso. Isso é parte da razão pela qual o crente é livre para deixá-los partir.</w:t>
      </w:r>
    </w:p>
    <w:p>
      <w:pPr/>
      <w:r>
        <w:rPr>
          <w:lang w:val="pt_PT" w:bidi="pt_PT"/>
        </w:rPr>
      </w:r>
      <w:r>
        <w:rPr>
          <w:lang w:val="pt_PT" w:bidi="pt_PT"/>
        </w:rPr>
        <w:t>Parem aqui e discutam essa pergunta em grupo: imaginem que há um grupo de crianças e jovens, e eles estão ajudando vocês a fazer algum trabalho. Vocês os dividem por idade em três grupos diferentes. Os mais velhos podem fazer um trabalho mais difícil, e os muito jovens podem fazer um trabalho mais fácil. Vocês dizem a eles: “Se vocês estão no grupo de 18 anos, então façam esse trabalho. Mas se vocês estão no grupo de 12 anos, então façam esse outro trabalho. Mas se vocês estão no grupo de 4 anos, então vocês podem fazer esse outro trabalho aqui”. Em seu idioma, como vocês mostram o contraste entre os diferentes grupos? Como vocês mostram que estão mudando do primeiro grupo para o segundo grupo? Pause este áudio aqui.</w:t>
      </w:r>
    </w:p>
    <w:p>
      <w:pPr/>
      <w:r>
        <w:rPr>
          <w:lang w:val="pt_PT" w:bidi="pt_PT"/>
        </w:rPr>
      </w:r>
      <w:r>
        <w:rPr>
          <w:lang w:val="pt_PT" w:bidi="pt_PT"/>
        </w:rPr>
        <w:t>Parem aqui e discutam essa pergunta em grupo: pensem na mesma história sobre os grupos de crianças. Em seu idioma, como vocês mostram uma conexão forte entre a idade deles e o trabalho que eles conseguiram? “Se vocês têm 12 anos, então façam esse trabalho”. Pause este áudio aqui.</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7.10–16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Casal que ambos são crentes</w:t>
      </w:r>
    </w:p>
    <w:p>
      <w:pPr>
        <w:pStyle w:val="ListBullet"/>
        <w:spacing w:line="240" w:lineRule="auto"/>
        <w:ind w:left="720"/>
      </w:pPr>
      <w:r>
        <w:rPr>
          <w:lang w:val="pt_PT" w:bidi="pt_PT"/>
        </w:rPr>
      </w:r>
      <w:r>
        <w:rPr>
          <w:lang w:val="pt_PT" w:bidi="pt_PT"/>
        </w:rPr>
        <w:t>Casal com um crente e um não crente</w:t>
      </w:r>
    </w:p>
    <w:p>
      <w:pPr>
        <w:pStyle w:val="ListBullet"/>
        <w:spacing w:line="240" w:lineRule="auto"/>
        <w:ind w:left="720"/>
      </w:pPr>
      <w:r>
        <w:rPr>
          <w:lang w:val="pt_PT" w:bidi="pt_PT"/>
        </w:rPr>
      </w:r>
      <w:r>
        <w:rPr>
          <w:lang w:val="pt_PT" w:bidi="pt_PT"/>
        </w:rPr>
        <w:t>E filhos com um dos pais que é crente e o outro que não é crente</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A encenação deve mostrar que há três tipos diferentes de situações de casamento, cada uma com instruções diferentes. Em sua encenação, vocês podem querer se mover para três partes diferentes da sala para representar as três situações. A grande ideia é mostrar que, se alguém está em uma parte da sala, ele tem certas instruções. Mas se eles estão na segunda parte da sala, eles têm instruções diferentes. E se eles estão na terceira parte da sala, suas instruções são diferentes novamente. É importante destacar que as instruções para cada círculo devem permanecer conectadas à situação naquele lugar. Vocês não podem pegar as instruções de um lugar e tentar aplicá-las em um lugar diferente. Isso daria um entendimento muito errado da passagem.</w:t>
      </w:r>
    </w:p>
    <w:p>
      <w:pPr/>
      <w:r>
        <w:rPr>
          <w:lang w:val="pt_PT" w:bidi="pt_PT"/>
        </w:rPr>
      </w:r>
      <w:r>
        <w:rPr>
          <w:lang w:val="pt_PT" w:bidi="pt_PT"/>
        </w:rPr>
        <w:t>No início da peça, Paulo está falando para casais que ambos são crentes. Esse grupo está na primeira parte da sala. Paulo lembra aos coríntios que Jesus deu um mandamento sobre casamento. A pessoa que interpreta Jesus deve falar primeiro, então a pessoa que interpreta Paulo pode falar com os crentes casados, dizendo a eles que Jesus disse que eles não deveriam se separar ou se divorciar. Mas se uma mulher se separa de seu marido, ela deve permanecer solteira ou reconciliar-se com seu marido. Paulo diz que é a mesma regra para o marido. As pessoas que interpretam os crentes casados poderiam agir como se estivessem brigando, mas então ouvem que Jesus disse que não devem se separar ou se divorciar, então elas se reconciliam.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marido: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 xml:space="preserve">Então, a pessoa que interpreta a esposa deve agir como se estivesse deixando seu marido por um curto tempo. Então ela se lembra que Paulo disse que ela deve permanecer solteira ou voltar a relacionar-se com seu marido, então ela decide voltar para seu marido e eles se reconciliam. A pessoa que interpreta o marido poderia repetir a mesma cena, só que desta vez ele é quem deixa sua esposa para trás, e depois volta. Ou, ele também pode permanecer separado dela, mas, nesse caso, deve agir de maneira a não se casar com outra pessoa.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ficou depois que seu marido ou sua esposa foi embora: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parte da peça, a pessoa que interpreta Paulo deve mudar para a segunda parte da sala. Paulo agora está falando para um grupo diferente, crentes que têm um marido ou uma esposa que não é crente. Há outra mudança. Agora Paulo diz que essas são suas próprias palavras, ele não está citando Jesus diretamente. A pessoa que interpreta Jesus poderia mostrar que ele não falou sobre essa situação específica durante seu ministério na terra. Nessa parte da sala, um homem que interpreta um marido incrédulo e uma mulher que interpreta sua esposa crente devem mostrar que eles estão felizes por permanecerem casados, mesmo que não concordem sobre a fé deles. Para eles, o conselho de Paulo é que eles devem permanecer casados.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marido descrente: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As pessoas que interpretam o casal devem encontrar uma maneira de mostrar uma bênção ou benefício da santidade que se transfere da mulher que interpreta a esposa crente para o homem que interpreta o marido incrédulo, e para aqueles que interpretam seus filhos. Nessa peça, tanto o marido quanto a esposa podem ser o crente ou o incrédulo. O conselho é o mesmo para ambos.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marido descrente: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parte da peça, a pessoa que interpreta Paulo deve mudar para a terceira parte da sala. Paulo ainda está falando com os crentes que têm um marido ou uma esposa que não é crente. E ele ainda está falando suas próprias palavras, não os mandamentos de Jesus. Mas com esse grupo, as circunstâncias são muito diferentes. Nessa parte da sala, um homem que interpreta um marido incrédulo e uma mulher que interpreta sua esposa crente devem mostrar que eles estão brigando, porque discordam sobre a fé deles. O marido pode mostrar que está muito irado por sua esposa ter decidido seguir Jesus, e que não quer mais viver com ela. A pessoa que interpreta Paulo deve mostrar que está tudo bem que o marido vá embora. A esposa deve mostrar que ela é livre e que agora pode viver em paz depois que seu marido partir. A pessoa que interpreta Paulo pode de alguma forma mostrar à esposa crente que ela é livre, porque é impossível saber se seu marido escolherá seguir Jesus ou não. Nessa peça, tanto o marido quanto a esposa podem ser o crente ou o incrédulo. O conselho é o mesmo para ambos.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crente que ficou para trás: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7.10–16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às pessoas em Corinto que algumas de suas palavras são diretamente do </w:t>
      </w:r>
      <w:r>
        <w:rPr>
          <w:b/>
          <w:lang w:val="pt_PT" w:bidi="pt_PT"/>
        </w:rPr>
        <w:t>Senhor</w:t>
      </w:r>
      <w:r>
        <w:rPr>
          <w:lang w:val="pt_PT" w:bidi="pt_PT"/>
        </w:rPr>
        <w:t xml:space="preserve">, e outras não são. Paulo estava falando sobre Jesus. Ele quis dizer que Jesus disse essas palavras ainda em vida. Quando Paulo chamava Jesus de Senhor, ele estava dizendo que Jesus tem autoridade sobre eles, assim como Deus tem. Use a mesma palavra para "Senhor" que você usou em passagens anteriores. </w:t>
      </w:r>
      <w:r>
        <w:rPr>
          <w:lang w:val="pt_PT" w:bidi="pt_PT"/>
        </w:rPr>
        <w:t>Senhor</w:t>
      </w:r>
      <w:r>
        <w:rPr>
          <w:lang w:val="pt_PT" w:bidi="pt_PT"/>
        </w:rPr>
        <w:t xml:space="preserve"> está no Glossário Mestre.</w:t>
      </w:r>
    </w:p>
    <w:p>
      <w:pPr/>
      <w:r>
        <w:rPr>
          <w:lang w:val="pt_PT" w:bidi="pt_PT"/>
        </w:rPr>
      </w:r>
      <w:r>
        <w:rPr>
          <w:lang w:val="pt_PT" w:bidi="pt_PT"/>
        </w:rPr>
        <w:t xml:space="preserve">Paulo diz aos crentes de coríntios que eles não devem se </w:t>
      </w:r>
      <w:r>
        <w:rPr>
          <w:b/>
          <w:lang w:val="pt_PT" w:bidi="pt_PT"/>
        </w:rPr>
        <w:t>separar</w:t>
      </w:r>
      <w:r>
        <w:rPr>
          <w:lang w:val="pt_PT" w:bidi="pt_PT"/>
        </w:rPr>
        <w:t xml:space="preserve"> ou se </w:t>
      </w:r>
      <w:r>
        <w:rPr>
          <w:b/>
          <w:lang w:val="pt_PT" w:bidi="pt_PT"/>
        </w:rPr>
        <w:t>divorciar</w:t>
      </w:r>
      <w:r>
        <w:rPr>
          <w:lang w:val="pt_PT" w:bidi="pt_PT"/>
        </w:rPr>
        <w:t>. Separação e divórcio são palavras diferentes, mas elas têm o mesmo resultado final. Na cultura de Paulo, quando uma esposa se separa, significa que ela vai embora. Quando um marido se divorcia, significa que ele manda a esposa embora. O divórcio acontece quando duas pessoas decidem não ser mais casadas, e elas terminam legalmente seu casamento.</w:t>
      </w:r>
    </w:p>
    <w:p>
      <w:pPr/>
      <w:r>
        <w:rPr>
          <w:lang w:val="pt_PT" w:bidi="pt_PT"/>
        </w:rPr>
      </w:r>
      <w:r>
        <w:rPr>
          <w:lang w:val="pt_PT" w:bidi="pt_PT"/>
        </w:rPr>
        <w:t xml:space="preserve">Parem aqui e discutam em grupo quais palavras ou frases vocês usarão para </w:t>
      </w:r>
      <w:r>
        <w:rPr>
          <w:b/>
          <w:lang w:val="pt_PT" w:bidi="pt_PT"/>
        </w:rPr>
        <w:t>separação</w:t>
      </w:r>
      <w:r>
        <w:rPr>
          <w:lang w:val="pt_PT" w:bidi="pt_PT"/>
        </w:rPr>
        <w:t xml:space="preserve"> e </w:t>
      </w:r>
      <w:r>
        <w:rPr>
          <w:b/>
          <w:lang w:val="pt_PT" w:bidi="pt_PT"/>
        </w:rPr>
        <w:t>divórcio</w:t>
      </w:r>
      <w:r>
        <w:rPr>
          <w:lang w:val="pt_PT" w:bidi="pt_PT"/>
        </w:rPr>
        <w:t xml:space="preserve">. Procurem a palavra </w:t>
      </w:r>
      <w:r>
        <w:rPr>
          <w:lang w:val="pt_PT" w:bidi="pt_PT"/>
        </w:rPr>
        <w:t>divórcio</w:t>
      </w:r>
      <w:r>
        <w:rPr>
          <w:lang w:val="pt_PT" w:bidi="pt_PT"/>
        </w:rPr>
        <w:t xml:space="preserve">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Paulo diz aos crentes de coríntios que eles não devem se separar ou se divorciar. Mas se eles se separam, eles devem tentar se </w:t>
      </w:r>
      <w:r>
        <w:rPr>
          <w:b/>
          <w:lang w:val="pt_PT" w:bidi="pt_PT"/>
        </w:rPr>
        <w:t>reconciliar</w:t>
      </w:r>
      <w:r>
        <w:rPr>
          <w:lang w:val="pt_PT" w:bidi="pt_PT"/>
        </w:rPr>
        <w:t>. Isso significa que eles devem corrigir as coisas novamente depois de seu desacordo ou problema.</w:t>
      </w:r>
    </w:p>
    <w:p>
      <w:pPr/>
      <w:r>
        <w:rPr>
          <w:lang w:val="pt_PT" w:bidi="pt_PT"/>
        </w:rPr>
      </w:r>
      <w:r>
        <w:rPr>
          <w:lang w:val="pt_PT" w:bidi="pt_PT"/>
        </w:rPr>
        <w:t xml:space="preserve">Parem aqui e discutam em grupo qual palavra ou frase vocês usarão para </w:t>
      </w:r>
      <w:r>
        <w:rPr>
          <w:b/>
          <w:lang w:val="pt_PT" w:bidi="pt_PT"/>
        </w:rPr>
        <w:t>reconciliar</w:t>
      </w:r>
      <w:r>
        <w:rPr>
          <w:lang w:val="pt_PT" w:bidi="pt_PT"/>
        </w:rPr>
        <w:t xml:space="preserve">. Procurem por </w:t>
      </w:r>
      <w:r>
        <w:rPr>
          <w:b/>
          <w:lang w:val="pt_PT" w:bidi="pt_PT"/>
        </w:rPr>
        <w:t>reconciliar</w:t>
      </w:r>
      <w:r>
        <w:rPr>
          <w:lang w:val="pt_PT" w:bidi="pt_PT"/>
        </w:rPr>
        <w:t xml:space="preserve"> no Glossário Mestre para mais informações. Pause este áudio aqui.</w:t>
      </w:r>
    </w:p>
    <w:p>
      <w:pPr/>
      <w:r>
        <w:rPr>
          <w:lang w:val="pt_PT" w:bidi="pt_PT"/>
        </w:rPr>
      </w:r>
      <w:r>
        <w:rPr>
          <w:lang w:val="pt_PT" w:bidi="pt_PT"/>
        </w:rPr>
        <w:t xml:space="preserve">Paulo fala sobre maridos e esposas incrédulos nessa passagem. Usem a mesma palavra para </w:t>
      </w:r>
      <w:r>
        <w:rPr>
          <w:b/>
          <w:lang w:val="pt_PT" w:bidi="pt_PT"/>
        </w:rPr>
        <w:t>incrédulo</w:t>
      </w:r>
      <w:r>
        <w:rPr>
          <w:lang w:val="pt_PT" w:bidi="pt_PT"/>
        </w:rPr>
        <w:t xml:space="preserve"> que vocês usaram em passagens anteriores. Para mais informações, procurem por </w:t>
      </w:r>
      <w:r>
        <w:rPr>
          <w:lang w:val="pt_PT" w:bidi="pt_PT"/>
        </w:rPr>
        <w:t>crente</w:t>
      </w:r>
      <w:r>
        <w:rPr>
          <w:lang w:val="pt_PT" w:bidi="pt_PT"/>
        </w:rPr>
        <w:t xml:space="preserve"> no Glossário Mestre.</w:t>
      </w:r>
    </w:p>
    <w:p>
      <w:pPr/>
      <w:r>
        <w:rPr>
          <w:lang w:val="pt_PT" w:bidi="pt_PT"/>
        </w:rPr>
      </w:r>
      <w:r>
        <w:rPr>
          <w:lang w:val="pt_PT" w:bidi="pt_PT"/>
        </w:rPr>
        <w:t xml:space="preserve">Paulo diz aos crentes de Corinto que têm um marido ou uma esposa incrédulos, que o marido ou a esposa incrédulos se tornam santos por meio de seu cônjuge crente. Quando uma pessoa é </w:t>
      </w:r>
      <w:r>
        <w:rPr>
          <w:b/>
          <w:lang w:val="pt_PT" w:bidi="pt_PT"/>
        </w:rPr>
        <w:t>santificada</w:t>
      </w:r>
      <w:r>
        <w:rPr>
          <w:lang w:val="pt_PT" w:bidi="pt_PT"/>
        </w:rPr>
        <w:t xml:space="preserve">, ou se torna santa, significa que Deus separou essa pessoa para um propósito especial. Nessa passagem, Paulo não está dizendo que o marido ou a esposa incrédulos se tornarão automaticamente cristãos. Significa que Deus os separou em um sentido geral para pertencer a ele. Mas eles ainda têm a escolha de acreditar ou não acreditar em Jesus, como vemos mais tarde na passagem. Usem a mesma palavra para santificado que vocês usaram em passagens anteriores, e lembrem-se de que </w:t>
      </w:r>
      <w:r>
        <w:rPr>
          <w:lang w:val="pt_PT" w:bidi="pt_PT"/>
        </w:rPr>
        <w:t>santificação</w:t>
      </w:r>
      <w:r>
        <w:rPr>
          <w:lang w:val="pt_PT" w:bidi="pt_PT"/>
        </w:rPr>
        <w:t xml:space="preserve"> está no Glossário Mestre.</w:t>
      </w:r>
    </w:p>
    <w:p>
      <w:pPr/>
      <w:r>
        <w:rPr>
          <w:lang w:val="pt_PT" w:bidi="pt_PT"/>
        </w:rPr>
      </w:r>
      <w:r>
        <w:rPr>
          <w:lang w:val="pt_PT" w:bidi="pt_PT"/>
        </w:rPr>
        <w:t xml:space="preserve">Paulo diz aos coríntios que Deus tornou o marido ou a esposa incrédulos aceitáveis para ele por meio do marido ou da esposa crente deles. Por causa disso, seus filhos não serão </w:t>
      </w:r>
      <w:r>
        <w:rPr>
          <w:b/>
          <w:lang w:val="pt_PT" w:bidi="pt_PT"/>
        </w:rPr>
        <w:t>impuros</w:t>
      </w:r>
      <w:r>
        <w:rPr>
          <w:lang w:val="pt_PT" w:bidi="pt_PT"/>
        </w:rPr>
        <w:t xml:space="preserve">, mas eles serão </w:t>
      </w:r>
      <w:r>
        <w:rPr>
          <w:b/>
          <w:lang w:val="pt_PT" w:bidi="pt_PT"/>
        </w:rPr>
        <w:t>santos</w:t>
      </w:r>
      <w:r>
        <w:rPr>
          <w:lang w:val="pt_PT" w:bidi="pt_PT"/>
        </w:rPr>
        <w:t xml:space="preserve">, ou separados para os propósitos de Deus. Isso não quer dizer que eles estão limpos ou sujos por fora. Impuro significa alguém que não é puro ou aceitável para Deus. Nessa passagem, significa o oposto de santo. Usem a mesma palavra para santo que vocês usaram em passagens anteriores. O termo </w:t>
      </w:r>
      <w:r>
        <w:rPr>
          <w:lang w:val="pt_PT" w:bidi="pt_PT"/>
        </w:rPr>
        <w:t>santo</w:t>
      </w:r>
      <w:r>
        <w:rPr>
          <w:lang w:val="pt_PT" w:bidi="pt_PT"/>
        </w:rPr>
        <w:t xml:space="preserve"> está no Glossário Mestre.</w:t>
      </w:r>
    </w:p>
    <w:p>
      <w:pPr/>
      <w:r>
        <w:rPr>
          <w:lang w:val="pt_PT" w:bidi="pt_PT"/>
        </w:rPr>
      </w:r>
      <w:r>
        <w:rPr>
          <w:lang w:val="pt_PT" w:bidi="pt_PT"/>
        </w:rPr>
        <w:t xml:space="preserve">Parem aqui e discutam em grupo qual palavra ou frase vocês usarão para </w:t>
      </w:r>
      <w:r>
        <w:rPr>
          <w:b/>
          <w:lang w:val="pt_PT" w:bidi="pt_PT"/>
        </w:rPr>
        <w:t>impuro</w:t>
      </w:r>
      <w:r>
        <w:rPr>
          <w:lang w:val="pt_PT" w:bidi="pt_PT"/>
        </w:rPr>
        <w:t xml:space="preserve">. Procurem por </w:t>
      </w:r>
      <w:r>
        <w:rPr>
          <w:lang w:val="pt_PT" w:bidi="pt_PT"/>
        </w:rPr>
        <w:t>puro/impuro</w:t>
      </w:r>
      <w:r>
        <w:rPr>
          <w:lang w:val="pt_PT" w:bidi="pt_PT"/>
        </w:rPr>
        <w:t xml:space="preserve">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Paulo estava falando com os crentes que tinham um marido ou uma esposa que não era crente, e ele disse que o incrédulo era livre para deixar o casamento, se quisesse. Ele disse que o crente que ficou para trás não está </w:t>
      </w:r>
      <w:r>
        <w:rPr>
          <w:b/>
          <w:lang w:val="pt_PT" w:bidi="pt_PT"/>
        </w:rPr>
        <w:t>preso</w:t>
      </w:r>
      <w:r>
        <w:rPr>
          <w:lang w:val="pt_PT" w:bidi="pt_PT"/>
        </w:rPr>
        <w:t xml:space="preserve"> ou </w:t>
      </w:r>
      <w:r>
        <w:rPr>
          <w:b/>
          <w:lang w:val="pt_PT" w:bidi="pt_PT"/>
        </w:rPr>
        <w:t>escravizado</w:t>
      </w:r>
      <w:r>
        <w:rPr>
          <w:lang w:val="pt_PT" w:bidi="pt_PT"/>
        </w:rPr>
        <w:t>. Se alguém está preso, significa que algo está segurando ou amarrando essa pessoa de uma maneira que limita sua liberdade. Escravizado significa que alguém força outra pessoa a trabalhar ou seguir ordens sem dar a ela liberdade ou controle sobre sua própria vida. Nessa passagem, Paulo não está falando sobre escravidão real, mas sobre o sentimento que uma pessoa pode ter se ela estiver presa em um casamento difícil, sem liberdade ou controle.</w:t>
      </w:r>
    </w:p>
    <w:p>
      <w:pPr/>
      <w:r>
        <w:rPr>
          <w:lang w:val="pt_PT" w:bidi="pt_PT"/>
        </w:rPr>
      </w:r>
      <w:r>
        <w:rPr>
          <w:lang w:val="pt_PT" w:bidi="pt_PT"/>
        </w:rPr>
        <w:t xml:space="preserve">Parem aqui e discutam em grupo qual palavra ou frase vocês usarão para </w:t>
      </w:r>
      <w:r>
        <w:rPr>
          <w:b/>
          <w:lang w:val="pt_PT" w:bidi="pt_PT"/>
        </w:rPr>
        <w:t>preso</w:t>
      </w:r>
      <w:r>
        <w:rPr>
          <w:lang w:val="pt_PT" w:bidi="pt_PT"/>
        </w:rPr>
        <w:t xml:space="preserve"> ou </w:t>
      </w:r>
      <w:r>
        <w:rPr>
          <w:b/>
          <w:lang w:val="pt_PT" w:bidi="pt_PT"/>
        </w:rPr>
        <w:t>escravizado</w:t>
      </w:r>
      <w:r>
        <w:rPr>
          <w:lang w:val="pt_PT" w:bidi="pt_PT"/>
        </w:rPr>
        <w:t xml:space="preserve"> nessa passagem. Pause este áudio aqui.</w:t>
      </w:r>
    </w:p>
    <w:p>
      <w:pPr/>
      <w:r>
        <w:rPr>
          <w:lang w:val="pt_PT" w:bidi="pt_PT"/>
        </w:rPr>
      </w:r>
      <w:r>
        <w:rPr>
          <w:lang w:val="pt_PT" w:bidi="pt_PT"/>
        </w:rPr>
        <w:t xml:space="preserve">Paulo estava falando com os crentes que tinham um marido ou uma esposa que não era crente, e ele disse que o incrédulo era livre para deixar o casamento, se quisesse. Uma razão que Paulo dá é que Deus nos convida, ou </w:t>
      </w:r>
      <w:r>
        <w:rPr>
          <w:b/>
          <w:lang w:val="pt_PT" w:bidi="pt_PT"/>
        </w:rPr>
        <w:t>chama</w:t>
      </w:r>
      <w:r>
        <w:rPr>
          <w:lang w:val="pt_PT" w:bidi="pt_PT"/>
        </w:rPr>
        <w:t xml:space="preserve">, para viver em </w:t>
      </w:r>
      <w:r>
        <w:rPr>
          <w:b/>
          <w:lang w:val="pt_PT" w:bidi="pt_PT"/>
        </w:rPr>
        <w:t>paz</w:t>
      </w:r>
      <w:r>
        <w:rPr>
          <w:lang w:val="pt_PT" w:bidi="pt_PT"/>
        </w:rPr>
        <w:t xml:space="preserve">. Paz significa que as pessoas estão bem, satisfeitas e que elas estão vivendo em harmonia umas com as outras e com Deus. Usem a mesma palavra para chamado e para paz que vocês usaram antes nesse livro. Procurem por </w:t>
      </w:r>
      <w:r>
        <w:rPr>
          <w:lang w:val="pt_PT" w:bidi="pt_PT"/>
        </w:rPr>
        <w:t>paz</w:t>
      </w:r>
      <w:r>
        <w:rPr>
          <w:lang w:val="pt_PT" w:bidi="pt_PT"/>
        </w:rPr>
        <w:t xml:space="preserve"> no Glossário Mestre para mais informações.</w:t>
      </w:r>
    </w:p>
    <w:p>
      <w:pPr/>
      <w:r>
        <w:rPr>
          <w:lang w:val="pt_PT" w:bidi="pt_PT"/>
        </w:rPr>
      </w:r>
      <w:r>
        <w:rPr>
          <w:lang w:val="pt_PT" w:bidi="pt_PT"/>
        </w:rPr>
        <w:t xml:space="preserve">Paulo estava falando com os crentes que tinham um marido ou uma esposa que não era crente, e ele disse que o incrédulo era livre para deixar o casamento, se quisesse. Uma razão que Paulo lhes deu para isso era que o crente nunca poderia saber se ele seria capaz de </w:t>
      </w:r>
      <w:r>
        <w:rPr>
          <w:b/>
          <w:lang w:val="pt_PT" w:bidi="pt_PT"/>
        </w:rPr>
        <w:t>salvar</w:t>
      </w:r>
      <w:r>
        <w:rPr>
          <w:lang w:val="pt_PT" w:bidi="pt_PT"/>
        </w:rPr>
        <w:t xml:space="preserve"> seu marido ou sua esposa incrédulos. Salvar alguém significa ajudá-lo, ou resgatá-lo de uma situação difícil ou perigosa. Nessa passagem, Paulo queria dizer que a pessoa poderia ajudar seu marido ou sua esposa a acreditar em Jesus para que Deus o salvasse. Usem a mesma palavra para salvar que vocês usaram em passagens anteriores, e procurem por </w:t>
      </w:r>
      <w:r>
        <w:rPr>
          <w:lang w:val="pt_PT" w:bidi="pt_PT"/>
        </w:rPr>
        <w:t>salvação</w:t>
      </w:r>
      <w:r>
        <w:rPr>
          <w:lang w:val="pt_PT" w:bidi="pt_PT"/>
        </w:rPr>
        <w:t xml:space="preserve"> no Glossário Mestre para mais informações sobre salvar.</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7:17–24</w:t>
      </w:r>
      <w:r>
        <w:rPr>
          <w:lang w:val="pt_PT" w:bidi="pt_PT"/>
        </w:rPr>
      </w:r>
    </w:p>
    <w:p>
      <w:pPr>
        <w:pStyle w:val="Heading3"/>
      </w:pPr>
      <w:r>
        <w:rPr>
          <w:lang w:val="pt_PT" w:bidi="pt_PT"/>
        </w:rPr>
        <w:t>Ouvir e Sentir</w:t>
      </w:r>
    </w:p>
    <w:p>
      <w:pPr/>
      <w:r>
        <w:rPr>
          <w:lang w:val="pt_PT" w:bidi="pt_PT"/>
        </w:rPr>
      </w:r>
      <w:r>
        <w:rPr>
          <w:lang w:val="pt_PT" w:bidi="pt_PT"/>
        </w:rPr>
        <w:t>Nessa etapa, ouçam 1 Coríntios 7.17–24 e guardem em seus corações.</w:t>
      </w:r>
    </w:p>
    <w:p>
      <w:pPr/>
      <w:r>
        <w:rPr>
          <w:lang w:val="pt_PT" w:bidi="pt_PT"/>
        </w:rPr>
      </w:r>
      <w:r>
        <w:rPr>
          <w:lang w:val="pt_PT" w:bidi="pt_PT"/>
        </w:rPr>
        <w:t>Ouçam uma versão em áudio de 1 Coríntios 7.17–24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7.17–24 na tradução mais fácil de entender.</w:t>
      </w:r>
    </w:p>
    <w:p>
      <w:pPr/>
      <w:r>
        <w:rPr>
          <w:lang w:val="pt_PT" w:bidi="pt_PT"/>
        </w:rPr>
      </w:r>
      <w:r>
        <w:rPr>
          <w:lang w:val="pt_PT" w:bidi="pt_PT"/>
        </w:rPr>
        <w:t>Nas partes anteriores de sua carta, Paulo tem respondido a algumas perguntas que as pessoas em Corinto tinham sobre casamento. Ele disse às pessoas solteiras que é melhor que elas permaneçam solteiras. Ele disse às pessoas casadas que elas deveriam permanecer casadas. Se um crente fosse casado com um incrédulo, ele lhes disse que era melhor que permanecessem casados, desde que o cônjuge incrédulo estivesse disposto a fazer isso. Paulo também disse que, mesmo que essas escolhas sejam as melhores em geral, para algumas pessoas pode haver uma escolha melhor, dependendo de suas circunstâncias pessoais.</w:t>
      </w:r>
    </w:p>
    <w:p>
      <w:pPr/>
      <w:r>
        <w:rPr>
          <w:lang w:val="pt_PT" w:bidi="pt_PT"/>
        </w:rPr>
      </w:r>
      <w:r>
        <w:rPr>
          <w:lang w:val="pt_PT" w:bidi="pt_PT"/>
        </w:rPr>
        <w:t>Agora nessa passagem, Paulo mostra que esses ensinamentos são parte de uma regra geral que ele dá a todas as igrejas. Sua regra é que as pessoas devem permanecer no caminho de vida que Deus lhes deu quando se tornaram crentes. Paulo diz que Deus é aquele que lhes deu essa tarefa, então eles não têm que mudar sua situação na vida para agradar a Deus ou servi-lo. Então cada crente deve permanecer como estava quando Deus os chamou pela primeira vez para pertencerem a Cristo.</w:t>
      </w:r>
    </w:p>
    <w:p>
      <w:pPr/>
      <w:r>
        <w:rPr>
          <w:lang w:val="pt_PT" w:bidi="pt_PT"/>
        </w:rPr>
      </w:r>
      <w:r>
        <w:rPr>
          <w:lang w:val="pt_PT" w:bidi="pt_PT"/>
        </w:rPr>
        <w:t>Depois de falar sobre a regra geral, Paulo dá dois exemplos. O primeiro é sobre circuncisão. Em Corinto, os homens que eram circuncidados eram judeus, e os homens que não eram circuncidados eram de outras culturas. Quando Deus formou os israelitas, agora o povo judeu, seu povo especial, Deus lhes disse para circuncidar seus meninos. Os israelitas cortavam a pele solta do pênis de cada menino para mostrar que os israelitas eram o povo especial de Deus. Alguns crentes judeus em Jesus pensavam que agora eles tinham que circuncidar todos os homens de todas as culturas que decidissem seguir Jesus. Paulo diz que se um homem já estava circuncidado na época em que acreditou em Jesus, ele não deve tentar mudar isso. Da mesma maneira, se um homem não estava circuncidado na época em que acreditou em Jesus, ele não deve tentar mudar isso. Paulo diz que ser circuncidado ou não, não faz diferença. Paulo quis dizer que as pessoas não precisam mudar sua posição ou identidade cultural para seguir Jesus. O que importa é que todos devem seguir os mandamentos de Deus. Então Paulo repete a regra geral novamente. Cada crente deve permanecer como estava quando Deus os chamou pela primeira vez para pertencerem a Cristo.</w:t>
      </w:r>
    </w:p>
    <w:p>
      <w:pPr/>
      <w:r>
        <w:rPr>
          <w:lang w:val="pt_PT" w:bidi="pt_PT"/>
        </w:rPr>
      </w:r>
      <w:r>
        <w:rPr>
          <w:lang w:val="pt_PT" w:bidi="pt_PT"/>
        </w:rPr>
        <w:t>Paulo dá outro exemplo de sua regra geral. O segundo exemplo é sobre a escravidão. Paulo diz que, se alguém era um escravo quando acreditou em Jesus, ele não deve se preocupar com isso. Paulo não está dizendo que a escravidão é boa. Paulo diz aos escravos que, se eles têm a oportunidade de ganhar sua liberdade, eles devem usá-la. Mas Paulo quer que os coríntios entendam que aqueles que são escravos nesse mundo são na verdade livres se acreditam em Jesus. O que ele quer dizer é que Jesus os libertou de serem escravos do pecado. Então Paulo diz que aqueles que são livres nesse mundo são, na verdade, os escravos de Cristo, se eles acreditam em Jesus. O que ele quer dizer é que, como crentes, agora pertencemos a Cristo, da mesma maneira que um escravo pertence a seu mestre. Ele torna esse ponto mais forte dizendo: “Jesus pagou o preço para comprar vocês”. Então ele lhes diz que eles não devem se tornar escravos dos homens. Paulo estava dizendo que ele queria que os coríntios se lembrassem de que Cristo era seu novo mestre. Paulo está enfatizando que, independentemente da posição social de uma pessoa, todos os crentes pertencem a Cristo. Todos os crentes poderiam servir a Jesus como estavam, e onde estavam.</w:t>
      </w:r>
    </w:p>
    <w:p>
      <w:pPr/>
      <w:r>
        <w:rPr>
          <w:lang w:val="pt_PT" w:bidi="pt_PT"/>
        </w:rPr>
      </w:r>
      <w:r>
        <w:rPr>
          <w:lang w:val="pt_PT" w:bidi="pt_PT"/>
        </w:rPr>
        <w:t>Finalmente, Paulo repete seu ponto principal novamente. Ele diz que cada crente deve permanecer como estava quando Deus os chamou pela primeira vez para pertencerem a Cristo.</w:t>
      </w:r>
    </w:p>
    <w:p>
      <w:pPr/>
      <w:r>
        <w:rPr>
          <w:lang w:val="pt_PT" w:bidi="pt_PT"/>
        </w:rPr>
      </w:r>
      <w:r>
        <w:rPr>
          <w:lang w:val="pt_PT" w:bidi="pt_PT"/>
        </w:rPr>
        <w:t>Parem aqui e discutam essa pergunta em grupo: em sua cultura, quais são os níveis de posição ou hierarquia? Como alguém pode ver a diferença entre uma pessoa de alta posição e uma pessoa de posição mais baixa? Que tipos de atividades cada grupo faz, ou não faz? Vocês podem pensar em um momento em que alguém na comunidade tentou mudar de uma posição para outra? O que aconteceu quando esse alguém tentou isso?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7.17–24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um princípio importante com duas partes.</w:t>
      </w:r>
    </w:p>
    <w:p>
      <w:pPr/>
      <w:r>
        <w:rPr>
          <w:lang w:val="pt_PT" w:bidi="pt_PT"/>
        </w:rPr>
      </w:r>
      <w:r>
        <w:rPr>
          <w:b/>
          <w:lang w:val="pt_PT" w:bidi="pt_PT"/>
        </w:rPr>
        <w:t>Antes da primeira parte:</w:t>
      </w:r>
      <w:r>
        <w:rPr>
          <w:lang w:val="pt_PT" w:bidi="pt_PT"/>
        </w:rPr>
        <w:t xml:space="preserve"> Paulo dá este princípio importante. Paulo diz que há uma regra geral que ele dá a todas as igrejas. Sua regra é que as pessoas devem permanecer no caminho de vida que Deus lhes deu quando se tornaram crentes.</w:t>
      </w:r>
    </w:p>
    <w:p>
      <w:pPr/>
      <w:r>
        <w:rPr>
          <w:lang w:val="pt_PT" w:bidi="pt_PT"/>
        </w:rPr>
      </w:r>
      <w:r>
        <w:rPr>
          <w:b/>
          <w:lang w:val="pt_PT" w:bidi="pt_PT"/>
        </w:rPr>
        <w:t>Na primeira parte:</w:t>
      </w:r>
      <w:r>
        <w:rPr>
          <w:lang w:val="pt_PT" w:bidi="pt_PT"/>
        </w:rPr>
        <w:t xml:space="preserve"> Paulo usa a circuncisão como um exemplo da regra. Ele diz que não faz nenhuma diferença se um homem é circuncidado ou não. O que importa é que eles seguem os mandamentos de Deus.</w:t>
      </w:r>
    </w:p>
    <w:p>
      <w:pPr/>
      <w:r>
        <w:rPr>
          <w:lang w:val="pt_PT" w:bidi="pt_PT"/>
        </w:rPr>
      </w:r>
      <w:r>
        <w:rPr>
          <w:b/>
          <w:lang w:val="pt_PT" w:bidi="pt_PT"/>
        </w:rPr>
        <w:t>Depois da primeira parte:</w:t>
      </w:r>
      <w:r>
        <w:rPr>
          <w:lang w:val="pt_PT" w:bidi="pt_PT"/>
        </w:rPr>
        <w:t xml:space="preserve"> Paulo repete seu importante princípio novamente.</w:t>
      </w:r>
    </w:p>
    <w:p>
      <w:pPr/>
      <w:r>
        <w:rPr>
          <w:lang w:val="pt_PT" w:bidi="pt_PT"/>
        </w:rPr>
      </w:r>
      <w:r>
        <w:rPr>
          <w:b/>
          <w:lang w:val="pt_PT" w:bidi="pt_PT"/>
        </w:rPr>
        <w:t>Na segunda parte:</w:t>
      </w:r>
      <w:r>
        <w:rPr>
          <w:lang w:val="pt_PT" w:bidi="pt_PT"/>
        </w:rPr>
        <w:t xml:space="preserve"> Paulo fala sobre a mesma regra novamente, desta vez usando a escravidão como um exemplo. Ele diz que não faz nenhuma diferença se um homem era um escravo ou não. O que importa é que todos os crentes agora pertencem a Cristo. Cristo é o mestre deles, e ele torna a todos eles verdadeiramente livres.</w:t>
      </w:r>
    </w:p>
    <w:p>
      <w:pPr/>
      <w:r>
        <w:rPr>
          <w:lang w:val="pt_PT" w:bidi="pt_PT"/>
        </w:rPr>
      </w:r>
      <w:r>
        <w:rPr>
          <w:b/>
          <w:lang w:val="pt_PT" w:bidi="pt_PT"/>
        </w:rPr>
        <w:t>Depois da segunda parte:</w:t>
      </w:r>
      <w:r>
        <w:rPr>
          <w:lang w:val="pt_PT" w:bidi="pt_PT"/>
        </w:rPr>
        <w:t xml:space="preserve"> Paulo repete seu princípio novamente.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Homens que são circuncidados</w:t>
      </w:r>
    </w:p>
    <w:p>
      <w:pPr>
        <w:pStyle w:val="ListBullet"/>
        <w:spacing w:line="240" w:lineRule="auto"/>
        <w:ind w:left="720"/>
      </w:pPr>
      <w:r>
        <w:rPr>
          <w:lang w:val="pt_PT" w:bidi="pt_PT"/>
        </w:rPr>
      </w:r>
      <w:r>
        <w:rPr>
          <w:lang w:val="pt_PT" w:bidi="pt_PT"/>
        </w:rPr>
        <w:t>Homens que não são circuncidados</w:t>
      </w:r>
    </w:p>
    <w:p>
      <w:pPr>
        <w:pStyle w:val="ListBullet"/>
        <w:spacing w:line="240" w:lineRule="auto"/>
        <w:ind w:left="720"/>
      </w:pPr>
      <w:r>
        <w:rPr>
          <w:lang w:val="pt_PT" w:bidi="pt_PT"/>
        </w:rPr>
      </w:r>
      <w:r>
        <w:rPr>
          <w:lang w:val="pt_PT" w:bidi="pt_PT"/>
        </w:rPr>
        <w:t>Pessoas que são escravas</w:t>
      </w:r>
    </w:p>
    <w:p>
      <w:pPr>
        <w:pStyle w:val="ListBullet"/>
        <w:spacing w:line="240" w:lineRule="auto"/>
        <w:ind w:left="720"/>
      </w:pPr>
      <w:r>
        <w:rPr>
          <w:lang w:val="pt_PT" w:bidi="pt_PT"/>
        </w:rPr>
      </w:r>
      <w:r>
        <w:rPr>
          <w:lang w:val="pt_PT" w:bidi="pt_PT"/>
        </w:rPr>
        <w:t>Pessoas que são livres</w:t>
      </w:r>
    </w:p>
    <w:p>
      <w:pPr>
        <w:pStyle w:val="ListBullet"/>
        <w:spacing w:line="240" w:lineRule="auto"/>
        <w:ind w:left="720"/>
      </w:pPr>
      <w:r>
        <w:rPr>
          <w:lang w:val="pt_PT" w:bidi="pt_PT"/>
        </w:rPr>
      </w:r>
      <w:r>
        <w:rPr>
          <w:lang w:val="pt_PT" w:bidi="pt_PT"/>
        </w:rPr>
        <w:t>Cristo</w:t>
      </w:r>
    </w:p>
    <w:p>
      <w:pPr/>
      <w:r>
        <w:rPr>
          <w:lang w:val="pt_PT" w:bidi="pt_PT"/>
        </w:rPr>
      </w:r>
      <w:r>
        <w:rPr>
          <w:lang w:val="pt_PT" w:bidi="pt_PT"/>
        </w:rPr>
        <w:t>No início dessa parte da carta de Paulo, há um conector importante que mostra que ele ainda está seguindo a mesma ideia geral das duas últimas passagens de sua carta. Todas elas estão conectadas. No entanto, a passagem pouco antes dessa estava falando sobre uma exceção a seu ponto principal. Agora com esse conector, Paulo mostra que ele está retornando para sua ideia principal. Na verdade, essa passagem é a parte mais importante de toda a seção, como podemos ver, pois ele enfatiza seu importante princípio de forma muito clara três vezes.</w:t>
      </w:r>
    </w:p>
    <w:p>
      <w:pPr/>
      <w:r>
        <w:rPr>
          <w:lang w:val="pt_PT" w:bidi="pt_PT"/>
        </w:rPr>
      </w:r>
      <w:r>
        <w:rPr>
          <w:lang w:val="pt_PT" w:bidi="pt_PT"/>
        </w:rPr>
        <w:t>Parem aqui e discutam essa pergunta em grupo: imaginem essa história. É tempo de colheita no povoado, e é muito importante que todos ajudem a recolher a colheita, porque o tempo ruim está chegando. O chefe da aldeia anuncia: “Todos devem vir e ajudar a recolher a colheita!” Um homem diz ao chefe: “Minha esposa está grávida de nove meses”, então o chefe responde: “Todos devem ajudar, mas sua esposa deve descansar”. Outro homem diz ao chefe: “Senhor, minha avó é muito velha e não está bem”, então o chefe responde: “Todos devem ajudar! Mas está tudo bem que sua avó descanse. Mesmo assim, todos devem ajudar!” Tente dizer isso em seu idioma. Prestem atenção a como vocês conectaram “está tudo bem que sua avó descanse” e “todos devem ajudar”. Esse é o tipo de conexão que Paulo usa no início dessa passagem. Pause este áudio aqui.</w:t>
      </w:r>
    </w:p>
    <w:p>
      <w:pPr/>
      <w:r>
        <w:rPr>
          <w:lang w:val="pt_PT" w:bidi="pt_PT"/>
        </w:rPr>
      </w:r>
      <w:r>
        <w:rPr>
          <w:lang w:val="pt_PT" w:bidi="pt_PT"/>
        </w:rPr>
        <w:t>Nessa passagem, Paulo começa com um princípio importante. Paulo diz que há uma regra geral que ele dá a todas as igrejas. Sua regra é que as pessoas devem permanecer no caminho de vida que Deus lhes deu quando se tornaram crentes. Paulo diz que Deus é aquele que lhes deu essa tarefa, então eles não têm que mudar sua situação na vida para agradar a Deus ou servi-lo. Então cada crente deve permanecer como estava quando Deus os chamou pela primeira vez para pertencerem a Cristo. Essa é o princípio importante que tem duas partes menores nela.</w:t>
      </w:r>
    </w:p>
    <w:p>
      <w:pPr/>
      <w:r>
        <w:rPr>
          <w:lang w:val="pt_PT" w:bidi="pt_PT"/>
        </w:rPr>
      </w:r>
      <w:r>
        <w:rPr>
          <w:lang w:val="pt_PT" w:bidi="pt_PT"/>
        </w:rPr>
        <w:t>Na primeira parte, Paulo fala sobre sua regra geral, usando a circuncisão como um exemplo. Paulo diz que se um homem já estava circuncidado na época em que acreditou em Jesus, ele não deve tentar mudar isso. Da mesma maneira, se um homem não estava circuncidado na época em que acreditou em Jesus, ele não deve tentar mudar isso. Paulo diz que ser circuncidado ou não, não faz diferença. O que importa é que devemos seguir os mandamentos de Deus.</w:t>
      </w:r>
    </w:p>
    <w:p>
      <w:pPr/>
      <w:r>
        <w:rPr>
          <w:lang w:val="pt_PT" w:bidi="pt_PT"/>
        </w:rPr>
      </w:r>
      <w:r>
        <w:rPr>
          <w:lang w:val="pt_PT" w:bidi="pt_PT"/>
        </w:rPr>
        <w:t>Então ele repete a regra geral novamente. Cada crente deve permanecer como estava quando Deus os chamou pela primeira vez para pertencerem a Cristo.</w:t>
      </w:r>
    </w:p>
    <w:p>
      <w:pPr/>
      <w:r>
        <w:rPr>
          <w:lang w:val="pt_PT" w:bidi="pt_PT"/>
        </w:rPr>
      </w:r>
      <w:r>
        <w:rPr>
          <w:lang w:val="pt_PT" w:bidi="pt_PT"/>
        </w:rPr>
        <w:t>Na segunda parte, Paulo fala sobre sua regra geral, usando a escravidão como um exemplo. Paulo diz que, se alguém era um escravo quando acreditou em Jesus, ele não deve se preocupar em tentar se tornar livre. Paulo não está dizendo que a escravidão é boa. Paulo diz aos escravos que, se eles têm a oportunidade de ganhar sua liberdade, eles devem usá-la. Paulo diz que aqueles que são escravos nesse mundo são, na verdade, livres se acreditam em Jesus. Então Paulo diz que aqueles que são livres nesse mundo são, na verdade, os escravos de Cristo, se eles acreditam em Jesus. Ele torna esse ponto mais forte dizendo: “Jesus pagou o preço para comprar vocês”. Então ele lhes diz que eles não devem se tornar escravos dos homens. Paulo estava dizendo que ele queria que os coríntios se lembrassem de que Cristo era o novo mestre deles.</w:t>
      </w:r>
    </w:p>
    <w:p>
      <w:pPr/>
      <w:r>
        <w:rPr>
          <w:lang w:val="pt_PT" w:bidi="pt_PT"/>
        </w:rPr>
      </w:r>
      <w:r>
        <w:rPr>
          <w:lang w:val="pt_PT" w:bidi="pt_PT"/>
        </w:rPr>
        <w:t>Finalmente, Paulo repete seu ponto principal novamente. Ele diz que cada crente deve permanecer como estava quando Deus os chamou pela primeira vez para pertencerem a Cristo. Desta vez, Paulo acrescenta algo importante. Paulo diz que os crentes devem permanecer, com Deus, da maneira como estavam quando Deus os chamou pela primeira vez para pertencerem a Cristo. Paulo está enfatizando que Deus está com os crentes, e os crentes estão com Deus, independentemente da posição ou das circunstâncias na vida deles. Essa ideia foi repetida três vezes na passagem, mostrando que é muito importante.</w:t>
      </w:r>
    </w:p>
    <w:p>
      <w:pPr/>
      <w:r>
        <w:rPr>
          <w:lang w:val="pt_PT" w:bidi="pt_PT"/>
        </w:rPr>
      </w:r>
      <w:r>
        <w:rPr>
          <w:lang w:val="pt_PT" w:bidi="pt_PT"/>
        </w:rPr>
        <w:t>Parem aqui e discutam essa pergunta em grupo: em seu idioma, quando alguém está contando uma história, como ele enfatiza a ideia mais importante em uma história? Pause este áudio aqui.</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7.17–24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partes que estão dentro de um princípio.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Homens que são circuncidados</w:t>
      </w:r>
    </w:p>
    <w:p>
      <w:pPr>
        <w:pStyle w:val="ListBullet"/>
        <w:spacing w:line="240" w:lineRule="auto"/>
        <w:ind w:left="720"/>
      </w:pPr>
      <w:r>
        <w:rPr>
          <w:lang w:val="pt_PT" w:bidi="pt_PT"/>
        </w:rPr>
      </w:r>
      <w:r>
        <w:rPr>
          <w:lang w:val="pt_PT" w:bidi="pt_PT"/>
        </w:rPr>
        <w:t>Homens que não são circuncidados</w:t>
      </w:r>
    </w:p>
    <w:p>
      <w:pPr>
        <w:pStyle w:val="ListBullet"/>
        <w:spacing w:line="240" w:lineRule="auto"/>
        <w:ind w:left="720"/>
      </w:pPr>
      <w:r>
        <w:rPr>
          <w:lang w:val="pt_PT" w:bidi="pt_PT"/>
        </w:rPr>
      </w:r>
      <w:r>
        <w:rPr>
          <w:lang w:val="pt_PT" w:bidi="pt_PT"/>
        </w:rPr>
        <w:t>Pessoas que são escravas</w:t>
      </w:r>
    </w:p>
    <w:p>
      <w:pPr>
        <w:pStyle w:val="ListBullet"/>
        <w:spacing w:line="240" w:lineRule="auto"/>
        <w:ind w:left="720"/>
      </w:pPr>
      <w:r>
        <w:rPr>
          <w:lang w:val="pt_PT" w:bidi="pt_PT"/>
        </w:rPr>
      </w:r>
      <w:r>
        <w:rPr>
          <w:lang w:val="pt_PT" w:bidi="pt_PT"/>
        </w:rPr>
        <w:t>Pessoas que são livres</w:t>
      </w:r>
    </w:p>
    <w:p>
      <w:pPr>
        <w:pStyle w:val="ListBullet"/>
        <w:spacing w:line="240" w:lineRule="auto"/>
        <w:ind w:left="720"/>
      </w:pPr>
      <w:r>
        <w:rPr>
          <w:lang w:val="pt_PT" w:bidi="pt_PT"/>
        </w:rPr>
      </w:r>
      <w:r>
        <w:rPr>
          <w:lang w:val="pt_PT" w:bidi="pt_PT"/>
        </w:rPr>
        <w:t>Cristo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Nessa passagem, Paulo começa com um princípio. A pessoa que interpreta Paulo poderia mostrar que ele está destacando um ponto grande e importante. Ele tem uma regra que diz a todas as igrejas, onde quer que vá em seu ministério. Sua regra é que as pessoas devem permanecer no caminho de vida que Deus lhes deu quando se tornaram crentes. Paulo diz que Deus é aquele que lhes deu essa tarefa. Então cada crente deve permanecer como estava quando Deus os chamou pela primeira vez para pertencerem a Cristo.</w:t>
      </w:r>
    </w:p>
    <w:p>
      <w:pPr/>
      <w:r>
        <w:rPr>
          <w:lang w:val="pt_PT" w:bidi="pt_PT"/>
        </w:rPr>
      </w:r>
      <w:r>
        <w:rPr>
          <w:lang w:val="pt_PT" w:bidi="pt_PT"/>
        </w:rPr>
        <w:t>Em seguida, a pessoa que interpreta Paulo poderia mostrar que ele está dando dois exemplos para ilustrar seu princípio. Seu primeiro exemplo é sobre a circuncisão. Os homens que interpretam o grupo de circuncidados, ou os homens judeus, poderiam permanecer em um lugar, e os homens que interpretam o grupo de incircuncidados, ou os homens de outras culturas, poderiam permanecer em um lugar diferente. A pessoa que interpreta Deus poderia mostrar que ele ama ambos os grupos da mesma maneira, e os convidou a seguir Jesus da mesma maneira. Agora, um ou dois homens do grupo de circuncidados devem tentar deixar o lugar deles para se juntar ao outro grupo. Um ou dois homens do grupo de incircuncidados devem tentar deixar o lugar deles para se juntar ao outro grupo. A pessoa que interpreta Paulo deve dizer ou mostrar que eles não precisam mudar sua identidade cultural para que Deus os aceite. Eles são livres para permanecer em seu próprio lugar e adorar a Deus como estão.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homem do grupo de incircuncidados: “Como você se sentiu quando aprendeu que não tem que mudar sua identidade cultural para que Deus o aceite?”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a pessoa que interpreta Paulo deve repetir sua regra geral novamente para lembrar aos homens o quão importante é. Cada crente deve permanecer como estava quando Deus os chamou pela primeira vez para pertencerem a Cristo.</w:t>
      </w:r>
    </w:p>
    <w:p>
      <w:pPr/>
      <w:r>
        <w:rPr>
          <w:lang w:val="pt_PT" w:bidi="pt_PT"/>
        </w:rPr>
      </w:r>
      <w:r>
        <w:rPr>
          <w:lang w:val="pt_PT" w:bidi="pt_PT"/>
        </w:rPr>
        <w:t>Na segunda parte, a pessoa que interpreta Paulo deve dizer às pessoas que ele tem outro exemplo.</w:t>
      </w:r>
    </w:p>
    <w:p>
      <w:pPr/>
      <w:r>
        <w:rPr>
          <w:lang w:val="pt_PT" w:bidi="pt_PT"/>
        </w:rPr>
      </w:r>
      <w:r>
        <w:rPr>
          <w:lang w:val="pt_PT" w:bidi="pt_PT"/>
        </w:rPr>
        <w:t>As pessoas que interpretam os escravos poderiam permanecer em um lugar, e as pessoas que interpretam as que são livres poderiam permanecer em um lugar diferente. A pessoa que interpreta Deus poderia mostrar que ele ama ambos os grupos da mesma maneira, e os convidou a seguir Jesus da mesma maneira. Agora, uma ou duas pessoas do grupo de escravos devem tentar deixar o lugar delas para se juntar ao outro grupo. A pessoa que interpreta Paulo deve mostrar que elas não precisam fazer isso, elas devem apenas permanecer em seu próprio lugar e adorar a Deus como estão. Mas, então, Paulo deve mostrar que, se um dos escravos tiver a chance de ser livre, ele deve aproveitá-la. Isso seria bom.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escravo que recebeu a ordem de permanecer no grupo de escravos: “Como você se sentiu quando aprendeu que pode adorar e servir a Deus como está?” A pessoa pode responder coisas como:</w:t>
      </w:r>
    </w:p>
    <w:p>
      <w:pPr>
        <w:pStyle w:val="ListBullet"/>
        <w:spacing w:line="240" w:lineRule="auto"/>
        <w:ind w:left="720"/>
      </w:pPr>
      <w:r>
        <w:rPr>
          <w:lang w:val="pt_PT" w:bidi="pt_PT"/>
        </w:rPr>
      </w:r>
      <w:r>
        <w:rPr>
          <w:lang w:val="pt_PT" w:bidi="pt_PT"/>
        </w:rPr>
        <w:t>Agora pergunte à pessoa que interpreta um escravo que obteve sua liberdade: “Como você se sentiu quando aprendeu que estava tudo bem em obter sua liberdade?”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Agora, a pessoa que interpreta Jesus deve mostrar que ele pagou o preço para comprar todas as pessoas, então agora ele é o mestre. Ele poderia dizer a eles: “Agora quero mostrar a vocês o que é realmente verdade sobre vocês”. A pessoa que interpreta Jesus deve pegar todas as pessoas do grupo de escravos e colocá-las no lugar dos livres. Jesus poderia dizer a eles: “Vocês que são escravos nesse mundo são, na verdade, livres se acreditam em mim! Vocês não vivem mais na escravidão espiritual”. Então, Jesus deve pegar todas as pessoas do grupo dos livres e colocá-las no lugar dos escravos. Então Jesus poderia dizer àqueles do grupo dos livres: “Vocês que são livres nesse mundo são, na verdade, meus escravos, se vocês acreditam em mim! Eu paguei o preço para comprar vocês”. Então Jesus poderia dizer a todos eles: “Nenhum de vocês deve ser escravo de homem algum. Eu sou seu novo mestre agora”.</w:t>
      </w:r>
    </w:p>
    <w:p>
      <w:pPr/>
      <w:r>
        <w:rPr>
          <w:lang w:val="pt_PT" w:bidi="pt_PT"/>
        </w:rPr>
      </w:r>
      <w:r>
        <w:rPr>
          <w:lang w:val="pt_PT" w:bidi="pt_PT"/>
        </w:rPr>
        <w:t>Finalmente, a pessoa que interpreta Paulo deve repetir seu princípio novamente pela terceira vez. Cada crente deve permanecer como estava quando Deus os chamou pela primeira vez para pertencerem a Cristo. Desta vez, a pessoa que interpreta Paulo deve apontar para a pessoa que interpreta Deus e mostrar que Deus está com eles, e eles estão juntos.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escravo que foi para o grupo dos livres: “Como você se sentiu quando aprendeu que Jesus verdadeiramente o libertou em seu espírito?” A pessoa pode responder coisas como:</w:t>
      </w:r>
    </w:p>
    <w:p>
      <w:pPr>
        <w:pStyle w:val="ListBullet"/>
        <w:spacing w:line="240" w:lineRule="auto"/>
        <w:ind w:left="720"/>
      </w:pPr>
      <w:r>
        <w:rPr>
          <w:lang w:val="pt_PT" w:bidi="pt_PT"/>
        </w:rPr>
      </w:r>
      <w:r>
        <w:rPr>
          <w:lang w:val="pt_PT" w:bidi="pt_PT"/>
        </w:rPr>
        <w:t>Agora pergunte à pessoa que interpreta um homem livre que foi para o grupo de escravos: “O que você está pensando ou sentindo?”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7.17–24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aos crentes em Corinto três vezes que eles devem permanecer na situação em que estavam quando Deus os </w:t>
      </w:r>
      <w:r>
        <w:rPr>
          <w:b/>
          <w:lang w:val="pt_PT" w:bidi="pt_PT"/>
        </w:rPr>
        <w:t>chamou</w:t>
      </w:r>
      <w:r>
        <w:rPr>
          <w:lang w:val="pt_PT" w:bidi="pt_PT"/>
        </w:rPr>
        <w:t>. Nessa passagem, “o tempo em que Deus os chamou” significa o tempo em que Deus os convidou e os escolheu. É o momento em que vocês se tornam crentes. Usem a mesma palavra para chamou que vocês usaram em passagens anteriores.</w:t>
      </w:r>
    </w:p>
    <w:p>
      <w:pPr/>
      <w:r>
        <w:rPr>
          <w:lang w:val="pt_PT" w:bidi="pt_PT"/>
        </w:rPr>
      </w:r>
      <w:r>
        <w:rPr>
          <w:lang w:val="pt_PT" w:bidi="pt_PT"/>
        </w:rPr>
        <w:t xml:space="preserve">O </w:t>
      </w:r>
      <w:r>
        <w:rPr>
          <w:b/>
          <w:lang w:val="pt_PT" w:bidi="pt_PT"/>
        </w:rPr>
        <w:t>Senhor</w:t>
      </w:r>
      <w:r>
        <w:rPr>
          <w:lang w:val="pt_PT" w:bidi="pt_PT"/>
        </w:rPr>
        <w:t xml:space="preserve"> Jesus designou as pessoas para, ou as colocou em, suas circunstâncias específicas da vida. Usem a mesma palavra para Senhor que vocês usaram em passagens anteriores, e consultem </w:t>
      </w:r>
      <w:r>
        <w:rPr>
          <w:lang w:val="pt_PT" w:bidi="pt_PT"/>
        </w:rPr>
        <w:t>Senhor</w:t>
      </w:r>
      <w:r>
        <w:rPr>
          <w:lang w:val="pt_PT" w:bidi="pt_PT"/>
        </w:rPr>
        <w:t xml:space="preserve"> no Glossário Mestre para mais informações.</w:t>
      </w:r>
    </w:p>
    <w:p>
      <w:pPr/>
      <w:r>
        <w:rPr>
          <w:lang w:val="pt_PT" w:bidi="pt_PT"/>
        </w:rPr>
      </w:r>
      <w:r>
        <w:rPr>
          <w:lang w:val="pt_PT" w:bidi="pt_PT"/>
        </w:rPr>
        <w:t xml:space="preserve">Paulo fornece seu princípio como algo que ele ensina em todas as </w:t>
      </w:r>
      <w:r>
        <w:rPr>
          <w:b/>
          <w:lang w:val="pt_PT" w:bidi="pt_PT"/>
        </w:rPr>
        <w:t>igrejas</w:t>
      </w:r>
      <w:r>
        <w:rPr>
          <w:lang w:val="pt_PT" w:bidi="pt_PT"/>
        </w:rPr>
        <w:t xml:space="preserve"> para onde vai. Usem a mesma palavra para igreja que vocês usaram em passagens anteriores e consultem </w:t>
      </w:r>
      <w:r>
        <w:rPr>
          <w:lang w:val="pt_PT" w:bidi="pt_PT"/>
        </w:rPr>
        <w:t>igreja</w:t>
      </w:r>
      <w:r>
        <w:rPr>
          <w:lang w:val="pt_PT" w:bidi="pt_PT"/>
        </w:rPr>
        <w:t xml:space="preserve"> no Glossário Mestre para mais informações.</w:t>
      </w:r>
    </w:p>
    <w:p>
      <w:pPr/>
      <w:r>
        <w:rPr>
          <w:lang w:val="pt_PT" w:bidi="pt_PT"/>
        </w:rPr>
      </w:r>
      <w:r>
        <w:rPr>
          <w:lang w:val="pt_PT" w:bidi="pt_PT"/>
        </w:rPr>
        <w:t xml:space="preserve">Em Corinto, alguns crentes eram judeus e alguns deles eram de outras culturas. Os judeus praticavam a </w:t>
      </w:r>
      <w:r>
        <w:rPr>
          <w:b/>
          <w:lang w:val="pt_PT" w:bidi="pt_PT"/>
        </w:rPr>
        <w:t>circuncisão</w:t>
      </w:r>
      <w:r>
        <w:rPr>
          <w:lang w:val="pt_PT" w:bidi="pt_PT"/>
        </w:rPr>
        <w:t>, que é o costume de cortar a pele que cobre a ponta do pênis de um menino recém-nascido. A circuncisão era um sinal de que Deus havia incluído uma pessoa na aliança que Deus havia feito com o povo de Israel. As outras culturas em Corinto não tinham esse costume.</w:t>
      </w:r>
    </w:p>
    <w:p>
      <w:pPr/>
      <w:r>
        <w:rPr>
          <w:lang w:val="pt_PT" w:bidi="pt_PT"/>
        </w:rPr>
      </w:r>
      <w:r>
        <w:rPr>
          <w:lang w:val="pt_PT" w:bidi="pt_PT"/>
        </w:rPr>
        <w:t xml:space="preserve">Parem aqui e discutam em grupo qual palavra ou frase vocês usarão para </w:t>
      </w:r>
      <w:r>
        <w:rPr>
          <w:b/>
          <w:lang w:val="pt_PT" w:bidi="pt_PT"/>
        </w:rPr>
        <w:t>circuncisão</w:t>
      </w:r>
      <w:r>
        <w:rPr>
          <w:lang w:val="pt_PT" w:bidi="pt_PT"/>
        </w:rPr>
        <w:t xml:space="preserve">. Procurem por </w:t>
      </w:r>
      <w:r>
        <w:rPr>
          <w:lang w:val="pt_PT" w:bidi="pt_PT"/>
        </w:rPr>
        <w:t>circuncisão</w:t>
      </w:r>
      <w:r>
        <w:rPr>
          <w:lang w:val="pt_PT" w:bidi="pt_PT"/>
        </w:rPr>
        <w:t xml:space="preserve"> no Glossário Mestre para mais informações. Pause este áudio aqui.</w:t>
      </w:r>
    </w:p>
    <w:p>
      <w:pPr/>
      <w:r>
        <w:rPr>
          <w:lang w:val="pt_PT" w:bidi="pt_PT"/>
        </w:rPr>
      </w:r>
      <w:r>
        <w:rPr>
          <w:lang w:val="pt_PT" w:bidi="pt_PT"/>
        </w:rPr>
        <w:t xml:space="preserve">Paulo diz que a única coisa que é importante é que as pessoas guardem os </w:t>
      </w:r>
      <w:r>
        <w:rPr>
          <w:b/>
          <w:lang w:val="pt_PT" w:bidi="pt_PT"/>
        </w:rPr>
        <w:t>mandamentos</w:t>
      </w:r>
      <w:r>
        <w:rPr>
          <w:lang w:val="pt_PT" w:bidi="pt_PT"/>
        </w:rPr>
        <w:t xml:space="preserve"> de Deus. Os mandamentos de Deus eram as regras gerais que Deus deu a seu povo, primeiro por meio de Moisés. Quando Jesus estava ensinando na terra, ele disse que essas leis eram de Deus e que elas nos dizem como viver.</w:t>
      </w:r>
    </w:p>
    <w:p>
      <w:pPr/>
      <w:r>
        <w:rPr>
          <w:lang w:val="pt_PT" w:bidi="pt_PT"/>
        </w:rPr>
      </w:r>
      <w:r>
        <w:rPr>
          <w:lang w:val="pt_PT" w:bidi="pt_PT"/>
        </w:rPr>
        <w:t xml:space="preserve">Parem aqui e discutam em grupo qual palavra ou frase vocês usarão para </w:t>
      </w:r>
      <w:r>
        <w:rPr>
          <w:b/>
          <w:lang w:val="pt_PT" w:bidi="pt_PT"/>
        </w:rPr>
        <w:t>mandamentos</w:t>
      </w:r>
      <w:r>
        <w:rPr>
          <w:lang w:val="pt_PT" w:bidi="pt_PT"/>
        </w:rPr>
        <w:t xml:space="preserve">. Procurem por </w:t>
      </w:r>
      <w:r>
        <w:rPr>
          <w:lang w:val="pt_PT" w:bidi="pt_PT"/>
        </w:rPr>
        <w:t>mandamento</w:t>
      </w:r>
      <w:r>
        <w:rPr>
          <w:lang w:val="pt_PT" w:bidi="pt_PT"/>
        </w:rPr>
        <w:t xml:space="preserve"> no Glossário Mestre para mais informações. Pause este áudio aqui.</w:t>
      </w:r>
    </w:p>
    <w:p>
      <w:pPr/>
      <w:r>
        <w:rPr>
          <w:lang w:val="pt_PT" w:bidi="pt_PT"/>
        </w:rPr>
      </w:r>
      <w:r>
        <w:rPr>
          <w:lang w:val="pt_PT" w:bidi="pt_PT"/>
        </w:rPr>
        <w:t xml:space="preserve">Em Corinto, havia pessoas que compravam e vendiam pessoas como se fossem propriedade, e as tornavam </w:t>
      </w:r>
      <w:r>
        <w:rPr>
          <w:b/>
          <w:lang w:val="pt_PT" w:bidi="pt_PT"/>
        </w:rPr>
        <w:t>escravas</w:t>
      </w:r>
      <w:r>
        <w:rPr>
          <w:lang w:val="pt_PT" w:bidi="pt_PT"/>
        </w:rPr>
        <w:t>. Um escravo é um homem ou uma mulher que trabalha para outra pessoa, muitas vezes sem ter nenhuma escolha ou nenhum pagamento. Em Corinto, alguns escravos haviam acreditado em Jesus e estavam adorando na igreja juntamente com aqueles que eram livres, ou que possuíam escravos.</w:t>
      </w:r>
    </w:p>
    <w:p>
      <w:pPr/>
      <w:r>
        <w:rPr>
          <w:lang w:val="pt_PT" w:bidi="pt_PT"/>
        </w:rPr>
      </w:r>
      <w:r>
        <w:rPr>
          <w:lang w:val="pt_PT" w:bidi="pt_PT"/>
        </w:rPr>
        <w:t xml:space="preserve">Parem aqui e discutam em grupo qual palavra ou frase vocês usarão para </w:t>
      </w:r>
      <w:r>
        <w:rPr>
          <w:b/>
          <w:lang w:val="pt_PT" w:bidi="pt_PT"/>
        </w:rPr>
        <w:t>escravo</w:t>
      </w:r>
      <w:r>
        <w:rPr>
          <w:lang w:val="pt_PT" w:bidi="pt_PT"/>
        </w:rPr>
        <w:t xml:space="preserve">. Procure a palavra </w:t>
      </w:r>
      <w:r>
        <w:rPr>
          <w:lang w:val="pt_PT" w:bidi="pt_PT"/>
        </w:rPr>
        <w:t>escravo</w:t>
      </w:r>
      <w:r>
        <w:rPr>
          <w:lang w:val="pt_PT" w:bidi="pt_PT"/>
        </w:rPr>
        <w:t xml:space="preserve"> no Glossário Mestre para mais informações. Pause este áudio aqui.</w:t>
      </w:r>
    </w:p>
    <w:p>
      <w:pPr/>
      <w:r>
        <w:rPr>
          <w:lang w:val="pt_PT" w:bidi="pt_PT"/>
        </w:rPr>
      </w:r>
      <w:r>
        <w:rPr>
          <w:lang w:val="pt_PT" w:bidi="pt_PT"/>
        </w:rPr>
        <w:t xml:space="preserve">Em Corinto, alguns crentes eram escravos e alguns eram pessoas </w:t>
      </w:r>
      <w:r>
        <w:rPr>
          <w:b/>
          <w:lang w:val="pt_PT" w:bidi="pt_PT"/>
        </w:rPr>
        <w:t>livres</w:t>
      </w:r>
      <w:r>
        <w:rPr>
          <w:lang w:val="pt_PT" w:bidi="pt_PT"/>
        </w:rPr>
        <w:t>. Aqueles que são livres não têm um mestre ou dono humano. Eles têm um trabalho, mas ninguém os está forçando a trabalhar.</w:t>
      </w:r>
    </w:p>
    <w:p>
      <w:pPr/>
      <w:r>
        <w:rPr>
          <w:lang w:val="pt_PT" w:bidi="pt_PT"/>
        </w:rPr>
      </w:r>
      <w:r>
        <w:rPr>
          <w:lang w:val="pt_PT" w:bidi="pt_PT"/>
        </w:rPr>
        <w:t xml:space="preserve">Parem aqui e discutam em grupo qual palavra ou frase vocês usarão para </w:t>
      </w:r>
      <w:r>
        <w:rPr>
          <w:b/>
          <w:lang w:val="pt_PT" w:bidi="pt_PT"/>
        </w:rPr>
        <w:t>livre</w:t>
      </w:r>
      <w:r>
        <w:rPr>
          <w:lang w:val="pt_PT" w:bidi="pt_PT"/>
        </w:rPr>
        <w:t>. Pause este áudio aqui.</w:t>
      </w:r>
    </w:p>
    <w:p>
      <w:pPr/>
      <w:r>
        <w:rPr>
          <w:lang w:val="pt_PT" w:bidi="pt_PT"/>
        </w:rPr>
      </w:r>
      <w:r>
        <w:rPr>
          <w:lang w:val="pt_PT" w:bidi="pt_PT"/>
        </w:rPr>
        <w:t xml:space="preserve">Paulo diz aos homens livres em Corinto que eles agora são os escravos de </w:t>
      </w:r>
      <w:r>
        <w:rPr>
          <w:b/>
          <w:lang w:val="pt_PT" w:bidi="pt_PT"/>
        </w:rPr>
        <w:t>Cristo</w:t>
      </w:r>
      <w:r>
        <w:rPr>
          <w:lang w:val="pt_PT" w:bidi="pt_PT"/>
        </w:rPr>
        <w:t xml:space="preserve">, porque Cristo pagou o preço para comprá-los, então ele agora é o dono deles. Usem o mesmo nome para Cristo que vocês usaram antes. Para mais informações, consultem por </w:t>
      </w:r>
      <w:r>
        <w:rPr>
          <w:lang w:val="pt_PT" w:bidi="pt_PT"/>
        </w:rPr>
        <w:t>Cristo</w:t>
      </w:r>
      <w:r>
        <w:rPr>
          <w:lang w:val="pt_PT" w:bidi="pt_PT"/>
        </w:rPr>
        <w:t xml:space="preserve"> no Glossário Mestre.</w:t>
      </w:r>
    </w:p>
    <w:p>
      <w:pPr/>
      <w:r>
        <w:rPr>
          <w:lang w:val="pt_PT" w:bidi="pt_PT"/>
        </w:rPr>
      </w:r>
      <w:r>
        <w:rPr>
          <w:lang w:val="pt_PT" w:bidi="pt_PT"/>
        </w:rPr>
        <w:t xml:space="preserve">Quando Paulo está falando com os crentes em Corinto, ele os chama de </w:t>
      </w:r>
      <w:r>
        <w:rPr>
          <w:b/>
          <w:lang w:val="pt_PT" w:bidi="pt_PT"/>
        </w:rPr>
        <w:t>irmãos</w:t>
      </w:r>
      <w:r>
        <w:rPr>
          <w:lang w:val="pt_PT" w:bidi="pt_PT"/>
        </w:rPr>
        <w:t xml:space="preserve">, ou </w:t>
      </w:r>
      <w:r>
        <w:rPr>
          <w:b/>
          <w:lang w:val="pt_PT" w:bidi="pt_PT"/>
        </w:rPr>
        <w:t>irmãos e irmãs</w:t>
      </w:r>
      <w:r>
        <w:rPr>
          <w:lang w:val="pt_PT" w:bidi="pt_PT"/>
        </w:rPr>
        <w:t>. Paulo estava falando com os homens e as mulheres na igreja quando ele disse isso. Paulo queria lembrar às pessoas na igreja que Deus as fez uma família agora que elas acreditavam em Jesus.</w:t>
      </w:r>
    </w:p>
    <w:p>
      <w:pPr/>
      <w:r>
        <w:rPr>
          <w:lang w:val="pt_PT" w:bidi="pt_PT"/>
        </w:rPr>
      </w:r>
      <w:r>
        <w:rPr>
          <w:lang w:val="pt_PT" w:bidi="pt_PT"/>
        </w:rPr>
        <w:t>Usem a mesma palavra para irmãos, ou irmãos e irmãs, que vocês usaram antes.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7:25–31</w:t>
      </w:r>
      <w:r>
        <w:rPr>
          <w:lang w:val="pt_PT" w:bidi="pt_PT"/>
        </w:rPr>
      </w:r>
    </w:p>
    <w:p>
      <w:pPr>
        <w:pStyle w:val="Heading3"/>
      </w:pPr>
      <w:r>
        <w:rPr>
          <w:lang w:val="pt_PT" w:bidi="pt_PT"/>
        </w:rPr>
        <w:t>Ouvir e Sentir</w:t>
      </w:r>
    </w:p>
    <w:p>
      <w:pPr/>
      <w:r>
        <w:rPr>
          <w:lang w:val="pt_PT" w:bidi="pt_PT"/>
        </w:rPr>
      </w:r>
      <w:r>
        <w:rPr>
          <w:lang w:val="pt_PT" w:bidi="pt_PT"/>
        </w:rPr>
        <w:t>Nessa etapa, ouçam 1 Coríntios 7.25–31 e guardem em seus corações.</w:t>
      </w:r>
    </w:p>
    <w:p>
      <w:pPr/>
      <w:r>
        <w:rPr>
          <w:lang w:val="pt_PT" w:bidi="pt_PT"/>
        </w:rPr>
      </w:r>
      <w:r>
        <w:rPr>
          <w:lang w:val="pt_PT" w:bidi="pt_PT"/>
        </w:rPr>
        <w:t>Ouçam uma versão em áudio de 1 Coríntios 7.25–31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7.25–31 na tradução mais fácil de entender.</w:t>
      </w:r>
    </w:p>
    <w:p>
      <w:pPr/>
      <w:r>
        <w:rPr>
          <w:lang w:val="pt_PT" w:bidi="pt_PT"/>
        </w:rPr>
      </w:r>
      <w:r>
        <w:rPr>
          <w:lang w:val="pt_PT" w:bidi="pt_PT"/>
        </w:rPr>
        <w:t>Na parte anterior de sua carta, Paulo repetiu o princípio de todo esse capítulo três vezes para mostrar que era muito importante. O princípio era que os crentes deveriam permanecer no caminho de vida em que estavam quando acreditaram pela primeira vez em Jesus. Paulo queria que os crentes soubessem que eles não precisavam mudar sua posição para agradar a Deus. Algumas das pessoas em Corinto haviam escrito perguntas a Paulo. Algumas das perguntas eram sobre casamento e sobre ser solteiro. Paulo respondeu a suas perguntas, e continuou lembrando-os de seu princípio em suas respostas.</w:t>
      </w:r>
    </w:p>
    <w:p>
      <w:pPr/>
      <w:r>
        <w:rPr>
          <w:lang w:val="pt_PT" w:bidi="pt_PT"/>
        </w:rPr>
      </w:r>
      <w:r>
        <w:rPr>
          <w:lang w:val="pt_PT" w:bidi="pt_PT"/>
        </w:rPr>
        <w:t>Agora, nessa passagem, Paulo está respondendo a outra pergunta. Desta vez, Paulo está falando com virgens, ou jovens que estão noivas para se casar. Essas jovens nunca se casaram. Paulo também poderia estar falando com homens jovens que nunca foram casados, mas ele provavelmente está falando com mulheres jovens de forma específica. Como Paulo fez em uma passagem anterior, ele diz aos coríntios que o Senhor Jesus não disse nada específico sobre jovens solteiras enquanto estava na terra. Paulo diz que ele dará seu julgamento, ou o que Paulo pensa que é certo fazer. Paulo diz aos coríntios que eles podem confiar no pensamento dele, porque Jesus mostrou misericórdia a ele. Paulo está dizendo que Jesus o deu bondosamente a sabedoria que ele precisa para responder a essa pergunta.</w:t>
      </w:r>
    </w:p>
    <w:p>
      <w:pPr/>
      <w:r>
        <w:rPr>
          <w:lang w:val="pt_PT" w:bidi="pt_PT"/>
        </w:rPr>
      </w:r>
      <w:r>
        <w:rPr>
          <w:lang w:val="pt_PT" w:bidi="pt_PT"/>
        </w:rPr>
        <w:t>Paulo então diz que é bom que as pessoas que não são casadas permaneçam como estão. A igreja em Corinto estava em um tempo de grandes problemas, porque muitas pessoas estavam perseguindo os crentes e tornando a vida difícil para eles. Esse não seria um tempo fácil para se casar. Paulo novamente repete o princípio que ele tem dito nas passagens anteriores. As pessoas que são casadas deveriam permanecer casadas, e as pessoas que são solteiras deveriam permanecer solteiras. Os coríntios deveriam honrar quaisquer compromissos que fizeram com seu marido ou sua esposa, ou com qualquer um com quem tenham prometido se casar. Paulo então diz que não é um pecado se casar. Uma pessoa que se casa não está fazendo nada errado. Os crentes já estão vivendo em um tempo de grandes problemas, e quando uma pessoa se casa, ela acrescenta mais cuidados e dificuldades à sua vida. Paulo está dizendo aos coríntios que ele se importa com eles, e ele quer protegê-los de adicionar mais problemas às suas vidas.</w:t>
      </w:r>
    </w:p>
    <w:p>
      <w:pPr/>
      <w:r>
        <w:rPr>
          <w:lang w:val="pt_PT" w:bidi="pt_PT"/>
        </w:rPr>
      </w:r>
      <w:r>
        <w:rPr>
          <w:lang w:val="pt_PT" w:bidi="pt_PT"/>
        </w:rPr>
        <w:t>Parem aqui e discutam essa pergunta em grupo: em sua cultura, que tipo de conselho as pessoas solteiras ouvem sobre se casar? Pause este áudio aqui.</w:t>
      </w:r>
    </w:p>
    <w:p>
      <w:pPr/>
      <w:r>
        <w:rPr>
          <w:lang w:val="pt_PT" w:bidi="pt_PT"/>
        </w:rPr>
      </w:r>
      <w:r>
        <w:rPr>
          <w:lang w:val="pt_PT" w:bidi="pt_PT"/>
        </w:rPr>
        <w:t>Paulo quer que os coríntios pensem nas coisas que são maiores do que seus casamentos, ou seus sentimentos, ou suas posses. O tempo dos coríntios no mundo é difícil, mas será curto. Paulo diz que os homens que têm esposas devem viver como se não tivessem uma esposa. Paulo não está dizendo que os crentes devem abandonar ou negligenciar suas esposas. Em vez disso, Paulo quer que os crentes se lembrem de que seus casamentos serão curtos, mas a vida com Deus dura para sempre. Paulo então repete a mesma ideia com outros exemplos. Se alguém está chorando, ele deve viver como se não estivesse chorando. Se alguém está se sentindo feliz, ele deve viver como se não estivesse feliz. Novamente, Paulo não está dizendo que os crentes não têm permissão para chorar a morte de alguém que amam. Em vez disso, Paulo quer que os crentes se lembrem de que, enquanto lutamos contra a morte nesse mundo, a vida com Deus dura para sempre. Se alguém compra algo, ou tem negócios importantes no mundo, ele deve viver como se essas coisas não estivessem lá. Em todos esses exemplos, Paulo está lembrando às pessoas de Corinto que a vida com Deus é maior do que todas as outras coisas como casamento, ou sentimentos, ou posses. A vida é curta, e o mundo está chegando ao fim. Mas a vida com Deus dura para sempre.</w:t>
      </w:r>
    </w:p>
    <w:p>
      <w:pPr/>
      <w:r>
        <w:rPr>
          <w:lang w:val="pt_PT" w:bidi="pt_PT"/>
        </w:rPr>
      </w:r>
      <w:r>
        <w:rPr>
          <w:lang w:val="pt_PT" w:bidi="pt_PT"/>
        </w:rPr>
        <w:t>Parem aqui e discutam essa pergunta em grupo: em sua comunidade, quando alguém morre, como as pessoas lamentam?</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7.25–31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duas partes.</w:t>
      </w:r>
    </w:p>
    <w:p>
      <w:pPr/>
      <w:r>
        <w:rPr>
          <w:lang w:val="pt_PT" w:bidi="pt_PT"/>
        </w:rPr>
      </w:r>
      <w:r>
        <w:rPr>
          <w:b/>
          <w:lang w:val="pt_PT" w:bidi="pt_PT"/>
        </w:rPr>
        <w:t>Na primeira parte:</w:t>
      </w:r>
      <w:r>
        <w:rPr>
          <w:lang w:val="pt_PT" w:bidi="pt_PT"/>
        </w:rPr>
        <w:t xml:space="preserve"> Paulo diz que é bom que as mulheres jovens que não são casadas permaneçam como estão. A igreja em Corinto estava em um tempo de grandes problemas, porque muitas pessoas estavam perseguindo os crentes e tornando a vida difícil para eles. Esse não seria um tempo fácil para se casar.</w:t>
      </w:r>
    </w:p>
    <w:p>
      <w:pPr/>
      <w:r>
        <w:rPr>
          <w:lang w:val="pt_PT" w:bidi="pt_PT"/>
        </w:rPr>
      </w:r>
      <w:r>
        <w:rPr>
          <w:b/>
          <w:lang w:val="pt_PT" w:bidi="pt_PT"/>
        </w:rPr>
        <w:t>Na segunda parte:</w:t>
      </w:r>
      <w:r>
        <w:rPr>
          <w:lang w:val="pt_PT" w:bidi="pt_PT"/>
        </w:rPr>
        <w:t xml:space="preserve"> Paulo diz às pessoas de Corinto que o tempo delas nesse mundo é curto. Paulo quer que os coríntios não pensem demais em coisas como casamento, ou seus sentimentos, ou suas posses. Paulo quer que eles se lembrem de que a vida com Deus é mais importante do que todas essas outras coisas. A vida é curta, e o mundo está chegando ao fim. Mas a vida com Deus dura para sempre.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Jovens solteiras na igreja de Corinto</w:t>
      </w:r>
    </w:p>
    <w:p>
      <w:pPr>
        <w:pStyle w:val="ListBullet"/>
        <w:spacing w:line="240" w:lineRule="auto"/>
        <w:ind w:left="720"/>
      </w:pPr>
      <w:r>
        <w:rPr>
          <w:lang w:val="pt_PT" w:bidi="pt_PT"/>
        </w:rPr>
      </w:r>
      <w:r>
        <w:rPr>
          <w:lang w:val="pt_PT" w:bidi="pt_PT"/>
        </w:rPr>
        <w:t>Pessoas casadas na igreja de Corinto</w:t>
      </w:r>
    </w:p>
    <w:p>
      <w:pPr>
        <w:pStyle w:val="ListBullet"/>
        <w:spacing w:line="240" w:lineRule="auto"/>
        <w:ind w:left="720"/>
      </w:pPr>
      <w:r>
        <w:rPr>
          <w:lang w:val="pt_PT" w:bidi="pt_PT"/>
        </w:rPr>
      </w:r>
      <w:r>
        <w:rPr>
          <w:lang w:val="pt_PT" w:bidi="pt_PT"/>
        </w:rPr>
        <w:t>Homens solteiros na igreja de Corinto</w:t>
      </w:r>
    </w:p>
    <w:p>
      <w:pPr>
        <w:pStyle w:val="ListBullet"/>
        <w:spacing w:line="240" w:lineRule="auto"/>
        <w:ind w:left="720"/>
      </w:pPr>
      <w:r>
        <w:rPr>
          <w:lang w:val="pt_PT" w:bidi="pt_PT"/>
        </w:rPr>
      </w:r>
      <w:r>
        <w:rPr>
          <w:lang w:val="pt_PT" w:bidi="pt_PT"/>
        </w:rPr>
        <w:t>Pessoas que estão tristes, e pessoas que estão felizes</w:t>
      </w:r>
    </w:p>
    <w:p>
      <w:pPr>
        <w:pStyle w:val="ListBullet"/>
        <w:spacing w:line="240" w:lineRule="auto"/>
        <w:ind w:left="720"/>
      </w:pPr>
      <w:r>
        <w:rPr>
          <w:lang w:val="pt_PT" w:bidi="pt_PT"/>
        </w:rPr>
      </w:r>
      <w:r>
        <w:rPr>
          <w:lang w:val="pt_PT" w:bidi="pt_PT"/>
        </w:rPr>
        <w:t>E as pessoas que estão comprando, vendendo e fazendo negócios</w:t>
      </w:r>
    </w:p>
    <w:p>
      <w:pPr/>
      <w:r>
        <w:rPr>
          <w:lang w:val="pt_PT" w:bidi="pt_PT"/>
        </w:rPr>
      </w:r>
      <w:r>
        <w:rPr>
          <w:lang w:val="pt_PT" w:bidi="pt_PT"/>
        </w:rPr>
        <w:t>Na primeira parte, Paulo responde a uma das perguntas que os coríntios lhe haviam enviado. A pergunta é sobre virgens, ou mulheres jovens que não são casadas. Paulo diz que, durante o seu ministério na terra, Jesus não disse nada especificamente sobre mulheres jovens que não eram casadas. Mas Paulo diz que ele contará a eles o que pensa. Paulo diz aos coríntios que eles podem confiar no pensamento dele, porque Jesus bondosamente o tornou uma pessoa em quem os coríntios podem confiar para os ajudar com sua pergunta. Paulo diz que é bom que as mulheres jovens que não são casadas permaneçam como estão. Então, Paulo começa a falar com homens que estão noivos ou que já estão casados. Naquele momento, normalmente eram os homens que tomavam as decisões sobre casamento, então Paulo passa de falar com as jovens solteiras para falar com os homens. A igreja em Corinto estava em um tempo de grandes problemas. Esse não seria um tempo fácil para se casar. Paulo novamente repete o princípio que ele disse nas passagens anteriores: as pessoas que são casadas deveriam permanecer casadas, e as pessoas que são solteiras deveriam permanecer solteiras. Paulo enfatiza essa ideia usando perguntas e respostas. Paulo pergunta: “Vocês estão ligados a uma mulher? Não busquem se desvincular, ou se tornar livres. Vocês estão livres de uma mulher? Não procurem uma esposa”. Algumas pessoas pensam que estar ligado, ou vinculado, a uma mulher significa que o casal já é casado, e outras pessoas pensam que significa que eles estão noivos para se casar. Em qualquer um dos casos, o casal prometeu se casar ou permanecer casado um com o outro.</w:t>
      </w:r>
    </w:p>
    <w:p>
      <w:pPr/>
      <w:r>
        <w:rPr>
          <w:lang w:val="pt_PT" w:bidi="pt_PT"/>
        </w:rPr>
      </w:r>
      <w:r>
        <w:rPr>
          <w:lang w:val="pt_PT" w:bidi="pt_PT"/>
        </w:rPr>
        <w:t>Parem aqui e discutam essa pergunta em grupo: quando duas pessoas prometem se casar uma com a outra, como elas falam sobre seu casamento? Quando duas pessoas estão casadas, como elas falam sobre serem casadas uma com a outra? Nessa passagem, como vocês falarão sobre estar ligados ou vinculados como um homem e uma mulher, e então estar desligados ou libertos um do outro? Pause este áudio aqui.</w:t>
      </w:r>
    </w:p>
    <w:p>
      <w:pPr/>
      <w:r>
        <w:rPr>
          <w:lang w:val="pt_PT" w:bidi="pt_PT"/>
        </w:rPr>
      </w:r>
      <w:r>
        <w:rPr>
          <w:lang w:val="pt_PT" w:bidi="pt_PT"/>
        </w:rPr>
        <w:t>Depois de falar sobre essas situações, Paulo então diz que não é um pecado se casar. Se um homem e uma mulher querem se casar, eles não estão fazendo nada errado. Mas os crentes de Corinto já estão vivendo em um tempo de grandes problemas, e quando uma pessoa se casa, ela acrescenta mais cuidados e dificuldades à sua vida. Paulo está dizendo aos coríntios que ele se importa com eles, e ele quer protegê-los de adicionar mais problemas às suas vidas.</w:t>
      </w:r>
    </w:p>
    <w:p>
      <w:pPr/>
      <w:r>
        <w:rPr>
          <w:lang w:val="pt_PT" w:bidi="pt_PT"/>
        </w:rPr>
      </w:r>
      <w:r>
        <w:rPr>
          <w:lang w:val="pt_PT" w:bidi="pt_PT"/>
        </w:rPr>
        <w:t>Parem aqui e discutam essa pergunta em grupo: imaginem que alguém escreveu uma carta e perguntou a vocês sobre seus três filhos. Vocês já responderam a suas perguntas sobre seu primeiro filho e seu segundo filho. Agora vocês estão mudando para falar sobre seu terceiro filho. Prestem atenção a como vocês começam essa parte em seu idioma. Usem essa expressão aqui para apresentar esse novo tópico na carta. Pause este áudio aqui.</w:t>
      </w:r>
    </w:p>
    <w:p>
      <w:pPr/>
      <w:r>
        <w:rPr>
          <w:lang w:val="pt_PT" w:bidi="pt_PT"/>
        </w:rPr>
      </w:r>
      <w:r>
        <w:rPr>
          <w:lang w:val="pt_PT" w:bidi="pt_PT"/>
        </w:rPr>
        <w:t>Na segunda parte, Paulo diz aos coríntios que o tempo deles no mundo será curto. Paulo diz isso de uma maneira forte, enfatizando que ele realmente quer que os coríntios prestem atenção e ouçam com cuidado. Paulo diz que os homens que têm esposas devem viver como se não tivessem uma esposa. Paulo não está dizendo que os crentes devem abandonar ou negligenciar suas esposas. Em vez disso, Paulo quer que os crentes se lembrem de que seus casamentos serão curtos, mas a vida com Deus dura para sempre. Paulo então repete a mesma ideia com outros exemplos. Se alguém está chorando, ele deve viver como se não estivesse chorando. Se alguém está se sentindo feliz, ele deve viver como se não estivesse feliz. Se alguém compra algo, ou tem um negócio importante, ele deve viver como se essas coisas não estivessem lá. Em todos esses exemplos, Paulo está lembrando às pessoas de Corinto que a vida com Deus é maior do que todas as outras coisas como casamento, ou sentimentos, ou posses, ou dinheiro. A vida é curta, e o mundo está chegando ao fim. Mas a vida com Deus dura para sempre.</w:t>
      </w:r>
    </w:p>
    <w:p>
      <w:pPr/>
      <w:r>
        <w:rPr>
          <w:lang w:val="pt_PT" w:bidi="pt_PT"/>
        </w:rPr>
      </w:r>
      <w:r>
        <w:rPr>
          <w:lang w:val="pt_PT" w:bidi="pt_PT"/>
        </w:rPr>
        <w:t>Parem aqui e discutam essa pergunta em grupo: em seu idioma, como vocês dizem algo quando realmente querem chamar a atenção das pessoas e fazê-las ouvir e entender vocês de forma muito clara? Usem essa expressão nesse momento da carta. Pause este áudio aqui.</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7.25–31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Jovens solteiras na igreja de Corinto</w:t>
      </w:r>
    </w:p>
    <w:p>
      <w:pPr>
        <w:pStyle w:val="ListBullet"/>
        <w:spacing w:line="240" w:lineRule="auto"/>
        <w:ind w:left="720"/>
      </w:pPr>
      <w:r>
        <w:rPr>
          <w:lang w:val="pt_PT" w:bidi="pt_PT"/>
        </w:rPr>
      </w:r>
      <w:r>
        <w:rPr>
          <w:lang w:val="pt_PT" w:bidi="pt_PT"/>
        </w:rPr>
        <w:t>Pessoas casadas na igreja de Corinto</w:t>
      </w:r>
    </w:p>
    <w:p>
      <w:pPr>
        <w:pStyle w:val="ListBullet"/>
        <w:spacing w:line="240" w:lineRule="auto"/>
        <w:ind w:left="720"/>
      </w:pPr>
      <w:r>
        <w:rPr>
          <w:lang w:val="pt_PT" w:bidi="pt_PT"/>
        </w:rPr>
      </w:r>
      <w:r>
        <w:rPr>
          <w:lang w:val="pt_PT" w:bidi="pt_PT"/>
        </w:rPr>
        <w:t>Homens solteiros na igreja de Corinto</w:t>
      </w:r>
    </w:p>
    <w:p>
      <w:pPr>
        <w:pStyle w:val="ListBullet"/>
        <w:spacing w:line="240" w:lineRule="auto"/>
        <w:ind w:left="720"/>
      </w:pPr>
      <w:r>
        <w:rPr>
          <w:lang w:val="pt_PT" w:bidi="pt_PT"/>
        </w:rPr>
      </w:r>
      <w:r>
        <w:rPr>
          <w:lang w:val="pt_PT" w:bidi="pt_PT"/>
        </w:rPr>
        <w:t>Pessoas que estão tristes, e pessoas que estão felizes</w:t>
      </w:r>
    </w:p>
    <w:p>
      <w:pPr>
        <w:pStyle w:val="ListBullet"/>
        <w:spacing w:line="240" w:lineRule="auto"/>
        <w:ind w:left="720"/>
      </w:pPr>
      <w:r>
        <w:rPr>
          <w:lang w:val="pt_PT" w:bidi="pt_PT"/>
        </w:rPr>
      </w:r>
      <w:r>
        <w:rPr>
          <w:lang w:val="pt_PT" w:bidi="pt_PT"/>
        </w:rPr>
        <w:t>E as pessoas que estão comprando, vendendo e fazendo negócios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parte, a pessoa que interpreta Paulo poderia mostrar que ele está respondendo a uma carta que os coríntios lhe haviam enviado. Ele poderia ter uma conversa com a pessoa que interpreta Jesus. Jesus poderia mostrar que ele não tinha palavras específicas sobre essa pergunta. Jesus poderia mostrar que ele está dando bondosamente a Paulo a sabedoria que ele precisa para responder a essa pergunta por si mesmo.</w:t>
      </w:r>
    </w:p>
    <w:p>
      <w:pPr/>
      <w:r>
        <w:rPr>
          <w:lang w:val="pt_PT" w:bidi="pt_PT"/>
        </w:rPr>
      </w:r>
      <w:r>
        <w:rPr>
          <w:lang w:val="pt_PT" w:bidi="pt_PT"/>
        </w:rPr>
        <w:t>Agora Paulo poderia falar com as pessoas que interpretam as jovens solteiras. Paulo deve aconselhar as mulheres a permanecerem como estão. Paulo deve mostrar que a igreja em Corinto estava em um tempo de grandes problemas, então esse não seria um bom momento para se casar. Agora a pessoa que interpreta Paulo deve mudar e falar com as pessoas casadas ou noivas. Paulo diz a essas pessoas que elas devem permanecer casadas ou continuar com seu noivado. Paulo deve então mudar para os homens solteiros e dizer a eles que devem permanecer solteiros.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uma mulher solteira que é livre para permanecer solteira: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então poderia dizer aos homens solteiros que não é um pecado se casar. E Paulo poderia dizer às jovens solteiras que, se elas se casarem, não é um pecado. A pessoa que interpreta Paulo deve mostrar às pessoas solteiras que ele realmente se importa com elas, e ele quer proteger as pessoas solteiras de adicionar mais problemas às suas vidas.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uma jovem solteira que é livre para se casar: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parte, a pessoa que interpreta Paulo deve dizer aos coríntios que o tempo deles no mundo será curto. Paulo deve dizer isso de uma maneira forte. Agora a pessoa que interpreta Paulo poderia falar com as pessoas casadas, e mostrar que elas não deveriam estar pensando tanto umas nas outras. Paulo poderia apontar para Jesus para ajudá-las a pensar em Jesus mais do que umas nas outras. Então, a pessoa que interpreta Paulo poderia falar com pessoas tristes, e com pessoas felizes. Paulo poderia mostrar que essas pessoas não deveriam estar pensando tanto em seus próprios sentimentos. Paulo poderia apontar para Jesus para ajudá-las a pensar em Jesus mais do que em seus sentimentos. Finalmente, a pessoa que interpreta Paulo poderia falar com as pessoas que estão comprando e vendendo coisas no mercado. Paulo poderia mostrar que elas não deveriam estar pensando tanto nas coisas que estão comprando e vendendo, ou em seu dinheiro. Paulo poderia apontar para Jesus para ajudá-las a pensar mais em Jesus do que umas nas outras.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homem rico vendendo no mercado: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Finalmente, a pessoa que interpreta Paulo deve lembrar a todas as pessoas que o tempo delas nesse mundo será curto, e o mundo está chegando ao fim. Essa é a razão pela qual Paulo quer que os crentes permaneçam focados em Jesus mais do que em qualquer outra coisa.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7.25–31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Nessa passagem, Paulo fala às </w:t>
      </w:r>
      <w:r>
        <w:rPr>
          <w:b/>
          <w:lang w:val="pt_PT" w:bidi="pt_PT"/>
        </w:rPr>
        <w:t>virgens</w:t>
      </w:r>
      <w:r>
        <w:rPr>
          <w:lang w:val="pt_PT" w:bidi="pt_PT"/>
        </w:rPr>
        <w:t xml:space="preserve">, ou às mulheres que estão </w:t>
      </w:r>
      <w:r>
        <w:rPr>
          <w:b/>
          <w:lang w:val="pt_PT" w:bidi="pt_PT"/>
        </w:rPr>
        <w:t>comprometidas para se casar</w:t>
      </w:r>
      <w:r>
        <w:rPr>
          <w:lang w:val="pt_PT" w:bidi="pt_PT"/>
        </w:rPr>
        <w:t>. Essas são mulheres jovens que não foram casadas antes. Na cultura de Corinto, a maioria das mulheres que não haviam sido casadas nunca havia tido relações sexuais com um homem, então elas eram virgens. Esse termo não está se concentrando fortemente no fato de que a jovem não teve relações sexuais. Em vez disso, está se concentrando no fato de que ela nunca se casou antes. Na cultura dos coríntios, um compromisso para se casar provavelmente era um acordo forte entre duas famílias que faziam promessas uma à outra.</w:t>
      </w:r>
    </w:p>
    <w:p>
      <w:pPr/>
      <w:r>
        <w:rPr>
          <w:lang w:val="pt_PT" w:bidi="pt_PT"/>
        </w:rPr>
      </w:r>
      <w:r>
        <w:rPr>
          <w:lang w:val="pt_PT" w:bidi="pt_PT"/>
        </w:rPr>
        <w:t xml:space="preserve">Parem aqui e discutam em grupo qual palavra ou frase vocês usarão para </w:t>
      </w:r>
      <w:r>
        <w:rPr>
          <w:b/>
          <w:lang w:val="pt_PT" w:bidi="pt_PT"/>
        </w:rPr>
        <w:t>virgem</w:t>
      </w:r>
      <w:r>
        <w:rPr>
          <w:lang w:val="pt_PT" w:bidi="pt_PT"/>
        </w:rPr>
        <w:t xml:space="preserve"> ou </w:t>
      </w:r>
      <w:r>
        <w:rPr>
          <w:b/>
          <w:lang w:val="pt_PT" w:bidi="pt_PT"/>
        </w:rPr>
        <w:t>mulher noiva</w:t>
      </w:r>
      <w:r>
        <w:rPr>
          <w:lang w:val="pt_PT" w:bidi="pt_PT"/>
        </w:rPr>
        <w:t>. Pause este áudio aqui.</w:t>
      </w:r>
    </w:p>
    <w:p>
      <w:pPr/>
      <w:r>
        <w:rPr>
          <w:lang w:val="pt_PT" w:bidi="pt_PT"/>
        </w:rPr>
      </w:r>
      <w:r>
        <w:rPr>
          <w:lang w:val="pt_PT" w:bidi="pt_PT"/>
        </w:rPr>
        <w:t xml:space="preserve">Paulo diz aos coríntios que o </w:t>
      </w:r>
      <w:r>
        <w:rPr>
          <w:b/>
          <w:lang w:val="pt_PT" w:bidi="pt_PT"/>
        </w:rPr>
        <w:t>Senhor</w:t>
      </w:r>
      <w:r>
        <w:rPr>
          <w:lang w:val="pt_PT" w:bidi="pt_PT"/>
        </w:rPr>
        <w:t xml:space="preserve"> o ajudou bondosamente a ter a sabedoria que ele precisa para responder às perguntas dos coríntios. Usem a mesma palavra ou frase para Senhor que vocês usaram em todo o livro dos coríntios. Para mais informações, procurem por </w:t>
      </w:r>
      <w:r>
        <w:rPr>
          <w:lang w:val="pt_PT" w:bidi="pt_PT"/>
        </w:rPr>
        <w:t>Senhor</w:t>
      </w:r>
      <w:r>
        <w:rPr>
          <w:lang w:val="pt_PT" w:bidi="pt_PT"/>
        </w:rPr>
        <w:t xml:space="preserve"> no Glossário Mestre.</w:t>
      </w:r>
    </w:p>
    <w:p>
      <w:pPr/>
      <w:r>
        <w:rPr>
          <w:lang w:val="pt_PT" w:bidi="pt_PT"/>
        </w:rPr>
      </w:r>
      <w:r>
        <w:rPr>
          <w:lang w:val="pt_PT" w:bidi="pt_PT"/>
        </w:rPr>
        <w:t xml:space="preserve">Paulo diz aos coríntios que ele dará a eles seu </w:t>
      </w:r>
      <w:r>
        <w:rPr>
          <w:b/>
          <w:lang w:val="pt_PT" w:bidi="pt_PT"/>
        </w:rPr>
        <w:t>julgamento</w:t>
      </w:r>
      <w:r>
        <w:rPr>
          <w:lang w:val="pt_PT" w:bidi="pt_PT"/>
        </w:rPr>
        <w:t xml:space="preserve">, porque não há instruções específicas de Jesus sobre a pergunta deles em relação às mulheres solteiras. Paulo estava dizendo que contaria a eles seu </w:t>
      </w:r>
      <w:r>
        <w:rPr>
          <w:b/>
          <w:lang w:val="pt_PT" w:bidi="pt_PT"/>
        </w:rPr>
        <w:t>conselho</w:t>
      </w:r>
      <w:r>
        <w:rPr>
          <w:lang w:val="pt_PT" w:bidi="pt_PT"/>
        </w:rPr>
        <w:t xml:space="preserve">, ou </w:t>
      </w:r>
      <w:r>
        <w:rPr>
          <w:b/>
          <w:lang w:val="pt_PT" w:bidi="pt_PT"/>
        </w:rPr>
        <w:t>opinião</w:t>
      </w:r>
      <w:r>
        <w:rPr>
          <w:lang w:val="pt_PT" w:bidi="pt_PT"/>
        </w:rPr>
        <w:t>, sobre o assunto.</w:t>
      </w:r>
    </w:p>
    <w:p>
      <w:pPr/>
      <w:r>
        <w:rPr>
          <w:lang w:val="pt_PT" w:bidi="pt_PT"/>
        </w:rPr>
      </w:r>
      <w:r>
        <w:rPr>
          <w:lang w:val="pt_PT" w:bidi="pt_PT"/>
        </w:rPr>
        <w:t xml:space="preserve">Parem aqui e discutam em grupo qual palavra ou frase vocês usarão para </w:t>
      </w:r>
      <w:r>
        <w:rPr>
          <w:b/>
          <w:lang w:val="pt_PT" w:bidi="pt_PT"/>
        </w:rPr>
        <w:t>julgamento</w:t>
      </w:r>
      <w:r>
        <w:rPr>
          <w:lang w:val="pt_PT" w:bidi="pt_PT"/>
        </w:rPr>
        <w:t xml:space="preserve"> quando isso significa conselho. Pause este áudio aqui.</w:t>
      </w:r>
    </w:p>
    <w:p>
      <w:pPr/>
      <w:r>
        <w:rPr>
          <w:lang w:val="pt_PT" w:bidi="pt_PT"/>
        </w:rPr>
      </w:r>
      <w:r>
        <w:rPr>
          <w:lang w:val="pt_PT" w:bidi="pt_PT"/>
        </w:rPr>
        <w:t xml:space="preserve">Paulo diz aos coríntios que eles podem confiar no julgamento dele porque o Senhor mostrou </w:t>
      </w:r>
      <w:r>
        <w:rPr>
          <w:b/>
          <w:lang w:val="pt_PT" w:bidi="pt_PT"/>
        </w:rPr>
        <w:t>misericórdia</w:t>
      </w:r>
      <w:r>
        <w:rPr>
          <w:lang w:val="pt_PT" w:bidi="pt_PT"/>
        </w:rPr>
        <w:t xml:space="preserve"> a ele. Quando alguém mostra misericórdia, essa pessoa é boa, gentil ou compassiva.</w:t>
      </w:r>
    </w:p>
    <w:p>
      <w:pPr/>
      <w:r>
        <w:rPr>
          <w:lang w:val="pt_PT" w:bidi="pt_PT"/>
        </w:rPr>
      </w:r>
      <w:r>
        <w:rPr>
          <w:lang w:val="pt_PT" w:bidi="pt_PT"/>
        </w:rPr>
        <w:t xml:space="preserve">Pare aqui e, como um grupo, discuta qual palavra ou frase você usará para </w:t>
      </w:r>
      <w:r>
        <w:rPr>
          <w:b/>
          <w:lang w:val="pt_PT" w:bidi="pt_PT"/>
        </w:rPr>
        <w:t>misericórdia</w:t>
      </w:r>
      <w:r>
        <w:rPr>
          <w:lang w:val="pt_PT" w:bidi="pt_PT"/>
        </w:rPr>
        <w:t xml:space="preserve">. Procure a palavra </w:t>
      </w:r>
      <w:r>
        <w:rPr>
          <w:lang w:val="pt_PT" w:bidi="pt_PT"/>
        </w:rPr>
        <w:t>misericórdia</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diz aos coríntios que ele é </w:t>
      </w:r>
      <w:r>
        <w:rPr>
          <w:b/>
          <w:lang w:val="pt_PT" w:bidi="pt_PT"/>
        </w:rPr>
        <w:t>confiável</w:t>
      </w:r>
      <w:r>
        <w:rPr>
          <w:lang w:val="pt_PT" w:bidi="pt_PT"/>
        </w:rPr>
        <w:t xml:space="preserve"> porque o Senhor o ajudou bondosamente a ter a sabedoria que precisa para responder às perguntas dos coríntios. Quando uma pessoa é confiável, significa que vocês podem confiar nela. Vocês podem confiar nessa pessoa, ou depender dela. Usem a mesma palavra para confiável que vocês usaram em passagens anteriores.</w:t>
      </w:r>
    </w:p>
    <w:p>
      <w:pPr/>
      <w:r>
        <w:rPr>
          <w:lang w:val="pt_PT" w:bidi="pt_PT"/>
        </w:rPr>
      </w:r>
      <w:r>
        <w:rPr>
          <w:lang w:val="pt_PT" w:bidi="pt_PT"/>
        </w:rPr>
        <w:t xml:space="preserve">Paulo aconselhou as jovens na igreja de Corinto a não se casarem. Paulo disse que isso era porque eles estavam em um tempo de </w:t>
      </w:r>
      <w:r>
        <w:rPr>
          <w:b/>
          <w:lang w:val="pt_PT" w:bidi="pt_PT"/>
        </w:rPr>
        <w:t>crise</w:t>
      </w:r>
      <w:r>
        <w:rPr>
          <w:lang w:val="pt_PT" w:bidi="pt_PT"/>
        </w:rPr>
        <w:t xml:space="preserve">, ou </w:t>
      </w:r>
      <w:r>
        <w:rPr>
          <w:b/>
          <w:lang w:val="pt_PT" w:bidi="pt_PT"/>
        </w:rPr>
        <w:t>angústia</w:t>
      </w:r>
      <w:r>
        <w:rPr>
          <w:lang w:val="pt_PT" w:bidi="pt_PT"/>
        </w:rPr>
        <w:t>. Uma crise é um tempo de grande sofrimento e problemas, como perseguição, guerra ou fome.</w:t>
      </w:r>
    </w:p>
    <w:p>
      <w:pPr/>
      <w:r>
        <w:rPr>
          <w:lang w:val="pt_PT" w:bidi="pt_PT"/>
        </w:rPr>
      </w:r>
      <w:r>
        <w:rPr>
          <w:lang w:val="pt_PT" w:bidi="pt_PT"/>
        </w:rPr>
        <w:t xml:space="preserve">Parem aqui e discutam em grupo qual palavra ou frase vocês usarão para </w:t>
      </w:r>
      <w:r>
        <w:rPr>
          <w:b/>
          <w:lang w:val="pt_PT" w:bidi="pt_PT"/>
        </w:rPr>
        <w:t>crise</w:t>
      </w:r>
      <w:r>
        <w:rPr>
          <w:lang w:val="pt_PT" w:bidi="pt_PT"/>
        </w:rPr>
        <w:t>. Pause este áudio aqui.</w:t>
      </w:r>
    </w:p>
    <w:p>
      <w:pPr/>
      <w:r>
        <w:rPr>
          <w:lang w:val="pt_PT" w:bidi="pt_PT"/>
        </w:rPr>
      </w:r>
      <w:r>
        <w:rPr>
          <w:lang w:val="pt_PT" w:bidi="pt_PT"/>
        </w:rPr>
        <w:t xml:space="preserve">Paulo diz às pessoas casadas ou noivas de Corinto que elas não devem se </w:t>
      </w:r>
      <w:r>
        <w:rPr>
          <w:b/>
          <w:lang w:val="pt_PT" w:bidi="pt_PT"/>
        </w:rPr>
        <w:t>separar</w:t>
      </w:r>
      <w:r>
        <w:rPr>
          <w:lang w:val="pt_PT" w:bidi="pt_PT"/>
        </w:rPr>
        <w:t xml:space="preserve"> umas das outras. Outra forma de dizer isso é que essas pessoas não devem buscar se libertar ou se desligar do seu casamento ou da promessa de casamento que assumiram uma com a outra. As pessoas casadas devem permanecer casadas, ou as pessoas noivas devem permanecer noivas. Vocês podem dizer que os homens e as mulheres de Corinto não deveriam tentar se desvincular de suas promessas uns aos outros.</w:t>
      </w:r>
    </w:p>
    <w:p>
      <w:pPr/>
      <w:r>
        <w:rPr>
          <w:lang w:val="pt_PT" w:bidi="pt_PT"/>
        </w:rPr>
      </w:r>
      <w:r>
        <w:rPr>
          <w:lang w:val="pt_PT" w:bidi="pt_PT"/>
        </w:rPr>
        <w:t xml:space="preserve">Paulo diz aos coríntios que não é um </w:t>
      </w:r>
      <w:r>
        <w:rPr>
          <w:b/>
          <w:lang w:val="pt_PT" w:bidi="pt_PT"/>
        </w:rPr>
        <w:t>pecado</w:t>
      </w:r>
      <w:r>
        <w:rPr>
          <w:lang w:val="pt_PT" w:bidi="pt_PT"/>
        </w:rPr>
        <w:t xml:space="preserve"> se casar. Eles não estão fazendo nada errado ou ruim se escolherem se casar. Usem a mesma palavra ou frase para pecado que vocês usaram em todo Coríntios. Para mais informações, procure por </w:t>
      </w:r>
      <w:r>
        <w:rPr>
          <w:lang w:val="pt_PT" w:bidi="pt_PT"/>
        </w:rPr>
        <w:t>pecado</w:t>
      </w:r>
      <w:r>
        <w:rPr>
          <w:lang w:val="pt_PT" w:bidi="pt_PT"/>
        </w:rPr>
        <w:t xml:space="preserve"> no Glossário Mestre. </w:t>
      </w:r>
    </w:p>
    <w:p>
      <w:pPr/>
      <w:r>
        <w:rPr>
          <w:lang w:val="pt_PT" w:bidi="pt_PT"/>
        </w:rPr>
      </w:r>
      <w:r>
        <w:rPr>
          <w:lang w:val="pt_PT" w:bidi="pt_PT"/>
        </w:rPr>
        <w:t xml:space="preserve">Quando Paulo está falando com os crentes em Corinto, ele os chama de </w:t>
      </w:r>
      <w:r>
        <w:rPr>
          <w:b/>
          <w:lang w:val="pt_PT" w:bidi="pt_PT"/>
        </w:rPr>
        <w:t>irmãos</w:t>
      </w:r>
      <w:r>
        <w:rPr>
          <w:lang w:val="pt_PT" w:bidi="pt_PT"/>
        </w:rPr>
        <w:t xml:space="preserve">, ou </w:t>
      </w:r>
      <w:r>
        <w:rPr>
          <w:b/>
          <w:lang w:val="pt_PT" w:bidi="pt_PT"/>
        </w:rPr>
        <w:t>irmãos e irmãs</w:t>
      </w:r>
      <w:r>
        <w:rPr>
          <w:lang w:val="pt_PT" w:bidi="pt_PT"/>
        </w:rPr>
        <w:t>. Paulo está falando com os homens e as mulheres na igreja quando ele diz isso. Paulo quer lembrar às pessoas na igreja que Deus as fez uma família agora que elas acreditavam em Jesus. Usem a mesma palavra para irmãos, ou irmãos e irmãs, que vocês usaram antes.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7:32–40</w:t>
      </w:r>
      <w:r>
        <w:rPr>
          <w:lang w:val="pt_PT" w:bidi="pt_PT"/>
        </w:rPr>
      </w:r>
    </w:p>
    <w:p>
      <w:pPr>
        <w:pStyle w:val="Heading3"/>
      </w:pPr>
      <w:r>
        <w:rPr>
          <w:lang w:val="pt_PT" w:bidi="pt_PT"/>
        </w:rPr>
        <w:t>Ouvir e Sentir</w:t>
      </w:r>
    </w:p>
    <w:p>
      <w:pPr/>
      <w:r>
        <w:rPr>
          <w:lang w:val="pt_PT" w:bidi="pt_PT"/>
        </w:rPr>
      </w:r>
      <w:r>
        <w:rPr>
          <w:lang w:val="pt_PT" w:bidi="pt_PT"/>
        </w:rPr>
        <w:t>Nessa etapa, ouçam 1 Coríntios 7.32–40 e guardem em seus corações.</w:t>
      </w:r>
    </w:p>
    <w:p>
      <w:pPr/>
      <w:r>
        <w:rPr>
          <w:lang w:val="pt_PT" w:bidi="pt_PT"/>
        </w:rPr>
      </w:r>
      <w:r>
        <w:rPr>
          <w:lang w:val="pt_PT" w:bidi="pt_PT"/>
        </w:rPr>
        <w:t>Ouçam uma versão em áudio de 1 Coríntios 7.32–40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7.32–40 na tradução mais fácil de entender.</w:t>
      </w:r>
    </w:p>
    <w:p>
      <w:pPr/>
      <w:r>
        <w:rPr>
          <w:lang w:val="pt_PT" w:bidi="pt_PT"/>
        </w:rPr>
      </w:r>
      <w:r>
        <w:rPr>
          <w:lang w:val="pt_PT" w:bidi="pt_PT"/>
        </w:rPr>
        <w:t>Essa passagem é a última de uma série de passagens estreitamente conectadas no capítulo sete. As pessoas na igreja em Corinto tinham muitas perguntas sobre casamento, separação, ficar solteiro e se casar novamente depois que o marido ou esposa havia morrido. Eles enviaram suas perguntas a Paulo em uma carta. Nas últimas quatro passagens, e nessa passagem, Paulo respondeu a todas essas perguntas dos coríntios. Em todas essas últimas quatro passagens, e nessa última, Paulo conectou cada pergunta a uma grande ideia: a vida com Deus é maior do que nosso status ou circunstâncias individuais, ou as coisas e pessoas no mundo ao nosso redor. Não precisamos tentar mudar nossas circunstâncias. O próprio mundo em breve chegará a um fim. Mas a vida com Deus continuará para sempre. Deus nos ama como somos, e podemos servir a Deus onde estamos.</w:t>
      </w:r>
    </w:p>
    <w:p>
      <w:pPr/>
      <w:r>
        <w:rPr>
          <w:lang w:val="pt_PT" w:bidi="pt_PT"/>
        </w:rPr>
      </w:r>
      <w:r>
        <w:rPr>
          <w:lang w:val="pt_PT" w:bidi="pt_PT"/>
        </w:rPr>
        <w:t>Na última passagem, Paulo disse aos coríntios que ele queria protegê-los de preocupações nesse mundo. Agora nessa passagem, Paulo continua com essa ideia. Paulo diz que ele quer que os coríntios sejam livres de preocupações. Paulo diz que um homem que não é casado pode concentrar toda a sua atenção no Senhor. O Senhor é o único que o homem precisa agradar. Mas, Paulo diz, um homem casado tem outras coisas em que pensar. O homem casado precisa pensar em coisas desse mundo e sobre como manter sua esposa feliz. O homem casado tem seus pensamentos divididos e indo em direções diferentes. Paulo repete a ideia com mulheres que não são casadas. Paulo fala sobre uma mulher solteira — talvez uma viúva — e sobre uma virgem, ou uma jovem mulher que nunca foi casada. Uma mulher que é solteira pode concentrar toda a sua atenção no Senhor. Seu objetivo é agradar apenas ao Senhor com seu corpo e seu espírito. Mas, Paulo diz, uma mulher casada tem outras coisas em que pensar. A mulher casada precisa pensar em coisas desse mundo e sobre como manter seu marido feliz. Paulo termina essa parte mostrando que ele se importa com os coríntios. Paulo quer que esse conselho ajude os coríntios, não coloque limites sobre eles. Paulo quer que eles vivam de uma maneira correta. Paulo não quer que eles tenham seus pensamentos divididos e indo em direções diferentes.</w:t>
      </w:r>
    </w:p>
    <w:p>
      <w:pPr/>
      <w:r>
        <w:rPr>
          <w:lang w:val="pt_PT" w:bidi="pt_PT"/>
        </w:rPr>
      </w:r>
      <w:r>
        <w:rPr>
          <w:lang w:val="pt_PT" w:bidi="pt_PT"/>
        </w:rPr>
        <w:t>Parem aqui e discutam essa pergunta em grupo: descrevam uma vez em que vocês, ou alguém que vocês conhecem, tinham seus pensamentos divididos, porque estavam pensando em muitas coisas diferentes ao mesmo tempo. Em outras palavras, outras coisas distrairam vocês e impediram que pensassem sobre a coisa mais importante. Talvez houvesse duas ou mais coisas nas quais vocês estavam focados ou preocupados ao mesmo tempo. Como esse pensamento dividido afetou a maneira como vocês agiam e se sentiam? Pause este áudio aqui.</w:t>
      </w:r>
    </w:p>
    <w:p>
      <w:pPr/>
      <w:r>
        <w:rPr>
          <w:lang w:val="pt_PT" w:bidi="pt_PT"/>
        </w:rPr>
      </w:r>
      <w:r>
        <w:rPr>
          <w:lang w:val="pt_PT" w:bidi="pt_PT"/>
        </w:rPr>
        <w:t>Agora Paulo muda para uma das perguntas diferente dos coríntios. Essa parte é difícil de entender. Não sabemos o que estava acontecendo em Corinto, e não sabemos o que os crentes de Corinto haviam dito a Paulo em sua carta. Parece que havia algumas pessoas na igreja de Corinto que estavam noivas para se casar, mas haviam adiado se casar. Não sabemos por que eles haviam adiado se casar.</w:t>
      </w:r>
    </w:p>
    <w:p>
      <w:pPr/>
      <w:r>
        <w:rPr>
          <w:lang w:val="pt_PT" w:bidi="pt_PT"/>
        </w:rPr>
      </w:r>
      <w:r>
        <w:rPr>
          <w:lang w:val="pt_PT" w:bidi="pt_PT"/>
        </w:rPr>
        <w:t>Paulo diz que um homem nessas circunstâncias deve se casar se ele quiser se casar. Esse homem tem um noivado, ele tem esperado, e ele sente que deve se casar. Paulo diz que se esse homem quer se casar, ele deve. Esse homem não está pecando se casando. Paulo disse a mesma coisa nas passagens anteriores. Agora, como Paulo também fez nas passagens anteriores, ele quer mostrar aos coríntios uma visão diferente sobre a mesma pergunta. Paulo diz que esse mesmo homem poderia pensar sobre casamento de forma diferente. Se o homem solteiro está muito claro em seu próprio pensamento, e não está sentindo nenhuma pressão sobre se casar, seria bom que ele não se casasse. Se esse homem tem controle de sua paixão sexual, e tomou a decisão de não se casar, então para esse homem, seria a coisa certa não se casar. Paulo termina essa parte quando ele diz, como ele fez antes, que o homem que se casa faz uma coisa boa, e o homem que não se casa faz ainda melhor.</w:t>
      </w:r>
    </w:p>
    <w:p>
      <w:pPr/>
      <w:r>
        <w:rPr>
          <w:lang w:val="pt_PT" w:bidi="pt_PT"/>
        </w:rPr>
      </w:r>
      <w:r>
        <w:rPr>
          <w:lang w:val="pt_PT" w:bidi="pt_PT"/>
        </w:rPr>
        <w:t>Parem aqui e discutam essa pergunta em grupo: quais são os costumes de cortejamento e noivado em sua cultura? O que aconteceria se um homem decidisse não se casar com uma mulher com quem ele estava noivo? Pause este áudio aqui.</w:t>
      </w:r>
    </w:p>
    <w:p>
      <w:pPr/>
      <w:r>
        <w:rPr>
          <w:lang w:val="pt_PT" w:bidi="pt_PT"/>
        </w:rPr>
      </w:r>
      <w:r>
        <w:rPr>
          <w:lang w:val="pt_PT" w:bidi="pt_PT"/>
        </w:rPr>
        <w:t>Finalmente, Paulo se move para responder à última pergunta dos coríntios nessa seção da carta de Paulo. Esse é sobre uma mulher cujo marido havia morrido. Paulo começa lembrando aos coríntios sobre algo que ele disse várias vezes nessas passagens. Os casais devem permanecer casados. Paulo diz que uma mulher está vinculada, ou amarrada, a seu marido enquanto seu marido estiver vivo. O laço de casamento é um compromisso que dura enquanto ambos os parceiros estiverem vivos. Mas, se o marido de uma mulher crente morre, Paulo diz que a mulher é livre para se casar com qualquer um que ela deseja. Mas seu novo marido deve estar no Senhor, o que significa que ele deve ser um seguidor de Jesus. Então Paulo repete uma ideia que ele disse várias vezes nessa parte da carta de Paulo. Paulo diz que em seu julgamento, ou opinião, a viúva será mais feliz se ela permanecer solteira, como ela está. Paulo também diz algo semelhante a outra ideia que ele disse antes, mas pode soar estranho. Paulo diz: “Acho que também tenho o Espírito de Deus”. Paulo não tem dúvidas de que o Espírito Santo vive em Paulo e dá a ele poder e sabedoria. Paulo está sugerindo, em certo tom de brincadeira, que o conselho de Paulo é bom porque ele tem o Espírito de Deus, ou o Espírito Santo, vivendo em Paulo.</w:t>
      </w:r>
    </w:p>
    <w:p>
      <w:pPr/>
      <w:r>
        <w:rPr>
          <w:lang w:val="pt_PT" w:bidi="pt_PT"/>
        </w:rPr>
      </w:r>
      <w:r>
        <w:rPr>
          <w:lang w:val="pt_PT" w:bidi="pt_PT"/>
        </w:rPr>
        <w:t>Parem aqui e discutam essa pergunta em grupo: em sua cultura, se o marido de uma mulher morre, que escolhas ou expectativas a viúva tem para seu futuro?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7.32–40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diz aos coríntios que ele quer que eles sejam livres de preocupações. Se um crente é casado, essa pessoa está pensando em agradar a Deus e seu marido ou esposa. Mas se um crente não é casado, essa pessoa pode se concentrar em Deus sem outras distrações.</w:t>
      </w:r>
    </w:p>
    <w:p>
      <w:pPr/>
      <w:r>
        <w:rPr>
          <w:lang w:val="pt_PT" w:bidi="pt_PT"/>
        </w:rPr>
      </w:r>
      <w:r>
        <w:rPr>
          <w:b/>
          <w:lang w:val="pt_PT" w:bidi="pt_PT"/>
        </w:rPr>
        <w:t>Na segunda parte:</w:t>
      </w:r>
      <w:r>
        <w:rPr>
          <w:lang w:val="pt_PT" w:bidi="pt_PT"/>
        </w:rPr>
        <w:t xml:space="preserve"> Paulo está falando com homens que são noivos, mas que adiaram o casamento. Paulo diz que essas pessoas devem ir em frente e se casar se quiserem. Eles não estão pecando. Mas, Paulo diz que seria melhor se eles permanecessem solteiros.</w:t>
      </w:r>
    </w:p>
    <w:p>
      <w:pPr/>
      <w:r>
        <w:rPr>
          <w:lang w:val="pt_PT" w:bidi="pt_PT"/>
        </w:rPr>
      </w:r>
      <w:r>
        <w:rPr>
          <w:b/>
          <w:lang w:val="pt_PT" w:bidi="pt_PT"/>
        </w:rPr>
        <w:t>Na terceira parte:</w:t>
      </w:r>
      <w:r>
        <w:rPr>
          <w:lang w:val="pt_PT" w:bidi="pt_PT"/>
        </w:rPr>
        <w:t xml:space="preserve"> Paulo está falando sobre uma mulher crente cujo marido morre. Paulo diz que ela é livre para se casar novamente, desde que o novo marido seja um crente. Paulo fecha dizendo que ele pensa que a viúva será mais feliz se ela permanecer solteira. Paulo sugere que sua opinião é boa porque ele tem o Espírito Santo nele.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Homem solteiro</w:t>
      </w:r>
    </w:p>
    <w:p>
      <w:pPr>
        <w:pStyle w:val="ListBullet"/>
        <w:spacing w:line="240" w:lineRule="auto"/>
        <w:ind w:left="720"/>
      </w:pPr>
      <w:r>
        <w:rPr>
          <w:lang w:val="pt_PT" w:bidi="pt_PT"/>
        </w:rPr>
      </w:r>
      <w:r>
        <w:rPr>
          <w:lang w:val="pt_PT" w:bidi="pt_PT"/>
        </w:rPr>
        <w:t>O Senhor (Jesus ou Deus)</w:t>
      </w:r>
    </w:p>
    <w:p>
      <w:pPr>
        <w:pStyle w:val="ListBullet"/>
        <w:spacing w:line="240" w:lineRule="auto"/>
        <w:ind w:left="720"/>
      </w:pPr>
      <w:r>
        <w:rPr>
          <w:lang w:val="pt_PT" w:bidi="pt_PT"/>
        </w:rPr>
      </w:r>
      <w:r>
        <w:rPr>
          <w:lang w:val="pt_PT" w:bidi="pt_PT"/>
        </w:rPr>
        <w:t>Casal casado</w:t>
      </w:r>
    </w:p>
    <w:p>
      <w:pPr>
        <w:pStyle w:val="ListBullet"/>
        <w:spacing w:line="240" w:lineRule="auto"/>
        <w:ind w:left="720"/>
      </w:pPr>
      <w:r>
        <w:rPr>
          <w:lang w:val="pt_PT" w:bidi="pt_PT"/>
        </w:rPr>
      </w:r>
      <w:r>
        <w:rPr>
          <w:lang w:val="pt_PT" w:bidi="pt_PT"/>
        </w:rPr>
        <w:t>Mulher solteira</w:t>
      </w:r>
    </w:p>
    <w:p>
      <w:pPr>
        <w:pStyle w:val="ListBullet"/>
        <w:spacing w:line="240" w:lineRule="auto"/>
        <w:ind w:left="720"/>
      </w:pPr>
      <w:r>
        <w:rPr>
          <w:lang w:val="pt_PT" w:bidi="pt_PT"/>
        </w:rPr>
      </w:r>
      <w:r>
        <w:rPr>
          <w:lang w:val="pt_PT" w:bidi="pt_PT"/>
        </w:rPr>
        <w:t>Viúva</w:t>
      </w:r>
    </w:p>
    <w:p>
      <w:pPr>
        <w:pStyle w:val="ListBullet"/>
        <w:spacing w:line="240" w:lineRule="auto"/>
        <w:ind w:left="720"/>
      </w:pPr>
      <w:r>
        <w:rPr>
          <w:lang w:val="pt_PT" w:bidi="pt_PT"/>
        </w:rPr>
      </w:r>
      <w:r>
        <w:rPr>
          <w:lang w:val="pt_PT" w:bidi="pt_PT"/>
        </w:rPr>
        <w:t>E o Espírito de Deus</w:t>
      </w:r>
    </w:p>
    <w:p>
      <w:pPr/>
      <w:r>
        <w:rPr>
          <w:lang w:val="pt_PT" w:bidi="pt_PT"/>
        </w:rPr>
      </w:r>
      <w:r>
        <w:rPr>
          <w:lang w:val="pt_PT" w:bidi="pt_PT"/>
        </w:rPr>
        <w:t>O início dessa passagem mostra que está estreitamente conectada à última passagem. As duas passagens realmente estão juntas.</w:t>
      </w:r>
    </w:p>
    <w:p>
      <w:pPr/>
      <w:r>
        <w:rPr>
          <w:lang w:val="pt_PT" w:bidi="pt_PT"/>
        </w:rPr>
      </w:r>
      <w:r>
        <w:rPr>
          <w:lang w:val="pt_PT" w:bidi="pt_PT"/>
        </w:rPr>
        <w:t>Parem aqui e discutam essa pergunta em grupo: em seu idioma, como vocês mostram que duas seções de uma história ou ensinamento estão estreitamente conectadas, e uma está continuando da outra? Pause este áudio aqui.</w:t>
      </w:r>
    </w:p>
    <w:p>
      <w:pPr/>
      <w:r>
        <w:rPr>
          <w:lang w:val="pt_PT" w:bidi="pt_PT"/>
        </w:rPr>
      </w:r>
      <w:r>
        <w:rPr>
          <w:lang w:val="pt_PT" w:bidi="pt_PT"/>
        </w:rPr>
        <w:t>Na primeira parte dessa passagem, Paulo diz que ele quer que os coríntios sejam livres de preocupações. Em outras palavras, Paulo não quer que os coríntios estejam preocupados com coisas o tempo todo. Paulo diz que um homem que não é casado pode concentrar toda a sua atenção em servir ao Senhor. O Senhor é o único que um homem solteiro precisa agradar. Mas um homem casado tem outras coisas em que pensar. O homem casado precisa pensar sobre as coisas desse mundo, e sobre como manter sua esposa feliz. O homem casado tem seus pensamentos divididos e indo em direções diferentes. Paulo repete a ideia com mulheres que não são casadas. Paulo fala sobre uma mulher solteira — talvez uma viúva — e sobre uma virgem, ou uma jovem mulher que nunca foi casada. Uma mulher que é solteira pode concentrar toda a sua atenção em como agradar ao Senhor. O objetivo dessa mulher é agradar apenas ao Senhor com seu corpo e seu espírito. Mas uma mulher casada tem outras coisas a pensar. A mulher casada precisa pensar sobre as coisas nesse mundo, e sobre como manter seu marido feliz. Paulo termina essa parte mostrando que ele se importa com os coríntios. Paulo quer que esse conselho ajude os coríntios, não coloque limites sobre eles. Paulo quer que eles vivam de uma maneira correta. Paulo não quer que os coríntios tenham seu pensamento dividido e indo em direções diferentes. Quando o pensamento dos coríntios está dividido, eles não podem se concentrar em uma coisa completamente.</w:t>
      </w:r>
    </w:p>
    <w:p>
      <w:pPr/>
      <w:r>
        <w:rPr>
          <w:lang w:val="pt_PT" w:bidi="pt_PT"/>
        </w:rPr>
      </w:r>
      <w:r>
        <w:rPr>
          <w:lang w:val="pt_PT" w:bidi="pt_PT"/>
        </w:rPr>
        <w:t>Parem aqui e discutam essa pergunta em grupo: em seu idioma, como vocês descrevem quando uma pessoa sente que seu pensamento é levado em direções diferentes, ou quando outras coisas a distraem de uma coisa importante? Como vocês descrevem quando uma pessoa concentra toda a sua atenção em uma pessoa ou tarefa? Lembrem-se da história que vocês contaram na etapa anterior enquanto pensam sobre como descreverão alguém pensando sobre coisas diferentes ou tendo pensamento dividido. Pause este áudio aqui.</w:t>
      </w:r>
    </w:p>
    <w:p>
      <w:pPr/>
      <w:r>
        <w:rPr>
          <w:lang w:val="pt_PT" w:bidi="pt_PT"/>
        </w:rPr>
      </w:r>
      <w:r>
        <w:rPr>
          <w:lang w:val="pt_PT" w:bidi="pt_PT"/>
        </w:rPr>
        <w:t>Na segunda parte, Paulo agora está falando com homens que estão noivos, mas que adiaram seu casamento por alguma razão. Esses homens podem sentir que estão fazendo as mulheres com quem estão noivas se sentirem envergonhadas porque elas ainda não são casadas. Paulo diz que um homem nessas circunstâncias deve se casar se o homem quiser se casar. Esse homem tem um noivado, ele tem esperado e está apaixonado pela mulher, e ele sente que deve se casar. Talvez a mulher esteja se tornando mais velha e em breve tenha passado a idade de casamento. Então, Paulo diz que se esse homem quer se casar, ele deve. Esse homem não está pecando. Paulo disse a mesma coisa nas passagens anteriores. Então, Paulo muda. Paulo diz que se o homem solteiro está muito claro sobre o que pensa, e não está sentindo nenhuma pressão sobre se casar, seria bom que ele não se casasse. Em outras palavras, se esse homem tem controle de sua paixão sexual, e ele tomou a decisão de não se casar, para esse homem, seria a coisa certa não se casar. Paulo termina essa parte dizendo, como ele fez antes, que o homem que se casa faz uma coisa boa, e o homem que não se casa faz ainda melhor.</w:t>
      </w:r>
    </w:p>
    <w:p>
      <w:pPr/>
      <w:r>
        <w:rPr>
          <w:lang w:val="pt_PT" w:bidi="pt_PT"/>
        </w:rPr>
      </w:r>
      <w:r>
        <w:rPr>
          <w:lang w:val="pt_PT" w:bidi="pt_PT"/>
        </w:rPr>
        <w:t>Parem aqui e discutam essa pergunta em grupo: o início dessa segunda parte mostra que há uma nova ideia para falar sobre. Em seu idioma, como vocês mostram que vocês estão mudando para uma nova ideia em uma história ou ensinamento? Pause este áudio aqui.</w:t>
      </w:r>
    </w:p>
    <w:p>
      <w:pPr/>
      <w:r>
        <w:rPr>
          <w:lang w:val="pt_PT" w:bidi="pt_PT"/>
        </w:rPr>
      </w:r>
      <w:r>
        <w:rPr>
          <w:lang w:val="pt_PT" w:bidi="pt_PT"/>
        </w:rPr>
        <w:t>Na terceira parte, Paulo começa lembrando aos coríntios que os casais devem permanecer casados. Paulo diz que uma mulher está vinculada, ou amarrada, a seu marido enquanto seu marido estiver vivo. O laço de casamento é um compromisso que dura enquanto ambos os parceiros estiverem vivos. Mas, se o marido de uma mulher crente morre, Paulo diz que a mulher é livre para se casar com qualquer um que deseja, desde que seu novo marido seja um seguidor de Jesus. Então Paulo diz que, na opinião dele, a viúva será mais feliz se ela permanecer solteira. Paulo sugere, em certo tom de brincadeira, que o conselho de Paulo é bom porque ele pensa que ele tem o Espírito de Deus, ou o Espírito Santo, vivendo nele. Paulo sabe que ele tem o Espírito de Deus nele — Paulo não está duvidando ou se perguntando se ele tem.</w:t>
      </w:r>
    </w:p>
    <w:p>
      <w:pPr/>
      <w:r>
        <w:rPr>
          <w:lang w:val="pt_PT" w:bidi="pt_PT"/>
        </w:rPr>
      </w:r>
      <w:r>
        <w:rPr>
          <w:lang w:val="pt_PT" w:bidi="pt_PT"/>
        </w:rPr>
        <w:t>Parem aqui e discutam essa pergunta em grupo: compartilhem uma história de uma vez em que vocês disseram algumas palavras ou uma pergunta, e todos que ouviram vocês entenderam que seu significado real era o oposto do que vocês disseram. Essa maneira de falar é normal em sua cultura? Como vocês usam essa maneira de falar? Por exemplo, vocês fazem isso para fazer as pessoas rirem, ou para ensinar ou repreender alguém? Como vocês mostrarão que Paulo está dizendo que o Espírito de Deus dá a ele sabedoria, assim como o Espírito dá a todos os crentes sabedoria? Pause este áudio aqui.</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7.32–40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Homem solteiro</w:t>
      </w:r>
    </w:p>
    <w:p>
      <w:pPr>
        <w:pStyle w:val="ListBullet"/>
        <w:spacing w:line="240" w:lineRule="auto"/>
        <w:ind w:left="720"/>
      </w:pPr>
      <w:r>
        <w:rPr>
          <w:lang w:val="pt_PT" w:bidi="pt_PT"/>
        </w:rPr>
      </w:r>
      <w:r>
        <w:rPr>
          <w:lang w:val="pt_PT" w:bidi="pt_PT"/>
        </w:rPr>
        <w:t>O Senhor (Jesus ou Deus)</w:t>
      </w:r>
    </w:p>
    <w:p>
      <w:pPr>
        <w:pStyle w:val="ListBullet"/>
        <w:spacing w:line="240" w:lineRule="auto"/>
        <w:ind w:left="720"/>
      </w:pPr>
      <w:r>
        <w:rPr>
          <w:lang w:val="pt_PT" w:bidi="pt_PT"/>
        </w:rPr>
      </w:r>
      <w:r>
        <w:rPr>
          <w:lang w:val="pt_PT" w:bidi="pt_PT"/>
        </w:rPr>
        <w:t>Casal casado</w:t>
      </w:r>
    </w:p>
    <w:p>
      <w:pPr>
        <w:pStyle w:val="ListBullet"/>
        <w:spacing w:line="240" w:lineRule="auto"/>
        <w:ind w:left="720"/>
      </w:pPr>
      <w:r>
        <w:rPr>
          <w:lang w:val="pt_PT" w:bidi="pt_PT"/>
        </w:rPr>
      </w:r>
      <w:r>
        <w:rPr>
          <w:lang w:val="pt_PT" w:bidi="pt_PT"/>
        </w:rPr>
        <w:t>Mulher solteira</w:t>
      </w:r>
    </w:p>
    <w:p>
      <w:pPr>
        <w:pStyle w:val="ListBullet"/>
        <w:spacing w:line="240" w:lineRule="auto"/>
        <w:ind w:left="720"/>
      </w:pPr>
      <w:r>
        <w:rPr>
          <w:lang w:val="pt_PT" w:bidi="pt_PT"/>
        </w:rPr>
      </w:r>
      <w:r>
        <w:rPr>
          <w:lang w:val="pt_PT" w:bidi="pt_PT"/>
        </w:rPr>
        <w:t>Viúva</w:t>
      </w:r>
    </w:p>
    <w:p>
      <w:pPr>
        <w:pStyle w:val="ListBullet"/>
        <w:spacing w:line="240" w:lineRule="auto"/>
        <w:ind w:left="720"/>
      </w:pPr>
      <w:r>
        <w:rPr>
          <w:lang w:val="pt_PT" w:bidi="pt_PT"/>
        </w:rPr>
      </w:r>
      <w:r>
        <w:rPr>
          <w:lang w:val="pt_PT" w:bidi="pt_PT"/>
        </w:rPr>
        <w:t>E o Espírito de Deus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parte, a pessoa que interpreta Paulo poderia dizer a todas as pessoas que Paulo quer que elas sejam livres de preocupações. A pessoa que interpreta Paulo poderia apontar para a pessoa que interpreta Jesus e encorajar todas as pessoas a se concentrar em Jesus. Agora a pessoa que interpreta Paulo poderia levar a pessoa que interpreta o homem que não é casado, e mostrar como o homem solteiro pode concentrar toda a sua atenção no Senhor, porque o homem solteiro não tem mais nada para distraí-lo.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homem solteiro que não está distraído: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Em seguida, a pessoa que interpreta Paulo poderia trazer o casal casado. A pessoa que interpreta o homem casado poderia ir e vir intercalando entre adorar Jesus e falar com sua esposa. A esposa poderia mostrar que ela precisa de dinheiro, ou cuidados médicos, ou tem alguma outra necessidade urgente, e seu marido tem que decidir como cuidar dela adequadamente, enquanto ainda tenta adorar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marido: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Em seguida, a pessoa que interpreta Paulo poderia repetir a cena, começando com a pessoa que interpreta uma mulher que não é casada. Desta vez, quando muda para a mulher casada, ela é aquela correndo para frente e para trás entre seu marido e Jesus. A mulher casada deve mostrar que ela está lutando para decidir como cuidar de seu marido adequadamente enquanto ainda tenta adorar Jesus.</w:t>
      </w:r>
    </w:p>
    <w:p>
      <w:pPr/>
      <w:r>
        <w:rPr>
          <w:lang w:val="pt_PT" w:bidi="pt_PT"/>
        </w:rPr>
      </w:r>
      <w:r>
        <w:rPr>
          <w:lang w:val="pt_PT" w:bidi="pt_PT"/>
        </w:rPr>
        <w:t>No final dessa parte, a pessoa que interpreta Paulo deve mostrar que ele se importa com os coríntios e que Paulo não está tentando colocar limites sobre eles. Paulo poderia apontar de volta para a pessoa que interpreta Jesus e mostrar que ele quer que as pessoas não tenham seu pensamento dividido e indo em duas direções diferentes.</w:t>
      </w:r>
    </w:p>
    <w:p>
      <w:pPr/>
      <w:r>
        <w:rPr>
          <w:lang w:val="pt_PT" w:bidi="pt_PT"/>
        </w:rPr>
      </w:r>
      <w:r>
        <w:rPr>
          <w:lang w:val="pt_PT" w:bidi="pt_PT"/>
        </w:rPr>
        <w:t>Na segunda parte, a encenação muda para um grupo diferente. A pessoa que interpreta Paulo poderia trazer uma pessoa que interpreta um homem e uma mulher solteiros que estão noivos. As pessoas que interpretam o casal poderiam explicar à pessoa que interpreta Paulo que elas têm uma pergunta complicada. Por alguma razão, eles adiaram se casar. A pessoa que interpreta Paulo poderia mostrar com amor que ela é livre para se casar se quiserem. Não há problema.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homem solteiro que se casou: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a pessoa que interpreta Paulo poderia mudar de assunto para mostrar que ele tem uma ideia diferente a dizer ao casal de noivo. A pessoa que interpreta Paulo poderia perguntar ao homem solteiro: “Como você se sente sobre não se casar? Você está em paz com seu pensamento? Você está sentindo alguma pressão sobre se casar? É uma grande luta lidar com a tentação sexual?” A pessoa que interpreta o homem solteiro deve mostrar que todas essas coisas estão bem. O homem solteiro não está se sentindo preocupado com nenhuma dessas coisas. A pessoa que interpreta Paulo deve então mostrar que, nesse caso, seria a coisa certa não se casar. Finalmente, a pessoa que interpreta Paulo deve apontar para o casal que escolheu se casar e dizer que eles fizeram uma boa escolha. Então, a pessoa que interpreta Paulo deve apontar para o casal que escolheu não se casar e dizer que eles fizeram uma escolha ainda melhor.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uma pessoa que não se casou: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parte, a encenação muda para um grupo diferente. A pessoa que interpreta Paulo poderia começar lembrando a todo o grupo que os casais devem permanecer casados. Então, a pessoa que interpreta Paulo poderia trazer um casal casado. O casal poderia agir como se estivesse caminhando juntos, fazendo algo em sua vida normal, quando de repente o marido morre. Agora, a pessoa que interpreta a viúva poderia ir até Paulo e pedir o conselho de Paulo. A pessoa que interpreta Paulo poderia apontar para os homens solteiros no grupo e mostrar que a viúva é livre para se casar com qualquer um deles, desde que seu novo marido seja um seguidor de Jesus.</w:t>
      </w:r>
    </w:p>
    <w:p>
      <w:pPr/>
      <w:r>
        <w:rPr>
          <w:lang w:val="pt_PT" w:bidi="pt_PT"/>
        </w:rPr>
      </w:r>
      <w:r>
        <w:rPr>
          <w:lang w:val="pt_PT" w:bidi="pt_PT"/>
        </w:rPr>
        <w:t>Então, a pessoa que interpreta Paulo poderia mudar de assunto para mostrar que Paulo tem uma ideia diferente a dizer à viúva. Então Paulo poderia dizer à viúva que, na opinião de Paulo, a viúva será mais feliz se ela permanecer solteira. Finalmente, a pessoa que interpreta Paulo poderia apontar para a pessoa que interpreta o Espírito de Deus, ou o Espírito Santo. A pessoa que interpreta Paulo poderia mostrar à pessoa que interpreta a viúva que o Espírito de Deus vive dentro de Paulo e deu a ele essa sabedoria.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viúva que se casou novamente: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7.32–40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aos coríntios que ele quer que eles se sintam </w:t>
      </w:r>
      <w:r>
        <w:rPr>
          <w:b/>
          <w:lang w:val="pt_PT" w:bidi="pt_PT"/>
        </w:rPr>
        <w:t>livres de ansiedade</w:t>
      </w:r>
      <w:r>
        <w:rPr>
          <w:lang w:val="pt_PT" w:bidi="pt_PT"/>
        </w:rPr>
        <w:t>, ou não estejam preocupados com uma situação difícil.</w:t>
      </w:r>
    </w:p>
    <w:p>
      <w:pPr/>
      <w:r>
        <w:rPr>
          <w:lang w:val="pt_PT" w:bidi="pt_PT"/>
        </w:rPr>
      </w:r>
      <w:r>
        <w:rPr>
          <w:lang w:val="pt_PT" w:bidi="pt_PT"/>
        </w:rPr>
        <w:t>Parem aqui e discutam em grupo qual palavra ou frase vocês usarão para “livre de ansiedade ou preocupação”. Pause este áudio aqui.</w:t>
      </w:r>
    </w:p>
    <w:p>
      <w:pPr/>
      <w:r>
        <w:rPr>
          <w:lang w:val="pt_PT" w:bidi="pt_PT"/>
        </w:rPr>
      </w:r>
      <w:r>
        <w:rPr>
          <w:lang w:val="pt_PT" w:bidi="pt_PT"/>
        </w:rPr>
        <w:t xml:space="preserve">Paulo diz que é mais fácil para as pessoas que não são casadas servirem ao </w:t>
      </w:r>
      <w:r>
        <w:rPr>
          <w:b/>
          <w:lang w:val="pt_PT" w:bidi="pt_PT"/>
        </w:rPr>
        <w:t>Senhor</w:t>
      </w:r>
      <w:r>
        <w:rPr>
          <w:lang w:val="pt_PT" w:bidi="pt_PT"/>
        </w:rPr>
        <w:t xml:space="preserve"> do que para aqueles que são casados. Não sabemos se Paulo está falando sobre servir a Jesus ou a Deus. Qualquer um poderia estar correto. Use a mesma palavra ou frase para Senhor que você usou em passagens anteriores. Para mais informações sobre </w:t>
      </w:r>
      <w:r>
        <w:rPr>
          <w:lang w:val="pt_PT" w:bidi="pt_PT"/>
        </w:rPr>
        <w:t>Senhor</w:t>
      </w:r>
      <w:r>
        <w:rPr>
          <w:lang w:val="pt_PT" w:bidi="pt_PT"/>
        </w:rPr>
        <w:t>, consulte o Glossário Mestre.</w:t>
      </w:r>
    </w:p>
    <w:p>
      <w:pPr/>
      <w:r>
        <w:rPr>
          <w:lang w:val="pt_PT" w:bidi="pt_PT"/>
        </w:rPr>
      </w:r>
      <w:r>
        <w:rPr>
          <w:lang w:val="pt_PT" w:bidi="pt_PT"/>
        </w:rPr>
        <w:t xml:space="preserve">Paulo diz que é mais fácil para uma </w:t>
      </w:r>
      <w:r>
        <w:rPr>
          <w:b/>
          <w:lang w:val="pt_PT" w:bidi="pt_PT"/>
        </w:rPr>
        <w:t>mulher solteira</w:t>
      </w:r>
      <w:r>
        <w:rPr>
          <w:lang w:val="pt_PT" w:bidi="pt_PT"/>
        </w:rPr>
        <w:t xml:space="preserve"> e uma </w:t>
      </w:r>
      <w:r>
        <w:rPr>
          <w:b/>
          <w:lang w:val="pt_PT" w:bidi="pt_PT"/>
        </w:rPr>
        <w:t>virgem</w:t>
      </w:r>
      <w:r>
        <w:rPr>
          <w:lang w:val="pt_PT" w:bidi="pt_PT"/>
        </w:rPr>
        <w:t xml:space="preserve"> servirem ao Senhor do que uma mulher casada. Quando Paulo diz mulher solteira, ele está falando sobre uma mulher que não era casada na época. Talvez ela fosse uma viúva. A virgem era uma jovem mulher que nunca havia se casado. Usem as mesmas palavras ou frases para mulher solteira e para virgem que vocês usaram em passagens anteriores.</w:t>
      </w:r>
    </w:p>
    <w:p>
      <w:pPr/>
      <w:r>
        <w:rPr>
          <w:lang w:val="pt_PT" w:bidi="pt_PT"/>
        </w:rPr>
      </w:r>
      <w:r>
        <w:rPr>
          <w:lang w:val="pt_PT" w:bidi="pt_PT"/>
        </w:rPr>
        <w:t xml:space="preserve">Paulo diz que uma mulher solteira ou uma virgem pode dedicar todo o seu eu — seu corpo físico e seu </w:t>
      </w:r>
      <w:r>
        <w:rPr>
          <w:b/>
          <w:lang w:val="pt_PT" w:bidi="pt_PT"/>
        </w:rPr>
        <w:t>espírito</w:t>
      </w:r>
      <w:r>
        <w:rPr>
          <w:lang w:val="pt_PT" w:bidi="pt_PT"/>
        </w:rPr>
        <w:t xml:space="preserve"> — para servir ao Senhor. O espírito está na parte invisível e interna de uma pessoa — a parte da pessoa que tem um relacionamento com Deus. Usem a mesma palavra ou frase para espírito que vocês usaram em passagens anteriores. Procure </w:t>
      </w:r>
      <w:r>
        <w:rPr>
          <w:lang w:val="pt_PT" w:bidi="pt_PT"/>
        </w:rPr>
        <w:t>espírito de uma pessoa</w:t>
      </w:r>
      <w:r>
        <w:rPr>
          <w:lang w:val="pt_PT" w:bidi="pt_PT"/>
        </w:rPr>
        <w:t xml:space="preserve"> no Glossário Mestre para mais informações.</w:t>
      </w:r>
    </w:p>
    <w:p>
      <w:pPr/>
      <w:r>
        <w:rPr>
          <w:lang w:val="pt_PT" w:bidi="pt_PT"/>
        </w:rPr>
      </w:r>
      <w:r>
        <w:rPr>
          <w:lang w:val="pt_PT" w:bidi="pt_PT"/>
        </w:rPr>
        <w:t xml:space="preserve">Paulo diz que uma mulher está </w:t>
      </w:r>
      <w:r>
        <w:rPr>
          <w:b/>
          <w:lang w:val="pt_PT" w:bidi="pt_PT"/>
        </w:rPr>
        <w:t>vinculada a</w:t>
      </w:r>
      <w:r>
        <w:rPr>
          <w:lang w:val="pt_PT" w:bidi="pt_PT"/>
        </w:rPr>
        <w:t>, ou amarrada a seu marido enquanto o marido dessa mulher viver. Usem a mesma palavra ou frase para estar vinculado a um marido ou esposa que vocês usaram na passagem anterior.</w:t>
      </w:r>
    </w:p>
    <w:p>
      <w:pPr/>
      <w:r>
        <w:rPr>
          <w:lang w:val="pt_PT" w:bidi="pt_PT"/>
        </w:rPr>
      </w:r>
      <w:r>
        <w:rPr>
          <w:lang w:val="pt_PT" w:bidi="pt_PT"/>
        </w:rPr>
        <w:t xml:space="preserve">Uma viúva que é crente é livre para se casar novamente, desde que ela se case com um homem que está </w:t>
      </w:r>
      <w:r>
        <w:rPr>
          <w:b/>
          <w:lang w:val="pt_PT" w:bidi="pt_PT"/>
        </w:rPr>
        <w:t>no Senhor</w:t>
      </w:r>
      <w:r>
        <w:rPr>
          <w:lang w:val="pt_PT" w:bidi="pt_PT"/>
        </w:rPr>
        <w:t>. Se uma pessoa está “no Senhor”, ela acredita e segue Jesus.</w:t>
      </w:r>
    </w:p>
    <w:p>
      <w:pPr/>
      <w:r>
        <w:rPr>
          <w:lang w:val="pt_PT" w:bidi="pt_PT"/>
        </w:rPr>
      </w:r>
      <w:r>
        <w:rPr>
          <w:lang w:val="pt_PT" w:bidi="pt_PT"/>
        </w:rPr>
        <w:t>Parem aqui e discutam em grupo qual palavra ou frase vocês usarão para dizer que uma pessoa está “no Senhor”. Pause este áudio aqui.</w:t>
      </w:r>
    </w:p>
    <w:p>
      <w:pPr/>
      <w:r>
        <w:rPr>
          <w:lang w:val="pt_PT" w:bidi="pt_PT"/>
        </w:rPr>
      </w:r>
      <w:r>
        <w:rPr>
          <w:lang w:val="pt_PT" w:bidi="pt_PT"/>
        </w:rPr>
        <w:t xml:space="preserve">Paulo diz aos coríntios que, no </w:t>
      </w:r>
      <w:r>
        <w:rPr>
          <w:b/>
          <w:lang w:val="pt_PT" w:bidi="pt_PT"/>
        </w:rPr>
        <w:t>julgamento</w:t>
      </w:r>
      <w:r>
        <w:rPr>
          <w:lang w:val="pt_PT" w:bidi="pt_PT"/>
        </w:rPr>
        <w:t xml:space="preserve"> de Paulo, uma viúva seria mais feliz se ela não se casasse novamente. Paulo está dizendo que essa é a </w:t>
      </w:r>
      <w:r>
        <w:rPr>
          <w:b/>
          <w:lang w:val="pt_PT" w:bidi="pt_PT"/>
        </w:rPr>
        <w:t>opinião</w:t>
      </w:r>
      <w:r>
        <w:rPr>
          <w:lang w:val="pt_PT" w:bidi="pt_PT"/>
        </w:rPr>
        <w:t xml:space="preserve"> dele sobre o assunto. Usem a mesma palavra ou frase para julgamento, significando opinião, que vocês usaram em passagens anteriores.</w:t>
      </w:r>
    </w:p>
    <w:p>
      <w:pPr/>
      <w:r>
        <w:rPr>
          <w:lang w:val="pt_PT" w:bidi="pt_PT"/>
        </w:rPr>
      </w:r>
      <w:r>
        <w:rPr>
          <w:lang w:val="pt_PT" w:bidi="pt_PT"/>
        </w:rPr>
        <w:t xml:space="preserve">Paulo termina a passagem sugerindo aos coríntios que eles podem confiar no julgamento de Paulo porque ele tem o </w:t>
      </w:r>
      <w:r>
        <w:rPr>
          <w:b/>
          <w:lang w:val="pt_PT" w:bidi="pt_PT"/>
        </w:rPr>
        <w:t>Espírito de Deus</w:t>
      </w:r>
      <w:r>
        <w:rPr>
          <w:lang w:val="pt_PT" w:bidi="pt_PT"/>
        </w:rPr>
        <w:t xml:space="preserve">. Essa é outra maneira de falar sobre o Espírito Santo. É uma maneira diferente de dizer a mesma coisa. Usem as mesmas palavras ou frases para Espírito de Deus que vocês usaram em passagens anteriores. Procurem </w:t>
      </w:r>
      <w:r>
        <w:rPr>
          <w:lang w:val="pt_PT" w:bidi="pt_PT"/>
        </w:rPr>
        <w:t>Espírito Santo</w:t>
      </w:r>
      <w:r>
        <w:rPr>
          <w:lang w:val="pt_PT" w:bidi="pt_PT"/>
        </w:rPr>
        <w:t xml:space="preserve"> no Glossário Mestre para mais informações.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8:1–13</w:t>
      </w:r>
      <w:r>
        <w:rPr>
          <w:lang w:val="pt_PT" w:bidi="pt_PT"/>
        </w:rPr>
      </w:r>
    </w:p>
    <w:p>
      <w:pPr>
        <w:pStyle w:val="Heading3"/>
      </w:pPr>
      <w:r>
        <w:rPr>
          <w:lang w:val="pt_PT" w:bidi="pt_PT"/>
        </w:rPr>
        <w:t>Ouvir e Sentir</w:t>
      </w:r>
    </w:p>
    <w:p>
      <w:pPr/>
      <w:r>
        <w:rPr>
          <w:lang w:val="pt_PT" w:bidi="pt_PT"/>
        </w:rPr>
      </w:r>
      <w:r>
        <w:rPr>
          <w:lang w:val="pt_PT" w:bidi="pt_PT"/>
        </w:rPr>
        <w:t>Nesta etapa, ouçam 1 Coríntios 8.1–13 e guardem em seus corações.</w:t>
      </w:r>
    </w:p>
    <w:p>
      <w:pPr/>
      <w:r>
        <w:rPr>
          <w:lang w:val="pt_PT" w:bidi="pt_PT"/>
        </w:rPr>
      </w:r>
      <w:r>
        <w:rPr>
          <w:lang w:val="pt_PT" w:bidi="pt_PT"/>
        </w:rPr>
        <w:t>Ouçam uma versão em áudio de 1 Coríntios 8.1–13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8:1–13 na tradução mais fácil de entender.</w:t>
      </w:r>
    </w:p>
    <w:p>
      <w:pPr/>
      <w:r>
        <w:rPr>
          <w:lang w:val="pt_PT" w:bidi="pt_PT"/>
        </w:rPr>
      </w:r>
      <w:r>
        <w:rPr>
          <w:lang w:val="pt_PT" w:bidi="pt_PT"/>
        </w:rPr>
        <w:t>Paulo terminou seu ensinamento sobre questões relacionadas ao casamento e aos relacionamentos sexuais. Paulo agora começa um novo assunto. Esse é o tema sobre comer comida que é oferecida aos ídolos. Essa passagem é o início de várias outras que terão a ver com esse tópico.</w:t>
      </w:r>
    </w:p>
    <w:p>
      <w:pPr/>
      <w:r>
        <w:rPr>
          <w:lang w:val="pt_PT" w:bidi="pt_PT"/>
        </w:rPr>
      </w:r>
      <w:r>
        <w:rPr>
          <w:lang w:val="pt_PT" w:bidi="pt_PT"/>
        </w:rPr>
        <w:t>Parece que os crentes em Corinto haviam feito a Paulo uma pergunta sobre comer alimentos que as pessoas haviam oferecido aos ídolos.</w:t>
      </w:r>
    </w:p>
    <w:p>
      <w:pPr/>
      <w:r>
        <w:rPr>
          <w:lang w:val="pt_PT" w:bidi="pt_PT"/>
        </w:rPr>
      </w:r>
      <w:r>
        <w:rPr>
          <w:lang w:val="pt_PT" w:bidi="pt_PT"/>
        </w:rPr>
        <w:t>É importante entender um pouco sobre a situação em Corinto. As pessoas em Corinto — essas pessoas que não conheciam Jesus — adoravam muitos deuses diferentes. Cada um desses deuses tinha um templo. Templo era um lugar onde havia uma estátua desse deus — um ídolo. As pessoas iam para esses templos em dias especiais para comer com seus amigos.</w:t>
      </w:r>
    </w:p>
    <w:p>
      <w:pPr/>
      <w:r>
        <w:rPr>
          <w:lang w:val="pt_PT" w:bidi="pt_PT"/>
        </w:rPr>
      </w:r>
      <w:r>
        <w:rPr>
          <w:lang w:val="pt_PT" w:bidi="pt_PT"/>
        </w:rPr>
        <w:t xml:space="preserve">Parem aqui e olhem para uma imagem de um dos </w:t>
      </w:r>
      <w:r>
        <w:rPr>
          <w:lang w:val="pt_PT" w:bidi="pt_PT"/>
        </w:rPr>
        <w:t>templos em Corinto</w:t>
      </w:r>
      <w:r>
        <w:rPr>
          <w:lang w:val="pt_PT" w:bidi="pt_PT"/>
        </w:rPr>
        <w:t xml:space="preserve">. Além disso, olhem para uma imagem de um dos </w:t>
      </w:r>
      <w:r>
        <w:rPr>
          <w:b/>
          <w:lang w:val="pt_PT" w:bidi="pt_PT"/>
        </w:rPr>
        <w:t>ídolos</w:t>
      </w:r>
      <w:r>
        <w:rPr>
          <w:lang w:val="pt_PT" w:bidi="pt_PT"/>
        </w:rPr>
        <w:t xml:space="preserve"> que as pessoas adoravam. Pause este áudio aqui.</w:t>
      </w:r>
    </w:p>
    <w:p>
      <w:pPr/>
      <w:r>
        <w:rPr>
          <w:lang w:val="pt_PT" w:bidi="pt_PT"/>
        </w:rPr>
      </w:r>
      <w:r>
        <w:rPr>
          <w:lang w:val="pt_PT" w:bidi="pt_PT"/>
        </w:rPr>
        <w:t>Enquanto as pessoas estavam comendo e bebendo, elas louvavam o deus em cujo templo estavam. As pessoas também bebiam muito álcool. E provavelmente, as pessoas também cometiam pecado sexual nesses templos. Alguns homens e mulheres viviam nos templos, e outras pessoas tinham relações sexuais com eles. As pessoas pensavam que, se tivessem relações sexuais com alguém no templo, algo bom aconteceria com elas. Então, por causa de todas essas coisas ruins, podemos entender que Paulo teria dito aos crentes anteriormente que eles não deveriam visitar esses templos!</w:t>
      </w:r>
    </w:p>
    <w:p>
      <w:pPr/>
      <w:r>
        <w:rPr>
          <w:lang w:val="pt_PT" w:bidi="pt_PT"/>
        </w:rPr>
      </w:r>
      <w:r>
        <w:rPr>
          <w:lang w:val="pt_PT" w:bidi="pt_PT"/>
        </w:rPr>
        <w:t>Parem aqui e discutam: contem uma história sobre um lugar de adoração em sua comunidade — não um lugar de adoração cristã, mas um lugar onde as pessoas adoram outros deuses, ou espíritos. Que tipo de coisas as pessoas fazem nesse lugar? Pause este áudio aqui.</w:t>
      </w:r>
    </w:p>
    <w:p>
      <w:pPr/>
      <w:r>
        <w:rPr>
          <w:lang w:val="pt_PT" w:bidi="pt_PT"/>
        </w:rPr>
      </w:r>
      <w:r>
        <w:rPr>
          <w:lang w:val="pt_PT" w:bidi="pt_PT"/>
        </w:rPr>
        <w:t>Então, Paulo havia dito anteriormente aos crentes em Corinto que eles não deveriam ir para os templos desses ídolos. Mas as pessoas também iam para os templos apenas para estar com seus amigos. Era um lugar normal para ir e fazer uma refeição juntos. E então alguns crentes haviam reclamado com Paulo. Eles queriam ir para os templos. Não porque eles queriam adorar um ídolo, mas porque queriam estar com seus amigos, ou porque queriam comer uma boa refeição.</w:t>
      </w:r>
    </w:p>
    <w:p>
      <w:pPr/>
      <w:r>
        <w:rPr>
          <w:lang w:val="pt_PT" w:bidi="pt_PT"/>
        </w:rPr>
      </w:r>
      <w:r>
        <w:rPr>
          <w:lang w:val="pt_PT" w:bidi="pt_PT"/>
        </w:rPr>
        <w:t>Esses crentes eram muito arrogantes. Provavelmente, eles haviam dito a Paulo: “Sabemos muitas coisas espirituais! Sabemos que não há outros deuses além de Deus. Ídolos não são nada. Deve ser totalmente sem problemas comer essa carne! Não estamos adorando um ídolo quando estamos no templo — estamos apenas comendo! Temos uma fé muito forte! As pessoas que ainda pensam que um ídolo realmente é um deus têm uma fé fraca. Mas não somos como essas pessoas fracas!”</w:t>
      </w:r>
    </w:p>
    <w:p>
      <w:pPr/>
      <w:r>
        <w:rPr>
          <w:lang w:val="pt_PT" w:bidi="pt_PT"/>
        </w:rPr>
      </w:r>
      <w:r>
        <w:rPr>
          <w:lang w:val="pt_PT" w:bidi="pt_PT"/>
        </w:rPr>
        <w:t>Parem aqui e discutam: em sua comunidade, as pessoas oferecem comida aos ídolos, ou aos espíritos? O que significa se as pessoas comerem essa comida? Como os diferentes tipos de crentes se sentem sobre essa comida? Pause este áudio aqui.</w:t>
      </w:r>
    </w:p>
    <w:p>
      <w:pPr/>
      <w:r>
        <w:rPr>
          <w:lang w:val="pt_PT" w:bidi="pt_PT"/>
        </w:rPr>
      </w:r>
      <w:r>
        <w:rPr>
          <w:lang w:val="pt_PT" w:bidi="pt_PT"/>
        </w:rPr>
        <w:t>Paulo concorda que os ídolos não são nada. Mas mesmo assim, Paulo diz aos crentes orgulhosos que eles não devem ir para os templos. Esses crentes orgulhosos sabem que um ídolo não é nada. Mas eles devem pensar em outros crentes também. Não é tão importante se esses crentes orgulhosos têm muito conhecimento espiritual. É muito mais importante que eles amem os outros crentes, e que garantam que esses outros crentes também continuem crescendo em sua fé!</w:t>
      </w:r>
    </w:p>
    <w:p>
      <w:pPr/>
      <w:r>
        <w:rPr>
          <w:lang w:val="pt_PT" w:bidi="pt_PT"/>
        </w:rPr>
      </w:r>
      <w:r>
        <w:rPr>
          <w:lang w:val="pt_PT" w:bidi="pt_PT"/>
        </w:rPr>
        <w:t>A maioria dos crentes teria adorado ídolos durante toda a sua vida, antes de se tornar cristãos. Alguns deles ainda podem lutar para realmente acreditar que os ídolos não são deuses. Se eles virem outros crentes indo para o templo, eles podem querer ir também. Eles sentem que é errado ir, mas vão porque veem os crentes orgulhosos irem. Então eles se sentem culpados e confusos. Eles podem começar a adorar ídolos novamente. O comportamento dos crentes orgulhosos então terá feito outros crentes pecarem!</w:t>
      </w:r>
    </w:p>
    <w:p>
      <w:pPr/>
      <w:r>
        <w:rPr>
          <w:lang w:val="pt_PT" w:bidi="pt_PT"/>
        </w:rPr>
      </w:r>
      <w:r>
        <w:rPr>
          <w:lang w:val="pt_PT" w:bidi="pt_PT"/>
        </w:rPr>
        <w:t>Parem aqui e discutam: vocês podem contar uma história sobre alguns hábitos de outra fé que as pessoas em sua comunidade cristã não concordam sobre se é bom ou não fazer? Pause este áudio aqui.</w:t>
      </w:r>
    </w:p>
    <w:p>
      <w:pPr/>
      <w:r>
        <w:rPr>
          <w:lang w:val="pt_PT" w:bidi="pt_PT"/>
        </w:rPr>
      </w:r>
      <w:r>
        <w:rPr>
          <w:lang w:val="pt_PT" w:bidi="pt_PT"/>
        </w:rPr>
        <w:t>Como os crentes orgulhosos não estão cuidando de seus irmãos e irmãs mais fracos, eles pecam. Eles pecam contra os irmãos e irmãs mais fracos, mas esse também é um pecado contra Cristo.</w:t>
      </w:r>
    </w:p>
    <w:p>
      <w:pPr/>
      <w:r>
        <w:rPr>
          <w:lang w:val="pt_PT" w:bidi="pt_PT"/>
        </w:rPr>
      </w:r>
      <w:r>
        <w:rPr>
          <w:lang w:val="pt_PT" w:bidi="pt_PT"/>
        </w:rPr>
        <w:t>Paulo diz que o próprio Paulo nunca mais vai querer comer carne novamente, se isso fizer qualquer outro crente pecar!</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8:1–13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Esta passagem tem uma parte.</w:t>
      </w:r>
    </w:p>
    <w:p>
      <w:pPr/>
      <w:r>
        <w:rPr>
          <w:lang w:val="pt_PT" w:bidi="pt_PT"/>
        </w:rPr>
      </w:r>
      <w:r>
        <w:rPr>
          <w:lang w:val="pt_PT" w:bidi="pt_PT"/>
        </w:rPr>
        <w:t>Nessa parte, Paulo diz que os crentes orgulhosos em Corinto não devem comer comida que era oferecida aos ídolos, porque isso feria alguns dos outros crentes.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Cristo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As pessoas em Corinto que adoram ídolos</w:t>
      </w:r>
    </w:p>
    <w:p>
      <w:pPr>
        <w:pStyle w:val="ListBullet"/>
        <w:spacing w:line="240" w:lineRule="auto"/>
        <w:ind w:left="720"/>
      </w:pPr>
      <w:r>
        <w:rPr>
          <w:lang w:val="pt_PT" w:bidi="pt_PT"/>
        </w:rPr>
      </w:r>
      <w:r>
        <w:rPr>
          <w:lang w:val="pt_PT" w:bidi="pt_PT"/>
        </w:rPr>
        <w:t>Os crentes que pensam que não há problemas em comer comida que é oferecida aos ídolos</w:t>
      </w:r>
    </w:p>
    <w:p>
      <w:pPr>
        <w:pStyle w:val="ListBullet"/>
        <w:spacing w:line="240" w:lineRule="auto"/>
        <w:ind w:left="720"/>
      </w:pPr>
      <w:r>
        <w:rPr>
          <w:lang w:val="pt_PT" w:bidi="pt_PT"/>
        </w:rPr>
      </w:r>
      <w:r>
        <w:rPr>
          <w:lang w:val="pt_PT" w:bidi="pt_PT"/>
        </w:rPr>
        <w:t>E os crentes que pensam que é errado comer comida que é oferecida aos ídolos</w:t>
      </w:r>
    </w:p>
    <w:p>
      <w:pPr/>
      <w:r>
        <w:rPr>
          <w:lang w:val="pt_PT" w:bidi="pt_PT"/>
        </w:rPr>
      </w:r>
      <w:r>
        <w:rPr>
          <w:lang w:val="pt_PT" w:bidi="pt_PT"/>
        </w:rPr>
        <w:t>Paulo começa dizendo que agora falará sobre comida que havia sido oferecida aos ídolos.</w:t>
      </w:r>
    </w:p>
    <w:p>
      <w:pPr/>
      <w:r>
        <w:rPr>
          <w:lang w:val="pt_PT" w:bidi="pt_PT"/>
        </w:rPr>
      </w:r>
      <w:r>
        <w:rPr>
          <w:lang w:val="pt_PT" w:bidi="pt_PT"/>
        </w:rPr>
        <w:t>Paulo e os crentes em Corinto sabem que todos têm conhecimento. Os crentes orgulhosos em Corinto provavelmente haviam dito que todos eles sabiam muitas coisas espirituais. E uma dessas coisas espirituais que eles sabiam era que os ídolos não são nada.</w:t>
      </w:r>
    </w:p>
    <w:p>
      <w:pPr/>
      <w:r>
        <w:rPr>
          <w:lang w:val="pt_PT" w:bidi="pt_PT"/>
        </w:rPr>
      </w:r>
      <w:r>
        <w:rPr>
          <w:lang w:val="pt_PT" w:bidi="pt_PT"/>
        </w:rPr>
        <w:t xml:space="preserve">Paulo concorda que, de fato, os crentes sabem isso. Mas saber alguma coisa espiritual não é útil se tornar vocês arrogantes! Os crentes em Corinto estavam muito orgulhosos de saberem coisas espirituais. Eles estavam tão orgulhosos de estarem inchados: como se alguém tivesse ar soprado dentro deles, e agora eles eram duas vezes maiores. Mas era apenas ar! Isso os fazia </w:t>
      </w:r>
      <w:r>
        <w:rPr>
          <w:b/>
          <w:lang w:val="pt_PT" w:bidi="pt_PT"/>
        </w:rPr>
        <w:t>parecerem</w:t>
      </w:r>
      <w:r>
        <w:rPr>
          <w:lang w:val="pt_PT" w:bidi="pt_PT"/>
        </w:rPr>
        <w:t xml:space="preserve"> mais importantes, mas eles não eram </w:t>
      </w:r>
      <w:r>
        <w:rPr>
          <w:b/>
          <w:lang w:val="pt_PT" w:bidi="pt_PT"/>
        </w:rPr>
        <w:t>realmente</w:t>
      </w:r>
      <w:r>
        <w:rPr>
          <w:lang w:val="pt_PT" w:bidi="pt_PT"/>
        </w:rPr>
        <w:t xml:space="preserve"> mais importantes. Paulo usou essas mesmas palavras sobre ser inchado, ou arrogante, anteriormente em sua carta para descrever os crentes arrogantes.</w:t>
      </w:r>
    </w:p>
    <w:p>
      <w:pPr/>
      <w:r>
        <w:rPr>
          <w:lang w:val="pt_PT" w:bidi="pt_PT"/>
        </w:rPr>
      </w:r>
      <w:r>
        <w:rPr>
          <w:lang w:val="pt_PT" w:bidi="pt_PT"/>
        </w:rPr>
        <w:t>Paulo diz que é muito melhor amar outra pessoa do que ser arrogante porque têm conhecimento espiritual. Se vocês amam outra pessoa, vocês estão ajudando a outra pessoa a ter mais fé. Vocês estão ajudando-os a fazer mais do que Deus quer. Paulo usa a linguagem especial de “edificar”. Pensem em uma casa que não é muito grande ou forte. Vocês podem “edificar” uma casa para que se torne uma casa melhor.</w:t>
      </w:r>
    </w:p>
    <w:p>
      <w:pPr/>
      <w:r>
        <w:rPr>
          <w:lang w:val="pt_PT" w:bidi="pt_PT"/>
        </w:rPr>
      </w:r>
      <w:r>
        <w:rPr>
          <w:lang w:val="pt_PT" w:bidi="pt_PT"/>
        </w:rPr>
        <w:t>Parem aqui e discutam: como vocês dirão em seu idioma que, se amam alguém, vocês edificarão essa pessoa, como uma pessoa constrói uma casa para que seja forte? Pause este áudio aqui.</w:t>
      </w:r>
    </w:p>
    <w:p>
      <w:pPr/>
      <w:r>
        <w:rPr>
          <w:lang w:val="pt_PT" w:bidi="pt_PT"/>
        </w:rPr>
      </w:r>
      <w:r>
        <w:rPr>
          <w:lang w:val="pt_PT" w:bidi="pt_PT"/>
        </w:rPr>
        <w:t xml:space="preserve">Paulo diz que essas pessoas que pensam que sabem coisas espirituais não sabem o suficiente. Eles pensam que sabem coisas, mas não sabem! Eles não sabem que é muito mais importante amar a Deus do que ter conhecimento espiritual. Porque se vocês amam a Deus, então Deus conhece </w:t>
      </w:r>
      <w:r>
        <w:rPr>
          <w:b/>
          <w:lang w:val="pt_PT" w:bidi="pt_PT"/>
        </w:rPr>
        <w:t>vocês</w:t>
      </w:r>
      <w:r>
        <w:rPr>
          <w:lang w:val="pt_PT" w:bidi="pt_PT"/>
        </w:rPr>
        <w:t xml:space="preserve">! Isso é muito mais importante do que </w:t>
      </w:r>
      <w:r>
        <w:rPr>
          <w:b/>
          <w:lang w:val="pt_PT" w:bidi="pt_PT"/>
        </w:rPr>
        <w:t>vocês</w:t>
      </w:r>
      <w:r>
        <w:rPr>
          <w:lang w:val="pt_PT" w:bidi="pt_PT"/>
        </w:rPr>
        <w:t xml:space="preserve"> conhecerem coisas espirituais!</w:t>
      </w:r>
    </w:p>
    <w:p>
      <w:pPr/>
      <w:r>
        <w:rPr>
          <w:lang w:val="pt_PT" w:bidi="pt_PT"/>
        </w:rPr>
      </w:r>
      <w:r>
        <w:rPr>
          <w:lang w:val="pt_PT" w:bidi="pt_PT"/>
        </w:rPr>
        <w:t>Então, sobre comida que é oferecida aos ídolos, Paulo diz que sabemos que um ídolo não é nada. Isso significa que Paulo sabe, e os crentes orgulhosos em Corinto também sabem isso. Eles sabem que um ídolo é apenas um pedaço de madeira ou metal. O deus que esse ídolo representa não existe. Isso é algo que os crentes orgulhosos disseram a Paulo, e ele concorda que isso é verdade. Paulo também concorda que não há outro deus além de Deus. Outras pessoas podem dizer que há muitos deuses e senhores ou mestres no céu ou na terra, mas os cristãos sabem que há apenas um Deus. Esse é Deus, o pai, que criou tudo. Esse é o Deus para quem vivemos. E há apenas um Senhor, que é Jesus Cristo. Cristo criou tudo para Deus. Vivemos porque Cristo nos deu vida.</w:t>
      </w:r>
    </w:p>
    <w:p>
      <w:pPr/>
      <w:r>
        <w:rPr>
          <w:lang w:val="pt_PT" w:bidi="pt_PT"/>
        </w:rPr>
      </w:r>
      <w:r>
        <w:rPr>
          <w:lang w:val="pt_PT" w:bidi="pt_PT"/>
        </w:rPr>
        <w:t>Parem aqui e discutam: que tipo de coisas as pessoas em sua comunidade, que não são cristãos, adoram? Quando vocês estão falando juntos sobre essas coisas que as pessoas adoram, como vocês as chamam? Quando vocês dizem que adoram o único Deus verdadeiro, como vocês falam sobre ele para mostrar que ele é o verdadeiro Deus? Pause este áudio aqui.</w:t>
      </w:r>
    </w:p>
    <w:p>
      <w:pPr/>
      <w:r>
        <w:rPr>
          <w:lang w:val="pt_PT" w:bidi="pt_PT"/>
        </w:rPr>
      </w:r>
      <w:r>
        <w:rPr>
          <w:lang w:val="pt_PT" w:bidi="pt_PT"/>
        </w:rPr>
        <w:t>Então, Paulo sabe isso, e os crentes orgulhosos sabem isso. Mas nem todas as pessoas sabem isso. Algumas pessoas estão tão acostumadas a acreditar que os ídolos realmente são deuses, que elas ainda acreditam um pouco nisso. Se eles comem comida que foi oferecida a um ídolo, eles pensam imediatamente no ídolo. Eles se sentem culpados sobre comer a comida. Eles não são como os crentes fortes, que têm muito certeza de que os ídolos não são nada.</w:t>
      </w:r>
    </w:p>
    <w:p>
      <w:pPr/>
      <w:r>
        <w:rPr>
          <w:lang w:val="pt_PT" w:bidi="pt_PT"/>
        </w:rPr>
      </w:r>
      <w:r>
        <w:rPr>
          <w:lang w:val="pt_PT" w:bidi="pt_PT"/>
        </w:rPr>
        <w:t xml:space="preserve">Paulo diz que a comida não pode nos trazer para mais perto de Deus. O que comemos ou não comemos não tem nada a ver se Deus nos aceita ou não. Isso pode ter sido algo que os crentes orgulhosos haviam dito, e Paulo concorda com eles. Mas, diz Paulo, se </w:t>
      </w:r>
      <w:r>
        <w:rPr>
          <w:b/>
          <w:lang w:val="pt_PT" w:bidi="pt_PT"/>
        </w:rPr>
        <w:t>não</w:t>
      </w:r>
      <w:r>
        <w:rPr>
          <w:lang w:val="pt_PT" w:bidi="pt_PT"/>
        </w:rPr>
        <w:t xml:space="preserve"> comemos comida que é oferecida aos ídolos, não somos cristãos menores do que as pessoas que comem. E se </w:t>
      </w:r>
      <w:r>
        <w:rPr>
          <w:b/>
          <w:lang w:val="pt_PT" w:bidi="pt_PT"/>
        </w:rPr>
        <w:t>comemos</w:t>
      </w:r>
      <w:r>
        <w:rPr>
          <w:lang w:val="pt_PT" w:bidi="pt_PT"/>
        </w:rPr>
        <w:t xml:space="preserve"> essa comida, não somos melhores cristãos do que as pessoas que não comem! Os crentes orgulhosos não devem pensar que eles eram melhores cristãos do que outros porque comiam essa comida.</w:t>
      </w:r>
    </w:p>
    <w:p>
      <w:pPr/>
      <w:r>
        <w:rPr>
          <w:lang w:val="pt_PT" w:bidi="pt_PT"/>
        </w:rPr>
      </w:r>
      <w:r>
        <w:rPr>
          <w:lang w:val="pt_PT" w:bidi="pt_PT"/>
        </w:rPr>
        <w:t>Paulo diz que é muito importante que não firamos nossos irmãos e irmãs. Os crentes orgulhosos pensam que eles são livres para comer comida oferecida aos ídolos. Mas o que eles estão fazendo poderia realmente ferir os outros crentes — aqueles que não são tão fortes e poderosos quanto os crentes orgulhosos.</w:t>
      </w:r>
    </w:p>
    <w:p>
      <w:pPr/>
      <w:r>
        <w:rPr>
          <w:lang w:val="pt_PT" w:bidi="pt_PT"/>
        </w:rPr>
      </w:r>
      <w:r>
        <w:rPr>
          <w:lang w:val="pt_PT" w:bidi="pt_PT"/>
        </w:rPr>
        <w:t>Se esses crentes mais fracos vissem alguns outros crentes comer uma refeição em um templo, eles poderiam querer ir e fazer a mesma coisa, especialmente porque esses crentes que ainda vão para o templo provavelmente são pessoas ricas e importantes. Os outros crentes gostariam de seguir o exemplo das pessoas fortes e poderosas. Mas ao contrário dessas pessoas fortes e poderosas, as chamadas pessoas fracas não têm completamente certeza de que os ídolos não são nada. Eles ainda sentem que é pecado comer comida que é oferecida aos ídolos. Então, eles não querem ir para o templo, mas eles veem outros crentes indo para o templo, e então eles fazem isso também. Isso os faz se sentirem culpados e confusos. Poderia fazê-los começar a adorar ídolos novamente. Então quando os crentes orgulhosos fazem o que querem fazer, eles se tornam uma pedra de tropeço, ou uma coisa que faz os crentes fracos tropeçarem e cairem, ou pecarem. Os crentes orgulhosos pensam que sabem muito. Mas por causa do que eles fazem, alguns crentes mais fracos podem começar a pecar. Cristo morreu para salvar essas pessoas, mas então esses crentes orgulhosos os destroem!</w:t>
      </w:r>
    </w:p>
    <w:p>
      <w:pPr/>
      <w:r>
        <w:rPr>
          <w:lang w:val="pt_PT" w:bidi="pt_PT"/>
        </w:rPr>
      </w:r>
      <w:r>
        <w:rPr>
          <w:lang w:val="pt_PT" w:bidi="pt_PT"/>
        </w:rPr>
        <w:t>Quando os crentes orgulhosos estão fazendo os crentes mais fracos pecarem, esses crentes orgulhosos estão cometendo pecado. Esse pecado fere os outros crentes, mas também fere Cristo! Cristo morreu por essas pessoas, mas esses crentes orgulhosos estão desfazendo o trabalho de Cristo.</w:t>
      </w:r>
    </w:p>
    <w:p>
      <w:pPr/>
      <w:r>
        <w:rPr>
          <w:lang w:val="pt_PT" w:bidi="pt_PT"/>
        </w:rPr>
      </w:r>
      <w:r>
        <w:rPr>
          <w:lang w:val="pt_PT" w:bidi="pt_PT"/>
        </w:rPr>
        <w:t>Paulo diz que o próprio Paulo prefere nunca comer carne novamente do que fazer outro crente pecar!</w:t>
      </w:r>
    </w:p>
    <w:p>
      <w:pPr/>
      <w:r>
        <w:rPr>
          <w:lang w:val="pt_PT" w:bidi="pt_PT"/>
        </w:rPr>
      </w:r>
      <w:r>
        <w:rPr>
          <w:lang w:val="pt_PT" w:bidi="pt_PT"/>
        </w:rPr>
        <w:t>Agora, o grupo deve fazer o roteiro, desenhar ou usar objetos para visualizar a passagem e as ações nela.</w:t>
      </w:r>
    </w:p>
    <w:p>
      <w:pPr/>
      <w:r>
        <w:rPr>
          <w:lang w:val="pt_PT" w:bidi="pt_PT"/>
        </w:rPr>
      </w:r>
      <w:r>
        <w:rPr>
          <w:lang w:val="pt_PT" w:bidi="pt_PT"/>
        </w:rPr>
        <w:t>Vocês podem querer encenar ou usar objetos ou desenhos para mostrar a situação sobre a qual Paulo está falando nessa passagem. Os crentes orgulhosos vão para o templo dos ídolos e comem as refeições lá. Eles dizem que está tudo bem com isso, porque os ídolos não são nada. Não há outros deuses além de Deus. Alguns outros crentes veem isso. Esses crentes ficam confusos. Eles pensam que não é bom ir para esses templos, mas eles pensam que devem fazer a mesma coisa que esses crentes orgulhosos fazem. Alguns de fato vão para o templo. Eles então começam a adorar esses ídolos novamente. Eles até mesmo se afastam de Deus. Mostre que Deus está muito irado com esses crentes orgulhosos porque eles fizeram os outros crentes pecarem.</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8:1–13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uma parte.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Cristo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As pessoas em Corinto que adoram ídolos</w:t>
      </w:r>
    </w:p>
    <w:p>
      <w:pPr>
        <w:pStyle w:val="ListBullet"/>
        <w:spacing w:line="240" w:lineRule="auto"/>
        <w:ind w:left="720"/>
      </w:pPr>
      <w:r>
        <w:rPr>
          <w:lang w:val="pt_PT" w:bidi="pt_PT"/>
        </w:rPr>
      </w:r>
      <w:r>
        <w:rPr>
          <w:lang w:val="pt_PT" w:bidi="pt_PT"/>
        </w:rPr>
        <w:t>Os crentes que pensam que não há problemas em comer comida que é oferecida aos ídolos</w:t>
      </w:r>
    </w:p>
    <w:p>
      <w:pPr>
        <w:pStyle w:val="ListBullet"/>
        <w:spacing w:line="240" w:lineRule="auto"/>
        <w:ind w:left="720"/>
      </w:pPr>
      <w:r>
        <w:rPr>
          <w:lang w:val="pt_PT" w:bidi="pt_PT"/>
        </w:rPr>
      </w:r>
      <w:r>
        <w:rPr>
          <w:lang w:val="pt_PT" w:bidi="pt_PT"/>
        </w:rPr>
        <w:t>E os crentes que pensam que é errado comer comida que é oferecida aos ídolos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Faça com que Paulo fique em pé enquanto as pessoas em Corinto o ouvem. Algumas pessoas são os crentes orgulhosos, e algumas outras pessoas podem ser os chamados crentes fracos.</w:t>
      </w:r>
    </w:p>
    <w:p>
      <w:pPr/>
      <w:r>
        <w:rPr>
          <w:lang w:val="pt_PT" w:bidi="pt_PT"/>
        </w:rPr>
      </w:r>
      <w:r>
        <w:rPr>
          <w:lang w:val="pt_PT" w:bidi="pt_PT"/>
        </w:rPr>
        <w:t>Encenem que Paulo está se dirigindo aos crentes. Paulo diz que ele quer falar sobre comer comida que é oferecida aos ídolos. Paulo diz que todos sabemos muitas coisas espirituais. Mas saber coisas espirituais não é bom se tornar vocês arrogantes. É muito melhor amar outras pessoas. Então vocês ajudam essas pessoas a crescer! As pessoas que pensam que sabem muito não sabem a coisa mais importante. Eles não sabem que é mais importante que amemos a Deus. Porque então Deus nos conhece!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coríntios orgulhosos: “O que vocês estão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que Paulo continua falando. Paulo diz: “Vocês, crentes orgulhosos estão certos quando dizem que os ídolos não são nada. É verdade que apenas Deus está lá, e que não há outros deuses além de Deus. Mesmo que muitas outras pessoas pensem que há muitos deuses e senhores, tanto no céu quanto na terra, não pensamos isso. Sabemos que há apenas um Deus, que é nosso pai. E sabemos que há apenas um Senhor, Jesus Cristo. Deus fez tudo por meio de Jesus, e vivemos para Deus e porque Jesus nos salvou”.</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coríntios orgulhosos: “O que vocês estão pensando?” As pessoas podem responder coisas como:</w:t>
      </w:r>
    </w:p>
    <w:p>
      <w:pPr>
        <w:pStyle w:val="ListBullet"/>
        <w:spacing w:line="240" w:lineRule="auto"/>
        <w:ind w:left="720"/>
      </w:pPr>
      <w:r>
        <w:rPr>
          <w:lang w:val="pt_PT" w:bidi="pt_PT"/>
        </w:rPr>
      </w:r>
      <w:r>
        <w:rPr>
          <w:lang w:val="pt_PT" w:bidi="pt_PT"/>
        </w:rPr>
        <w:t>Pergunte às pessoas que interpretam os crentes mais fracos: “O que vocês estão pensando?” As pessoas podem dizer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que Paulo continua falando. Paulo diz: “Mas nem todos sabem isso muito bem. Algumas pessoas adoraram ídolos por um tempo muito longo. Quando eles comem carne que é oferecida aos ídolos, eles pensam que estão de fato adorando o ídolo. Então eles se sentem culpados sobre isso”.</w:t>
      </w:r>
    </w:p>
    <w:p>
      <w:pPr>
        <w:pStyle w:val="ListBullet"/>
        <w:spacing w:line="240" w:lineRule="auto"/>
        <w:ind w:left="720"/>
      </w:pPr>
      <w:r>
        <w:rPr>
          <w:lang w:val="pt_PT" w:bidi="pt_PT"/>
        </w:rPr>
      </w:r>
      <w:r>
        <w:rPr>
          <w:lang w:val="pt_PT" w:bidi="pt_PT"/>
        </w:rPr>
        <w:t>Pergunte às pessoas que interpretam os crentes mais fracos: “O que vocês estão pensando?” As pessoas podem dizer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que Paulo continua falando. Paulo diz: “A comida que comemos não tem nada a ver se Deus nos aceita ou não. Não somos cristãos maus se não comemos a comida. E se comemos a comida, isso não nos torna melhores cristãos. Podemos pensar que somos livres para fazer algo, mas temos que ter cuidado! Podemos ferir nossos irmãos e irmãs fazendo isso”.</w:t>
      </w:r>
    </w:p>
    <w:p>
      <w:pPr>
        <w:pStyle w:val="ListBullet"/>
        <w:spacing w:line="240" w:lineRule="auto"/>
        <w:ind w:left="720"/>
      </w:pPr>
      <w:r>
        <w:rPr>
          <w:lang w:val="pt_PT" w:bidi="pt_PT"/>
        </w:rPr>
      </w:r>
      <w:r>
        <w:rPr>
          <w:lang w:val="pt_PT" w:bidi="pt_PT"/>
        </w:rPr>
        <w:t>Pergunte às pessoas que interpretam os crentes mais fortes: “O que vocês estão pensando?” As pessoas podem dizer coisas como:</w:t>
      </w:r>
    </w:p>
    <w:p>
      <w:pPr>
        <w:pStyle w:val="ListBullet"/>
        <w:spacing w:line="240" w:lineRule="auto"/>
        <w:ind w:left="720"/>
      </w:pPr>
      <w:r>
        <w:rPr>
          <w:lang w:val="pt_PT" w:bidi="pt_PT"/>
        </w:rPr>
      </w:r>
      <w:r>
        <w:rPr>
          <w:lang w:val="pt_PT" w:bidi="pt_PT"/>
        </w:rPr>
        <w:t>Pergunte às pessoas que interpretam os crentes mais fracos: “O que vocês estão pensando?” As pessoas podem dizer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que Paulo diz que, se um crente fraco vir outro crente — alguém que pensa que tem muito conhecimento espiritual — ir para o templo de um ídolo para ter uma refeição, esse crente ficaria muito confuso. O crente também vai querer comer comida que foi oferecida a um ídolo, mesmo que ele sinta que é errado. Então o crente que pensa que sabe muito será a razão pela qual Deus terá que punir o outro crente. Cristo havia morrido para salvar esse crente, mas agora ele não é mais salvo!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crentes mais fortes: “O que vocês estão pensando?” As pessoas podem dizer coisas como:</w:t>
      </w:r>
    </w:p>
    <w:p>
      <w:pPr>
        <w:pStyle w:val="ListBullet"/>
        <w:spacing w:line="240" w:lineRule="auto"/>
        <w:ind w:left="720"/>
      </w:pPr>
      <w:r>
        <w:rPr>
          <w:lang w:val="pt_PT" w:bidi="pt_PT"/>
        </w:rPr>
      </w:r>
      <w:r>
        <w:rPr>
          <w:lang w:val="pt_PT" w:bidi="pt_PT"/>
        </w:rPr>
        <w:t>Pergunte às pessoas que interpretam os crentes mais fracos: “O que vocês estão pensando?” As pessoas podem dizer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que Paulo continua falando. Paulo diz: “Se vocês fazem isso, vocês pecam contra seus irmãos e irmãs, porque vocês os confundem. E como vocês fazem isso, vocês pecam contra Cristo. E então, prefiro nunca comer carne novamente do que fazer um de meus irmãos ou irmãs pecar por causa do que como!”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pensando?”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8:1–13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Um </w:t>
      </w:r>
      <w:r>
        <w:rPr>
          <w:b/>
          <w:lang w:val="pt_PT" w:bidi="pt_PT"/>
        </w:rPr>
        <w:t>ídolo</w:t>
      </w:r>
      <w:r>
        <w:rPr>
          <w:lang w:val="pt_PT" w:bidi="pt_PT"/>
        </w:rPr>
        <w:t xml:space="preserve"> é um objeto que as pessoas fazem para adorar um deus. O objeto lembra as pessoas sobre algumas das características desse deus. As pessoas adoram esse ídolo como se fosse o próprio deus. Deus havia proibido que seu povo adorasse um ídolo.</w:t>
      </w:r>
    </w:p>
    <w:p>
      <w:pPr/>
      <w:r>
        <w:rPr>
          <w:lang w:val="pt_PT" w:bidi="pt_PT"/>
        </w:rPr>
      </w:r>
      <w:r>
        <w:rPr>
          <w:lang w:val="pt_PT" w:bidi="pt_PT"/>
        </w:rPr>
        <w:t xml:space="preserve">Parem aqui e olhem para uma imagem de um dos </w:t>
      </w:r>
      <w:r>
        <w:rPr>
          <w:b/>
          <w:lang w:val="pt_PT" w:bidi="pt_PT"/>
        </w:rPr>
        <w:t>ídolos</w:t>
      </w:r>
      <w:r>
        <w:rPr>
          <w:lang w:val="pt_PT" w:bidi="pt_PT"/>
        </w:rPr>
        <w:t xml:space="preserve"> que as pessoas em Corinto adoravam. Pause este áudio aqui.</w:t>
      </w:r>
    </w:p>
    <w:p>
      <w:pPr/>
      <w:r>
        <w:rPr>
          <w:lang w:val="pt_PT" w:bidi="pt_PT"/>
        </w:rPr>
      </w:r>
      <w:r>
        <w:rPr>
          <w:lang w:val="pt_PT" w:bidi="pt_PT"/>
        </w:rPr>
        <w:t xml:space="preserve">Parem aqui e discutam qual palavra vocês usarão em sua tradução para </w:t>
      </w:r>
      <w:r>
        <w:rPr>
          <w:b/>
          <w:lang w:val="pt_PT" w:bidi="pt_PT"/>
        </w:rPr>
        <w:t>ídolo</w:t>
      </w:r>
      <w:r>
        <w:rPr>
          <w:lang w:val="pt_PT" w:bidi="pt_PT"/>
        </w:rPr>
        <w:t xml:space="preserve">. A palavra </w:t>
      </w:r>
      <w:r>
        <w:rPr>
          <w:lang w:val="pt_PT" w:bidi="pt_PT"/>
        </w:rPr>
        <w:t>ídolo</w:t>
      </w:r>
      <w:r>
        <w:rPr>
          <w:lang w:val="pt_PT" w:bidi="pt_PT"/>
        </w:rPr>
        <w:t xml:space="preserve"> está no Glossário Mestre. Pause este áudio aqui.</w:t>
      </w:r>
    </w:p>
    <w:p>
      <w:pPr/>
      <w:r>
        <w:rPr>
          <w:lang w:val="pt_PT" w:bidi="pt_PT"/>
        </w:rPr>
      </w:r>
      <w:r>
        <w:rPr>
          <w:lang w:val="pt_PT" w:bidi="pt_PT"/>
        </w:rPr>
        <w:t xml:space="preserve">Os não crentes em Corinto </w:t>
      </w:r>
      <w:r>
        <w:rPr>
          <w:b/>
          <w:lang w:val="pt_PT" w:bidi="pt_PT"/>
        </w:rPr>
        <w:t>ofereciam</w:t>
      </w:r>
      <w:r>
        <w:rPr>
          <w:lang w:val="pt_PT" w:bidi="pt_PT"/>
        </w:rPr>
        <w:t xml:space="preserve"> comida aos ídolos. Essas pessoas faziam isso para deixar esses deuses felizes. É claro que os ídolos não poderiam realmente comer a comida. Mas as pessoas fingiam que os ídolos comiam a comida. Depois disso, as próprias pessoas comiam a comida ou a davam a outras pessoas. As pessoas consideravam que essa comida era especial. Elas pensavam que, se comessem essa comida, os deuses fariam algo bom por elas.</w:t>
      </w:r>
    </w:p>
    <w:p>
      <w:pPr/>
      <w:r>
        <w:rPr>
          <w:lang w:val="pt_PT" w:bidi="pt_PT"/>
        </w:rPr>
      </w:r>
      <w:r>
        <w:rPr>
          <w:lang w:val="pt_PT" w:bidi="pt_PT"/>
        </w:rPr>
        <w:t>Em Corinto, as pessoas matavam especialmente animais e ofereciam a carne desses animais a seus ídolos.</w:t>
      </w:r>
    </w:p>
    <w:p>
      <w:pPr/>
      <w:r>
        <w:rPr>
          <w:lang w:val="pt_PT" w:bidi="pt_PT"/>
        </w:rPr>
      </w:r>
      <w:r>
        <w:rPr>
          <w:lang w:val="pt_PT" w:bidi="pt_PT"/>
        </w:rPr>
        <w:t>Parem aqui e discutam qual palavra ou frase vocês usarão para comida sacrificada, ou oferecida, aos ídolos. Pause este áudio aqui.</w:t>
      </w:r>
    </w:p>
    <w:p>
      <w:pPr/>
      <w:r>
        <w:rPr>
          <w:lang w:val="pt_PT" w:bidi="pt_PT"/>
        </w:rPr>
      </w:r>
      <w:r>
        <w:rPr>
          <w:lang w:val="pt_PT" w:bidi="pt_PT"/>
        </w:rPr>
        <w:t xml:space="preserve">Paulo fala sobre </w:t>
      </w:r>
      <w:r>
        <w:rPr>
          <w:b/>
          <w:lang w:val="pt_PT" w:bidi="pt_PT"/>
        </w:rPr>
        <w:t>conhecimento</w:t>
      </w:r>
      <w:r>
        <w:rPr>
          <w:lang w:val="pt_PT" w:bidi="pt_PT"/>
        </w:rPr>
        <w:t>. Paulo quer dizer conhecimento espiritual. Quem tem conhecimento espiritual, sabe de coisas espirituais. Paulo começou sua carta dizendo que Deus havia dado às pessoas de Corinto muito conhecimento. Usem a mesma palavra ou frase que vocês usaram anteriormente.</w:t>
      </w:r>
    </w:p>
    <w:p>
      <w:pPr/>
      <w:r>
        <w:rPr>
          <w:lang w:val="pt_PT" w:bidi="pt_PT"/>
        </w:rPr>
      </w:r>
      <w:r>
        <w:rPr>
          <w:lang w:val="pt_PT" w:bidi="pt_PT"/>
        </w:rPr>
        <w:t xml:space="preserve">Paulo diz que o conhecimento ensoberbece, mas o </w:t>
      </w:r>
      <w:r>
        <w:rPr>
          <w:b/>
          <w:lang w:val="pt_PT" w:bidi="pt_PT"/>
        </w:rPr>
        <w:t>amor</w:t>
      </w:r>
      <w:r>
        <w:rPr>
          <w:lang w:val="pt_PT" w:bidi="pt_PT"/>
        </w:rPr>
        <w:t xml:space="preserve"> </w:t>
      </w:r>
      <w:r>
        <w:rPr>
          <w:b/>
          <w:lang w:val="pt_PT" w:bidi="pt_PT"/>
        </w:rPr>
        <w:t>edifica</w:t>
      </w:r>
      <w:r>
        <w:rPr>
          <w:lang w:val="pt_PT" w:bidi="pt_PT"/>
        </w:rPr>
        <w:t xml:space="preserve">. Se alguém achar que tem muito conhecimento espiritual, pode se tornar orgulhoso e arrogante. Mas se amar com humildade as outras pessoas, o que significa querer o que é melhor para elas, então ajudará outras pessoas a crescer na fé. Quem ama as ajuda a se tornarem melhores cristãos. Usem as mesmas frases para “ensoberbecer” ou “tornar-se arrogante” que usaram em passagens anteriores. Em contraste, o amor “edifica”. Lembrem-se de que, quando alguém ama outra pessoa, ele quer o que é melhor para ela. Se vocês não puderem expressar as ideias de “conhecimento” ou “amor” como se estivessem </w:t>
      </w:r>
      <w:r>
        <w:rPr>
          <w:b/>
          <w:lang w:val="pt_PT" w:bidi="pt_PT"/>
        </w:rPr>
        <w:t>realizando</w:t>
      </w:r>
      <w:r>
        <w:rPr>
          <w:lang w:val="pt_PT" w:bidi="pt_PT"/>
        </w:rPr>
        <w:t xml:space="preserve"> uma ação, então falem sobre o que acontece com as pessoas quando elas têm conhecimento ou quando elas amam alguém.</w:t>
      </w:r>
    </w:p>
    <w:p>
      <w:pPr/>
      <w:r>
        <w:rPr>
          <w:lang w:val="pt_PT" w:bidi="pt_PT"/>
        </w:rPr>
      </w:r>
      <w:r>
        <w:rPr>
          <w:lang w:val="pt_PT" w:bidi="pt_PT"/>
        </w:rPr>
        <w:t>Parem aqui e discutam como vocês dirão que o conhecimento “ensoberbece” ou “torna alguém arrogante”, e que o amor “edifica”. Pause este áudio aqui.</w:t>
      </w:r>
    </w:p>
    <w:p>
      <w:pPr/>
      <w:r>
        <w:rPr>
          <w:lang w:val="pt_PT" w:bidi="pt_PT"/>
        </w:rPr>
      </w:r>
      <w:r>
        <w:rPr>
          <w:lang w:val="pt_PT" w:bidi="pt_PT"/>
        </w:rPr>
        <w:t xml:space="preserve">Paulo diz que Deus </w:t>
      </w:r>
      <w:r>
        <w:rPr>
          <w:b/>
          <w:lang w:val="pt_PT" w:bidi="pt_PT"/>
        </w:rPr>
        <w:t>conhece</w:t>
      </w:r>
      <w:r>
        <w:rPr>
          <w:lang w:val="pt_PT" w:bidi="pt_PT"/>
        </w:rPr>
        <w:t xml:space="preserve"> a pessoa que o ama. Deus reconhece e tem um relacionamento com a pessoa que o ama.</w:t>
      </w:r>
    </w:p>
    <w:p>
      <w:pPr/>
      <w:r>
        <w:rPr>
          <w:lang w:val="pt_PT" w:bidi="pt_PT"/>
        </w:rPr>
      </w:r>
      <w:r>
        <w:rPr>
          <w:lang w:val="pt_PT" w:bidi="pt_PT"/>
        </w:rPr>
        <w:t>Parem aqui e discutam em grupo como vocês dirão que Deus conhece as pessoas que O amam. Pause este áudio aqui.</w:t>
      </w:r>
    </w:p>
    <w:p>
      <w:pPr/>
      <w:r>
        <w:rPr>
          <w:lang w:val="pt_PT" w:bidi="pt_PT"/>
        </w:rPr>
      </w:r>
      <w:r>
        <w:rPr>
          <w:lang w:val="pt_PT" w:bidi="pt_PT"/>
        </w:rPr>
        <w:t xml:space="preserve">Paulo diz que há muitos que são chamados deuses e senhores. Ele diz que esses seres são “chamados” de deuses e senhores. Ele quer dizer que eles não são realmente deuses, embora as pessoas achem que são. Um </w:t>
      </w:r>
      <w:r>
        <w:rPr>
          <w:b/>
          <w:lang w:val="pt_PT" w:bidi="pt_PT"/>
        </w:rPr>
        <w:t>senhor</w:t>
      </w:r>
      <w:r>
        <w:rPr>
          <w:lang w:val="pt_PT" w:bidi="pt_PT"/>
        </w:rPr>
        <w:t xml:space="preserve"> é alguém que é mestre de outras pessoas. Nesse caso, seria uma outra palavra para deus. Um </w:t>
      </w:r>
      <w:r>
        <w:rPr>
          <w:b/>
          <w:lang w:val="pt_PT" w:bidi="pt_PT"/>
        </w:rPr>
        <w:t>deus</w:t>
      </w:r>
      <w:r>
        <w:rPr>
          <w:lang w:val="pt_PT" w:bidi="pt_PT"/>
        </w:rPr>
        <w:t xml:space="preserve"> significa um espírito, ou um ser que as pessoas acham que tem algum poder sobre pessoas ou sobre alguma parte da natureza. Por exemplo, as pessoas em Corinto adoravam um deus particular que, segundo elas, tinha poder de curar as pessoas de doenças. Eles também adoravam uma deusa feminina que achavam que tinha o poder de dar filhos às pessoas.</w:t>
      </w:r>
    </w:p>
    <w:p>
      <w:pPr/>
      <w:r>
        <w:rPr>
          <w:lang w:val="pt_PT" w:bidi="pt_PT"/>
        </w:rPr>
      </w:r>
      <w:r>
        <w:rPr>
          <w:lang w:val="pt_PT" w:bidi="pt_PT"/>
        </w:rPr>
        <w:t xml:space="preserve">Parem aqui e discutam qual palavra vocês usarão em seu idioma para </w:t>
      </w:r>
      <w:r>
        <w:rPr>
          <w:b/>
          <w:lang w:val="pt_PT" w:bidi="pt_PT"/>
        </w:rPr>
        <w:t>deuses</w:t>
      </w:r>
      <w:r>
        <w:rPr>
          <w:lang w:val="pt_PT" w:bidi="pt_PT"/>
        </w:rPr>
        <w:t xml:space="preserve"> e </w:t>
      </w:r>
      <w:r>
        <w:rPr>
          <w:b/>
          <w:lang w:val="pt_PT" w:bidi="pt_PT"/>
        </w:rPr>
        <w:t>senhores</w:t>
      </w:r>
      <w:r>
        <w:rPr>
          <w:lang w:val="pt_PT" w:bidi="pt_PT"/>
        </w:rPr>
        <w:t xml:space="preserve">. Para mais informações, procure </w:t>
      </w:r>
      <w:r>
        <w:rPr>
          <w:lang w:val="pt_PT" w:bidi="pt_PT"/>
        </w:rPr>
        <w:t>deuses</w:t>
      </w:r>
      <w:r>
        <w:rPr>
          <w:lang w:val="pt_PT" w:bidi="pt_PT"/>
        </w:rPr>
        <w:t xml:space="preserve"> no Glossário Mestre. Pause este áudio aqui.</w:t>
      </w:r>
    </w:p>
    <w:p>
      <w:pPr/>
      <w:r>
        <w:rPr>
          <w:lang w:val="pt_PT" w:bidi="pt_PT"/>
        </w:rPr>
      </w:r>
      <w:r>
        <w:rPr>
          <w:lang w:val="pt_PT" w:bidi="pt_PT"/>
        </w:rPr>
        <w:t xml:space="preserve">Ele diz que há apenas um Senhor. Esse Senhor é Jesus Cristo. Usem a mesma palavra para </w:t>
      </w:r>
      <w:r>
        <w:rPr>
          <w:b/>
          <w:lang w:val="pt_PT" w:bidi="pt_PT"/>
        </w:rPr>
        <w:t>Cristo</w:t>
      </w:r>
      <w:r>
        <w:rPr>
          <w:lang w:val="pt_PT" w:bidi="pt_PT"/>
        </w:rPr>
        <w:t xml:space="preserve"> e </w:t>
      </w:r>
      <w:r>
        <w:rPr>
          <w:b/>
          <w:lang w:val="pt_PT" w:bidi="pt_PT"/>
        </w:rPr>
        <w:t>Senhor</w:t>
      </w:r>
      <w:r>
        <w:rPr>
          <w:lang w:val="pt_PT" w:bidi="pt_PT"/>
        </w:rPr>
        <w:t xml:space="preserve"> que vocês usaram em outras passagens. As palavras </w:t>
      </w:r>
      <w:r>
        <w:rPr>
          <w:lang w:val="pt_PT" w:bidi="pt_PT"/>
        </w:rPr>
        <w:t>Cristo</w:t>
      </w:r>
      <w:r>
        <w:rPr>
          <w:lang w:val="pt_PT" w:bidi="pt_PT"/>
        </w:rPr>
        <w:t xml:space="preserve"> e </w:t>
      </w:r>
      <w:r>
        <w:rPr>
          <w:lang w:val="pt_PT" w:bidi="pt_PT"/>
        </w:rPr>
        <w:t>Senhor</w:t>
      </w:r>
      <w:r>
        <w:rPr>
          <w:lang w:val="pt_PT" w:bidi="pt_PT"/>
        </w:rPr>
        <w:t xml:space="preserve"> estão no Glossário Mestre.</w:t>
      </w:r>
    </w:p>
    <w:p>
      <w:pPr/>
      <w:r>
        <w:rPr>
          <w:lang w:val="pt_PT" w:bidi="pt_PT"/>
        </w:rPr>
      </w:r>
      <w:r>
        <w:rPr>
          <w:lang w:val="pt_PT" w:bidi="pt_PT"/>
        </w:rPr>
        <w:t xml:space="preserve">Ele diz que, mesmo que as pessoas achem que há deuses no </w:t>
      </w:r>
      <w:r>
        <w:rPr>
          <w:b/>
          <w:lang w:val="pt_PT" w:bidi="pt_PT"/>
        </w:rPr>
        <w:t>céu</w:t>
      </w:r>
      <w:r>
        <w:rPr>
          <w:lang w:val="pt_PT" w:bidi="pt_PT"/>
        </w:rPr>
        <w:t xml:space="preserve"> e na terra, sabemos que há apenas um Deus, nosso Pai. Céu é o lugar onde Deus vive. </w:t>
      </w:r>
    </w:p>
    <w:p>
      <w:pPr/>
      <w:r>
        <w:rPr>
          <w:lang w:val="pt_PT" w:bidi="pt_PT"/>
        </w:rPr>
      </w:r>
      <w:r>
        <w:rPr>
          <w:lang w:val="pt_PT" w:bidi="pt_PT"/>
        </w:rPr>
        <w:t xml:space="preserve">Parem aqui e discutam em grupo qual palavra vocês usarão para </w:t>
      </w:r>
      <w:r>
        <w:rPr>
          <w:b/>
          <w:lang w:val="pt_PT" w:bidi="pt_PT"/>
        </w:rPr>
        <w:t>céu</w:t>
      </w:r>
      <w:r>
        <w:rPr>
          <w:lang w:val="pt_PT" w:bidi="pt_PT"/>
        </w:rPr>
        <w:t xml:space="preserve">. A palavra </w:t>
      </w:r>
      <w:r>
        <w:rPr>
          <w:lang w:val="pt_PT" w:bidi="pt_PT"/>
        </w:rPr>
        <w:t>céu</w:t>
      </w:r>
      <w:r>
        <w:rPr>
          <w:lang w:val="pt_PT" w:bidi="pt_PT"/>
        </w:rPr>
        <w:t xml:space="preserve"> está no Glossário Mestre. Se vocês já traduziram essa palavra em outro livro da Bíblia, usem a mesma tradução aqui. Pause este áudio aqui.</w:t>
      </w:r>
    </w:p>
    <w:p>
      <w:pPr/>
      <w:r>
        <w:rPr>
          <w:lang w:val="pt_PT" w:bidi="pt_PT"/>
        </w:rPr>
      </w:r>
      <w:r>
        <w:rPr>
          <w:lang w:val="pt_PT" w:bidi="pt_PT"/>
        </w:rPr>
        <w:t xml:space="preserve">Paulo diz que alguns crentes têm uma </w:t>
      </w:r>
      <w:r>
        <w:rPr>
          <w:b/>
          <w:lang w:val="pt_PT" w:bidi="pt_PT"/>
        </w:rPr>
        <w:t>consciência fraca</w:t>
      </w:r>
      <w:r>
        <w:rPr>
          <w:lang w:val="pt_PT" w:bidi="pt_PT"/>
        </w:rPr>
        <w:t>. Consciência é um sentimento de culpa que as pessoas têm por dentro. Ele quer dizer que essas pessoas não têm certeza de que comer comida oferecida aos ídolos é algo permitido, como pensam os crentes orgulhosos. Elas não estão seguras e convencidas sobre qual é a coisa certa a fazer. Seria fácil para outra pessoa levá-las a fazer a coisa errada. Mais tarde, Paulo chama esses crentes de fracos. Ele não as chama de fracos porque os despreza. São os crentes orgulhosos que desprezam essas pessoas.</w:t>
      </w:r>
    </w:p>
    <w:p>
      <w:pPr/>
      <w:r>
        <w:rPr>
          <w:lang w:val="pt_PT" w:bidi="pt_PT"/>
        </w:rPr>
      </w:r>
      <w:r>
        <w:rPr>
          <w:lang w:val="pt_PT" w:bidi="pt_PT"/>
        </w:rPr>
        <w:t xml:space="preserve">Parem aqui e discutam como vocês descreverão esses crentes. A palavra </w:t>
      </w:r>
      <w:r>
        <w:rPr>
          <w:b/>
          <w:lang w:val="pt_PT" w:bidi="pt_PT"/>
        </w:rPr>
        <w:t>consciência</w:t>
      </w:r>
      <w:r>
        <w:rPr>
          <w:lang w:val="pt_PT" w:bidi="pt_PT"/>
        </w:rPr>
        <w:t xml:space="preserve"> está no Glossário Mestre. Vocês não precisam usar uma palavra para consciência, se ela não se encaixar aqui. Em vez disso, vocês podem descrever o que é consciência. Pause este áudio aqui.</w:t>
      </w:r>
    </w:p>
    <w:p>
      <w:pPr/>
      <w:r>
        <w:rPr>
          <w:lang w:val="pt_PT" w:bidi="pt_PT"/>
        </w:rPr>
      </w:r>
      <w:r>
        <w:rPr>
          <w:lang w:val="pt_PT" w:bidi="pt_PT"/>
        </w:rPr>
        <w:t>Quando crentes com a consciência fraca fazem algo que acreditam ser errado, eles mancham a própria consciência, ou seja, tornam‑se envergonhados ou impuros, o que significa que ficam inadequados para servir a Deus.</w:t>
      </w:r>
    </w:p>
    <w:p>
      <w:pPr/>
      <w:r>
        <w:rPr>
          <w:lang w:val="pt_PT" w:bidi="pt_PT"/>
        </w:rPr>
      </w:r>
      <w:r>
        <w:rPr>
          <w:lang w:val="pt_PT" w:bidi="pt_PT"/>
        </w:rPr>
        <w:t xml:space="preserve">Parem aqui e discutam em grupo como vocês dirão que a consciência fraca dos crentes é contaminada. Consultem os termos </w:t>
      </w:r>
      <w:r>
        <w:rPr>
          <w:lang w:val="pt_PT" w:bidi="pt_PT"/>
        </w:rPr>
        <w:t>puro e impuro</w:t>
      </w:r>
      <w:r>
        <w:rPr>
          <w:lang w:val="pt_PT" w:bidi="pt_PT"/>
        </w:rPr>
        <w:t xml:space="preserve"> no Glossário Mestre, para obter mais informações sobre ser contaminado ou impuro. Pause este áudio aqui.</w:t>
      </w:r>
    </w:p>
    <w:p>
      <w:pPr/>
      <w:r>
        <w:rPr>
          <w:lang w:val="pt_PT" w:bidi="pt_PT"/>
        </w:rPr>
      </w:r>
      <w:r>
        <w:rPr>
          <w:lang w:val="pt_PT" w:bidi="pt_PT"/>
        </w:rPr>
        <w:t xml:space="preserve">Os crentes orgulhosos de Corinto queriam comer nos </w:t>
      </w:r>
      <w:r>
        <w:rPr>
          <w:b/>
          <w:lang w:val="pt_PT" w:bidi="pt_PT"/>
        </w:rPr>
        <w:t>templos</w:t>
      </w:r>
      <w:r>
        <w:rPr>
          <w:lang w:val="pt_PT" w:bidi="pt_PT"/>
        </w:rPr>
        <w:t xml:space="preserve"> dos ídolos. Um templo é um lugar onde as pessoas adoram um deus ou um ídolo. Os templos de Corinto eram bastante grandes e impressionantes. Havia muitos templos na cidade dedicados a deuses diferentes. Paulo já havia falado sobre o templo anteriormente em sua carta, mas naquela ocasião ele estava falando sobre o templo do único Deus verdadeiro.</w:t>
      </w:r>
    </w:p>
    <w:p>
      <w:pPr/>
      <w:r>
        <w:rPr>
          <w:lang w:val="pt_PT" w:bidi="pt_PT"/>
        </w:rPr>
      </w:r>
      <w:r>
        <w:rPr>
          <w:lang w:val="pt_PT" w:bidi="pt_PT"/>
        </w:rPr>
        <w:t xml:space="preserve">Parem aqui e discutam qual palavra vocês usarão para um templo dedicado a um ídolo. A palavra </w:t>
      </w:r>
      <w:r>
        <w:rPr>
          <w:lang w:val="pt_PT" w:bidi="pt_PT"/>
        </w:rPr>
        <w:t>templo</w:t>
      </w:r>
      <w:r>
        <w:rPr>
          <w:lang w:val="pt_PT" w:bidi="pt_PT"/>
        </w:rPr>
        <w:t xml:space="preserve"> está no Glossário Mestre. Pause este áudio aqui.</w:t>
      </w:r>
    </w:p>
    <w:p>
      <w:pPr/>
      <w:r>
        <w:rPr>
          <w:lang w:val="pt_PT" w:bidi="pt_PT"/>
        </w:rPr>
      </w:r>
      <w:r>
        <w:rPr>
          <w:lang w:val="pt_PT" w:bidi="pt_PT"/>
        </w:rPr>
        <w:t>Paulo diz aos crentes orgulhosos que eles não devem se tornar uma pedra de tropeço para aqueles que têm uma consciência fraca. Uma “pedra de tropeço” é um termo especial que significa literalmente uma pedra na qual as pessoas tropeçam. No entanto, Paulo a usa aqui para significar algo que ofende as pessoas, mas também as faz se afastar de Deus de uma maneira que as destrói. Usem a mesma palavra ou expressão para “pedra de tropeço” que vocês usaram anteriormente no primeiro capítulo da carta de Paulo aos Coríntios.</w:t>
      </w:r>
    </w:p>
    <w:p>
      <w:pPr/>
      <w:r>
        <w:rPr>
          <w:lang w:val="pt_PT" w:bidi="pt_PT"/>
        </w:rPr>
      </w:r>
      <w:r>
        <w:rPr>
          <w:lang w:val="pt_PT" w:bidi="pt_PT"/>
        </w:rPr>
        <w:t xml:space="preserve">Se os crentes orgulhosos fizessem coisas que ferissem outros crentes, isso seria </w:t>
      </w:r>
      <w:r>
        <w:rPr>
          <w:b/>
          <w:lang w:val="pt_PT" w:bidi="pt_PT"/>
        </w:rPr>
        <w:t>pecado</w:t>
      </w:r>
      <w:r>
        <w:rPr>
          <w:lang w:val="pt_PT" w:bidi="pt_PT"/>
        </w:rPr>
        <w:t xml:space="preserve">. Pecar contra Cristo significa se rebelar contra ele. Significa fazer o oposto do que Cristo quer. Se alguém </w:t>
      </w:r>
      <w:r>
        <w:rPr>
          <w:b/>
          <w:lang w:val="pt_PT" w:bidi="pt_PT"/>
        </w:rPr>
        <w:t>peca contra</w:t>
      </w:r>
      <w:r>
        <w:rPr>
          <w:lang w:val="pt_PT" w:bidi="pt_PT"/>
        </w:rPr>
        <w:t xml:space="preserve"> outra pessoa, não estará fazendo o que Cristo deseja, e o resultado é que essa pessoa acaba ferida. Usem a mesma palavra para pecado que vocês usaram em outras passagens. A palavra </w:t>
      </w:r>
      <w:r>
        <w:rPr>
          <w:lang w:val="pt_PT" w:bidi="pt_PT"/>
        </w:rPr>
        <w:t>pecado</w:t>
      </w:r>
      <w:r>
        <w:rPr>
          <w:lang w:val="pt_PT" w:bidi="pt_PT"/>
        </w:rPr>
        <w:t xml:space="preserve"> está no Glossário Mestre.</w:t>
      </w:r>
    </w:p>
    <w:p>
      <w:pPr/>
      <w:r>
        <w:rPr>
          <w:lang w:val="pt_PT" w:bidi="pt_PT"/>
        </w:rPr>
      </w:r>
      <w:r>
        <w:rPr>
          <w:lang w:val="pt_PT" w:bidi="pt_PT"/>
        </w:rPr>
        <w:t>Parem aqui e discutam como vocês expressarão em seu idioma que os crentes orgulhosos de Corinto estavam pecando contra os outros crentes. Pause este áudio aqui.</w:t>
      </w:r>
    </w:p>
    <w:p>
      <w:pPr/>
      <w:r>
        <w:rPr>
          <w:lang w:val="pt_PT" w:bidi="pt_PT"/>
        </w:rPr>
      </w:r>
      <w:r>
        <w:rPr>
          <w:lang w:val="pt_PT" w:bidi="pt_PT"/>
        </w:rPr>
        <w:t xml:space="preserve">Paulo fala sobre </w:t>
      </w:r>
      <w:r>
        <w:rPr>
          <w:b/>
          <w:lang w:val="pt_PT" w:bidi="pt_PT"/>
        </w:rPr>
        <w:t>irmãos</w:t>
      </w:r>
      <w:r>
        <w:rPr>
          <w:lang w:val="pt_PT" w:bidi="pt_PT"/>
        </w:rPr>
        <w:t xml:space="preserve">, </w:t>
      </w:r>
      <w:r>
        <w:rPr>
          <w:b/>
          <w:lang w:val="pt_PT" w:bidi="pt_PT"/>
        </w:rPr>
        <w:t>ou irmãos e irmãs</w:t>
      </w:r>
      <w:r>
        <w:rPr>
          <w:lang w:val="pt_PT" w:bidi="pt_PT"/>
        </w:rPr>
        <w:t>. Paulo quer dizer irmãos e irmãs espirituais — ou seja, os demais crentes. Usem as mesmas palavras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Vocês podem decidir se gostaram da maneira como um membro do grupo tenha contado uma parte, ou se gostaram da maneira como um membro diferente do grupo tenha contado outra parte.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9:1–14</w:t>
      </w:r>
      <w:r>
        <w:rPr>
          <w:lang w:val="pt_PT" w:bidi="pt_PT"/>
        </w:rPr>
      </w:r>
    </w:p>
    <w:p>
      <w:pPr>
        <w:pStyle w:val="Heading3"/>
      </w:pPr>
      <w:r>
        <w:rPr>
          <w:lang w:val="pt_PT" w:bidi="pt_PT"/>
        </w:rPr>
        <w:t>Ouvir e Sentir</w:t>
      </w:r>
    </w:p>
    <w:p>
      <w:pPr/>
      <w:r>
        <w:rPr>
          <w:lang w:val="pt_PT" w:bidi="pt_PT"/>
        </w:rPr>
      </w:r>
      <w:r>
        <w:rPr>
          <w:lang w:val="pt_PT" w:bidi="pt_PT"/>
        </w:rPr>
        <w:t>Nessa etapa, ouçam 1 Coríntios 9.1–14 e guardem em seus corações.</w:t>
      </w:r>
    </w:p>
    <w:p>
      <w:pPr/>
      <w:r>
        <w:rPr>
          <w:lang w:val="pt_PT" w:bidi="pt_PT"/>
        </w:rPr>
      </w:r>
      <w:r>
        <w:rPr>
          <w:lang w:val="pt_PT" w:bidi="pt_PT"/>
        </w:rPr>
        <w:t>Ouçam uma versão em áudio de 1 Coríntios 9.1–14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Na seção anterior, Paulo queria convencer os coríntios que eles deveriam sempre pensar nas necessidades espirituais de seus companheiros crentes. Comer carne que as pessoas haviam oferecido primeiramente aos ídolos não era um problema em si mesmo. Mas se alguns crentes pensavam que não era bom comer essa carne, então os outros crentes também não deveriam comê-la, mesmo que eles mesmos não pensassem que era um problema!</w:t>
      </w:r>
    </w:p>
    <w:p>
      <w:pPr/>
      <w:r>
        <w:rPr>
          <w:lang w:val="pt_PT" w:bidi="pt_PT"/>
        </w:rPr>
      </w:r>
      <w:r>
        <w:rPr>
          <w:lang w:val="pt_PT" w:bidi="pt_PT"/>
        </w:rPr>
        <w:t>Paulo continuará a falar sobre isso novamente mais tarde, mas primeiro ele se usará como um exemplo. Nas próximas seções, Paulo explicará que ele tem a liberdade de fazer o que ele pensa que é certo. Paulo não tem que seguir um conjunto de regras. Mas mesmo que Paulo tenha essa liberdade, ele não a usará. Paulo também tem alguns direitos, porque Paulo é um apóstolo. Quando Paulo vivia em Corinto, Paulo tinha o direito de que a igreja em Corinto o ajudasse com suas necessidades diárias. Mas Paulo não usou esse direito. Ao se dar como um exemplo, Paulo quer que as pessoas em Corinto façam a mesma coisa.</w:t>
      </w:r>
    </w:p>
    <w:p>
      <w:pPr/>
      <w:r>
        <w:rPr>
          <w:lang w:val="pt_PT" w:bidi="pt_PT"/>
        </w:rPr>
      </w:r>
      <w:r>
        <w:rPr>
          <w:lang w:val="pt_PT" w:bidi="pt_PT"/>
        </w:rPr>
        <w:t>Parem aqui e ouçam uma versão em áudio de 1 Coríntios 9.1–14 na tradução mais fácil de entender. Pause este áudio aqui.</w:t>
      </w:r>
    </w:p>
    <w:p>
      <w:pPr/>
      <w:r>
        <w:rPr>
          <w:lang w:val="pt_PT" w:bidi="pt_PT"/>
        </w:rPr>
      </w:r>
      <w:r>
        <w:rPr>
          <w:lang w:val="pt_PT" w:bidi="pt_PT"/>
        </w:rPr>
        <w:t>Nessa seção, Paulo explica que ele tinha o direito de receber apoio da igreja em Corinto, assim como os outros apóstolos fazem. Paulo termina dizendo que Paulo não usou esse direito.</w:t>
      </w:r>
    </w:p>
    <w:p>
      <w:pPr/>
      <w:r>
        <w:rPr>
          <w:lang w:val="pt_PT" w:bidi="pt_PT"/>
        </w:rPr>
      </w:r>
      <w:r>
        <w:rPr>
          <w:lang w:val="pt_PT" w:bidi="pt_PT"/>
        </w:rPr>
        <w:t>Nessa seção, Paulo está fazendo às pessoas em Corinto muitas perguntas. Paulo já sabe as respostas a essas perguntas, mas ele faz essas perguntas para fazer as pessoas em Corinto pensarem. Paulo está fingindo ter uma conversa com pessoas que pensam que Paulo não é realmente um apóstolo.</w:t>
      </w:r>
    </w:p>
    <w:p>
      <w:pPr/>
      <w:r>
        <w:rPr>
          <w:lang w:val="pt_PT" w:bidi="pt_PT"/>
        </w:rPr>
      </w:r>
      <w:r>
        <w:rPr>
          <w:lang w:val="pt_PT" w:bidi="pt_PT"/>
        </w:rPr>
        <w:t>Mas Paulo diz que ele realmente é um apóstolo. Mesmo que algumas pessoas em outros lugares dissessem que Paulo não era um apóstolo, as pessoas em Corinto deveriam saber o certo. As pessoas em Corinto se tornaram seguidoras de Jesus por causa de Paulo. Isso prova que Paulo é um apóstolo.</w:t>
      </w:r>
    </w:p>
    <w:p>
      <w:pPr/>
      <w:r>
        <w:rPr>
          <w:lang w:val="pt_PT" w:bidi="pt_PT"/>
        </w:rPr>
      </w:r>
      <w:r>
        <w:rPr>
          <w:lang w:val="pt_PT" w:bidi="pt_PT"/>
        </w:rPr>
        <w:t>Então, como Paulo é de fato um apóstolo, isso significa que ele tem o mesmo direito que outros apóstolos. Um apóstolo tem o direito de obter apoio financeiro da igreja. Alguns apóstolos levam suas esposas junto quando viajam. Mas Paulo, e outro apóstolo chamado Barnabé, não fazem uso desses direitos. Na verdade, Paulo não era casado.</w:t>
      </w:r>
    </w:p>
    <w:p>
      <w:pPr/>
      <w:r>
        <w:rPr>
          <w:lang w:val="pt_PT" w:bidi="pt_PT"/>
        </w:rPr>
      </w:r>
      <w:r>
        <w:rPr>
          <w:lang w:val="pt_PT" w:bidi="pt_PT"/>
        </w:rPr>
        <w:t xml:space="preserve">Paulo então explica a razão </w:t>
      </w:r>
      <w:r>
        <w:rPr>
          <w:b/>
          <w:lang w:val="pt_PT" w:bidi="pt_PT"/>
        </w:rPr>
        <w:t>pela qual</w:t>
      </w:r>
      <w:r>
        <w:rPr>
          <w:lang w:val="pt_PT" w:bidi="pt_PT"/>
        </w:rPr>
        <w:t xml:space="preserve"> um apóstolo tem o direito de obter apoio financeiro da igreja. Paulo usa alguns exemplos da vida normal. Um soldado que luta em um exército é pago por lutar. Um agricultor que planta uma horta pode comer o fruto do horta. Alguém que tem ovelhas ou cabras pode beber o leite desses animais. Todos esses exemplos são sobre pessoas que trabalham, e que desfrutam do benefício de seu trabalho. Seria muito estranho, e injusto, se essas pessoas fizessem esse trabalho, mas não fossem pagas por isso!</w:t>
      </w:r>
    </w:p>
    <w:p>
      <w:pPr/>
      <w:r>
        <w:rPr>
          <w:lang w:val="pt_PT" w:bidi="pt_PT"/>
        </w:rPr>
      </w:r>
      <w:r>
        <w:rPr>
          <w:lang w:val="pt_PT" w:bidi="pt_PT"/>
        </w:rPr>
        <w:t xml:space="preserve">Parem aqui e discutam: que exemplos de seu próprio dia a dia </w:t>
      </w:r>
      <w:r>
        <w:rPr>
          <w:b/>
          <w:lang w:val="pt_PT" w:bidi="pt_PT"/>
        </w:rPr>
        <w:t>vocês</w:t>
      </w:r>
      <w:r>
        <w:rPr>
          <w:lang w:val="pt_PT" w:bidi="pt_PT"/>
        </w:rPr>
        <w:t xml:space="preserve"> dariam para mostrar que alguém que trabalha também pode desfrutar dos resultados de seu trabalho? Pause este áudio aqui.</w:t>
      </w:r>
    </w:p>
    <w:p>
      <w:pPr/>
      <w:r>
        <w:rPr>
          <w:lang w:val="pt_PT" w:bidi="pt_PT"/>
        </w:rPr>
      </w:r>
      <w:r>
        <w:rPr>
          <w:lang w:val="pt_PT" w:bidi="pt_PT"/>
        </w:rPr>
        <w:t>Esses são exemplos da vida normal, mas até mesmo a lei de Deus, que Deus deu a seu povo por meio de Moisés, diz que uma pessoa que trabalha tem o direito de receber pagamento por seu trabalho. Deus havia feito uma lei segundo qual, se um animal estivesse trabalhando para um agricultor, o agricultor deveria permitir que o animal comesse enquanto estava trabalhando. Paulo diz que Deus não estava pensando apenas em animais quando Deus fez essa lei. Deus já estava pensando nas pessoas.</w:t>
      </w:r>
    </w:p>
    <w:p>
      <w:pPr/>
      <w:r>
        <w:rPr>
          <w:lang w:val="pt_PT" w:bidi="pt_PT"/>
        </w:rPr>
      </w:r>
      <w:r>
        <w:rPr>
          <w:lang w:val="pt_PT" w:bidi="pt_PT"/>
        </w:rPr>
        <w:t xml:space="preserve">Paulo se compara a um agricultor. Paulo contou às pessoas sobre Jesus; isso é como semear semente espiritual. Em troca, as pessoas devem apoiar Paulo; essa é a colheita dele. Parece que as pessoas em Corinto estão de fato apoiando algumas </w:t>
      </w:r>
      <w:r>
        <w:rPr>
          <w:b/>
          <w:lang w:val="pt_PT" w:bidi="pt_PT"/>
        </w:rPr>
        <w:t>outras</w:t>
      </w:r>
      <w:r>
        <w:rPr>
          <w:lang w:val="pt_PT" w:bidi="pt_PT"/>
        </w:rPr>
        <w:t xml:space="preserve"> pessoas que estão pregando. Se eles apoiam outras pessoas, eles certamente devem apoiar Paulo, porque Paulo foi o primeiro que contou a elas sobre Jesus.</w:t>
      </w:r>
    </w:p>
    <w:p>
      <w:pPr/>
      <w:r>
        <w:rPr>
          <w:lang w:val="pt_PT" w:bidi="pt_PT"/>
        </w:rPr>
      </w:r>
      <w:r>
        <w:rPr>
          <w:lang w:val="pt_PT" w:bidi="pt_PT"/>
        </w:rPr>
        <w:t xml:space="preserve">Mas então Paulo diz algo muito inesperado. Paulo diz que ele não </w:t>
      </w:r>
      <w:r>
        <w:rPr>
          <w:b/>
          <w:lang w:val="pt_PT" w:bidi="pt_PT"/>
        </w:rPr>
        <w:t>queria</w:t>
      </w:r>
      <w:r>
        <w:rPr>
          <w:lang w:val="pt_PT" w:bidi="pt_PT"/>
        </w:rPr>
        <w:t xml:space="preserve"> que as pessoas em Corinto lhe dessem dinheiro! Paulo diz que ele suportou dificuldades para que nada ficasse no caminho do evangelho.</w:t>
      </w:r>
    </w:p>
    <w:p>
      <w:pPr/>
      <w:r>
        <w:rPr>
          <w:lang w:val="pt_PT" w:bidi="pt_PT"/>
        </w:rPr>
      </w:r>
      <w:r>
        <w:rPr>
          <w:lang w:val="pt_PT" w:bidi="pt_PT"/>
        </w:rPr>
        <w:t>Precisamos entender um pouco da cultura em Corinto agora. As pessoas não cristãs em Corinto gostavam de bons oradores. Eles até mesmo tinham competições onde as pessoas faziam discursos. Se alguém era muito bom em fazer discursos, então uma pessoa rica muitas vezes dava ao orador comida, ou dinheiro, ou outras coisas. A pessoa rica cuidaria do orador em tudo, para que ele não tivesse que trabalhar por sua comida.</w:t>
      </w:r>
    </w:p>
    <w:p>
      <w:pPr/>
      <w:r>
        <w:rPr>
          <w:lang w:val="pt_PT" w:bidi="pt_PT"/>
        </w:rPr>
      </w:r>
      <w:r>
        <w:rPr>
          <w:lang w:val="pt_PT" w:bidi="pt_PT"/>
        </w:rPr>
        <w:t>Então, quando as pessoas se tornavam cristãs, elas esperavam que pregadores como Paulo também quisessem obter esse apoio de uma pessoa rica. Mas Paulo não permitiu que ninguém o pagasse. Paulo pagava por sua própria comida, quarto e roupas. Sabemos por outras passagens na Bíblia que Paulo ganhou seu dinheiro fazendo tendas. Esse era um trabalho duro e difícil. Algumas pessoas ricas provavelmente haviam se oferecido para pagar a Paulo, mas ele recusou esse pagamento. Essas pessoas ricas provavelmente ficaram ofendidas quando Paulo recusou o pagamento.</w:t>
      </w:r>
    </w:p>
    <w:p>
      <w:pPr/>
      <w:r>
        <w:rPr>
          <w:lang w:val="pt_PT" w:bidi="pt_PT"/>
        </w:rPr>
      </w:r>
      <w:r>
        <w:rPr>
          <w:lang w:val="pt_PT" w:bidi="pt_PT"/>
        </w:rPr>
        <w:t>Parem aqui e discutam: em sua comunidade cristã, vocês pagam às pessoas que trabalham para a igreja, ou não? Quais são as vantagens se uma igreja paga aos trabalhadores da igreja? Quais são as desvantagens? Pause este áudio aqui.</w:t>
      </w:r>
    </w:p>
    <w:p>
      <w:pPr/>
      <w:r>
        <w:rPr>
          <w:lang w:val="pt_PT" w:bidi="pt_PT"/>
        </w:rPr>
      </w:r>
      <w:r>
        <w:rPr>
          <w:lang w:val="pt_PT" w:bidi="pt_PT"/>
        </w:rPr>
        <w:t>Para as pessoas ricas em Corinto, era muito estranho que Paulo trabalhasse com suas mãos. Essas pessoas desdenhavam das pessoas que trabalhavam com suas mãos. Portanto, eles não tinham tanto respeito por Paulo.</w:t>
      </w:r>
    </w:p>
    <w:p>
      <w:pPr/>
      <w:r>
        <w:rPr>
          <w:lang w:val="pt_PT" w:bidi="pt_PT"/>
        </w:rPr>
      </w:r>
      <w:r>
        <w:rPr>
          <w:lang w:val="pt_PT" w:bidi="pt_PT"/>
        </w:rPr>
        <w:t>Mais tarde, Paulo contará aos crentes mais sobre a razão pela qual ele não queria aceitar o dinheiro das pessoas, e por que ele trabalhava com suas próprias mãos.</w:t>
      </w:r>
    </w:p>
    <w:p>
      <w:pPr/>
      <w:r>
        <w:rPr>
          <w:lang w:val="pt_PT" w:bidi="pt_PT"/>
        </w:rPr>
      </w:r>
      <w:r>
        <w:rPr>
          <w:lang w:val="pt_PT" w:bidi="pt_PT"/>
        </w:rPr>
        <w:t>Mas primeiro, Paulo dá mais dois exemplos de trabalhadores no templo de Deus, e dos ensinamentos de Jesus, para mostrar que as pessoas que trabalham para Deus merecem ser pagas.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9.1–14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argumenta que ele realmente é um apóstolo. Paulo também explica que alguém que prega o evangelho tem o direito de receber apoio financeiro.</w:t>
      </w:r>
    </w:p>
    <w:p>
      <w:pPr/>
      <w:r>
        <w:rPr>
          <w:lang w:val="pt_PT" w:bidi="pt_PT"/>
        </w:rPr>
      </w:r>
      <w:r>
        <w:rPr>
          <w:b/>
          <w:lang w:val="pt_PT" w:bidi="pt_PT"/>
        </w:rPr>
        <w:t>Na segunda parte:</w:t>
      </w:r>
      <w:r>
        <w:rPr>
          <w:lang w:val="pt_PT" w:bidi="pt_PT"/>
        </w:rPr>
        <w:t xml:space="preserve"> Paulo diz que ele não usou seu direito de receber suporte.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outros apóstolos, os irmãos do Senhor e o apóstolo Pedro</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Um soldado em um exército</w:t>
      </w:r>
    </w:p>
    <w:p>
      <w:pPr>
        <w:pStyle w:val="ListBullet"/>
        <w:spacing w:line="240" w:lineRule="auto"/>
        <w:ind w:left="720"/>
      </w:pPr>
      <w:r>
        <w:rPr>
          <w:lang w:val="pt_PT" w:bidi="pt_PT"/>
        </w:rPr>
      </w:r>
      <w:r>
        <w:rPr>
          <w:lang w:val="pt_PT" w:bidi="pt_PT"/>
        </w:rPr>
        <w:t>Uma pessoa que planta uma vinha</w:t>
      </w:r>
    </w:p>
    <w:p>
      <w:pPr>
        <w:pStyle w:val="ListBullet"/>
        <w:spacing w:line="240" w:lineRule="auto"/>
        <w:ind w:left="720"/>
      </w:pPr>
      <w:r>
        <w:rPr>
          <w:lang w:val="pt_PT" w:bidi="pt_PT"/>
        </w:rPr>
      </w:r>
      <w:r>
        <w:rPr>
          <w:lang w:val="pt_PT" w:bidi="pt_PT"/>
        </w:rPr>
        <w:t>Uma pessoa que possui ovelhas e cabras</w:t>
      </w:r>
    </w:p>
    <w:p>
      <w:pPr>
        <w:pStyle w:val="ListBullet"/>
        <w:spacing w:line="240" w:lineRule="auto"/>
        <w:ind w:left="720"/>
      </w:pPr>
      <w:r>
        <w:rPr>
          <w:lang w:val="pt_PT" w:bidi="pt_PT"/>
        </w:rPr>
      </w:r>
      <w:r>
        <w:rPr>
          <w:lang w:val="pt_PT" w:bidi="pt_PT"/>
        </w:rPr>
        <w:t>Uma pessoa que serve no templo</w:t>
      </w:r>
    </w:p>
    <w:p>
      <w:pPr>
        <w:pStyle w:val="ListBullet"/>
        <w:spacing w:line="240" w:lineRule="auto"/>
        <w:ind w:left="720"/>
      </w:pPr>
      <w:r>
        <w:rPr>
          <w:lang w:val="pt_PT" w:bidi="pt_PT"/>
        </w:rPr>
      </w:r>
      <w:r>
        <w:rPr>
          <w:lang w:val="pt_PT" w:bidi="pt_PT"/>
        </w:rPr>
        <w:t>E pessoas que proclamam o evangelho</w:t>
      </w:r>
    </w:p>
    <w:p>
      <w:pPr/>
      <w:r>
        <w:rPr>
          <w:lang w:val="pt_PT" w:bidi="pt_PT"/>
        </w:rPr>
      </w:r>
      <w:r>
        <w:rPr>
          <w:lang w:val="pt_PT" w:bidi="pt_PT"/>
        </w:rPr>
        <w:t>Nessa seção, é como se Paulo estivesse fazendo uma encenação na frente dos coríntios. Paulo finge que ele está se defendendo em um tribunal contra algumas pessoas que dizem que ele não é um apóstolo. Paulo está se defendendo fazendo às pessoas em Corinto algumas perguntas. A primeira pergunta que Paulo faz é: "Não sou uma pessoa livre?" Paulo provavelmente quer dizer que ele é livre da lei: Paulo não tem que seguir um conjunto de regras para que Deus o aceite.</w:t>
      </w:r>
    </w:p>
    <w:p>
      <w:pPr/>
      <w:r>
        <w:rPr>
          <w:lang w:val="pt_PT" w:bidi="pt_PT"/>
        </w:rPr>
      </w:r>
      <w:r>
        <w:rPr>
          <w:lang w:val="pt_PT" w:bidi="pt_PT"/>
        </w:rPr>
        <w:t>Então Paulo pergunta: "Não vi Jesus, nosso Senhor? Vocês não são minha obra no Senhor?" Paulo espera que as pessoas em Corinto respondam a todas essas perguntas com: “Sim, Paulo, você é livre. Sim, Paulo, você viu nosso Senhor, e sim, acreditamos em Jesus por causa de seu trabalho”.</w:t>
      </w:r>
    </w:p>
    <w:p>
      <w:pPr/>
      <w:r>
        <w:rPr>
          <w:lang w:val="pt_PT" w:bidi="pt_PT"/>
        </w:rPr>
      </w:r>
      <w:r>
        <w:rPr>
          <w:lang w:val="pt_PT" w:bidi="pt_PT"/>
        </w:rPr>
        <w:t xml:space="preserve">Outra maneira de pensar nisso é fingir que algumas pessoas disseram primeiro: “Paulo não é livre, Paulo não é um apóstolo”, e que Paulo está dizendo: “Isso não é verdade: </w:t>
      </w:r>
      <w:r>
        <w:rPr>
          <w:b/>
          <w:lang w:val="pt_PT" w:bidi="pt_PT"/>
        </w:rPr>
        <w:t>sou</w:t>
      </w:r>
      <w:r>
        <w:rPr>
          <w:lang w:val="pt_PT" w:bidi="pt_PT"/>
        </w:rPr>
        <w:t xml:space="preserve"> livre, </w:t>
      </w:r>
      <w:r>
        <w:rPr>
          <w:b/>
          <w:lang w:val="pt_PT" w:bidi="pt_PT"/>
        </w:rPr>
        <w:t>sou</w:t>
      </w:r>
      <w:r>
        <w:rPr>
          <w:lang w:val="pt_PT" w:bidi="pt_PT"/>
        </w:rPr>
        <w:t xml:space="preserve"> um apóstolo”.</w:t>
      </w:r>
    </w:p>
    <w:p>
      <w:pPr/>
      <w:r>
        <w:rPr>
          <w:lang w:val="pt_PT" w:bidi="pt_PT"/>
        </w:rPr>
      </w:r>
      <w:r>
        <w:rPr>
          <w:lang w:val="pt_PT" w:bidi="pt_PT"/>
        </w:rPr>
        <w:t>É útil entender que os outros apóstolos, como Pedro, haviam passado muito tempo com Jesus quando ele ainda estava na terra. Mas Paulo se tornou um crente apenas depois que Jesus já havia voltado para o céu. Por essa razão, algumas pessoas podem ter dito que Paulo não era realmente um apóstolo. Um apóstolo é alguém que obteve sua autoridade diretamente de Jesus. Mas podemos ler no livro de Atos que Jesus apareceu a Paulo algumas vezes. E Jesus de fato deu a Paulo a autoridade para pregar.</w:t>
      </w:r>
    </w:p>
    <w:p>
      <w:pPr/>
      <w:r>
        <w:rPr>
          <w:lang w:val="pt_PT" w:bidi="pt_PT"/>
        </w:rPr>
      </w:r>
      <w:r>
        <w:rPr>
          <w:lang w:val="pt_PT" w:bidi="pt_PT"/>
        </w:rPr>
        <w:t>Parem aqui e discutam: imaginem que alguém disse que você não é a pessoa que você diz que é. Imagine que vocês estão em um tribunal se defendendo e provando que vocês são a pessoa que dizem que são. Pensem em como vocês diriam que, de fato, vocês são um pai, ou uma mãe, ou uma pessoa de seu país. Em seu idioma, vocês fazem perguntas para se defender quando, é claro, já sabem a resposta? Qual é a melhor maneira de vocês traduzirem todas essas perguntas que Paulo está fazendo aqui para provar que ele é um apóstolo e tem autoridade como um apóstolo? Pause este áudio aqui.</w:t>
      </w:r>
    </w:p>
    <w:p>
      <w:pPr/>
      <w:r>
        <w:rPr>
          <w:lang w:val="pt_PT" w:bidi="pt_PT"/>
        </w:rPr>
      </w:r>
      <w:r>
        <w:rPr>
          <w:lang w:val="pt_PT" w:bidi="pt_PT"/>
        </w:rPr>
        <w:t>Mesmo que algumas pessoas em outros lugares dissessem que Paulo não era um apóstolo, as pessoas em Corinto deveriam saber o certo. Eles se tornaram seguidores de Jesus por causa de Paulo. Isso prova que Paulo é um apóstolo. Paulo usa a imagem de um selo. Um selo é um pequeno objeto de pedra ou metal com uma imagem esculpida nele. Todas as pessoas importantes tinham seu próprio selo. Depois que uma pessoa importante havia escrito uma carta, ela colocava um pouco de argila ou cera na carta. Então eles pressionavam seu selo sobre essa argila macia. Isso imprimia a imagem que estava no selo na argila. A argila se tornaria dura, e a imagem permanecia. Todos que então viam a carta poderiam ver a imagem do selo. Então eles sabiam que a carta era oficial, e que a carta realmente vinha da pessoa que disse que ele a escreveu.</w:t>
      </w:r>
    </w:p>
    <w:p>
      <w:pPr/>
      <w:r>
        <w:rPr>
          <w:lang w:val="pt_PT" w:bidi="pt_PT"/>
        </w:rPr>
      </w:r>
      <w:r>
        <w:rPr>
          <w:lang w:val="pt_PT" w:bidi="pt_PT"/>
        </w:rPr>
        <w:t xml:space="preserve">Pare aqui e olhem para uma imagem de um </w:t>
      </w:r>
      <w:r>
        <w:rPr>
          <w:lang w:val="pt_PT" w:bidi="pt_PT"/>
        </w:rPr>
        <w:t>selo</w:t>
      </w:r>
      <w:r>
        <w:rPr>
          <w:lang w:val="pt_PT" w:bidi="pt_PT"/>
        </w:rPr>
        <w:t xml:space="preserve"> e um </w:t>
      </w:r>
      <w:r>
        <w:rPr>
          <w:lang w:val="pt_PT" w:bidi="pt_PT"/>
        </w:rPr>
        <w:t>selo em um documento</w:t>
      </w:r>
      <w:r>
        <w:rPr>
          <w:lang w:val="pt_PT" w:bidi="pt_PT"/>
        </w:rPr>
        <w:t>. Pause este áudio aqui.</w:t>
      </w:r>
    </w:p>
    <w:p>
      <w:pPr/>
      <w:r>
        <w:rPr>
          <w:lang w:val="pt_PT" w:bidi="pt_PT"/>
        </w:rPr>
      </w:r>
      <w:r>
        <w:rPr>
          <w:lang w:val="pt_PT" w:bidi="pt_PT"/>
        </w:rPr>
        <w:t>Pare aqui e discutam: em sua comunidade, como vocês sabem que algo é real, ou oficial? Como vocês dirão que o fato de as pessoas em Corinto estarem acreditando em Jesus é prova de que Paulo é um apóstolo? Pause este áudio aqui.</w:t>
      </w:r>
    </w:p>
    <w:p>
      <w:pPr/>
      <w:r>
        <w:rPr>
          <w:lang w:val="pt_PT" w:bidi="pt_PT"/>
        </w:rPr>
      </w:r>
      <w:r>
        <w:rPr>
          <w:lang w:val="pt_PT" w:bidi="pt_PT"/>
        </w:rPr>
        <w:t>Paulo diz que essa é a maneira como Paulo se defende se as pessoas questionam a autoridade dele. Se as pessoas disserem que Paulo não é um apóstolo, então ele contará a elas as coisas que ele acabou de dizer.</w:t>
      </w:r>
    </w:p>
    <w:p>
      <w:pPr/>
      <w:r>
        <w:rPr>
          <w:lang w:val="pt_PT" w:bidi="pt_PT"/>
        </w:rPr>
      </w:r>
      <w:r>
        <w:rPr>
          <w:lang w:val="pt_PT" w:bidi="pt_PT"/>
        </w:rPr>
        <w:t>Então, como Paulo é de fato um apóstolo, isso significa que ele tem os mesmos direitos que outros apóstolos. Paulo tem o direito de obter comida e bebida. Paulo tem o direito de levar uma esposa cristã com ele quando ele viaja. Alguns outros apóstolos estão de fato fazendo isso. Paulo menciona os apóstolos, os irmãos do Senhor e Pedro. Os irmãos do Senhor e Pedro são exemplos de apóstolos. Algumas traduções usam o nome grego de Pedro, que é Cefas. Os irmãos do Senhor significa meio-irmãos de Jesus — filhos da mãe de Jesus, Maria e seu marido José. Alguns deles também haviam se tornado apóstolos.</w:t>
      </w:r>
    </w:p>
    <w:p>
      <w:pPr/>
      <w:r>
        <w:rPr>
          <w:lang w:val="pt_PT" w:bidi="pt_PT"/>
        </w:rPr>
      </w:r>
      <w:r>
        <w:rPr>
          <w:lang w:val="pt_PT" w:bidi="pt_PT"/>
        </w:rPr>
        <w:t>Mas Paulo, e também outro apóstolo chamado Barnabé, não são pagos por alguns crentes ricos. Em vez disso, eles trabalham duro para pagar por sua própria comida.</w:t>
      </w:r>
    </w:p>
    <w:p>
      <w:pPr/>
      <w:r>
        <w:rPr>
          <w:lang w:val="pt_PT" w:bidi="pt_PT"/>
        </w:rPr>
      </w:r>
      <w:r>
        <w:rPr>
          <w:lang w:val="pt_PT" w:bidi="pt_PT"/>
        </w:rPr>
        <w:t>Paulo usa três exemplos da vida diária para mostrar o quão injusto seria se uma pessoa que trabalha não fosse paga por seu trabalho.</w:t>
      </w:r>
    </w:p>
    <w:p>
      <w:pPr>
        <w:pStyle w:val="ListBullet"/>
        <w:spacing w:line="240" w:lineRule="auto"/>
        <w:ind w:left="720"/>
      </w:pPr>
      <w:r>
        <w:rPr>
          <w:lang w:val="pt_PT" w:bidi="pt_PT"/>
        </w:rPr>
      </w:r>
      <w:r>
        <w:rPr>
          <w:lang w:val="pt_PT" w:bidi="pt_PT"/>
        </w:rPr>
        <w:t>Pare aqui e faça essa atividade. Encenem esses três exemplos:</w:t>
      </w:r>
    </w:p>
    <w:p>
      <w:pPr>
        <w:pStyle w:val="ListBullet"/>
        <w:spacing w:line="240" w:lineRule="auto"/>
        <w:ind w:left="720"/>
      </w:pPr>
      <w:r>
        <w:rPr>
          <w:lang w:val="pt_PT" w:bidi="pt_PT"/>
        </w:rPr>
      </w:r>
      <w:r>
        <w:rPr>
          <w:lang w:val="pt_PT" w:bidi="pt_PT"/>
        </w:rPr>
        <w:t>Se vocês quiserem, vocês também podem encenar seus próprios exemplos! Pause este áudio aqui.</w:t>
      </w:r>
    </w:p>
    <w:p>
      <w:pPr/>
      <w:r>
        <w:rPr>
          <w:lang w:val="pt_PT" w:bidi="pt_PT"/>
        </w:rPr>
      </w:r>
      <w:r>
        <w:rPr>
          <w:lang w:val="pt_PT" w:bidi="pt_PT"/>
        </w:rPr>
        <w:t>Paulo está dando esses exemplos na forma de perguntas. Essa é a maneira de Paulo fazer as pessoas em Corinto verem o quão absurdo é se as pessoas não forem pagas por seu trabalho.</w:t>
      </w:r>
    </w:p>
    <w:p>
      <w:pPr/>
      <w:r>
        <w:rPr>
          <w:lang w:val="pt_PT" w:bidi="pt_PT"/>
        </w:rPr>
      </w:r>
      <w:r>
        <w:rPr>
          <w:lang w:val="pt_PT" w:bidi="pt_PT"/>
        </w:rPr>
        <w:t>Paulo então diz que até mesmo a lei de Deus diz a mesma coisa. Paulo menciona uma lei que Deus havia feito para os agricultores. Essa lei garantia que os agricultores cuidassem bem de seus animais. Quando um agricultor havia colhido seus grãos, ele espalhava os talos de grãos no solo e então deixava um boi caminhar para frente e para trás sobre os talos. Um boi é um animal muito forte. É um touro que é castrado.</w:t>
      </w:r>
    </w:p>
    <w:p>
      <w:pPr/>
      <w:r>
        <w:rPr>
          <w:lang w:val="pt_PT" w:bidi="pt_PT"/>
        </w:rPr>
      </w:r>
      <w:r>
        <w:rPr>
          <w:lang w:val="pt_PT" w:bidi="pt_PT"/>
        </w:rPr>
        <w:t>O boi puxava um pedaço de madeira pesado com pedaços afiados de ferro ou pedras sobre ele. Esse pedaço de madeira pressionava os grãos, e isso separava o grão dos caules. O agricultor poderia então coletar facilmente os grãos. Esse trabalho é chamado de debulha.</w:t>
      </w:r>
    </w:p>
    <w:p>
      <w:pPr/>
      <w:r>
        <w:rPr>
          <w:lang w:val="pt_PT" w:bidi="pt_PT"/>
        </w:rPr>
      </w:r>
      <w:r>
        <w:rPr>
          <w:lang w:val="pt_PT" w:bidi="pt_PT"/>
        </w:rPr>
        <w:t>Às vezes, um agricultor não queria que o boi comesse parte dos grãos enquanto o boi estava caminhando sobre eles. O agricultor então fecharia e amarraria a boca do boi. Mas Deus havia feito uma lei que dizia que o agricultor não deveria fazer isso. O agricultor deve permitir que o boi coma dos grãos enquanto o boi o debulhava. O boi merecia ser pago por seu trabalho!</w:t>
      </w:r>
    </w:p>
    <w:p>
      <w:pPr/>
      <w:r>
        <w:rPr>
          <w:lang w:val="pt_PT" w:bidi="pt_PT"/>
        </w:rPr>
      </w:r>
      <w:r>
        <w:rPr>
          <w:lang w:val="pt_PT" w:bidi="pt_PT"/>
        </w:rPr>
        <w:t xml:space="preserve">Parem aqui e, se necessário, olhem para uma imagem de um </w:t>
      </w:r>
      <w:r>
        <w:rPr>
          <w:b/>
          <w:lang w:val="pt_PT" w:bidi="pt_PT"/>
        </w:rPr>
        <w:t>boi debulhando os grãos</w:t>
      </w:r>
      <w:r>
        <w:rPr>
          <w:lang w:val="pt_PT" w:bidi="pt_PT"/>
        </w:rPr>
        <w:t xml:space="preserve">. Olhem para uma imagem de um </w:t>
      </w:r>
      <w:r>
        <w:rPr>
          <w:b/>
          <w:lang w:val="pt_PT" w:bidi="pt_PT"/>
        </w:rPr>
        <w:t>boi que esteja amordaçado</w:t>
      </w:r>
      <w:r>
        <w:rPr>
          <w:lang w:val="pt_PT" w:bidi="pt_PT"/>
        </w:rPr>
        <w:t>. Pause este áudio aqui.</w:t>
      </w:r>
    </w:p>
    <w:p>
      <w:pPr/>
      <w:r>
        <w:rPr>
          <w:lang w:val="pt_PT" w:bidi="pt_PT"/>
        </w:rPr>
      </w:r>
      <w:r>
        <w:rPr>
          <w:lang w:val="pt_PT" w:bidi="pt_PT"/>
        </w:rPr>
        <w:t>Paulo diz que Deus não estava preocupado apenas com animais quando Deus fez essa lei. Se Deus já se importava o suficiente com os animais para fazer essa lei, Deus certamente quer que as pessoas sejam pagas por seu trabalho também. Paulo quer dizer que Deus fez essa lei para o benefício dos apóstolos, e para as outras pessoas que trabalham para Deus.</w:t>
      </w:r>
    </w:p>
    <w:p>
      <w:pPr/>
      <w:r>
        <w:rPr>
          <w:lang w:val="pt_PT" w:bidi="pt_PT"/>
        </w:rPr>
      </w:r>
      <w:r>
        <w:rPr>
          <w:lang w:val="pt_PT" w:bidi="pt_PT"/>
        </w:rPr>
        <w:t xml:space="preserve">Assim como um </w:t>
      </w:r>
      <w:r>
        <w:rPr>
          <w:b/>
          <w:lang w:val="pt_PT" w:bidi="pt_PT"/>
        </w:rPr>
        <w:t>animal</w:t>
      </w:r>
      <w:r>
        <w:rPr>
          <w:lang w:val="pt_PT" w:bidi="pt_PT"/>
        </w:rPr>
        <w:t xml:space="preserve"> tem o direito de comer quando esse animal trabalha, as </w:t>
      </w:r>
      <w:r>
        <w:rPr>
          <w:b/>
          <w:lang w:val="pt_PT" w:bidi="pt_PT"/>
        </w:rPr>
        <w:t>pessoas</w:t>
      </w:r>
      <w:r>
        <w:rPr>
          <w:lang w:val="pt_PT" w:bidi="pt_PT"/>
        </w:rPr>
        <w:t xml:space="preserve"> têm o direito de comer quando trabalham. Paulo usa um exemplo de um agricultor agora. Paulo diz que uma pessoa que está arando e debulhando faz isso porque ela sabe que mais tarde ela comerá da colheita. Arar e debulhar são trabalhos que um agricultor faz na terra do agricultor. Arar significa que o agricultor está virando o solo. Isso está tornando o solo macio, e é necessário antes que o agricultor possa semear sua semente. Um agricultor geralmente fazia isso pedindo que um par de bois puxasse um arado, que é um instrumento que as pessoas faziam de madeira e ferro. Debulhar é o trabalho de separar os grãos dos caules.</w:t>
      </w:r>
    </w:p>
    <w:p>
      <w:pPr/>
      <w:r>
        <w:rPr>
          <w:lang w:val="pt_PT" w:bidi="pt_PT"/>
        </w:rPr>
      </w:r>
      <w:r>
        <w:rPr>
          <w:lang w:val="pt_PT" w:bidi="pt_PT"/>
        </w:rPr>
        <w:t>Parem aqui e, se necessário, olhem para uma imagem de um agricultor arando sua terra. Pause este áudio aqui.</w:t>
      </w:r>
    </w:p>
    <w:p>
      <w:pPr/>
      <w:r>
        <w:rPr>
          <w:lang w:val="pt_PT" w:bidi="pt_PT"/>
        </w:rPr>
      </w:r>
      <w:r>
        <w:rPr>
          <w:lang w:val="pt_PT" w:bidi="pt_PT"/>
        </w:rPr>
        <w:t>Paulo é como um agricultor, porque ele semeou a semente espiritual entre o povo em Corinto. Isso significa que Paulo contou ao povo sobre Jesus. Por causa disso, Paulo tem o direito de esperar que o povo em Corinto o pague apoiando-o financeiramente. Essa seria a colheita de Paulo. Outras pessoas que pregam em Corinto estão esperando que as pessoas em Corinto as paguem. Paulo tem mais direito do que essas pessoas de ser pago. Isso é porque Paulo foi o primeiro que contou às pessoas em Corinto sobre Jesus.</w:t>
      </w:r>
    </w:p>
    <w:p>
      <w:pPr/>
      <w:r>
        <w:rPr>
          <w:lang w:val="pt_PT" w:bidi="pt_PT"/>
        </w:rPr>
      </w:r>
      <w:r>
        <w:rPr>
          <w:lang w:val="pt_PT" w:bidi="pt_PT"/>
        </w:rPr>
        <w:t>Paulo está novamente dizendo essas coisas na forma de perguntas. Essa é a maneira de Paulo fazer o povo ver que ele está certo.</w:t>
      </w:r>
    </w:p>
    <w:p>
      <w:pPr/>
      <w:r>
        <w:rPr>
          <w:lang w:val="pt_PT" w:bidi="pt_PT"/>
        </w:rPr>
      </w:r>
      <w:r>
        <w:rPr>
          <w:lang w:val="pt_PT" w:bidi="pt_PT"/>
        </w:rPr>
        <w:t>Até agora nessa passagem, Paulo realmente fez seu melhor para convencer o povo em Corinto de que Paulo é um apóstolo, e que, portanto, tem o direito de que os crentes em Corinto o apoiem. Agora, os leitores de Paulo provavelmente concordariam todos com ele! Mas então, Paulo diz algo completamente inesperado. Paulo diz que ele não usou esse direito. Paulo quer dizer que, quando ele vivia em Corinto, ele não pediu ao povo dinheiro. Ou, se as pessoas ofereciam dinheiro a Paulo, ele não aceitava. Em vez disso, Paulo trabalhava duro por sua própria comida, o que era difícil. Paulo suportou essa dificuldade porque ele não queria tornar mais difícil para as pessoas acreditarem no evangelho.</w:t>
      </w:r>
    </w:p>
    <w:p>
      <w:pPr/>
      <w:r>
        <w:rPr>
          <w:lang w:val="pt_PT" w:bidi="pt_PT"/>
        </w:rPr>
      </w:r>
      <w:r>
        <w:rPr>
          <w:lang w:val="pt_PT" w:bidi="pt_PT"/>
        </w:rPr>
        <w:t>Pare aqui e façam essa atividade: vocês podem contar uma história sobre alguém que conta a outras pessoas coisas por dinheiro? Como alguém que recebe dinheiro para contar a outras pessoas sobre um bom hospital, ou sobre uma grande loja. Como vocês se sentem de forma diferente sobre essa pessoa se sabem que uma pessoa é paga pelo que ela diz, ou que ele não é paga? Pause este áudio aqui.</w:t>
      </w:r>
    </w:p>
    <w:p>
      <w:pPr/>
      <w:r>
        <w:rPr>
          <w:lang w:val="pt_PT" w:bidi="pt_PT"/>
        </w:rPr>
      </w:r>
      <w:r>
        <w:rPr>
          <w:lang w:val="pt_PT" w:bidi="pt_PT"/>
        </w:rPr>
        <w:t>Paulo então volta e dá mais dois exemplos para mostrar que os apóstolos e pregadores devem ser pagos. O primeiro exemplo vem da adoração no templo de Deus. Deus havia feito uma lei de que as pessoas que trabalhavam no templo deveriam comer da comida que as pessoas traziam para o templo. Essa comida era oferecida a Deus, mas não toda ela. Parte da comida era para as pessoas que trabalhavam no templo.</w:t>
      </w:r>
    </w:p>
    <w:p>
      <w:pPr/>
      <w:r>
        <w:rPr>
          <w:lang w:val="pt_PT" w:bidi="pt_PT"/>
        </w:rPr>
      </w:r>
      <w:r>
        <w:rPr>
          <w:lang w:val="pt_PT" w:bidi="pt_PT"/>
        </w:rPr>
        <w:t>Pare aqui e façam essa atividade, se vocês preferirem: encenem que algumas pessoas estão trazendo um animal para o templo para sacrificar isso a Deus. Encenem que as pessoas que trabalham no templo oferecem isso a Deus. Encenem eles pegando um pouco da carne do animal e comendo Pause este áudio aqui.</w:t>
      </w:r>
    </w:p>
    <w:p>
      <w:pPr/>
      <w:r>
        <w:rPr>
          <w:lang w:val="pt_PT" w:bidi="pt_PT"/>
        </w:rPr>
      </w:r>
      <w:r>
        <w:rPr>
          <w:lang w:val="pt_PT" w:bidi="pt_PT"/>
        </w:rPr>
        <w:t>O segundo exemplo vem de Jesus. Ao mesmo tempo, Jesus havia dito a seus Jesus havia dito aos discípulos que eles não deveriam levar nenhum dinheiro ou provisões com eles. Jesus queria dizer que as pessoas que ouviriam os discípulos dariam a eles o que eles precisavam. Jesus disse que um trabalhador tinha o direito de ser pago.</w:t>
      </w:r>
    </w:p>
    <w:p>
      <w:pPr/>
      <w:r>
        <w:rPr>
          <w:lang w:val="pt_PT" w:bidi="pt_PT"/>
        </w:rPr>
      </w:r>
      <w:r>
        <w:rPr>
          <w:lang w:val="pt_PT" w:bidi="pt_PT"/>
        </w:rPr>
        <w:t>E então, diz Paulo, esses dois exemplos mostram que Deus diz que as pessoas que estão trabalhando para ele merecem ser pagas.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9.1–14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outros apóstolos, os irmãos do Senhor e Pedro</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Um soldado em um exército</w:t>
      </w:r>
    </w:p>
    <w:p>
      <w:pPr>
        <w:pStyle w:val="ListBullet"/>
        <w:spacing w:line="240" w:lineRule="auto"/>
        <w:ind w:left="720"/>
      </w:pPr>
      <w:r>
        <w:rPr>
          <w:lang w:val="pt_PT" w:bidi="pt_PT"/>
        </w:rPr>
      </w:r>
      <w:r>
        <w:rPr>
          <w:lang w:val="pt_PT" w:bidi="pt_PT"/>
        </w:rPr>
        <w:t>Uma pessoa que planta uma vinha</w:t>
      </w:r>
    </w:p>
    <w:p>
      <w:pPr>
        <w:pStyle w:val="ListBullet"/>
        <w:spacing w:line="240" w:lineRule="auto"/>
        <w:ind w:left="720"/>
      </w:pPr>
      <w:r>
        <w:rPr>
          <w:lang w:val="pt_PT" w:bidi="pt_PT"/>
        </w:rPr>
      </w:r>
      <w:r>
        <w:rPr>
          <w:lang w:val="pt_PT" w:bidi="pt_PT"/>
        </w:rPr>
        <w:t>Uma pessoa que possui ovelhas e cabras</w:t>
      </w:r>
    </w:p>
    <w:p>
      <w:pPr>
        <w:pStyle w:val="ListBullet"/>
        <w:spacing w:line="240" w:lineRule="auto"/>
        <w:ind w:left="720"/>
      </w:pPr>
      <w:r>
        <w:rPr>
          <w:lang w:val="pt_PT" w:bidi="pt_PT"/>
        </w:rPr>
      </w:r>
      <w:r>
        <w:rPr>
          <w:lang w:val="pt_PT" w:bidi="pt_PT"/>
        </w:rPr>
        <w:t>Uma pessoa que serve no templo</w:t>
      </w:r>
    </w:p>
    <w:p>
      <w:pPr>
        <w:pStyle w:val="ListBullet"/>
        <w:spacing w:line="240" w:lineRule="auto"/>
        <w:ind w:left="720"/>
      </w:pPr>
      <w:r>
        <w:rPr>
          <w:lang w:val="pt_PT" w:bidi="pt_PT"/>
        </w:rPr>
      </w:r>
      <w:r>
        <w:rPr>
          <w:lang w:val="pt_PT" w:bidi="pt_PT"/>
        </w:rPr>
        <w:t>E pessoas que proclamam o evangelho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Organizem a sala como se fosse um tribunal. Paulo está lá, e algumas pessoas que o acusam estão lá. As pessoas em Corinto estão ouvindo as acusações.</w:t>
      </w:r>
    </w:p>
    <w:p>
      <w:pPr/>
      <w:r>
        <w:rPr>
          <w:lang w:val="pt_PT" w:bidi="pt_PT"/>
        </w:rPr>
      </w:r>
      <w:r>
        <w:rPr>
          <w:lang w:val="pt_PT" w:bidi="pt_PT"/>
        </w:rPr>
        <w:t>Alguns atores acusarão Paulo que ele não é um apóstolo. Eles podem continuar dizendo coisas como: “Paulo, você não é um apóstolo real”, ou: “Paulo, você não merece que o apoiemos financeiramente”.</w:t>
      </w:r>
    </w:p>
    <w:p>
      <w:pPr/>
      <w:r>
        <w:rPr>
          <w:lang w:val="pt_PT" w:bidi="pt_PT"/>
        </w:rPr>
      </w:r>
      <w:r>
        <w:rPr>
          <w:lang w:val="pt_PT" w:bidi="pt_PT"/>
        </w:rPr>
        <w:t>Paulo então se defende. Encenem Paulo dizendo que ele realmente é um apóstolo, e que as pessoas em Corinto devem especialmente saber isso.</w:t>
      </w:r>
    </w:p>
    <w:p>
      <w:pPr/>
      <w:r>
        <w:rPr>
          <w:lang w:val="pt_PT" w:bidi="pt_PT"/>
        </w:rPr>
      </w:r>
      <w:r>
        <w:rPr>
          <w:lang w:val="pt_PT" w:bidi="pt_PT"/>
        </w:rPr>
        <w:t>Encenem que Paulo diz que ele tem o direito de trazer uma esposa crente, assim como os outros apóstolos fazem.</w:t>
      </w:r>
    </w:p>
    <w:p>
      <w:pPr/>
      <w:r>
        <w:rPr>
          <w:lang w:val="pt_PT" w:bidi="pt_PT"/>
        </w:rPr>
      </w:r>
      <w:r>
        <w:rPr>
          <w:lang w:val="pt_PT" w:bidi="pt_PT"/>
        </w:rPr>
        <w:t>Encenem que Paulo questiona por que apenas ele e Barnabé precisam trabalhar por sua própria comida.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ator que interpreta Paulo: “O que você está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que Paulo dá três exemplos da vida diária para mostrar que as pessoas têm o direito de desfrutar do benefício de seu trabalho.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aos atores que interpretam as pessoas em Corinto: “O que vocês estão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que Paulo dá o exemplo da lei de Deus sobre o boi que está debulhando grãos. Encenem que Paulo diz que ele tem o direito de receber uma colheita material das pessoas em Corinto.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aos atores que interpretam as pessoas em Corinto: “O que vocês estão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que Paulo, muito inesperadamente, diz que ele não usou seu direito de receber apoio material. Paulo em vez disso quer suportar dificuldades, para que nada fique no caminho do evangelho.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aos atores que interpretam as pessoas em Corinto: “O que vocês estão pensando?” As pessoas podem responder coisas como:</w:t>
      </w:r>
    </w:p>
    <w:p>
      <w:pPr>
        <w:pStyle w:val="ListBullet"/>
        <w:spacing w:line="240" w:lineRule="auto"/>
        <w:ind w:left="720"/>
      </w:pPr>
      <w:r>
        <w:rPr>
          <w:lang w:val="pt_PT" w:bidi="pt_PT"/>
        </w:rPr>
      </w:r>
      <w:r>
        <w:rPr>
          <w:lang w:val="pt_PT" w:bidi="pt_PT"/>
        </w:rPr>
        <w:t>Pergunte ao ator que interpreta Paulo: “O que você está sentindo?”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que Paulo dá o exemplo da adoração do templo, e o exemplo de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aos atores que interpretam as pessoas em Corinto: “O que vocês estão pensando?”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9.1–14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Nessa passagem, Paulo quer dizer às pessoas em Corinto que ele realmente é um </w:t>
      </w:r>
      <w:r>
        <w:rPr>
          <w:b/>
          <w:lang w:val="pt_PT" w:bidi="pt_PT"/>
        </w:rPr>
        <w:t>apóstolo</w:t>
      </w:r>
      <w:r>
        <w:rPr>
          <w:lang w:val="pt_PT" w:bidi="pt_PT"/>
        </w:rPr>
        <w:t xml:space="preserve">. Um apóstolo é alguém que recebeu uma autoridade especial de Jesus para falar em nome dele. Usem a mesma palavra para apóstolo que vocês usaram em outras passagens. A palavra </w:t>
      </w:r>
      <w:r>
        <w:rPr>
          <w:lang w:val="pt_PT" w:bidi="pt_PT"/>
        </w:rPr>
        <w:t>apóstolo</w:t>
      </w:r>
      <w:r>
        <w:rPr>
          <w:lang w:val="pt_PT" w:bidi="pt_PT"/>
        </w:rPr>
        <w:t xml:space="preserve"> está no Glossário Mestre.</w:t>
      </w:r>
    </w:p>
    <w:p>
      <w:pPr/>
      <w:r>
        <w:rPr>
          <w:lang w:val="pt_PT" w:bidi="pt_PT"/>
        </w:rPr>
      </w:r>
      <w:r>
        <w:rPr>
          <w:lang w:val="pt_PT" w:bidi="pt_PT"/>
        </w:rPr>
        <w:t xml:space="preserve">Nessa passagem, Paulo às vezes fala sobre Jesus, e às vezes sobre </w:t>
      </w:r>
      <w:r>
        <w:rPr>
          <w:b/>
          <w:lang w:val="pt_PT" w:bidi="pt_PT"/>
        </w:rPr>
        <w:t>o Senhor</w:t>
      </w:r>
      <w:r>
        <w:rPr>
          <w:lang w:val="pt_PT" w:bidi="pt_PT"/>
        </w:rPr>
        <w:t xml:space="preserve">. Quando Paulo diz "o Senhor", ele quer dizer o Senhor Jesus. Usem a mesma palavra que vocês usaram para Senhor em outras passagens e lembrem-se de que </w:t>
      </w:r>
      <w:r>
        <w:rPr>
          <w:lang w:val="pt_PT" w:bidi="pt_PT"/>
        </w:rPr>
        <w:t>Senhor</w:t>
      </w:r>
      <w:r>
        <w:rPr>
          <w:lang w:val="pt_PT" w:bidi="pt_PT"/>
        </w:rPr>
        <w:t xml:space="preserve"> está no Glossário Mestre.</w:t>
      </w:r>
    </w:p>
    <w:p>
      <w:pPr/>
      <w:r>
        <w:rPr>
          <w:lang w:val="pt_PT" w:bidi="pt_PT"/>
        </w:rPr>
      </w:r>
      <w:r>
        <w:rPr>
          <w:lang w:val="pt_PT" w:bidi="pt_PT"/>
        </w:rPr>
        <w:t xml:space="preserve">Paulo diz que ele é como uma pessoa em um tribunal que está se defendendo quando as pessoas o estão </w:t>
      </w:r>
      <w:r>
        <w:rPr>
          <w:b/>
          <w:lang w:val="pt_PT" w:bidi="pt_PT"/>
        </w:rPr>
        <w:t>julgando</w:t>
      </w:r>
      <w:r>
        <w:rPr>
          <w:lang w:val="pt_PT" w:bidi="pt_PT"/>
        </w:rPr>
        <w:t>, ou examinando. Esse tipo de julgamento ocorre quando as pessoas fazem muitas perguntas, ou investigam alguém para descobrir se ele está falando a verdade. Usem a mesma palavra para esse tipo de julgamento que vocês usaram em 1 Coríntios, capítulo 4.3–4.</w:t>
      </w:r>
    </w:p>
    <w:p>
      <w:pPr/>
      <w:r>
        <w:rPr>
          <w:lang w:val="pt_PT" w:bidi="pt_PT"/>
        </w:rPr>
      </w:r>
      <w:r>
        <w:rPr>
          <w:lang w:val="pt_PT" w:bidi="pt_PT"/>
        </w:rPr>
        <w:t xml:space="preserve">Paulo diz que os coríntios são um </w:t>
      </w:r>
      <w:r>
        <w:rPr>
          <w:b/>
          <w:lang w:val="pt_PT" w:bidi="pt_PT"/>
        </w:rPr>
        <w:t>selo</w:t>
      </w:r>
      <w:r>
        <w:rPr>
          <w:lang w:val="pt_PT" w:bidi="pt_PT"/>
        </w:rPr>
        <w:t>, ou garantia, de que Paulo é um apóstolo, como um selo garante que uma carta é de uma certa pessoa. Um selo é um pequeno objeto de pedra ou metal, com uma imagem esculpida nele. Todas as pessoas importantes tinham seu próprio selo. Depois que uma pessoa importante havia escrito uma carta, ela colocava um pouco de argila ou cera na carta. Então eles pressionavam seu selo sobre essa argila macia. Isso imprimia a imagem que estava no selo na argila. A argila se tornaria dura, e a imagem permanecia. Todos que então viam a carta poderiam ver a imagem do selo. Então eles sabiam que a carta era oficial, e que a carta realmente vinha da pessoa que disse que ele a escreveu.</w:t>
      </w:r>
    </w:p>
    <w:p>
      <w:pPr/>
      <w:r>
        <w:rPr>
          <w:lang w:val="pt_PT" w:bidi="pt_PT"/>
        </w:rPr>
      </w:r>
      <w:r>
        <w:rPr>
          <w:lang w:val="pt_PT" w:bidi="pt_PT"/>
        </w:rPr>
        <w:t xml:space="preserve">Parem aqui e olhem para uma imagem de um </w:t>
      </w:r>
      <w:r>
        <w:rPr>
          <w:lang w:val="pt_PT" w:bidi="pt_PT"/>
        </w:rPr>
        <w:t>selo</w:t>
      </w:r>
      <w:r>
        <w:rPr>
          <w:lang w:val="pt_PT" w:bidi="pt_PT"/>
        </w:rPr>
        <w:t xml:space="preserve"> novamente, se necessário, e um </w:t>
      </w:r>
      <w:r>
        <w:rPr>
          <w:lang w:val="pt_PT" w:bidi="pt_PT"/>
        </w:rPr>
        <w:t>selo em um documento</w:t>
      </w:r>
      <w:r>
        <w:rPr>
          <w:lang w:val="pt_PT" w:bidi="pt_PT"/>
        </w:rPr>
        <w:t>. Discutam como vocês traduzirão que os coríntios são um selo que prova que Paulo é um apóstolo. Pause este áudio aqui.</w:t>
      </w:r>
    </w:p>
    <w:p>
      <w:pPr/>
      <w:r>
        <w:rPr>
          <w:lang w:val="pt_PT" w:bidi="pt_PT"/>
        </w:rPr>
      </w:r>
      <w:r>
        <w:rPr>
          <w:lang w:val="pt_PT" w:bidi="pt_PT"/>
        </w:rPr>
        <w:t xml:space="preserve">Paulo usa vários exemplos da vida normal para mostrar que as pessoas que trabalham podem desfrutar dos resultados de seu trabalho. Um desses exemplos é o de um agricultor que tem uma </w:t>
      </w:r>
      <w:r>
        <w:rPr>
          <w:b/>
          <w:lang w:val="pt_PT" w:bidi="pt_PT"/>
        </w:rPr>
        <w:t>vinha</w:t>
      </w:r>
      <w:r>
        <w:rPr>
          <w:lang w:val="pt_PT" w:bidi="pt_PT"/>
        </w:rPr>
        <w:t>. Uma vinha é um jardim com parreiras. Os frutos dessas árvores são chamados de uvas. As pessoas comem uvas frescas, ou as secam ao sol. Uma vez que as uvas são secas, elas são chamadas de passas e podem ser armazenadas por um longo tempo. As pessoas também extraem o suco das uvas para fazer uma bebida alcoólica chamada vinho.</w:t>
      </w:r>
    </w:p>
    <w:p>
      <w:pPr/>
      <w:r>
        <w:rPr>
          <w:lang w:val="pt_PT" w:bidi="pt_PT"/>
        </w:rPr>
      </w:r>
      <w:r>
        <w:rPr>
          <w:lang w:val="pt_PT" w:bidi="pt_PT"/>
        </w:rPr>
        <w:t xml:space="preserve">Parem aqui e discutam que palavra vocês usarão para </w:t>
      </w:r>
      <w:r>
        <w:rPr>
          <w:b/>
          <w:lang w:val="pt_PT" w:bidi="pt_PT"/>
        </w:rPr>
        <w:t>vinha</w:t>
      </w:r>
      <w:r>
        <w:rPr>
          <w:lang w:val="pt_PT" w:bidi="pt_PT"/>
        </w:rPr>
        <w:t xml:space="preserve">. Se necessário, olhem para uma imagem de uma </w:t>
      </w:r>
      <w:r>
        <w:rPr>
          <w:b/>
          <w:lang w:val="pt_PT" w:bidi="pt_PT"/>
        </w:rPr>
        <w:t>parreira</w:t>
      </w:r>
      <w:r>
        <w:rPr>
          <w:lang w:val="pt_PT" w:bidi="pt_PT"/>
        </w:rPr>
        <w:t xml:space="preserve">, e de uma </w:t>
      </w:r>
      <w:r>
        <w:rPr>
          <w:lang w:val="pt_PT" w:bidi="pt_PT"/>
        </w:rPr>
        <w:t>vinha</w:t>
      </w:r>
      <w:r>
        <w:rPr>
          <w:lang w:val="pt_PT" w:bidi="pt_PT"/>
        </w:rPr>
        <w:t xml:space="preserve">. A palavra </w:t>
      </w:r>
      <w:r>
        <w:rPr>
          <w:lang w:val="pt_PT" w:bidi="pt_PT"/>
        </w:rPr>
        <w:t>vinha</w:t>
      </w:r>
      <w:r>
        <w:rPr>
          <w:lang w:val="pt_PT" w:bidi="pt_PT"/>
        </w:rPr>
        <w:t xml:space="preserve"> está no Glossário Mestre. Usem a mesma palavra que usaram em outros livros da Bíblia. Pause este áudio aqui.</w:t>
      </w:r>
    </w:p>
    <w:p>
      <w:pPr/>
      <w:r>
        <w:rPr>
          <w:lang w:val="pt_PT" w:bidi="pt_PT"/>
        </w:rPr>
      </w:r>
      <w:r>
        <w:rPr>
          <w:lang w:val="pt_PT" w:bidi="pt_PT"/>
        </w:rPr>
        <w:t xml:space="preserve">O outro exemplo que Paulo usa é sobre alguém que cuida de um </w:t>
      </w:r>
      <w:r>
        <w:rPr>
          <w:b/>
          <w:lang w:val="pt_PT" w:bidi="pt_PT"/>
        </w:rPr>
        <w:t>rebanho</w:t>
      </w:r>
      <w:r>
        <w:rPr>
          <w:lang w:val="pt_PT" w:bidi="pt_PT"/>
        </w:rPr>
        <w:t>. Um rebanho é um grupo de ovelhas ou cabras. As pessoas criavam ovelhas e cabras para usar os pelos desses animais para fazer roupas, para comer a carne desses animais e também para beber o leite que esses animais produziam.</w:t>
      </w:r>
    </w:p>
    <w:p>
      <w:pPr/>
      <w:r>
        <w:rPr>
          <w:lang w:val="pt_PT" w:bidi="pt_PT"/>
        </w:rPr>
      </w:r>
      <w:r>
        <w:rPr>
          <w:lang w:val="pt_PT" w:bidi="pt_PT"/>
        </w:rPr>
        <w:t xml:space="preserve">Se necessário, parem aqui e olhem para uma imagem de um </w:t>
      </w:r>
      <w:r>
        <w:rPr>
          <w:lang w:val="pt_PT" w:bidi="pt_PT"/>
        </w:rPr>
        <w:t>rebanho</w:t>
      </w:r>
      <w:r>
        <w:rPr>
          <w:lang w:val="pt_PT" w:bidi="pt_PT"/>
        </w:rPr>
        <w:t xml:space="preserve"> de ovelhas e cabras. Discutam que palavra vocês usarão aqui. Pause este áudio aqui.</w:t>
      </w:r>
    </w:p>
    <w:p>
      <w:pPr/>
      <w:r>
        <w:rPr>
          <w:lang w:val="pt_PT" w:bidi="pt_PT"/>
        </w:rPr>
      </w:r>
      <w:r>
        <w:rPr>
          <w:lang w:val="pt_PT" w:bidi="pt_PT"/>
        </w:rPr>
        <w:t xml:space="preserve">Paulo diz que não apenas a própria </w:t>
      </w:r>
      <w:r>
        <w:rPr>
          <w:b/>
          <w:lang w:val="pt_PT" w:bidi="pt_PT"/>
        </w:rPr>
        <w:t>autoridade</w:t>
      </w:r>
      <w:r>
        <w:rPr>
          <w:lang w:val="pt_PT" w:bidi="pt_PT"/>
        </w:rPr>
        <w:t xml:space="preserve"> ou poder humano dele, mas também a </w:t>
      </w:r>
      <w:r>
        <w:rPr>
          <w:b/>
          <w:lang w:val="pt_PT" w:bidi="pt_PT"/>
        </w:rPr>
        <w:t>lei de Moisés</w:t>
      </w:r>
      <w:r>
        <w:rPr>
          <w:lang w:val="pt_PT" w:bidi="pt_PT"/>
        </w:rPr>
        <w:t xml:space="preserve">, nos diz que as pessoas que trabalham merecem ser pagas. A lei aqui significa a lei, ou regras para viver, que Deus deu aos israelitas, ou ao povo judeu, por meio de Moisés. Usem a mesma palavra para autoridade que vocês usaram em passagens anteriores, e consulte </w:t>
      </w:r>
      <w:r>
        <w:rPr>
          <w:lang w:val="pt_PT" w:bidi="pt_PT"/>
        </w:rPr>
        <w:t>autoridade</w:t>
      </w:r>
      <w:r>
        <w:rPr>
          <w:lang w:val="pt_PT" w:bidi="pt_PT"/>
        </w:rPr>
        <w:t xml:space="preserve"> no Glossário Mestre para mais informações.</w:t>
      </w:r>
    </w:p>
    <w:p>
      <w:pPr/>
      <w:r>
        <w:rPr>
          <w:lang w:val="pt_PT" w:bidi="pt_PT"/>
        </w:rPr>
      </w:r>
      <w:r>
        <w:rPr>
          <w:lang w:val="pt_PT" w:bidi="pt_PT"/>
        </w:rPr>
        <w:t xml:space="preserve">Parem aqui e discutam em grupo que palavras ou frases vocês usarão para "lei de Moisés". Para mais informações, consulte </w:t>
      </w:r>
      <w:r>
        <w:rPr>
          <w:lang w:val="pt_PT" w:bidi="pt_PT"/>
        </w:rPr>
        <w:t>lei</w:t>
      </w:r>
      <w:r>
        <w:rPr>
          <w:lang w:val="pt_PT" w:bidi="pt_PT"/>
        </w:rPr>
        <w:t xml:space="preserve"> no Glossário Mestre. Pause este áudio aqui.</w:t>
      </w:r>
    </w:p>
    <w:p>
      <w:pPr/>
      <w:r>
        <w:rPr>
          <w:lang w:val="pt_PT" w:bidi="pt_PT"/>
        </w:rPr>
      </w:r>
      <w:r>
        <w:rPr>
          <w:lang w:val="pt_PT" w:bidi="pt_PT"/>
        </w:rPr>
        <w:t xml:space="preserve">A lei de Moisés diz que um agricultor não deve </w:t>
      </w:r>
      <w:r>
        <w:rPr>
          <w:b/>
          <w:lang w:val="pt_PT" w:bidi="pt_PT"/>
        </w:rPr>
        <w:t>amordaçar</w:t>
      </w:r>
      <w:r>
        <w:rPr>
          <w:lang w:val="pt_PT" w:bidi="pt_PT"/>
        </w:rPr>
        <w:t xml:space="preserve"> um </w:t>
      </w:r>
      <w:r>
        <w:rPr>
          <w:b/>
          <w:lang w:val="pt_PT" w:bidi="pt_PT"/>
        </w:rPr>
        <w:t>boi</w:t>
      </w:r>
      <w:r>
        <w:rPr>
          <w:lang w:val="pt_PT" w:bidi="pt_PT"/>
        </w:rPr>
        <w:t>. Um boi é um animal muito forte. Um boi é um touro que é castrado.</w:t>
      </w:r>
    </w:p>
    <w:p>
      <w:pPr/>
      <w:r>
        <w:rPr>
          <w:lang w:val="pt_PT" w:bidi="pt_PT"/>
        </w:rPr>
      </w:r>
      <w:r>
        <w:rPr>
          <w:lang w:val="pt_PT" w:bidi="pt_PT"/>
        </w:rPr>
        <w:t xml:space="preserve">Parem aqui e, se necessário, olhem para uma imagem de um </w:t>
      </w:r>
      <w:r>
        <w:rPr>
          <w:b/>
          <w:lang w:val="pt_PT" w:bidi="pt_PT"/>
        </w:rPr>
        <w:t>boi debulhando os grãos</w:t>
      </w:r>
      <w:r>
        <w:rPr>
          <w:lang w:val="pt_PT" w:bidi="pt_PT"/>
        </w:rPr>
        <w:t xml:space="preserve">. Olhem para uma imagem de um </w:t>
      </w:r>
      <w:r>
        <w:rPr>
          <w:b/>
          <w:lang w:val="pt_PT" w:bidi="pt_PT"/>
        </w:rPr>
        <w:t>boi que esteja amordaçado</w:t>
      </w:r>
      <w:r>
        <w:rPr>
          <w:lang w:val="pt_PT" w:bidi="pt_PT"/>
        </w:rPr>
        <w:t xml:space="preserve">. Falem sobre que palavras vocês usarão para </w:t>
      </w:r>
      <w:r>
        <w:rPr>
          <w:b/>
          <w:lang w:val="pt_PT" w:bidi="pt_PT"/>
        </w:rPr>
        <w:t>boi</w:t>
      </w:r>
      <w:r>
        <w:rPr>
          <w:lang w:val="pt_PT" w:bidi="pt_PT"/>
        </w:rPr>
        <w:t xml:space="preserve"> e </w:t>
      </w:r>
      <w:r>
        <w:rPr>
          <w:b/>
          <w:lang w:val="pt_PT" w:bidi="pt_PT"/>
        </w:rPr>
        <w:t>mordaça</w:t>
      </w:r>
      <w:r>
        <w:rPr>
          <w:lang w:val="pt_PT" w:bidi="pt_PT"/>
        </w:rPr>
        <w:t>. Pause este áudio aqui.</w:t>
      </w:r>
    </w:p>
    <w:p>
      <w:pPr/>
      <w:r>
        <w:rPr>
          <w:lang w:val="pt_PT" w:bidi="pt_PT"/>
        </w:rPr>
      </w:r>
      <w:r>
        <w:rPr>
          <w:lang w:val="pt_PT" w:bidi="pt_PT"/>
        </w:rPr>
        <w:t xml:space="preserve">Paulo diz que as pessoas que trabalham no </w:t>
      </w:r>
      <w:r>
        <w:rPr>
          <w:b/>
          <w:lang w:val="pt_PT" w:bidi="pt_PT"/>
        </w:rPr>
        <w:t>templo</w:t>
      </w:r>
      <w:r>
        <w:rPr>
          <w:lang w:val="pt_PT" w:bidi="pt_PT"/>
        </w:rPr>
        <w:t xml:space="preserve"> também podem comer da comida no templo. Paulo está falando sobre o templo de Deus em </w:t>
      </w:r>
      <w:r>
        <w:rPr>
          <w:lang w:val="pt_PT" w:bidi="pt_PT"/>
        </w:rPr>
        <w:t>Jerusalém</w:t>
      </w:r>
      <w:r>
        <w:rPr>
          <w:lang w:val="pt_PT" w:bidi="pt_PT"/>
        </w:rPr>
        <w:t xml:space="preserve">. O templo é o lugar onde os </w:t>
      </w:r>
      <w:r>
        <w:rPr>
          <w:lang w:val="pt_PT" w:bidi="pt_PT"/>
        </w:rPr>
        <w:t>israelitas</w:t>
      </w:r>
      <w:r>
        <w:rPr>
          <w:lang w:val="pt_PT" w:bidi="pt_PT"/>
        </w:rPr>
        <w:t xml:space="preserve"> adoravam a Deus. As pessoas em Corinto nunca teriam visto o templo em Jerusalém, mas elas viram outros templos. Usem a mesma palavra para templo que vocês usaram em outros livros para o templo de Deus. Para mais informações sobre </w:t>
      </w:r>
      <w:r>
        <w:rPr>
          <w:lang w:val="pt_PT" w:bidi="pt_PT"/>
        </w:rPr>
        <w:t>templo</w:t>
      </w:r>
      <w:r>
        <w:rPr>
          <w:lang w:val="pt_PT" w:bidi="pt_PT"/>
        </w:rPr>
        <w:t>, vá para o Glossário Mestre.</w:t>
      </w:r>
    </w:p>
    <w:p>
      <w:pPr/>
      <w:r>
        <w:rPr>
          <w:lang w:val="pt_PT" w:bidi="pt_PT"/>
        </w:rPr>
      </w:r>
      <w:r>
        <w:rPr>
          <w:lang w:val="pt_PT" w:bidi="pt_PT"/>
        </w:rPr>
        <w:t xml:space="preserve">As pessoas que servem no </w:t>
      </w:r>
      <w:r>
        <w:rPr>
          <w:b/>
          <w:lang w:val="pt_PT" w:bidi="pt_PT"/>
        </w:rPr>
        <w:t>altar</w:t>
      </w:r>
      <w:r>
        <w:rPr>
          <w:lang w:val="pt_PT" w:bidi="pt_PT"/>
        </w:rPr>
        <w:t xml:space="preserve"> recebem parte das </w:t>
      </w:r>
      <w:r>
        <w:rPr>
          <w:lang w:val="pt_PT" w:bidi="pt_PT"/>
        </w:rPr>
        <w:t>ofertas</w:t>
      </w:r>
      <w:r>
        <w:rPr>
          <w:lang w:val="pt_PT" w:bidi="pt_PT"/>
        </w:rPr>
        <w:t xml:space="preserve">. O altar é o lugar no templo onde as pessoas oferecem animais ou outras coisas a Deus. Usem a mesma palavra para altar que vocês usaram em outros livros. A palavra </w:t>
      </w:r>
      <w:r>
        <w:rPr>
          <w:lang w:val="pt_PT" w:bidi="pt_PT"/>
        </w:rPr>
        <w:t>altar</w:t>
      </w:r>
      <w:r>
        <w:rPr>
          <w:lang w:val="pt_PT" w:bidi="pt_PT"/>
        </w:rPr>
        <w:t xml:space="preserve"> está no Glossário Mestre.</w:t>
      </w:r>
    </w:p>
    <w:p>
      <w:pPr/>
      <w:r>
        <w:rPr>
          <w:lang w:val="pt_PT" w:bidi="pt_PT"/>
        </w:rPr>
      </w:r>
      <w:r>
        <w:rPr>
          <w:lang w:val="pt_PT" w:bidi="pt_PT"/>
        </w:rPr>
        <w:t xml:space="preserve">Paulo não quer ser um empecilho para o </w:t>
      </w:r>
      <w:r>
        <w:rPr>
          <w:b/>
          <w:lang w:val="pt_PT" w:bidi="pt_PT"/>
        </w:rPr>
        <w:t>evangelho</w:t>
      </w:r>
      <w:r>
        <w:rPr>
          <w:lang w:val="pt_PT" w:bidi="pt_PT"/>
        </w:rPr>
        <w:t xml:space="preserve">. Isso significa que Paulo não quer tornar mais difícil para as pessoas acreditarem no evangelho. Usem a mesma palavra para evangelho que vocês usaram em passagens anteriores. A palavra </w:t>
      </w:r>
      <w:r>
        <w:rPr>
          <w:lang w:val="pt_PT" w:bidi="pt_PT"/>
        </w:rPr>
        <w:t>evangelho</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9:15–23</w:t>
      </w:r>
      <w:r>
        <w:rPr>
          <w:lang w:val="pt_PT" w:bidi="pt_PT"/>
        </w:rPr>
      </w:r>
    </w:p>
    <w:p>
      <w:pPr>
        <w:pStyle w:val="Heading3"/>
      </w:pPr>
      <w:r>
        <w:rPr>
          <w:lang w:val="pt_PT" w:bidi="pt_PT"/>
        </w:rPr>
        <w:t>Ouvir e Sentir</w:t>
      </w:r>
    </w:p>
    <w:p>
      <w:pPr/>
      <w:r>
        <w:rPr>
          <w:lang w:val="pt_PT" w:bidi="pt_PT"/>
        </w:rPr>
      </w:r>
      <w:r>
        <w:rPr>
          <w:lang w:val="pt_PT" w:bidi="pt_PT"/>
        </w:rPr>
        <w:t>Nesta etapa, ouçam 1 Coríntios 9.15–23 e guardem em seus corações.</w:t>
      </w:r>
    </w:p>
    <w:p>
      <w:pPr/>
      <w:r>
        <w:rPr>
          <w:lang w:val="pt_PT" w:bidi="pt_PT"/>
        </w:rPr>
      </w:r>
      <w:r>
        <w:rPr>
          <w:lang w:val="pt_PT" w:bidi="pt_PT"/>
        </w:rPr>
        <w:t>Ouçam uma versão em áudio de 1 Coríntios 9.15–23 três vezes, em três traduções diferentes, se possível. 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9.15–23 na tradução mais fácil de entender.</w:t>
      </w:r>
    </w:p>
    <w:p>
      <w:pPr/>
      <w:r>
        <w:rPr>
          <w:lang w:val="pt_PT" w:bidi="pt_PT"/>
        </w:rPr>
      </w:r>
      <w:r>
        <w:rPr>
          <w:lang w:val="pt_PT" w:bidi="pt_PT"/>
        </w:rPr>
        <w:t>Na seção anterior, Paulo havia argumentado que ele é um apóstolo. Portanto, Paulo tem o direito de pedir aos crentes que o apoiem com comida ou dinheiro. Paulo deu uma longa explicação por que alguém que trabalha para o evangelho deve receber dinheiro ou outro apoio dos crentes. Mas então, muito surpreendentemente, Paulo diz que ele nem mesmo quer que as pessoas em Corinto lhe deem nada! Paulo prefere morrer do que ter as pessoas o pagando!</w:t>
      </w:r>
    </w:p>
    <w:p>
      <w:pPr/>
      <w:r>
        <w:rPr>
          <w:lang w:val="pt_PT" w:bidi="pt_PT"/>
        </w:rPr>
      </w:r>
      <w:r>
        <w:rPr>
          <w:lang w:val="pt_PT" w:bidi="pt_PT"/>
        </w:rPr>
        <w:t>Paulo está até mesmo se vangloriando sobre não obter dinheiro das pessoas. Vangloriar significa que vocês estão orgulhosos de algo, e estão contando isso a outras pessoas. Anteriormente na carta de Paulo, ele havia dito que não era bom se vangloriar. As pessoas em Corinto gostavam muito de se vangloriar. O povo de Corinto estava sempre dizendo uns aos outros o quão inteligentes eles eram, ou o quão bom o trabalho deles era. Os coríntios devem ter achado realmente estranho que Paulo estivesse se vangloriando sobre ter que trabalhar com suas mãos porque ele não era pago por sua pregação! Essas eram coisas das quais os coríntios nunca ficariam orgulhosos!</w:t>
      </w:r>
    </w:p>
    <w:p>
      <w:pPr/>
      <w:r>
        <w:rPr>
          <w:lang w:val="pt_PT" w:bidi="pt_PT"/>
        </w:rPr>
      </w:r>
      <w:r>
        <w:rPr>
          <w:lang w:val="pt_PT" w:bidi="pt_PT"/>
        </w:rPr>
        <w:t>Parem aqui e discutam: em sua comunidade, como as pessoas se vangloriam sobre coisas que fazem bem? De que tipo de coisas eles se vangloriam? Como outras pessoas respondem se alguém se vangloria? Pause este áudio aqui.</w:t>
      </w:r>
    </w:p>
    <w:p>
      <w:pPr/>
      <w:r>
        <w:rPr>
          <w:lang w:val="pt_PT" w:bidi="pt_PT"/>
        </w:rPr>
      </w:r>
      <w:r>
        <w:rPr>
          <w:lang w:val="pt_PT" w:bidi="pt_PT"/>
        </w:rPr>
        <w:t xml:space="preserve">Então, Paulo diz que ele está orgulhoso porque ele não recebe dinheiro por sua pregação. Se as pessoas pagassem a Paulo, não restaria nada do que ele pudesse se orgulhar. É claro que Paulo está pregando o evangelho, mas ele não pode se orgulhar disso. Você não pode se orgulhar de algo que </w:t>
      </w:r>
      <w:r>
        <w:rPr>
          <w:b/>
          <w:lang w:val="pt_PT" w:bidi="pt_PT"/>
        </w:rPr>
        <w:t>tem</w:t>
      </w:r>
      <w:r>
        <w:rPr>
          <w:lang w:val="pt_PT" w:bidi="pt_PT"/>
        </w:rPr>
        <w:t xml:space="preserve"> que fazer. Apenas se você faz algo porque foi sua própria ideia, </w:t>
      </w:r>
      <w:r>
        <w:rPr>
          <w:b/>
          <w:lang w:val="pt_PT" w:bidi="pt_PT"/>
        </w:rPr>
        <w:t>então</w:t>
      </w:r>
      <w:r>
        <w:rPr>
          <w:lang w:val="pt_PT" w:bidi="pt_PT"/>
        </w:rPr>
        <w:t xml:space="preserve"> outra pessoa poderia te elogiar. Mas se você faz isso porque alguém te disse para fazer, então ninguém pode te louvar por isso. E Paulo tem que pregar o evangelho; seria terrível para ele se ele não fizesse isso!</w:t>
      </w:r>
    </w:p>
    <w:p>
      <w:pPr/>
      <w:r>
        <w:rPr>
          <w:lang w:val="pt_PT" w:bidi="pt_PT"/>
        </w:rPr>
      </w:r>
      <w:r>
        <w:rPr>
          <w:lang w:val="pt_PT" w:bidi="pt_PT"/>
        </w:rPr>
        <w:t>E então, Paulo não pode se vangloriar porque ele está pregando o evangelho. Paulo prega o evangelho porque ele precisa.</w:t>
      </w:r>
    </w:p>
    <w:p>
      <w:pPr/>
      <w:r>
        <w:rPr>
          <w:lang w:val="pt_PT" w:bidi="pt_PT"/>
        </w:rPr>
      </w:r>
      <w:r>
        <w:rPr>
          <w:lang w:val="pt_PT" w:bidi="pt_PT"/>
        </w:rPr>
        <w:t xml:space="preserve">Mas Paulo </w:t>
      </w:r>
      <w:r>
        <w:rPr>
          <w:b/>
          <w:lang w:val="pt_PT" w:bidi="pt_PT"/>
        </w:rPr>
        <w:t>está</w:t>
      </w:r>
      <w:r>
        <w:rPr>
          <w:lang w:val="pt_PT" w:bidi="pt_PT"/>
        </w:rPr>
        <w:t xml:space="preserve"> se vangloriando que ele não aceita pagamento por isso. Paulo tem o direito de aceitar pagamento, mas ele compartilha o evangelho gratuitamente com as pessoas, sem ser pago por isso. E é isso que está fazendo Paulo se sentir orgulhoso de si mesmo.</w:t>
      </w:r>
    </w:p>
    <w:p>
      <w:pPr/>
      <w:r>
        <w:rPr>
          <w:lang w:val="pt_PT" w:bidi="pt_PT"/>
        </w:rPr>
      </w:r>
      <w:r>
        <w:rPr>
          <w:lang w:val="pt_PT" w:bidi="pt_PT"/>
        </w:rPr>
        <w:t>Vocês se lembrarão de que Paulo está dizendo tudo isso para dar um exemplo às pessoas em Corinto. Paulo quer convencer as pessoas em Corinto a desistirem de seus direitos também, se isso ajudar seus colegas crentes. Os coríntios gostam muito de se vangloriar, então Paulo está dando a eles algo do que possam se vangloriar!</w:t>
      </w:r>
    </w:p>
    <w:p>
      <w:pPr/>
      <w:r>
        <w:rPr>
          <w:lang w:val="pt_PT" w:bidi="pt_PT"/>
        </w:rPr>
      </w:r>
      <w:r>
        <w:rPr>
          <w:lang w:val="pt_PT" w:bidi="pt_PT"/>
        </w:rPr>
        <w:t>Parem aqui e discutam: vocês podem contar uma história sobre algo que vocês fizeram do que se orgulham? Por que vocês estão orgulhosos disso? Pause este áudio aqui.</w:t>
      </w:r>
    </w:p>
    <w:p>
      <w:pPr/>
      <w:r>
        <w:rPr>
          <w:lang w:val="pt_PT" w:bidi="pt_PT"/>
        </w:rPr>
      </w:r>
      <w:r>
        <w:rPr>
          <w:lang w:val="pt_PT" w:bidi="pt_PT"/>
        </w:rPr>
        <w:t>Então Paulo começa a explicar por que ele não quer aceitar pagamento das pessoas. Se Paulo não recebe pagamento de ninguém, ele é livre. Paulo provavelmente quer dizer que ele então pode fazer e dizer o que ele quer. Paulo pode pregar para pessoas pobres, bem como para pessoas ricas.</w:t>
      </w:r>
    </w:p>
    <w:p>
      <w:pPr/>
      <w:r>
        <w:rPr>
          <w:lang w:val="pt_PT" w:bidi="pt_PT"/>
        </w:rPr>
      </w:r>
      <w:r>
        <w:rPr>
          <w:lang w:val="pt_PT" w:bidi="pt_PT"/>
        </w:rPr>
        <w:t xml:space="preserve">Mas então, muito surpreendentemente, Paulo diz que, mesmo que ele seja livre, ele quer ser o </w:t>
      </w:r>
      <w:r>
        <w:rPr>
          <w:b/>
          <w:lang w:val="pt_PT" w:bidi="pt_PT"/>
        </w:rPr>
        <w:t>escravo</w:t>
      </w:r>
      <w:r>
        <w:rPr>
          <w:lang w:val="pt_PT" w:bidi="pt_PT"/>
        </w:rPr>
        <w:t xml:space="preserve"> de todas as pessoas! Paulo faz isso para que ele ganhe pessoas para Cristo.</w:t>
      </w:r>
    </w:p>
    <w:p>
      <w:pPr/>
      <w:r>
        <w:rPr>
          <w:lang w:val="pt_PT" w:bidi="pt_PT"/>
        </w:rPr>
      </w:r>
      <w:r>
        <w:rPr>
          <w:lang w:val="pt_PT" w:bidi="pt_PT"/>
        </w:rPr>
        <w:t>O que Paulo quer dizer quando diz que ele se torna um escravo para todas as pessoas? Bem, significa que Paulo se ajusta às necessidades de outras pessoas. Lembrem-se de que Paulo havia falado anteriormente sobre comer carne. Paulo havia dito que, mesmo que os crentes tivessem permissão para comer carne que era oferecida primeiro aos ídolos, eles não deveriam fazer isso se outros crentes pensassem que não deveriam comer isso. Paulo quer mostrar às pessoas que ele está fazendo a mesma coisa. Paulo não faz apenas o que quer, mas ele pensa nas necessidades de outras pessoas. Paulo diz tudo isso, porque ele quer que as pessoas em Corinto sigam seu exemplo.</w:t>
      </w:r>
    </w:p>
    <w:p>
      <w:pPr/>
      <w:r>
        <w:rPr>
          <w:lang w:val="pt_PT" w:bidi="pt_PT"/>
        </w:rPr>
      </w:r>
      <w:r>
        <w:rPr>
          <w:lang w:val="pt_PT" w:bidi="pt_PT"/>
        </w:rPr>
        <w:t>Então, Paulo diz que ele se tornou um judeu para ajudar os judeus a seguir Jesus. É claro que Paulo já era um judeu, mas aqui ele quer dizer que ele se comporta como um judeu quando encontra outros judeus. Isso ajudará os outros judeus a ouvir melhor Paulo, e a entender melhor o que ele diz.</w:t>
      </w:r>
    </w:p>
    <w:p>
      <w:pPr/>
      <w:r>
        <w:rPr>
          <w:lang w:val="pt_PT" w:bidi="pt_PT"/>
        </w:rPr>
      </w:r>
      <w:r>
        <w:rPr>
          <w:lang w:val="pt_PT" w:bidi="pt_PT"/>
        </w:rPr>
        <w:t>Os judeus queriam obedecer a todas as leis que Deus havia dado a eles por meio de Moisés. Paulo sabia que, quando as pessoas se tornavam seguidoras de Jesus, elas não precisavam mais guardar todas essas leis. Por exemplo, as leis sobre circuncisão, ou pureza ritual, ou sacrifícios, não eram mais necessárias. Mas quando Paulo estava se reunindo com outros judeus, ele ainda seguia essas regras. Paulo sabia que não era necessário para si mesmo, mas ele fazia isso por causa das outras pessoas. Paulo não queria que eles rejeitassem a mensagem dele por causa da maneira como ele vivia.</w:t>
      </w:r>
    </w:p>
    <w:p>
      <w:pPr/>
      <w:r>
        <w:rPr>
          <w:lang w:val="pt_PT" w:bidi="pt_PT"/>
        </w:rPr>
      </w:r>
      <w:r>
        <w:rPr>
          <w:lang w:val="pt_PT" w:bidi="pt_PT"/>
        </w:rPr>
        <w:t>Outras pessoas com quem Paulo interagia não eram judeus. Essas pessoas nunca haviam seguido a lei de Moisés. E então, quando Paulo está com eles, ele também não segue essas regras. Caso contrário, essas pessoas podem rejeitar a mensagem de Paulo porque podem pensar que essas regras são difíceis demais de seguir.</w:t>
      </w:r>
    </w:p>
    <w:p>
      <w:pPr/>
      <w:r>
        <w:rPr>
          <w:lang w:val="pt_PT" w:bidi="pt_PT"/>
        </w:rPr>
      </w:r>
      <w:r>
        <w:rPr>
          <w:lang w:val="pt_PT" w:bidi="pt_PT"/>
        </w:rPr>
        <w:t>No entanto, Paulo diz que, mesmo que ele se ajuste a essas pessoas, ele obedece à lei de Deus — não a lei que Deus deu por meio de Moisés, mas a lei que Deus deu por meio de Cristo. A lei que Deus deu por meio de Cristo diz que temos que amar uns aos outros. Essa lei é uma que Paulo mantém em qualquer situação, não importa com quem ele esteja.</w:t>
      </w:r>
    </w:p>
    <w:p>
      <w:pPr/>
      <w:r>
        <w:rPr>
          <w:lang w:val="pt_PT" w:bidi="pt_PT"/>
        </w:rPr>
      </w:r>
      <w:r>
        <w:rPr>
          <w:lang w:val="pt_PT" w:bidi="pt_PT"/>
        </w:rPr>
        <w:t xml:space="preserve">Então, para as pessoas judias que estavam obedecendo à lei de Moisés, Paulo também obedecia à lei, mesmo que ele soubesse que ele não precisa. E para as pessoas não judias que não conheciam a lei de Moisés, Paulo não obedecia a essa lei, mesmo que ele obedecesse à lei de Cristo. É </w:t>
      </w:r>
      <w:r>
        <w:rPr>
          <w:b/>
          <w:lang w:val="pt_PT" w:bidi="pt_PT"/>
        </w:rPr>
        <w:t>porque</w:t>
      </w:r>
      <w:r>
        <w:rPr>
          <w:lang w:val="pt_PT" w:bidi="pt_PT"/>
        </w:rPr>
        <w:t xml:space="preserve"> Paulo está obedecendo à lei de amar todas as pessoas que ele está fazendo tudo isso!</w:t>
      </w:r>
    </w:p>
    <w:p>
      <w:pPr/>
      <w:r>
        <w:rPr>
          <w:lang w:val="pt_PT" w:bidi="pt_PT"/>
        </w:rPr>
      </w:r>
      <w:r>
        <w:rPr>
          <w:lang w:val="pt_PT" w:bidi="pt_PT"/>
        </w:rPr>
        <w:t>Parem aqui e discutam: vocês podem contar uma história sobre uma vez em que vocês mudaram seu comportamento, ou algum hábito, porque estavam com pessoas de costumes diferentes? O que aconteceu? Pause este áudio aqui.</w:t>
      </w:r>
    </w:p>
    <w:p>
      <w:pPr/>
      <w:r>
        <w:rPr>
          <w:lang w:val="pt_PT" w:bidi="pt_PT"/>
        </w:rPr>
      </w:r>
      <w:r>
        <w:rPr>
          <w:lang w:val="pt_PT" w:bidi="pt_PT"/>
        </w:rPr>
        <w:t>Paulo então dá mais um exemplo de como Paulo se ajusta às necessidades de outras pessoas. Paulo diz que, para pessoas fracas, o próprio Paulo se tornou fraco também. Uma pessoa fraca não significa uma pessoa que não tem força em seu corpo, mas uma pessoa sobre quem outras pessoas pensam: "Essa pessoa não tem muita fé", ou "Essa pessoa não é muito espiritual", ou "Essa pessoa não é muito importante". Os ouvintes de Paulo pensariam imediatamente na discussão anterior sobre comer carne que as pessoas ofereciam aos ídolos. Lá, Paulo estava falando sobre "crentes fracos". Isso tinha a ver com pessoas que não queriam comer a carne que outras pessoas ofereciam aos ídolos. Portanto, os outros crentes, que diziam que não havia nada de errado em comer carne, chamavam essas pessoas de fracas. Os crentes que diziam que não havia nada de errado em comer carne desprezavam esses chamados "crentes fracos". Mas Paulo não despreza essas pessoas. Quando Paulo estiver com eles, ele também não comerá essa carne.</w:t>
      </w:r>
    </w:p>
    <w:p>
      <w:pPr/>
      <w:r>
        <w:rPr>
          <w:lang w:val="pt_PT" w:bidi="pt_PT"/>
        </w:rPr>
      </w:r>
      <w:r>
        <w:rPr>
          <w:lang w:val="pt_PT" w:bidi="pt_PT"/>
        </w:rPr>
        <w:t>Paulo também pode querer dizer outra coisa quando ele fala sobre pessoas fracas aqui. Paulo também pode pensar em pessoas que são pobres, ou não importantes na sociedade. Como Paulo trabalha com suas mãos, ele também é pobre, e não importante na sociedade. Paulo se tornou pobre para que as pessoas pobres estejam dispostas a ouvir a mensagem dele.</w:t>
      </w:r>
    </w:p>
    <w:p>
      <w:pPr/>
      <w:r>
        <w:rPr>
          <w:lang w:val="pt_PT" w:bidi="pt_PT"/>
        </w:rPr>
      </w:r>
      <w:r>
        <w:rPr>
          <w:lang w:val="pt_PT" w:bidi="pt_PT"/>
        </w:rPr>
        <w:t>Paulo então resume dizendo que ele muda para ser como todas as pessoas, na esperança de que algumas pessoas possam então ser salvas. É claro que Paulo não quer dizer que, quando outras pessoas pecam, ele também pecará. Mas quando se trata de costumes ou comportamentos, Paulo mudará suas ações.</w:t>
      </w:r>
    </w:p>
    <w:p>
      <w:pPr/>
      <w:r>
        <w:rPr>
          <w:lang w:val="pt_PT" w:bidi="pt_PT"/>
        </w:rPr>
      </w:r>
      <w:r>
        <w:rPr>
          <w:lang w:val="pt_PT" w:bidi="pt_PT"/>
        </w:rPr>
        <w:t>Paulo diz que faz isso porque quer fazer exatamente o que o evangelho, ou as boas novas sobre Cristo, exigem. Paulo está mostrando o tipo de amor que se importa mais com outras pessoas do que com si mesmo. Paulo está agindo assim como Jesus agiu quando ele mostrou a todos as boas novas de que Deus ama todas as pessoas.</w:t>
      </w:r>
    </w:p>
    <w:p>
      <w:pPr/>
      <w:r>
        <w:rPr>
          <w:lang w:val="pt_PT" w:bidi="pt_PT"/>
        </w:rPr>
      </w:r>
      <w:r>
        <w:rPr>
          <w:lang w:val="pt_PT" w:bidi="pt_PT"/>
        </w:rPr>
        <w:t>Não esqueçam que Paulo está dizendo tudo isso porque ele quer que as pessoas em Corinto sigam seu exemplo!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9.15–23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diz que ele está orgulhoso por ele não ser pago para pregar o evangelho.</w:t>
      </w:r>
    </w:p>
    <w:p>
      <w:pPr/>
      <w:r>
        <w:rPr>
          <w:lang w:val="pt_PT" w:bidi="pt_PT"/>
        </w:rPr>
      </w:r>
      <w:r>
        <w:rPr>
          <w:b/>
          <w:lang w:val="pt_PT" w:bidi="pt_PT"/>
        </w:rPr>
        <w:t>Na segunda parte:</w:t>
      </w:r>
      <w:r>
        <w:rPr>
          <w:lang w:val="pt_PT" w:bidi="pt_PT"/>
        </w:rPr>
        <w:t xml:space="preserve"> Paulo diz que ele se ajusta a todas as pessoas por causa do evangelho.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Judeus, que seguem a lei de Moisés</w:t>
      </w:r>
    </w:p>
    <w:p>
      <w:pPr>
        <w:pStyle w:val="ListBullet"/>
        <w:spacing w:line="240" w:lineRule="auto"/>
        <w:ind w:left="720"/>
      </w:pPr>
      <w:r>
        <w:rPr>
          <w:lang w:val="pt_PT" w:bidi="pt_PT"/>
        </w:rPr>
      </w:r>
      <w:r>
        <w:rPr>
          <w:lang w:val="pt_PT" w:bidi="pt_PT"/>
        </w:rPr>
        <w:t>Pessoas que não são judias, e que não seguem a lei de Moisés</w:t>
      </w:r>
    </w:p>
    <w:p>
      <w:pPr>
        <w:pStyle w:val="ListBullet"/>
        <w:spacing w:line="240" w:lineRule="auto"/>
        <w:ind w:left="720"/>
      </w:pPr>
      <w:r>
        <w:rPr>
          <w:lang w:val="pt_PT" w:bidi="pt_PT"/>
        </w:rPr>
      </w:r>
      <w:r>
        <w:rPr>
          <w:lang w:val="pt_PT" w:bidi="pt_PT"/>
        </w:rPr>
        <w:t>Os chamados “fracos”</w:t>
      </w:r>
    </w:p>
    <w:p>
      <w:pPr>
        <w:pStyle w:val="ListBullet"/>
        <w:spacing w:line="240" w:lineRule="auto"/>
        <w:ind w:left="720"/>
      </w:pPr>
      <w:r>
        <w:rPr>
          <w:lang w:val="pt_PT" w:bidi="pt_PT"/>
        </w:rPr>
      </w:r>
      <w:r>
        <w:rPr>
          <w:lang w:val="pt_PT" w:bidi="pt_PT"/>
        </w:rPr>
        <w:t>Cristo</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Na seção anterior, Paulo explicou que ele tem o direito de pedir apoio material. Paulo começa essa seção dizendo: "</w:t>
      </w:r>
      <w:r>
        <w:rPr>
          <w:b/>
          <w:lang w:val="pt_PT" w:bidi="pt_PT"/>
        </w:rPr>
        <w:t>Mas</w:t>
      </w:r>
      <w:r>
        <w:rPr>
          <w:lang w:val="pt_PT" w:bidi="pt_PT"/>
        </w:rPr>
        <w:t xml:space="preserve"> não fiz uso desses direitos". A palavra "mas" deixa claro para os ouvintes de Paulo que ele dirá algo inesperado.</w:t>
      </w:r>
    </w:p>
    <w:p>
      <w:pPr/>
      <w:r>
        <w:rPr>
          <w:lang w:val="pt_PT" w:bidi="pt_PT"/>
        </w:rPr>
      </w:r>
      <w:r>
        <w:rPr>
          <w:lang w:val="pt_PT" w:bidi="pt_PT"/>
        </w:rPr>
        <w:t>Parem aqui e discutam em grupo uma história na qual algo surpreendente acontece. Como vocês deixarão claro que, no início dessa parte da carta de Paulo, ele está dizendo algo que ninguém espera que ele diga! Pause este áudio aqui.</w:t>
      </w:r>
    </w:p>
    <w:p>
      <w:pPr/>
      <w:r>
        <w:rPr>
          <w:lang w:val="pt_PT" w:bidi="pt_PT"/>
        </w:rPr>
      </w:r>
      <w:r>
        <w:rPr>
          <w:lang w:val="pt_PT" w:bidi="pt_PT"/>
        </w:rPr>
        <w:t>Paulo diz que ele prefere morrer do que receber pagamento das pessoas em Corinto. Parece que Paulo tem uma opinião muito forte sobre isso. Paulo nem mesmo completa seu pensamento! Imediatamente, Paulo adianta, dizendo que ele não quer que ninguém tire sua razão de se vangloriar.</w:t>
      </w:r>
    </w:p>
    <w:p>
      <w:pPr/>
      <w:r>
        <w:rPr>
          <w:lang w:val="pt_PT" w:bidi="pt_PT"/>
        </w:rPr>
      </w:r>
      <w:r>
        <w:rPr>
          <w:lang w:val="pt_PT" w:bidi="pt_PT"/>
        </w:rPr>
        <w:t>Paulo tem o direito de pedir à igreja apoio financeiro. Paulo não faz uso desse direito. Isso é o que deixa Paulo feliz e orgulhoso.</w:t>
      </w:r>
    </w:p>
    <w:p>
      <w:pPr/>
      <w:r>
        <w:rPr>
          <w:lang w:val="pt_PT" w:bidi="pt_PT"/>
        </w:rPr>
      </w:r>
      <w:r>
        <w:rPr>
          <w:lang w:val="pt_PT" w:bidi="pt_PT"/>
        </w:rPr>
        <w:t>Paulo diz que ele está pregando porque precisa, não porque ele mesmo queria fazer isso. Paulo não quer dizer que ele não gosta do que ele está fazendo. Paulo quer dizer que não foi sua própria ideia. Deus deu a Paulo a responsabilidade de fazer isso. Paulo está fazendo apenas o que ele se comprometeu com Deus a fazer. Se vocês dissessem a um servo para limpar a casa, ou para trabalhar no campo, vocês não diriam mais tarde: "Oh, uau, você limpou a casa! Estou tão orgulhoso de você!" Vocês não diriam isso porque o servo tinha que fazer o que vocês disseram a ele para fazer. Da mesma maneira, ninguém pode dizer: "Paulo, é tão maravilhoso que você esteja pregando o evangelho!" Paulo apenas tem que fazer isso.</w:t>
      </w:r>
    </w:p>
    <w:p>
      <w:pPr>
        <w:pStyle w:val="ListBullet"/>
        <w:spacing w:line="240" w:lineRule="auto"/>
        <w:ind w:left="720"/>
      </w:pPr>
      <w:r>
        <w:rPr>
          <w:lang w:val="pt_PT" w:bidi="pt_PT"/>
        </w:rPr>
      </w:r>
      <w:r>
        <w:rPr>
          <w:lang w:val="pt_PT" w:bidi="pt_PT"/>
        </w:rPr>
        <w:t>Parem aqui e façam essa atividade: joguem um jogo. Dividam-se em dois grupos — um grupo pequeno e um grupo grande. Digam a todos para ficarem em uma fila e então correrem para o outro lado da sala. No entanto, as pessoas no pequeno grupo podem pular apenas em uma perna. Pause este áudio aqui.</w:t>
      </w:r>
    </w:p>
    <w:p>
      <w:pPr>
        <w:pStyle w:val="ListBullet"/>
        <w:spacing w:line="240" w:lineRule="auto"/>
        <w:ind w:left="720"/>
      </w:pPr>
      <w:r>
        <w:rPr>
          <w:lang w:val="pt_PT" w:bidi="pt_PT"/>
        </w:rPr>
      </w:r>
      <w:r>
        <w:rPr>
          <w:lang w:val="pt_PT" w:bidi="pt_PT"/>
        </w:rPr>
        <w:t>Agora, façam essa atividade novamente. Mas desta vez, as pessoas no grande grupo podem escolher. Eles têm o direito de correr normalmente, mas podem escolher não usar esse direito e pular apenas em uma perna. Pause este áudio aqui.</w:t>
      </w:r>
    </w:p>
    <w:p>
      <w:pPr>
        <w:pStyle w:val="ListBullet"/>
        <w:spacing w:line="240" w:lineRule="auto"/>
        <w:ind w:left="720"/>
      </w:pPr>
      <w:r>
        <w:rPr>
          <w:lang w:val="pt_PT" w:bidi="pt_PT"/>
        </w:rPr>
      </w:r>
      <w:r>
        <w:rPr>
          <w:lang w:val="pt_PT" w:bidi="pt_PT"/>
        </w:rPr>
        <w:t>Agora que vocês fizeram essa atividade, perguntem às pessoas no pequeno grupo: "Como vocês se sentiram sobre as outras pessoas correndo enquanto vocês tinham que esperar? Como vocês se sentiram quando algumas pessoas no grande grupo decidiram pular também?"</w:t>
      </w:r>
    </w:p>
    <w:p>
      <w:pPr>
        <w:pStyle w:val="ListBullet"/>
        <w:spacing w:line="240" w:lineRule="auto"/>
        <w:ind w:left="720"/>
      </w:pPr>
      <w:r>
        <w:rPr>
          <w:lang w:val="pt_PT" w:bidi="pt_PT"/>
        </w:rPr>
      </w:r>
      <w:r>
        <w:rPr>
          <w:lang w:val="pt_PT" w:bidi="pt_PT"/>
        </w:rPr>
        <w:t>Perguntem às pessoas no segundo grupo: "Por que vocês usaram, ou não usaram, seu direito de correr normalmente?" Pause este áudio aqui.</w:t>
      </w:r>
    </w:p>
    <w:p>
      <w:pPr/>
      <w:r>
        <w:rPr>
          <w:lang w:val="pt_PT" w:bidi="pt_PT"/>
        </w:rPr>
      </w:r>
      <w:r>
        <w:rPr>
          <w:lang w:val="pt_PT" w:bidi="pt_PT"/>
        </w:rPr>
        <w:t>Quando vocês fizeram essa atividade, talvez algumas pessoas diriam que se sentiam felizes por algumas outras pessoas terem decidido pular em uma perna também. Talvez eles dissessem que isso os deixava felizes porque agora eles não eram os últimos a chegar ao outro lado. Talvez as pessoas que decidiram pular se sentissem um pouco tolas sobre fazer isso, mas elas faziam isso de qualquer forma, por causa das outras pessoas. Eles desistiram de seu direito de correr normalmente, porque queriam ser bondosos com as outras pessoas.</w:t>
      </w:r>
    </w:p>
    <w:p>
      <w:pPr/>
      <w:r>
        <w:rPr>
          <w:lang w:val="pt_PT" w:bidi="pt_PT"/>
        </w:rPr>
      </w:r>
      <w:r>
        <w:rPr>
          <w:lang w:val="pt_PT" w:bidi="pt_PT"/>
        </w:rPr>
        <w:t>Paulo realmente queria que seus ouvintes entendessem que é uma coisa boa desistir de seus direitos! É algo de que vocês podem se orgulhar, mesmo quando aos olhos de outras pessoas vocês parecerão tolos.</w:t>
      </w:r>
    </w:p>
    <w:p>
      <w:pPr/>
      <w:r>
        <w:rPr>
          <w:lang w:val="pt_PT" w:bidi="pt_PT"/>
        </w:rPr>
      </w:r>
      <w:r>
        <w:rPr>
          <w:lang w:val="pt_PT" w:bidi="pt_PT"/>
        </w:rPr>
        <w:t>Na segunda parte, Paulo diz que ele se ajusta a todas as pessoas por causa do evangelho. Paulo até se torna como um escravo para todas as pessoas. Os escravos eram as pessoas mais baixas na sociedade. Os escravos não têm direitos. Ninguém gostaria de ser um escravo. Lembrem-se de que as pessoas em Corinto eram pessoas muito orgulhosas. Eles ficariam muito chocados por Paulo estar disposto a ser um escravo!</w:t>
      </w:r>
    </w:p>
    <w:p>
      <w:pPr/>
      <w:r>
        <w:rPr>
          <w:lang w:val="pt_PT" w:bidi="pt_PT"/>
        </w:rPr>
      </w:r>
      <w:r>
        <w:rPr>
          <w:lang w:val="pt_PT" w:bidi="pt_PT"/>
        </w:rPr>
        <w:t xml:space="preserve">Paulo se fez um escravo para todas as pessoas, para que ele pudesse ganhar, ou alcançar, pessoas para Jesus. Isso pode significar duas coisas diferentes. Ganhar uma pessoa pode significar ajudar alguém que </w:t>
      </w:r>
      <w:r>
        <w:rPr>
          <w:b/>
          <w:lang w:val="pt_PT" w:bidi="pt_PT"/>
        </w:rPr>
        <w:t>não</w:t>
      </w:r>
      <w:r>
        <w:rPr>
          <w:lang w:val="pt_PT" w:bidi="pt_PT"/>
        </w:rPr>
        <w:t xml:space="preserve"> é um crente a se tornar um crente em Jesus. Também pode significar ajudar alguém que já é um crente, mas que está lutando para continuar acreditando. Paulo pode estar pensando em ambos os significados.</w:t>
      </w:r>
    </w:p>
    <w:p>
      <w:pPr>
        <w:pStyle w:val="ListBullet"/>
        <w:spacing w:line="240" w:lineRule="auto"/>
        <w:ind w:left="720"/>
      </w:pPr>
      <w:r>
        <w:rPr>
          <w:lang w:val="pt_PT" w:bidi="pt_PT"/>
        </w:rPr>
      </w:r>
      <w:r>
        <w:rPr>
          <w:lang w:val="pt_PT" w:bidi="pt_PT"/>
        </w:rPr>
        <w:t>Parem aqui e façam essa atividade: joguem um jogo onde todos fogem de uma pessoa, que corre atrás de todos que estão correndo. Diga a essa pessoa para tentar tocar em outras pessoas no ombro enquanto elas estão fugindo. Quando essa pessoa conseguir fazer isso, a pessoa que ela tocou se voltará e se juntará à pessoa que a tocou. Continuem até que a primeira pessoa tenha tocado todas as outras no ombro, e todos estejam se segurando na primeira pessoa. Pause este áudio aqui.</w:t>
      </w:r>
    </w:p>
    <w:p>
      <w:pPr>
        <w:pStyle w:val="ListBullet"/>
        <w:spacing w:line="240" w:lineRule="auto"/>
        <w:ind w:left="720"/>
      </w:pPr>
      <w:r>
        <w:rPr>
          <w:lang w:val="pt_PT" w:bidi="pt_PT"/>
        </w:rPr>
      </w:r>
      <w:r>
        <w:rPr>
          <w:lang w:val="pt_PT" w:bidi="pt_PT"/>
        </w:rPr>
        <w:t>Parem aqui e discutam: nesse jogo, a primeira pessoa ganhou, ou alcançou, pessoas. Como vocês diriam isso em seu idioma? Discutam como Paulo diria que ele se ajustou a todas as pessoas, ou mudou seu comportamento para ser como todas as pessoas, para ganhá-las. Pause este áudio aqui.</w:t>
      </w:r>
    </w:p>
    <w:p>
      <w:pPr/>
      <w:r>
        <w:rPr>
          <w:lang w:val="pt_PT" w:bidi="pt_PT"/>
        </w:rPr>
      </w:r>
      <w:r>
        <w:rPr>
          <w:lang w:val="pt_PT" w:bidi="pt_PT"/>
        </w:rPr>
        <w:t>Paulo se tornou como as pessoas com quem ele queria compartilhar o evangelho. Isso significa que Paulo ajustou seu comportamento a essas pessoas. Paulo provavelmente usava palavras diferentes ou até mesmo idiomas diferentes quando falava com pessoas diferentes. Paulo comia alimentos diferentes, dependendo com quem ele comia. Paulo queria que as outras pessoas sentissem que ele não era diferente delas. Paulo queria que eles se sentissem confortáveis com ele.</w:t>
      </w:r>
    </w:p>
    <w:p>
      <w:pPr>
        <w:pStyle w:val="ListBullet"/>
        <w:spacing w:line="240" w:lineRule="auto"/>
        <w:ind w:left="720"/>
      </w:pPr>
      <w:r>
        <w:rPr>
          <w:lang w:val="pt_PT" w:bidi="pt_PT"/>
        </w:rPr>
      </w:r>
      <w:r>
        <w:rPr>
          <w:lang w:val="pt_PT" w:bidi="pt_PT"/>
        </w:rPr>
        <w:t>Parem aqui e façam essa atividade: peçam a algumas das pessoas do grupo que encenem diferentes tipos de pessoas que podem viver em sua comunidade — por exemplo, trabalhadores, mestres ou pessoas de uma certa tribo. Peçam às outras pessoas em seu grupo para caminhar pela sala. Peça a essas pessoas que vão e encontrem as primeiras pessoas. Sempre que eles estão se reunindo com alguém, eles ajustam a maneira como falam ou se comportam para se adequar com a pessoa com quem estão falando. Então, eles se movem para a próxima pessoa e se ajustam a ela.</w:t>
      </w:r>
    </w:p>
    <w:p>
      <w:pPr>
        <w:pStyle w:val="ListBullet"/>
        <w:spacing w:line="240" w:lineRule="auto"/>
        <w:ind w:left="720"/>
      </w:pPr>
      <w:r>
        <w:rPr>
          <w:lang w:val="pt_PT" w:bidi="pt_PT"/>
        </w:rPr>
      </w:r>
      <w:r>
        <w:rPr>
          <w:lang w:val="pt_PT" w:bidi="pt_PT"/>
        </w:rPr>
        <w:t>Como alternativa, peçam a algumas pessoas no grupo para agir de uma maneira particular. Por exemplo, uma pessoa poderia estar batendo suas mãos o tempo todo, outra pessoa poderia levantar um braço no ar, e outra pessoa poderia estar tocando seu nariz. Então, peçam às outras pessoas que caminhem pela sala e façam a mesma coisa sempre que estiverem falando com essas pessoas. Pause este áudio aqui.</w:t>
      </w:r>
    </w:p>
    <w:p>
      <w:pPr>
        <w:pStyle w:val="ListBullet"/>
        <w:spacing w:line="240" w:lineRule="auto"/>
        <w:ind w:left="720"/>
      </w:pPr>
      <w:r>
        <w:rPr>
          <w:lang w:val="pt_PT" w:bidi="pt_PT"/>
        </w:rPr>
      </w:r>
      <w:r>
        <w:rPr>
          <w:lang w:val="pt_PT" w:bidi="pt_PT"/>
        </w:rPr>
        <w:t>Quando vocês tiverem feito essa atividade, por favor, discutam: como foi se ajustar às outras pessoas? E, quando outras pessoas estavam se ajustando a vocês, como isso fez vocês se sentirem? Pause este áudio aqui.</w:t>
      </w:r>
    </w:p>
    <w:p>
      <w:pPr/>
      <w:r>
        <w:rPr>
          <w:lang w:val="pt_PT" w:bidi="pt_PT"/>
        </w:rPr>
      </w:r>
      <w:r>
        <w:rPr>
          <w:lang w:val="pt_PT" w:bidi="pt_PT"/>
        </w:rPr>
        <w:t>Paulo está se ajustando a outras pessoas porque ele ama essas pessoas.</w:t>
      </w:r>
    </w:p>
    <w:p>
      <w:pPr/>
      <w:r>
        <w:rPr>
          <w:lang w:val="pt_PT" w:bidi="pt_PT"/>
        </w:rPr>
      </w:r>
      <w:r>
        <w:rPr>
          <w:lang w:val="pt_PT" w:bidi="pt_PT"/>
        </w:rPr>
        <w:t>Paulo termina dizendo que ele faz "todas essas coisas" por causa do evangelho. "Todas essas coisas" significa tudo o que Paulo tem dito nessa seção: então, desistir do direito dele de receber dinheiro, e ajustar seu comportamento para outras pessoas. Paulo diz que, ao fazer isso, ele se torna um parceiro do evangelho. Isso significa que Paulo faz todas essas coisas para que as boas novas, ou o evangelho, se espalhem e as pessoas saibam o quanto Deus as ama. Paulo trabalha em conjunto com Deus para espalhar as boas novas de Deus e, portanto, Paulo também recebe os benefícios das boas novas!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9.15–23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Judeus, que seguem a lei de Moisés</w:t>
      </w:r>
    </w:p>
    <w:p>
      <w:pPr>
        <w:pStyle w:val="ListBullet"/>
        <w:spacing w:line="240" w:lineRule="auto"/>
        <w:ind w:left="720"/>
      </w:pPr>
      <w:r>
        <w:rPr>
          <w:lang w:val="pt_PT" w:bidi="pt_PT"/>
        </w:rPr>
      </w:r>
      <w:r>
        <w:rPr>
          <w:lang w:val="pt_PT" w:bidi="pt_PT"/>
        </w:rPr>
        <w:t>Pessoas que não são judias, e que não seguem a lei de Moisés</w:t>
      </w:r>
    </w:p>
    <w:p>
      <w:pPr>
        <w:pStyle w:val="ListBullet"/>
        <w:spacing w:line="240" w:lineRule="auto"/>
        <w:ind w:left="720"/>
      </w:pPr>
      <w:r>
        <w:rPr>
          <w:lang w:val="pt_PT" w:bidi="pt_PT"/>
        </w:rPr>
      </w:r>
      <w:r>
        <w:rPr>
          <w:lang w:val="pt_PT" w:bidi="pt_PT"/>
        </w:rPr>
        <w:t>Os chamados “fracos”</w:t>
      </w:r>
    </w:p>
    <w:p>
      <w:pPr>
        <w:pStyle w:val="ListBullet"/>
        <w:spacing w:line="240" w:lineRule="auto"/>
        <w:ind w:left="720"/>
      </w:pPr>
      <w:r>
        <w:rPr>
          <w:lang w:val="pt_PT" w:bidi="pt_PT"/>
        </w:rPr>
      </w:r>
      <w:r>
        <w:rPr>
          <w:lang w:val="pt_PT" w:bidi="pt_PT"/>
        </w:rPr>
        <w:t>Cristo</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que Paulo diz que ele não fez uso de seu direito de receber apoio financeiro das pessoas em Corinto. Paulo não disse tudo o que ele disse até agora para que as pessoas em Corinto começassem a pagá-lo. Paulo preferiria morrer. Encenem que Paulo está se vangloriando de não aceitar dinheiro por sua pregação. Essa é a única razão pela qual Paulo tem para se vangloriar. Paulo não pode se vangloriar sobre pregar o evangelho, porque ele não está fazendo isso voluntariamente. Paulo está pregando o evangelho porque Jesus deu a ele essa responsabilidade. Paulo não merece louvor por isso. Mas Paulo está desistindo voluntariamente de seu direito de receber pagamento. Paulo está pregando o evangelho sem receber nada em troca. Paulo está orgulhoso disso.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pensando ou sentindo?”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que Paulo diz que, como ele é livre, ele pode se tornar um escravo para todas as pessoas. Paulo está fazendo isso para ganhar mais pessoas. Para os judeus, Paulo se torna um judeu. Para as pessoas que obedecem à lei de Moisés, Paulo obedece à lei de Moisés, mesmo que ele saiba que ele não tem que fazer isso. Para as pessoas que sabem que são livres da lei, Paulo também se torna livre da lei. Mas, Paulo tem que obedecer à lei de Cristo. Para as pessoas chamadas fracas, Paulo também se torna fraco. Independentemente das pessoas com quem Paulo esteja, ele se torna como essas pessoas. Paulo faz isso porque espera que ele possa pelo menos salvar alguns deles. Ao fazer isso, Paulo está fazendo exatamente o que o evangelho significa.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pensando ou sentindo?”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9.15–23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começa essa parte de sua carta dizendo que ele prefere morrer do que não ser capaz de se </w:t>
      </w:r>
      <w:r>
        <w:rPr>
          <w:b/>
          <w:lang w:val="pt_PT" w:bidi="pt_PT"/>
        </w:rPr>
        <w:t>vangloriar</w:t>
      </w:r>
      <w:r>
        <w:rPr>
          <w:lang w:val="pt_PT" w:bidi="pt_PT"/>
        </w:rPr>
        <w:t xml:space="preserve"> sobre não aceitar dinheiro. Usem a mesma palavra para vangloriar que vocês usaram em passagens anteriores.</w:t>
      </w:r>
    </w:p>
    <w:p>
      <w:pPr/>
      <w:r>
        <w:rPr>
          <w:lang w:val="pt_PT" w:bidi="pt_PT"/>
        </w:rPr>
      </w:r>
      <w:r>
        <w:rPr>
          <w:lang w:val="pt_PT" w:bidi="pt_PT"/>
        </w:rPr>
        <w:t xml:space="preserve">Paulo disse que ele tinha que pregar, ou contar às pessoas sobre o evangelho, porque Deus deu a ele essa responsabilidade. Paulo diz que Deus o fez um </w:t>
      </w:r>
      <w:r>
        <w:rPr>
          <w:b/>
          <w:lang w:val="pt_PT" w:bidi="pt_PT"/>
        </w:rPr>
        <w:t>mordomo</w:t>
      </w:r>
      <w:r>
        <w:rPr>
          <w:lang w:val="pt_PT" w:bidi="pt_PT"/>
        </w:rPr>
        <w:t xml:space="preserve"> do evangelho. Um mordomo é alguém que tem que cuidar da propriedade de seu mestre. A mesma ideia de ser um mordomo está aqui como vocês viram anteriormente em 1 Coríntios 4.2, então vocês podem querer usar uma linguagem semelhante para descrever isso. Para mais informações sobre </w:t>
      </w:r>
      <w:r>
        <w:rPr>
          <w:b/>
          <w:lang w:val="pt_PT" w:bidi="pt_PT"/>
        </w:rPr>
        <w:t>mordomo</w:t>
      </w:r>
      <w:r>
        <w:rPr>
          <w:lang w:val="pt_PT" w:bidi="pt_PT"/>
        </w:rPr>
        <w:t>, consulte o Glossário Mestre.</w:t>
      </w:r>
    </w:p>
    <w:p>
      <w:pPr/>
      <w:r>
        <w:rPr>
          <w:lang w:val="pt_PT" w:bidi="pt_PT"/>
        </w:rPr>
      </w:r>
      <w:r>
        <w:rPr>
          <w:lang w:val="pt_PT" w:bidi="pt_PT"/>
        </w:rPr>
        <w:t xml:space="preserve">Paulo fala sobre pregar o </w:t>
      </w:r>
      <w:r>
        <w:rPr>
          <w:b/>
          <w:lang w:val="pt_PT" w:bidi="pt_PT"/>
        </w:rPr>
        <w:t>evangelho</w:t>
      </w:r>
      <w:r>
        <w:rPr>
          <w:lang w:val="pt_PT" w:bidi="pt_PT"/>
        </w:rPr>
        <w:t xml:space="preserve">. Usem a mesma palavra para evangelho que vocês usaram em passagens anteriores. A palavra </w:t>
      </w:r>
      <w:r>
        <w:rPr>
          <w:lang w:val="pt_PT" w:bidi="pt_PT"/>
        </w:rPr>
        <w:t>evangelho</w:t>
      </w:r>
      <w:r>
        <w:rPr>
          <w:lang w:val="pt_PT" w:bidi="pt_PT"/>
        </w:rPr>
        <w:t xml:space="preserve"> está no Glossário Mestre.</w:t>
      </w:r>
    </w:p>
    <w:p>
      <w:pPr/>
      <w:r>
        <w:rPr>
          <w:lang w:val="pt_PT" w:bidi="pt_PT"/>
        </w:rPr>
      </w:r>
      <w:r>
        <w:rPr>
          <w:lang w:val="pt_PT" w:bidi="pt_PT"/>
        </w:rPr>
        <w:t>Paulo se ajusta a todas as pessoas para ganhar, ou alcançar, pessoas.</w:t>
      </w:r>
    </w:p>
    <w:p>
      <w:pPr/>
      <w:r>
        <w:rPr>
          <w:lang w:val="pt_PT" w:bidi="pt_PT"/>
        </w:rPr>
      </w:r>
      <w:r>
        <w:rPr>
          <w:lang w:val="pt_PT" w:bidi="pt_PT"/>
        </w:rPr>
        <w:t>Parem aqui e pensem na atividade que vocês fizeram na etapa três, quando uma pessoa ganhou ou alcançou todas as pessoas que ela tocava no ombro. Como vocês falarão sobre Paulo mudando o comportamento dele para ganhar as pessoas? Pause este áudio aqui.</w:t>
      </w:r>
    </w:p>
    <w:p>
      <w:pPr/>
      <w:r>
        <w:rPr>
          <w:lang w:val="pt_PT" w:bidi="pt_PT"/>
        </w:rPr>
      </w:r>
      <w:r>
        <w:rPr>
          <w:lang w:val="pt_PT" w:bidi="pt_PT"/>
        </w:rPr>
        <w:t xml:space="preserve">Paulo se torna um </w:t>
      </w:r>
      <w:r>
        <w:rPr>
          <w:b/>
          <w:lang w:val="pt_PT" w:bidi="pt_PT"/>
        </w:rPr>
        <w:t>escravo</w:t>
      </w:r>
      <w:r>
        <w:rPr>
          <w:lang w:val="pt_PT" w:bidi="pt_PT"/>
        </w:rPr>
        <w:t xml:space="preserve"> de todos para ganhá-los. Paulo se torna como os </w:t>
      </w:r>
      <w:r>
        <w:rPr>
          <w:b/>
          <w:lang w:val="pt_PT" w:bidi="pt_PT"/>
        </w:rPr>
        <w:t>judeus</w:t>
      </w:r>
      <w:r>
        <w:rPr>
          <w:lang w:val="pt_PT" w:bidi="pt_PT"/>
        </w:rPr>
        <w:t xml:space="preserve"> para ganhar os judeus. Usem a mesma palavra para escravo e judeus que vocês usaram em passagens anteriores. As palavras </w:t>
      </w:r>
      <w:r>
        <w:rPr>
          <w:lang w:val="pt_PT" w:bidi="pt_PT"/>
        </w:rPr>
        <w:t>escravo</w:t>
      </w:r>
      <w:r>
        <w:rPr>
          <w:lang w:val="pt_PT" w:bidi="pt_PT"/>
        </w:rPr>
        <w:t xml:space="preserve"> e </w:t>
      </w:r>
      <w:r>
        <w:rPr>
          <w:lang w:val="pt_PT" w:bidi="pt_PT"/>
        </w:rPr>
        <w:t>judeu</w:t>
      </w:r>
      <w:r>
        <w:rPr>
          <w:lang w:val="pt_PT" w:bidi="pt_PT"/>
        </w:rPr>
        <w:t xml:space="preserve"> estão no Glossário Mestre.</w:t>
      </w:r>
    </w:p>
    <w:p>
      <w:pPr/>
      <w:r>
        <w:rPr>
          <w:lang w:val="pt_PT" w:bidi="pt_PT"/>
        </w:rPr>
      </w:r>
      <w:r>
        <w:rPr>
          <w:lang w:val="pt_PT" w:bidi="pt_PT"/>
        </w:rPr>
        <w:t xml:space="preserve">Paulo mais tarde diz que ele se ajusta a todas as pessoas para </w:t>
      </w:r>
      <w:r>
        <w:rPr>
          <w:b/>
          <w:lang w:val="pt_PT" w:bidi="pt_PT"/>
        </w:rPr>
        <w:t>salvar</w:t>
      </w:r>
      <w:r>
        <w:rPr>
          <w:lang w:val="pt_PT" w:bidi="pt_PT"/>
        </w:rPr>
        <w:t xml:space="preserve"> algumas delas. Nesse caso, usem a mesma palavra para salvar que vocês usaram em passagens anteriores, e consulte </w:t>
      </w:r>
      <w:r>
        <w:rPr>
          <w:lang w:val="pt_PT" w:bidi="pt_PT"/>
        </w:rPr>
        <w:t>salvação</w:t>
      </w:r>
      <w:r>
        <w:rPr>
          <w:lang w:val="pt_PT" w:bidi="pt_PT"/>
        </w:rPr>
        <w:t xml:space="preserve"> no Glossário Mestre para mais informações, se necessário.</w:t>
      </w:r>
    </w:p>
    <w:p>
      <w:pPr/>
      <w:r>
        <w:rPr>
          <w:lang w:val="pt_PT" w:bidi="pt_PT"/>
        </w:rPr>
      </w:r>
      <w:r>
        <w:rPr>
          <w:lang w:val="pt_PT" w:bidi="pt_PT"/>
        </w:rPr>
        <w:t xml:space="preserve">Paulo fala sobre pessoas que estão "sob a </w:t>
      </w:r>
      <w:r>
        <w:rPr>
          <w:b/>
          <w:lang w:val="pt_PT" w:bidi="pt_PT"/>
        </w:rPr>
        <w:t>lei</w:t>
      </w:r>
      <w:r>
        <w:rPr>
          <w:lang w:val="pt_PT" w:bidi="pt_PT"/>
        </w:rPr>
        <w:t xml:space="preserve">". A lei aqui significa a lei que Deus havia dado aos israelitas por meio de Moisés. Pessoas que estão "sob a lei" é outra maneira de falar sobre judeus. Os judeus queriam obedecer a todos os mandamentos que Deus havia dado em sua lei. Usem a mesma palavra que vocês usaram para a lei de Moisés em outras passagens. Para mais informações, consulte a </w:t>
      </w:r>
      <w:r>
        <w:rPr>
          <w:lang w:val="pt_PT" w:bidi="pt_PT"/>
        </w:rPr>
        <w:t>lei</w:t>
      </w:r>
      <w:r>
        <w:rPr>
          <w:lang w:val="pt_PT" w:bidi="pt_PT"/>
        </w:rPr>
        <w:t xml:space="preserve"> no Glossário Mestre.</w:t>
      </w:r>
    </w:p>
    <w:p>
      <w:pPr/>
      <w:r>
        <w:rPr>
          <w:lang w:val="pt_PT" w:bidi="pt_PT"/>
        </w:rPr>
      </w:r>
      <w:r>
        <w:rPr>
          <w:lang w:val="pt_PT" w:bidi="pt_PT"/>
        </w:rPr>
        <w:t xml:space="preserve">Paulo sempre obedece à lei de </w:t>
      </w:r>
      <w:r>
        <w:rPr>
          <w:b/>
          <w:lang w:val="pt_PT" w:bidi="pt_PT"/>
        </w:rPr>
        <w:t>Cristo</w:t>
      </w:r>
      <w:r>
        <w:rPr>
          <w:lang w:val="pt_PT" w:bidi="pt_PT"/>
        </w:rPr>
        <w:t xml:space="preserve">. Isso significa a lei que Cristo deu aos seus seguidores. Essa é a lei de amar uns aos outros. Usem a mesma palavra para “Cristo” que vocês usaram em outras passagens. A palavra </w:t>
      </w:r>
      <w:r>
        <w:rPr>
          <w:lang w:val="pt_PT" w:bidi="pt_PT"/>
        </w:rPr>
        <w:t>Cristo</w:t>
      </w:r>
      <w:r>
        <w:rPr>
          <w:lang w:val="pt_PT" w:bidi="pt_PT"/>
        </w:rPr>
        <w:t xml:space="preserve"> está no Glossário Mestre.</w:t>
      </w:r>
    </w:p>
    <w:p>
      <w:pPr/>
      <w:r>
        <w:rPr>
          <w:lang w:val="pt_PT" w:bidi="pt_PT"/>
        </w:rPr>
      </w:r>
      <w:r>
        <w:rPr>
          <w:lang w:val="pt_PT" w:bidi="pt_PT"/>
        </w:rPr>
        <w:t>Paulo faz tudo o que ele faz para que ele também possa compartilhar o evangelho, ou se tornar um parceiro no evangelho. Ser um parceiro em algo significa que alguém trabalha ao lado de outra pessoa e ambos compartilham dos benefícios do trabalho. Paulo trabalha ao lado de Deus para compartilhar o evangelho, ou boas novas sobre Cristo. Como resultado, Paulo compartilha os benefícios do evangelho também!</w:t>
      </w:r>
    </w:p>
    <w:p>
      <w:pPr/>
      <w:r>
        <w:rPr>
          <w:lang w:val="pt_PT" w:bidi="pt_PT"/>
        </w:rPr>
      </w:r>
      <w:r>
        <w:rPr>
          <w:lang w:val="pt_PT" w:bidi="pt_PT"/>
        </w:rPr>
        <w:t>Parem aqui e discutam em grupo como vocês falarão sobre Paulo fazendo parceria com o evangelho.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9:24–27</w:t>
      </w:r>
      <w:r>
        <w:rPr>
          <w:lang w:val="pt_PT" w:bidi="pt_PT"/>
        </w:rPr>
      </w:r>
    </w:p>
    <w:p>
      <w:pPr>
        <w:pStyle w:val="Heading3"/>
      </w:pPr>
      <w:r>
        <w:rPr>
          <w:lang w:val="pt_PT" w:bidi="pt_PT"/>
        </w:rPr>
        <w:t>Ouvir e Sentir</w:t>
      </w:r>
    </w:p>
    <w:p>
      <w:pPr/>
      <w:r>
        <w:rPr>
          <w:lang w:val="pt_PT" w:bidi="pt_PT"/>
        </w:rPr>
      </w:r>
      <w:r>
        <w:rPr>
          <w:lang w:val="pt_PT" w:bidi="pt_PT"/>
        </w:rPr>
        <w:t>Nessa etapa, ouçam 1 Coríntios 9.24–27 e guardem em seus corações.</w:t>
      </w:r>
    </w:p>
    <w:p>
      <w:pPr/>
      <w:r>
        <w:rPr>
          <w:lang w:val="pt_PT" w:bidi="pt_PT"/>
        </w:rPr>
      </w:r>
      <w:r>
        <w:rPr>
          <w:lang w:val="pt_PT" w:bidi="pt_PT"/>
        </w:rPr>
        <w:t>Ouçam uma versão em áudio de 1 Coríntios 9.24–27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1 Coríntios 9.24–27 na tradução mais fácil de entender.</w:t>
      </w:r>
    </w:p>
    <w:p>
      <w:pPr/>
      <w:r>
        <w:rPr>
          <w:lang w:val="pt_PT" w:bidi="pt_PT"/>
        </w:rPr>
      </w:r>
      <w:r>
        <w:rPr>
          <w:lang w:val="pt_PT" w:bidi="pt_PT"/>
        </w:rPr>
        <w:t>Lembrem-se de que Paulo ainda está falando com os crentes orgulhosos em Corinto que pensavam que tinham muito conhecimento espiritual, e que desprezavam alguns outros crentes. Paulo disse antes que ele quer que os crentes sigam o exemplo dele e desistam de seus direitos por causa de outros crentes. Os crentes devem seguir o exemplo de Paulo e se adaptar aos outros. Nessa passagem, e na próxima, Paulo está advertindo os crentes. Os crentes podem pensar que são muito espirituais, mas eles têm que ter cuidado! Os crentes ainda podem falhar!</w:t>
      </w:r>
    </w:p>
    <w:p>
      <w:pPr/>
      <w:r>
        <w:rPr>
          <w:lang w:val="pt_PT" w:bidi="pt_PT"/>
        </w:rPr>
      </w:r>
      <w:r>
        <w:rPr>
          <w:lang w:val="pt_PT" w:bidi="pt_PT"/>
        </w:rPr>
        <w:t>Nessa seção, Paulo está usando um exemplo dos esportes. As pessoas em Corinto gostavam de esportes. A cada dois anos, as pessoas tinham uma grande competição, e muitas pessoas de todos os lugares vinham para assistir. As pessoas tinham corridas para ver quem poderia correr mais rápido, além de partidas de luta e muitos outros esportes. Um dos esportes era o boxe. O boxe é um esporte em que as pessoas batem umas nas outras com os punhos, até que uma delas desista.</w:t>
      </w:r>
    </w:p>
    <w:p>
      <w:pPr/>
      <w:r>
        <w:rPr>
          <w:lang w:val="pt_PT" w:bidi="pt_PT"/>
        </w:rPr>
      </w:r>
      <w:r>
        <w:rPr>
          <w:lang w:val="pt_PT" w:bidi="pt_PT"/>
        </w:rPr>
        <w:t>Parem aqui e discutam: que tipo de esportes as pessoas em sua comunidade praticam? As pessoas têm competições umas com as outras? Como eles se preparam para essa competição? Pause este áudio aqui.</w:t>
      </w:r>
    </w:p>
    <w:p>
      <w:pPr/>
      <w:r>
        <w:rPr>
          <w:lang w:val="pt_PT" w:bidi="pt_PT"/>
        </w:rPr>
      </w:r>
      <w:r>
        <w:rPr>
          <w:lang w:val="pt_PT" w:bidi="pt_PT"/>
        </w:rPr>
        <w:t>As pessoas que participavam dessas competições esportivas haviam treinado há muito tempo. Em todas as competições, apenas uma pessoa poderia ganhar o prêmio. O prêmio em si não era muito valioso. Era um círculo feito de folhas que as pessoas colocavam na cabeça do vencedor, como uma coroa. Mas foi uma honra muito grande ganhar essa coroa!</w:t>
      </w:r>
    </w:p>
    <w:p>
      <w:pPr/>
      <w:r>
        <w:rPr>
          <w:lang w:val="pt_PT" w:bidi="pt_PT"/>
        </w:rPr>
      </w:r>
      <w:r>
        <w:rPr>
          <w:lang w:val="pt_PT" w:bidi="pt_PT"/>
        </w:rPr>
        <w:t>Parem aqui e discutam: em sua comunidade, as pessoas podem ganhar um prêmio por algo? O que eles têm que fazer para obter o prêmio? Qual é o prêmio? Pause este áudio aqui.</w:t>
      </w:r>
    </w:p>
    <w:p>
      <w:pPr/>
      <w:r>
        <w:rPr>
          <w:lang w:val="pt_PT" w:bidi="pt_PT"/>
        </w:rPr>
      </w:r>
      <w:r>
        <w:rPr>
          <w:lang w:val="pt_PT" w:bidi="pt_PT"/>
        </w:rPr>
        <w:t>Na seção anterior, Paulo havia se apresentado como um exemplo. Assim como Paulo, os coríntios devem estar dispostos a desistir de seus direitos e se adaptar a outras pessoas. Eles não devem ficar orgulhosos e desprezar outros crentes.</w:t>
      </w:r>
    </w:p>
    <w:p>
      <w:pPr/>
      <w:r>
        <w:rPr>
          <w:lang w:val="pt_PT" w:bidi="pt_PT"/>
        </w:rPr>
      </w:r>
      <w:r>
        <w:rPr>
          <w:lang w:val="pt_PT" w:bidi="pt_PT"/>
        </w:rPr>
        <w:t>Nessa seção, Paulo dá a eles outro exemplo para seguir. Eles têm que seguir o exemplo de alguém que está treinando intensamente para se preparar para uma competição. Essa pessoa precisa ter muito autocontrole. Essa pessoa não pode ser preguiçosa, nem comer demais, nem parar de treinar. Caso contrário, essa pessoa não vencerá! Apenas uma pessoa pode vencer, e essa é a pessoa que treinou mais.</w:t>
      </w:r>
    </w:p>
    <w:p>
      <w:pPr/>
      <w:r>
        <w:rPr>
          <w:lang w:val="pt_PT" w:bidi="pt_PT"/>
        </w:rPr>
      </w:r>
      <w:r>
        <w:rPr>
          <w:lang w:val="pt_PT" w:bidi="pt_PT"/>
        </w:rPr>
        <w:t>Parem aqui e discutam: vocês podem contar uma história sobre alguém que treinou, ou praticou, com muita intensidade para se tornar bom em algo? Pause este áudio aqui.</w:t>
      </w:r>
    </w:p>
    <w:p>
      <w:pPr/>
      <w:r>
        <w:rPr>
          <w:lang w:val="pt_PT" w:bidi="pt_PT"/>
        </w:rPr>
      </w:r>
      <w:r>
        <w:rPr>
          <w:lang w:val="pt_PT" w:bidi="pt_PT"/>
        </w:rPr>
        <w:t>Paulo usa esse exemplo para lembrar aos crentes orgulhosos em Corinto que eles também precisam ter autocontrole. Os crentes também precisam treinar. É claro que os crentes não precisam treinar para uma competição esportiva, mas eles precisam treinar a si mesmos para viver como cristãos! De fato, esse é um trabalho duro. Mas se os crentes fizerem esse trabalho duro, eles ganharão um prêmio. Isso não será como o prêmio, ou a coroa, que as pessoas na competição esportiva ganham. Essa coroa se desfaz depois de pouco tempo. Essa coroa não dura. Mas o prêmio que os crentes receberão durará para sempre! As pessoas em Corinto podem pensar que elas já ganharam o prêmio. Ou eles acham que são tão bons que é fácil para eles consegui-lo. Mas Paulo quer alertá-los de que somente um corredor que treinou muito receberá o prêmio!</w:t>
      </w:r>
    </w:p>
    <w:p>
      <w:pPr/>
      <w:r>
        <w:rPr>
          <w:lang w:val="pt_PT" w:bidi="pt_PT"/>
        </w:rPr>
      </w:r>
      <w:r>
        <w:rPr>
          <w:lang w:val="pt_PT" w:bidi="pt_PT"/>
        </w:rPr>
        <w:t>Paulo não quer dizer que os crentes devem competir uns com os outros, ou que apenas um deles pode receber o prêmio. A vida de um cristão não é uma competição. Paulo está apenas usando o exemplo da competição esportiva para dizer aos crentes que trabalhem tão arduamente quanto o atleta que, por fim, receberá o prêmio.</w:t>
      </w:r>
    </w:p>
    <w:p>
      <w:pPr/>
      <w:r>
        <w:rPr>
          <w:lang w:val="pt_PT" w:bidi="pt_PT"/>
        </w:rPr>
      </w:r>
      <w:r>
        <w:rPr>
          <w:lang w:val="pt_PT" w:bidi="pt_PT"/>
        </w:rPr>
        <w:t>Em seguida, Paulo novamente se apresenta como exemplo. Paulo põe toda a sua energia para ganhar o prêmio.</w:t>
      </w:r>
    </w:p>
    <w:p>
      <w:pPr/>
      <w:r>
        <w:rPr>
          <w:lang w:val="pt_PT" w:bidi="pt_PT"/>
        </w:rPr>
      </w:r>
      <w:r>
        <w:rPr>
          <w:lang w:val="pt_PT" w:bidi="pt_PT"/>
        </w:rPr>
        <w:t>Paulo não quer ser como um corredor que corre de um lado para o outro, e se esquece do seu objetivo. Paulo também não quer ser como um boxeador que está apenas golpeando o ar em vez de atingir o seu alvo. Em vez disso, Paulo trabalha duro para viver como um cristão. Paulo é um pregador, dizendo a outras pessoas como viver. Seria terrível se, no final, Deus dissesse a Paulo que ele, Paulo, havia fracassado!</w:t>
      </w:r>
    </w:p>
    <w:p>
      <w:pPr/>
      <w:r>
        <w:rPr>
          <w:lang w:val="pt_PT" w:bidi="pt_PT"/>
        </w:rPr>
      </w:r>
      <w:r>
        <w:rPr>
          <w:lang w:val="pt_PT" w:bidi="pt_PT"/>
        </w:rPr>
        <w:t>Então, se até mesmo Paulo tem que ter cuidado para que não perca o prêmio, as pessoas em Corinto também têm que ter cuidado!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9.24–27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diz às pessoas em Corinto que elas devem se esforçar para viver como cristãos. Os crentes devem levar isso muito a sério, assim como alguém que treina para uma competição esportiva leva seu treinamento muito a sério.</w:t>
      </w:r>
    </w:p>
    <w:p>
      <w:pPr/>
      <w:r>
        <w:rPr>
          <w:lang w:val="pt_PT" w:bidi="pt_PT"/>
        </w:rPr>
      </w:r>
      <w:r>
        <w:rPr>
          <w:b/>
          <w:lang w:val="pt_PT" w:bidi="pt_PT"/>
        </w:rPr>
        <w:t>Na segunda parte:</w:t>
      </w:r>
      <w:r>
        <w:rPr>
          <w:lang w:val="pt_PT" w:bidi="pt_PT"/>
        </w:rPr>
        <w:t xml:space="preserve"> Paulo diz que ele também se esforça para viver como um cristão. Mesmo que Paulo seja um pregador, ele ainda poderia falhar.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Corredores em uma corrida</w:t>
      </w:r>
    </w:p>
    <w:p>
      <w:pPr>
        <w:pStyle w:val="ListBullet"/>
        <w:spacing w:line="240" w:lineRule="auto"/>
        <w:ind w:left="720"/>
      </w:pPr>
      <w:r>
        <w:rPr>
          <w:lang w:val="pt_PT" w:bidi="pt_PT"/>
        </w:rPr>
      </w:r>
      <w:r>
        <w:rPr>
          <w:lang w:val="pt_PT" w:bidi="pt_PT"/>
        </w:rPr>
        <w:t>Um corredor que vence a corrida</w:t>
      </w:r>
    </w:p>
    <w:p>
      <w:pPr>
        <w:pStyle w:val="ListBullet"/>
        <w:spacing w:line="240" w:lineRule="auto"/>
        <w:ind w:left="720"/>
      </w:pPr>
      <w:r>
        <w:rPr>
          <w:lang w:val="pt_PT" w:bidi="pt_PT"/>
        </w:rPr>
      </w:r>
      <w:r>
        <w:rPr>
          <w:lang w:val="pt_PT" w:bidi="pt_PT"/>
        </w:rPr>
        <w:t>Um corredor que corre por aí sem um objetivo</w:t>
      </w:r>
    </w:p>
    <w:p>
      <w:pPr>
        <w:pStyle w:val="ListBullet"/>
        <w:spacing w:line="240" w:lineRule="auto"/>
        <w:ind w:left="720"/>
      </w:pPr>
      <w:r>
        <w:rPr>
          <w:lang w:val="pt_PT" w:bidi="pt_PT"/>
        </w:rPr>
      </w:r>
      <w:r>
        <w:rPr>
          <w:lang w:val="pt_PT" w:bidi="pt_PT"/>
        </w:rPr>
        <w:t>E um boxeador</w:t>
      </w:r>
    </w:p>
    <w:p>
      <w:pPr/>
      <w:r>
        <w:rPr>
          <w:lang w:val="pt_PT" w:bidi="pt_PT"/>
        </w:rPr>
      </w:r>
      <w:r>
        <w:rPr>
          <w:lang w:val="pt_PT" w:bidi="pt_PT"/>
        </w:rPr>
        <w:t>Paulo começa dizendo que as pessoas em Corinto sabem que, quando há uma corrida, apenas uma pessoa vence. Como Paulo já fez muitas vezes, ele diz isso fazendo uma pergunta às pessoas. Paulo sabe que os crentes já conhecem a resposta para essa pergunta, mas essa é a maneira dele fazê-los pensar.</w:t>
      </w:r>
    </w:p>
    <w:p>
      <w:pPr/>
      <w:r>
        <w:rPr>
          <w:lang w:val="pt_PT" w:bidi="pt_PT"/>
        </w:rPr>
      </w:r>
      <w:r>
        <w:rPr>
          <w:lang w:val="pt_PT" w:bidi="pt_PT"/>
        </w:rPr>
        <w:t>Uma corrida é uma competição entre pessoas para ver quem pode correr mais rápido. Um certo número de pessoas ficaria lado a lado ao longo de uma linha reta. À distância havia outra linha reta. Isso poderia estar a 200 metros de distância, ou mais longe. Então, alguém daria um sinal, e imediatamente todos os corredores começariam a correr. O primeiro corredor que chegasse à próxima linha seria o vencedor. Essa pessoa ganhou o prêmio. Um prêmio pode ser muitas coisas diferentes.</w:t>
      </w:r>
    </w:p>
    <w:p>
      <w:pPr/>
      <w:r>
        <w:rPr>
          <w:lang w:val="pt_PT" w:bidi="pt_PT"/>
        </w:rPr>
      </w:r>
      <w:r>
        <w:rPr>
          <w:lang w:val="pt_PT" w:bidi="pt_PT"/>
        </w:rPr>
        <w:t>Parem aqui e façam essa atividade: em grupo, saiam e façam uma corrida juntos! Se não houver espaço aberto suficiente para correr, façam um tipo diferente de corrida. Por exemplo, vocês podem caminhar pela sala com a ponta dos pés, ou ter outra ideia criativa! Primeiro, decidam onde as pessoas começarão a corrida. Então decidam onde eles têm que terminar. Certifiquem-se de que todos comecem exatamente ao mesmo tempo. Pause este áudio aqui.</w:t>
      </w:r>
    </w:p>
    <w:p>
      <w:pPr/>
      <w:r>
        <w:rPr>
          <w:lang w:val="pt_PT" w:bidi="pt_PT"/>
        </w:rPr>
      </w:r>
      <w:r>
        <w:rPr>
          <w:lang w:val="pt_PT" w:bidi="pt_PT"/>
        </w:rPr>
        <w:t>Os coríntios devem ser como a pessoa que vence! Paulo não quer dizer que a vida cristã é como uma competição. Paulo quer dizer que todos os crentes devem ser tão sérios e comprometidos em sua vida cristã quanto um corredor que está treinando para vencer uma corrida. O corredor que treinou mais, que é o mais apto, e que leva a corrida mais a sério vencerá a corrida. As pessoas em Corinto devem ser tão dedicadas quanto essa pessoa.</w:t>
      </w:r>
    </w:p>
    <w:p>
      <w:pPr/>
      <w:r>
        <w:rPr>
          <w:lang w:val="pt_PT" w:bidi="pt_PT"/>
        </w:rPr>
      </w:r>
      <w:r>
        <w:rPr>
          <w:lang w:val="pt_PT" w:bidi="pt_PT"/>
        </w:rPr>
        <w:t>As pessoas que participam de uma competição esportiva treinam arduamente. Essas pessoas não podem ser preguiçosas. Essas pessoas têm que praticar a disciplina. Disciplina significa que muitas vezes essas pessoas não podem fazer apenas o que querem fazer. Essas pessoas têm que levantar cedo e treinar por longas horas, mesmo quando ficam cansadas e querem desistir. Porque se essas pessoas desistirem, elas não obterão o prêmio!</w:t>
      </w:r>
    </w:p>
    <w:p>
      <w:pPr/>
      <w:r>
        <w:rPr>
          <w:lang w:val="pt_PT" w:bidi="pt_PT"/>
        </w:rPr>
      </w:r>
      <w:r>
        <w:rPr>
          <w:lang w:val="pt_PT" w:bidi="pt_PT"/>
        </w:rPr>
        <w:t>As pessoas na competição querem obter o prêmio. O prêmio para eles era uma coroa feita de folhas de pinheiro. Depois de pouco tempo, a coroa desapareceria. Os cristãos também receberão um prêmio. Mas o prêmio que os cristãos obtêm durará para sempre! Paulo não diz qual é esse prêmio. Paulo poderia querer dizer que o prêmio é viver para sempre com Deus. Ou Paulo poderia querer dizer que o prêmio é outra coisa que Deus dará aos crentes — talvez um elogio pelo que eles fizeram.</w:t>
      </w:r>
    </w:p>
    <w:p>
      <w:pPr/>
      <w:r>
        <w:rPr>
          <w:lang w:val="pt_PT" w:bidi="pt_PT"/>
        </w:rPr>
      </w:r>
      <w:r>
        <w:rPr>
          <w:lang w:val="pt_PT" w:bidi="pt_PT"/>
        </w:rPr>
        <w:t xml:space="preserve">Pare aqui e olhe para uma imagem da </w:t>
      </w:r>
      <w:r>
        <w:rPr>
          <w:b/>
          <w:lang w:val="pt_PT" w:bidi="pt_PT"/>
        </w:rPr>
        <w:t>coroa</w:t>
      </w:r>
      <w:r>
        <w:rPr>
          <w:lang w:val="pt_PT" w:bidi="pt_PT"/>
        </w:rPr>
        <w:t xml:space="preserve"> que as pessoas poderiam ganhar nessas competições. Vocês podem usar algumas folhas ou flores para fazer uma coroa assim vocês mesmos? Vocês poderão usá-la mais tarde. Pause este áudio aqui.</w:t>
      </w:r>
    </w:p>
    <w:p>
      <w:pPr/>
      <w:r>
        <w:rPr>
          <w:lang w:val="pt_PT" w:bidi="pt_PT"/>
        </w:rPr>
      </w:r>
      <w:r>
        <w:rPr>
          <w:lang w:val="pt_PT" w:bidi="pt_PT"/>
        </w:rPr>
        <w:t>Parem aqui e discutam: que palavra vocês usarão em sua tradução para essa coroa que durará apenas por um tempo curto? Como vocês descreveriam a coroa que os crentes receberão que durará para sempre? Pause este áudio aqui.</w:t>
      </w:r>
    </w:p>
    <w:p>
      <w:pPr/>
      <w:r>
        <w:rPr>
          <w:lang w:val="pt_PT" w:bidi="pt_PT"/>
        </w:rPr>
      </w:r>
      <w:r>
        <w:rPr>
          <w:lang w:val="pt_PT" w:bidi="pt_PT"/>
        </w:rPr>
        <w:t>Paulo então dá dois exemplos de pessoas em uma competição que nunca conseguem vencer a corrida. E Paulo diz que ele não quer ser como essas pessoas. O primeiro exemplo é um corredor que está correndo sem objetivo. Em uma corrida, todos os corredores começam no mesmo lugar, e todos eles têm que correr para o mesmo lugar. O primeiro que chega ao objetivo vence. Claro, você quer correr diretamente para o objetivo. Se vocês correrem em uma direção diferente, ou esquecerem onde o objetivo está, vocês nunca vencerão. Paulo não quer ser assim! Paulo quer manter o objetivo em mente o tempo todo. Lembrem-se de que o objetivo para um cristão é o prêmio de viver para sempre com Deus, mesmo que Paulo nunca diga isso claramente nessa passagem. Paulo presume que os coríntios sabem qual é o prêmio.</w:t>
      </w:r>
    </w:p>
    <w:p>
      <w:pPr/>
      <w:r>
        <w:rPr>
          <w:lang w:val="pt_PT" w:bidi="pt_PT"/>
        </w:rPr>
      </w:r>
      <w:r>
        <w:rPr>
          <w:lang w:val="pt_PT" w:bidi="pt_PT"/>
        </w:rPr>
        <w:t>Parem aqui e façam essa atividade: repitam a corrida que vocês fizeram anteriormente. Mas desta vez, alguns de vocês devem fingir que esqueceram onde o objetivo está e apenas correr para qualquer lugar! Quem são as pessoas que vencem a corrida? Coloque a coroa que vocês fizeram anteriormente na cabeça do vencedor! Pause este áudio aqui.</w:t>
      </w:r>
    </w:p>
    <w:p>
      <w:pPr/>
      <w:r>
        <w:rPr>
          <w:lang w:val="pt_PT" w:bidi="pt_PT"/>
        </w:rPr>
      </w:r>
      <w:r>
        <w:rPr>
          <w:lang w:val="pt_PT" w:bidi="pt_PT"/>
        </w:rPr>
        <w:t>O segundo exemplo é um boxeador que está socando o ar, em vez de golpear a pessoa contra quem ele está lutando. Você nunca poderá ganhar se apenas socar o ar. Você estaria só desperdiçando sua energia e não obteria nada em troca. Paulo também não quer ser como essa pessoa.</w:t>
      </w:r>
    </w:p>
    <w:p>
      <w:pPr/>
      <w:r>
        <w:rPr>
          <w:lang w:val="pt_PT" w:bidi="pt_PT"/>
        </w:rPr>
      </w:r>
      <w:r>
        <w:rPr>
          <w:lang w:val="pt_PT" w:bidi="pt_PT"/>
        </w:rPr>
        <w:t>Pare aqui e discutam: As pessoas em sua comunidade têm um esporte onde elas lutam contra si usando seus punhos? Como se chama esse esporte? Como vocês descreverão alguém que está golpeando, ou socando o ar em vez de golpear a pessoa contra quem ele luta? Pause este áudio aqui.</w:t>
      </w:r>
    </w:p>
    <w:p>
      <w:pPr/>
      <w:r>
        <w:rPr>
          <w:lang w:val="pt_PT" w:bidi="pt_PT"/>
        </w:rPr>
      </w:r>
      <w:r>
        <w:rPr>
          <w:lang w:val="pt_PT" w:bidi="pt_PT"/>
        </w:rPr>
        <w:t>Então, Paulo não quer desperdiçar sua energia e esquecer seu objetivo. Paulo quer pensar no objetivo o tempo todo. Paulo então diz que ele bate em seu corpo e o torna seu escravo. Essa é uma linguagem especial que significa ser rigoroso consigo mesmo. Paulo não quer dizer que ele está ferindo seu corpo. Paulo quer dizer que toda a sua vida, ou tudo o que ele faz, está sob disciplina. Paulo não faz apenas o que ele quer. Mas Paulo está treinando, praticando, trabalhando duro, para viver como um cristão.</w:t>
      </w:r>
    </w:p>
    <w:p>
      <w:pPr/>
      <w:r>
        <w:rPr>
          <w:lang w:val="pt_PT" w:bidi="pt_PT"/>
        </w:rPr>
      </w:r>
      <w:r>
        <w:rPr>
          <w:lang w:val="pt_PT" w:bidi="pt_PT"/>
        </w:rPr>
        <w:t>É importante para Paulo treinar a si mesmo para viver como um cristão. Paulo está ensinando outras pessoas a fazer isso. Seria terrível se no final, o próprio Paulo falhasse! Paulo não quer ser desqualificado do prêmio. Se você for desqualificado, isso significa que você não é bom o suficiente nem mesmo para participar da corrida.</w:t>
      </w:r>
    </w:p>
    <w:p>
      <w:pPr/>
      <w:r>
        <w:rPr>
          <w:lang w:val="pt_PT" w:bidi="pt_PT"/>
        </w:rPr>
      </w:r>
      <w:r>
        <w:rPr>
          <w:lang w:val="pt_PT" w:bidi="pt_PT"/>
        </w:rPr>
        <w:t>Parem aqui e façam essa atividade: vão para fora e coletem várias pedras. Se vocês não conseguirem encontrar pedras, peguem folhas, conchas, ou qualquer objeto que possam encontrar. Peguem uma pedra e coloquem no meio. Essa pedra agora é o padrão. Vocês construirão algo com essas pedras, mas vocês querem apenas pedras que são maiores do que essa. Uma a uma, peguem outra pedra e coloquem-na ao lado daquela no meio. É maior? Se for, então passou no teste. Vocês podem mantê-la. É menor? Se for, então falhou no teste. Vocês jogam ela fora. Essa rocha agora está desqualificada. Pause este áudio aqui.</w:t>
      </w:r>
    </w:p>
    <w:p>
      <w:pPr/>
      <w:r>
        <w:rPr>
          <w:lang w:val="pt_PT" w:bidi="pt_PT"/>
        </w:rPr>
      </w:r>
      <w:r>
        <w:rPr>
          <w:lang w:val="pt_PT" w:bidi="pt_PT"/>
        </w:rPr>
        <w:t>Parem aqui e discutam como vocês dirão que Paulo não quer ser desqualificado do prêmio. Pause este áudio aqui.</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9.24–27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Corredores em uma corrida</w:t>
      </w:r>
    </w:p>
    <w:p>
      <w:pPr>
        <w:pStyle w:val="ListBullet"/>
        <w:spacing w:line="240" w:lineRule="auto"/>
        <w:ind w:left="720"/>
      </w:pPr>
      <w:r>
        <w:rPr>
          <w:lang w:val="pt_PT" w:bidi="pt_PT"/>
        </w:rPr>
      </w:r>
      <w:r>
        <w:rPr>
          <w:lang w:val="pt_PT" w:bidi="pt_PT"/>
        </w:rPr>
        <w:t>Um corredor que vence a corrida</w:t>
      </w:r>
    </w:p>
    <w:p>
      <w:pPr>
        <w:pStyle w:val="ListBullet"/>
        <w:spacing w:line="240" w:lineRule="auto"/>
        <w:ind w:left="720"/>
      </w:pPr>
      <w:r>
        <w:rPr>
          <w:lang w:val="pt_PT" w:bidi="pt_PT"/>
        </w:rPr>
      </w:r>
      <w:r>
        <w:rPr>
          <w:lang w:val="pt_PT" w:bidi="pt_PT"/>
        </w:rPr>
        <w:t>Um corredor que corre sem objetivo</w:t>
      </w:r>
    </w:p>
    <w:p>
      <w:pPr>
        <w:pStyle w:val="ListBullet"/>
        <w:spacing w:line="240" w:lineRule="auto"/>
        <w:ind w:left="720"/>
      </w:pPr>
      <w:r>
        <w:rPr>
          <w:lang w:val="pt_PT" w:bidi="pt_PT"/>
        </w:rPr>
      </w:r>
      <w:r>
        <w:rPr>
          <w:lang w:val="pt_PT" w:bidi="pt_PT"/>
        </w:rPr>
        <w:t>E um boxeador</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que Paulo está falando. Ao lado de Paulo, as outras pessoas podem encenar as ações dos esportes sobre os quais ele fala. Vocês podem usar a coroa que fizeram anteriormente também!</w:t>
      </w:r>
    </w:p>
    <w:p>
      <w:pPr/>
      <w:r>
        <w:rPr>
          <w:lang w:val="pt_PT" w:bidi="pt_PT"/>
        </w:rPr>
      </w:r>
      <w:r>
        <w:rPr>
          <w:lang w:val="pt_PT" w:bidi="pt_PT"/>
        </w:rPr>
        <w:t>Primeiro, Paulo lembra às pessoas em Corinto que, quando há uma corrida, apenas uma pessoa pode vencer. Paulo diz que todos devem ser como a pessoa que vence. Todas as pessoas que participam da competição treinam muito duro. Essas pessoas fazem isso para ganhar o prêmio — uma coroa. Essa coroa não durará. Mas os cristãos treinam para que possam ganhar uma coroa que dure para sempre!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esportistas que estão treinando para a corrida: “O que vocês estão pensando ou sentindo?” As pessoas podem responder coisas como:</w:t>
      </w:r>
    </w:p>
    <w:p>
      <w:pPr>
        <w:pStyle w:val="ListBullet"/>
        <w:spacing w:line="240" w:lineRule="auto"/>
        <w:ind w:left="720"/>
      </w:pPr>
      <w:r>
        <w:rPr>
          <w:lang w:val="pt_PT" w:bidi="pt_PT"/>
        </w:rPr>
      </w:r>
      <w:r>
        <w:rPr>
          <w:lang w:val="pt_PT" w:bidi="pt_PT"/>
        </w:rPr>
        <w:t>Pergunte à pessoa que interpreta Paulo: “O que você está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Paulo dizendo que não corre sem objetivo. Paulo não luta como um boxeador que está apenas golpeando o ar. Paulo se disciplina. Caso contrário, o próprio Paulo pode não ganhar o prêmio!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pensando ou sentindo?”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9.24–27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fala sobre corredores em uma </w:t>
      </w:r>
      <w:r>
        <w:rPr>
          <w:b/>
          <w:lang w:val="pt_PT" w:bidi="pt_PT"/>
        </w:rPr>
        <w:t>corrida</w:t>
      </w:r>
      <w:r>
        <w:rPr>
          <w:lang w:val="pt_PT" w:bidi="pt_PT"/>
        </w:rPr>
        <w:t xml:space="preserve">. Algumas traduções dizem corredores em um </w:t>
      </w:r>
      <w:r>
        <w:rPr>
          <w:b/>
          <w:lang w:val="pt_PT" w:bidi="pt_PT"/>
        </w:rPr>
        <w:t>estádio</w:t>
      </w:r>
      <w:r>
        <w:rPr>
          <w:lang w:val="pt_PT" w:bidi="pt_PT"/>
        </w:rPr>
        <w:t>. Um estádio é um grande espaço onde as pessoas podem assistir a uma corrida. Em uma corrida, muitas pessoas correm em direção a um objetivo, e a primeira pessoa a chegar ao objetivo ganha um prêmio. As pessoas correm a corrida em uma área aberta, e ao redor dessa área há lugares para que as pessoas se sentem ou fiquem em pé para assistir.</w:t>
      </w:r>
    </w:p>
    <w:p>
      <w:pPr/>
      <w:r>
        <w:rPr>
          <w:lang w:val="pt_PT" w:bidi="pt_PT"/>
        </w:rPr>
      </w:r>
      <w:r>
        <w:rPr>
          <w:lang w:val="pt_PT" w:bidi="pt_PT"/>
        </w:rPr>
        <w:t>Parem aqui e discutam que palavra vocês usarão para uma corrida onde as pessoas podem ganhar um prêmio. Pause este áudio aqui.</w:t>
      </w:r>
    </w:p>
    <w:p>
      <w:pPr/>
      <w:r>
        <w:rPr>
          <w:lang w:val="pt_PT" w:bidi="pt_PT"/>
        </w:rPr>
      </w:r>
      <w:r>
        <w:rPr>
          <w:lang w:val="pt_PT" w:bidi="pt_PT"/>
        </w:rPr>
        <w:t xml:space="preserve">Paulo diz que </w:t>
      </w:r>
      <w:r>
        <w:rPr>
          <w:b/>
          <w:lang w:val="pt_PT" w:bidi="pt_PT"/>
        </w:rPr>
        <w:t>bate em seu corpo</w:t>
      </w:r>
      <w:r>
        <w:rPr>
          <w:lang w:val="pt_PT" w:bidi="pt_PT"/>
        </w:rPr>
        <w:t xml:space="preserve"> e </w:t>
      </w:r>
      <w:r>
        <w:rPr>
          <w:b/>
          <w:lang w:val="pt_PT" w:bidi="pt_PT"/>
        </w:rPr>
        <w:t>o torna seu escravo</w:t>
      </w:r>
      <w:r>
        <w:rPr>
          <w:lang w:val="pt_PT" w:bidi="pt_PT"/>
        </w:rPr>
        <w:t>. Isso é o que um esportista faria. Um esportista quer ter controle total de seu corpo. Mas Paulo provavelmente não está falando sobre o corpo dele. Paulo está usando apenas palavras e imagens do exemplo do esporte. O que Paulo provavelmente quer dizer é que ele quer ser disciplinado em toda a sua vida e trabalhar duro em tudo o que faz. Isso significa que Paulo quer viver como um cristão todos os dias.</w:t>
      </w:r>
    </w:p>
    <w:p>
      <w:pPr/>
      <w:r>
        <w:rPr>
          <w:lang w:val="pt_PT" w:bidi="pt_PT"/>
        </w:rPr>
      </w:r>
      <w:r>
        <w:rPr>
          <w:lang w:val="pt_PT" w:bidi="pt_PT"/>
        </w:rPr>
        <w:t xml:space="preserve">Parem aqui e discutam como vocês dirão que Paulo “esmurra o seu corpo” e “o torna seu escravo”. Usem a mesma palavra para escravo que vocês usaram em outras passagens. A palavra </w:t>
      </w:r>
      <w:r>
        <w:rPr>
          <w:lang w:val="pt_PT" w:bidi="pt_PT"/>
        </w:rPr>
        <w:t>escravos</w:t>
      </w:r>
      <w:r>
        <w:rPr>
          <w:lang w:val="pt_PT" w:bidi="pt_PT"/>
        </w:rPr>
        <w:t xml:space="preserve"> está no Glossário Mestre.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10:1–13</w:t>
      </w:r>
      <w:r>
        <w:rPr>
          <w:lang w:val="pt_PT" w:bidi="pt_PT"/>
        </w:rPr>
      </w:r>
    </w:p>
    <w:p>
      <w:pPr>
        <w:pStyle w:val="Heading3"/>
      </w:pPr>
      <w:r>
        <w:rPr>
          <w:lang w:val="pt_PT" w:bidi="pt_PT"/>
        </w:rPr>
        <w:t>Ouvir e Sentir</w:t>
      </w:r>
    </w:p>
    <w:p>
      <w:pPr/>
      <w:r>
        <w:rPr>
          <w:lang w:val="pt_PT" w:bidi="pt_PT"/>
        </w:rPr>
      </w:r>
      <w:r>
        <w:rPr>
          <w:lang w:val="pt_PT" w:bidi="pt_PT"/>
        </w:rPr>
        <w:t>Nessa etapa, ouçam 1 Coríntios 10.1–13 e guardem em seus corações.</w:t>
      </w:r>
    </w:p>
    <w:p>
      <w:pPr/>
      <w:r>
        <w:rPr>
          <w:lang w:val="pt_PT" w:bidi="pt_PT"/>
        </w:rPr>
      </w:r>
      <w:r>
        <w:rPr>
          <w:lang w:val="pt_PT" w:bidi="pt_PT"/>
        </w:rPr>
        <w:t>Ouçam uma versão em áudio de 1 Coríntios 10.1–13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10:1–13 na tradução mais fácil de entender.</w:t>
      </w:r>
    </w:p>
    <w:p>
      <w:pPr/>
      <w:r>
        <w:rPr>
          <w:lang w:val="pt_PT" w:bidi="pt_PT"/>
        </w:rPr>
      </w:r>
      <w:r>
        <w:rPr>
          <w:lang w:val="pt_PT" w:bidi="pt_PT"/>
        </w:rPr>
        <w:t>Paulo ainda está falando com os crentes orgulhosos em Corinto que pensavam que tinham muito conhecimento espiritual e que desprezavam alguns outros crentes. Paulo havia dito a esses crentes que eles deveriam estar dispostos a desistir de seus direitos por causa de outros crentes. Paulo estava falando especialmente sobre o direito desses crentes de comer comida que era oferecida aos ídolos. Paulo então deu a esses crentes um exemplo dos esportes para adverti-los de que só se pode vencer uma corrida se der o seu melhor. Como uma pessoa que corre uma corrida, as pessoas em Corinto tinham que dar o seu melhor para viver como cristão.</w:t>
      </w:r>
    </w:p>
    <w:p>
      <w:pPr/>
      <w:r>
        <w:rPr>
          <w:lang w:val="pt_PT" w:bidi="pt_PT"/>
        </w:rPr>
      </w:r>
      <w:r>
        <w:rPr>
          <w:lang w:val="pt_PT" w:bidi="pt_PT"/>
        </w:rPr>
        <w:t>Nessa seção, Paulo continua a advertir os crentes orgulhosos. Esses crentes pensam que Deus os salvou e, portanto, podem fazer o que quiserem. Mas Paulo adverte esses crentes que, se continuarem sendo orgulhosos, e se forem descuidados em seu comportamento, Deus ainda pode puni-los! Isso se encaixa com o exemplo da corrida que Paulo deu anteriormente: eles podem não ganhar o prêmio se forem descuidados!</w:t>
      </w:r>
    </w:p>
    <w:p>
      <w:pPr/>
      <w:r>
        <w:rPr>
          <w:lang w:val="pt_PT" w:bidi="pt_PT"/>
        </w:rPr>
      </w:r>
      <w:r>
        <w:rPr>
          <w:lang w:val="pt_PT" w:bidi="pt_PT"/>
        </w:rPr>
        <w:t>Paulo adverte esses crentes dando exemplos da história do povo israelita. Deus salvou o povo de Israel de ser escravo no Egito. Mas mesmo assim, quando alguns deles pecaram, Deus os puniu! Assim como os israelitas, as pessoas em Corinto têm que ter cuidado. Se alguém é salvo, isso não significa que pode simplesmente continuar pecando!</w:t>
      </w:r>
    </w:p>
    <w:p>
      <w:pPr/>
      <w:r>
        <w:rPr>
          <w:lang w:val="pt_PT" w:bidi="pt_PT"/>
        </w:rPr>
      </w:r>
      <w:r>
        <w:rPr>
          <w:lang w:val="pt_PT" w:bidi="pt_PT"/>
        </w:rPr>
        <w:t>Parem aqui e discutam: vocês conseguem contar uma história sobre seus antepassados que as pessoas ainda estão contando umas às outras como uma advertência? Pause este áudio aqui.</w:t>
      </w:r>
    </w:p>
    <w:p>
      <w:pPr/>
      <w:r>
        <w:rPr>
          <w:lang w:val="pt_PT" w:bidi="pt_PT"/>
        </w:rPr>
      </w:r>
      <w:r>
        <w:rPr>
          <w:lang w:val="pt_PT" w:bidi="pt_PT"/>
        </w:rPr>
        <w:t>Os crentes orgulhosos em Corinto pensam que estão seguros. Eles acham que são espiritualmente fortes. Deus os salvou, e por isso eles pensam que não importa mais o que façam. Mas como pensam assim, eles se tornaram descuidados. Paulo os adverte que Deus ainda os punirá se continuarem pecando!</w:t>
      </w:r>
    </w:p>
    <w:p>
      <w:pPr/>
      <w:r>
        <w:rPr>
          <w:lang w:val="pt_PT" w:bidi="pt_PT"/>
        </w:rPr>
      </w:r>
      <w:r>
        <w:rPr>
          <w:lang w:val="pt_PT" w:bidi="pt_PT"/>
        </w:rPr>
        <w:t>Paulo usa aqui a imagem de estar em pé. Os crentes orgulhosos pensam que estão firmes: ninguém pode derrubá-los. Mas eles estão confiantes demais, e isso é muito arriscado! Na próxima seção, Paulo deixará claro que a coisa muito arriscada que os crentes orgulhosos estão fazendo é comer nos templos onde as pessoas adoram ídolos.</w:t>
      </w:r>
    </w:p>
    <w:p>
      <w:pPr/>
      <w:r>
        <w:rPr>
          <w:lang w:val="pt_PT" w:bidi="pt_PT"/>
        </w:rPr>
      </w:r>
      <w:r>
        <w:rPr>
          <w:lang w:val="pt_PT" w:bidi="pt_PT"/>
        </w:rPr>
        <w:t>Parem aqui e discutam: vocês conseguem contar uma história sobre alguém que estava muito confiante sobre algo, mas mesmo assim falhou? Pause este áudio aqui.</w:t>
      </w:r>
    </w:p>
    <w:p>
      <w:pPr/>
      <w:r>
        <w:rPr>
          <w:lang w:val="pt_PT" w:bidi="pt_PT"/>
        </w:rPr>
      </w:r>
      <w:r>
        <w:rPr>
          <w:lang w:val="pt_PT" w:bidi="pt_PT"/>
        </w:rPr>
        <w:t>Paulo termina dando uma palavra de encorajamento aos crentes orgulhosos em Corinto. Se esses crentes sentirem a tentação do pecado, Deus os ajudará. Talvez eles pensem que a tentação de ir para os templos dos ídolos é tão forte que não podem resistir a ela. Mas Paulo diz que essa tentação não é nada fora do comum. Cada crente tem que lidar com tentações. A tentação para os crentes orgulhosos não é mais difícil do que outras tentações são para outros crentes. Então, os crentes orgulhosos não podem usar isso como uma desculpa para ir aos templos dos ídolos. Eles não podem dizer: “A tentação foi mais do que eu podia suportar, e é por isso que fui para o templo!”. Não, Deus os ajudará. Deus é fiel. Deus garantirá que os crentes tenham que lidar apenas com tentações às quais podem resistir. E, quando os crentes sentirem tentação, Deus mostrará aos crentes uma solução de como eles podem resistir.</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10:1–13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dá alguns exemplos da história dos israelitas.</w:t>
      </w:r>
    </w:p>
    <w:p>
      <w:pPr/>
      <w:r>
        <w:rPr>
          <w:lang w:val="pt_PT" w:bidi="pt_PT"/>
        </w:rPr>
      </w:r>
      <w:r>
        <w:rPr>
          <w:b/>
          <w:lang w:val="pt_PT" w:bidi="pt_PT"/>
        </w:rPr>
        <w:t>Na segunda parte:</w:t>
      </w:r>
      <w:r>
        <w:rPr>
          <w:lang w:val="pt_PT" w:bidi="pt_PT"/>
        </w:rPr>
        <w:t xml:space="preserve"> Paulo dá encorajamento de que Deus ajudará os crentes se eles enfrentarem a tentação de pecar.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 povo de Israel</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Cristo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E os crentes em Corinto que estão ouvindo Paulo</w:t>
      </w:r>
    </w:p>
    <w:p>
      <w:pPr/>
      <w:r>
        <w:rPr>
          <w:lang w:val="pt_PT" w:bidi="pt_PT"/>
        </w:rPr>
      </w:r>
      <w:r>
        <w:rPr>
          <w:lang w:val="pt_PT" w:bidi="pt_PT"/>
        </w:rPr>
        <w:t>Paulo começa dizendo que não quer que os crentes sejam ignorantes. Ele quer que os crentes fiquem cientes de algo. Paulo quer que os crentes saibam o que aconteceu com os israelitas.</w:t>
      </w:r>
    </w:p>
    <w:p>
      <w:pPr/>
      <w:r>
        <w:rPr>
          <w:lang w:val="pt_PT" w:bidi="pt_PT"/>
        </w:rPr>
      </w:r>
      <w:r>
        <w:rPr>
          <w:lang w:val="pt_PT" w:bidi="pt_PT"/>
        </w:rPr>
        <w:t>Ele não usa a palavra israelitas, mas sim a palavra pais, ou antepassados. Os israelitas não eram realmente os antepassados das pessoas em Corinto. Deus começou Seu plano para as pessoas do mundo com os israelitas. Todos que acreditam em Jesus são, portanto, descendentes espirituais dos israelitas. Os crentes em Corinto não têm um relacionamento de sangue com os israelitas, mas os crentes têm um relacionamento espiritual com os israelitas.</w:t>
      </w:r>
    </w:p>
    <w:p>
      <w:pPr/>
      <w:r>
        <w:rPr>
          <w:lang w:val="pt_PT" w:bidi="pt_PT"/>
        </w:rPr>
      </w:r>
      <w:r>
        <w:rPr>
          <w:lang w:val="pt_PT" w:bidi="pt_PT"/>
        </w:rPr>
        <w:t>Paulo então conta às pessoas em Corinto pequenas partes de algumas histórias sobre os israelitas. Essas histórias aconteceram quando Deus libertou os israelitas da escravidão no Egito. Por muitos anos, os israelitas viajaram por um deserto ermo em seu caminho para a terra que Deus havia prometido dar a eles. Se vocês nunca ouviram toda esta história, então ouçam-na algum dia! Vocês podem encontrar isso no livro de Êxodo e nos livros depois de Êxodo.</w:t>
      </w:r>
    </w:p>
    <w:p>
      <w:pPr/>
      <w:r>
        <w:rPr>
          <w:lang w:val="pt_PT" w:bidi="pt_PT"/>
        </w:rPr>
      </w:r>
      <w:r>
        <w:rPr>
          <w:lang w:val="pt_PT" w:bidi="pt_PT"/>
        </w:rPr>
        <w:t>Durante aqueles tempos difíceis, quando os israelitas estavam viajando pelo deserto, Deus cuidou deles. Deus estava presente com os israelitas em uma nuvem. Essa nuvem protegia os israelitas. Em uma ocasião, Deus também garantiu que todos os israelitas cruzassem o mar com segurança. Paulo diz que essa experiência para os israelitas foi como um batismo. Quando um crente, ou cristão, recebia o batismo, essa pessoa passava a pertencer à comunidade de Jesus. Um cristão recebe o batismo “em Cristo”. Os israelitas receberam o batismo “em Moisés”. Moisés era o líder dos israelitas. Deus havia nomeado Moisés para tirar os israelitas do Egito. Então, quando os israelitas experimentaram esses eventos, eles se tornaram parte da comunidade de Moisés. Eles se tornaram parte das pessoas salvas por Deus.</w:t>
      </w:r>
    </w:p>
    <w:p>
      <w:pPr/>
      <w:r>
        <w:rPr>
          <w:lang w:val="pt_PT" w:bidi="pt_PT"/>
        </w:rPr>
      </w:r>
      <w:r>
        <w:rPr>
          <w:lang w:val="pt_PT" w:bidi="pt_PT"/>
        </w:rPr>
        <w:t>Quando os israelitas viajavam pelo deserto, eles muitas vezes não tinham comida ou água. Mas Deus cuidava das necessidades deles. Deus dava aos israelitas comida e água. Todos os dias, Deus fornecia aos israelitas uma comida especial chamada maná. E quando os israelitas ficaram sem água, Deus fez um milagre e fez água sair de uma rocha. Paulo diz que os israelitas tinham comida e bebida espiritual. Paulo quer dizer que Deus fornecia essa comida e bebida. Era comida e bebida de verdade, mas provinha de Deus.</w:t>
      </w:r>
    </w:p>
    <w:p>
      <w:pPr/>
      <w:r>
        <w:rPr>
          <w:lang w:val="pt_PT" w:bidi="pt_PT"/>
        </w:rPr>
      </w:r>
      <w:r>
        <w:rPr>
          <w:lang w:val="pt_PT" w:bidi="pt_PT"/>
        </w:rPr>
        <w:t>Parem aqui e façam esta atividade: encenem os israelitas viajando pelo deserto. Encenem que todas as manhãs, ao acordar, eles encontram o maná ao redor de suas tendas. Representem que eles bebem água que está jorrando de uma rocha. Pause este áudio aqui.</w:t>
      </w:r>
    </w:p>
    <w:p>
      <w:pPr/>
      <w:r>
        <w:rPr>
          <w:lang w:val="pt_PT" w:bidi="pt_PT"/>
        </w:rPr>
      </w:r>
      <w:r>
        <w:rPr>
          <w:lang w:val="pt_PT" w:bidi="pt_PT"/>
        </w:rPr>
        <w:t>Paulo diz que a rocha da qual a água veio era uma rocha espiritual. Isso significa que Deus é quem havia dado essa rocha aos israelitas. Paulo diz que essa rocha seguia os israelitas quando eles viajavam. A história em Êxodo não nos conta isso, mas os israelitas tinham algumas histórias que não estavam na Bíblia. Uma das histórias diz que a rocha se movia com os israelitas. Paulo diz que essa rocha era Cristo. Paulo não quer dizer que Cristo era um pedaço de pedra, mas quer dizer que Cristo era aquele que deu a água às pessoas. Então, mesmo que os israelitas ainda não conhecessem Cristo, Cristo já estava com eles e cuidando deles.</w:t>
      </w:r>
    </w:p>
    <w:p>
      <w:pPr/>
      <w:r>
        <w:rPr>
          <w:lang w:val="pt_PT" w:bidi="pt_PT"/>
        </w:rPr>
      </w:r>
      <w:r>
        <w:rPr>
          <w:lang w:val="pt_PT" w:bidi="pt_PT"/>
        </w:rPr>
        <w:t xml:space="preserve">A seguir, Paulo diz algo chocante. </w:t>
      </w:r>
      <w:r>
        <w:rPr>
          <w:b/>
          <w:lang w:val="pt_PT" w:bidi="pt_PT"/>
        </w:rPr>
        <w:t>Todos</w:t>
      </w:r>
      <w:r>
        <w:rPr>
          <w:lang w:val="pt_PT" w:bidi="pt_PT"/>
        </w:rPr>
        <w:t xml:space="preserve"> os israelitas tiveram essas experiências maravilhosas, </w:t>
      </w:r>
      <w:r>
        <w:rPr>
          <w:b/>
          <w:lang w:val="pt_PT" w:bidi="pt_PT"/>
        </w:rPr>
        <w:t>todos</w:t>
      </w:r>
      <w:r>
        <w:rPr>
          <w:lang w:val="pt_PT" w:bidi="pt_PT"/>
        </w:rPr>
        <w:t xml:space="preserve"> receberam o batismo, </w:t>
      </w:r>
      <w:r>
        <w:rPr>
          <w:b/>
          <w:lang w:val="pt_PT" w:bidi="pt_PT"/>
        </w:rPr>
        <w:t>todos</w:t>
      </w:r>
      <w:r>
        <w:rPr>
          <w:lang w:val="pt_PT" w:bidi="pt_PT"/>
        </w:rPr>
        <w:t xml:space="preserve"> tinham alimento espiritual e Cristo estava com eles — mas, nem todos sobreviveram! Deus não estava feliz com algumas delas, e Paulo diz que os corpos dessas pessoas foram espalhados no deserto, o que significa que muitas delas morreram.</w:t>
      </w:r>
    </w:p>
    <w:p>
      <w:pPr>
        <w:pStyle w:val="ListBullet"/>
        <w:spacing w:line="240" w:lineRule="auto"/>
        <w:ind w:left="720"/>
      </w:pPr>
      <w:r>
        <w:rPr>
          <w:lang w:val="pt_PT" w:bidi="pt_PT"/>
        </w:rPr>
      </w:r>
      <w:r>
        <w:rPr>
          <w:lang w:val="pt_PT" w:bidi="pt_PT"/>
        </w:rPr>
        <w:t>Parem aqui e façam esta atividade: deem a todos um biscoito, ou um pedaço de fruta ou qualquer outro objeto pequeno. Cada pessoa agora deve colocar esse objeto na cabeça. Agora caminhem pela sala por algum tempo, ou saiam e façam algum exercício juntos. Se alguém perder o objeto da sua cabeça, não pode pegá-lo novamente. Depois de um ou dois minutos, parem. As pessoas que ainda têm seu objeto na cabeça podem comê-lo. As pessoas que perderam seu objeto não podem comê-lo.</w:t>
      </w:r>
    </w:p>
    <w:p>
      <w:pPr>
        <w:pStyle w:val="ListBullet"/>
        <w:spacing w:line="240" w:lineRule="auto"/>
        <w:ind w:left="720"/>
      </w:pPr>
      <w:r>
        <w:rPr>
          <w:lang w:val="pt_PT" w:bidi="pt_PT"/>
        </w:rPr>
      </w:r>
      <w:r>
        <w:rPr>
          <w:lang w:val="pt_PT" w:bidi="pt_PT"/>
        </w:rPr>
        <w:t>Se todos em sua comunidade usam coisas na cabeça, então isso é fácil demais, coloque o objeto no ombro ou no pé de alguém! A atividade deve ser um pouco difícil! Pause este áudio aqui.</w:t>
      </w:r>
    </w:p>
    <w:p>
      <w:pPr/>
      <w:r>
        <w:rPr>
          <w:lang w:val="pt_PT" w:bidi="pt_PT"/>
        </w:rPr>
      </w:r>
      <w:r>
        <w:rPr>
          <w:lang w:val="pt_PT" w:bidi="pt_PT"/>
        </w:rPr>
        <w:t>Quando vocês jogavam esse jogo, todos tinham a mesma coisa no início. Mas algumas pessoas perderam seu objeto, porque elas não foram cuidadosas. Da mesma maneira, todos os israelitas receberam a mesma coisa, mas alguns deles perderam! E, igualmente, todos os crentes em Corinto receberam a mesma coisa, mas alguns deles ainda podem perder.</w:t>
      </w:r>
    </w:p>
    <w:p>
      <w:pPr/>
      <w:r>
        <w:rPr>
          <w:lang w:val="pt_PT" w:bidi="pt_PT"/>
        </w:rPr>
      </w:r>
      <w:r>
        <w:rPr>
          <w:lang w:val="pt_PT" w:bidi="pt_PT"/>
        </w:rPr>
        <w:t>Paulo então diz que o que aconteceu com os israelitas é um exemplo para nós. Os israelitas queriam fazer coisas malignas e, portanto, Deus os puniu. Essa é uma advertência de que não devemos fazer coisas malignas.</w:t>
      </w:r>
    </w:p>
    <w:p>
      <w:pPr/>
      <w:r>
        <w:rPr>
          <w:lang w:val="pt_PT" w:bidi="pt_PT"/>
        </w:rPr>
      </w:r>
      <w:r>
        <w:rPr>
          <w:lang w:val="pt_PT" w:bidi="pt_PT"/>
        </w:rPr>
        <w:t>Paulo diz que não devemos adorar ídolos, como os israelitas faziam. Paulo cita uma passagem do livro de Êxodo que diz: “As pessoas comeram e beberam e então se levantaram para a festa”. Paulo sabe que os crentes em Corinto lembrarão que essa é parte de uma história na qual os israelitas haviam feito um ídolo de ouro e o estavam adorando. Depois que eles fizeram o ídolo, eles fizeram uma festa desenfreada para celebrar esse ídolo. Essa festa pode ter incluído a prática de pecados sexuais. Ou seja, os israelitas cometeram um grande erro aqui: eles adoraram e celebraram um ídolo. Isso é bastante semelhante ao que as pessoas estavam fazendo nos templos em Corinto!</w:t>
      </w:r>
    </w:p>
    <w:p>
      <w:pPr/>
      <w:r>
        <w:rPr>
          <w:lang w:val="pt_PT" w:bidi="pt_PT"/>
        </w:rPr>
      </w:r>
      <w:r>
        <w:rPr>
          <w:lang w:val="pt_PT" w:bidi="pt_PT"/>
        </w:rPr>
        <w:t>Assim, Paulo também diz muito claramente que as pessoas não devem cometer pecados sexuais. Porque quando as pessoas de Israel cometiam pecados sexuais, Deus as punia. Deus matou 23 mil israelitas em um único dia!</w:t>
      </w:r>
    </w:p>
    <w:p>
      <w:pPr/>
      <w:r>
        <w:rPr>
          <w:lang w:val="pt_PT" w:bidi="pt_PT"/>
        </w:rPr>
      </w:r>
      <w:r>
        <w:rPr>
          <w:lang w:val="pt_PT" w:bidi="pt_PT"/>
        </w:rPr>
        <w:t>Em seguida, Paulo diz que não devemos testar Cristo. Paulo quer dizer que não devemos tentar ver quantas coisas erradas podemos fazer antes que Deus nos puna! O povo de Israel estava testando a Deus quando reclamava com Ele repetidamente. Era como se os israelitas estivessem tentando ver o quanto poderiam reclamar antes que Deus ficasse irado!</w:t>
      </w:r>
    </w:p>
    <w:p>
      <w:pPr/>
      <w:r>
        <w:rPr>
          <w:lang w:val="pt_PT" w:bidi="pt_PT"/>
        </w:rPr>
      </w:r>
      <w:r>
        <w:rPr>
          <w:lang w:val="pt_PT" w:bidi="pt_PT"/>
        </w:rPr>
        <w:t>Uma vez, os israelitas reclamaram porque estavam infelizes com o maná, ou a comida que Deus enviava a eles diariamente. Deus estava muito irado com os israelitas por reclamarem tanto. Deus enviou serpentes venenosas para o meio deles e muitos israelitas morreram.</w:t>
      </w:r>
    </w:p>
    <w:p>
      <w:pPr/>
      <w:r>
        <w:rPr>
          <w:lang w:val="pt_PT" w:bidi="pt_PT"/>
        </w:rPr>
      </w:r>
      <w:r>
        <w:rPr>
          <w:lang w:val="pt_PT" w:bidi="pt_PT"/>
        </w:rPr>
        <w:t>Parem aqui e façam esta atividade: encenem os israelitas reclamando sobre o maná e dizendo que querem voltar para o Egito. Representem que Deus fica tão irado com os israelitas que envia serpentes venenosas que matam muitas pessoas. Pause este áudio aqui.</w:t>
      </w:r>
    </w:p>
    <w:p>
      <w:pPr/>
      <w:r>
        <w:rPr>
          <w:lang w:val="pt_PT" w:bidi="pt_PT"/>
        </w:rPr>
      </w:r>
      <w:r>
        <w:rPr>
          <w:lang w:val="pt_PT" w:bidi="pt_PT"/>
        </w:rPr>
        <w:t>O povo de Israel ainda não conhecia a Cristo, mas Paulo diz que quando as pessoas estavam reclamando de Deus, elas estavam testando a Cristo, assim como os crentes em Corinto estão fazendo!</w:t>
      </w:r>
    </w:p>
    <w:p>
      <w:pPr/>
      <w:r>
        <w:rPr>
          <w:lang w:val="pt_PT" w:bidi="pt_PT"/>
        </w:rPr>
      </w:r>
      <w:r>
        <w:rPr>
          <w:lang w:val="pt_PT" w:bidi="pt_PT"/>
        </w:rPr>
        <w:t>Paulo diz que os crentes em Corinto não devem reclamar. Uma vez, quando alguns dos israelitas reclamaram, um anjo de Deus destruiu as pessoas. Não há história no livro de Êxodo em que um anjo destrói as pessoas, mas os israelitas reclamavam muitas vezes e Deus os punia.</w:t>
      </w:r>
    </w:p>
    <w:p>
      <w:pPr/>
      <w:r>
        <w:rPr>
          <w:lang w:val="pt_PT" w:bidi="pt_PT"/>
        </w:rPr>
      </w:r>
      <w:r>
        <w:rPr>
          <w:lang w:val="pt_PT" w:bidi="pt_PT"/>
        </w:rPr>
        <w:t>Então, Paulo diz que todas essas coisas aconteceram com os israelitas para nos dar um exemplo. Deus garantia que as pessoas anotassem essas histórias. Essas histórias são um aviso para não pecarmos. Paulo diz que Deus queria que as pessoas escrevessem essas histórias para nós, as pessoas que vivem no fim dos tempos. No Novo Testamento, o fim dos tempos significa todo o tempo entre a ressurreição de Jesus e o dia em que ele retornará.</w:t>
      </w:r>
    </w:p>
    <w:p>
      <w:pPr/>
      <w:r>
        <w:rPr>
          <w:lang w:val="pt_PT" w:bidi="pt_PT"/>
        </w:rPr>
      </w:r>
      <w:r>
        <w:rPr>
          <w:lang w:val="pt_PT" w:bidi="pt_PT"/>
        </w:rPr>
        <w:t>Assim, Paulo está dizendo que as pessoas que estão confiantes e pensam que são fortes precisam ter cuidado. Essas pessoas ainda podem cair!</w:t>
      </w:r>
    </w:p>
    <w:p>
      <w:pPr/>
      <w:r>
        <w:rPr>
          <w:lang w:val="pt_PT" w:bidi="pt_PT"/>
        </w:rPr>
      </w:r>
      <w:r>
        <w:rPr>
          <w:lang w:val="pt_PT" w:bidi="pt_PT"/>
        </w:rPr>
        <w:t>Parem aqui e façam esta atividade: encontrem um objeto no qual uma pessoa consiga subir, mas com alguma dificuldade. Por exemplo, pode ser uma bola, um coco ou um balde virado com a boca para baixo. Peça para uma pessoa subir nesse objeto. Dê tempo para a pessoa se equilibrar. Em seguida, perguntem à pessoa: “Você está firme aí em cima? Consegue continuar em pé?” A pessoa talvez diga: “Sim, estou bem firme aqui”. Então, peça que outra pessoa tente empurrar a que está sobre o objeto. Tenham cuidado para que a pessoa não caia e se machuque! Pause este áudio aqui.</w:t>
      </w:r>
    </w:p>
    <w:p>
      <w:pPr/>
      <w:r>
        <w:rPr>
          <w:lang w:val="pt_PT" w:bidi="pt_PT"/>
        </w:rPr>
      </w:r>
      <w:r>
        <w:rPr>
          <w:lang w:val="pt_PT" w:bidi="pt_PT"/>
        </w:rPr>
        <w:t>Enquanto faziam essa atividade, a pessoa que estava no objeto pensava estar firme. Mas, na verdade, outras pessoas puderam empurrá-la facilmente. Do mesmo modo, as pessoas em Corinto pensavam que nada poderia acontecer com elas. Paulo usou a linguagem especial de permanecer e cair para mostrar que isso não era verdade. Eles pensavam que eram espiritualmente fortes e que Deus os havia salvo, mas ainda poderiam pecar. Deus ainda pode ter que puni-los, assim como Deus fez com seus antepassados espirituais, os israelitas!</w:t>
      </w:r>
    </w:p>
    <w:p>
      <w:pPr/>
      <w:r>
        <w:rPr>
          <w:lang w:val="pt_PT" w:bidi="pt_PT"/>
        </w:rPr>
      </w:r>
      <w:r>
        <w:rPr>
          <w:lang w:val="pt_PT" w:bidi="pt_PT"/>
        </w:rPr>
        <w:t>Parem aqui e discutam: em seu idioma, como vocês descrevem alguém que tem muita certeza de que nada acontecerá com ele? Pause este áudio aqui.</w:t>
      </w:r>
    </w:p>
    <w:p>
      <w:pPr/>
      <w:r>
        <w:rPr>
          <w:lang w:val="pt_PT" w:bidi="pt_PT"/>
        </w:rPr>
      </w:r>
      <w:r>
        <w:rPr>
          <w:lang w:val="pt_PT" w:bidi="pt_PT"/>
        </w:rPr>
        <w:t>Paulo termina com um encorajamento de que Deus os ajudará quando sentirem a tentação de pecar.</w:t>
      </w:r>
    </w:p>
    <w:p>
      <w:pPr/>
      <w:r>
        <w:rPr>
          <w:lang w:val="pt_PT" w:bidi="pt_PT"/>
        </w:rPr>
      </w:r>
      <w:r>
        <w:rPr>
          <w:lang w:val="pt_PT" w:bidi="pt_PT"/>
        </w:rPr>
        <w:t>Agora, o grupo deve fazer o roteiro, desenhar ou usar objetos para visualizar a passagem e a atuação nela. Se vocês quiserem, podem primeiro ouvir uma tradução desta passagem novamente.</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10.1–13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 povo de Israel</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Cristo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E os crentes em Corinto que estão ouvindo Paulo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que Paulo fala e que os crentes em Corinto o ouvem. Ao lado, você pode pedir a algumas pessoas que encenem o que acontece entre os israelitas.</w:t>
      </w:r>
    </w:p>
    <w:p>
      <w:pPr/>
      <w:r>
        <w:rPr>
          <w:lang w:val="pt_PT" w:bidi="pt_PT"/>
        </w:rPr>
      </w:r>
      <w:r>
        <w:rPr>
          <w:lang w:val="pt_PT" w:bidi="pt_PT"/>
        </w:rPr>
        <w:t>Encenem Paulo dizendo que quer que seus irmãos e irmãs, os crentes em Corinto, saibam que seus antepassados espirituais todos tiveram a mesma experiência. Todos esses antepassados espirituais estavam sob a proteção da nuvem da presença de Deus. Todos esses antepassados passaram com segurança pelo mar. Todos eles receberam o mesmo batismo que os tornou parte da comunidade de Moisés. Todos eles tinham o mesmo alimento espiritual. Todos eles beberam a mesma bebida espiritual. Todos eles bebiam da rocha espiritual que os seguia. Essa rocha era Cristo.</w:t>
      </w:r>
    </w:p>
    <w:p>
      <w:pPr/>
      <w:r>
        <w:rPr>
          <w:lang w:val="pt_PT" w:bidi="pt_PT"/>
        </w:rPr>
      </w:r>
      <w:r>
        <w:rPr>
          <w:lang w:val="pt_PT" w:bidi="pt_PT"/>
        </w:rPr>
        <w:t>Mas Deus não estava feliz com algumas dessas pessoas e as matou enquanto estavam viajando pelo deserto. Essas coisas aconteceram como um exemplo para nós, para que não desejemos fazer coisas más.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que Paulo diz aos crentes em Corinto que eles não devem adorar ídolos como os israelitas fizeram. Os crentes podem ler nas Escrituras que, depois que os israelitas haviam feito um ídolo, eles se sentaram para comer e beber, e então os israelitas se levantaram e tiveram uma festa desenfreada. Paulo diz que não devemos cometer imoralidade sexual como os israelitas fizeram. Deus puniu os israelitas quando eles fizeram isso, e Deus matou 23.000 pessoas! Também não devemos pôs a Cristo, porque quando os israelitas fizeram isso, Deus enviou serpentes que mataram muitas pessoas! E também não devemos reclamar, porque quando os israelitas reclamaram, um anjo de Deus os destruiu. Todas essas coisas que aconteceram com os israelitas são um exemplo para nós. Essas coisas são uma advertência para nós que agora estamos vivendo no fim dos tempos. E então, se as pessoas acham que estão firmes, elas têm que ter cuidado! Elas ainda podem cair.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pensando?” A pessoa pode responder coisas como:</w:t>
      </w:r>
    </w:p>
    <w:p>
      <w:pPr>
        <w:pStyle w:val="ListBullet"/>
        <w:spacing w:line="240" w:lineRule="auto"/>
        <w:ind w:left="720"/>
      </w:pPr>
      <w:r>
        <w:rPr>
          <w:lang w:val="pt_PT" w:bidi="pt_PT"/>
        </w:rPr>
      </w:r>
      <w:r>
        <w:rPr>
          <w:lang w:val="pt_PT" w:bidi="pt_PT"/>
        </w:rPr>
        <w:t>Pergunte às pessoas que interpretam os crentes em Corinto: “O que vocês estão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que Paulo diz que a tentação que os coríntios enfrentam não é mais difícil do que qualquer tentação que outros crentes enfrentam. Deus é fiel aos crentes. Deus garantirá que as pessoas não terão que enfrentar uma tentação que seja difícil demais. Em vez disso, sempre que os crentes enfrentarem a tentação de fazer algo errado, Deus os ajudará a não ceder à tentação.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10:1–13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se dirige aos crentes em Corinto como </w:t>
      </w:r>
      <w:r>
        <w:rPr>
          <w:b/>
          <w:lang w:val="pt_PT" w:bidi="pt_PT"/>
        </w:rPr>
        <w:t>irmãos</w:t>
      </w:r>
      <w:r>
        <w:rPr>
          <w:lang w:val="pt_PT" w:bidi="pt_PT"/>
        </w:rPr>
        <w:t xml:space="preserve">, ou </w:t>
      </w:r>
      <w:r>
        <w:rPr>
          <w:b/>
          <w:lang w:val="pt_PT" w:bidi="pt_PT"/>
        </w:rPr>
        <w:t>irmãos e irmãs</w:t>
      </w:r>
      <w:r>
        <w:rPr>
          <w:lang w:val="pt_PT" w:bidi="pt_PT"/>
        </w:rPr>
        <w:t>. Paulo quer dizer que os crentes são irmãos e irmãs espirituais de Paulo, porque eles são todos filhos de Deus e todos pertencem a Jesus. Usem a mesma palavra para “irmãos” ou “irmãos e irmãs” que vocês usaram em outras passagens.</w:t>
      </w:r>
    </w:p>
    <w:p>
      <w:pPr/>
      <w:r>
        <w:rPr>
          <w:lang w:val="pt_PT" w:bidi="pt_PT"/>
        </w:rPr>
      </w:r>
      <w:r>
        <w:rPr>
          <w:lang w:val="pt_PT" w:bidi="pt_PT"/>
        </w:rPr>
        <w:t xml:space="preserve">Paulo fala sobre os pais dos crentes, ou seus </w:t>
      </w:r>
      <w:r>
        <w:rPr>
          <w:b/>
          <w:lang w:val="pt_PT" w:bidi="pt_PT"/>
        </w:rPr>
        <w:t>antepassados</w:t>
      </w:r>
      <w:r>
        <w:rPr>
          <w:lang w:val="pt_PT" w:bidi="pt_PT"/>
        </w:rPr>
        <w:t>. Paulo se refere aos israelitas.</w:t>
      </w:r>
    </w:p>
    <w:p>
      <w:pPr/>
      <w:r>
        <w:rPr>
          <w:lang w:val="pt_PT" w:bidi="pt_PT"/>
        </w:rPr>
      </w:r>
      <w:r>
        <w:rPr>
          <w:lang w:val="pt_PT" w:bidi="pt_PT"/>
        </w:rPr>
        <w:t>Parem aqui e discutam como vocês deixarão claro que Paulo está falando sobre os israelitas. Talvez vocês pudessem dizer “nossos antepassados, os israelitas”, ou “seus antepassados espirituais, os israelitas”. Lembrem-se de que as pessoas em Corinto não tinham um relacionamento de sangue com os israelitas. Pause este áudio aqui.</w:t>
      </w:r>
    </w:p>
    <w:p>
      <w:pPr/>
      <w:r>
        <w:rPr>
          <w:lang w:val="pt_PT" w:bidi="pt_PT"/>
        </w:rPr>
      </w:r>
      <w:r>
        <w:rPr>
          <w:lang w:val="pt_PT" w:bidi="pt_PT"/>
        </w:rPr>
        <w:t xml:space="preserve">Paulo diz que seus antepassados estavam todos sob a </w:t>
      </w:r>
      <w:r>
        <w:rPr>
          <w:b/>
          <w:lang w:val="pt_PT" w:bidi="pt_PT"/>
        </w:rPr>
        <w:t>nuvem</w:t>
      </w:r>
      <w:r>
        <w:rPr>
          <w:lang w:val="pt_PT" w:bidi="pt_PT"/>
        </w:rPr>
        <w:t>. Ele se refere aqui à nuvem, ou à coluna de nuvem, que acompanhava os israelitas pelo deserto. Se vocês já traduziram o livro de Êxodo, usem o mesmo termo para nuvem que usaram lá.</w:t>
      </w:r>
    </w:p>
    <w:p>
      <w:pPr/>
      <w:r>
        <w:rPr>
          <w:lang w:val="pt_PT" w:bidi="pt_PT"/>
        </w:rPr>
      </w:r>
      <w:r>
        <w:rPr>
          <w:lang w:val="pt_PT" w:bidi="pt_PT"/>
        </w:rPr>
        <w:t xml:space="preserve">Parem aqui e discutam qual palavra vocês usariam para a </w:t>
      </w:r>
      <w:r>
        <w:rPr>
          <w:b/>
          <w:lang w:val="pt_PT" w:bidi="pt_PT"/>
        </w:rPr>
        <w:t>nuvem</w:t>
      </w:r>
      <w:r>
        <w:rPr>
          <w:lang w:val="pt_PT" w:bidi="pt_PT"/>
        </w:rPr>
        <w:t>. Pause este áudio aqui.</w:t>
      </w:r>
    </w:p>
    <w:p>
      <w:pPr/>
      <w:r>
        <w:rPr>
          <w:lang w:val="pt_PT" w:bidi="pt_PT"/>
        </w:rPr>
      </w:r>
      <w:r>
        <w:rPr>
          <w:lang w:val="pt_PT" w:bidi="pt_PT"/>
        </w:rPr>
        <w:t xml:space="preserve">Os antepassados cruzaram o </w:t>
      </w:r>
      <w:r>
        <w:rPr>
          <w:b/>
          <w:lang w:val="pt_PT" w:bidi="pt_PT"/>
        </w:rPr>
        <w:t>mar</w:t>
      </w:r>
      <w:r>
        <w:rPr>
          <w:lang w:val="pt_PT" w:bidi="pt_PT"/>
        </w:rPr>
        <w:t>. Mar é uma grande região onde há apenas água. Se vocês já traduziram o livro de Êxodo, usem o mesmo termo que usaram lá.</w:t>
      </w:r>
    </w:p>
    <w:p>
      <w:pPr/>
      <w:r>
        <w:rPr>
          <w:lang w:val="pt_PT" w:bidi="pt_PT"/>
        </w:rPr>
      </w:r>
      <w:r>
        <w:rPr>
          <w:lang w:val="pt_PT" w:bidi="pt_PT"/>
        </w:rPr>
        <w:t xml:space="preserve">Se necessário, parem aqui e olhem para uma imagem de um </w:t>
      </w:r>
      <w:r>
        <w:rPr>
          <w:lang w:val="pt_PT" w:bidi="pt_PT"/>
        </w:rPr>
        <w:t>mar</w:t>
      </w:r>
      <w:r>
        <w:rPr>
          <w:lang w:val="pt_PT" w:bidi="pt_PT"/>
        </w:rPr>
        <w:t>. Pause este áudio aqui.</w:t>
      </w:r>
    </w:p>
    <w:p>
      <w:pPr/>
      <w:r>
        <w:rPr>
          <w:lang w:val="pt_PT" w:bidi="pt_PT"/>
        </w:rPr>
      </w:r>
      <w:r>
        <w:rPr>
          <w:lang w:val="pt_PT" w:bidi="pt_PT"/>
        </w:rPr>
        <w:t xml:space="preserve">Paulo diz que os israelitas foram </w:t>
      </w:r>
      <w:r>
        <w:rPr>
          <w:b/>
          <w:lang w:val="pt_PT" w:bidi="pt_PT"/>
        </w:rPr>
        <w:t>batizados</w:t>
      </w:r>
      <w:r>
        <w:rPr>
          <w:lang w:val="pt_PT" w:bidi="pt_PT"/>
        </w:rPr>
        <w:t xml:space="preserve"> em Moisés. O batismo é um ritual em que as pessoas são brevemente imersas, ou lavadas, na água. O batismo de um cristão demonstra que ele agora pertence a Jesus. Paulo usa essa mesma palavra para dizer que os israelitas, por meio de Moisés, pertenciam a Deus. Usem a mesma palavra para “batismo” ou “batizar” que vocês usaram em outras passagens. A palavra </w:t>
      </w:r>
      <w:r>
        <w:rPr>
          <w:lang w:val="pt_PT" w:bidi="pt_PT"/>
        </w:rPr>
        <w:t>batismo</w:t>
      </w:r>
      <w:r>
        <w:rPr>
          <w:lang w:val="pt_PT" w:bidi="pt_PT"/>
        </w:rPr>
        <w:t xml:space="preserve"> está no Glossário Mestre. </w:t>
      </w:r>
    </w:p>
    <w:p>
      <w:pPr/>
      <w:r>
        <w:rPr>
          <w:lang w:val="pt_PT" w:bidi="pt_PT"/>
        </w:rPr>
      </w:r>
      <w:r>
        <w:rPr>
          <w:lang w:val="pt_PT" w:bidi="pt_PT"/>
        </w:rPr>
        <w:t>Parem aqui e discutam como vocês dirão que os israelitas foram batizados em Moisés. Pause este áudio aqui.</w:t>
      </w:r>
    </w:p>
    <w:p>
      <w:pPr/>
      <w:r>
        <w:rPr>
          <w:lang w:val="pt_PT" w:bidi="pt_PT"/>
        </w:rPr>
      </w:r>
      <w:r>
        <w:rPr>
          <w:lang w:val="pt_PT" w:bidi="pt_PT"/>
        </w:rPr>
        <w:t xml:space="preserve">Paulo diz que a rocha espiritual que viajava com os israelitas era </w:t>
      </w:r>
      <w:r>
        <w:rPr>
          <w:b/>
          <w:lang w:val="pt_PT" w:bidi="pt_PT"/>
        </w:rPr>
        <w:t>Cristo</w:t>
      </w:r>
      <w:r>
        <w:rPr>
          <w:lang w:val="pt_PT" w:bidi="pt_PT"/>
        </w:rPr>
        <w:t xml:space="preserve">. Usem a mesma palavra para “Cristo” que vocês usaram em outras passagens. A palavra </w:t>
      </w:r>
      <w:r>
        <w:rPr>
          <w:lang w:val="pt_PT" w:bidi="pt_PT"/>
        </w:rPr>
        <w:t>Cristo</w:t>
      </w:r>
      <w:r>
        <w:rPr>
          <w:lang w:val="pt_PT" w:bidi="pt_PT"/>
        </w:rPr>
        <w:t xml:space="preserve"> está no Glossário Mestre.</w:t>
      </w:r>
    </w:p>
    <w:p>
      <w:pPr/>
      <w:r>
        <w:rPr>
          <w:lang w:val="pt_PT" w:bidi="pt_PT"/>
        </w:rPr>
      </w:r>
      <w:r>
        <w:rPr>
          <w:lang w:val="pt_PT" w:bidi="pt_PT"/>
        </w:rPr>
        <w:t xml:space="preserve">Deus não estava feliz com o povo israelita, e enquanto eles estavam viajando pelo </w:t>
      </w:r>
      <w:r>
        <w:rPr>
          <w:b/>
          <w:lang w:val="pt_PT" w:bidi="pt_PT"/>
        </w:rPr>
        <w:t>deserto</w:t>
      </w:r>
      <w:r>
        <w:rPr>
          <w:lang w:val="pt_PT" w:bidi="pt_PT"/>
        </w:rPr>
        <w:t xml:space="preserve">, Deus executou muitos deles. O deserto é um lugar muito seco, no qual poucas coisas crescem e onde ninguém vive. Se vocês já traduziram o livro de Êxodo, usem o mesmo termo que usaram lá. O termo </w:t>
      </w:r>
      <w:r>
        <w:rPr>
          <w:lang w:val="pt_PT" w:bidi="pt_PT"/>
        </w:rPr>
        <w:t>deserto</w:t>
      </w:r>
      <w:r>
        <w:rPr>
          <w:lang w:val="pt_PT" w:bidi="pt_PT"/>
        </w:rPr>
        <w:t xml:space="preserve"> está no Glossário Mestre. </w:t>
      </w:r>
    </w:p>
    <w:p>
      <w:pPr/>
      <w:r>
        <w:rPr>
          <w:lang w:val="pt_PT" w:bidi="pt_PT"/>
        </w:rPr>
      </w:r>
      <w:r>
        <w:rPr>
          <w:lang w:val="pt_PT" w:bidi="pt_PT"/>
        </w:rPr>
        <w:t xml:space="preserve">Parem aqui e olhem para uma imagem de um </w:t>
      </w:r>
      <w:r>
        <w:rPr>
          <w:lang w:val="pt_PT" w:bidi="pt_PT"/>
        </w:rPr>
        <w:t>deserto</w:t>
      </w:r>
      <w:r>
        <w:rPr>
          <w:lang w:val="pt_PT" w:bidi="pt_PT"/>
        </w:rPr>
        <w:t>. Discutam como vocês chamarão esse lugar em seu idioma. Pause o áudio aqui.</w:t>
      </w:r>
    </w:p>
    <w:p>
      <w:pPr/>
      <w:r>
        <w:rPr>
          <w:lang w:val="pt_PT" w:bidi="pt_PT"/>
        </w:rPr>
      </w:r>
      <w:r>
        <w:rPr>
          <w:lang w:val="pt_PT" w:bidi="pt_PT"/>
        </w:rPr>
        <w:t xml:space="preserve">Deus puniu os israelitas para que eles não desejassem fazer coisas </w:t>
      </w:r>
      <w:r>
        <w:rPr>
          <w:b/>
          <w:lang w:val="pt_PT" w:bidi="pt_PT"/>
        </w:rPr>
        <w:t>más</w:t>
      </w:r>
      <w:r>
        <w:rPr>
          <w:lang w:val="pt_PT" w:bidi="pt_PT"/>
        </w:rPr>
        <w:t>. O mal é o oposto do bem, e Deus odeia o mal.</w:t>
      </w:r>
    </w:p>
    <w:p>
      <w:pPr/>
      <w:r>
        <w:rPr>
          <w:lang w:val="pt_PT" w:bidi="pt_PT"/>
        </w:rPr>
      </w:r>
      <w:r>
        <w:rPr>
          <w:lang w:val="pt_PT" w:bidi="pt_PT"/>
        </w:rPr>
        <w:t xml:space="preserve">Parem aqui e discutam em grupo qual palavra vocês usarão para </w:t>
      </w:r>
      <w:r>
        <w:rPr>
          <w:b/>
          <w:lang w:val="pt_PT" w:bidi="pt_PT"/>
        </w:rPr>
        <w:t>mal</w:t>
      </w:r>
      <w:r>
        <w:rPr>
          <w:lang w:val="pt_PT" w:bidi="pt_PT"/>
        </w:rPr>
        <w:t xml:space="preserve">. Usem a mesma palavra para “mal” que vocês usaram em outros livros da Bíblia. A palavra </w:t>
      </w:r>
      <w:r>
        <w:rPr>
          <w:lang w:val="pt_PT" w:bidi="pt_PT"/>
        </w:rPr>
        <w:t>Mal</w:t>
      </w:r>
      <w:r>
        <w:rPr>
          <w:lang w:val="pt_PT" w:bidi="pt_PT"/>
        </w:rPr>
        <w:t xml:space="preserve"> está no Glossário Mestre. Pause este áudio aqui.</w:t>
      </w:r>
    </w:p>
    <w:p>
      <w:pPr/>
      <w:r>
        <w:rPr>
          <w:lang w:val="pt_PT" w:bidi="pt_PT"/>
        </w:rPr>
      </w:r>
      <w:r>
        <w:rPr>
          <w:lang w:val="pt_PT" w:bidi="pt_PT"/>
        </w:rPr>
        <w:t xml:space="preserve">Deus puniu os israelitas porque eles eram </w:t>
      </w:r>
      <w:r>
        <w:rPr>
          <w:b/>
          <w:lang w:val="pt_PT" w:bidi="pt_PT"/>
        </w:rPr>
        <w:t>idólatras</w:t>
      </w:r>
      <w:r>
        <w:rPr>
          <w:lang w:val="pt_PT" w:bidi="pt_PT"/>
        </w:rPr>
        <w:t xml:space="preserve">. Um idólatra é alguém que adora um </w:t>
      </w:r>
      <w:r>
        <w:rPr>
          <w:b/>
          <w:lang w:val="pt_PT" w:bidi="pt_PT"/>
        </w:rPr>
        <w:t>ídolo</w:t>
      </w:r>
      <w:r>
        <w:rPr>
          <w:lang w:val="pt_PT" w:bidi="pt_PT"/>
        </w:rPr>
        <w:t xml:space="preserve">. Um ídolo é um objeto que as pessoas fazem de madeira ou pedra. Daí elas dizem que esse objeto é um deus. As pessoas adoram o objeto. Usem a mesma palavra para “idólatra”, ou “adorador de ídolos”, que usaram em outras passagens. A palavra </w:t>
      </w:r>
      <w:r>
        <w:rPr>
          <w:lang w:val="pt_PT" w:bidi="pt_PT"/>
        </w:rPr>
        <w:t>ídolo</w:t>
      </w:r>
      <w:r>
        <w:rPr>
          <w:lang w:val="pt_PT" w:bidi="pt_PT"/>
        </w:rPr>
        <w:t xml:space="preserve"> está no Glossário Mestre.</w:t>
      </w:r>
    </w:p>
    <w:p>
      <w:pPr/>
      <w:r>
        <w:rPr>
          <w:lang w:val="pt_PT" w:bidi="pt_PT"/>
        </w:rPr>
      </w:r>
      <w:r>
        <w:rPr>
          <w:lang w:val="pt_PT" w:bidi="pt_PT"/>
        </w:rPr>
        <w:t>Parem aqui e discutam como vocês dirão que os israelitas eram idólatras. Pause este áudio aqui.</w:t>
      </w:r>
    </w:p>
    <w:p>
      <w:pPr/>
      <w:r>
        <w:rPr>
          <w:lang w:val="pt_PT" w:bidi="pt_PT"/>
        </w:rPr>
      </w:r>
      <w:r>
        <w:rPr>
          <w:lang w:val="pt_PT" w:bidi="pt_PT"/>
        </w:rPr>
        <w:t xml:space="preserve">Paulo diz que </w:t>
      </w:r>
      <w:r>
        <w:rPr>
          <w:b/>
          <w:lang w:val="pt_PT" w:bidi="pt_PT"/>
        </w:rPr>
        <w:t>estava escrito</w:t>
      </w:r>
      <w:r>
        <w:rPr>
          <w:lang w:val="pt_PT" w:bidi="pt_PT"/>
        </w:rPr>
        <w:t xml:space="preserve"> que as pessoas se sentavam para comer e beber e se levantavam para se entregar à farra. “Estava escrito” significa que as pessoas podem ler sobre isso nas Escrituras. Quando, no Novo Testamento, as pessoas falam sobre as Escrituras, elas se referem ao Antigo Testamento.</w:t>
      </w:r>
    </w:p>
    <w:p>
      <w:pPr/>
      <w:r>
        <w:rPr>
          <w:lang w:val="pt_PT" w:bidi="pt_PT"/>
        </w:rPr>
      </w:r>
      <w:r>
        <w:rPr>
          <w:lang w:val="pt_PT" w:bidi="pt_PT"/>
        </w:rPr>
        <w:t xml:space="preserve">Parem aqui e discutam como vocês querem explicar isso. Caso queiram usar a palavra </w:t>
      </w:r>
      <w:r>
        <w:rPr>
          <w:b/>
          <w:lang w:val="pt_PT" w:bidi="pt_PT"/>
        </w:rPr>
        <w:t>Escrituras</w:t>
      </w:r>
      <w:r>
        <w:rPr>
          <w:lang w:val="pt_PT" w:bidi="pt_PT"/>
        </w:rPr>
        <w:t xml:space="preserve">, usem a mesma palavra que usaram em outras passagens. A palavra </w:t>
      </w:r>
      <w:r>
        <w:rPr>
          <w:lang w:val="pt_PT" w:bidi="pt_PT"/>
        </w:rPr>
        <w:t>Escrituras</w:t>
      </w:r>
      <w:r>
        <w:rPr>
          <w:lang w:val="pt_PT" w:bidi="pt_PT"/>
        </w:rPr>
        <w:t xml:space="preserve"> está no Glossário Mestre. Pause este áudio aqui.</w:t>
      </w:r>
    </w:p>
    <w:p>
      <w:pPr/>
      <w:r>
        <w:rPr>
          <w:lang w:val="pt_PT" w:bidi="pt_PT"/>
        </w:rPr>
      </w:r>
      <w:r>
        <w:rPr>
          <w:lang w:val="pt_PT" w:bidi="pt_PT"/>
        </w:rPr>
        <w:t xml:space="preserve">Paulo diz que as pessoas se sentavam para comer e beber e se levantavam para se </w:t>
      </w:r>
      <w:r>
        <w:rPr>
          <w:b/>
          <w:lang w:val="pt_PT" w:bidi="pt_PT"/>
        </w:rPr>
        <w:t>entregar à farra</w:t>
      </w:r>
      <w:r>
        <w:rPr>
          <w:lang w:val="pt_PT" w:bidi="pt_PT"/>
        </w:rPr>
        <w:t>. A palavra “farra” significa que as pessoas fizeram uma festa, onde beberam álcool, dançaram e talvez até cometeram pecados sexuais.</w:t>
      </w:r>
    </w:p>
    <w:p>
      <w:pPr/>
      <w:r>
        <w:rPr>
          <w:lang w:val="pt_PT" w:bidi="pt_PT"/>
        </w:rPr>
      </w:r>
      <w:r>
        <w:rPr>
          <w:lang w:val="pt_PT" w:bidi="pt_PT"/>
        </w:rPr>
        <w:t>Parem aqui e discutam como vocês querem dizer isso em seu idioma. Pause este áudio aqui.</w:t>
      </w:r>
    </w:p>
    <w:p>
      <w:pPr/>
      <w:r>
        <w:rPr>
          <w:lang w:val="pt_PT" w:bidi="pt_PT"/>
        </w:rPr>
      </w:r>
      <w:r>
        <w:rPr>
          <w:lang w:val="pt_PT" w:bidi="pt_PT"/>
        </w:rPr>
        <w:t xml:space="preserve">Paulo diz que não devemos cometer </w:t>
      </w:r>
      <w:r>
        <w:rPr>
          <w:b/>
          <w:lang w:val="pt_PT" w:bidi="pt_PT"/>
        </w:rPr>
        <w:t>imoralidade</w:t>
      </w:r>
      <w:r>
        <w:rPr>
          <w:lang w:val="pt_PT" w:bidi="pt_PT"/>
        </w:rPr>
        <w:t xml:space="preserve"> sexual. Ele quer dizer que não devemos cometer pecados sexuais, como dormir com o marido ou esposa de outra pessoa, ou dormir com mais de uma pessoa. Paulo usou essa palavra muitas vezes em sua carta. Usem a mesma palavra que vocês usaram anteriormente. A palavra </w:t>
      </w:r>
      <w:r>
        <w:rPr>
          <w:lang w:val="pt_PT" w:bidi="pt_PT"/>
        </w:rPr>
        <w:t>imoralidade</w:t>
      </w:r>
      <w:r>
        <w:rPr>
          <w:lang w:val="pt_PT" w:bidi="pt_PT"/>
        </w:rPr>
        <w:t xml:space="preserve"> está no Glossário Mestre.</w:t>
      </w:r>
    </w:p>
    <w:p>
      <w:pPr/>
      <w:r>
        <w:rPr>
          <w:lang w:val="pt_PT" w:bidi="pt_PT"/>
        </w:rPr>
      </w:r>
      <w:r>
        <w:rPr>
          <w:lang w:val="pt_PT" w:bidi="pt_PT"/>
        </w:rPr>
        <w:t xml:space="preserve">Paulo diz que não devemos testar Cristo, ou tentar ver o quanto podemos desobedecer a Cristo antes de ele nos punir. Quando os israelitas fizeram isso, Deus enviou </w:t>
      </w:r>
      <w:r>
        <w:rPr>
          <w:b/>
          <w:lang w:val="pt_PT" w:bidi="pt_PT"/>
        </w:rPr>
        <w:t>serpentes</w:t>
      </w:r>
      <w:r>
        <w:rPr>
          <w:lang w:val="pt_PT" w:bidi="pt_PT"/>
        </w:rPr>
        <w:t xml:space="preserve"> para matar as pessoas. Usem a mesma palavra para serpentes que vocês usaram em livros anteriores da Bíblia.</w:t>
      </w:r>
    </w:p>
    <w:p>
      <w:pPr/>
      <w:r>
        <w:rPr>
          <w:lang w:val="pt_PT" w:bidi="pt_PT"/>
        </w:rPr>
      </w:r>
      <w:r>
        <w:rPr>
          <w:lang w:val="pt_PT" w:bidi="pt_PT"/>
        </w:rPr>
        <w:t xml:space="preserve">Parem aqui e olhem para uma imagem de </w:t>
      </w:r>
      <w:r>
        <w:rPr>
          <w:lang w:val="pt_PT" w:bidi="pt_PT"/>
        </w:rPr>
        <w:t>serpentes</w:t>
      </w:r>
      <w:r>
        <w:rPr>
          <w:lang w:val="pt_PT" w:bidi="pt_PT"/>
        </w:rPr>
        <w:t>, se necessário. Pause este áudio aqui.</w:t>
      </w:r>
    </w:p>
    <w:p>
      <w:pPr/>
      <w:r>
        <w:rPr>
          <w:lang w:val="pt_PT" w:bidi="pt_PT"/>
        </w:rPr>
      </w:r>
      <w:r>
        <w:rPr>
          <w:lang w:val="pt_PT" w:bidi="pt_PT"/>
        </w:rPr>
        <w:t xml:space="preserve">Paulo diz que, quando os israelitas se queixaram, Deus enviou um </w:t>
      </w:r>
      <w:r>
        <w:rPr>
          <w:b/>
          <w:lang w:val="pt_PT" w:bidi="pt_PT"/>
        </w:rPr>
        <w:t>anjo da morte</w:t>
      </w:r>
      <w:r>
        <w:rPr>
          <w:lang w:val="pt_PT" w:bidi="pt_PT"/>
        </w:rPr>
        <w:t>, ou um destruidor, para matá-los. A maioria das pessoas concorda que o destruidor se refere a um ser espiritual que Deus enviou para matar os israelitas como punição por suas queixas. Vocês podem dizer que esse era um mensageiro celestial que Deus enviou, ou podem dizer que esse era um anjo da morte.</w:t>
      </w:r>
    </w:p>
    <w:p>
      <w:pPr/>
      <w:r>
        <w:rPr>
          <w:lang w:val="pt_PT" w:bidi="pt_PT"/>
        </w:rPr>
      </w:r>
      <w:r>
        <w:rPr>
          <w:lang w:val="pt_PT" w:bidi="pt_PT"/>
        </w:rPr>
        <w:t xml:space="preserve">Parem aqui e discutam como vocês dirão </w:t>
      </w:r>
      <w:r>
        <w:rPr>
          <w:b/>
          <w:lang w:val="pt_PT" w:bidi="pt_PT"/>
        </w:rPr>
        <w:t>anjo da morte</w:t>
      </w:r>
      <w:r>
        <w:rPr>
          <w:lang w:val="pt_PT" w:bidi="pt_PT"/>
        </w:rPr>
        <w:t xml:space="preserve">, ou destruidor, em seu idioma. Se vocês usarem anjo, lembrem-se de que </w:t>
      </w:r>
      <w:r>
        <w:rPr>
          <w:lang w:val="pt_PT" w:bidi="pt_PT"/>
        </w:rPr>
        <w:t>anjo</w:t>
      </w:r>
      <w:r>
        <w:rPr>
          <w:lang w:val="pt_PT" w:bidi="pt_PT"/>
        </w:rPr>
        <w:t xml:space="preserve"> está no Glossário Mestre e usem a mesma palavra para anjo que usaram em passagens anteriores. Pause este áudio aqui.</w:t>
      </w:r>
    </w:p>
    <w:p>
      <w:pPr/>
      <w:r>
        <w:rPr>
          <w:lang w:val="pt_PT" w:bidi="pt_PT"/>
        </w:rPr>
      </w:r>
      <w:r>
        <w:rPr>
          <w:lang w:val="pt_PT" w:bidi="pt_PT"/>
        </w:rPr>
        <w:t xml:space="preserve">Paulo diz que estamos vivendo no </w:t>
      </w:r>
      <w:r>
        <w:rPr>
          <w:b/>
          <w:lang w:val="pt_PT" w:bidi="pt_PT"/>
        </w:rPr>
        <w:t>fim dos tempos</w:t>
      </w:r>
      <w:r>
        <w:rPr>
          <w:lang w:val="pt_PT" w:bidi="pt_PT"/>
        </w:rPr>
        <w:t>. Paulo quer dizer que, em nosso tempo, Deus completará tudo. No Novo Testamento, o fim dos tempos significa todo o período entre a ressurreição de Jesus e o retorno de Jesus. Então todos nós, as pessoas de Corinto há 2.000 anos, bem como vocês e eu agora, estamos vivendo no fim dos tempos. Resta apenas uma grande ação que Deus realizará: Jesus voltará e iniciará seu reinado eterno!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10:14–22</w:t>
      </w:r>
      <w:r>
        <w:rPr>
          <w:lang w:val="pt_PT" w:bidi="pt_PT"/>
        </w:rPr>
      </w:r>
    </w:p>
    <w:p>
      <w:pPr>
        <w:pStyle w:val="Heading3"/>
      </w:pPr>
      <w:r>
        <w:rPr>
          <w:lang w:val="pt_PT" w:bidi="pt_PT"/>
        </w:rPr>
        <w:t>Ouvir e Sentir</w:t>
      </w:r>
    </w:p>
    <w:p>
      <w:pPr/>
      <w:r>
        <w:rPr>
          <w:lang w:val="pt_PT" w:bidi="pt_PT"/>
        </w:rPr>
      </w:r>
      <w:r>
        <w:rPr>
          <w:lang w:val="pt_PT" w:bidi="pt_PT"/>
        </w:rPr>
        <w:t>Nessa etapa, ouçam 1 Coríntios 10.14–22 e guardem em seus corações.</w:t>
      </w:r>
    </w:p>
    <w:p>
      <w:pPr/>
      <w:r>
        <w:rPr>
          <w:lang w:val="pt_PT" w:bidi="pt_PT"/>
        </w:rPr>
      </w:r>
      <w:r>
        <w:rPr>
          <w:lang w:val="pt_PT" w:bidi="pt_PT"/>
        </w:rPr>
        <w:t>Ouçam uma versão em áudio de 1 Coríntios 10.14–22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10.14–22 na tradução mais fácil de entender.</w:t>
      </w:r>
    </w:p>
    <w:p>
      <w:pPr/>
      <w:r>
        <w:rPr>
          <w:lang w:val="pt_PT" w:bidi="pt_PT"/>
        </w:rPr>
      </w:r>
      <w:r>
        <w:rPr>
          <w:lang w:val="pt_PT" w:bidi="pt_PT"/>
        </w:rPr>
        <w:t>Na passagem anterior, Paulo deu exemplos do povo de Israel. Deus salvou o povo de Israel da escravidão, mas o povo desobedeceu a Deus. Um pecado em específico que o povo de Israel cometeu foi adorar ídolos. Quando os israelitas desobedeceram a Deus, Deus os puniu. Paulo queria que as pessoas em Corinto não fossem orgulhosas e descuidadas em seu comportamento. Deus salvou os crentes, mas se eles continuassem pecando, Deus ainda os puniria!</w:t>
      </w:r>
    </w:p>
    <w:p>
      <w:pPr/>
      <w:r>
        <w:rPr>
          <w:lang w:val="pt_PT" w:bidi="pt_PT"/>
        </w:rPr>
      </w:r>
      <w:r>
        <w:rPr>
          <w:lang w:val="pt_PT" w:bidi="pt_PT"/>
        </w:rPr>
        <w:t>Agora que os crentes em Corinto sabem o que aconteceu com os israelitas quando eles adoravam ídolos, Paulo adverte os crentes em Corinto com firmeza que eles devem fugir da adoração de ídolos. Os crentes nunca devem adorar ninguém além de Deus.</w:t>
      </w:r>
    </w:p>
    <w:p>
      <w:pPr/>
      <w:r>
        <w:rPr>
          <w:lang w:val="pt_PT" w:bidi="pt_PT"/>
        </w:rPr>
      </w:r>
      <w:r>
        <w:rPr>
          <w:lang w:val="pt_PT" w:bidi="pt_PT"/>
        </w:rPr>
        <w:t>No capítulo oito, quando Paulo começou o tópico sobre comer comida que as pessoas ofereciam aos ídolos, já aprendemos que isso tinha a ver com comer refeições nos templos. As pessoas em Corinto que não seguiam Jesus adoravam muitos deuses diferentes. Cada um desses deuses tinha um templo, ou um lugar onde havia uma estátua desse deus — um ídolo. As pessoas iam para esses templos em dias especiais para comer. Nesses templos, as pessoas faziam muitas coisas que não eram boas. Durante as refeições, as pessoas estavam louvando os ídolos. As pessoas também cometiam pecados sexuais nesses templos. Alguns homens e mulheres viviam nesses templos, e outras pessoas vinham para ter relações sexuais com essas pessoas. As pessoas pensavam que, se tivessem relações sexuais com alguém no templo, algo bom aconteceria com elas. Então, é claro, Paulo não quer que os crentes vão para esses templos.</w:t>
      </w:r>
    </w:p>
    <w:p>
      <w:pPr/>
      <w:r>
        <w:rPr>
          <w:lang w:val="pt_PT" w:bidi="pt_PT"/>
        </w:rPr>
      </w:r>
      <w:r>
        <w:rPr>
          <w:lang w:val="pt_PT" w:bidi="pt_PT"/>
        </w:rPr>
        <w:t>Alguns crentes em Corinto ainda queriam ir a esses templos e comer a comida nesses templos. Esses crentes haviam escrito uma carta a Paulo para falar com ele sobre isso. Esses crentes não queriam adorar os ídolos, mas queriam apenas ter uma boa refeição, ou reunir-se com seus amigos. Afinal, esses crentes haviam dito que ídolos não são nada! Os deuses nesses templos realmente não existem! Mas Paulo implora a esses crentes que pensem com muito cuidado sobre o que estão fazendo.</w:t>
      </w:r>
    </w:p>
    <w:p>
      <w:pPr/>
      <w:r>
        <w:rPr>
          <w:lang w:val="pt_PT" w:bidi="pt_PT"/>
        </w:rPr>
      </w:r>
      <w:r>
        <w:rPr>
          <w:lang w:val="pt_PT" w:bidi="pt_PT"/>
        </w:rPr>
        <w:t>No início do ensinamento de Paulo sobre esse tópico, no capítulo oito, ele havia dito que concordava com as pessoas em Corinto que os ídolos não são nada. Deus é o único Deus. Outros deuses não existem. E então, um ídolo é apenas um pedaço de madeira ou algum outro material — o ídolo não tem poder algum.</w:t>
      </w:r>
    </w:p>
    <w:p>
      <w:pPr/>
      <w:r>
        <w:rPr>
          <w:lang w:val="pt_PT" w:bidi="pt_PT"/>
        </w:rPr>
      </w:r>
      <w:r>
        <w:rPr>
          <w:lang w:val="pt_PT" w:bidi="pt_PT"/>
        </w:rPr>
        <w:t xml:space="preserve">Os crentes orgulhosos em Corinto haviam dito que, como um ídolo não é nada, está tudo bem ir para uma festa no templo. Mas nessa passagem, Paulo está explicando mais sobre isso. Paulo concorda que um ídolo não é nada, mas o que os crentes orgulhosos esquecem é que há </w:t>
      </w:r>
      <w:r>
        <w:rPr>
          <w:b/>
          <w:lang w:val="pt_PT" w:bidi="pt_PT"/>
        </w:rPr>
        <w:t>demônios</w:t>
      </w:r>
      <w:r>
        <w:rPr>
          <w:lang w:val="pt_PT" w:bidi="pt_PT"/>
        </w:rPr>
        <w:t>. Os demônios querem afastar as pessoas de Deus. Quando as pessoas estão adorando ídolos, os demônios ficam muito felizes. Quando as pessoas estão adorando um ídolo, elas estão, na verdade, adorando demônios.</w:t>
      </w:r>
    </w:p>
    <w:p>
      <w:pPr/>
      <w:r>
        <w:rPr>
          <w:lang w:val="pt_PT" w:bidi="pt_PT"/>
        </w:rPr>
      </w:r>
      <w:r>
        <w:rPr>
          <w:lang w:val="pt_PT" w:bidi="pt_PT"/>
        </w:rPr>
        <w:t xml:space="preserve">E assim, os crentes orgulhosos não devem pensar que nada pode lhes acontecer se comerem uma refeição no templo. Os próprios ídolos não são nada, mas os demônios </w:t>
      </w:r>
      <w:r>
        <w:rPr>
          <w:b/>
          <w:lang w:val="pt_PT" w:bidi="pt_PT"/>
        </w:rPr>
        <w:t>realmente</w:t>
      </w:r>
      <w:r>
        <w:rPr>
          <w:lang w:val="pt_PT" w:bidi="pt_PT"/>
        </w:rPr>
        <w:t xml:space="preserve"> existem. Quando as pessoas têm uma refeição no templo, é como se elas tivessem uma refeição com um espírito maligno!</w:t>
      </w:r>
    </w:p>
    <w:p>
      <w:pPr/>
      <w:r>
        <w:rPr>
          <w:lang w:val="pt_PT" w:bidi="pt_PT"/>
        </w:rPr>
      </w:r>
      <w:r>
        <w:rPr>
          <w:lang w:val="pt_PT" w:bidi="pt_PT"/>
        </w:rPr>
        <w:t>Parem aqui e discutam: em sua comunidade, o que significa quando as pessoas comem juntas? Como o fato de comer com alguém muda o relacionamento que você tem com essa pessoa? Pause este áudio aqui.</w:t>
      </w:r>
    </w:p>
    <w:p>
      <w:pPr/>
      <w:r>
        <w:rPr>
          <w:lang w:val="pt_PT" w:bidi="pt_PT"/>
        </w:rPr>
      </w:r>
      <w:r>
        <w:rPr>
          <w:lang w:val="pt_PT" w:bidi="pt_PT"/>
        </w:rPr>
        <w:t>Os cristãos fazem uma refeição com Cristo toda vez que participam da ceia. Quando os cristãos bebem o vinho do cálice durante a ceia, e quando os cristãos comem o pão juntos, é como se os cristãos fizessem uma refeição com Jesus. Essa comunhão mostra que os cristãos têm um relacionamento com Cristo.</w:t>
      </w:r>
    </w:p>
    <w:p>
      <w:pPr/>
      <w:r>
        <w:rPr>
          <w:lang w:val="pt_PT" w:bidi="pt_PT"/>
        </w:rPr>
      </w:r>
      <w:r>
        <w:rPr>
          <w:lang w:val="pt_PT" w:bidi="pt_PT"/>
        </w:rPr>
        <w:t xml:space="preserve">Paulo diz que os crentes não podem ter uma refeição com Cristo </w:t>
      </w:r>
      <w:r>
        <w:rPr>
          <w:b/>
          <w:lang w:val="pt_PT" w:bidi="pt_PT"/>
        </w:rPr>
        <w:t>e</w:t>
      </w:r>
      <w:r>
        <w:rPr>
          <w:lang w:val="pt_PT" w:bidi="pt_PT"/>
        </w:rPr>
        <w:t xml:space="preserve"> uma refeição com demônios! Os cristãos não podem ter um relacionamento com Cristo e com os demônios ao mesmo tempo. Se eles entrassem em um relacionamento com demônios, o Senhor Jesus ficaria com muito ciúmes. Os crentes orgulhosos pensam que são fortes, mas eles seriam muito tolos se pensassem que fossem mais fortes do que o Senhor!</w:t>
      </w:r>
    </w:p>
    <w:p>
      <w:pPr/>
      <w:r>
        <w:rPr>
          <w:lang w:val="pt_PT" w:bidi="pt_PT"/>
        </w:rPr>
      </w:r>
      <w:r>
        <w:rPr>
          <w:lang w:val="pt_PT" w:bidi="pt_PT"/>
        </w:rPr>
        <w:t>Parem aqui e façam esta atividade: usem algum giz ou objetos para desenhar dois círculos no chão, ou vão para fora e usem um graveto para desenhar dois círculos na terra. Os dois círculos devem estar a pelo menos quatro ou cinco passos de distância um do outro. Ouçam o resto das instruções quando vocês estiverem prontos. Pause este áudio aqui.</w:t>
      </w:r>
    </w:p>
    <w:p>
      <w:pPr/>
      <w:r>
        <w:rPr>
          <w:lang w:val="pt_PT" w:bidi="pt_PT"/>
        </w:rPr>
      </w:r>
      <w:r>
        <w:rPr>
          <w:lang w:val="pt_PT" w:bidi="pt_PT"/>
        </w:rPr>
        <w:t>Agora que vocês têm seus círculos, peçam para algumas pessoas ficarem dentro de um deles. Então, digam a eles para irem e ficarem no outro círculo, mas eles não podem deixar o primeiro círculo. Pause este áudio aqui.</w:t>
      </w:r>
    </w:p>
    <w:p>
      <w:pPr/>
      <w:r>
        <w:rPr>
          <w:lang w:val="pt_PT" w:bidi="pt_PT"/>
        </w:rPr>
      </w:r>
      <w:r>
        <w:rPr>
          <w:lang w:val="pt_PT" w:bidi="pt_PT"/>
        </w:rPr>
        <w:t>Quando vocês fizeram essa atividade, vocês descobriram que essa tarefa era impossível. Se as pessoas queriam entrar no segundo círculo, elas tinham que deixar o primeiro círculo. Não havia outra maneira de fazer isso.</w:t>
      </w:r>
    </w:p>
    <w:p>
      <w:pPr/>
      <w:r>
        <w:rPr>
          <w:lang w:val="pt_PT" w:bidi="pt_PT"/>
        </w:rPr>
      </w:r>
      <w:r>
        <w:rPr>
          <w:lang w:val="pt_PT" w:bidi="pt_PT"/>
        </w:rPr>
        <w:t>Da mesma maneira, Paulo diz que as pessoas não podem ter um relacionamento com Jesus e também um relacionamento com demônios. Se as pessoas entrassem em um relacionamento com demônios, elas quebrariam seu relacionamento com Jesus. E assim, os crentes devem ser muito cuidadosos, e não devem ir para os templos dos ídolos e comerem as refeições lá.</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10.14–22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Esta passagem tem uma parte.</w:t>
      </w:r>
    </w:p>
    <w:p>
      <w:pPr/>
      <w:r>
        <w:rPr>
          <w:lang w:val="pt_PT" w:bidi="pt_PT"/>
        </w:rPr>
      </w:r>
      <w:r>
        <w:rPr>
          <w:b/>
          <w:lang w:val="pt_PT" w:bidi="pt_PT"/>
        </w:rPr>
        <w:t>Nessa parte:</w:t>
      </w:r>
      <w:r>
        <w:rPr>
          <w:lang w:val="pt_PT" w:bidi="pt_PT"/>
        </w:rPr>
        <w:t xml:space="preserve"> Paulo diz aos crentes que eles não devem adorar ídolos. Os crentes não devem ir para os templos dos ídolos e fazer refeições lá. Os crentes estão certos ao pensar que os ídolos não têm poder, mas onde quer que as pessoas estejam adorando ídolos, há demônios. Se os crentes comem comida que as pessoas oferecem aos ídolos, é como se os crentes tivessem uma refeição com os demônios. Os crentes não podem ter uma refeição com demônios, porque eles já participam de uma refeição com Jesus sempre que celebram a comunhão. Se os crentes tivessem uma refeição com demônios, Jesus teria ciúmes.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em Corinto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Ídolos</w:t>
      </w:r>
    </w:p>
    <w:p>
      <w:pPr>
        <w:pStyle w:val="ListBullet"/>
        <w:spacing w:line="240" w:lineRule="auto"/>
        <w:ind w:left="720"/>
      </w:pPr>
      <w:r>
        <w:rPr>
          <w:lang w:val="pt_PT" w:bidi="pt_PT"/>
        </w:rPr>
      </w:r>
      <w:r>
        <w:rPr>
          <w:lang w:val="pt_PT" w:bidi="pt_PT"/>
        </w:rPr>
        <w:t>Demônios</w:t>
      </w:r>
    </w:p>
    <w:p>
      <w:pPr>
        <w:pStyle w:val="ListBullet"/>
        <w:spacing w:line="240" w:lineRule="auto"/>
        <w:ind w:left="720"/>
      </w:pPr>
      <w:r>
        <w:rPr>
          <w:lang w:val="pt_PT" w:bidi="pt_PT"/>
        </w:rPr>
      </w:r>
      <w:r>
        <w:rPr>
          <w:lang w:val="pt_PT" w:bidi="pt_PT"/>
        </w:rPr>
        <w:t>E as pessoas que não conhecem Jesus e oferecem comida aos ídolos</w:t>
      </w:r>
    </w:p>
    <w:p>
      <w:pPr/>
      <w:r>
        <w:rPr>
          <w:lang w:val="pt_PT" w:bidi="pt_PT"/>
        </w:rPr>
      </w:r>
      <w:r>
        <w:rPr>
          <w:lang w:val="pt_PT" w:bidi="pt_PT"/>
        </w:rPr>
        <w:t>Paulo começa essa parte de sua carta dizendo: “Por essas razões, meus queridos amigos, fujam de adorar ídolos”. Nas passagens anteriores, Paulo deu as razões pelas quais os crentes deveriam fazer isso. Paulo deu aos crentes exemplos dos israelitas. Esses exemplos são uma advertência para as pessoas em Corinto.</w:t>
      </w:r>
    </w:p>
    <w:p>
      <w:pPr/>
      <w:r>
        <w:rPr>
          <w:lang w:val="pt_PT" w:bidi="pt_PT"/>
        </w:rPr>
      </w:r>
      <w:r>
        <w:rPr>
          <w:lang w:val="pt_PT" w:bidi="pt_PT"/>
        </w:rPr>
        <w:t>Paulo chama os crentes em Corinto de seus queridos amigos. Mesmo que Paulo esteja falando com os crentes com bastante severidade, ele quer que os crentes saibam que Paulo os ama e é amigo deles.</w:t>
      </w:r>
    </w:p>
    <w:p>
      <w:pPr/>
      <w:r>
        <w:rPr>
          <w:lang w:val="pt_PT" w:bidi="pt_PT"/>
        </w:rPr>
      </w:r>
      <w:r>
        <w:rPr>
          <w:lang w:val="pt_PT" w:bidi="pt_PT"/>
        </w:rPr>
        <w:t>Paulo diz que os crentes têm que fugir da adoração aos ídolos. Se você foge de algo, você corre para longe disso muito rapidamente. É como se Paulo dissesse: “Se alguém te pedir para adorar um ídolo junto com ele, você não deve apenas dizer ‘não’, mas deve fugir o mais rápido possível!”</w:t>
      </w:r>
    </w:p>
    <w:p>
      <w:pPr/>
      <w:r>
        <w:rPr>
          <w:lang w:val="pt_PT" w:bidi="pt_PT"/>
        </w:rPr>
      </w:r>
      <w:r>
        <w:rPr>
          <w:lang w:val="pt_PT" w:bidi="pt_PT"/>
        </w:rPr>
        <w:t>Parem aqui e discutam como vocês dirão que as pessoas devem fugir da adoração aos ídolos. Pause este áudio aqui.</w:t>
      </w:r>
    </w:p>
    <w:p>
      <w:pPr/>
      <w:r>
        <w:rPr>
          <w:lang w:val="pt_PT" w:bidi="pt_PT"/>
        </w:rPr>
      </w:r>
      <w:r>
        <w:rPr>
          <w:lang w:val="pt_PT" w:bidi="pt_PT"/>
        </w:rPr>
        <w:t>Paulo então diz que ele está falando com pessoas sábias. Os crentes orgulhosos em Corinto pensam que são muito sábios. Se os crentes são sábios, eles devem ser capazes de entender o que Paulo diz.</w:t>
      </w:r>
    </w:p>
    <w:p>
      <w:pPr/>
      <w:r>
        <w:rPr>
          <w:lang w:val="pt_PT" w:bidi="pt_PT"/>
        </w:rPr>
      </w:r>
      <w:r>
        <w:rPr>
          <w:lang w:val="pt_PT" w:bidi="pt_PT"/>
        </w:rPr>
        <w:t>Paulo quer encorajar os crentes a pensar cuidadosamente sobre o que ele diz. Se os crentes pensarem com cuidado, eles certamente concordarão com Paulo!</w:t>
      </w:r>
    </w:p>
    <w:p>
      <w:pPr/>
      <w:r>
        <w:rPr>
          <w:lang w:val="pt_PT" w:bidi="pt_PT"/>
        </w:rPr>
      </w:r>
      <w:r>
        <w:rPr>
          <w:lang w:val="pt_PT" w:bidi="pt_PT"/>
        </w:rPr>
        <w:t>Paulo então fala sobre o que acontece quando os crentes têm comunhão, ou a Ceia do Senhor. Paulo faz aos crentes algumas perguntas. Paulo conhece a resposta para essas perguntas, mas essa é a maneira dele fazer os crentes pensarem nisso.</w:t>
      </w:r>
    </w:p>
    <w:p>
      <w:pPr/>
      <w:r>
        <w:rPr>
          <w:lang w:val="pt_PT" w:bidi="pt_PT"/>
        </w:rPr>
      </w:r>
      <w:r>
        <w:rPr>
          <w:lang w:val="pt_PT" w:bidi="pt_PT"/>
        </w:rPr>
        <w:t>A primeira pergunta de Paulo é: “Quando agradecemos a Deus pelo cálice, participamos do sangue de Cristo, não é?” Paulo espera que os crentes respondam: “Sim, isso é verdade!”</w:t>
      </w:r>
    </w:p>
    <w:p>
      <w:pPr/>
      <w:r>
        <w:rPr>
          <w:lang w:val="pt_PT" w:bidi="pt_PT"/>
        </w:rPr>
      </w:r>
      <w:r>
        <w:rPr>
          <w:lang w:val="pt_PT" w:bidi="pt_PT"/>
        </w:rPr>
        <w:t>Quando as pessoas participam da comunhão, elas bebem de um cálice. Paulo chama isso de cálice da bênção, ou ação de graças. Paulo quer dizer que, toda vez que as pessoas bebem desse cálice, elas agradecem a Deus por isso. As pessoas realmente não agradecem a Deus pelo cálice, mas pelo que significa beber o vinho que está no cálice. Quando as pessoas bebem do cálice durante a comunhão, elas compartilham do sangue de Cristo. Jesus deu o seu sangue para salvar as pessoas. Isso significa que Jesus morreu para salvar as pessoas. Quando as pessoas participam da comunhão, é como se Jesus dissesse a elas: “Dei meu sangue também por vocês! Vocês também são salvos, porque morri por vocês! Portanto, vocês agora pertencem a mim. Você e eu, juntos, temos um relacionamento”.</w:t>
      </w:r>
    </w:p>
    <w:p>
      <w:pPr/>
      <w:r>
        <w:rPr>
          <w:lang w:val="pt_PT" w:bidi="pt_PT"/>
        </w:rPr>
      </w:r>
      <w:r>
        <w:rPr>
          <w:lang w:val="pt_PT" w:bidi="pt_PT"/>
        </w:rPr>
        <w:t>A segunda pergunta de Paulo é: “Quando partimos o pão, compartilhamos do corpo de Cristo, não é?” Paulo novamente espera que os crentes respondam: “Sim, isso é verdade!”</w:t>
      </w:r>
    </w:p>
    <w:p>
      <w:pPr/>
      <w:r>
        <w:rPr>
          <w:lang w:val="pt_PT" w:bidi="pt_PT"/>
        </w:rPr>
      </w:r>
      <w:r>
        <w:rPr>
          <w:lang w:val="pt_PT" w:bidi="pt_PT"/>
        </w:rPr>
        <w:t>Quando os israelitas faziam uma refeição juntos, eles tinham um peça de pão grande. No início da refeição, o chefe da família partia o pão em pedaços menores. Então todos pegariam um pedaço para comer. Toda vez que os crentes cristãos participam da comunhão juntos, eles estão fazendo essa mesma coisa. Um dos crentes partia pedaços de um pão e os dava às outras pessoas.</w:t>
      </w:r>
    </w:p>
    <w:p>
      <w:pPr/>
      <w:r>
        <w:rPr>
          <w:lang w:val="pt_PT" w:bidi="pt_PT"/>
        </w:rPr>
      </w:r>
      <w:r>
        <w:rPr>
          <w:lang w:val="pt_PT" w:bidi="pt_PT"/>
        </w:rPr>
        <w:t xml:space="preserve">Pare aqui e olhe para uma imagem de um grande </w:t>
      </w:r>
      <w:r>
        <w:rPr>
          <w:lang w:val="pt_PT" w:bidi="pt_PT"/>
        </w:rPr>
        <w:t>peça de pão</w:t>
      </w:r>
      <w:r>
        <w:rPr>
          <w:lang w:val="pt_PT" w:bidi="pt_PT"/>
        </w:rPr>
        <w:t xml:space="preserve"> como os que as pessoas consumiam. Pause este áudio aqui.</w:t>
      </w:r>
    </w:p>
    <w:p>
      <w:pPr/>
      <w:r>
        <w:rPr>
          <w:lang w:val="pt_PT" w:bidi="pt_PT"/>
        </w:rPr>
      </w:r>
      <w:r>
        <w:rPr>
          <w:lang w:val="pt_PT" w:bidi="pt_PT"/>
        </w:rPr>
        <w:t>Quando as pessoas participam da comunhão, o pão é um símbolo do corpo de Cristo. Quando comem o pão, isso mostra aos crentes que pertencem ao corpo de Cristo.</w:t>
      </w:r>
    </w:p>
    <w:p>
      <w:pPr/>
      <w:r>
        <w:rPr>
          <w:lang w:val="pt_PT" w:bidi="pt_PT"/>
        </w:rPr>
      </w:r>
      <w:r>
        <w:rPr>
          <w:lang w:val="pt_PT" w:bidi="pt_PT"/>
        </w:rPr>
        <w:t>Quando Paulo fala em suas cartas sobre o corpo de Cristo, ele está se referindo a todos os crentes juntos, ou à igreja. Nosso corpo físico tem muitas partes diferentes — mãos, pés, ouvidos, olhos e muito mais — mas todas essas partes formam um só corpo. Todas essas partes juntas formam um só corpo. Da mesma forma, todos os crentes pertencem uns aos outros. Os crentes pertencem uns aos outros, porque todos pertencem a Cristo. Toda vez que os crentes partem e comem o pão durante a comunhão, eles estão dizendo: “Temos um relacionamento com Jesus, porque ele morreu por nós. E nós também temos um relacionamento uns com os outros, porque Jesus morreu por cada um de nós”. Quando Paulo fala sobre o corpo de Cristo, ele se refere a toda a igreja, ou todos os crentes juntos. Todas essas pessoas juntas são o corpo espiritual de Cristo.</w:t>
      </w:r>
    </w:p>
    <w:p>
      <w:pPr/>
      <w:r>
        <w:rPr>
          <w:lang w:val="pt_PT" w:bidi="pt_PT"/>
        </w:rPr>
      </w:r>
      <w:r>
        <w:rPr>
          <w:lang w:val="pt_PT" w:bidi="pt_PT"/>
        </w:rPr>
        <w:t>Parem aqui e discutam como vocês dirão que os crentes compartilham do corpo de Cristo quando partem e comem o pão. Pause este áudio aqui.</w:t>
      </w:r>
    </w:p>
    <w:p>
      <w:pPr/>
      <w:r>
        <w:rPr>
          <w:lang w:val="pt_PT" w:bidi="pt_PT"/>
        </w:rPr>
      </w:r>
      <w:r>
        <w:rPr>
          <w:lang w:val="pt_PT" w:bidi="pt_PT"/>
        </w:rPr>
        <w:t xml:space="preserve">Paulo diz que há apenas um pão. Cada crente pega um pedaço do mesmo pão. Isso mostra que todos os crentes pertencem uns aos outros. Juntos, eles são </w:t>
      </w:r>
      <w:r>
        <w:rPr>
          <w:b/>
          <w:lang w:val="pt_PT" w:bidi="pt_PT"/>
        </w:rPr>
        <w:t>um</w:t>
      </w:r>
      <w:r>
        <w:rPr>
          <w:lang w:val="pt_PT" w:bidi="pt_PT"/>
        </w:rPr>
        <w:t xml:space="preserve"> só corpo espiritual, não muitos corpos espirituais </w:t>
      </w:r>
      <w:r>
        <w:rPr>
          <w:b/>
          <w:lang w:val="pt_PT" w:bidi="pt_PT"/>
        </w:rPr>
        <w:t>diferentes!</w:t>
      </w:r>
      <w:r>
        <w:rPr>
          <w:lang w:val="pt_PT" w:bidi="pt_PT"/>
        </w:rPr>
        <w:t xml:space="preserve"> Quando você se lembra de quão divididas as pessoas em Corinto estavam, então você sabe que Paulo está dando a elas uma mensagem muito importante aqui!</w:t>
      </w:r>
    </w:p>
    <w:p>
      <w:pPr/>
      <w:r>
        <w:rPr>
          <w:lang w:val="pt_PT" w:bidi="pt_PT"/>
        </w:rPr>
      </w:r>
      <w:r>
        <w:rPr>
          <w:lang w:val="pt_PT" w:bidi="pt_PT"/>
        </w:rPr>
        <w:t>Parem aqui e façam essa atividade: peguem alguma comida que vocês possam dividir em partes, por exemplo, um fruto grande. Dividam o fruto em pedaços. Cada pessoa recebe um pedaço e o segura. Cada um desses pedaços, em si mesmos, não é o fruto. Apenas quando os pedaços estão juntos, eles são um fruto inteiro. O pedaço de todos vem da mesma fruto. Todos esses pedaços de frutos têm um relacionamento uns com os outros, porque todos pertencem ao mesmo fruto. O mesmo vale para os cristãos. Todos os cristãos pertencem ao corpo de Cristo. Pensem nisso por um momento e depois saboreiem o seu pedaço de fruta! Pause este áudio aqui.</w:t>
      </w:r>
    </w:p>
    <w:p>
      <w:pPr/>
      <w:r>
        <w:rPr>
          <w:lang w:val="pt_PT" w:bidi="pt_PT"/>
        </w:rPr>
      </w:r>
      <w:r>
        <w:rPr>
          <w:lang w:val="pt_PT" w:bidi="pt_PT"/>
        </w:rPr>
        <w:t>Paulo então diz aos coríntios para olharem para o povo de Israel. Paulo quer dizer que ele contará aos coríntios algo sobre os israelitas como um exemplo.</w:t>
      </w:r>
    </w:p>
    <w:p>
      <w:pPr/>
      <w:r>
        <w:rPr>
          <w:lang w:val="pt_PT" w:bidi="pt_PT"/>
        </w:rPr>
      </w:r>
      <w:r>
        <w:rPr>
          <w:lang w:val="pt_PT" w:bidi="pt_PT"/>
        </w:rPr>
        <w:t>Os israelitas também tinham um templo. Nesse templo, eles ofereciam sacrifícios a Deus. Quando as pessoas ofereciam a Deus um sacrifício, elas abatiam um animal e o queimavam em uma plataforma que era chamada de altar. Parte da carne era completamente queimada, mas o povo comia o restante da carne. Era exatamente como se o povo e Deus estivessem fazendo uma refeição juntos! Isso mostrava que Deus e o povo tinham um relacionamento um com o outro.</w:t>
      </w:r>
    </w:p>
    <w:p>
      <w:pPr/>
      <w:r>
        <w:rPr>
          <w:lang w:val="pt_PT" w:bidi="pt_PT"/>
        </w:rPr>
      </w:r>
      <w:r>
        <w:rPr>
          <w:lang w:val="pt_PT" w:bidi="pt_PT"/>
        </w:rPr>
        <w:t>Paulo novamente diz tudo isso na forma de uma pergunta. Paulo espera que os coríntios digam: “Sim, é verdade — quando os israelitas comiam dos sacrifícios, eles estavam compartilhando uma refeição com Deus. Isso mostrava que os israelitas tinham um relacionamento com Deus”.</w:t>
      </w:r>
    </w:p>
    <w:p>
      <w:pPr/>
      <w:r>
        <w:rPr>
          <w:lang w:val="pt_PT" w:bidi="pt_PT"/>
        </w:rPr>
      </w:r>
      <w:r>
        <w:rPr>
          <w:lang w:val="pt_PT" w:bidi="pt_PT"/>
        </w:rPr>
        <w:t>Bem, agora Paulo realmente vai apresentar o seu argumento. Os crentes orgulhosos em Corinto queriam ir para os templos dos ídolos e fazer refeições lá. Mas os crentes têm que perceber que, se comem da comida que é sacrificada aos ídolos, é como se os crentes fizessem uma refeição com os ídolos. Os crentes entram em um relacionamento com os ídolos, assim como os israelitas entraram em um relacionamento com Deus quando comiam a carne que era oferecida a Deus. Isso também é exatamente como os cristãos entram em um relacionamento com Jesus toda vez que participam da ceia. Paulo, na verdade, não diz tudo isso. Paulo pula diretamente para o próximo ponto, mas está claro que é isso o que ele quer dizer.</w:t>
      </w:r>
    </w:p>
    <w:p>
      <w:pPr/>
      <w:r>
        <w:rPr>
          <w:lang w:val="pt_PT" w:bidi="pt_PT"/>
        </w:rPr>
      </w:r>
      <w:r>
        <w:rPr>
          <w:lang w:val="pt_PT" w:bidi="pt_PT"/>
        </w:rPr>
        <w:t xml:space="preserve">Paulo então afirma que ele não quer dizer que um ídolo realmente é um deus. Paulo já concordava com as pessoas em Corinto que não há outro Deus além de Deus. Paulo disse isso quando ele começou a falar sobre esse tópico no capítulo oito. Mas agora Paulo diz que, mesmo que não haja deuses, há </w:t>
      </w:r>
      <w:r>
        <w:rPr>
          <w:b/>
          <w:lang w:val="pt_PT" w:bidi="pt_PT"/>
        </w:rPr>
        <w:t>demônios</w:t>
      </w:r>
      <w:r>
        <w:rPr>
          <w:lang w:val="pt_PT" w:bidi="pt_PT"/>
        </w:rPr>
        <w:t>. Os demônios querem afastar as pessoas de Deus. Os demônios realmente querem que as pessoas adorem ídolos em vez de adorarem a Deus. Onde quer que as pessoas adorem ídolos, os demônios gostam de ir para lá. Quando as pessoas estão adorando um ídolo, elas estão, na verdade, adorando demônios.</w:t>
      </w:r>
    </w:p>
    <w:p>
      <w:pPr/>
      <w:r>
        <w:rPr>
          <w:lang w:val="pt_PT" w:bidi="pt_PT"/>
        </w:rPr>
      </w:r>
      <w:r>
        <w:rPr>
          <w:lang w:val="pt_PT" w:bidi="pt_PT"/>
        </w:rPr>
        <w:t>Então essa é a razão principal pela qual Paulo não quer que os crentes vão para os templos dos deuses de Corinto. Os crentes orgulhosos podem pensar que não há mal em fazer isso. Mas Paulo não quer que os crentes entrem em um relacionamento com demônios.</w:t>
      </w:r>
    </w:p>
    <w:p>
      <w:pPr/>
      <w:r>
        <w:rPr>
          <w:lang w:val="pt_PT" w:bidi="pt_PT"/>
        </w:rPr>
      </w:r>
      <w:r>
        <w:rPr>
          <w:lang w:val="pt_PT" w:bidi="pt_PT"/>
        </w:rPr>
        <w:t>Os crentes já estão em um relacionamento com Jesus. Eles também não podem ter um relacionamento com demônios. Se os crentes fizerem isso, Jesus ficará muito ciumento! Jesus é mais forte do que os crentes orgulhosos. Se Jesus ficasse com ciúmes, certamente os puniria!</w:t>
      </w:r>
    </w:p>
    <w:p>
      <w:pPr/>
      <w:r>
        <w:rPr>
          <w:lang w:val="pt_PT" w:bidi="pt_PT"/>
        </w:rPr>
      </w:r>
      <w:r>
        <w:rPr>
          <w:lang w:val="pt_PT" w:bidi="pt_PT"/>
        </w:rPr>
        <w:t>Paulo novamente diz tudo isso na forma de perguntas. Essa é a maneira de Paulo fazer as pessoas em Corinto pensarem profundamente.</w:t>
      </w:r>
    </w:p>
    <w:p>
      <w:pPr/>
      <w:r>
        <w:rPr>
          <w:lang w:val="pt_PT" w:bidi="pt_PT"/>
        </w:rPr>
      </w:r>
      <w:r>
        <w:rPr>
          <w:lang w:val="pt_PT" w:bidi="pt_PT"/>
        </w:rPr>
        <w:t>Paulo está se dirigindo às pessoas em Corinto, mas no final, ele diz: "</w:t>
      </w:r>
      <w:r>
        <w:rPr>
          <w:b/>
          <w:lang w:val="pt_PT" w:bidi="pt_PT"/>
        </w:rPr>
        <w:t>Nós</w:t>
      </w:r>
      <w:r>
        <w:rPr>
          <w:lang w:val="pt_PT" w:bidi="pt_PT"/>
        </w:rPr>
        <w:t xml:space="preserve"> estamos tentando deixar o Senhor ciumento? Somos realmente mais fortes do que ele?" Paulo ainda está se dirigindo às pessoas em Corinto, mas ele está falando como se o próprio Paulo fosse uma das pessoas.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10.14–22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uma parte.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em Corinto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Ídolos</w:t>
      </w:r>
    </w:p>
    <w:p>
      <w:pPr>
        <w:pStyle w:val="ListBullet"/>
        <w:spacing w:line="240" w:lineRule="auto"/>
        <w:ind w:left="720"/>
      </w:pPr>
      <w:r>
        <w:rPr>
          <w:lang w:val="pt_PT" w:bidi="pt_PT"/>
        </w:rPr>
      </w:r>
      <w:r>
        <w:rPr>
          <w:lang w:val="pt_PT" w:bidi="pt_PT"/>
        </w:rPr>
        <w:t>Demônios</w:t>
      </w:r>
    </w:p>
    <w:p>
      <w:pPr>
        <w:pStyle w:val="ListBullet"/>
        <w:spacing w:line="240" w:lineRule="auto"/>
        <w:ind w:left="720"/>
      </w:pPr>
      <w:r>
        <w:rPr>
          <w:lang w:val="pt_PT" w:bidi="pt_PT"/>
        </w:rPr>
      </w:r>
      <w:r>
        <w:rPr>
          <w:lang w:val="pt_PT" w:bidi="pt_PT"/>
        </w:rPr>
        <w:t>E as pessoas que não conhecem Jesus e oferecem comida aos ídolos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Primeiro, vocês podem encenar que os crentes participando da comunhão. Pensem em como vocês podem mostrar que Jesus está comendo com eles.</w:t>
      </w:r>
    </w:p>
    <w:p>
      <w:pPr/>
      <w:r>
        <w:rPr>
          <w:lang w:val="pt_PT" w:bidi="pt_PT"/>
        </w:rPr>
      </w:r>
      <w:r>
        <w:rPr>
          <w:lang w:val="pt_PT" w:bidi="pt_PT"/>
        </w:rPr>
        <w:t>Então, vocês podem encenar que o povo de Israel está oferecendo sacrifícios a Deus e comendo a carne do sacrifício. Pensem em como vocês podem mostrar que Deus está com os israelitas quando eles comem.</w:t>
      </w:r>
    </w:p>
    <w:p>
      <w:pPr/>
      <w:r>
        <w:rPr>
          <w:lang w:val="pt_PT" w:bidi="pt_PT"/>
        </w:rPr>
      </w:r>
      <w:r>
        <w:rPr>
          <w:lang w:val="pt_PT" w:bidi="pt_PT"/>
        </w:rPr>
        <w:t>Em seguida, encenem pessoas em Corinto que estão indo para os templos de seus deuses locais para comer comida que é oferecida aos ídolos. Pensem em como vocês podem mostrar que os demônios estão com essas pessoas.</w:t>
      </w:r>
    </w:p>
    <w:p>
      <w:pPr/>
      <w:r>
        <w:rPr>
          <w:lang w:val="pt_PT" w:bidi="pt_PT"/>
        </w:rPr>
      </w:r>
      <w:r>
        <w:rPr>
          <w:lang w:val="pt_PT" w:bidi="pt_PT"/>
        </w:rPr>
        <w:t>Depois, encenem que Paulo transmite sua mensagem. Faça com que Paulo fique em pé enquanto as pessoas em Corinto o ouvem. Sempre que Paulo faz uma pergunta, os crentes podem responder.</w:t>
      </w:r>
    </w:p>
    <w:p>
      <w:pPr/>
      <w:r>
        <w:rPr>
          <w:lang w:val="pt_PT" w:bidi="pt_PT"/>
        </w:rPr>
      </w:r>
      <w:r>
        <w:rPr>
          <w:lang w:val="pt_PT" w:bidi="pt_PT"/>
        </w:rPr>
        <w:t>Ao lado, algumas pessoas podem realizar as ações de participar da comunhão, oferecer sacrifícios e comer nos templos dos ídolos.</w:t>
      </w:r>
    </w:p>
    <w:p>
      <w:pPr/>
      <w:r>
        <w:rPr>
          <w:lang w:val="pt_PT" w:bidi="pt_PT"/>
        </w:rPr>
      </w:r>
      <w:r>
        <w:rPr>
          <w:lang w:val="pt_PT" w:bidi="pt_PT"/>
        </w:rPr>
        <w:t>Encenem que Paulo está se dirigindo aos crentes. Paulo diz: "Queridos amigos, agora que vocês sabem o que aconteceu com os israelitas, eu realmente quero que vocês não adorem ídolos! Vocês são pessoas sábias, então pensem com cuidado. Então vocês verão que estou certo. Toda vez que participamos da ceia e bebemos o cálice de vinho pelo qual agradecemos a Deus, isso mostra que Jesus morreu por nós, não é?”</w:t>
      </w:r>
    </w:p>
    <w:p>
      <w:pPr/>
      <w:r>
        <w:rPr>
          <w:lang w:val="pt_PT" w:bidi="pt_PT"/>
        </w:rPr>
      </w:r>
      <w:r>
        <w:rPr>
          <w:lang w:val="pt_PT" w:bidi="pt_PT"/>
        </w:rPr>
        <w:t>Os crentes respondem dizendo: “Sim, Paulo, isso é verdade”.</w:t>
      </w:r>
    </w:p>
    <w:p>
      <w:pPr/>
      <w:r>
        <w:rPr>
          <w:lang w:val="pt_PT" w:bidi="pt_PT"/>
        </w:rPr>
      </w:r>
      <w:r>
        <w:rPr>
          <w:lang w:val="pt_PT" w:bidi="pt_PT"/>
        </w:rPr>
        <w:t>Paulo diz: “E toda vez que participamos da ceia, partimos o pão e o comemos, isso mostra que todos somos parte do corpo de Cristo, não é?”</w:t>
      </w:r>
    </w:p>
    <w:p>
      <w:pPr/>
      <w:r>
        <w:rPr>
          <w:lang w:val="pt_PT" w:bidi="pt_PT"/>
        </w:rPr>
      </w:r>
      <w:r>
        <w:rPr>
          <w:lang w:val="pt_PT" w:bidi="pt_PT"/>
        </w:rPr>
        <w:t>Os crentes respondem dizendo: “Sim, Paulo, isso é verdade”.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crentes: “O que vocês estão pensando ou sentindo?”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"Há apenas um pão, e todos comemos do mesmo pão. Isso mostra que todos pertencemos uns aos outros”.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pensando ou sentindo?”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que Paulo continua a falar. Paulo diz: "Pensem novamente no povo de Israel. Sempre que eles comem de um sacrifício no altar, eles têm um relacionamento com Deus, não é?"</w:t>
      </w:r>
    </w:p>
    <w:p>
      <w:pPr/>
      <w:r>
        <w:rPr>
          <w:lang w:val="pt_PT" w:bidi="pt_PT"/>
        </w:rPr>
      </w:r>
      <w:r>
        <w:rPr>
          <w:lang w:val="pt_PT" w:bidi="pt_PT"/>
        </w:rPr>
        <w:t>Os crentes respondem dizendo: "Sim, Paulo, isso é verdade. Sempre que as pessoas comem comida que é sacrificada a Deus, isso mostra que elas têm um relacionamento com Deus”.</w:t>
      </w:r>
    </w:p>
    <w:p>
      <w:pPr/>
      <w:r>
        <w:rPr>
          <w:lang w:val="pt_PT" w:bidi="pt_PT"/>
        </w:rPr>
      </w:r>
      <w:r>
        <w:rPr>
          <w:lang w:val="pt_PT" w:bidi="pt_PT"/>
        </w:rPr>
        <w:t>Agora, aqui está uma pequena parte que podemos adicionar a essa encenação, mesmo que Paulo não diga isso. Paulo não diz isso, mas está claro que é isso o que ele quer dizer. Paulo diz: "Então, assim como os israelitas tinham um relacionamento com Deus quando comiam comida sacrificada a Deus, vocês entrariam em um relacionamento com um ídolo se comessem a comida que é oferecida a um ídolo".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crentes em Corinto: “O que vocês estão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Agora continuamos com o que Paulo realmente disse. Paulo diz: "Então, será que quero dizer que a comida oferecida aos ídolos tem algum poder especial, ou que os deuses que esses ídolos representam realmente existem? Não, não é isso que eu quero dizer! Ídolos não são nada, e a comida oferecida aos ídolos é apenas comida, e nada mais. No entanto, quando as pessoas estão oferecendo comida aos ídolos, elas estão na verdade oferecendo aos demônios. Não quero que vocês entrem em um relacionamento com demônios. Vocês não podem ter uma refeição com Jesus, e também uma refeição com demônios!"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as pessoas em Corinto: “O que vocês estão pensando ou sentindo?”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"Nós realmente queremos deixar o Senhor com ciúmes? Será que achamos que somos mais fortes do que ele?" Ou Paulo diz: "Se vocês tiverem um relacionamento com demônios, o Senhor Jesus ficará com ciúmes e os punirá! Não pensem que vocês são mais fortes do que o Senhor Jesus é!"</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pensando ou sentindo?”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10.14–22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que os crentes em Corinto devem fugir da idolatria. Idolatria significa adorar um </w:t>
      </w:r>
      <w:r>
        <w:rPr>
          <w:b/>
          <w:lang w:val="pt_PT" w:bidi="pt_PT"/>
        </w:rPr>
        <w:t>ídolo</w:t>
      </w:r>
      <w:r>
        <w:rPr>
          <w:lang w:val="pt_PT" w:bidi="pt_PT"/>
        </w:rPr>
        <w:t xml:space="preserve">. Um ídolo é um objeto que as pessoas fazem para adorar um deus. O objeto lembra as pessoas sobre algumas características desse deus. As pessoas adoram esse ídolo como se fosse o próprio deus. Deus havia proibido seu povo de jamais adorar um ídolo. Usem a mesma palavra para ídolo que vocês usaram em passagens anteriores. A palavra </w:t>
      </w:r>
      <w:r>
        <w:rPr>
          <w:lang w:val="pt_PT" w:bidi="pt_PT"/>
        </w:rPr>
        <w:t>ídolo</w:t>
      </w:r>
      <w:r>
        <w:rPr>
          <w:lang w:val="pt_PT" w:bidi="pt_PT"/>
        </w:rPr>
        <w:t xml:space="preserve"> está no Glossário Mestre.</w:t>
      </w:r>
    </w:p>
    <w:p>
      <w:pPr/>
      <w:r>
        <w:rPr>
          <w:lang w:val="pt_PT" w:bidi="pt_PT"/>
        </w:rPr>
      </w:r>
      <w:r>
        <w:rPr>
          <w:lang w:val="pt_PT" w:bidi="pt_PT"/>
        </w:rPr>
        <w:t xml:space="preserve">Paulo diz que ele está falando com pessoas </w:t>
      </w:r>
      <w:r>
        <w:rPr>
          <w:b/>
          <w:lang w:val="pt_PT" w:bidi="pt_PT"/>
        </w:rPr>
        <w:t>sábias</w:t>
      </w:r>
      <w:r>
        <w:rPr>
          <w:lang w:val="pt_PT" w:bidi="pt_PT"/>
        </w:rPr>
        <w:t xml:space="preserve">, e essas pessoas podem julgar, ou decidir, se ele está certo ou errado. Uma pessoa que é sábia entende muitas coisas. Usem as mesmas palavras para sábio, e para julgar no sentido de decidir se alguém está certo ou errado, que vocês usaram em passagens anteriores. Se vocês precisam de mais informações, a palavra </w:t>
      </w:r>
      <w:r>
        <w:rPr>
          <w:lang w:val="pt_PT" w:bidi="pt_PT"/>
        </w:rPr>
        <w:t>sabedoria</w:t>
      </w:r>
      <w:r>
        <w:rPr>
          <w:lang w:val="pt_PT" w:bidi="pt_PT"/>
        </w:rPr>
        <w:t xml:space="preserve"> está no Glossário Mestre.</w:t>
      </w:r>
    </w:p>
    <w:p>
      <w:pPr/>
      <w:r>
        <w:rPr>
          <w:lang w:val="pt_PT" w:bidi="pt_PT"/>
        </w:rPr>
      </w:r>
      <w:r>
        <w:rPr>
          <w:lang w:val="pt_PT" w:bidi="pt_PT"/>
        </w:rPr>
        <w:t xml:space="preserve">Paulo fala sobre o </w:t>
      </w:r>
      <w:r>
        <w:rPr>
          <w:b/>
          <w:lang w:val="pt_PT" w:bidi="pt_PT"/>
        </w:rPr>
        <w:t>cálice de bênção que abençoamos</w:t>
      </w:r>
      <w:r>
        <w:rPr>
          <w:lang w:val="pt_PT" w:bidi="pt_PT"/>
        </w:rPr>
        <w:t>. Quando as pessoas abençoam algo, isso significa que elas agradecem a Deus por isso. Portanto, muitas traduções dizem: "o cálice de ação de graças pelo qual agradecemos a Deus". Paulo está falando sobre o vinho ou suco que as pessoas bebem quando participam da ceia. Antes de as pessoas beberem do cálice, elas agradecem a Deus por ele.</w:t>
      </w:r>
    </w:p>
    <w:p>
      <w:pPr/>
      <w:r>
        <w:rPr>
          <w:lang w:val="pt_PT" w:bidi="pt_PT"/>
        </w:rPr>
      </w:r>
      <w:r>
        <w:rPr>
          <w:lang w:val="pt_PT" w:bidi="pt_PT"/>
        </w:rPr>
        <w:t>Parem aqui e discutam como vocês descreverão esse cálice em sua tradução. Pause este áudio aqui.</w:t>
      </w:r>
    </w:p>
    <w:p>
      <w:pPr/>
      <w:r>
        <w:rPr>
          <w:lang w:val="pt_PT" w:bidi="pt_PT"/>
        </w:rPr>
      </w:r>
      <w:r>
        <w:rPr>
          <w:lang w:val="pt_PT" w:bidi="pt_PT"/>
        </w:rPr>
        <w:t>Paulo diz que, quando as pessoas bebem desse cálice, essas pessoas compartilham do sangue de Cristo. Jesus deu o seu sangue para salvar as pessoas. Não se pode viver sem sangue. Então, se alguém dá seu sangue, essa é outra maneira de dizer que alguém morre. Então, isso significa que Jesus morreu para salvar as pessoas. Quando as pessoas participam da comunhão, é como se Jesus dissesse a elas: “Dei meu sangue também por vocês! Vocês também são salvos, porque morri por vocês! Portanto, agora vocês pertencem a mim". Então, os crentes compartilham dos benefícios do sangue de Jesus, ou dos benefícios da morte de Jesus.</w:t>
      </w:r>
    </w:p>
    <w:p>
      <w:pPr/>
      <w:r>
        <w:rPr>
          <w:lang w:val="pt_PT" w:bidi="pt_PT"/>
        </w:rPr>
      </w:r>
      <w:r>
        <w:rPr>
          <w:lang w:val="pt_PT" w:bidi="pt_PT"/>
        </w:rPr>
        <w:t xml:space="preserve">Parem aqui e discutam como vocês dirão que, quando as pessoas bebem do cálice durante a ceia, elas estão compartilhando o </w:t>
      </w:r>
      <w:r>
        <w:rPr>
          <w:b/>
          <w:lang w:val="pt_PT" w:bidi="pt_PT"/>
        </w:rPr>
        <w:t>sangue</w:t>
      </w:r>
      <w:r>
        <w:rPr>
          <w:lang w:val="pt_PT" w:bidi="pt_PT"/>
        </w:rPr>
        <w:t xml:space="preserve"> de Cristo. Para mais informações sobre </w:t>
      </w:r>
      <w:r>
        <w:rPr>
          <w:lang w:val="pt_PT" w:bidi="pt_PT"/>
        </w:rPr>
        <w:t>sangue</w:t>
      </w:r>
      <w:r>
        <w:rPr>
          <w:lang w:val="pt_PT" w:bidi="pt_PT"/>
        </w:rPr>
        <w:t>, consulte o Glossário Mestre. Pause este áudio aqui.</w:t>
      </w:r>
    </w:p>
    <w:p>
      <w:pPr/>
      <w:r>
        <w:rPr>
          <w:lang w:val="pt_PT" w:bidi="pt_PT"/>
        </w:rPr>
      </w:r>
      <w:r>
        <w:rPr>
          <w:lang w:val="pt_PT" w:bidi="pt_PT"/>
        </w:rPr>
        <w:t xml:space="preserve">Quando as pessoas </w:t>
      </w:r>
      <w:r>
        <w:rPr>
          <w:b/>
          <w:lang w:val="pt_PT" w:bidi="pt_PT"/>
        </w:rPr>
        <w:t>partem o pão</w:t>
      </w:r>
      <w:r>
        <w:rPr>
          <w:lang w:val="pt_PT" w:bidi="pt_PT"/>
        </w:rPr>
        <w:t>, elas partilham o corpo de Cristo. Partir o pão significa parti-lo em pedaços menores e dá-lo uns aos outros para comer. Paulo está falando sobre o pão que as pessoas comem quando participam da ceia.</w:t>
      </w:r>
    </w:p>
    <w:p>
      <w:pPr/>
      <w:r>
        <w:rPr>
          <w:lang w:val="pt_PT" w:bidi="pt_PT"/>
        </w:rPr>
      </w:r>
      <w:r>
        <w:rPr>
          <w:lang w:val="pt_PT" w:bidi="pt_PT"/>
        </w:rPr>
        <w:t>Parem aqui e discutam como vocês dirão que as pessoas "partem e comem" o pão. Pause este áudio aqui.</w:t>
      </w:r>
    </w:p>
    <w:p>
      <w:pPr/>
      <w:r>
        <w:rPr>
          <w:lang w:val="pt_PT" w:bidi="pt_PT"/>
        </w:rPr>
      </w:r>
      <w:r>
        <w:rPr>
          <w:lang w:val="pt_PT" w:bidi="pt_PT"/>
        </w:rPr>
        <w:t xml:space="preserve">Quando as pessoas comem juntas o pão durante a comunhão, essas pessoas compartilham do corpo de </w:t>
      </w:r>
      <w:r>
        <w:rPr>
          <w:b/>
          <w:lang w:val="pt_PT" w:bidi="pt_PT"/>
        </w:rPr>
        <w:t>Cristo</w:t>
      </w:r>
      <w:r>
        <w:rPr>
          <w:lang w:val="pt_PT" w:bidi="pt_PT"/>
        </w:rPr>
        <w:t xml:space="preserve">. Usem a mesma palavra para “Cristo” que vocês usaram em outras passagens. A palavra </w:t>
      </w:r>
      <w:r>
        <w:rPr>
          <w:lang w:val="pt_PT" w:bidi="pt_PT"/>
        </w:rPr>
        <w:t>Cristo</w:t>
      </w:r>
      <w:r>
        <w:rPr>
          <w:lang w:val="pt_PT" w:bidi="pt_PT"/>
        </w:rPr>
        <w:t xml:space="preserve"> está no Glossário Mestre.</w:t>
      </w:r>
    </w:p>
    <w:p>
      <w:pPr/>
      <w:r>
        <w:rPr>
          <w:lang w:val="pt_PT" w:bidi="pt_PT"/>
        </w:rPr>
      </w:r>
      <w:r>
        <w:rPr>
          <w:lang w:val="pt_PT" w:bidi="pt_PT"/>
        </w:rPr>
        <w:t xml:space="preserve">Paulo dá aos crentes um exemplo sobre o povo de </w:t>
      </w:r>
      <w:r>
        <w:rPr>
          <w:b/>
          <w:lang w:val="pt_PT" w:bidi="pt_PT"/>
        </w:rPr>
        <w:t>Israel</w:t>
      </w:r>
      <w:r>
        <w:rPr>
          <w:lang w:val="pt_PT" w:bidi="pt_PT"/>
        </w:rPr>
        <w:t xml:space="preserve">. Paulo diz que, quando as pessoas comem do </w:t>
      </w:r>
      <w:r>
        <w:rPr>
          <w:b/>
          <w:lang w:val="pt_PT" w:bidi="pt_PT"/>
        </w:rPr>
        <w:t>sacrifício</w:t>
      </w:r>
      <w:r>
        <w:rPr>
          <w:lang w:val="pt_PT" w:bidi="pt_PT"/>
        </w:rPr>
        <w:t xml:space="preserve">, elas participam do </w:t>
      </w:r>
      <w:r>
        <w:rPr>
          <w:b/>
          <w:lang w:val="pt_PT" w:bidi="pt_PT"/>
        </w:rPr>
        <w:t>altar</w:t>
      </w:r>
      <w:r>
        <w:rPr>
          <w:lang w:val="pt_PT" w:bidi="pt_PT"/>
        </w:rPr>
        <w:t xml:space="preserve">. O altar era um lugar importante no templo de Deus. As pessoas que trabalhavam no templo queimavam animais no altar. Eles ofereciam esses animais a Deus. Essa era uma maneira de adorar a Deus. Quando as outras pessoas então comiam a carne desses animais, elas também estavam adorando a Deus. Eles participavam da adoração que acontecia no altar. A palavra </w:t>
      </w:r>
      <w:r>
        <w:rPr>
          <w:lang w:val="pt_PT" w:bidi="pt_PT"/>
        </w:rPr>
        <w:t>altar</w:t>
      </w:r>
      <w:r>
        <w:rPr>
          <w:lang w:val="pt_PT" w:bidi="pt_PT"/>
        </w:rPr>
        <w:t xml:space="preserve"> está no Glossário Mestre. Usem a mesma palavra que vocês usaram em outros livros da Bíblia.</w:t>
      </w:r>
    </w:p>
    <w:p>
      <w:pPr/>
      <w:r>
        <w:rPr>
          <w:lang w:val="pt_PT" w:bidi="pt_PT"/>
        </w:rPr>
      </w:r>
      <w:r>
        <w:rPr>
          <w:lang w:val="pt_PT" w:bidi="pt_PT"/>
        </w:rPr>
        <w:t xml:space="preserve">Quando as pessoas comem do sacrifício, isso significa que elas comem a carne que as pessoas haviam oferecido a Deus. A palavra </w:t>
      </w:r>
      <w:r>
        <w:rPr>
          <w:lang w:val="pt_PT" w:bidi="pt_PT"/>
        </w:rPr>
        <w:t>sacrifício</w:t>
      </w:r>
      <w:r>
        <w:rPr>
          <w:lang w:val="pt_PT" w:bidi="pt_PT"/>
        </w:rPr>
        <w:t xml:space="preserve"> está no Glossário Mestre. Usem a mesma palavra que vocês usaram em outros livros da Bíblia.</w:t>
      </w:r>
    </w:p>
    <w:p>
      <w:pPr/>
      <w:r>
        <w:rPr>
          <w:lang w:val="pt_PT" w:bidi="pt_PT"/>
        </w:rPr>
      </w:r>
      <w:r>
        <w:rPr>
          <w:lang w:val="pt_PT" w:bidi="pt_PT"/>
        </w:rPr>
        <w:t xml:space="preserve">O povo de Israel, ou israelitas, eram os descendentes de Jacó. Os israelitas agora são chamados de judeus. Usem a mesma palavra para Israel que vocês usaram em outros livros da Bíblia. </w:t>
      </w:r>
      <w:r>
        <w:rPr>
          <w:lang w:val="pt_PT" w:bidi="pt_PT"/>
        </w:rPr>
        <w:t>Israel</w:t>
      </w:r>
      <w:r>
        <w:rPr>
          <w:lang w:val="pt_PT" w:bidi="pt_PT"/>
        </w:rPr>
        <w:t xml:space="preserve"> está no Glossário Mestre.</w:t>
      </w:r>
    </w:p>
    <w:p>
      <w:pPr/>
      <w:r>
        <w:rPr>
          <w:lang w:val="pt_PT" w:bidi="pt_PT"/>
        </w:rPr>
      </w:r>
      <w:r>
        <w:rPr>
          <w:lang w:val="pt_PT" w:bidi="pt_PT"/>
        </w:rPr>
        <w:t>Parem aqui e discutam como vocês dirão que, quando os israelitas comiam da carne que era oferecida ou sacrificada a Deus, eles participavam da adoração que acontecia no altar. Pause o áudio aqui.</w:t>
      </w:r>
    </w:p>
    <w:p>
      <w:pPr/>
      <w:r>
        <w:rPr>
          <w:lang w:val="pt_PT" w:bidi="pt_PT"/>
        </w:rPr>
      </w:r>
      <w:r>
        <w:rPr>
          <w:lang w:val="pt_PT" w:bidi="pt_PT"/>
        </w:rPr>
        <w:t xml:space="preserve">Quando as pessoas oferecem comida aos ídolos, elas estão oferecendo comida aos </w:t>
      </w:r>
      <w:r>
        <w:rPr>
          <w:b/>
          <w:lang w:val="pt_PT" w:bidi="pt_PT"/>
        </w:rPr>
        <w:t>demônios</w:t>
      </w:r>
      <w:r>
        <w:rPr>
          <w:lang w:val="pt_PT" w:bidi="pt_PT"/>
        </w:rPr>
        <w:t xml:space="preserve">. Demônios são espíritos que se rebelaram contra Deus. Eles querem fazer tudo o que puderem para destruir as pessoas. Use a mesma palavra que você usou em passagens anteriores. A palavra </w:t>
      </w:r>
      <w:r>
        <w:rPr>
          <w:lang w:val="pt_PT" w:bidi="pt_PT"/>
        </w:rPr>
        <w:t>demônio</w:t>
      </w:r>
      <w:r>
        <w:rPr>
          <w:lang w:val="pt_PT" w:bidi="pt_PT"/>
        </w:rPr>
        <w:t xml:space="preserve"> está no Glossário Mestre. </w:t>
      </w:r>
    </w:p>
    <w:p>
      <w:pPr/>
      <w:r>
        <w:rPr>
          <w:lang w:val="pt_PT" w:bidi="pt_PT"/>
        </w:rPr>
      </w:r>
      <w:r>
        <w:rPr>
          <w:lang w:val="pt_PT" w:bidi="pt_PT"/>
        </w:rPr>
        <w:t>Se necessário, parem aqui e discutam que palavra vocês usarão para demônio nessa passagem. Pause este áudio aqui.</w:t>
      </w:r>
    </w:p>
    <w:p>
      <w:pPr/>
      <w:r>
        <w:rPr>
          <w:lang w:val="pt_PT" w:bidi="pt_PT"/>
        </w:rPr>
      </w:r>
      <w:r>
        <w:rPr>
          <w:lang w:val="pt_PT" w:bidi="pt_PT"/>
        </w:rPr>
        <w:t xml:space="preserve">O </w:t>
      </w:r>
      <w:r>
        <w:rPr>
          <w:b/>
          <w:lang w:val="pt_PT" w:bidi="pt_PT"/>
        </w:rPr>
        <w:t>cálice do Senhor</w:t>
      </w:r>
      <w:r>
        <w:rPr>
          <w:lang w:val="pt_PT" w:bidi="pt_PT"/>
        </w:rPr>
        <w:t xml:space="preserve"> se refere ao cálice com vinho que as pessoas bebem quando participam da ceia. É o mesmo que o cálice de ações de graças.</w:t>
      </w:r>
    </w:p>
    <w:p>
      <w:pPr/>
      <w:r>
        <w:rPr>
          <w:lang w:val="pt_PT" w:bidi="pt_PT"/>
        </w:rPr>
      </w:r>
      <w:r>
        <w:rPr>
          <w:lang w:val="pt_PT" w:bidi="pt_PT"/>
        </w:rPr>
        <w:t xml:space="preserve">O </w:t>
      </w:r>
      <w:r>
        <w:rPr>
          <w:b/>
          <w:lang w:val="pt_PT" w:bidi="pt_PT"/>
        </w:rPr>
        <w:t>Senhor</w:t>
      </w:r>
      <w:r>
        <w:rPr>
          <w:lang w:val="pt_PT" w:bidi="pt_PT"/>
        </w:rPr>
        <w:t xml:space="preserve"> refere-se a Jesus. Um Senhor é alguém que é um mestre sobre as outras pessoas, que tem plena autoridade e que merece que as pessoas lhe dêem respeito. Deus é chamado de Senhor porque ele tem autoridade sobre o mundo inteiro. Jesus também é Senhor. Usem a mesma palavra que utilizaram em passagens anteriores. A palavra </w:t>
      </w:r>
      <w:r>
        <w:rPr>
          <w:lang w:val="pt_PT" w:bidi="pt_PT"/>
        </w:rPr>
        <w:t>Senhor</w:t>
      </w:r>
      <w:r>
        <w:rPr>
          <w:lang w:val="pt_PT" w:bidi="pt_PT"/>
        </w:rPr>
        <w:t xml:space="preserve"> está no Glossário Mestre.</w:t>
      </w:r>
    </w:p>
    <w:p>
      <w:pPr/>
      <w:r>
        <w:rPr>
          <w:lang w:val="pt_PT" w:bidi="pt_PT"/>
        </w:rPr>
      </w:r>
      <w:r>
        <w:rPr>
          <w:lang w:val="pt_PT" w:bidi="pt_PT"/>
        </w:rPr>
        <w:t xml:space="preserve">Se as pessoas bebem do </w:t>
      </w:r>
      <w:r>
        <w:rPr>
          <w:b/>
          <w:lang w:val="pt_PT" w:bidi="pt_PT"/>
        </w:rPr>
        <w:t>cálice dos demônios</w:t>
      </w:r>
      <w:r>
        <w:rPr>
          <w:lang w:val="pt_PT" w:bidi="pt_PT"/>
        </w:rPr>
        <w:t>, isso significa que elas bebem algo e louvam um demônio ao mesmo tempo.</w:t>
      </w:r>
    </w:p>
    <w:p>
      <w:pPr/>
      <w:r>
        <w:rPr>
          <w:lang w:val="pt_PT" w:bidi="pt_PT"/>
        </w:rPr>
      </w:r>
      <w:r>
        <w:rPr>
          <w:lang w:val="pt_PT" w:bidi="pt_PT"/>
        </w:rPr>
        <w:t xml:space="preserve">Tomar parte da </w:t>
      </w:r>
      <w:r>
        <w:rPr>
          <w:b/>
          <w:lang w:val="pt_PT" w:bidi="pt_PT"/>
        </w:rPr>
        <w:t>mesa do Senhor</w:t>
      </w:r>
      <w:r>
        <w:rPr>
          <w:lang w:val="pt_PT" w:bidi="pt_PT"/>
        </w:rPr>
        <w:t xml:space="preserve"> se refere a participar da ceia. Participar da </w:t>
      </w:r>
      <w:r>
        <w:rPr>
          <w:b/>
          <w:lang w:val="pt_PT" w:bidi="pt_PT"/>
        </w:rPr>
        <w:t>mesa de um demônio</w:t>
      </w:r>
      <w:r>
        <w:rPr>
          <w:lang w:val="pt_PT" w:bidi="pt_PT"/>
        </w:rPr>
        <w:t xml:space="preserve"> significa fazer uma refeição em honra de um demônio.</w:t>
      </w:r>
    </w:p>
    <w:p>
      <w:pPr/>
      <w:r>
        <w:rPr>
          <w:lang w:val="pt_PT" w:bidi="pt_PT"/>
        </w:rPr>
      </w:r>
      <w:r>
        <w:rPr>
          <w:lang w:val="pt_PT" w:bidi="pt_PT"/>
        </w:rPr>
        <w:t>Parem aqui e discutam como vocês traduzirão que as pessoas não podem participar da mesa do Senhor e não podem participar da mesa dos demônios também.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10:23–11:1</w:t>
      </w:r>
      <w:r>
        <w:rPr>
          <w:lang w:val="pt_PT" w:bidi="pt_PT"/>
        </w:rPr>
      </w:r>
    </w:p>
    <w:p>
      <w:pPr>
        <w:pStyle w:val="Heading3"/>
      </w:pPr>
      <w:r>
        <w:rPr>
          <w:lang w:val="pt_PT" w:bidi="pt_PT"/>
        </w:rPr>
        <w:t>Ouvir e Sentir</w:t>
      </w:r>
    </w:p>
    <w:p>
      <w:pPr/>
      <w:r>
        <w:rPr>
          <w:lang w:val="pt_PT" w:bidi="pt_PT"/>
        </w:rPr>
      </w:r>
      <w:r>
        <w:rPr>
          <w:lang w:val="pt_PT" w:bidi="pt_PT"/>
        </w:rPr>
        <w:t>Nessa etapa, ouçam 1 Coríntios 10.23–11.1 e guardem em seus corações.</w:t>
      </w:r>
    </w:p>
    <w:p>
      <w:pPr/>
      <w:r>
        <w:rPr>
          <w:lang w:val="pt_PT" w:bidi="pt_PT"/>
        </w:rPr>
      </w:r>
      <w:r>
        <w:rPr>
          <w:lang w:val="pt_PT" w:bidi="pt_PT"/>
        </w:rPr>
        <w:t>Ouçam uma versão em áudio de 1 Coríntios 10.23–11.1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10.23–11.1 na tradução mais fácil de entender.</w:t>
      </w:r>
    </w:p>
    <w:p>
      <w:pPr/>
      <w:r>
        <w:rPr>
          <w:lang w:val="pt_PT" w:bidi="pt_PT"/>
        </w:rPr>
      </w:r>
      <w:r>
        <w:rPr>
          <w:lang w:val="pt_PT" w:bidi="pt_PT"/>
        </w:rPr>
        <w:t xml:space="preserve">Paulo havia acabado de advertir os crentes orgulhosos em Corinto que eles não deveriam participar de refeições onde as pessoas adoravam ídolos. Os crentes não deveriam ir aos templos dos ídolos e comer lá. Mesmo que os deuses que as pessoas adoravam ali não existam, os demônios </w:t>
      </w:r>
      <w:r>
        <w:rPr>
          <w:b/>
          <w:lang w:val="pt_PT" w:bidi="pt_PT"/>
        </w:rPr>
        <w:t>realmente</w:t>
      </w:r>
      <w:r>
        <w:rPr>
          <w:lang w:val="pt_PT" w:bidi="pt_PT"/>
        </w:rPr>
        <w:t xml:space="preserve"> existem lá. Quando alguém adora um ídolo, ele na verdade adora um demônio. Paulo disse que os crentes deveriam fugir dessas atividades o mais rápido que pudessem!</w:t>
      </w:r>
    </w:p>
    <w:p>
      <w:pPr/>
      <w:r>
        <w:rPr>
          <w:lang w:val="pt_PT" w:bidi="pt_PT"/>
        </w:rPr>
      </w:r>
      <w:r>
        <w:rPr>
          <w:lang w:val="pt_PT" w:bidi="pt_PT"/>
        </w:rPr>
        <w:t>Então, está muito claro que os crentes não devem comer refeições no templo dos ídolos. Mas e quanto à comida que as pessoas compravam no mercado? As pessoas também haviam oferecido parte dessa comida aos ídolos. Comer essa comida também era um problema? As pessoas em Corinto provavelmente queriam fazer essa pergunta a Paulo.</w:t>
      </w:r>
    </w:p>
    <w:p>
      <w:pPr/>
      <w:r>
        <w:rPr>
          <w:lang w:val="pt_PT" w:bidi="pt_PT"/>
        </w:rPr>
      </w:r>
      <w:r>
        <w:rPr>
          <w:lang w:val="pt_PT" w:bidi="pt_PT"/>
        </w:rPr>
        <w:t>Nessa passagem, Paulo explica que comer essa comida não é um problema em si mesmo. Sempre que os crentes compram comida, eles não precisam perguntar se a comida foi oferecida primeiro a um ídolo ou não. Desde que os crentes não comam essa comida no templo, ela não tem significado especial. É apenas comida! A comida pertence a Deus, assim como tudo o mais na terra.</w:t>
      </w:r>
    </w:p>
    <w:p>
      <w:pPr/>
      <w:r>
        <w:rPr>
          <w:lang w:val="pt_PT" w:bidi="pt_PT"/>
        </w:rPr>
      </w:r>
      <w:r>
        <w:rPr>
          <w:lang w:val="pt_PT" w:bidi="pt_PT"/>
        </w:rPr>
        <w:t>Além disso, se alguém que não era crente convidasse os crentes para sua casa, eles poderiam simplesmente comer o que o anfitrião lhes oferecesse. Os crentes não precisavam perguntar primeiro a seu anfitrião se a comida havia sido oferecida aos ídolos.</w:t>
      </w:r>
    </w:p>
    <w:p>
      <w:pPr/>
      <w:r>
        <w:rPr>
          <w:lang w:val="pt_PT" w:bidi="pt_PT"/>
        </w:rPr>
      </w:r>
      <w:r>
        <w:rPr>
          <w:lang w:val="pt_PT" w:bidi="pt_PT"/>
        </w:rPr>
        <w:t>Mas, se durante essa refeição, outra pessoa dissesse aos crentes: "Essa carne foi oferecida aos ídolos!". Então os crentes não devem comer a carne. A outra pessoa achava que comer essa comida seria errado, então os crentes também não deveriam comê-la.</w:t>
      </w:r>
    </w:p>
    <w:p>
      <w:pPr/>
      <w:r>
        <w:rPr>
          <w:lang w:val="pt_PT" w:bidi="pt_PT"/>
        </w:rPr>
      </w:r>
      <w:r>
        <w:rPr>
          <w:lang w:val="pt_PT" w:bidi="pt_PT"/>
        </w:rPr>
        <w:t>Parem aqui e discutam: vocês conseguem contar uma história sobre algo que alguns crentes em sua comunidade acham que é certo, mas outros crentes acham que é errado? Pause este áudio aqui.</w:t>
      </w:r>
    </w:p>
    <w:p>
      <w:pPr/>
      <w:r>
        <w:rPr>
          <w:lang w:val="pt_PT" w:bidi="pt_PT"/>
        </w:rPr>
      </w:r>
      <w:r>
        <w:rPr>
          <w:lang w:val="pt_PT" w:bidi="pt_PT"/>
        </w:rPr>
        <w:t>Os crentes orgulhosos achavam que Deus permitia que eles fizessem qualquer coisa, e então eles achavam que sempre poderiam comer o que quisessem. Mas esses crentes orgulhosos não estavam pensando em seus irmãos e irmãs na igreja. Os crentes precisavam fazer coisas que fossem boas para outras pessoas. Os crentes não deveriam fazer coisas que ofendessem outras pessoas ou fizessem essas pessoas pensarem de forma errada sobre algo, independentemente de serem judeus, gregos ou pessoas da igreja.</w:t>
      </w:r>
    </w:p>
    <w:p>
      <w:pPr/>
      <w:r>
        <w:rPr>
          <w:lang w:val="pt_PT" w:bidi="pt_PT"/>
        </w:rPr>
      </w:r>
      <w:r>
        <w:rPr>
          <w:lang w:val="pt_PT" w:bidi="pt_PT"/>
        </w:rPr>
        <w:t>Parem aqui e discutam: vocês conseguem contar uma história sobre algumas coisas que os crentes fazem que podem ofender outras pessoas que não são crentes, ou outras pessoas na igreja? Em outras palavras, que coisas esses crentes fazem que levam os outros a pensarem de forma errada sobre algo, ou os levam a fazerem algo errado, ou a se sentirem mal? Pause este áudio aqui.</w:t>
      </w:r>
    </w:p>
    <w:p>
      <w:pPr/>
      <w:r>
        <w:rPr>
          <w:lang w:val="pt_PT" w:bidi="pt_PT"/>
        </w:rPr>
      </w:r>
      <w:r>
        <w:rPr>
          <w:lang w:val="pt_PT" w:bidi="pt_PT"/>
        </w:rPr>
        <w:t>O próprio Paulo sempre quer fazer apenas coisas que sejam boas para outras pessoas. Paulo quer que Deus salve essas pessoas. Paulo segue o exemplo de Jesus. As pessoas em Corinto devem seguir o exemplo de Paulo.</w:t>
      </w:r>
    </w:p>
    <w:p>
      <w:pPr/>
      <w:r>
        <w:rPr>
          <w:lang w:val="pt_PT" w:bidi="pt_PT"/>
        </w:rPr>
      </w:r>
      <w:r>
        <w:rPr>
          <w:lang w:val="pt_PT" w:bidi="pt_PT"/>
        </w:rPr>
        <w:t>Então, isso conclui o ensinamento de Paulo sobre comer ou não alimentos oferecidos a ídolos. Paulo disse aos crentes que eles não deveriam participar das refeições que as pessoas comiam nos templos dos ídolos. Se os crentes fizessem isso, eles de fato participariam da adoração de demônios. Mas não havia problema em comprar carne no mercado, ou comer a carne na casa de outra pessoa. Então era apenas comida, sem nenhum poder especial. Os crentes não precisavam se preocupar se essa carne havia sido oferecida primeiro aos ídolos. No entanto, se outras pessoas achassem que era errado comer essa carne, então os crentes também não deveriam comê-la. Os crentes não deveriam fazer esses outros crentes se sentirem culpados e confusos. Porque então esses outros crentes poderiam começar a adorar ídolos novamente e parar de seguir Jesus. Os crentes orgulhosos achavam que tinham o direito de fazer qualquer coisa. Paulo disse a esses crentes que era muito melhor abrir mão de seus direitos se isso ajudasse outros crentes a se fortalecerem em sua fé.</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10.23–11.1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Esta passagem tem uma parte.</w:t>
      </w:r>
    </w:p>
    <w:p>
      <w:pPr/>
      <w:r>
        <w:rPr>
          <w:lang w:val="pt_PT" w:bidi="pt_PT"/>
        </w:rPr>
      </w:r>
      <w:r>
        <w:rPr>
          <w:b/>
          <w:lang w:val="pt_PT" w:bidi="pt_PT"/>
        </w:rPr>
        <w:t>Nessa parte:</w:t>
      </w:r>
      <w:r>
        <w:rPr>
          <w:lang w:val="pt_PT" w:bidi="pt_PT"/>
        </w:rPr>
        <w:t xml:space="preserve"> Paulo diz aos crentes de Corinto que eles devem fazer apenas coisas que sejam boas para outros crentes. Os crentes devem seguir o exemplo de Cristo.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em Corinto que pensam que podem fazer qualquer coisa</w:t>
      </w:r>
    </w:p>
    <w:p>
      <w:pPr>
        <w:pStyle w:val="ListBullet"/>
        <w:spacing w:line="240" w:lineRule="auto"/>
        <w:ind w:left="720"/>
      </w:pPr>
      <w:r>
        <w:rPr>
          <w:lang w:val="pt_PT" w:bidi="pt_PT"/>
        </w:rPr>
      </w:r>
      <w:r>
        <w:rPr>
          <w:lang w:val="pt_PT" w:bidi="pt_PT"/>
        </w:rPr>
        <w:t>Os crentes em Corinto que pensam que não é bom comer comida que foi oferecida aos ídolos</w:t>
      </w:r>
    </w:p>
    <w:p>
      <w:pPr>
        <w:pStyle w:val="ListBullet"/>
        <w:spacing w:line="240" w:lineRule="auto"/>
        <w:ind w:left="720"/>
      </w:pPr>
      <w:r>
        <w:rPr>
          <w:lang w:val="pt_PT" w:bidi="pt_PT"/>
        </w:rPr>
      </w:r>
      <w:r>
        <w:rPr>
          <w:lang w:val="pt_PT" w:bidi="pt_PT"/>
        </w:rPr>
        <w:t>Pessoas que compram e vendem no mercado</w:t>
      </w:r>
    </w:p>
    <w:p>
      <w:pPr>
        <w:pStyle w:val="ListBullet"/>
        <w:spacing w:line="240" w:lineRule="auto"/>
        <w:ind w:left="720"/>
      </w:pPr>
      <w:r>
        <w:rPr>
          <w:lang w:val="pt_PT" w:bidi="pt_PT"/>
        </w:rPr>
      </w:r>
      <w:r>
        <w:rPr>
          <w:lang w:val="pt_PT" w:bidi="pt_PT"/>
        </w:rPr>
        <w:t>Um descrente que convida um crente para o jantar</w:t>
      </w:r>
    </w:p>
    <w:p>
      <w:pPr>
        <w:pStyle w:val="ListBullet"/>
        <w:spacing w:line="240" w:lineRule="auto"/>
        <w:ind w:left="720"/>
      </w:pPr>
      <w:r>
        <w:rPr>
          <w:lang w:val="pt_PT" w:bidi="pt_PT"/>
        </w:rPr>
      </w:r>
      <w:r>
        <w:rPr>
          <w:lang w:val="pt_PT" w:bidi="pt_PT"/>
        </w:rPr>
        <w:t>Gregos, ou descrentes, que não conhecem Cristo</w:t>
      </w:r>
    </w:p>
    <w:p>
      <w:pPr>
        <w:pStyle w:val="ListBullet"/>
        <w:spacing w:line="240" w:lineRule="auto"/>
        <w:ind w:left="720"/>
      </w:pPr>
      <w:r>
        <w:rPr>
          <w:lang w:val="pt_PT" w:bidi="pt_PT"/>
        </w:rPr>
      </w:r>
      <w:r>
        <w:rPr>
          <w:lang w:val="pt_PT" w:bidi="pt_PT"/>
        </w:rPr>
        <w:t>Judeus</w:t>
      </w:r>
    </w:p>
    <w:p>
      <w:pPr>
        <w:pStyle w:val="ListBullet"/>
        <w:spacing w:line="240" w:lineRule="auto"/>
        <w:ind w:left="720"/>
      </w:pPr>
      <w:r>
        <w:rPr>
          <w:lang w:val="pt_PT" w:bidi="pt_PT"/>
        </w:rPr>
      </w:r>
      <w:r>
        <w:rPr>
          <w:lang w:val="pt_PT" w:bidi="pt_PT"/>
        </w:rPr>
        <w:t>Cristãos, que são a igreja de Deus</w:t>
      </w:r>
    </w:p>
    <w:p>
      <w:pPr>
        <w:pStyle w:val="ListBullet"/>
        <w:spacing w:line="240" w:lineRule="auto"/>
        <w:ind w:left="720"/>
      </w:pPr>
      <w:r>
        <w:rPr>
          <w:lang w:val="pt_PT" w:bidi="pt_PT"/>
        </w:rPr>
      </w:r>
      <w:r>
        <w:rPr>
          <w:lang w:val="pt_PT" w:bidi="pt_PT"/>
        </w:rPr>
        <w:t>Cristo, o Senhor</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No início dessa passagem, é como se estivéssemos ouvindo uma conversa entre os crentes orgulhosos e Paulo.</w:t>
      </w:r>
    </w:p>
    <w:p>
      <w:pPr/>
      <w:r>
        <w:rPr>
          <w:lang w:val="pt_PT" w:bidi="pt_PT"/>
        </w:rPr>
      </w:r>
      <w:r>
        <w:rPr>
          <w:lang w:val="pt_PT" w:bidi="pt_PT"/>
        </w:rPr>
        <w:t xml:space="preserve">Os crentes orgulhosos em Corinto dizem: "Podemos fazer o que quisermos. Deus permite que façamos qualquer coisa". Paulo responde dizendo: "Mesmo que isso fosse verdade, nem tudo o que </w:t>
      </w:r>
      <w:r>
        <w:rPr>
          <w:b/>
          <w:lang w:val="pt_PT" w:bidi="pt_PT"/>
        </w:rPr>
        <w:t>podemos</w:t>
      </w:r>
      <w:r>
        <w:rPr>
          <w:lang w:val="pt_PT" w:bidi="pt_PT"/>
        </w:rPr>
        <w:t xml:space="preserve"> fazer também é bom para nós".</w:t>
      </w:r>
    </w:p>
    <w:p>
      <w:pPr/>
      <w:r>
        <w:rPr>
          <w:lang w:val="pt_PT" w:bidi="pt_PT"/>
        </w:rPr>
      </w:r>
      <w:r>
        <w:rPr>
          <w:lang w:val="pt_PT" w:bidi="pt_PT"/>
        </w:rPr>
        <w:t xml:space="preserve">Os crentes orgulhosos em Corinto repetem: "Podemos fazer o que quisermos". Mas Paulo diz: "Nem tudo ajuda outras pessoas a crescer — a se tornarem mais fortes em sua fé. Vocês não devem pensar apenas em si mesmos. Vocês não devem fazer apenas coisas boas para si mesmos. Vocês devem fazer coisas que sejam boas para outras pessoas, ou que edifiquem outras pessoas!" </w:t>
      </w:r>
    </w:p>
    <w:p>
      <w:pPr/>
      <w:r>
        <w:rPr>
          <w:lang w:val="pt_PT" w:bidi="pt_PT"/>
        </w:rPr>
      </w:r>
      <w:r>
        <w:rPr>
          <w:lang w:val="pt_PT" w:bidi="pt_PT"/>
        </w:rPr>
        <w:t>Paulo usa a linguagem específica de alguém que está construindo uma casa ou alguma outra estrutura. Se vocês edificam uma casa, vocês a tornam forte. Se você edifica uma pessoa, você está ajudando a pessoa a se tornar mais forte espiritualmente. Vocês ajudam essa pessoa a confiar mais em Deus.</w:t>
      </w:r>
    </w:p>
    <w:p>
      <w:pPr/>
      <w:r>
        <w:rPr>
          <w:lang w:val="pt_PT" w:bidi="pt_PT"/>
        </w:rPr>
      </w:r>
      <w:r>
        <w:rPr>
          <w:lang w:val="pt_PT" w:bidi="pt_PT"/>
        </w:rPr>
        <w:t>Paulo então começa a explicar um pouco mais sobre o consumo de alimentos oferecidos aos ídolos. Mesmo que os crentes não fossem para os templos dos ídolos, muitas das pessoas que vendiam comida nos mercados também haviam oferecido essa comida aos ídolos. Paulo diz que os crentes não precisam se preocupar demais com esse alimento. Se os crentes compram comida no mercado, ou se comem uma refeição na casa de alguns descrentes, eles podem simplesmente comer o alimento. Os crentes não precisam perguntar se a comida havia sido oferecida primeiro aos ídolos ou não. Mesmo que as pessoas possam ter oferecido a comida aos ídolos, a comida na verdade pertence a Deus! Toda a terra, e tudo o que vive e cresce nela, pertence a Deus. Como as pessoas não estão comendo essa comida em nenhum dos templos, isso não tem nada a ver com adorar ídolos. É apenas comida e, portanto, não há problema em os crentes a comerem.</w:t>
      </w:r>
    </w:p>
    <w:p>
      <w:pPr/>
      <w:r>
        <w:rPr>
          <w:lang w:val="pt_PT" w:bidi="pt_PT"/>
        </w:rPr>
      </w:r>
      <w:r>
        <w:rPr>
          <w:lang w:val="pt_PT" w:bidi="pt_PT"/>
        </w:rPr>
        <w:t>Mas se os crentes comem na casa de um descrente, e alguém por acaso lhes disser: "Essa comida foi oferecida aos ídolos!" então os crentes não devem comer essa comida. A outra pessoa está preocupada de que comer essa comida não seja bom e, por isso, outros crentes também não devem comê-la. A consciência da outra pessoa diz a ela que comer a comida é errado. A consciência é um sentimento que as pessoas têm sobre o que é certo e errado. Os crentes nesse jantar não devem comer a comida por causa do sentimento de culpa, ou seja, da consciência da outra pessoa. Eles não devem comê-la, mesmo que eles mesmos não considerem que é errado.</w:t>
      </w:r>
    </w:p>
    <w:p>
      <w:pPr/>
      <w:r>
        <w:rPr>
          <w:lang w:val="pt_PT" w:bidi="pt_PT"/>
        </w:rPr>
      </w:r>
      <w:r>
        <w:rPr>
          <w:lang w:val="pt_PT" w:bidi="pt_PT"/>
        </w:rPr>
        <w:t>Parem aqui e discutam: como vocês, em sua língua, falam sobre os sentimentos de culpa que as pessoas têm por dentro ao questionarem se algo é certo ou errado de fazer? Pause este áudio aqui.</w:t>
      </w:r>
    </w:p>
    <w:p>
      <w:pPr/>
      <w:r>
        <w:rPr>
          <w:lang w:val="pt_PT" w:bidi="pt_PT"/>
        </w:rPr>
      </w:r>
      <w:r>
        <w:rPr>
          <w:lang w:val="pt_PT" w:bidi="pt_PT"/>
        </w:rPr>
        <w:t>Então ouvimos novamente algo que os coríntios provavelmente estão dizendo. Os coríntios dizem: "Mas por que outras pessoas devem me dizer o que fazer? Sou livre para fazer o que quero. Se acho que algo é certo, por que outra pessoa deve me julgar e dizer que estou errado? E se agradeço a Deus pela comida que como, como alguém pode dizer que é errado comer essa comida?"</w:t>
      </w:r>
    </w:p>
    <w:p>
      <w:pPr/>
      <w:r>
        <w:rPr>
          <w:lang w:val="pt_PT" w:bidi="pt_PT"/>
        </w:rPr>
      </w:r>
      <w:r>
        <w:rPr>
          <w:lang w:val="pt_PT" w:bidi="pt_PT"/>
        </w:rPr>
        <w:t>Mas Paulo responde a isso e diz: "Vocês devem fazer tudo para a glória de Deus. Coma algo se isso trouxer honra a Deus, mas não coma se não trouxer honra a Deus!"</w:t>
      </w:r>
    </w:p>
    <w:p>
      <w:pPr/>
      <w:r>
        <w:rPr>
          <w:lang w:val="pt_PT" w:bidi="pt_PT"/>
        </w:rPr>
      </w:r>
      <w:r>
        <w:rPr>
          <w:lang w:val="pt_PT" w:bidi="pt_PT"/>
        </w:rPr>
        <w:t>Paulo diz aos crentes que eles têm que pensar em todas as pessoas ao seu redor. O povo judeu vive na comunidade dos crentes. Os judeus adoram o mesmo Deus que os cristãos, mas não conhecem Jesus. Muitos gregos também vivem na comunidade dos crentes, porque Corinto está na Grécia. Nesse caso, gregos significa todas as pessoas que não conhecem nem a Deus nem a Jesus. Os crentes não devem fazer nada que torne mais difícil para os judeus e descrentes começarem a seguir Jesus.</w:t>
      </w:r>
    </w:p>
    <w:p>
      <w:pPr/>
      <w:r>
        <w:rPr>
          <w:lang w:val="pt_PT" w:bidi="pt_PT"/>
        </w:rPr>
      </w:r>
      <w:r>
        <w:rPr>
          <w:lang w:val="pt_PT" w:bidi="pt_PT"/>
        </w:rPr>
        <w:t>Além disso, os crentes não devem fazer nada que torne mais difícil para qualquer outro crente na igreja seguir e obedecer a Jesus.</w:t>
      </w:r>
    </w:p>
    <w:p>
      <w:pPr/>
      <w:r>
        <w:rPr>
          <w:lang w:val="pt_PT" w:bidi="pt_PT"/>
        </w:rPr>
      </w:r>
      <w:r>
        <w:rPr>
          <w:lang w:val="pt_PT" w:bidi="pt_PT"/>
        </w:rPr>
        <w:t>Os crentes devem fazer o que Paulo está fazendo. Paulo tenta não ofender ninguém. Paulo não quer ferir os sentimentos de ninguém ou deixar ninguém irado. Paulo sempre tenta agradar a outras pessoas, ou torná-las felizes. Paulo não pensa no que é bom para ele. Paulo pensa no que é bom para outras pessoas. Paulo faz isso porque quer que muitas pessoas conheçam Jesus e ele quer que Deus salve essas pessoas. Ao pensar tanto em outras pessoas, Paulo está seguindo o exemplo de Jesus. E Paulo quer que os crentes em Corinto sigam o exemplo dele.</w:t>
      </w:r>
    </w:p>
    <w:p>
      <w:pPr/>
      <w:r>
        <w:rPr>
          <w:lang w:val="pt_PT" w:bidi="pt_PT"/>
        </w:rPr>
      </w:r>
      <w:r>
        <w:rPr>
          <w:lang w:val="pt_PT" w:bidi="pt_PT"/>
        </w:rPr>
        <w:t>Parem aqui e façam essa atividade: joguem um jogo. Peçam a uma pessoa que fique em algum lugar onde o resto do grupo não possa ver essa pessoa. Peçam a outra pessoa que fique em algum lugar onde ela possa ver a primeira pessoa e também possa ver o resto do grupo. Por exemplo, uma pessoa fica do lado de fora, outra pessoa fica na porta e o restante das pessoas fica dentro. Então, peça à pessoa que está do lado de fora que realize algumas ações. O que quer que essa pessoa faça, a pessoa que está no meio deve fazer a mesma coisa. E então o restante das pessoas deve fazer o que veem a pessoa que está no meio fazendo. Pause este áudio aqui.</w:t>
      </w:r>
    </w:p>
    <w:p>
      <w:pPr/>
      <w:r>
        <w:rPr>
          <w:lang w:val="pt_PT" w:bidi="pt_PT"/>
        </w:rPr>
      </w:r>
      <w:r>
        <w:rPr>
          <w:lang w:val="pt_PT" w:bidi="pt_PT"/>
        </w:rPr>
        <w:t>Agora que vocês fizeram essa atividade, vocês podem pensar em Jesus como sendo a pessoa que está do lado de fora. Paulo é a pessoa que está no meio. Paulo faz o que ele vê Jesus fazer. As outras pessoas são os crentes em Corinto. Essas pessoas veem o que Paulo está fazendo, e essas pessoas fazem a mesma coisa que Paulo.</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10.23–11.1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uma parte.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em Corinto que pensam que podem fazer qualquer coisa</w:t>
      </w:r>
    </w:p>
    <w:p>
      <w:pPr>
        <w:pStyle w:val="ListBullet"/>
        <w:spacing w:line="240" w:lineRule="auto"/>
        <w:ind w:left="720"/>
      </w:pPr>
      <w:r>
        <w:rPr>
          <w:lang w:val="pt_PT" w:bidi="pt_PT"/>
        </w:rPr>
      </w:r>
      <w:r>
        <w:rPr>
          <w:lang w:val="pt_PT" w:bidi="pt_PT"/>
        </w:rPr>
        <w:t>Os crentes em Corinto que pensam que não é bom comer comida que foi oferecida aos ídolos</w:t>
      </w:r>
    </w:p>
    <w:p>
      <w:pPr>
        <w:pStyle w:val="ListBullet"/>
        <w:spacing w:line="240" w:lineRule="auto"/>
        <w:ind w:left="720"/>
      </w:pPr>
      <w:r>
        <w:rPr>
          <w:lang w:val="pt_PT" w:bidi="pt_PT"/>
        </w:rPr>
      </w:r>
      <w:r>
        <w:rPr>
          <w:lang w:val="pt_PT" w:bidi="pt_PT"/>
        </w:rPr>
        <w:t>Pessoas que compram e vendem no mercado</w:t>
      </w:r>
    </w:p>
    <w:p>
      <w:pPr>
        <w:pStyle w:val="ListBullet"/>
        <w:spacing w:line="240" w:lineRule="auto"/>
        <w:ind w:left="720"/>
      </w:pPr>
      <w:r>
        <w:rPr>
          <w:lang w:val="pt_PT" w:bidi="pt_PT"/>
        </w:rPr>
      </w:r>
      <w:r>
        <w:rPr>
          <w:lang w:val="pt_PT" w:bidi="pt_PT"/>
        </w:rPr>
        <w:t>Um descrente que convida um crente para o jantar</w:t>
      </w:r>
    </w:p>
    <w:p>
      <w:pPr>
        <w:pStyle w:val="ListBullet"/>
        <w:spacing w:line="240" w:lineRule="auto"/>
        <w:ind w:left="720"/>
      </w:pPr>
      <w:r>
        <w:rPr>
          <w:lang w:val="pt_PT" w:bidi="pt_PT"/>
        </w:rPr>
      </w:r>
      <w:r>
        <w:rPr>
          <w:lang w:val="pt_PT" w:bidi="pt_PT"/>
        </w:rPr>
        <w:t>Gregos, ou descrentes, que não conhecem Cristo</w:t>
      </w:r>
    </w:p>
    <w:p>
      <w:pPr>
        <w:pStyle w:val="ListBullet"/>
        <w:spacing w:line="240" w:lineRule="auto"/>
        <w:ind w:left="720"/>
      </w:pPr>
      <w:r>
        <w:rPr>
          <w:lang w:val="pt_PT" w:bidi="pt_PT"/>
        </w:rPr>
      </w:r>
      <w:r>
        <w:rPr>
          <w:lang w:val="pt_PT" w:bidi="pt_PT"/>
        </w:rPr>
        <w:t>Judeus</w:t>
      </w:r>
    </w:p>
    <w:p>
      <w:pPr>
        <w:pStyle w:val="ListBullet"/>
        <w:spacing w:line="240" w:lineRule="auto"/>
        <w:ind w:left="720"/>
      </w:pPr>
      <w:r>
        <w:rPr>
          <w:lang w:val="pt_PT" w:bidi="pt_PT"/>
        </w:rPr>
      </w:r>
      <w:r>
        <w:rPr>
          <w:lang w:val="pt_PT" w:bidi="pt_PT"/>
        </w:rPr>
        <w:t>Cristãos, que são a igreja de Deus</w:t>
      </w:r>
    </w:p>
    <w:p>
      <w:pPr>
        <w:pStyle w:val="ListBullet"/>
        <w:spacing w:line="240" w:lineRule="auto"/>
        <w:ind w:left="720"/>
      </w:pPr>
      <w:r>
        <w:rPr>
          <w:lang w:val="pt_PT" w:bidi="pt_PT"/>
        </w:rPr>
      </w:r>
      <w:r>
        <w:rPr>
          <w:lang w:val="pt_PT" w:bidi="pt_PT"/>
        </w:rPr>
        <w:t>Cristo, o Senhor</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Primeiro, encenem que as pessoas compram comida no mercado.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estão comprando comida: "O que vocês estão pensando ou sentindo?"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que um descrente convida alguns crentes para uma refeição em sua casa. Encenem que eles começam a comer, mas então outra pessoa diz aos crentes que a comida foi sacrificada aos ídolos. Uma pessoa pode decidir não comer a comida, e outra pessoa pode decidir continuar comendo.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continua comendo: "O que você está pensando ou sentindo?" A pessoa pode responder coisas como:</w:t>
      </w:r>
    </w:p>
    <w:p>
      <w:pPr>
        <w:pStyle w:val="ListBullet"/>
        <w:spacing w:line="240" w:lineRule="auto"/>
        <w:ind w:left="720"/>
      </w:pPr>
      <w:r>
        <w:rPr>
          <w:lang w:val="pt_PT" w:bidi="pt_PT"/>
        </w:rPr>
      </w:r>
      <w:r>
        <w:rPr>
          <w:lang w:val="pt_PT" w:bidi="pt_PT"/>
        </w:rPr>
        <w:t>Pergunte à pessoa que para de comer: "O que você está pensando ou sentindo?" A pessoa pode responder coisas como:</w:t>
      </w:r>
    </w:p>
    <w:p>
      <w:pPr>
        <w:pStyle w:val="ListBullet"/>
        <w:spacing w:line="240" w:lineRule="auto"/>
        <w:ind w:left="720"/>
      </w:pPr>
      <w:r>
        <w:rPr>
          <w:lang w:val="pt_PT" w:bidi="pt_PT"/>
        </w:rPr>
      </w:r>
      <w:r>
        <w:rPr>
          <w:lang w:val="pt_PT" w:bidi="pt_PT"/>
        </w:rPr>
        <w:t>Pergunte à pessoa que disse às outras que a comida foi oferecida aos ídolos: "O que vocês estão pensando ou sentindo?"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Vocês podem agora encenar a conversa que os crentes orgulhosos têm com Paulo. Ao lado, as outras pessoas podem encenar as ações de comprar e comer comida.</w:t>
      </w:r>
    </w:p>
    <w:p>
      <w:pPr/>
      <w:r>
        <w:rPr>
          <w:lang w:val="pt_PT" w:bidi="pt_PT"/>
        </w:rPr>
      </w:r>
      <w:r>
        <w:rPr>
          <w:lang w:val="pt_PT" w:bidi="pt_PT"/>
        </w:rPr>
        <w:t>Encenem que os crentes orgulhosos dizem: "Podemos fazer o que quisermos!" Paulo responde: "Mas nem tudo é bom de se fazer". Os crentes dizem: "Podemos fazer qualquer coisa que quisermos!"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crentes orgulhosos: "O que vocês estão pensando ou sentindo?" As pessoas podem responder coisas como:</w:t>
      </w:r>
    </w:p>
    <w:p>
      <w:pPr>
        <w:pStyle w:val="ListBullet"/>
        <w:spacing w:line="240" w:lineRule="auto"/>
        <w:ind w:left="720"/>
      </w:pPr>
      <w:r>
        <w:rPr>
          <w:lang w:val="pt_PT" w:bidi="pt_PT"/>
        </w:rPr>
      </w:r>
      <w:r>
        <w:rPr>
          <w:lang w:val="pt_PT" w:bidi="pt_PT"/>
        </w:rPr>
        <w:t>Continuem com a encenação.</w:t>
      </w:r>
    </w:p>
    <w:p>
      <w:pPr/>
      <w:r>
        <w:rPr>
          <w:lang w:val="pt_PT" w:bidi="pt_PT"/>
        </w:rPr>
      </w:r>
      <w:r>
        <w:rPr>
          <w:lang w:val="pt_PT" w:bidi="pt_PT"/>
        </w:rPr>
        <w:t>Paulo responde: "Mas nem tudo ajudará outras pessoas. Vocês não devem pensar apenas no que é bom para vocês. Vocês devem pensar no que é bom para outras pessoas. Vocês podem comer tudo o que compram no mercado. Vocês não têm que se preocupar se a comida foi oferecida aos ídolos. Toda a comida no mundo pertence a Deus! E se um descrente convidar vocês para ir jantar, vocês também não precisam se preocupar com a comida. Vocês podem apenas comê-la. Mas, se outro crente vê isso e diz a vocês que a comida foi oferecida aos ídolos, vocês devem parar de comer! Vocês devem parar, não porque pensam que é errado, mas porque a outra pessoa pensa que é errado".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crentes orgulhosos: "O que vocês estão pensando ou sentindo?"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crentes respondem: "Mas sou livre para comer o que quero! Por que tenho que desistir de minha liberdade se outra pessoa sente que o que faço é errado? Agradeço a Deus pela comida que como. Por que alguém deve então dizer que estou errado?"</w:t>
      </w:r>
    </w:p>
    <w:p>
      <w:pPr/>
      <w:r>
        <w:rPr>
          <w:lang w:val="pt_PT" w:bidi="pt_PT"/>
        </w:rPr>
      </w:r>
      <w:r>
        <w:rPr>
          <w:lang w:val="pt_PT" w:bidi="pt_PT"/>
        </w:rPr>
        <w:t>Paulo responde: "Vocês devem fazer tudo para a glória de Deus. Comam se isso dá glória a Deus, mas não comam se isso não trouxer glória a Deus. As coisas que vocês fazem não devem chatear os judeus ou descrentes, e as coisas que vocês fazem certamente não devem chatear outros crentes. Vocês devem fazer o que estou fazendo. Eu sempre tento agradar outras pessoas. Não quero fazer coisas que são boas para mim, mas quero fazer coisas que sejam boas para outras pessoas. Faço isso porque quero que Deus salve muitas pessoas. Estou fazendo o que Cristo está fazendo. Vocês devem fazer o que eu faço".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pensando ou sentindo?” A pessoa pode responder coisas como:</w:t>
      </w:r>
    </w:p>
    <w:p>
      <w:pPr>
        <w:pStyle w:val="ListBullet"/>
        <w:spacing w:line="240" w:lineRule="auto"/>
        <w:ind w:left="720"/>
      </w:pPr>
      <w:r>
        <w:rPr>
          <w:lang w:val="pt_PT" w:bidi="pt_PT"/>
        </w:rPr>
      </w:r>
      <w:r>
        <w:rPr>
          <w:lang w:val="pt_PT" w:bidi="pt_PT"/>
        </w:rPr>
        <w:t>Pergunte às pessoas que interpretam os crentes orgulhosos: "O que vocês estão pensando ou sentindo?"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10.23–11.1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Os crentes em Corinto dizem que tudo é </w:t>
      </w:r>
      <w:r>
        <w:rPr>
          <w:b/>
          <w:lang w:val="pt_PT" w:bidi="pt_PT"/>
        </w:rPr>
        <w:t>lícito</w:t>
      </w:r>
      <w:r>
        <w:rPr>
          <w:lang w:val="pt_PT" w:bidi="pt_PT"/>
        </w:rPr>
        <w:t xml:space="preserve">. Os crentes querem dizer que, de acordo com a lei, eles podem fazer o que quiserem. Os crentes provavelmente não estão pensando em uma lei em particular, como a lei de Deus ou a lei do país. Os crentes apenas querem dizer que não há regra nenhuma que diga que eles </w:t>
      </w:r>
      <w:r>
        <w:rPr>
          <w:b/>
          <w:lang w:val="pt_PT" w:bidi="pt_PT"/>
        </w:rPr>
        <w:t>não podem</w:t>
      </w:r>
      <w:r>
        <w:rPr>
          <w:lang w:val="pt_PT" w:bidi="pt_PT"/>
        </w:rPr>
        <w:t xml:space="preserve"> fazer nada.</w:t>
      </w:r>
    </w:p>
    <w:p>
      <w:pPr/>
      <w:r>
        <w:rPr>
          <w:lang w:val="pt_PT" w:bidi="pt_PT"/>
        </w:rPr>
      </w:r>
      <w:r>
        <w:rPr>
          <w:lang w:val="pt_PT" w:bidi="pt_PT"/>
        </w:rPr>
        <w:t xml:space="preserve">Paulo diz que nem tudo é útil, ou </w:t>
      </w:r>
      <w:r>
        <w:rPr>
          <w:b/>
          <w:lang w:val="pt_PT" w:bidi="pt_PT"/>
        </w:rPr>
        <w:t>benéfico</w:t>
      </w:r>
      <w:r>
        <w:rPr>
          <w:lang w:val="pt_PT" w:bidi="pt_PT"/>
        </w:rPr>
        <w:t>. Algo ser benéfico significa que faz algum bem. No capítulo 6, versículo 12, dessa carta, Paulo usa quase essa mesma frase. Nessa passagem, Paulo estava falando com pessoas que pensavam que estava tudo bem dormir com uma prostituta. Usem a mesma frase que vocês usaram nessa passagem.</w:t>
      </w:r>
    </w:p>
    <w:p>
      <w:pPr/>
      <w:r>
        <w:rPr>
          <w:lang w:val="pt_PT" w:bidi="pt_PT"/>
        </w:rPr>
      </w:r>
      <w:r>
        <w:rPr>
          <w:lang w:val="pt_PT" w:bidi="pt_PT"/>
        </w:rPr>
        <w:t xml:space="preserve">Paulo usa a linguagem especial de </w:t>
      </w:r>
      <w:r>
        <w:rPr>
          <w:b/>
          <w:lang w:val="pt_PT" w:bidi="pt_PT"/>
        </w:rPr>
        <w:t>edificar as pessoas</w:t>
      </w:r>
      <w:r>
        <w:rPr>
          <w:lang w:val="pt_PT" w:bidi="pt_PT"/>
        </w:rPr>
        <w:t>. Se você está edificando uma pessoa, você está ajudando essa pessoa a se tornar espiritualmente mais forte. Você ajuda essa pessoa a ter mais fé e a fazer mais do que Deus quer. Paulo usou as mesmas palavras quando começou seu ensinamento no capítulo oito sobre comer comida oferecida aos ídolos. Usem as mesmas palavras ou frases que vocês usaram lá.</w:t>
      </w:r>
    </w:p>
    <w:p>
      <w:pPr/>
      <w:r>
        <w:rPr>
          <w:lang w:val="pt_PT" w:bidi="pt_PT"/>
        </w:rPr>
      </w:r>
      <w:r>
        <w:rPr>
          <w:lang w:val="pt_PT" w:bidi="pt_PT"/>
        </w:rPr>
        <w:t xml:space="preserve">O </w:t>
      </w:r>
      <w:r>
        <w:rPr>
          <w:b/>
          <w:lang w:val="pt_PT" w:bidi="pt_PT"/>
        </w:rPr>
        <w:t>mercado</w:t>
      </w:r>
      <w:r>
        <w:rPr>
          <w:lang w:val="pt_PT" w:bidi="pt_PT"/>
        </w:rPr>
        <w:t xml:space="preserve"> é um lugar onde as pessoas compram e vendem coisas. As pessoas podem comer as coisas que compram no mercado sem questionar sua </w:t>
      </w:r>
      <w:r>
        <w:rPr>
          <w:b/>
          <w:lang w:val="pt_PT" w:bidi="pt_PT"/>
        </w:rPr>
        <w:t>consciência</w:t>
      </w:r>
      <w:r>
        <w:rPr>
          <w:lang w:val="pt_PT" w:bidi="pt_PT"/>
        </w:rPr>
        <w:t xml:space="preserve">. Isso significa que as pessoas não têm que pensar se é certo ou errado. A consciência é um sentimento de culpa que as pessoas têm dentro delas. Mais tarde na passagem, Paulo diz aos crentes orgulhosos que eles não devem comer a comida por causa da consciência da outra pessoa. Isso significa que os crentes não devem comer a comida se outra pessoa sentir que comê-la é errado. Se essa pessoa comesse a comida, ela se sentiria culpada por comê-la. Usem a mesma palavra ou frase para consciência que vocês usaram em passagens anteriores. A palavra </w:t>
      </w:r>
      <w:r>
        <w:rPr>
          <w:b/>
          <w:lang w:val="pt_PT" w:bidi="pt_PT"/>
        </w:rPr>
        <w:t>consciência</w:t>
      </w:r>
      <w:r>
        <w:rPr>
          <w:lang w:val="pt_PT" w:bidi="pt_PT"/>
        </w:rPr>
        <w:t xml:space="preserve"> está no Glossário Mestre.</w:t>
      </w:r>
    </w:p>
    <w:p>
      <w:pPr/>
      <w:r>
        <w:rPr>
          <w:lang w:val="pt_PT" w:bidi="pt_PT"/>
        </w:rPr>
      </w:r>
      <w:r>
        <w:rPr>
          <w:lang w:val="pt_PT" w:bidi="pt_PT"/>
        </w:rPr>
        <w:t xml:space="preserve">Os crentes não têm que se preocupar com a comida que comem, porque a </w:t>
      </w:r>
      <w:r>
        <w:rPr>
          <w:b/>
          <w:lang w:val="pt_PT" w:bidi="pt_PT"/>
        </w:rPr>
        <w:t>terra e sua abundância</w:t>
      </w:r>
      <w:r>
        <w:rPr>
          <w:lang w:val="pt_PT" w:bidi="pt_PT"/>
        </w:rPr>
        <w:t xml:space="preserve"> pertencem ao Senhor. Isso significa que tudo o que cresce na terra pertence a Deus. A comida não pertence aos ídolos, mas pertence a Deus. Deus é aquele que criou a comida.</w:t>
      </w:r>
    </w:p>
    <w:p>
      <w:pPr/>
      <w:r>
        <w:rPr>
          <w:lang w:val="pt_PT" w:bidi="pt_PT"/>
        </w:rPr>
      </w:r>
      <w:r>
        <w:rPr>
          <w:lang w:val="pt_PT" w:bidi="pt_PT"/>
        </w:rPr>
        <w:t>Parem aqui e decidam qual palavra ou frase vocês usarão para dizer "a terra e tudo o que nela há" em seu idioma. Pause este áudio aqui.</w:t>
      </w:r>
    </w:p>
    <w:p>
      <w:pPr/>
      <w:r>
        <w:rPr>
          <w:lang w:val="pt_PT" w:bidi="pt_PT"/>
        </w:rPr>
      </w:r>
      <w:r>
        <w:rPr>
          <w:lang w:val="pt_PT" w:bidi="pt_PT"/>
        </w:rPr>
        <w:t xml:space="preserve">O </w:t>
      </w:r>
      <w:r>
        <w:rPr>
          <w:b/>
          <w:lang w:val="pt_PT" w:bidi="pt_PT"/>
        </w:rPr>
        <w:t>Senhor</w:t>
      </w:r>
      <w:r>
        <w:rPr>
          <w:lang w:val="pt_PT" w:bidi="pt_PT"/>
        </w:rPr>
        <w:t xml:space="preserve"> se refere a Deus ou Jesus. Um Senhor é alguém que é um mestre sobre as outras pessoas, que tem plena autoridade e que merece que as pessoas lhe dêem respeito. Deus é chamado de Senhor porque ele tem autoridade sobre o mundo inteiro. Jesus também é Senhor. Usem a mesma palavra que utilizaram em passagens anteriores. A palavra </w:t>
      </w:r>
      <w:r>
        <w:rPr>
          <w:lang w:val="pt_PT" w:bidi="pt_PT"/>
        </w:rPr>
        <w:t>Senhor</w:t>
      </w:r>
      <w:r>
        <w:rPr>
          <w:lang w:val="pt_PT" w:bidi="pt_PT"/>
        </w:rPr>
        <w:t xml:space="preserve"> está no Glossário Mestre.</w:t>
      </w:r>
    </w:p>
    <w:p>
      <w:pPr/>
      <w:r>
        <w:rPr>
          <w:lang w:val="pt_PT" w:bidi="pt_PT"/>
        </w:rPr>
      </w:r>
      <w:r>
        <w:rPr>
          <w:lang w:val="pt_PT" w:bidi="pt_PT"/>
        </w:rPr>
        <w:t xml:space="preserve">Um </w:t>
      </w:r>
      <w:r>
        <w:rPr>
          <w:b/>
          <w:lang w:val="pt_PT" w:bidi="pt_PT"/>
        </w:rPr>
        <w:t>descrente</w:t>
      </w:r>
      <w:r>
        <w:rPr>
          <w:lang w:val="pt_PT" w:bidi="pt_PT"/>
        </w:rPr>
        <w:t xml:space="preserve"> pode convidar um crente para jantar. Um descrente é alguém que não conhece nem segue Jesus. Use a mesma palavra que você usou em passagens anteriores. Para mais informações, </w:t>
      </w:r>
      <w:r>
        <w:rPr>
          <w:lang w:val="pt_PT" w:bidi="pt_PT"/>
        </w:rPr>
        <w:t>crente</w:t>
      </w:r>
      <w:r>
        <w:rPr>
          <w:lang w:val="pt_PT" w:bidi="pt_PT"/>
        </w:rPr>
        <w:t xml:space="preserve"> está no Glossário Mestre.</w:t>
      </w:r>
    </w:p>
    <w:p>
      <w:pPr/>
      <w:r>
        <w:rPr>
          <w:lang w:val="pt_PT" w:bidi="pt_PT"/>
        </w:rPr>
      </w:r>
      <w:r>
        <w:rPr>
          <w:lang w:val="pt_PT" w:bidi="pt_PT"/>
        </w:rPr>
        <w:t xml:space="preserve">Alguém pode dizer a outra pessoa que faz uma refeição: "Essa comida é de um </w:t>
      </w:r>
      <w:r>
        <w:rPr>
          <w:b/>
          <w:lang w:val="pt_PT" w:bidi="pt_PT"/>
        </w:rPr>
        <w:t>sacrifício</w:t>
      </w:r>
      <w:r>
        <w:rPr>
          <w:lang w:val="pt_PT" w:bidi="pt_PT"/>
        </w:rPr>
        <w:t xml:space="preserve">". Um sacrifício quer dizer algo que foi oferecido a Deus, mas nesse caso significa comida que foi oferecida a um ídolo. A palavra </w:t>
      </w:r>
      <w:r>
        <w:rPr>
          <w:lang w:val="pt_PT" w:bidi="pt_PT"/>
        </w:rPr>
        <w:t>sacrifício</w:t>
      </w:r>
      <w:r>
        <w:rPr>
          <w:lang w:val="pt_PT" w:bidi="pt_PT"/>
        </w:rPr>
        <w:t xml:space="preserve"> está no Glossário Mestre, mas usem a mesma palavra ou frase que vocês usaram em passagens anteriores para falar sobre comida oferecida aos ídolos.</w:t>
      </w:r>
    </w:p>
    <w:p>
      <w:pPr/>
      <w:r>
        <w:rPr>
          <w:lang w:val="pt_PT" w:bidi="pt_PT"/>
        </w:rPr>
      </w:r>
      <w:r>
        <w:rPr>
          <w:lang w:val="pt_PT" w:bidi="pt_PT"/>
        </w:rPr>
        <w:t xml:space="preserve">O que quer que os crentes façam, eles devem fazer apenas coisas que deem </w:t>
      </w:r>
      <w:r>
        <w:rPr>
          <w:b/>
          <w:lang w:val="pt_PT" w:bidi="pt_PT"/>
        </w:rPr>
        <w:t>glória</w:t>
      </w:r>
      <w:r>
        <w:rPr>
          <w:lang w:val="pt_PT" w:bidi="pt_PT"/>
        </w:rPr>
        <w:t xml:space="preserve">, ou honra, a Deus. Usem a mesma palavra ou frase que vocês usaram em passagens anteriores. A palavra </w:t>
      </w:r>
      <w:r>
        <w:rPr>
          <w:lang w:val="pt_PT" w:bidi="pt_PT"/>
        </w:rPr>
        <w:t>glória</w:t>
      </w:r>
      <w:r>
        <w:rPr>
          <w:lang w:val="pt_PT" w:bidi="pt_PT"/>
        </w:rPr>
        <w:t xml:space="preserve"> está no Glossário Mestre.</w:t>
      </w:r>
    </w:p>
    <w:p>
      <w:pPr/>
      <w:r>
        <w:rPr>
          <w:lang w:val="pt_PT" w:bidi="pt_PT"/>
        </w:rPr>
      </w:r>
      <w:r>
        <w:rPr>
          <w:lang w:val="pt_PT" w:bidi="pt_PT"/>
        </w:rPr>
        <w:t xml:space="preserve">Os crentes não devem </w:t>
      </w:r>
      <w:r>
        <w:rPr>
          <w:b/>
          <w:lang w:val="pt_PT" w:bidi="pt_PT"/>
        </w:rPr>
        <w:t>ofender</w:t>
      </w:r>
      <w:r>
        <w:rPr>
          <w:lang w:val="pt_PT" w:bidi="pt_PT"/>
        </w:rPr>
        <w:t xml:space="preserve"> os judeus, gregos ou a igreja de Deus. Isso significa que os crentes não devem insultar nem deixar outras pessoas irritadas. Os crentes não devem fazer outras pessoas tropeçarem, ou causar-lhes dano espiritual.</w:t>
      </w:r>
    </w:p>
    <w:p>
      <w:pPr/>
      <w:r>
        <w:rPr>
          <w:lang w:val="pt_PT" w:bidi="pt_PT"/>
        </w:rPr>
      </w:r>
      <w:r>
        <w:rPr>
          <w:lang w:val="pt_PT" w:bidi="pt_PT"/>
        </w:rPr>
        <w:t>Parem aqui e discutam como vocês dirão que as pessoas não devem "ofender" outras pessoas. Pause este áudio aqui.</w:t>
      </w:r>
    </w:p>
    <w:p>
      <w:pPr/>
      <w:r>
        <w:rPr>
          <w:lang w:val="pt_PT" w:bidi="pt_PT"/>
        </w:rPr>
      </w:r>
      <w:r>
        <w:rPr>
          <w:b/>
          <w:lang w:val="pt_PT" w:bidi="pt_PT"/>
        </w:rPr>
        <w:t>Judeus</w:t>
      </w:r>
      <w:r>
        <w:rPr>
          <w:lang w:val="pt_PT" w:bidi="pt_PT"/>
        </w:rPr>
        <w:t xml:space="preserve"> se refere às mesmas pessoas que os israelitas. Use a mesma palavra que você usou em passagens anteriores. A palavra </w:t>
      </w:r>
      <w:r>
        <w:rPr>
          <w:lang w:val="pt_PT" w:bidi="pt_PT"/>
        </w:rPr>
        <w:t>judeu</w:t>
      </w:r>
      <w:r>
        <w:rPr>
          <w:lang w:val="pt_PT" w:bidi="pt_PT"/>
        </w:rPr>
        <w:t xml:space="preserve"> está no Glossário Mestre.</w:t>
      </w:r>
    </w:p>
    <w:p>
      <w:pPr/>
      <w:r>
        <w:rPr>
          <w:lang w:val="pt_PT" w:bidi="pt_PT"/>
        </w:rPr>
      </w:r>
      <w:r>
        <w:rPr>
          <w:b/>
          <w:lang w:val="pt_PT" w:bidi="pt_PT"/>
        </w:rPr>
        <w:t>Gregos</w:t>
      </w:r>
      <w:r>
        <w:rPr>
          <w:lang w:val="pt_PT" w:bidi="pt_PT"/>
        </w:rPr>
        <w:t xml:space="preserve"> são pessoas que pertencem ao país chamado Grécia. A cidade de Corinto está na Grécia. A cultura grega tinha muita influência sobre outros países. Com o tempo, as pessoas chamavam outras pessoas que seguiam os costumes gregos de gregos, mesmo quando essas pessoas não vinham do país da Grécia. Um bom judeu não adotaria a cultura grega, porque a cultura grega envolvia a adoração de ídolos. Portanto, as pessoas muitas vezes usavam a palavra grego para se referir a qualquer pessoa que não fosse um judeu. Usem a mesma palavra para gregos que vocês usaram em passagens anteriores. Procure </w:t>
      </w:r>
      <w:r>
        <w:rPr>
          <w:lang w:val="pt_PT" w:bidi="pt_PT"/>
        </w:rPr>
        <w:t>gregos</w:t>
      </w:r>
      <w:r>
        <w:rPr>
          <w:lang w:val="pt_PT" w:bidi="pt_PT"/>
        </w:rPr>
        <w:t xml:space="preserve"> no Glossário Mestre para mais informações. </w:t>
      </w:r>
    </w:p>
    <w:p>
      <w:pPr/>
      <w:r>
        <w:rPr>
          <w:lang w:val="pt_PT" w:bidi="pt_PT"/>
        </w:rPr>
      </w:r>
      <w:r>
        <w:rPr>
          <w:lang w:val="pt_PT" w:bidi="pt_PT"/>
        </w:rPr>
        <w:t xml:space="preserve">As pessoas não devem ofender a </w:t>
      </w:r>
      <w:r>
        <w:rPr>
          <w:b/>
          <w:lang w:val="pt_PT" w:bidi="pt_PT"/>
        </w:rPr>
        <w:t>igreja</w:t>
      </w:r>
      <w:r>
        <w:rPr>
          <w:lang w:val="pt_PT" w:bidi="pt_PT"/>
        </w:rPr>
        <w:t xml:space="preserve"> de Deus. A igreja de Deus significa todas as pessoas que são crentes juntas. As pessoas não devem ofender nenhum de seus irmãos na fé. Paulo fala sobre a igreja de Deus, porque Deus é o senhor da igreja. Usem a mesma palavra para igreja que vocês usaram em outras passagens. A palavra </w:t>
      </w:r>
      <w:r>
        <w:rPr>
          <w:lang w:val="pt_PT" w:bidi="pt_PT"/>
        </w:rPr>
        <w:t>igreja</w:t>
      </w:r>
      <w:r>
        <w:rPr>
          <w:lang w:val="pt_PT" w:bidi="pt_PT"/>
        </w:rPr>
        <w:t xml:space="preserve"> está no Glossário Mestre.</w:t>
      </w:r>
    </w:p>
    <w:p>
      <w:pPr/>
      <w:r>
        <w:rPr>
          <w:lang w:val="pt_PT" w:bidi="pt_PT"/>
        </w:rPr>
      </w:r>
      <w:r>
        <w:rPr>
          <w:lang w:val="pt_PT" w:bidi="pt_PT"/>
        </w:rPr>
        <w:t xml:space="preserve">Paulo tenta agradar a todos para que Deus possa </w:t>
      </w:r>
      <w:r>
        <w:rPr>
          <w:b/>
          <w:lang w:val="pt_PT" w:bidi="pt_PT"/>
        </w:rPr>
        <w:t>salvar</w:t>
      </w:r>
      <w:r>
        <w:rPr>
          <w:lang w:val="pt_PT" w:bidi="pt_PT"/>
        </w:rPr>
        <w:t xml:space="preserve"> essas pessoas, ou trazê-las para um relacionamento correto com Deus. Para mais informações sobre </w:t>
      </w:r>
      <w:r>
        <w:rPr>
          <w:lang w:val="pt_PT" w:bidi="pt_PT"/>
        </w:rPr>
        <w:t>salvação</w:t>
      </w:r>
      <w:r>
        <w:rPr>
          <w:lang w:val="pt_PT" w:bidi="pt_PT"/>
        </w:rPr>
        <w:t>, consulte o Glossário Mestre.</w:t>
      </w:r>
    </w:p>
    <w:p>
      <w:pPr/>
      <w:r>
        <w:rPr>
          <w:lang w:val="pt_PT" w:bidi="pt_PT"/>
        </w:rPr>
      </w:r>
      <w:r>
        <w:rPr>
          <w:lang w:val="pt_PT" w:bidi="pt_PT"/>
        </w:rPr>
        <w:t xml:space="preserve">Paulo diz aos crentes em Corinto para </w:t>
      </w:r>
      <w:r>
        <w:rPr>
          <w:b/>
          <w:lang w:val="pt_PT" w:bidi="pt_PT"/>
        </w:rPr>
        <w:t>imitá-lo</w:t>
      </w:r>
      <w:r>
        <w:rPr>
          <w:lang w:val="pt_PT" w:bidi="pt_PT"/>
        </w:rPr>
        <w:t xml:space="preserve">. Se você imita alguém, você faz as mesmas coisas que essa pessoa faz. Paulo imita a </w:t>
      </w:r>
      <w:r>
        <w:rPr>
          <w:b/>
          <w:lang w:val="pt_PT" w:bidi="pt_PT"/>
        </w:rPr>
        <w:t>Cristo</w:t>
      </w:r>
      <w:r>
        <w:rPr>
          <w:lang w:val="pt_PT" w:bidi="pt_PT"/>
        </w:rPr>
        <w:t xml:space="preserve">, e os crentes devem imitá-lo. Quando os crentes imitam Paulo, eles também estão imitando Cristo. Usem a mesma palavra para Cristo que vocês usaram em passagens anteriores. A palavra </w:t>
      </w:r>
      <w:r>
        <w:rPr>
          <w:lang w:val="pt_PT" w:bidi="pt_PT"/>
        </w:rPr>
        <w:t>Cristo</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11:2–16</w:t>
      </w:r>
      <w:r>
        <w:rPr>
          <w:lang w:val="pt_PT" w:bidi="pt_PT"/>
        </w:rPr>
      </w:r>
    </w:p>
    <w:p>
      <w:pPr>
        <w:pStyle w:val="Heading3"/>
      </w:pPr>
      <w:r>
        <w:rPr>
          <w:lang w:val="pt_PT" w:bidi="pt_PT"/>
        </w:rPr>
        <w:t>Ouvir e Sentir</w:t>
      </w:r>
    </w:p>
    <w:p>
      <w:pPr/>
      <w:r>
        <w:rPr>
          <w:lang w:val="pt_PT" w:bidi="pt_PT"/>
        </w:rPr>
      </w:r>
      <w:r>
        <w:rPr>
          <w:lang w:val="pt_PT" w:bidi="pt_PT"/>
        </w:rPr>
        <w:t>Nessa etapa, ouçam 1 Coríntios 11.2–16 e guardem em seus corações.</w:t>
      </w:r>
    </w:p>
    <w:p>
      <w:pPr/>
      <w:r>
        <w:rPr>
          <w:lang w:val="pt_PT" w:bidi="pt_PT"/>
        </w:rPr>
      </w:r>
      <w:r>
        <w:rPr>
          <w:lang w:val="pt_PT" w:bidi="pt_PT"/>
        </w:rPr>
        <w:t>Ouçam uma versão em áudio de 1 Coríntios 11.2–16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11.2–16 na tradução mais fácil de entender.</w:t>
      </w:r>
    </w:p>
    <w:p>
      <w:pPr/>
      <w:r>
        <w:rPr>
          <w:lang w:val="pt_PT" w:bidi="pt_PT"/>
        </w:rPr>
      </w:r>
      <w:r>
        <w:rPr>
          <w:lang w:val="pt_PT" w:bidi="pt_PT"/>
        </w:rPr>
        <w:t>Na passagem anterior, Paulo falou sobre a questão da comida oferecida aos ídolos. Paulo disse aos crentes de Corinto que, embora eles tivessem liberdade em Cristo, deveriam honrar a Deus com seu comportamento. Os crentes também devem fazer o que é melhor para outras pessoas em vez de pensar apenas em si mesmos. Paulo encorajou os coríntios a seguir o exemplo dele, assim como ele segue o exemplo de Cristo.</w:t>
      </w:r>
    </w:p>
    <w:p>
      <w:pPr/>
      <w:r>
        <w:rPr>
          <w:lang w:val="pt_PT" w:bidi="pt_PT"/>
        </w:rPr>
      </w:r>
      <w:r>
        <w:rPr>
          <w:lang w:val="pt_PT" w:bidi="pt_PT"/>
        </w:rPr>
        <w:t>Nessa passagem, Paulo aborda a primeira de várias questões relacionadas à reunião de adoração. Paulo começa louvando os crentes por seguirem os ensinamentos ou tradições que Paulo havia ensinado aos crentes. Não sabemos exatamente sobre quais ensinamentos ou tradições Paulo fala. Então Paulo começa a corrigir as coisas que não estão indo bem.</w:t>
      </w:r>
    </w:p>
    <w:p>
      <w:pPr/>
      <w:r>
        <w:rPr>
          <w:lang w:val="pt_PT" w:bidi="pt_PT"/>
        </w:rPr>
      </w:r>
      <w:r>
        <w:rPr>
          <w:lang w:val="pt_PT" w:bidi="pt_PT"/>
        </w:rPr>
        <w:t>Semelhante às passagens anteriores, a preocupação principal de Paulo é que, durante o adorar, as pessoas devem se comportar de uma maneira que traga glória a Deus. Assim como Paulo tem dito aos crentes para pensarem em outras pessoas, Paulo também quer que as pessoas levem em consideração como suas ações afetam os outros enquanto adoram a Deus. Os crentes em Jesus devem ser respeitosos com os outros, mesmo que os crentes tenham liberdade em Cristo e não tenham mais que seguir todas as leis de Moisés.</w:t>
      </w:r>
    </w:p>
    <w:p>
      <w:pPr/>
      <w:r>
        <w:rPr>
          <w:lang w:val="pt_PT" w:bidi="pt_PT"/>
        </w:rPr>
      </w:r>
      <w:r>
        <w:rPr>
          <w:lang w:val="pt_PT" w:bidi="pt_PT"/>
        </w:rPr>
        <w:t>Vocês se lembrarão de que, embora Corinto estivesse localizada no país da Grécia, durante esse tempo os romanos governavam Corinto. As pessoas seguiam práticas culturais romanas. A maneira como as pessoas penteavam seus cabelos era um símbolo de seu comportamento e atitudes sexuais. Uma pessoa com cabelos longos era geralmente um símbolo de que ela era sexualmente imoral. Se uma pessoa raspava a cabeça, isso era um sinal de que a pessoa era celibatária ou se abstinha de ter relações sexuais com qualquer pessoa. Um homem que cortasse o cabelo curto, ou uma mulher que usasse uma cobertura na cabeça ou véu, estava dizendo às pessoas que eles estavam em um relacionamento sexual comprometido, provavelmente como uma pessoa casada.</w:t>
      </w:r>
    </w:p>
    <w:p>
      <w:pPr/>
      <w:r>
        <w:rPr>
          <w:lang w:val="pt_PT" w:bidi="pt_PT"/>
        </w:rPr>
      </w:r>
      <w:r>
        <w:rPr>
          <w:lang w:val="pt_PT" w:bidi="pt_PT"/>
        </w:rPr>
        <w:t>Parem aqui e discutam essa pergunta em grupo: em sua cultura, o que a aparência de uma pessoa diz sobre ela? Que partes da aparência de uma pessoa são símbolos em sua cultura que mostram que uma pessoa é respeitável? Que símbolos mostram que a pessoa tem mau caráter? Pause este áudio aqui.</w:t>
      </w:r>
    </w:p>
    <w:p>
      <w:pPr/>
      <w:r>
        <w:rPr>
          <w:lang w:val="pt_PT" w:bidi="pt_PT"/>
        </w:rPr>
      </w:r>
      <w:r>
        <w:rPr>
          <w:lang w:val="pt_PT" w:bidi="pt_PT"/>
        </w:rPr>
        <w:t>A lei romana protegia as mulheres que usavam um véu ou cobertura na cabeça. A cobertura da cabeça era um sinal de que ela era uma mulher respeitável com autodisciplina. Se um homem fizesse investidas sexuais contra uma mulher usando uma cobertura na cabeça, as autoridades governantes poderiam prender o homem e puni-lo. Nessa cultura, uma mulher mostrava honra ou desrespeito às pessoas próximas dela pela forma como se vestia e mantinha o cabelo. Se uma mulher usava uma cobertura na cabeça, ela honrava seu marido, filhos, pais e irmãos. Se uma mulher não usava uma cobertura na cabeça, ela trazia vergonha e desonra à sua família.</w:t>
      </w:r>
    </w:p>
    <w:p>
      <w:pPr/>
      <w:r>
        <w:rPr>
          <w:lang w:val="pt_PT" w:bidi="pt_PT"/>
        </w:rPr>
      </w:r>
      <w:r>
        <w:rPr>
          <w:lang w:val="pt_PT" w:bidi="pt_PT"/>
        </w:rPr>
        <w:t>Os homens na cultura romana geralmente não usavam nenhum tipo de cobertura na cabeça. Há algumas exceções a isso. Um homem que estivesse de luto pela morte de alguém poderia cobrir a cabeça. É possível que os homens que faziam sacrifícios a um deus pagão também cobrissem suas cabeças. Não sabemos por que Paulo menciona cobertura na cabeça para os homens, uma vez que os homens normalmente não usavam coberturas na cabeça na cultura romana.</w:t>
      </w:r>
    </w:p>
    <w:p>
      <w:pPr/>
      <w:r>
        <w:rPr>
          <w:lang w:val="pt_PT" w:bidi="pt_PT"/>
        </w:rPr>
      </w:r>
      <w:r>
        <w:rPr>
          <w:lang w:val="pt_PT" w:bidi="pt_PT"/>
        </w:rPr>
        <w:t>Paulo enfatiza a importância dos relacionamentos dentro da comunidade e a importância de ter uma estrutura na qual as diferentes partes da comunidade possam se relacionar umas com as outras em unidade e ordem. Paulo mostra que cada relacionamento tem papéis, prioridades e responsabilidades diferentes. Por exemplo, o homem é responsável diante de Cristo, a mulher é responsável diante do homem, e Cristo é responsável diante de Deus. A coisa mais importante de lembrar aqui é que toda essa passagem está falando sobre relacionamentos e como mostrar honra uns aos outros dentro das culturas de onde vocês vivem.</w:t>
      </w:r>
    </w:p>
    <w:p>
      <w:pPr/>
      <w:r>
        <w:rPr>
          <w:lang w:val="pt_PT" w:bidi="pt_PT"/>
        </w:rPr>
      </w:r>
      <w:r>
        <w:rPr>
          <w:lang w:val="pt_PT" w:bidi="pt_PT"/>
        </w:rPr>
        <w:t>Paulo explica que, embora tanto homens quanto mulheres possam orar e profetizar, ou dar mensagens de Deus, tanto homens quanto mulheres devem respeitar uns aos outros e os papéis que Deus deu a eles. Paulo está explicando que, mesmo que eles sejam todos crentes na mesma igreja, ou no mesmo corpo de Cristo, eles ainda são singularmente homens e mulheres. Eles devem responder como homens e mulheres em Cristo. Paulo lembra aos crentes que Deus criou o homem à própria imagem de Deus. Deus cria o homem para trazer louvor e honra a Deus. Deus criou a mulher a partir do homem. A mulher também é feita à imagem de Deus, mas a mulher também reflete a glória, ou honra, do homem. Paulo está instruindo as pessoas a se vestir de uma maneira que não chame a atenção para si mesmas, mas honre a Deus. Paulo lembra aos crentes que homens e mulheres não são independentes uns dos outros, mas homens e mulheres precisam uns dos outros. Mais importante ainda, Deus dá vida a todos e a tudo.</w:t>
      </w:r>
    </w:p>
    <w:p>
      <w:pPr/>
      <w:r>
        <w:rPr>
          <w:lang w:val="pt_PT" w:bidi="pt_PT"/>
        </w:rPr>
      </w:r>
      <w:r>
        <w:rPr>
          <w:lang w:val="pt_PT" w:bidi="pt_PT"/>
        </w:rPr>
        <w:t>Paulo deixa claro que essa instrução não é a opinião dele, mas representa o ensinamento tradicional em todas as igrejas.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11.2–16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louva os crentes de Corinto por seguirem o ensinamento de Paulo. Paulo então corrige os crentes sobre a questão de respeitar os papéis e responsabilidades que Deus estabeleceu. Paulo instrui os crentes a honrar a Deus com a maneira como cada crente se apresenta enquanto ora e profetiza.</w:t>
      </w:r>
    </w:p>
    <w:p>
      <w:pPr/>
      <w:r>
        <w:rPr>
          <w:lang w:val="pt_PT" w:bidi="pt_PT"/>
        </w:rPr>
      </w:r>
      <w:r>
        <w:rPr>
          <w:b/>
          <w:lang w:val="pt_PT" w:bidi="pt_PT"/>
        </w:rPr>
        <w:t>Na segunda parte:</w:t>
      </w:r>
      <w:r>
        <w:rPr>
          <w:lang w:val="pt_PT" w:bidi="pt_PT"/>
        </w:rPr>
        <w:t xml:space="preserve"> Paulo afirma as diferenças entre homem e mulher. Paulo diz que o homem é feito à imagem de Deus e reflete a glória de Deus. Deus fez a mulher a partir do homem, então a mulher também reflete a glória de Deus e a glória do homem. Por causa disso, uma mulher deve se vestir de forma modesta quando presta culto. Homens e mulheres não são independentes, mas precisam um do outro. Deus criou tanto o homem quanto a mulher.</w:t>
      </w:r>
    </w:p>
    <w:p>
      <w:pPr/>
      <w:r>
        <w:rPr>
          <w:lang w:val="pt_PT" w:bidi="pt_PT"/>
        </w:rPr>
      </w:r>
      <w:r>
        <w:rPr>
          <w:b/>
          <w:lang w:val="pt_PT" w:bidi="pt_PT"/>
        </w:rPr>
        <w:t>Na terceira parte:</w:t>
      </w:r>
      <w:r>
        <w:rPr>
          <w:lang w:val="pt_PT" w:bidi="pt_PT"/>
        </w:rPr>
        <w:t xml:space="preserve"> Paulo faz duas perguntas para enfatizar o ponto de Paulo. Paulo não espera uma resposta. Paulo diz aos crentes que, mesmo que os crentes discordem, essa é a prática da igreja.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Cristo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Homens na igreja de Corinto</w:t>
      </w:r>
    </w:p>
    <w:p>
      <w:pPr>
        <w:pStyle w:val="ListBullet"/>
        <w:spacing w:line="240" w:lineRule="auto"/>
        <w:ind w:left="720"/>
      </w:pPr>
      <w:r>
        <w:rPr>
          <w:lang w:val="pt_PT" w:bidi="pt_PT"/>
        </w:rPr>
      </w:r>
      <w:r>
        <w:rPr>
          <w:lang w:val="pt_PT" w:bidi="pt_PT"/>
        </w:rPr>
        <w:t>Mulheres na igreja de Corinto</w:t>
      </w:r>
    </w:p>
    <w:p>
      <w:pPr>
        <w:pStyle w:val="ListBullet"/>
        <w:spacing w:line="240" w:lineRule="auto"/>
        <w:ind w:left="720"/>
      </w:pPr>
      <w:r>
        <w:rPr>
          <w:lang w:val="pt_PT" w:bidi="pt_PT"/>
        </w:rPr>
      </w:r>
      <w:r>
        <w:rPr>
          <w:lang w:val="pt_PT" w:bidi="pt_PT"/>
        </w:rPr>
        <w:t>E anjos</w:t>
      </w:r>
    </w:p>
    <w:p>
      <w:pPr/>
      <w:r>
        <w:rPr>
          <w:lang w:val="pt_PT" w:bidi="pt_PT"/>
        </w:rPr>
      </w:r>
      <w:r>
        <w:rPr>
          <w:lang w:val="pt_PT" w:bidi="pt_PT"/>
        </w:rPr>
        <w:t>Paulo começa essa passagem louvando os crentes de Corinto pela maneira como os crentes seguiram os ensinamentos e tradições que Paulo deu aos crentes. Paulo usa uma palavra forte na qual Paulo dá crédito total aos crentes por se lembrarem e seguirem o ensinamento exatamente como Paulo deu a eles. No entanto, Paulo então passa a corrigir os crentes por algumas coisas que não são apropriadas.</w:t>
      </w:r>
    </w:p>
    <w:p>
      <w:pPr/>
      <w:r>
        <w:rPr>
          <w:lang w:val="pt_PT" w:bidi="pt_PT"/>
        </w:rPr>
      </w:r>
      <w:r>
        <w:rPr>
          <w:lang w:val="pt_PT" w:bidi="pt_PT"/>
        </w:rPr>
        <w:t>Parem aqui e discutam como vocês traduzirão a transição de louvar para corrigir sem tornar o louvor mais fraco. Pause este áudio aqui.</w:t>
      </w:r>
    </w:p>
    <w:p>
      <w:pPr/>
      <w:r>
        <w:rPr>
          <w:lang w:val="pt_PT" w:bidi="pt_PT"/>
        </w:rPr>
      </w:r>
      <w:r>
        <w:rPr>
          <w:lang w:val="pt_PT" w:bidi="pt_PT"/>
        </w:rPr>
        <w:t>Na primeira parte, Paulo diz que Cristo é o cabeça, ou líder do homem, o homem é o cabeça, ou líder da mulher, e Deus é o cabeça, ou líder de Cristo. Paulo está usando uma linguagem especial aqui. No idioma original, Paulo usa a palavra para “cabeça” que se refere à cabeça de um corpo. Paulo usa a imagem de um corpo com frequência nessa carta. Em uma passagem posterior, Paulo explicará como as várias partes do corpo trabalham juntas. Paulo usa a palavra para uma cabeça física de um corpo porque tem vários sentidos, todos os quais são importantes nessa passagem. A cabeça lidera o resto do corpo. A cabeça é a fonte de vida para o resto do corpo. Um corpo não pode funcionar sem uma cabeça. A cabeça é a parte superior e mais honrada do corpo. A cabeça tem um papel especial dentro do corpo. A cabeça tem responsabilidades especiais dentro do corpo.</w:t>
      </w:r>
    </w:p>
    <w:p>
      <w:pPr/>
      <w:r>
        <w:rPr>
          <w:lang w:val="pt_PT" w:bidi="pt_PT"/>
        </w:rPr>
      </w:r>
      <w:r>
        <w:rPr>
          <w:lang w:val="pt_PT" w:bidi="pt_PT"/>
        </w:rPr>
        <w:t>Parem aqui e discutam como vocês traduzirão a ideia de cabeça para que as pessoas entendam que esse é um papel especial que inclui liderança, honra e responsabilidade. Como o sentido exato de Paulo não é claro, recomendamos usar a palavra para a cabeça do corpo físico de uma pessoa, se possível. Pause este áudio aqui.</w:t>
      </w:r>
    </w:p>
    <w:p>
      <w:pPr/>
      <w:r>
        <w:rPr>
          <w:lang w:val="pt_PT" w:bidi="pt_PT"/>
        </w:rPr>
      </w:r>
      <w:r>
        <w:rPr>
          <w:lang w:val="pt_PT" w:bidi="pt_PT"/>
        </w:rPr>
        <w:t>Nessa passagem, Paulo se refere ao homem e à mulher. No idioma original, Paulo usou as palavras gerais para uma pessoa do sexo masculino e uma pessoa do sexo feminino. Algumas traduções escolheram usar as palavras para marido e esposa quando Paulo fala sobre o relacionamento entre um homem e uma mulher. No idioma original, há apenas uma palavra para homem e marido. Também há apenas uma palavra para mulher e esposa. Recomendamos que vocês usem a palavra geral para homem e mulher em seu idioma.</w:t>
      </w:r>
    </w:p>
    <w:p>
      <w:pPr/>
      <w:r>
        <w:rPr>
          <w:lang w:val="pt_PT" w:bidi="pt_PT"/>
        </w:rPr>
      </w:r>
      <w:r>
        <w:rPr>
          <w:lang w:val="pt_PT" w:bidi="pt_PT"/>
        </w:rPr>
        <w:t>Parem aqui e discutam como vocês traduzirão as palavras para homem e mulher nessa passagem. Pause este áudio aqui.</w:t>
      </w:r>
    </w:p>
    <w:p>
      <w:pPr/>
      <w:r>
        <w:rPr>
          <w:lang w:val="pt_PT" w:bidi="pt_PT"/>
        </w:rPr>
      </w:r>
      <w:r>
        <w:rPr>
          <w:lang w:val="pt_PT" w:bidi="pt_PT"/>
        </w:rPr>
        <w:t>Tanto homens quanto mulheres oravam e profetizavam durante o culto de adoração. Paulo diz que, quando um homem ou uma mulher ora ou profetiza durante a adoração pública, esse homem ou mulher deve fazer isso de uma maneira que não desonre sua cabeça. Na cultura romana, o penteado de uma pessoa era um símbolo de seu caráter. Como os homens respeitáveis não cobriam a cabeça ou usavam os cabelos compridos, os homens cristãos devem mostrar que eles são respeitáveis quando oram e profetizam não usando uma cobertura na cabeça. No entanto, as mulheres respeitáveis usavam os cabelos longos com algum tipo de cobertura para a cabeça ou véu. Então Paulo disse às mulheres cristãs que elas deveriam se parecer com mulheres respeitáveis quando oram e profetizam, de outra forma, as mulheres trariam vergonha — em outras palavras, elas trariam vergonha sobre seus líderes e, em última análise, sobre Cristo e Deus.</w:t>
      </w:r>
    </w:p>
    <w:p>
      <w:pPr/>
      <w:r>
        <w:rPr>
          <w:lang w:val="pt_PT" w:bidi="pt_PT"/>
        </w:rPr>
      </w:r>
      <w:r>
        <w:rPr>
          <w:lang w:val="pt_PT" w:bidi="pt_PT"/>
        </w:rPr>
        <w:t>Na parte dois, Paulo lembra aos coríntios sobre a criação do homem e da mulher. Paulo diz que Deus fez o homem à imagem de Deus e que o homem reflete a glória de Deus. Deus fez a primeira mulher a partir do primeiro homem, então a mulher também reflete a glória de Deus e a glória do homem. Sabemos pela história da criação que Deus fez a mulher porque o homem estava sozinho. Ao contrário dos animais, o homem não tinha uma parceira mulher. Portanto, Deus fez a mulher para o homem. Por essas razões, a mulher deve se vestir de maneira modesta ao prestar adoração. Paulo diz que isso é um sinal de autoridade. Não está claro se a cobertura da cabeça da mulher é um sinal de que a mulher está se submetendo àqueles que têm autoridade sobre ela ou se sua vestimenta modesta como mulher crente dá a ela a autoridade para orar e profetizar em público.</w:t>
      </w:r>
    </w:p>
    <w:p>
      <w:pPr/>
      <w:r>
        <w:rPr>
          <w:lang w:val="pt_PT" w:bidi="pt_PT"/>
        </w:rPr>
      </w:r>
      <w:r>
        <w:rPr>
          <w:lang w:val="pt_PT" w:bidi="pt_PT"/>
        </w:rPr>
        <w:t>Parem aqui e discutam como vocês traduzirão o sinal de autoridade nessa passagem. Como o sentido de Paulo não está claro, traduzam essa ideia literalmente sem dar uma interpretação. Pause este áudio aqui.</w:t>
      </w:r>
    </w:p>
    <w:p>
      <w:pPr/>
      <w:r>
        <w:rPr>
          <w:lang w:val="pt_PT" w:bidi="pt_PT"/>
        </w:rPr>
      </w:r>
      <w:r>
        <w:rPr>
          <w:lang w:val="pt_PT" w:bidi="pt_PT"/>
        </w:rPr>
        <w:t>Paulo menciona que a mulher cobre a cabeça por causa dos anjos que estão presentes enquanto o povo de Deus adora a Deus. Não está claro por que Paulo diz isso. Paulo acreditava que os anjos estavam presentes durante os cultos de adoração. Paulo provavelmente acreditava que os anjos estavam preocupados com a boa ordem e comportamento na adoração.</w:t>
      </w:r>
    </w:p>
    <w:p>
      <w:pPr/>
      <w:r>
        <w:rPr>
          <w:lang w:val="pt_PT" w:bidi="pt_PT"/>
        </w:rPr>
      </w:r>
      <w:r>
        <w:rPr>
          <w:lang w:val="pt_PT" w:bidi="pt_PT"/>
        </w:rPr>
        <w:t>Depois de explicar que há diferenças entre homens e mulheres, Paulo retorna ao tema das pessoas precisando umas das outras. Paulo diz que, para aqueles que pertencem ao Senhor, as mulheres não são independentes ou separadas dos homens, e os homens não são independentes das mulheres. Paulo dá um exemplo disso: embora a primeira mulher tenha vindo de um homem, todos os outros homens nascem de uma mulher. Mais importante ainda, Deus dá vida a todos e a tudo. Tudo realmente vem de Deus!</w:t>
      </w:r>
    </w:p>
    <w:p>
      <w:pPr/>
      <w:r>
        <w:rPr>
          <w:lang w:val="pt_PT" w:bidi="pt_PT"/>
        </w:rPr>
      </w:r>
      <w:r>
        <w:rPr>
          <w:lang w:val="pt_PT" w:bidi="pt_PT"/>
        </w:rPr>
        <w:t>Na parte três, Paulo faz duas perguntas que Paulo não espera que os crentes respondam. Paulo usa essas perguntas para destacar um ponto forte que Paulo pensa que deve ser óbvio para os crentes de Corinto. Paulo pergunta: “É apropriado que uma mulher ore a Deus com a cabeça descoberta? A vida cotidiana não ensina que, se um homem tem cabelos longos, é uma desgraça para esse homem, mas que, se uma mulher tem cabelos longos, esse cabelo traz honra à mulher?”</w:t>
      </w:r>
    </w:p>
    <w:p>
      <w:pPr/>
      <w:r>
        <w:rPr>
          <w:lang w:val="pt_PT" w:bidi="pt_PT"/>
        </w:rPr>
      </w:r>
      <w:r>
        <w:rPr>
          <w:lang w:val="pt_PT" w:bidi="pt_PT"/>
        </w:rPr>
        <w:t>Paulo espera que os crentes respondam “Não” à primeira pergunta e “Sim” à segunda pergunta. Nessas perguntas, Paulo está dizendo que mesmo que as pessoas tenham liberdade em Cristo, as pessoas devem respeitar umas às outras e honrar a estrutura, ou ordem, que Deus estabeleceu.</w:t>
      </w:r>
    </w:p>
    <w:p>
      <w:pPr/>
      <w:r>
        <w:rPr>
          <w:lang w:val="pt_PT" w:bidi="pt_PT"/>
        </w:rPr>
      </w:r>
      <w:r>
        <w:rPr>
          <w:lang w:val="pt_PT" w:bidi="pt_PT"/>
        </w:rPr>
        <w:t>Parem aqui e discutam como vocês traduzirão essas perguntas. Se vocês não fazem esses tipos de perguntas em sua cultura, vocês podem traduzir as perguntas como declarações fortes. Por exemplo:</w:t>
      </w:r>
    </w:p>
    <w:p>
      <w:pPr/>
      <w:r>
        <w:rPr>
          <w:lang w:val="pt_PT" w:bidi="pt_PT"/>
        </w:rPr>
      </w:r>
      <w:r>
        <w:rPr>
          <w:lang w:val="pt_PT" w:bidi="pt_PT"/>
        </w:rPr>
        <w:t>Paulo deixa claro que essa não é a opinião de Paulo, ou um mandamento, mas que representa o ensinamento tradicional em todas as igrejas. Quando Paulo diz: “Não temos outra prática”, não está claro a quem a palavra “nós” se refere. É possível que Paulo esteja dizendo que Paulo e os outros mestres que trabalham com ele ensinam isso. Outra possibilidade é que Paulo se refere à igreja onde Paulo está atualmente localizado. Paulo poderia estar se referindo às igrejas ou aos cristãos em geral. Uma maneira possível de traduzir essa passagem é: “Nem eu, nem as outras igrejas de Deus temos outro costume além deste”.</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11.2–16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Cristo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Homens na igreja de Corinto</w:t>
      </w:r>
    </w:p>
    <w:p>
      <w:pPr>
        <w:pStyle w:val="ListBullet"/>
        <w:spacing w:line="240" w:lineRule="auto"/>
        <w:ind w:left="720"/>
      </w:pPr>
      <w:r>
        <w:rPr>
          <w:lang w:val="pt_PT" w:bidi="pt_PT"/>
        </w:rPr>
      </w:r>
      <w:r>
        <w:rPr>
          <w:lang w:val="pt_PT" w:bidi="pt_PT"/>
        </w:rPr>
        <w:t>Mulheres na igreja de Corinto</w:t>
      </w:r>
    </w:p>
    <w:p>
      <w:pPr>
        <w:pStyle w:val="ListBullet"/>
        <w:spacing w:line="240" w:lineRule="auto"/>
        <w:ind w:left="720"/>
      </w:pPr>
      <w:r>
        <w:rPr>
          <w:lang w:val="pt_PT" w:bidi="pt_PT"/>
        </w:rPr>
      </w:r>
      <w:r>
        <w:rPr>
          <w:lang w:val="pt_PT" w:bidi="pt_PT"/>
        </w:rPr>
        <w:t>E anjos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aos crentes de Corinto: “Devo dar crédito a vocês por terem feito bem ao lembrar dos ensinamentos e tradições que dei a vocês. Mas há uma coisa que quero que vocês entendam: Cristo é o cabeça do homem, o homem é o cabeça da mulher e Deus é o cabeça de Cristo. Um homem desonra sua cabeça se o homem ora ou profetiza com a cabeça coberta”.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um homem de Corinto: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“Mas uma mulher desonra sua cabeça se ela ora ou profetiza com a cabeça dela descoberta. Se uma mulher se recusar a usar uma cobertura na cabeça, ela deve cortar seu cabelo ou raspar sua cabeça! Mas como ela traria vergonha a si mesma e à sua família se cortasse seu cabelo, a mulher deve usar uma cobertura”.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uma mulher de Corinto: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“O homem não deve cobrir a cabeça quando adora, porque Deus fez o homem à imagem de Deus e o homem reflete a glória de Deus, ou traz honra a Deus. Deus fez a primeira mulher a partir do primeiro homem, então a mulher também reflete a glória de Deus e a glória do homem. Deus fez a mulher como uma auxiliadora para o homem. Por essas razões, e por causa dos anjos, a mulher deve se vestir de forma modesta ao prestar adoração como um sinal de autoridade.</w:t>
      </w:r>
    </w:p>
    <w:p>
      <w:pPr/>
      <w:r>
        <w:rPr>
          <w:lang w:val="pt_PT" w:bidi="pt_PT"/>
        </w:rPr>
      </w:r>
      <w:r>
        <w:rPr>
          <w:lang w:val="pt_PT" w:bidi="pt_PT"/>
        </w:rPr>
        <w:t>“Como crentes no Senhor Jesus, a mulher não é independente do homem, nem o homem é independente da mulher. Nós sabemos disso porque assim como a primeira mulher foi feita a partir do homem, agora o homem nasce da mulher. Deus é aquele que criou tudo”.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“Pensem nisso: é apropriado que uma mulher ore a Deus com a cabeça descoberta? É claro que não é. A natureza das coisas não ensina que, se um homem tem cabelos longos, o cabelo desse homem o faz perder a honra? E a própria natureza das coisas não ensina que, se uma mulher tem cabelos longos, os cabelos dela trarão honra? Deus deu à mulher cabelos longos como uma cobertura. Se alguém quiser discutir conosco e discordar sobre essa prática, nós não temos outro costume entre nós nem entre as outras igrejas de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uma mulher de Corinto: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11.2–16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aos coríntios: “Eu </w:t>
      </w:r>
      <w:r>
        <w:rPr>
          <w:b/>
          <w:lang w:val="pt_PT" w:bidi="pt_PT"/>
        </w:rPr>
        <w:t>elogio</w:t>
      </w:r>
      <w:r>
        <w:rPr>
          <w:lang w:val="pt_PT" w:bidi="pt_PT"/>
        </w:rPr>
        <w:t xml:space="preserve"> ou louvo vocês”. Paulo está dizendo aos coríntios que eles se saíram bem. Paulo dá total crédito aos coríntios por seguirem as instruções que Paulo havia dado a eles. Esse não é o mesmo tipo de louvor que uma pessoa louva a Deus.</w:t>
      </w:r>
    </w:p>
    <w:p>
      <w:pPr/>
      <w:r>
        <w:rPr>
          <w:lang w:val="pt_PT" w:bidi="pt_PT"/>
        </w:rPr>
      </w:r>
      <w:r>
        <w:rPr>
          <w:lang w:val="pt_PT" w:bidi="pt_PT"/>
        </w:rPr>
        <w:t xml:space="preserve">Parem aqui e discutam em grupo qual palavra ou frase vocês usarão para </w:t>
      </w:r>
      <w:r>
        <w:rPr>
          <w:b/>
          <w:lang w:val="pt_PT" w:bidi="pt_PT"/>
        </w:rPr>
        <w:t>elogiar</w:t>
      </w:r>
      <w:r>
        <w:rPr>
          <w:lang w:val="pt_PT" w:bidi="pt_PT"/>
        </w:rPr>
        <w:t xml:space="preserve"> ou louvar. Se você já traduziu essa palavra em outro livro da Bíblia, use a mesma palavra que você usou lá. Pause este áudio aqui.</w:t>
      </w:r>
    </w:p>
    <w:p>
      <w:pPr/>
      <w:r>
        <w:rPr>
          <w:lang w:val="pt_PT" w:bidi="pt_PT"/>
        </w:rPr>
      </w:r>
      <w:r>
        <w:rPr>
          <w:lang w:val="pt_PT" w:bidi="pt_PT"/>
        </w:rPr>
        <w:t xml:space="preserve">Paulo diz aos crentes que </w:t>
      </w:r>
      <w:r>
        <w:rPr>
          <w:b/>
          <w:lang w:val="pt_PT" w:bidi="pt_PT"/>
        </w:rPr>
        <w:t>Cristo</w:t>
      </w:r>
      <w:r>
        <w:rPr>
          <w:lang w:val="pt_PT" w:bidi="pt_PT"/>
        </w:rPr>
        <w:t xml:space="preserve"> é o cabeça de todos os homens e Deus é o cabeça de Cristo. Use a mesma palavra para "Cristo" que você usou em passagens anteriores. Consulte o Glossário Mestre para mais informações sobre </w:t>
      </w:r>
      <w:r>
        <w:rPr>
          <w:lang w:val="pt_PT" w:bidi="pt_PT"/>
        </w:rPr>
        <w:t>Cristo</w:t>
      </w:r>
      <w:r>
        <w:rPr>
          <w:lang w:val="pt_PT" w:bidi="pt_PT"/>
        </w:rPr>
        <w:t>.</w:t>
      </w:r>
    </w:p>
    <w:p>
      <w:pPr/>
      <w:r>
        <w:rPr>
          <w:lang w:val="pt_PT" w:bidi="pt_PT"/>
        </w:rPr>
      </w:r>
      <w:r>
        <w:rPr>
          <w:lang w:val="pt_PT" w:bidi="pt_PT"/>
        </w:rPr>
        <w:t xml:space="preserve">Paulo diz que todo homem que </w:t>
      </w:r>
      <w:r>
        <w:rPr>
          <w:b/>
          <w:lang w:val="pt_PT" w:bidi="pt_PT"/>
        </w:rPr>
        <w:t>ora</w:t>
      </w:r>
      <w:r>
        <w:rPr>
          <w:lang w:val="pt_PT" w:bidi="pt_PT"/>
        </w:rPr>
        <w:t xml:space="preserve"> ou </w:t>
      </w:r>
      <w:r>
        <w:rPr>
          <w:b/>
          <w:lang w:val="pt_PT" w:bidi="pt_PT"/>
        </w:rPr>
        <w:t>profetiza</w:t>
      </w:r>
      <w:r>
        <w:rPr>
          <w:lang w:val="pt_PT" w:bidi="pt_PT"/>
        </w:rPr>
        <w:t xml:space="preserve"> com a cabeça coberta desonra sua cabeça. Quando uma pessoa ora, ela está falando com Deus. Uma pessoa pode orar em público ou em privado. Nessa passagem, Paulo está falando sobre orar no culto público.</w:t>
      </w:r>
    </w:p>
    <w:p>
      <w:pPr/>
      <w:r>
        <w:rPr>
          <w:lang w:val="pt_PT" w:bidi="pt_PT"/>
        </w:rPr>
      </w:r>
      <w:r>
        <w:rPr>
          <w:lang w:val="pt_PT" w:bidi="pt_PT"/>
        </w:rPr>
        <w:t xml:space="preserve">Parem aqui e discutam em grupo qual palavra ou frase vocês usarão para </w:t>
      </w:r>
      <w:r>
        <w:rPr>
          <w:b/>
          <w:lang w:val="pt_PT" w:bidi="pt_PT"/>
        </w:rPr>
        <w:t>orar</w:t>
      </w:r>
      <w:r>
        <w:rPr>
          <w:lang w:val="pt_PT" w:bidi="pt_PT"/>
        </w:rPr>
        <w:t xml:space="preserve">. Procure a palavra </w:t>
      </w:r>
      <w:r>
        <w:rPr>
          <w:lang w:val="pt_PT" w:bidi="pt_PT"/>
        </w:rPr>
        <w:t>oração</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b/>
          <w:lang w:val="pt_PT" w:bidi="pt_PT"/>
        </w:rPr>
        <w:t>Profecia</w:t>
      </w:r>
      <w:r>
        <w:rPr>
          <w:lang w:val="pt_PT" w:bidi="pt_PT"/>
        </w:rPr>
        <w:t xml:space="preserve"> é quando uma pessoa compartilha uma mensagem de Deus. Por meio do Espírito Santo, Deus dá a um crente um conhecimento ou discernimento especial que é para o bem da igreja. A pessoa pode compartilhar uma profecia que dá um ensinamento, uma advertência ou uma mensagem sobre o futuro.</w:t>
      </w:r>
    </w:p>
    <w:p>
      <w:pPr/>
      <w:r>
        <w:rPr>
          <w:lang w:val="pt_PT" w:bidi="pt_PT"/>
        </w:rPr>
      </w:r>
      <w:r>
        <w:rPr>
          <w:lang w:val="pt_PT" w:bidi="pt_PT"/>
        </w:rPr>
        <w:t xml:space="preserve">Parem aqui e discutam em grupo qual palavra ou frase vocês usarão para </w:t>
      </w:r>
      <w:r>
        <w:rPr>
          <w:b/>
          <w:lang w:val="pt_PT" w:bidi="pt_PT"/>
        </w:rPr>
        <w:t>profecia</w:t>
      </w:r>
      <w:r>
        <w:rPr>
          <w:lang w:val="pt_PT" w:bidi="pt_PT"/>
        </w:rPr>
        <w:t xml:space="preserve">. Procure a palavra </w:t>
      </w:r>
      <w:r>
        <w:rPr>
          <w:lang w:val="pt_PT" w:bidi="pt_PT"/>
        </w:rPr>
        <w:t>profecia</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lembra aos crentes que o homem é a imagem e a glória de Deus. Deus criou todas as pessoas à </w:t>
      </w:r>
      <w:r>
        <w:rPr>
          <w:b/>
          <w:lang w:val="pt_PT" w:bidi="pt_PT"/>
        </w:rPr>
        <w:t>imagem de Deus</w:t>
      </w:r>
      <w:r>
        <w:rPr>
          <w:lang w:val="pt_PT" w:bidi="pt_PT"/>
        </w:rPr>
        <w:t>. Isso não significa que as pessoas se parecem fisicamente com Deus. Isso significa que Deus criou as pessoas com as mesmas qualidades que Deus, como a capacidade de pensar, amar, apreciar, criar coisas belas e fazer o que é bom. As pessoas representam Deus na terra.</w:t>
      </w:r>
    </w:p>
    <w:p>
      <w:pPr/>
      <w:r>
        <w:rPr>
          <w:lang w:val="pt_PT" w:bidi="pt_PT"/>
        </w:rPr>
      </w:r>
      <w:r>
        <w:rPr>
          <w:lang w:val="pt_PT" w:bidi="pt_PT"/>
        </w:rPr>
        <w:t xml:space="preserve">Parem aqui e, como um grupo, discutam qual palavra ou frase vocês usarão para "imagem de Deus". Procure </w:t>
      </w:r>
      <w:r>
        <w:rPr>
          <w:lang w:val="pt_PT" w:bidi="pt_PT"/>
        </w:rPr>
        <w:t>Imagem de Deus</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Deus fez o homem para refletir a </w:t>
      </w:r>
      <w:r>
        <w:rPr>
          <w:b/>
          <w:lang w:val="pt_PT" w:bidi="pt_PT"/>
        </w:rPr>
        <w:t>glória</w:t>
      </w:r>
      <w:r>
        <w:rPr>
          <w:lang w:val="pt_PT" w:bidi="pt_PT"/>
        </w:rPr>
        <w:t xml:space="preserve"> de Deus. Quando as pessoas olham para o homem, as pessoas podem ver a beleza, a grandeza e o poder de Deus. Dessa maneira, o homem honra a Deus. Usem a mesma palavra para glória que vocês usaram em passagens anteriores. Para mais informações, procurem por </w:t>
      </w:r>
      <w:r>
        <w:rPr>
          <w:lang w:val="pt_PT" w:bidi="pt_PT"/>
        </w:rPr>
        <w:t>glória</w:t>
      </w:r>
      <w:r>
        <w:rPr>
          <w:lang w:val="pt_PT" w:bidi="pt_PT"/>
        </w:rPr>
        <w:t xml:space="preserve"> no Glossário Mestre.</w:t>
      </w:r>
    </w:p>
    <w:p>
      <w:pPr/>
      <w:r>
        <w:rPr>
          <w:lang w:val="pt_PT" w:bidi="pt_PT"/>
        </w:rPr>
      </w:r>
      <w:r>
        <w:rPr>
          <w:lang w:val="pt_PT" w:bidi="pt_PT"/>
        </w:rPr>
        <w:t xml:space="preserve">Paulo disse que, como uma mulher reflete a glória do homem, e por causa dos </w:t>
      </w:r>
      <w:r>
        <w:rPr>
          <w:b/>
          <w:lang w:val="pt_PT" w:bidi="pt_PT"/>
        </w:rPr>
        <w:t>anjos</w:t>
      </w:r>
      <w:r>
        <w:rPr>
          <w:lang w:val="pt_PT" w:bidi="pt_PT"/>
        </w:rPr>
        <w:t xml:space="preserve">, a mulher deve ter um sinal de </w:t>
      </w:r>
      <w:r>
        <w:rPr>
          <w:b/>
          <w:lang w:val="pt_PT" w:bidi="pt_PT"/>
        </w:rPr>
        <w:t>autoridade</w:t>
      </w:r>
      <w:r>
        <w:rPr>
          <w:lang w:val="pt_PT" w:bidi="pt_PT"/>
        </w:rPr>
        <w:t xml:space="preserve"> na cabeça. Os anjos são seres espirituais que são servos de Deus. Autoridade é o direito que uma pessoa tem de tomar decisões ou fazer algo. Usem a mesma palavra para anjos e autoridade que vocês usaram em passagens anteriores. Procurem </w:t>
      </w:r>
      <w:r>
        <w:rPr>
          <w:lang w:val="pt_PT" w:bidi="pt_PT"/>
        </w:rPr>
        <w:t>anjos</w:t>
      </w:r>
      <w:r>
        <w:rPr>
          <w:lang w:val="pt_PT" w:bidi="pt_PT"/>
        </w:rPr>
        <w:t xml:space="preserve"> e </w:t>
      </w:r>
      <w:r>
        <w:rPr>
          <w:lang w:val="pt_PT" w:bidi="pt_PT"/>
        </w:rPr>
        <w:t>autoridade</w:t>
      </w:r>
      <w:r>
        <w:rPr>
          <w:lang w:val="pt_PT" w:bidi="pt_PT"/>
        </w:rPr>
        <w:t xml:space="preserve"> no Glossário Mestre para mais informações.</w:t>
      </w:r>
    </w:p>
    <w:p>
      <w:pPr/>
      <w:r>
        <w:rPr>
          <w:lang w:val="pt_PT" w:bidi="pt_PT"/>
        </w:rPr>
      </w:r>
      <w:r>
        <w:rPr>
          <w:lang w:val="pt_PT" w:bidi="pt_PT"/>
        </w:rPr>
        <w:t xml:space="preserve">Paulo diz que “no </w:t>
      </w:r>
      <w:r>
        <w:rPr>
          <w:b/>
          <w:lang w:val="pt_PT" w:bidi="pt_PT"/>
        </w:rPr>
        <w:t>Senhor</w:t>
      </w:r>
      <w:r>
        <w:rPr>
          <w:lang w:val="pt_PT" w:bidi="pt_PT"/>
        </w:rPr>
        <w:t xml:space="preserve">”, ou “entre o povo do Senhor”, as mulheres não são independentes dos homens e os homens não são independentes das mulheres. Nesse caso, Senhor se refere ao Senhor Jesus. Use a mesma palavra para "Senhor" que você usou em passagens anteriores. Para mais informações sobre </w:t>
      </w:r>
      <w:r>
        <w:rPr>
          <w:lang w:val="pt_PT" w:bidi="pt_PT"/>
        </w:rPr>
        <w:t>Senhor</w:t>
      </w:r>
      <w:r>
        <w:rPr>
          <w:lang w:val="pt_PT" w:bidi="pt_PT"/>
        </w:rPr>
        <w:t>, consulte o Glossário Mestre.</w:t>
      </w:r>
    </w:p>
    <w:p>
      <w:pPr/>
      <w:r>
        <w:rPr>
          <w:lang w:val="pt_PT" w:bidi="pt_PT"/>
        </w:rPr>
      </w:r>
      <w:r>
        <w:rPr>
          <w:lang w:val="pt_PT" w:bidi="pt_PT"/>
        </w:rPr>
        <w:t xml:space="preserve">Paulo afirma que essa é a prática ou tradição nas igrejas de Deus. Uma </w:t>
      </w:r>
      <w:r>
        <w:rPr>
          <w:b/>
          <w:lang w:val="pt_PT" w:bidi="pt_PT"/>
        </w:rPr>
        <w:t>igreja</w:t>
      </w:r>
      <w:r>
        <w:rPr>
          <w:lang w:val="pt_PT" w:bidi="pt_PT"/>
        </w:rPr>
        <w:t xml:space="preserve"> é uma comunidade de seguidores de Jesus. Usem a mesma palavra para igreja que vocês usaram em passagens anteriores. Para mais informações sobre </w:t>
      </w:r>
      <w:r>
        <w:rPr>
          <w:lang w:val="pt_PT" w:bidi="pt_PT"/>
        </w:rPr>
        <w:t>igreja</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11:17–26</w:t>
      </w:r>
      <w:r>
        <w:rPr>
          <w:lang w:val="pt_PT" w:bidi="pt_PT"/>
        </w:rPr>
      </w:r>
    </w:p>
    <w:p>
      <w:pPr>
        <w:pStyle w:val="Heading3"/>
      </w:pPr>
      <w:r>
        <w:rPr>
          <w:lang w:val="pt_PT" w:bidi="pt_PT"/>
        </w:rPr>
        <w:t>Ouvir e Sentir</w:t>
      </w:r>
    </w:p>
    <w:p>
      <w:pPr/>
      <w:r>
        <w:rPr>
          <w:lang w:val="pt_PT" w:bidi="pt_PT"/>
        </w:rPr>
      </w:r>
      <w:r>
        <w:rPr>
          <w:lang w:val="pt_PT" w:bidi="pt_PT"/>
        </w:rPr>
        <w:t>Nesta etapa, ouçam 1 Coríntios 11.17–26 e guardem em seus corações.</w:t>
      </w:r>
    </w:p>
    <w:p>
      <w:pPr/>
      <w:r>
        <w:rPr>
          <w:lang w:val="pt_PT" w:bidi="pt_PT"/>
        </w:rPr>
      </w:r>
      <w:r>
        <w:rPr>
          <w:lang w:val="pt_PT" w:bidi="pt_PT"/>
        </w:rPr>
        <w:t>Ouçam uma versão em áudio de 1 Coríntios 11.17–26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11:17–26 na tradução mais fácil de entender.</w:t>
      </w:r>
    </w:p>
    <w:p>
      <w:pPr/>
      <w:r>
        <w:rPr>
          <w:lang w:val="pt_PT" w:bidi="pt_PT"/>
        </w:rPr>
      </w:r>
      <w:r>
        <w:rPr>
          <w:lang w:val="pt_PT" w:bidi="pt_PT"/>
        </w:rPr>
        <w:t>Na passagem anterior, Paulo deu instruções sobre como se vestir adequadamente quando os crentes de Corinto se reúnem para adorar a Deus. Paulo diz que os homens não devem cobrir a cabeça durante a adoração. No entanto, Paulo diz que as mulheres devem cobrir a cabeça. Caso contrário, as mulheres trarão desonra ou vergonha para si mesmas, suas famílias e, em última análise, para Deus. Paulo diz aos crentes que eles devem se apresentar de maneiras respeitosas para que as pessoas glorifiquem e honrem a Deus.</w:t>
      </w:r>
    </w:p>
    <w:p>
      <w:pPr/>
      <w:r>
        <w:rPr>
          <w:lang w:val="pt_PT" w:bidi="pt_PT"/>
        </w:rPr>
      </w:r>
      <w:r>
        <w:rPr>
          <w:lang w:val="pt_PT" w:bidi="pt_PT"/>
        </w:rPr>
        <w:t>Na última passagem, Paulo elogiou os coríntios por seguirem as instruções e tradições que ele lhes deu. No entanto, Paulo começa essa passagem dizendo que não pode louvar os coríntios por seguirem os ensinamentos que ele lhes havia dado sobre a Ceia do Senhor Jesus. Vocês se lembrarão de que os crentes se reúnem para uma refeição especial, chamada “Ceia do Senhor”, para lembrar que Deus prometeu resgatá-los de seus pecados. Paulo ouviu que os coríntios estão divididos quando comem essa refeição. Ele provavelmente recebeu essas informações de pessoas que lhe falaram diretamente.</w:t>
      </w:r>
    </w:p>
    <w:p>
      <w:pPr/>
      <w:r>
        <w:rPr>
          <w:lang w:val="pt_PT" w:bidi="pt_PT"/>
        </w:rPr>
      </w:r>
      <w:r>
        <w:rPr>
          <w:lang w:val="pt_PT" w:bidi="pt_PT"/>
        </w:rPr>
        <w:t>Parem aqui e discutam essa pergunta em grupo: quando vocês têm informações importantes para compartilhar com alguém que está longe, quais são as maneiras diferentes que podem usar para levar essas informações a essa pessoa? Em sua cultura, em qual dessas maneiras a pessoa confiaria mais? Pause este áudio aqui.</w:t>
      </w:r>
    </w:p>
    <w:p>
      <w:pPr/>
      <w:r>
        <w:rPr>
          <w:lang w:val="pt_PT" w:bidi="pt_PT"/>
        </w:rPr>
      </w:r>
      <w:r>
        <w:rPr>
          <w:lang w:val="pt_PT" w:bidi="pt_PT"/>
        </w:rPr>
        <w:t>Paulo disse aos coríntios que eles se comportam de uma maneira que vai contra o propósito da Ceia do Senhor. De fato, Paulo diz que, quando os crentes se reúnem, o comportamento deles prejudica as pessoas, em vez de ajudá-las. Paulo repetiu muitas vezes que os crentes devem edificar uns aos outros e trabalhar pelo melhor dos outros. No entanto, alguns dos crentes de Corinto estão criando mais divisões quando se reúnem para adoração. Não é sobre a divisão causada por seguirem líderes diferentes que Paulo está falando. Alguns coríntios estão criando divisões com base em seu status social ou quanto dinheiro eles têm. Em vez de cuidarem e honrarem uns aos outros, os coríntios mais ricos estão tratando os coríntios mais pobres de uma maneira vergonhosa ou desonrosa. Paulo não está feliz com a maneira como os coríntios estão agindo e criando divisão. Mas Paulo admite que, pelo menos quando há divisões, fica claro quem segue genuinamente a Deus e quem não segue. Paulo pode ter pensado sobre o que Jesus disse sobre as pessoas estarem divididas umas contra as outras porque elas acreditaram em Jesus.</w:t>
      </w:r>
    </w:p>
    <w:p>
      <w:pPr/>
      <w:r>
        <w:rPr>
          <w:lang w:val="pt_PT" w:bidi="pt_PT"/>
        </w:rPr>
      </w:r>
      <w:r>
        <w:rPr>
          <w:lang w:val="pt_PT" w:bidi="pt_PT"/>
        </w:rPr>
        <w:t>Ele diz aos coríntios que a reunião deles não era a Ceia do Senhor porque eles não honravam e amavam uns aos outros, nem traziam glória a Deus. Muitas pessoas pensavam apenas em si mesmas. Essas pessoas comiam e bebiam demais, enquanto outras passavem fome. Durante esse tempo, era comum que os crentes se reunissem para uma refeição regular, na qual terminavam comendo o pão e bebendo do copo de vinho da Ceia do Senhor. Em Corinto, em vez de uma refeição comunitária, todos tinham refeições privadas durante uma reunião da igreja. Paulo disse aos coríntios que, se eles queriam comer dessa maneira, então eles deviam comer em suas próprias casas, não em uma reunião da igreja.</w:t>
      </w:r>
    </w:p>
    <w:p>
      <w:pPr/>
      <w:r>
        <w:rPr>
          <w:lang w:val="pt_PT" w:bidi="pt_PT"/>
        </w:rPr>
      </w:r>
      <w:r>
        <w:rPr>
          <w:lang w:val="pt_PT" w:bidi="pt_PT"/>
        </w:rPr>
        <w:t>Ele faz uma pergunta que ele não espera que os coríntios respondam. Ele diz: “Vocês não têm suas próprias casas para comer e beber?” A resposta óbvia é “Sim”. Isso mostra que Paulo provavelmente estava falando com os crentes mais ricos, uma vez que eles seriam os únicos que possuem suas próprias casas. Sabemos pelo Livro de Atos que muitas igrejas se reuniam nas casas das pessoas. As pessoas ricas em Corinto possuíam casas no estilo romano, com uma sala de jantar e um átrio, ou sala de reunião. As pessoas se recostavam para comer refeições formais. Assim, dependendo da dimensão da sala de jantar, de 9 a 20 pessoas poderiam comer nela. De acordo com o costume romano, o anfitrião sentava as pessoas de acordo com sua importância na comunidade. O anfitrião também servia a comida melhor aos convidados mais importantes. O átrio era uma sala bem maior, onde as pessoas se reuniam. Ele tinha capacidade para reunir cerca de 50 pessoas. O átrio provavelmente é onde a igreja se reunia para adoração. Alguns estudiosos acreditam que os coríntios ricos chegavam cedo para comer na sala de jantar do anfitrião. Quando os crentes mais pobres chegavam, não havia lugar na sala de jantar onde outros já estavam cel. Os coríntios mais pobres não podiam contribuir com a melhor comida, e os mais ricos aparentemente não deixavam comida para outras pessoas.</w:t>
      </w:r>
    </w:p>
    <w:p>
      <w:pPr/>
      <w:r>
        <w:rPr>
          <w:lang w:val="pt_PT" w:bidi="pt_PT"/>
        </w:rPr>
      </w:r>
      <w:r>
        <w:rPr>
          <w:lang w:val="pt_PT" w:bidi="pt_PT"/>
        </w:rPr>
        <w:t>Parem aqui e discutam essa pergunta em grupo: onde as pessoas normalmente comem em sua casa? Quantas pessoas podem comer confortavelmente nesse espaço? Quando vocês têm mais pessoas do que podem caber nessa sala ou espaço, onde vocês se reúnem? Como vocês decidem quem recebe comida e quem não recebe? Pause este áudio aqui.</w:t>
      </w:r>
    </w:p>
    <w:p>
      <w:pPr/>
      <w:r>
        <w:rPr>
          <w:lang w:val="pt_PT" w:bidi="pt_PT"/>
        </w:rPr>
      </w:r>
      <w:r>
        <w:rPr>
          <w:lang w:val="pt_PT" w:bidi="pt_PT"/>
        </w:rPr>
        <w:t>Paulo então pergunta: “Vocês desprezam a igreja e humilham aqueles que nada têm?” Ele está dizendo aos coríntios que, quando um proprietário abre sua casa para a adoração, não é mais apenas uma casa, mas um espaço de adoração. As pessoas devem seguir as regras da comunidade de Deus, em vez das regras sociais da sociedade. Ao contrário das regras ou costumes sociais, que mudam de lugar para lugar, a igreja deve seguir os ensinamentos de Jesus. Paulo repete que não pode louvar os coríntios por esse tipo de comportamento.</w:t>
      </w:r>
    </w:p>
    <w:p>
      <w:pPr/>
      <w:r>
        <w:rPr>
          <w:lang w:val="pt_PT" w:bidi="pt_PT"/>
        </w:rPr>
      </w:r>
      <w:r>
        <w:rPr>
          <w:lang w:val="pt_PT" w:bidi="pt_PT"/>
        </w:rPr>
        <w:t>Ele lembra aos coríntios que já havia ensinado a eles o que Jesus instruiu sobre a Ceia do Senhor. Paulo simplesmente reconta a história do momento em que Jesus começou a tradição da Ceia do Senhor. Ele faz isso para mostrar aos coríntios que o que eles estavam fazendo em suas reuniões não se assemelhava ao que Jesus fez e instruiu seus seguidores a fazer. Paulo lembra aos coríntios do que aconteceu na noite em que um dos discípulos de Jesus o traiu. Jesus comeu uma refeição de celebração, chamada de “Refeição da Páscoa”, com seus discípulos. A Páscoa ajudava as pessoas a lembrar como Deus resgatou os israelitas da escravidão. De maneira semelhante, Jesus disse aos discípulos que essa refeição os lembraria de como ele os resgatou da escravidão do pecado. Mais tarde, os crentes em Jesus comiam regularmente essa refeição juntos e a chamavam de “Ceia do Senhor”.</w:t>
      </w:r>
    </w:p>
    <w:p>
      <w:pPr/>
      <w:r>
        <w:rPr>
          <w:lang w:val="pt_PT" w:bidi="pt_PT"/>
        </w:rPr>
      </w:r>
      <w:r>
        <w:rPr>
          <w:lang w:val="pt_PT" w:bidi="pt_PT"/>
        </w:rPr>
        <w:t>Parem aqui e discutam essa pergunta em grupo: que celebrações ou eventos em sua cultura são lembretes de um evento passado? Contem a história do evento passado que vocês celebram. Pause este áudio aqui.</w:t>
      </w:r>
    </w:p>
    <w:p>
      <w:pPr/>
      <w:r>
        <w:rPr>
          <w:lang w:val="pt_PT" w:bidi="pt_PT"/>
        </w:rPr>
      </w:r>
      <w:r>
        <w:rPr>
          <w:lang w:val="pt_PT" w:bidi="pt_PT"/>
        </w:rPr>
        <w:t>Paulo lembrou aos coríntios de que Jesus declarou uma nova aliança, ou promessa solene, entre Deus e as pessoas que confiavam em Jesus. As pessoas que aceitaram essa nova aliança se tornaram parte da comunidade da aliança. Toda vez que os crentes participam da Ceia do Senhor, eles contam novamente a história da morte do Senhor Jesus, até que ele retorne. Paulo mostrou a grande diferença entre a primeira Ceia do Senhor e a que os coríntios estavam fazendo. Os coríntios não estavam imitando Cristo em suas atitudes durante a Ceia do Senhor.</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11:17–26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diz aos coríntios que ele não pode louvar ou elogiar os coríntios pela maneira como eles se reúnem para a Ceia do Senhor. Os coríntios estão criando divisões quando se reúnem. Nas reuniões, eles pioram a situação, em vez de melhorar.</w:t>
      </w:r>
    </w:p>
    <w:p>
      <w:pPr/>
      <w:r>
        <w:rPr>
          <w:lang w:val="pt_PT" w:bidi="pt_PT"/>
        </w:rPr>
      </w:r>
      <w:r>
        <w:rPr>
          <w:b/>
          <w:lang w:val="pt_PT" w:bidi="pt_PT"/>
        </w:rPr>
        <w:t>Na segunda parte:</w:t>
      </w:r>
      <w:r>
        <w:rPr>
          <w:lang w:val="pt_PT" w:bidi="pt_PT"/>
        </w:rPr>
        <w:t xml:space="preserve"> Paulo diz aos coríntios que, embora eles digam que estão guardando a Ceia do Senhor, o que fazem não se assemelha a ela. Algumas pessoas comem e bebem muito sem compartilhar com outras pessoas que estão com fome. Paulo diz que os coríntios desonram a igreja e trazem vergonha sobre seus colegas crentes.</w:t>
      </w:r>
    </w:p>
    <w:p>
      <w:pPr/>
      <w:r>
        <w:rPr>
          <w:lang w:val="pt_PT" w:bidi="pt_PT"/>
        </w:rPr>
      </w:r>
      <w:r>
        <w:rPr>
          <w:b/>
          <w:lang w:val="pt_PT" w:bidi="pt_PT"/>
        </w:rPr>
        <w:t>Na terceira parte:</w:t>
      </w:r>
      <w:r>
        <w:rPr>
          <w:lang w:val="pt_PT" w:bidi="pt_PT"/>
        </w:rPr>
        <w:t xml:space="preserve"> Paulo lembra aos coríntios que ele lhes deu instruções sobre a Ceia do Senhor. Paulo lembra aos coríntios as palavras que Jesus usou na primeira Ceia do Senhor. Ele traz à atenção deles que a Ceia do Senhor é uma refeição para relembrar o que Jesus fez pelos crentes. Cada vez que compartilham a ceia do Senhor, os coríntios estão contando novamente a história da morte do Senhor Jesus.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Crentes ricos de Corinto</w:t>
      </w:r>
    </w:p>
    <w:p>
      <w:pPr>
        <w:pStyle w:val="ListBullet"/>
        <w:spacing w:line="240" w:lineRule="auto"/>
        <w:ind w:left="720"/>
      </w:pPr>
      <w:r>
        <w:rPr>
          <w:lang w:val="pt_PT" w:bidi="pt_PT"/>
        </w:rPr>
      </w:r>
      <w:r>
        <w:rPr>
          <w:lang w:val="pt_PT" w:bidi="pt_PT"/>
        </w:rPr>
        <w:t>Crentes pobres de Corinto</w:t>
      </w:r>
    </w:p>
    <w:p>
      <w:pPr>
        <w:pStyle w:val="ListBullet"/>
        <w:spacing w:line="240" w:lineRule="auto"/>
        <w:ind w:left="720"/>
      </w:pPr>
      <w:r>
        <w:rPr>
          <w:lang w:val="pt_PT" w:bidi="pt_PT"/>
        </w:rPr>
      </w:r>
      <w:r>
        <w:rPr>
          <w:lang w:val="pt_PT" w:bidi="pt_PT"/>
        </w:rPr>
        <w:t>E o Senhor Jesus</w:t>
      </w:r>
    </w:p>
    <w:p>
      <w:pPr/>
      <w:r>
        <w:rPr>
          <w:lang w:val="pt_PT" w:bidi="pt_PT"/>
        </w:rPr>
      </w:r>
      <w:r>
        <w:rPr>
          <w:lang w:val="pt_PT" w:bidi="pt_PT"/>
        </w:rPr>
        <w:t>Na última passagem, Paulo elogiou os coríntios por seguirem as instruções e tradições que ele lhes deu. No entanto, Paulo começa essa passagem dizendo que ele não pode louvar ou elogiar os coríntios por seguir os ensinamentos que ele lhes havia dado sobre a Ceia do Senhor. Paulo diz duas vezes que ele não louva ou elogia os coríntios. Ele relata que, quando se reúnem para adorar, os coríntios ferem-se mutuamente, ao invés de se ajudarem.</w:t>
      </w:r>
    </w:p>
    <w:p>
      <w:pPr/>
      <w:r>
        <w:rPr>
          <w:lang w:val="pt_PT" w:bidi="pt_PT"/>
        </w:rPr>
      </w:r>
      <w:r>
        <w:rPr>
          <w:lang w:val="pt_PT" w:bidi="pt_PT"/>
        </w:rPr>
        <w:t>Paulo diz aos coríntios como eles ferem uns aos outros. Quando Paulo diz: “Em primeiro lugar”, ele está fazendo isso para enfatizar seu argumento. Paulo não menciona um “segundo” ponto. Essa é outra maneira de dizer: “o mais importante”.</w:t>
      </w:r>
    </w:p>
    <w:p>
      <w:pPr/>
      <w:r>
        <w:rPr>
          <w:lang w:val="pt_PT" w:bidi="pt_PT"/>
        </w:rPr>
      </w:r>
      <w:r>
        <w:rPr>
          <w:lang w:val="pt_PT" w:bidi="pt_PT"/>
        </w:rPr>
        <w:t>Parem aqui e discutam: o que as pessoas fazem em seu idioma para enfatizar um ponto muito importante? Como vocês traduzirão o sentido de “em primeiro lugar” em seu idoma? Pause este áudio aqui.</w:t>
      </w:r>
    </w:p>
    <w:p>
      <w:pPr/>
      <w:r>
        <w:rPr>
          <w:lang w:val="pt_PT" w:bidi="pt_PT"/>
        </w:rPr>
      </w:r>
      <w:r>
        <w:rPr>
          <w:lang w:val="pt_PT" w:bidi="pt_PT"/>
        </w:rPr>
        <w:t>Quando Paulo diz: “Ouço que há divisões”, ele está dizendo aos coríntios que alguém relatou isso a ele diretamente, provavelmente em pessoa. Paulo responde ao relato que recebeu dizendo que ele acredita que parte do que essas pessoas dizem é verdade. Paulo pode ter escolhido responder assim por algumas razões. Primeiro, Paulo ouviu o relato de alguém em quem ele confiava, mas ele mesmo não testemunhou os fatos, então ele queria ser cauteloso. Além disso, Paulo pode estar tentando ser um pastor ou líder sábio, dizendo à igreja que ele sabe que nem todos estão causando a divisão. Paulo está se dirigindo apenas às pessoas que estão causando problemas.</w:t>
      </w:r>
    </w:p>
    <w:p>
      <w:pPr/>
      <w:r>
        <w:rPr>
          <w:lang w:val="pt_PT" w:bidi="pt_PT"/>
        </w:rPr>
      </w:r>
      <w:r>
        <w:rPr>
          <w:lang w:val="pt_PT" w:bidi="pt_PT"/>
        </w:rPr>
        <w:t>Parem aqui e discutam: o que vocês dizem para deixar as pessoas saberem que vocês receberam informações de uma fonte confiável? Em sua cultura, como vocês falam sobre um problema com um grupo quando sabem que apenas algumas pessoas estão causando o problema? Como vocês traduzirão a ideia de que Paulo acredita no relatório, mas ele também entende que apenas algumas pessoas estão causando o problema? Pause este áudio aqui.</w:t>
      </w:r>
    </w:p>
    <w:p>
      <w:pPr/>
      <w:r>
        <w:rPr>
          <w:lang w:val="pt_PT" w:bidi="pt_PT"/>
        </w:rPr>
      </w:r>
      <w:r>
        <w:rPr>
          <w:lang w:val="pt_PT" w:bidi="pt_PT"/>
        </w:rPr>
        <w:t>Paulo então parece se contradizer. Paulo afirma que as divisões podem ser úteis! As divisões deixam claro quais pessoas estão mostrando verdadeira fé em Deus. Paulo pode estar sugerindo que Deus planejou essas divisões. Vocês se lembrarão de que Jesus disse que as pessoas seriam contra aqueles que verdadeiramente o seguem. Em uma passagem anterior, Paulo disse aos coríntios que Deus testará as ações de cada pessoa, e todos verão as coisas boas que realmente permanecem.</w:t>
      </w:r>
    </w:p>
    <w:p>
      <w:pPr/>
      <w:r>
        <w:rPr>
          <w:lang w:val="pt_PT" w:bidi="pt_PT"/>
        </w:rPr>
      </w:r>
      <w:r>
        <w:rPr>
          <w:lang w:val="pt_PT" w:bidi="pt_PT"/>
        </w:rPr>
        <w:t>Os coríntios achavam que estavam comendo a Ceia do Senhor, a refeição que os seguidores de Jesus compartilham para lembrar a morte do Senhor Jesus. Mas Paulo disse a eles que o que eles estavam fazendo de modo algum se assemelhava à Ceia do Senhor. Os coríntios estavam se comportando de uma forma que não honrava Jesus. Os que comem a Ceia do Senhor juntos se lembram do que Jesus fez para que pudessem se tornar o povo de Deus. Alguns comiam sua própria refeição sem compartilhá-la com outras pessoas. Algumas pessoas não tinham nada para comer, enquanto outras tinham tanto que ficaram bêbadas com o vinho.</w:t>
      </w:r>
    </w:p>
    <w:p>
      <w:pPr/>
      <w:r>
        <w:rPr>
          <w:lang w:val="pt_PT" w:bidi="pt_PT"/>
        </w:rPr>
      </w:r>
      <w:r>
        <w:rPr>
          <w:lang w:val="pt_PT" w:bidi="pt_PT"/>
        </w:rPr>
        <w:t>Paulo faz aos crentes uma série de perguntas para as quais ele não espera resposta. Ele usa essas perguntas como uma maneira de deixar os coríntios saberem que ele está muito infeliz e irado com os crentes. Paulo está repreendendo os crentes com essas perguntas. Quando Paulo pergunta: “Vocês não têm casas para comer ou beber?” Paulo está dizendo aos crentes que eles podem comer e beber em suas próprias casas. Quando Paulo pergunta: “Vocês desprezam a igreja de Deus e humilham aqueles que não têm nada?” Paulo está dizendo a essas pessoas que elas devem pensar que a comunidade de crentes não é importante, já que elas estão desrespeitando a comunidade. Os crentes pobres se sentem envergonhados por causa da maneira como os outros os estão tratando.</w:t>
      </w:r>
    </w:p>
    <w:p>
      <w:pPr/>
      <w:r>
        <w:rPr>
          <w:lang w:val="pt_PT" w:bidi="pt_PT"/>
        </w:rPr>
      </w:r>
      <w:r>
        <w:rPr>
          <w:lang w:val="pt_PT" w:bidi="pt_PT"/>
        </w:rPr>
        <w:t>Parem aqui e discutam como vocês traduzirão essas perguntas. Caso esse tipo de pergunta não seja usado em seu idioma, vocês precisarão transformá-las em afirmações. Pause este áudio aqui.</w:t>
      </w:r>
    </w:p>
    <w:p>
      <w:pPr/>
      <w:r>
        <w:rPr>
          <w:lang w:val="pt_PT" w:bidi="pt_PT"/>
        </w:rPr>
      </w:r>
      <w:r>
        <w:rPr>
          <w:lang w:val="pt_PT" w:bidi="pt_PT"/>
        </w:rPr>
        <w:t>A próxima pergunta de Paulo: “O que direi a vocês?”, mostra a frustração de Paulo com os crentes. Paulo está tão desapontado com os crentes que ele quase não sabe o que dizer.</w:t>
      </w:r>
    </w:p>
    <w:p>
      <w:pPr/>
      <w:r>
        <w:rPr>
          <w:lang w:val="pt_PT" w:bidi="pt_PT"/>
        </w:rPr>
      </w:r>
      <w:r>
        <w:rPr>
          <w:lang w:val="pt_PT" w:bidi="pt_PT"/>
        </w:rPr>
        <w:t>Parem aqui e discutam: como vocês expressam frustração e decepção extrema em seu idioma? Discutam como vocês traduzirão essa ideia em seu idioma. Pause este áudio aqui.</w:t>
      </w:r>
    </w:p>
    <w:p>
      <w:pPr/>
      <w:r>
        <w:rPr>
          <w:lang w:val="pt_PT" w:bidi="pt_PT"/>
        </w:rPr>
      </w:r>
      <w:r>
        <w:rPr>
          <w:lang w:val="pt_PT" w:bidi="pt_PT"/>
        </w:rPr>
        <w:t>Paulo faz aos crentes uma pergunta final, mas ele também dá a eles a resposta a essa pergunta: “Devo louvar vocês por isso? Não, não o farei!” Paulo diz que os coríntios estão se comportando de uma maneira que requer que ele os repreenda em vez de elogiá-los.</w:t>
      </w:r>
    </w:p>
    <w:p>
      <w:pPr/>
      <w:r>
        <w:rPr>
          <w:lang w:val="pt_PT" w:bidi="pt_PT"/>
        </w:rPr>
      </w:r>
      <w:r>
        <w:rPr>
          <w:lang w:val="pt_PT" w:bidi="pt_PT"/>
        </w:rPr>
        <w:t>Paulo diz aos coríntios que ele está passando adiante, ou ensinando a eles, o que o Senhor deu a ele para ensinar. No idioma original, Paulo fala de uma maneira que mostra que essa é uma tradição que Jesus começou com seus discípulos. Os próprios discípulos, que estavam presentes na refeição, provavelmente deram essas informações a Paulo. Paulo conta a história da primeira Ceia do Senhor de uma maneira semelhante à que Lucas contou em seu evangelho. Vocês se lembrarão de que Lucas viajou com Paulo em algumas de suas jornadas.</w:t>
      </w:r>
    </w:p>
    <w:p>
      <w:pPr/>
      <w:r>
        <w:rPr>
          <w:lang w:val="pt_PT" w:bidi="pt_PT"/>
        </w:rPr>
      </w:r>
      <w:r>
        <w:rPr>
          <w:lang w:val="pt_PT" w:bidi="pt_PT"/>
        </w:rPr>
        <w:t>Parem aqui e discutam como vocês traduzirão a ideia de que Paulo recebeu suas instruções sobre a Ceia do Senhor de discípulos que estavam lá com Jesus na primeira Ceia do Senhor. Pause este áudio aqui.</w:t>
      </w:r>
    </w:p>
    <w:p>
      <w:pPr/>
      <w:r>
        <w:rPr>
          <w:lang w:val="pt_PT" w:bidi="pt_PT"/>
        </w:rPr>
      </w:r>
      <w:r>
        <w:rPr>
          <w:lang w:val="pt_PT" w:bidi="pt_PT"/>
        </w:rPr>
        <w:t>Parem aqui e façam essa atividade: se vocês traduziram o Evangelho de Lucas, ouçam sua tradução de Lucas 22:17–20 ou peçam a um membro de seu grupo que conte essa história de Lucas. Pause este áudio aqui.</w:t>
      </w:r>
    </w:p>
    <w:p>
      <w:pPr/>
      <w:r>
        <w:rPr>
          <w:lang w:val="pt_PT" w:bidi="pt_PT"/>
        </w:rPr>
      </w:r>
      <w:r>
        <w:rPr>
          <w:lang w:val="pt_PT" w:bidi="pt_PT"/>
        </w:rPr>
        <w:t>Paulo simplesmente reconta o momento em que Jesus começou a tradição da Ceia do Senhor. Jesus fez isso na noite em que Judas o traiu. Jesus e seus discípulos desfrutaram da refeição da Páscoa juntos. Durante a refeição, Jesus levou algum pão e um copo de vinho e deu novos significados aos símbolos. Jesus agradeceu a Deus pelo pão e o partiu em dois ou mais pedaços. Jesus disse: “Esse pão é meu corpo, que é em favor de vocês. Façam isso em memória de mim”. No idioma original, a ação aqui significa que ou o pão é o corpo, ou que o pão é como o corpo de Cristo, simbolizando-o. Em seguida, Jesus tomou um cálice de vinho da mesma maneira que o pão; isto é, Jesus pegou o pão e deu graças a Deus pelo pão. Então Jesus disse: “Este cálice é a nova e diferente forma de aliança, ou acordo, entre Deus e as pessoas. Faço essa aliança derramando meu sangue, ou morrendo. Quando vocês beberem, façam isso em memória de mim”. Paulo diz aos coríntios que, quando comem o pão e bebem do copo de vinho, eles estão contando aos outros sobre a morte do Senhor Jesus até que ele retorne. Conforme Paulo explica, quando os seguidores de Jesus celebram a Ceia do Senhor juntos e se lembram do significado dos símbolos, eles estão recontando a história da morte de Jesus pelos pecados do mundo. Vocês se lembrarão de que Jesus disse que comeria essa refeição novamente quando ele voltar para governar no reino de Deus.</w:t>
      </w:r>
    </w:p>
    <w:p>
      <w:pPr/>
      <w:r>
        <w:rPr>
          <w:lang w:val="pt_PT" w:bidi="pt_PT"/>
        </w:rPr>
      </w:r>
      <w:r>
        <w:rPr>
          <w:lang w:val="pt_PT" w:bidi="pt_PT"/>
        </w:rPr>
        <w:t xml:space="preserve">Parem aqui e olhem para uma imagem de um </w:t>
      </w:r>
      <w:r>
        <w:rPr>
          <w:lang w:val="pt_PT" w:bidi="pt_PT"/>
        </w:rPr>
        <w:t>pão sem fermento</w:t>
      </w:r>
      <w:r>
        <w:rPr>
          <w:lang w:val="pt_PT" w:bidi="pt_PT"/>
        </w:rPr>
        <w:t xml:space="preserve"> e um </w:t>
      </w:r>
      <w:r>
        <w:rPr>
          <w:b/>
          <w:lang w:val="pt_PT" w:bidi="pt_PT"/>
        </w:rPr>
        <w:t>cálice de vinho</w:t>
      </w:r>
      <w:r>
        <w:rPr>
          <w:lang w:val="pt_PT" w:bidi="pt_PT"/>
        </w:rPr>
        <w:t>. Pause este áudio aqui.</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11:17–26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Crentes ricos de Corinto</w:t>
      </w:r>
    </w:p>
    <w:p>
      <w:pPr>
        <w:pStyle w:val="ListBullet"/>
        <w:spacing w:line="240" w:lineRule="auto"/>
        <w:ind w:left="720"/>
      </w:pPr>
      <w:r>
        <w:rPr>
          <w:lang w:val="pt_PT" w:bidi="pt_PT"/>
        </w:rPr>
      </w:r>
      <w:r>
        <w:rPr>
          <w:lang w:val="pt_PT" w:bidi="pt_PT"/>
        </w:rPr>
        <w:t>Crentes pobres de Corinto</w:t>
      </w:r>
    </w:p>
    <w:p>
      <w:pPr>
        <w:pStyle w:val="ListBullet"/>
        <w:spacing w:line="240" w:lineRule="auto"/>
        <w:ind w:left="720"/>
      </w:pPr>
      <w:r>
        <w:rPr>
          <w:lang w:val="pt_PT" w:bidi="pt_PT"/>
        </w:rPr>
      </w:r>
      <w:r>
        <w:rPr>
          <w:lang w:val="pt_PT" w:bidi="pt_PT"/>
        </w:rPr>
        <w:t>E o Senhor Jesus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aos crentes de Corinto: “Não posso elogiar ou louvar vocês porque, quando vocês se reúnem como igreja, vocês se comportam de maneiras que ferem uns aos outros em vez de se ajudarem. Ouvi que vocês estão divididos. Suponho que há alguma verdade nisso. A divisão pode deixar claro quem está seguindo genuinamente a Jesus e quem não está".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continua: “Quando vocês se reúnem para cultuar, vocês alegam que estão comendo a ceia do Senhor Jesus, mas não estão! Alguns estão se antecipando e comendo sua própria refeição. Alguns estão com fome, enquanto outros ficam bêbados. Vocês têm suas próprias casas para comer e beber. O que vocês estão fazendo é desonrar a Deus e a igreja de Deus. Vocês estão desrespeitando seus irmãos e irmãs mais pobres! Não tenho certeza do que dizer. Eu definitivamente não posso louvar vocês por isso!”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os crentes ricos de Corinto: “O que você está sentindo ou pensando?” A pessoa pode responder coisas como:</w:t>
      </w:r>
    </w:p>
    <w:p>
      <w:pPr>
        <w:pStyle w:val="ListBullet"/>
        <w:spacing w:line="240" w:lineRule="auto"/>
        <w:ind w:left="720"/>
      </w:pPr>
      <w:r>
        <w:rPr>
          <w:lang w:val="pt_PT" w:bidi="pt_PT"/>
        </w:rPr>
      </w:r>
      <w:r>
        <w:rPr>
          <w:lang w:val="pt_PT" w:bidi="pt_PT"/>
        </w:rPr>
        <w:t>Perguntem às pessoas que interpretam os crentes pobres de Corinto: “O que vocês estão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continua: “Passarei a vocês as mesmas instruções que o Senhor Jesus deu a mim. Na noite em que um dos discípulos de Jesus traiu o Senhor Jesus, Jesus tomou um pedaço de pão e agradeceu a Deus por ele. Jesus partiu o pão em pedaços e disse: ‘Este pão é o meu corpo dado por vocês. Lembrem-se de mim quando comerem esse pão’. Depois da refeição, Jesus tomou um cálice de vinho. Jesus o pegou e agradeceu a Deus por ele. Então Jesus disse: ‘Este cálice de vinho é a nova aliança entre Deus e o povo de Deus. Faço essa aliança derramando meu sangue. Quando vocês beberem desse cálice, façam isso em memória de mim’”.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aos coríntios: “Toda vez que comemos o pão e bebemos do cálice de vinho, estamos contando aos outros sobre a morte do Senhor Jesus até que ele volte”.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para as pessoas que interpretam os crentes de Corinto: “O que vocês estão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11.17–26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aos coríntios que ele não louvará ou </w:t>
      </w:r>
      <w:r>
        <w:rPr>
          <w:b/>
          <w:lang w:val="pt_PT" w:bidi="pt_PT"/>
        </w:rPr>
        <w:t>elogiará</w:t>
      </w:r>
      <w:r>
        <w:rPr>
          <w:lang w:val="pt_PT" w:bidi="pt_PT"/>
        </w:rPr>
        <w:t xml:space="preserve"> os coríntios por seguirem as instruções que ele deu aos coríntios sobre a Ceia do Senhor. Usem a mesma palavra ou frase para louvar ou elogiar que vocês usaram na passagem anterior.</w:t>
      </w:r>
    </w:p>
    <w:p>
      <w:pPr/>
      <w:r>
        <w:rPr>
          <w:lang w:val="pt_PT" w:bidi="pt_PT"/>
        </w:rPr>
      </w:r>
      <w:r>
        <w:rPr>
          <w:lang w:val="pt_PT" w:bidi="pt_PT"/>
        </w:rPr>
        <w:t xml:space="preserve">Paulo diz que, quando os coríntios se reúnem como </w:t>
      </w:r>
      <w:r>
        <w:rPr>
          <w:b/>
          <w:lang w:val="pt_PT" w:bidi="pt_PT"/>
        </w:rPr>
        <w:t>igreja</w:t>
      </w:r>
      <w:r>
        <w:rPr>
          <w:lang w:val="pt_PT" w:bidi="pt_PT"/>
        </w:rPr>
        <w:t xml:space="preserve">, os crentes estão se dividindo em grupos diferentes. A igreja é a comunidade de seguidores de Jesus. Usem a mesma palavra para igreja que vocês usaram em passagens anteriores. Para mais informações sobre </w:t>
      </w:r>
      <w:r>
        <w:rPr>
          <w:lang w:val="pt_PT" w:bidi="pt_PT"/>
        </w:rPr>
        <w:t>igreja</w:t>
      </w:r>
      <w:r>
        <w:rPr>
          <w:lang w:val="pt_PT" w:bidi="pt_PT"/>
        </w:rPr>
        <w:t>, consulte o Glossário Mestre.</w:t>
      </w:r>
    </w:p>
    <w:p>
      <w:pPr/>
      <w:r>
        <w:rPr>
          <w:lang w:val="pt_PT" w:bidi="pt_PT"/>
        </w:rPr>
      </w:r>
      <w:r>
        <w:rPr>
          <w:lang w:val="pt_PT" w:bidi="pt_PT"/>
        </w:rPr>
        <w:t xml:space="preserve">Paulo diz aos coríntios que não é a </w:t>
      </w:r>
      <w:r>
        <w:rPr>
          <w:b/>
          <w:lang w:val="pt_PT" w:bidi="pt_PT"/>
        </w:rPr>
        <w:t>Ceia do Senhor</w:t>
      </w:r>
      <w:r>
        <w:rPr>
          <w:lang w:val="pt_PT" w:bidi="pt_PT"/>
        </w:rPr>
        <w:t xml:space="preserve"> que os crentes estão comendo. Nessa passagem, Senhor se refere ao Senhor Jesus. A primeira Ceia do Senhor aconteceu quando Jesus comeu a refeição da Páscoa com seus discípulos antes de Jesus ser crucificado. Quando os cristãos comem a Ceia do Senhor, eles estão se lembrando do corpo partido e do sangue derramado de Jesus quando Jesus morreu por eles.</w:t>
      </w:r>
    </w:p>
    <w:p>
      <w:pPr/>
      <w:r>
        <w:rPr>
          <w:lang w:val="pt_PT" w:bidi="pt_PT"/>
        </w:rPr>
      </w:r>
      <w:r>
        <w:rPr>
          <w:lang w:val="pt_PT" w:bidi="pt_PT"/>
        </w:rPr>
        <w:t xml:space="preserve">Parem aqui e discutam em grupo qual palavra ou frase vocês usarão para a </w:t>
      </w:r>
      <w:r>
        <w:rPr>
          <w:b/>
          <w:lang w:val="pt_PT" w:bidi="pt_PT"/>
        </w:rPr>
        <w:t>Ceia do Senhor</w:t>
      </w:r>
      <w:r>
        <w:rPr>
          <w:lang w:val="pt_PT" w:bidi="pt_PT"/>
        </w:rPr>
        <w:t xml:space="preserve">. Para mais informações sobre </w:t>
      </w:r>
      <w:r>
        <w:rPr>
          <w:lang w:val="pt_PT" w:bidi="pt_PT"/>
        </w:rPr>
        <w:t>Senhor</w:t>
      </w:r>
      <w:r>
        <w:rPr>
          <w:lang w:val="pt_PT" w:bidi="pt_PT"/>
        </w:rPr>
        <w:t>, consulte o Glossário Mestre. Pause este áudio aqui.</w:t>
      </w:r>
    </w:p>
    <w:p>
      <w:pPr/>
      <w:r>
        <w:rPr>
          <w:lang w:val="pt_PT" w:bidi="pt_PT"/>
        </w:rPr>
      </w:r>
      <w:r>
        <w:rPr>
          <w:lang w:val="pt_PT" w:bidi="pt_PT"/>
        </w:rPr>
        <w:t xml:space="preserve">Durante a primeira Ceia do Senhor, Jesus tomou um </w:t>
      </w:r>
      <w:r>
        <w:rPr>
          <w:b/>
          <w:lang w:val="pt_PT" w:bidi="pt_PT"/>
        </w:rPr>
        <w:t>cálice de vinho</w:t>
      </w:r>
      <w:r>
        <w:rPr>
          <w:lang w:val="pt_PT" w:bidi="pt_PT"/>
        </w:rPr>
        <w:t xml:space="preserve"> e disse: "Esse cálice é a nova aliança, ou acordo, entre Deus e o povo de Deus". Embora Jesus fale apenas sobre um cálice, todos saberiam que esse cálice tinha vinho nele. Vocês podem precisar incluir a frase "cálice de vinho" em sua tradução. As pessoas fazem vinho a partir do suco de uva fermentado. O vinho na Bíblia geralmente é vermelho e pode simbolizar a vida, o sangue, a alegria e a celebração quando as pessoas usam bem o vinho.</w:t>
      </w:r>
    </w:p>
    <w:p>
      <w:pPr/>
      <w:r>
        <w:rPr>
          <w:lang w:val="pt_PT" w:bidi="pt_PT"/>
        </w:rPr>
      </w:r>
      <w:r>
        <w:rPr>
          <w:lang w:val="pt_PT" w:bidi="pt_PT"/>
        </w:rPr>
        <w:t xml:space="preserve">Parem aqui e discutam em grupo qual palavra ou frase vocês usarão para </w:t>
      </w:r>
      <w:r>
        <w:rPr>
          <w:b/>
          <w:lang w:val="pt_PT" w:bidi="pt_PT"/>
        </w:rPr>
        <w:t>cálice</w:t>
      </w:r>
      <w:r>
        <w:rPr>
          <w:lang w:val="pt_PT" w:bidi="pt_PT"/>
        </w:rPr>
        <w:t xml:space="preserve">, ou </w:t>
      </w:r>
      <w:r>
        <w:rPr>
          <w:b/>
          <w:lang w:val="pt_PT" w:bidi="pt_PT"/>
        </w:rPr>
        <w:t>cálice de vinho</w:t>
      </w:r>
      <w:r>
        <w:rPr>
          <w:lang w:val="pt_PT" w:bidi="pt_PT"/>
        </w:rPr>
        <w:t xml:space="preserve">. Se necessário, olhem para uma foto de um </w:t>
      </w:r>
      <w:r>
        <w:rPr>
          <w:b/>
          <w:lang w:val="pt_PT" w:bidi="pt_PT"/>
        </w:rPr>
        <w:t>cálice de vinho</w:t>
      </w:r>
      <w:r>
        <w:rPr>
          <w:lang w:val="pt_PT" w:bidi="pt_PT"/>
        </w:rPr>
        <w:t xml:space="preserve">. Procure a palavra </w:t>
      </w:r>
      <w:r>
        <w:rPr>
          <w:lang w:val="pt_PT" w:bidi="pt_PT"/>
        </w:rPr>
        <w:t>vinho</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Uma </w:t>
      </w:r>
      <w:r>
        <w:rPr>
          <w:b/>
          <w:lang w:val="pt_PT" w:bidi="pt_PT"/>
        </w:rPr>
        <w:t>aliança</w:t>
      </w:r>
      <w:r>
        <w:rPr>
          <w:lang w:val="pt_PT" w:bidi="pt_PT"/>
        </w:rPr>
        <w:t xml:space="preserve"> é uma forte promessa ou acordo entre pessoas ou grupos de pessoas. Essas pessoas não podem quebrar essa promessa.</w:t>
      </w:r>
    </w:p>
    <w:p>
      <w:pPr/>
      <w:r>
        <w:rPr>
          <w:lang w:val="pt_PT" w:bidi="pt_PT"/>
        </w:rPr>
      </w:r>
      <w:r>
        <w:rPr>
          <w:lang w:val="pt_PT" w:bidi="pt_PT"/>
        </w:rPr>
        <w:t xml:space="preserve">Pare aqui e discuta em grupo qual palavra ou frase você usará para </w:t>
      </w:r>
      <w:r>
        <w:rPr>
          <w:b/>
          <w:lang w:val="pt_PT" w:bidi="pt_PT"/>
        </w:rPr>
        <w:t>aliança</w:t>
      </w:r>
      <w:r>
        <w:rPr>
          <w:lang w:val="pt_PT" w:bidi="pt_PT"/>
        </w:rPr>
        <w:t xml:space="preserve">. Procure </w:t>
      </w:r>
      <w:r>
        <w:rPr>
          <w:lang w:val="pt_PT" w:bidi="pt_PT"/>
        </w:rPr>
        <w:t>aliança</w:t>
      </w:r>
      <w:r>
        <w:rPr>
          <w:lang w:val="pt_PT" w:bidi="pt_PT"/>
        </w:rPr>
        <w:t xml:space="preserve"> no Glossário Mestre para mais informações. Se você já traduziu essa palavra em outro livro da Bíblia, use a mesma palavra que você usou lá.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11:27–34</w:t>
      </w:r>
      <w:r>
        <w:rPr>
          <w:lang w:val="pt_PT" w:bidi="pt_PT"/>
        </w:rPr>
      </w:r>
    </w:p>
    <w:p>
      <w:pPr>
        <w:pStyle w:val="Heading3"/>
      </w:pPr>
      <w:r>
        <w:rPr>
          <w:lang w:val="pt_PT" w:bidi="pt_PT"/>
        </w:rPr>
        <w:t>Ouvir e Sentir</w:t>
      </w:r>
    </w:p>
    <w:p>
      <w:pPr/>
      <w:r>
        <w:rPr>
          <w:lang w:val="pt_PT" w:bidi="pt_PT"/>
        </w:rPr>
      </w:r>
      <w:r>
        <w:rPr>
          <w:lang w:val="pt_PT" w:bidi="pt_PT"/>
        </w:rPr>
        <w:t>Nesta etapa, ouçam 1 Coríntios 11.27–34 e guardem em seus corações.</w:t>
      </w:r>
    </w:p>
    <w:p>
      <w:pPr/>
      <w:r>
        <w:rPr>
          <w:lang w:val="pt_PT" w:bidi="pt_PT"/>
        </w:rPr>
      </w:r>
      <w:r>
        <w:rPr>
          <w:lang w:val="pt_PT" w:bidi="pt_PT"/>
        </w:rPr>
        <w:t>Ouçam uma versão em áudio de 1 Coríntios 11.27–34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11:27–34 na tradução mais fácil de entender.</w:t>
      </w:r>
    </w:p>
    <w:p>
      <w:pPr/>
      <w:r>
        <w:rPr>
          <w:lang w:val="pt_PT" w:bidi="pt_PT"/>
        </w:rPr>
      </w:r>
      <w:r>
        <w:rPr>
          <w:lang w:val="pt_PT" w:bidi="pt_PT"/>
        </w:rPr>
        <w:t>Na passagem anterior, Paulo repreendeu os crentes de Corinto por seu comportamento durante a Ceia do Senhor. Alguns coríntios estavam comendo demais e até mesmo ficando bêbados, enquanto outros coríntios ficavam com fome. Paulo lembra aos coríntios do exemplo de Jesus quando Jesus realizou a primeira Ceia do Senhor. Jesus disse aos discípulos para comerem o pão e beberem do cálice de vinho para se lembrar da história da morte de Jesus.</w:t>
      </w:r>
    </w:p>
    <w:p>
      <w:pPr/>
      <w:r>
        <w:rPr>
          <w:lang w:val="pt_PT" w:bidi="pt_PT"/>
        </w:rPr>
      </w:r>
      <w:r>
        <w:rPr>
          <w:lang w:val="pt_PT" w:bidi="pt_PT"/>
        </w:rPr>
        <w:t>Nessa passagem, Paulo continua a falar sobre a Ceia do Senhor e a advertir os coríntios sobre tomar a Ceia do Senhor da maneira errada. Os coríntios devem ter cuidado para comer o pão ou beber do cálice do Senhor com a atitude correta uns em relação aos outros. Qualquer um que não coma a Ceia do Senhor da maneira correta será culpado de desrespeito ou desonra em relação ao corpo e ao sangue de Jesus que Jesus deu como sacrifício. Paulo diz que cada pessoa deve examinar ou testar suas próprias atitudes antes de comer o pão e beber do cálice de vinho. Em outras palavras, essa pessoa precisa pensar cuidadosamente em suas atitudes e ações para garantir que essas atitudes e ações sejam certas.</w:t>
      </w:r>
    </w:p>
    <w:p>
      <w:pPr/>
      <w:r>
        <w:rPr>
          <w:lang w:val="pt_PT" w:bidi="pt_PT"/>
        </w:rPr>
      </w:r>
      <w:r>
        <w:rPr>
          <w:lang w:val="pt_PT" w:bidi="pt_PT"/>
        </w:rPr>
        <w:t>Parem aqui e contem uma história de uma vez em que vocês pararam para considerar suas ações ou atitudes, e como isso fez vocês mudarem o que estavam planejando fazer. Pause este áudio aqui.</w:t>
      </w:r>
    </w:p>
    <w:p>
      <w:pPr/>
      <w:r>
        <w:rPr>
          <w:lang w:val="pt_PT" w:bidi="pt_PT"/>
        </w:rPr>
      </w:r>
      <w:r>
        <w:rPr>
          <w:lang w:val="pt_PT" w:bidi="pt_PT"/>
        </w:rPr>
        <w:t xml:space="preserve">Se as pessoas comem e bebem sem pensar ou honrar o corpo, Deus punirá essas pessoas por causa da maneira como elas comem e bebem. Não sabemos se Paulo se refere ao corpo dos crentes, que é a igreja, ou se ele se refere ao corpo de Jesus que morreu pelos crentes. Em qualquer caso, os crentes não honram Jesus </w:t>
      </w:r>
      <w:r>
        <w:rPr>
          <w:b/>
          <w:lang w:val="pt_PT" w:bidi="pt_PT"/>
        </w:rPr>
        <w:t>ou</w:t>
      </w:r>
      <w:r>
        <w:rPr>
          <w:lang w:val="pt_PT" w:bidi="pt_PT"/>
        </w:rPr>
        <w:t xml:space="preserve"> uns aos outros pela maneira como agem. Paulo diz aos crentes que alguns deles são doentes e fracos, e outros crentes morreram porque Deus julgou esses crentes por desonrar o Senhor Jesus dessa maneira. Paulo diz que, se olharmos para o que está em nossos corações antes de comer e beber, Deus não nos julgará. Quando o Senhor nos julga ou pune, ele está nos ensinando e treinando para aprendermos a agir da maneira que o Senhor quer que a gente aja. O Senhor faz isso para que o Senhor não tenha que finalmente condenar, ou punir, a nós juntamente com pessoas no mundo que não seguem a Deus.</w:t>
      </w:r>
    </w:p>
    <w:p>
      <w:pPr/>
      <w:r>
        <w:rPr>
          <w:lang w:val="pt_PT" w:bidi="pt_PT"/>
        </w:rPr>
      </w:r>
      <w:r>
        <w:rPr>
          <w:lang w:val="pt_PT" w:bidi="pt_PT"/>
        </w:rPr>
        <w:t>Parem aqui e discutam essa pergunta: contem sobre uma vez em que um mestre ou pai disciplinou vocês por fazer algo errado. Como você se sentiu? Como a disciplina mudou seu comportamento no futuro? Pause este áudio aqui.</w:t>
      </w:r>
    </w:p>
    <w:p>
      <w:pPr/>
      <w:r>
        <w:rPr>
          <w:lang w:val="pt_PT" w:bidi="pt_PT"/>
        </w:rPr>
      </w:r>
      <w:r>
        <w:rPr>
          <w:lang w:val="pt_PT" w:bidi="pt_PT"/>
        </w:rPr>
        <w:t>Paulo termina a discussão sobre a Ceia do Senhor com algumas instruções finais. Quando os cristãos se reúnem para comer uma refeição de comunhão ou a Ceia do Senhor, os cristãos devem esperar que todos cheguem e então comam juntos. Ele está falando sobre mais do que apenas quando os crentes devem começar a comer! Paulo está dizendo aos crentes que é muito importante receber e honrar uns aos outros quando eles se reúnem para comer, porque os crentes são todos uma comunidade que adora e segue a Deus juntos — os crentes são um corpo!</w:t>
      </w:r>
    </w:p>
    <w:p>
      <w:pPr/>
      <w:r>
        <w:rPr>
          <w:lang w:val="pt_PT" w:bidi="pt_PT"/>
        </w:rPr>
      </w:r>
      <w:r>
        <w:rPr>
          <w:lang w:val="pt_PT" w:bidi="pt_PT"/>
        </w:rPr>
        <w:t>Esses crentes que estão com fome demais para esperar devem comer em casa antes de virem para a reunião. Dessa maneira, Deus não punirá esses crentes por fazer o que é errado. Paulo tinha outras coisas que ele queria contar aos crentes sobre a Ceia do Senhor. Ele diz que falará sobre isso com eles quando Paulo for visitá-los.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11:27–34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adverte os crentes sobre participar da Ceia do Senhor da maneira errada. As pessoas devem examinar suas atitudes e ações antes de comer o pão e beber do copo de vinho. Se as pessoas comem ou bebem por motivos errados, Deus disciplinará ou punirá essas pessoas.</w:t>
      </w:r>
    </w:p>
    <w:p>
      <w:pPr/>
      <w:r>
        <w:rPr>
          <w:lang w:val="pt_PT" w:bidi="pt_PT"/>
        </w:rPr>
      </w:r>
      <w:r>
        <w:rPr>
          <w:b/>
          <w:lang w:val="pt_PT" w:bidi="pt_PT"/>
        </w:rPr>
        <w:t>Na segunda parte:</w:t>
      </w:r>
      <w:r>
        <w:rPr>
          <w:lang w:val="pt_PT" w:bidi="pt_PT"/>
        </w:rPr>
        <w:t xml:space="preserve"> Paulo instrui os crentes a participarem da Ceia do Senhor juntos. Paulo promete dar mais instruções sobre isso aos crentes quando for vê-los.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Crentes de Corinto</w:t>
      </w:r>
    </w:p>
    <w:p>
      <w:pPr>
        <w:pStyle w:val="ListBullet"/>
        <w:spacing w:line="240" w:lineRule="auto"/>
        <w:ind w:left="720"/>
      </w:pPr>
      <w:r>
        <w:rPr>
          <w:lang w:val="pt_PT" w:bidi="pt_PT"/>
        </w:rPr>
      </w:r>
      <w:r>
        <w:rPr>
          <w:lang w:val="pt_PT" w:bidi="pt_PT"/>
        </w:rPr>
        <w:t>Senhor Jesus</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Paulo começa a primeira parte usando uma palavra que mostra que dará aos coríntios coisas para considerar com base no que acabou de dizer.</w:t>
      </w:r>
    </w:p>
    <w:p>
      <w:pPr/>
      <w:r>
        <w:rPr>
          <w:lang w:val="pt_PT" w:bidi="pt_PT"/>
        </w:rPr>
      </w:r>
      <w:r>
        <w:rPr>
          <w:lang w:val="pt_PT" w:bidi="pt_PT"/>
        </w:rPr>
        <w:t>Parem aqui e discutam: o que as pessoas dizem ou fazem em seu idioma para deixar o ouvinte saber que o falante está dando conselhos ou sugestões com base no que ele acabou de dizer? Como vocês começarão essa parte da carta de Paulo para que as pessoas entendam que ele está dando instruções com base nos comentários anteriores? Pause este áudio aqui.</w:t>
      </w:r>
    </w:p>
    <w:p>
      <w:pPr/>
      <w:r>
        <w:rPr>
          <w:lang w:val="pt_PT" w:bidi="pt_PT"/>
        </w:rPr>
      </w:r>
      <w:r>
        <w:rPr>
          <w:lang w:val="pt_PT" w:bidi="pt_PT"/>
        </w:rPr>
        <w:t>Paulo diz que se alguém come o pão ou bebe do copo de vinho na refeição do Senhor Jesus de uma maneira indigna, ele é culpado de pecar contra o corpo e sangue de Jesus. Paulo se refere a pessoas que participam da ceia de uma maneira descuidada ou inapropriada. As pessoas precisam participar da ceia de uma maneira que honre Jesus e uns aos outros. Jesus morreu para nos resgatar de nossos pecados, e ele quer que os crentes estejam unidos como um só corpo. Se os crentes não participam da ceia de um modo que recordem a morte de Jesus corretamente, então não estão honrando nem a Jesus nem aquilo que ele fez por nós!</w:t>
      </w:r>
    </w:p>
    <w:p>
      <w:pPr/>
      <w:r>
        <w:rPr>
          <w:lang w:val="pt_PT" w:bidi="pt_PT"/>
        </w:rPr>
      </w:r>
      <w:r>
        <w:rPr>
          <w:lang w:val="pt_PT" w:bidi="pt_PT"/>
        </w:rPr>
        <w:t>A linguagem que Paulo usa nessa passagem é a mesma que juízes e advogados usam em um tribunal da lei. Primeiro, Paulo diz que os crentes são “culpados”. De acordo com a lei, uma pessoa culpada é responsável pelo que fez acontecer. A maioria dos estudiosos acredita que Paulo está dizendo que essa pessoa é responsável pelo pecado de desrespeitar o corpo e sangue do Senhor Jesus. Outros estudiosos pensam que Paulo também pode estar dizendo que essa pessoa será julgada do mesmo modo que as pessoas que mataram Jesus. Como os estudiosos não têm certeza do significado, vocês devem traduzir essa ideia de uma maneira neutra, que permita qualquer significado.</w:t>
      </w:r>
    </w:p>
    <w:p>
      <w:pPr/>
      <w:r>
        <w:rPr>
          <w:lang w:val="pt_PT" w:bidi="pt_PT"/>
        </w:rPr>
      </w:r>
      <w:r>
        <w:rPr>
          <w:lang w:val="pt_PT" w:bidi="pt_PT"/>
        </w:rPr>
        <w:t>Parem aqui e discutam em grupo como vocês traduzirão em seu idioma que a pessoa é “culpada do corpo e sangue do Senhor Jesus”. Pause este áudio aqui.</w:t>
      </w:r>
    </w:p>
    <w:p>
      <w:pPr/>
      <w:r>
        <w:rPr>
          <w:lang w:val="pt_PT" w:bidi="pt_PT"/>
        </w:rPr>
      </w:r>
      <w:r>
        <w:rPr>
          <w:lang w:val="pt_PT" w:bidi="pt_PT"/>
        </w:rPr>
        <w:t>Em seguida, Paulo diz que uma pessoa deve examinar ou testar a si mesma para garantir que esteja participando da Ceia do Senhor com as ações e atitudes certas. É como se essa pessoa estivesse se testando, fazendo perguntas como: “Como me sinto com meus irmãos e irmãs na igreja? Estou fazendo meu melhor para seguir a Jesus?” Isso ajuda a pessoa a entender se ela está tomando a Ceia do Senhor com os motivos certos.</w:t>
      </w:r>
    </w:p>
    <w:p>
      <w:pPr/>
      <w:r>
        <w:rPr>
          <w:lang w:val="pt_PT" w:bidi="pt_PT"/>
        </w:rPr>
      </w:r>
      <w:r>
        <w:rPr>
          <w:lang w:val="pt_PT" w:bidi="pt_PT"/>
        </w:rPr>
        <w:t>Parem aqui e discutam em grupo como vocês traduzirão essa ideia de que uma pessoa deve examinar ou testar a si mesma antes de comer ou beber na Ceia do Senhor. Pause este áudio aqui.</w:t>
      </w:r>
    </w:p>
    <w:p>
      <w:pPr/>
      <w:r>
        <w:rPr>
          <w:lang w:val="pt_PT" w:bidi="pt_PT"/>
        </w:rPr>
      </w:r>
      <w:r>
        <w:rPr>
          <w:lang w:val="pt_PT" w:bidi="pt_PT"/>
        </w:rPr>
        <w:t>Então Paulo diz que uma pessoa deve discernir ou honrar o corpo. Nesse caso, uma pessoa precisa reconhecer ou entender a importância do relacionamento dessa pessoa com o corpo. Em outras palavras, a pessoa precisa honrar o corpo! Se uma pessoa come e bebe sem discernir ou honrar o corpo, ela faz com que Deus a julgue, ou seja, a castigue. Como Paulo diz apenas “corpo”, e não “corpo e sangue de Jesus”, há uma discordância entre os estudiosos sobre o que ele quer dizer por “corpo”. Alguns acreditam que Paulo está falando sobre o corpo do Senhor Jesus que Jesus sacrificou por nós. Outros acreditam que Paulo está falando sobre os crentes no Senhor Jesus, ou seja, a igreja ou corpo de Cristo. Paulo também pode estar falando sobre ambas as coisas ao mesmo tempo. Como não há certeza do significado, vocês também devem traduzir isso de uma maneira que permita ambos os significados. Caso seu idioma exija que vocês escolham uma entre essas duas ideias, traduzam a passagem como se referindo ao corpo real do Senhor Jesus.</w:t>
      </w:r>
    </w:p>
    <w:p>
      <w:pPr/>
      <w:r>
        <w:rPr>
          <w:lang w:val="pt_PT" w:bidi="pt_PT"/>
        </w:rPr>
      </w:r>
      <w:r>
        <w:rPr>
          <w:lang w:val="pt_PT" w:bidi="pt_PT"/>
        </w:rPr>
        <w:t>Parem aqui e discutam em grupo como vocês traduzirão essa ideia de honrar o “corpo” em sua tradução. Pause este áudio aqui.</w:t>
      </w:r>
    </w:p>
    <w:p>
      <w:pPr/>
      <w:r>
        <w:rPr>
          <w:lang w:val="pt_PT" w:bidi="pt_PT"/>
        </w:rPr>
      </w:r>
      <w:r>
        <w:rPr>
          <w:lang w:val="pt_PT" w:bidi="pt_PT"/>
        </w:rPr>
        <w:t>Paulo menciona que algumas pessoas se tornaram fracas e doentes porque Deus as julguou. Deus julgou outras pessoas, e elas dormiram. “Dormir” é outra maneira de dizer que alguém morreu.</w:t>
      </w:r>
    </w:p>
    <w:p>
      <w:pPr/>
      <w:r>
        <w:rPr>
          <w:lang w:val="pt_PT" w:bidi="pt_PT"/>
        </w:rPr>
      </w:r>
      <w:r>
        <w:rPr>
          <w:lang w:val="pt_PT" w:bidi="pt_PT"/>
        </w:rPr>
        <w:t>Parem aqui e discutam: quando vocês estão sendo educados, ou cordiais, como vocês falam sobre o fato de que alguém morreu? Decidam em grupo como vocês dirão que algumas pessoas morreram. Pause este áudio aqui.</w:t>
      </w:r>
    </w:p>
    <w:p>
      <w:pPr/>
      <w:r>
        <w:rPr>
          <w:lang w:val="pt_PT" w:bidi="pt_PT"/>
        </w:rPr>
      </w:r>
      <w:r>
        <w:rPr>
          <w:lang w:val="pt_PT" w:bidi="pt_PT"/>
        </w:rPr>
        <w:t>Paulo diz que, quando Deus julga os cristãos, Ele os julga de forma disciplinadora. Julgamento disciplinar é aquele em que alguém, como um pai ou mestre, corrige uma criança para ensiná-la. Deus disciplina os cristãos dessa maneira para que eles não sejam condenados quando Deus julgar e punir as pessoas do mundo, isto é, aqueles que não confiam nele.</w:t>
      </w:r>
    </w:p>
    <w:p>
      <w:pPr/>
      <w:r>
        <w:rPr>
          <w:lang w:val="pt_PT" w:bidi="pt_PT"/>
        </w:rPr>
      </w:r>
      <w:r>
        <w:rPr>
          <w:lang w:val="pt_PT" w:bidi="pt_PT"/>
        </w:rPr>
        <w:t>Na segunda parte, Paulo conclui a discussão sobre a Ceia do Senhor. Paulo terminou de corrigir o comportamento ruim dos crentes e agora dará a eles algumas instruções. Ele usa uma palavra que, no idioma original, diz aos crentes que Paulo explicará a eles o que precisam fazer.</w:t>
      </w:r>
    </w:p>
    <w:p>
      <w:pPr/>
      <w:r>
        <w:rPr>
          <w:lang w:val="pt_PT" w:bidi="pt_PT"/>
        </w:rPr>
      </w:r>
      <w:r>
        <w:rPr>
          <w:lang w:val="pt_PT" w:bidi="pt_PT"/>
        </w:rPr>
        <w:t>Parem aqui e discutam: o que vocês dizem ou fazem em seu idioma quando estão prestes a dar as conclusões de sua discussão? Discutam como vocês traduzirão a transição de Paulo da correção para a instrução. Pause este áudio aqui.</w:t>
      </w:r>
    </w:p>
    <w:p>
      <w:pPr/>
      <w:r>
        <w:rPr>
          <w:lang w:val="pt_PT" w:bidi="pt_PT"/>
        </w:rPr>
      </w:r>
      <w:r>
        <w:rPr>
          <w:lang w:val="pt_PT" w:bidi="pt_PT"/>
        </w:rPr>
        <w:t>Paulo chama os crentes de irmãos. No idioma original, Paulo usa uma palavra geral para uma pessoa que é um membro da família, ou que é como um membro da família. Paulo está falando tanto com homens quanto com mulheres. Alguns tradutores escolheram traduzir isso como “irmãos e irmãs”. Paulo diz aos irmãos e irmãs cristãos para esperarem uns pelos outros antes de começarem a comer uma refeição de comunhão ou a Ceia do Senhor. Ele está falando sobre mais do que apenas quando os crentes devem começar a comer! O que ele quer dizer aos crentes que é muito importante receber e honrar uns aos outros quando eles se reúnem para comer.</w:t>
      </w:r>
    </w:p>
    <w:p>
      <w:pPr/>
      <w:r>
        <w:rPr>
          <w:lang w:val="pt_PT" w:bidi="pt_PT"/>
        </w:rPr>
      </w:r>
      <w:r>
        <w:rPr>
          <w:lang w:val="pt_PT" w:bidi="pt_PT"/>
        </w:rPr>
        <w:t>Os crentes que estão com fome demais para esperar que todos cheguem devem comer em casa antes de ir para a reunião. Dessa maneira, Deus não punirá esses crentes por fazer o que é errado. Paulo também quer falar mais coisas sobre a Ceia do Senhor com esses crentes. Ele diz que falará sobre isso com eles quando Paulo for visitá-los.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11.27–34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Crentes de Corinto</w:t>
      </w:r>
    </w:p>
    <w:p>
      <w:pPr>
        <w:pStyle w:val="ListBullet"/>
        <w:spacing w:line="240" w:lineRule="auto"/>
        <w:ind w:left="720"/>
      </w:pPr>
      <w:r>
        <w:rPr>
          <w:lang w:val="pt_PT" w:bidi="pt_PT"/>
        </w:rPr>
      </w:r>
      <w:r>
        <w:rPr>
          <w:lang w:val="pt_PT" w:bidi="pt_PT"/>
        </w:rPr>
        <w:t>Senhor Jesus</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quer que os coríntios considerem a importância do que Paulo acabou de dizer aos crentes sobre a Ceia do Senhor. Paulo adverte os crentes: "Quero que vocês saibam que Deus julgará quem comer o pão ou beber o cálice da Ceia do Senhor de uma maneira descuidada ou imprópria. Deus os considerará culpados de desonrar o corpo e o sangue do Senhor Jesus. Então, cada pessoa deve se examinar antes de comer o pão e beber o cálice de vinho".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explica: "Se vocês comerem o pão ou beberem o cálice de vinho sem honrar o corpo, vocês estão trazendo o julgamento de Deus sobre si mesmos. Alguns de vocês têm recebido o julgamento de Deus por isso. Alguns de vocês estão doentes e fracos, enquanto ainda outros morreram".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para as pessoas que interpretam os crentes de Corinto: “O que vocês estão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continua: "Se nos examinarmos, Deus não nos julgará assim. No entanto, quando Deus nos julga, Deus está nos disciplinando e nos corrigindo para que não sejamos condenados como o resto do mundo".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 xml:space="preserve">Finalmente, Paulo diz: "Então, meus irmãos e irmãs, quando vocês se reunirem para a Ceia do Senhor, esperem que todos cheguem antes de começar. Se vocês estiverem realmente com fome, vocês devem comer em casa de antemão. Se vocês fizerem isso, vocês não trarão o julgamento de Deus sobre si mesmos quando se encontrarem. Tenho mais coisas para dizer a vocês sobre isso, mas posso esperar até que eu os veja".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para as pessoas que interpretam os crentes de Corinto: “O que vocês estão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11.27–34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continua falando sobre a Ceia do Senhor. Paulo diz aos coríntios que qualquer um que comer do pão e beber do cálice de </w:t>
      </w:r>
      <w:r>
        <w:rPr>
          <w:b/>
          <w:lang w:val="pt_PT" w:bidi="pt_PT"/>
        </w:rPr>
        <w:t>vinho</w:t>
      </w:r>
      <w:r>
        <w:rPr>
          <w:lang w:val="pt_PT" w:bidi="pt_PT"/>
        </w:rPr>
        <w:t xml:space="preserve"> na Ceia do Senhor de uma maneira indigna será culpado de pecar contra o corpo e o </w:t>
      </w:r>
      <w:r>
        <w:rPr>
          <w:b/>
          <w:lang w:val="pt_PT" w:bidi="pt_PT"/>
        </w:rPr>
        <w:t>sangue</w:t>
      </w:r>
      <w:r>
        <w:rPr>
          <w:lang w:val="pt_PT" w:bidi="pt_PT"/>
        </w:rPr>
        <w:t xml:space="preserve"> do Senhor. "Cálice do </w:t>
      </w:r>
      <w:r>
        <w:rPr>
          <w:b/>
          <w:lang w:val="pt_PT" w:bidi="pt_PT"/>
        </w:rPr>
        <w:t>Senhor</w:t>
      </w:r>
      <w:r>
        <w:rPr>
          <w:lang w:val="pt_PT" w:bidi="pt_PT"/>
        </w:rPr>
        <w:t xml:space="preserve">" é o cálice de vinho que as pessoas bebiam durante a Ceia do Senhor. Quando Paulo diz "Senhor" nessa passagem, ele está falando sobre o Senhor Jesus. Usem as mesmas palavras ou frases para cálice de vinho, Senhor e sangue que vocês usaram em passagens anteriores. Para mais informações sobre </w:t>
      </w:r>
      <w:r>
        <w:rPr>
          <w:lang w:val="pt_PT" w:bidi="pt_PT"/>
        </w:rPr>
        <w:t>vinho</w:t>
      </w:r>
      <w:r>
        <w:rPr>
          <w:lang w:val="pt_PT" w:bidi="pt_PT"/>
        </w:rPr>
        <w:t xml:space="preserve">, </w:t>
      </w:r>
      <w:r>
        <w:rPr>
          <w:lang w:val="pt_PT" w:bidi="pt_PT"/>
        </w:rPr>
        <w:t>Senhor</w:t>
      </w:r>
      <w:r>
        <w:rPr>
          <w:lang w:val="pt_PT" w:bidi="pt_PT"/>
        </w:rPr>
        <w:t xml:space="preserve"> e </w:t>
      </w:r>
      <w:r>
        <w:rPr>
          <w:lang w:val="pt_PT" w:bidi="pt_PT"/>
        </w:rPr>
        <w:t>sangue</w:t>
      </w:r>
      <w:r>
        <w:rPr>
          <w:lang w:val="pt_PT" w:bidi="pt_PT"/>
        </w:rPr>
        <w:t>, consulte o Glossário Mestre, se necessário.</w:t>
      </w:r>
    </w:p>
    <w:p>
      <w:pPr/>
      <w:r>
        <w:rPr>
          <w:lang w:val="pt_PT" w:bidi="pt_PT"/>
        </w:rPr>
      </w:r>
      <w:r>
        <w:rPr>
          <w:lang w:val="pt_PT" w:bidi="pt_PT"/>
        </w:rPr>
        <w:t xml:space="preserve">Uma pessoa </w:t>
      </w:r>
      <w:r>
        <w:rPr>
          <w:b/>
          <w:lang w:val="pt_PT" w:bidi="pt_PT"/>
        </w:rPr>
        <w:t>culpada</w:t>
      </w:r>
      <w:r>
        <w:rPr>
          <w:lang w:val="pt_PT" w:bidi="pt_PT"/>
        </w:rPr>
        <w:t xml:space="preserve"> é responsável, de acordo com a lei, pelo que essa pessoa realizou ou causou. Paulo diz que essa pessoa é culpada, ou desonra a morte do Senhor Jesus. Embora a palavra </w:t>
      </w:r>
      <w:r>
        <w:rPr>
          <w:b/>
          <w:lang w:val="pt_PT" w:bidi="pt_PT"/>
        </w:rPr>
        <w:t>pecado</w:t>
      </w:r>
      <w:r>
        <w:rPr>
          <w:lang w:val="pt_PT" w:bidi="pt_PT"/>
        </w:rPr>
        <w:t xml:space="preserve"> não seja usada no idioma original, vocês podem precisar dizer que as pessoas são culpadas de pecar contra o Senhor Jesus. Se assim for, usem as mesmas palavras para culpado e pecado que vocês usaram em passagens anteriores. Consulte </w:t>
      </w:r>
      <w:r>
        <w:rPr>
          <w:lang w:val="pt_PT" w:bidi="pt_PT"/>
        </w:rPr>
        <w:t>pecado</w:t>
      </w:r>
      <w:r>
        <w:rPr>
          <w:lang w:val="pt_PT" w:bidi="pt_PT"/>
        </w:rPr>
        <w:t xml:space="preserve"> no Glossário Mestre para mais informações.</w:t>
      </w:r>
    </w:p>
    <w:p>
      <w:pPr/>
      <w:r>
        <w:rPr>
          <w:lang w:val="pt_PT" w:bidi="pt_PT"/>
        </w:rPr>
      </w:r>
      <w:r>
        <w:rPr>
          <w:lang w:val="pt_PT" w:bidi="pt_PT"/>
        </w:rPr>
        <w:t xml:space="preserve">Paulo disse que, se uma pessoa comer o pão e beber o cálice de vinho sem honrar o corpo, essa pessoa está comendo ou bebendo </w:t>
      </w:r>
      <w:r>
        <w:rPr>
          <w:b/>
          <w:lang w:val="pt_PT" w:bidi="pt_PT"/>
        </w:rPr>
        <w:t>julga</w:t>
      </w:r>
      <w:r>
        <w:rPr>
          <w:lang w:val="pt_PT" w:bidi="pt_PT"/>
        </w:rPr>
        <w:t>mento para si mesma. Em outras palavras, Deus julgará a pessoa por fazer algo errado. Julgamento é quando uma pessoa com autoridade decide que alguém está errado ou culpado, e a pessoa com autoridade pune a pessoa culpada pelas ações erradas da pessoa culpada. Usem a mesma palavra para julgamento, quando ele se refere a punição, que vocês usaram em passagens anteriores.</w:t>
      </w:r>
    </w:p>
    <w:p>
      <w:pPr/>
      <w:r>
        <w:rPr>
          <w:lang w:val="pt_PT" w:bidi="pt_PT"/>
        </w:rPr>
      </w:r>
      <w:r>
        <w:rPr>
          <w:lang w:val="pt_PT" w:bidi="pt_PT"/>
        </w:rPr>
        <w:t xml:space="preserve">Paulo chama os crentes de Corinto de </w:t>
      </w:r>
      <w:r>
        <w:rPr>
          <w:b/>
          <w:lang w:val="pt_PT" w:bidi="pt_PT"/>
        </w:rPr>
        <w:t>irmãos</w:t>
      </w:r>
      <w:r>
        <w:rPr>
          <w:lang w:val="pt_PT" w:bidi="pt_PT"/>
        </w:rPr>
        <w:t>. No idioma original, Paulo usa uma palavra geral para uma pessoa que é um membro da família, ou que é como um membro da família. Paulo está falando tanto com homens quanto com mulheres. Alguns tradutores escolheram traduzir isso como “irmãos e irmãs”. Use a mesma palavra para irmãos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12:1–11</w:t>
      </w:r>
      <w:r>
        <w:rPr>
          <w:lang w:val="pt_PT" w:bidi="pt_PT"/>
        </w:rPr>
      </w:r>
    </w:p>
    <w:p>
      <w:pPr>
        <w:pStyle w:val="Heading3"/>
      </w:pPr>
      <w:r>
        <w:rPr>
          <w:lang w:val="pt_PT" w:bidi="pt_PT"/>
        </w:rPr>
        <w:t>Ouvir e Sentir</w:t>
      </w:r>
    </w:p>
    <w:p>
      <w:pPr/>
      <w:r>
        <w:rPr>
          <w:lang w:val="pt_PT" w:bidi="pt_PT"/>
        </w:rPr>
      </w:r>
      <w:r>
        <w:rPr>
          <w:lang w:val="pt_PT" w:bidi="pt_PT"/>
        </w:rPr>
        <w:t>Nesta etapa, ouçam 1 Coríntios 12.1–11 e guardem em seus corações.</w:t>
      </w:r>
    </w:p>
    <w:p>
      <w:pPr/>
      <w:r>
        <w:rPr>
          <w:lang w:val="pt_PT" w:bidi="pt_PT"/>
        </w:rPr>
      </w:r>
      <w:r>
        <w:rPr>
          <w:lang w:val="pt_PT" w:bidi="pt_PT"/>
        </w:rPr>
        <w:t>Ouçam uma versão em áudio de 1 Coríntios 12.1–11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12.1–11 na tradução mais fácil de entender.</w:t>
      </w:r>
    </w:p>
    <w:p>
      <w:pPr/>
      <w:r>
        <w:rPr>
          <w:lang w:val="pt_PT" w:bidi="pt_PT"/>
        </w:rPr>
      </w:r>
      <w:r>
        <w:rPr>
          <w:lang w:val="pt_PT" w:bidi="pt_PT"/>
        </w:rPr>
        <w:t>Nas passagens anteriores, Paulo falou sobre um relato que ele havia ouvido sobre como os coríntios desrespeitaram uns aos outros e o Senhor Jesus durante a Ceia do Senhor. Paulo instrui os coríntios a se examinarem para que Deus não julgue os crentes por desonrar o corpo de Jesus. Paulo instrui os crentes a esperar uns pelos outros e a honrar uns aos outros sempre que eles se reunirem para comer a Ceia do Senhor.</w:t>
      </w:r>
    </w:p>
    <w:p>
      <w:pPr/>
      <w:r>
        <w:rPr>
          <w:lang w:val="pt_PT" w:bidi="pt_PT"/>
        </w:rPr>
      </w:r>
      <w:r>
        <w:rPr>
          <w:lang w:val="pt_PT" w:bidi="pt_PT"/>
        </w:rPr>
        <w:t>Nessa passagem, Paulo aborda outra questão sobre a qual os coríntios lhe perguntaram na carta anterior dos coríntios para Paulo. Os coríntios tinham perguntas ou preocupações sobre dons e habilidades especiais que o Espírito de Deus dá às pessoas. Paulo quer que os coríntios saibam sobre essas coisas.</w:t>
      </w:r>
    </w:p>
    <w:p>
      <w:pPr/>
      <w:r>
        <w:rPr>
          <w:lang w:val="pt_PT" w:bidi="pt_PT"/>
        </w:rPr>
      </w:r>
      <w:r>
        <w:rPr>
          <w:lang w:val="pt_PT" w:bidi="pt_PT"/>
        </w:rPr>
        <w:t>Antes dos crentes de Corinto seguirem Jesus, alguém influenciou esses coríntios e os levou a fazer coisas erradas. Esses coríntios adoravam ídolos pagãos mudos, ou deuses que não têm nada de bom ou espiritual para dizer. Paulo quer que os crentes entendam que o Espírito de Deus nunca fará uma pessoa dizer: "Jesus é amaldiçoado". Da mesma maneira, uma pessoa não pode dizer: "Jesus é meu Senhor e Mestre", a menos que o Espírito Santo esteja guiando essa pessoa. Nessa época, os cristãos diziam regularmente "Jesus é Senhor" como uma confissão comum de sua fé, e uma maneira de identificar uns aos outros como seguidores de Jesus.</w:t>
      </w:r>
    </w:p>
    <w:p>
      <w:pPr/>
      <w:r>
        <w:rPr>
          <w:lang w:val="pt_PT" w:bidi="pt_PT"/>
        </w:rPr>
      </w:r>
      <w:r>
        <w:rPr>
          <w:lang w:val="pt_PT" w:bidi="pt_PT"/>
        </w:rPr>
        <w:t>Parem aqui e discutam essa pergunta em grupo: quais são algumas frases comuns usadas em sua comunidade que identificam uma pessoa como membro de um grupo particular? Pause este áudio aqui.</w:t>
      </w:r>
    </w:p>
    <w:p>
      <w:pPr/>
      <w:r>
        <w:rPr>
          <w:lang w:val="pt_PT" w:bidi="pt_PT"/>
        </w:rPr>
      </w:r>
      <w:r>
        <w:rPr>
          <w:lang w:val="pt_PT" w:bidi="pt_PT"/>
        </w:rPr>
        <w:t>Paulo estava dizendo aos crentes de Corinto que todos que confessam que Jesus é Senhor são assim como todos os outros seguidores de Jesus. Todas essas pessoas são iguais. Os cristãos têm tipos diferentes de dons ou habilidades espirituais, mas o mesmo Espírito Santo deu esses dons diferentes a cada pessoa. Os cristãos têm muitas maneiras diferentes de servir, mas todos os cristãos servem ao mesmo Senhor Jesus. Os cristãos trabalham de maneiras diferentes, ou fazem coisas diferentes, mas o mesmo Deus torna possível que todos façam todas essas coisas diferentes. Deus dá dons do Espírito Santo a todos os cristãos para beneficiar todos na comunidade cristã.</w:t>
      </w:r>
    </w:p>
    <w:p>
      <w:pPr/>
      <w:r>
        <w:rPr>
          <w:lang w:val="pt_PT" w:bidi="pt_PT"/>
        </w:rPr>
      </w:r>
      <w:r>
        <w:rPr>
          <w:lang w:val="pt_PT" w:bidi="pt_PT"/>
        </w:rPr>
        <w:t>Em seguida, Paulo lista alguns dos possíveis dons do Espírito Santo que Deus dá a diferentes cristãos. O Espírito Santo dá um dom a uma pessoa e dá um dom diferente a outra pessoa. Embora cada dom seja diferente, o Espírito Santo é o mesmo. O Espírito Santo dá cada dom. O Espírito Santo decide qual dom dar a cada pessoa.</w:t>
      </w:r>
    </w:p>
    <w:p>
      <w:pPr/>
      <w:r>
        <w:rPr>
          <w:lang w:val="pt_PT" w:bidi="pt_PT"/>
        </w:rPr>
      </w:r>
      <w:r>
        <w:rPr>
          <w:lang w:val="pt_PT" w:bidi="pt_PT"/>
        </w:rPr>
        <w:t>Paulo não explica cada dom ou como um cristão usa o dom. Paulo apenas fornece uma lista de maneiras diferentes que Deus mostra que o Espírito Santo trabalha na vida de um crente por meio dos dons que o Espírito Santo dá aos crentes. Paulo não nomeia todos os possíveis dons. Os dons que Paulo menciona aqui são:</w:t>
      </w:r>
    </w:p>
    <w:p>
      <w:pPr>
        <w:pStyle w:val="ListBullet"/>
        <w:spacing w:line="240" w:lineRule="auto"/>
        <w:ind w:left="720"/>
      </w:pPr>
      <w:r>
        <w:rPr>
          <w:lang w:val="pt_PT" w:bidi="pt_PT"/>
        </w:rPr>
      </w:r>
      <w:r>
        <w:rPr>
          <w:lang w:val="pt_PT" w:bidi="pt_PT"/>
        </w:rPr>
        <w:t>O Espírito Santo dá a algumas pessoas mensagens cheias da sabedoria de Deus.</w:t>
      </w:r>
    </w:p>
    <w:p>
      <w:pPr>
        <w:pStyle w:val="ListBullet"/>
        <w:spacing w:line="240" w:lineRule="auto"/>
        <w:ind w:left="720"/>
      </w:pPr>
      <w:r>
        <w:rPr>
          <w:lang w:val="pt_PT" w:bidi="pt_PT"/>
        </w:rPr>
      </w:r>
      <w:r>
        <w:rPr>
          <w:lang w:val="pt_PT" w:bidi="pt_PT"/>
        </w:rPr>
        <w:t>O Espírito Santo dá a algumas pessoas mensagens de conhecimento ou mensagens que têm boas informações e ensinamentos.</w:t>
      </w:r>
    </w:p>
    <w:p>
      <w:pPr>
        <w:pStyle w:val="ListBullet"/>
        <w:spacing w:line="240" w:lineRule="auto"/>
        <w:ind w:left="720"/>
      </w:pPr>
      <w:r>
        <w:rPr>
          <w:lang w:val="pt_PT" w:bidi="pt_PT"/>
        </w:rPr>
      </w:r>
      <w:r>
        <w:rPr>
          <w:lang w:val="pt_PT" w:bidi="pt_PT"/>
        </w:rPr>
        <w:t>O Espírito Santo dá a algumas pessoas fé ou confiança forte em Deus para fazer coisas incríveis.</w:t>
      </w:r>
    </w:p>
    <w:p>
      <w:pPr>
        <w:pStyle w:val="ListBullet"/>
        <w:spacing w:line="240" w:lineRule="auto"/>
        <w:ind w:left="720"/>
      </w:pPr>
      <w:r>
        <w:rPr>
          <w:lang w:val="pt_PT" w:bidi="pt_PT"/>
        </w:rPr>
      </w:r>
      <w:r>
        <w:rPr>
          <w:lang w:val="pt_PT" w:bidi="pt_PT"/>
        </w:rPr>
        <w:t>O Espírito Santo dá para algumas pessoas a capacidade de curar pessoas doentes.</w:t>
      </w:r>
    </w:p>
    <w:p>
      <w:pPr>
        <w:pStyle w:val="ListBullet"/>
        <w:spacing w:line="240" w:lineRule="auto"/>
        <w:ind w:left="720"/>
      </w:pPr>
      <w:r>
        <w:rPr>
          <w:lang w:val="pt_PT" w:bidi="pt_PT"/>
        </w:rPr>
      </w:r>
      <w:r>
        <w:rPr>
          <w:lang w:val="pt_PT" w:bidi="pt_PT"/>
        </w:rPr>
        <w:t>O Espírito Santo dá a algumas pessoas a capacidade de fazer milagres poderosos ou pedir a Deus para fazer coisas sobrenaturais que apenas Deus pode fazer.</w:t>
      </w:r>
    </w:p>
    <w:p>
      <w:pPr>
        <w:pStyle w:val="ListBullet"/>
        <w:spacing w:line="240" w:lineRule="auto"/>
        <w:ind w:left="720"/>
      </w:pPr>
      <w:r>
        <w:rPr>
          <w:lang w:val="pt_PT" w:bidi="pt_PT"/>
        </w:rPr>
      </w:r>
      <w:r>
        <w:rPr>
          <w:lang w:val="pt_PT" w:bidi="pt_PT"/>
        </w:rPr>
        <w:t>O Espírito Santo dá a algumas pessoas a capacidade de profetizar ou falar mensagens de Deus.</w:t>
      </w:r>
    </w:p>
    <w:p>
      <w:pPr>
        <w:pStyle w:val="ListBullet"/>
        <w:spacing w:line="240" w:lineRule="auto"/>
        <w:ind w:left="720"/>
      </w:pPr>
      <w:r>
        <w:rPr>
          <w:lang w:val="pt_PT" w:bidi="pt_PT"/>
        </w:rPr>
      </w:r>
      <w:r>
        <w:rPr>
          <w:lang w:val="pt_PT" w:bidi="pt_PT"/>
        </w:rPr>
        <w:t>O Espírito Santo dá a algumas pessoas a capacidade de saber quais mensagens e dons vêm de um espírito maligno e que coisas vêm do Espírito Santo.</w:t>
      </w:r>
    </w:p>
    <w:p>
      <w:pPr>
        <w:pStyle w:val="ListBullet"/>
        <w:spacing w:line="240" w:lineRule="auto"/>
        <w:ind w:left="720"/>
      </w:pPr>
      <w:r>
        <w:rPr>
          <w:lang w:val="pt_PT" w:bidi="pt_PT"/>
        </w:rPr>
      </w:r>
      <w:r>
        <w:rPr>
          <w:lang w:val="pt_PT" w:bidi="pt_PT"/>
        </w:rPr>
        <w:t>O Espírito Santo dá a algumas pessoas a capacidade de falar em idiomas que essas pessoas não aprenderam.</w:t>
      </w:r>
    </w:p>
    <w:p>
      <w:pPr>
        <w:pStyle w:val="ListBullet"/>
        <w:spacing w:line="240" w:lineRule="auto"/>
        <w:ind w:left="720"/>
      </w:pPr>
      <w:r>
        <w:rPr>
          <w:lang w:val="pt_PT" w:bidi="pt_PT"/>
        </w:rPr>
      </w:r>
      <w:r>
        <w:rPr>
          <w:lang w:val="pt_PT" w:bidi="pt_PT"/>
        </w:rPr>
        <w:t>O Espírito Santo dá a algumas pessoas a capacidade de traduzir o que essas pessoas dizem nesses outros idiomas.</w:t>
      </w:r>
    </w:p>
    <w:p>
      <w:pPr/>
      <w:r>
        <w:rPr>
          <w:lang w:val="pt_PT" w:bidi="pt_PT"/>
        </w:rPr>
      </w:r>
      <w:r>
        <w:rPr>
          <w:lang w:val="pt_PT" w:bidi="pt_PT"/>
        </w:rPr>
        <w:t>Parem aqui e discutam essa pergunta em grupo: como essa é apenas uma lista parcial de dons espirituais, vocês ficaram surpresos com os dons que Paulo incluiu nessa lista? Que dons vocês achavam que Paulo deveria ter adicionado à lista? Pensem nos cristãos que vocês conhecem. Que dons do Espírito Santo vocês veem trabalhando nesses cristãos?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12.1–11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começa a responder à pergunta dos coríntios sobre habilidades especiais que o Espírito Santo dá. Paulo quer que os coríntios entendam as coisas claramente. Apenas o Espírito Santo pode fazer uma pessoa dizer: “Jesus é Senhor”.</w:t>
      </w:r>
    </w:p>
    <w:p>
      <w:pPr/>
      <w:r>
        <w:rPr>
          <w:lang w:val="pt_PT" w:bidi="pt_PT"/>
        </w:rPr>
      </w:r>
      <w:r>
        <w:rPr>
          <w:b/>
          <w:lang w:val="pt_PT" w:bidi="pt_PT"/>
        </w:rPr>
        <w:t>Na segunda parte:</w:t>
      </w:r>
      <w:r>
        <w:rPr>
          <w:lang w:val="pt_PT" w:bidi="pt_PT"/>
        </w:rPr>
        <w:t xml:space="preserve"> Paulo explica que os cristãos têm dons e maneiras diferentes de servir a Deus, mas Deus, o Senhor Jesus e o Espírito Santo são os mesmos.</w:t>
      </w:r>
    </w:p>
    <w:p>
      <w:pPr/>
      <w:r>
        <w:rPr>
          <w:lang w:val="pt_PT" w:bidi="pt_PT"/>
        </w:rPr>
      </w:r>
      <w:r>
        <w:rPr>
          <w:b/>
          <w:lang w:val="pt_PT" w:bidi="pt_PT"/>
        </w:rPr>
        <w:t>Na terceira parte:</w:t>
      </w:r>
      <w:r>
        <w:rPr>
          <w:lang w:val="pt_PT" w:bidi="pt_PT"/>
        </w:rPr>
        <w:t xml:space="preserve"> cada cristão recebe um dom de Deus para beneficiar toda a comunidade. Cada pessoa recebe um dom diferente que mostra que o mesmo Espírito Santo está operando em cada cristão. Ele lista algumas das maneiras pelas quais o Espírito Santo trabalha nos cristãos.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Crentes de Corinto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Senhor Jesus</w:t>
      </w:r>
    </w:p>
    <w:p>
      <w:pPr>
        <w:pStyle w:val="ListBullet"/>
        <w:spacing w:line="240" w:lineRule="auto"/>
        <w:ind w:left="720"/>
      </w:pPr>
      <w:r>
        <w:rPr>
          <w:lang w:val="pt_PT" w:bidi="pt_PT"/>
        </w:rPr>
      </w:r>
      <w:r>
        <w:rPr>
          <w:lang w:val="pt_PT" w:bidi="pt_PT"/>
        </w:rPr>
        <w:t>E o Espírito Santo</w:t>
      </w:r>
    </w:p>
    <w:p>
      <w:pPr/>
      <w:r>
        <w:rPr>
          <w:lang w:val="pt_PT" w:bidi="pt_PT"/>
        </w:rPr>
      </w:r>
      <w:r>
        <w:rPr>
          <w:lang w:val="pt_PT" w:bidi="pt_PT"/>
        </w:rPr>
        <w:t>Paulo começa essa passagem dizendo aos coríntios que ele está mudando para outro assunto. Paulo agora quer falar sobre outra pergunta que os coríntios lhe fizeram em uma carta. Ele quer que seus irmãos e irmãs cristãos entendam mais profundamente sobre os dons espirituais ou coisas espirituais.</w:t>
      </w:r>
    </w:p>
    <w:p>
      <w:pPr/>
      <w:r>
        <w:rPr>
          <w:lang w:val="pt_PT" w:bidi="pt_PT"/>
        </w:rPr>
      </w:r>
      <w:r>
        <w:rPr>
          <w:lang w:val="pt_PT" w:bidi="pt_PT"/>
        </w:rPr>
        <w:t>Parem aqui e discutam esta pergunta em grupo: Paulo está respondendo a uma nova pergunta dos crentes de Corinto. Como vocês fazem transições para um novo assunto em seu idioma? Como vocês farão essa transição para esse novo assunto em sua tradução? Pause este áudio aqui.</w:t>
      </w:r>
    </w:p>
    <w:p>
      <w:pPr/>
      <w:r>
        <w:rPr>
          <w:lang w:val="pt_PT" w:bidi="pt_PT"/>
        </w:rPr>
      </w:r>
      <w:r>
        <w:rPr>
          <w:lang w:val="pt_PT" w:bidi="pt_PT"/>
        </w:rPr>
        <w:t>Muitas traduções dizem que Paulo quer falar com os coríntios sobre dons espirituais. No entanto, no idioma original, Paulo usa uma palavra que se refere a coisas espirituais. Essa palavra é diferente da palavra que ele usou para dons em passagens anteriores. Ele também não usa essa palavra quando fala sobre os vários dons espirituais nessa passagem. Outras maneiras pelas quais essa ideia pode ser traduzida são: “Quero falar com vocês sobre coisas espirituais”, ou “Quero falar com vocês sobre pessoas espirituais”, ou “Quero falar com vocês sobre práticas espirituais”. Muitas traduções optaram por manter a frase “dons espirituais”, porque Paulo define maneiras pelas quais o Espírito Santo trabalha na vida das pessoas, e essas maneiras são os dons espirituais nessa passagem.</w:t>
      </w:r>
    </w:p>
    <w:p>
      <w:pPr/>
      <w:r>
        <w:rPr>
          <w:lang w:val="pt_PT" w:bidi="pt_PT"/>
        </w:rPr>
      </w:r>
      <w:r>
        <w:rPr>
          <w:lang w:val="pt_PT" w:bidi="pt_PT"/>
        </w:rPr>
        <w:t>Parem aqui e discutam em grupo como vocês traduzirão essa ideia de “coisas espirituais” para seu idioma. Pause este áudio aqui.</w:t>
      </w:r>
    </w:p>
    <w:p>
      <w:pPr/>
      <w:r>
        <w:rPr>
          <w:lang w:val="pt_PT" w:bidi="pt_PT"/>
        </w:rPr>
      </w:r>
      <w:r>
        <w:rPr>
          <w:lang w:val="pt_PT" w:bidi="pt_PT"/>
        </w:rPr>
        <w:t>Nessa primeira parte, Paulo fornece aos crentes de Corinto mais informações sobre coisas espirituais. Ele lembra aos coríntios que, quando eles eram pagãos, ou pessoas que adoravam falsos deuses, alguém os levou ao engano. Em outras palavras, alguém levou esses coríntios a seguir ídolos.</w:t>
      </w:r>
    </w:p>
    <w:p>
      <w:pPr/>
      <w:r>
        <w:rPr>
          <w:lang w:val="pt_PT" w:bidi="pt_PT"/>
        </w:rPr>
      </w:r>
      <w:r>
        <w:rPr>
          <w:lang w:val="pt_PT" w:bidi="pt_PT"/>
        </w:rPr>
        <w:t>Parem aqui e façam esta atividade: peçam a um grupo de pessoas que caminhe por um caminho reto. Peça a uma pessoa que se mantenha ao lado desse grupo. Enquanto o grupo de pessoas caminha pelo caminho, peça à pessoa do lado que leve as pessoas a saírem do caminho e começarem a caminhar de uma maneira diferente. Como vocês falarão sobre liderar pessoas em uma certa direção? Pause este áudio aqui.</w:t>
      </w:r>
    </w:p>
    <w:p>
      <w:pPr/>
      <w:r>
        <w:rPr>
          <w:lang w:val="pt_PT" w:bidi="pt_PT"/>
        </w:rPr>
      </w:r>
      <w:r>
        <w:rPr>
          <w:lang w:val="pt_PT" w:bidi="pt_PT"/>
        </w:rPr>
        <w:t>Quando os crentes eram pagãos, alguém as levava a adorar ídolos que são mudos, ou que não falam. Sabemos de uma parte anterior desta carta que os demônios também estão presentes quando as pessoas adoram ídolos, então Paulo provavelmente não quer dizer que esses falsos deuses não falam. Ele provavelmente quer dizer que os ídolos, ou falsos deuses, não podem falar sobre nada importante; não podem falar sobre coisas espirituais de Deus. Paulo quer que os crentes saibam que o Espírito de Deus nunca fará uma pessoa dizer: “Jesus é amaldiçoado”, o que significa que ela desejaria que algo maligno fosse causado a Jesus. Da mesma maneira, se uma pessoa diz: “Jesus é Senhor e Mestre”, o Espírito Santo está guiando ou falando por meio dessa pessoa.</w:t>
      </w:r>
    </w:p>
    <w:p>
      <w:pPr/>
      <w:r>
        <w:rPr>
          <w:lang w:val="pt_PT" w:bidi="pt_PT"/>
        </w:rPr>
      </w:r>
      <w:r>
        <w:rPr>
          <w:lang w:val="pt_PT" w:bidi="pt_PT"/>
        </w:rPr>
        <w:t>Na segunda parte, Paulo explica que há uma variedade, ou tipos diferentes, de dons, mas é o mesmo Espírito Santo que nos dá esses dons. Desta vez, Paulo usa uma palavra no idioma original para dons que significa “dons da graça”. O Espírito Santo nos dá essas habilidades boas e especiais que não merecemos. Essa é a palavra que Paulo usará para dons no resto dessa passagem.</w:t>
      </w:r>
    </w:p>
    <w:p>
      <w:pPr/>
      <w:r>
        <w:rPr>
          <w:lang w:val="pt_PT" w:bidi="pt_PT"/>
        </w:rPr>
      </w:r>
      <w:r>
        <w:rPr>
          <w:lang w:val="pt_PT" w:bidi="pt_PT"/>
        </w:rPr>
        <w:t>Parem aqui e discutam esta pergunta em grupo: como vocês traduzirão essa ideia de “dons da graça” ou "dons que vêm da graça", ou seja, vindos através da graça de Deus, em sua tradução? Como essa ideia é diferente da palavra sobre coisas espirituais que vocês discutiram no início da passagem? Pause este áudio aqui.</w:t>
      </w:r>
    </w:p>
    <w:p>
      <w:pPr/>
      <w:r>
        <w:rPr>
          <w:lang w:val="pt_PT" w:bidi="pt_PT"/>
        </w:rPr>
      </w:r>
      <w:r>
        <w:rPr>
          <w:lang w:val="pt_PT" w:bidi="pt_PT"/>
        </w:rPr>
        <w:t>Ele continua a explicar que cada cristão serve a Deus de maneiras diferentes, mas todos os cristãos servem ao mesmo Senhor Jesus. As pessoas servem aos outros quando fazem coisas bondosas por eles e ajudam pessoas que precisam de algo.</w:t>
      </w:r>
    </w:p>
    <w:p>
      <w:pPr/>
      <w:r>
        <w:rPr>
          <w:lang w:val="pt_PT" w:bidi="pt_PT"/>
        </w:rPr>
      </w:r>
      <w:r>
        <w:rPr>
          <w:lang w:val="pt_PT" w:bidi="pt_PT"/>
        </w:rPr>
        <w:t>Parem aqui e discutam o seguinte em grupo: falem sobre uma vez em que as pessoas serviram, ou ajudaram, outras pessoas. Talvez essas pessoas tenham feito isso dando comida a outras pessoas, construindo uma casa para elas ou ajudando as pessoas em seus campos. Como vocês falam sobre servir a outras pessoas dessa maneira? Como vocês podem falar sobre o fato de que há tipos diferentes de serviço, ou maneiras de servir às pessoas? Pause este áudio aqui.</w:t>
      </w:r>
    </w:p>
    <w:p>
      <w:pPr/>
      <w:r>
        <w:rPr>
          <w:lang w:val="pt_PT" w:bidi="pt_PT"/>
        </w:rPr>
      </w:r>
      <w:r>
        <w:rPr>
          <w:lang w:val="pt_PT" w:bidi="pt_PT"/>
        </w:rPr>
        <w:t>Ele então diz que há uma variedade de atividades, ou trabalho, mas um Deus está agindo em todas elas. Existem dois entendimentos diferentes sobre o que Paulo quer dizer sobre a variedade de trabalhos. Alguns acreditam que Paulo está dizendo que Deus dá um trabalho diferente a pessoas diferentes. Outros acreditam que Paulo está dizendo que Deus está trabalhando na vida das pessoas de maneiras diferentes para ajudá-las a crescer espiritualmente. Os dois entendimentos são verdadeiros. Por isso, tentem traduzir essa ideia de uma maneira que permita qualquer significado.</w:t>
      </w:r>
    </w:p>
    <w:p>
      <w:pPr/>
      <w:r>
        <w:rPr>
          <w:lang w:val="pt_PT" w:bidi="pt_PT"/>
        </w:rPr>
      </w:r>
      <w:r>
        <w:rPr>
          <w:lang w:val="pt_PT" w:bidi="pt_PT"/>
        </w:rPr>
        <w:t>Parem aqui e discutam esta pergunta em grupo: como vocês traduzirão que há maneiras diferentes de trabalhar? Pause este áudio aqui.</w:t>
      </w:r>
    </w:p>
    <w:p>
      <w:pPr/>
      <w:r>
        <w:rPr>
          <w:lang w:val="pt_PT" w:bidi="pt_PT"/>
        </w:rPr>
      </w:r>
      <w:r>
        <w:rPr>
          <w:lang w:val="pt_PT" w:bidi="pt_PT"/>
        </w:rPr>
        <w:t>Na próxima parte, Paulo lista alguns dos dons espirituais. Ele diz a eles que Deus manifesta, revela ou dá prova da presença do Espírito em cada crente. Deus faz isso para que todos possamos ajudar uns aos outros e usar nossos dons para o bem de todas as pessoas.</w:t>
      </w:r>
    </w:p>
    <w:p>
      <w:pPr/>
      <w:r>
        <w:rPr>
          <w:lang w:val="pt_PT" w:bidi="pt_PT"/>
        </w:rPr>
      </w:r>
      <w:r>
        <w:rPr>
          <w:lang w:val="pt_PT" w:bidi="pt_PT"/>
        </w:rPr>
        <w:t>Paulo agora lista alguns dos dons espirituais diferentes. Ele usa uma frase semelhante toda vez que menciona um dom. Paulo lista nove dons diferentes nessa passagem. Inicialmente, ele diz que o Espírito Santo dá a uma pessoa a mensagem de sabedoria. Ele não quer dizer que apenas uma pessoa recebe esse dom. Paulo está dizendo que esse é um exemplo de um dom que o Espírito dá a algumas pessoas. Em seguida, Paulo diz: “A outro”, e então nomeia outro dom que o Espírito dá a alguns crentes. Ele continua falando assim até listar nove dons.</w:t>
      </w:r>
    </w:p>
    <w:p>
      <w:pPr/>
      <w:r>
        <w:rPr>
          <w:lang w:val="pt_PT" w:bidi="pt_PT"/>
        </w:rPr>
      </w:r>
      <w:r>
        <w:rPr>
          <w:lang w:val="pt_PT" w:bidi="pt_PT"/>
        </w:rPr>
        <w:t>Parem aqui e façam esta atividade em grupo: coletem uma variedade de objetos diferentes. Vocês devem coletar o mesmo número de objetos diferentes que há pessoas em seu grupo. Por exemplo, se seu grupo for de seis pessoas, coletem seis objetos diferentes. Coloque todos os objetos juntos. Agora, peça a um membro do grupo que dê um objeto a cada pessoa de seu grupo. Pause este áudio aqui.</w:t>
      </w:r>
    </w:p>
    <w:p>
      <w:pPr/>
      <w:r>
        <w:rPr>
          <w:lang w:val="pt_PT" w:bidi="pt_PT"/>
        </w:rPr>
      </w:r>
      <w:r>
        <w:rPr>
          <w:lang w:val="pt_PT" w:bidi="pt_PT"/>
        </w:rPr>
        <w:t>Agora, descreva as ações da pessoa que dá os objetos aos membros do grupo. Prestem atenção às palavras que vocês usam para descrever como a pessoa deu os vários objetos a cada membro do grupo. Pause este áudio aqui.</w:t>
      </w:r>
    </w:p>
    <w:p>
      <w:pPr/>
      <w:r>
        <w:rPr>
          <w:lang w:val="pt_PT" w:bidi="pt_PT"/>
        </w:rPr>
      </w:r>
      <w:r>
        <w:rPr>
          <w:lang w:val="pt_PT" w:bidi="pt_PT"/>
        </w:rPr>
        <w:t>Paulo não dá muita explicação sobre cada dom e como esse dom funciona. Ele nos diz apenas como o dom é chamado. O Espírito Santo dá a uma pessoa a capacidade de dar uma mensagem de sabedoria. Em outras palavras, o Espírito Santo dá a essa pessoa a capacidade de falar com sabedoria. O Espírito dá a outra pessoa uma mensagem de conhecimento que ajuda as pessoas a saber sobre a verdade de Deus. O Espírito dá a uma outra pessoa fé que ajuda a pessoa confiar muito em Deus. O mesmo Espírito Santo dá a outras pessoas a capacidade de curar pessoas doentes. Nesse ponto, Paulo continua nomeando dons espirituais, mas não menciona que esses dons vêm do Espírito Santo. Ele assume que os coríntios agora entendem que todos esses dons também vêm do Espírito de Deus.</w:t>
      </w:r>
    </w:p>
    <w:p>
      <w:pPr/>
      <w:r>
        <w:rPr>
          <w:lang w:val="pt_PT" w:bidi="pt_PT"/>
        </w:rPr>
      </w:r>
      <w:r>
        <w:rPr>
          <w:lang w:val="pt_PT" w:bidi="pt_PT"/>
        </w:rPr>
        <w:t>Parem aqui e discutam em grupo: como as pessoas de sua cultura dão esses tipos de listas? Vocês têm que continuar dizendo de onde os dons vêm, ou as pessoas perceberão que todos os dons vêm do Espírito Santo? Decidam, como equipe de tradução, como vocês irão apresentar sua lista. Vocês podem adicionar “do mesmo Espírito” aos outros dons, se, no seu idioma, isso for necessário para as pessoas entenderem o que Paulo está dizendo. Pause este áudio aqui.</w:t>
      </w:r>
    </w:p>
    <w:p>
      <w:pPr/>
      <w:r>
        <w:rPr>
          <w:lang w:val="pt_PT" w:bidi="pt_PT"/>
        </w:rPr>
      </w:r>
      <w:r>
        <w:rPr>
          <w:lang w:val="pt_PT" w:bidi="pt_PT"/>
        </w:rPr>
        <w:t>Alguns cristãos têm a capacidade de fazer milagres ou ações poderosas. Outras pessoas podem profetizar ou declarar as mensagens de Deus às pessoas. Outras pessoas podem dizer quais coisas vêm de um espírito maligno e quais vêm do Espírito Santo. Outros cristãos conseguem falar idiomas que eles não aprenderam. Não está claro se esses são idiomas estrangeiros ou um idioma especial do céu. Outras pessoas são capazes de explicar o significado desses idiomas. É apenas o Espírito de Deus que dá a cada pessoa o poder de fazer essas coisas. O Espírito de Deus decide quais dons dar a cada cristão.</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12.1–11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Cristãos de Corinto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Senhor Jesus</w:t>
      </w:r>
    </w:p>
    <w:p>
      <w:pPr>
        <w:pStyle w:val="ListBullet"/>
        <w:spacing w:line="240" w:lineRule="auto"/>
        <w:ind w:left="720"/>
      </w:pPr>
      <w:r>
        <w:rPr>
          <w:lang w:val="pt_PT" w:bidi="pt_PT"/>
        </w:rPr>
      </w:r>
      <w:r>
        <w:rPr>
          <w:lang w:val="pt_PT" w:bidi="pt_PT"/>
        </w:rPr>
        <w:t>O Espírito Santo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aos coríntios: "Agora, irmãos e irmãs, quero responder à sua pergunta sobre coisas espirituais. Não quero que vocês sejam desinformados sobre essas coisas. Vocês sabem que, quando seguiam sua antiga religião, as pessoas os influenciaram e os levaram a adorar ídolos mudos. Quero que vocês saibam que as pessoas que falam pelo Espírito Santo de Deus dirão que Jesus é Senhor e nunca podem amaldiçoar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cristãos de Corinto: "O que vocês estão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continua: "Há tipos diferentes de dons espirituais da graça, mas o único Espírito de Deus os dá a nós. Há maneiras diferentes de servir, mas todos servimos ao mesmo Senhor Jesus. Deus trabalha em e por meio de nós de maneiras diferentes, mas é o mesmo Deus que está fazendo o trabalho".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Espírito Santo de Deus dá a cada um de nós um dom espiritual para que possamos ajudar uns aos outros. O Espírito Santo dá a uma pessoa a mensagem de sabedoria, e o mesmo Espírito dá a outra pessoa a mensagem de conhecimento. O mesmo Espírito Santo dá a outra pessoa a capacidade de ter grande fé em Deus. A outra pessoa, o Espírito Santo dá a capacidade de curar as pessoas da doença. No entanto, outra pessoa tem a capacidade de fazer milagres poderosos, e outra é capaz de falar mensagens de Deus. O Espírito Santo ajuda outras pessoas a saber quais coisas são más e quais coisas vêm de Deus. Além disso, algumas pessoas podem falar idiomas que não aprenderam, e outras podem interpretar esses idiomas".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Espírito Santo: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único Espírito Santo dá essas habilidades aos crentes em Jesus. O Espírito Santo de Deus decide qual dom dar a cada cristão.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12.1–11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começa essa passagem com: “Agora sobre os dons espirituais, </w:t>
      </w:r>
      <w:r>
        <w:rPr>
          <w:b/>
          <w:lang w:val="pt_PT" w:bidi="pt_PT"/>
        </w:rPr>
        <w:t>irmãos</w:t>
      </w:r>
      <w:r>
        <w:rPr>
          <w:lang w:val="pt_PT" w:bidi="pt_PT"/>
        </w:rPr>
        <w:t>”. Paulo está falando tanto com homens quanto com mulheres. Alguns tradutores escolheram traduzir isso como “irmãos e irmãs”. Usem a mesma palavra para irmãos, ou irmãos e irmãs, que vocês usaram em passagens anteriores.</w:t>
      </w:r>
    </w:p>
    <w:p>
      <w:pPr/>
      <w:r>
        <w:rPr>
          <w:lang w:val="pt_PT" w:bidi="pt_PT"/>
        </w:rPr>
      </w:r>
      <w:r>
        <w:rPr>
          <w:lang w:val="pt_PT" w:bidi="pt_PT"/>
        </w:rPr>
        <w:t xml:space="preserve">Muitas traduções dizem que Paulo quer falar com os crentes sobre dons espirituais. No entanto, na língua original, Paulo usa uma palavra que se refere a </w:t>
      </w:r>
      <w:r>
        <w:rPr>
          <w:b/>
          <w:lang w:val="pt_PT" w:bidi="pt_PT"/>
        </w:rPr>
        <w:t>coisas espirituais</w:t>
      </w:r>
      <w:r>
        <w:rPr>
          <w:lang w:val="pt_PT" w:bidi="pt_PT"/>
        </w:rPr>
        <w:t>. Essa palavra é diferente da palavra que ele usou para dons em passagens anteriores. Paulo também não usa essa palavra quando fala sobre os vários dons espirituais nessa passagem. Outras maneiras pelas quais essa ideia pode ser traduzida são: “Quero falar com vocês sobre coisas espirituais”, ou “Quero falar com vocês sobre pessoas espirituais”, ou “Quero falar com vocês sobre práticas espirituais”. Muitas traduções escolheram manter a frase “dons espirituais” porque Paulo fala principalmente sobre dons espirituais nessa passagem.</w:t>
      </w:r>
    </w:p>
    <w:p>
      <w:pPr/>
      <w:r>
        <w:rPr>
          <w:lang w:val="pt_PT" w:bidi="pt_PT"/>
        </w:rPr>
      </w:r>
      <w:r>
        <w:rPr>
          <w:lang w:val="pt_PT" w:bidi="pt_PT"/>
        </w:rPr>
        <w:t>Parem aqui e discutam em grupo como vocês traduzirão essa ideia de “coisas espirituais” para seu idioma. Pause este áudio aqui.</w:t>
      </w:r>
    </w:p>
    <w:p>
      <w:pPr/>
      <w:r>
        <w:rPr>
          <w:lang w:val="pt_PT" w:bidi="pt_PT"/>
        </w:rPr>
      </w:r>
      <w:r>
        <w:rPr>
          <w:lang w:val="pt_PT" w:bidi="pt_PT"/>
        </w:rPr>
        <w:t xml:space="preserve">Paulo disse aos coríntios que, quando eles eram </w:t>
      </w:r>
      <w:r>
        <w:rPr>
          <w:b/>
          <w:lang w:val="pt_PT" w:bidi="pt_PT"/>
        </w:rPr>
        <w:t>pagãos</w:t>
      </w:r>
      <w:r>
        <w:rPr>
          <w:lang w:val="pt_PT" w:bidi="pt_PT"/>
        </w:rPr>
        <w:t xml:space="preserve">, ou pessoas que adoravam falsos deuses, os coríntios eram desviados para seguir </w:t>
      </w:r>
      <w:r>
        <w:rPr>
          <w:b/>
          <w:lang w:val="pt_PT" w:bidi="pt_PT"/>
        </w:rPr>
        <w:t>ídolos</w:t>
      </w:r>
      <w:r>
        <w:rPr>
          <w:lang w:val="pt_PT" w:bidi="pt_PT"/>
        </w:rPr>
        <w:t xml:space="preserve"> mudos ou sem palavras. Ídolos são imagens ou estátuas de falsos deuses. Usem a mesma palavra para pagão e ídolo que vocês usaram em passagens anteriores. Para mais informações, consulte </w:t>
      </w:r>
      <w:r>
        <w:rPr>
          <w:lang w:val="pt_PT" w:bidi="pt_PT"/>
        </w:rPr>
        <w:t>deus pagão</w:t>
      </w:r>
      <w:r>
        <w:rPr>
          <w:lang w:val="pt_PT" w:bidi="pt_PT"/>
        </w:rPr>
        <w:t xml:space="preserve"> e </w:t>
      </w:r>
      <w:r>
        <w:rPr>
          <w:lang w:val="pt_PT" w:bidi="pt_PT"/>
        </w:rPr>
        <w:t>ídolo</w:t>
      </w:r>
      <w:r>
        <w:rPr>
          <w:lang w:val="pt_PT" w:bidi="pt_PT"/>
        </w:rPr>
        <w:t xml:space="preserve"> no Glossário Mestre.</w:t>
      </w:r>
    </w:p>
    <w:p>
      <w:pPr/>
      <w:r>
        <w:rPr>
          <w:lang w:val="pt_PT" w:bidi="pt_PT"/>
        </w:rPr>
      </w:r>
      <w:r>
        <w:rPr>
          <w:lang w:val="pt_PT" w:bidi="pt_PT"/>
        </w:rPr>
        <w:t xml:space="preserve">Paulo disse que o Espírito de Deus, ou o </w:t>
      </w:r>
      <w:r>
        <w:rPr>
          <w:b/>
          <w:lang w:val="pt_PT" w:bidi="pt_PT"/>
        </w:rPr>
        <w:t>Espírito Santo</w:t>
      </w:r>
      <w:r>
        <w:rPr>
          <w:lang w:val="pt_PT" w:bidi="pt_PT"/>
        </w:rPr>
        <w:t xml:space="preserve">, não faz as pessoas </w:t>
      </w:r>
      <w:r>
        <w:rPr>
          <w:b/>
          <w:lang w:val="pt_PT" w:bidi="pt_PT"/>
        </w:rPr>
        <w:t>amaldiçoarem</w:t>
      </w:r>
      <w:r>
        <w:rPr>
          <w:lang w:val="pt_PT" w:bidi="pt_PT"/>
        </w:rPr>
        <w:t xml:space="preserve"> Jesus. As pessoas que dizem “Jesus é </w:t>
      </w:r>
      <w:r>
        <w:rPr>
          <w:b/>
          <w:lang w:val="pt_PT" w:bidi="pt_PT"/>
        </w:rPr>
        <w:t>Senhor</w:t>
      </w:r>
      <w:r>
        <w:rPr>
          <w:lang w:val="pt_PT" w:bidi="pt_PT"/>
        </w:rPr>
        <w:t xml:space="preserve">, ou Mestre” são guiadas pelo Espírito Santo. Usem as mesmas palavras para Espírito Santo, maldição e Senhor que vocês usaram em passagens anteriores. Para mais informações sobre o </w:t>
      </w:r>
      <w:r>
        <w:rPr>
          <w:lang w:val="pt_PT" w:bidi="pt_PT"/>
        </w:rPr>
        <w:t>Espírito Santo</w:t>
      </w:r>
      <w:r>
        <w:rPr>
          <w:lang w:val="pt_PT" w:bidi="pt_PT"/>
        </w:rPr>
        <w:t xml:space="preserve">, </w:t>
      </w:r>
      <w:r>
        <w:rPr>
          <w:lang w:val="pt_PT" w:bidi="pt_PT"/>
        </w:rPr>
        <w:t>Senhor</w:t>
      </w:r>
      <w:r>
        <w:rPr>
          <w:lang w:val="pt_PT" w:bidi="pt_PT"/>
        </w:rPr>
        <w:t xml:space="preserve"> e </w:t>
      </w:r>
      <w:r>
        <w:rPr>
          <w:lang w:val="pt_PT" w:bidi="pt_PT"/>
        </w:rPr>
        <w:t>maldição</w:t>
      </w:r>
      <w:r>
        <w:rPr>
          <w:lang w:val="pt_PT" w:bidi="pt_PT"/>
        </w:rPr>
        <w:t>, consulte o Glossário Mestre.</w:t>
      </w:r>
    </w:p>
    <w:p>
      <w:pPr/>
      <w:r>
        <w:rPr>
          <w:lang w:val="pt_PT" w:bidi="pt_PT"/>
        </w:rPr>
      </w:r>
      <w:r>
        <w:rPr>
          <w:lang w:val="pt_PT" w:bidi="pt_PT"/>
        </w:rPr>
        <w:t xml:space="preserve">Paulo diz aos coríntios que o Espírito Santo dá tipos diferentes de </w:t>
      </w:r>
      <w:r>
        <w:rPr>
          <w:b/>
          <w:lang w:val="pt_PT" w:bidi="pt_PT"/>
        </w:rPr>
        <w:t>dons</w:t>
      </w:r>
      <w:r>
        <w:rPr>
          <w:lang w:val="pt_PT" w:bidi="pt_PT"/>
        </w:rPr>
        <w:t>. Desta vez, Paulo usa uma palavra no idioma original para dons que significa “dons da graça” ou “dons da graça”. O Espírito Santo dá aos crentes essas habilidades boas e especiais que eles não merecem. Os crentes usam essas habilidades para servir a Deus e uns aos outros.</w:t>
      </w:r>
    </w:p>
    <w:p>
      <w:pPr/>
      <w:r>
        <w:rPr>
          <w:lang w:val="pt_PT" w:bidi="pt_PT"/>
        </w:rPr>
      </w:r>
      <w:r>
        <w:rPr>
          <w:lang w:val="pt_PT" w:bidi="pt_PT"/>
        </w:rPr>
        <w:t xml:space="preserve">Parem aqui e discutam em grupo que palavra ou frase vocês usarão para </w:t>
      </w:r>
      <w:r>
        <w:rPr>
          <w:b/>
          <w:lang w:val="pt_PT" w:bidi="pt_PT"/>
        </w:rPr>
        <w:t>dons</w:t>
      </w:r>
      <w:r>
        <w:rPr>
          <w:lang w:val="pt_PT" w:bidi="pt_PT"/>
        </w:rPr>
        <w:t xml:space="preserve">. Procure a palavra </w:t>
      </w:r>
      <w:r>
        <w:rPr>
          <w:b/>
          <w:lang w:val="pt_PT" w:bidi="pt_PT"/>
        </w:rPr>
        <w:t>dom</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 Espírito Santo dá a um crente mensagens de </w:t>
      </w:r>
      <w:r>
        <w:rPr>
          <w:b/>
          <w:lang w:val="pt_PT" w:bidi="pt_PT"/>
        </w:rPr>
        <w:t>sabedoria</w:t>
      </w:r>
      <w:r>
        <w:rPr>
          <w:lang w:val="pt_PT" w:bidi="pt_PT"/>
        </w:rPr>
        <w:t xml:space="preserve"> ou a capacidade de falar com sabedoria. O Espírito Santo dá a outro crente mensagens de </w:t>
      </w:r>
      <w:r>
        <w:rPr>
          <w:b/>
          <w:lang w:val="pt_PT" w:bidi="pt_PT"/>
        </w:rPr>
        <w:t>conhecimento</w:t>
      </w:r>
      <w:r>
        <w:rPr>
          <w:lang w:val="pt_PT" w:bidi="pt_PT"/>
        </w:rPr>
        <w:t xml:space="preserve">. O Espírito Santo dá a outro crente a capacidade de ter grande </w:t>
      </w:r>
      <w:r>
        <w:rPr>
          <w:b/>
          <w:lang w:val="pt_PT" w:bidi="pt_PT"/>
        </w:rPr>
        <w:t>fé</w:t>
      </w:r>
      <w:r>
        <w:rPr>
          <w:lang w:val="pt_PT" w:bidi="pt_PT"/>
        </w:rPr>
        <w:t xml:space="preserve"> ou acreditar em Deus para grandes coisas. Usem as mesmas palavras para sabedoria, conhecimento e fé que vocês usaram em passagens anteriores. Para mais informações sobre </w:t>
      </w:r>
      <w:r>
        <w:rPr>
          <w:lang w:val="pt_PT" w:bidi="pt_PT"/>
        </w:rPr>
        <w:t>sabedoria</w:t>
      </w:r>
      <w:r>
        <w:rPr>
          <w:lang w:val="pt_PT" w:bidi="pt_PT"/>
        </w:rPr>
        <w:t xml:space="preserve"> e </w:t>
      </w:r>
      <w:r>
        <w:rPr>
          <w:lang w:val="pt_PT" w:bidi="pt_PT"/>
        </w:rPr>
        <w:t>fé</w:t>
      </w:r>
      <w:r>
        <w:rPr>
          <w:lang w:val="pt_PT" w:bidi="pt_PT"/>
        </w:rPr>
        <w:t>, consulte o Glossário Mestre.</w:t>
      </w:r>
    </w:p>
    <w:p>
      <w:pPr/>
      <w:r>
        <w:rPr>
          <w:lang w:val="pt_PT" w:bidi="pt_PT"/>
        </w:rPr>
      </w:r>
      <w:r>
        <w:rPr>
          <w:lang w:val="pt_PT" w:bidi="pt_PT"/>
        </w:rPr>
        <w:t xml:space="preserve">O Espírito Santo dá a alguns crentes a capacidade de </w:t>
      </w:r>
      <w:r>
        <w:rPr>
          <w:b/>
          <w:lang w:val="pt_PT" w:bidi="pt_PT"/>
        </w:rPr>
        <w:t>curar</w:t>
      </w:r>
      <w:r>
        <w:rPr>
          <w:lang w:val="pt_PT" w:bidi="pt_PT"/>
        </w:rPr>
        <w:t xml:space="preserve"> pessoas doentes de doenças. Esse tipo de cura era apenas do corpo físico.</w:t>
      </w:r>
    </w:p>
    <w:p>
      <w:pPr/>
      <w:r>
        <w:rPr>
          <w:lang w:val="pt_PT" w:bidi="pt_PT"/>
        </w:rPr>
      </w:r>
      <w:r>
        <w:rPr>
          <w:lang w:val="pt_PT" w:bidi="pt_PT"/>
        </w:rPr>
        <w:t xml:space="preserve">Parem aqui e discutam em grupo que palavra ou frase vocês usarão para </w:t>
      </w:r>
      <w:r>
        <w:rPr>
          <w:b/>
          <w:lang w:val="pt_PT" w:bidi="pt_PT"/>
        </w:rPr>
        <w:t>cura física</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O Espírito Santo dá a alguns outros crentes a capacidade de fazer </w:t>
      </w:r>
      <w:r>
        <w:rPr>
          <w:b/>
          <w:lang w:val="pt_PT" w:bidi="pt_PT"/>
        </w:rPr>
        <w:t>milagres</w:t>
      </w:r>
      <w:r>
        <w:rPr>
          <w:lang w:val="pt_PT" w:bidi="pt_PT"/>
        </w:rPr>
        <w:t xml:space="preserve"> ou ações poderosas. Um milagre é algo que acontece que é incomum, surpreendente e parece impossível.</w:t>
      </w:r>
    </w:p>
    <w:p>
      <w:pPr/>
      <w:r>
        <w:rPr>
          <w:lang w:val="pt_PT" w:bidi="pt_PT"/>
        </w:rPr>
      </w:r>
      <w:r>
        <w:rPr>
          <w:lang w:val="pt_PT" w:bidi="pt_PT"/>
        </w:rPr>
        <w:t xml:space="preserve">Parem aqui e discutam em grupo que palavra ou frase vocês usarão para </w:t>
      </w:r>
      <w:r>
        <w:rPr>
          <w:b/>
          <w:lang w:val="pt_PT" w:bidi="pt_PT"/>
        </w:rPr>
        <w:t>milagres</w:t>
      </w:r>
      <w:r>
        <w:rPr>
          <w:lang w:val="pt_PT" w:bidi="pt_PT"/>
        </w:rPr>
        <w:t xml:space="preserve">. Procure </w:t>
      </w:r>
      <w:r>
        <w:rPr>
          <w:lang w:val="pt_PT" w:bidi="pt_PT"/>
        </w:rPr>
        <w:t>milagres</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 Espírito Santo dá a alguns crentes a capacidade de </w:t>
      </w:r>
      <w:r>
        <w:rPr>
          <w:b/>
          <w:lang w:val="pt_PT" w:bidi="pt_PT"/>
        </w:rPr>
        <w:t>profetizar</w:t>
      </w:r>
      <w:r>
        <w:rPr>
          <w:lang w:val="pt_PT" w:bidi="pt_PT"/>
        </w:rPr>
        <w:t xml:space="preserve"> ou declarar a palavra de Deus às pessoas. Uma </w:t>
      </w:r>
      <w:r>
        <w:rPr>
          <w:b/>
          <w:lang w:val="pt_PT" w:bidi="pt_PT"/>
        </w:rPr>
        <w:t>profecia</w:t>
      </w:r>
      <w:r>
        <w:rPr>
          <w:lang w:val="pt_PT" w:bidi="pt_PT"/>
        </w:rPr>
        <w:t xml:space="preserve"> pode ser uma instrução de Deus sobre algo que precisa ser feito. Pode ser uma mensagem que conta sobre algo que acontecerá no futuro. Por meio do Espírito Santo, Deus pode dar a esses crentes algum conhecimento ou visão especial que é para o bem da igreja. Usem a mesma palavra para profecia que vocês usaram em passagens anteriores. Para mais informações sobre </w:t>
      </w:r>
      <w:r>
        <w:rPr>
          <w:lang w:val="pt_PT" w:bidi="pt_PT"/>
        </w:rPr>
        <w:t>profecia</w:t>
      </w:r>
      <w:r>
        <w:rPr>
          <w:lang w:val="pt_PT" w:bidi="pt_PT"/>
        </w:rPr>
        <w:t>, consulte o Glossário Mestre.</w:t>
      </w:r>
    </w:p>
    <w:p>
      <w:pPr/>
      <w:r>
        <w:rPr>
          <w:lang w:val="pt_PT" w:bidi="pt_PT"/>
        </w:rPr>
      </w:r>
      <w:r>
        <w:rPr>
          <w:lang w:val="pt_PT" w:bidi="pt_PT"/>
        </w:rPr>
        <w:t xml:space="preserve">O Espírito Santo dá a algumas pessoas a capacidade de </w:t>
      </w:r>
      <w:r>
        <w:rPr>
          <w:b/>
          <w:lang w:val="pt_PT" w:bidi="pt_PT"/>
        </w:rPr>
        <w:t>distinguir</w:t>
      </w:r>
      <w:r>
        <w:rPr>
          <w:lang w:val="pt_PT" w:bidi="pt_PT"/>
        </w:rPr>
        <w:t xml:space="preserve"> ou </w:t>
      </w:r>
      <w:r>
        <w:rPr>
          <w:b/>
          <w:lang w:val="pt_PT" w:bidi="pt_PT"/>
        </w:rPr>
        <w:t>discernir</w:t>
      </w:r>
      <w:r>
        <w:rPr>
          <w:lang w:val="pt_PT" w:bidi="pt_PT"/>
        </w:rPr>
        <w:t xml:space="preserve"> entre os espíritos. Essas pessoas podem dizer quais coisas vêm de um espírito maligno e quais vêm do Espírito Santo.</w:t>
      </w:r>
    </w:p>
    <w:p>
      <w:pPr/>
      <w:r>
        <w:rPr>
          <w:lang w:val="pt_PT" w:bidi="pt_PT"/>
        </w:rPr>
      </w:r>
      <w:r>
        <w:rPr>
          <w:lang w:val="pt_PT" w:bidi="pt_PT"/>
        </w:rPr>
        <w:t xml:space="preserve">Parem aqui e discutam como vocês traduzirão </w:t>
      </w:r>
      <w:r>
        <w:rPr>
          <w:b/>
          <w:lang w:val="pt_PT" w:bidi="pt_PT"/>
        </w:rPr>
        <w:t>discernimento</w:t>
      </w:r>
      <w:r>
        <w:rPr>
          <w:lang w:val="pt_PT" w:bidi="pt_PT"/>
        </w:rPr>
        <w:t xml:space="preserve"> ou </w:t>
      </w:r>
      <w:r>
        <w:rPr>
          <w:b/>
          <w:lang w:val="pt_PT" w:bidi="pt_PT"/>
        </w:rPr>
        <w:t>julgar</w:t>
      </w:r>
      <w:r>
        <w:rPr>
          <w:lang w:val="pt_PT" w:bidi="pt_PT"/>
        </w:rPr>
        <w:t xml:space="preserve"> entre os espíritos. Vocês provavelmente podem usar a mesma palavra para espírito que vocês usaram em outras passagens. No entanto, se necessário, consulte o termo </w:t>
      </w:r>
      <w:r>
        <w:rPr>
          <w:b/>
          <w:lang w:val="pt_PT" w:bidi="pt_PT"/>
        </w:rPr>
        <w:t>ser espíritual/sobrenatural</w:t>
      </w:r>
      <w:r>
        <w:rPr>
          <w:lang w:val="pt_PT" w:bidi="pt_PT"/>
        </w:rPr>
        <w:t xml:space="preserve"> no Glossário Mestre para mais informações. Pause este áudio aqui.</w:t>
      </w:r>
    </w:p>
    <w:p>
      <w:pPr/>
      <w:r>
        <w:rPr>
          <w:lang w:val="pt_PT" w:bidi="pt_PT"/>
        </w:rPr>
      </w:r>
      <w:r>
        <w:rPr>
          <w:lang w:val="pt_PT" w:bidi="pt_PT"/>
        </w:rPr>
        <w:t xml:space="preserve">O Espírito Santo dá a alguns cristãos a capacidade de falar idiomas, ou </w:t>
      </w:r>
      <w:r>
        <w:rPr>
          <w:b/>
          <w:lang w:val="pt_PT" w:bidi="pt_PT"/>
        </w:rPr>
        <w:t>línguas</w:t>
      </w:r>
      <w:r>
        <w:rPr>
          <w:lang w:val="pt_PT" w:bidi="pt_PT"/>
        </w:rPr>
        <w:t>, que eles não aprenderam. Não está claro se essas são línguas estrangeiras ou um idioma especial do céu.</w:t>
      </w:r>
    </w:p>
    <w:p>
      <w:pPr/>
      <w:r>
        <w:rPr>
          <w:lang w:val="pt_PT" w:bidi="pt_PT"/>
        </w:rPr>
      </w:r>
      <w:r>
        <w:rPr>
          <w:lang w:val="pt_PT" w:bidi="pt_PT"/>
        </w:rPr>
        <w:t xml:space="preserve">Parem aqui e discutam em grupo que palavra ou frase vocês usarão para “falar em línguas”. Procure </w:t>
      </w:r>
      <w:r>
        <w:rPr>
          <w:lang w:val="pt_PT" w:bidi="pt_PT"/>
        </w:rPr>
        <w:t>línguas</w:t>
      </w:r>
      <w:r>
        <w:rPr>
          <w:lang w:val="pt_PT" w:bidi="pt_PT"/>
        </w:rPr>
        <w:t xml:space="preserve"> no Glossário Mestre para mais informações. Se você já traduziu essa palavra em outro livro da Bíblia, use a mesma palavra que você usou lá.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12:12–26</w:t>
      </w:r>
      <w:r>
        <w:rPr>
          <w:lang w:val="pt_PT" w:bidi="pt_PT"/>
        </w:rPr>
      </w:r>
    </w:p>
    <w:p>
      <w:pPr>
        <w:pStyle w:val="Heading3"/>
      </w:pPr>
      <w:r>
        <w:rPr>
          <w:lang w:val="pt_PT" w:bidi="pt_PT"/>
        </w:rPr>
        <w:t>Ouvir e Sentir</w:t>
      </w:r>
    </w:p>
    <w:p>
      <w:pPr/>
      <w:r>
        <w:rPr>
          <w:lang w:val="pt_PT" w:bidi="pt_PT"/>
        </w:rPr>
      </w:r>
      <w:r>
        <w:rPr>
          <w:lang w:val="pt_PT" w:bidi="pt_PT"/>
        </w:rPr>
        <w:t>Nesta etapa, ouçam 1 Coríntios 12.12–26 e guardem em seus corações.</w:t>
      </w:r>
    </w:p>
    <w:p>
      <w:pPr/>
      <w:r>
        <w:rPr>
          <w:lang w:val="pt_PT" w:bidi="pt_PT"/>
        </w:rPr>
      </w:r>
      <w:r>
        <w:rPr>
          <w:lang w:val="pt_PT" w:bidi="pt_PT"/>
        </w:rPr>
        <w:t>Ouçam uma versão em áudio de 1 Coríntios 12.12–26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12:12–26 na tradução mais fácil de entender.</w:t>
      </w:r>
    </w:p>
    <w:p>
      <w:pPr/>
      <w:r>
        <w:rPr>
          <w:lang w:val="pt_PT" w:bidi="pt_PT"/>
        </w:rPr>
      </w:r>
      <w:r>
        <w:rPr>
          <w:lang w:val="pt_PT" w:bidi="pt_PT"/>
        </w:rPr>
        <w:t>Na passagem anterior, Paulo explicou aos coríntios que o Espírito Santo deu diferentes tipos de dons espirituais. O Espírito dá esses dons aos crentes para que eles os utilizem em benefício de todos. O Espírito Santo distribui dons diferentes a pessoas diferentes. O Espírito Santo de Deus decide qual dom dar a cada cristão.</w:t>
      </w:r>
    </w:p>
    <w:p>
      <w:pPr/>
      <w:r>
        <w:rPr>
          <w:lang w:val="pt_PT" w:bidi="pt_PT"/>
        </w:rPr>
      </w:r>
      <w:r>
        <w:rPr>
          <w:lang w:val="pt_PT" w:bidi="pt_PT"/>
        </w:rPr>
        <w:t>Nessa passagem, Paulo usa o exemplo do corpo humano para ajudar os coríntios a entender melhor como isso funciona. Paulo compara a igreja, ou o Corpo de Cristo, ao corpo físico humano. Paulo usou a imagem do corpo em partes anteriores de sua carta aos coríntios. Vocês se lembrarão de discussões anteriores de Paulo sobre imoralidade sexual e a Ceia do Senhor, onde ele se referiu aos crentes como parte do Corpo de Cristo. Aqui, Paulo explica essa ideia de forma mais completa.</w:t>
      </w:r>
    </w:p>
    <w:p>
      <w:pPr/>
      <w:r>
        <w:rPr>
          <w:lang w:val="pt_PT" w:bidi="pt_PT"/>
        </w:rPr>
      </w:r>
      <w:r>
        <w:rPr>
          <w:lang w:val="pt_PT" w:bidi="pt_PT"/>
        </w:rPr>
        <w:t>Provavelmente, as pessoas em Corinto estavam familiarizadas com a linguagem especial de um corpo representando um grupo de pessoas. Famosos mestres e líderes gregos e romanos haviam falado sobre o corpo humano como um exemplo de unidade e conexão. Um imperador romano uma vez contou uma história semelhante à que Paulo contou. O imperador estava tentando unir as pessoas e líderes que estavam lutando uns contra os outros.</w:t>
      </w:r>
    </w:p>
    <w:p>
      <w:pPr/>
      <w:r>
        <w:rPr>
          <w:lang w:val="pt_PT" w:bidi="pt_PT"/>
        </w:rPr>
      </w:r>
      <w:r>
        <w:rPr>
          <w:lang w:val="pt_PT" w:bidi="pt_PT"/>
        </w:rPr>
        <w:t>Parem aqui e contem uma história bem conhecida de sua cultura que ensina as pessoas a estarem unificadas ou a cooperarem umas com as outras. Pause este áudio aqui.</w:t>
      </w:r>
    </w:p>
    <w:p>
      <w:pPr/>
      <w:r>
        <w:rPr>
          <w:lang w:val="pt_PT" w:bidi="pt_PT"/>
        </w:rPr>
      </w:r>
      <w:r>
        <w:rPr>
          <w:lang w:val="pt_PT" w:bidi="pt_PT"/>
        </w:rPr>
        <w:t>Paulo disse que todos os crentes em Jesus, independentemente do grupo étnico ou da posição deles na sociedade, se tornaram cristãos da mesma maneira. Deus batizou ou imergiu cada crente no único Espírito de Deus. Isso significa que todos os crentes receberam o Espírito de Deus. Deus fez os crentes beberem do mesmo Espírito de Deus. Isso significa que todos os crentes experimentaram o mesmo Espírito de Deus. Quando Deus fez isso, os crentes se tornaram membros ou partes do corpo de Cristo. Isso era diferente de ser um membro de um clube ou grupo social.</w:t>
      </w:r>
    </w:p>
    <w:p>
      <w:pPr/>
      <w:r>
        <w:rPr>
          <w:lang w:val="pt_PT" w:bidi="pt_PT"/>
        </w:rPr>
      </w:r>
      <w:r>
        <w:rPr>
          <w:lang w:val="pt_PT" w:bidi="pt_PT"/>
        </w:rPr>
        <w:t>Quando Paulo se refere a “membros” ou “partes” de um corpo, ele está falando sobre os membros, órgãos internos e outras partes que compõem um corpo físico completo. Perto da cidade de Corinto, algumas pessoas haviam construído um templo pagão dedicado ao deus da cura. As pessoas vinham de toda a região para buscar a cura para várias doenças. Se uma pessoa fosse curada, ela pediria a um artesão que fizesse uma peça de cerâmica representando a parte do corpo curada. A pessoa curada deixaria a peça de cerâmica no templo como uma oferta a esse deus. Essas imagens representavam apenas uma parte do corpo, mas não o corpo inteiro. Todos que viviam em Corinto teriam sabido sobre essas representações individuais de partes do corpo. Talvez os coríntios tenham pensado nessas imagens quando Paulo falou sobre as partes do corpo.</w:t>
      </w:r>
    </w:p>
    <w:p>
      <w:pPr/>
      <w:r>
        <w:rPr>
          <w:lang w:val="pt_PT" w:bidi="pt_PT"/>
        </w:rPr>
      </w:r>
      <w:r>
        <w:rPr>
          <w:lang w:val="pt_PT" w:bidi="pt_PT"/>
        </w:rPr>
        <w:t>Paulo usa uma história bem-humorada para compartilhar suas ideias. Os personagens da história de Paulo são partes do corpo humano. As partes diferentes do corpo falam umas com as outras e consigo mesmas. Isso provavelmente divertiu as pessoas. Os crentes entenderiam que as partes do corpo estavam dizendo coisas tolas e irracionais.</w:t>
      </w:r>
    </w:p>
    <w:p>
      <w:pPr/>
      <w:r>
        <w:rPr>
          <w:lang w:val="pt_PT" w:bidi="pt_PT"/>
        </w:rPr>
      </w:r>
      <w:r>
        <w:rPr>
          <w:lang w:val="pt_PT" w:bidi="pt_PT"/>
        </w:rPr>
        <w:t>Parem aqui e discutam esta pergunta em grupo: muitas culturas contam histórias populares ou parábolas nas quais personagens não humanos falam. Se sua cultura conta histórias como essa, peça a um membro do grupo que conte uma história em que um personagem não humano fala. Pause este áudio aqui.</w:t>
      </w:r>
    </w:p>
    <w:p>
      <w:pPr/>
      <w:r>
        <w:rPr>
          <w:lang w:val="pt_PT" w:bidi="pt_PT"/>
        </w:rPr>
      </w:r>
      <w:r>
        <w:rPr>
          <w:lang w:val="pt_PT" w:bidi="pt_PT"/>
        </w:rPr>
        <w:t>O ponto principal de Paulo nessa história é que, assim como Deus criou o corpo humano, Deus também criou o corpo de Cristo. Deus colocou cada componente no corpo humano para que ele funcionasse corretamente. Ele também colocou cada pessoa no corpo de Cristo. Deus deu a cada pessoa uma função importante dentro do corpo de Cristo. Juntos, os crentes são um corpo único, e cada parte, ou pessoa, é importante. Se cada parte do corpo fosse um olho ou um ouvido, então o corpo pareceria muito estranho. Esse corpo estranho não teria algumas funções corporais muito importantes.</w:t>
      </w:r>
    </w:p>
    <w:p>
      <w:pPr/>
      <w:r>
        <w:rPr>
          <w:lang w:val="pt_PT" w:bidi="pt_PT"/>
        </w:rPr>
      </w:r>
      <w:r>
        <w:rPr>
          <w:lang w:val="pt_PT" w:bidi="pt_PT"/>
        </w:rPr>
        <w:t>Paulo dá exemplos para enfatizar que até mesmo as partes que não parecem importantes são, na verdade, muito importantes. No primeiro exemplo, Paulo explica que as partes do corpo que pensamos que são fracas são muito importantes. Então ele explica que as pessoas cobrem as partes do corpo que parecem menos honradas ou menos apresentáveis. Paulo provavelmente se refere aos órgãos sexuais e aos seios. Essas partes do corpo são importantes para que as pessoas possam produzir filhos e, então, alimentá-los. Eles também fornecem outras funções corporais importantes. As pessoas tratam essas partes com cuidado e com modéstia, cobrindo-as com roupas para fazê-las parecerem mais aceitáveis e honradas.</w:t>
      </w:r>
    </w:p>
    <w:p>
      <w:pPr/>
      <w:r>
        <w:rPr>
          <w:lang w:val="pt_PT" w:bidi="pt_PT"/>
        </w:rPr>
      </w:r>
      <w:r>
        <w:rPr>
          <w:lang w:val="pt_PT" w:bidi="pt_PT"/>
        </w:rPr>
        <w:t>Parem aqui e discutam esta pergunta em grupo: em sua cultura, que partes do corpo as pessoas devem cobrir com roupas? O que acontece se alguém não cobrir essas partes do corpo? O que outras pessoas na comunidade dizem ou pensam sobre essa pessoa se elas não cobrirem essas partes do corpo? Pause este áudio aqui.</w:t>
      </w:r>
    </w:p>
    <w:p>
      <w:pPr/>
      <w:r>
        <w:rPr>
          <w:lang w:val="pt_PT" w:bidi="pt_PT"/>
        </w:rPr>
      </w:r>
      <w:r>
        <w:rPr>
          <w:lang w:val="pt_PT" w:bidi="pt_PT"/>
        </w:rPr>
        <w:t>Paulo lembra aos coríntios que, quando uma parte de seu corpo tem dor e sofre, todo o corpo também sofre. Quando uma parte do corpo recebe algum tipo de honra, todo o corpo fica feliz e celebra.</w:t>
      </w:r>
    </w:p>
    <w:p>
      <w:pPr/>
      <w:r>
        <w:rPr>
          <w:lang w:val="pt_PT" w:bidi="pt_PT"/>
        </w:rPr>
      </w:r>
      <w:r>
        <w:rPr>
          <w:lang w:val="pt_PT" w:bidi="pt_PT"/>
        </w:rPr>
        <w:t>Parem aqui e discutam isso em grupo: em que partes do corpo vocês raramente pensam, exceto quando elas causam dor ou alegria? Contem sobre uma ocasião em que vocês machucaram uma pequena parte do corpo ou uma parte que normalmente fica escondida. Por exemplo, quando um dente, um dedo mindinho do pé ou um dedo da mão doeram, como vocês se sentiram? Como o resto de seu corpo reagiu? Pause este áudio aqui.</w:t>
      </w:r>
    </w:p>
    <w:p>
      <w:pPr/>
      <w:r>
        <w:rPr>
          <w:lang w:val="pt_PT" w:bidi="pt_PT"/>
        </w:rPr>
      </w:r>
      <w:r>
        <w:rPr>
          <w:lang w:val="pt_PT" w:bidi="pt_PT"/>
        </w:rPr>
        <w:t>Paulo usou essa história engraçada para mostrar que ter partes diferentes é importante para o funcionamento do corpo. Mas, ainda que o corpo tenha partes diferentes, ele ainda é um só corpo. Deus criou o corpo dessa maneira. Na próxima parte da carta de Paulo, ele explicará como isso funciona no corpo de Cristo — a igreja.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12.12–26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apresenta a sua ideia geral. Paulo compara a igreja, ou o Corpo de Cristo, ao corpo humano. Há muitos tipos de pessoas — judeus e gentios, escravos e pessoas livres — mas o Espírito Santo reúne todas essas pessoas como um único corpo.</w:t>
      </w:r>
    </w:p>
    <w:p>
      <w:pPr/>
      <w:r>
        <w:rPr>
          <w:lang w:val="pt_PT" w:bidi="pt_PT"/>
        </w:rPr>
      </w:r>
      <w:r>
        <w:rPr>
          <w:b/>
          <w:lang w:val="pt_PT" w:bidi="pt_PT"/>
        </w:rPr>
        <w:t>Na segunda parte:</w:t>
      </w:r>
      <w:r>
        <w:rPr>
          <w:lang w:val="pt_PT" w:bidi="pt_PT"/>
        </w:rPr>
        <w:t xml:space="preserve"> Paulo enfatiza que o corpo humano é composto por muitas partes. Deus projetou o corpo humano e como cada parte dele deve trabalhar para que o corpo seja saudável. Deus criou um corpo composto por muitas partes.</w:t>
      </w:r>
    </w:p>
    <w:p>
      <w:pPr/>
      <w:r>
        <w:rPr>
          <w:lang w:val="pt_PT" w:bidi="pt_PT"/>
        </w:rPr>
      </w:r>
      <w:r>
        <w:rPr>
          <w:b/>
          <w:lang w:val="pt_PT" w:bidi="pt_PT"/>
        </w:rPr>
        <w:t>Na terceira parte:</w:t>
      </w:r>
      <w:r>
        <w:rPr>
          <w:lang w:val="pt_PT" w:bidi="pt_PT"/>
        </w:rPr>
        <w:t xml:space="preserve"> Paulo diz aos crentes que as partes diferentes do corpo precisam umas das outras. Por exemplo, as pessoas tratam partes mais fracas de seus corpos com cuidado especial porque precisam delas! Eles cobrem as partes do corpo menos honradas, ou privadas. Se uma parte do corpo está sofrendo, todo o corpo sente o sofrimento. Se uma parte é honrada, todo o corpo fica alegre.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Crentes de Corinto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Cristo</w:t>
      </w:r>
    </w:p>
    <w:p>
      <w:pPr>
        <w:pStyle w:val="ListBullet"/>
        <w:spacing w:line="240" w:lineRule="auto"/>
        <w:ind w:left="720"/>
      </w:pPr>
      <w:r>
        <w:rPr>
          <w:lang w:val="pt_PT" w:bidi="pt_PT"/>
        </w:rPr>
      </w:r>
      <w:r>
        <w:rPr>
          <w:lang w:val="pt_PT" w:bidi="pt_PT"/>
        </w:rPr>
        <w:t>Espírito Santo</w:t>
      </w:r>
    </w:p>
    <w:p>
      <w:pPr>
        <w:pStyle w:val="ListBullet"/>
        <w:spacing w:line="240" w:lineRule="auto"/>
        <w:ind w:left="720"/>
      </w:pPr>
      <w:r>
        <w:rPr>
          <w:lang w:val="pt_PT" w:bidi="pt_PT"/>
        </w:rPr>
      </w:r>
      <w:r>
        <w:rPr>
          <w:lang w:val="pt_PT" w:bidi="pt_PT"/>
        </w:rPr>
        <w:t>E partes do corpo como:</w:t>
      </w:r>
    </w:p>
    <w:p>
      <w:pPr>
        <w:pStyle w:val="ListBullet"/>
        <w:spacing w:line="240" w:lineRule="auto"/>
        <w:ind w:left="720"/>
      </w:pPr>
      <w:r>
        <w:rPr>
          <w:lang w:val="pt_PT" w:bidi="pt_PT"/>
        </w:rPr>
      </w:r>
      <w:r>
        <w:rPr>
          <w:lang w:val="pt_PT" w:bidi="pt_PT"/>
        </w:rPr>
        <w:t>Pé</w:t>
      </w:r>
    </w:p>
    <w:p>
      <w:pPr>
        <w:pStyle w:val="ListBullet"/>
        <w:spacing w:line="240" w:lineRule="auto"/>
        <w:ind w:left="720"/>
      </w:pPr>
      <w:r>
        <w:rPr>
          <w:lang w:val="pt_PT" w:bidi="pt_PT"/>
        </w:rPr>
      </w:r>
      <w:r>
        <w:rPr>
          <w:lang w:val="pt_PT" w:bidi="pt_PT"/>
        </w:rPr>
        <w:t>Mão</w:t>
      </w:r>
    </w:p>
    <w:p>
      <w:pPr>
        <w:pStyle w:val="ListBullet"/>
        <w:spacing w:line="240" w:lineRule="auto"/>
        <w:ind w:left="720"/>
      </w:pPr>
      <w:r>
        <w:rPr>
          <w:lang w:val="pt_PT" w:bidi="pt_PT"/>
        </w:rPr>
      </w:r>
      <w:r>
        <w:rPr>
          <w:lang w:val="pt_PT" w:bidi="pt_PT"/>
        </w:rPr>
        <w:t>Ouvido</w:t>
      </w:r>
    </w:p>
    <w:p>
      <w:pPr>
        <w:pStyle w:val="ListBullet"/>
        <w:spacing w:line="240" w:lineRule="auto"/>
        <w:ind w:left="720"/>
      </w:pPr>
      <w:r>
        <w:rPr>
          <w:lang w:val="pt_PT" w:bidi="pt_PT"/>
        </w:rPr>
      </w:r>
      <w:r>
        <w:rPr>
          <w:lang w:val="pt_PT" w:bidi="pt_PT"/>
        </w:rPr>
        <w:t>Olho</w:t>
      </w:r>
    </w:p>
    <w:p>
      <w:pPr>
        <w:pStyle w:val="ListBullet"/>
        <w:spacing w:line="240" w:lineRule="auto"/>
        <w:ind w:left="720"/>
      </w:pPr>
      <w:r>
        <w:rPr>
          <w:lang w:val="pt_PT" w:bidi="pt_PT"/>
        </w:rPr>
      </w:r>
      <w:r>
        <w:rPr>
          <w:lang w:val="pt_PT" w:bidi="pt_PT"/>
        </w:rPr>
        <w:t>Cabeça</w:t>
      </w:r>
    </w:p>
    <w:p>
      <w:pPr>
        <w:pStyle w:val="ListBullet"/>
        <w:spacing w:line="240" w:lineRule="auto"/>
        <w:ind w:left="720"/>
      </w:pPr>
      <w:r>
        <w:rPr>
          <w:lang w:val="pt_PT" w:bidi="pt_PT"/>
        </w:rPr>
      </w:r>
      <w:r>
        <w:rPr>
          <w:lang w:val="pt_PT" w:bidi="pt_PT"/>
        </w:rPr>
        <w:t>Parte fraca do corpo</w:t>
      </w:r>
    </w:p>
    <w:p>
      <w:pPr>
        <w:pStyle w:val="ListBullet"/>
        <w:spacing w:line="240" w:lineRule="auto"/>
        <w:ind w:left="720"/>
      </w:pPr>
      <w:r>
        <w:rPr>
          <w:lang w:val="pt_PT" w:bidi="pt_PT"/>
        </w:rPr>
      </w:r>
      <w:r>
        <w:rPr>
          <w:lang w:val="pt_PT" w:bidi="pt_PT"/>
        </w:rPr>
        <w:t>Partes do corpo que não valorizamos</w:t>
      </w:r>
    </w:p>
    <w:p>
      <w:pPr>
        <w:pStyle w:val="ListBullet"/>
        <w:spacing w:line="240" w:lineRule="auto"/>
        <w:ind w:left="720"/>
      </w:pPr>
      <w:r>
        <w:rPr>
          <w:lang w:val="pt_PT" w:bidi="pt_PT"/>
        </w:rPr>
      </w:r>
      <w:r>
        <w:rPr>
          <w:lang w:val="pt_PT" w:bidi="pt_PT"/>
        </w:rPr>
        <w:t>E partes do corpo que não queremos ver</w:t>
      </w:r>
    </w:p>
    <w:p>
      <w:pPr/>
      <w:r>
        <w:rPr>
          <w:lang w:val="pt_PT" w:bidi="pt_PT"/>
        </w:rPr>
      </w:r>
      <w:r>
        <w:rPr>
          <w:lang w:val="pt_PT" w:bidi="pt_PT"/>
        </w:rPr>
        <w:t>Na parte anterior da carta de Paulo, ele explica como o Espírito Santo de Deus dá dons diferentes a pessoas diferentes. Deus faz isso para beneficiar toda a comunidade. Mesmo que o Espírito Santo dê aos crentes dons diferentes, os cristãos servem a um único Deus.</w:t>
      </w:r>
    </w:p>
    <w:p>
      <w:pPr/>
      <w:r>
        <w:rPr>
          <w:lang w:val="pt_PT" w:bidi="pt_PT"/>
        </w:rPr>
      </w:r>
      <w:r>
        <w:rPr>
          <w:lang w:val="pt_PT" w:bidi="pt_PT"/>
        </w:rPr>
        <w:t>Agora, nessa passagem, Paulo continua o tema da unidade. Na primeira parte desta passagem, Paulo nos dá essa ideia geral usando uma linguagem especial e criativa para fazer comparações. Logo de início, Paulo faz duas comparações. Paulo diz que a igreja é como o corpo de Cristo. Paulo também diz que os crentes são como partes diferentes desse corpo de Cristo.</w:t>
      </w:r>
    </w:p>
    <w:p>
      <w:pPr/>
      <w:r>
        <w:rPr>
          <w:lang w:val="pt_PT" w:bidi="pt_PT"/>
        </w:rPr>
      </w:r>
      <w:r>
        <w:rPr>
          <w:lang w:val="pt_PT" w:bidi="pt_PT"/>
        </w:rPr>
        <w:t>Nesta primeira parte, Paulo diz a palavra “um” seis vezes diferentes como uma maneira de enfatizar a importância da unidade. Paulo começa e termina a primeira parte com declarações paralelas, ou declarações acompanhantes, dizendo a mesma coisa de duas maneiras. Primeiro, Paulo diz que o corpo é um só corpo com muitos membros ou partes. Mais tarde, Paulo diz a mesma ideia de uma maneira um pouco diferente. Paulo diz: “O corpo não tem um único membro, mas muitos membros ou partes”. Paulo diz isso para mostrar a ideia principal de que cada pessoa é como uma parte de um corpo humano. As partes juntas compõem um corpo.</w:t>
      </w:r>
    </w:p>
    <w:p>
      <w:pPr/>
      <w:r>
        <w:rPr>
          <w:lang w:val="pt_PT" w:bidi="pt_PT"/>
        </w:rPr>
      </w:r>
      <w:r>
        <w:rPr>
          <w:lang w:val="pt_PT" w:bidi="pt_PT"/>
        </w:rPr>
        <w:t>Parem aqui e discutam esta pergunta como grupo: o que vocês dizem ou fazem em seu idioma para que as pessoas saibam qual é seu ponto principal? Pause este áudio aqui.</w:t>
      </w:r>
    </w:p>
    <w:p>
      <w:pPr/>
      <w:r>
        <w:rPr>
          <w:lang w:val="pt_PT" w:bidi="pt_PT"/>
        </w:rPr>
      </w:r>
      <w:r>
        <w:rPr>
          <w:lang w:val="pt_PT" w:bidi="pt_PT"/>
        </w:rPr>
        <w:t>Quando Paulo se refere a “membros” ou “partes” de um corpo, ele está falando sobre os membros, órgãos internos e outras partes que compõem um corpo físico inteiro.</w:t>
      </w:r>
    </w:p>
    <w:p>
      <w:pPr/>
      <w:r>
        <w:rPr>
          <w:lang w:val="pt_PT" w:bidi="pt_PT"/>
        </w:rPr>
      </w:r>
      <w:r>
        <w:rPr>
          <w:lang w:val="pt_PT" w:bidi="pt_PT"/>
        </w:rPr>
        <w:t>Paulo então faz uma comparação com Cristo quando diz: “Assim também com respeito a Cristo”. No idioma original, Paulo não diz “corpo de Cristo”, mesmo que isso seja o que ele está sugerindo. Como Paulo estava falando sobre um corpo físico, os coríntios teriam sabido que ele agora estava falando sobre o corpo de Cristo, isto é, a igreja.</w:t>
      </w:r>
    </w:p>
    <w:p>
      <w:pPr/>
      <w:r>
        <w:rPr>
          <w:lang w:val="pt_PT" w:bidi="pt_PT"/>
        </w:rPr>
      </w:r>
      <w:r>
        <w:rPr>
          <w:lang w:val="pt_PT" w:bidi="pt_PT"/>
        </w:rPr>
        <w:t>Parem aqui e discutam como vocês traduzirão “assim também com respeito a Cristo” em seu idioma. Algumas opções para traduzir isso são:</w:t>
      </w:r>
    </w:p>
    <w:p>
      <w:pPr/>
      <w:r>
        <w:rPr>
          <w:lang w:val="pt_PT" w:bidi="pt_PT"/>
        </w:rPr>
      </w:r>
      <w:r>
        <w:rPr>
          <w:lang w:val="pt_PT" w:bidi="pt_PT"/>
        </w:rPr>
        <w:t>Novamente, Paulo usa declarações paralelas ou declarações acompanhantes para estabelecer a mesma ideia. Os coríntios se tornaram membros do corpo de Cristo da mesma maneira — ou seja, por meio do Espírito de Deus. Os crentes de Corinto agora têm todos o mesmo Espírito de Deus. Os crentes agora estão unidos em um corpo de Cristo, a igreja. Paulo utiliza duas imagens para descrever essa ideia.</w:t>
      </w:r>
    </w:p>
    <w:p>
      <w:pPr/>
      <w:r>
        <w:rPr>
          <w:lang w:val="pt_PT" w:bidi="pt_PT"/>
        </w:rPr>
      </w:r>
      <w:r>
        <w:rPr>
          <w:lang w:val="pt_PT" w:bidi="pt_PT"/>
        </w:rPr>
        <w:t>A primeira imagem é o batismo pelo único e exclusivo Espírito Santo. O significado exato da imagem não é claro. Alguns pensam que Paulo está dizendo que Deus mergulha ou batiza os crentes no Espírito Santo, e que é o Espírito quem os torna parte do mesmo corpo, ou da mesma igreja. Outros entendem que Paulo está dizendo que é o Espírito Santo quem imerge os crentes no corpo de Cristo. Em ambos os casos, o resultado é o mesmo: todos os crentes têm o mesmo Espírito Santo, o que os torna um corpo unido de Cristo, a igreja.</w:t>
      </w:r>
    </w:p>
    <w:p>
      <w:pPr/>
      <w:r>
        <w:rPr>
          <w:lang w:val="pt_PT" w:bidi="pt_PT"/>
        </w:rPr>
      </w:r>
      <w:r>
        <w:rPr>
          <w:lang w:val="pt_PT" w:bidi="pt_PT"/>
        </w:rPr>
        <w:t>Parem aqui e discutam isso como grupo: como não temos certeza do que ele quer dizer quando diz que todos os crentes foram batizados no Espírito Santo, ou por ele, é melhor dizer isso de uma maneira geral. Em qualquer caso, todos os crentes têm o mesmo Espírito Santo e são parte do mesmo corpo de Cristo, a igreja. Como vocês descreverão essa parte da passagem? Pause este áudio aqui.</w:t>
      </w:r>
    </w:p>
    <w:p>
      <w:pPr/>
      <w:r>
        <w:rPr>
          <w:lang w:val="pt_PT" w:bidi="pt_PT"/>
        </w:rPr>
      </w:r>
      <w:r>
        <w:rPr>
          <w:lang w:val="pt_PT" w:bidi="pt_PT"/>
        </w:rPr>
        <w:t>A segunda imagem é que Deus fez os crentes beberem ou experimentarem o único Espírito Santo. Paulo está dizendo que Deus deu a todos os crentes o Espírito Santo de Deus, que dá vida a eles da mesma maneira que as pessoas bebem água para se manter vivas.</w:t>
      </w:r>
    </w:p>
    <w:p>
      <w:pPr/>
      <w:r>
        <w:rPr>
          <w:lang w:val="pt_PT" w:bidi="pt_PT"/>
        </w:rPr>
      </w:r>
      <w:r>
        <w:rPr>
          <w:lang w:val="pt_PT" w:bidi="pt_PT"/>
        </w:rPr>
        <w:t>Parem aqui e discutam o seguinte como grupo: contem uma história sobre uma vez em que vocês queriam experimentar algo da forma mais completa possível. Como vocês falam sobre isso? Como vocês falarão sobre os crentes bebendo ou experimentando o Espírito Santo plenamente em suas vidas? Pause este áudio aqui.</w:t>
      </w:r>
    </w:p>
    <w:p>
      <w:pPr/>
      <w:r>
        <w:rPr>
          <w:lang w:val="pt_PT" w:bidi="pt_PT"/>
        </w:rPr>
      </w:r>
      <w:r>
        <w:rPr>
          <w:lang w:val="pt_PT" w:bidi="pt_PT"/>
        </w:rPr>
        <w:t>Ao nos dar essas imagens, ele também deixa claro que todos os crentes, não importa quem sejam, são parte do mesmo corpo de Cristo e têm o mesmo Espírito de Deus. Os crentes podem ser pessoas judias que são os descendentes de Jacó e que foram por tanto tempo pessoas especiais de Deus. Os crentes podem ser gregos ou gentios, que são pessoas que não vieram do povo especial de Deus, mas agora se tornaram parte do povo de Deus porque acreditam em Jesus. Os crentes também podem ser escravos ou pessoas que os outros pensam que não têm direitos.</w:t>
      </w:r>
    </w:p>
    <w:p>
      <w:pPr/>
      <w:r>
        <w:rPr>
          <w:lang w:val="pt_PT" w:bidi="pt_PT"/>
        </w:rPr>
      </w:r>
      <w:r>
        <w:rPr>
          <w:lang w:val="pt_PT" w:bidi="pt_PT"/>
        </w:rPr>
        <w:t>Paulo termina a parte um dizendo novamente que o corpo humano tem muitas partes que compõem o corpo único. Agora Paulo dará exemplos de como as muitas partes são diferentes, mas trabalham juntas.</w:t>
      </w:r>
    </w:p>
    <w:p>
      <w:pPr/>
      <w:r>
        <w:rPr>
          <w:lang w:val="pt_PT" w:bidi="pt_PT"/>
        </w:rPr>
      </w:r>
      <w:r>
        <w:rPr>
          <w:lang w:val="pt_PT" w:bidi="pt_PT"/>
        </w:rPr>
        <w:t>Na parte dois, Paulo usa uma técnica especial que era comum para apresentar argumentos especiais. Paulo fala sobre as partes do corpo como se essas partes pudessem falar e pensar. As partes diferentes do corpo falam umas com as outras e consigo mesmas. Os coríntios sabiam que as partes do corpo não podem falar. Paulo fez partes diferentes do corpo falarem para que pudessem dizer coisas tolas e irracionais. Imagine um pé dizendo: “Não sou uma mão, então não sou parte do corpo”. Mesmo que o pé diga isso, ele continua sendo parte do corpo. Uma maneira de traduzir essa ideia sem que o pé fale é: “Se o pé disser que não é parte do corpo por não ser uma mão, mesmo que diga isso, ele continua sendo parte do corpo”. Em seguida, o ouvido diz a mesma coisa sobre não ser um olho.</w:t>
      </w:r>
    </w:p>
    <w:p>
      <w:pPr/>
      <w:r>
        <w:rPr>
          <w:lang w:val="pt_PT" w:bidi="pt_PT"/>
        </w:rPr>
      </w:r>
      <w:r>
        <w:rPr>
          <w:lang w:val="pt_PT" w:bidi="pt_PT"/>
        </w:rPr>
        <w:t>Parem aqui e discutam como grupo como vocês traduzirão as partes quando as partes do corpo estiverem falando. Se seu idioma tem um estilo de narrativa semelhante que permite que objetos não humanos falem, vocês podem decidir traduzir isso de uma maneira semelhante. Se seu idioma não permite que objetos não humanos falem, como vocês explicarão essa parte para que as pessoas entendam? Pause este áudio aqui.</w:t>
      </w:r>
    </w:p>
    <w:p>
      <w:pPr/>
      <w:r>
        <w:rPr>
          <w:lang w:val="pt_PT" w:bidi="pt_PT"/>
        </w:rPr>
      </w:r>
      <w:r>
        <w:rPr>
          <w:lang w:val="pt_PT" w:bidi="pt_PT"/>
        </w:rPr>
        <w:t>Paulo faz três perguntas semelhantes com uma resposta óbvia. Paulo pergunta: “Se todo o corpo fosse um olho, como o corpo poderia ouvir?” E: “Se todo o corpo era um ouvido, como o corpo poderia cheirar?” Paulo está esperando que a resposta dos coríntios seja: “É claro que o corpo não poderia ouvir!” ou “É claro que o corpo não poderia cheirar!” Então Paulo pergunta: “Se o corpo tivesse apenas uma parte, como seria um corpo verdadeiro?” Paulo está enfatizando por meio dessas perguntas que Deus fez um corpo com muitas partes e colocou cada parte onde Deus quer.</w:t>
      </w:r>
    </w:p>
    <w:p>
      <w:pPr/>
      <w:r>
        <w:rPr>
          <w:lang w:val="pt_PT" w:bidi="pt_PT"/>
        </w:rPr>
      </w:r>
      <w:r>
        <w:rPr>
          <w:lang w:val="pt_PT" w:bidi="pt_PT"/>
        </w:rPr>
        <w:t>Na parte três, Paulo mostra que as partes do corpo não podem agir por si mesmas. As partes precisam umas das outras. Paulo continua com exemplos das partes imaginárias do corpo que podem falar. Paulo diz que o olho não pode dizer à mão: “Não preciso de você”. A cabeça não pode dizer aos pés: “Não preciso de vocês”. Uma maneira de traduzir isso sem a parte do corpo falar é: “É por isso que os olhos não podem dizer que não precisam de mãos. É também por isso que a cabeça não pode dizer que não precisa dos pés”. Paulo está enfatizando que as partes do corpo não podem viver sozinhas. As partes precisam umas das outras para ter um corpo completo.</w:t>
      </w:r>
    </w:p>
    <w:p>
      <w:pPr/>
      <w:r>
        <w:rPr>
          <w:lang w:val="pt_PT" w:bidi="pt_PT"/>
        </w:rPr>
      </w:r>
      <w:r>
        <w:rPr>
          <w:lang w:val="pt_PT" w:bidi="pt_PT"/>
        </w:rPr>
        <w:t>Parem aqui e discutam como sua equipe traduzirá a conversa sobre as partes do corpo nesta parte. Vocês devem fazer isso de uma maneira semelhante a como traduziram o discurso na parte dois. Pause este áudio aqui.</w:t>
      </w:r>
    </w:p>
    <w:p>
      <w:pPr/>
      <w:r>
        <w:rPr>
          <w:lang w:val="pt_PT" w:bidi="pt_PT"/>
        </w:rPr>
      </w:r>
      <w:r>
        <w:rPr>
          <w:lang w:val="pt_PT" w:bidi="pt_PT"/>
        </w:rPr>
        <w:t>Paulo utiliza uma frase para mostrar que o que ele está prestes a afirmar é a situação verdadeira — o oposto daquela conversa imaginária entre as partes do corpo que ele acabou de descrever. Paulo está dizendo aos crentes que ele está prestes a dar aos crentes a verdade real.</w:t>
      </w:r>
    </w:p>
    <w:p>
      <w:pPr/>
      <w:r>
        <w:rPr>
          <w:lang w:val="pt_PT" w:bidi="pt_PT"/>
        </w:rPr>
      </w:r>
      <w:r>
        <w:rPr>
          <w:lang w:val="pt_PT" w:bidi="pt_PT"/>
        </w:rPr>
        <w:t>Parem aqui e discutam qual palavra ou frase vocês usarão em seu idioma para deixar seu ouvinte saber que Paulo agora está dando a verdade para corrigir o pensamento errado dos crentes. Pause este áudio aqui.</w:t>
      </w:r>
    </w:p>
    <w:p>
      <w:pPr/>
      <w:r>
        <w:rPr>
          <w:lang w:val="pt_PT" w:bidi="pt_PT"/>
        </w:rPr>
      </w:r>
      <w:r>
        <w:rPr>
          <w:lang w:val="pt_PT" w:bidi="pt_PT"/>
        </w:rPr>
        <w:t>Paulo fala sobre três categorias de partes do corpo, mas não explica o que cada uma dessas categorias é. Paulo explica que as partes do corpo que pensamos que são fracas, ou não fortes, são necessárias. Não podemos viver sem essas partes. Paulo pode ter pensado nos órgãos dentro de nossos corpos, como o estômago, coração ou fígado. Em seguida, Paulo diz que as partes do corpo que não valorizamos são tratadas com honra. Paulo pode ter pensado em partes do corpo que muitas vezes cobrimos com roupas. Finalmente, Paulo diz que as partes do corpo que achamos que ninguém deve ver, também cobrimos modestamente com roupas. Paulo provavelmente se refere a nossas partes privadas ou órgãos sexuais.</w:t>
      </w:r>
    </w:p>
    <w:p>
      <w:pPr/>
      <w:r>
        <w:rPr>
          <w:lang w:val="pt_PT" w:bidi="pt_PT"/>
        </w:rPr>
      </w:r>
      <w:r>
        <w:rPr>
          <w:lang w:val="pt_PT" w:bidi="pt_PT"/>
        </w:rPr>
        <w:t>As partes que achamos que as pessoas podem ver — as partes honradas ou fortes — não recebem tratamento especial.</w:t>
      </w:r>
    </w:p>
    <w:p>
      <w:pPr/>
      <w:r>
        <w:rPr>
          <w:lang w:val="pt_PT" w:bidi="pt_PT"/>
        </w:rPr>
      </w:r>
      <w:r>
        <w:rPr>
          <w:lang w:val="pt_PT" w:bidi="pt_PT"/>
        </w:rPr>
        <w:t>Paulo fecha essa parte lembrando aos crentes que, quando uma parte de seu corpo tem dor e sofre, todo o corpo também sofre. Quando uma parte do corpo recebe algum tipo de honra, todo o corpo fica feliz e celebra.</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12.12–26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Crentes de Corinto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Cristo</w:t>
      </w:r>
    </w:p>
    <w:p>
      <w:pPr>
        <w:pStyle w:val="ListBullet"/>
        <w:spacing w:line="240" w:lineRule="auto"/>
        <w:ind w:left="720"/>
      </w:pPr>
      <w:r>
        <w:rPr>
          <w:lang w:val="pt_PT" w:bidi="pt_PT"/>
        </w:rPr>
      </w:r>
      <w:r>
        <w:rPr>
          <w:lang w:val="pt_PT" w:bidi="pt_PT"/>
        </w:rPr>
        <w:t>Espírito Santo</w:t>
      </w:r>
    </w:p>
    <w:p>
      <w:pPr>
        <w:pStyle w:val="ListBullet"/>
        <w:spacing w:line="240" w:lineRule="auto"/>
        <w:ind w:left="720"/>
      </w:pPr>
      <w:r>
        <w:rPr>
          <w:lang w:val="pt_PT" w:bidi="pt_PT"/>
        </w:rPr>
      </w:r>
      <w:r>
        <w:rPr>
          <w:lang w:val="pt_PT" w:bidi="pt_PT"/>
        </w:rPr>
        <w:t>E partes do corpo como:</w:t>
      </w:r>
    </w:p>
    <w:p>
      <w:pPr>
        <w:pStyle w:val="ListBullet"/>
        <w:spacing w:line="240" w:lineRule="auto"/>
        <w:ind w:left="720"/>
      </w:pPr>
      <w:r>
        <w:rPr>
          <w:lang w:val="pt_PT" w:bidi="pt_PT"/>
        </w:rPr>
      </w:r>
      <w:r>
        <w:rPr>
          <w:lang w:val="pt_PT" w:bidi="pt_PT"/>
        </w:rPr>
        <w:t>Pé</w:t>
      </w:r>
    </w:p>
    <w:p>
      <w:pPr>
        <w:pStyle w:val="ListBullet"/>
        <w:spacing w:line="240" w:lineRule="auto"/>
        <w:ind w:left="720"/>
      </w:pPr>
      <w:r>
        <w:rPr>
          <w:lang w:val="pt_PT" w:bidi="pt_PT"/>
        </w:rPr>
      </w:r>
      <w:r>
        <w:rPr>
          <w:lang w:val="pt_PT" w:bidi="pt_PT"/>
        </w:rPr>
        <w:t>Mão</w:t>
      </w:r>
    </w:p>
    <w:p>
      <w:pPr>
        <w:pStyle w:val="ListBullet"/>
        <w:spacing w:line="240" w:lineRule="auto"/>
        <w:ind w:left="720"/>
      </w:pPr>
      <w:r>
        <w:rPr>
          <w:lang w:val="pt_PT" w:bidi="pt_PT"/>
        </w:rPr>
      </w:r>
      <w:r>
        <w:rPr>
          <w:lang w:val="pt_PT" w:bidi="pt_PT"/>
        </w:rPr>
        <w:t>Ouvido</w:t>
      </w:r>
    </w:p>
    <w:p>
      <w:pPr>
        <w:pStyle w:val="ListBullet"/>
        <w:spacing w:line="240" w:lineRule="auto"/>
        <w:ind w:left="720"/>
      </w:pPr>
      <w:r>
        <w:rPr>
          <w:lang w:val="pt_PT" w:bidi="pt_PT"/>
        </w:rPr>
      </w:r>
      <w:r>
        <w:rPr>
          <w:lang w:val="pt_PT" w:bidi="pt_PT"/>
        </w:rPr>
        <w:t>Olho</w:t>
      </w:r>
    </w:p>
    <w:p>
      <w:pPr>
        <w:pStyle w:val="ListBullet"/>
        <w:spacing w:line="240" w:lineRule="auto"/>
        <w:ind w:left="720"/>
      </w:pPr>
      <w:r>
        <w:rPr>
          <w:lang w:val="pt_PT" w:bidi="pt_PT"/>
        </w:rPr>
      </w:r>
      <w:r>
        <w:rPr>
          <w:lang w:val="pt_PT" w:bidi="pt_PT"/>
        </w:rPr>
        <w:t>Cabeça</w:t>
      </w:r>
    </w:p>
    <w:p>
      <w:pPr>
        <w:pStyle w:val="ListBullet"/>
        <w:spacing w:line="240" w:lineRule="auto"/>
        <w:ind w:left="720"/>
      </w:pPr>
      <w:r>
        <w:rPr>
          <w:lang w:val="pt_PT" w:bidi="pt_PT"/>
        </w:rPr>
      </w:r>
      <w:r>
        <w:rPr>
          <w:lang w:val="pt_PT" w:bidi="pt_PT"/>
        </w:rPr>
        <w:t>Parte fraca do corpo</w:t>
      </w:r>
    </w:p>
    <w:p>
      <w:pPr>
        <w:pStyle w:val="ListBullet"/>
        <w:spacing w:line="240" w:lineRule="auto"/>
        <w:ind w:left="720"/>
      </w:pPr>
      <w:r>
        <w:rPr>
          <w:lang w:val="pt_PT" w:bidi="pt_PT"/>
        </w:rPr>
      </w:r>
      <w:r>
        <w:rPr>
          <w:lang w:val="pt_PT" w:bidi="pt_PT"/>
        </w:rPr>
        <w:t>Partes do corpo que não valorizamos</w:t>
      </w:r>
    </w:p>
    <w:p>
      <w:pPr>
        <w:pStyle w:val="ListBullet"/>
        <w:spacing w:line="240" w:lineRule="auto"/>
        <w:ind w:left="720"/>
      </w:pPr>
      <w:r>
        <w:rPr>
          <w:lang w:val="pt_PT" w:bidi="pt_PT"/>
        </w:rPr>
      </w:r>
      <w:r>
        <w:rPr>
          <w:lang w:val="pt_PT" w:bidi="pt_PT"/>
        </w:rPr>
        <w:t>E partes do corpo que não queremos ver</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aos crentes de Corinto: "O corpo humano tem muitas partes, como membros e órgãos, no entanto, ainda é um corpo. O corpo de Cristo é da mesma maneira. Alguns de nós são judeus, alguns são gregos, alguns são escravos e alguns são livres. Deus nos batizou pelo único Espírito Santo em um corpo. Deus nos fez beber do mesmo Espírito Santo".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continua: "O corpo não tem apenas uma parte, mas tem muitas partes. Imaginem um pé dizendo: 'Eu não sou uma mão, então não sou parte do corpo'. Mesmo que o pé diga isso, ele continua sendo parte do corpo. Ou imaginem o ouvido dizendo: 'Não sou um olho, então não sou parte do corpo'. Mesmo que o olho diga isso, o olho ainda é parte do corpo”.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encenam o pé e o ouvido: “O que vocês estão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Se todo o corpo fosse um olho, o corpo não seria capaz de ouvir. Se todo o corpo fosse um ouvido, o corpo não seria capaz de sentir um cheiro. A verdade é que Deus colocou cada parte do corpo exatamente onde Deus quer que cada parte esteja. Se todo o corpo fosse uma parte, como uma mão ou um olho, não seria um corpo. Há muitas partes, mas elas formam um só corpo”.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para as pessoas que interpretam os crentes de Corinto: “O que vocês estão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Um olho não pode dizer a uma mão: “Não preciso de você!” A cabeça não pode dizer aos pés: “Não preciso de vocês!” Na verdade, algumas partes do corpo que parecem fracas ou menos importantes são, na verdade, as mais necessárias. As partes do corpo que consideramos menos honrosas, nós as cobrimos com roupas. E as partes privadas do corpo, nós escondemos modestamente essas partes com roupas para que ninguém possa vê-las. No entanto, não temos que ser modestos e esconder as partes do corpo que podemos mostrar. Deus organizou as partes do corpo de modo que Deus torna importante as partes do corpo que pensamos que não são importantes. Deus fez isso para que o corpo esteja em harmonia e não dividido. Cada parte do corpo se importa com as outras partes. Quando uma parte está ferida, as outras partes do corpo sofrem com ela. Quando uma parte do corpo recebe algum tipo de honra, todo o corpo fica feliz e celebra.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encenam o olho e a cabeça: “O que vocês estão sentindo ou pensando?” Uma pessoa pode responder coisas como:</w:t>
      </w:r>
    </w:p>
    <w:p>
      <w:pPr>
        <w:pStyle w:val="ListBullet"/>
        <w:spacing w:line="240" w:lineRule="auto"/>
        <w:ind w:left="720"/>
      </w:pPr>
      <w:r>
        <w:rPr>
          <w:lang w:val="pt_PT" w:bidi="pt_PT"/>
        </w:rPr>
      </w:r>
      <w:r>
        <w:rPr>
          <w:lang w:val="pt_PT" w:bidi="pt_PT"/>
        </w:rPr>
        <w:t>Pergunte à pessoa que interpreta a parte do corpo menos honrada: “O que você está sentindo ou pensando?” A pessoa pode responder coisas como:</w:t>
      </w:r>
    </w:p>
    <w:p>
      <w:pPr>
        <w:pStyle w:val="ListBullet"/>
        <w:spacing w:line="240" w:lineRule="auto"/>
        <w:ind w:left="720"/>
      </w:pPr>
      <w:r>
        <w:rPr>
          <w:lang w:val="pt_PT" w:bidi="pt_PT"/>
        </w:rPr>
      </w:r>
      <w:r>
        <w:rPr>
          <w:lang w:val="pt_PT" w:bidi="pt_PT"/>
        </w:rPr>
        <w:t>Pergunte para as pessoas que interpretam os crentes de Corinto: “O que vocês estão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12.12–26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que o corpo humano tem muitos membros, ou partes. Paulo está falando sobre os membros e órgãos internos que compõem um corpo físico inteiro, como uma mão, um pé, um olho, um ouvido, um coração ou um estômago. </w:t>
      </w:r>
      <w:r>
        <w:rPr>
          <w:b/>
          <w:lang w:val="pt_PT" w:bidi="pt_PT"/>
        </w:rPr>
        <w:t>Membros</w:t>
      </w:r>
      <w:r>
        <w:rPr>
          <w:lang w:val="pt_PT" w:bidi="pt_PT"/>
        </w:rPr>
        <w:t xml:space="preserve">, ou </w:t>
      </w:r>
      <w:r>
        <w:rPr>
          <w:b/>
          <w:lang w:val="pt_PT" w:bidi="pt_PT"/>
        </w:rPr>
        <w:t>partes do corpo</w:t>
      </w:r>
      <w:r>
        <w:rPr>
          <w:lang w:val="pt_PT" w:bidi="pt_PT"/>
        </w:rPr>
        <w:t>, é um termo geral para todos os itens que compõem um corpo físico. Usem a mesma palavra para um corpo humano ou físico que vocês têm usado em passagens anteriores.</w:t>
      </w:r>
    </w:p>
    <w:p>
      <w:pPr/>
      <w:r>
        <w:rPr>
          <w:lang w:val="pt_PT" w:bidi="pt_PT"/>
        </w:rPr>
      </w:r>
      <w:r>
        <w:rPr>
          <w:lang w:val="pt_PT" w:bidi="pt_PT"/>
        </w:rPr>
        <w:t xml:space="preserve">Parem aqui e discutam em grupo qual palavra ou frase vocês usarão para </w:t>
      </w:r>
      <w:r>
        <w:rPr>
          <w:b/>
          <w:lang w:val="pt_PT" w:bidi="pt_PT"/>
        </w:rPr>
        <w:t>membros</w:t>
      </w:r>
      <w:r>
        <w:rPr>
          <w:lang w:val="pt_PT" w:bidi="pt_PT"/>
        </w:rPr>
        <w:t xml:space="preserve">, ou </w:t>
      </w:r>
      <w:r>
        <w:rPr>
          <w:b/>
          <w:lang w:val="pt_PT" w:bidi="pt_PT"/>
        </w:rPr>
        <w:t>partes do corpo</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Paulo diz que é da mesma maneira com o corpo de </w:t>
      </w:r>
      <w:r>
        <w:rPr>
          <w:b/>
          <w:lang w:val="pt_PT" w:bidi="pt_PT"/>
        </w:rPr>
        <w:t>Cristo</w:t>
      </w:r>
      <w:r>
        <w:rPr>
          <w:lang w:val="pt_PT" w:bidi="pt_PT"/>
        </w:rPr>
        <w:t xml:space="preserve">. Use a mesma palavra para "Cristo" que você usou em passagens anteriores. Consulte </w:t>
      </w:r>
      <w:r>
        <w:rPr>
          <w:lang w:val="pt_PT" w:bidi="pt_PT"/>
        </w:rPr>
        <w:t>Cristo</w:t>
      </w:r>
      <w:r>
        <w:rPr>
          <w:lang w:val="pt_PT" w:bidi="pt_PT"/>
        </w:rPr>
        <w:t xml:space="preserve"> no Glossário Mestre para mais informações.</w:t>
      </w:r>
    </w:p>
    <w:p>
      <w:pPr/>
      <w:r>
        <w:rPr>
          <w:lang w:val="pt_PT" w:bidi="pt_PT"/>
        </w:rPr>
      </w:r>
      <w:r>
        <w:rPr>
          <w:lang w:val="pt_PT" w:bidi="pt_PT"/>
        </w:rPr>
        <w:t xml:space="preserve">Paulo disse que Deus </w:t>
      </w:r>
      <w:r>
        <w:rPr>
          <w:b/>
          <w:lang w:val="pt_PT" w:bidi="pt_PT"/>
        </w:rPr>
        <w:t>batizou</w:t>
      </w:r>
      <w:r>
        <w:rPr>
          <w:lang w:val="pt_PT" w:bidi="pt_PT"/>
        </w:rPr>
        <w:t xml:space="preserve">, ou imergiu, todos os crentes no </w:t>
      </w:r>
      <w:r>
        <w:rPr>
          <w:b/>
          <w:lang w:val="pt_PT" w:bidi="pt_PT"/>
        </w:rPr>
        <w:t>Espírito</w:t>
      </w:r>
      <w:r>
        <w:rPr>
          <w:lang w:val="pt_PT" w:bidi="pt_PT"/>
        </w:rPr>
        <w:t xml:space="preserve">, significando o Espírito de Deus. Deus os fez beber do mesmo Espírito. Às vezes chamamos o Espírito de Deus de Espírito Santo, ou apenas o Espírito. Usem as mesmas palavras para batizar e Espírito, o Espírito de Deus ou Espírito Santo, que vocês usaram em passagens anteriores. Consulte o Glossário Mestre para mais informações sobre </w:t>
      </w:r>
      <w:r>
        <w:rPr>
          <w:lang w:val="pt_PT" w:bidi="pt_PT"/>
        </w:rPr>
        <w:t>batismo</w:t>
      </w:r>
      <w:r>
        <w:rPr>
          <w:lang w:val="pt_PT" w:bidi="pt_PT"/>
        </w:rPr>
        <w:t xml:space="preserve"> e o </w:t>
      </w:r>
      <w:r>
        <w:rPr>
          <w:lang w:val="pt_PT" w:bidi="pt_PT"/>
        </w:rPr>
        <w:t>Espírito Santo</w:t>
      </w:r>
      <w:r>
        <w:rPr>
          <w:lang w:val="pt_PT" w:bidi="pt_PT"/>
        </w:rPr>
        <w:t>.</w:t>
      </w:r>
    </w:p>
    <w:p>
      <w:pPr/>
      <w:r>
        <w:rPr>
          <w:lang w:val="pt_PT" w:bidi="pt_PT"/>
        </w:rPr>
      </w:r>
      <w:r>
        <w:rPr>
          <w:lang w:val="pt_PT" w:bidi="pt_PT"/>
        </w:rPr>
        <w:t xml:space="preserve">Deus batizou todos os crentes — </w:t>
      </w:r>
      <w:r>
        <w:rPr>
          <w:b/>
          <w:lang w:val="pt_PT" w:bidi="pt_PT"/>
        </w:rPr>
        <w:t>judeus</w:t>
      </w:r>
      <w:r>
        <w:rPr>
          <w:lang w:val="pt_PT" w:bidi="pt_PT"/>
        </w:rPr>
        <w:t xml:space="preserve">, </w:t>
      </w:r>
      <w:r>
        <w:rPr>
          <w:b/>
          <w:lang w:val="pt_PT" w:bidi="pt_PT"/>
        </w:rPr>
        <w:t>gregos</w:t>
      </w:r>
      <w:r>
        <w:rPr>
          <w:lang w:val="pt_PT" w:bidi="pt_PT"/>
        </w:rPr>
        <w:t xml:space="preserve"> ou </w:t>
      </w:r>
      <w:r>
        <w:rPr>
          <w:b/>
          <w:lang w:val="pt_PT" w:bidi="pt_PT"/>
        </w:rPr>
        <w:t>gentios</w:t>
      </w:r>
      <w:r>
        <w:rPr>
          <w:lang w:val="pt_PT" w:bidi="pt_PT"/>
        </w:rPr>
        <w:t xml:space="preserve">, e </w:t>
      </w:r>
      <w:r>
        <w:rPr>
          <w:b/>
          <w:lang w:val="pt_PT" w:bidi="pt_PT"/>
        </w:rPr>
        <w:t>escravos</w:t>
      </w:r>
      <w:r>
        <w:rPr>
          <w:lang w:val="pt_PT" w:bidi="pt_PT"/>
        </w:rPr>
        <w:t xml:space="preserve"> ou pessoas livres — em um corpo ou igreja. Nessa passagem, Paulo usa a palavra para gregos, que às vezes significa pessoas do país da Grécia. No entanto, lembrem-se de que gregos nesse contexto também significa apenas qualquer um que não seja um judeu. Nós chamamos essas pessoas de gentios. Vocês podem usar gregos se seu público entender que isso é qualquer um que não seja judeu, ou podem usar o termo mais geral para gentio, o que significa qualquer um que não seja judeu. Usem as mesmas palavras para judeus, gregos ou gentios e escravos que vocês usaram em passagens anteriores. Para mais informações, consulte o Glossário Mestre para </w:t>
      </w:r>
      <w:r>
        <w:rPr>
          <w:lang w:val="pt_PT" w:bidi="pt_PT"/>
        </w:rPr>
        <w:t>judeu</w:t>
      </w:r>
      <w:r>
        <w:rPr>
          <w:lang w:val="pt_PT" w:bidi="pt_PT"/>
        </w:rPr>
        <w:t xml:space="preserve">, </w:t>
      </w:r>
      <w:r>
        <w:rPr>
          <w:lang w:val="pt_PT" w:bidi="pt_PT"/>
        </w:rPr>
        <w:t>gentio</w:t>
      </w:r>
      <w:r>
        <w:rPr>
          <w:lang w:val="pt_PT" w:bidi="pt_PT"/>
        </w:rPr>
        <w:t xml:space="preserve">, </w:t>
      </w:r>
      <w:r>
        <w:rPr>
          <w:lang w:val="pt_PT" w:bidi="pt_PT"/>
        </w:rPr>
        <w:t>gregos</w:t>
      </w:r>
      <w:r>
        <w:rPr>
          <w:lang w:val="pt_PT" w:bidi="pt_PT"/>
        </w:rPr>
        <w:t xml:space="preserve"> e </w:t>
      </w:r>
      <w:r>
        <w:rPr>
          <w:lang w:val="pt_PT" w:bidi="pt_PT"/>
        </w:rPr>
        <w:t>escravo</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12:27–31</w:t>
      </w:r>
      <w:r>
        <w:rPr>
          <w:lang w:val="pt_PT" w:bidi="pt_PT"/>
        </w:rPr>
      </w:r>
    </w:p>
    <w:p>
      <w:pPr>
        <w:pStyle w:val="Heading3"/>
      </w:pPr>
      <w:r>
        <w:rPr>
          <w:lang w:val="pt_PT" w:bidi="pt_PT"/>
        </w:rPr>
        <w:t>Ouvir e Sentir</w:t>
      </w:r>
    </w:p>
    <w:p>
      <w:pPr/>
      <w:r>
        <w:rPr>
          <w:lang w:val="pt_PT" w:bidi="pt_PT"/>
        </w:rPr>
      </w:r>
      <w:r>
        <w:rPr>
          <w:lang w:val="pt_PT" w:bidi="pt_PT"/>
        </w:rPr>
        <w:t>Nesta etapa, ouçam 1 Coríntios 12.27–31 e guardem em seus corações.</w:t>
      </w:r>
    </w:p>
    <w:p>
      <w:pPr/>
      <w:r>
        <w:rPr>
          <w:lang w:val="pt_PT" w:bidi="pt_PT"/>
        </w:rPr>
      </w:r>
      <w:r>
        <w:rPr>
          <w:lang w:val="pt_PT" w:bidi="pt_PT"/>
        </w:rPr>
        <w:t>Ouçam uma versão em áudio de 1 Coríntios 12.27–31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12.27–31 na tradução mais fácil de entender.</w:t>
      </w:r>
    </w:p>
    <w:p>
      <w:pPr/>
      <w:r>
        <w:rPr>
          <w:lang w:val="pt_PT" w:bidi="pt_PT"/>
        </w:rPr>
      </w:r>
      <w:r>
        <w:rPr>
          <w:lang w:val="pt_PT" w:bidi="pt_PT"/>
        </w:rPr>
        <w:t>Na parte anterior da carta de Paulo, ele compara o corpo de Cristo a um corpo humano físico. Paulo conta como há membros diferentes, ou partes do corpo, mas ainda é um único corpo. Cada parte é importante e tem um papel importante a desempenhar. Deus projetou o corpo para ser assim.</w:t>
      </w:r>
    </w:p>
    <w:p>
      <w:pPr/>
      <w:r>
        <w:rPr>
          <w:lang w:val="pt_PT" w:bidi="pt_PT"/>
        </w:rPr>
      </w:r>
      <w:r>
        <w:rPr>
          <w:lang w:val="pt_PT" w:bidi="pt_PT"/>
        </w:rPr>
        <w:t>Nessa parte da carta, Paulo combina o ensinamento dele sobre dons espirituais e o corpo e discute como esses se aplicam ao corpo de Cristo, a igreja. Vocês se lembrarão de uma passagem anterior que Paulo disse que Deus dá dons diferentes a pessoas diferentes para ajudar toda a comunidade. Assim como Deus colocou as partes individuais no corpo físico, Deus também colocou cada crente como parte do corpo de Cristo. Paulo então lista algumas das partes que Deus nomeou, ou escolheu, para estarem no corpo de Cristo.</w:t>
      </w:r>
    </w:p>
    <w:p>
      <w:pPr/>
      <w:r>
        <w:rPr>
          <w:lang w:val="pt_PT" w:bidi="pt_PT"/>
        </w:rPr>
      </w:r>
      <w:r>
        <w:rPr>
          <w:lang w:val="pt_PT" w:bidi="pt_PT"/>
        </w:rPr>
        <w:t>Pare aqui e discutam o que Paulo já disse aos coríntios sobre dons espirituais. Tentem nomear todos os dons espirituais que Paulo mencionou na passagem anterior. Pause este áudio aqui.</w:t>
      </w:r>
    </w:p>
    <w:p>
      <w:pPr/>
      <w:r>
        <w:rPr>
          <w:lang w:val="pt_PT" w:bidi="pt_PT"/>
        </w:rPr>
      </w:r>
      <w:r>
        <w:rPr>
          <w:lang w:val="pt_PT" w:bidi="pt_PT"/>
        </w:rPr>
        <w:t>Essa lista é ligeiramente diferente da lista que Paulo deu em uma passagem anterior. Paulo repete cinco dons dessa lista e acrescenta quatro dons diferentes. Paulo novamente menciona os dons de profecia, milagres, cura, falar em línguas e interpretação das línguas. A essa lista, Paulo acrescenta os dons de ser apóstolo, ser mestre, ajudar e administrar ou liderar.</w:t>
      </w:r>
    </w:p>
    <w:p>
      <w:pPr/>
      <w:r>
        <w:rPr>
          <w:lang w:val="pt_PT" w:bidi="pt_PT"/>
        </w:rPr>
      </w:r>
      <w:r>
        <w:rPr>
          <w:lang w:val="pt_PT" w:bidi="pt_PT"/>
        </w:rPr>
        <w:t>Nessa lista, Paulo dá alguns nomes de posições ou papéis na igreja: apóstolos ou enviados, profetas e mestres. Paulo diz que esses papéis são primeiro, segundo e terceiro. Alguns acreditam que Paulo deu esses papéis ou dons em ordem de sua importância. Também é possível que Paulo estivesse dizendo simplesmente que esses eram os dons que as pessoas precisavam para começar uma igreja. Um apóstolo é alguém que Jesus envia com a autoridade, para representar e compartilhar as boas novas de Jesus. Um profeta é alguém que proclama a mensagem de Deus. Um mestre é alguém que explica a mensagem de Deus. As pessoas com esses dons muitas vezes são aquelas que começam uma nova igreja local.</w:t>
      </w:r>
    </w:p>
    <w:p>
      <w:pPr/>
      <w:r>
        <w:rPr>
          <w:lang w:val="pt_PT" w:bidi="pt_PT"/>
        </w:rPr>
      </w:r>
      <w:r>
        <w:rPr>
          <w:lang w:val="pt_PT" w:bidi="pt_PT"/>
        </w:rPr>
        <w:t>Paulo então lista alguns dos outros dons que os crentes precisam no corpo de Cristo. Paulo não dá esses dons em nenhuma ordem de importância. Paulo acrescenta o dom de ajudar e o dom de liderança ou administração. Paulo não falou sobre esses dons na passagem anterior. Uma pessoa com o dom de ajudar é um crente a quem Deus dá a capacidade e o desejo especiais de ajudar outras pessoas de maneiras práticas. Uma pessoa com o dom de administrar ou liderar é alguém a quem Deus deu a capacidade de organizar e gerenciar o trabalho da igreja. Todos esses dons trabalham juntos na igreja local, o corpo de Cristo.</w:t>
      </w:r>
    </w:p>
    <w:p>
      <w:pPr/>
      <w:r>
        <w:rPr>
          <w:lang w:val="pt_PT" w:bidi="pt_PT"/>
        </w:rPr>
      </w:r>
      <w:r>
        <w:rPr>
          <w:lang w:val="pt_PT" w:bidi="pt_PT"/>
        </w:rPr>
        <w:t>Pare aqui e discutam essa pergunta em grupo: pensem nos cristãos que vocês conhecem. Quando vocês viram as pessoas usar o dom de ajudar ou liderar? Como essa é apenas uma lista de alguns dos dons, que outros dons que não estão nessas listas vocês veem trabalhando no corpo de Cristo? Pause este áudio aqui.</w:t>
      </w:r>
    </w:p>
    <w:p>
      <w:pPr/>
      <w:r>
        <w:rPr>
          <w:lang w:val="pt_PT" w:bidi="pt_PT"/>
        </w:rPr>
      </w:r>
      <w:r>
        <w:rPr>
          <w:lang w:val="pt_PT" w:bidi="pt_PT"/>
        </w:rPr>
        <w:t>Paulo então faz a mesma pergunta sete vezes sobre esses dons diferentes. Com todas essas perguntas, Paulo está dizendo: “Nem todos temos o mesmo dom espiritual, não é?” Paulo não espera que ninguém responda às perguntas, porque a resposta é a mesma para cada pergunta: “Não, é claro que não!”</w:t>
      </w:r>
    </w:p>
    <w:p>
      <w:pPr/>
      <w:r>
        <w:rPr>
          <w:lang w:val="pt_PT" w:bidi="pt_PT"/>
        </w:rPr>
      </w:r>
      <w:r>
        <w:rPr>
          <w:lang w:val="pt_PT" w:bidi="pt_PT"/>
        </w:rPr>
        <w:t>Paulo então diz algo que parece confuso. Paulo diz aos crentes que “desejem os dons maiores”, mas ele tem dito aos crentes que todos os dons são importantes. Alguns acreditam que Paulo está dizendo que alguns dons são melhores do que outros, mas isso vai contra o que ele tem dito. Paulo provavelmente está dizendo que o dom maior é que cada crente reconheça que Deus deu dons a todos os crentes. Cada crente deve honrar outros crentes e como Deus dotou esses crentes. Os crentes devem desejar ansiosamente usar seus dons para o benefício do corpo de Cristo.</w:t>
      </w:r>
    </w:p>
    <w:p>
      <w:pPr/>
      <w:r>
        <w:rPr>
          <w:lang w:val="pt_PT" w:bidi="pt_PT"/>
        </w:rPr>
      </w:r>
      <w:r>
        <w:rPr>
          <w:lang w:val="pt_PT" w:bidi="pt_PT"/>
        </w:rPr>
        <w:t>Os coríntios haviam desejado o que consideravam os dons mais importantes. Paulo disse aos coríntios que há algo ainda mais excelente ou importante que os coríntios devem buscar. Paulo contará aos crentes sobre essa coisa na próxima parte da carta.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12.27–31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Esta passagem tem uma parte.</w:t>
      </w:r>
    </w:p>
    <w:p>
      <w:pPr/>
      <w:r>
        <w:rPr>
          <w:lang w:val="pt_PT" w:bidi="pt_PT"/>
        </w:rPr>
      </w:r>
      <w:r>
        <w:rPr>
          <w:b/>
          <w:lang w:val="pt_PT" w:bidi="pt_PT"/>
        </w:rPr>
        <w:t>Na primeira parte:</w:t>
      </w:r>
      <w:r>
        <w:rPr>
          <w:lang w:val="pt_PT" w:bidi="pt_PT"/>
        </w:rPr>
        <w:t xml:space="preserve"> Paulo explica como Deus coloca pessoas com papéis e dons espirituais diferentes dentro do corpo de Cristo, a igreja.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E crentes de Corinto, incluindo:</w:t>
      </w:r>
    </w:p>
    <w:p>
      <w:pPr>
        <w:pStyle w:val="ListBullet"/>
        <w:spacing w:line="240" w:lineRule="auto"/>
        <w:ind w:left="720"/>
      </w:pPr>
      <w:r>
        <w:rPr>
          <w:lang w:val="pt_PT" w:bidi="pt_PT"/>
        </w:rPr>
      </w:r>
      <w:r>
        <w:rPr>
          <w:lang w:val="pt_PT" w:bidi="pt_PT"/>
        </w:rPr>
        <w:t>Apóstolos</w:t>
      </w:r>
    </w:p>
    <w:p>
      <w:pPr>
        <w:pStyle w:val="ListBullet"/>
        <w:spacing w:line="240" w:lineRule="auto"/>
        <w:ind w:left="720"/>
      </w:pPr>
      <w:r>
        <w:rPr>
          <w:lang w:val="pt_PT" w:bidi="pt_PT"/>
        </w:rPr>
      </w:r>
      <w:r>
        <w:rPr>
          <w:lang w:val="pt_PT" w:bidi="pt_PT"/>
        </w:rPr>
        <w:t>Profetas</w:t>
      </w:r>
    </w:p>
    <w:p>
      <w:pPr>
        <w:pStyle w:val="ListBullet"/>
        <w:spacing w:line="240" w:lineRule="auto"/>
        <w:ind w:left="720"/>
      </w:pPr>
      <w:r>
        <w:rPr>
          <w:lang w:val="pt_PT" w:bidi="pt_PT"/>
        </w:rPr>
      </w:r>
      <w:r>
        <w:rPr>
          <w:lang w:val="pt_PT" w:bidi="pt_PT"/>
        </w:rPr>
        <w:t>Mestres</w:t>
      </w:r>
    </w:p>
    <w:p>
      <w:pPr>
        <w:pStyle w:val="ListBullet"/>
        <w:spacing w:line="240" w:lineRule="auto"/>
        <w:ind w:left="720"/>
      </w:pPr>
      <w:r>
        <w:rPr>
          <w:lang w:val="pt_PT" w:bidi="pt_PT"/>
        </w:rPr>
      </w:r>
      <w:r>
        <w:rPr>
          <w:lang w:val="pt_PT" w:bidi="pt_PT"/>
        </w:rPr>
        <w:t>Pessoas com o dom de milagres</w:t>
      </w:r>
    </w:p>
    <w:p>
      <w:pPr>
        <w:pStyle w:val="ListBullet"/>
        <w:spacing w:line="240" w:lineRule="auto"/>
        <w:ind w:left="720"/>
      </w:pPr>
      <w:r>
        <w:rPr>
          <w:lang w:val="pt_PT" w:bidi="pt_PT"/>
        </w:rPr>
      </w:r>
      <w:r>
        <w:rPr>
          <w:lang w:val="pt_PT" w:bidi="pt_PT"/>
        </w:rPr>
        <w:t>Pessoas com o dom de cura</w:t>
      </w:r>
    </w:p>
    <w:p>
      <w:pPr>
        <w:pStyle w:val="ListBullet"/>
        <w:spacing w:line="240" w:lineRule="auto"/>
        <w:ind w:left="720"/>
      </w:pPr>
      <w:r>
        <w:rPr>
          <w:lang w:val="pt_PT" w:bidi="pt_PT"/>
        </w:rPr>
      </w:r>
      <w:r>
        <w:rPr>
          <w:lang w:val="pt_PT" w:bidi="pt_PT"/>
        </w:rPr>
        <w:t>Pessoas com o dom de ajudar</w:t>
      </w:r>
    </w:p>
    <w:p>
      <w:pPr>
        <w:pStyle w:val="ListBullet"/>
        <w:spacing w:line="240" w:lineRule="auto"/>
        <w:ind w:left="720"/>
      </w:pPr>
      <w:r>
        <w:rPr>
          <w:lang w:val="pt_PT" w:bidi="pt_PT"/>
        </w:rPr>
      </w:r>
      <w:r>
        <w:rPr>
          <w:lang w:val="pt_PT" w:bidi="pt_PT"/>
        </w:rPr>
        <w:t>Pessoas com o dom de liderar</w:t>
      </w:r>
    </w:p>
    <w:p>
      <w:pPr>
        <w:pStyle w:val="ListBullet"/>
        <w:spacing w:line="240" w:lineRule="auto"/>
        <w:ind w:left="720"/>
      </w:pPr>
      <w:r>
        <w:rPr>
          <w:lang w:val="pt_PT" w:bidi="pt_PT"/>
        </w:rPr>
      </w:r>
      <w:r>
        <w:rPr>
          <w:lang w:val="pt_PT" w:bidi="pt_PT"/>
        </w:rPr>
        <w:t>Pessoas com o dom de línguas</w:t>
      </w:r>
    </w:p>
    <w:p>
      <w:pPr>
        <w:pStyle w:val="ListBullet"/>
        <w:spacing w:line="240" w:lineRule="auto"/>
        <w:ind w:left="720"/>
      </w:pPr>
      <w:r>
        <w:rPr>
          <w:lang w:val="pt_PT" w:bidi="pt_PT"/>
        </w:rPr>
      </w:r>
      <w:r>
        <w:rPr>
          <w:lang w:val="pt_PT" w:bidi="pt_PT"/>
        </w:rPr>
        <w:t>E pessoas com o dom de interpretação de línguas</w:t>
      </w:r>
    </w:p>
    <w:p>
      <w:pPr/>
      <w:r>
        <w:rPr>
          <w:lang w:val="pt_PT" w:bidi="pt_PT"/>
        </w:rPr>
      </w:r>
      <w:r>
        <w:rPr>
          <w:lang w:val="pt_PT" w:bidi="pt_PT"/>
        </w:rPr>
        <w:t>Na passagem anterior, Paulo explicou como Deus criou o corpo com partes diferentes. Deus deu a cada parte um papel necessário no corpo.</w:t>
      </w:r>
    </w:p>
    <w:p>
      <w:pPr/>
      <w:r>
        <w:rPr>
          <w:lang w:val="pt_PT" w:bidi="pt_PT"/>
        </w:rPr>
      </w:r>
      <w:r>
        <w:rPr>
          <w:lang w:val="pt_PT" w:bidi="pt_PT"/>
        </w:rPr>
        <w:t>Nessa passagem, Paulo explica que a igreja é como essa imagem do corpo. Paulo começa a passagem com uma palavra que diz às pessoas que ele está mudando de assunto. Paulo não está mais falando sobre o corpo físico. Paulo agora está falando sobre o corpo de Cristo.</w:t>
      </w:r>
    </w:p>
    <w:p>
      <w:pPr/>
      <w:r>
        <w:rPr>
          <w:lang w:val="pt_PT" w:bidi="pt_PT"/>
        </w:rPr>
      </w:r>
      <w:r>
        <w:rPr>
          <w:lang w:val="pt_PT" w:bidi="pt_PT"/>
        </w:rPr>
        <w:t>Pare aqui e discutam qual palavra ou frase em seu idioma sua equipe usará para mostrar que Paulo está mudando de assunto. Pause este áudio aqui.</w:t>
      </w:r>
    </w:p>
    <w:p>
      <w:pPr/>
      <w:r>
        <w:rPr>
          <w:lang w:val="pt_PT" w:bidi="pt_PT"/>
        </w:rPr>
      </w:r>
      <w:r>
        <w:rPr>
          <w:lang w:val="pt_PT" w:bidi="pt_PT"/>
        </w:rPr>
        <w:t>Paulo diz aos coríntios que cada crente é uma parte do corpo. Juntos, os crentes são o corpo de Cristo. Paulo então lista algumas das partes que Deus nomeou, ou escolheu, para estarem no corpo de Cristo. Deus selecionou cada parte para fazer uma tarefa no corpo de Cristo, a igreja.</w:t>
      </w:r>
    </w:p>
    <w:p>
      <w:pPr/>
      <w:r>
        <w:rPr>
          <w:lang w:val="pt_PT" w:bidi="pt_PT"/>
        </w:rPr>
      </w:r>
      <w:r>
        <w:rPr>
          <w:lang w:val="pt_PT" w:bidi="pt_PT"/>
        </w:rPr>
        <w:t>Paulo começa a lista dizendo: “primeiro apóstolos, segundo profetas, terceiro mestres”. Paulo continua a lista sem dar uma ordem numérica. Não sabemos por que Paulo escolheu dar a lista dessa maneira. Alguns acreditam que Paulo listou esses dons em ordem de importância. Também é possível que Paulo estivesse dizendo que esses três primeiros dons eram os dons necessários para que os crentes começassem uma igreja. Outros acreditam que Paulo estava simplesmente dando a lista sem ordem de prioridade. Como não está claro se Paulo está colocando os números em ordem de importância ou apenas na ordem da lista, recomendamos que vocês sigam o mesmo padrão que Paulo faz em seu idioma, se possível.</w:t>
      </w:r>
    </w:p>
    <w:p>
      <w:pPr/>
      <w:r>
        <w:rPr>
          <w:lang w:val="pt_PT" w:bidi="pt_PT"/>
        </w:rPr>
      </w:r>
      <w:r>
        <w:rPr>
          <w:lang w:val="pt_PT" w:bidi="pt_PT"/>
        </w:rPr>
        <w:t>Pare aqui e discutam como vocês traduzirão os números dessa lista em seu idioma. Pause este áudio aqui.</w:t>
      </w:r>
    </w:p>
    <w:p>
      <w:pPr/>
      <w:r>
        <w:rPr>
          <w:lang w:val="pt_PT" w:bidi="pt_PT"/>
        </w:rPr>
      </w:r>
      <w:r>
        <w:rPr>
          <w:lang w:val="pt_PT" w:bidi="pt_PT"/>
        </w:rPr>
        <w:t>Paulo nomeia os três primeiros dons da lista pelo nome de sua posição, ou papel, na igreja. Um apóstolo é alguém que Jesus envia com a autoridade, para representar e compartilhar as boas novas de Jesus. Um profeta é alguém que proclama a mensagem de Deus. Um mestre é alguém que explica a mensagem de Deus. Paulo nomeia as pessoas restantes na lista de acordo com as habilidades especiais, ou dons espirituais, que Deus deu a cada pessoa. Se esse tipo de lista é incomum em seu idioma, é possível traduzi-lo para que vocês se refiram às pessoas em vez de dons e habilidades. Alguns exemplos de como vocês podem traduzir milagres são: “pessoas que realizam milagres”, “operadores de milagres”, ou “pessoas a quem Deus deu o trabalho de fazer milagres”. Algumas outras maneiras pelas quais vocês podem traduzir “dons de cura” são “curadores”, “essas pessoas que têm a capacidade de curar pessoas doentes”, ou “pessoas a quem Deus deu o trabalho de curar os outros”.</w:t>
      </w:r>
    </w:p>
    <w:p>
      <w:pPr/>
      <w:r>
        <w:rPr>
          <w:lang w:val="pt_PT" w:bidi="pt_PT"/>
        </w:rPr>
      </w:r>
      <w:r>
        <w:rPr>
          <w:lang w:val="pt_PT" w:bidi="pt_PT"/>
        </w:rPr>
        <w:t>Pare aqui e discutam como vocês traduzirão essa lista de habilidades que Deus colocou na igreja de uma maneira que soe natural em seu idioma. Vocês podem escolher seguir a lista como Paulo deu a lista, ou vocês podem fazer uma lista de pessoas em vez de uma mistura de pessoas e habilidades. Pause este áudio aqui.</w:t>
      </w:r>
    </w:p>
    <w:p>
      <w:pPr/>
      <w:r>
        <w:rPr>
          <w:lang w:val="pt_PT" w:bidi="pt_PT"/>
        </w:rPr>
      </w:r>
      <w:r>
        <w:rPr>
          <w:lang w:val="pt_PT" w:bidi="pt_PT"/>
        </w:rPr>
        <w:t>Paulo acrescenta o dom de ajudar e o dom de liderança ou administração. Paulo não falou sobre esses dons na parte anterior da carta. Uma pessoa com o dom de ajudar é um crente a quem Deus dá a capacidade e o desejo especiais de ajudar outras pessoas de maneiras práticas. Alguns exemplos de como vocês podem traduzir “dom de ajudar” são “ajudantes”, “aquelas pessoas que têm a capacidade de ajudar os outros”, ou “pessoas a quem Deus deu o trabalho de ajudar os outros”. Uma pessoa com o dom de administrar ou liderar é alguém a quem Deus deu a capacidade de organizar e gerenciar o trabalho da igreja. Algumas maneiras pelas quais vocês podem traduzir “dons de administração” são “líderes”, “administradores”, “essas pessoas com a capacidade de organizar” ou “pessoas a quem Deus deu o trabalho de administração”. Algumas maneiras pelas quais vocês podem traduzir “dom de línguas” são “aquelas pessoas que podem falar em idiomas desconhecidos” ou “pessoas que podem falar em idiomas dados a elas pelo Espírito Santo”.</w:t>
      </w:r>
    </w:p>
    <w:p>
      <w:pPr/>
      <w:r>
        <w:rPr>
          <w:lang w:val="pt_PT" w:bidi="pt_PT"/>
        </w:rPr>
      </w:r>
      <w:r>
        <w:rPr>
          <w:lang w:val="pt_PT" w:bidi="pt_PT"/>
        </w:rPr>
        <w:t>Pare aqui e discutam como vocês traduzirão essa lista de habilidades em seu idioma. Certifiquem-se de traduzir a lista usando o mesmo método que vocês decidiram para os outros dons. Pause este áudio aqui.</w:t>
      </w:r>
    </w:p>
    <w:p>
      <w:pPr/>
      <w:r>
        <w:rPr>
          <w:lang w:val="pt_PT" w:bidi="pt_PT"/>
        </w:rPr>
      </w:r>
      <w:r>
        <w:rPr>
          <w:lang w:val="pt_PT" w:bidi="pt_PT"/>
        </w:rPr>
        <w:t>Paulo então faz a mesma pergunta sete vezes sobre esses dons diferentes. Paulo não espera que ninguém responda às perguntas, porque a resposta é óbvia. A resposta é: “Não, é claro que não!” Com todas essas perguntas, Paulo está dizendo: “Nem todos temos o mesmo dom espiritual, não é?” Se seu idioma não usa esses tipos de perguntas, vocês podem querer traduzir essas perguntas como declarações. Por exemplo, em vez de perguntar: “Todos são apóstolos?” Vocês podem dizer: “Nem todos são apóstolos”.</w:t>
      </w:r>
    </w:p>
    <w:p>
      <w:pPr/>
      <w:r>
        <w:rPr>
          <w:lang w:val="pt_PT" w:bidi="pt_PT"/>
        </w:rPr>
      </w:r>
      <w:r>
        <w:rPr>
          <w:lang w:val="pt_PT" w:bidi="pt_PT"/>
        </w:rPr>
        <w:t>Pare aqui e discutam como vocês traduzirão as sete perguntas que Paulo faz. Pause este áudio aqui.</w:t>
      </w:r>
    </w:p>
    <w:p>
      <w:pPr/>
      <w:r>
        <w:rPr>
          <w:lang w:val="pt_PT" w:bidi="pt_PT"/>
        </w:rPr>
      </w:r>
      <w:r>
        <w:rPr>
          <w:lang w:val="pt_PT" w:bidi="pt_PT"/>
        </w:rPr>
        <w:t>Paulo diz aos coríntios que “desejem ansiosamente os melhores dons”. Não está claro se Paulo está dando um mandamento para buscar dons espirituais, ou se ele está fazendo uma declaração sobre os coríntios que buscam certos dons em vez de outros. Algumas pessoas acreditam que Paulo está dizendo que alguns dons são melhores do que outros, mas isso vai contra o que ele tem dito. Algumas pessoas sugeriram que o dom maior é aquele que é mais útil ou prestativo para a igreja local. Como Paulo tem dito que todos os dons espirituais têm valor, ele provavelmente está dizendo que o dom é maior porque é útil para a igreja. Um dom não é mais importante do que outro dom. Um dom é maior quando uma pessoa o usa para ajudar o corpo de Cristo a funcionar adequadamente.</w:t>
      </w:r>
    </w:p>
    <w:p>
      <w:pPr/>
      <w:r>
        <w:rPr>
          <w:lang w:val="pt_PT" w:bidi="pt_PT"/>
        </w:rPr>
      </w:r>
      <w:r>
        <w:rPr>
          <w:lang w:val="pt_PT" w:bidi="pt_PT"/>
        </w:rPr>
        <w:t>Pare aqui e discutam como vocês traduzirão “dons maiores”, ou "melhores dons". Algumas outras maneiras possíveis de traduzir isso são “mais útil”, “mais proveitoso”, “mais alto” ou “importante”. Pause este áudio aqui.</w:t>
      </w:r>
    </w:p>
    <w:p>
      <w:pPr/>
      <w:r>
        <w:rPr>
          <w:lang w:val="pt_PT" w:bidi="pt_PT"/>
        </w:rPr>
      </w:r>
      <w:r>
        <w:rPr>
          <w:lang w:val="pt_PT" w:bidi="pt_PT"/>
        </w:rPr>
        <w:t>Os coríntios haviam desejado o que consideravam os dons mais importantes. Paulo disse aos coríntios que eles devem buscar algo ainda mais excelente ou importante. Paulo fala sobre seguir um caminho mais excelente, ou melhor. Paulo não está falando sobre um dom espiritual melhor, mas sobre uma maneira melhor de se comportar. Quando as pessoas se comportam dessa maneira, o dom espiritual de cada pessoa é mais útil para a igreja.</w:t>
      </w:r>
    </w:p>
    <w:p>
      <w:pPr/>
      <w:r>
        <w:rPr>
          <w:lang w:val="pt_PT" w:bidi="pt_PT"/>
        </w:rPr>
      </w:r>
      <w:r>
        <w:rPr>
          <w:lang w:val="pt_PT" w:bidi="pt_PT"/>
        </w:rPr>
        <w:t>Parem aqui e discutam o seguinte em grupo: Paulo compara agir de uma certa maneira a caminhar ao longo de um caminho. Como vocês falarão sobre Paulo mostrando aos coríntios uma maneira melhor de se comportar? Pause este áudio aqui.</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12.27–31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uma parte.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E os crentes de Corinto, incluindo:</w:t>
      </w:r>
    </w:p>
    <w:p>
      <w:pPr>
        <w:pStyle w:val="ListBullet"/>
        <w:spacing w:line="240" w:lineRule="auto"/>
        <w:ind w:left="720"/>
      </w:pPr>
      <w:r>
        <w:rPr>
          <w:lang w:val="pt_PT" w:bidi="pt_PT"/>
        </w:rPr>
      </w:r>
      <w:r>
        <w:rPr>
          <w:lang w:val="pt_PT" w:bidi="pt_PT"/>
        </w:rPr>
        <w:t>Apóstolos</w:t>
      </w:r>
    </w:p>
    <w:p>
      <w:pPr>
        <w:pStyle w:val="ListBullet"/>
        <w:spacing w:line="240" w:lineRule="auto"/>
        <w:ind w:left="720"/>
      </w:pPr>
      <w:r>
        <w:rPr>
          <w:lang w:val="pt_PT" w:bidi="pt_PT"/>
        </w:rPr>
      </w:r>
      <w:r>
        <w:rPr>
          <w:lang w:val="pt_PT" w:bidi="pt_PT"/>
        </w:rPr>
        <w:t>Profetas</w:t>
      </w:r>
    </w:p>
    <w:p>
      <w:pPr>
        <w:pStyle w:val="ListBullet"/>
        <w:spacing w:line="240" w:lineRule="auto"/>
        <w:ind w:left="720"/>
      </w:pPr>
      <w:r>
        <w:rPr>
          <w:lang w:val="pt_PT" w:bidi="pt_PT"/>
        </w:rPr>
      </w:r>
      <w:r>
        <w:rPr>
          <w:lang w:val="pt_PT" w:bidi="pt_PT"/>
        </w:rPr>
        <w:t>Mestres</w:t>
      </w:r>
    </w:p>
    <w:p>
      <w:pPr>
        <w:pStyle w:val="ListBullet"/>
        <w:spacing w:line="240" w:lineRule="auto"/>
        <w:ind w:left="720"/>
      </w:pPr>
      <w:r>
        <w:rPr>
          <w:lang w:val="pt_PT" w:bidi="pt_PT"/>
        </w:rPr>
      </w:r>
      <w:r>
        <w:rPr>
          <w:lang w:val="pt_PT" w:bidi="pt_PT"/>
        </w:rPr>
        <w:t>Pessoas com o dom de milagres</w:t>
      </w:r>
    </w:p>
    <w:p>
      <w:pPr>
        <w:pStyle w:val="ListBullet"/>
        <w:spacing w:line="240" w:lineRule="auto"/>
        <w:ind w:left="720"/>
      </w:pPr>
      <w:r>
        <w:rPr>
          <w:lang w:val="pt_PT" w:bidi="pt_PT"/>
        </w:rPr>
      </w:r>
      <w:r>
        <w:rPr>
          <w:lang w:val="pt_PT" w:bidi="pt_PT"/>
        </w:rPr>
        <w:t>Pessoas com o dom de cura</w:t>
      </w:r>
    </w:p>
    <w:p>
      <w:pPr>
        <w:pStyle w:val="ListBullet"/>
        <w:spacing w:line="240" w:lineRule="auto"/>
        <w:ind w:left="720"/>
      </w:pPr>
      <w:r>
        <w:rPr>
          <w:lang w:val="pt_PT" w:bidi="pt_PT"/>
        </w:rPr>
      </w:r>
      <w:r>
        <w:rPr>
          <w:lang w:val="pt_PT" w:bidi="pt_PT"/>
        </w:rPr>
        <w:t>Pessoas com o dom de ajudar</w:t>
      </w:r>
    </w:p>
    <w:p>
      <w:pPr>
        <w:pStyle w:val="ListBullet"/>
        <w:spacing w:line="240" w:lineRule="auto"/>
        <w:ind w:left="720"/>
      </w:pPr>
      <w:r>
        <w:rPr>
          <w:lang w:val="pt_PT" w:bidi="pt_PT"/>
        </w:rPr>
      </w:r>
      <w:r>
        <w:rPr>
          <w:lang w:val="pt_PT" w:bidi="pt_PT"/>
        </w:rPr>
        <w:t>Pessoas com o dom de liderar</w:t>
      </w:r>
    </w:p>
    <w:p>
      <w:pPr>
        <w:pStyle w:val="ListBullet"/>
        <w:spacing w:line="240" w:lineRule="auto"/>
        <w:ind w:left="720"/>
      </w:pPr>
      <w:r>
        <w:rPr>
          <w:lang w:val="pt_PT" w:bidi="pt_PT"/>
        </w:rPr>
      </w:r>
      <w:r>
        <w:rPr>
          <w:lang w:val="pt_PT" w:bidi="pt_PT"/>
        </w:rPr>
        <w:t>Pessoas com o dom de línguas</w:t>
      </w:r>
    </w:p>
    <w:p>
      <w:pPr>
        <w:pStyle w:val="ListBullet"/>
        <w:spacing w:line="240" w:lineRule="auto"/>
        <w:ind w:left="720"/>
      </w:pPr>
      <w:r>
        <w:rPr>
          <w:lang w:val="pt_PT" w:bidi="pt_PT"/>
        </w:rPr>
      </w:r>
      <w:r>
        <w:rPr>
          <w:lang w:val="pt_PT" w:bidi="pt_PT"/>
        </w:rPr>
        <w:t>E pessoas com o dom de interpretação de línguas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aos crentes de Corinto: “Juntos, vocês são o corpo de Cristo, a igreja. Cada um de vocês é parte do corpo de Cristo. Deus escolheu partes diferentes para a igreja. Direi a vocês quais são algumas dessas partes: primeiro são apóstolos, segundo são profetas, em terceiro são mestres”.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para as pessoas que interpretam os crentes de Corinto: “O que vocês estão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continua a lista quando diz: “Há pessoas a quem Deus dá a capacidade de fazer milagres e aquelas a quem Deus dá o dom de curar os doentes. Deus dá a uma pessoa a capacidade de ajudar os outros. A outras pessoas, Deus dá o dom de organizar. E Deus dá a algumas pessoas a capacidade de falar idiomas que elas não aprenderam".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Paulo diz: “Nem todos são apóstolos. Nem todos são profetas ou mestres. Nem todos nós podemos fazer milagres. Nem todos podem curar pessoas doentes. Nem todos falamos em idiomas desconhecidos, e nem todos podemos interpretar esses idiomas. Nem todos temos o mesmo dom espiritual, não é mesmo? Claro que não. Vocês desejam dons espirituais, então busquem os dons que são mais úteis para a igreja”.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para as pessoas que interpretam os crentes de Corinto: “O que vocês estão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aos crentes: “Agora deixem que eu conte a vocês sobre o maior caminho de todos”.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12.27–31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disse aos coríntios que cada crente é parte do </w:t>
      </w:r>
      <w:r>
        <w:rPr>
          <w:b/>
          <w:lang w:val="pt_PT" w:bidi="pt_PT"/>
        </w:rPr>
        <w:t>corpo de Cristo</w:t>
      </w:r>
      <w:r>
        <w:rPr>
          <w:lang w:val="pt_PT" w:bidi="pt_PT"/>
        </w:rPr>
        <w:t xml:space="preserve">. Usem a mesma palavra para Cristo e corpo de Cristo que vocês usaram em passagens anteriores. Consulte o Glossário Mestre para mais informações sobre </w:t>
      </w:r>
      <w:r>
        <w:rPr>
          <w:lang w:val="pt_PT" w:bidi="pt_PT"/>
        </w:rPr>
        <w:t>Cristo</w:t>
      </w:r>
      <w:r>
        <w:rPr>
          <w:lang w:val="pt_PT" w:bidi="pt_PT"/>
        </w:rPr>
        <w:t>.</w:t>
      </w:r>
    </w:p>
    <w:p>
      <w:pPr/>
      <w:r>
        <w:rPr>
          <w:lang w:val="pt_PT" w:bidi="pt_PT"/>
        </w:rPr>
      </w:r>
      <w:r>
        <w:rPr>
          <w:lang w:val="pt_PT" w:bidi="pt_PT"/>
        </w:rPr>
        <w:t xml:space="preserve">Deus nomeou, ou escolheu, as diferentes partes para estarem na </w:t>
      </w:r>
      <w:r>
        <w:rPr>
          <w:b/>
          <w:lang w:val="pt_PT" w:bidi="pt_PT"/>
        </w:rPr>
        <w:t>igreja</w:t>
      </w:r>
      <w:r>
        <w:rPr>
          <w:lang w:val="pt_PT" w:bidi="pt_PT"/>
        </w:rPr>
        <w:t xml:space="preserve">. Usem a mesma palavra para igreja que vocês usaram em passagens anteriores. Para mais informações sobre </w:t>
      </w:r>
      <w:r>
        <w:rPr>
          <w:lang w:val="pt_PT" w:bidi="pt_PT"/>
        </w:rPr>
        <w:t>igreja</w:t>
      </w:r>
      <w:r>
        <w:rPr>
          <w:lang w:val="pt_PT" w:bidi="pt_PT"/>
        </w:rPr>
        <w:t>, consulte o Glossário Mestre.</w:t>
      </w:r>
    </w:p>
    <w:p>
      <w:pPr/>
      <w:r>
        <w:rPr>
          <w:lang w:val="pt_PT" w:bidi="pt_PT"/>
        </w:rPr>
      </w:r>
      <w:r>
        <w:rPr>
          <w:lang w:val="pt_PT" w:bidi="pt_PT"/>
        </w:rPr>
        <w:t xml:space="preserve">Primeiro, Deus designou </w:t>
      </w:r>
      <w:r>
        <w:rPr>
          <w:b/>
          <w:lang w:val="pt_PT" w:bidi="pt_PT"/>
        </w:rPr>
        <w:t>apóstolos</w:t>
      </w:r>
      <w:r>
        <w:rPr>
          <w:lang w:val="pt_PT" w:bidi="pt_PT"/>
        </w:rPr>
        <w:t xml:space="preserve">, ou pessoas que Cristo enviou. Em segundo lugar, Deus designou </w:t>
      </w:r>
      <w:r>
        <w:rPr>
          <w:b/>
          <w:lang w:val="pt_PT" w:bidi="pt_PT"/>
        </w:rPr>
        <w:t>profetas</w:t>
      </w:r>
      <w:r>
        <w:rPr>
          <w:lang w:val="pt_PT" w:bidi="pt_PT"/>
        </w:rPr>
        <w:t xml:space="preserve">, ou aqueles que falam mensagens em nome de Deus. E em terceiro lugar, Deus nomeou </w:t>
      </w:r>
      <w:r>
        <w:rPr>
          <w:b/>
          <w:lang w:val="pt_PT" w:bidi="pt_PT"/>
        </w:rPr>
        <w:t>mestres</w:t>
      </w:r>
      <w:r>
        <w:rPr>
          <w:lang w:val="pt_PT" w:bidi="pt_PT"/>
        </w:rPr>
        <w:t xml:space="preserve">. Usem a mesma palavra para apóstolos e profetas que vocês usaram em passagens anteriores. Consulte o Glossário Mestre para mais informações sobre </w:t>
      </w:r>
      <w:r>
        <w:rPr>
          <w:lang w:val="pt_PT" w:bidi="pt_PT"/>
        </w:rPr>
        <w:t>apóstolo</w:t>
      </w:r>
      <w:r>
        <w:rPr>
          <w:lang w:val="pt_PT" w:bidi="pt_PT"/>
        </w:rPr>
        <w:t xml:space="preserve"> e </w:t>
      </w:r>
      <w:r>
        <w:rPr>
          <w:lang w:val="pt_PT" w:bidi="pt_PT"/>
        </w:rPr>
        <w:t>profeta</w:t>
      </w:r>
      <w:r>
        <w:rPr>
          <w:lang w:val="pt_PT" w:bidi="pt_PT"/>
        </w:rPr>
        <w:t>. Um mestre nesse contexto é um mestre religioso que explica a Palavra de Deus às pessoas.</w:t>
      </w:r>
    </w:p>
    <w:p>
      <w:pPr/>
      <w:r>
        <w:rPr>
          <w:lang w:val="pt_PT" w:bidi="pt_PT"/>
        </w:rPr>
      </w:r>
      <w:r>
        <w:rPr>
          <w:lang w:val="pt_PT" w:bidi="pt_PT"/>
        </w:rPr>
        <w:t xml:space="preserve">Pare aqui e discutam como um grupo qual palavra ou frase você usará para </w:t>
      </w:r>
      <w:r>
        <w:rPr>
          <w:b/>
          <w:lang w:val="pt_PT" w:bidi="pt_PT"/>
        </w:rPr>
        <w:t>mestre</w:t>
      </w:r>
      <w:r>
        <w:rPr>
          <w:lang w:val="pt_PT" w:bidi="pt_PT"/>
        </w:rPr>
        <w:t xml:space="preserve">. Procure a palavra </w:t>
      </w:r>
      <w:r>
        <w:rPr>
          <w:lang w:val="pt_PT" w:bidi="pt_PT"/>
        </w:rPr>
        <w:t>mestre</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Deus atribuiu a algumas pessoas o </w:t>
      </w:r>
      <w:r>
        <w:rPr>
          <w:b/>
          <w:lang w:val="pt_PT" w:bidi="pt_PT"/>
        </w:rPr>
        <w:t>dom espiritual</w:t>
      </w:r>
      <w:r>
        <w:rPr>
          <w:lang w:val="pt_PT" w:bidi="pt_PT"/>
        </w:rPr>
        <w:t xml:space="preserve"> de fazer </w:t>
      </w:r>
      <w:r>
        <w:rPr>
          <w:b/>
          <w:lang w:val="pt_PT" w:bidi="pt_PT"/>
        </w:rPr>
        <w:t>milagres</w:t>
      </w:r>
      <w:r>
        <w:rPr>
          <w:lang w:val="pt_PT" w:bidi="pt_PT"/>
        </w:rPr>
        <w:t xml:space="preserve"> e o </w:t>
      </w:r>
      <w:r>
        <w:rPr>
          <w:b/>
          <w:lang w:val="pt_PT" w:bidi="pt_PT"/>
        </w:rPr>
        <w:t>dom de curar</w:t>
      </w:r>
      <w:r>
        <w:rPr>
          <w:lang w:val="pt_PT" w:bidi="pt_PT"/>
        </w:rPr>
        <w:t xml:space="preserve">. Usem a mesma palavra ou frase para milagres e o dom de curar que vocês usaram em passagens anteriores. Para mais informações sobre </w:t>
      </w:r>
      <w:r>
        <w:rPr>
          <w:b/>
          <w:lang w:val="pt_PT" w:bidi="pt_PT"/>
        </w:rPr>
        <w:t>dom espiritual</w:t>
      </w:r>
      <w:r>
        <w:rPr>
          <w:lang w:val="pt_PT" w:bidi="pt_PT"/>
        </w:rPr>
        <w:t xml:space="preserve"> e </w:t>
      </w:r>
      <w:r>
        <w:rPr>
          <w:lang w:val="pt_PT" w:bidi="pt_PT"/>
        </w:rPr>
        <w:t>milagres</w:t>
      </w:r>
      <w:r>
        <w:rPr>
          <w:lang w:val="pt_PT" w:bidi="pt_PT"/>
        </w:rPr>
        <w:t>, consulte o Glossário Mestre.</w:t>
      </w:r>
    </w:p>
    <w:p>
      <w:pPr/>
      <w:r>
        <w:rPr>
          <w:lang w:val="pt_PT" w:bidi="pt_PT"/>
        </w:rPr>
      </w:r>
      <w:r>
        <w:rPr>
          <w:lang w:val="pt_PT" w:bidi="pt_PT"/>
        </w:rPr>
        <w:t xml:space="preserve">Deus atribuiu a algumas pessoas o </w:t>
      </w:r>
      <w:r>
        <w:rPr>
          <w:b/>
          <w:lang w:val="pt_PT" w:bidi="pt_PT"/>
        </w:rPr>
        <w:t>dom de ajudar</w:t>
      </w:r>
      <w:r>
        <w:rPr>
          <w:lang w:val="pt_PT" w:bidi="pt_PT"/>
        </w:rPr>
        <w:t xml:space="preserve"> os outros. Uma pessoa com o dom de ajudar é um crente a quem Deus dá a capacidade e o desejo especiais de ajudar outras pessoas de maneiras práticas.</w:t>
      </w:r>
    </w:p>
    <w:p>
      <w:pPr/>
      <w:r>
        <w:rPr>
          <w:lang w:val="pt_PT" w:bidi="pt_PT"/>
        </w:rPr>
      </w:r>
      <w:r>
        <w:rPr>
          <w:lang w:val="pt_PT" w:bidi="pt_PT"/>
        </w:rPr>
        <w:t xml:space="preserve">Pare aqui e discutam em grupo qual palavra ou frase vocês usarão para o </w:t>
      </w:r>
      <w:r>
        <w:rPr>
          <w:b/>
          <w:lang w:val="pt_PT" w:bidi="pt_PT"/>
        </w:rPr>
        <w:t>dom de ajudar</w:t>
      </w:r>
      <w:r>
        <w:rPr>
          <w:lang w:val="pt_PT" w:bidi="pt_PT"/>
        </w:rPr>
        <w:t>. Se vocês já traduziram essa palavra ou frase em outro livro da Bíblia, usem a mesma palavra que vocês usaram lá. Pause este áudio aqui.</w:t>
      </w:r>
    </w:p>
    <w:p>
      <w:pPr/>
      <w:r>
        <w:rPr>
          <w:lang w:val="pt_PT" w:bidi="pt_PT"/>
        </w:rPr>
      </w:r>
      <w:r>
        <w:rPr>
          <w:lang w:val="pt_PT" w:bidi="pt_PT"/>
        </w:rPr>
        <w:t xml:space="preserve">Deus nomeou o </w:t>
      </w:r>
      <w:r>
        <w:rPr>
          <w:b/>
          <w:lang w:val="pt_PT" w:bidi="pt_PT"/>
        </w:rPr>
        <w:t>dom de administração</w:t>
      </w:r>
      <w:r>
        <w:rPr>
          <w:lang w:val="pt_PT" w:bidi="pt_PT"/>
        </w:rPr>
        <w:t xml:space="preserve"> ou </w:t>
      </w:r>
      <w:r>
        <w:rPr>
          <w:b/>
          <w:lang w:val="pt_PT" w:bidi="pt_PT"/>
        </w:rPr>
        <w:t>liderança</w:t>
      </w:r>
      <w:r>
        <w:rPr>
          <w:lang w:val="pt_PT" w:bidi="pt_PT"/>
        </w:rPr>
        <w:t>. Uma pessoa com o dom de administrar ou liderar é alguém a quem Deus deu a capacidade de organizar e gerenciar o trabalho da igreja.</w:t>
      </w:r>
    </w:p>
    <w:p>
      <w:pPr/>
      <w:r>
        <w:rPr>
          <w:lang w:val="pt_PT" w:bidi="pt_PT"/>
        </w:rPr>
      </w:r>
      <w:r>
        <w:rPr>
          <w:lang w:val="pt_PT" w:bidi="pt_PT"/>
        </w:rPr>
        <w:t xml:space="preserve">Pare aqui e discutam em grupo qual palavra ou frase vocês usarão para o </w:t>
      </w:r>
      <w:r>
        <w:rPr>
          <w:b/>
          <w:lang w:val="pt_PT" w:bidi="pt_PT"/>
        </w:rPr>
        <w:t>dom de administração</w:t>
      </w:r>
      <w:r>
        <w:rPr>
          <w:lang w:val="pt_PT" w:bidi="pt_PT"/>
        </w:rPr>
        <w:t xml:space="preserve"> ou </w:t>
      </w:r>
      <w:r>
        <w:rPr>
          <w:b/>
          <w:lang w:val="pt_PT" w:bidi="pt_PT"/>
        </w:rPr>
        <w:t>liderança</w:t>
      </w:r>
      <w:r>
        <w:rPr>
          <w:lang w:val="pt_PT" w:bidi="pt_PT"/>
        </w:rPr>
        <w:t>. Se vocês já traduziram essa palavra ou frase em outro livro da Bíblia, usem a mesma palavra que vocês usaram lá. Pause este áudio aqui.</w:t>
      </w:r>
    </w:p>
    <w:p>
      <w:pPr/>
      <w:r>
        <w:rPr>
          <w:lang w:val="pt_PT" w:bidi="pt_PT"/>
        </w:rPr>
      </w:r>
      <w:r>
        <w:rPr>
          <w:lang w:val="pt_PT" w:bidi="pt_PT"/>
        </w:rPr>
        <w:t xml:space="preserve">Deus nomeou alguns crentes para terem o dom de </w:t>
      </w:r>
      <w:r>
        <w:rPr>
          <w:b/>
          <w:lang w:val="pt_PT" w:bidi="pt_PT"/>
        </w:rPr>
        <w:t>línguas</w:t>
      </w:r>
      <w:r>
        <w:rPr>
          <w:lang w:val="pt_PT" w:bidi="pt_PT"/>
        </w:rPr>
        <w:t xml:space="preserve"> e outros para terem o dom da </w:t>
      </w:r>
      <w:r>
        <w:rPr>
          <w:b/>
          <w:lang w:val="pt_PT" w:bidi="pt_PT"/>
        </w:rPr>
        <w:t>interpretação de línguas</w:t>
      </w:r>
      <w:r>
        <w:rPr>
          <w:lang w:val="pt_PT" w:bidi="pt_PT"/>
        </w:rPr>
        <w:t xml:space="preserve">. Usem a mesma palavra ou frase para línguas e interpretação de línguas que vocês usaram em passagens anteriores. Para mais informações, consulte </w:t>
      </w:r>
      <w:r>
        <w:rPr>
          <w:lang w:val="pt_PT" w:bidi="pt_PT"/>
        </w:rPr>
        <w:t>línguas</w:t>
      </w:r>
      <w:r>
        <w:rPr>
          <w:lang w:val="pt_PT" w:bidi="pt_PT"/>
        </w:rPr>
        <w:t xml:space="preserve">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13:1–7</w:t>
      </w:r>
      <w:r>
        <w:rPr>
          <w:lang w:val="pt_PT" w:bidi="pt_PT"/>
        </w:rPr>
      </w:r>
    </w:p>
    <w:p>
      <w:pPr>
        <w:pStyle w:val="Heading3"/>
      </w:pPr>
      <w:r>
        <w:rPr>
          <w:lang w:val="pt_PT" w:bidi="pt_PT"/>
        </w:rPr>
        <w:t>Ouvir e Sentir</w:t>
      </w:r>
    </w:p>
    <w:p>
      <w:pPr/>
      <w:r>
        <w:rPr>
          <w:lang w:val="pt_PT" w:bidi="pt_PT"/>
        </w:rPr>
      </w:r>
      <w:r>
        <w:rPr>
          <w:lang w:val="pt_PT" w:bidi="pt_PT"/>
        </w:rPr>
        <w:t>Nesta etapa, ouçam 1 Coríntios 13.1–7 e guardem em seus corações.</w:t>
      </w:r>
    </w:p>
    <w:p>
      <w:pPr/>
      <w:r>
        <w:rPr>
          <w:lang w:val="pt_PT" w:bidi="pt_PT"/>
        </w:rPr>
      </w:r>
      <w:r>
        <w:rPr>
          <w:lang w:val="pt_PT" w:bidi="pt_PT"/>
        </w:rPr>
        <w:t>Ouçam uma versão em áudio de 1 Coríntios 13.1–7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13.1–7 na tradução mais fácil de entender.</w:t>
      </w:r>
    </w:p>
    <w:p>
      <w:pPr/>
      <w:r>
        <w:rPr>
          <w:lang w:val="pt_PT" w:bidi="pt_PT"/>
        </w:rPr>
      </w:r>
      <w:r>
        <w:rPr>
          <w:lang w:val="pt_PT" w:bidi="pt_PT"/>
        </w:rPr>
        <w:t>Na primeira parte de 1 Coríntios, capítulo 13, versículos 1 a 7, Paulo fala com os coríntios sobre tipos diferentes de dons. Ele havia acabado de falar sobre diferentes dons que eles poderiam desejar. Ele ressaltou na parte anterior da carta que alguns dons são mais valiosos do que outros. Mas agora Paulo diz aos crentes algo ainda mais importante para eles saberem. Paulo diz aos crentes que, mesmo que eles tenham grandes dons — como falar em línguas, ter o dom de profecia, conhecer todos os mistérios e todo o conhecimento, ter fé a ponto de mover montanhas, dar tudo o que possuem e até entregar o próprio corpo para ser queimado —, ainda que tenham tudo isso, se não tiverem amor, esses dons não têm real importância nem utilidade. Esses dons não trarão nada de bom aos crentes ou a outras pessoas. Na verdade, Paulo diz que, se alguém tem esses dons, mas não tem amor, então ele é como um gongo barulhento ou um címbalo estridente. Gongos e címbalos são instrumentos musicais feitos de metal achatado. As pessoas batem nesses instrumentos com uma baqueta ou um martelo, e eles produzem um som muito alto e retumbante. Esses instrumentos são usados de uma maneira semelhante a tambores, para criar um ritmo, ou um som que se repete várias vezes. Os gongos e címbalos podiam ser tocados com muita habilidade. Mas se a pessoa que os tocava não fosse habilidosa, eles não produziam uma música bonita — eles apenas faziam muito barulho.</w:t>
      </w:r>
    </w:p>
    <w:p>
      <w:pPr/>
      <w:r>
        <w:rPr>
          <w:lang w:val="pt_PT" w:bidi="pt_PT"/>
        </w:rPr>
      </w:r>
      <w:r>
        <w:rPr>
          <w:lang w:val="pt_PT" w:bidi="pt_PT"/>
        </w:rPr>
        <w:t>Pare e discuta essa pergunta em grupo. Como vocês descreveriam o tipo de som que uma pessoa faz quando toca mal um instrumento? Pause este áudio aqui.</w:t>
      </w:r>
    </w:p>
    <w:p>
      <w:pPr/>
      <w:r>
        <w:rPr>
          <w:lang w:val="pt_PT" w:bidi="pt_PT"/>
        </w:rPr>
      </w:r>
      <w:r>
        <w:rPr>
          <w:lang w:val="pt_PT" w:bidi="pt_PT"/>
        </w:rPr>
        <w:t>Na segunda parte dessa passagem, Paulo fala sobre o que realmente é o amor. Paulo ressalta que o amor é uma certa maneira de agir ou ser. Paulo descreve o amor como se fosse uma pessoa que pode fazer coisas ou tomar ações. O que Paulo quer dizer é que, se alguém é uma pessoa amorosa, alguém que ama os outros de um modo bom e que honra a Deus, então essa pessoa fará certas coisas e deixará de fazer outras. Paulo diz que o amor é paciente e bondoso. Daí ele fala sobre certas coisas que o amor não faz. Paulo lista algumas dessas coisas que o amor não fará. Parece claro que os coríntios estavam fazendo algumas dessas coisas ruins. Os coríntios eram conhecidos por serem arrogantes e vangloriosos. Os coríntios pensavam que eles tinham grande conhecimento e sabedoria por causa de todo o grande aprendizado deles. Muitas vezes, eram orgulhosos. Eles ficavam com inveja quando alguém tinha algo, como algum tipo de conhecimento ou sabedoria, que eles não tinham. Queriam essas coisas para si mesmos para que as pessoas os vissem como especiais, importantes e cheios de sabedoria e conhecimento. Enquanto diz essas coisas, Paulo provavelmente tem em mente que os coríntios se consideravam muito importantes e especiais por causa do quão sábios eram e de quanto conhecimento tinham. Por isso, Paulo fala aos coríntios várias coisas que eles não devem fazer se forem amorosos.</w:t>
      </w:r>
    </w:p>
    <w:p>
      <w:pPr/>
      <w:r>
        <w:rPr>
          <w:lang w:val="pt_PT" w:bidi="pt_PT"/>
        </w:rPr>
      </w:r>
      <w:r>
        <w:rPr>
          <w:lang w:val="pt_PT" w:bidi="pt_PT"/>
        </w:rPr>
        <w:t xml:space="preserve">Então Paulo fala sobre como é o amor quando alguém ama da maneira que uma pessoa </w:t>
      </w:r>
      <w:r>
        <w:rPr>
          <w:b/>
          <w:lang w:val="pt_PT" w:bidi="pt_PT"/>
        </w:rPr>
        <w:t>deve</w:t>
      </w:r>
      <w:r>
        <w:rPr>
          <w:lang w:val="pt_PT" w:bidi="pt_PT"/>
        </w:rPr>
        <w:t xml:space="preserve"> amar. Paulo faz isso tratando o amor como uma pessoa que pode fazer certas coisas. Paulo diz que o amor suporta todas as coisas, acredita em todas as coisas, espera todas as coisas e persevera em todas as coisas. Quando Paulo diz que o amor suporta todas as coisas, ele usa uma palavra que significa carregar — o amor carrega todas as coisas. Paulo está pensando em coisas muito difíceis. Essas coisas difíceis são como uma carga pesada que as pessoas carregam. Se alguém ama de uma maneira que agrada a Deus, então essa pessoa estará disposta a carregar coisas difíceis.</w:t>
      </w:r>
    </w:p>
    <w:p>
      <w:pPr/>
      <w:r>
        <w:rPr>
          <w:lang w:val="pt_PT" w:bidi="pt_PT"/>
        </w:rPr>
      </w:r>
      <w:r>
        <w:rPr>
          <w:lang w:val="pt_PT" w:bidi="pt_PT"/>
        </w:rPr>
        <w:t>Agora, especificamente, quando Paulo pensa nessas coisas difíceis, parece provável que ele estivesse pensando nos tipos de problemas que os coríntios estavam enfrentando. Lembramos que, entre outras coisas, os coríntios estavam levando uns aos outros diante do juiz, porque achavam que alguém lhes havia feito algum mal e queriam que o juiz obrigasse outra pessoa a pagar pelo que aquela pessoa que tinha feito. Paulo está tentando mudar a maneira como os coríntios pensam sobre essas coisas. Ele diz que o amor não se trata apenas de obter aquilo que alguém acha que merece, nem de receber a maior parte do conhecimento ou profecias para si mesmo. Essas coisas podem ser boas, mas de acordo com Paulo, quando alguém ama, ele está disposto a carregar coisas difíceis, mesmo quando alguém faz algo errado contra essa pessoa. Paulo está falando especificamente sobre pessoas dentro da igreja. É por isso que ele disse aos coríntios anteriormente que, se um cristão pensa que ele foi injustiçado por outro cristão, ele não deve levá-lo ao tribunal. Esse cristão não deve levar o outro diante de um juiz para tentar obter aquilo que acha que lhe é devido. Em vez disso, esse cristão deve estar disposto a carregar a coisa difícil de ser injustiçado por esse outro cristão para mostrar amor.</w:t>
      </w:r>
    </w:p>
    <w:p>
      <w:pPr/>
      <w:r>
        <w:rPr>
          <w:lang w:val="pt_PT" w:bidi="pt_PT"/>
        </w:rPr>
      </w:r>
      <w:r>
        <w:rPr>
          <w:lang w:val="pt_PT" w:bidi="pt_PT"/>
        </w:rPr>
        <w:t>O amor deve acreditar em todas as coisas. Isso não significa que, se alguém ama outra pessoa, precisa acreditar em tudo o que ela disser. Em vez disso, significa que, se alguém ama, continua acreditando que algo bom pode acontecer. Por isso, continua carregando as coisas difíceis. Essa pessoa continua acreditando. Ela continua esperando, ou aguardando com confiança, que Jesus tenha salvo a outra pessoa de seus pecados. Independentemente do que aconteça, é assim que Paulo define o amor.</w:t>
      </w:r>
    </w:p>
    <w:p>
      <w:pPr/>
      <w:r>
        <w:rPr>
          <w:lang w:val="pt_PT" w:bidi="pt_PT"/>
        </w:rPr>
      </w:r>
      <w:r>
        <w:rPr>
          <w:lang w:val="pt_PT" w:bidi="pt_PT"/>
        </w:rPr>
        <w:t>Pare e discuta essa pergunta em grupo. Na sua cultura, quais são algumas maneiras que uma pessoa pode amar da maneira que Paulo está falando?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13.1–7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diz às pessoas que os dons que elas têm procurado são valiosos apenas se tiverem amor.</w:t>
      </w:r>
    </w:p>
    <w:p>
      <w:pPr/>
      <w:r>
        <w:rPr>
          <w:lang w:val="pt_PT" w:bidi="pt_PT"/>
        </w:rPr>
      </w:r>
      <w:r>
        <w:rPr>
          <w:b/>
          <w:lang w:val="pt_PT" w:bidi="pt_PT"/>
        </w:rPr>
        <w:t>Na segunda parte:</w:t>
      </w:r>
      <w:r>
        <w:rPr>
          <w:lang w:val="pt_PT" w:bidi="pt_PT"/>
        </w:rPr>
        <w:t xml:space="preserve"> Paulo diz às pessoas o que é o amor. Paulo também diz às pessoas o que o amor não é. Paulo faz isso dizendo às pessoas os tipos diferentes de coisas que o amor não faz.</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E outras pessoas</w:t>
      </w:r>
    </w:p>
    <w:p>
      <w:pPr/>
      <w:r>
        <w:rPr>
          <w:lang w:val="pt_PT" w:bidi="pt_PT"/>
        </w:rPr>
      </w:r>
      <w:r>
        <w:rPr>
          <w:lang w:val="pt_PT" w:bidi="pt_PT"/>
        </w:rPr>
        <w:t>Na parte um, Paulo está falando sobre os vários dons que os crentes em Corinto têm procurado. Paulo diz aos crentes que, se um deles recebe esses dons, mas não tem amor, então esse crente será uma pessoa que é o oposto do que ele acha que o dom diz sobre esse crente.</w:t>
      </w:r>
    </w:p>
    <w:p>
      <w:pPr/>
      <w:r>
        <w:rPr>
          <w:lang w:val="pt_PT" w:bidi="pt_PT"/>
        </w:rPr>
      </w:r>
      <w:r>
        <w:rPr>
          <w:lang w:val="pt_PT" w:bidi="pt_PT"/>
        </w:rPr>
        <w:t>O primeiro dom sobre o qual Paulo fala é o dom de falar em línguas. Agora, podemos lembrar que, em Corinto, ter conhecimento e sabedoria era uma maneira de obter honra de outras pessoas. Então, para os crentes em Corinto, conseguir falar em línguas significava que alguém era especialmente conhecedor e sábio. Mas Paulo está dizendo que, mesmo que um crente tenha esse dom, mesmo que possa falar as línguas dos homens e dos anjos, se não tiver amor, então esse crente já não diz nada sábio ou cheio de conhecimento. Esse crente já não diz nada entendível. Na verdade, Paulo diz que o crente é como um instrumento musical que está fazendo barulho em vez de tocar uma bela música.</w:t>
      </w:r>
    </w:p>
    <w:p>
      <w:pPr/>
      <w:r>
        <w:rPr>
          <w:lang w:val="pt_PT" w:bidi="pt_PT"/>
        </w:rPr>
      </w:r>
      <w:r>
        <w:rPr>
          <w:lang w:val="pt_PT" w:bidi="pt_PT"/>
        </w:rPr>
        <w:t>Em seguida, Paulo fala sobre ter o dom da profecia, e conhecer todos os mistérios, e ter todo o conhecimento. E Paulo fala sobre uma pessoa que tem tanta fé, ou crença, que ela é capaz de mover montanhas. As pessoas com o dom da profecia, que conhecem todos os mistérios e têm todo o conhecimento, seriam atraentes para os coríntios, porque os coríntios amavam sabedoria e conhecimento, porque sabedoria e conhecimento davam honra aos coríntios e os faziam parecer grandes diante de outras pessoas. Para os crentes de Corinto, ter o dom da profecia significava que eles obteriam um conhecimento especial diretamente de Deus. Conhecer todos os mistérios significava que todas as coisas que eram importantes de entender sobre o evangelho seriam algo que os crentes entenderiam. E ter todo o conhecimento significava que não haveria nada que os crentes não soubessem. Isso tornaria os crentes grandes aos olhos de todos os outros. E se os crentes tivessem fé suficiente, ou acreditassem o suficiente para mover montanhas, então não apenas teriam todo o conhecimento e toda a sabedoria que queriam, mas conseguiriam fazer algo com esse conhecimento e sabedoria. Os crentes seriam capazes de fazer grandes coisas. E ficaria claro para todos ao redor dos crentes que eles eram os mais sábios e os maiores. Mas Paulo diz aos crentes que, se eles tivessem todo esse conhecimento, sabedoria e fé, mas não tivessem amor, então eles não seriam os maiores. Eles não seriam nada. Eles não seriam ninguém.</w:t>
      </w:r>
    </w:p>
    <w:p>
      <w:pPr/>
      <w:r>
        <w:rPr>
          <w:lang w:val="pt_PT" w:bidi="pt_PT"/>
        </w:rPr>
      </w:r>
      <w:r>
        <w:rPr>
          <w:lang w:val="pt_PT" w:bidi="pt_PT"/>
        </w:rPr>
        <w:t>Finalmente, Paulo diz que os crentes não ganhariam nada, mesmo que dessem aos pobres tudo o que possuem, e mesmo que dessem seus próprios corpos para serem queimados. Quando Paulo fala de as pessoas entregarem seus corpos para serem queimados, parece claro que ele está falando sobre a forma como aqueles que detinham poder perseguiam os cristãos, feriam cristãos, matavam cristãos e usavam o fogo para queimá‑los até a morte. Paulo está dizendo que, mesmo se os cristãos dessem aos pobres tudo o que tinham, e se entregassem, permitindo que fossem mortos em nome de Cristo, eles ainda não ganhariam nada. Se os cristãos não tiverem amor, então todas as coisas boas que Deus lhes prometeu por fazerem esses tipos de coisas nem sequer chegarão a eles, porque eles fizeram essas coisas sem amor. Dependendo da tradução que vocês estiverem usando, essa tradução pode não dizer que os cristãos entregariam seus corpos para serem queimados. A tradução pode dizer que os cristãos dariam seus corpos para se vangloriar. Há razões diferentes pelas quais uma tradução pode escolher dizer “ser queimado” ou “vangloriar-se”. Mas, em ambos os casos, a mensagem é a mesma. Se os cristãos dessem tudo o que tinham aos pobres, e até mesmo permitissem que as pessoas os matassem porque seguiam a Cristo, mesmo assim, nenhuma das coisas boas que eles esperavam chegaria a eles, tudo porque eles não tinham amor.</w:t>
      </w:r>
    </w:p>
    <w:p>
      <w:pPr/>
      <w:r>
        <w:rPr>
          <w:lang w:val="pt_PT" w:bidi="pt_PT"/>
        </w:rPr>
      </w:r>
      <w:r>
        <w:rPr>
          <w:lang w:val="pt_PT" w:bidi="pt_PT"/>
        </w:rPr>
        <w:t>Na parte dois, Paulo diz mais sobre o amor. Paulo acabou de dizer aos cristãos sobre o quão importante é o amor. Agora, Paulo dirá aos cristãos como será se eles agirem de uma maneira amorosa. Paulo também dirá aos cristãos como será se os cristãos não agirem de uma maneira amorosa. Ele baseia sua descrição do que é e o que não é o amor em todas as coisas que ele sabe sobre como os cristãos têm agido. Paulo começa dizendo aos cristãos que o amor é paciente e bondoso, e que não é invejoso. Ele diz isso porque sabe que os coríntios tinham inveja de outras pessoas. Os cristãos têm olhado para as coisas boas — o conhecimento e a sabedoria — que eles acham que os outros têm. Os cristãos têm querido essas coisas para si mesmos. Paulo diz que o amor não se gaba e não fica se enchendo de si, ou sendo arrogante. Essas são apenas maneiras de dizer que, se uma pessoa demonstra amor, ela não se esforçará para dizer aos outros o quão grande ela é. Paulo diz que o amor não é rude e não é egoísta. Essas são maneiras de mostrar que, se as ações dos cristãos forem amorosas, os cristãos serão amorosos com outras pessoas. Os cristãos não pensarão apenas em si mesmos e não tratarão os outros de uma maneira rude. Paulo diz que o amor não se ira facilmente. O amor não se ressente facilmente. Essas são apenas maneiras de falar sobre como alguém que ama trata outras pessoas — essa pessoa não se irrita facilmente por causa do que o outro faz, e não guarda ressentimento contra outra pessoa, nem permanece com raiva de outra pessoa por algo que aconteceu no passado. Paulo diz que o amor não fica feliz com injustiças. Em vez disso, quando uma pessoa ama, ela sente alegria por causa do que é verdadeiro. Esse é um lembrete aos coríntios de que, se eles se concentrarem em amar os outros, não louvarão o que é errado, mas, em vez disso, louvarão o que é bom, e verdadeiro, e belo.</w:t>
      </w:r>
    </w:p>
    <w:p>
      <w:pPr/>
      <w:r>
        <w:rPr>
          <w:lang w:val="pt_PT" w:bidi="pt_PT"/>
        </w:rPr>
      </w:r>
      <w:r>
        <w:rPr>
          <w:lang w:val="pt_PT" w:bidi="pt_PT"/>
        </w:rPr>
        <w:t>No final, Paulo dá uma definição do que é importante saber sobre o amor: que o amor suporta coisas difíceis, que o amor acredita, que o amor espera, e que o amor perdura, ou continua a amar, mesmo quando coisas difíceis acontecem.</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13.1–7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E outras pessoas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fala com as pessoas na igreja de Corinto. Paulo fala com as pessoas sobre os diferentes dons que as pessoas devem buscar. No capítulo anterior desse capítulo, Paulo acabou de dizer às pessoas quais dons eram os mais importantes. Agora, nessa parte, Paulo diz às pessoas que, se elas têm esses dons, mas não têm amor, então ainda falta a eles algo muito importante. Quando vocês encenarem isso, vocês podem decidir que Paulo mostre como as coisas funcionam quando alguém tem esses dons, e então mostrar como as coisas funcionam quando alguém tem esses dons, mas não tem amor.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Agora, na segunda parte, Paulo fala sobre amor, que é o dom mais importante que os cristãos devem buscar. Vocês podem escolher encenar como o amor se parece. Mostre que o amor é paciente e bondoso. Vocês também podem mostrar exemplos de como é não amar, e então mostrar Paulo dizendo às pessoas para não fazerem isso.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13.1–7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Enquanto Paulo discute com os coríntios os diferentes tipos de dons que eles desejam, ele fala com eles sobre o que acontecerá se eles tiverem esses dons, mas não tiverem amor. O primeiro dom sobre o qual Paulo fala é o dom de </w:t>
      </w:r>
      <w:r>
        <w:rPr>
          <w:b/>
          <w:lang w:val="pt_PT" w:bidi="pt_PT"/>
        </w:rPr>
        <w:t>línguas</w:t>
      </w:r>
      <w:r>
        <w:rPr>
          <w:lang w:val="pt_PT" w:bidi="pt_PT"/>
        </w:rPr>
        <w:t xml:space="preserve">. “Línguas” é a capacidade que o Espírito Santo dá às pessoas para serem capazes de falar em um idioma que elas não entendem. Esse pode ser um idioma falado por outras pessoas, ou também pode ser um idioma falado por anjos. Usem a mesma palavra ou frase para línguas que vocês usaram em passagens anteriores. Para mais informações sobre </w:t>
      </w:r>
      <w:r>
        <w:rPr>
          <w:lang w:val="pt_PT" w:bidi="pt_PT"/>
        </w:rPr>
        <w:t>línguas</w:t>
      </w:r>
      <w:r>
        <w:rPr>
          <w:lang w:val="pt_PT" w:bidi="pt_PT"/>
        </w:rPr>
        <w:t>, consulte o Glossário Mestre.</w:t>
      </w:r>
    </w:p>
    <w:p>
      <w:pPr/>
      <w:r>
        <w:rPr>
          <w:lang w:val="pt_PT" w:bidi="pt_PT"/>
        </w:rPr>
      </w:r>
      <w:r>
        <w:rPr>
          <w:lang w:val="pt_PT" w:bidi="pt_PT"/>
        </w:rPr>
        <w:t xml:space="preserve">Paulo também menciona </w:t>
      </w:r>
      <w:r>
        <w:rPr>
          <w:b/>
          <w:lang w:val="pt_PT" w:bidi="pt_PT"/>
        </w:rPr>
        <w:t>anjos</w:t>
      </w:r>
      <w:r>
        <w:rPr>
          <w:lang w:val="pt_PT" w:bidi="pt_PT"/>
        </w:rPr>
        <w:t xml:space="preserve">. Os anjos são seres sobrenaturais, ou seres espirituais. Deus fez os anjos para que eles servissem a Deus e ajudassem o povo de Deus. Os anjos muitas vezes trazem mensagens às pessoas Usem a mesma palavra ou frase para anjos que vocês usaram em passagens anteriores. Para mais informações sobre </w:t>
      </w:r>
      <w:r>
        <w:rPr>
          <w:lang w:val="pt_PT" w:bidi="pt_PT"/>
        </w:rPr>
        <w:t>anjos</w:t>
      </w:r>
      <w:r>
        <w:rPr>
          <w:lang w:val="pt_PT" w:bidi="pt_PT"/>
        </w:rPr>
        <w:t>, consultem o Glossário Mestre.</w:t>
      </w:r>
    </w:p>
    <w:p>
      <w:pPr/>
      <w:r>
        <w:rPr>
          <w:lang w:val="pt_PT" w:bidi="pt_PT"/>
        </w:rPr>
      </w:r>
      <w:r>
        <w:rPr>
          <w:lang w:val="pt_PT" w:bidi="pt_PT"/>
        </w:rPr>
        <w:t xml:space="preserve">Outro dos dons sobre os quais Paulo fala é ter o dom de </w:t>
      </w:r>
      <w:r>
        <w:rPr>
          <w:b/>
          <w:lang w:val="pt_PT" w:bidi="pt_PT"/>
        </w:rPr>
        <w:t>profecia</w:t>
      </w:r>
      <w:r>
        <w:rPr>
          <w:lang w:val="pt_PT" w:bidi="pt_PT"/>
        </w:rPr>
        <w:t xml:space="preserve">. Profecia é o que chamamos quando alguém dá uma mensagem que Deus deu a essa pessoa. Profecia é uma mensagem que Deus deu a essa pessoa pelo Espírito Santo de Deus. Nesse sentido, profecia é uma mensagem que vem diretamente de Deus, embora essa mensagem venha por meio da voz de outra pessoa enquanto ela fala. Profecia geralmente é uma mensagem que é importante para o povo de Deus. Essa pode ser uma mensagem de advertência que adverte as pessoas sobre julgamento ou as adverte sobre coisas difíceis que virão. Também pode ser uma mensagem de encorajamento. Mas em todos os casos, essas mensagens deveriam edificar a igreja e fortalecer o povo de Deus. A Bíblia também deixa claro que as pessoas devem testar essas mensagens de profecia para ver se as mensagens são verdadeiras. Se as mensagens são verdadeiras, então elas vieram de Deus. Se as mensagens não são verdadeiras, então elas não vieram de Deus. E se a profecia não se destina a edificar a igreja, então a profecia não veio de Deus. Usem a mesma palavra ou frase para profecia que vocês usaram em passagens anteriores. Para mais informações sobre </w:t>
      </w:r>
      <w:r>
        <w:rPr>
          <w:lang w:val="pt_PT" w:bidi="pt_PT"/>
        </w:rPr>
        <w:t>profecia</w:t>
      </w:r>
      <w:r>
        <w:rPr>
          <w:lang w:val="pt_PT" w:bidi="pt_PT"/>
        </w:rPr>
        <w:t>, consulte o Glossário Mestre.</w:t>
      </w:r>
    </w:p>
    <w:p>
      <w:pPr/>
      <w:r>
        <w:rPr>
          <w:lang w:val="pt_PT" w:bidi="pt_PT"/>
        </w:rPr>
      </w:r>
      <w:r>
        <w:rPr>
          <w:lang w:val="pt_PT" w:bidi="pt_PT"/>
        </w:rPr>
        <w:t xml:space="preserve">Em seguida, Paulo fala sobre saber todos os </w:t>
      </w:r>
      <w:r>
        <w:rPr>
          <w:b/>
          <w:lang w:val="pt_PT" w:bidi="pt_PT"/>
        </w:rPr>
        <w:t>mistérios</w:t>
      </w:r>
      <w:r>
        <w:rPr>
          <w:lang w:val="pt_PT" w:bidi="pt_PT"/>
        </w:rPr>
        <w:t xml:space="preserve"> e ter todo o conhecimento. Nas cartas de Paulo, quando ele fala sobre mistérios, ele fala sobre as coisas que são importantes saber sobre o plano de Deus para salvar o mundo por meio de Cristo. Essas são coisas que as pessoas não sabiam no passado, mas que foram deixadas claras agora no tempo de Cristo.</w:t>
      </w:r>
    </w:p>
    <w:p>
      <w:pPr/>
      <w:r>
        <w:rPr>
          <w:lang w:val="pt_PT" w:bidi="pt_PT"/>
        </w:rPr>
      </w:r>
      <w:r>
        <w:rPr>
          <w:lang w:val="pt_PT" w:bidi="pt_PT"/>
        </w:rPr>
        <w:t xml:space="preserve">Pare aqui e, como um grupo, discutam qual palavra ou frase vocês usarão para </w:t>
      </w:r>
      <w:r>
        <w:rPr>
          <w:b/>
          <w:lang w:val="pt_PT" w:bidi="pt_PT"/>
        </w:rPr>
        <w:t>mistérios</w:t>
      </w:r>
      <w:r>
        <w:rPr>
          <w:lang w:val="pt_PT" w:bidi="pt_PT"/>
        </w:rPr>
        <w:t>. Usem a mesma palavra aqui que vocês usaram em passagens anteriores. Pause este áudio aqui.</w:t>
      </w:r>
    </w:p>
    <w:p>
      <w:pPr/>
      <w:r>
        <w:rPr>
          <w:lang w:val="pt_PT" w:bidi="pt_PT"/>
        </w:rPr>
      </w:r>
      <w:r>
        <w:rPr>
          <w:lang w:val="pt_PT" w:bidi="pt_PT"/>
        </w:rPr>
        <w:t xml:space="preserve">Paulo também fala sobre </w:t>
      </w:r>
      <w:r>
        <w:rPr>
          <w:b/>
          <w:lang w:val="pt_PT" w:bidi="pt_PT"/>
        </w:rPr>
        <w:t>fé</w:t>
      </w:r>
      <w:r>
        <w:rPr>
          <w:lang w:val="pt_PT" w:bidi="pt_PT"/>
        </w:rPr>
        <w:t>. Quando Paulo fala sobre fé, ele não fala apenas sobre a crença geral em Deus. Paulo fala sobre uma crença em quem Deus é e uma crença de que Deus responde às orações. Sabemos isso porque a passagem fala especificamente sobre uma fé que pode mover montanhas. Então a passagem fala sobre essa ideia de alguém que tem tanta fé que pode orar em nome de Jesus para que uma montanha seja movida, e a montanha realmente se mova.</w:t>
      </w:r>
    </w:p>
    <w:p>
      <w:pPr/>
      <w:r>
        <w:rPr>
          <w:lang w:val="pt_PT" w:bidi="pt_PT"/>
        </w:rPr>
      </w:r>
      <w:r>
        <w:rPr>
          <w:lang w:val="pt_PT" w:bidi="pt_PT"/>
        </w:rPr>
        <w:t xml:space="preserve">Pare aqui e discuta como um grupo qual palavra ou frase você usará para </w:t>
      </w:r>
      <w:r>
        <w:rPr>
          <w:b/>
          <w:lang w:val="pt_PT" w:bidi="pt_PT"/>
        </w:rPr>
        <w:t>fé</w:t>
      </w:r>
      <w:r>
        <w:rPr>
          <w:lang w:val="pt_PT" w:bidi="pt_PT"/>
        </w:rPr>
        <w:t xml:space="preserve">. Procure a palavra </w:t>
      </w:r>
      <w:r>
        <w:rPr>
          <w:lang w:val="pt_PT" w:bidi="pt_PT"/>
        </w:rPr>
        <w:t>fé</w:t>
      </w:r>
      <w:r>
        <w:rPr>
          <w:lang w:val="pt_PT" w:bidi="pt_PT"/>
        </w:rPr>
        <w:t xml:space="preserve"> no Glossário Mestre para mais informações. Se você já traduziu essa palavra em outro livro da Bíblia, ou esse livro da Bíblia, use a mesma palavra que você usou lá. Pause este áudio aqui.</w:t>
      </w:r>
    </w:p>
    <w:p>
      <w:pPr/>
      <w:r>
        <w:rPr>
          <w:lang w:val="pt_PT" w:bidi="pt_PT"/>
        </w:rPr>
      </w:r>
      <w:r>
        <w:rPr>
          <w:lang w:val="pt_PT" w:bidi="pt_PT"/>
        </w:rPr>
        <w:t>Em seguida, Paulo fala sobre o que acontecerá se uma pessoa der tudo o que possui, até mesmo dar o próprio corpo. Agora, dependendo da tradução que vocês estão lendo, vocês podem ver algo como: “Entregue meu corpo para ser queimado”. Ou vocês podem ver algo que diz: “Entregue meu corpo para se vangloriar”. Há bons argumentos apoiando cada uma dessas traduções, mas pode ser melhor considerar com quais outras traduções seu povo estará familiarizado. Se seu povo está acostumado a ouvir “queimado”, pode ser melhor escolher dizer queimar aqui. Se seu povo está acostumado a ouvir “vangloriar-se”, pode ser melhor considerar dizer vangloriar aqui.</w:t>
      </w:r>
    </w:p>
    <w:p>
      <w:pPr/>
      <w:r>
        <w:rPr>
          <w:lang w:val="pt_PT" w:bidi="pt_PT"/>
        </w:rPr>
      </w:r>
      <w:r>
        <w:rPr>
          <w:lang w:val="pt_PT" w:bidi="pt_PT"/>
        </w:rPr>
        <w:t>Pare aqui e discutam se vocês dirão que Paulo entrega seu corpo para ser queimado, ou para se vangloriar. Pause este áudio aqui.</w:t>
      </w:r>
    </w:p>
    <w:p>
      <w:pPr/>
      <w:r>
        <w:rPr>
          <w:lang w:val="pt_PT" w:bidi="pt_PT"/>
        </w:rPr>
      </w:r>
      <w:r>
        <w:rPr>
          <w:lang w:val="pt_PT" w:bidi="pt_PT"/>
        </w:rPr>
        <w:t>Depois disso, Paulo diz algumas coisas sobre o amor. Paulo diz algumas coisas sobre o amor que são verdadeiras. Paulo diz que o amor é paciente, e o amor é bondoso. Paulo então diz algumas coisas que definitivamente não devem acontecer com um verdadeiro tipo de amor. Paulo diz que o amor não se gaba e não é inchado. “Inchado” é uma maneira de falar sobre alguém que pensa que é mais importante do que essa pessoa realmente é. Inchado é uma maneira de descrever alguém que acredita que é melhor do que os outros.</w:t>
      </w:r>
    </w:p>
    <w:p>
      <w:pPr/>
      <w:r>
        <w:rPr>
          <w:lang w:val="pt_PT" w:bidi="pt_PT"/>
        </w:rPr>
      </w:r>
      <w:r>
        <w:rPr>
          <w:lang w:val="pt_PT" w:bidi="pt_PT"/>
        </w:rPr>
        <w:t>Pare aqui e discutam em grupo qual palavra ou frase vocês usarão para “inchado”. Usem a mesma palavra ou frase para inchado ou arrogante que vocês usaram em passagens anteriores. Pause este áudio aqui.</w:t>
      </w:r>
    </w:p>
    <w:p>
      <w:pPr/>
      <w:r>
        <w:rPr>
          <w:lang w:val="pt_PT" w:bidi="pt_PT"/>
        </w:rPr>
      </w:r>
      <w:r>
        <w:rPr>
          <w:lang w:val="pt_PT" w:bidi="pt_PT"/>
        </w:rPr>
        <w:t xml:space="preserve">Paulo diz que o amor não se alegra na injustiça, ou no </w:t>
      </w:r>
      <w:r>
        <w:rPr>
          <w:b/>
          <w:lang w:val="pt_PT" w:bidi="pt_PT"/>
        </w:rPr>
        <w:t>mal</w:t>
      </w:r>
      <w:r>
        <w:rPr>
          <w:lang w:val="pt_PT" w:bidi="pt_PT"/>
        </w:rPr>
        <w:t xml:space="preserve">. Mal é quando as pessoas fazem coisas erradas ou ruins que não são certas ou justas. Usem a mesma palavra para mal que vocês usaram em passagens anteriores, e vejam </w:t>
      </w:r>
      <w:r>
        <w:rPr>
          <w:lang w:val="pt_PT" w:bidi="pt_PT"/>
        </w:rPr>
        <w:t>mal</w:t>
      </w:r>
      <w:r>
        <w:rPr>
          <w:lang w:val="pt_PT" w:bidi="pt_PT"/>
        </w:rPr>
        <w:t xml:space="preserve"> no Glossário Mestre para mais informações.</w:t>
      </w:r>
    </w:p>
    <w:p>
      <w:pPr/>
      <w:r>
        <w:rPr>
          <w:lang w:val="pt_PT" w:bidi="pt_PT"/>
        </w:rPr>
      </w:r>
      <w:r>
        <w:rPr>
          <w:lang w:val="pt_PT" w:bidi="pt_PT"/>
        </w:rPr>
        <w:t xml:space="preserve">Ele diz que o amor sempre </w:t>
      </w:r>
      <w:r>
        <w:rPr>
          <w:b/>
          <w:lang w:val="pt_PT" w:bidi="pt_PT"/>
        </w:rPr>
        <w:t>espera</w:t>
      </w:r>
      <w:r>
        <w:rPr>
          <w:lang w:val="pt_PT" w:bidi="pt_PT"/>
        </w:rPr>
        <w:t>, ou espera com confiança o melhor em alguém ou em alguma situação.</w:t>
      </w:r>
    </w:p>
    <w:p>
      <w:pPr/>
      <w:r>
        <w:rPr>
          <w:lang w:val="pt_PT" w:bidi="pt_PT"/>
        </w:rPr>
      </w:r>
      <w:r>
        <w:rPr>
          <w:lang w:val="pt_PT" w:bidi="pt_PT"/>
        </w:rPr>
        <w:t xml:space="preserve">Pare aqui e discuta como um grupo qual palavra ou frase você usará para </w:t>
      </w:r>
      <w:r>
        <w:rPr>
          <w:b/>
          <w:lang w:val="pt_PT" w:bidi="pt_PT"/>
        </w:rPr>
        <w:t>esperança</w:t>
      </w:r>
      <w:r>
        <w:rPr>
          <w:lang w:val="pt_PT" w:bidi="pt_PT"/>
        </w:rPr>
        <w:t xml:space="preserve">. Se vocês traduziram esperança em outro livro da Bíblia, usem essa palavra aqui. Para mais informações sobre </w:t>
      </w:r>
      <w:r>
        <w:rPr>
          <w:b/>
          <w:lang w:val="pt_PT" w:bidi="pt_PT"/>
        </w:rPr>
        <w:t>esperança</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13:8–13</w:t>
      </w:r>
      <w:r>
        <w:rPr>
          <w:lang w:val="pt_PT" w:bidi="pt_PT"/>
        </w:rPr>
      </w:r>
    </w:p>
    <w:p>
      <w:pPr>
        <w:pStyle w:val="Heading3"/>
      </w:pPr>
      <w:r>
        <w:rPr>
          <w:lang w:val="pt_PT" w:bidi="pt_PT"/>
        </w:rPr>
        <w:t>Ouvir e Sentir</w:t>
      </w:r>
    </w:p>
    <w:p>
      <w:pPr/>
      <w:r>
        <w:rPr>
          <w:lang w:val="pt_PT" w:bidi="pt_PT"/>
        </w:rPr>
      </w:r>
      <w:r>
        <w:rPr>
          <w:lang w:val="pt_PT" w:bidi="pt_PT"/>
        </w:rPr>
        <w:t>Nesta etapa, ouçam 1 Coríntios 13.8–13 e guardem em seus corações.</w:t>
      </w:r>
    </w:p>
    <w:p>
      <w:pPr/>
      <w:r>
        <w:rPr>
          <w:lang w:val="pt_PT" w:bidi="pt_PT"/>
        </w:rPr>
      </w:r>
      <w:r>
        <w:rPr>
          <w:lang w:val="pt_PT" w:bidi="pt_PT"/>
        </w:rPr>
        <w:t>Ouçam uma versão em áudio de 1 Coríntios 13.8–13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13.8–13 na tradução mais fácil de entender.</w:t>
      </w:r>
    </w:p>
    <w:p>
      <w:pPr/>
      <w:r>
        <w:rPr>
          <w:lang w:val="pt_PT" w:bidi="pt_PT"/>
        </w:rPr>
      </w:r>
      <w:r>
        <w:rPr>
          <w:lang w:val="pt_PT" w:bidi="pt_PT"/>
        </w:rPr>
        <w:t>Nessa passagem, Paulo ressalta que o amor é o dom mais importante para os crentes, porque ele permanece para sempre. Sabemos que esse é o ponto principal de Paulo porque ele o menciona no início e no final da passagem. Na passagem anterior, Paulo dizia aos crentes em Corinto que todos os dons que eles estavam tentando obter — dons de profecia, dons de falar em línguas e dons de conhecimento especial sobre o evangelho — eram coisas boas. Mas se eles não tivessem amor, esses dons não seriam de grande valor. Esses dons não trariam benefício algum a quem os possuísse.</w:t>
      </w:r>
    </w:p>
    <w:p>
      <w:pPr/>
      <w:r>
        <w:rPr>
          <w:lang w:val="pt_PT" w:bidi="pt_PT"/>
        </w:rPr>
      </w:r>
      <w:r>
        <w:rPr>
          <w:lang w:val="pt_PT" w:bidi="pt_PT"/>
        </w:rPr>
        <w:t>Nessa passagem, Paulo explica por que o amor é muito superior. O ponto de Paulo é que o amor jamais perece. Os dons de profecia, os dons de falar em línguas e o conhecimento especial sobre o evangelho — essas coisas eventualmente cessarão. Paulo não diz exatamente quando isso acontecerá, mas sabemos por outras partes do Novo Testamento e outras cartas que ele escreveu, que ele está pensando no tempo em que Jesus retornará. Jesus retornará e renovará o mundo. Jesus vai refazer o mundo, e Jesus irá refazer o mundo de forma que não haverá mais pecado. Todo o pecado será exterminado. O pecado cessará. Não haverá mais pecado. O mundo será feito novo e perfeito.</w:t>
      </w:r>
    </w:p>
    <w:p>
      <w:pPr/>
      <w:r>
        <w:rPr>
          <w:lang w:val="pt_PT" w:bidi="pt_PT"/>
        </w:rPr>
      </w:r>
      <w:r>
        <w:rPr>
          <w:lang w:val="pt_PT" w:bidi="pt_PT"/>
        </w:rPr>
        <w:t>Como Jesus e Deus estarão presentes nessa nova Terra, entenderemos mais quem Deus é, porque O teremos presencialmente lá conosco. O dom de profecia é a capacidade de receber uma mensagem de Deus pelo Espírito. Quando Deus estiver entre nós, não precisaremos mais de uma mensagem. Quando Jesus estiver presente e pudermos falar com ele, não precisaremos mais das línguas dos homens e dos anjos. Tudo será feito em perfeição. Seremos capazes de falar uns com os outros e com Jesus.</w:t>
      </w:r>
    </w:p>
    <w:p>
      <w:pPr/>
      <w:r>
        <w:rPr>
          <w:lang w:val="pt_PT" w:bidi="pt_PT"/>
        </w:rPr>
      </w:r>
      <w:r>
        <w:rPr>
          <w:lang w:val="pt_PT" w:bidi="pt_PT"/>
        </w:rPr>
        <w:t>Não temos conhecimento completo de todos os muitos detalhes sobre o que o evangelho significa. Sabemos o suficiente para sermos salvos. Sabemos o que Deus nos revelou sobre as boas novas de Jesus em Sua Palavra. Mas quando Jesus retornar, ele destruirá o pecado e tornará o mundo novo. Todas as pessoas que são crentes entenderão todos os detalhes completos e bons sobre o evangelho, porque estaremos vivendo no reino de Deus no sentido mais completo do que isso significa, e com todos os detalhes e conhecimento de que precisamos. Paulo está dizendo que esses dons, que nos dão uma ideia parcial do evangelho — profecia, falar em línguas, conhecimento especial sobre o evangelho — são coisas boas. Mas então vem a melhor parte: a presença real e completa de Deus em uma Terra recém-feita, onde tudo é certo e o pecado terá cessado para sempre. Quando isso acontecer, essas coisas que nos dão uma imagem incompleta do evangelho pararão, e teremos uma compreensão mais completa de tudo, porque Deus estará lá conosco.</w:t>
      </w:r>
    </w:p>
    <w:p>
      <w:pPr/>
      <w:r>
        <w:rPr>
          <w:lang w:val="pt_PT" w:bidi="pt_PT"/>
        </w:rPr>
      </w:r>
      <w:r>
        <w:rPr>
          <w:lang w:val="pt_PT" w:bidi="pt_PT"/>
        </w:rPr>
        <w:t>Paulo compara o conhecimento dele ao de uma criança. Uma criança tem uma certa maneira de pensar e entender as coisas. Essa maneira é adequada para uma criança. Mas normalmente, quando a criança se torna adulta, ela passa a ter uma maneira mais completa de pensar e entender as coisas. E então a maneira infantil de pensar e entender — embora fosse boa para uma criança — termina quando a criança se torna adulta. E, em vez de uma maneira infantil de pensar, agora essa pessoa tem uma maneira adulta mais completa de pensar e compreender.</w:t>
      </w:r>
    </w:p>
    <w:p>
      <w:pPr/>
      <w:r>
        <w:rPr>
          <w:lang w:val="pt_PT" w:bidi="pt_PT"/>
        </w:rPr>
      </w:r>
      <w:r>
        <w:rPr>
          <w:lang w:val="pt_PT" w:bidi="pt_PT"/>
        </w:rPr>
        <w:t>Parem aqui e discutam essa pergunta em grupo: de que maneira a compreensão de uma criança das coisas é diferente da compreensão de um adulto? Pause este áudio aqui.</w:t>
      </w:r>
    </w:p>
    <w:p>
      <w:pPr/>
      <w:r>
        <w:rPr>
          <w:lang w:val="pt_PT" w:bidi="pt_PT"/>
        </w:rPr>
      </w:r>
      <w:r>
        <w:rPr>
          <w:lang w:val="pt_PT" w:bidi="pt_PT"/>
        </w:rPr>
        <w:t>Paulo também deixa claro que isso é como olhar para um espelho. Corinto era famoso por fazer bons espelhos. Naquela época, os espelhos eram peças de metal com uma superfície bem polida. A superfície metálica era polida repetidamente até produzir um reflexo.</w:t>
      </w:r>
    </w:p>
    <w:p>
      <w:pPr/>
      <w:r>
        <w:rPr>
          <w:lang w:val="pt_PT" w:bidi="pt_PT"/>
        </w:rPr>
      </w:r>
      <w:r>
        <w:rPr>
          <w:lang w:val="pt_PT" w:bidi="pt_PT"/>
        </w:rPr>
        <w:t xml:space="preserve">Parem aqui e olhem para uma imagem em um </w:t>
      </w:r>
      <w:r>
        <w:rPr>
          <w:lang w:val="pt_PT" w:bidi="pt_PT"/>
        </w:rPr>
        <w:t>espelho</w:t>
      </w:r>
      <w:r>
        <w:rPr>
          <w:lang w:val="pt_PT" w:bidi="pt_PT"/>
        </w:rPr>
        <w:t xml:space="preserve"> semelhante ao que os coríntios usavam. Pause este áudio aqui.</w:t>
      </w:r>
    </w:p>
    <w:p>
      <w:pPr/>
      <w:r>
        <w:rPr>
          <w:lang w:val="pt_PT" w:bidi="pt_PT"/>
        </w:rPr>
      </w:r>
      <w:r>
        <w:rPr>
          <w:lang w:val="pt_PT" w:bidi="pt_PT"/>
        </w:rPr>
        <w:t>Às vezes, esses espelhos eram bons. Outras vezes, os espelhos não eram tão bons quanto os espelhos que temos hoje. Quer olhem para um espelho antigo ou para um moderno, vocês ainda estão olhando para uma imagem, que não é tão precisa quanto a realidade. Não é tão clara quanto o objeto real. Não é a coisa real. Uma vez que tiverem a coisa real diante de vocês, a imagem pode desaparecer. Esse é o argumento de Paulo: podemos ter uma palavra profética, e podemos falar em línguas, e podemos ter conhecimento sobre o evangelho. Essas coisas são boas, mas elas são apenas um reflexo. São apenas uma imagem da coisa real. E algum dia, a coisa real — o próprio Jesus — virá até nós quando ele retornar. As mensagens proféticas, falar em línguas e ter conhecimento especial sobre o evangelho cessarão um dia. O que não cessará quando Jesus retornar são três coisas: fé, esperança e amor. Fé significa continuar acreditando em Cristo e em quem ele é. Esperança é a expectativa de que Deus continue a fazer o que prometeu faria. Isso nunca cessará. E o amor, por continuarmos a amar a Deus e aos outros. Ele também jamais terminará. Essas três coisas permanecerão para sempre. Paulo diz que, dessas três coisas, a mais importante é o amor.</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13.8–13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está dizendo aos crentes em Corinto que o amor não vai parar. O amor não termina. Mas os dons de profecia, de línguas e de ter conhecimento especial sobre o evangelho, essas coisas vão parar. Essas coisas vão terminar.</w:t>
      </w:r>
    </w:p>
    <w:p>
      <w:pPr/>
      <w:r>
        <w:rPr>
          <w:lang w:val="pt_PT" w:bidi="pt_PT"/>
        </w:rPr>
      </w:r>
      <w:r>
        <w:rPr>
          <w:b/>
          <w:lang w:val="pt_PT" w:bidi="pt_PT"/>
        </w:rPr>
        <w:t>Na segunda parte:</w:t>
      </w:r>
      <w:r>
        <w:rPr>
          <w:lang w:val="pt_PT" w:bidi="pt_PT"/>
        </w:rPr>
        <w:t xml:space="preserve"> Paulo dá mais informações para ajudar a explicar essas coisas.</w:t>
      </w:r>
    </w:p>
    <w:p>
      <w:pPr/>
      <w:r>
        <w:rPr>
          <w:lang w:val="pt_PT" w:bidi="pt_PT"/>
        </w:rPr>
      </w:r>
      <w:r>
        <w:rPr>
          <w:b/>
          <w:lang w:val="pt_PT" w:bidi="pt_PT"/>
        </w:rPr>
        <w:t>Na terceira parte:</w:t>
      </w:r>
      <w:r>
        <w:rPr>
          <w:lang w:val="pt_PT" w:bidi="pt_PT"/>
        </w:rPr>
        <w:t xml:space="preserve"> Paulo diz novamente que há certas coisas que não vão parar — fé, esperança e amor. Mas Paulo diz que a maior dessas coisas é o amor.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 como uma criança e como um adulto</w:t>
      </w:r>
    </w:p>
    <w:p>
      <w:pPr>
        <w:pStyle w:val="ListBullet"/>
        <w:spacing w:line="240" w:lineRule="auto"/>
        <w:ind w:left="720"/>
      </w:pPr>
      <w:r>
        <w:rPr>
          <w:lang w:val="pt_PT" w:bidi="pt_PT"/>
        </w:rPr>
      </w:r>
      <w:r>
        <w:rPr>
          <w:lang w:val="pt_PT" w:bidi="pt_PT"/>
        </w:rPr>
        <w:t>E outros crentes</w:t>
      </w:r>
    </w:p>
    <w:p>
      <w:pPr/>
      <w:r>
        <w:rPr>
          <w:lang w:val="pt_PT" w:bidi="pt_PT"/>
        </w:rPr>
      </w:r>
      <w:r>
        <w:rPr>
          <w:lang w:val="pt_PT" w:bidi="pt_PT"/>
        </w:rPr>
        <w:t xml:space="preserve">Enquanto vocês encenam essa passagem, vocês podem querer mostrar que o amor continua e não termina, mesmo quando Cristo retornar. Vocês podem mostrar alguém dando uma mensagem profética, falando em línguas e falando com muito conhecimento sobre o evangelho. Vocês podem mostrar que essas coisas vão parar quando Cristo retornar. Certifiquem-se de deixar claro o que Paulo quer dizer aqui. Sua tradução pode falar sobre isso de maneiras diferentes, mas em geral, quando Paulo fala sobre isso, ele diz que, </w:t>
      </w:r>
      <w:r>
        <w:rPr>
          <w:b/>
          <w:lang w:val="pt_PT" w:bidi="pt_PT"/>
        </w:rPr>
        <w:t>se</w:t>
      </w:r>
      <w:r>
        <w:rPr>
          <w:lang w:val="pt_PT" w:bidi="pt_PT"/>
        </w:rPr>
        <w:t xml:space="preserve"> há profecia, </w:t>
      </w:r>
      <w:r>
        <w:rPr>
          <w:b/>
          <w:lang w:val="pt_PT" w:bidi="pt_PT"/>
        </w:rPr>
        <w:t>se</w:t>
      </w:r>
      <w:r>
        <w:rPr>
          <w:lang w:val="pt_PT" w:bidi="pt_PT"/>
        </w:rPr>
        <w:t xml:space="preserve"> há línguas, </w:t>
      </w:r>
      <w:r>
        <w:rPr>
          <w:b/>
          <w:lang w:val="pt_PT" w:bidi="pt_PT"/>
        </w:rPr>
        <w:t>se</w:t>
      </w:r>
      <w:r>
        <w:rPr>
          <w:lang w:val="pt_PT" w:bidi="pt_PT"/>
        </w:rPr>
        <w:t xml:space="preserve"> há conhecimento. É claro que Paulo não quer dizer que ele não tem certeza se essas coisas existem ou não. Paulo está dizendo que vocês podem ter alguém em sua igreja que pode fazer essas coisas. Vocês podem ter alguém em sua igreja que pode falar em línguas, alguém que pode profetizar ou alguém que tem conhecimento. Mas todas essas coisas vão parar.</w:t>
      </w:r>
    </w:p>
    <w:p>
      <w:pPr/>
      <w:r>
        <w:rPr>
          <w:lang w:val="pt_PT" w:bidi="pt_PT"/>
        </w:rPr>
      </w:r>
      <w:r>
        <w:rPr>
          <w:lang w:val="pt_PT" w:bidi="pt_PT"/>
        </w:rPr>
        <w:t>Vocês também podem mostrar Paulo como uma criança. Vocês podem mostrar que Paulo está pensando como uma criança e falando como uma criança. Mas então mostre Paulo se tornando um adulto. Mostre que Paulo não está mais pensando e falando dessa maneira infantil. Paulo tem uma nova maneira de pensar e falar agora, como um adulto. E vocês podem mostrar Paulo e outros crentes olhando para um espelho. Vocês podem considerar mostrar como Paulo e os outros crentes estão trabalhando duro para ver o que está no espelho. Mas então quando Jesus vem, Jesus tira o espelho. E então, Paulo e os outros crentes passam a ver tudo muito claramente. Paulo e os outros crentes estão felizes por ver tudo claramente e com mais detalhes porque eles têm a coisa real na frente deles e não apenas o reflexo no espelho.</w:t>
      </w:r>
    </w:p>
    <w:p>
      <w:pPr/>
      <w:r>
        <w:rPr>
          <w:lang w:val="pt_PT" w:bidi="pt_PT"/>
        </w:rPr>
      </w:r>
      <w:r>
        <w:rPr>
          <w:lang w:val="pt_PT" w:bidi="pt_PT"/>
        </w:rPr>
        <w:t>Vocês também podem falar sobre como é saber algo em parte e então saber isso plenamente. Talvez vocês saibam algo com alguns dos detalhes, mas têm uma compreensão incompleta dessa coisa. E então mais tarde vocês conhecem essa coisa com mais detalhes e com um entendimento completo. Um exemplo disso poderia ser alguém que cresceu em uma aldeia, e que tinha uma ideia de como era viver em uma grande cidade. Essa pessoa sabia algumas coisas sobre viver em uma grande cidade, mas ela não sabia tudo. Então mais tarde, depois que essa pessoa visitou a grande cidade, ela tinha uma ideia completa de como era a grande cidade.</w:t>
      </w:r>
    </w:p>
    <w:p>
      <w:pPr/>
      <w:r>
        <w:rPr>
          <w:lang w:val="pt_PT" w:bidi="pt_PT"/>
        </w:rPr>
      </w:r>
      <w:r>
        <w:rPr>
          <w:lang w:val="pt_PT" w:bidi="pt_PT"/>
        </w:rPr>
        <w:t>Pare aqui e discutam a seguinte pergunta em grupo: quando vocês pensam em uma criança que cresceu no vilarejo e nunca foi para uma cidade grande, e na maneira como essa pessoa entendeu como era uma cidade grande quando contaram para ela — qual a diferença entre aquilo que esta criança imaginou que fosse a cidade grande e como ela entendeu a cidade grande quando finalmente foi até uma cidade grande quando adulta? Pause este áudio aqui.</w:t>
      </w:r>
    </w:p>
    <w:p>
      <w:pPr/>
      <w:r>
        <w:rPr>
          <w:lang w:val="pt_PT" w:bidi="pt_PT"/>
        </w:rPr>
      </w:r>
      <w:r>
        <w:rPr>
          <w:lang w:val="pt_PT" w:bidi="pt_PT"/>
        </w:rPr>
        <w:t>Quando Paulo fala sobre saber plenamente, assim como ele tem sido plenamente conhecido, ele está falando sobre o tempo em que Jesus retornará. E naquele momento, o conhecimento de Paulo do evangelho, e o conhecimento do relacionamento dele com Jesus, serão plenos e completos. Da mesma maneira, Jesus já conhece Paulo plenamente — Deus já conhece Paulo de uma maneira completa.</w:t>
      </w:r>
    </w:p>
    <w:p>
      <w:pPr/>
      <w:r>
        <w:rPr>
          <w:lang w:val="pt_PT" w:bidi="pt_PT"/>
        </w:rPr>
      </w:r>
      <w:r>
        <w:rPr>
          <w:lang w:val="pt_PT" w:bidi="pt_PT"/>
        </w:rPr>
        <w:t>Dependendo de qual tradução vocês estão lendo, Paulo pode dizer algo agora para tirar o foco de todas as descrições detalhadas que ele deu e voltar para o ponto principal dele. O ponto principal de Paulo é que a fé, a esperança e o amor continuam, mesmo depois que Jesus retornar. Lembrem-se de que as profecias, línguas e o conhecimento especial sobre o evangelho chegarão a um fim. Mas o amor não terá um fim. Pode ser bom encontrar uma maneira de mostrar que Paulo está falando sobre o ponto principal dele agora.</w:t>
      </w:r>
    </w:p>
    <w:p>
      <w:pPr/>
      <w:r>
        <w:rPr>
          <w:lang w:val="pt_PT" w:bidi="pt_PT"/>
        </w:rPr>
      </w:r>
      <w:r>
        <w:rPr>
          <w:lang w:val="pt_PT" w:bidi="pt_PT"/>
        </w:rPr>
        <w:t>Pare e discuta essa pergunta em grupo. Como vocês deixarão claro que Paulo está terminando a explicação dele e que agora está voltando para o ponto principal? Pause este áudio aqui.</w:t>
      </w:r>
    </w:p>
    <w:p>
      <w:pPr/>
      <w:r>
        <w:rPr>
          <w:lang w:val="pt_PT" w:bidi="pt_PT"/>
        </w:rPr>
      </w:r>
      <w:r>
        <w:rPr>
          <w:lang w:val="pt_PT" w:bidi="pt_PT"/>
        </w:rPr>
        <w:t>Então, Paulo destaca que a fé, a esperança e o amor permanecem. Essas coisas continuam. Essas coisas não param. E então vocês podem mostrar todas essas coisas, e podem mostrar que o amor é o mais importante dessas coisas.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13.8–13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 como uma criança e como um adulto</w:t>
      </w:r>
    </w:p>
    <w:p>
      <w:pPr>
        <w:pStyle w:val="ListBullet"/>
        <w:spacing w:line="240" w:lineRule="auto"/>
        <w:ind w:left="720"/>
      </w:pPr>
      <w:r>
        <w:rPr>
          <w:lang w:val="pt_PT" w:bidi="pt_PT"/>
        </w:rPr>
      </w:r>
      <w:r>
        <w:rPr>
          <w:lang w:val="pt_PT" w:bidi="pt_PT"/>
        </w:rPr>
        <w:t>E outros crentes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 xml:space="preserve">Vocês podem decidir que querem mostrar Paulo amoroso e mostrar que isso não vai parar. E vocês podem mostrar que Paulo está dando uma mensagem profética, e então ele para de dar a mensagem. Então mostre que Paulo está falando em línguas, e então ele para de falar. Mostre que Paulo está falando de uma maneira que mostre seu grande conhecimento, e então ele também para de falar assim. Agora, apenas para ser claro, não precisa ser Paulo quem faz essas coisas. Vocês podem decidir que, quando encenarem isso, vocês querem que uma pessoa na igreja faça essas coisas: profetizar, falar em línguas, mostrar que essa pessoa tem conhecimento sobre o evangelho. Qualquer uma delas pode ser aceitável. E, de fato, isso poderia fazer sentido, porque quando Paulo fala sobre isso, ele diz que </w:t>
      </w:r>
      <w:r>
        <w:rPr>
          <w:b/>
          <w:lang w:val="pt_PT" w:bidi="pt_PT"/>
        </w:rPr>
        <w:t>se</w:t>
      </w:r>
      <w:r>
        <w:rPr>
          <w:lang w:val="pt_PT" w:bidi="pt_PT"/>
        </w:rPr>
        <w:t xml:space="preserve"> há profecia, </w:t>
      </w:r>
      <w:r>
        <w:rPr>
          <w:b/>
          <w:lang w:val="pt_PT" w:bidi="pt_PT"/>
        </w:rPr>
        <w:t>se</w:t>
      </w:r>
      <w:r>
        <w:rPr>
          <w:lang w:val="pt_PT" w:bidi="pt_PT"/>
        </w:rPr>
        <w:t xml:space="preserve"> há línguas, </w:t>
      </w:r>
      <w:r>
        <w:rPr>
          <w:b/>
          <w:lang w:val="pt_PT" w:bidi="pt_PT"/>
        </w:rPr>
        <w:t>se</w:t>
      </w:r>
      <w:r>
        <w:rPr>
          <w:lang w:val="pt_PT" w:bidi="pt_PT"/>
        </w:rPr>
        <w:t xml:space="preserve"> há conhecimento. É claro que Paulo não quer dizer </w:t>
      </w:r>
      <w:r>
        <w:rPr>
          <w:b/>
          <w:lang w:val="pt_PT" w:bidi="pt_PT"/>
        </w:rPr>
        <w:t>se</w:t>
      </w:r>
      <w:r>
        <w:rPr>
          <w:lang w:val="pt_PT" w:bidi="pt_PT"/>
        </w:rPr>
        <w:t xml:space="preserve"> no sentido de não ter certeza se essas coisas existem ou não. Paulo não está dizendo: "Bem, não sei se elas existem ou se elas são reais". O que Paulo está dizendo é: "Vocês podem ter alguém em sua igreja que pode fazer isso. Vocês podem ter alguém em sua igreja que pode falar em línguas, alguém que pode profetizar, alguém que tem conhecimento. Mas todas essas coisas vão parar".</w:t>
      </w:r>
    </w:p>
    <w:p>
      <w:pPr/>
      <w:r>
        <w:rPr>
          <w:lang w:val="pt_PT" w:bidi="pt_PT"/>
        </w:rPr>
      </w:r>
      <w:r>
        <w:rPr>
          <w:lang w:val="pt_PT" w:bidi="pt_PT"/>
        </w:rPr>
        <w:t>Agora vocês podem decidir ter Paulo como uma criança. Vocês podem mostrar que Paulo está pensando como uma criança e falando como uma criança e entendendo como uma criança. E então vocês podem mostrar Paulo se tornando um adulto. Mostre que Paulo não pensa, fala e entende mais dessa maneira infantil. Mas agora Paulo fala, pensa e se expressa como um adulto.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Em seguida, vocês podem fazer com que Paulo e as outras pessoas olhem para um espelho. Vocês podem mostrar que eles estão se esforçando muito para entender o que estão vendo no espelho porque o espelho não tem um bom reflexo. Agora vocês podem mostrar que a coisa que Paulo e as outras pessoas tentam ver no espelho está claramente na frente deles, e o espelho sumiu. E vocês podem mostrar que Paulo e os outros estão muito felizes por ver claramente a coisa que eles estavam tentando ver no espelho.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àqueles que interpretam essas outras pessoas: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Agora vocês podem mostrar que a fé, a esperança e o amor continuam. Essas coisas não param. Mas vocês podem mostrar que a coisa maior e mais importante é o amor.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13.8–13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Nessa passagem, Paulo menciona </w:t>
      </w:r>
      <w:r>
        <w:rPr>
          <w:b/>
          <w:lang w:val="pt_PT" w:bidi="pt_PT"/>
        </w:rPr>
        <w:t>profecia</w:t>
      </w:r>
      <w:r>
        <w:rPr>
          <w:lang w:val="pt_PT" w:bidi="pt_PT"/>
        </w:rPr>
        <w:t xml:space="preserve">. Profecia é uma mensagem que vem diretamente de Deus por meio do Espírito Santo de Deus. Essa mensagem geralmente ajuda o povo de Deus. Às vezes é uma mensagem de julgamento, contando às pessoas sobre o julgamento que virá pelo pecado. Isso pode ser os pecados do povo de Deus ou os pecados dos outros. E às vezes é uma mensagem de encorajamento. Usem a mesma palavra ou frase para profecia que vocês usaram em passagens anteriores. Para mais informações sobre </w:t>
      </w:r>
      <w:r>
        <w:rPr>
          <w:lang w:val="pt_PT" w:bidi="pt_PT"/>
        </w:rPr>
        <w:t>profecia</w:t>
      </w:r>
      <w:r>
        <w:rPr>
          <w:lang w:val="pt_PT" w:bidi="pt_PT"/>
        </w:rPr>
        <w:t>, consulte o Glossário Mestre.</w:t>
      </w:r>
    </w:p>
    <w:p>
      <w:pPr/>
      <w:r>
        <w:rPr>
          <w:lang w:val="pt_PT" w:bidi="pt_PT"/>
        </w:rPr>
      </w:r>
      <w:r>
        <w:rPr>
          <w:lang w:val="pt_PT" w:bidi="pt_PT"/>
        </w:rPr>
        <w:t xml:space="preserve">Paulo também fala sobre </w:t>
      </w:r>
      <w:r>
        <w:rPr>
          <w:b/>
          <w:lang w:val="pt_PT" w:bidi="pt_PT"/>
        </w:rPr>
        <w:t>línguas</w:t>
      </w:r>
      <w:r>
        <w:rPr>
          <w:lang w:val="pt_PT" w:bidi="pt_PT"/>
        </w:rPr>
        <w:t xml:space="preserve">. O dom de línguas é quando alguém fala em um idioma que ele normalmente não entende. Esse pode ser o idioma de outras pessoas, ou pode ser o idioma dos anjos. Usem a mesma palavra ou frase para línguas que vocês usaram em passagens anteriores. Para mais informações sobre </w:t>
      </w:r>
      <w:r>
        <w:rPr>
          <w:lang w:val="pt_PT" w:bidi="pt_PT"/>
        </w:rPr>
        <w:t>línguas</w:t>
      </w:r>
      <w:r>
        <w:rPr>
          <w:lang w:val="pt_PT" w:bidi="pt_PT"/>
        </w:rPr>
        <w:t>, consulte o Glossário Mestre.</w:t>
      </w:r>
    </w:p>
    <w:p>
      <w:pPr/>
      <w:r>
        <w:rPr>
          <w:lang w:val="pt_PT" w:bidi="pt_PT"/>
        </w:rPr>
      </w:r>
      <w:r>
        <w:rPr>
          <w:lang w:val="pt_PT" w:bidi="pt_PT"/>
        </w:rPr>
        <w:t xml:space="preserve">Paulo fala sobre </w:t>
      </w:r>
      <w:r>
        <w:rPr>
          <w:b/>
          <w:lang w:val="pt_PT" w:bidi="pt_PT"/>
        </w:rPr>
        <w:t>fé</w:t>
      </w:r>
      <w:r>
        <w:rPr>
          <w:lang w:val="pt_PT" w:bidi="pt_PT"/>
        </w:rPr>
        <w:t xml:space="preserve">. Fé é acreditar. Aqui Paulo está falando sobre acreditar e confiar em Deus. Use a mesma palavra ou frase para fé que você usou em passagens anteriores. Para mais informações sobre </w:t>
      </w:r>
      <w:r>
        <w:rPr>
          <w:lang w:val="pt_PT" w:bidi="pt_PT"/>
        </w:rPr>
        <w:t>fé</w:t>
      </w:r>
      <w:r>
        <w:rPr>
          <w:lang w:val="pt_PT" w:bidi="pt_PT"/>
        </w:rPr>
        <w:t>, consulte o Glossário Mestre.</w:t>
      </w:r>
    </w:p>
    <w:p>
      <w:pPr/>
      <w:r>
        <w:rPr>
          <w:lang w:val="pt_PT" w:bidi="pt_PT"/>
        </w:rPr>
      </w:r>
      <w:r>
        <w:rPr>
          <w:lang w:val="pt_PT" w:bidi="pt_PT"/>
        </w:rPr>
        <w:t xml:space="preserve">Paulo também fala sobre </w:t>
      </w:r>
      <w:r>
        <w:rPr>
          <w:b/>
          <w:lang w:val="pt_PT" w:bidi="pt_PT"/>
        </w:rPr>
        <w:t>esperança</w:t>
      </w:r>
      <w:r>
        <w:rPr>
          <w:lang w:val="pt_PT" w:bidi="pt_PT"/>
        </w:rPr>
        <w:t xml:space="preserve">. Nesse caso, esperança é quando alguém acredita com confiança que Deus cumprirá as suas promessas. Use a mesma palavra ou frase para esperança que você usou em passagens anteriores. Para mais informações sobre </w:t>
      </w:r>
      <w:r>
        <w:rPr>
          <w:b/>
          <w:lang w:val="pt_PT" w:bidi="pt_PT"/>
        </w:rPr>
        <w:t>esperança</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14:1–5</w:t>
      </w:r>
      <w:r>
        <w:rPr>
          <w:lang w:val="pt_PT" w:bidi="pt_PT"/>
        </w:rPr>
      </w:r>
    </w:p>
    <w:p>
      <w:pPr>
        <w:pStyle w:val="Heading3"/>
      </w:pPr>
      <w:r>
        <w:rPr>
          <w:lang w:val="pt_PT" w:bidi="pt_PT"/>
        </w:rPr>
        <w:t>Ouvir e Sentir</w:t>
      </w:r>
    </w:p>
    <w:p>
      <w:pPr/>
      <w:r>
        <w:rPr>
          <w:lang w:val="pt_PT" w:bidi="pt_PT"/>
        </w:rPr>
      </w:r>
      <w:r>
        <w:rPr>
          <w:lang w:val="pt_PT" w:bidi="pt_PT"/>
        </w:rPr>
        <w:t>Nesta etapa, ouçam 1 Coríntios 14.1–5 e guardem em seus corações.</w:t>
      </w:r>
    </w:p>
    <w:p>
      <w:pPr/>
      <w:r>
        <w:rPr>
          <w:lang w:val="pt_PT" w:bidi="pt_PT"/>
        </w:rPr>
      </w:r>
      <w:r>
        <w:rPr>
          <w:lang w:val="pt_PT" w:bidi="pt_PT"/>
        </w:rPr>
        <w:t>Ouçam uma versão em áudio de 1 Coríntios 14.1–5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14:1–5 na tradução mais fácil de entender.</w:t>
      </w:r>
    </w:p>
    <w:p>
      <w:pPr/>
      <w:r>
        <w:rPr>
          <w:lang w:val="pt_PT" w:bidi="pt_PT"/>
        </w:rPr>
      </w:r>
      <w:r>
        <w:rPr>
          <w:lang w:val="pt_PT" w:bidi="pt_PT"/>
        </w:rPr>
        <w:t>Nessa parte da carta, Paulo fala sobre os dons espirituais de falar em línguas e profetizar. Paulo explica como as pessoas devem usar esses dons em reuniões públicas. Ele afirma que amar outras pessoas é o mais importante. Mas Paulo também incentiva os seguidores da igreja em Corinto a desejarem dons espirituais ou habilidades especiais, especialmente a capacidade de transmitir mensagens de Deus que ajudem outras pessoas. Paulo então trata de dois dons específicos. Primeiro, ele fala sobre o dom de falar em um idioma especial que somente Deus entende. Esse dom é chamado “dom de línguas”. Paulo também fala sobre o dom de transmitir mensagens de Deus que todos podem entender. Esse dom é chamado “dom de profecia”. Paulo diz que o dom de profecia é mais útil para toda a igreja, porque quando alguém o usa, essa pessoa pode encorajar e ensinar os crentes.</w:t>
      </w:r>
    </w:p>
    <w:p>
      <w:pPr/>
      <w:r>
        <w:rPr>
          <w:lang w:val="pt_PT" w:bidi="pt_PT"/>
        </w:rPr>
      </w:r>
      <w:r>
        <w:rPr>
          <w:lang w:val="pt_PT" w:bidi="pt_PT"/>
        </w:rPr>
        <w:t>Anteriormente em sua carta, Paulo explicou que a melhor maneira de viver era seguir o caminho do amor, ou amar a Deus e outras pessoas da melhor maneira possível. Se não amamos a Deus e as pessoas, nossa confiança em Deus e todos os nossos dons espirituais se tornam inúteis. Paulo agora inicia suas instruções sobre como os crentes em Corinto devem adorar juntos e encorajar seus irmãos na fé. Paulo diz aos crentes para se concentrarem primeiro em amar as pessoas. Os crentes devem amar outras pessoas e também buscar dons espirituais. Paulo diz que eles devem desejar ou querer intensamente ter dons espirituais. Dons espirituais são dons que o Espírito Santo dá a uma pessoa. Quando o Espírito Santo vem sobre alguém, essa pessoa recebe um poder ou capacidade especial. De todos os dons espirituais, Paulo diz que os crentes devem querer especialmente a capacidade de profetizar ou proclamar as mensagens de Deus, porque isso ajudará os outros crentes em Corinto.</w:t>
      </w:r>
    </w:p>
    <w:p>
      <w:pPr/>
      <w:r>
        <w:rPr>
          <w:lang w:val="pt_PT" w:bidi="pt_PT"/>
        </w:rPr>
      </w:r>
      <w:r>
        <w:rPr>
          <w:lang w:val="pt_PT" w:bidi="pt_PT"/>
        </w:rPr>
        <w:t>Paulo explica por que o dom de profecia é um dom mais importante do que falar em línguas para a reunião da igreja . Falar em línguas é um dom espiritual que possibilita a alguém falar em um idioma especial que apenas Deus entende, a menos que alguém interprete ou explique o significado das palavras. Quando uma pessoa fala em línguas, ela está falando em um idioma que outras pessoas ao seu redor não entendem. É apenas a própria pessoa que está falando com Deus, orando a Deus e adorando a Deus. A pessoa está falando sobre coisas secretas ou desconhecidas com a ajuda do Espírito Santo. Ao falar em línguas, ela pode se sentir mais perto de Deus. Porém, isso ajuda apenas a pessoa que está falando. É um dom que não fortalece ou encoraja outros crentes. Por outro lado, uma pessoa que profetiza, ou proclama uma mensagem de Deus, fala em um idioma que todos podem entender. Essas mensagens confortam, fortalecem e encorajam as pessoas. Quando uma pessoa profetiza, ela ajuda toda a igreja. Por isso, Paulo diz que é melhor usar esse dom quando todos estão reunidos. “Igreja” aqui se refere ao grupo de crentes em Corinto, não a um edifício físico.</w:t>
      </w:r>
    </w:p>
    <w:p>
      <w:pPr/>
      <w:r>
        <w:rPr>
          <w:lang w:val="pt_PT" w:bidi="pt_PT"/>
        </w:rPr>
      </w:r>
      <w:r>
        <w:rPr>
          <w:lang w:val="pt_PT" w:bidi="pt_PT"/>
        </w:rPr>
        <w:t>Parem aqui e discutam essa pergunta em grupo: falem sobre uma vez em que vocês ajudaram alguém dando-lhe conselho ou encorajamento quando ele precisava. Como essa pessoa respondeu? Como se sentem ao saber que vocês podem fazer a diferença ajudando outros? Pause este áudio aqui.</w:t>
      </w:r>
    </w:p>
    <w:p>
      <w:pPr/>
      <w:r>
        <w:rPr>
          <w:lang w:val="pt_PT" w:bidi="pt_PT"/>
        </w:rPr>
      </w:r>
      <w:r>
        <w:rPr>
          <w:lang w:val="pt_PT" w:bidi="pt_PT"/>
        </w:rPr>
        <w:t>Paulo diz que gostaria que todos pudessem falar em línguas, mas ele acredita que é ainda mais importante que os crentes proclamem mensagens de Deus que outros crentes possam entender. Paulo diz que falar em línguas pode ser um dom útil em um grupo para encorajar outras pessoas. As línguas podem ser úteis se alguém puder explicar em um idioma compreensível o significado do que está sendo dito. Se a pessoa que fala em línguas não pode explicar o significado aos outros, ou nenhuma outra pessoa ao seu redor pode fazê-lo, então o que essa pessoa diz não é útil para ninguém, exceto ela mesma. Mas quando alguém compartilha uma mensagem de Deus que todos podem entender, isso ajuda toda a igreja ou grupo de pessoas.</w:t>
      </w:r>
    </w:p>
    <w:p>
      <w:pPr/>
      <w:r>
        <w:rPr>
          <w:lang w:val="pt_PT" w:bidi="pt_PT"/>
        </w:rPr>
      </w:r>
      <w:r>
        <w:rPr>
          <w:lang w:val="pt_PT" w:bidi="pt_PT"/>
        </w:rPr>
        <w:t>Parem aqui e discutam essa pergunta em grupo: falem sobre uma vez em que vocês foram parte de um grupo no qual as ações de alguém ajudavam todos, não apenas essa pessoa. Como a ajuda dessa pessoa fez o grupo se sentir? Como vocês acham que ajudar os outros torna uma comunidade mais forte? Pause este áudio aqui.</w:t>
      </w:r>
    </w:p>
    <w:p>
      <w:pPr/>
      <w:r>
        <w:rPr>
          <w:lang w:val="pt_PT" w:bidi="pt_PT"/>
        </w:rPr>
      </w:r>
      <w:r>
        <w:rPr>
          <w:lang w:val="pt_PT" w:bidi="pt_PT"/>
        </w:rPr>
        <w:t>Paulo quer que os crentes em Corinto entendam que as pessoas devem usar os dons espirituais, ou habilidades especiais que Deus dá a cada crente, para ajudar todos e não para ajudar a si mesmas. Esses dons existem para tornar todo o grupo mais forte e mais feliz, e para ajudar o grupo a crescer. Então as pessoas devem usar dons como o dom de profecia para ajudar toda a comunidade de crentes.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14.1–5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assim como em passagens anteriores, Paulo encoraja os crentes em Corinto a se concentrarem em amar outras pessoas. Paulo encoraja os crentes a buscarem dons espirituais que ajudem todo o grupo, em vez de dons que ajudem apenas essa pessoa. Paulo explica que falar em um idioma que apenas Deus entende não ajuda outras pessoas. Mas falar uma mensagem que todos entendam é mais útil para os outros crentes.</w:t>
      </w:r>
    </w:p>
    <w:p>
      <w:pPr/>
      <w:r>
        <w:rPr>
          <w:lang w:val="pt_PT" w:bidi="pt_PT"/>
        </w:rPr>
      </w:r>
      <w:r>
        <w:rPr>
          <w:b/>
          <w:lang w:val="pt_PT" w:bidi="pt_PT"/>
        </w:rPr>
        <w:t>Na segunda parte:</w:t>
      </w:r>
      <w:r>
        <w:rPr>
          <w:lang w:val="pt_PT" w:bidi="pt_PT"/>
        </w:rPr>
        <w:t xml:space="preserve"> Paulo explica que, quando alguém fala uma mensagem de Deus que é fácil de entender, a mensagem ajuda a construir, encorajar e fortalecer a fé do grupo.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Espírito Santo</w:t>
      </w:r>
    </w:p>
    <w:p>
      <w:pPr>
        <w:pStyle w:val="ListBullet"/>
        <w:spacing w:line="240" w:lineRule="auto"/>
        <w:ind w:left="720"/>
      </w:pPr>
      <w:r>
        <w:rPr>
          <w:lang w:val="pt_PT" w:bidi="pt_PT"/>
        </w:rPr>
      </w:r>
      <w:r>
        <w:rPr>
          <w:lang w:val="pt_PT" w:bidi="pt_PT"/>
        </w:rPr>
        <w:t>Crentes que ouvem enquanto alguém lê a carta em voz alta</w:t>
      </w:r>
    </w:p>
    <w:p>
      <w:pPr>
        <w:pStyle w:val="ListBullet"/>
        <w:spacing w:line="240" w:lineRule="auto"/>
        <w:ind w:left="720"/>
      </w:pPr>
      <w:r>
        <w:rPr>
          <w:lang w:val="pt_PT" w:bidi="pt_PT"/>
        </w:rPr>
      </w:r>
      <w:r>
        <w:rPr>
          <w:lang w:val="pt_PT" w:bidi="pt_PT"/>
        </w:rPr>
        <w:t>Crentes que falam em línguas</w:t>
      </w:r>
    </w:p>
    <w:p>
      <w:pPr>
        <w:pStyle w:val="ListBullet"/>
        <w:spacing w:line="240" w:lineRule="auto"/>
        <w:ind w:left="720"/>
      </w:pPr>
      <w:r>
        <w:rPr>
          <w:lang w:val="pt_PT" w:bidi="pt_PT"/>
        </w:rPr>
      </w:r>
      <w:r>
        <w:rPr>
          <w:lang w:val="pt_PT" w:bidi="pt_PT"/>
        </w:rPr>
        <w:t>E crentes com o dom de profecia</w:t>
      </w:r>
    </w:p>
    <w:p>
      <w:pPr/>
      <w:r>
        <w:rPr>
          <w:lang w:val="pt_PT" w:bidi="pt_PT"/>
        </w:rPr>
      </w:r>
      <w:r>
        <w:rPr>
          <w:lang w:val="pt_PT" w:bidi="pt_PT"/>
        </w:rPr>
        <w:t>Paulo está ensinando os crentes em Corinto como agir em suas reuniões quando eles se reúnem para adorar. Paulo usa um estilo de falar que explica o que é importante e por que é importante. Na parte anterior da carta de Paulo, ele já havia falado sobre dons espirituais. Paulo então explicou que os dons não são úteis, a menos que os crentes amem a Deus e amem uns aos outros. Agora, Paulo mais uma vez fala com os crentes sobre dons espirituais e explica mais sobre como usar esses dons, especialmente enquanto os crentes estão amando bem uns aos outros. Paulo quer que os crentes se concentrem em usar seus dons espirituais de uma maneira que ajude outros crentes e não apenas a pessoa que usa o dom.</w:t>
      </w:r>
    </w:p>
    <w:p>
      <w:pPr/>
      <w:r>
        <w:rPr>
          <w:lang w:val="pt_PT" w:bidi="pt_PT"/>
        </w:rPr>
      </w:r>
      <w:r>
        <w:rPr>
          <w:lang w:val="pt_PT" w:bidi="pt_PT"/>
        </w:rPr>
        <w:t>Na primeira parte dessa passagem, Paulo diz aos crentes para buscarem o amor, ou seguirem o caminho do amor. Paulo quer que os crentes sejam zelosos na maneira como tentam amar e se importar com outras pessoas. No idioma original, a palavra para perseguir significa caçar. Paulo quer que os crentes persigam ou caçem o amor como se fosse algo valioso e importante. Os crentes devem perseguir, ou seguir, o amor por outras pessoas da maneira que Paulo ensinou.</w:t>
      </w:r>
    </w:p>
    <w:p>
      <w:pPr/>
      <w:r>
        <w:rPr>
          <w:lang w:val="pt_PT" w:bidi="pt_PT"/>
        </w:rPr>
      </w:r>
      <w:r>
        <w:rPr>
          <w:lang w:val="pt_PT" w:bidi="pt_PT"/>
        </w:rPr>
        <w:t>Paulo muda o foco de falar sobre amor para falar sobre como usar dons espirituais. Paulo diz que os crentes devem querer dons espirituais, mas eles devem se concentrar em querer dons que ajudem outros crentes e não apenas a pessoa que usa o dom. Paulo diz que o melhor dom é o dom de profecia. O dom de profecia é a capacidade de falar uma mensagem de Deus para outros crentes de forma que eles possam entender.</w:t>
      </w:r>
    </w:p>
    <w:p>
      <w:pPr/>
      <w:r>
        <w:rPr>
          <w:lang w:val="pt_PT" w:bidi="pt_PT"/>
        </w:rPr>
      </w:r>
      <w:r>
        <w:rPr>
          <w:lang w:val="pt_PT" w:bidi="pt_PT"/>
        </w:rPr>
        <w:t>Paulo explica que, se uma pessoa fala em línguas — um idioma que apenas Deus pode entender — essa pessoa fala apenas com Deus. Ninguém mais no grupo pode aprender ou se beneficiar das palavras. Mas se uma pessoa compartilha uma mensagem que todos podem entender, isso ajuda os outros crentes a crescer e se fortalecer espiritualmente. Paulo quer que os crentes se concentrem em usar dons que edificam, encorajam e fortaleçam os outros crentes. Paulo provavelmente está explicando isso aos crentes porque muitos deles estavam falando em línguas em reuniões públicas. O povo que fala em línguas em reuniões públicas talvez não entendesse que não era útil para outros crentes. Ou talvez algumas das pessoas que falavam em línguas queriam mostrar a outros crentes seus dons espirituais. Paulo diz que uma pessoa falando em línguas está falando segredos ou mistérios no espírito. Segredos ou mistérios significa coisas ou verdades que a maioria das pessoas não sabe. Quando uma pessoa fala em línguas, a pessoa não sabe o que ela está dizendo. Algumas pessoas pensam que espírito aqui significa o próprio espírito de uma pessoa — a parte invisível de uma pessoa que tem pensamentos e sentimentos. Mas a maioria das pessoas pensa que espírito está se referindo ao Espírito de Deus ou Espírito Santo. Quando uma pessoa está falando em línguas, o Espírito Santo está fazendo a pessoa falar essas verdades.</w:t>
      </w:r>
    </w:p>
    <w:p>
      <w:pPr/>
      <w:r>
        <w:rPr>
          <w:lang w:val="pt_PT" w:bidi="pt_PT"/>
        </w:rPr>
      </w:r>
      <w:r>
        <w:rPr>
          <w:lang w:val="pt_PT" w:bidi="pt_PT"/>
        </w:rPr>
        <w:t>Pare aqui e discutam em grupo: como vocês traduzirão a ideia de falar essas verdades ocultas "no espírito", ou pelo poder do Espírito Santo? Pause este áudio aqui.</w:t>
      </w:r>
    </w:p>
    <w:p>
      <w:pPr/>
      <w:r>
        <w:rPr>
          <w:lang w:val="pt_PT" w:bidi="pt_PT"/>
        </w:rPr>
      </w:r>
      <w:r>
        <w:rPr>
          <w:lang w:val="pt_PT" w:bidi="pt_PT"/>
        </w:rPr>
        <w:t>Na segunda parte dessa passagem, Paulo fala sobre por que é melhor usar o dom de profecia em reuniões do que o dom de línguas. Paulo diz que, quando alguém fala uma mensagem de Deus de uma maneira que todos possam entender, isso ajuda os outros crentes. Esse tipo de mensagem edifica os crentes, os torna mais fortes, e ajuda os crentes a crescer na fé deles.</w:t>
      </w:r>
    </w:p>
    <w:p>
      <w:pPr/>
      <w:r>
        <w:rPr>
          <w:lang w:val="pt_PT" w:bidi="pt_PT"/>
        </w:rPr>
      </w:r>
      <w:r>
        <w:rPr>
          <w:lang w:val="pt_PT" w:bidi="pt_PT"/>
        </w:rPr>
        <w:t>Paulo termina lembrando aos crentes que o objetivo das suas reuniões deve ser edificar os outros crentes. Falar em um idioma que ninguém entende apenas ajuda a pessoa que fala, mas compartilhar uma mensagem clara de Deus ajuda todos.</w:t>
      </w:r>
    </w:p>
    <w:p>
      <w:pPr/>
      <w:r>
        <w:rPr>
          <w:lang w:val="pt_PT" w:bidi="pt_PT"/>
        </w:rPr>
      </w:r>
      <w:r>
        <w:rPr>
          <w:lang w:val="pt_PT" w:bidi="pt_PT"/>
        </w:rPr>
        <w:t>Paulo deixa claro que falar em línguas é um bom dom para um crente individual. Na verdade, Paulo gostaria que todos fossem capazes de falar em línguas. O problema vem apenas quando as pessoas falam em línguas em reuniões públicas onde não há explicação do significado das palavras que estão falando. Falar em línguas e não explicar o significado é provavelmente o que os crentes em Corinto haviam feito. A pessoa falando em línguas, ou talvez outra pessoa ouvindo a pessoa falando em línguas, pode ser capaz de explicar o significado das palavras. O Espírito Santo às vezes ajuda uma pessoa a entender e dá à pessoa uma explicação. Se o significado das palavras pode ser explicado, então Paulo diz que falar em línguas pode ser útil e bom para outras pessoas. Mas se ninguém pode explicar o significado do que a pessoa falando em línguas está dizendo, então falar em línguas não beneficia ninguém mais ouvindo isso. Paulo sabe que falar em línguas é um dom valioso para uma pessoa. Falar em línguas ajuda uma pessoa a se comunicar com Deus de uma maneira que esteja além do próprio entendimento dessa pessoa. O próprio Paulo fala em línguas. No entanto, Paulo quer que os crentes se concentrem em usar dons que são para o benefício de todos na igreja em Corinto. Igreja aqui não se refere a um edifício físico. Igreja se refere aos crentes em Corinto. Paulo termina essa passagem dizendo que a profecia é um dom maior do que o dom de falar em línguas na igreja, ou em reuniões públicas. Paulo quer dizer que, quando alguém usa o dom de profecia, essa pessoa está ajudando mais pessoas.</w:t>
      </w:r>
    </w:p>
    <w:p>
      <w:pPr/>
      <w:r>
        <w:rPr>
          <w:lang w:val="pt_PT" w:bidi="pt_PT"/>
        </w:rPr>
      </w:r>
      <w:r>
        <w:rPr>
          <w:lang w:val="pt_PT" w:bidi="pt_PT"/>
        </w:rPr>
        <w:t>Pare aqui e discutam a seguinte pergunta em grupo: Como vocês poderiam descrever dois comportamentos diferentes que são bons, mas um comportamento é melhor ou mais útil para outras pessoas do que o outro comportamento? Pause este áudio aqui.</w:t>
      </w:r>
    </w:p>
    <w:p>
      <w:pPr/>
      <w:r>
        <w:rPr>
          <w:lang w:val="pt_PT" w:bidi="pt_PT"/>
        </w:rPr>
      </w:r>
      <w:r>
        <w:rPr>
          <w:lang w:val="pt_PT" w:bidi="pt_PT"/>
        </w:rPr>
        <w:t>Agora, o grupo deve fazer o roteiro, desenhar ou usar objetos para visualizar a passagem e a atuação nela. Enquanto vocês fazem isso, vocês podem querer ter desenhos, objetos, ou até mesmo pessoas representando Paulo, os crentes, Deus e o Espírito Santo. Vocês podem querer dividir as pessoas ou objetos que representam os crentes em dois grupos. Enquanto vocês começam a recontar a história desses versículos, lembrem-se de que Paulo está tentando guiar os crentes sobre como usar seus dons espirituais. Paulo fala sobre a diferença entre falar de uma maneira que ajude apenas uma pessoa e falar de uma maneira que ajude os outros crentes. Paulo então encoraja os crentes a se concentrar em mensagens de Deus que são claras e úteis para todos. Talvez seja interessante ter uma pessoa de um grupo que fale ou se comunique com os outros nesse grupo de uma maneira que os outros não possam entender. Agora peçam a uma pessoa no segundo grupo para compartilhar algo encorajador com os outros em seu grupo.</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14.1–5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Espírito Santo</w:t>
      </w:r>
    </w:p>
    <w:p>
      <w:pPr>
        <w:pStyle w:val="ListBullet"/>
        <w:spacing w:line="240" w:lineRule="auto"/>
        <w:ind w:left="720"/>
      </w:pPr>
      <w:r>
        <w:rPr>
          <w:lang w:val="pt_PT" w:bidi="pt_PT"/>
        </w:rPr>
      </w:r>
      <w:r>
        <w:rPr>
          <w:lang w:val="pt_PT" w:bidi="pt_PT"/>
        </w:rPr>
        <w:t>Crentes que ouvem enquanto alguém lê a carta em voz alta</w:t>
      </w:r>
    </w:p>
    <w:p>
      <w:pPr>
        <w:pStyle w:val="ListBullet"/>
        <w:spacing w:line="240" w:lineRule="auto"/>
        <w:ind w:left="720"/>
      </w:pPr>
      <w:r>
        <w:rPr>
          <w:lang w:val="pt_PT" w:bidi="pt_PT"/>
        </w:rPr>
      </w:r>
      <w:r>
        <w:rPr>
          <w:lang w:val="pt_PT" w:bidi="pt_PT"/>
        </w:rPr>
        <w:t>Crentes que falam em línguas</w:t>
      </w:r>
    </w:p>
    <w:p>
      <w:pPr>
        <w:pStyle w:val="ListBullet"/>
        <w:spacing w:line="240" w:lineRule="auto"/>
        <w:ind w:left="720"/>
      </w:pPr>
      <w:r>
        <w:rPr>
          <w:lang w:val="pt_PT" w:bidi="pt_PT"/>
        </w:rPr>
      </w:r>
      <w:r>
        <w:rPr>
          <w:lang w:val="pt_PT" w:bidi="pt_PT"/>
        </w:rPr>
        <w:t>E crentes com o dom de profecia</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"Sigam o caminho do amor e busquem os dons espirituais, especialmente o dom de profecia. Se vocês falam em um idioma que ninguém entende, vocês estão falando com Deus, não com as pessoas. Ninguém pode entender o que vocês estão dizendo. Vocês estão falando mistérios no espírito".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Em seguida, Paulo diz: "Mas aquele que profetiza fala com as pessoas para fortalecer, encorajar e confortá-las. Qualquer um que fale em línguas se fortalece, mas aquele que profetiza fortalece a igreja".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crentes: “O que vocês estão sentindo ou pensando?”. Um crente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"Gostaria que cada um de vocês falasse em línguas, mas prefiro que vocês tenham profecia. Aquele que profetiza é maior do que aquele que fala em línguas, a menos que alguém explique para que Deus possa fortalecer a igreja".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w:t>
      </w:r>
    </w:p>
    <w:p>
      <w:pPr>
        <w:pStyle w:val="ListBullet"/>
        <w:spacing w:line="240" w:lineRule="auto"/>
        <w:ind w:left="720"/>
      </w:pPr>
      <w:r>
        <w:rPr>
          <w:lang w:val="pt_PT" w:bidi="pt_PT"/>
        </w:rPr>
      </w:r>
      <w:r>
        <w:rPr>
          <w:lang w:val="pt_PT" w:bidi="pt_PT"/>
        </w:rPr>
        <w:t>Pergunte às pessoas que interpretam os crentes: “O que vocês estão sentindo ou pensando?”. Alguém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14.1–5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começa dizendo aos crentes para seguirem o </w:t>
      </w:r>
      <w:r>
        <w:rPr>
          <w:b/>
          <w:lang w:val="pt_PT" w:bidi="pt_PT"/>
        </w:rPr>
        <w:t>caminho do amor</w:t>
      </w:r>
      <w:r>
        <w:rPr>
          <w:lang w:val="pt_PT" w:bidi="pt_PT"/>
        </w:rPr>
        <w:t xml:space="preserve"> e buscarem dons espirituais. Pensem em como vocês traduziram a ideia de um caminho melhor ou mais excelente no final do capítulo 12. Tentem traduzir a ideia do "caminho do amor" de uma maneira semelhante ao que vocês disseram lá.</w:t>
      </w:r>
    </w:p>
    <w:p>
      <w:pPr/>
      <w:r>
        <w:rPr>
          <w:lang w:val="pt_PT" w:bidi="pt_PT"/>
        </w:rPr>
      </w:r>
      <w:r>
        <w:rPr>
          <w:b/>
          <w:lang w:val="pt_PT" w:bidi="pt_PT"/>
        </w:rPr>
        <w:t>Dons espirituais</w:t>
      </w:r>
      <w:r>
        <w:rPr>
          <w:lang w:val="pt_PT" w:bidi="pt_PT"/>
        </w:rPr>
        <w:t xml:space="preserve"> são habilidades especiais que o Espírito Santo dá às pessoas. Assim como em 1 Coríntios, capítulo 12, versículo 1, a palavra no idioma original é realmente "coisas espirituais", mas a maioria das traduções escolhe dizer dons espirituais, uma vez que é sobre isso que Paulo fala. Se vocês escolherem, usem a mesma palavra ou frase para dons espirituais que vocês usaram em passagens anteriores. </w:t>
      </w:r>
      <w:r>
        <w:rPr>
          <w:b/>
          <w:lang w:val="pt_PT" w:bidi="pt_PT"/>
        </w:rPr>
        <w:t>Dom</w:t>
      </w:r>
      <w:r>
        <w:rPr>
          <w:lang w:val="pt_PT" w:bidi="pt_PT"/>
        </w:rPr>
        <w:t>, ou dom espiritual, está no Glossário Mestre.</w:t>
      </w:r>
    </w:p>
    <w:p>
      <w:pPr/>
      <w:r>
        <w:rPr>
          <w:lang w:val="pt_PT" w:bidi="pt_PT"/>
        </w:rPr>
      </w:r>
      <w:r>
        <w:rPr>
          <w:lang w:val="pt_PT" w:bidi="pt_PT"/>
        </w:rPr>
        <w:t xml:space="preserve">Paulo diz que os crentes devem querer especialmente o dom de </w:t>
      </w:r>
      <w:r>
        <w:rPr>
          <w:b/>
          <w:lang w:val="pt_PT" w:bidi="pt_PT"/>
        </w:rPr>
        <w:t>profecia</w:t>
      </w:r>
      <w:r>
        <w:rPr>
          <w:lang w:val="pt_PT" w:bidi="pt_PT"/>
        </w:rPr>
        <w:t xml:space="preserve">. No Novo Testamento, Paulo nos ensina que o Espírito Santo dá a algumas pessoas a capacidade de falar profecias. Por meio do Espírito Santo, Deus pode dar a esses crentes algum conhecimento ou visão especial que é para o bem da igreja. Paulo chama isso de o dom de profecia. Nem todo crente pode ter esse dom, porque o Espírito Santo dá dons diferentes para pessoas diferentes. Usem a mesma palavra ou frase para profecia que vocês usaram em passagens anteriores. Para mais informações sobre o dom de profecia, procurem </w:t>
      </w:r>
      <w:r>
        <w:rPr>
          <w:lang w:val="pt_PT" w:bidi="pt_PT"/>
        </w:rPr>
        <w:t>profecia</w:t>
      </w:r>
      <w:r>
        <w:rPr>
          <w:lang w:val="pt_PT" w:bidi="pt_PT"/>
        </w:rPr>
        <w:t xml:space="preserve"> no Glossário Mestre.</w:t>
      </w:r>
    </w:p>
    <w:p>
      <w:pPr/>
      <w:r>
        <w:rPr>
          <w:lang w:val="pt_PT" w:bidi="pt_PT"/>
        </w:rPr>
      </w:r>
      <w:r>
        <w:rPr>
          <w:lang w:val="pt_PT" w:bidi="pt_PT"/>
        </w:rPr>
        <w:t xml:space="preserve">Paulo explica que alguém que fala em </w:t>
      </w:r>
      <w:r>
        <w:rPr>
          <w:b/>
          <w:lang w:val="pt_PT" w:bidi="pt_PT"/>
        </w:rPr>
        <w:t>línguas</w:t>
      </w:r>
      <w:r>
        <w:rPr>
          <w:lang w:val="pt_PT" w:bidi="pt_PT"/>
        </w:rPr>
        <w:t xml:space="preserve"> fala com Deus, não com as pessoas, porque outras pessoas não podem entender o que a pessoa está dizendo. Quando alguém fala "em línguas", significa que a pessoa tem um dom especial do Espírito Santo para falar em um idioma que ela mesma não entende. Usem a mesma palavra ou frase para línguas que vocês usaram em passagens anteriores. Para mais informações, procurem </w:t>
      </w:r>
      <w:r>
        <w:rPr>
          <w:lang w:val="pt_PT" w:bidi="pt_PT"/>
        </w:rPr>
        <w:t>línguas</w:t>
      </w:r>
      <w:r>
        <w:rPr>
          <w:lang w:val="pt_PT" w:bidi="pt_PT"/>
        </w:rPr>
        <w:t xml:space="preserve"> no Glossário Mestre.</w:t>
      </w:r>
    </w:p>
    <w:p>
      <w:pPr/>
      <w:r>
        <w:rPr>
          <w:lang w:val="pt_PT" w:bidi="pt_PT"/>
        </w:rPr>
      </w:r>
      <w:r>
        <w:rPr>
          <w:lang w:val="pt_PT" w:bidi="pt_PT"/>
        </w:rPr>
        <w:t xml:space="preserve">Quando uma pessoa fala em línguas, essa pessoa fala pelo poder do Espírito. Esse é o </w:t>
      </w:r>
      <w:r>
        <w:rPr>
          <w:b/>
          <w:lang w:val="pt_PT" w:bidi="pt_PT"/>
        </w:rPr>
        <w:t>Espírito Santo</w:t>
      </w:r>
      <w:r>
        <w:rPr>
          <w:lang w:val="pt_PT" w:bidi="pt_PT"/>
        </w:rPr>
        <w:t xml:space="preserve">, ou o Espírito de Deus. Quando o Espírito de Deus vem sobre uma pessoa, essa pessoa recebe um poder ou capacidade especial. Usem a mesma palavra ou frase para Espírito ou Espírito Santo que vocês usaram em passagens anteriores. Para mais informações, procurem </w:t>
      </w:r>
      <w:r>
        <w:rPr>
          <w:lang w:val="pt_PT" w:bidi="pt_PT"/>
        </w:rPr>
        <w:t>Espírito Santo</w:t>
      </w:r>
      <w:r>
        <w:rPr>
          <w:lang w:val="pt_PT" w:bidi="pt_PT"/>
        </w:rPr>
        <w:t xml:space="preserve"> no Glossário Mestre.</w:t>
      </w:r>
    </w:p>
    <w:p>
      <w:pPr/>
      <w:r>
        <w:rPr>
          <w:lang w:val="pt_PT" w:bidi="pt_PT"/>
        </w:rPr>
      </w:r>
      <w:r>
        <w:rPr>
          <w:lang w:val="pt_PT" w:bidi="pt_PT"/>
        </w:rPr>
        <w:t xml:space="preserve">Nesse idioma desconhecido, o povo está louvando a Deus ou falando algum </w:t>
      </w:r>
      <w:r>
        <w:rPr>
          <w:b/>
          <w:lang w:val="pt_PT" w:bidi="pt_PT"/>
        </w:rPr>
        <w:t>mistério</w:t>
      </w:r>
      <w:r>
        <w:rPr>
          <w:lang w:val="pt_PT" w:bidi="pt_PT"/>
        </w:rPr>
        <w:t xml:space="preserve"> sobre Deus. Vocês devem se lembrar de que mistérios são verdades que eram um segredo, mas Deus agora está contando ou revelando esse segredo. Esse não é um segredo que as pessoas estão descobrindo por si mesmas, mas o Espírito de Deus está mostrando essa verdade às pessoas. Usem a mesma palavra ou frase para mistério que vocês usaram em passagens anteriores.</w:t>
      </w:r>
    </w:p>
    <w:p>
      <w:pPr/>
      <w:r>
        <w:rPr>
          <w:lang w:val="pt_PT" w:bidi="pt_PT"/>
        </w:rPr>
      </w:r>
      <w:r>
        <w:rPr>
          <w:lang w:val="pt_PT" w:bidi="pt_PT"/>
        </w:rPr>
        <w:t xml:space="preserve">Paulo contrasta falar em línguas com a profecia. Quando alguém profetiza, essa pessoa fala com as pessoas para </w:t>
      </w:r>
      <w:r>
        <w:rPr>
          <w:b/>
          <w:lang w:val="pt_PT" w:bidi="pt_PT"/>
        </w:rPr>
        <w:t>edificar</w:t>
      </w:r>
      <w:r>
        <w:rPr>
          <w:lang w:val="pt_PT" w:bidi="pt_PT"/>
        </w:rPr>
        <w:t xml:space="preserve">, </w:t>
      </w:r>
      <w:r>
        <w:rPr>
          <w:b/>
          <w:lang w:val="pt_PT" w:bidi="pt_PT"/>
        </w:rPr>
        <w:t>encorajar</w:t>
      </w:r>
      <w:r>
        <w:rPr>
          <w:lang w:val="pt_PT" w:bidi="pt_PT"/>
        </w:rPr>
        <w:t xml:space="preserve"> e </w:t>
      </w:r>
      <w:r>
        <w:rPr>
          <w:b/>
          <w:lang w:val="pt_PT" w:bidi="pt_PT"/>
        </w:rPr>
        <w:t>confortar</w:t>
      </w:r>
      <w:r>
        <w:rPr>
          <w:lang w:val="pt_PT" w:bidi="pt_PT"/>
        </w:rPr>
        <w:t xml:space="preserve"> essas pessoas. Quando alguém edifica outras pessoas, eles ajudam as pessoas a crescerem mais fortes em sua fé e caráter. Então as pessoas crescerão confiando e entendendo mais em Deus e tentando se comportar e viver de uma maneira que seja agradável para Deus. Quando alguém encoraja outra pessoa, essa pessoa dá força e esperança a ela. Quando alguém consola outra pessoa, essa pessoa dá alívio ou acalma alguém que está aflito. Deus quer que as pessoas usem a profecia para ajudar toda a igreja, enquanto falar em línguas ajuda apenas a pessoa que está falando, a menos que alguém possa interpretar o que essa pessoa diz.</w:t>
      </w:r>
    </w:p>
    <w:p>
      <w:pPr/>
      <w:r>
        <w:rPr>
          <w:lang w:val="pt_PT" w:bidi="pt_PT"/>
        </w:rPr>
      </w:r>
      <w:r>
        <w:rPr>
          <w:lang w:val="pt_PT" w:bidi="pt_PT"/>
        </w:rPr>
        <w:t>Pare aqui e discutam em grupo quais palavras ou frases vocês usarão para edificar, encorajar e confortar as pessoas.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14:6–19</w:t>
      </w:r>
      <w:r>
        <w:rPr>
          <w:lang w:val="pt_PT" w:bidi="pt_PT"/>
        </w:rPr>
      </w:r>
    </w:p>
    <w:p>
      <w:pPr>
        <w:pStyle w:val="Heading3"/>
      </w:pPr>
      <w:r>
        <w:rPr>
          <w:lang w:val="pt_PT" w:bidi="pt_PT"/>
        </w:rPr>
        <w:t>Ouvir e Sentir</w:t>
      </w:r>
    </w:p>
    <w:p>
      <w:pPr/>
      <w:r>
        <w:rPr>
          <w:lang w:val="pt_PT" w:bidi="pt_PT"/>
        </w:rPr>
      </w:r>
      <w:r>
        <w:rPr>
          <w:lang w:val="pt_PT" w:bidi="pt_PT"/>
        </w:rPr>
        <w:t>Nesta etapa, ouçam 1 Coríntios 14.6–19 e guardem em seus corações.</w:t>
      </w:r>
    </w:p>
    <w:p>
      <w:pPr/>
      <w:r>
        <w:rPr>
          <w:lang w:val="pt_PT" w:bidi="pt_PT"/>
        </w:rPr>
      </w:r>
      <w:r>
        <w:rPr>
          <w:lang w:val="pt_PT" w:bidi="pt_PT"/>
        </w:rPr>
        <w:t>Ouçam uma versão em áudio de 1 Coríntios 14.6–19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14.6–19 na tradução mais fácil de entender.</w:t>
      </w:r>
    </w:p>
    <w:p>
      <w:pPr/>
      <w:r>
        <w:rPr>
          <w:lang w:val="pt_PT" w:bidi="pt_PT"/>
        </w:rPr>
      </w:r>
      <w:r>
        <w:rPr>
          <w:lang w:val="pt_PT" w:bidi="pt_PT"/>
        </w:rPr>
        <w:t>Nessa parte da sua carta, Paulo continua a explicar por que, quando os crentes se reúnem para adorar, é importante que eles falem apenas de maneira que outras pessoas consigam entender. Paulo se concentra novamente no dom de línguas, que é quando alguém fala em um idioma especial que apenas Deus entende. Paulo havia acabado de explicar como, nas reuniões da igreja, o dom de línguas não é tão importante quanto o dom de profecia.</w:t>
      </w:r>
    </w:p>
    <w:p>
      <w:pPr/>
      <w:r>
        <w:rPr>
          <w:lang w:val="pt_PT" w:bidi="pt_PT"/>
        </w:rPr>
      </w:r>
      <w:r>
        <w:rPr>
          <w:lang w:val="pt_PT" w:bidi="pt_PT"/>
        </w:rPr>
        <w:t>Agora ele continua apresentando aos crentes razões pelas quais é importante que as pessoas entendam o que os outros estão dizendo nas reuniões da igreja. Paulo compara falar em línguas a ouvir sons diferentes de coisas inanimadas, como instrumentos musicais, ou a ouvir uma pessoa falando em um idioma estrangeiro, diferente daquele que ela fala em seu próprio país. Essas comparações servem para mostrar aos crentes que, se alguém não entende o que outra pessoa está dizendo, então essas palavras são inúteis ou não têm valor para quem as ouve. Ele enfatiza que a comunicação clara é importante para que a igreja cresça na fé.</w:t>
      </w:r>
    </w:p>
    <w:p>
      <w:pPr/>
      <w:r>
        <w:rPr>
          <w:lang w:val="pt_PT" w:bidi="pt_PT"/>
        </w:rPr>
      </w:r>
      <w:r>
        <w:rPr>
          <w:lang w:val="pt_PT" w:bidi="pt_PT"/>
        </w:rPr>
        <w:t>Suas palavras se dirigem a todos os crentes em Corinto, tanto homens quanto mulheres. Ele usa a si mesmo como exemplo, começando com uma pergunta. Paulo pede aos crentes que imaginem que ele vá para a igreja em Corinto e fale em línguas, um idioma que apenas Deus entende. Sua pergunta é: “Como isso ajudará os crentes?” Como os crentes não podem entender o que Paulo está dizendo, suas palavras não serão de ajuda para eles. Por outro lado, se Paulo se dirigir aos crentes falando de uma maneira compreensível e compartilhar mensagens especiais e verdades da parte de Deus, ou trouxer ensino sobre Deus, daí sim ele ajudará os crentes, encorajando-os e ajudando-os a crescer espiritualmente.</w:t>
      </w:r>
    </w:p>
    <w:p>
      <w:pPr/>
      <w:r>
        <w:rPr>
          <w:lang w:val="pt_PT" w:bidi="pt_PT"/>
        </w:rPr>
      </w:r>
      <w:r>
        <w:rPr>
          <w:lang w:val="pt_PT" w:bidi="pt_PT"/>
        </w:rPr>
        <w:t>Paulo usa exemplos ou comparações para ajudar os crentes a compreender por que é importante eles usarem dons espirituais de forma que outras pessoas possam entender quando adoram juntos. Paulo compara falar em línguas a tocar instrumentos musicais, como uma flauta ou uma harpa. Se uma pessoa toca esses instrumentos musicais sem produzir sons claros ou sem tocar notas diferentes umas das outras, o som que vem do instrumento não significará nada para quem está ouvindo. A flauta, ou pífaro, é feita de junco, marfim, bronze, prata ou ouro. É um tubo oco, com orifícios ao longo do comprimento. O instrumentista usa os dedos para cobrir diferentes orifícios ao longo do comprimento do instrumento, enquanto sopra em uma das extremidades, produzindo diferentes sons. A harpa é um grande instrumento de cordas com uma estrutura de madeira. O instrumentista dedilha as cordas para produzir som.</w:t>
      </w:r>
    </w:p>
    <w:p>
      <w:pPr/>
      <w:r>
        <w:rPr>
          <w:lang w:val="pt_PT" w:bidi="pt_PT"/>
        </w:rPr>
      </w:r>
      <w:r>
        <w:rPr>
          <w:lang w:val="pt_PT" w:bidi="pt_PT"/>
        </w:rPr>
        <w:t xml:space="preserve">Parem aqui e, em grupo, olhem para uma imagem de uma </w:t>
      </w:r>
      <w:r>
        <w:rPr>
          <w:lang w:val="pt_PT" w:bidi="pt_PT"/>
        </w:rPr>
        <w:t>flauta</w:t>
      </w:r>
      <w:r>
        <w:rPr>
          <w:lang w:val="pt_PT" w:bidi="pt_PT"/>
        </w:rPr>
        <w:t xml:space="preserve"> e uma </w:t>
      </w:r>
      <w:r>
        <w:rPr>
          <w:lang w:val="pt_PT" w:bidi="pt_PT"/>
        </w:rPr>
        <w:t>harpa</w:t>
      </w:r>
      <w:r>
        <w:rPr>
          <w:lang w:val="pt_PT" w:bidi="pt_PT"/>
        </w:rPr>
        <w:t>. Quando vocês ouviram alguém tocar bem um instrumento, e quando ouviram alguém tocar mal um instrumento? Como vocês se sentiram quando ouviram uma boa execução e uma má execução? Pause este áudio aqui.</w:t>
      </w:r>
    </w:p>
    <w:p>
      <w:pPr/>
      <w:r>
        <w:rPr>
          <w:lang w:val="pt_PT" w:bidi="pt_PT"/>
        </w:rPr>
      </w:r>
      <w:r>
        <w:rPr>
          <w:lang w:val="pt_PT" w:bidi="pt_PT"/>
        </w:rPr>
        <w:t>Parem aqui e discutam também a seguinte pergunta: falem sobre uma vez em que alguém estava falando, mas vocês não entendiam o que a pessoa falava. Como isso afetou sua capacidade de entender o que estava acontecendo? Pause este áudio aqui.</w:t>
      </w:r>
    </w:p>
    <w:p>
      <w:pPr/>
      <w:r>
        <w:rPr>
          <w:lang w:val="pt_PT" w:bidi="pt_PT"/>
        </w:rPr>
      </w:r>
      <w:r>
        <w:rPr>
          <w:lang w:val="pt_PT" w:bidi="pt_PT"/>
        </w:rPr>
        <w:t>Paulo dá outro exemplo usando instrumentos, mas desta vez em um cenário de batalha. Oficiais militares usavam diferentes sinais tocados com trombeta ou corneta para instruir os soldados quando estava na hora de atacar ou se retirar na batalha. Se a trombeta produzir um som qualquer, mas os soldados não conhecerem seu significado, eles não saberão como agir. Nesse caso, o som, por si só, é inútil. Paulo está mostrando aos crentes que isso é o que acontece quando eles falam em línguas sem que ninguém explique o significado das palavras que falam. Ao falarem em línguas, se os outros crentes não entenderem as palavras, elas não têm valor para quem as ouve. Paulo diz que isso seria como falar ao ar, o que significa que as palavras seriam desperdiçadas e não ajudariam ninguém. Paulo diz que, quando os crentes falam, eles devem falar de uma maneira que outros crentes possam entender, para que todos aprendam e sejam encorajados. A trombeta, ou corneta, é um instrumento de sopro. As pessoas normalmente fazem uma trombeta ou corneta de prata ou bronze. Uma trombeta ou corneta consiste em um tubo de metal reto, com uma das extremidades alargada em forma de cone. As pessoas sopra dentro da trombeta ou corneta para produzir um som alto.</w:t>
      </w:r>
    </w:p>
    <w:p>
      <w:pPr/>
      <w:r>
        <w:rPr>
          <w:lang w:val="pt_PT" w:bidi="pt_PT"/>
        </w:rPr>
      </w:r>
      <w:r>
        <w:rPr>
          <w:lang w:val="pt_PT" w:bidi="pt_PT"/>
        </w:rPr>
        <w:t xml:space="preserve">Parem aqui e, em grupo, olhem para a imagem de uma </w:t>
      </w:r>
      <w:r>
        <w:rPr>
          <w:b/>
          <w:lang w:val="pt_PT" w:bidi="pt_PT"/>
        </w:rPr>
        <w:t>trombeta</w:t>
      </w:r>
      <w:r>
        <w:rPr>
          <w:lang w:val="pt_PT" w:bidi="pt_PT"/>
        </w:rPr>
        <w:t xml:space="preserve"> ou corneta. Discutam também a seguinte pergunta: em sua cultura, que tipos de sons são usados como alerta, para mover à ação, como um chamado de advertência? O que aconteceria se vocês não entendessem esse som? Pause este áudio aqui.</w:t>
      </w:r>
    </w:p>
    <w:p>
      <w:pPr/>
      <w:r>
        <w:rPr>
          <w:lang w:val="pt_PT" w:bidi="pt_PT"/>
        </w:rPr>
      </w:r>
      <w:r>
        <w:rPr>
          <w:lang w:val="pt_PT" w:bidi="pt_PT"/>
        </w:rPr>
        <w:t>Paulo continua a dar mais exemplos de como as palavras são inúteis se ninguém consegue entendê-las. Paulo diz que as pessoas falam muitos idiomas no mundo. Todos os idiomas do mundo têm significado para quem os fala. Mas se alguém ouve um idioma que não entende, as palavras se tornam apenas som sem nenhum valor. É como um grupo de estrangeiros, ou pessoas de diferentes países, falando entre si. Novamente, Paulo diz, isso é o mesmo que os crentes em Corinto estão fazendo quando eles falam em línguas em suas reuniões. Paulo quer que o crente que fala em línguas em público ore e peça a Deus que o ajude a entender o significado do que está dizendo, para outras pessoas poderem se beneficiar das palavras. Paulo diz que os crentes estão ansiosos, ou desejam intensamente ter dons espirituais. Porém, ele explica que se os crentes desejam usar seus dons espirituais porque eles querem demonstrar amor por outras pessoas, então esses crentes devem desejar ter dons espírituais ou habilidades especiais que ajudam outros crentes.</w:t>
      </w:r>
    </w:p>
    <w:p>
      <w:pPr/>
      <w:r>
        <w:rPr>
          <w:lang w:val="pt_PT" w:bidi="pt_PT"/>
        </w:rPr>
      </w:r>
      <w:r>
        <w:rPr>
          <w:lang w:val="pt_PT" w:bidi="pt_PT"/>
        </w:rPr>
        <w:t>Parem aqui e discutam a seguinte pergunta em grupo: que dons ou talentos únicos você tem, e como esses dons ou talentos ajudaram você pessoalmente? Como você poderia usar esses dons de forma diferente se os estivessem usando principalmente para amar e encorajar outras pessoas? Pause este áudio aqui.</w:t>
      </w:r>
    </w:p>
    <w:p>
      <w:pPr/>
      <w:r>
        <w:rPr>
          <w:lang w:val="pt_PT" w:bidi="pt_PT"/>
        </w:rPr>
      </w:r>
      <w:r>
        <w:rPr>
          <w:lang w:val="pt_PT" w:bidi="pt_PT"/>
        </w:rPr>
        <w:t>Paulo dá um exemplo pessoal de como ele ora e louva a Deus em um idioma que apenas Deus entende. Quando Paulo fala em línguas, ele fala ou louva a Deus apenas em seu espírito, ou a parte invisível que pensa e sente. Paulo ora em seu espírito, com a ajuda do Espírito Santo, mas também quer que sua mente compreenda o que diz, para que suas palavras sejam úteis aos outros. Em uma reunião, Paulo quer que os crentes orem, cantem e adorem com o espírito, mas também com louvor consciente em um idioma compreensível. Paulo diz aos crentes em Corinto que, se eles oram ou louvam a Deus em reuniões públicas, eles devem orar e cantar de uma maneira que sua mente entenda. Se os visitantes puderem entender as orações e louvores, eles podem se juntar ou dizer “Amém”, o que significa “Concordo”. Mesmo que alguém louve bem a Deus e dê graças, os visitantes em volta da pessoa que fala não aprenderão nada, pois os visitantes não conseguem entender. Os visitantes podem ser crentes ou incrédulos — eles são as pessoas na reunião que não entendem o que as pessoas que falam em línguas estão dizendo.</w:t>
      </w:r>
    </w:p>
    <w:p>
      <w:pPr/>
      <w:r>
        <w:rPr>
          <w:lang w:val="pt_PT" w:bidi="pt_PT"/>
        </w:rPr>
      </w:r>
      <w:r>
        <w:rPr>
          <w:lang w:val="pt_PT" w:bidi="pt_PT"/>
        </w:rPr>
        <w:t>Paulo deixa claro que falar em línguas é bom. Ele é grato ao Espírito Santo pelo dom de falar em línguas, e ele diz que fala em línguas mais do que qualquer outra pessoa. Mas quando Paulo está em uma reunião de crentes, ele prefere dizer apenas algumas palavras que outros crentes possam entender, em vez de muitas palavras em um idioma que outros crentes não entendem. Paulo quer que os crentes ajudem todos a aprender e crescer na fé, e as pessoas em Corinto devem fazer o mesmo.</w:t>
      </w:r>
    </w:p>
    <w:p>
      <w:pPr/>
      <w:r>
        <w:rPr>
          <w:lang w:val="pt_PT" w:bidi="pt_PT"/>
        </w:rPr>
      </w:r>
      <w:r>
        <w:rPr>
          <w:lang w:val="pt_PT" w:bidi="pt_PT"/>
        </w:rPr>
        <w:t>Parem aqui e discutam essa pergunta em grupo: imaginem que vocês são parte de uma equipe que trabalha em um projeto. Quão importante é que todos na equipe entendam o propósito? Como a comunicação clara ajuda a equipe a trabalhar melhor em conjunto?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14:6–19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continua a explicar a importância de louvar e adorar a Deus nas reuniões de uma maneira que todos possam entender. Paulo usa como exemplos tocar instrumentos musicais sem melodia compreensível ou ouvir alguém falando em um idioma estrangeiro — um idioma de um país diferente.</w:t>
      </w:r>
    </w:p>
    <w:p>
      <w:pPr/>
      <w:r>
        <w:rPr>
          <w:lang w:val="pt_PT" w:bidi="pt_PT"/>
        </w:rPr>
      </w:r>
      <w:r>
        <w:rPr>
          <w:b/>
          <w:lang w:val="pt_PT" w:bidi="pt_PT"/>
        </w:rPr>
        <w:t>Na segunda parte:</w:t>
      </w:r>
      <w:r>
        <w:rPr>
          <w:lang w:val="pt_PT" w:bidi="pt_PT"/>
        </w:rPr>
        <w:t xml:space="preserve"> Paulo usa a si mesmo como um exemplo para mostrar aos crentes a diferença entre orar e adorar apenas no espírito dos crentes e orar com seus espíritos e mentes pelo bem de outras pessoas. Paulo deixa claro que, quando os crentes se reúnem, devem edificar uns aos outros e ajudar uns aos outros a crescer mais fortes em sua fé, confiança e compreensão de Deus.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Crentes</w:t>
      </w:r>
    </w:p>
    <w:p>
      <w:pPr>
        <w:pStyle w:val="ListBullet"/>
        <w:spacing w:line="240" w:lineRule="auto"/>
        <w:ind w:left="720"/>
      </w:pPr>
      <w:r>
        <w:rPr>
          <w:lang w:val="pt_PT" w:bidi="pt_PT"/>
        </w:rPr>
      </w:r>
      <w:r>
        <w:rPr>
          <w:lang w:val="pt_PT" w:bidi="pt_PT"/>
        </w:rPr>
        <w:t>Pessoa tocando a flauta ou harpa</w:t>
      </w:r>
    </w:p>
    <w:p>
      <w:pPr>
        <w:pStyle w:val="ListBullet"/>
        <w:spacing w:line="240" w:lineRule="auto"/>
        <w:ind w:left="720"/>
      </w:pPr>
      <w:r>
        <w:rPr>
          <w:lang w:val="pt_PT" w:bidi="pt_PT"/>
        </w:rPr>
      </w:r>
      <w:r>
        <w:rPr>
          <w:lang w:val="pt_PT" w:bidi="pt_PT"/>
        </w:rPr>
        <w:t>Oficial militar que toca a trombeta</w:t>
      </w:r>
    </w:p>
    <w:p>
      <w:pPr>
        <w:pStyle w:val="ListBullet"/>
        <w:spacing w:line="240" w:lineRule="auto"/>
        <w:ind w:left="720"/>
      </w:pPr>
      <w:r>
        <w:rPr>
          <w:lang w:val="pt_PT" w:bidi="pt_PT"/>
        </w:rPr>
      </w:r>
      <w:r>
        <w:rPr>
          <w:lang w:val="pt_PT" w:bidi="pt_PT"/>
        </w:rPr>
        <w:t>Soldados ouvindo o som da trombeta</w:t>
      </w:r>
    </w:p>
    <w:p>
      <w:pPr>
        <w:pStyle w:val="ListBullet"/>
        <w:spacing w:line="240" w:lineRule="auto"/>
        <w:ind w:left="720"/>
      </w:pPr>
      <w:r>
        <w:rPr>
          <w:lang w:val="pt_PT" w:bidi="pt_PT"/>
        </w:rPr>
      </w:r>
      <w:r>
        <w:rPr>
          <w:lang w:val="pt_PT" w:bidi="pt_PT"/>
        </w:rPr>
        <w:t>E estrangeiros que falam um idioma diferente</w:t>
      </w:r>
    </w:p>
    <w:p>
      <w:pPr/>
      <w:r>
        <w:rPr>
          <w:lang w:val="pt_PT" w:bidi="pt_PT"/>
        </w:rPr>
      </w:r>
      <w:r>
        <w:rPr>
          <w:lang w:val="pt_PT" w:bidi="pt_PT"/>
        </w:rPr>
        <w:t>A mensagem de Paulo é para todos os crentes em Corinto. Algumas traduções usam a palavra “irmãos” no início dessa passagem, mas Paulo está falando tanto com os homens quanto com as mulheres em Corinto. Paulo quer ajudar os crentes a entender a mensagem dele, explicando com mais profundidade os pontos importantes sobre os quais ele começou a falar na passagem anterior. Então Paulo quer dar aos crentes conselhos práticos. Nessa passagem, Paulo quer garantir que os crentes entendam como se comunicar e usar seus dons espirituais de maneiras que ajudem outros crentes a crescer em sua fé, confiança e compreensão de Deus.</w:t>
      </w:r>
    </w:p>
    <w:p>
      <w:pPr/>
      <w:r>
        <w:rPr>
          <w:lang w:val="pt_PT" w:bidi="pt_PT"/>
        </w:rPr>
      </w:r>
      <w:r>
        <w:rPr>
          <w:lang w:val="pt_PT" w:bidi="pt_PT"/>
        </w:rPr>
        <w:t>Paulo começa fazendo aos crentes uma pergunta que ele não espera que os crentes respondam. Paulo pede aos crentes que imaginem o que aconteceria se ele chegasse à reunião deles e falasse em línguas. Se os crentes não pudessem entender o que Paulo estava dizendo, como as palavras de Paulo beneficiariam os crentes? Paulo usa essa pergunta para ajudar os crentes a ver que as palavras dele não teriam valor para os crentes se eles não pudessem entendê-las. Paulo então ajuda os crentes a pensar no que, ao invés disso, seria útil para eles. Revelações e profecias seriam mais úteis para os crentes, porque elas são mensagens de Deus. Conhecimento e ensinamento dão às pessoas entendimento espiritual, e isso ajuda as pessoas a compreender mais profundamente a Deus e a saber como obedecer ele melhor.</w:t>
      </w:r>
    </w:p>
    <w:p>
      <w:pPr/>
      <w:r>
        <w:rPr>
          <w:lang w:val="pt_PT" w:bidi="pt_PT"/>
        </w:rPr>
      </w:r>
      <w:r>
        <w:rPr>
          <w:lang w:val="pt_PT" w:bidi="pt_PT"/>
        </w:rPr>
        <w:t>Paulo explica que falar em línguas, ou idiomas desconhecidos, não é útil, a menos que alguém possa explicar o significado do que é dito. Ele, mais uma vez, usa perguntas que ele não espera que os crentes respondam: como alguém pode se beneficiar de uma música cujas notas não são claras? Paulo está tentando mostrar aos crentes em Corinto que falar em línguas sem interpretação é como tocar um instrumento, como uma flauta ou harpa, sem nenhuma melodia.</w:t>
      </w:r>
    </w:p>
    <w:p>
      <w:pPr/>
      <w:r>
        <w:rPr>
          <w:lang w:val="pt_PT" w:bidi="pt_PT"/>
        </w:rPr>
      </w:r>
      <w:r>
        <w:rPr>
          <w:lang w:val="pt_PT" w:bidi="pt_PT"/>
        </w:rPr>
        <w:t>Paulo dá outro exemplo que mostra o que pode acontecer quando a comunicação não é clara. Em um campo de batalha, os soldados saberiam como agir dependendo do som ou sinal específico que o oficial toca em uma trombeta ou corneta. Se o oficial não tocasse esses tons específicos, tornando o toque incerto, os soldados não saberiam como agir e ficariam confusos. Os instrumentos não cumpririam seu propósito — a música não traria alegria, e a trombeta não daria instruções. Da mesma maneira, falar em línguas quando ninguém entende o significado não é útil para qualquer um que ouve as palavras. Paulo enfatiza que comunicar-se claramente com sua língua de maneiras que todos possam entender é indispensável para edificar a igreja. Quando ele diz, “com sua língua”, ele pode estar se referindo tanto à língua física de uma pessoa em sua boca, que possibilita a fala, como à fala de uma pessoa que faz suas declarações usando o dom das línguas. A maior parte dos estudiosos concorda que “língua” aqui se refere ao órgão físico que possibilita a fala humana. O que Paulo está dizendo é que os crentes devem falar de uma maneira clara e compreensível.</w:t>
      </w:r>
    </w:p>
    <w:p>
      <w:pPr/>
      <w:r>
        <w:rPr>
          <w:lang w:val="pt_PT" w:bidi="pt_PT"/>
        </w:rPr>
      </w:r>
      <w:r>
        <w:rPr>
          <w:lang w:val="pt_PT" w:bidi="pt_PT"/>
        </w:rPr>
        <w:t xml:space="preserve">Parem aqui e olhem novamente para a foto de uma </w:t>
      </w:r>
      <w:r>
        <w:rPr>
          <w:lang w:val="pt_PT" w:bidi="pt_PT"/>
        </w:rPr>
        <w:t>flauta</w:t>
      </w:r>
      <w:r>
        <w:rPr>
          <w:lang w:val="pt_PT" w:bidi="pt_PT"/>
        </w:rPr>
        <w:t xml:space="preserve">, </w:t>
      </w:r>
      <w:r>
        <w:rPr>
          <w:lang w:val="pt_PT" w:bidi="pt_PT"/>
        </w:rPr>
        <w:t>harpa</w:t>
      </w:r>
      <w:r>
        <w:rPr>
          <w:lang w:val="pt_PT" w:bidi="pt_PT"/>
        </w:rPr>
        <w:t xml:space="preserve"> e </w:t>
      </w:r>
      <w:r>
        <w:rPr>
          <w:b/>
          <w:lang w:val="pt_PT" w:bidi="pt_PT"/>
        </w:rPr>
        <w:t>trombeta</w:t>
      </w:r>
      <w:r>
        <w:rPr>
          <w:lang w:val="pt_PT" w:bidi="pt_PT"/>
        </w:rPr>
        <w:t>, se necessário. Discutam também a seguinte pergunta: em sua cultura, como se pede às pessoas que imaginem uma situação ou que comparem duas coisas, com o objetivo de ensinar uma ideia ou tornar algo mais claro? Conseguem citar um exemplo em que alguém usou a linguagem dessa maneira para ensinar ou explicar algo a vocês? Pause este áudio aqui.</w:t>
      </w:r>
    </w:p>
    <w:p>
      <w:pPr/>
      <w:r>
        <w:rPr>
          <w:lang w:val="pt_PT" w:bidi="pt_PT"/>
        </w:rPr>
      </w:r>
      <w:r>
        <w:rPr>
          <w:lang w:val="pt_PT" w:bidi="pt_PT"/>
        </w:rPr>
        <w:t>Se alguém fala em público de um modo que ninguém entende, seu discurso é como jogar palavras ao ar. Essa expressão significa que as palavras estariam sendo desperdiçadas — como ninguém pode entender seu significado, então as palavras não seriam úteis para ninguém.</w:t>
      </w:r>
    </w:p>
    <w:p>
      <w:pPr/>
      <w:r>
        <w:rPr>
          <w:lang w:val="pt_PT" w:bidi="pt_PT"/>
        </w:rPr>
      </w:r>
      <w:r>
        <w:rPr>
          <w:lang w:val="pt_PT" w:bidi="pt_PT"/>
        </w:rPr>
        <w:t>Parem aqui e discutam a seguinte pergunta: pensem em uma vez em que alguém estava falando sem que nenhum ouvinte a entendesse. Que expressões, se houver, vocês usam em seu idioma que significam que alguém está desperdiçando seu tempo quando fala? Como vocês traduzirão essa expressão? Pause este áudio aqui.</w:t>
      </w:r>
    </w:p>
    <w:p>
      <w:pPr/>
      <w:r>
        <w:rPr>
          <w:lang w:val="pt_PT" w:bidi="pt_PT"/>
        </w:rPr>
      </w:r>
      <w:r>
        <w:rPr>
          <w:lang w:val="pt_PT" w:bidi="pt_PT"/>
        </w:rPr>
        <w:t>Novamente, Paulo dá um exemplo prático para mostrar que palavras que ninguém entende são inúteis. Ele dá exemplos usando uma situação que não aconteceu para ajudar as pessoas a pensar sobre o que poderia acontecer ou o que alguém poderia fazer. Paulo lembra que, no mundo todo, existem muitos idiomas. Os idiomas que as pessoas falam pelo mundo todo têm significado para quem fala tais idiomas. No entanto, esses idiomas não têm significado para um estrangeiro que os ouve. Algumas traduções usam a palavra “bárbaro” em vez de “estrangeiro”. Bárbaro é uma pessoa que não é da Grécia e que fala um idioma diferente do que o povo grego fala. Paulo está comparando essa situação imaginária à situação real de quando os crentes falam em línguas. Quando os crentes falam em línguas, as palavras que eles falam não têm significado para os outros crentes que ouvem essas palavras. Os crentes em Corinto estavam experimentando muitos dons espirituais e estavam ansiosos por eles, ou os desejavam fortemente. Os crentes muitas vezes queriam exibir seus dons espirituais diante dos demais. Mas Paulo os exorta a desejar e usar seus dons espirituais com o propósito de edificar os demais crentes. Assim como quando edificamos prédios físicos nós os fazemos fortes, Paulo quer que os crentes edifiquem uns aos outros para que os crentes sejam fortes. Por causa dessas coisas, Paulo instrui os crentes a orar para entender o significado das palavras que os crentes falam quando falam em línguas — para que eles ajudem os outros e não apenas a si mesmos.</w:t>
      </w:r>
    </w:p>
    <w:p>
      <w:pPr/>
      <w:r>
        <w:rPr>
          <w:lang w:val="pt_PT" w:bidi="pt_PT"/>
        </w:rPr>
      </w:r>
      <w:r>
        <w:rPr>
          <w:lang w:val="pt_PT" w:bidi="pt_PT"/>
        </w:rPr>
        <w:t>Parem aqui e discutam a seguinte pergunta em grupo: contem uma história sobre pessoas que constroem algo forte, como uma casa. O que vocês acham que torna um grupo de pessoas forte? Discutam como vocês traduzirão a mesma ideia nessa passagem. Pause este áudio aqui.</w:t>
      </w:r>
    </w:p>
    <w:p>
      <w:pPr/>
      <w:r>
        <w:rPr>
          <w:lang w:val="pt_PT" w:bidi="pt_PT"/>
        </w:rPr>
      </w:r>
      <w:r>
        <w:rPr>
          <w:lang w:val="pt_PT" w:bidi="pt_PT"/>
        </w:rPr>
        <w:t>Na segunda parte da passagem, Paulo dá um exemplo mais pessoal. As pessoas podem falar ou cantar em línguas, e Paulo pode fazer ambas as coisas. Por isso, ele fala sobre o que acontece quando ele mesmo fala em línguas. Paulo ora e louva a Deus em um idioma que só Deus entende. Paulo faz isso no seu espírito, a parte invisível dele, que são seus pensamentos, sentimentos e desejos. A mente de Paulo — os pensamentos conscientes dele — não entende as palavras que ele está falando. A mente de Paulo é estéril — sua mente não produz pensamentos que ele possa falar, muito parecido com quando uma árvore não produz frutos. Sua mente, portanto, não produz nada que ajude os outros, mas seu espírito o beneficia pessoalmente. Ninguém mais pode se beneficiar de Paulo falar em línguas, a menos que alguém possa explicar o significado das palavras que ele fala.</w:t>
      </w:r>
    </w:p>
    <w:p>
      <w:pPr/>
      <w:r>
        <w:rPr>
          <w:lang w:val="pt_PT" w:bidi="pt_PT"/>
        </w:rPr>
      </w:r>
      <w:r>
        <w:rPr>
          <w:lang w:val="pt_PT" w:bidi="pt_PT"/>
        </w:rPr>
        <w:t>Parem aqui e discutam a seguinte pergunta em grupo: pensem em uma vez em que vocês tiveram uma emoção forte, como alegria ou tristeza, mas não conseguiram explicar por que sentiam essa emoção. Como vocês poderiam traduzir a ideia da diferença entre fazer algo no espírito e na mente? Pause este áudio aqui.</w:t>
      </w:r>
    </w:p>
    <w:p>
      <w:pPr/>
      <w:r>
        <w:rPr>
          <w:lang w:val="pt_PT" w:bidi="pt_PT"/>
        </w:rPr>
      </w:r>
      <w:r>
        <w:rPr>
          <w:lang w:val="pt_PT" w:bidi="pt_PT"/>
        </w:rPr>
        <w:t xml:space="preserve">Paulo diz que é o mesmo se ele canta em seu próprio espírito. Ele não está cantando com a mente consciente dele. Daí ele pergunta novamente: “O que ele deve fazer sobre isso?” Ele mesmo responde à sua própria pergunta. Ele deve orar e cantar tanto com o espírito quanto com a mente, de forma consciente. Se alguém ora ou canta em línguas em seu espírito, o Espírito Santo guia essa pessoa, e ela ora em seu espírito com a ajuda do Espírito Santo. No entanto, Paulo quer orar, cantar e entender o que ele está orando e cantando para que outras pessoas ao seu redor também possam entender. Ao responder à própria pergunta sobre si mesmo, ele está realmente dando à igreja de Corinto instruções práticas sobre o que </w:t>
      </w:r>
      <w:r>
        <w:rPr>
          <w:b/>
          <w:lang w:val="pt_PT" w:bidi="pt_PT"/>
        </w:rPr>
        <w:t>eles</w:t>
      </w:r>
      <w:r>
        <w:rPr>
          <w:lang w:val="pt_PT" w:bidi="pt_PT"/>
        </w:rPr>
        <w:t xml:space="preserve"> também devem fazer nas reuniões públicas. Paulo quer que todos na reunião entendam o que as pessoas oram e cantam para que os outros crentes possam dizer “amém” e concordar ou se juntar ao louvor e à ação de graças dessa pessoa. É assim que a igreja estará unida. É assim que a igreja se tornará espiritualmente forte como um só corpo.</w:t>
      </w:r>
    </w:p>
    <w:p>
      <w:pPr/>
      <w:r>
        <w:rPr>
          <w:lang w:val="pt_PT" w:bidi="pt_PT"/>
        </w:rPr>
      </w:r>
      <w:r>
        <w:rPr>
          <w:lang w:val="pt_PT" w:bidi="pt_PT"/>
        </w:rPr>
        <w:t>Ele mostra sua aprovação ao dom das línguas dizendo que ele mesmo fala em línguas mais do que todos os outros crentes. No entanto, assim como em passagens anteriores, Paulo pensa mais nos outros do que em seus próprios direitos. Paulo prefere falar 5 palavras que os outros crentes possam entender e se sentir encorajados do que 10 mil palavras que os crentes não podem entender. A mensagem de Paulo é clara: falar claramente e entender as outras pessoas ajuda todos a crescer na fé, ou na confiança e na compreensão de Deus.</w:t>
      </w:r>
    </w:p>
    <w:p>
      <w:pPr/>
      <w:r>
        <w:rPr>
          <w:lang w:val="pt_PT" w:bidi="pt_PT"/>
        </w:rPr>
      </w:r>
      <w:r>
        <w:rPr>
          <w:lang w:val="pt_PT" w:bidi="pt_PT"/>
        </w:rPr>
        <w:t>Agora, o grupo deve elaborar o roteiro, desenhar ou usar objetos para visualizar a passagem e as ações na passagem. Enquanto fazem isso, vocês podem usar desenhos, objetos ou até mesmo pessoas para representar Paulo e os crentes. Escolha pessoas ou itens para representar cada personagem e exemplo ou situação imaginada que Paulo dá. Ao recontarem essa passagem, lembrem-se de que Paulo destaca a importância de falar de modo claro, pois isso promove unidade e fortalece a igreja, assim como um construtor ergue um edifício sólido. Paulo faz isso com exemplos práticos, usando instrumentos e falando em idiomas estrangeiros. Ele fala sobre si mesmo em reuniões públicas para dar aos crentes em Corinto um exemplo. Paulo fala sobre como ele falará e cantará em línguas menos e falará palavras que todos podem entender mais! Vocês podem demonstrar Paulo parando de falar em línguas e usando palavras que todos possam entender.</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14.6–19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Crentes</w:t>
      </w:r>
    </w:p>
    <w:p>
      <w:pPr>
        <w:pStyle w:val="ListBullet"/>
        <w:spacing w:line="240" w:lineRule="auto"/>
        <w:ind w:left="720"/>
      </w:pPr>
      <w:r>
        <w:rPr>
          <w:lang w:val="pt_PT" w:bidi="pt_PT"/>
        </w:rPr>
      </w:r>
      <w:r>
        <w:rPr>
          <w:lang w:val="pt_PT" w:bidi="pt_PT"/>
        </w:rPr>
        <w:t>Pessoa tocando a flauta ou harpa</w:t>
      </w:r>
    </w:p>
    <w:p>
      <w:pPr>
        <w:pStyle w:val="ListBullet"/>
        <w:spacing w:line="240" w:lineRule="auto"/>
        <w:ind w:left="720"/>
      </w:pPr>
      <w:r>
        <w:rPr>
          <w:lang w:val="pt_PT" w:bidi="pt_PT"/>
        </w:rPr>
      </w:r>
      <w:r>
        <w:rPr>
          <w:lang w:val="pt_PT" w:bidi="pt_PT"/>
        </w:rPr>
        <w:t>Oficial militar que toca a trombeta</w:t>
      </w:r>
    </w:p>
    <w:p>
      <w:pPr>
        <w:pStyle w:val="ListBullet"/>
        <w:spacing w:line="240" w:lineRule="auto"/>
        <w:ind w:left="720"/>
      </w:pPr>
      <w:r>
        <w:rPr>
          <w:lang w:val="pt_PT" w:bidi="pt_PT"/>
        </w:rPr>
      </w:r>
      <w:r>
        <w:rPr>
          <w:lang w:val="pt_PT" w:bidi="pt_PT"/>
        </w:rPr>
        <w:t>Soldados ouvindo o som da trombeta</w:t>
      </w:r>
    </w:p>
    <w:p>
      <w:pPr>
        <w:pStyle w:val="ListBullet"/>
        <w:spacing w:line="240" w:lineRule="auto"/>
        <w:ind w:left="720"/>
      </w:pPr>
      <w:r>
        <w:rPr>
          <w:lang w:val="pt_PT" w:bidi="pt_PT"/>
        </w:rPr>
      </w:r>
      <w:r>
        <w:rPr>
          <w:lang w:val="pt_PT" w:bidi="pt_PT"/>
        </w:rPr>
        <w:t>E estrangeiros que falam um idioma diferente</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"Irmãos e irmãs, se eu vier até vocês e falar em línguas, que proveito terei eu para vocês, a menos que traga alguma revelação, ou conhecimento, ou profecia, ou palavra de instrução?"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"Mesmo com objetos sem vida que fazem som, como uma flauta ou uma harpa, como alguém saberá qual melodia está sendo tocada se as notas não mudam? E se uma trombeta não fizer um chamado claro, quem se preparará para a batalha? É o mesmo com vocês. A menos que vocês falem em palavras que todos possam entender, suas palavras serão um desperdício — vocês estarão falando apenas ao 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crentes: “O que vocês estão sentindo ou pensando?”. Os crentes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"Há muitos idiomas no mundo, todos com significado. Mas se não entendo o significado do que alguém está dizendo, sou um estrangeiro para a pessoa que fala e a pessoa que fala é uma estrangeira para mim. É o mesmo com vocês. Vocês estão ansiosos para ter dons espirituais. Tentem querer dons que edifiquem a igreja. Por causa dessas razões, se vocês falam em línguas, vocês devem orar e pedir que Deus permita que entendam o significado do que dizem".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Também perguntem às pessoas que interpretam os crentes: "O que vocês estão sentindo ou pensando?" Os crentes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Em seguida, Paulo diz: "Se vocês louvam a Deus em um idioma que os outros não entendem, como os outros podem concordar com vocês e dizer 'Amém'? Os outros não podem participar porque eles não sabem o que vocês estão dizendo. Vocês estão dando graças o suficiente, mas isso não edifica os outros".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crentes: “O que vocês estão sentindo ou pensando?”. Uma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"Se oro em um idioma que outros não entendem, meu espírito está orando, mas minha mente não está ajudando outros crentes a entender. Então, o que devo fazer? Orarei com meu espírito, mas também orarei com entendimento. Cantarei com meu espírito, mas também cantarei com entendimento. Se vocês louvam a Deus com seu espírito, como outra pessoa que não entende pode dizer 'Amém' para sua ação de graças, uma vez que ele não sabe o que vocês estão dizendo?"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Finalmente, Paulo diz: "Agradeço a Deus por falar em línguas mais do que todos vocês. Mas prefiro falar 5 palavras compreensíveis do que 10.000 palavras em uma língua".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14.6–19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chama os crentes de </w:t>
      </w:r>
      <w:r>
        <w:rPr>
          <w:b/>
          <w:lang w:val="pt_PT" w:bidi="pt_PT"/>
        </w:rPr>
        <w:t>irmãos</w:t>
      </w:r>
      <w:r>
        <w:rPr>
          <w:lang w:val="pt_PT" w:bidi="pt_PT"/>
        </w:rPr>
        <w:t xml:space="preserve">, ou </w:t>
      </w:r>
      <w:r>
        <w:rPr>
          <w:b/>
          <w:lang w:val="pt_PT" w:bidi="pt_PT"/>
        </w:rPr>
        <w:t>irmãos e irmãs</w:t>
      </w:r>
      <w:r>
        <w:rPr>
          <w:lang w:val="pt_PT" w:bidi="pt_PT"/>
        </w:rPr>
        <w:t>. Paulo está falando tanto com homens quanto com mulheres. Usem as mesmas palavras ou frases para irmãos e irmãs que vocês usaram em passagens anteriores.</w:t>
      </w:r>
    </w:p>
    <w:p>
      <w:pPr/>
      <w:r>
        <w:rPr>
          <w:lang w:val="pt_PT" w:bidi="pt_PT"/>
        </w:rPr>
      </w:r>
      <w:r>
        <w:rPr>
          <w:lang w:val="pt_PT" w:bidi="pt_PT"/>
        </w:rPr>
        <w:t xml:space="preserve">Paulo diz que se ele visitar os crentes em Corinto e falar em </w:t>
      </w:r>
      <w:r>
        <w:rPr>
          <w:b/>
          <w:lang w:val="pt_PT" w:bidi="pt_PT"/>
        </w:rPr>
        <w:t>línguas</w:t>
      </w:r>
      <w:r>
        <w:rPr>
          <w:lang w:val="pt_PT" w:bidi="pt_PT"/>
        </w:rPr>
        <w:t xml:space="preserve">, as palavras dele não ajudarão os crentes. Alguém que fala "uma língua", ou que fala "em línguas", é uma pessoa que tem um dom especial do Espírito Santo. Quando as pessoas falam em línguas como essa, elas normalmente não entendem o que estão dizendo. O Espírito Santo está fazendo essas pessoas falarem em um idioma que elas mesmas não conhecem. Nesse idioma desconhecido, o povo está louvando a Deus ou falando alguma verdade sobre Deus. Usem a mesma palavra ou frase para línguas que vocês usaram em passagens anteriores. Para mais informações sobre línguas, consulte </w:t>
      </w:r>
      <w:r>
        <w:rPr>
          <w:lang w:val="pt_PT" w:bidi="pt_PT"/>
        </w:rPr>
        <w:t>línguas</w:t>
      </w:r>
      <w:r>
        <w:rPr>
          <w:lang w:val="pt_PT" w:bidi="pt_PT"/>
        </w:rPr>
        <w:t xml:space="preserve"> no Glossário Mestre.</w:t>
      </w:r>
    </w:p>
    <w:p>
      <w:pPr/>
      <w:r>
        <w:rPr>
          <w:lang w:val="pt_PT" w:bidi="pt_PT"/>
        </w:rPr>
      </w:r>
      <w:r>
        <w:rPr>
          <w:lang w:val="pt_PT" w:bidi="pt_PT"/>
        </w:rPr>
        <w:t xml:space="preserve">Paulo poderia ajudar os crentes se ele viesse até eles e falasse palavras de revelação, </w:t>
      </w:r>
      <w:r>
        <w:rPr>
          <w:b/>
          <w:lang w:val="pt_PT" w:bidi="pt_PT"/>
        </w:rPr>
        <w:t>conhecimento</w:t>
      </w:r>
      <w:r>
        <w:rPr>
          <w:lang w:val="pt_PT" w:bidi="pt_PT"/>
        </w:rPr>
        <w:t xml:space="preserve">, profecia ou </w:t>
      </w:r>
      <w:r>
        <w:rPr>
          <w:b/>
          <w:lang w:val="pt_PT" w:bidi="pt_PT"/>
        </w:rPr>
        <w:t>ensinamento</w:t>
      </w:r>
      <w:r>
        <w:rPr>
          <w:lang w:val="pt_PT" w:bidi="pt_PT"/>
        </w:rPr>
        <w:t>. Deus concede conhecimento quando revela todos os tipos de informações sobre Deus e sobre como o Espírito de Deus age no mundo. Quando Deus ensina, Deus instrui as pessoas sobre a melhor maneira de se comportar. Usem as mesmas palavras para conhecimento e ensinamento que vocês usaram em passagens anteriores.</w:t>
      </w:r>
    </w:p>
    <w:p>
      <w:pPr/>
      <w:r>
        <w:rPr>
          <w:lang w:val="pt_PT" w:bidi="pt_PT"/>
        </w:rPr>
      </w:r>
      <w:r>
        <w:rPr>
          <w:b/>
          <w:lang w:val="pt_PT" w:bidi="pt_PT"/>
        </w:rPr>
        <w:t>Revelação</w:t>
      </w:r>
      <w:r>
        <w:rPr>
          <w:lang w:val="pt_PT" w:bidi="pt_PT"/>
        </w:rPr>
        <w:t xml:space="preserve"> é quando Deus revela ou torna conhecido algo que as pessoas não sabiam antes. Talvez as pessoas aprendam algo novo sobre a natureza de Deus, a vontade de Deus ou verdades específicas que Deus quer que as pessoas entendam. Nesta passagem, revelação e profecia são muito semelhantes. Paulo usa ambas as palavras em toda esta passagem para significar uma mensagem de Deus. Revelação pode significar especificamente que a mensagem que Deus compartilha pode ser impressionante ou incomum.</w:t>
      </w:r>
    </w:p>
    <w:p>
      <w:pPr/>
      <w:r>
        <w:rPr>
          <w:lang w:val="pt_PT" w:bidi="pt_PT"/>
        </w:rPr>
      </w:r>
      <w:r>
        <w:rPr>
          <w:lang w:val="pt_PT" w:bidi="pt_PT"/>
        </w:rPr>
        <w:t xml:space="preserve">Pare aqui e discutam em grupo qual palavra ou frase vocês usarão para </w:t>
      </w:r>
      <w:r>
        <w:rPr>
          <w:b/>
          <w:lang w:val="pt_PT" w:bidi="pt_PT"/>
        </w:rPr>
        <w:t>revelação.</w:t>
      </w:r>
      <w:r>
        <w:rPr>
          <w:lang w:val="pt_PT" w:bidi="pt_PT"/>
        </w:rPr>
        <w:t xml:space="preserve"> Se vocês já traduziram essa palavra em outro livro da Bíblia, usem a mesma palavra que usaram lá. Para mais informações sobre revelação, consulte </w:t>
      </w:r>
      <w:r>
        <w:rPr>
          <w:b/>
          <w:lang w:val="pt_PT" w:bidi="pt_PT"/>
        </w:rPr>
        <w:t>revelação</w:t>
      </w:r>
      <w:r>
        <w:rPr>
          <w:lang w:val="pt_PT" w:bidi="pt_PT"/>
        </w:rPr>
        <w:t xml:space="preserve"> no Glossário Mestre. Pause este áudio aqui.</w:t>
      </w:r>
    </w:p>
    <w:p>
      <w:pPr/>
      <w:r>
        <w:rPr>
          <w:lang w:val="pt_PT" w:bidi="pt_PT"/>
        </w:rPr>
      </w:r>
      <w:r>
        <w:rPr>
          <w:lang w:val="pt_PT" w:bidi="pt_PT"/>
        </w:rPr>
        <w:t xml:space="preserve">Uma </w:t>
      </w:r>
      <w:r>
        <w:rPr>
          <w:b/>
          <w:lang w:val="pt_PT" w:bidi="pt_PT"/>
        </w:rPr>
        <w:t>profecia</w:t>
      </w:r>
      <w:r>
        <w:rPr>
          <w:lang w:val="pt_PT" w:bidi="pt_PT"/>
        </w:rPr>
        <w:t xml:space="preserve"> pode ser uma instrução de Deus sobre algo que as pessoas precisam fazer. Pode ser uma mensagem que fala sobre algo que vai acontecer no futuro. Usem a mesma palavra ou frase para profecia que vocês usaram em passagens anteriores. Para mais informações sobre profecia, consulte </w:t>
      </w:r>
      <w:r>
        <w:rPr>
          <w:lang w:val="pt_PT" w:bidi="pt_PT"/>
        </w:rPr>
        <w:t>profecia</w:t>
      </w:r>
      <w:r>
        <w:rPr>
          <w:lang w:val="pt_PT" w:bidi="pt_PT"/>
        </w:rPr>
        <w:t xml:space="preserve"> no Glossário Mestre.</w:t>
      </w:r>
    </w:p>
    <w:p>
      <w:pPr/>
      <w:r>
        <w:rPr>
          <w:lang w:val="pt_PT" w:bidi="pt_PT"/>
        </w:rPr>
      </w:r>
      <w:r>
        <w:rPr>
          <w:lang w:val="pt_PT" w:bidi="pt_PT"/>
        </w:rPr>
        <w:t xml:space="preserve">Paulo compara falar em línguas em reuniões a coisas sem vida que fazem sons, como uma </w:t>
      </w:r>
      <w:r>
        <w:rPr>
          <w:b/>
          <w:lang w:val="pt_PT" w:bidi="pt_PT"/>
        </w:rPr>
        <w:t>flauta</w:t>
      </w:r>
      <w:r>
        <w:rPr>
          <w:lang w:val="pt_PT" w:bidi="pt_PT"/>
        </w:rPr>
        <w:t xml:space="preserve">, </w:t>
      </w:r>
      <w:r>
        <w:rPr>
          <w:b/>
          <w:lang w:val="pt_PT" w:bidi="pt_PT"/>
        </w:rPr>
        <w:t>harpa</w:t>
      </w:r>
      <w:r>
        <w:rPr>
          <w:lang w:val="pt_PT" w:bidi="pt_PT"/>
        </w:rPr>
        <w:t xml:space="preserve"> ou </w:t>
      </w:r>
      <w:r>
        <w:rPr>
          <w:b/>
          <w:lang w:val="pt_PT" w:bidi="pt_PT"/>
        </w:rPr>
        <w:t>trombeta</w:t>
      </w:r>
      <w:r>
        <w:rPr>
          <w:lang w:val="pt_PT" w:bidi="pt_PT"/>
        </w:rPr>
        <w:t>. Uma flauta, ou gaita, é um instrumento de sopro que as pessoas fazem de um junco natural ou de marfim, bronze, prata ou ouro. Uma flauta é oca e tem buracos que foram furados em seu comprimento. Uma pessoa sopra em uma flauta ou gaita para fazer um som. Uma harpa é um grande instrumento de cordas, geralmente uma forma retângulo com uma estrutura de madeira e composta de 4 a 8 cordas. As pessoas dedilham as cordas para criar o som. As pessoas fabricam uma trombeta ou corneta de prata ou bronze. Uma trombeta ou corneta é um tubo reto de metal, com uma das extremidades alargada em forma de cone. As pessoas sopram dentro da trombeta ou corneta para produzir um som alto.</w:t>
      </w:r>
    </w:p>
    <w:p>
      <w:pPr/>
      <w:r>
        <w:rPr>
          <w:lang w:val="pt_PT" w:bidi="pt_PT"/>
        </w:rPr>
      </w:r>
      <w:r>
        <w:rPr>
          <w:lang w:val="pt_PT" w:bidi="pt_PT"/>
        </w:rPr>
        <w:t xml:space="preserve">Pare aqui e olhem para uma imagem de uma </w:t>
      </w:r>
      <w:r>
        <w:rPr>
          <w:lang w:val="pt_PT" w:bidi="pt_PT"/>
        </w:rPr>
        <w:t>flauta</w:t>
      </w:r>
      <w:r>
        <w:rPr>
          <w:lang w:val="pt_PT" w:bidi="pt_PT"/>
        </w:rPr>
        <w:t xml:space="preserve">, </w:t>
      </w:r>
      <w:r>
        <w:rPr>
          <w:lang w:val="pt_PT" w:bidi="pt_PT"/>
        </w:rPr>
        <w:t>harpa</w:t>
      </w:r>
      <w:r>
        <w:rPr>
          <w:lang w:val="pt_PT" w:bidi="pt_PT"/>
        </w:rPr>
        <w:t xml:space="preserve"> e </w:t>
      </w:r>
      <w:r>
        <w:rPr>
          <w:b/>
          <w:lang w:val="pt_PT" w:bidi="pt_PT"/>
        </w:rPr>
        <w:t>trombeta</w:t>
      </w:r>
      <w:r>
        <w:rPr>
          <w:lang w:val="pt_PT" w:bidi="pt_PT"/>
        </w:rPr>
        <w:t>, em grupo novamente, se necessário. Se vocês não têm esses instrumentos em sua cultura, pensem em outros instrumentos semelhantes. Que palavras ou frases vocês usarão para descrever esses instrumentos?</w:t>
      </w:r>
    </w:p>
    <w:p>
      <w:pPr/>
      <w:r>
        <w:rPr>
          <w:lang w:val="pt_PT" w:bidi="pt_PT"/>
        </w:rPr>
      </w:r>
      <w:r>
        <w:rPr>
          <w:lang w:val="pt_PT" w:bidi="pt_PT"/>
        </w:rPr>
        <w:t xml:space="preserve">Os crentes estão ansiosos ou desejam fortemente </w:t>
      </w:r>
      <w:r>
        <w:rPr>
          <w:b/>
          <w:lang w:val="pt_PT" w:bidi="pt_PT"/>
        </w:rPr>
        <w:t>dons espirituais</w:t>
      </w:r>
      <w:r>
        <w:rPr>
          <w:lang w:val="pt_PT" w:bidi="pt_PT"/>
        </w:rPr>
        <w:t xml:space="preserve">. Dons espirituais são habilidades especiais que o Espírito Santo dá a uma pessoa. Usem a mesma palavra ou frase para dons espirituais que vocês usaram em passagens anteriores. Para mais informações, procure a palavra </w:t>
      </w:r>
      <w:r>
        <w:rPr>
          <w:b/>
          <w:lang w:val="pt_PT" w:bidi="pt_PT"/>
        </w:rPr>
        <w:t>dom</w:t>
      </w:r>
      <w:r>
        <w:rPr>
          <w:lang w:val="pt_PT" w:bidi="pt_PT"/>
        </w:rPr>
        <w:t xml:space="preserve"> no Glossário Mestre.</w:t>
      </w:r>
    </w:p>
    <w:p>
      <w:pPr/>
      <w:r>
        <w:rPr>
          <w:lang w:val="pt_PT" w:bidi="pt_PT"/>
        </w:rPr>
      </w:r>
      <w:r>
        <w:rPr>
          <w:lang w:val="pt_PT" w:bidi="pt_PT"/>
        </w:rPr>
        <w:t xml:space="preserve">Paulo diz que as pessoas falam muitos idiomas ao redor do mundo que têm significado para quem os fala, mas quando não podemos entender esses idiomas, é como se o falante fosse um </w:t>
      </w:r>
      <w:r>
        <w:rPr>
          <w:b/>
          <w:lang w:val="pt_PT" w:bidi="pt_PT"/>
        </w:rPr>
        <w:t>estrangeiro</w:t>
      </w:r>
      <w:r>
        <w:rPr>
          <w:lang w:val="pt_PT" w:bidi="pt_PT"/>
        </w:rPr>
        <w:t xml:space="preserve"> ou bárbaro para a pessoa que está ouvindo estes idiomas. Uma pessoa é uma estrangeira em um país quando ela está em um país que não é onde ela nasceu. Para mais informações sobre estrangeiro, procure </w:t>
      </w:r>
      <w:r>
        <w:rPr>
          <w:lang w:val="pt_PT" w:bidi="pt_PT"/>
        </w:rPr>
        <w:t>estrangeiro</w:t>
      </w:r>
      <w:r>
        <w:rPr>
          <w:lang w:val="pt_PT" w:bidi="pt_PT"/>
        </w:rPr>
        <w:t xml:space="preserve"> no Glossário Mestre.</w:t>
      </w:r>
    </w:p>
    <w:p>
      <w:pPr/>
      <w:r>
        <w:rPr>
          <w:lang w:val="pt_PT" w:bidi="pt_PT"/>
        </w:rPr>
      </w:r>
      <w:r>
        <w:rPr>
          <w:lang w:val="pt_PT" w:bidi="pt_PT"/>
        </w:rPr>
        <w:t xml:space="preserve">Paulo diz que ele ora, canta e louva a Deus no </w:t>
      </w:r>
      <w:r>
        <w:rPr>
          <w:b/>
          <w:lang w:val="pt_PT" w:bidi="pt_PT"/>
        </w:rPr>
        <w:t>espírito</w:t>
      </w:r>
      <w:r>
        <w:rPr>
          <w:lang w:val="pt_PT" w:bidi="pt_PT"/>
        </w:rPr>
        <w:t xml:space="preserve">, mas em reuniões, ele deve orar, cantar e louvar no espírito, mas também no entendimento dele em sua mente consciente. O espírito de uma pessoa é a parte invisível dela — os pensamentos, os sentimentos e os desejos da pessoa. Quando a Bíblia usa a palavra espírito nesse contexto, o foco está no relacionamento que uma pessoa tem com Deus. Quando estamos orando, nosso espírito está falando com Deus. Usem a mesma palavra ou frase para espírito que vocês usaram em passagens anteriores. Para mais informações sobre espírito, procure </w:t>
      </w:r>
      <w:r>
        <w:rPr>
          <w:lang w:val="pt_PT" w:bidi="pt_PT"/>
        </w:rPr>
        <w:t>espírito de uma pessoa</w:t>
      </w:r>
      <w:r>
        <w:rPr>
          <w:lang w:val="pt_PT" w:bidi="pt_PT"/>
        </w:rPr>
        <w:t xml:space="preserve"> no Glossário Mestre.</w:t>
      </w:r>
    </w:p>
    <w:p>
      <w:pPr/>
      <w:r>
        <w:rPr>
          <w:lang w:val="pt_PT" w:bidi="pt_PT"/>
        </w:rPr>
      </w:r>
      <w:r>
        <w:rPr>
          <w:lang w:val="pt_PT" w:bidi="pt_PT"/>
        </w:rPr>
        <w:t>Paulo diz que, se não usamos palavras que as pessoas possam entender, então elas não podem concordar conosco ou dizer "</w:t>
      </w:r>
      <w:r>
        <w:rPr>
          <w:b/>
          <w:lang w:val="pt_PT" w:bidi="pt_PT"/>
        </w:rPr>
        <w:t>amém</w:t>
      </w:r>
      <w:r>
        <w:rPr>
          <w:lang w:val="pt_PT" w:bidi="pt_PT"/>
        </w:rPr>
        <w:t>". Amém é a maneira como os crentes muitas vezes dizem "Concordo com vocês", ou "Que aconteça dessa maneira!"</w:t>
      </w:r>
    </w:p>
    <w:p>
      <w:pPr/>
      <w:r>
        <w:rPr>
          <w:lang w:val="pt_PT" w:bidi="pt_PT"/>
        </w:rPr>
      </w:r>
      <w:r>
        <w:rPr>
          <w:lang w:val="pt_PT" w:bidi="pt_PT"/>
        </w:rPr>
        <w:t xml:space="preserve">Pare aqui e discutam em grupo como vocês traduzirão </w:t>
      </w:r>
      <w:r>
        <w:rPr>
          <w:b/>
          <w:lang w:val="pt_PT" w:bidi="pt_PT"/>
        </w:rPr>
        <w:t>amém</w:t>
      </w:r>
      <w:r>
        <w:rPr>
          <w:lang w:val="pt_PT" w:bidi="pt_PT"/>
        </w:rPr>
        <w:t xml:space="preserve">. Procure a palavra </w:t>
      </w:r>
      <w:r>
        <w:rPr>
          <w:lang w:val="pt_PT" w:bidi="pt_PT"/>
        </w:rPr>
        <w:t>amém</w:t>
      </w:r>
      <w:r>
        <w:rPr>
          <w:lang w:val="pt_PT" w:bidi="pt_PT"/>
        </w:rPr>
        <w:t xml:space="preserve"> no Glossário Mestre para mais informações.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14:20–25</w:t>
      </w:r>
      <w:r>
        <w:rPr>
          <w:lang w:val="pt_PT" w:bidi="pt_PT"/>
        </w:rPr>
      </w:r>
    </w:p>
    <w:p>
      <w:pPr>
        <w:pStyle w:val="Heading3"/>
      </w:pPr>
      <w:r>
        <w:rPr>
          <w:lang w:val="pt_PT" w:bidi="pt_PT"/>
        </w:rPr>
        <w:t>Ouvir e Sentir</w:t>
      </w:r>
    </w:p>
    <w:p>
      <w:pPr/>
      <w:r>
        <w:rPr>
          <w:lang w:val="pt_PT" w:bidi="pt_PT"/>
        </w:rPr>
      </w:r>
      <w:r>
        <w:rPr>
          <w:lang w:val="pt_PT" w:bidi="pt_PT"/>
        </w:rPr>
        <w:t>Nesta etapa, ouçam 1 Coríntios 14.20–25 e guardem em seus corações.</w:t>
      </w:r>
    </w:p>
    <w:p>
      <w:pPr/>
      <w:r>
        <w:rPr>
          <w:lang w:val="pt_PT" w:bidi="pt_PT"/>
        </w:rPr>
      </w:r>
      <w:r>
        <w:rPr>
          <w:lang w:val="pt_PT" w:bidi="pt_PT"/>
        </w:rPr>
        <w:t>Ouçam uma versão em áudio de 1 Coríntios 14.20–25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14.20–25 na tradução mais fácil de entender.</w:t>
      </w:r>
    </w:p>
    <w:p>
      <w:pPr/>
      <w:r>
        <w:rPr>
          <w:lang w:val="pt_PT" w:bidi="pt_PT"/>
        </w:rPr>
      </w:r>
      <w:r>
        <w:rPr>
          <w:lang w:val="pt_PT" w:bidi="pt_PT"/>
        </w:rPr>
        <w:t>Nessa parte da carta, Paulo continua falando com os crentes em Corinto sobre os dons espirituais de línguas e de profecia. Em passagens anteriores, Paulo comparou os dons de línguas e de profecia e descreveu como esses dons podem ou não ser úteis para outros crentes quando reunidos para adoração. Agora, ele fala novamente sobre os mesmos dons e sobre como eles afetam os incrédulos que os ouvem.</w:t>
      </w:r>
    </w:p>
    <w:p>
      <w:pPr/>
      <w:r>
        <w:rPr>
          <w:lang w:val="pt_PT" w:bidi="pt_PT"/>
        </w:rPr>
      </w:r>
      <w:r>
        <w:rPr>
          <w:lang w:val="pt_PT" w:bidi="pt_PT"/>
        </w:rPr>
        <w:t>Paulo começa dizendo aos crentes que parem de pensar como crianças. Com frequência, as crianças pensam de modo simples. Elas nem sempre compreendem as consequências de suas ações. Provavelmente, Paulo quer que os crentes não pensem no dom das línguas apenas como algo excitante ou impressionante, ou como uma maneira de alguém exibir sua espiritualidade a outros. Em vez disso, os crentes devem ser maduros, cuidadosos e sábios, pensando em agir de uma maneira que seja benéfica para os demais. Embora Paulo diga aos crentes que parem de pensar como crianças no que se refere aos dons espirituais, ele ainda quer que sejam como bebês no que se refere às coisas más. Coisas más são pensamentos e ações ruins, que ferem outras pessoas. Os crentes devem ser inocentes como bebês e evitar fazer o que é mau ou errado, nem sequer pensando nessas coisas.</w:t>
      </w:r>
    </w:p>
    <w:p>
      <w:pPr/>
      <w:r>
        <w:rPr>
          <w:lang w:val="pt_PT" w:bidi="pt_PT"/>
        </w:rPr>
      </w:r>
      <w:r>
        <w:rPr>
          <w:lang w:val="pt_PT" w:bidi="pt_PT"/>
        </w:rPr>
        <w:t>Parem aqui e discutam essa pergunta em grupo: lembram-se de uma ocasião em que agiram de forma imatura, como uma criança, sem considerar como suas ações poderiam afetar outras pessoas? Nessa ocasião, se tivessem agido de maneira mais ponderada ou responsável, como isso teria melhorado as coisas? Pause este áudio aqui.</w:t>
      </w:r>
    </w:p>
    <w:p>
      <w:pPr/>
      <w:r>
        <w:rPr>
          <w:lang w:val="pt_PT" w:bidi="pt_PT"/>
        </w:rPr>
      </w:r>
      <w:r>
        <w:rPr>
          <w:lang w:val="pt_PT" w:bidi="pt_PT"/>
        </w:rPr>
        <w:t>Paulo lembra aos crentes de algo que o profeta Isaías disse. Paulo diz: “Está escrito na Lei”. A “Lei” são as Escrituras judaicas, ou todos os livros do Antigo Testamento. O profeta Isaías advertiu o povo de Israel que as pessoas não estavam ouvindo nem obedecendo a Deus, e que Deus as julgaria por isso. Isaías profetizou que Deus enviaria um sinal de que os israelitas haviam rejeitado a Deus: estrangeiros que falavam outros idiomas viriam e governariam sobre eles. Mas o povo de Deus não ouviu nem mesmo quando os estrangeiros lhes falaram. Se, no passado, ouvir línguas estrangeiras não levou o povo de Deus à obediência, por que as línguas convenceriam os descrentes agora? Isaías não quis dizer que as pessoas viriam e falariam em um idioma que apenas Deus entende. Ele quis dizer que pessoas de nações estrangeiras falariam no idioma dessas nações, que os israelitas não entendiam. Da mesma forma, quando um crente ouve alguém falar em línguas e não consegue entender o que é dito, ele pode sentir que está sendo julgado pelos outros, como se não pertencesse a Deus ou à comunidade dos demais crentes. Assim como as pessoas que falavam em línguas estrangeiras não fizeram os israelitas começarem a obedecer a Deus, tampouco crentes na igreja que falam em línguas induzirão os incrédulos a obedecê-Lo. Na verdade, os incrédulos podem ver o falar em línguas como uma ação confusa, em vez de ouvirem uma mensagem clara de Deus. Independentemente de ser crente ou incrédulo, quem não entende as línguas não se sentirá mais perto de Deus. Em vez disso, essas pessoas se sentirão mais distantes Dele.</w:t>
      </w:r>
    </w:p>
    <w:p>
      <w:pPr/>
      <w:r>
        <w:rPr>
          <w:lang w:val="pt_PT" w:bidi="pt_PT"/>
        </w:rPr>
      </w:r>
      <w:r>
        <w:rPr>
          <w:lang w:val="pt_PT" w:bidi="pt_PT"/>
        </w:rPr>
        <w:t>Parem aqui e discutam essa pergunta em grupo: vocês já viram algo que os fez parar e pensar: “Isso é realmente especial ou diferente”? Como isso fez vocês se sentirem? Agora imaginem ver algo assim, mas não entender o significado. Como isso mudaria sua reação? Pause este áudio aqui.</w:t>
      </w:r>
    </w:p>
    <w:p>
      <w:pPr/>
      <w:r>
        <w:rPr>
          <w:lang w:val="pt_PT" w:bidi="pt_PT"/>
        </w:rPr>
      </w:r>
      <w:r>
        <w:rPr>
          <w:lang w:val="pt_PT" w:bidi="pt_PT"/>
        </w:rPr>
        <w:t>Novamente, Paulo compara o dom das línguas com o da profecia. Paulo diz que o dom das línguas é um sinal para os incrédulos, não para os crentes. Quando os incrédulos ouvem alguém falar em línguas, isso pode chamar sua atenção, já que é algo incomum e sobrenatural. Isso poderia fazer os incrédulos perceberem que algo extraordinário está acontecendo. Porém, como as línguas podem parecer estranhas e confusas para o incrédulo, elas não seriam necessariamente um sinal positivo. Paulo diz que a profecia, falar a mensagem de Deus, é um sinal para os crentes, não para os incrédulos. A profecia é compreensível e ajuda outros crentes.</w:t>
      </w:r>
    </w:p>
    <w:p>
      <w:pPr/>
      <w:r>
        <w:rPr>
          <w:lang w:val="pt_PT" w:bidi="pt_PT"/>
        </w:rPr>
      </w:r>
      <w:r>
        <w:rPr>
          <w:lang w:val="pt_PT" w:bidi="pt_PT"/>
        </w:rPr>
        <w:t>Paulo explica em mais detalhes o que quer dizer. Paulo mostra que efeito as línguas ou a profecia terão sobre os incrédulos ou forasteiros — pessoas comuns que ainda não ouviram a mensagem ou as boas novas de Jesus. Se um incrédulo ou forasteiro participar de uma reunião de crentes e o crente ouvir pessoas falando em línguas sem nenhuma explicação sobre o sentido do que é dito, o incrédulo pensará que as pessoas estão loucas ou que perderam o controle de si mesmas. Isso é confuso, porque Paulo acabou de dizer que as línguas são um sinal para os incrédulos, e agora ele está dizendo que, se os incrédulos ouvirem muitas pessoas falando em línguas, eles pensarão que elas estão loucas. No entanto, a mensagem de Paulo é a mesma das passagens anteriores. Embora falar em línguas seja um dom espiritual, e esse dom possa ser um sinal do poder de Deus ou de algo sobrenatural para um incrédulo, ele não é necessariamente um sinal positivo. Em uma reunião pública, as palavras faladas, mas não explicadas, não ajudam as pessoas. Em vez disso, as línguas podem ter o efeito oposto e afastar um incrédulo de Deus.</w:t>
      </w:r>
    </w:p>
    <w:p>
      <w:pPr/>
      <w:r>
        <w:rPr>
          <w:lang w:val="pt_PT" w:bidi="pt_PT"/>
        </w:rPr>
      </w:r>
      <w:r>
        <w:rPr>
          <w:lang w:val="pt_PT" w:bidi="pt_PT"/>
        </w:rPr>
        <w:t>Paulo mostra como a profecia pode ajudar um incrédulo ou uma pessoa comum que participa de uma reunião de crentes. Isso também pode parecer confuso a princípio, porque Paulo acabou de dizer que o dom da profecia é um sinal para os crentes, não para os incrédulos, e ele agora explica como esse dom pode ser bom para os incrédulos. Paulo diz que a profecia é um sinal para os crentes porque a pessoa que profere a profecia transmite uma mensagem de Deus de uma maneira clara e compreensível. A profecia fortalece, encoraja e consola os crentes, bem como os ajuda a crescer. Ela edifica os que já seguem a Jesus, porque os ajuda a conhecer a vontade de Deus. Mesmo que Paulo diga que a profecia é para os crentes, ele continua mostrando que a profecia também pode ter um efeito poderoso e positivo sobre os incrédulos quando eles a ouvem.</w:t>
      </w:r>
    </w:p>
    <w:p>
      <w:pPr/>
      <w:r>
        <w:rPr>
          <w:lang w:val="pt_PT" w:bidi="pt_PT"/>
        </w:rPr>
      </w:r>
      <w:r>
        <w:rPr>
          <w:lang w:val="pt_PT" w:bidi="pt_PT"/>
        </w:rPr>
        <w:t>Quando um incrédulo ou forasteiro ouve a profecia, as palavras da profecia expõem os segredos do coração dessa pessoa. Os segredos do coração de uma pessoa são seus pensamentos e ações, desconhecidos por outras pessoas. Paulo diz que os incrédulos ou forasteiros reconhecerão seus próprios pecados ou ações erradas. Como resultado, o incrédulo é persuadido pelas mensagens de todos. Os incrédulos se tornam cientes de que Deus está realmente com eles. Os incrédulos ou forasteiros se ajoelharão e se prostrarão diante de Deus em respeito e adoração. Os incrédulos ou forasteiros acreditarão que Deus está realmente entre os crentes.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14.20–25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diz aos crentes para serem maduros na maneira como pensam, especialmente sobre os dons espirituais dos crentes. Mas os crentes devem ser como recém-nascidos ou bebês no conhecimento dos crentes de coisas que são más ou erradas.</w:t>
      </w:r>
    </w:p>
    <w:p>
      <w:pPr/>
      <w:r>
        <w:rPr>
          <w:lang w:val="pt_PT" w:bidi="pt_PT"/>
        </w:rPr>
      </w:r>
      <w:r>
        <w:rPr>
          <w:b/>
          <w:lang w:val="pt_PT" w:bidi="pt_PT"/>
        </w:rPr>
        <w:t>Na segunda parte:</w:t>
      </w:r>
      <w:r>
        <w:rPr>
          <w:lang w:val="pt_PT" w:bidi="pt_PT"/>
        </w:rPr>
        <w:t xml:space="preserve"> Paulo cita o profeta Isaías, que advertiu o povo de Israel que os invasores estrangeiros falariam com os israelitas em idiomas desconhecidos como um sinal do julgamento de Deus porque eles não ouviram a Deus. O povo de Deus não se convenceu a obedecer a Deus quando ouviu línguas estrangeiras. Da mesma maneira, o dom de línguas não convencerá os descrentes em Corinto.</w:t>
      </w:r>
    </w:p>
    <w:p>
      <w:pPr/>
      <w:r>
        <w:rPr>
          <w:lang w:val="pt_PT" w:bidi="pt_PT"/>
        </w:rPr>
      </w:r>
      <w:r>
        <w:rPr>
          <w:b/>
          <w:lang w:val="pt_PT" w:bidi="pt_PT"/>
        </w:rPr>
        <w:t>Na terceira parte:</w:t>
      </w:r>
      <w:r>
        <w:rPr>
          <w:lang w:val="pt_PT" w:bidi="pt_PT"/>
        </w:rPr>
        <w:t xml:space="preserve"> Paulo explica como as línguas e a profecia afetam tanto os crentes quanto os descrentes. As línguas podem fazer uma pessoa se sentir confusa e afastar os descrentes de Deus. Mas se um descrente ouvir a mensagem de Deus, por meio da profecia, esse descrente conhecerá a verdade de Deus e entenderá que Deus conhece todos os pensamentos e ações dessa pessoa. Isso convencerá um descrente a declarar que Deus está realmente com eles.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Crentes</w:t>
      </w:r>
    </w:p>
    <w:p>
      <w:pPr>
        <w:pStyle w:val="ListBullet"/>
        <w:spacing w:line="240" w:lineRule="auto"/>
        <w:ind w:left="720"/>
      </w:pPr>
      <w:r>
        <w:rPr>
          <w:lang w:val="pt_PT" w:bidi="pt_PT"/>
        </w:rPr>
      </w:r>
      <w:r>
        <w:rPr>
          <w:lang w:val="pt_PT" w:bidi="pt_PT"/>
        </w:rPr>
        <w:t>Isaías</w:t>
      </w:r>
    </w:p>
    <w:p>
      <w:pPr>
        <w:pStyle w:val="ListBullet"/>
        <w:spacing w:line="240" w:lineRule="auto"/>
        <w:ind w:left="720"/>
      </w:pPr>
      <w:r>
        <w:rPr>
          <w:lang w:val="pt_PT" w:bidi="pt_PT"/>
        </w:rPr>
      </w:r>
      <w:r>
        <w:rPr>
          <w:lang w:val="pt_PT" w:bidi="pt_PT"/>
        </w:rPr>
        <w:t>Povo de Israel</w:t>
      </w:r>
    </w:p>
    <w:p>
      <w:pPr>
        <w:pStyle w:val="ListBullet"/>
        <w:spacing w:line="240" w:lineRule="auto"/>
        <w:ind w:left="720"/>
      </w:pPr>
      <w:r>
        <w:rPr>
          <w:lang w:val="pt_PT" w:bidi="pt_PT"/>
        </w:rPr>
      </w:r>
      <w:r>
        <w:rPr>
          <w:lang w:val="pt_PT" w:bidi="pt_PT"/>
        </w:rPr>
        <w:t>Pessoas de nações estrangeiras</w:t>
      </w:r>
    </w:p>
    <w:p>
      <w:pPr>
        <w:pStyle w:val="ListBullet"/>
        <w:spacing w:line="240" w:lineRule="auto"/>
        <w:ind w:left="720"/>
      </w:pPr>
      <w:r>
        <w:rPr>
          <w:lang w:val="pt_PT" w:bidi="pt_PT"/>
        </w:rPr>
      </w:r>
      <w:r>
        <w:rPr>
          <w:lang w:val="pt_PT" w:bidi="pt_PT"/>
        </w:rPr>
        <w:t>Incrédulos e pessoas de fora que podem vir para uma reunião da igreja</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Paulo responde a uma situação na qual os crentes em Corinto não entenderam como usar seus dons espirituais, especialmente as línguas. Paulo usa a carta dele para corrigir esse comportamento. Paulo dá aos crentes instruções claras e cita as Escrituras para ajudar a tornar a mensagem dele clara. Paulo pede aos crentes que imaginem situações para que eles possam entender o que ele está instruindo os crentes a fazer. Paulo ensina os crentes a usar os seus dons especialmente para o bem de outras pessoas, especialmente em reuniões públicas. Os crentes precisam estar cientes de como as suas ações afetam tanto os crentes quanto os descrentes.</w:t>
      </w:r>
    </w:p>
    <w:p>
      <w:pPr/>
      <w:r>
        <w:rPr>
          <w:lang w:val="pt_PT" w:bidi="pt_PT"/>
        </w:rPr>
      </w:r>
      <w:r>
        <w:rPr>
          <w:lang w:val="pt_PT" w:bidi="pt_PT"/>
        </w:rPr>
        <w:t>Na primeira parte da passagem, Paulo quer corrigir a maneira como os crentes pensam. Paulo dá instruções claras, mas ele faz isso com amor e amizade quando ele chama os crentes de irmãos e irmãs. Paulo instrui os crentes a pararem de pensar como crianças. As crianças muitas vezes pensam apenas no que parece divertido ou emocionante e não consideram o efeito de suas ações. Da mesma maneira, os crentes em Corinto se concentraram demais nos dons espirituais que pensavam que os faziam parecer bons, como línguas, sem pensar em como esses dons poderiam afetar outras pessoas. Paulo diz aos crentes para serem sábios e atenciosos, especialmente quando eles usassem seus dons espirituais em público. Então Paulo faz um contraste. Paulo diz que os crentes devem ser "recém-nascidos no mal". Paulo quer dizer que os crentes devem permanecer inocentes e evitar pensamentos e ações errados ou prejudiciais, assim como os bebês são inocentes ou não têm consciência em fazer o mal. Paulo usa duas palavras diferentes para crianças e bebês. A palavra "crianças" refere-se a criancinhas que têm idade o suficiente para que as pessoas as ensinem ou disciplinem. Paulo usa a palavra crianças para descrever alguém que ainda é imaturo na maneira como essa pessoa pensa ou entende as coisas. As palavras "recém-nascidos" ou "bebês" referem-se a bebês pequenos ou muito jovens, que ainda são indefesos ou inocentes. Os recém-nascidos ou bebês ainda são jovens demais para entender as coisas. Paulo usa a palavra recém-nascido para mostrar que os crentes devem ser inocentes e livres do conhecimento ou da experiência do mal.</w:t>
      </w:r>
    </w:p>
    <w:p>
      <w:pPr/>
      <w:r>
        <w:rPr>
          <w:lang w:val="pt_PT" w:bidi="pt_PT"/>
        </w:rPr>
      </w:r>
      <w:r>
        <w:rPr>
          <w:lang w:val="pt_PT" w:bidi="pt_PT"/>
        </w:rPr>
        <w:t>Pare aqui e discutam essa pergunta em grupo: descrevam alguém que é maduro em seu pensamento, e alguém que se comporta como uma criança. Que frases ou palavras vocês têm em sua cultura para descrever alguém que é "maduro" em seu pensamento? Falem sobre palavras ou frases que mostram que alguém não é sábio, ou se comporta como uma criança. Pause este áudio aqui.</w:t>
      </w:r>
    </w:p>
    <w:p>
      <w:pPr/>
      <w:r>
        <w:rPr>
          <w:lang w:val="pt_PT" w:bidi="pt_PT"/>
        </w:rPr>
      </w:r>
      <w:r>
        <w:rPr>
          <w:lang w:val="pt_PT" w:bidi="pt_PT"/>
        </w:rPr>
        <w:t>Na segunda parte da passagem, Paulo cita o profeta Isaías. Quando Paulo diz: "Na Lei está escrito", ele se refere a todas as Escrituras judaicas, ou todos os livros do Antigo Testamento. Paulo fala sobre uma vez em que Deus usou pessoas de nações estrangeiras que falavam em idiomas estrangeiros para advertir o povo de Israel que Deus julgaria os israelitas. No tempo de Isaías, o povo de Israel estava ignorando as mensagens de Deus, então Deus permitiu que nações estrangeiras invadissem o povo de Israel. Esse era um sinal de que Deus estava punindo, ou julgando, o povo de Israel por desobedecer a Deus. Mesmo então, os israelitas não ouviriam o Senhor Deus. Paulo diz que os estrangeiros falarão de seus lábios, ou de suas bocas, seus próprios idiomas de seus próprios países. Paulo não está dizendo que esses estrangeiros têm o dom de línguas. Paulo está dizendo que, assim como os israelitas não poderiam entender esses estrangeiros, as pessoas não podem entender quando os crentes falam em línguas.</w:t>
      </w:r>
    </w:p>
    <w:p>
      <w:pPr/>
      <w:r>
        <w:rPr>
          <w:lang w:val="pt_PT" w:bidi="pt_PT"/>
        </w:rPr>
      </w:r>
      <w:r>
        <w:rPr>
          <w:lang w:val="pt_PT" w:bidi="pt_PT"/>
        </w:rPr>
        <w:t>Pare aqui e discutam a seguinte pergunta em grupo: que histórias ou ditados vocês têm em sua cultura que advertem as pessoas sobre o que acontecerá com elas se desobedecerem a Deus ou a seus líderes? Pause este áudio aqui.</w:t>
      </w:r>
    </w:p>
    <w:p>
      <w:pPr/>
      <w:r>
        <w:rPr>
          <w:lang w:val="pt_PT" w:bidi="pt_PT"/>
        </w:rPr>
      </w:r>
      <w:r>
        <w:rPr>
          <w:lang w:val="pt_PT" w:bidi="pt_PT"/>
        </w:rPr>
        <w:t>Paulo usa essa citação de Isaías para ajudar os crentes a perceber que, quando as pessoas falam em línguas, e outras pessoas não podem entender as palavras, é como um sinal negativo que faz outras pessoas se sentirem longe de Deus e confusas, semelhante a como os israelitas se sentiram longe de Deus no passado. Esse é o oposto da profecia, que faz as pessoas sentirem que Deus está perto e que Deus fala diretamente com elas. Então, quando os crentes falam em línguas e não explicam o que querem dizer, eles estão fazendo acidentalmente com que outras pessoas se sintam julgadas e separadas de Deus em vez de mais perto de Deus e umas das outras.</w:t>
      </w:r>
    </w:p>
    <w:p>
      <w:pPr/>
      <w:r>
        <w:rPr>
          <w:lang w:val="pt_PT" w:bidi="pt_PT"/>
        </w:rPr>
      </w:r>
      <w:r>
        <w:rPr>
          <w:lang w:val="pt_PT" w:bidi="pt_PT"/>
        </w:rPr>
        <w:t>Em seguida, Paulo faz uma declaração que pode parecer confusa no início. Paulo diz que as línguas são um sinal para os descrentes, não para os crentes. Um sinal é algo incomum que acontece por uma razão especial. Os sinais ajudam as pessoas a acreditar em Deus. As línguas podem ser um sinal para os descrentes, pois elas parecem incomuns e sobrenaturais. As línguas podem mostrar o poder de Deus e podem chamar a atenção de um descrente. No entanto, Paulo continuará mostrando que, embora as línguas possam ser um sinal, elas nem sempre são um sinal positivo.</w:t>
      </w:r>
    </w:p>
    <w:p>
      <w:pPr/>
      <w:r>
        <w:rPr>
          <w:lang w:val="pt_PT" w:bidi="pt_PT"/>
        </w:rPr>
      </w:r>
      <w:r>
        <w:rPr>
          <w:lang w:val="pt_PT" w:bidi="pt_PT"/>
        </w:rPr>
        <w:t>Pode parecer confuso quando Paulo diz que a profecia é um sinal para os crentes e não um sinal para os descrentes. Quando os crentes usam o dom de profecia, esses crentes falam de uma maneira que todos possam entender. A profecia deve ajudar aqueles que já acreditam em Deus a crescer em sua fé. A profecia mostra aos crentes o que Deus quer dizer, e essas palavras encorajam os crentes e ajudam a corrigir os pensamentos e comportamentos deles. Os crentes entendem e se beneficiam da profecia porque já têm um relacionamento com Deus, e quando os crentes ouvem a profecia, eles ouvem as mensagens de Deus. Os descrentes podem não entender a profecia da mesma maneira porque eles ainda não têm um relacionamento pessoal com Deus. Mas novamente, Paulo continuará mostrando como a profecia também beneficia os descrentes.</w:t>
      </w:r>
    </w:p>
    <w:p>
      <w:pPr/>
      <w:r>
        <w:rPr>
          <w:lang w:val="pt_PT" w:bidi="pt_PT"/>
        </w:rPr>
      </w:r>
      <w:r>
        <w:rPr>
          <w:lang w:val="pt_PT" w:bidi="pt_PT"/>
        </w:rPr>
        <w:t>Paulo pede a seu público para imaginar uma situação na qual os descrentes ou pessoas de fora se juntem à reunião dos crentes e ouçam muitas pessoas falando em línguas ou profetizando. Paulo diz essas coisas para mostrar como a profecia é um dom mais valioso em público. Se os descrentes ou as pessoas de fora ouvirem "todos falando em línguas", sem explicação, isso fará com que os descrentes ou as pessoas de fora pensem que os crentes não estão no controle de si mesmos. Paulo não quer dizer que todas as pessoas na reunião estão falando em línguas; ele quer dizer muitas pessoas que também podem falar umas sobre as outras para fazer a reunião parecer caótica e confusa para um descrente ou uma pessoa de fora. Paulo faz aos crentes uma pergunta que ele não espera que os crentes respondam. Paulo pergunta, nessa situação hipotética: "Os descrentes e pessoas de fora não pensariam que vocês estão fora de suas mentes, ou que não têm controle de si mesmos?" O tom de Paulo aqui é urgente. Paulo não quer que os descrentes e pessoas de fora fujam de Deus porque o que essas pessoas veem ou ouvem é estranho e confuso. Paulo em vez disso quer que os descrentes e pessoas de fora encontrem fé em Deus.</w:t>
      </w:r>
    </w:p>
    <w:p>
      <w:pPr/>
      <w:r>
        <w:rPr>
          <w:lang w:val="pt_PT" w:bidi="pt_PT"/>
        </w:rPr>
      </w:r>
      <w:r>
        <w:rPr>
          <w:lang w:val="pt_PT" w:bidi="pt_PT"/>
        </w:rPr>
        <w:t>Paulo pede ao público dele para imaginar uma situação diferente onde um descrente ou pessoa de fora se junta a uma reunião "enquanto todos estão profetizando". Paulo usa palavras diferentes para descrente e pessoa de fora. Uma pessoa de fora provavelmente se refere a uma pessoa que é crente, mas não é capaz de entender ou explicar o significado de línguas. Um descrente é uma pessoa que não segue Jesus. Paulo provavelmente estava pensando nas pessoas em Corinto que adoravam outros deuses ou não tinham religião.</w:t>
      </w:r>
    </w:p>
    <w:p>
      <w:pPr/>
      <w:r>
        <w:rPr>
          <w:lang w:val="pt_PT" w:bidi="pt_PT"/>
        </w:rPr>
      </w:r>
      <w:r>
        <w:rPr>
          <w:lang w:val="pt_PT" w:bidi="pt_PT"/>
        </w:rPr>
        <w:t>Pare aqui e discutam as seguintes perguntas em grupo: como vocês traduzirão a diferença entre "descrente" e "pessoa de fora" em seu próprio idioma? Como as pessoas em sua cultura descrevem alguém que não segue uma fé ou religião e alguém que é parte do grupo, mas não entende plenamente ou participa de tudo? Pause este áudio aqui.</w:t>
      </w:r>
    </w:p>
    <w:p>
      <w:pPr/>
      <w:r>
        <w:rPr>
          <w:lang w:val="pt_PT" w:bidi="pt_PT"/>
        </w:rPr>
      </w:r>
      <w:r>
        <w:rPr>
          <w:lang w:val="pt_PT" w:bidi="pt_PT"/>
        </w:rPr>
        <w:t>Talvez nem todas as pessoas na reunião da igreja profetizem, mas muitas pessoas podem falar mensagens de Deus. Um descrente ou uma pessoa de fora pode vir para essa reunião, ouvir a profecia e se tornar ciente de suas próprias ações erradas, ou de estar condenado. Isso levará um descrente a reconhecer que Deus é real e que eles precisam mudar como pensam e agem. A profecia revela a verdade no coração do descrente, então a profecia julga os descrentes. Como o descrente ou a pessoa de fora conhecerá a verdade de Deus e entenderá que Deus conhece todos os seus pensamentos e ações, o descrente ou a pessoa de fora se sentirá triste por seus pecados ou ações erradas e pedirá a Deus para os perdoar. Então os descrentes ou as pessoas de fora se ajoelharão com seu rosto no chão em respeito e adoração a Deus. O descrente ou a pessoa de fora reconhecerá que Deus está verdadeiramente presente com os crentes.</w:t>
      </w:r>
    </w:p>
    <w:p>
      <w:pPr/>
      <w:r>
        <w:rPr>
          <w:lang w:val="pt_PT" w:bidi="pt_PT"/>
        </w:rPr>
      </w:r>
      <w:r>
        <w:rPr>
          <w:lang w:val="pt_PT" w:bidi="pt_PT"/>
        </w:rPr>
        <w:t>Paulo quer que os crentes em Corinto estejam cientes de como eles estão afetando uns aos outros quando se reúnem. Paulo também quer que os crentes considerem o efeito de seu comportamento sobre os descrentes ou pessoas de fora, pessoas comuns que não ouviram a mensagem ou as boas novas de Jesus. Nem os crentes nem os descrentes se beneficiarão de línguas sem explicação. As línguas sem explicação podem fazer tanto os crentes quanto os descrentes se sentirem mais distantes de Deus. A profecia, no entanto, edifica, encoraja e revela a verdade de Deus tanto aos crentes quanto aos descrentes. Quando os crentes em Corinto se reúnem, eles devem sempre estar focados em ajudar uns aos outros a crescer em sua fé.</w:t>
      </w:r>
    </w:p>
    <w:p>
      <w:pPr/>
      <w:r>
        <w:rPr>
          <w:lang w:val="pt_PT" w:bidi="pt_PT"/>
        </w:rPr>
      </w:r>
      <w:r>
        <w:rPr>
          <w:lang w:val="pt_PT" w:bidi="pt_PT"/>
        </w:rPr>
        <w:t>Agora, o grupo deve elaborar o roteiro, desenhar ou usar objetos para visualizar a passagem e as ações na passagem. Enquanto vocês fazem isso, podem usar desenhos, objetos ou até mesmo pessoas para representar os personagens. Imaginem Paulo falando com os crentes de Corinto e encorajando os crentes a pararem de agir como crianças e a serem atenciosos sobre como eles usam seus dons. Talvez comecem agindo de forma imatura como crianças, então passem a seguir as instruções de Paulo e comecem a agir como adultos maduros. Então imaginem uma reunião da igreja onde as pessoas estão falando em línguas, e os descrentes entram, confusos e sem certeza do que está acontecendo. Agora, imaginem uma reunião diferente onde as pessoas estão profetizando, e esses mesmos descrentes ouvem a verdade e acreditam em Deus.</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14.20–25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Crentes</w:t>
      </w:r>
    </w:p>
    <w:p>
      <w:pPr>
        <w:pStyle w:val="ListBullet"/>
        <w:spacing w:line="240" w:lineRule="auto"/>
        <w:ind w:left="720"/>
      </w:pPr>
      <w:r>
        <w:rPr>
          <w:lang w:val="pt_PT" w:bidi="pt_PT"/>
        </w:rPr>
      </w:r>
      <w:r>
        <w:rPr>
          <w:lang w:val="pt_PT" w:bidi="pt_PT"/>
        </w:rPr>
        <w:t>Isaías</w:t>
      </w:r>
    </w:p>
    <w:p>
      <w:pPr>
        <w:pStyle w:val="ListBullet"/>
        <w:spacing w:line="240" w:lineRule="auto"/>
        <w:ind w:left="720"/>
      </w:pPr>
      <w:r>
        <w:rPr>
          <w:lang w:val="pt_PT" w:bidi="pt_PT"/>
        </w:rPr>
      </w:r>
      <w:r>
        <w:rPr>
          <w:lang w:val="pt_PT" w:bidi="pt_PT"/>
        </w:rPr>
        <w:t>Povo de Israel</w:t>
      </w:r>
    </w:p>
    <w:p>
      <w:pPr>
        <w:pStyle w:val="ListBullet"/>
        <w:spacing w:line="240" w:lineRule="auto"/>
        <w:ind w:left="720"/>
      </w:pPr>
      <w:r>
        <w:rPr>
          <w:lang w:val="pt_PT" w:bidi="pt_PT"/>
        </w:rPr>
      </w:r>
      <w:r>
        <w:rPr>
          <w:lang w:val="pt_PT" w:bidi="pt_PT"/>
        </w:rPr>
        <w:t>Pessoas de nações estrangeiras</w:t>
      </w:r>
    </w:p>
    <w:p>
      <w:pPr>
        <w:pStyle w:val="ListBullet"/>
        <w:spacing w:line="240" w:lineRule="auto"/>
        <w:ind w:left="720"/>
      </w:pPr>
      <w:r>
        <w:rPr>
          <w:lang w:val="pt_PT" w:bidi="pt_PT"/>
        </w:rPr>
      </w:r>
      <w:r>
        <w:rPr>
          <w:lang w:val="pt_PT" w:bidi="pt_PT"/>
        </w:rPr>
        <w:t>Incrédulos e pessoas de fora que podem vir para uma reunião da igreja</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"Irmãos e irmãs, parem de pensar como crianças. Sejam inocentes quando se trata de mal, mas em seu entendimento, sejam maduros".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às pessoas que interpretam os crentes: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"Na Lei, está escrito: 'Com outras línguas e por meio dos lábios dos estrangeiros, falarei com esse povo, mas mesmo então, eles não me ouvirão, diz o Senhor'".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"As línguas, então, são um sinal, não para os crentes, mas para os descrentes; a profecia, no entanto, não é para os descrentes, mas para os crentes".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Agora pergunte à pessoa que interpreta um crente: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pergunta: "Então se toda a igreja se reunir e todos falarem em línguas, e pessoas de fora ou descrentes entrarem, essas pessoas de fora ou descrentes não dirão que vocês estão fora de suas mentes?"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Agora pergunte à pessoa que interpreta um crente: "O que você está sentindo ou pensando?" A pessoa pode responder coisas como:</w:t>
      </w:r>
    </w:p>
    <w:p>
      <w:pPr>
        <w:pStyle w:val="ListBullet"/>
        <w:spacing w:line="240" w:lineRule="auto"/>
        <w:ind w:left="720"/>
      </w:pPr>
      <w:r>
        <w:rPr>
          <w:lang w:val="pt_PT" w:bidi="pt_PT"/>
        </w:rPr>
      </w:r>
      <w:r>
        <w:rPr>
          <w:lang w:val="pt_PT" w:bidi="pt_PT"/>
        </w:rPr>
        <w:t>Agora perguntem à pessoa que interpreta um descrente: "O que você está sentindo ou pensando quando caminha para uma reunião onde todos estão falando em línguas?"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"Mas se muitas pessoas profetizam, e um descrente ou uma pessoa de fora entra, essa pessoa é convencida por todos, e é chamada para prestar contas por todos. À medida que os segredos do coração dessa pessoa forem revelados, ela se prostará e adorará a Deus, exclamando: 'Deus está realmente entre vocês!'"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crente: "O que você está sentindo ou pensando?" A pessoa pode responder coisas como:</w:t>
      </w:r>
    </w:p>
    <w:p>
      <w:pPr>
        <w:pStyle w:val="ListBullet"/>
        <w:spacing w:line="240" w:lineRule="auto"/>
        <w:ind w:left="720"/>
      </w:pPr>
      <w:r>
        <w:rPr>
          <w:lang w:val="pt_PT" w:bidi="pt_PT"/>
        </w:rPr>
      </w:r>
      <w:r>
        <w:rPr>
          <w:lang w:val="pt_PT" w:bidi="pt_PT"/>
        </w:rPr>
        <w:t>Agora pergunte à pessoa que interpreta um descrente: "O que você está sentindo ou pensando quando ouve a profecia?"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14.20–25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aos crentes para pararem de pensar como </w:t>
      </w:r>
      <w:r>
        <w:rPr>
          <w:b/>
          <w:lang w:val="pt_PT" w:bidi="pt_PT"/>
        </w:rPr>
        <w:t>crianças</w:t>
      </w:r>
      <w:r>
        <w:rPr>
          <w:lang w:val="pt_PT" w:bidi="pt_PT"/>
        </w:rPr>
        <w:t xml:space="preserve">, mas para serem </w:t>
      </w:r>
      <w:r>
        <w:rPr>
          <w:b/>
          <w:lang w:val="pt_PT" w:bidi="pt_PT"/>
        </w:rPr>
        <w:t>recém-nascidos</w:t>
      </w:r>
      <w:r>
        <w:rPr>
          <w:lang w:val="pt_PT" w:bidi="pt_PT"/>
        </w:rPr>
        <w:t xml:space="preserve"> no mal. As palavras gregas para crianças e recém-nascidos são diferentes nessa passagem. Recém-nascidos se refere a bebês em vez de crianças que têm alguma compreensão das coisas. Os bebês são completamente inocentes, sem entendimento ainda. </w:t>
      </w:r>
      <w:r>
        <w:rPr>
          <w:b/>
          <w:lang w:val="pt_PT" w:bidi="pt_PT"/>
        </w:rPr>
        <w:t>Mal</w:t>
      </w:r>
      <w:r>
        <w:rPr>
          <w:lang w:val="pt_PT" w:bidi="pt_PT"/>
        </w:rPr>
        <w:t xml:space="preserve"> é quando uma pessoa faz coisas ruins que ferem outras pessoas. Quando as pessoas param de obedecer a Deus elas começam a fazer ações malignas.</w:t>
      </w:r>
    </w:p>
    <w:p>
      <w:pPr/>
      <w:r>
        <w:rPr>
          <w:lang w:val="pt_PT" w:bidi="pt_PT"/>
        </w:rPr>
      </w:r>
      <w:r>
        <w:rPr>
          <w:lang w:val="pt_PT" w:bidi="pt_PT"/>
        </w:rPr>
        <w:t xml:space="preserve">Pare aqui e discutam que palavras ou frases vocês usarão para </w:t>
      </w:r>
      <w:r>
        <w:rPr>
          <w:b/>
          <w:lang w:val="pt_PT" w:bidi="pt_PT"/>
        </w:rPr>
        <w:t>crianças</w:t>
      </w:r>
      <w:r>
        <w:rPr>
          <w:lang w:val="pt_PT" w:bidi="pt_PT"/>
        </w:rPr>
        <w:t xml:space="preserve"> e </w:t>
      </w:r>
      <w:r>
        <w:rPr>
          <w:b/>
          <w:lang w:val="pt_PT" w:bidi="pt_PT"/>
        </w:rPr>
        <w:t>recém-nascidos</w:t>
      </w:r>
      <w:r>
        <w:rPr>
          <w:lang w:val="pt_PT" w:bidi="pt_PT"/>
        </w:rPr>
        <w:t xml:space="preserve">. Como vocês mostrarão que crianças e recém-nascidos são diferentes? Usem a mesma palavra ou frase para </w:t>
      </w:r>
      <w:r>
        <w:rPr>
          <w:b/>
          <w:lang w:val="pt_PT" w:bidi="pt_PT"/>
        </w:rPr>
        <w:t>mal</w:t>
      </w:r>
      <w:r>
        <w:rPr>
          <w:lang w:val="pt_PT" w:bidi="pt_PT"/>
        </w:rPr>
        <w:t xml:space="preserve"> que vocês usaram em passagens anteriores. Para mais informações sobre mal, procure por </w:t>
      </w:r>
      <w:r>
        <w:rPr>
          <w:lang w:val="pt_PT" w:bidi="pt_PT"/>
        </w:rPr>
        <w:t>mal</w:t>
      </w:r>
      <w:r>
        <w:rPr>
          <w:lang w:val="pt_PT" w:bidi="pt_PT"/>
        </w:rPr>
        <w:t xml:space="preserve"> no Glossário Mestre. Pause este áudio aqui.</w:t>
      </w:r>
    </w:p>
    <w:p>
      <w:pPr/>
      <w:r>
        <w:rPr>
          <w:lang w:val="pt_PT" w:bidi="pt_PT"/>
        </w:rPr>
      </w:r>
      <w:r>
        <w:rPr>
          <w:lang w:val="pt_PT" w:bidi="pt_PT"/>
        </w:rPr>
        <w:t xml:space="preserve">Paulo cita o profeta Isaías. Paulo diz: "Na </w:t>
      </w:r>
      <w:r>
        <w:rPr>
          <w:b/>
          <w:lang w:val="pt_PT" w:bidi="pt_PT"/>
        </w:rPr>
        <w:t>Lei</w:t>
      </w:r>
      <w:r>
        <w:rPr>
          <w:lang w:val="pt_PT" w:bidi="pt_PT"/>
        </w:rPr>
        <w:t xml:space="preserve">, está escrito". Às vezes na Bíblia, a Lei pode significar o conjunto de instruções que Deus deu a Moisés para o povo de Israel. No entanto, aqui a Lei significa todas as Escrituras judaicas, que é a parte da Bíblia que agora chamamos de Antigo Testamento. Usem a mesma palavra ou frase para Lei que vocês usaram em passagens anteriores. Para mais informações sobre </w:t>
      </w:r>
      <w:r>
        <w:rPr>
          <w:lang w:val="pt_PT" w:bidi="pt_PT"/>
        </w:rPr>
        <w:t>Lei</w:t>
      </w:r>
      <w:r>
        <w:rPr>
          <w:lang w:val="pt_PT" w:bidi="pt_PT"/>
        </w:rPr>
        <w:t>, consulte o Glossário Mestre.</w:t>
      </w:r>
    </w:p>
    <w:p>
      <w:pPr/>
      <w:r>
        <w:rPr>
          <w:lang w:val="pt_PT" w:bidi="pt_PT"/>
        </w:rPr>
      </w:r>
      <w:r>
        <w:rPr>
          <w:lang w:val="pt_PT" w:bidi="pt_PT"/>
        </w:rPr>
        <w:t xml:space="preserve">O </w:t>
      </w:r>
      <w:r>
        <w:rPr>
          <w:b/>
          <w:lang w:val="pt_PT" w:bidi="pt_PT"/>
        </w:rPr>
        <w:t>Senhor</w:t>
      </w:r>
      <w:r>
        <w:rPr>
          <w:lang w:val="pt_PT" w:bidi="pt_PT"/>
        </w:rPr>
        <w:t xml:space="preserve"> disse que o povo de Israel não ouviria o Senhor, apesar da advertência de Isaías. Senhor se refere ao próprio Deus nessa passagem, mas a maioria das traduções usa a mesma palavra para Senhor tanto quando se refere a Jesus como mestre quanto quando se refere a Deus Pai. Para mais informações sobre Senhor, consulte </w:t>
      </w:r>
      <w:r>
        <w:rPr>
          <w:lang w:val="pt_PT" w:bidi="pt_PT"/>
        </w:rPr>
        <w:t>Senhor</w:t>
      </w:r>
      <w:r>
        <w:rPr>
          <w:lang w:val="pt_PT" w:bidi="pt_PT"/>
        </w:rPr>
        <w:t xml:space="preserve"> no Glossário Mestre.</w:t>
      </w:r>
    </w:p>
    <w:p>
      <w:pPr/>
      <w:r>
        <w:rPr>
          <w:lang w:val="pt_PT" w:bidi="pt_PT"/>
        </w:rPr>
      </w:r>
      <w:r>
        <w:rPr>
          <w:lang w:val="pt_PT" w:bidi="pt_PT"/>
        </w:rPr>
        <w:t xml:space="preserve">Isaías falou sobre pessoas de "línguas estranhas" por meio dos lábios de </w:t>
      </w:r>
      <w:r>
        <w:rPr>
          <w:b/>
          <w:lang w:val="pt_PT" w:bidi="pt_PT"/>
        </w:rPr>
        <w:t>estrangeiros</w:t>
      </w:r>
      <w:r>
        <w:rPr>
          <w:lang w:val="pt_PT" w:bidi="pt_PT"/>
        </w:rPr>
        <w:t xml:space="preserve">. Lábios de estrangeiros significa as palavras que as pessoas falaram em outros países ou culturas. Uma pessoa é uma estrangeira em um país quando ela está em um país que não é onde ela nasceu. Usem a mesma palavra ou frase para estrangeiro que vocês usaram em passagens anteriores. Para mais informações sobre estrangeiros, procure </w:t>
      </w:r>
      <w:r>
        <w:rPr>
          <w:lang w:val="pt_PT" w:bidi="pt_PT"/>
        </w:rPr>
        <w:t>estrangeiro</w:t>
      </w:r>
      <w:r>
        <w:rPr>
          <w:lang w:val="pt_PT" w:bidi="pt_PT"/>
        </w:rPr>
        <w:t xml:space="preserve"> no Glossário Mestre.</w:t>
      </w:r>
    </w:p>
    <w:p>
      <w:pPr/>
      <w:r>
        <w:rPr>
          <w:lang w:val="pt_PT" w:bidi="pt_PT"/>
        </w:rPr>
      </w:r>
      <w:r>
        <w:rPr>
          <w:b/>
          <w:lang w:val="pt_PT" w:bidi="pt_PT"/>
        </w:rPr>
        <w:t>Línguas estranhas</w:t>
      </w:r>
      <w:r>
        <w:rPr>
          <w:lang w:val="pt_PT" w:bidi="pt_PT"/>
        </w:rPr>
        <w:t>, aqui, provavelmente se refere ao idioma diferente ou estrangeiro que as pessoas de outros países falam em suas nações. Não significa o dom de línguas.</w:t>
      </w:r>
    </w:p>
    <w:p>
      <w:pPr/>
      <w:r>
        <w:rPr>
          <w:lang w:val="pt_PT" w:bidi="pt_PT"/>
        </w:rPr>
      </w:r>
      <w:r>
        <w:rPr>
          <w:lang w:val="pt_PT" w:bidi="pt_PT"/>
        </w:rPr>
        <w:t>Pare aqui e discutam como vocês podem deixar claro que línguas estranhas significam idiomas estrangeiros em vez do dom de línguas. Pause este áudio aqui.</w:t>
      </w:r>
    </w:p>
    <w:p>
      <w:pPr/>
      <w:r>
        <w:rPr>
          <w:lang w:val="pt_PT" w:bidi="pt_PT"/>
        </w:rPr>
      </w:r>
      <w:r>
        <w:rPr>
          <w:lang w:val="pt_PT" w:bidi="pt_PT"/>
        </w:rPr>
        <w:t xml:space="preserve">Paulo diz que o dom das línguas é um </w:t>
      </w:r>
      <w:r>
        <w:rPr>
          <w:b/>
          <w:lang w:val="pt_PT" w:bidi="pt_PT"/>
        </w:rPr>
        <w:t>sinal</w:t>
      </w:r>
      <w:r>
        <w:rPr>
          <w:lang w:val="pt_PT" w:bidi="pt_PT"/>
        </w:rPr>
        <w:t xml:space="preserve"> para os descrentes e não para os crentes, e a profecia é um sinal para os crentes, mas não para os descrentes. Um sinal é algo incomum que está acontecendo por uma razão especial. Deus pode dar um sinal para dizer às pessoas que algo que Deus diz a elas é verdade. Usem a mesma palavra ou frase para sinal que vocês usaram em passagens anteriores. Para mais informações sobre sinais, consulte </w:t>
      </w:r>
      <w:r>
        <w:rPr>
          <w:lang w:val="pt_PT" w:bidi="pt_PT"/>
        </w:rPr>
        <w:t>sinal</w:t>
      </w:r>
      <w:r>
        <w:rPr>
          <w:lang w:val="pt_PT" w:bidi="pt_PT"/>
        </w:rPr>
        <w:t xml:space="preserve"> no Glossário Mestre.</w:t>
      </w:r>
    </w:p>
    <w:p>
      <w:pPr/>
      <w:r>
        <w:rPr>
          <w:lang w:val="pt_PT" w:bidi="pt_PT"/>
        </w:rPr>
      </w:r>
      <w:r>
        <w:rPr>
          <w:lang w:val="pt_PT" w:bidi="pt_PT"/>
        </w:rPr>
        <w:t xml:space="preserve">Paulo fala sobre os dons de </w:t>
      </w:r>
      <w:r>
        <w:rPr>
          <w:b/>
          <w:lang w:val="pt_PT" w:bidi="pt_PT"/>
        </w:rPr>
        <w:t>línguas</w:t>
      </w:r>
      <w:r>
        <w:rPr>
          <w:lang w:val="pt_PT" w:bidi="pt_PT"/>
        </w:rPr>
        <w:t xml:space="preserve"> e </w:t>
      </w:r>
      <w:r>
        <w:rPr>
          <w:b/>
          <w:lang w:val="pt_PT" w:bidi="pt_PT"/>
        </w:rPr>
        <w:t>profecia</w:t>
      </w:r>
      <w:r>
        <w:rPr>
          <w:lang w:val="pt_PT" w:bidi="pt_PT"/>
        </w:rPr>
        <w:t xml:space="preserve"> nessa passagem. Uma pessoa que fala "uma língua", ou que fala "em línguas", significa uma pessoa que tem um dom especial do Espírito Santo. Quando as pessoas falam em línguas como essa, elas normalmente não entendem o que elas estão dizendo. O Espírito Santo está fazendo essas pessoas falarem em um idioma que elas mesmas não conhecem. Nesse idioma desconhecido, o povo está louvando a Deus ou falando alguma verdade sobre Deus. Uma profecia pode ser uma instrução de Deus sobre algo que precisa ser feito. Pode ser uma mensagem que fala sobre algo que vai acontecer no futuro. Usem a mesma palavra ou frase para línguas e profecia que vocês usaram em passagens anteriores. Para mais informações sobre línguas e profecia, consulte </w:t>
      </w:r>
      <w:r>
        <w:rPr>
          <w:lang w:val="pt_PT" w:bidi="pt_PT"/>
        </w:rPr>
        <w:t>línguas</w:t>
      </w:r>
      <w:r>
        <w:rPr>
          <w:lang w:val="pt_PT" w:bidi="pt_PT"/>
        </w:rPr>
        <w:t xml:space="preserve"> e </w:t>
      </w:r>
      <w:r>
        <w:rPr>
          <w:lang w:val="pt_PT" w:bidi="pt_PT"/>
        </w:rPr>
        <w:t>profecia</w:t>
      </w:r>
      <w:r>
        <w:rPr>
          <w:lang w:val="pt_PT" w:bidi="pt_PT"/>
        </w:rPr>
        <w:t xml:space="preserve"> no Glossário Mestre.</w:t>
      </w:r>
    </w:p>
    <w:p>
      <w:pPr/>
      <w:r>
        <w:rPr>
          <w:lang w:val="pt_PT" w:bidi="pt_PT"/>
        </w:rPr>
      </w:r>
      <w:r>
        <w:rPr>
          <w:lang w:val="pt_PT" w:bidi="pt_PT"/>
        </w:rPr>
        <w:t xml:space="preserve">Paulo mostra aos crentes o que aconteceria se toda a </w:t>
      </w:r>
      <w:r>
        <w:rPr>
          <w:b/>
          <w:lang w:val="pt_PT" w:bidi="pt_PT"/>
        </w:rPr>
        <w:t>igreja</w:t>
      </w:r>
      <w:r>
        <w:rPr>
          <w:lang w:val="pt_PT" w:bidi="pt_PT"/>
        </w:rPr>
        <w:t xml:space="preserve"> se reunisse e muitas pessoas falassem em línguas ou profetizassem. Na Bíblia, a palavra igreja nunca é usada para significar um edifício. Em vez disso, a palavra igreja significa uma comunidade de pessoas que acreditam em Jesus. Use a mesma palavra ou frase para "igreja" que você usou em passagens anteriores. Para mais informações sobre igreja, consulte </w:t>
      </w:r>
      <w:r>
        <w:rPr>
          <w:lang w:val="pt_PT" w:bidi="pt_PT"/>
        </w:rPr>
        <w:t>igreja</w:t>
      </w:r>
      <w:r>
        <w:rPr>
          <w:lang w:val="pt_PT" w:bidi="pt_PT"/>
        </w:rPr>
        <w:t xml:space="preserve"> no Glossário Mestre.</w:t>
      </w:r>
    </w:p>
    <w:p>
      <w:pPr/>
      <w:r>
        <w:rPr>
          <w:lang w:val="pt_PT" w:bidi="pt_PT"/>
        </w:rPr>
      </w:r>
      <w:r>
        <w:rPr>
          <w:lang w:val="pt_PT" w:bidi="pt_PT"/>
        </w:rPr>
        <w:t xml:space="preserve">Quando uma pessoa ouvir a profecia, ela saberá que Deus conhece os segredos do coração dela — seus pensamentos e ações que ninguém mais sabe. Essa pessoa será </w:t>
      </w:r>
      <w:r>
        <w:rPr>
          <w:b/>
          <w:lang w:val="pt_PT" w:bidi="pt_PT"/>
        </w:rPr>
        <w:t>convencida por todos</w:t>
      </w:r>
      <w:r>
        <w:rPr>
          <w:lang w:val="pt_PT" w:bidi="pt_PT"/>
        </w:rPr>
        <w:t xml:space="preserve">. Uma pessoa se tornará </w:t>
      </w:r>
      <w:r>
        <w:rPr>
          <w:b/>
          <w:lang w:val="pt_PT" w:bidi="pt_PT"/>
        </w:rPr>
        <w:t>profundamente ciente de seu pecado</w:t>
      </w:r>
      <w:r>
        <w:rPr>
          <w:lang w:val="pt_PT" w:bidi="pt_PT"/>
        </w:rPr>
        <w:t xml:space="preserve"> ou ações erradas.</w:t>
      </w:r>
    </w:p>
    <w:p>
      <w:pPr/>
      <w:r>
        <w:rPr>
          <w:lang w:val="pt_PT" w:bidi="pt_PT"/>
        </w:rPr>
      </w:r>
      <w:r>
        <w:rPr>
          <w:lang w:val="pt_PT" w:bidi="pt_PT"/>
        </w:rPr>
        <w:t xml:space="preserve">Pare aqui e discutam como vocês traduzirão a ideia se forem "convencidos por todos", ou "profundamente cientes do pecado". A passagem não usa a palavra pecado, mas vocês podem querer usar essa palavra aqui. Para mais informações sobre pecado, consulte </w:t>
      </w:r>
      <w:r>
        <w:rPr>
          <w:lang w:val="pt_PT" w:bidi="pt_PT"/>
        </w:rPr>
        <w:t>pecado</w:t>
      </w:r>
      <w:r>
        <w:rPr>
          <w:lang w:val="pt_PT" w:bidi="pt_PT"/>
        </w:rPr>
        <w:t xml:space="preserve"> no Glossário Mestre. Pause este áudio aqui.</w:t>
      </w:r>
    </w:p>
    <w:p>
      <w:pPr/>
      <w:r>
        <w:rPr>
          <w:lang w:val="pt_PT" w:bidi="pt_PT"/>
        </w:rPr>
      </w:r>
      <w:r>
        <w:rPr>
          <w:lang w:val="pt_PT" w:bidi="pt_PT"/>
        </w:rPr>
        <w:t xml:space="preserve">Quando uma pessoa </w:t>
      </w:r>
      <w:r>
        <w:rPr>
          <w:b/>
          <w:lang w:val="pt_PT" w:bidi="pt_PT"/>
        </w:rPr>
        <w:t>adora</w:t>
      </w:r>
      <w:r>
        <w:rPr>
          <w:lang w:val="pt_PT" w:bidi="pt_PT"/>
        </w:rPr>
        <w:t xml:space="preserve"> a Deus, essa pessoa dá honra a Deus. Uma pessoa dá graças, louvores e respeito a Deus. Usem a mesma palavra ou frase para adoração que vocês usaram em passagens anteriores. Para mais informações sobre adoração, consulte a </w:t>
      </w:r>
      <w:r>
        <w:rPr>
          <w:lang w:val="pt_PT" w:bidi="pt_PT"/>
        </w:rPr>
        <w:t>adoração</w:t>
      </w:r>
      <w:r>
        <w:rPr>
          <w:lang w:val="pt_PT" w:bidi="pt_PT"/>
        </w:rPr>
        <w:t xml:space="preserve">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14:26–33</w:t>
      </w:r>
      <w:r>
        <w:rPr>
          <w:lang w:val="pt_PT" w:bidi="pt_PT"/>
        </w:rPr>
      </w:r>
    </w:p>
    <w:p>
      <w:pPr>
        <w:pStyle w:val="Heading3"/>
      </w:pPr>
      <w:r>
        <w:rPr>
          <w:lang w:val="pt_PT" w:bidi="pt_PT"/>
        </w:rPr>
        <w:t>Ouvir e Sentir</w:t>
      </w:r>
    </w:p>
    <w:p>
      <w:pPr/>
      <w:r>
        <w:rPr>
          <w:lang w:val="pt_PT" w:bidi="pt_PT"/>
        </w:rPr>
      </w:r>
      <w:r>
        <w:rPr>
          <w:lang w:val="pt_PT" w:bidi="pt_PT"/>
        </w:rPr>
        <w:t>Nesta etapa, ouçam 1 Coríntios 14.26–33 e guardem em seus corações.</w:t>
      </w:r>
    </w:p>
    <w:p>
      <w:pPr/>
      <w:r>
        <w:rPr>
          <w:lang w:val="pt_PT" w:bidi="pt_PT"/>
        </w:rPr>
      </w:r>
      <w:r>
        <w:rPr>
          <w:lang w:val="pt_PT" w:bidi="pt_PT"/>
        </w:rPr>
        <w:t>Ouçam uma versão em áudio de 1 Coríntios 14.26–33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14.26–33 na tradução mais fácil de entender.</w:t>
      </w:r>
    </w:p>
    <w:p>
      <w:pPr/>
      <w:r>
        <w:rPr>
          <w:lang w:val="pt_PT" w:bidi="pt_PT"/>
        </w:rPr>
      </w:r>
      <w:r>
        <w:rPr>
          <w:lang w:val="pt_PT" w:bidi="pt_PT"/>
        </w:rPr>
        <w:t>Em partes anteriores da carta de Paulo, ele ajudou os crentes a entender como os dons de línguas e de profecia podem afetar outras pessoas que os ouvem. Paulo agora resume o que ele disse e dá instruções específicas sobre como os crentes devem se reunir para adorar de uma maneira pacífica e ordenada. Os crentes haviam se reunido de maneiras que muitas vezes eram confusas, especialmente quando se tratava de dons espirituais como falar em línguas e profecia. Paulo diz aos crentes que quando eles se reúnem para adorar a Deus, não deve ser confuso e caótico, porque o próprio Deus ama a paz e a ordem.</w:t>
      </w:r>
    </w:p>
    <w:p>
      <w:pPr/>
      <w:r>
        <w:rPr>
          <w:lang w:val="pt_PT" w:bidi="pt_PT"/>
        </w:rPr>
      </w:r>
      <w:r>
        <w:rPr>
          <w:lang w:val="pt_PT" w:bidi="pt_PT"/>
        </w:rPr>
        <w:t>Paulo começa fazendo uma pergunta que ele não espera que os crentes respondam. Paulo pergunta: "E então?" Paulo está perguntando, quais devem ser as próximas etapas quando os crentes se reúnem para adorar? Paulo sabe que, quando os crentes se reunirem, muitos deles terão algo importante que querem compartilhar com os outros crentes. Cada um dos crentes pode ter um dom espiritual que eles querem usar ou mostrar. Paulo lista alguns dos dons que o Espírito Santo dá a uma pessoa. Esses não são todos os possíveis dons que o Espírito Santo pode dar. Paulo diz que alguns crentes podem querer compartilhar um hino ou um salmo. Um hino ou um salmo é uma música de louvor a Deus. Alguns dos crentes podem querer ensinar ou explicar algo sobre Deus. Outros crentes podem ter uma revelação, ou uma mensagem especial de Deus. Alguns crentes podem querer falar em línguas e outros podem ter o dom de serem capazes de explicar o significado das línguas. Paulo diz que, o que quer que os crentes compartilham nas reuniões, deve edificar os outros crentes e não fazer as pessoas se sentirem confusas.</w:t>
      </w:r>
    </w:p>
    <w:p>
      <w:pPr/>
      <w:r>
        <w:rPr>
          <w:lang w:val="pt_PT" w:bidi="pt_PT"/>
        </w:rPr>
      </w:r>
      <w:r>
        <w:rPr>
          <w:lang w:val="pt_PT" w:bidi="pt_PT"/>
        </w:rPr>
        <w:t>Paulo instrui os crentes a limitar quantas pessoas podem falar em línguas durante a reunião dos crentes. Paulo diz que apenas dois ou três crentes devem falar em línguas. Os crentes que falam em línguas devem se revezar para falar. Se um crente quer falar em línguas, o que quer falar, ou outro crente que ouve, deve explicar o significado. Se ninguém pode explicar o significado, o crente que quer falar em línguas deve permanecer quieto e falar consigo mesmo e com Deus. Algumas pessoas pensam que, quando Paulo diz isso, ele quer dizer que o crente deve esperar até que esteja em particular, depois da reunião, e então falar em línguas com Deus. Outras pessoas pensam que Paulo está dizendo que o crente deve permanecer em silêncio durante a reunião e falar com Deus em sua mente para que ninguém mais possa ouvir o que ele fala. Não está claro qual desses sentidos Paulo se refere, mas o propósito dele é garantir que ninguém fale em línguas em voz alta sem uma explicação e cause confusão para os outros crentes.</w:t>
      </w:r>
    </w:p>
    <w:p>
      <w:pPr/>
      <w:r>
        <w:rPr>
          <w:lang w:val="pt_PT" w:bidi="pt_PT"/>
        </w:rPr>
      </w:r>
      <w:r>
        <w:rPr>
          <w:lang w:val="pt_PT" w:bidi="pt_PT"/>
        </w:rPr>
        <w:t>Em seguida, Paulo fala sobre profecia. Paulo tem instruções semelhantes para como os crentes devem usar seus dons de profecia. Paulo diz que não mais que duas ou três pessoas devem profetizar. Algumas traduções dizem que apenas dois ou três profetas devem falar. Um profeta às vezes pode se referir a um grupo particular de pessoas cujo trabalho na igreja era trazer mensagens de Deus. As pessoas às vezes perguntavam aos profetas o que fazer para que eles pudessem dizer às pessoas o que Deus diz. Paulo não está se referindo a esses profetas. Paulo se refere a qualquer um na reunião com o dom de profecia. Paulo diz que dois ou três crentes devem profetizar, e os outros crentes devem ouvir com cuidado. Paulo quer que os outros crentes verifiquem as mensagens que ouvem e decidam se as mensagens verdadeiramente vêm de Deus. Se um crente sente que Deus deu a ele uma mensagem ou profecia para compartilhar enquanto outra pessoa está profetizando, a pessoa que profetiza deve parar e deixar o outro crente falar. Muitas vezes, se uma pessoa estivesse compartilhando uma mensagem de Deus, essa pessoa se levantaria para falar. Paulo está dizendo que Deus pode escolher dar uma mensagem a um crente que está sentado e ouvindo. Assim como as instruções de Paulo sobre línguas, ele quer que os crentes se revezem quando profetizam e nem todos falem ao mesmo tempo. Paulo quer que as reuniões permaneçam pacíficas, para que todos os crentes possam ouvir as mensagens de Deus, aprender com essas mensagens e ser encorajados.</w:t>
      </w:r>
    </w:p>
    <w:p>
      <w:pPr/>
      <w:r>
        <w:rPr>
          <w:lang w:val="pt_PT" w:bidi="pt_PT"/>
        </w:rPr>
      </w:r>
      <w:r>
        <w:rPr>
          <w:lang w:val="pt_PT" w:bidi="pt_PT"/>
        </w:rPr>
        <w:t>Pare aqui e discutam a seguinte pergunta em grupo: em sua igreja ou reunião, como vocês garantem que as coisas permaneçam ordenadas durante a adoração ou o ensinamento? Quais são algumas das coisas que vocês fazem que ajudam todos a se revezar e ouvir com cuidado? Por que vocês acham que isso é importante para todo o grupo? Pause este áudio aqui.</w:t>
      </w:r>
    </w:p>
    <w:p>
      <w:pPr/>
      <w:r>
        <w:rPr>
          <w:lang w:val="pt_PT" w:bidi="pt_PT"/>
        </w:rPr>
      </w:r>
      <w:r>
        <w:rPr>
          <w:lang w:val="pt_PT" w:bidi="pt_PT"/>
        </w:rPr>
        <w:t>Paulo não quer que as reuniões dos crentes sejam caóticas com todos falando ao mesmo tempo. Paulo diz que aqueles que profetizam devem ter autocontrole. Embora Deus, por meio do Espírito Santo, esteja dando a mensagem de Deus aos crentes que profetizam, os crentes ainda estão no controle quando falarem. O Espírito Santo não toma o controle de uma pessoa. Paulo diz que o espírito dos profetas, ou seus pensamentos e emoções internos, estão no controle dos profetas. Mesmo que o crente se sinta muito animado com o que quer compartilhar, esse crente deve esperar a vez dele e não causar desordem.</w:t>
      </w:r>
    </w:p>
    <w:p>
      <w:pPr/>
      <w:r>
        <w:rPr>
          <w:lang w:val="pt_PT" w:bidi="pt_PT"/>
        </w:rPr>
      </w:r>
      <w:r>
        <w:rPr>
          <w:lang w:val="pt_PT" w:bidi="pt_PT"/>
        </w:rPr>
        <w:t>Pare aqui e discutam essa pergunta em grupo: quando vocês estiveram em grupos onde todos falavam ao mesmo tempo, como foi? Quão difícil era ouvir e entender o que todos estavam dizendo? Como isso fez você se sentir? Pause este áudio aqui.</w:t>
      </w:r>
    </w:p>
    <w:p>
      <w:pPr/>
      <w:r>
        <w:rPr>
          <w:lang w:val="pt_PT" w:bidi="pt_PT"/>
        </w:rPr>
      </w:r>
      <w:r>
        <w:rPr>
          <w:lang w:val="pt_PT" w:bidi="pt_PT"/>
        </w:rPr>
        <w:t>Paulo termina essa parte da passagem lembrando aos crentes da natureza de Deus. Deus é um Deus de paz, não de caos e desordem. A maneira como os crentes se reúnem para adorar deve refletir o caráter e a natureza de Deus e mostrar quem Deus é. Deus quer paz, respeito e ordem nas reuniões, não confusão. Paz aqui não significa tranquilidade; paz significa harmonia dentro do grupo. Se os crentes seguirem as instruções de Paulo, suas reuniões serão cheias de paz, e todos crescerão em sua fé. Todas as reuniões dos santos, ou o povo de Deus, devem refletir o caráter de Deus dessa maneira.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14.26–33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4 partes.</w:t>
      </w:r>
    </w:p>
    <w:p>
      <w:pPr/>
      <w:r>
        <w:rPr>
          <w:lang w:val="pt_PT" w:bidi="pt_PT"/>
        </w:rPr>
      </w:r>
      <w:r>
        <w:rPr>
          <w:b/>
          <w:lang w:val="pt_PT" w:bidi="pt_PT"/>
        </w:rPr>
        <w:t>Na primeira parte:</w:t>
      </w:r>
      <w:r>
        <w:rPr>
          <w:lang w:val="pt_PT" w:bidi="pt_PT"/>
        </w:rPr>
        <w:t xml:space="preserve"> Paulo fala sobre como os crentes devem usar seus dons quando se reúnem. Paulo lista alguns dos dons espirituais diferentes e explica que os crentes devem usar esses dons de uma maneira ordenada para encorajar outros crentes.</w:t>
      </w:r>
    </w:p>
    <w:p>
      <w:pPr/>
      <w:r>
        <w:rPr>
          <w:lang w:val="pt_PT" w:bidi="pt_PT"/>
        </w:rPr>
      </w:r>
      <w:r>
        <w:rPr>
          <w:b/>
          <w:lang w:val="pt_PT" w:bidi="pt_PT"/>
        </w:rPr>
        <w:t>Na segunda parte:</w:t>
      </w:r>
      <w:r>
        <w:rPr>
          <w:lang w:val="pt_PT" w:bidi="pt_PT"/>
        </w:rPr>
        <w:t xml:space="preserve"> Paulo dá instruções específicas sobre falar em línguas.</w:t>
      </w:r>
    </w:p>
    <w:p>
      <w:pPr/>
      <w:r>
        <w:rPr>
          <w:lang w:val="pt_PT" w:bidi="pt_PT"/>
        </w:rPr>
      </w:r>
      <w:r>
        <w:rPr>
          <w:b/>
          <w:lang w:val="pt_PT" w:bidi="pt_PT"/>
        </w:rPr>
        <w:t>Na terceira parte:</w:t>
      </w:r>
      <w:r>
        <w:rPr>
          <w:lang w:val="pt_PT" w:bidi="pt_PT"/>
        </w:rPr>
        <w:t xml:space="preserve"> Paulo dá instruções específicas sobre profetizar.</w:t>
      </w:r>
    </w:p>
    <w:p>
      <w:pPr/>
      <w:r>
        <w:rPr>
          <w:lang w:val="pt_PT" w:bidi="pt_PT"/>
        </w:rPr>
      </w:r>
      <w:r>
        <w:rPr>
          <w:b/>
          <w:lang w:val="pt_PT" w:bidi="pt_PT"/>
        </w:rPr>
        <w:t>Na quarta parte:</w:t>
      </w:r>
      <w:r>
        <w:rPr>
          <w:lang w:val="pt_PT" w:bidi="pt_PT"/>
        </w:rPr>
        <w:t xml:space="preserve"> Paulo explica que Deus não é um Deus de confusão, mas um Deus de paz. Isso significa que tudo o que os crentes fazem nas reuniões da igreja deve refletir o caráter de Deus.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Crentes</w:t>
      </w:r>
    </w:p>
    <w:p>
      <w:pPr>
        <w:pStyle w:val="ListBullet"/>
        <w:spacing w:line="240" w:lineRule="auto"/>
        <w:ind w:left="720"/>
      </w:pPr>
      <w:r>
        <w:rPr>
          <w:lang w:val="pt_PT" w:bidi="pt_PT"/>
        </w:rPr>
      </w:r>
      <w:r>
        <w:rPr>
          <w:lang w:val="pt_PT" w:bidi="pt_PT"/>
        </w:rPr>
        <w:t>Pessoas que falam em línguas</w:t>
      </w:r>
    </w:p>
    <w:p>
      <w:pPr>
        <w:pStyle w:val="ListBullet"/>
        <w:spacing w:line="240" w:lineRule="auto"/>
        <w:ind w:left="720"/>
      </w:pPr>
      <w:r>
        <w:rPr>
          <w:lang w:val="pt_PT" w:bidi="pt_PT"/>
        </w:rPr>
      </w:r>
      <w:r>
        <w:rPr>
          <w:lang w:val="pt_PT" w:bidi="pt_PT"/>
        </w:rPr>
        <w:t>E pessoas que profetizam</w:t>
      </w:r>
    </w:p>
    <w:p>
      <w:pPr/>
      <w:r>
        <w:rPr>
          <w:lang w:val="pt_PT" w:bidi="pt_PT"/>
        </w:rPr>
      </w:r>
      <w:r>
        <w:rPr>
          <w:lang w:val="pt_PT" w:bidi="pt_PT"/>
        </w:rPr>
        <w:t>Na primeira parte desta passagem, Paulo faz uma pergunta que não espera que os crentes respondam: “O que então, irmãos?” Essa pergunta traz uma mudança de foco, de auxiliar os crentes a entender por que os dons espirituais deles devem ser utilizados de certas maneiras, para agora uma aplicação prática de como os crentes devem organizar uma reunião de adoração. Paulo quer corrigir o comportamento dos crentes quando se reúnem, porque suas reuniões estavam caóticas. Todos os crentes falavam ao mesmo tempo e não ouviam uns aos outros. Os crentes estavam usando seus dons espirituais para se exibir em vez de beneficiar todos. As instruções de Paulo são para ajudar os crentes a se reunirem de uma maneira pacífica e ordenada, o que edificará a todos.</w:t>
      </w:r>
    </w:p>
    <w:p>
      <w:pPr/>
      <w:r>
        <w:rPr>
          <w:lang w:val="pt_PT" w:bidi="pt_PT"/>
        </w:rPr>
      </w:r>
      <w:r>
        <w:rPr>
          <w:lang w:val="pt_PT" w:bidi="pt_PT"/>
        </w:rPr>
        <w:t>Parem aqui e discutam a seguinte pergunta como grupo: por que vocês acham que Paulo usa perguntas que ele não espera que os crentes respondam em vez de dar instruções diretas? Como isso ajuda Paulo a apresentar seu argumento? Como vocês traduzirão isso para mudar o foco em como os crentes devem organizar uma reunião de adoração? Pause este áudio aqui.</w:t>
      </w:r>
    </w:p>
    <w:p>
      <w:pPr/>
      <w:r>
        <w:rPr>
          <w:lang w:val="pt_PT" w:bidi="pt_PT"/>
        </w:rPr>
      </w:r>
      <w:r>
        <w:rPr>
          <w:lang w:val="pt_PT" w:bidi="pt_PT"/>
        </w:rPr>
        <w:t>Paulo entende que, quando os crentes se reúnem para adorar, cada crente pode querer compartilhar algo com os demais. Alguns crentes podem cantar um hino ou salmo — uma música de louvor a Deus. Alguns crentes podem ter um ensinamento — uma lição sobre Deus que querem compartilhar. Outros crentes podem falar em línguas — um idioma especial de Deus — e alguns podem fazer uma revelação ou profecia. Nesta passagem, revelação e profecia são muito semelhantes. Paulo usa ambas as palavras em toda esta passagem para significar uma mensagem de Deus. Revelação pode significar especificamente que a mensagem que Deus compartilha pode ser impressionante ou incomum. Paulo está dizendo que todas essas coisas são importantes, mas tudo deve ser feito de uma maneira que ajude todos a aprender e crescer. Paulo não lista os dons espirituais em nenhuma ordem específica. Ele não está dizendo que essa é a ordem na qual as pessoas devem fazer coisas na igreja, ou que algum dos dons é mais importante do que outros.</w:t>
      </w:r>
    </w:p>
    <w:p>
      <w:pPr/>
      <w:r>
        <w:rPr>
          <w:lang w:val="pt_PT" w:bidi="pt_PT"/>
        </w:rPr>
      </w:r>
      <w:r>
        <w:rPr>
          <w:lang w:val="pt_PT" w:bidi="pt_PT"/>
        </w:rPr>
        <w:t>Na segunda parte desta passagem, Paulo dá instruções claras e específicas sobre como os crentes devem usar o dom de línguas em reuniões públicas. Paulo diz aos crentes para limitar a não mais que três as pessoas que falam em línguas. Paulo pode querer dizer que não mais que três crentes devem falar em línguas durante todo o tempo que os crentes estão reunidos, ou pode querer dizer que não mais que três crentes devem falar em línguas, um após o outro. De qualquer forma, o foco de Paulo é deixar claro que os crentes devem usar sua vez e falar apenas em línguas se alguém puder trazer uma explicação. Paulo vai além e diz que, se nenhum dos crentes reunidos pode explicar as línguas, o crente que quer falar em línguas deve ficar em silêncio durante a reunião. Isso não significa que o crente não tem permissão para falar em línguas. Em vez disso, Paulo diz, o crente deve “falar consigo mesmo e com Deus”. O crente ainda pode falar em línguas em particular, mas o discurso dessa pessoa não é útil para ser compartilhado publicamente sem explicação, pois causa confusão ao resto do grupo. O propósito dos dons espirituais é edificar a igreja — se as pessoas não entendem o que veem ou ouvem, não podem se beneficiar disso.</w:t>
      </w:r>
    </w:p>
    <w:p>
      <w:pPr/>
      <w:r>
        <w:rPr>
          <w:lang w:val="pt_PT" w:bidi="pt_PT"/>
        </w:rPr>
      </w:r>
      <w:r>
        <w:rPr>
          <w:lang w:val="pt_PT" w:bidi="pt_PT"/>
        </w:rPr>
        <w:t>Parem aqui e discutam a seguinte pergunta como grupo: Paulo usa uma linguagem direta para deixar claro como os crentes de Corinto devem organizar suas reuniões. Em sua própria vida, quando vocês acharam útil dar instruções muito específicas, como Paulo faz aqui, para que todos entendam como fazer algo? Pause este áudio aqui.</w:t>
      </w:r>
    </w:p>
    <w:p>
      <w:pPr/>
      <w:r>
        <w:rPr>
          <w:lang w:val="pt_PT" w:bidi="pt_PT"/>
        </w:rPr>
      </w:r>
      <w:r>
        <w:rPr>
          <w:lang w:val="pt_PT" w:bidi="pt_PT"/>
        </w:rPr>
        <w:t>Na terceira parte desta passagem, Paulo dá instruções sobre profecia da mesma maneira que dá instruções sobre línguas. Paulo novamente diz que os crentes devem limitar quantos podem profetizar. Paulo diz que outros crentes devem pensar cuidadosamente sobre a mensagem que ouvem e decidir se é uma mensagem boa ou ruim. Finalmente, novamente, Paulo diz aos crentes que estão profetizando para ficarem em silêncio em certas circunstâncias.</w:t>
      </w:r>
    </w:p>
    <w:p>
      <w:pPr/>
      <w:r>
        <w:rPr>
          <w:lang w:val="pt_PT" w:bidi="pt_PT"/>
        </w:rPr>
      </w:r>
      <w:r>
        <w:rPr>
          <w:lang w:val="pt_PT" w:bidi="pt_PT"/>
        </w:rPr>
        <w:t>Paulo diz que não mais que três pessoas devem profetizar. Não está claro se Paulo quer dizer não mais que três pessoas em toda a reunião ou não mais que três pessoas, uma após a outra, em qualquer momento. Paulo diz que até dois ou três profetas devem falar, mas também dá instruções adicionais. Paulo quer que os crentes “julguem cuidadosamente” o que é dito. Isso é diferente de línguas, onde alguém deve interpretar o que a pessoa diz. A profecia requer que as pessoas pensem cuidadosamente sobre o que ouvem. A frase “julgar o que estão ouvindo” significa que os outros crentes precisam ouvir cuidadosamente e julgar se a profecia concorda com a verdade de Deus — o que as Escrituras ensinam. Os crentes não devem simplesmente aceitar o que é dito como verdadeiro. Pessoas diferentes podem alegar que falam em nome de Deus, mas essas pessoas nem sempre estão sendo verdadeiras. Paulo aconselha os crentes a ouvir a profecia com sabedoria e decidir se a mensagem constrói, encoraja e conforta os outros crentes. É responsabilidade de todos os crentes decidir o que é verdadeiro e certo.</w:t>
      </w:r>
    </w:p>
    <w:p>
      <w:pPr/>
      <w:r>
        <w:rPr>
          <w:lang w:val="pt_PT" w:bidi="pt_PT"/>
        </w:rPr>
      </w:r>
      <w:r>
        <w:rPr>
          <w:lang w:val="pt_PT" w:bidi="pt_PT"/>
        </w:rPr>
        <w:t>Parem aqui e discutam a seguinte pergunta como grupo: como vocês decidem o que é verdade quando ouvem informações e opiniões na vida cotidiana? Vocês podem pensar em uma vez em que tiveram que “julgar cuidadosamente” o que alguém disse para garantir que estivesse alinhado com seus valores ou crenças? Prestem atenção à maneira como vocês descrevem como decidem quais informações são verdadeiras e boas. Pause este áudio aqui.</w:t>
      </w:r>
    </w:p>
    <w:p>
      <w:pPr/>
      <w:r>
        <w:rPr>
          <w:lang w:val="pt_PT" w:bidi="pt_PT"/>
        </w:rPr>
      </w:r>
      <w:r>
        <w:rPr>
          <w:lang w:val="pt_PT" w:bidi="pt_PT"/>
        </w:rPr>
        <w:t>Paulo termina suas instruções sobre como usar o dom de profecia dizendo que, se um crente recebe uma mensagem de Deus enquanto outro crente já está compartilhando uma profecia ou mensagem de Deus, o primeiro crente, ou o crente que está falando, deve parar e deixar o outro crente falar. Os crentes devem se revezar quando compartilham profecias para que todos possam aprender e ser encorajados.</w:t>
      </w:r>
    </w:p>
    <w:p>
      <w:pPr/>
      <w:r>
        <w:rPr>
          <w:lang w:val="pt_PT" w:bidi="pt_PT"/>
        </w:rPr>
      </w:r>
      <w:r>
        <w:rPr>
          <w:lang w:val="pt_PT" w:bidi="pt_PT"/>
        </w:rPr>
        <w:t>Na última parte desta passagem, Paulo mostra aos crentes que suas instruções são baseadas no próprio caráter de Deus. Paulo diz que Deus não é um Deus de confusão, mas de paz. Quando os crentes se reúnem para adorar, as reuniões deles devem refletir essa mesma ordem e paz. Por exemplo, as pessoas que profetizam devem ter autocontrole e se revezar para falar, porque paz significa viver em harmonia entre si. Assim como a natureza de Deus é de harmonia e não de caos, as reuniões também devem ser lugares onde todos fazem coisas de uma maneira ordenada. O objetivo dessas reuniões é edificar todos os crentes. As reuniões não devem ser um lugar para crentes individuais usarem seus dons espirituais em seu próprio benefício. As pessoas não devem ficar confusas e o tempo de adoração não deve ser caótico. Os crentes devem se fortalecer espiritualmente. Quando os crentes seguem as instruções de Paulo, as reuniões deles mostrarão a paz, ou harmonia e ordem.</w:t>
      </w:r>
    </w:p>
    <w:p>
      <w:pPr/>
      <w:r>
        <w:rPr>
          <w:lang w:val="pt_PT" w:bidi="pt_PT"/>
        </w:rPr>
      </w:r>
      <w:r>
        <w:rPr>
          <w:lang w:val="pt_PT" w:bidi="pt_PT"/>
        </w:rPr>
        <w:t>Parem aqui e discutam a seguinte pergunta como grupo: pensem em situações em que vocês sentem que há caos e as pessoas estão confusas porque todos estão tentando fazer coisas da maneira que querem. Então pensem em uma situação em que vocês sentem que todos estão trabalhando juntos de uma boa maneira e para realizar a mesma coisa. Como vocês descrevem essas duas situações? Como vocês poderiam explicar essa ideia de ordem e harmonia em seu próprio idioma ou ambiente cultural? Como vocês traduzirão a ideia de que Paulo quer que as reuniões dos crentes mostrem o caráter de Deus? Pause este áudio aqui.</w:t>
      </w:r>
    </w:p>
    <w:p>
      <w:pPr/>
      <w:r>
        <w:rPr>
          <w:lang w:val="pt_PT" w:bidi="pt_PT"/>
        </w:rPr>
      </w:r>
      <w:r>
        <w:rPr>
          <w:lang w:val="pt_PT" w:bidi="pt_PT"/>
        </w:rPr>
        <w:t>Algumas traduções incluem uma frase final aqui que algumas pessoas pensam que conclui as instruções de Paulo aos crentes sobre como se comportar quando eles se reúnem. As reuniões da igreja devem ser ordenadas e pacíficas, e isso é, ou deve ser, o mesmo em todas as reuniões do povo de Deus, não apenas para os crentes em Corinto. Paulo lembra aos coríntios que eles são “santos” na igreja de Deus, ou pessoas santas que Deus separou como especiais para Deus. Outras traduções não incluem essa frase aqui. Algumas pessoas pensam que essa frase começa a próxima parte da carta de Paulo, onde ele começa a falar sobre como as mulheres devem se comportar quando todos os crentes se reúnem.</w:t>
      </w:r>
    </w:p>
    <w:p>
      <w:pPr/>
      <w:r>
        <w:rPr>
          <w:lang w:val="pt_PT" w:bidi="pt_PT"/>
        </w:rPr>
      </w:r>
      <w:r>
        <w:rPr>
          <w:lang w:val="pt_PT" w:bidi="pt_PT"/>
        </w:rPr>
        <w:t>Agora, o grupo deve fazer o roteiro, desenhar ou usar objetos para visualizar a passagem e a atuação nela. Use desenhos, objetos ou pessoas para mostrar os dons diferentes na igreja: uma pessoa pode cantar um hino ou salmo, outra pessoa pode dar um ensinamento, outra pessoa pode falar em línguas e outra pessoa pode compartilhar uma profecia. Certifiquem-se de que todas essas pessoas façam turnos, assim como Paulo descreve, para que a reunião seja pacífica. Em seguida, demonstre o que parece se todos tentassem falar ao mesmo tempo — o quão confuso e barulhento seria! Depois disso, mostre como, ao revezar, fica mais fácil para todos ouvirem e aprenderem.</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14.26–33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Crentes</w:t>
      </w:r>
    </w:p>
    <w:p>
      <w:pPr>
        <w:pStyle w:val="ListBullet"/>
        <w:spacing w:line="240" w:lineRule="auto"/>
        <w:ind w:left="720"/>
      </w:pPr>
      <w:r>
        <w:rPr>
          <w:lang w:val="pt_PT" w:bidi="pt_PT"/>
        </w:rPr>
      </w:r>
      <w:r>
        <w:rPr>
          <w:lang w:val="pt_PT" w:bidi="pt_PT"/>
        </w:rPr>
        <w:t>Pessoas que falam em línguas</w:t>
      </w:r>
    </w:p>
    <w:p>
      <w:pPr>
        <w:pStyle w:val="ListBullet"/>
        <w:spacing w:line="240" w:lineRule="auto"/>
        <w:ind w:left="720"/>
      </w:pPr>
      <w:r>
        <w:rPr>
          <w:lang w:val="pt_PT" w:bidi="pt_PT"/>
        </w:rPr>
      </w:r>
      <w:r>
        <w:rPr>
          <w:lang w:val="pt_PT" w:bidi="pt_PT"/>
        </w:rPr>
        <w:t>E pessoas que profetizam</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"E então, irmãos? Quando vocês se reúnem, cada um tem um hino, uma lição, uma revelação, uma língua ou uma interpretação. Deixem todas as coisas serem feitas para edificar".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"Se alguém falar em uma língua, que sejam apenas dois, ou no máximo três, e cada um por sua vez, e que alguém interprete. Mas se não houver ninguém para interpretar, deixem essa pessoa permanecer em silêncio na igreja e falar consigo mesma e com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crente: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"Deixem dois ou três profetas falarem, e deixem os outros pesarem o que é dito. Se uma revelação for feita para outra pessoa que está sentada lá, deixem a primeira pessoa ficar em silêncio. Porque todos vocês podem profetizar, um por um, para que todas as pessoas possam aprender e sejam encorajadas".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crentes: “O que vocês estão sentindo ou pensando?”. Alguma pessoa pode responder coisas como: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"E os espíritos dos profetas estão sujeitos aos profetas. Porque Deus não é um Deus de confusão, mas de paz. Como em todas as igrejas dos santos".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crentes: “O que vocês estão sentindo ou pensando?”.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14.26–33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chama os crentes de </w:t>
      </w:r>
      <w:r>
        <w:rPr>
          <w:b/>
          <w:lang w:val="pt_PT" w:bidi="pt_PT"/>
        </w:rPr>
        <w:t>irmãos</w:t>
      </w:r>
      <w:r>
        <w:rPr>
          <w:lang w:val="pt_PT" w:bidi="pt_PT"/>
        </w:rPr>
        <w:t xml:space="preserve">, ou </w:t>
      </w:r>
      <w:r>
        <w:rPr>
          <w:b/>
          <w:lang w:val="pt_PT" w:bidi="pt_PT"/>
        </w:rPr>
        <w:t>irmãos e irmãs</w:t>
      </w:r>
      <w:r>
        <w:rPr>
          <w:lang w:val="pt_PT" w:bidi="pt_PT"/>
        </w:rPr>
        <w:t>. Usem a mesma palavra ou frase para irmãos, ou irmãos e irmãs, que vocês usaram em passagens anteriores.</w:t>
      </w:r>
    </w:p>
    <w:p>
      <w:pPr/>
      <w:r>
        <w:rPr>
          <w:lang w:val="pt_PT" w:bidi="pt_PT"/>
        </w:rPr>
      </w:r>
      <w:r>
        <w:rPr>
          <w:lang w:val="pt_PT" w:bidi="pt_PT"/>
        </w:rPr>
        <w:t xml:space="preserve">Paulo entende que, quando os crentes se reúnem, todos eles têm </w:t>
      </w:r>
      <w:r>
        <w:rPr>
          <w:b/>
          <w:lang w:val="pt_PT" w:bidi="pt_PT"/>
        </w:rPr>
        <w:t>dons espirituais</w:t>
      </w:r>
      <w:r>
        <w:rPr>
          <w:lang w:val="pt_PT" w:bidi="pt_PT"/>
        </w:rPr>
        <w:t xml:space="preserve"> diferentes que podem querer compartilhar, como um </w:t>
      </w:r>
      <w:r>
        <w:rPr>
          <w:b/>
          <w:lang w:val="pt_PT" w:bidi="pt_PT"/>
        </w:rPr>
        <w:t>hino</w:t>
      </w:r>
      <w:r>
        <w:rPr>
          <w:lang w:val="pt_PT" w:bidi="pt_PT"/>
        </w:rPr>
        <w:t xml:space="preserve"> ou um salmo. Um hino é uma canção de louvor a Deus. Os seguidores de Jesus cantavam hinos quando se reuniam.</w:t>
      </w:r>
    </w:p>
    <w:p>
      <w:pPr/>
      <w:r>
        <w:rPr>
          <w:lang w:val="pt_PT" w:bidi="pt_PT"/>
        </w:rPr>
      </w:r>
      <w:r>
        <w:rPr>
          <w:lang w:val="pt_PT" w:bidi="pt_PT"/>
        </w:rPr>
        <w:t xml:space="preserve">Pare aqui e discuta em grupo qual palavra ou frase você usará para </w:t>
      </w:r>
      <w:r>
        <w:rPr>
          <w:b/>
          <w:lang w:val="pt_PT" w:bidi="pt_PT"/>
        </w:rPr>
        <w:t>hino</w:t>
      </w:r>
      <w:r>
        <w:rPr>
          <w:lang w:val="pt_PT" w:bidi="pt_PT"/>
        </w:rPr>
        <w:t xml:space="preserve">. Para mais informações sobre hinos, procure </w:t>
      </w:r>
      <w:r>
        <w:rPr>
          <w:lang w:val="pt_PT" w:bidi="pt_PT"/>
        </w:rPr>
        <w:t>hino</w:t>
      </w:r>
      <w:r>
        <w:rPr>
          <w:lang w:val="pt_PT" w:bidi="pt_PT"/>
        </w:rPr>
        <w:t xml:space="preserve"> no Glossário Mestre. Pause este áudio aqui.</w:t>
      </w:r>
    </w:p>
    <w:p>
      <w:pPr/>
      <w:r>
        <w:rPr>
          <w:lang w:val="pt_PT" w:bidi="pt_PT"/>
        </w:rPr>
      </w:r>
      <w:r>
        <w:rPr>
          <w:lang w:val="pt_PT" w:bidi="pt_PT"/>
        </w:rPr>
        <w:t xml:space="preserve">Outros crentes podem ter uma </w:t>
      </w:r>
      <w:r>
        <w:rPr>
          <w:b/>
          <w:lang w:val="pt_PT" w:bidi="pt_PT"/>
        </w:rPr>
        <w:t>revelação</w:t>
      </w:r>
      <w:r>
        <w:rPr>
          <w:lang w:val="pt_PT" w:bidi="pt_PT"/>
        </w:rPr>
        <w:t xml:space="preserve"> que querem compartilhar. Revelação é quando Deus revela ou torna conhecido algo que estava anteriormente oculto ou desconhecido. A revelação pode incluir informações sobre a natureza de Deus, a vontade de Deus ou verdades específicas que Deus quer que as pessoas entendam. Nessa passagem, revelação e profecia são muito semelhantes. Paulo usa ambas as palavras em toda esta passagem para significar uma mensagem de Deus. Revelação pode significar especificamente que a mensagem que Deus compartilha pode ser impressionante ou incomum. Usem a mesma palavra ou frase para revelação que vocês usaram em passagens anteriores. Para mais informações sobre revelação, consulte </w:t>
      </w:r>
      <w:r>
        <w:rPr>
          <w:b/>
          <w:lang w:val="pt_PT" w:bidi="pt_PT"/>
        </w:rPr>
        <w:t>revelação</w:t>
      </w:r>
      <w:r>
        <w:rPr>
          <w:lang w:val="pt_PT" w:bidi="pt_PT"/>
        </w:rPr>
        <w:t xml:space="preserve"> no Glossário Mestre.</w:t>
      </w:r>
    </w:p>
    <w:p>
      <w:pPr/>
      <w:r>
        <w:rPr>
          <w:lang w:val="pt_PT" w:bidi="pt_PT"/>
        </w:rPr>
      </w:r>
      <w:r>
        <w:rPr>
          <w:lang w:val="pt_PT" w:bidi="pt_PT"/>
        </w:rPr>
        <w:t xml:space="preserve">Alguns crentes podem querer falar em </w:t>
      </w:r>
      <w:r>
        <w:rPr>
          <w:b/>
          <w:lang w:val="pt_PT" w:bidi="pt_PT"/>
        </w:rPr>
        <w:t>línguas</w:t>
      </w:r>
      <w:r>
        <w:rPr>
          <w:lang w:val="pt_PT" w:bidi="pt_PT"/>
        </w:rPr>
        <w:t xml:space="preserve">. O dom de línguas é quando o Espírito Santo faz uma pessoa falar em um idioma desconhecido que apenas Deus entende. Nesse idioma desconhecido, as pessoas louvam a Deus ou falam alguma verdade sobre Deus. Usem a mesma palavra ou frase para línguas que vocês usaram em passagens anteriores. Para mais informações sobre línguas, consulte </w:t>
      </w:r>
      <w:r>
        <w:rPr>
          <w:lang w:val="pt_PT" w:bidi="pt_PT"/>
        </w:rPr>
        <w:t>línguas</w:t>
      </w:r>
      <w:r>
        <w:rPr>
          <w:lang w:val="pt_PT" w:bidi="pt_PT"/>
        </w:rPr>
        <w:t xml:space="preserve"> no Glossário Mestre.</w:t>
      </w:r>
    </w:p>
    <w:p>
      <w:pPr/>
      <w:r>
        <w:rPr>
          <w:lang w:val="pt_PT" w:bidi="pt_PT"/>
        </w:rPr>
      </w:r>
      <w:r>
        <w:rPr>
          <w:lang w:val="pt_PT" w:bidi="pt_PT"/>
        </w:rPr>
        <w:t xml:space="preserve">Paulo diz que se ninguém pode explicar o significado das línguas, então uma pessoa que quer falar em línguas deve permanecer em silêncio na </w:t>
      </w:r>
      <w:r>
        <w:rPr>
          <w:b/>
          <w:lang w:val="pt_PT" w:bidi="pt_PT"/>
        </w:rPr>
        <w:t>igreja</w:t>
      </w:r>
      <w:r>
        <w:rPr>
          <w:lang w:val="pt_PT" w:bidi="pt_PT"/>
        </w:rPr>
        <w:t xml:space="preserve"> e falar consigo mesma e com Deus. Use a mesma palavra ou frase para "igreja" que você usou em passagens anteriores. Para mais informações sobre igreja, consulte </w:t>
      </w:r>
      <w:r>
        <w:rPr>
          <w:lang w:val="pt_PT" w:bidi="pt_PT"/>
        </w:rPr>
        <w:t>igreja</w:t>
      </w:r>
      <w:r>
        <w:rPr>
          <w:lang w:val="pt_PT" w:bidi="pt_PT"/>
        </w:rPr>
        <w:t xml:space="preserve"> no Glossário Mestre.</w:t>
      </w:r>
    </w:p>
    <w:p>
      <w:pPr/>
      <w:r>
        <w:rPr>
          <w:lang w:val="pt_PT" w:bidi="pt_PT"/>
        </w:rPr>
      </w:r>
      <w:r>
        <w:rPr>
          <w:lang w:val="pt_PT" w:bidi="pt_PT"/>
        </w:rPr>
        <w:t xml:space="preserve">Paulo diz que os crentes devem limitar quantas pessoas falam em línguas ou compartilham </w:t>
      </w:r>
      <w:r>
        <w:rPr>
          <w:b/>
          <w:lang w:val="pt_PT" w:bidi="pt_PT"/>
        </w:rPr>
        <w:t>profecia</w:t>
      </w:r>
      <w:r>
        <w:rPr>
          <w:lang w:val="pt_PT" w:bidi="pt_PT"/>
        </w:rPr>
        <w:t xml:space="preserve"> quando se reúnem. Algumas traduções usam a palavra profetas aqui. Esses não são os mesmos que os profetas do Antigo Testamento. No Novo Testamento, Paulo nos ensina que o Espírito Santo dá a algumas pessoas a capacidade de falar profecias. Por meio do Espírito Santo, Deus pode dar a esses crentes algum conhecimento ou visão especial que é para o bem da igreja. Paulo chama isso de o dom de profecia. Nem todo crente pode ter esse dom, porque o Espírito Santo dá dons diferentes a pessoas diferentes. Usem a mesma palavra ou frase para profecia que vocês usaram em passagens anteriores. Para mais informações sobre profecia, consulte o termo </w:t>
      </w:r>
      <w:r>
        <w:rPr>
          <w:lang w:val="pt_PT" w:bidi="pt_PT"/>
        </w:rPr>
        <w:t>profecia</w:t>
      </w:r>
      <w:r>
        <w:rPr>
          <w:lang w:val="pt_PT" w:bidi="pt_PT"/>
        </w:rPr>
        <w:t xml:space="preserve"> no Glossário Mestre.</w:t>
      </w:r>
    </w:p>
    <w:p>
      <w:pPr/>
      <w:r>
        <w:rPr>
          <w:lang w:val="pt_PT" w:bidi="pt_PT"/>
        </w:rPr>
      </w:r>
      <w:r>
        <w:rPr>
          <w:lang w:val="pt_PT" w:bidi="pt_PT"/>
        </w:rPr>
        <w:t xml:space="preserve">Quando o Espírito Santo dá a uma pessoa o dom de profecia, o </w:t>
      </w:r>
      <w:r>
        <w:rPr>
          <w:b/>
          <w:lang w:val="pt_PT" w:bidi="pt_PT"/>
        </w:rPr>
        <w:t>espírito</w:t>
      </w:r>
      <w:r>
        <w:rPr>
          <w:lang w:val="pt_PT" w:bidi="pt_PT"/>
        </w:rPr>
        <w:t xml:space="preserve"> da pessoa que profetiza ainda está no controle da pessoa. Espírito se refere ao espírito de uma pessoa, que é a parte invisível dela — os pensamentos, os sentimentos e os desejos da pessoa. Usem a mesma palavra ou frase para espírito que vocês usaram em passagens anteriores. Para mais informações sobre espírito, consulte </w:t>
      </w:r>
      <w:r>
        <w:rPr>
          <w:lang w:val="pt_PT" w:bidi="pt_PT"/>
        </w:rPr>
        <w:t>espírito</w:t>
      </w:r>
      <w:r>
        <w:rPr>
          <w:lang w:val="pt_PT" w:bidi="pt_PT"/>
        </w:rPr>
        <w:t xml:space="preserve"> no Glossário Mestre.</w:t>
      </w:r>
    </w:p>
    <w:p>
      <w:pPr/>
      <w:r>
        <w:rPr>
          <w:lang w:val="pt_PT" w:bidi="pt_PT"/>
        </w:rPr>
      </w:r>
      <w:r>
        <w:rPr>
          <w:lang w:val="pt_PT" w:bidi="pt_PT"/>
        </w:rPr>
        <w:t xml:space="preserve">Paulo lembra aos crentes de por que eles devem se reunir de uma maneira pacífica e ordenada. Paulo diz que Deus não é um Deus de confusão, mas de </w:t>
      </w:r>
      <w:r>
        <w:rPr>
          <w:b/>
          <w:lang w:val="pt_PT" w:bidi="pt_PT"/>
        </w:rPr>
        <w:t>paz</w:t>
      </w:r>
      <w:r>
        <w:rPr>
          <w:lang w:val="pt_PT" w:bidi="pt_PT"/>
        </w:rPr>
        <w:t xml:space="preserve">. Paz significa estar completamente bem e viver em harmonia. Usem a mesma palavra ou frase para paz que vocês usaram em passagens anteriores. Para mais informações sobre paz, consulte </w:t>
      </w:r>
      <w:r>
        <w:rPr>
          <w:lang w:val="pt_PT" w:bidi="pt_PT"/>
        </w:rPr>
        <w:t>paz</w:t>
      </w:r>
      <w:r>
        <w:rPr>
          <w:lang w:val="pt_PT" w:bidi="pt_PT"/>
        </w:rPr>
        <w:t xml:space="preserve"> no Glossário Mestre.</w:t>
      </w:r>
    </w:p>
    <w:p>
      <w:pPr/>
      <w:r>
        <w:rPr>
          <w:lang w:val="pt_PT" w:bidi="pt_PT"/>
        </w:rPr>
      </w:r>
      <w:r>
        <w:rPr>
          <w:lang w:val="pt_PT" w:bidi="pt_PT"/>
        </w:rPr>
        <w:t xml:space="preserve">Paulo diz que todos os </w:t>
      </w:r>
      <w:r>
        <w:rPr>
          <w:b/>
          <w:lang w:val="pt_PT" w:bidi="pt_PT"/>
        </w:rPr>
        <w:t>santos</w:t>
      </w:r>
      <w:r>
        <w:rPr>
          <w:lang w:val="pt_PT" w:bidi="pt_PT"/>
        </w:rPr>
        <w:t xml:space="preserve"> em todas as igrejas devem se comportar da mesma maneira que ele instruiu os crentes em Corinto. Santos significa o povo santo. Essas são pessoas que pertencem a Deus porque elas são crentes ou seguidores de Jesus. Usem a mesma palavra ou frase para santos que vocês usaram em passagens anteriores. Para mais informações sobre santos, consulte </w:t>
      </w:r>
      <w:r>
        <w:rPr>
          <w:lang w:val="pt_PT" w:bidi="pt_PT"/>
        </w:rPr>
        <w:t>santos</w:t>
      </w:r>
      <w:r>
        <w:rPr>
          <w:lang w:val="pt_PT" w:bidi="pt_PT"/>
        </w:rPr>
        <w:t xml:space="preserve">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14:34–40</w:t>
      </w:r>
      <w:r>
        <w:rPr>
          <w:lang w:val="pt_PT" w:bidi="pt_PT"/>
        </w:rPr>
      </w:r>
    </w:p>
    <w:p>
      <w:pPr>
        <w:pStyle w:val="Heading3"/>
      </w:pPr>
      <w:r>
        <w:rPr>
          <w:lang w:val="pt_PT" w:bidi="pt_PT"/>
        </w:rPr>
        <w:t>Ouvir e Sentir</w:t>
      </w:r>
    </w:p>
    <w:p>
      <w:pPr/>
      <w:r>
        <w:rPr>
          <w:lang w:val="pt_PT" w:bidi="pt_PT"/>
        </w:rPr>
      </w:r>
      <w:r>
        <w:rPr>
          <w:lang w:val="pt_PT" w:bidi="pt_PT"/>
        </w:rPr>
        <w:t>Nesta etapa, ouçam 1 Coríntios 14.34–40 e guardem em seus corações.</w:t>
      </w:r>
    </w:p>
    <w:p>
      <w:pPr/>
      <w:r>
        <w:rPr>
          <w:lang w:val="pt_PT" w:bidi="pt_PT"/>
        </w:rPr>
      </w:r>
      <w:r>
        <w:rPr>
          <w:lang w:val="pt_PT" w:bidi="pt_PT"/>
        </w:rPr>
        <w:t>Ouçam uma versão em áudio de 1 Coríntios 14.34–40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14.34–40 na tradução mais fácil de entender.</w:t>
      </w:r>
    </w:p>
    <w:p>
      <w:pPr/>
      <w:r>
        <w:rPr>
          <w:lang w:val="pt_PT" w:bidi="pt_PT"/>
        </w:rPr>
      </w:r>
      <w:r>
        <w:rPr>
          <w:lang w:val="pt_PT" w:bidi="pt_PT"/>
        </w:rPr>
        <w:t>Em passagens anteriores, Paulo dá instruções claras aos crentes sobre como eles devem se comportar quando eles se reúnem. Paulo diz que, quando as pessoas na igreja se reúnem, elas devem ter boa ordem e não causar confusão. Os crentes devem se comportar de uma maneira que reflita o próprio caráter de Deus. Nessa passagem, Paulo dá instruções adicionais, especificamente sobre mulheres na igreja. Paulo termina resumindo novamente o propósito das instruções que ele deu aos crentes. Paulo diz que os crentes devem desejar fortemente os dons espirituais, mas que tudo o que eles fizerem quando se reunirem, deve ser para edificar a igreja e beneficiar a todos.</w:t>
      </w:r>
    </w:p>
    <w:p>
      <w:pPr/>
      <w:r>
        <w:rPr>
          <w:lang w:val="pt_PT" w:bidi="pt_PT"/>
        </w:rPr>
      </w:r>
      <w:r>
        <w:rPr>
          <w:lang w:val="pt_PT" w:bidi="pt_PT"/>
        </w:rPr>
        <w:t>Paulo começa essa passagem com instruções sobre como as mulheres devem se comportar na igreja. Paulo diz que as mulheres devem permanecer em silêncio na igreja. As mulheres não têm permissão para falar. Algumas pessoas pensam que Paulo estava dando instruções apenas para a igreja específica em Corinto, onde as coisas eram caóticas e desordenadas. Nesse caso, Paulo pode ter pedido às mulheres para permanecerem em silêncio porque elas estavam interrompendo ou causando desordem. Em partes anteriores da carta de Paulo aos crentes em Corinto, vemos que ele permite que as mulheres orem e profetizem em público. Então, é possível que Paulo estivesse falando sobre um problema específico nessa igreja em particular. Outras pessoas pensam que Paulo quer dizer que as mulheres não devem falar ou liderar em nenhuma igreja. Não sabemos exatamente o que Paulo quer dizer aqui, mas sabemos que o foco dele é garantir que haja harmonia e ordem na igreja.</w:t>
      </w:r>
    </w:p>
    <w:p>
      <w:pPr/>
      <w:r>
        <w:rPr>
          <w:lang w:val="pt_PT" w:bidi="pt_PT"/>
        </w:rPr>
      </w:r>
      <w:r>
        <w:rPr>
          <w:lang w:val="pt_PT" w:bidi="pt_PT"/>
        </w:rPr>
        <w:t>Pare aqui e discutam essa pergunta em grupo: que papéis as mulheres têm em sua igreja ou comunidade? Que tipos de comportamentos podem ser embaraçosos ou vergonhosos para as mulheres fazerem? Pause este áudio aqui.</w:t>
      </w:r>
    </w:p>
    <w:p>
      <w:pPr/>
      <w:r>
        <w:rPr>
          <w:lang w:val="pt_PT" w:bidi="pt_PT"/>
        </w:rPr>
      </w:r>
      <w:r>
        <w:rPr>
          <w:lang w:val="pt_PT" w:bidi="pt_PT"/>
        </w:rPr>
        <w:t>Paulo diz que as mulheres devem ser submissas, o que significa que elas devem mostrar respeito e obedecer às pessoas com autoridade sobre as mulheres. Paulo menciona que isso é "o que a lei diz", mas pessoas diferentes têm ideias diferentes sobre o que ele quer dizer quando ele diz "lei". Algumas pessoas pensam que Paulo está se referindo às Escrituras, mesmo que não haja nada específico no Antigo Testamento que diga que as mulheres não devem falar quando as pessoas estão reunidas. Outras pessoas pensam que Paulo está falando sobre leis e costumes culturais daquele tempo, onde as pessoas muitas vezes esperavam que as mulheres permanecessem em silêncio em público.</w:t>
      </w:r>
    </w:p>
    <w:p>
      <w:pPr/>
      <w:r>
        <w:rPr>
          <w:lang w:val="pt_PT" w:bidi="pt_PT"/>
        </w:rPr>
      </w:r>
      <w:r>
        <w:rPr>
          <w:lang w:val="pt_PT" w:bidi="pt_PT"/>
        </w:rPr>
        <w:t>Pare aqui e discutam em grupo: descrevam alguém que vocês conhecem que é humilde e que respeita todos. Como essa pessoa age? Como outras pessoas respondem a essa pessoa ou pensam nessa pessoa? Pause este áudio aqui.</w:t>
      </w:r>
    </w:p>
    <w:p>
      <w:pPr/>
      <w:r>
        <w:rPr>
          <w:lang w:val="pt_PT" w:bidi="pt_PT"/>
        </w:rPr>
      </w:r>
      <w:r>
        <w:rPr>
          <w:lang w:val="pt_PT" w:bidi="pt_PT"/>
        </w:rPr>
        <w:t>Na igreja em Corinto, as pessoas estavam se tornando caóticas quando se reuniam, e algumas mulheres podiam estar interrompendo fazendo perguntas enquanto outras pessoas estavam falando ou ensinando. Paulo diz que se as mulheres querem aprender, elas devem fazer perguntas a seus maridos em casa para evitar causar perturbações. Falar ou interromper dessa maneira traria vergonha ou constrangimento a uma mulher. Lembrem-se de que Paulo acabou de dar à igreja de Corinto regras para adorar a Deus de uma maneira ordenada e se revezar para falar. Paulo pode estar dizendo isso às mulheres porque ele quer que as pessoas ajam de uma maneira ordenada e pacífica especificamente na igreja em Corinto. Ou novamente, pode ser que, na cultura na época, não fosse apropriado que as mulheres questionassem o ensinamento ou a profecia em público.</w:t>
      </w:r>
    </w:p>
    <w:p>
      <w:pPr/>
      <w:r>
        <w:rPr>
          <w:lang w:val="pt_PT" w:bidi="pt_PT"/>
        </w:rPr>
      </w:r>
      <w:r>
        <w:rPr>
          <w:lang w:val="pt_PT" w:bidi="pt_PT"/>
        </w:rPr>
        <w:t>Pare aqui e discutam essa pergunta em grupo: Paulo fala muito sobre manter a ordem nas reuniões da igreja. Descreva como é trabalhar de uma maneira ordenada e respeitosa em diferentes áreas de sua vida, como no trabalho, na escola ou em sua família. Por que é importante ter ordem e respeito nessas áreas? Pause este áudio aqui.</w:t>
      </w:r>
    </w:p>
    <w:p>
      <w:pPr/>
      <w:r>
        <w:rPr>
          <w:lang w:val="pt_PT" w:bidi="pt_PT"/>
        </w:rPr>
      </w:r>
      <w:r>
        <w:rPr>
          <w:lang w:val="pt_PT" w:bidi="pt_PT"/>
        </w:rPr>
        <w:t>Paulo desafia as atitudes dos crentes fazendo uma pergunta que ele não espera que os crentes respondam. A pergunta de Paulo é escarnecedora. Paulo quer lembrar aos crentes que a Palavra de Deus não começou com eles. Os coríntios não foram as primeiras pessoas a ouvir a mensagem de Deus, e não foram os coríntios que compartilharam a mensagem de Deus com outras pessoas. Deus deu a sua mensagem a muitos outros crentes. Os crentes em Corinto não são os únicos que ouviram a mensagem de Deus. Os crentes em Corinto não são mais importantes ou diferentes do que outros crentes em seus conhecimentos ou dons espirituais. Quando os crentes em Corinto adoram de sua própria maneira, e não da maneira como Paulo diz que todas as igrejas devem adorar, os crentes em Corinto estão sendo arrogantes. Paulo quer que os crentes percebam que há muitas outras igrejas, e todas elas devem refletir o caráter de Deus na maneira como se comportam.</w:t>
      </w:r>
    </w:p>
    <w:p>
      <w:pPr/>
      <w:r>
        <w:rPr>
          <w:lang w:val="pt_PT" w:bidi="pt_PT"/>
        </w:rPr>
      </w:r>
      <w:r>
        <w:rPr>
          <w:lang w:val="pt_PT" w:bidi="pt_PT"/>
        </w:rPr>
        <w:t>Paulo continua dizendo que qualquer um que pense que é um profeta, ou pense que tem outros dons espirituais, deve reconhecer ou aceitar que as instruções dele vêm do Senhor Jesus. Um profeta nesse contexto é qualquer um com o dom de profecia. Aqueles que rejeitam a autoridade e o ensinamento de Paulo estão rejeitando o mandamento de Jesus. Paulo diz que as coisas que ele ensina vêm do Senhor. Se alguém quiser ignorar o ensinamento de Paulo, outros também ignorarão essa pessoa. Há ideias diferentes novamente aqui sobre o que Paulo quer dizer quando ele diz: "Se alguém não reconhecer isso, outros não o reconhecerão". Algumas pessoas pensam que Paulo está advertindo os crentes que Deus rejeitará qualquer um que ignore o ensinamento dele. Outras pessoas pensam que Paulo está dizendo que outros crentes devem disciplinar ou expulsar uma pessoa da comunidade de crentes se essa pessoa se recusar a seguir as instruções dele.</w:t>
      </w:r>
    </w:p>
    <w:p>
      <w:pPr/>
      <w:r>
        <w:rPr>
          <w:lang w:val="pt_PT" w:bidi="pt_PT"/>
        </w:rPr>
      </w:r>
      <w:r>
        <w:rPr>
          <w:lang w:val="pt_PT" w:bidi="pt_PT"/>
        </w:rPr>
        <w:t>Pare aqui e discutam essa pergunta em grupo: como as pessoas em sua comunidade respondem quando alguém se recusa a seguir diretrizes ou regras importantes? Que efeito tem sobre a comunidade? Pause este áudio aqui.</w:t>
      </w:r>
    </w:p>
    <w:p>
      <w:pPr/>
      <w:r>
        <w:rPr>
          <w:lang w:val="pt_PT" w:bidi="pt_PT"/>
        </w:rPr>
      </w:r>
      <w:r>
        <w:rPr>
          <w:lang w:val="pt_PT" w:bidi="pt_PT"/>
        </w:rPr>
        <w:t>Paulo faz uma grande declaração sobre tudo o que ele disse acerca de como os crentes devem agir quando se reúnem. Paulo diz que os crentes devem desejar fortemente o dom de profecia porque isso ajuda a edificar a igreja e a tornar a igreja mais forte. Paulo também diz que as línguas devem ser permitidas na igreja, se alguém puder explicar o significado. Os crentes devem sempre mostrar respeito, cuidado e ordem, porque essa é a maneira como Deus age também.</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14.34–40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4 partes.</w:t>
      </w:r>
    </w:p>
    <w:p>
      <w:pPr/>
      <w:r>
        <w:rPr>
          <w:lang w:val="pt_PT" w:bidi="pt_PT"/>
        </w:rPr>
      </w:r>
      <w:r>
        <w:rPr>
          <w:b/>
          <w:lang w:val="pt_PT" w:bidi="pt_PT"/>
        </w:rPr>
        <w:t>Na primeira parte:</w:t>
      </w:r>
      <w:r>
        <w:rPr>
          <w:lang w:val="pt_PT" w:bidi="pt_PT"/>
        </w:rPr>
        <w:t xml:space="preserve"> Paulo instrui as mulheres a permanecerem em silêncio na igreja e a obedecerem às pessoas em autoridade, de acordo com a lei. Se as mulheres têm perguntas, elas devem fazê-las a seus maridos em casa. Uma mulher traz vergonha sobre si mesma se ela fala e causa desordem na igreja.</w:t>
      </w:r>
    </w:p>
    <w:p>
      <w:pPr/>
      <w:r>
        <w:rPr>
          <w:lang w:val="pt_PT" w:bidi="pt_PT"/>
        </w:rPr>
      </w:r>
      <w:r>
        <w:rPr>
          <w:b/>
          <w:lang w:val="pt_PT" w:bidi="pt_PT"/>
        </w:rPr>
        <w:t>Na segunda parte:</w:t>
      </w:r>
      <w:r>
        <w:rPr>
          <w:lang w:val="pt_PT" w:bidi="pt_PT"/>
        </w:rPr>
        <w:t xml:space="preserve"> Paulo desafia as atitudes arrogantes dos crentes. Paulo pergunta aos crentes de Corinto se a Palavra de Deus começou com eles ou se eles são os únicos que a receberam.</w:t>
      </w:r>
    </w:p>
    <w:p>
      <w:pPr/>
      <w:r>
        <w:rPr>
          <w:lang w:val="pt_PT" w:bidi="pt_PT"/>
        </w:rPr>
      </w:r>
      <w:r>
        <w:rPr>
          <w:b/>
          <w:lang w:val="pt_PT" w:bidi="pt_PT"/>
        </w:rPr>
        <w:t>Na terceira parte:</w:t>
      </w:r>
      <w:r>
        <w:rPr>
          <w:lang w:val="pt_PT" w:bidi="pt_PT"/>
        </w:rPr>
        <w:t xml:space="preserve"> Paulo dá uma forte advertência. Paulo diz que qualquer um que pense ser um profeta, ou acredite ter dons espirituais, deve reconhecer ou não ignorar que o ensinamento de Paulo vem do Senhor Jesus. Se alguém ignora esse ensinamento, os demais crentes o ignorarão e não o reconhecerão.</w:t>
      </w:r>
    </w:p>
    <w:p>
      <w:pPr/>
      <w:r>
        <w:rPr>
          <w:lang w:val="pt_PT" w:bidi="pt_PT"/>
        </w:rPr>
      </w:r>
      <w:r>
        <w:rPr>
          <w:b/>
          <w:lang w:val="pt_PT" w:bidi="pt_PT"/>
        </w:rPr>
        <w:t>Na quarta parte:</w:t>
      </w:r>
      <w:r>
        <w:rPr>
          <w:lang w:val="pt_PT" w:bidi="pt_PT"/>
        </w:rPr>
        <w:t xml:space="preserve"> Paulo encoraja os crentes a desejar fortemente o dom de profecia e a permitir que se fale em línguas, se isso for feito de uma maneira ordenada. Paulo enfatiza a importância de edificar a igreja e adorar de uma maneira ordenada.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Mulheres na igreja</w:t>
      </w:r>
    </w:p>
    <w:p>
      <w:pPr>
        <w:pStyle w:val="ListBullet"/>
        <w:spacing w:line="240" w:lineRule="auto"/>
        <w:ind w:left="720"/>
      </w:pPr>
      <w:r>
        <w:rPr>
          <w:lang w:val="pt_PT" w:bidi="pt_PT"/>
        </w:rPr>
      </w:r>
      <w:r>
        <w:rPr>
          <w:lang w:val="pt_PT" w:bidi="pt_PT"/>
        </w:rPr>
        <w:t>Os maridos dessas mulheres na igreja</w:t>
      </w:r>
    </w:p>
    <w:p>
      <w:pPr>
        <w:pStyle w:val="ListBullet"/>
        <w:spacing w:line="240" w:lineRule="auto"/>
        <w:ind w:left="720"/>
      </w:pPr>
      <w:r>
        <w:rPr>
          <w:lang w:val="pt_PT" w:bidi="pt_PT"/>
        </w:rPr>
      </w:r>
      <w:r>
        <w:rPr>
          <w:lang w:val="pt_PT" w:bidi="pt_PT"/>
        </w:rPr>
        <w:t>Crentes</w:t>
      </w:r>
    </w:p>
    <w:p>
      <w:pPr>
        <w:pStyle w:val="ListBullet"/>
        <w:spacing w:line="240" w:lineRule="auto"/>
        <w:ind w:left="720"/>
      </w:pPr>
      <w:r>
        <w:rPr>
          <w:lang w:val="pt_PT" w:bidi="pt_PT"/>
        </w:rPr>
      </w:r>
      <w:r>
        <w:rPr>
          <w:lang w:val="pt_PT" w:bidi="pt_PT"/>
        </w:rPr>
        <w:t>Profetas ou pessoas com dons espirituais</w:t>
      </w:r>
    </w:p>
    <w:p>
      <w:pPr>
        <w:pStyle w:val="ListBullet"/>
        <w:spacing w:line="240" w:lineRule="auto"/>
        <w:ind w:left="720"/>
      </w:pPr>
      <w:r>
        <w:rPr>
          <w:lang w:val="pt_PT" w:bidi="pt_PT"/>
        </w:rPr>
      </w:r>
      <w:r>
        <w:rPr>
          <w:lang w:val="pt_PT" w:bidi="pt_PT"/>
        </w:rPr>
        <w:t>E Jesus</w:t>
      </w:r>
    </w:p>
    <w:p>
      <w:pPr/>
      <w:r>
        <w:rPr>
          <w:lang w:val="pt_PT" w:bidi="pt_PT"/>
        </w:rPr>
      </w:r>
      <w:r>
        <w:rPr>
          <w:lang w:val="pt_PT" w:bidi="pt_PT"/>
        </w:rPr>
        <w:t>Paulo dá instruções à igreja em Corinto para garantir que os crentes se reúnam de maneira ordenada e respeitosa. Paulo se dirige especificamente às mulheres na igreja. Provavelmente, ele faz isso porque havia desordem durante as reuniões dos crentes. Paulo usa de ironia e faz perguntas que não exigem resposta para desafiar as atitudes dos crentes, lembrando que eles não são os únicos que receberam a Palavra de Deus. Ele então adverte fortemente os crentes sobre a importância de reconhecer que os ensinamentos dele são do Senhor, Jesus. Paulo está preocupado com a falta de respeito e obediência na comunidade da igreja. Ele não quer que os crentes sejam arrogantes; em vez disso, devem ser respeitosos e humildes.</w:t>
      </w:r>
    </w:p>
    <w:p>
      <w:pPr/>
      <w:r>
        <w:rPr>
          <w:lang w:val="pt_PT" w:bidi="pt_PT"/>
        </w:rPr>
      </w:r>
      <w:r>
        <w:rPr>
          <w:lang w:val="pt_PT" w:bidi="pt_PT"/>
        </w:rPr>
        <w:t>Na primeira parte da passagem, Paulo fala sobre como as mulheres devem se comportar na igreja. Ele se refere aqui a mulheres de todas as idades e circunstâncias — solteiras, casadas ou viúvas. Paulo não está falando apenas com as mulheres casadas. Ele diz: “As mulheres devem permanecer em silêncio nas igrejas”. Paulo está dizendo que as mulheres não devem falar. Além disso, elas devem manter uma atitude geral de tranquilidade e obediência. As mulheres não devem questionar em público as profecias e os ensinamentos que forem compartilhados. No idioma original, a palavra para “falar” pode significar falar em geral, mas também pode se referir a falar de uma maneira disruptiva, como interromper ou causar desordem. Alguns entendem que Paulo está dizendo que as mulheres nunca devem falar na igreja. Outros pensam que Paulo quer dizer que as mulheres não devem falar de uma maneira que cause confusão ou que perturbe o serviço.</w:t>
      </w:r>
    </w:p>
    <w:p>
      <w:pPr/>
      <w:r>
        <w:rPr>
          <w:lang w:val="pt_PT" w:bidi="pt_PT"/>
        </w:rPr>
      </w:r>
      <w:r>
        <w:rPr>
          <w:lang w:val="pt_PT" w:bidi="pt_PT"/>
        </w:rPr>
        <w:t>Paulo diz que as mulheres devem se submeter aos líderes, assim como a lei diz que as mulheres devem fazer. Isso significa que as mulheres devem ser obedientes e aceitar a autoridade e a liderança de outra pessoa. Alguns entendem que a expressão “a lei” aqui está se referindo às Escrituras, embora não haja nada específico do Antigo Testamento, ou Lei de Moisés, que diga que as mulheres não devem falar em reuniões religiosas. Outros pensam que Paulo está falando sobre as leis e a cultura locais da época, segundo as quais se esperava que as mulheres permanecessem em silêncio em certas situações públicas. Lembramos da passagem anterior, que a principal preocupação de Paulo é que, quando os crentes se reúnem, eles respeitem uns aos outros e mostrem que estão unidos em propósito e em paz entre si. Se as mulheres causassem interrupção com perguntas, elas perturbariam essa ordem. Paulo dá instruções práticas às mulheres quando diz que, se as mulheres têm perguntas ou querem aprender mais, elas devem esperar até que estejam em casa e fazer essas perguntas a seus maridos. As mulheres solteiras ou viúvas provavelmente perguntariam a outro membro masculino da família. As mulheres trariam vergonha ou desonra sobre si mesmas se causassem perturbações e se manifestassem na igreja. Paulo não está sendo desrespeitoso com as mulheres. Seu foco está no comportamento ordenado na adoração.</w:t>
      </w:r>
    </w:p>
    <w:p>
      <w:pPr/>
      <w:r>
        <w:rPr>
          <w:lang w:val="pt_PT" w:bidi="pt_PT"/>
        </w:rPr>
      </w:r>
      <w:r>
        <w:rPr>
          <w:lang w:val="pt_PT" w:bidi="pt_PT"/>
        </w:rPr>
        <w:t>Parem aqui e discutam a seguinte pergunta em grupo: como vocês traduziriam para seu próprio idioma as instruções de Paulo de que as mulheres permaneçam em silêncio na igreja? Como vocês podem mostrar que o propósito dele é manter a paz e a ordem na igreja? Pause este áudio aqui.</w:t>
      </w:r>
    </w:p>
    <w:p>
      <w:pPr/>
      <w:r>
        <w:rPr>
          <w:lang w:val="pt_PT" w:bidi="pt_PT"/>
        </w:rPr>
      </w:r>
      <w:r>
        <w:rPr>
          <w:lang w:val="pt_PT" w:bidi="pt_PT"/>
        </w:rPr>
        <w:t>Na segunda parte da passagem, Paulo usa perguntas que ele não espera que os coríntios respondam para desafiar a atitude dos coríntios. Paulo usa um tom de ironia. Quando Paulo pergunta se a palavra de Deus, ou mensagem de Deus, começou com os coríntios, ou se os coríntios são os únicos que receberam a mensagem de Deus, ele está confrontando o orgulho deles. Os crentes de Corinto parecem acreditar que eles são especiais ou mais importantes. Talvez eles pensem que são os únicos crentes com dons espirituais, ou que os dons espirituais que possuem são melhores do que os de outros. Mas Paulo quer que eles percebam que há muitos outros crentes, e que eles em Corinto são parte de uma comunidade global da igreja. Paulo está lembrando a eles que a mensagem que receberam da verdade de Deus e das boas novas, ou evangelho, é a mesma que outros crentes também receberam.</w:t>
      </w:r>
    </w:p>
    <w:p>
      <w:pPr/>
      <w:r>
        <w:rPr>
          <w:lang w:val="pt_PT" w:bidi="pt_PT"/>
        </w:rPr>
      </w:r>
      <w:r>
        <w:rPr>
          <w:lang w:val="pt_PT" w:bidi="pt_PT"/>
        </w:rPr>
        <w:t>Parem aqui e discutam essa pergunta em grupo: vocês podem se lembrar de uma vez em que se sentiram melhores do que os outros em um grupo, ou quando viram alguém agindo como se fosse melhor do que vocês? O que vocês poderiam dizer para mudarem esse pensamento? Como vocês expressariam essa ideia? Pause este áudio aqui.</w:t>
      </w:r>
    </w:p>
    <w:p>
      <w:pPr/>
      <w:r>
        <w:rPr>
          <w:lang w:val="pt_PT" w:bidi="pt_PT"/>
        </w:rPr>
      </w:r>
      <w:r>
        <w:rPr>
          <w:lang w:val="pt_PT" w:bidi="pt_PT"/>
        </w:rPr>
        <w:t>Na terceira parte da passagem, Paulo adverte os crentes que qualquer um que se considere tendo o dom de profecia, ou qualquer outro dom espiritual, deve aceitar e reconhecer que as instruções de Paulo são provenientes do Senhor Jesus. Isso significa que Paulo não está dando apenas opiniões pessoais, mas está dizendo aos crentes o que Jesus ordena. Paulo está mostrando aos crentes que ele fala com a autoridade de Jesus. Quando Paulo diz: “Se alguém ignora isso, ele será ignorado”, alguns entendem que ele quer dizer que Deus rejeitará ou ignorará as pessoas que não seguem essas instruções, enquanto outros pensam que significa que os crentes devem disciplinar ou enviar para longe da igreja essas pessoas que rejeitam esses ensinamentos. De qualquer forma, ignorar as instruções de Paulo teria um impacto sério sobre quem as rejeita. Paulo quer que a igreja leve suas instruções a sério.</w:t>
      </w:r>
    </w:p>
    <w:p>
      <w:pPr/>
      <w:r>
        <w:rPr>
          <w:lang w:val="pt_PT" w:bidi="pt_PT"/>
        </w:rPr>
      </w:r>
      <w:r>
        <w:rPr>
          <w:lang w:val="pt_PT" w:bidi="pt_PT"/>
        </w:rPr>
        <w:t>Parem aqui e discutam a seguinte pergunta em grupo: Paulo usa uma linguagem forte para mostrar claramente aos crentes que Paulo está falando com a autoridade de Jesus, e as pessoas devem respeitar e reconhecer essa autoridade. Na sua comunidade, que tipo de pessoas têm autoridade? Talvez os líderes da comunidade ou membros de uma certa família? Como vocês demonstram que respeitam e aceitam a autoridade dessas pessoas? Pause este áudio aqui.</w:t>
      </w:r>
    </w:p>
    <w:p>
      <w:pPr/>
      <w:r>
        <w:rPr>
          <w:lang w:val="pt_PT" w:bidi="pt_PT"/>
        </w:rPr>
      </w:r>
      <w:r>
        <w:rPr>
          <w:lang w:val="pt_PT" w:bidi="pt_PT"/>
        </w:rPr>
        <w:t>Na quarta parte da passagem, Paulo termina suas instruções sobre como os crentes devem se reunir e adorar juntos. Paulo os chama de “irmãos e irmãs” como um sinal de afeto, como ele fez em toda essa carta. Paulo realmente quer que os crentes ouçam e entendam o quanto ele se importa com os crentes. Mais uma vez, ele diz que os crentes devem desejar fortemente o dom de profecia. A profecia ajuda a edificar e fortalecer a igreja. Paulo também diz que os crentes não devem proibir falar em línguas. Eles devem se sentir livres para falar em línguas em público, desde que façam isso de uma maneira ordenada, e alguém possa explicar o significado.</w:t>
      </w:r>
    </w:p>
    <w:p>
      <w:pPr/>
      <w:r>
        <w:rPr>
          <w:lang w:val="pt_PT" w:bidi="pt_PT"/>
        </w:rPr>
      </w:r>
      <w:r>
        <w:rPr>
          <w:lang w:val="pt_PT" w:bidi="pt_PT"/>
        </w:rPr>
        <w:t>O foco de Paulo nessa passagem é garantir que os crentes se respeitem quando se reúnem. Paulo mostra como é importante ser obediente e humilde, e aceitar e reconhecer que os ensinamentos dele são de Jesus. Paulo desafia tanto mulheres quanto homens a se comportarem de modo que reflita o caráter de Deus, que age sempre em paz e ordem.</w:t>
      </w:r>
    </w:p>
    <w:p>
      <w:pPr/>
      <w:r>
        <w:rPr>
          <w:lang w:val="pt_PT" w:bidi="pt_PT"/>
        </w:rPr>
      </w:r>
      <w:r>
        <w:rPr>
          <w:lang w:val="pt_PT" w:bidi="pt_PT"/>
        </w:rPr>
        <w:t>Agora, o grupo deve elaborar o roteiro; podem desenhar ou usar objetos para visualizar a passagem e as ações descritas. Peça a alguém ou algo que represente Paulo dando instruções à igreja. Primeiro, Paulo fala com as mulheres. Represente um grupo de mulheres causando perturbação e interrupções. Agora peça a outro grupo que represente as mulheres praticando a quietude e fazendo perguntas em casa. Ao fazerem isso, reflitam sobre como as duas situações diferentes afetam os demais. Em seguida, Paulo fala com todos os crentes. Reflitam sobre o tom de Paulo ao desafiar os crentes a não serem arrogantes ou orgulhosos. Novamente, peçam a um grupo que representem os crentes que ouvem Paulo e são humildes, e façam uma pessoa representar alguém que não respeita a autoridade e o ensinamento de Paulo. Peçam aos demais do grupo que representem a exclusão dessa pessoa. Pergunte como a pessoa se sente quando o grupo a exclui. Lembrem-se de que o foco principal de Paulo é que os crentes se fortaleçam mutuamente e sejam encorajados. Por isso, ele quer que as reuniões sejam pacíficas e ordenadas.</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14.34–40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Mulheres na igreja</w:t>
      </w:r>
    </w:p>
    <w:p>
      <w:pPr>
        <w:pStyle w:val="ListBullet"/>
        <w:spacing w:line="240" w:lineRule="auto"/>
        <w:ind w:left="720"/>
      </w:pPr>
      <w:r>
        <w:rPr>
          <w:lang w:val="pt_PT" w:bidi="pt_PT"/>
        </w:rPr>
      </w:r>
      <w:r>
        <w:rPr>
          <w:lang w:val="pt_PT" w:bidi="pt_PT"/>
        </w:rPr>
        <w:t>Os maridos dessas mulheres na igreja</w:t>
      </w:r>
    </w:p>
    <w:p>
      <w:pPr>
        <w:pStyle w:val="ListBullet"/>
        <w:spacing w:line="240" w:lineRule="auto"/>
        <w:ind w:left="720"/>
      </w:pPr>
      <w:r>
        <w:rPr>
          <w:lang w:val="pt_PT" w:bidi="pt_PT"/>
        </w:rPr>
      </w:r>
      <w:r>
        <w:rPr>
          <w:lang w:val="pt_PT" w:bidi="pt_PT"/>
        </w:rPr>
        <w:t>Crentes</w:t>
      </w:r>
    </w:p>
    <w:p>
      <w:pPr>
        <w:pStyle w:val="ListBullet"/>
        <w:spacing w:line="240" w:lineRule="auto"/>
        <w:ind w:left="720"/>
      </w:pPr>
      <w:r>
        <w:rPr>
          <w:lang w:val="pt_PT" w:bidi="pt_PT"/>
        </w:rPr>
      </w:r>
      <w:r>
        <w:rPr>
          <w:lang w:val="pt_PT" w:bidi="pt_PT"/>
        </w:rPr>
        <w:t>Profetas ou pessoas com dons espirituais</w:t>
      </w:r>
    </w:p>
    <w:p>
      <w:pPr>
        <w:pStyle w:val="ListBullet"/>
        <w:spacing w:line="240" w:lineRule="auto"/>
        <w:ind w:left="720"/>
      </w:pPr>
      <w:r>
        <w:rPr>
          <w:lang w:val="pt_PT" w:bidi="pt_PT"/>
        </w:rPr>
      </w:r>
      <w:r>
        <w:rPr>
          <w:lang w:val="pt_PT" w:bidi="pt_PT"/>
        </w:rPr>
        <w:t>E Jesus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"As mulheres devem permanecer em silêncio nas igrejas. As mulheres não têm permissão para falar, mas devem estar em submissão, como a lei diz".</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uma mulher na igreja: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"Ou foi de vocês que veio a palavra de Deus? Ou vocês são os únicos para quem ela chegou?"</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um crente em Corinto: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"Se alguém pensa que é um profeta ou de outra forma dotado pelo Espírito, que ele reconheça que o que estou escrevendo para vocês é o mandamento do Senhor".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um profeta: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"Qualquer um que ignore isso será ignorado".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um crente: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"Portanto, meus irmãos e irmãs, sejam ansiosos para profetizar e não proíbam falar em línguas. Mas tudo deve ser feito de uma maneira adequada e ordenada".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um crente: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14.34–40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que as mulheres devem permanecer em silêncio nas igrejas. Na Bíblia, a palavra </w:t>
      </w:r>
      <w:r>
        <w:rPr>
          <w:b/>
          <w:lang w:val="pt_PT" w:bidi="pt_PT"/>
        </w:rPr>
        <w:t>igreja</w:t>
      </w:r>
      <w:r>
        <w:rPr>
          <w:lang w:val="pt_PT" w:bidi="pt_PT"/>
        </w:rPr>
        <w:t xml:space="preserve"> nunca é usada para significar um edifício. Em vez disso, a palavra igreja significa uma comunidade de pessoas que acreditam em Jesus. Use a mesma palavra ou frase para "igreja" que vocês usaram em passagens anteriores. Para mais informações sobre </w:t>
      </w:r>
      <w:r>
        <w:rPr>
          <w:lang w:val="pt_PT" w:bidi="pt_PT"/>
        </w:rPr>
        <w:t>igreja</w:t>
      </w:r>
      <w:r>
        <w:rPr>
          <w:lang w:val="pt_PT" w:bidi="pt_PT"/>
        </w:rPr>
        <w:t>, consulte igreja no Glossário Mestre.</w:t>
      </w:r>
    </w:p>
    <w:p>
      <w:pPr/>
      <w:r>
        <w:rPr>
          <w:lang w:val="pt_PT" w:bidi="pt_PT"/>
        </w:rPr>
      </w:r>
      <w:r>
        <w:rPr>
          <w:lang w:val="pt_PT" w:bidi="pt_PT"/>
        </w:rPr>
        <w:t xml:space="preserve">As mulheres não têm permissão para falar e devem ser obedientes, como a </w:t>
      </w:r>
      <w:r>
        <w:rPr>
          <w:b/>
          <w:lang w:val="pt_PT" w:bidi="pt_PT"/>
        </w:rPr>
        <w:t>lei</w:t>
      </w:r>
      <w:r>
        <w:rPr>
          <w:lang w:val="pt_PT" w:bidi="pt_PT"/>
        </w:rPr>
        <w:t xml:space="preserve"> diz. A lei pode se referir a todas as Escrituras juntas — o Antigo Testamento. Ou a lei pode se referir às leis da cultura no momento. Quando vocês traduzirem essa palavra, usem um termo geral para lei.</w:t>
      </w:r>
    </w:p>
    <w:p>
      <w:pPr/>
      <w:r>
        <w:rPr>
          <w:lang w:val="pt_PT" w:bidi="pt_PT"/>
        </w:rPr>
      </w:r>
      <w:r>
        <w:rPr>
          <w:lang w:val="pt_PT" w:bidi="pt_PT"/>
        </w:rPr>
        <w:t xml:space="preserve">Paulo fala com todos os crentes para desafiar a atitude arrogante deles. Paulo pergunta: "Foi de vocês que veio a </w:t>
      </w:r>
      <w:r>
        <w:rPr>
          <w:b/>
          <w:lang w:val="pt_PT" w:bidi="pt_PT"/>
        </w:rPr>
        <w:t>Palavra de Deus</w:t>
      </w:r>
      <w:r>
        <w:rPr>
          <w:lang w:val="pt_PT" w:bidi="pt_PT"/>
        </w:rPr>
        <w:t xml:space="preserve">?" A Palavra de Deus significa tudo o que Deus diz às pessoas. Quando as pessoas no Novo Testamento falam sobre "a Palavra", ou "a Palavra de Deus", ou "a Palavra do Senhor", as pessoas geralmente se referem às boas novas de que Jesus veio ao mundo. Usem a mesma palavra ou frase para Palavra de Deus que vocês usaram em passagens anteriores. Para mais informações sobre a </w:t>
      </w:r>
      <w:r>
        <w:rPr>
          <w:lang w:val="pt_PT" w:bidi="pt_PT"/>
        </w:rPr>
        <w:t>Palavra de Deus</w:t>
      </w:r>
      <w:r>
        <w:rPr>
          <w:lang w:val="pt_PT" w:bidi="pt_PT"/>
        </w:rPr>
        <w:t>, procure Palavra no Glossário Mestre.</w:t>
      </w:r>
    </w:p>
    <w:p>
      <w:pPr/>
      <w:r>
        <w:rPr>
          <w:lang w:val="pt_PT" w:bidi="pt_PT"/>
        </w:rPr>
      </w:r>
      <w:r>
        <w:rPr>
          <w:lang w:val="pt_PT" w:bidi="pt_PT"/>
        </w:rPr>
        <w:t xml:space="preserve">Paulo diz que se alguém pensa que é um </w:t>
      </w:r>
      <w:r>
        <w:rPr>
          <w:b/>
          <w:lang w:val="pt_PT" w:bidi="pt_PT"/>
        </w:rPr>
        <w:t>profeta</w:t>
      </w:r>
      <w:r>
        <w:rPr>
          <w:lang w:val="pt_PT" w:bidi="pt_PT"/>
        </w:rPr>
        <w:t xml:space="preserve">, ou pensa que tem </w:t>
      </w:r>
      <w:r>
        <w:rPr>
          <w:b/>
          <w:lang w:val="pt_PT" w:bidi="pt_PT"/>
        </w:rPr>
        <w:t>dons espirituais</w:t>
      </w:r>
      <w:r>
        <w:rPr>
          <w:lang w:val="pt_PT" w:bidi="pt_PT"/>
        </w:rPr>
        <w:t xml:space="preserve">, essas pessoas devem aceitar que o ensinamento de Paulo vem do Senhor. Paulo pergunta especificamente se as pessoas pensam que são pessoas espirituais, o que aqui provavelmente significa pessoas que pensam que têm dons espirituais do Espírito Santo. Se vocês usarem a frase dons espirituais em sua tradução aqui, então usem a mesma palavra que vocês usaram para dons espirituais em passagens anteriores, e lembrem-se de que </w:t>
      </w:r>
      <w:r>
        <w:rPr>
          <w:b/>
          <w:lang w:val="pt_PT" w:bidi="pt_PT"/>
        </w:rPr>
        <w:t>dom</w:t>
      </w:r>
      <w:r>
        <w:rPr>
          <w:lang w:val="pt_PT" w:bidi="pt_PT"/>
        </w:rPr>
        <w:t xml:space="preserve"> está no Glossário Mestre. Um profeta é uma pessoa que dá mensagens de Deus às pessoas. Usem a mesma palavra ou frase para profeta que vocês usaram em passagens anteriores. Para mais informações sobre profetas, procure </w:t>
      </w:r>
      <w:r>
        <w:rPr>
          <w:lang w:val="pt_PT" w:bidi="pt_PT"/>
        </w:rPr>
        <w:t>profeta</w:t>
      </w:r>
      <w:r>
        <w:rPr>
          <w:lang w:val="pt_PT" w:bidi="pt_PT"/>
        </w:rPr>
        <w:t xml:space="preserve"> Glossário Mestre.</w:t>
      </w:r>
    </w:p>
    <w:p>
      <w:pPr/>
      <w:r>
        <w:rPr>
          <w:lang w:val="pt_PT" w:bidi="pt_PT"/>
        </w:rPr>
      </w:r>
      <w:r>
        <w:rPr>
          <w:lang w:val="pt_PT" w:bidi="pt_PT"/>
        </w:rPr>
        <w:t xml:space="preserve">Aqui, </w:t>
      </w:r>
      <w:r>
        <w:rPr>
          <w:b/>
          <w:lang w:val="pt_PT" w:bidi="pt_PT"/>
        </w:rPr>
        <w:t>Senhor</w:t>
      </w:r>
      <w:r>
        <w:rPr>
          <w:lang w:val="pt_PT" w:bidi="pt_PT"/>
        </w:rPr>
        <w:t xml:space="preserve"> se refere a Jesus. Depois da ressurreição de Jesus, quando as pessoas falam sobre Jesus e chamam Jesus de "Senhor", essas pessoas estão dizendo que Jesus tem autoridade sobre elas, assim como Deus tem autoridade sobre as pessoas. Quando as pessoas chamam Jesus de Senhor depois da sua ressurreição, as pessoas estão dizendo que Jesus é Deus. Para mais informações sobre Senhor, procure </w:t>
      </w:r>
      <w:r>
        <w:rPr>
          <w:lang w:val="pt_PT" w:bidi="pt_PT"/>
        </w:rPr>
        <w:t>Senhor</w:t>
      </w:r>
      <w:r>
        <w:rPr>
          <w:lang w:val="pt_PT" w:bidi="pt_PT"/>
        </w:rPr>
        <w:t xml:space="preserve"> no Glossário Mestre.</w:t>
      </w:r>
    </w:p>
    <w:p>
      <w:pPr/>
      <w:r>
        <w:rPr>
          <w:lang w:val="pt_PT" w:bidi="pt_PT"/>
        </w:rPr>
      </w:r>
      <w:r>
        <w:rPr>
          <w:lang w:val="pt_PT" w:bidi="pt_PT"/>
        </w:rPr>
        <w:t xml:space="preserve">Paulo chama os crentes de </w:t>
      </w:r>
      <w:r>
        <w:rPr>
          <w:b/>
          <w:lang w:val="pt_PT" w:bidi="pt_PT"/>
        </w:rPr>
        <w:t>irmãos</w:t>
      </w:r>
      <w:r>
        <w:rPr>
          <w:lang w:val="pt_PT" w:bidi="pt_PT"/>
        </w:rPr>
        <w:t xml:space="preserve">, ou </w:t>
      </w:r>
      <w:r>
        <w:rPr>
          <w:b/>
          <w:lang w:val="pt_PT" w:bidi="pt_PT"/>
        </w:rPr>
        <w:t>irmãos e irmãs</w:t>
      </w:r>
      <w:r>
        <w:rPr>
          <w:lang w:val="pt_PT" w:bidi="pt_PT"/>
        </w:rPr>
        <w:t>, assim como ele faz em toda essa carta. Usem a mesma palavra ou frase para irmãos, ou irmãos e irmãs, que vocês usaram em passagens anteriores.</w:t>
      </w:r>
    </w:p>
    <w:p>
      <w:pPr/>
      <w:r>
        <w:rPr>
          <w:lang w:val="pt_PT" w:bidi="pt_PT"/>
        </w:rPr>
      </w:r>
      <w:r>
        <w:rPr>
          <w:lang w:val="pt_PT" w:bidi="pt_PT"/>
        </w:rPr>
        <w:t xml:space="preserve">Paulo fecha essa seção sobre adoração ordenada repetindo que os crentes devem desejar fortemente profetizar. Uma pessoa profetiza quando ela dá uma mensagem de Deus, ou uma </w:t>
      </w:r>
      <w:r>
        <w:rPr>
          <w:b/>
          <w:lang w:val="pt_PT" w:bidi="pt_PT"/>
        </w:rPr>
        <w:t>profecia</w:t>
      </w:r>
      <w:r>
        <w:rPr>
          <w:lang w:val="pt_PT" w:bidi="pt_PT"/>
        </w:rPr>
        <w:t xml:space="preserve">. Usem a mesma palavra ou expressão para profecia que vocês usaram em passagens anteriores. Para mais informações sobre profetizar, procure </w:t>
      </w:r>
      <w:r>
        <w:rPr>
          <w:b/>
          <w:lang w:val="pt_PT" w:bidi="pt_PT"/>
        </w:rPr>
        <w:t>profecia</w:t>
      </w:r>
      <w:r>
        <w:rPr>
          <w:lang w:val="pt_PT" w:bidi="pt_PT"/>
        </w:rPr>
        <w:t xml:space="preserve"> no Glossário Mestre.</w:t>
      </w:r>
    </w:p>
    <w:p>
      <w:pPr/>
      <w:r>
        <w:rPr>
          <w:lang w:val="pt_PT" w:bidi="pt_PT"/>
        </w:rPr>
      </w:r>
      <w:r>
        <w:rPr>
          <w:lang w:val="pt_PT" w:bidi="pt_PT"/>
        </w:rPr>
        <w:t xml:space="preserve">Paulo também diz que os crentes devem ter permissão para falar em </w:t>
      </w:r>
      <w:r>
        <w:rPr>
          <w:b/>
          <w:lang w:val="pt_PT" w:bidi="pt_PT"/>
        </w:rPr>
        <w:t>línguas</w:t>
      </w:r>
      <w:r>
        <w:rPr>
          <w:lang w:val="pt_PT" w:bidi="pt_PT"/>
        </w:rPr>
        <w:t xml:space="preserve">, desde que façam tudo de uma maneira ordenada. O dom de línguas é quando o Espírito Santo faz uma pessoa falar em um idioma desconhecido que apenas Deus entende. Nesse idioma desconhecido, essas pessoas louvam a Deus ou falam alguma verdade sobre Deus. Usem a mesma palavra ou frase para línguas que vocês usaram em passagens anteriores. Para mais informações sobre línguas, consulte </w:t>
      </w:r>
      <w:r>
        <w:rPr>
          <w:lang w:val="pt_PT" w:bidi="pt_PT"/>
        </w:rPr>
        <w:t>línguas</w:t>
      </w:r>
      <w:r>
        <w:rPr>
          <w:lang w:val="pt_PT" w:bidi="pt_PT"/>
        </w:rPr>
        <w:t xml:space="preserve"> e </w:t>
      </w:r>
      <w:r>
        <w:rPr>
          <w:lang w:val="pt_PT" w:bidi="pt_PT"/>
        </w:rPr>
        <w:t>profecia</w:t>
      </w:r>
      <w:r>
        <w:rPr>
          <w:lang w:val="pt_PT" w:bidi="pt_PT"/>
        </w:rPr>
        <w:t xml:space="preserve">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15:1–11</w:t>
      </w:r>
      <w:r>
        <w:rPr>
          <w:lang w:val="pt_PT" w:bidi="pt_PT"/>
        </w:rPr>
      </w:r>
    </w:p>
    <w:p>
      <w:pPr>
        <w:pStyle w:val="Heading3"/>
      </w:pPr>
      <w:r>
        <w:rPr>
          <w:lang w:val="pt_PT" w:bidi="pt_PT"/>
        </w:rPr>
        <w:t>Ouvir e Sentir</w:t>
      </w:r>
    </w:p>
    <w:p>
      <w:pPr/>
      <w:r>
        <w:rPr>
          <w:lang w:val="pt_PT" w:bidi="pt_PT"/>
        </w:rPr>
      </w:r>
      <w:r>
        <w:rPr>
          <w:lang w:val="pt_PT" w:bidi="pt_PT"/>
        </w:rPr>
        <w:t>Nesta etapa, ouçam 1 Coríntios 15.1–11 e guardem em seus corações.</w:t>
      </w:r>
    </w:p>
    <w:p>
      <w:pPr/>
      <w:r>
        <w:rPr>
          <w:lang w:val="pt_PT" w:bidi="pt_PT"/>
        </w:rPr>
      </w:r>
      <w:r>
        <w:rPr>
          <w:lang w:val="pt_PT" w:bidi="pt_PT"/>
        </w:rPr>
        <w:t>Ouçam uma versão em áudio de 1 Coríntios 15.1–11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15.1–11 na tradução mais fácil de entender.</w:t>
      </w:r>
    </w:p>
    <w:p>
      <w:pPr/>
      <w:r>
        <w:rPr>
          <w:lang w:val="pt_PT" w:bidi="pt_PT"/>
        </w:rPr>
      </w:r>
      <w:r>
        <w:rPr>
          <w:lang w:val="pt_PT" w:bidi="pt_PT"/>
        </w:rPr>
        <w:t>Na última parte da carta, Paulo exortou os crentes a agir de uma maneira ordenada. Agora Paulo falará sobre outro problema que os crentes de Corinto possuem. Os coríntios estão confusos sobre a ressurreição, ou como Deus faz as pessoas que morreram viverem novamente. Mas primeiro, Paulo quer lembrar aos crentes sobre o evangelho, ou as boas novas sobre Jesus, que todos eles acreditam. Paulo mostra que a ressurreição é uma parte necessária das boas novas que todos acreditamos. Paulo também mostra a autoridade dele para falar sobre esse assunto. Então Paulo estará pronto para falar com os coríntios sobre esse problema.</w:t>
      </w:r>
    </w:p>
    <w:p>
      <w:pPr/>
      <w:r>
        <w:rPr>
          <w:lang w:val="pt_PT" w:bidi="pt_PT"/>
        </w:rPr>
      </w:r>
      <w:r>
        <w:rPr>
          <w:lang w:val="pt_PT" w:bidi="pt_PT"/>
        </w:rPr>
        <w:t>Paulo lembra aos crentes do que aconteceu quando ele disse pela primeira vez aos crentes sobre as boas novas do plano de Deus para salvar as pessoas. Os coríntios receberam essas boas novas e a aceitaram como verdade. Paulo viu a maneira como os coríntios confiavam nas boas novas, ou no evangelho. Como os coríntios sabem que as boas novas são verdadeiras, os coríntios dependem do evangelho como as pessoas dependem de um lugar bom e firme para permanecer.</w:t>
      </w:r>
    </w:p>
    <w:p>
      <w:pPr/>
      <w:r>
        <w:rPr>
          <w:lang w:val="pt_PT" w:bidi="pt_PT"/>
        </w:rPr>
      </w:r>
      <w:r>
        <w:rPr>
          <w:lang w:val="pt_PT" w:bidi="pt_PT"/>
        </w:rPr>
        <w:t>Deus salva os crentes por meio dessas boas novas, se os crentes continuarem a confiar no evangelho. Paulo compara a maneira como os crentes valorizam o evangelho a uma pessoa que se agarra com firmeza a uma corda. Se os crentes não se segurarem com firmeza ao evangelho, então eles acreditam em vão, ou sem resultado algum.</w:t>
      </w:r>
    </w:p>
    <w:p>
      <w:pPr/>
      <w:r>
        <w:rPr>
          <w:lang w:val="pt_PT" w:bidi="pt_PT"/>
        </w:rPr>
      </w:r>
      <w:r>
        <w:rPr>
          <w:lang w:val="pt_PT" w:bidi="pt_PT"/>
        </w:rPr>
        <w:t>Pare aqui e discutam essa pergunta em grupo: contem uma história sobre uma vez em que alguém começou um projeto, como construir uma casa ou limpar uma casa, mas ele parou no meio do caminho e nunca o completou. Quão útil era esse projeto meio-acabado? Pause este áudio aqui.</w:t>
      </w:r>
    </w:p>
    <w:p>
      <w:pPr/>
      <w:r>
        <w:rPr>
          <w:lang w:val="pt_PT" w:bidi="pt_PT"/>
        </w:rPr>
      </w:r>
      <w:r>
        <w:rPr>
          <w:lang w:val="pt_PT" w:bidi="pt_PT"/>
        </w:rPr>
        <w:t>Paulo diz que ele ouviu esse evangelho de outros crentes, e Paulo então disse o evangelho aos coríntios. Paulo então descreve as partes mais importantes do evangelho que ele disse aos coríntios. Paulo compartilha essas partes importantes em uma declaração formal de crença que seria fácil para os crentes repetirem e se lembrarem.</w:t>
      </w:r>
    </w:p>
    <w:p>
      <w:pPr/>
      <w:r>
        <w:rPr>
          <w:lang w:val="pt_PT" w:bidi="pt_PT"/>
        </w:rPr>
      </w:r>
      <w:r>
        <w:rPr>
          <w:lang w:val="pt_PT" w:bidi="pt_PT"/>
        </w:rPr>
        <w:t>Pare aqui e discutam essa pergunta em grupo: quando vocês estão ensinando às pessoas algo importante, quais são algumas maneiras que vocês tornam mais fácil para elas se lembrarem, como com músicas ou maneiras especiais de falar? Pause este áudio aqui.</w:t>
      </w:r>
    </w:p>
    <w:p>
      <w:pPr/>
      <w:r>
        <w:rPr>
          <w:lang w:val="pt_PT" w:bidi="pt_PT"/>
        </w:rPr>
      </w:r>
      <w:r>
        <w:rPr>
          <w:lang w:val="pt_PT" w:bidi="pt_PT"/>
        </w:rPr>
        <w:t>Primeiro, Paulo diz que Cristo morreu para nos resgatar das consequências de nosso pecado. A história das Escrituras, ou Antigo Testamento da Bíblia, na verdade mostrou às pessoas que elas precisavam de um salvador que viesse para ser um sacrifício para nos resgatar de nosso pecado. As pessoas sepultaram Cristo e colocaram o corpo de Cristo em um túmulo ou caverna na encosta de uma colina. Essas pessoas poderiam ver que Cristo realmente morreu. Então no terceiro dia, Deus ressuscitou Cristo, novamente, como Deus disse que ele faria em suas Escrituras.</w:t>
      </w:r>
    </w:p>
    <w:p>
      <w:pPr/>
      <w:r>
        <w:rPr>
          <w:lang w:val="pt_PT" w:bidi="pt_PT"/>
        </w:rPr>
      </w:r>
      <w:r>
        <w:rPr>
          <w:lang w:val="pt_PT" w:bidi="pt_PT"/>
        </w:rPr>
        <w:t>Para mostrar que Cristo estava na verdade vivo novamente e não apenas um fantasma ou um sonho, Cristo então apareceu, ou se mostrou, a muitas pessoas. Paulo lembra aos coríntios de algumas dessas vezes que Cristo apareceu. Cristo apareceu a Cefas, que é outro nome para Pedro. Cristo também apareceu aos "Doze". Paulo se refere aos 12 discípulos originais ou seguidores de Cristo. Paulo usa o número 12, mesmo que 1 membro dos 12 originais, Judas, não estivesse mais com os outros 11 discípulos.</w:t>
      </w:r>
    </w:p>
    <w:p>
      <w:pPr/>
      <w:r>
        <w:rPr>
          <w:lang w:val="pt_PT" w:bidi="pt_PT"/>
        </w:rPr>
      </w:r>
      <w:r>
        <w:rPr>
          <w:lang w:val="pt_PT" w:bidi="pt_PT"/>
        </w:rPr>
        <w:t>Pare aqui e discutam essa pergunta em grupo: pensem em alguns grupos dos quais vocês fazem parte e que têm um nome, como grupos esportivos ou um grupo de canto. Como as pessoas escolheram o nome do grupo? Pensem em grupos que mudaram quando as pessoas saíram ou o grupo começou a fazer uma atividade diferente. Quando vocês escolhem manter o mesmo nome ou mudar o nome? Pause este áudio aqui.</w:t>
      </w:r>
    </w:p>
    <w:p>
      <w:pPr/>
      <w:r>
        <w:rPr>
          <w:lang w:val="pt_PT" w:bidi="pt_PT"/>
        </w:rPr>
      </w:r>
      <w:r>
        <w:rPr>
          <w:lang w:val="pt_PT" w:bidi="pt_PT"/>
        </w:rPr>
        <w:t>Cristo então apareceu a mais de 500 crentes ao mesmo tempo. Enquanto a maioria desses crentes ainda esteja viva, alguns deles já morreram. Paulo diz que esses crentes adormeceram, que é outra maneira de dizer que alguém morreu.</w:t>
      </w:r>
    </w:p>
    <w:p>
      <w:pPr/>
      <w:r>
        <w:rPr>
          <w:lang w:val="pt_PT" w:bidi="pt_PT"/>
        </w:rPr>
      </w:r>
      <w:r>
        <w:rPr>
          <w:lang w:val="pt_PT" w:bidi="pt_PT"/>
        </w:rPr>
        <w:t>Mais tarde, Cristo apareceu a Tiago, o irmão de Cristo. Cristo também apareceu a todos os apóstolos, um grupo maior do que apenas os 12 discípulos. Esse grupo provavelmente incluía Tiago e outros líderes da igreja primitiva. Paulo não era uma parte desses apóstolos naquele momento. Cristo apareceu finalmente a Paulo. Paulo diz que isso foi estranho. Quando Cristo apareceu a Paulo, foi tão surpreendente quanto o nascimento de um bebê depois de um aborto espontâneo, quando todos pensavam que o bebê estava morto.</w:t>
      </w:r>
    </w:p>
    <w:p>
      <w:pPr/>
      <w:r>
        <w:rPr>
          <w:lang w:val="pt_PT" w:bidi="pt_PT"/>
        </w:rPr>
      </w:r>
      <w:r>
        <w:rPr>
          <w:lang w:val="pt_PT" w:bidi="pt_PT"/>
        </w:rPr>
        <w:t>Paulo então explica por que ele diz isso. Paulo diz que ele é o apóstolo menos importante. As pessoas chamam Paulo de apóstolo, mas Paulo diz que ele não merece esse título. Isso é porque Paulo costumava perseguir todos os crentes na igreja de Deus. Paulo tratou esses crentes de forma dura e injusta. Paulo até mesmo tentou matar alguns desses crentes!</w:t>
      </w:r>
    </w:p>
    <w:p>
      <w:pPr/>
      <w:r>
        <w:rPr>
          <w:lang w:val="pt_PT" w:bidi="pt_PT"/>
        </w:rPr>
      </w:r>
      <w:r>
        <w:rPr>
          <w:lang w:val="pt_PT" w:bidi="pt_PT"/>
        </w:rPr>
        <w:t>Mas por causa da graça de Deus, Deus fez Paulo o apóstolo que é agora. Essa graça é a bondade de Deus, ou a forma como Deus ama as pessoas que não merecem o amor de Deus. Deus foi bondoso com Paulo e o escolheu para ser um apóstolo, mesmo que Paulo não merecesse. Paulo diz que ele trabalhou mais do que os outros apóstolos. No entanto, Paulo diz, foi a graça de Deus, não Paulo, que fez o trabalho. Foi Deus que ajudou Paulo a trabalhar duro.</w:t>
      </w:r>
    </w:p>
    <w:p>
      <w:pPr/>
      <w:r>
        <w:rPr>
          <w:lang w:val="pt_PT" w:bidi="pt_PT"/>
        </w:rPr>
      </w:r>
      <w:r>
        <w:rPr>
          <w:lang w:val="pt_PT" w:bidi="pt_PT"/>
        </w:rPr>
        <w:t>Finalmente, Paulo termina com um ponto importante. Paulo lembra aos crentes que não é importante se foi Paulo, ou se foram os outros apóstolos, que pregaram o evangelho para eles, porque todos eles pregaram o mesmo evangelho. Os coríntios acreditavam em toda a história deste evangelho — a morte, o sepultamento, a ressurreição e as aparições de Cristo aos crentes depois. Agora que Paulo lembrou aos coríntios dessas crenças, Paulo corrigirá a confusão deles.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15.1–11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4 partes.</w:t>
      </w:r>
    </w:p>
    <w:p>
      <w:pPr/>
      <w:r>
        <w:rPr>
          <w:lang w:val="pt_PT" w:bidi="pt_PT"/>
        </w:rPr>
      </w:r>
      <w:r>
        <w:rPr>
          <w:b/>
          <w:lang w:val="pt_PT" w:bidi="pt_PT"/>
        </w:rPr>
        <w:t>Na primeira parte:</w:t>
      </w:r>
      <w:r>
        <w:rPr>
          <w:lang w:val="pt_PT" w:bidi="pt_PT"/>
        </w:rPr>
        <w:t xml:space="preserve"> Paulo lembra aos coríntios que eles aceitaram e dependem do evangelho que Paulo pregou aos coríntios. Deus salva os crentes por meio desse evangelho se os crentes continuarem a confiar no evangelho.</w:t>
      </w:r>
    </w:p>
    <w:p>
      <w:pPr/>
      <w:r>
        <w:rPr>
          <w:lang w:val="pt_PT" w:bidi="pt_PT"/>
        </w:rPr>
      </w:r>
      <w:r>
        <w:rPr>
          <w:b/>
          <w:lang w:val="pt_PT" w:bidi="pt_PT"/>
        </w:rPr>
        <w:t>Na segunda parte:</w:t>
      </w:r>
      <w:r>
        <w:rPr>
          <w:lang w:val="pt_PT" w:bidi="pt_PT"/>
        </w:rPr>
        <w:t xml:space="preserve"> Paulo lembra aos crentes que todos os crentes acreditam no mesmo evangelho. Os apóstolos ensinaram esse evangelho a Paulo, e então ele ensinou aos coríntios. Paulo usa uma declaração formal para explicar o que todos os crentes em Cristo acreditam. Todos eles acreditam que Cristo morreu e que as pessoas sepultaram Cristo. Deus trouxe Cristo de volta à vida, e então Cristo apareceu a muitas pessoas.</w:t>
      </w:r>
    </w:p>
    <w:p>
      <w:pPr/>
      <w:r>
        <w:rPr>
          <w:lang w:val="pt_PT" w:bidi="pt_PT"/>
        </w:rPr>
      </w:r>
      <w:r>
        <w:rPr>
          <w:b/>
          <w:lang w:val="pt_PT" w:bidi="pt_PT"/>
        </w:rPr>
        <w:t>Na terceira parte:</w:t>
      </w:r>
      <w:r>
        <w:rPr>
          <w:lang w:val="pt_PT" w:bidi="pt_PT"/>
        </w:rPr>
        <w:t xml:space="preserve"> Paulo lista algumas das pessoas para quem Cristo apareceu.</w:t>
      </w:r>
    </w:p>
    <w:p>
      <w:pPr/>
      <w:r>
        <w:rPr>
          <w:lang w:val="pt_PT" w:bidi="pt_PT"/>
        </w:rPr>
      </w:r>
      <w:r>
        <w:rPr>
          <w:b/>
          <w:lang w:val="pt_PT" w:bidi="pt_PT"/>
        </w:rPr>
        <w:t>Na quarta parte:</w:t>
      </w:r>
      <w:r>
        <w:rPr>
          <w:lang w:val="pt_PT" w:bidi="pt_PT"/>
        </w:rPr>
        <w:t xml:space="preserve"> Paulo explica como Deus mostrou bondade a Paulo e o escolheu para ser um apóstolo. Paulo enfatiza que ele pregou o mesmo evangelho que os outros apóstolos.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Os crentes de Corinto</w:t>
      </w:r>
    </w:p>
    <w:p>
      <w:pPr>
        <w:pStyle w:val="ListBullet"/>
        <w:spacing w:line="240" w:lineRule="auto"/>
        <w:ind w:left="720"/>
      </w:pPr>
      <w:r>
        <w:rPr>
          <w:lang w:val="pt_PT" w:bidi="pt_PT"/>
        </w:rPr>
      </w:r>
      <w:r>
        <w:rPr>
          <w:lang w:val="pt_PT" w:bidi="pt_PT"/>
        </w:rPr>
        <w:t>Cristo Jesus</w:t>
      </w:r>
    </w:p>
    <w:p>
      <w:pPr>
        <w:pStyle w:val="ListBullet"/>
        <w:spacing w:line="240" w:lineRule="auto"/>
        <w:ind w:left="720"/>
      </w:pPr>
      <w:r>
        <w:rPr>
          <w:lang w:val="pt_PT" w:bidi="pt_PT"/>
        </w:rPr>
      </w:r>
      <w:r>
        <w:rPr>
          <w:lang w:val="pt_PT" w:bidi="pt_PT"/>
        </w:rPr>
        <w:t>Cefas, ou Pedro</w:t>
      </w:r>
    </w:p>
    <w:p>
      <w:pPr>
        <w:pStyle w:val="ListBullet"/>
        <w:spacing w:line="240" w:lineRule="auto"/>
        <w:ind w:left="720"/>
      </w:pPr>
      <w:r>
        <w:rPr>
          <w:lang w:val="pt_PT" w:bidi="pt_PT"/>
        </w:rPr>
      </w:r>
      <w:r>
        <w:rPr>
          <w:lang w:val="pt_PT" w:bidi="pt_PT"/>
        </w:rPr>
        <w:t>Os Doze</w:t>
      </w:r>
    </w:p>
    <w:p>
      <w:pPr>
        <w:pStyle w:val="ListBullet"/>
        <w:spacing w:line="240" w:lineRule="auto"/>
        <w:ind w:left="720"/>
      </w:pPr>
      <w:r>
        <w:rPr>
          <w:lang w:val="pt_PT" w:bidi="pt_PT"/>
        </w:rPr>
      </w:r>
      <w:r>
        <w:rPr>
          <w:lang w:val="pt_PT" w:bidi="pt_PT"/>
        </w:rPr>
        <w:t>Quinhentos crentes</w:t>
      </w:r>
    </w:p>
    <w:p>
      <w:pPr>
        <w:pStyle w:val="ListBullet"/>
        <w:spacing w:line="240" w:lineRule="auto"/>
        <w:ind w:left="720"/>
      </w:pPr>
      <w:r>
        <w:rPr>
          <w:lang w:val="pt_PT" w:bidi="pt_PT"/>
        </w:rPr>
      </w:r>
      <w:r>
        <w:rPr>
          <w:lang w:val="pt_PT" w:bidi="pt_PT"/>
        </w:rPr>
        <w:t>Tiago</w:t>
      </w:r>
    </w:p>
    <w:p>
      <w:pPr>
        <w:pStyle w:val="ListBullet"/>
        <w:spacing w:line="240" w:lineRule="auto"/>
        <w:ind w:left="720"/>
      </w:pPr>
      <w:r>
        <w:rPr>
          <w:lang w:val="pt_PT" w:bidi="pt_PT"/>
        </w:rPr>
      </w:r>
      <w:r>
        <w:rPr>
          <w:lang w:val="pt_PT" w:bidi="pt_PT"/>
        </w:rPr>
        <w:t>Os apóstolos</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Paulo acabou de terminar de dar instruções sobre como os crentes devem agir enquanto adoram. Agora Paulo está prestes a falar sobre uma questão sobre a qual alguns dos coríntios estão confusos. Primeiro, vamos falar sobre a história que Paulo contará. Cristo veio para a terra e morreu por nossos pecados. As pessoas sepultaram Cristo, mas então Deus ressuscitou Cristo dentre os mortos. Cristo apareceu a muitas pessoas. Embora Paulo estivesse atacando os crentes, Cristo apareceu a Paulo também. Deus foi bondoso com Paulo. Deus chamou Paulo para ser um apóstolo. Os crentes ensinaram Paulo sobre a verdade das boas novas sobre Jesus. Então Paulo começou a ensinar os outros também. Paulo ensinou os coríntios, que aceitaram as boas novas sobre Jesus. Agora Paulo lembrará aos coríntios dessa história.</w:t>
      </w:r>
    </w:p>
    <w:p>
      <w:pPr/>
      <w:r>
        <w:rPr>
          <w:lang w:val="pt_PT" w:bidi="pt_PT"/>
        </w:rPr>
      </w:r>
      <w:r>
        <w:rPr>
          <w:lang w:val="pt_PT" w:bidi="pt_PT"/>
        </w:rPr>
        <w:t>Paulo usa uma palavra de transição para mostrar que ele está falando sobre algo novo. Para se preparar para falar sobre a questão, Paulo lembra aos crentes de verdades importantes que tanto Paulo quanto os coríntios acreditam. Essas verdades são coisas que os crentes já sabiam. Paulo então dará uma resposta ao problema dos crentes com base nessas verdades importantes. Os crentes podem confiar que a resposta de Paulo a essa questão é boa, porque Paulo mostrou que ele acredita na mesma verdade que os crentes.</w:t>
      </w:r>
    </w:p>
    <w:p>
      <w:pPr/>
      <w:r>
        <w:rPr>
          <w:lang w:val="pt_PT" w:bidi="pt_PT"/>
        </w:rPr>
      </w:r>
      <w:r>
        <w:rPr>
          <w:lang w:val="pt_PT" w:bidi="pt_PT"/>
        </w:rPr>
        <w:t>Pare aqui e discutam essa pergunta em grupo: como uma atividade, pensem em algo incomum ou surpreendente que vocês aprenderam recentemente. Primeiro, digam brevemente sobre essa coisa surpreendente. Perguntem aos outros no grupo o quão fácil ou difícil é acreditar que essa informação seja verdadeira. Então expliquem essa coisa surpreendente novamente, mas desta vez comecem com informações que os outros saberiam para poder explicar como ou por que a coisa surpreendente é possível. Então perguntem aos outros no grupo o quão fácil é acreditar em suas informações agora. Pause este áudio aqui.</w:t>
      </w:r>
    </w:p>
    <w:p>
      <w:pPr/>
      <w:r>
        <w:rPr>
          <w:lang w:val="pt_PT" w:bidi="pt_PT"/>
        </w:rPr>
      </w:r>
      <w:r>
        <w:rPr>
          <w:lang w:val="pt_PT" w:bidi="pt_PT"/>
        </w:rPr>
        <w:t>Na primeira parte dessa passagem, Paulo anuncia que ele está prestes a lembrar aos crentes do evangelho. Esse é o mesmo evangelho que Paulo pregou aos coríntios quando estava com eles. Paulo chama os crentes de irmãos, que é uma maneira amigável de se dirigir às pessoas. Paulo está falando com todos os crentes de Corinto, tanto homens quanto mulheres.</w:t>
      </w:r>
    </w:p>
    <w:p>
      <w:pPr/>
      <w:r>
        <w:rPr>
          <w:lang w:val="pt_PT" w:bidi="pt_PT"/>
        </w:rPr>
      </w:r>
      <w:r>
        <w:rPr>
          <w:lang w:val="pt_PT" w:bidi="pt_PT"/>
        </w:rPr>
        <w:t>Os crentes já aceitaram esse evangelho como verdadeiro e confiaram nele, como as pessoas confiam na força de um edifício bem construído. E se os crentes continuarem a confiar no evangelho, então Deus salva os crentes por meio desse evangelho. Se os crentes não continuarem a depender do evangelho, então tudo o que eles esperam que sua confiança em Cristo traga, nunca acontecerá. Isso tornará sua confiança inútil, como alguém que solta uma corda que alguém está puxando algo importante para o topo de um penhasco.</w:t>
      </w:r>
    </w:p>
    <w:p>
      <w:pPr/>
      <w:r>
        <w:rPr>
          <w:lang w:val="pt_PT" w:bidi="pt_PT"/>
        </w:rPr>
      </w:r>
      <w:r>
        <w:rPr>
          <w:lang w:val="pt_PT" w:bidi="pt_PT"/>
        </w:rPr>
        <w:t>Pare aqui e discutam essa pergunta em grupo: contem uma história sobre uma vez em que alguém continuou a acreditar firmemente em algo, mesmo que algo difícil tenha acontecido, que tornou difícil acreditar nessa verdade ou coisa. Que palavras ou frases vocês usariam para descrever a forte crença ou confiança dessa pessoa? Pause este áudio aqui.</w:t>
      </w:r>
    </w:p>
    <w:p>
      <w:pPr/>
      <w:r>
        <w:rPr>
          <w:lang w:val="pt_PT" w:bidi="pt_PT"/>
        </w:rPr>
      </w:r>
      <w:r>
        <w:rPr>
          <w:lang w:val="pt_PT" w:bidi="pt_PT"/>
        </w:rPr>
        <w:t>Na segunda parte, Paulo então explica as verdades que todos os crentes acreditam. Essas são as mesmas verdades que outros crentes ensinaram a Paulo. Paulo então as ensinou aos coríntios. Para ajudar os crentes a se lembrarem dessas verdades, Paulo usa uma declaração formal de crença. Há quatro partes: Cristo morre, as pessoas sepultam Cristo, Deus traz Cristo de volta à vida e então Cristo aparece a muitas pessoas. Cada uma dessas quatro partes começa com a mesma palavra, o que ajudaria os crentes a se lembrar dessas coisas.</w:t>
      </w:r>
    </w:p>
    <w:p>
      <w:pPr/>
      <w:r>
        <w:rPr>
          <w:lang w:val="pt_PT" w:bidi="pt_PT"/>
        </w:rPr>
      </w:r>
      <w:r>
        <w:rPr>
          <w:lang w:val="pt_PT" w:bidi="pt_PT"/>
        </w:rPr>
        <w:t>Primeiro, Cristo morreu para nos resgatar das consequências de nossos pecados, assim como Deus havia dito nos seus santos escritos. Paulo está se referindo tanto a passagens específicas que falam sobre a morte de Cristo, quanto a toda a Bíblia, que toda ela aponta para Cristo.</w:t>
      </w:r>
    </w:p>
    <w:p>
      <w:pPr/>
      <w:r>
        <w:rPr>
          <w:lang w:val="pt_PT" w:bidi="pt_PT"/>
        </w:rPr>
      </w:r>
      <w:r>
        <w:rPr>
          <w:lang w:val="pt_PT" w:bidi="pt_PT"/>
        </w:rPr>
        <w:t>Pare aqui e discutam essa pergunta em grupo: contem a história do que Cristo fez e por que Cristo fez isso. Prestem atenção às palavras e frases que vocês usam para falar sobre por que Cristo morreu. Pause este áudio aqui.</w:t>
      </w:r>
    </w:p>
    <w:p>
      <w:pPr/>
      <w:r>
        <w:rPr>
          <w:lang w:val="pt_PT" w:bidi="pt_PT"/>
        </w:rPr>
      </w:r>
      <w:r>
        <w:rPr>
          <w:lang w:val="pt_PT" w:bidi="pt_PT"/>
        </w:rPr>
        <w:t>A próxima parte é que as pessoas sepultaram Cristo, o que mostra que Cristo realmente morreu. Então, como Deus disse nas Escrituras, Deus ressuscitou Cristo no terceiro dia. Finalmente, Cristo apareceu a muitos crentes.</w:t>
      </w:r>
    </w:p>
    <w:p>
      <w:pPr/>
      <w:r>
        <w:rPr>
          <w:lang w:val="pt_PT" w:bidi="pt_PT"/>
        </w:rPr>
      </w:r>
      <w:r>
        <w:rPr>
          <w:lang w:val="pt_PT" w:bidi="pt_PT"/>
        </w:rPr>
        <w:t>Pare aqui e discutam essa pergunta em grupo: discutam como vocês falarão sobre as quatro partes dessa declaração formal ou lembrete daquilo que todos os crentes acreditam. Pensem nos diferentes métodos ou ferramentas para ajudar as pessoas a se lembrar das informações que vocês discutiram na etapa dois. Pause este áudio aqui.</w:t>
      </w:r>
    </w:p>
    <w:p>
      <w:pPr/>
      <w:r>
        <w:rPr>
          <w:lang w:val="pt_PT" w:bidi="pt_PT"/>
        </w:rPr>
      </w:r>
      <w:r>
        <w:rPr>
          <w:lang w:val="pt_PT" w:bidi="pt_PT"/>
        </w:rPr>
        <w:t>Esse provavelmente foi o fim da declaração formal de crença. Agora, na terceira parte, Paulo lista algumas das pessoas que viram Cristo. Nesse tempo, as pessoas valorizavam as evidências de quem realmente presenciou o que aconteceu. Paulo está enfatizando quantas pessoas realmente viram Cristo voltar à vida, não apenas um fantasma ou um espírito. Paulo descreve as pessoas para quem Cristo apareceu para mostrar aos coríntios que Cristo apareceu a pessoas em quem eles podem confiar. Essas pessoas não teriam mentido sobre ver Jesus vivo!</w:t>
      </w:r>
    </w:p>
    <w:p>
      <w:pPr/>
      <w:r>
        <w:rPr>
          <w:lang w:val="pt_PT" w:bidi="pt_PT"/>
        </w:rPr>
      </w:r>
      <w:r>
        <w:rPr>
          <w:lang w:val="pt_PT" w:bidi="pt_PT"/>
        </w:rPr>
        <w:t>Cristo se mostrou a Cefas, bem como ao resto dos homens que seguiam Cristo antes de morrer. Paulo chama esses homens de “os Doze”, embora um de seus membros não estivesse mais ali. Os grupos muitas vezes mantinham os títulos com base nos números originais de membros, mesmo que o seu número tivesse mudado. As pessoas respeitavam esses homens, então eles eram testemunhas confiáveis.</w:t>
      </w:r>
    </w:p>
    <w:p>
      <w:pPr/>
      <w:r>
        <w:rPr>
          <w:lang w:val="pt_PT" w:bidi="pt_PT"/>
        </w:rPr>
      </w:r>
      <w:r>
        <w:rPr>
          <w:lang w:val="pt_PT" w:bidi="pt_PT"/>
        </w:rPr>
        <w:t>Cristo apareceu a 500 crentes ao mesmo tempo. Paulo diz que alguns desses 500 adormeceram, ou morreram. No entanto, a maioria desses 500 crentes ainda está viva, então qualquer um poderia falar com essas pessoas para confirmar o que elas viram.</w:t>
      </w:r>
    </w:p>
    <w:p>
      <w:pPr/>
      <w:r>
        <w:rPr>
          <w:lang w:val="pt_PT" w:bidi="pt_PT"/>
        </w:rPr>
      </w:r>
      <w:r>
        <w:rPr>
          <w:lang w:val="pt_PT" w:bidi="pt_PT"/>
        </w:rPr>
        <w:t>Pare aqui e discutam essa pergunta em grupo: em seu idioma, que palavras ou frases vocês usam para dizer educadamente que alguém morreu? Pause este áudio aqui.</w:t>
      </w:r>
    </w:p>
    <w:p>
      <w:pPr/>
      <w:r>
        <w:rPr>
          <w:lang w:val="pt_PT" w:bidi="pt_PT"/>
        </w:rPr>
      </w:r>
      <w:r>
        <w:rPr>
          <w:lang w:val="pt_PT" w:bidi="pt_PT"/>
        </w:rPr>
        <w:t>Cristo apareceu a Tiago, o irmão de Cristo e então a todos os apóstolos, ou líderes da igreja. De todas as pessoas que Paulo mencionou, ele foi o último a ver Cristo. Paulo pode estar lembrando aos crentes que ele tem autoridade para falar sobre o evangelho, porque Cristo disse a ele para compartilhar o evangelho. No entanto, Paulo diz que foi estranho ou surpreendente que Cristo tenha escolhido se mostrar a Paulo. Paulo diz que foi tão surpreendente quanto o nascimento de um bebê, mesmo que todos pensassem que o bebê estava morto.</w:t>
      </w:r>
    </w:p>
    <w:p>
      <w:pPr/>
      <w:r>
        <w:rPr>
          <w:lang w:val="pt_PT" w:bidi="pt_PT"/>
        </w:rPr>
      </w:r>
      <w:r>
        <w:rPr>
          <w:lang w:val="pt_PT" w:bidi="pt_PT"/>
        </w:rPr>
        <w:t>Pare aqui e discutam essa pergunta em grupo: em seu idioma, quais são algumas palavras ou frases que vocês usariam para descrever algo incomum ou surpreendente — algo que vocês acham que não pode acontecer? Pause este áudio aqui.</w:t>
      </w:r>
    </w:p>
    <w:p>
      <w:pPr/>
      <w:r>
        <w:rPr>
          <w:lang w:val="pt_PT" w:bidi="pt_PT"/>
        </w:rPr>
      </w:r>
      <w:r>
        <w:rPr>
          <w:lang w:val="pt_PT" w:bidi="pt_PT"/>
        </w:rPr>
        <w:t>Na quarta parte, Paulo descreve a bondade de Deus a ele e então o que aconteceu. Paulo explica o que ele quer dizer quando diz que foi estranho que Cristo tenha aparecido a ele. Paulo costumava perseguir a igreja, o que significa que ele atacou todos os crentes na igreja. Por causa do que Paulo fez, ele diz que ele é o menos importante dos apóstolos. Paulo nem mesmo se sente digno do título de apóstolo. No entanto, Paulo se tornou um apóstolo não por causa do que ele fez, mas porque Deus foi bondoso com ele. Essa bondade não foi inútil. Em vez disso, a bondade de Deus ajudou Paulo a fazer muitas coisas boas. Paulo trabalhou mais do que qualquer um dos apóstolos. Paulo não está dizendo que ele é melhor do que os outros apóstolos porque ele trabalhou mais. Paulo está dizendo que esse trabalho duro mostra o quão bondoso Deus foi, ou quanta graça Deus mostrou a Paulo. Portanto, não importa para Paulo quem foi que disse aos coríntios primeiro sobre a graça de Deus. Poderia ter sido qualquer um, mas Deus escolheu Paulo para ser um apóstolo, para ensinar o evangelho e falar sobre os problemas dos coríntios.</w:t>
      </w:r>
    </w:p>
    <w:p>
      <w:pPr/>
      <w:r>
        <w:rPr>
          <w:lang w:val="pt_PT" w:bidi="pt_PT"/>
        </w:rPr>
      </w:r>
      <w:r>
        <w:rPr>
          <w:lang w:val="pt_PT" w:bidi="pt_PT"/>
        </w:rPr>
        <w:t>Então Paulo é um mestre confiável, por causa da graça de Deus que está trabalhando em Paulo. Paulo também é confiável porque, como ele acabou de mostrar, ele ensina e acredita na mesma coisa que os outros apóstolos acreditam. Todos os crentes pregam a mesma verdade, que Paulo descreveu na declaração formal de crença. E essa é a mesma verdade que os coríntios acreditavam. Agora que Paulo mostrou suas crenças comuns, ele pode então começar a falar sobre o problema ou confusão dos coríntios na próxima passagem.</w:t>
      </w:r>
    </w:p>
    <w:p>
      <w:pPr/>
      <w:r>
        <w:rPr>
          <w:lang w:val="pt_PT" w:bidi="pt_PT"/>
        </w:rPr>
      </w:r>
      <w:r>
        <w:rPr>
          <w:lang w:val="pt_PT" w:bidi="pt_PT"/>
        </w:rPr>
        <w:t>Agora, o grupo deve fazer o roteiro, desenhar ou usar objetos para visualizar a passagem e a atuação nela. Enquanto vocês fazem isso, vocês podem querer usar desenhos, objetos ou até mesmo pessoas para representar Paulo, o público de Paulo, Cristo Jesus, Cefas, os Doze, os 500 crentes, Tiago, os apóstolos e Deus. Considerem primeiro desenhar ou encenar a história do evangelho, ou o que Jesus fez por nós. Então enquanto Paulo fala, consultem essa história de volta.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15.1–11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Os crentes de Corinto</w:t>
      </w:r>
    </w:p>
    <w:p>
      <w:pPr>
        <w:pStyle w:val="ListBullet"/>
        <w:spacing w:line="240" w:lineRule="auto"/>
        <w:ind w:left="720"/>
      </w:pPr>
      <w:r>
        <w:rPr>
          <w:lang w:val="pt_PT" w:bidi="pt_PT"/>
        </w:rPr>
      </w:r>
      <w:r>
        <w:rPr>
          <w:lang w:val="pt_PT" w:bidi="pt_PT"/>
        </w:rPr>
        <w:t>Cristo Jesus</w:t>
      </w:r>
    </w:p>
    <w:p>
      <w:pPr>
        <w:pStyle w:val="ListBullet"/>
        <w:spacing w:line="240" w:lineRule="auto"/>
        <w:ind w:left="720"/>
      </w:pPr>
      <w:r>
        <w:rPr>
          <w:lang w:val="pt_PT" w:bidi="pt_PT"/>
        </w:rPr>
      </w:r>
      <w:r>
        <w:rPr>
          <w:lang w:val="pt_PT" w:bidi="pt_PT"/>
        </w:rPr>
        <w:t>Cefas, ou Pedro</w:t>
      </w:r>
    </w:p>
    <w:p>
      <w:pPr>
        <w:pStyle w:val="ListBullet"/>
        <w:spacing w:line="240" w:lineRule="auto"/>
        <w:ind w:left="720"/>
      </w:pPr>
      <w:r>
        <w:rPr>
          <w:lang w:val="pt_PT" w:bidi="pt_PT"/>
        </w:rPr>
      </w:r>
      <w:r>
        <w:rPr>
          <w:lang w:val="pt_PT" w:bidi="pt_PT"/>
        </w:rPr>
        <w:t>Os Doze</w:t>
      </w:r>
    </w:p>
    <w:p>
      <w:pPr>
        <w:pStyle w:val="ListBullet"/>
        <w:spacing w:line="240" w:lineRule="auto"/>
        <w:ind w:left="720"/>
      </w:pPr>
      <w:r>
        <w:rPr>
          <w:lang w:val="pt_PT" w:bidi="pt_PT"/>
        </w:rPr>
      </w:r>
      <w:r>
        <w:rPr>
          <w:lang w:val="pt_PT" w:bidi="pt_PT"/>
        </w:rPr>
        <w:t>Quinhentos crentes</w:t>
      </w:r>
    </w:p>
    <w:p>
      <w:pPr>
        <w:pStyle w:val="ListBullet"/>
        <w:spacing w:line="240" w:lineRule="auto"/>
        <w:ind w:left="720"/>
      </w:pPr>
      <w:r>
        <w:rPr>
          <w:lang w:val="pt_PT" w:bidi="pt_PT"/>
        </w:rPr>
      </w:r>
      <w:r>
        <w:rPr>
          <w:lang w:val="pt_PT" w:bidi="pt_PT"/>
        </w:rPr>
        <w:t>Tiago</w:t>
      </w:r>
    </w:p>
    <w:p>
      <w:pPr>
        <w:pStyle w:val="ListBullet"/>
        <w:spacing w:line="240" w:lineRule="auto"/>
        <w:ind w:left="720"/>
      </w:pPr>
      <w:r>
        <w:rPr>
          <w:lang w:val="pt_PT" w:bidi="pt_PT"/>
        </w:rPr>
      </w:r>
      <w:r>
        <w:rPr>
          <w:lang w:val="pt_PT" w:bidi="pt_PT"/>
        </w:rPr>
        <w:t>Os apóstolos</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"Nesse momento, meus irmãos e irmãs, quero lembrar a vocês sobre as boas novas que falei a vocês. Vocês aceitaram que essas boas novas são verdadeiras, e vocês confiaram firmemente em Deus por causa disso. Por causa dessas boas novas, Deus salva vocês enquanto continuarem a depender daquilo que lhes ensinei. Se vocês não confiam firmemente em Deus, então sua fé não lhes ajudará".</w:t>
      </w:r>
    </w:p>
    <w:p>
      <w:pPr/>
      <w:r>
        <w:rPr>
          <w:lang w:val="pt_PT" w:bidi="pt_PT"/>
        </w:rPr>
      </w:r>
      <w:r>
        <w:rPr>
          <w:lang w:val="pt_PT" w:bidi="pt_PT"/>
        </w:rPr>
        <w:t>Então Paulo diz: "Porque eu falei a vocês sobre os ensinamentos que outras pessoas me transmitiram. Essas coisas são muito importantes: Cristo morreu por causa de nossos pecados, que é o que as Escrituras disseram que aconteceria. As pessoas sepultaram Cristo. No terceiro dia depois disso, Deus ressuscitou Cristo. Novamente, isso é o que as Escrituras disseram que acontecerá. Cristo apareceu a Pedro, e então apareceu aos Doze — seus discípulos. Depois, Cristo apareceu a mais de 500 crentes de uma só vez. A maioria dessas pessoas ainda está viva, embora algumas tenham morrido. Então Cristo apareceu a Tiago, e então a todos os outros apóstolos. E finalmente também eu vi a Cristo, mesmo que não fosse digno de vê-lo".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todas as pessoas para quem Cristo apareceu: "O que vocês estavam sentindo ou pensando quando Cristo apareceu a vocês?" Alguma das pessoas pode responder coisas como:</w:t>
      </w:r>
    </w:p>
    <w:p>
      <w:pPr>
        <w:pStyle w:val="ListBullet"/>
        <w:spacing w:line="240" w:lineRule="auto"/>
        <w:ind w:left="720"/>
      </w:pPr>
      <w:r>
        <w:rPr>
          <w:lang w:val="pt_PT" w:bidi="pt_PT"/>
        </w:rPr>
      </w:r>
      <w:r>
        <w:rPr>
          <w:lang w:val="pt_PT" w:bidi="pt_PT"/>
        </w:rPr>
        <w:t>Perguntem às pessoas que interpretam os crentes que estão ouvindo: “O que vocês estão sentindo ou pensando?” Alguma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"Digo isso porque sou o menos importante dos apóstolos. Não sou digno do título 'apóstolo', porque feri o povo de Deus. Mas Deus foi bondoso comigo e me fez um apóstolo, e sua bondade para mim teve bons resultados. Porque eu trabalhei mais do que qualquer um dos outros apóstolos. Mas não fui realmente eu que estava trabalhando, mas Deus. Não trabalhei por minha própria capacidade, mas Deus foi bondoso comigo e me ajudou a trabalhar. Então não importa se eu preguei para vocês, ou os outros apóstolos pregaram para vocês. Todos pregamos a mesma mensagem. E essa é a mensagem que vocês acreditaram".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15.1–11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chama os crentes em Corinto de </w:t>
      </w:r>
      <w:r>
        <w:rPr>
          <w:b/>
          <w:lang w:val="pt_PT" w:bidi="pt_PT"/>
        </w:rPr>
        <w:t>"irmãos"</w:t>
      </w:r>
      <w:r>
        <w:rPr>
          <w:lang w:val="pt_PT" w:bidi="pt_PT"/>
        </w:rPr>
        <w:t>. Como Deus é o Pai de todos os crentes, todos os crentes são como irmãos e irmãs. Por isso Paulo usa com frequência a palavra para irmão quando se refere a um companheiro crente. Quando há mais de um irmão, a palavra também pode significar irmãos e irmãs. Usem as mesmas palavras ou frases para irmãos que vocês usaram em passagens anteriores.</w:t>
      </w:r>
    </w:p>
    <w:p>
      <w:pPr/>
      <w:r>
        <w:rPr>
          <w:lang w:val="pt_PT" w:bidi="pt_PT"/>
        </w:rPr>
      </w:r>
      <w:r>
        <w:rPr>
          <w:lang w:val="pt_PT" w:bidi="pt_PT"/>
        </w:rPr>
        <w:t xml:space="preserve">Paulo quer lembrar aos crentes do </w:t>
      </w:r>
      <w:r>
        <w:rPr>
          <w:b/>
          <w:lang w:val="pt_PT" w:bidi="pt_PT"/>
        </w:rPr>
        <w:t>evangelho</w:t>
      </w:r>
      <w:r>
        <w:rPr>
          <w:lang w:val="pt_PT" w:bidi="pt_PT"/>
        </w:rPr>
        <w:t xml:space="preserve">. A palavra evangelho significa "boas novas". As boas novas na Bíblia são que Deus criou uma maneira de salvar as pessoas. Para mais informações sobre </w:t>
      </w:r>
      <w:r>
        <w:rPr>
          <w:lang w:val="pt_PT" w:bidi="pt_PT"/>
        </w:rPr>
        <w:t>evangelho</w:t>
      </w:r>
      <w:r>
        <w:rPr>
          <w:lang w:val="pt_PT" w:bidi="pt_PT"/>
        </w:rPr>
        <w:t>, consulte o Glossário Mestre. Usem a mesma palavra ou frase para evangelho que vocês usaram em passagens anteriores.</w:t>
      </w:r>
    </w:p>
    <w:p>
      <w:pPr/>
      <w:r>
        <w:rPr>
          <w:lang w:val="pt_PT" w:bidi="pt_PT"/>
        </w:rPr>
      </w:r>
      <w:r>
        <w:rPr>
          <w:lang w:val="pt_PT" w:bidi="pt_PT"/>
        </w:rPr>
        <w:t xml:space="preserve">Paulo diz que é o evangelho que </w:t>
      </w:r>
      <w:r>
        <w:rPr>
          <w:b/>
          <w:lang w:val="pt_PT" w:bidi="pt_PT"/>
        </w:rPr>
        <w:t>salvou</w:t>
      </w:r>
      <w:r>
        <w:rPr>
          <w:lang w:val="pt_PT" w:bidi="pt_PT"/>
        </w:rPr>
        <w:t xml:space="preserve"> os crentes. Para mais informações sobre como o evangelho salva alguém, consulte </w:t>
      </w:r>
      <w:r>
        <w:rPr>
          <w:lang w:val="pt_PT" w:bidi="pt_PT"/>
        </w:rPr>
        <w:t>salvação</w:t>
      </w:r>
      <w:r>
        <w:rPr>
          <w:lang w:val="pt_PT" w:bidi="pt_PT"/>
        </w:rPr>
        <w:t xml:space="preserve"> no Glossário Mestre. Usem a mesma palavra ou frase para salvo que vocês usaram em passagens anteriores.</w:t>
      </w:r>
    </w:p>
    <w:p>
      <w:pPr/>
      <w:r>
        <w:rPr>
          <w:lang w:val="pt_PT" w:bidi="pt_PT"/>
        </w:rPr>
      </w:r>
      <w:r>
        <w:rPr>
          <w:lang w:val="pt_PT" w:bidi="pt_PT"/>
        </w:rPr>
        <w:t xml:space="preserve">Paulo diz que os crentes devem continuar a confiar nessa mensagem, ou eles </w:t>
      </w:r>
      <w:r>
        <w:rPr>
          <w:b/>
          <w:lang w:val="pt_PT" w:bidi="pt_PT"/>
        </w:rPr>
        <w:t>acreditarão</w:t>
      </w:r>
      <w:r>
        <w:rPr>
          <w:lang w:val="pt_PT" w:bidi="pt_PT"/>
        </w:rPr>
        <w:t xml:space="preserve"> sem resultados. Se vocês acreditam em uma mensagem, vocês acreditam que essa mensagem é verdadeira. Vocês então confiam nessa mensagem e estão comprometidos a fazer o que ela diz para fazer. Para mais informações sobre </w:t>
      </w:r>
      <w:r>
        <w:rPr>
          <w:lang w:val="pt_PT" w:bidi="pt_PT"/>
        </w:rPr>
        <w:t>crer</w:t>
      </w:r>
      <w:r>
        <w:rPr>
          <w:lang w:val="pt_PT" w:bidi="pt_PT"/>
        </w:rPr>
        <w:t>, consulte o Glossário Mestre. Usem a mesma palavra ou frase para acreditar que vocês usaram em passagens anteriores.</w:t>
      </w:r>
    </w:p>
    <w:p>
      <w:pPr/>
      <w:r>
        <w:rPr>
          <w:lang w:val="pt_PT" w:bidi="pt_PT"/>
        </w:rPr>
      </w:r>
      <w:r>
        <w:rPr>
          <w:b/>
          <w:lang w:val="pt_PT" w:bidi="pt_PT"/>
        </w:rPr>
        <w:t>Cristo</w:t>
      </w:r>
      <w:r>
        <w:rPr>
          <w:lang w:val="pt_PT" w:bidi="pt_PT"/>
        </w:rPr>
        <w:t xml:space="preserve"> morreu por nossos pecados. Cristo é o mesmo que a palavra “Messias”, que se refere ao rei e Salvador especial que Deus havia prometido enviar, que é Jesus. Para mais informações sobre </w:t>
      </w:r>
      <w:r>
        <w:rPr>
          <w:lang w:val="pt_PT" w:bidi="pt_PT"/>
        </w:rPr>
        <w:t>Cristo</w:t>
      </w:r>
      <w:r>
        <w:rPr>
          <w:lang w:val="pt_PT" w:bidi="pt_PT"/>
        </w:rPr>
        <w:t>, consulte o Glossário Mestre. Use a mesma palavra ou frase para Cristo que vocês usaram em passagens anteriores.</w:t>
      </w:r>
    </w:p>
    <w:p>
      <w:pPr/>
      <w:r>
        <w:rPr>
          <w:lang w:val="pt_PT" w:bidi="pt_PT"/>
        </w:rPr>
      </w:r>
      <w:r>
        <w:rPr>
          <w:lang w:val="pt_PT" w:bidi="pt_PT"/>
        </w:rPr>
        <w:t xml:space="preserve">Cristo morreu por nossos pecados. Essa declaração fala sobre como Cristo </w:t>
      </w:r>
      <w:r>
        <w:rPr>
          <w:b/>
          <w:lang w:val="pt_PT" w:bidi="pt_PT"/>
        </w:rPr>
        <w:t>expiou</w:t>
      </w:r>
      <w:r>
        <w:rPr>
          <w:lang w:val="pt_PT" w:bidi="pt_PT"/>
        </w:rPr>
        <w:t xml:space="preserve"> nossos pecados para que pudéssemos ser restaurados completamente a um relacionamento com Deus. Tínhamos pecado e quebrado nosso relacionamento com Deus, mas a morte de Cristo nos reuniu de volta com Deus. Nesse caso, vocês podem querer traduzir essa frase de uma maneira geral — Cristo morreu por nossos pecados, ou Cristo morreu para resolver o problema de nossos pecados.</w:t>
      </w:r>
    </w:p>
    <w:p>
      <w:pPr/>
      <w:r>
        <w:rPr>
          <w:lang w:val="pt_PT" w:bidi="pt_PT"/>
        </w:rPr>
      </w:r>
      <w:r>
        <w:rPr>
          <w:lang w:val="pt_PT" w:bidi="pt_PT"/>
        </w:rPr>
        <w:t xml:space="preserve">Parem aqui e discutam em grupo qual palavra ou frase vocês usarão aqui. Lembrem-se da maneira como vocês descreveram o que Cristo fez no roteiro três. Como vocês falarão sobre por que Cristo morreu por nossos pecados? Para mais informações sobre essa ideia, procure </w:t>
      </w:r>
      <w:r>
        <w:rPr>
          <w:b/>
          <w:lang w:val="pt_PT" w:bidi="pt_PT"/>
        </w:rPr>
        <w:t>expiação</w:t>
      </w:r>
      <w:r>
        <w:rPr>
          <w:lang w:val="pt_PT" w:bidi="pt_PT"/>
        </w:rPr>
        <w:t xml:space="preserve"> no Glossário Mestre. Pause este áudio aqui.</w:t>
      </w:r>
    </w:p>
    <w:p>
      <w:pPr/>
      <w:r>
        <w:rPr>
          <w:lang w:val="pt_PT" w:bidi="pt_PT"/>
        </w:rPr>
      </w:r>
      <w:r>
        <w:rPr>
          <w:lang w:val="pt_PT" w:bidi="pt_PT"/>
        </w:rPr>
        <w:t xml:space="preserve">O </w:t>
      </w:r>
      <w:r>
        <w:rPr>
          <w:b/>
          <w:lang w:val="pt_PT" w:bidi="pt_PT"/>
        </w:rPr>
        <w:t>pecado</w:t>
      </w:r>
      <w:r>
        <w:rPr>
          <w:lang w:val="pt_PT" w:bidi="pt_PT"/>
        </w:rPr>
        <w:t xml:space="preserve"> é um ato de desobediência contra Deus. Toda vez que uma pessoa desobedece às leis de Deus, essa pessoa peca. Para mais informações sobre </w:t>
      </w:r>
      <w:r>
        <w:rPr>
          <w:lang w:val="pt_PT" w:bidi="pt_PT"/>
        </w:rPr>
        <w:t>pecado</w:t>
      </w:r>
      <w:r>
        <w:rPr>
          <w:lang w:val="pt_PT" w:bidi="pt_PT"/>
        </w:rPr>
        <w:t>, consulte o Glossário Mestre. Usem a mesma palavra ou frase para pecado que vocês usaram em passagens anteriores.</w:t>
      </w:r>
    </w:p>
    <w:p>
      <w:pPr/>
      <w:r>
        <w:rPr>
          <w:lang w:val="pt_PT" w:bidi="pt_PT"/>
        </w:rPr>
      </w:r>
      <w:r>
        <w:rPr>
          <w:lang w:val="pt_PT" w:bidi="pt_PT"/>
        </w:rPr>
        <w:t xml:space="preserve">Cristo morreu, que é o que as </w:t>
      </w:r>
      <w:r>
        <w:rPr>
          <w:b/>
          <w:lang w:val="pt_PT" w:bidi="pt_PT"/>
        </w:rPr>
        <w:t>Escrituras</w:t>
      </w:r>
      <w:r>
        <w:rPr>
          <w:lang w:val="pt_PT" w:bidi="pt_PT"/>
        </w:rPr>
        <w:t xml:space="preserve"> disseram que aconteceria. Quando as pessoas nos tempos do Novo Testamento falam sobre a Escritura, ou as Escrituras, elas estão falando sobre a parte da Bíblia que os crentes agora chamam de Antigo Testamento.</w:t>
      </w:r>
    </w:p>
    <w:p>
      <w:pPr/>
      <w:r>
        <w:rPr>
          <w:lang w:val="pt_PT" w:bidi="pt_PT"/>
        </w:rPr>
      </w:r>
      <w:r>
        <w:rPr>
          <w:lang w:val="pt_PT" w:bidi="pt_PT"/>
        </w:rPr>
        <w:t xml:space="preserve">Pare aqui e, como um grupo, discutam qual palavra ou frase vocês usarão para Escrituras. Procure as </w:t>
      </w:r>
      <w:r>
        <w:rPr>
          <w:lang w:val="pt_PT" w:bidi="pt_PT"/>
        </w:rPr>
        <w:t>Escrituras</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Cristo apareceu aos </w:t>
      </w:r>
      <w:r>
        <w:rPr>
          <w:b/>
          <w:lang w:val="pt_PT" w:bidi="pt_PT"/>
        </w:rPr>
        <w:t>Doze</w:t>
      </w:r>
      <w:r>
        <w:rPr>
          <w:lang w:val="pt_PT" w:bidi="pt_PT"/>
        </w:rPr>
        <w:t>. Cristo escolheu 12 pessoas para serem seus discípulos ou alunos especiais. As pessoas chamavam esse pequeno grupo de "os doze discípulos", ou até mesmo apenas "os Doze". Essas pessoas seguiam Cristo para todos os lugares, aprendendo e observando a Cristo.</w:t>
      </w:r>
    </w:p>
    <w:p>
      <w:pPr/>
      <w:r>
        <w:rPr>
          <w:lang w:val="pt_PT" w:bidi="pt_PT"/>
        </w:rPr>
      </w:r>
      <w:r>
        <w:rPr>
          <w:lang w:val="pt_PT" w:bidi="pt_PT"/>
        </w:rPr>
        <w:t xml:space="preserve">Parem aqui e discutam em grupo que palavra ou frase vocês usarão para "os Doze". Procure </w:t>
      </w:r>
      <w:r>
        <w:rPr>
          <w:lang w:val="pt_PT" w:bidi="pt_PT"/>
        </w:rPr>
        <w:t>discípulos</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Cristo também apareceu aos </w:t>
      </w:r>
      <w:r>
        <w:rPr>
          <w:b/>
          <w:lang w:val="pt_PT" w:bidi="pt_PT"/>
        </w:rPr>
        <w:t>apóstolos</w:t>
      </w:r>
      <w:r>
        <w:rPr>
          <w:lang w:val="pt_PT" w:bidi="pt_PT"/>
        </w:rPr>
        <w:t xml:space="preserve">. Um apóstolo é alguém que é uma testemunha para outras pessoas de que Cristo realmente havia ressuscitado dentre os mortos. Um apóstolo prega o evangelho, estabelece igrejas e tem autoridade de Deus para tomar decisões sobre assuntos espirituais. Esse grupo de apóstolos provavelmente incluía os Doze, Tiago e outros líderes da igreja primitiva. Para mais informações sobre </w:t>
      </w:r>
      <w:r>
        <w:rPr>
          <w:lang w:val="pt_PT" w:bidi="pt_PT"/>
        </w:rPr>
        <w:t>apóstolos</w:t>
      </w:r>
      <w:r>
        <w:rPr>
          <w:lang w:val="pt_PT" w:bidi="pt_PT"/>
        </w:rPr>
        <w:t>, consulte o Glossário Mestre. Usem a mesma palavra para apóstolo que vocês usaram em passagens anteriores.</w:t>
      </w:r>
    </w:p>
    <w:p>
      <w:pPr/>
      <w:r>
        <w:rPr>
          <w:lang w:val="pt_PT" w:bidi="pt_PT"/>
        </w:rPr>
      </w:r>
      <w:r>
        <w:rPr>
          <w:lang w:val="pt_PT" w:bidi="pt_PT"/>
        </w:rPr>
        <w:t xml:space="preserve">Paulo costumava </w:t>
      </w:r>
      <w:r>
        <w:rPr>
          <w:b/>
          <w:lang w:val="pt_PT" w:bidi="pt_PT"/>
        </w:rPr>
        <w:t>perseguir</w:t>
      </w:r>
      <w:r>
        <w:rPr>
          <w:lang w:val="pt_PT" w:bidi="pt_PT"/>
        </w:rPr>
        <w:t xml:space="preserve"> a igreja de Deus. Quando as pessoas os perseguem, elas os tratam de forma cruel e injusta. As pessoas podem bater em vocês, ou excluí-los da sociedade, ou falar mentiras sobre você e levá-lo para o tribunal. Para mais informações sobre perseguição, consulte </w:t>
      </w:r>
      <w:r>
        <w:rPr>
          <w:lang w:val="pt_PT" w:bidi="pt_PT"/>
        </w:rPr>
        <w:t>perseguição</w:t>
      </w:r>
      <w:r>
        <w:rPr>
          <w:lang w:val="pt_PT" w:bidi="pt_PT"/>
        </w:rPr>
        <w:t xml:space="preserve"> no Glossário Mestre. Usem a mesma palavra para perseguir que vocês usaram em passagens anteriores.</w:t>
      </w:r>
    </w:p>
    <w:p>
      <w:pPr/>
      <w:r>
        <w:rPr>
          <w:lang w:val="pt_PT" w:bidi="pt_PT"/>
        </w:rPr>
      </w:r>
      <w:r>
        <w:rPr>
          <w:lang w:val="pt_PT" w:bidi="pt_PT"/>
        </w:rPr>
        <w:t xml:space="preserve">A </w:t>
      </w:r>
      <w:r>
        <w:rPr>
          <w:b/>
          <w:lang w:val="pt_PT" w:bidi="pt_PT"/>
        </w:rPr>
        <w:t>igreja de Deus</w:t>
      </w:r>
      <w:r>
        <w:rPr>
          <w:lang w:val="pt_PT" w:bidi="pt_PT"/>
        </w:rPr>
        <w:t xml:space="preserve"> significa todas as pessoas na terra juntas que acreditam em Cristo Jesus. Para mais informações sobre </w:t>
      </w:r>
      <w:r>
        <w:rPr>
          <w:lang w:val="pt_PT" w:bidi="pt_PT"/>
        </w:rPr>
        <w:t>igreja</w:t>
      </w:r>
      <w:r>
        <w:rPr>
          <w:lang w:val="pt_PT" w:bidi="pt_PT"/>
        </w:rPr>
        <w:t>, consulte o Glossário Mestre. Usem a mesma palavra para igreja ou igreja de Deus que vocês usaram em passagens anteriores.</w:t>
      </w:r>
    </w:p>
    <w:p>
      <w:pPr/>
      <w:r>
        <w:rPr>
          <w:lang w:val="pt_PT" w:bidi="pt_PT"/>
        </w:rPr>
      </w:r>
      <w:r>
        <w:rPr>
          <w:lang w:val="pt_PT" w:bidi="pt_PT"/>
        </w:rPr>
        <w:t xml:space="preserve">Paulo diz que ele é um apóstolo por causa da </w:t>
      </w:r>
      <w:r>
        <w:rPr>
          <w:b/>
          <w:lang w:val="pt_PT" w:bidi="pt_PT"/>
        </w:rPr>
        <w:t>graça</w:t>
      </w:r>
      <w:r>
        <w:rPr>
          <w:lang w:val="pt_PT" w:bidi="pt_PT"/>
        </w:rPr>
        <w:t xml:space="preserve"> de Deus. Mostrar graça significa dar a alguém algo bom que essa pessoa não merece. Isso muitas vezes pode significar a salvação que Deus dá, mas aqui provavelmente significa a bondade que Deus mostra a Paulo. Para mais informações sobre </w:t>
      </w:r>
      <w:r>
        <w:rPr>
          <w:lang w:val="pt_PT" w:bidi="pt_PT"/>
        </w:rPr>
        <w:t>graça</w:t>
      </w:r>
      <w:r>
        <w:rPr>
          <w:lang w:val="pt_PT" w:bidi="pt_PT"/>
        </w:rPr>
        <w:t xml:space="preserve">, consulte o Glossário Mestre. Usem a mesma palavra ou frase para graça que vocês usaram em passagens anteriores.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15:12–19</w:t>
      </w:r>
      <w:r>
        <w:rPr>
          <w:lang w:val="pt_PT" w:bidi="pt_PT"/>
        </w:rPr>
      </w:r>
    </w:p>
    <w:p>
      <w:pPr>
        <w:pStyle w:val="Heading3"/>
      </w:pPr>
      <w:r>
        <w:rPr>
          <w:lang w:val="pt_PT" w:bidi="pt_PT"/>
        </w:rPr>
        <w:t>Ouvir e Sentir</w:t>
      </w:r>
    </w:p>
    <w:p>
      <w:pPr/>
      <w:r>
        <w:rPr>
          <w:lang w:val="pt_PT" w:bidi="pt_PT"/>
        </w:rPr>
      </w:r>
      <w:r>
        <w:rPr>
          <w:lang w:val="pt_PT" w:bidi="pt_PT"/>
        </w:rPr>
        <w:t>Nesta etapa, ouçam 1 Coríntios 15.12–19 e guardem em seus corações.</w:t>
      </w:r>
    </w:p>
    <w:p>
      <w:pPr/>
      <w:r>
        <w:rPr>
          <w:lang w:val="pt_PT" w:bidi="pt_PT"/>
        </w:rPr>
      </w:r>
      <w:r>
        <w:rPr>
          <w:lang w:val="pt_PT" w:bidi="pt_PT"/>
        </w:rPr>
        <w:t>Ouçam uma versão em áudio de 1 Coríntios 15.12–19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15.12–19 na tradução mais fácil de entender.</w:t>
      </w:r>
    </w:p>
    <w:p>
      <w:pPr/>
      <w:r>
        <w:rPr>
          <w:lang w:val="pt_PT" w:bidi="pt_PT"/>
        </w:rPr>
      </w:r>
      <w:r>
        <w:rPr>
          <w:lang w:val="pt_PT" w:bidi="pt_PT"/>
        </w:rPr>
        <w:t>Paulo acabou de lembrar aos coríntios do evangelho que todos os crentes sabem que é verdadeiro. Agora Paulo mostrará por que ele lembrou aos coríntios dessa verdade. Alguns crentes de Corinto disseram que Deus não ressuscita as pessoas mortas de volta à vida. Paulo diz que, se isso é verdade, então Deus não ressuscitou Cristo. E se Deus não ressuscitou Cristo, então as boas novas que os apóstolos pregam não têm nenhum significado! Então a fé dos crentes em Cristo não os ajudaria. Os crentes não teriam esperança para o futuro. Paulo está mostrando como essa ideia dos coríntios não faz nenhum sentido.</w:t>
      </w:r>
    </w:p>
    <w:p>
      <w:pPr/>
      <w:r>
        <w:rPr>
          <w:lang w:val="pt_PT" w:bidi="pt_PT"/>
        </w:rPr>
      </w:r>
      <w:r>
        <w:rPr>
          <w:lang w:val="pt_PT" w:bidi="pt_PT"/>
        </w:rPr>
        <w:t>Para começar, Paulo explica por que ele acabou de lembrar aos coríntios das verdades importantes do evangelho na última passagem. Paulo ouviu que alguns dos crentes de Corinto dizem que não há ressurreição de pessoas mortas. Esse é um evento que acontecerá no futuro. Quando Jesus retornar para governar como rei para sempre, as pessoas que Deus aceitou se tornarão vivas novamente e receberão um novo corpo — um corpo que nunca morrerá novamente. As pessoas chamam isso de ressurreição dos mortos ou ressurreição dos crentes. Muitas pessoas naquele momento acreditavam que, quando uma pessoa morria, a alma dessa pessoa — ou a parte interna e invisível dessa pessoa — viveria novamente, mas o corpo dessa pessoa não. Talvez seja por isso que os coríntios estavam se perguntando se Deus realmente ressuscitaria pessoas mortas com seu corpo e alma de volta à vida.</w:t>
      </w:r>
    </w:p>
    <w:p>
      <w:pPr/>
      <w:r>
        <w:rPr>
          <w:lang w:val="pt_PT" w:bidi="pt_PT"/>
        </w:rPr>
      </w:r>
      <w:r>
        <w:rPr>
          <w:lang w:val="pt_PT" w:bidi="pt_PT"/>
        </w:rPr>
        <w:t>Parem aqui e discutam essa pergunta em grupo: em sua cultura, o que as pessoas acreditam que acontecerá com elas depois que elas morrerem? O que acontece com cada parte de uma pessoa? Pause este áudio aqui.</w:t>
      </w:r>
    </w:p>
    <w:p>
      <w:pPr/>
      <w:r>
        <w:rPr>
          <w:lang w:val="pt_PT" w:bidi="pt_PT"/>
        </w:rPr>
      </w:r>
      <w:r>
        <w:rPr>
          <w:lang w:val="pt_PT" w:bidi="pt_PT"/>
        </w:rPr>
        <w:t>Paulo pergunta por que algumas pessoas dizem que não há ressurreição. Paulo não está esperando uma resposta. Paulo está mostrando que ele está surpreso pelos coríntios terem dito isso. Paulo então explica que essa ideia não corresponde ao evangelho. Lembrem-se de que Cristo estava morto. Se os coríntios dizem que Deus não ressuscita pessoas mortas, então Deus não ressuscitou Cristo. Paulo sabe que isso é falso, e ele já mostrou aos crentes que todos eles acreditam que Deus ressuscitou Cristo. No entanto, agora Paulo fingirá que uma situação irreal é verdadeira. Paulo imaginará que Deus não ressuscita nenhuma pessoa morta, incluindo Cristo, para mostrar o que aconteceria.</w:t>
      </w:r>
    </w:p>
    <w:p>
      <w:pPr/>
      <w:r>
        <w:rPr>
          <w:lang w:val="pt_PT" w:bidi="pt_PT"/>
        </w:rPr>
      </w:r>
      <w:r>
        <w:rPr>
          <w:lang w:val="pt_PT" w:bidi="pt_PT"/>
        </w:rPr>
        <w:t>Parem aqui e discutam essa pergunta em grupo: como uma atividade, escolham um tópico pequeno ou bobo sobre o qual as pessoas tenham muitas opiniões, como, por exemplo, como algo aconteceu na história do seu povo. Peça a dois membros do grupo que escolham opiniões diferentes. Então peça a ambas as pessoas que se revezem e expliquem educadamente por que a opinião da outra pessoa não faz sentido. Ambas as pessoas devem fazer isso explicando que outras coisas erradas seriam verdadeiras se a outra opinião fosse verdadeira. Pause este áudio aqui.</w:t>
      </w:r>
    </w:p>
    <w:p>
      <w:pPr/>
      <w:r>
        <w:rPr>
          <w:lang w:val="pt_PT" w:bidi="pt_PT"/>
        </w:rPr>
      </w:r>
      <w:r>
        <w:rPr>
          <w:lang w:val="pt_PT" w:bidi="pt_PT"/>
        </w:rPr>
        <w:t>Paulo diz que, se Deus não ressuscitou Cristo, então a pregação, ou a mensagem que os crentes dizem aos outros, seria uma mentira e seria inútil. Isso também significa que, quando os crentes confiavam em Cristo, isso não os ajudaria em nada porque Cristo ainda estaria morto. Como os apóstolos estariam pregando uma mentira, eles seriam todos falsas testemunhas. Testemunhas são pessoas que dizem o que sabem que é verdade na frente de um juiz. Se não havia ressurreição, os apóstolos diziam uma mentira quando diziam que Deus ressuscitou Cristo. Essa mentira é uma ação errada muito séria, como quando alguém mente na frente de um juiz no tribunal de seu governo.</w:t>
      </w:r>
    </w:p>
    <w:p>
      <w:pPr/>
      <w:r>
        <w:rPr>
          <w:lang w:val="pt_PT" w:bidi="pt_PT"/>
        </w:rPr>
      </w:r>
      <w:r>
        <w:rPr>
          <w:lang w:val="pt_PT" w:bidi="pt_PT"/>
        </w:rPr>
        <w:t>Parem aqui e discutam essa pergunta em grupo: em sua cultura, quando vocês têm uma reclamação ou problema com outra pessoa, e vocês devem ir à frente de um juiz, como vocês provam ou mostram o que realmente aconteceu? Que tipo de testemunhas vocês precisam? O que aconteceria se essas testemunhas mentissem? Pause este áudio aqui.</w:t>
      </w:r>
    </w:p>
    <w:p>
      <w:pPr/>
      <w:r>
        <w:rPr>
          <w:lang w:val="pt_PT" w:bidi="pt_PT"/>
        </w:rPr>
      </w:r>
      <w:r>
        <w:rPr>
          <w:lang w:val="pt_PT" w:bidi="pt_PT"/>
        </w:rPr>
        <w:t>E se as boas novas de que Deus ressuscitou Cristo fossem uma mentira, então as pessoas não poderiam confiar em Cristo para perdoar os pecados dessas pessoas. Deus ressuscitou Cristo para mostrar que Deus é mais poderoso do que o pecado. Se Cristo ainda estivesse morto, então Deus não seria mais poderoso do que a morte e pecado. Cristo não seria capaz de resgatar os crentes de seus pecados.</w:t>
      </w:r>
    </w:p>
    <w:p>
      <w:pPr/>
      <w:r>
        <w:rPr>
          <w:lang w:val="pt_PT" w:bidi="pt_PT"/>
        </w:rPr>
      </w:r>
      <w:r>
        <w:rPr>
          <w:lang w:val="pt_PT" w:bidi="pt_PT"/>
        </w:rPr>
        <w:t>Se Cristo ainda estivesse morto, tanto os crentes que estão vivos quanto os crentes que estão mortos seriam afetados. Na verdade, as pessoas que adormeceram, ou morreram, ainda seriam culpadas de seus pecados quando essas pessoas morreram. Então essas pessoas morreram completamente e não podem viver novamente. Esses crentes não seriam uma parte do reino de Deus no futuro.</w:t>
      </w:r>
    </w:p>
    <w:p>
      <w:pPr/>
      <w:r>
        <w:rPr>
          <w:lang w:val="pt_PT" w:bidi="pt_PT"/>
        </w:rPr>
      </w:r>
      <w:r>
        <w:rPr>
          <w:lang w:val="pt_PT" w:bidi="pt_PT"/>
        </w:rPr>
        <w:t>Para os crentes agora, isso também significaria que sua esperança é inútil. Os crentes esperam em Cristo e confiam que Cristo os salvará. Mas se Cristo estivesse morto, ninguém poderia salvar os crentes. Se o evangelho fosse uma mentira, a fé dos crentes seria sem sentido, e não haveria esperança para o futuro depois que os crentes morressem. Isso seria terrível! Paulo diz que, se isso fosse verdade, então os crentes seriam os mais infelizes, ou estariam na pior condição de qualquer um no mundo!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15.12–19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uma vez que os crentes ensinam que Deus ressuscitou Cristo de volta à vida, não faz sentido que os crentes de Corinto digam que não há ressurreição dos mortos. Ele diz que, se é verdade que Deus não ressuscita pessoas mortas, então Deus não ressuscitou Cristo de volta à vida.</w:t>
      </w:r>
    </w:p>
    <w:p>
      <w:pPr/>
      <w:r>
        <w:rPr>
          <w:lang w:val="pt_PT" w:bidi="pt_PT"/>
        </w:rPr>
      </w:r>
      <w:r>
        <w:rPr>
          <w:b/>
          <w:lang w:val="pt_PT" w:bidi="pt_PT"/>
        </w:rPr>
        <w:t>Na segunda parte:</w:t>
      </w:r>
      <w:r>
        <w:rPr>
          <w:lang w:val="pt_PT" w:bidi="pt_PT"/>
        </w:rPr>
        <w:t xml:space="preserve"> se Cristo não estivesse vivo, então os crentes estariam contando mentiras sobre o que Deus fez. Se as boas‑novas sobre Cristo fossem uma mentira, então seriam inúteis e não haveria motivo para que alguém as ensinasse. Além disso, a fé das pessoas seria inútil, porque essas pessoas estariam acreditando em uma mentira.</w:t>
      </w:r>
    </w:p>
    <w:p>
      <w:pPr/>
      <w:r>
        <w:rPr>
          <w:lang w:val="pt_PT" w:bidi="pt_PT"/>
        </w:rPr>
      </w:r>
      <w:r>
        <w:rPr>
          <w:b/>
          <w:lang w:val="pt_PT" w:bidi="pt_PT"/>
        </w:rPr>
        <w:t>Na terceira parte:</w:t>
      </w:r>
      <w:r>
        <w:rPr>
          <w:lang w:val="pt_PT" w:bidi="pt_PT"/>
        </w:rPr>
        <w:t xml:space="preserve"> se Cristo não estivesse vivo, ele não poderia perdoar pecados, de modo que não haveria esperança para ninguém. E isso significaria que Cristo não poderia salvar ninguém de seus pecados, e então todos os crentes seriam culpados de seus pecados. Então, qualquer crente que morresse não poderia estar com Deus. Se isso fosse verdade, então os crentes estariam na pior situação, e as pessoas deveriam ter pena ou dó dos crentes mais do que de qualquer outra pessoa.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Os crentes de Corinto que estão ouvindo alguém ler isso em voz alta</w:t>
      </w:r>
    </w:p>
    <w:p>
      <w:pPr>
        <w:pStyle w:val="ListBullet"/>
        <w:spacing w:line="240" w:lineRule="auto"/>
        <w:ind w:left="720"/>
      </w:pPr>
      <w:r>
        <w:rPr>
          <w:lang w:val="pt_PT" w:bidi="pt_PT"/>
        </w:rPr>
      </w:r>
      <w:r>
        <w:rPr>
          <w:lang w:val="pt_PT" w:bidi="pt_PT"/>
        </w:rPr>
        <w:t>O grupo de crentes de Corinto que dizem que não haverá ressurreição dos mortos</w:t>
      </w:r>
    </w:p>
    <w:p>
      <w:pPr>
        <w:pStyle w:val="ListBullet"/>
        <w:spacing w:line="240" w:lineRule="auto"/>
        <w:ind w:left="720"/>
      </w:pPr>
      <w:r>
        <w:rPr>
          <w:lang w:val="pt_PT" w:bidi="pt_PT"/>
        </w:rPr>
      </w:r>
      <w:r>
        <w:rPr>
          <w:lang w:val="pt_PT" w:bidi="pt_PT"/>
        </w:rPr>
        <w:t>Cristo Jesus</w:t>
      </w:r>
    </w:p>
    <w:p>
      <w:pPr>
        <w:pStyle w:val="ListBullet"/>
        <w:spacing w:line="240" w:lineRule="auto"/>
        <w:ind w:left="720"/>
      </w:pPr>
      <w:r>
        <w:rPr>
          <w:lang w:val="pt_PT" w:bidi="pt_PT"/>
        </w:rPr>
      </w:r>
      <w:r>
        <w:rPr>
          <w:lang w:val="pt_PT" w:bidi="pt_PT"/>
        </w:rPr>
        <w:t>Os apóstolos que pregaram a mesma coisa que Paulo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E os crentes que morreram</w:t>
      </w:r>
    </w:p>
    <w:p>
      <w:pPr/>
      <w:r>
        <w:rPr>
          <w:lang w:val="pt_PT" w:bidi="pt_PT"/>
        </w:rPr>
      </w:r>
      <w:r>
        <w:rPr>
          <w:lang w:val="pt_PT" w:bidi="pt_PT"/>
        </w:rPr>
        <w:t xml:space="preserve">Na última seção, Paulo lembrou aos crentes com respeito ao que todos eles acreditam. Ele agora está pronto para falar sobre o problema dos coríntios. Ele mostra como o grupo de coríntios que diz: “Não há ressurreição dos mortos”, está errado. Os coríntios provavelmente não entendem por que estão errados. Paulo assumirá que não há ressurreição dos mortos e explicará o que isso significaria. Não é isso o que Paulo acredita pessoalmente, mas é dessa forma que ele adverte os coríntios de que eles não podem acreditar na verdade do evangelho </w:t>
      </w:r>
      <w:r>
        <w:rPr>
          <w:b/>
          <w:lang w:val="pt_PT" w:bidi="pt_PT"/>
        </w:rPr>
        <w:t>e</w:t>
      </w:r>
      <w:r>
        <w:rPr>
          <w:lang w:val="pt_PT" w:bidi="pt_PT"/>
        </w:rPr>
        <w:t>, ao mesmo tempo, dizer que não há ressurreição dos mortos.</w:t>
      </w:r>
    </w:p>
    <w:p>
      <w:pPr/>
      <w:r>
        <w:rPr>
          <w:lang w:val="pt_PT" w:bidi="pt_PT"/>
        </w:rPr>
      </w:r>
      <w:r>
        <w:rPr>
          <w:lang w:val="pt_PT" w:bidi="pt_PT"/>
        </w:rPr>
        <w:t>Parem aqui e discutam esta pergunta em grupo: em seu idioma, quando descrevem uma situação impossível, como mostram que não acreditam que isso é verdadeiro? Como uma atividade, descreva como sua vida seria se você não tivesse feito algo importante, como se não tivesse se casado com seu cônjuge ou trabalhado em um certo emprego. Pause este áudio aqui.</w:t>
      </w:r>
    </w:p>
    <w:p>
      <w:pPr/>
      <w:r>
        <w:rPr>
          <w:lang w:val="pt_PT" w:bidi="pt_PT"/>
        </w:rPr>
      </w:r>
      <w:r>
        <w:rPr>
          <w:lang w:val="pt_PT" w:bidi="pt_PT"/>
        </w:rPr>
        <w:t>Na primeira parte, Paulo repete o ponto de que os apóstolos pregam que Deus ressuscitou Cristo de volta à vida. Ele não menciona especificamente os apóstolos nessa passagem. No entanto, quando ele diz “pregamos”, ele está se referindo a si mesmo e aos outros apóstolos. Se os crentes acreditam no que os apóstolos pregam, ele diz de modo enfático que não pode entender como as pessoas podem dizer que Deus não ressuscita os mortos de volta à vida. Porque, se Deus não traz nenhuma pessoa de volta à vida, então Deus não ressuscitou Cristo de volta à vida. Essa é uma declaração importante que Paulo repete várias vezes, para enfatizar o quão significativo e terrível isso seria.</w:t>
      </w:r>
    </w:p>
    <w:p>
      <w:pPr/>
      <w:r>
        <w:rPr>
          <w:lang w:val="pt_PT" w:bidi="pt_PT"/>
        </w:rPr>
      </w:r>
      <w:r>
        <w:rPr>
          <w:lang w:val="pt_PT" w:bidi="pt_PT"/>
        </w:rPr>
        <w:t>Parem aqui e discutam esta pergunta em grupo: em seu idioma, quando estão tentando convencer outra pessoa de algo, como enfatizam seu ponto principal ou mais importante? Pause este áudio aqui.</w:t>
      </w:r>
    </w:p>
    <w:p>
      <w:pPr/>
      <w:r>
        <w:rPr>
          <w:lang w:val="pt_PT" w:bidi="pt_PT"/>
        </w:rPr>
      </w:r>
      <w:r>
        <w:rPr>
          <w:lang w:val="pt_PT" w:bidi="pt_PT"/>
        </w:rPr>
        <w:t>Na segunda parte, Paulo explica o que seria verdade se Deus não ressuscitasse Cristo de volta à vida. Os apóstolos e crentes têm ensinado que Deus ressuscitou Cristo de volta à vida. Mas se isso não fosse verdade, então eles teriam mentido sobre o que Deus fez. Os crentes são como testemunhas na frente de um juiz. Em vez de contar a verdade sobre o que os crentes sabem, os crentes teriam dado um falso testemunho ou mentido sobre Deus. Mentir sobre Deus seria uma coisa muito séria e terrível — assim como mentir diante de um juiz ou um oficial. Se os apóstolos e crentes estivessem mentindo, então seria inútil que as pessoas pregassem ou ensinassem essa mensagem. Cristo não poderia ajudar ninguém e, portanto, também seria inútil que as pessoas tivessem fé em Cristo.</w:t>
      </w:r>
    </w:p>
    <w:p>
      <w:pPr/>
      <w:r>
        <w:rPr>
          <w:lang w:val="pt_PT" w:bidi="pt_PT"/>
        </w:rPr>
      </w:r>
      <w:r>
        <w:rPr>
          <w:lang w:val="pt_PT" w:bidi="pt_PT"/>
        </w:rPr>
        <w:t>Na terceira parte, Paulo diz que, se Deus não ressuscitasse Cristo de volta à vida, então os crentes não teriam esperança. Quando Deus ressuscitou Cristo de volta à vida, Deus mostrou que ele era mais forte do que o pecado e a morte. No entanto, se Deus não ressuscitou Cristo de volta à vida, então Cristo não salvou os crentes de seu pecado. Os crentes ainda não teriam um bom relacionamento com Deus.</w:t>
      </w:r>
    </w:p>
    <w:p>
      <w:pPr/>
      <w:r>
        <w:rPr>
          <w:lang w:val="pt_PT" w:bidi="pt_PT"/>
        </w:rPr>
      </w:r>
      <w:r>
        <w:rPr>
          <w:lang w:val="pt_PT" w:bidi="pt_PT"/>
        </w:rPr>
        <w:t>Se os crentes ainda fossem culpados de seus pecados quando morrem, então os crentes que morreram confiando que Cristo os salvaria também ainda seriam culpados. E isso significaria que Cristo não salvou esses crentes, então os crentes não poderiam estar com Deus depois que morrerem. Os crentes estariam perdidos, ou teriam morrido completamente. Qualquer crente que morresse seria o mesmo, então não haveria esperança para os crentes depois que morrem. Os crentes só poderiam ter esperança em uma mentira enquanto estivessem vivos; e, quando morressem, veriam que sua esperança era vazia. As pessoas deveriam ter mais pena dos crentes do que têm de qualquer outra pessoa. Mesmo que outras pessoas estejam vivendo vidas ruins ou difíceis, os crentes estariam vivendo uma vida pior, porque acreditam em uma mentira. Paulo está mostrando claramente aos coríntios como a ideia de que Deus não ressuscita os mortos de volta à vida seria uma ideia muito triste e sem esperança.</w:t>
      </w:r>
    </w:p>
    <w:p>
      <w:pPr/>
      <w:r>
        <w:rPr>
          <w:lang w:val="pt_PT" w:bidi="pt_PT"/>
        </w:rPr>
      </w:r>
      <w:r>
        <w:rPr>
          <w:lang w:val="pt_PT" w:bidi="pt_PT"/>
        </w:rPr>
        <w:t>Parem aqui e discutam esta pergunta em grupo: pensem em uma situação que vocês acham que é completamente miserável ou sem esperança. Em seu idioma, quais são algumas palavras ou frases que vocês usariam para descrever essa situação que é completamente miserável ou sem esperança? Pause este áudio aqui.</w:t>
      </w:r>
    </w:p>
    <w:p>
      <w:pPr/>
      <w:r>
        <w:rPr>
          <w:lang w:val="pt_PT" w:bidi="pt_PT"/>
        </w:rPr>
      </w:r>
      <w:r>
        <w:rPr>
          <w:lang w:val="pt_PT" w:bidi="pt_PT"/>
        </w:rPr>
        <w:t>Parem aqui e discutam esta pergunta em grupo: pensem em alguém que vocês conhecem que acredita em algo errado e, por causa dessa crença, essa pessoa experimenta consequências terríveis. Como vocês se sentem sobre essa pessoa? Como vocês descreveriam sua tristeza pelo fato de ela acreditar em algo que está errado? Pause este áudio aqui.</w:t>
      </w:r>
    </w:p>
    <w:p>
      <w:pPr/>
      <w:r>
        <w:rPr>
          <w:lang w:val="pt_PT" w:bidi="pt_PT"/>
        </w:rPr>
      </w:r>
      <w:r>
        <w:rPr>
          <w:lang w:val="pt_PT" w:bidi="pt_PT"/>
        </w:rPr>
        <w:t>Agora, o grupo deve fazer o roteiro, desenhar ou usar objetos para visualizar a passagem e a atuação nela. Enquanto fazem isso, podem querer usar desenhos, objetos ou até mesmo pessoas para representar Paulo, as pessoas que estão ouvindo, o grupo de crentes que não acreditam na ressurreição, Cristo Jesus, Deus e os crentes que morreram.</w:t>
      </w:r>
    </w:p>
    <w:p>
      <w:pPr/>
      <w:r>
        <w:rPr>
          <w:lang w:val="pt_PT" w:bidi="pt_PT"/>
        </w:rPr>
      </w:r>
      <w:r>
        <w:rPr>
          <w:lang w:val="pt_PT" w:bidi="pt_PT"/>
        </w:rPr>
        <w:t>Escolha pessoas, desenhos ou objetos para cada um ser um desses. Ao começarem a recontar a história desses versículos, lembrem-se de que Paulo pregou que Deus ressuscitou Cristo de volta à vida. Vocês podem encenar como Deus ressuscitou Cristo à vida novamente, como Paulo descreve aos coríntios. Mostre como, um dia, Deus ressuscitará os mortos novamente. No entanto, o grupo de coríntios que não acredita que isso acontecerá pode sacudir a cabeça e desviar o olhar para mostrar que não acreditam. Paulo então diz que, se Deus não ressuscita as pessoas de volta à vida, Deus não ressuscitou Cristo. Peça a Cristo que finja estar morto durante todo o tempo em que Paulo explica o que essa crença significaria. Cada vez que Paulo diz, “se Deus não ressuscitou Cristo de volta à vida”, peça a ele que aponte para a pessoa que interpreta Cristo, que ainda está morta. Quando Paulo descrever que os apóstolos estariam mentindo, finjam que estão na frente de um juiz. Escolham objetos para representar o pecado dos crentes e peçam a eles que carreguem esses itens. Peça aos crentes que finjam morrer enquanto ainda estão agarrados ao pecado. Como os crentes não estão com Deus depois que morrem, peça a esses crentes que finjam que estão mortos, longe de Deus. Os crentes não têm esperança, então mostre o quão tristes e miseráveis eles são.</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15.12–19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Os crentes de Corinto que estão ouvindo alguém ler isso em voz alta</w:t>
      </w:r>
    </w:p>
    <w:p>
      <w:pPr>
        <w:pStyle w:val="ListBullet"/>
        <w:spacing w:line="240" w:lineRule="auto"/>
        <w:ind w:left="720"/>
      </w:pPr>
      <w:r>
        <w:rPr>
          <w:lang w:val="pt_PT" w:bidi="pt_PT"/>
        </w:rPr>
      </w:r>
      <w:r>
        <w:rPr>
          <w:lang w:val="pt_PT" w:bidi="pt_PT"/>
        </w:rPr>
        <w:t>O grupo de crentes de Corinto que dizem que não haverá ressurreição dos mortos</w:t>
      </w:r>
    </w:p>
    <w:p>
      <w:pPr>
        <w:pStyle w:val="ListBullet"/>
        <w:spacing w:line="240" w:lineRule="auto"/>
        <w:ind w:left="720"/>
      </w:pPr>
      <w:r>
        <w:rPr>
          <w:lang w:val="pt_PT" w:bidi="pt_PT"/>
        </w:rPr>
      </w:r>
      <w:r>
        <w:rPr>
          <w:lang w:val="pt_PT" w:bidi="pt_PT"/>
        </w:rPr>
        <w:t>Cristo Jesus</w:t>
      </w:r>
    </w:p>
    <w:p>
      <w:pPr>
        <w:pStyle w:val="ListBullet"/>
        <w:spacing w:line="240" w:lineRule="auto"/>
        <w:ind w:left="720"/>
      </w:pPr>
      <w:r>
        <w:rPr>
          <w:lang w:val="pt_PT" w:bidi="pt_PT"/>
        </w:rPr>
      </w:r>
      <w:r>
        <w:rPr>
          <w:lang w:val="pt_PT" w:bidi="pt_PT"/>
        </w:rPr>
        <w:t>Os apóstolos que pregaram a mesma coisa que Paulo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E os crentes que morreram</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"Pregamos que Deus ressuscitou Cristo, então não faz sentido que vocês digam que um dia Deus não ressuscitará os crentes mortos. Se Deus não ressuscita pessoas mortas, então Deus não ressuscitou Cristo. E se Deus não ressuscitou Cristo, é inútil que nós preguemos o evangelho a vocês, e é inútil que vocês acreditem no evangelho. Além disso, isso também significaria que nós, apóstolos, somos pessoas que dizem mentiras sobre o que Deus fez. Se Deus não ressuscita os mortos, então contamos mentiras sobre Deus dizendo que ele ressuscitou Cristo, quando ele, na verdade, não o fez".</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os apóstolos que pregaram a mesma coisa que Paulo: "O que vocês estão sentindo ou pensando?" A pessoa pode responder coisas como: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"Porque, se Deus não ressuscita pessoas mortas, então ele não ressuscitou Cristo. E se Deus não ressuscitou Cristo, então é inútil confiar em Cristo para perdoar seus pecados. Vocês ainda são culpados de seus pecados. Então também essas pessoas que morreram confiando em Cristo morreram completamente e nunca viverão novamente. Se podemos esperar apenas que Cristo nos ajude enquanto estamos vivos aqui, as pessoas devem ter pena de nós mais do que ter pena de qualquer outra pessoa".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coríntios que acreditam que não há ressurreição dos mortos: "O que vocês estão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15:12–19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que os crentes </w:t>
      </w:r>
      <w:r>
        <w:rPr>
          <w:b/>
          <w:lang w:val="pt_PT" w:bidi="pt_PT"/>
        </w:rPr>
        <w:t>pregam</w:t>
      </w:r>
      <w:r>
        <w:rPr>
          <w:lang w:val="pt_PT" w:bidi="pt_PT"/>
        </w:rPr>
        <w:t xml:space="preserve"> que Deus ressuscitou </w:t>
      </w:r>
      <w:r>
        <w:rPr>
          <w:b/>
          <w:lang w:val="pt_PT" w:bidi="pt_PT"/>
        </w:rPr>
        <w:t>Cristo</w:t>
      </w:r>
      <w:r>
        <w:rPr>
          <w:lang w:val="pt_PT" w:bidi="pt_PT"/>
        </w:rPr>
        <w:t xml:space="preserve"> dentre os mortos. Quando os crentes ou apóstolos pregam, eles declaram notícias importantes de uma maneira oficial. Usem a mesma palavra para pregar que vocês têm usado em todo 1 Coríntios. Cristo é o mesmo que a palavra “Messias”, que se refere ao rei e Salvador especial que Deus havia prometido enviar, que é Jesus. Para mais informações sobre </w:t>
      </w:r>
      <w:r>
        <w:rPr>
          <w:lang w:val="pt_PT" w:bidi="pt_PT"/>
        </w:rPr>
        <w:t>Cristo</w:t>
      </w:r>
      <w:r>
        <w:rPr>
          <w:lang w:val="pt_PT" w:bidi="pt_PT"/>
        </w:rPr>
        <w:t>, consulte o Glossário Mestre. Use a mesma palavra ou frase para Cristo que você usou em passagens anteriores.</w:t>
      </w:r>
    </w:p>
    <w:p>
      <w:pPr/>
      <w:r>
        <w:rPr>
          <w:lang w:val="pt_PT" w:bidi="pt_PT"/>
        </w:rPr>
      </w:r>
      <w:r>
        <w:rPr>
          <w:lang w:val="pt_PT" w:bidi="pt_PT"/>
        </w:rPr>
        <w:t xml:space="preserve">Então Paulo está surpreso pelos coríntios dizerem que não há </w:t>
      </w:r>
      <w:r>
        <w:rPr>
          <w:b/>
          <w:lang w:val="pt_PT" w:bidi="pt_PT"/>
        </w:rPr>
        <w:t>ressurreição</w:t>
      </w:r>
      <w:r>
        <w:rPr>
          <w:lang w:val="pt_PT" w:bidi="pt_PT"/>
        </w:rPr>
        <w:t xml:space="preserve"> dos crentes mortos. Quando Jesus retornar para governar como rei para sempre, as pessoas que Deus aceitou se tornarão vivas novamente e receberão um novo corpo — um corpo que nunca morrerá novamente! Esse evento é chamado de ressurreição dos crentes. Porque Jesus se tornou vivo novamente, podemos ter certeza de que Deus também nos tornará vivos novamente.</w:t>
      </w:r>
    </w:p>
    <w:p>
      <w:pPr/>
      <w:r>
        <w:rPr>
          <w:lang w:val="pt_PT" w:bidi="pt_PT"/>
        </w:rPr>
      </w:r>
      <w:r>
        <w:rPr>
          <w:lang w:val="pt_PT" w:bidi="pt_PT"/>
        </w:rPr>
        <w:t xml:space="preserve">Pare aqui e discuta em grupo qual palavra ou frase você usará para </w:t>
      </w:r>
      <w:r>
        <w:rPr>
          <w:b/>
          <w:lang w:val="pt_PT" w:bidi="pt_PT"/>
        </w:rPr>
        <w:t>ressurreição</w:t>
      </w:r>
      <w:r>
        <w:rPr>
          <w:lang w:val="pt_PT" w:bidi="pt_PT"/>
        </w:rPr>
        <w:t xml:space="preserve">. Procure </w:t>
      </w:r>
      <w:r>
        <w:rPr>
          <w:lang w:val="pt_PT" w:bidi="pt_PT"/>
        </w:rPr>
        <w:t>ressurreição</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Se Deus não ressuscitou Cristo, então Paulo diz que a </w:t>
      </w:r>
      <w:r>
        <w:rPr>
          <w:b/>
          <w:lang w:val="pt_PT" w:bidi="pt_PT"/>
        </w:rPr>
        <w:t>fé</w:t>
      </w:r>
      <w:r>
        <w:rPr>
          <w:lang w:val="pt_PT" w:bidi="pt_PT"/>
        </w:rPr>
        <w:t xml:space="preserve"> dos crentes é inútil. Se vocês têm fé em alguém, vocês acreditam que o que essa pessoa diz sobre si mesma é verdade. Vocês então confiam nessa pessoa e estão comprometidos a fazer o que essa pessoa pede para vocês fazerem. A fé específica sobre a qual Paulo está falando é quando alguém acredita em Jesus. Essa pessoa confia que Deus cumprirá todas as promessas de Deus, mesmo quando essas promessas parecem impossíveis. Para mais informações sobre </w:t>
      </w:r>
      <w:r>
        <w:rPr>
          <w:lang w:val="pt_PT" w:bidi="pt_PT"/>
        </w:rPr>
        <w:t>fé</w:t>
      </w:r>
      <w:r>
        <w:rPr>
          <w:lang w:val="pt_PT" w:bidi="pt_PT"/>
        </w:rPr>
        <w:t>, consulte o Glossário Mestre. Use a mesma palavra ou frase para fé que você usou em passagens anteriores.</w:t>
      </w:r>
    </w:p>
    <w:p>
      <w:pPr/>
      <w:r>
        <w:rPr>
          <w:lang w:val="pt_PT" w:bidi="pt_PT"/>
        </w:rPr>
      </w:r>
      <w:r>
        <w:rPr>
          <w:lang w:val="pt_PT" w:bidi="pt_PT"/>
        </w:rPr>
        <w:t xml:space="preserve">Além disso, os crentes que pregaram o evangelho seriam falsas </w:t>
      </w:r>
      <w:r>
        <w:rPr>
          <w:b/>
          <w:lang w:val="pt_PT" w:bidi="pt_PT"/>
        </w:rPr>
        <w:t>testemunhas</w:t>
      </w:r>
      <w:r>
        <w:rPr>
          <w:lang w:val="pt_PT" w:bidi="pt_PT"/>
        </w:rPr>
        <w:t xml:space="preserve">, porque esses crentes </w:t>
      </w:r>
      <w:r>
        <w:rPr>
          <w:b/>
          <w:lang w:val="pt_PT" w:bidi="pt_PT"/>
        </w:rPr>
        <w:t>testemunham</w:t>
      </w:r>
      <w:r>
        <w:rPr>
          <w:lang w:val="pt_PT" w:bidi="pt_PT"/>
        </w:rPr>
        <w:t xml:space="preserve"> falsamente, ou dão falsas informações. Uma testemunha é alguém que declara ou testifica a verdade sobre algo que a testemunha viu.</w:t>
      </w:r>
    </w:p>
    <w:p>
      <w:pPr/>
      <w:r>
        <w:rPr>
          <w:lang w:val="pt_PT" w:bidi="pt_PT"/>
        </w:rPr>
      </w:r>
      <w:r>
        <w:rPr>
          <w:lang w:val="pt_PT" w:bidi="pt_PT"/>
        </w:rPr>
        <w:t xml:space="preserve">Parem aqui e discutam em grupo que palavras ou frases vocês usarão para </w:t>
      </w:r>
      <w:r>
        <w:rPr>
          <w:b/>
          <w:lang w:val="pt_PT" w:bidi="pt_PT"/>
        </w:rPr>
        <w:t>testemunhar</w:t>
      </w:r>
      <w:r>
        <w:rPr>
          <w:lang w:val="pt_PT" w:bidi="pt_PT"/>
        </w:rPr>
        <w:t xml:space="preserve"> e </w:t>
      </w:r>
      <w:r>
        <w:rPr>
          <w:b/>
          <w:lang w:val="pt_PT" w:bidi="pt_PT"/>
        </w:rPr>
        <w:t>testificar</w:t>
      </w:r>
      <w:r>
        <w:rPr>
          <w:lang w:val="pt_PT" w:bidi="pt_PT"/>
        </w:rPr>
        <w:t xml:space="preserve">. Se você já traduziu essa palavra em outro livro da Bíblia, use a mesma palavra que você usou lá. Para mais informações sobre testemunhar, consulte </w:t>
      </w:r>
      <w:r>
        <w:rPr>
          <w:lang w:val="pt_PT" w:bidi="pt_PT"/>
        </w:rPr>
        <w:t>testemunho</w:t>
      </w:r>
      <w:r>
        <w:rPr>
          <w:lang w:val="pt_PT" w:bidi="pt_PT"/>
        </w:rPr>
        <w:t xml:space="preserve"> no Glossário Mestre. Pause este áudio aqui.</w:t>
      </w:r>
    </w:p>
    <w:p>
      <w:pPr/>
      <w:r>
        <w:rPr>
          <w:lang w:val="pt_PT" w:bidi="pt_PT"/>
        </w:rPr>
      </w:r>
      <w:r>
        <w:rPr>
          <w:lang w:val="pt_PT" w:bidi="pt_PT"/>
        </w:rPr>
        <w:t xml:space="preserve">Se Cristo ainda está morto, então os crentes ainda são culpados de seus </w:t>
      </w:r>
      <w:r>
        <w:rPr>
          <w:b/>
          <w:lang w:val="pt_PT" w:bidi="pt_PT"/>
        </w:rPr>
        <w:t>pecados</w:t>
      </w:r>
      <w:r>
        <w:rPr>
          <w:lang w:val="pt_PT" w:bidi="pt_PT"/>
        </w:rPr>
        <w:t xml:space="preserve">. O pecado é um ato de desobediência contra Deus. Toda vez que uma pessoa desobedece às leis de Deus, ela peca. Para mais informações sobre </w:t>
      </w:r>
      <w:r>
        <w:rPr>
          <w:lang w:val="pt_PT" w:bidi="pt_PT"/>
        </w:rPr>
        <w:t>pecado</w:t>
      </w:r>
      <w:r>
        <w:rPr>
          <w:lang w:val="pt_PT" w:bidi="pt_PT"/>
        </w:rPr>
        <w:t>, consulte o Glossário Mestre. Usem a mesma palavra ou frase para pecado que vocês usaram em passagens anteriores.</w:t>
      </w:r>
    </w:p>
    <w:p>
      <w:pPr/>
      <w:r>
        <w:rPr>
          <w:lang w:val="pt_PT" w:bidi="pt_PT"/>
        </w:rPr>
      </w:r>
      <w:r>
        <w:rPr>
          <w:lang w:val="pt_PT" w:bidi="pt_PT"/>
        </w:rPr>
        <w:t xml:space="preserve">Se os crentes têm </w:t>
      </w:r>
      <w:r>
        <w:rPr>
          <w:b/>
          <w:lang w:val="pt_PT" w:bidi="pt_PT"/>
        </w:rPr>
        <w:t>esperança</w:t>
      </w:r>
      <w:r>
        <w:rPr>
          <w:lang w:val="pt_PT" w:bidi="pt_PT"/>
        </w:rPr>
        <w:t xml:space="preserve"> apenas em Cristo nessa vida, então eles merecem a </w:t>
      </w:r>
      <w:r>
        <w:rPr>
          <w:b/>
          <w:lang w:val="pt_PT" w:bidi="pt_PT"/>
        </w:rPr>
        <w:t>pena</w:t>
      </w:r>
      <w:r>
        <w:rPr>
          <w:lang w:val="pt_PT" w:bidi="pt_PT"/>
        </w:rPr>
        <w:t xml:space="preserve"> de outras pessoas. Piedade é quando as pessoas sentem tristeza e compaixão pela dor e problemas de outras pessoas. Esperança é a expectativa confiante de que algo acontecerá. Essa esperança é especificamente para esperar que Cristo salve todos os crentes. Para mais informações sobre </w:t>
      </w:r>
      <w:r>
        <w:rPr>
          <w:b/>
          <w:lang w:val="pt_PT" w:bidi="pt_PT"/>
        </w:rPr>
        <w:t>esperança</w:t>
      </w:r>
      <w:r>
        <w:rPr>
          <w:lang w:val="pt_PT" w:bidi="pt_PT"/>
        </w:rPr>
        <w:t>, consulte o Glossário Mestre. Use a mesma palavra ou frase para esperança que você usou em passagens anteriores. Usem uma palavra ou frase para piedade que vocês discutiram na etapa três.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15:20–28</w:t>
      </w:r>
      <w:r>
        <w:rPr>
          <w:lang w:val="pt_PT" w:bidi="pt_PT"/>
        </w:rPr>
      </w:r>
    </w:p>
    <w:p>
      <w:pPr>
        <w:pStyle w:val="Heading3"/>
      </w:pPr>
      <w:r>
        <w:rPr>
          <w:lang w:val="pt_PT" w:bidi="pt_PT"/>
        </w:rPr>
        <w:t>Ouvir e Sentir</w:t>
      </w:r>
    </w:p>
    <w:p>
      <w:pPr/>
      <w:r>
        <w:rPr>
          <w:lang w:val="pt_PT" w:bidi="pt_PT"/>
        </w:rPr>
      </w:r>
      <w:r>
        <w:rPr>
          <w:lang w:val="pt_PT" w:bidi="pt_PT"/>
        </w:rPr>
        <w:t>Nesta etapa, ouçam 1 Coríntios 15.20–28 e guardem em seus corações.</w:t>
      </w:r>
    </w:p>
    <w:p>
      <w:pPr/>
      <w:r>
        <w:rPr>
          <w:lang w:val="pt_PT" w:bidi="pt_PT"/>
        </w:rPr>
      </w:r>
      <w:r>
        <w:rPr>
          <w:lang w:val="pt_PT" w:bidi="pt_PT"/>
        </w:rPr>
        <w:t>Ouçam uma versão em áudio de 1 Coríntios 15.20–28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15.20–28 na tradução mais fácil de entender.</w:t>
      </w:r>
    </w:p>
    <w:p>
      <w:pPr/>
      <w:r>
        <w:rPr>
          <w:lang w:val="pt_PT" w:bidi="pt_PT"/>
        </w:rPr>
      </w:r>
      <w:r>
        <w:rPr>
          <w:lang w:val="pt_PT" w:bidi="pt_PT"/>
        </w:rPr>
        <w:t xml:space="preserve">Na última seção, Paulo explicou quais teriam sido as consequências se Deus não tivesse ressuscitado Cristo. Agora Paulo fala sobre quais são as verdadeiras consequências. Deus realmente ressuscitou Cristo como promessa de que um dia ressuscitará os crentes também. Quando Deus ressuscitar os crentes, Cristo derrotará todos os seus inimigos, e o mundo chegará ao fim. Cristo dará a sua autoridade a Deus, e Deus governará sobre todas as coisas. </w:t>
      </w:r>
    </w:p>
    <w:p>
      <w:pPr/>
      <w:r>
        <w:rPr>
          <w:lang w:val="pt_PT" w:bidi="pt_PT"/>
        </w:rPr>
      </w:r>
      <w:r>
        <w:rPr>
          <w:lang w:val="pt_PT" w:bidi="pt_PT"/>
        </w:rPr>
        <w:t>Para mostrar que agora está falando sobre o que realmente aconteceu, Paulo reafirma que Deus ressuscitou Cristo. Paulo compara Cristo às primícias da colheita. As primícias são as primeiras colheitas que as pessoas retiram da plantação no tempo da colheita, quando os frutos já estão totalmente maduros e prontos para serem consumidos. O povo de Deus dava essas primícias como oferta a Deus. Essas primícias simbolizavam a promessa de Deus e a esperança de que o restante da colheita certamente aconteceria. Então, assim como as primícias eram uma promessa ou garantia da colheita, Cristo é como uma promessa aos crentes. Assim como Deus ressuscitou Cristo, Deus também ressuscitará os crentes.</w:t>
      </w:r>
    </w:p>
    <w:p>
      <w:pPr/>
      <w:r>
        <w:rPr>
          <w:lang w:val="pt_PT" w:bidi="pt_PT"/>
        </w:rPr>
      </w:r>
      <w:r>
        <w:rPr>
          <w:lang w:val="pt_PT" w:bidi="pt_PT"/>
        </w:rPr>
        <w:t>Parem aqui e discutam essa pergunta em grupo: em sua cultura, como as pessoas celebram o tempo da colheita? Quando as pessoas a celebram? Que tipo de festas ou celebrações seu povo realiza quando eles esperam por algo bom que acontecerá? Pause este áudio aqui.</w:t>
      </w:r>
    </w:p>
    <w:p>
      <w:pPr/>
      <w:r>
        <w:rPr>
          <w:lang w:val="pt_PT" w:bidi="pt_PT"/>
        </w:rPr>
      </w:r>
      <w:r>
        <w:rPr>
          <w:lang w:val="pt_PT" w:bidi="pt_PT"/>
        </w:rPr>
        <w:t>Paulo diz que todos morrem por causa de uma pessoa, Adão. Adão foi o primeiro homem, e ele desobedeceu a Deus. Por causa do pecado de Adão, todas as pessoas eventualmente morrem. Mas, da mesma maneira, por causa de outra pessoa, as pessoas que pertencem a Cristo viverão novamente. Essa segunda pessoa é Cristo. Paulo deixa isso claro no texto seguinte onde Paulo compara o que Adão fez pelas pessoas com o que Cristo fez. Como Adão é o antepassado de todas as pessoas e porque todos pecam como ele, todos eventualmente morrerão. Mas quando as pessoas confiam em Cristo, Deus trará esses crentes à vida novamente.</w:t>
      </w:r>
    </w:p>
    <w:p>
      <w:pPr/>
      <w:r>
        <w:rPr>
          <w:lang w:val="pt_PT" w:bidi="pt_PT"/>
        </w:rPr>
      </w:r>
      <w:r>
        <w:rPr>
          <w:lang w:val="pt_PT" w:bidi="pt_PT"/>
        </w:rPr>
        <w:t>Deus ressuscitou Cristo, mas ainda não ressuscitou os crentes que morreram. Ele ressuscita as pessoas em uma ordem específica e apropriada. Deus um dia levantará os crentes dos mortos, assim como fez com Cristo. Isso acontecerá quando Cristo retornar para a terra. Paulo diz que então o fim do mundo acontecerá. Naquele momento, Cristo destruirá o poder e governará sobre todos os seus inimigos. Cristo entregará, ou dará, o reino a Deus, seu Pai. Isso significa que Cristo deixará de reinar e Deus, o Pai, assumirá o governo.</w:t>
      </w:r>
    </w:p>
    <w:p>
      <w:pPr/>
      <w:r>
        <w:rPr>
          <w:lang w:val="pt_PT" w:bidi="pt_PT"/>
        </w:rPr>
      </w:r>
      <w:r>
        <w:rPr>
          <w:lang w:val="pt_PT" w:bidi="pt_PT"/>
        </w:rPr>
        <w:t>Paulo diz que Cristo deve governar até que coloque todos os inimigos sob seus pés. No tempo de Paulo, um rei colocava seu pé sobre o pescoço de um inimigo para mostrar que o havia derrotado. Então isso significa que Cristo derrotará todos os inimigos. O último inimigo que Cristo derrotará é a morte. Cristo removerá o poder da morte. Isso significa que, daquele momento em diante, ninguém do povo de Deus morrerá.</w:t>
      </w:r>
    </w:p>
    <w:p>
      <w:pPr/>
      <w:r>
        <w:rPr>
          <w:lang w:val="pt_PT" w:bidi="pt_PT"/>
        </w:rPr>
      </w:r>
      <w:r>
        <w:rPr>
          <w:lang w:val="pt_PT" w:bidi="pt_PT"/>
        </w:rPr>
        <w:t>Parem aqui e discutam essa pergunta em grupo: em sua cultura ou história, o que os reis ou líderes fariam para mostrar ou anunciar que eles derrotaram um inimigo? Por que eles fariam isso? Pause este áudio aqui.</w:t>
      </w:r>
    </w:p>
    <w:p>
      <w:pPr/>
      <w:r>
        <w:rPr>
          <w:lang w:val="pt_PT" w:bidi="pt_PT"/>
        </w:rPr>
      </w:r>
      <w:r>
        <w:rPr>
          <w:lang w:val="pt_PT" w:bidi="pt_PT"/>
        </w:rPr>
        <w:t>Paulo então cita uma passagem das Escrituras para mostrar que Deus é uma parte dessa história também. Paulo cita um salmo ou cântico onde Deus fala com o “filho do homem”, o que significa um humano. O significado original desse salmo provavelmente se refere ao fato de Deus ter permitido aos humanos governarem a terra. Como Cristo muitas vezes chamou a si mesmo de “filho do homem”, Paulo diz que esse salmo é também sobre Deus falando com Cristo. Deus colocou tudo sob os pés de Cristo, o que significa que Deus deu a Cristo autoridade sobre tudo.</w:t>
      </w:r>
    </w:p>
    <w:p>
      <w:pPr/>
      <w:r>
        <w:rPr>
          <w:lang w:val="pt_PT" w:bidi="pt_PT"/>
        </w:rPr>
      </w:r>
      <w:r>
        <w:rPr>
          <w:lang w:val="pt_PT" w:bidi="pt_PT"/>
        </w:rPr>
        <w:t>Paulo então explica que “tudo” não inclui Deus. Isso porque é Deus quem coloca tudo sob a autoridade de Cristo. Mas quando Deus tiver colocado todas as coisas sob o governo de Cristo, então o Filho, que é Cristo, se colocará sob a autoridade de Deus. Isso pode soar confuso, mas lembrem-se com quem Paulo está falando. Os coríntios são arrogantes e querem decidir coisas por si mesmos. Eles estão dizendo que a ressurreição não é verdadeira. Mas Cristo mostra como ele próprio escolhe se colocar sob a autoridade de Deus. Cristo continua sendo Deus e é tão importante quanto o Pai. Mas até mesmo ele está ouvindo e cooperando com Deus! Paulo diz que Cristo fará isso para que Deus seja tudo para com todos, o que significa que Deus governará sobre todas as coisas.</w:t>
      </w:r>
    </w:p>
    <w:p>
      <w:pPr/>
      <w:r>
        <w:rPr>
          <w:lang w:val="pt_PT" w:bidi="pt_PT"/>
        </w:rPr>
      </w:r>
      <w:r>
        <w:rPr>
          <w:lang w:val="pt_PT" w:bidi="pt_PT"/>
        </w:rPr>
        <w:t>Parem aqui e discutam em grupo: contem uma história sobre alguma vez em que um líder escolheu se colocar sob a autoridade de outro líder. Por que esse líder fez isso? Como esse líder fez isso? Pause este áudio aqui.</w:t>
      </w:r>
    </w:p>
    <w:p>
      <w:pPr/>
      <w:r>
        <w:rPr>
          <w:lang w:val="pt_PT" w:bidi="pt_PT"/>
        </w:rPr>
      </w:r>
      <w:r>
        <w:rPr>
          <w:lang w:val="pt_PT" w:bidi="pt_PT"/>
        </w:rPr>
        <w:t>Paulo mostra que Deus e Cristo estão trabalhando juntos em todo esse propósito. Deus trouxe Cristo de volta à vida para que os crentes possam esperar pelo dia em que Cristo derrotará a morte e Deus ressuscitará os crentes.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15.20–28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diz que Deus ressuscitou Cristo dentre os mortos como uma promessa de que Deus também ressuscitará os crentes. Paulo explica que todos morrem por causa de uma pessoa, Adão, e da mesma maneira, os que pertencem a Cristo viverão novamente por causa de outra pessoa, Cristo. Deus ressuscita as pessoas em uma ordem apropriada.</w:t>
      </w:r>
    </w:p>
    <w:p>
      <w:pPr/>
      <w:r>
        <w:rPr>
          <w:lang w:val="pt_PT" w:bidi="pt_PT"/>
        </w:rPr>
      </w:r>
      <w:r>
        <w:rPr>
          <w:b/>
          <w:lang w:val="pt_PT" w:bidi="pt_PT"/>
        </w:rPr>
        <w:t>Na segunda parte:</w:t>
      </w:r>
      <w:r>
        <w:rPr>
          <w:lang w:val="pt_PT" w:bidi="pt_PT"/>
        </w:rPr>
        <w:t xml:space="preserve"> Paulo descreve o que acontecerá no futuro. Cristo governará até derrotar todos os outros poderes, incluindo a morte. Deus trará todos os crentes de volta à vida. Então esse mundo chegará ao fim, e Cristo dará toda a autoridade a Deus.</w:t>
      </w:r>
    </w:p>
    <w:p>
      <w:pPr/>
      <w:r>
        <w:rPr>
          <w:lang w:val="pt_PT" w:bidi="pt_PT"/>
        </w:rPr>
      </w:r>
      <w:r>
        <w:rPr>
          <w:b/>
          <w:lang w:val="pt_PT" w:bidi="pt_PT"/>
        </w:rPr>
        <w:t>Na terceira parte:</w:t>
      </w:r>
      <w:r>
        <w:rPr>
          <w:lang w:val="pt_PT" w:bidi="pt_PT"/>
        </w:rPr>
        <w:t xml:space="preserve"> Paulo explica como Deus e Cristo trabalham juntos nesse propósito. Paulo cita uma passagem nas Escrituras que descreve como Deus colocará tudo sob a autoridade de Cristo, exceto Ele mesmo. Cristo se coloca sob a autoridade de Deus, então Deus é o governante de tudo.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de Corinto que estão ouvindo alguém ler esta carta em voz alta</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Cristo, o Filho</w:t>
      </w:r>
    </w:p>
    <w:p>
      <w:pPr>
        <w:pStyle w:val="ListBullet"/>
        <w:spacing w:line="240" w:lineRule="auto"/>
        <w:ind w:left="720"/>
      </w:pPr>
      <w:r>
        <w:rPr>
          <w:lang w:val="pt_PT" w:bidi="pt_PT"/>
        </w:rPr>
      </w:r>
      <w:r>
        <w:rPr>
          <w:lang w:val="pt_PT" w:bidi="pt_PT"/>
        </w:rPr>
        <w:t>Adão</w:t>
      </w:r>
    </w:p>
    <w:p>
      <w:pPr>
        <w:pStyle w:val="ListBullet"/>
        <w:spacing w:line="240" w:lineRule="auto"/>
        <w:ind w:left="720"/>
      </w:pPr>
      <w:r>
        <w:rPr>
          <w:lang w:val="pt_PT" w:bidi="pt_PT"/>
        </w:rPr>
      </w:r>
      <w:r>
        <w:rPr>
          <w:lang w:val="pt_PT" w:bidi="pt_PT"/>
        </w:rPr>
        <w:t>E governantes, autoridades e poderes</w:t>
      </w:r>
    </w:p>
    <w:p>
      <w:pPr/>
      <w:r>
        <w:rPr>
          <w:lang w:val="pt_PT" w:bidi="pt_PT"/>
        </w:rPr>
      </w:r>
      <w:r>
        <w:rPr>
          <w:lang w:val="pt_PT" w:bidi="pt_PT"/>
        </w:rPr>
        <w:t>Na última seção, Paulo explicou o que aconteceria se Deus não ressuscitasse os mortos. Agora Paulo mostrará o que realmente acontecerá. Deus pôde trazer Cristo de volta à vida porque tem autoridade sobre todas as coisas. E Ele ressuscitará os crentes para mostrar que é mais poderoso do que tudo, incluindo a maneira como as pessoas morrem.</w:t>
      </w:r>
    </w:p>
    <w:p>
      <w:pPr/>
      <w:r>
        <w:rPr>
          <w:lang w:val="pt_PT" w:bidi="pt_PT"/>
        </w:rPr>
      </w:r>
      <w:r>
        <w:rPr>
          <w:lang w:val="pt_PT" w:bidi="pt_PT"/>
        </w:rPr>
        <w:t>Na primeira parte, Paulo enfatiza a verdade de que Deus ressuscitou Cristo dentre os mortos. Deus fez isso como uma promessa ou garantia de que Ele também dará novamente vida aos crentes que morreram. Paulo diz que esses crentes “dormiram”, o que significa que esses crentes morreram.</w:t>
      </w:r>
    </w:p>
    <w:p>
      <w:pPr/>
      <w:r>
        <w:rPr>
          <w:lang w:val="pt_PT" w:bidi="pt_PT"/>
        </w:rPr>
      </w:r>
      <w:r>
        <w:rPr>
          <w:lang w:val="pt_PT" w:bidi="pt_PT"/>
        </w:rPr>
        <w:t>Paulo explica que todos morrem por causa de uma pessoa. Como o primeiro homem, Adão, pecou, Adão morreu e todos os descendentes dele eventualmente morrem. No entanto, por causa de uma outra pessoa, podemos ter a esperança de viver novamente. Essa pessoa é Cristo. Paulo enfatiza que Cristo foi um homem, isto é, um ser humano. Se Deus pôde trazer Cristo, um humano, de volta à vida, Deus pode e fará isso novamente pelos crentes, que também são humanos.</w:t>
      </w:r>
    </w:p>
    <w:p>
      <w:pPr/>
      <w:r>
        <w:rPr>
          <w:lang w:val="pt_PT" w:bidi="pt_PT"/>
        </w:rPr>
      </w:r>
      <w:r>
        <w:rPr>
          <w:lang w:val="pt_PT" w:bidi="pt_PT"/>
        </w:rPr>
        <w:t>Paulo explica que Deus ainda não ressuscitou todos os crentes porque Ele trabalha de acordo com um processo e em uma certa ordem. Deus ressuscitou Cristo como uma promessa aos crentes, então eles podem esperar que Deus um dia os ressuscitará. Isso acontecerá no fim do mundo.</w:t>
      </w:r>
    </w:p>
    <w:p>
      <w:pPr/>
      <w:r>
        <w:rPr>
          <w:lang w:val="pt_PT" w:bidi="pt_PT"/>
        </w:rPr>
      </w:r>
      <w:r>
        <w:rPr>
          <w:lang w:val="pt_PT" w:bidi="pt_PT"/>
        </w:rPr>
        <w:t>Na parte dois, Paulo explica o que acontecerá quando o mundo acabar. Paulo não se concentra na ordem cronológica desses eventos. O próprio Cristo nos disse que não saberemos quando essas coisas acontecerão. Paulo está explicando apenas quais eventos definitivamente acontecerão em consequência de Deus ter ressuscitado Cristo dentre os mortos.</w:t>
      </w:r>
    </w:p>
    <w:p>
      <w:pPr/>
      <w:r>
        <w:rPr>
          <w:lang w:val="pt_PT" w:bidi="pt_PT"/>
        </w:rPr>
      </w:r>
      <w:r>
        <w:rPr>
          <w:lang w:val="pt_PT" w:bidi="pt_PT"/>
        </w:rPr>
        <w:t>Parem aqui e discutam essa pergunta em grupo: como uma atividade, falem sobre uma viagem que vocês um dia farão, como para uma loja, para um mercado ou para visitar um amigo. Falem sobre as coisas que vocês têm certeza de que farão nessa viagem. Prestem atenção a quando vocês decidem descrever uma ordem exata do que farão e quando não fazem isso. Pause este áudio aqui.</w:t>
      </w:r>
    </w:p>
    <w:p>
      <w:pPr/>
      <w:r>
        <w:rPr>
          <w:lang w:val="pt_PT" w:bidi="pt_PT"/>
        </w:rPr>
      </w:r>
      <w:r>
        <w:rPr>
          <w:lang w:val="pt_PT" w:bidi="pt_PT"/>
        </w:rPr>
        <w:t>Cristo atualmente governa como rei sobre seu reino, isto é, sobre todas as pessoas que acreditam nele. Embora Cristo governe como rei, o inimigo também está trabalhando. Podemos ver isso porque as pessoas ainda morrem. No entanto, um dia Cristo destruirá ou acabará com o poder e o governo de todos os inimigos dele. Paulo chama esses inimigos de “governantes”, “autoridades” e “poderes”. Quando Paulo usa essas três palavras, ele geralmente quer dizer qualquer tipo de governante — humano ou espiritual — que se rebela contra Deus ou se recusa a obedecer a Ele.</w:t>
      </w:r>
    </w:p>
    <w:p>
      <w:pPr/>
      <w:r>
        <w:rPr>
          <w:lang w:val="pt_PT" w:bidi="pt_PT"/>
        </w:rPr>
      </w:r>
      <w:r>
        <w:rPr>
          <w:lang w:val="pt_PT" w:bidi="pt_PT"/>
        </w:rPr>
        <w:t>Parem aqui e discutam essa pergunta em grupo: em seu idioma, quais são algumas palavras ou frases que vocês usariam para descrever as pessoas com autoridade ou poder? Que palavras vocês usam para espíritos que também parecem governar sobre as pessoas e lugares? Discutam quais palavras vocês usarão aqui para governantes, autoridades e poderes. Pause este áudio aqui.</w:t>
      </w:r>
    </w:p>
    <w:p>
      <w:pPr/>
      <w:r>
        <w:rPr>
          <w:lang w:val="pt_PT" w:bidi="pt_PT"/>
        </w:rPr>
      </w:r>
      <w:r>
        <w:rPr>
          <w:lang w:val="pt_PT" w:bidi="pt_PT"/>
        </w:rPr>
        <w:t>Por último, Cristo derrotará a morte. Paulo fala sobre a morte como se fosse uma pessoa que é uma inimiga. Deus ressuscitará todos que morreram, e as pessoas não morrerão mais. Então a maneira de viver nesse mundo acabará. E quando Cristo exercer seu domínio sobre tudo, ele deixará de governar para que Deus, o Pai, reine em seu lugar.</w:t>
      </w:r>
    </w:p>
    <w:p>
      <w:pPr/>
      <w:r>
        <w:rPr>
          <w:lang w:val="pt_PT" w:bidi="pt_PT"/>
        </w:rPr>
      </w:r>
      <w:r>
        <w:rPr>
          <w:lang w:val="pt_PT" w:bidi="pt_PT"/>
        </w:rPr>
        <w:t>Na terceira parte, Paulo explica como ele sabe que isso acontecerá. Paulo também mostra que Deus e Cristo estão trabalhando juntos em todo essa história. Paulo cita as Escrituras, ou o Antigo Testamento. Os crentes provavelmente conheceriam essa citação, então Paulo não diz de onde ele está citando.</w:t>
      </w:r>
    </w:p>
    <w:p>
      <w:pPr/>
      <w:r>
        <w:rPr>
          <w:lang w:val="pt_PT" w:bidi="pt_PT"/>
        </w:rPr>
      </w:r>
      <w:r>
        <w:rPr>
          <w:lang w:val="pt_PT" w:bidi="pt_PT"/>
        </w:rPr>
        <w:t>Parem aqui e discutam essa pergunta em grupo: em seu idioma, como vocês demonstram que estão citando uma referência? Se estiverem citando algo que seus ouvintes conhecem bem, como vocês indicariam isso? Pause este áudio aqui.</w:t>
      </w:r>
    </w:p>
    <w:p>
      <w:pPr/>
      <w:r>
        <w:rPr>
          <w:lang w:val="pt_PT" w:bidi="pt_PT"/>
        </w:rPr>
      </w:r>
      <w:r>
        <w:rPr>
          <w:lang w:val="pt_PT" w:bidi="pt_PT"/>
        </w:rPr>
        <w:t>Paulo cita um salmo ou cântico em que Deus fala com o “filho do homem”, que é outra expressão para seres humanos. O primeiro significado desse salmo provavelmente é sobre como Deus dá autoridade aos humanos. Como Cristo muitas vezes chamou a si mesmo de “Filho do Homem”, Paulo diz que esse salmo também é sobre Deus e Cristo. Paulo diz que esse salmo explica que Deus coloca tudo sob os pés de Cristo, ou sob a autoridade de Cristo. Embora o salmo diga que Deus já deu autoridade, isso ainda não se cumpriu completamente. Essa citação é uma profecia, ou algo que explica o que acontecerá no futuro. Muitas vezes, no idioma original, os escritores falavam sobre algo no futuro como se já tivesse acontecido, porque era absolutamente certo que aconteceria. Então, no fim do mundo, Deus certamente dará a Cristo autoridade sobre tudo.</w:t>
      </w:r>
    </w:p>
    <w:p>
      <w:pPr/>
      <w:r>
        <w:rPr>
          <w:lang w:val="pt_PT" w:bidi="pt_PT"/>
        </w:rPr>
      </w:r>
      <w:r>
        <w:rPr>
          <w:lang w:val="pt_PT" w:bidi="pt_PT"/>
        </w:rPr>
        <w:t>Parem aqui e discutam essa pergunta em grupo: em sua cultura, como as pessoas falam sobre profecias, ou coisas que sabem que acontecerão no futuro? Como as pessoas mostram que estão falando uma profecia? Pause este áudio aqui.</w:t>
      </w:r>
    </w:p>
    <w:p>
      <w:pPr/>
      <w:r>
        <w:rPr>
          <w:lang w:val="pt_PT" w:bidi="pt_PT"/>
        </w:rPr>
      </w:r>
      <w:r>
        <w:rPr>
          <w:lang w:val="pt_PT" w:bidi="pt_PT"/>
        </w:rPr>
        <w:t>Como Deus é quem tem o poder para fazer isso, Ele mesmo não se coloca sob a autoridade de Cristo. Deus permite que Cristo governe sobre tudo, exceto sobre Ele mesmo. Então o Filho, Cristo, se coloca sob a autoridade de Deus, uma vez que Deus é o governante de tudo. Paulo chama Cristo de “o Filho”, por causa do relacionamento especial que ele tem com Deus, o Pai. Não é que Deus force Cristo a fazer isso, já que Cristo é menor do que Deus, o Pai. Em vez disso, Deus dá toda a autoridade a Cristo, e Cristo escolhe se colocar sob a autoridade de Deus. Isso significa que Cristo, o Filho, faz o que Deus, o Pai, lhe pede para fazer, como Cristo fez quando morreu na cruz. Dessa maneira, “Deus é tudo em todos”, uma frase que Paulo usa para significar que Deus governará de todas as maneiras.</w:t>
      </w:r>
    </w:p>
    <w:p>
      <w:pPr/>
      <w:r>
        <w:rPr>
          <w:lang w:val="pt_PT" w:bidi="pt_PT"/>
        </w:rPr>
      </w:r>
      <w:r>
        <w:rPr>
          <w:lang w:val="pt_PT" w:bidi="pt_PT"/>
        </w:rPr>
        <w:t>Parem aqui e discutam essa pergunta em grupo: em seu idioma, como vocês descreveriam um governante que tem muito poder e autoridade? Agora pensem em Deus, que tem todo o poder e autoridade! Discutam como vocês descreverão como Deus governa tudo de todas as maneiras. Pause este áudio aqui.</w:t>
      </w:r>
    </w:p>
    <w:p>
      <w:pPr/>
      <w:r>
        <w:rPr>
          <w:lang w:val="pt_PT" w:bidi="pt_PT"/>
        </w:rPr>
      </w:r>
      <w:r>
        <w:rPr>
          <w:lang w:val="pt_PT" w:bidi="pt_PT"/>
        </w:rPr>
        <w:t>Agora, o grupo deve fazer o roteiro, desenhar ou usar objetos para visualizar a passagem e a atuação nela. Ao fazerem isso, vocês podem usar desenhos, objetos ou até mesmo pessoas para representar Paulo, os crentes, Deus, o Pai, Cristo, Adão, e os governantes.</w:t>
      </w:r>
    </w:p>
    <w:p>
      <w:pPr/>
      <w:r>
        <w:rPr>
          <w:lang w:val="pt_PT" w:bidi="pt_PT"/>
        </w:rPr>
      </w:r>
      <w:r>
        <w:rPr>
          <w:lang w:val="pt_PT" w:bidi="pt_PT"/>
        </w:rPr>
        <w:t>Escolha pessoas, desenhos ou objetos para cada um ser um desses. Ao recontarem a história desses versículos, lembrem-se de que Paulo está falando com os crentes de Corinto, lembrando-os do que realmente aconteceu. Vocês podem encenar a maneira como Cristo estava morto, mas Deus o trouxe de volta à vida. Quando Paulo compara Cristo às primícias, vocês podem encenar a colheita dos primeiros frutos da lavoura. Ajam com alegria e esperança ao pensarem no resto das colheitas que um dia colherão. Quando Paulo fala sobre como todos morrem por causa de Adão, peça às pessoas do grupo que fiquem com Adão e finjam morrer. No entanto, quando as pessoas seguem a Cristo, elas ficam ao lado dele. Encenem que, quando morrem, Deus as traz novamente à vida. Escolham alguns objetos para representar as coisas que existem no mundo. Deus pode entregar esses itens a Cristo para mostrar como Ele dá a Cristo toda a autoridade. Vocês podem encenar como Cristo derrota e destrói os governantes e poderes. Cristo até mesmo coloca o pé sobre o pescoço desses governantes e poderes. Cristo se coloca sob a autoridade de Deus; então vocês podem encenar como Cristo faz o que Deus pede que ele faça.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15.20–28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de Corinto que estão ouvindo alguém ler esta carta em voz alta</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Cristo, o Filho</w:t>
      </w:r>
    </w:p>
    <w:p>
      <w:pPr>
        <w:pStyle w:val="ListBullet"/>
        <w:spacing w:line="240" w:lineRule="auto"/>
        <w:ind w:left="720"/>
      </w:pPr>
      <w:r>
        <w:rPr>
          <w:lang w:val="pt_PT" w:bidi="pt_PT"/>
        </w:rPr>
      </w:r>
      <w:r>
        <w:rPr>
          <w:lang w:val="pt_PT" w:bidi="pt_PT"/>
        </w:rPr>
        <w:t>Adão</w:t>
      </w:r>
    </w:p>
    <w:p>
      <w:pPr>
        <w:pStyle w:val="ListBullet"/>
        <w:spacing w:line="240" w:lineRule="auto"/>
        <w:ind w:left="720"/>
      </w:pPr>
      <w:r>
        <w:rPr>
          <w:lang w:val="pt_PT" w:bidi="pt_PT"/>
        </w:rPr>
      </w:r>
      <w:r>
        <w:rPr>
          <w:lang w:val="pt_PT" w:bidi="pt_PT"/>
        </w:rPr>
        <w:t>E governantes, autoridades e poderes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"Mas a verdade é que Deus realmente ressuscitou Cristo. Deus ressuscitou Cristo primeiro, como o primeiro produto da colheita. Por causa de Cristo, sabemos que Deus ressuscitará todos os crentes que morreram. Porque era por causa de um humano que as pessoas devem morrer, e então é por causa de outro humano que as pessoas virão à vida novamente. Porque por causa de Adão, todos morrem, e por causa de Cristo, Deus nos fará viver".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crentes: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"Mas Deus ressuscitará cada um na ordem apropriada: Deus ressuscitou Cristo primeiro, como o primeiro produto da colheita. Então, quando Cristo retornar, Deus também ressuscitará aqueles que pertencem a Cristo. Então o mundo acabará. Isso acontecerá quando Cristo der o reino a Deus, o Pai. Cristo fará isso depois que tiver derrotado todos aqueles que governam, têm autoridade e são poderosos nesse mundo. Porque Cristo deve governar como rei até que tenha derrotado todos os inimigos de Cristo. O último inimigo que Cristo destruirá é a própria morte — então as pessoas não morrerão mais".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Cristo: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"Porque as Escrituras dizem que Deus 'colocou tudo sob ele'. A palavra 'tudo' nessa Escritura, obviamente, não inclui o próprio Deus. Isso porque é Deus é aquele que coloca tudo sob a autoridade de Cristo. Quando Deus tiver feito isso, o próprio Cristo, o Filho, se colocará sob Deus, que colocou todas as coisas sob Cristo. Cristo fará isso para que Deus possa governar sobre tudo de todas as maneiras".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15.20–28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que Deus realmente ressuscitou </w:t>
      </w:r>
      <w:r>
        <w:rPr>
          <w:b/>
          <w:lang w:val="pt_PT" w:bidi="pt_PT"/>
        </w:rPr>
        <w:t>Cristo</w:t>
      </w:r>
      <w:r>
        <w:rPr>
          <w:lang w:val="pt_PT" w:bidi="pt_PT"/>
        </w:rPr>
        <w:t xml:space="preserve"> de volta à vida. Cristo é o mesmo que a palavra “Messias”, que se refere ao rei e Salvador especial que Deus havia prometido enviar, que é Jesus. Para mais informações sobre </w:t>
      </w:r>
      <w:r>
        <w:rPr>
          <w:lang w:val="pt_PT" w:bidi="pt_PT"/>
        </w:rPr>
        <w:t>Cristo</w:t>
      </w:r>
      <w:r>
        <w:rPr>
          <w:lang w:val="pt_PT" w:bidi="pt_PT"/>
        </w:rPr>
        <w:t>, consulte o Glossário Mestre. Use a mesma palavra ou frase para Cristo que você usou em passagens anteriores.</w:t>
      </w:r>
    </w:p>
    <w:p>
      <w:pPr/>
      <w:r>
        <w:rPr>
          <w:lang w:val="pt_PT" w:bidi="pt_PT"/>
        </w:rPr>
      </w:r>
      <w:r>
        <w:rPr>
          <w:lang w:val="pt_PT" w:bidi="pt_PT"/>
        </w:rPr>
        <w:t xml:space="preserve">Cristo é como as </w:t>
      </w:r>
      <w:r>
        <w:rPr>
          <w:b/>
          <w:lang w:val="pt_PT" w:bidi="pt_PT"/>
        </w:rPr>
        <w:t>primícias</w:t>
      </w:r>
      <w:r>
        <w:rPr>
          <w:lang w:val="pt_PT" w:bidi="pt_PT"/>
        </w:rPr>
        <w:t xml:space="preserve"> da colheita. As primícias são o primeiro grão ou fruto que as pessoas colhem das plantas na época da colheita. O povo de Deus dava essas primícias como oferta a Ele. Essas primícias eram um símbolo da promessa de Deus e da esperança das pessoas de que elas seriam capazes de colher o resto das plantações.</w:t>
      </w:r>
    </w:p>
    <w:p>
      <w:pPr/>
      <w:r>
        <w:rPr>
          <w:lang w:val="pt_PT" w:bidi="pt_PT"/>
        </w:rPr>
      </w:r>
      <w:r>
        <w:rPr>
          <w:lang w:val="pt_PT" w:bidi="pt_PT"/>
        </w:rPr>
        <w:t xml:space="preserve">Parem aqui e discutam em grupo que palavra ou frase vocês usarão para </w:t>
      </w:r>
      <w:r>
        <w:rPr>
          <w:b/>
          <w:lang w:val="pt_PT" w:bidi="pt_PT"/>
        </w:rPr>
        <w:t>primícias</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A </w:t>
      </w:r>
      <w:r>
        <w:rPr>
          <w:b/>
          <w:lang w:val="pt_PT" w:bidi="pt_PT"/>
        </w:rPr>
        <w:t>ressurreição</w:t>
      </w:r>
      <w:r>
        <w:rPr>
          <w:lang w:val="pt_PT" w:bidi="pt_PT"/>
        </w:rPr>
        <w:t xml:space="preserve"> dos mortos vem por causa da obra de uma pessoa, Cristo. Quando Jesus retornar para governar como rei para sempre, as pessoas que Deus aceitou se tornarão vivas novamente e receberão um novo corpo — um corpo que nunca morrerá novamente! Esse evento é chamado de ressurreição dos crentes, ou dos mortos. Para mais informações sobre </w:t>
      </w:r>
      <w:r>
        <w:rPr>
          <w:lang w:val="pt_PT" w:bidi="pt_PT"/>
        </w:rPr>
        <w:t>ressurreição</w:t>
      </w:r>
      <w:r>
        <w:rPr>
          <w:lang w:val="pt_PT" w:bidi="pt_PT"/>
        </w:rPr>
        <w:t>, consulte o Glossário Mestre. Usem a mesma palavra ou frase para ressurreição dos mortos que vocês usaram em passagens anteriores.</w:t>
      </w:r>
    </w:p>
    <w:p>
      <w:pPr/>
      <w:r>
        <w:rPr>
          <w:lang w:val="pt_PT" w:bidi="pt_PT"/>
        </w:rPr>
      </w:r>
      <w:r>
        <w:rPr>
          <w:lang w:val="pt_PT" w:bidi="pt_PT"/>
        </w:rPr>
        <w:t xml:space="preserve">Quando o mundo terminar, Cristo entregará o </w:t>
      </w:r>
      <w:r>
        <w:rPr>
          <w:b/>
          <w:lang w:val="pt_PT" w:bidi="pt_PT"/>
        </w:rPr>
        <w:t>reino</w:t>
      </w:r>
      <w:r>
        <w:rPr>
          <w:lang w:val="pt_PT" w:bidi="pt_PT"/>
        </w:rPr>
        <w:t xml:space="preserve"> a Deus. Esse reino, que as pessoas às vezes chamam de reino de Deus, não se refere a um lugar físico, como um país em algum lugar dessa terra. O reino de Deus é em todos os lugares onde Deus governa, e onde as pessoas obedecem a Deus e vivem em um relacionamento correto com Deus. Para mais informações, consulte </w:t>
      </w:r>
      <w:r>
        <w:rPr>
          <w:lang w:val="pt_PT" w:bidi="pt_PT"/>
        </w:rPr>
        <w:t>reino de Deus</w:t>
      </w:r>
      <w:r>
        <w:rPr>
          <w:lang w:val="pt_PT" w:bidi="pt_PT"/>
        </w:rPr>
        <w:t xml:space="preserve"> no Glossário Mestre. Usem a mesma palavra ou frase para reino ou reino de Deus que vocês usaram em passagens anteriores.</w:t>
      </w:r>
    </w:p>
    <w:p>
      <w:pPr/>
      <w:r>
        <w:rPr>
          <w:lang w:val="pt_PT" w:bidi="pt_PT"/>
        </w:rPr>
      </w:r>
      <w:r>
        <w:rPr>
          <w:lang w:val="pt_PT" w:bidi="pt_PT"/>
        </w:rPr>
        <w:t xml:space="preserve">Cristo fará isso depois que ele destruir todos os tipos de </w:t>
      </w:r>
      <w:r>
        <w:rPr>
          <w:b/>
          <w:lang w:val="pt_PT" w:bidi="pt_PT"/>
        </w:rPr>
        <w:t>governo</w:t>
      </w:r>
      <w:r>
        <w:rPr>
          <w:lang w:val="pt_PT" w:bidi="pt_PT"/>
        </w:rPr>
        <w:t xml:space="preserve">, </w:t>
      </w:r>
      <w:r>
        <w:rPr>
          <w:b/>
          <w:lang w:val="pt_PT" w:bidi="pt_PT"/>
        </w:rPr>
        <w:t>autoridade</w:t>
      </w:r>
      <w:r>
        <w:rPr>
          <w:lang w:val="pt_PT" w:bidi="pt_PT"/>
        </w:rPr>
        <w:t xml:space="preserve"> e </w:t>
      </w:r>
      <w:r>
        <w:rPr>
          <w:b/>
          <w:lang w:val="pt_PT" w:bidi="pt_PT"/>
        </w:rPr>
        <w:t>poder</w:t>
      </w:r>
      <w:r>
        <w:rPr>
          <w:lang w:val="pt_PT" w:bidi="pt_PT"/>
        </w:rPr>
        <w:t>. Paulo usa essas palavras para significar tanto humanos quanto espíritos malignos que governam e têm autoridade, poder e controle sobre as pessoas. Alguém que tem autoridade tem o direito e o poder de tomar decisões e julgamentos. Alguém que tem poder tem a força e capacidade de controlar ou ferir as pessoas. Então esses são quaisquer tipos de governantes que se rebelam contra Deus.</w:t>
      </w:r>
    </w:p>
    <w:p>
      <w:pPr/>
      <w:r>
        <w:rPr>
          <w:lang w:val="pt_PT" w:bidi="pt_PT"/>
        </w:rPr>
      </w:r>
      <w:r>
        <w:rPr>
          <w:lang w:val="pt_PT" w:bidi="pt_PT"/>
        </w:rPr>
        <w:t xml:space="preserve">Parem aqui e discutam em grupo que palavra ou frase vocês usarão para "governo, autoridade e poder". Lembrem-se da discussão que vocês tiveram na etapa três sobre essas palavras. Procure </w:t>
      </w:r>
      <w:r>
        <w:rPr>
          <w:lang w:val="pt_PT" w:bidi="pt_PT"/>
        </w:rPr>
        <w:t>autoridade</w:t>
      </w:r>
      <w:r>
        <w:rPr>
          <w:lang w:val="pt_PT" w:bidi="pt_PT"/>
        </w:rPr>
        <w:t xml:space="preserve">, </w:t>
      </w:r>
      <w:r>
        <w:rPr>
          <w:lang w:val="pt_PT" w:bidi="pt_PT"/>
        </w:rPr>
        <w:t>demônio</w:t>
      </w:r>
      <w:r>
        <w:rPr>
          <w:lang w:val="pt_PT" w:bidi="pt_PT"/>
        </w:rPr>
        <w:t xml:space="preserve"> e </w:t>
      </w:r>
      <w:r>
        <w:rPr>
          <w:b/>
          <w:lang w:val="pt_PT" w:bidi="pt_PT"/>
        </w:rPr>
        <w:t>espírito sobrenatural</w:t>
      </w:r>
      <w:r>
        <w:rPr>
          <w:lang w:val="pt_PT" w:bidi="pt_PT"/>
        </w:rPr>
        <w:t xml:space="preserve"> no Glossário Mestre para mais informações sobre esses governantes. Se você já traduziu essa palavra em outro livro da Bíblia, use a mesma palavra que você usou lá. Pause este áudio aqui.</w:t>
      </w:r>
    </w:p>
    <w:p>
      <w:pPr/>
      <w:r>
        <w:rPr>
          <w:lang w:val="pt_PT" w:bidi="pt_PT"/>
        </w:rPr>
      </w:r>
      <w:r>
        <w:rPr>
          <w:b/>
          <w:lang w:val="pt_PT" w:bidi="pt_PT"/>
        </w:rPr>
        <w:t>O Filho</w:t>
      </w:r>
      <w:r>
        <w:rPr>
          <w:lang w:val="pt_PT" w:bidi="pt_PT"/>
        </w:rPr>
        <w:t xml:space="preserve"> então se colocará sob a autoridade de Deus. O Filho, ou o Filho de Deus é um título para Jesus. Jesus é chamado de Filho de Deus porque Jesus tem um relacionamento especial com Deus, o Pai. Deus e Jesus se amam da maneira que um pai e um filho se amam.</w:t>
      </w:r>
    </w:p>
    <w:p>
      <w:pPr/>
      <w:r>
        <w:rPr>
          <w:lang w:val="pt_PT" w:bidi="pt_PT"/>
        </w:rPr>
      </w:r>
      <w:r>
        <w:rPr>
          <w:lang w:val="pt_PT" w:bidi="pt_PT"/>
        </w:rPr>
        <w:t xml:space="preserve">Parem aqui e discutam em grupo que palavra ou frase vocês usarão para </w:t>
      </w:r>
      <w:r>
        <w:rPr>
          <w:b/>
          <w:lang w:val="pt_PT" w:bidi="pt_PT"/>
        </w:rPr>
        <w:t>o Filho</w:t>
      </w:r>
      <w:r>
        <w:rPr>
          <w:lang w:val="pt_PT" w:bidi="pt_PT"/>
        </w:rPr>
        <w:t xml:space="preserve">. Procure a palavra </w:t>
      </w:r>
      <w:r>
        <w:rPr>
          <w:lang w:val="pt_PT" w:bidi="pt_PT"/>
        </w:rPr>
        <w:t>Filho de Deus</w:t>
      </w:r>
      <w:r>
        <w:rPr>
          <w:lang w:val="pt_PT" w:bidi="pt_PT"/>
        </w:rPr>
        <w:t xml:space="preserve"> no Glossário Mestre para mais informações. Se você já traduziu essas palavras em outro livro da Bíblia, use as mesmas palavras que você usou lá.</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15:29–34</w:t>
      </w:r>
      <w:r>
        <w:rPr>
          <w:lang w:val="pt_PT" w:bidi="pt_PT"/>
        </w:rPr>
      </w:r>
    </w:p>
    <w:p>
      <w:pPr>
        <w:pStyle w:val="Heading3"/>
      </w:pPr>
      <w:r>
        <w:rPr>
          <w:lang w:val="pt_PT" w:bidi="pt_PT"/>
        </w:rPr>
        <w:t>Ouvir e Sentir</w:t>
      </w:r>
    </w:p>
    <w:p>
      <w:pPr/>
      <w:r>
        <w:rPr>
          <w:lang w:val="pt_PT" w:bidi="pt_PT"/>
        </w:rPr>
      </w:r>
      <w:r>
        <w:rPr>
          <w:lang w:val="pt_PT" w:bidi="pt_PT"/>
        </w:rPr>
        <w:t>Nesta etapa, ouçam 1 Coríntios 15.29–34 e guardem em seus corações.</w:t>
      </w:r>
    </w:p>
    <w:p>
      <w:pPr/>
      <w:r>
        <w:rPr>
          <w:lang w:val="pt_PT" w:bidi="pt_PT"/>
        </w:rPr>
      </w:r>
      <w:r>
        <w:rPr>
          <w:lang w:val="pt_PT" w:bidi="pt_PT"/>
        </w:rPr>
        <w:t>Ouçam uma versão em áudio de 1 Coríntios 15.29–34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15.29–34 na tradução mais fácil de entender.</w:t>
      </w:r>
    </w:p>
    <w:p>
      <w:pPr/>
      <w:r>
        <w:rPr>
          <w:lang w:val="pt_PT" w:bidi="pt_PT"/>
        </w:rPr>
      </w:r>
      <w:r>
        <w:rPr>
          <w:lang w:val="pt_PT" w:bidi="pt_PT"/>
        </w:rPr>
        <w:t>Na última parte da carta de Paulo, ele descreveu o que Deus fará quando Deus cumprir a sua promessa de ressuscitar Cristo. Nessa parte da carta de Paulo, ele novamente descreve o que seria verdade se Deus não ressuscitasse as pessoas mortas. Se a ressurreição de Cristo não fosse verdadeira, então a maneira como os crentes estão agindo seria inútil. No entanto, uma vez que a ressurreição é verdadeira, Paulo exorta as pessoas a viver da maneira correta.</w:t>
      </w:r>
    </w:p>
    <w:p>
      <w:pPr/>
      <w:r>
        <w:rPr>
          <w:lang w:val="pt_PT" w:bidi="pt_PT"/>
        </w:rPr>
      </w:r>
      <w:r>
        <w:rPr>
          <w:lang w:val="pt_PT" w:bidi="pt_PT"/>
        </w:rPr>
        <w:t>Nessa seção, Paulo novamente fala sobre como seria a vida das pessoas se Deus não ressuscitasse as pessoas mortas. Paulo ouviu que alguns dos crentes de Corinto estão recebendo o batismo em nome dos mortos. Naquele tempo, os crentes provavelmente batizavam uns aos outros imergindo completamente uns aos outros na água. Um crente faz isso para mostrar que está se arrependendo diante de Deus e pedindo o perdão de Deus. Os crentes também fazem isso para mostrar que pertencem a Jesus e querem seguir Jesus.</w:t>
      </w:r>
    </w:p>
    <w:p>
      <w:pPr/>
      <w:r>
        <w:rPr>
          <w:lang w:val="pt_PT" w:bidi="pt_PT"/>
        </w:rPr>
      </w:r>
      <w:r>
        <w:rPr>
          <w:lang w:val="pt_PT" w:bidi="pt_PT"/>
        </w:rPr>
        <w:t>Não fica claro o que Paulo quer dizer quando ele diz que os crentes estão recebendo o batismo pelos mortos. Talvez os coríntios tenham feito esses batismos para tentar ajudar os crentes que morreram sem receber o batismo, que não é a maneira correta para as pessoas pensarem sobre o batismo. Talvez os coríntios tenham feito esses batismos para mostrar como os crentes esperavam ver os crentes mortos que amavam novamente na ressurreição. Ninguém menciona isso em nenhum outro lugar da Bíblia, e não temos certeza por que os coríntios estavam fazendo isso.</w:t>
      </w:r>
    </w:p>
    <w:p>
      <w:pPr/>
      <w:r>
        <w:rPr>
          <w:lang w:val="pt_PT" w:bidi="pt_PT"/>
        </w:rPr>
      </w:r>
      <w:r>
        <w:rPr>
          <w:lang w:val="pt_PT" w:bidi="pt_PT"/>
        </w:rPr>
        <w:t>Paulo não deixa claro o que ele quer dizer quando diz que os crentes estão recebendo o batismo pelos mortos. Paulo também não diz se o que os crentes estão fazendo é a maneira correta para as pessoas pensarem sobre o batismo. Não importa por que os coríntios fizeram isso, Paulo está tentando mostrar que essa maneira de batizar não faria sentido se não houvesse ressurreição. Se Deus não ressuscitasse os mortos, todos os crentes estariam mortos para sempre, mesmo que esses crentes fossem batizados.</w:t>
      </w:r>
    </w:p>
    <w:p>
      <w:pPr/>
      <w:r>
        <w:rPr>
          <w:lang w:val="pt_PT" w:bidi="pt_PT"/>
        </w:rPr>
      </w:r>
      <w:r>
        <w:rPr>
          <w:lang w:val="pt_PT" w:bidi="pt_PT"/>
        </w:rPr>
        <w:t>Se Deus não ressuscitasse ninguém, nem mesmo Cristo, então as boas novas seriam uma mentira. E se as boas novas fossem uma mentira, Paulo e os apóstolos não teriam razão para arriscar suas vidas para falar sobre as boas novas. Paulo lembra aos coríntios que os crentes estão constantemente em risco de morte. Paulo diz que ele está em perigo também. Isso é tão certo quanto o fato de que Paulo se orgulha e se vangloria de que os coríntios acreditaram em Cristo Jesus, nosso Senhor.</w:t>
      </w:r>
    </w:p>
    <w:p>
      <w:pPr/>
      <w:r>
        <w:rPr>
          <w:lang w:val="pt_PT" w:bidi="pt_PT"/>
        </w:rPr>
      </w:r>
      <w:r>
        <w:rPr>
          <w:lang w:val="pt_PT" w:bidi="pt_PT"/>
        </w:rPr>
        <w:t>Parem aqui e discutam essa pergunta em grupo: pensem em como um pai se orgulha de como uma criança aprendeu com um mestre. Em seu idioma, como esse pai falaria sobre seu filho? Pause este áudio aqui.</w:t>
      </w:r>
    </w:p>
    <w:p>
      <w:pPr/>
      <w:r>
        <w:rPr>
          <w:lang w:val="pt_PT" w:bidi="pt_PT"/>
        </w:rPr>
      </w:r>
      <w:r>
        <w:rPr>
          <w:lang w:val="pt_PT" w:bidi="pt_PT"/>
        </w:rPr>
        <w:t>Os incrédulos se opunham a Paulo em quase todos os lugares aonde ele ia. Quando Paulo estava na cidade de Éfeso, as pessoas o atacaram tão ferozmente quanto animais violentos atacam outros animais. Paulo seria louco se entrasse constantemente nessas situações perigosas se as boas novas sobre a ressurreição fossem uma mentira. Paulo não estaria ajudando ninguém, e se alguém o matasse, ele estaria morto para sempre! Paulo teria sofrido em vão.</w:t>
      </w:r>
    </w:p>
    <w:p>
      <w:pPr/>
      <w:r>
        <w:rPr>
          <w:lang w:val="pt_PT" w:bidi="pt_PT"/>
        </w:rPr>
      </w:r>
      <w:r>
        <w:rPr>
          <w:lang w:val="pt_PT" w:bidi="pt_PT"/>
        </w:rPr>
        <w:t>Se Deus não ressuscita os mortos, Paulo diz que os crentes devem apenas tentar desfrutar dessa vida em vez de arriscar suas vidas espalhando uma mentira. Como no ditado popular, os crentes devem apenas comer muito e ficar bêbados. Não haveria sentido na vida, uma vez que todos eventualmente morreriam e permaneceriam mortos para sempre.</w:t>
      </w:r>
    </w:p>
    <w:p>
      <w:pPr/>
      <w:r>
        <w:rPr>
          <w:lang w:val="pt_PT" w:bidi="pt_PT"/>
        </w:rPr>
      </w:r>
      <w:r>
        <w:rPr>
          <w:lang w:val="pt_PT" w:bidi="pt_PT"/>
        </w:rPr>
        <w:t>No entanto, a ressurreição dos mortos é verdadeira. Paulo diz aos crentes para pararem de acreditar em quaisquer falsos mestres que digam que Deus não ressuscita as pessoas dentre os mortos. Como as pessoas muitas vezes dizem, se você faz amizade com pessoas ruins, você mesmo começará a se comportar de uma maneira ruim. Paulo diz aos crentes para pararem de se comportar de forma tola como uma pessoa bêbada. Como os crentes têm esperança na ressurreição futura, eles não devem pecar, mas fazer tudo o que puderem para evitar o pecado.</w:t>
      </w:r>
    </w:p>
    <w:p>
      <w:pPr/>
      <w:r>
        <w:rPr>
          <w:lang w:val="pt_PT" w:bidi="pt_PT"/>
        </w:rPr>
      </w:r>
      <w:r>
        <w:rPr>
          <w:lang w:val="pt_PT" w:bidi="pt_PT"/>
        </w:rPr>
        <w:t>Parem aqui e discutam essa pergunta em grupo: imaginem que vocês estavam um dia indo para um evento importante, como um campeonato esportivo ou um grande casamento. Enquanto vocês esperavam por esse dia, o que vocês fariam para se preparar? Como vocês agiriam de forma diferente se não estivessem indo para esse evento importante? Pause este áudio aqui.</w:t>
      </w:r>
    </w:p>
    <w:p>
      <w:pPr/>
      <w:r>
        <w:rPr>
          <w:lang w:val="pt_PT" w:bidi="pt_PT"/>
        </w:rPr>
      </w:r>
      <w:r>
        <w:rPr>
          <w:lang w:val="pt_PT" w:bidi="pt_PT"/>
        </w:rPr>
        <w:t>Paulo diz que alguns dos coríntios não têm conhecimento de Deus. Paulo quer dizer que esses coríntios não conhecem Deus e os caminhos de Deus. Em vez disso, esses coríntios estão pecando e acreditando em mentiras, em vez de acreditar na verdade sobre a ressurreição.</w:t>
      </w:r>
    </w:p>
    <w:p>
      <w:pPr/>
      <w:r>
        <w:rPr>
          <w:lang w:val="pt_PT" w:bidi="pt_PT"/>
        </w:rPr>
      </w:r>
      <w:r>
        <w:rPr>
          <w:lang w:val="pt_PT" w:bidi="pt_PT"/>
        </w:rPr>
        <w:t>Parem aqui e discutam essa pergunta em grupo: pensem em um membro da família que vocês não conhecem muito bem. Quais são algumas crenças que são importantes para esse membro da família? Como esse membro da família age? Agora pensem em um membro da família que vocês conhecem bem. Quais são algumas crenças que são importantes para esse membro da família? Como esse membro da família age? Sobre qual membro da família foi mais fácil de falar? Pause este áudio aqui.</w:t>
      </w:r>
    </w:p>
    <w:p>
      <w:pPr/>
      <w:r>
        <w:rPr>
          <w:lang w:val="pt_PT" w:bidi="pt_PT"/>
        </w:rPr>
      </w:r>
      <w:r>
        <w:rPr>
          <w:lang w:val="pt_PT" w:bidi="pt_PT"/>
        </w:rPr>
        <w:t>Paulo diz que os coríntios devem se envergonhar disso. Paulo quer que essa vergonha faça os coríntios pararem de pecar e aprendam a conhecer a Deus. Os coríntios devem viver como se acreditassem nas boas novas: que Deus ressuscitou Cristo para que Cristo resgatasse os crentes de seus pecados. Os coríntios devem seguir a maneira de Deus de viver enquanto esperam a ressurreição dos mortos.</w:t>
      </w:r>
    </w:p>
    <w:p>
      <w:pPr/>
      <w:r>
        <w:rPr>
          <w:lang w:val="pt_PT" w:bidi="pt_PT"/>
        </w:rPr>
      </w:r>
      <w:r>
        <w:rPr>
          <w:lang w:val="pt_PT" w:bidi="pt_PT"/>
        </w:rPr>
        <w:t>Parem aqui e discutam essa pergunta em grupo: em sua cultura, quais são algumas vezes em que alguém como um pai ou um mestre faria outra pessoa sentir vergonha? O que vocês fazem quando sentem vergonha?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15.29–34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a ressurreição dá significado à vida dos crentes. Se Deus não ressuscita ninguém, seria inútil às pessoas receber o batismo pelos mortos ou arriscar suas vidas por causa do evangelho. Nada do que as pessoas fizessem nessa vida mudaria o fato de que elas morreriam para sempre. Portanto, se Deus não ressuscita ninguém, então os crentes deveriam simplesmente aproveitar o tempo em que estão vivos.</w:t>
      </w:r>
    </w:p>
    <w:p>
      <w:pPr/>
      <w:r>
        <w:rPr>
          <w:lang w:val="pt_PT" w:bidi="pt_PT"/>
        </w:rPr>
      </w:r>
      <w:r>
        <w:rPr>
          <w:b/>
          <w:lang w:val="pt_PT" w:bidi="pt_PT"/>
        </w:rPr>
        <w:t>Na segunda parte:</w:t>
      </w:r>
      <w:r>
        <w:rPr>
          <w:lang w:val="pt_PT" w:bidi="pt_PT"/>
        </w:rPr>
        <w:t xml:space="preserve"> no entanto, Deus trará as pessoas de volta à vida. Paulo diz aos crentes para não darem ouvidos a quem disser que não há ressurreição. Em vez disso, Paulo exorta os crentes a não pecar. Paulo diz que os coríntios deveriam se envergonhar, porque não conhecem os caminhos de Deus.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Os crentes de Corinto que estão ouvindo alguém ler esta carta em voz alta</w:t>
      </w:r>
    </w:p>
    <w:p>
      <w:pPr>
        <w:pStyle w:val="ListBullet"/>
        <w:spacing w:line="240" w:lineRule="auto"/>
        <w:ind w:left="720"/>
      </w:pPr>
      <w:r>
        <w:rPr>
          <w:lang w:val="pt_PT" w:bidi="pt_PT"/>
        </w:rPr>
      </w:r>
      <w:r>
        <w:rPr>
          <w:lang w:val="pt_PT" w:bidi="pt_PT"/>
        </w:rPr>
        <w:t>O grupo de coríntios que não acredita na ressurreição dos mortos</w:t>
      </w:r>
    </w:p>
    <w:p>
      <w:pPr>
        <w:pStyle w:val="ListBullet"/>
        <w:spacing w:line="240" w:lineRule="auto"/>
        <w:ind w:left="720"/>
      </w:pPr>
      <w:r>
        <w:rPr>
          <w:lang w:val="pt_PT" w:bidi="pt_PT"/>
        </w:rPr>
      </w:r>
      <w:r>
        <w:rPr>
          <w:lang w:val="pt_PT" w:bidi="pt_PT"/>
        </w:rPr>
        <w:t>O grupo de crentes que está recebendo o batismo pelos mortos</w:t>
      </w:r>
    </w:p>
    <w:p>
      <w:pPr>
        <w:pStyle w:val="ListBullet"/>
        <w:spacing w:line="240" w:lineRule="auto"/>
        <w:ind w:left="720"/>
      </w:pPr>
      <w:r>
        <w:rPr>
          <w:lang w:val="pt_PT" w:bidi="pt_PT"/>
        </w:rPr>
      </w:r>
      <w:r>
        <w:rPr>
          <w:lang w:val="pt_PT" w:bidi="pt_PT"/>
        </w:rPr>
        <w:t>Os crentes que já morreram</w:t>
      </w:r>
    </w:p>
    <w:p>
      <w:pPr>
        <w:pStyle w:val="ListBullet"/>
        <w:spacing w:line="240" w:lineRule="auto"/>
        <w:ind w:left="720"/>
      </w:pPr>
      <w:r>
        <w:rPr>
          <w:lang w:val="pt_PT" w:bidi="pt_PT"/>
        </w:rPr>
      </w:r>
      <w:r>
        <w:rPr>
          <w:lang w:val="pt_PT" w:bidi="pt_PT"/>
        </w:rPr>
        <w:t>Os apóstolos e crentes que arriscam suas vidas</w:t>
      </w:r>
    </w:p>
    <w:p>
      <w:pPr>
        <w:pStyle w:val="ListBullet"/>
        <w:spacing w:line="240" w:lineRule="auto"/>
        <w:ind w:left="720"/>
      </w:pPr>
      <w:r>
        <w:rPr>
          <w:lang w:val="pt_PT" w:bidi="pt_PT"/>
        </w:rPr>
      </w:r>
      <w:r>
        <w:rPr>
          <w:lang w:val="pt_PT" w:bidi="pt_PT"/>
        </w:rPr>
        <w:t>Cristo Jesus, nosso Senhor</w:t>
      </w:r>
    </w:p>
    <w:p>
      <w:pPr>
        <w:pStyle w:val="ListBullet"/>
        <w:spacing w:line="240" w:lineRule="auto"/>
        <w:ind w:left="720"/>
      </w:pPr>
      <w:r>
        <w:rPr>
          <w:lang w:val="pt_PT" w:bidi="pt_PT"/>
        </w:rPr>
      </w:r>
      <w:r>
        <w:rPr>
          <w:lang w:val="pt_PT" w:bidi="pt_PT"/>
        </w:rPr>
        <w:t>As pessoas violentas em Éfeso</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Na parte um, Paulo assumirá novamente que uma situação irreal é verdadeira. Paulo imaginará que Deus não ressuscita nenhuma pessoa morta, incluindo Cristo, para mostrar como a vida dos crentes não teria significado se isso fosse verdade. Novamente, Paulo faz perguntas, como se estivesse falando com os crentes de Corinto. Paulo pergunta por que as pessoas viveriam de certas maneiras se a ressurreição não fosse verdadeira. Paulo não está esperando uma resposta, mas em vez disso mostra que o que as pessoas estão fazendo não faria sentido se a ressurreição não fosse algo real.</w:t>
      </w:r>
    </w:p>
    <w:p>
      <w:pPr/>
      <w:r>
        <w:rPr>
          <w:lang w:val="pt_PT" w:bidi="pt_PT"/>
        </w:rPr>
      </w:r>
      <w:r>
        <w:rPr>
          <w:lang w:val="pt_PT" w:bidi="pt_PT"/>
        </w:rPr>
        <w:t>Parem aqui e discutam esta pergunta em grupo: como uma atividade, imaginem uma situação que não seja real, como o sol brilhar à noite. Falem sobre como as pessoas teriam que mudar a maneira de viver nessa situação irreal. Prestem atenção à maneira como vocês descrevem como as coisas que as pessoas fazem seriam inúteis nessa nova situação irreal. Pause este áudio aqui.</w:t>
      </w:r>
    </w:p>
    <w:p>
      <w:pPr/>
      <w:r>
        <w:rPr>
          <w:lang w:val="pt_PT" w:bidi="pt_PT"/>
        </w:rPr>
      </w:r>
      <w:r>
        <w:rPr>
          <w:lang w:val="pt_PT" w:bidi="pt_PT"/>
        </w:rPr>
        <w:t>Paulo primeiro menciona as pessoas que recebem o batismo pelos mortos. Embora não esteja claro o que os coríntios estavam fazendo aqui, é provável que eles estivessem tentando realizar algo em favor dos mortos ou esperando algum benefício para si mesmos após a própria morte. No entanto, se Deus não ressuscita os crentes que morreram, então nada do que os crentes façam agora mudaria o que acontecerá com qualquer pessoa depois que morrer. Esse batismo seria inútil.</w:t>
      </w:r>
    </w:p>
    <w:p>
      <w:pPr/>
      <w:r>
        <w:rPr>
          <w:lang w:val="pt_PT" w:bidi="pt_PT"/>
        </w:rPr>
      </w:r>
      <w:r>
        <w:rPr>
          <w:lang w:val="pt_PT" w:bidi="pt_PT"/>
        </w:rPr>
        <w:t>Paulo também diz que seria inútil arriscarem sua vida para compartilhar o evangelho, se não houvesse a ressurreição. Ele não menciona especificamente os apóstolos nessa passagem. No entanto, quando Paulo diz “arriscamos nossas vidas”, ele está se referindo a si mesmo e aos outros apóstolos. Esses apóstolos estariam contando uma mentira que não poderia ajudar ninguém, nem a si mesmos. Ainda assim, Paulo diz que ele e os apóstolos estão em perigo a toda hora, ou seja, eles estão constantemente em perigo. Paulo diz: “Morro todos os dias”, o que significa que alguém pode matá-lo a qualquer momento!</w:t>
      </w:r>
    </w:p>
    <w:p>
      <w:pPr/>
      <w:r>
        <w:rPr>
          <w:lang w:val="pt_PT" w:bidi="pt_PT"/>
        </w:rPr>
      </w:r>
      <w:r>
        <w:rPr>
          <w:lang w:val="pt_PT" w:bidi="pt_PT"/>
        </w:rPr>
        <w:t>Parem aqui e discutam esta pergunta em grupo: quais são algumas maneiras de descrever coisas que acontecem constantemente, como a forma como as pessoas respiram? Como vocês descreveriam algo que pode acontecer a qualquer momento, como um inseto passar voando? Como vocês descreveriam estar em uma situação muito perigosa? Agora discutam como vocês descreverão de que modo Paulo está em perigo todos os dias. Pause este áudio aqui.</w:t>
      </w:r>
    </w:p>
    <w:p>
      <w:pPr/>
      <w:r>
        <w:rPr>
          <w:lang w:val="pt_PT" w:bidi="pt_PT"/>
        </w:rPr>
      </w:r>
      <w:r>
        <w:rPr>
          <w:lang w:val="pt_PT" w:bidi="pt_PT"/>
        </w:rPr>
        <w:t>Paulo afirma que, de fato, ele está correndo perigo. Ele jura, ou afirma solenemente, que, de fato, está em perigo, tão certo quanto é certo que ele se orgulha dos coríntios. Paulo está lembrando aos coríntios que ele se importa com eles quando os chama de irmãos, ou queridos amigos. Ele se orgulha de que eles acreditam em Cristo Jesus. Paulo diz que Jesus é o Senhor dele, ou mestre, bem como o Senhor dos coríntios. Paulo está feliz com o que nosso Senhor Jesus fez na vida dos coríntios.</w:t>
      </w:r>
    </w:p>
    <w:p>
      <w:pPr/>
      <w:r>
        <w:rPr>
          <w:lang w:val="pt_PT" w:bidi="pt_PT"/>
        </w:rPr>
      </w:r>
      <w:r>
        <w:rPr>
          <w:lang w:val="pt_PT" w:bidi="pt_PT"/>
        </w:rPr>
        <w:t>Parem aqui e discutam esta pergunta em grupo: Paulo declara solenemente que ele está correndo perigo para ajudar os coríntios a entender o quão verdadeiro é esse perigo. Em sua cultura, quais são algumas coisas que as pessoas dizem para enfatizar que elas estão realmente dizendo a verdade? Em que ocasiões as pessoas juram ou prometem algo solenemente? Pause este áudio aqui.</w:t>
      </w:r>
    </w:p>
    <w:p>
      <w:pPr/>
      <w:r>
        <w:rPr>
          <w:lang w:val="pt_PT" w:bidi="pt_PT"/>
        </w:rPr>
      </w:r>
      <w:r>
        <w:rPr>
          <w:lang w:val="pt_PT" w:bidi="pt_PT"/>
        </w:rPr>
        <w:t>Paulo então conta aos coríntios sobre uma das vezes em que esteve em perigo. Ele passava algum tempo na cidade de Éfeso, uma cidade localizada no leste de Corinto. Paulo diz que enfrentava pessoas em Éfeso, e que elas eram como animais violentos. Às vezes, Paulo tinha discussões com essas pessoas. Essas pessoas, algumas vezes, formavam uma multidão irada que tentava ferir os crentes. Se Paulo tivesse apenas esperanças humanas, ou se achasse que permaneceria morto após sua morte, ele teria sofrido em vão. Paulo diz que não havia razão para enfrentar essas pessoas perigosas apenas para dizer a elas uma mentira.</w:t>
      </w:r>
    </w:p>
    <w:p>
      <w:pPr/>
      <w:r>
        <w:rPr>
          <w:lang w:val="pt_PT" w:bidi="pt_PT"/>
        </w:rPr>
      </w:r>
      <w:r>
        <w:rPr>
          <w:lang w:val="pt_PT" w:bidi="pt_PT"/>
        </w:rPr>
        <w:t xml:space="preserve">Parem aqui e, em grupo, olhem para um mapa de </w:t>
      </w:r>
      <w:r>
        <w:rPr>
          <w:b/>
          <w:lang w:val="pt_PT" w:bidi="pt_PT"/>
        </w:rPr>
        <w:t>Éfeso</w:t>
      </w:r>
      <w:r>
        <w:rPr>
          <w:lang w:val="pt_PT" w:bidi="pt_PT"/>
        </w:rPr>
        <w:t>. Pause este áudio aqui.</w:t>
      </w:r>
    </w:p>
    <w:p>
      <w:pPr/>
      <w:r>
        <w:rPr>
          <w:lang w:val="pt_PT" w:bidi="pt_PT"/>
        </w:rPr>
      </w:r>
      <w:r>
        <w:rPr>
          <w:lang w:val="pt_PT" w:bidi="pt_PT"/>
        </w:rPr>
        <w:t>Parem aqui e discutam esta pergunta em grupo: contem uma história sobre uma vez em que as pessoas atacaram outras pessoas, com palavras duras, com ações violentas, ou ambas. Prestem atenção à maneira como vocês descrevem esse ataque. Pause este áudio aqui.</w:t>
      </w:r>
    </w:p>
    <w:p>
      <w:pPr/>
      <w:r>
        <w:rPr>
          <w:lang w:val="pt_PT" w:bidi="pt_PT"/>
        </w:rPr>
      </w:r>
      <w:r>
        <w:rPr>
          <w:lang w:val="pt_PT" w:bidi="pt_PT"/>
        </w:rPr>
        <w:t>Se Deus não ressuscita os mortos, então Paulo diz que não haveria razão para tentar viver de uma maneira correta. Nada que alguém fizesse mudaria o fato de que essas pessoas um dia morreriam e permaneceriam mortas para sempre. Então, faria mais sentido aproveitar essa vida, uma vez que as pessoas não viveriam novamente. Paulo cita um ditado popular que os coríntios conhecem, mas ele não menciona a origem desse ditado. Esse ditado diz que as pessoas devem comer muita comida e beber muita bebida alcoólica, porque, independentemente do que façam, elas morrerão em breve de qualquer forma.</w:t>
      </w:r>
    </w:p>
    <w:p>
      <w:pPr/>
      <w:r>
        <w:rPr>
          <w:lang w:val="pt_PT" w:bidi="pt_PT"/>
        </w:rPr>
      </w:r>
      <w:r>
        <w:rPr>
          <w:lang w:val="pt_PT" w:bidi="pt_PT"/>
        </w:rPr>
        <w:t>No entanto, Deus realmente ressuscita as pessoas dentre os mortos. Na segunda parte, Paulo diz às pessoas como elas devem viver, uma vez que a ressurreição é verdadeira. Paulo diz às pessoas para não ouvirem os falsos mestres que dizem que a ressurreição não acontecerá. Novamente, Paulo cita outro ditado ou provérbio popular que ele e seus ouvintes aceitaram como verdadeiro. Não é das Escrituras, mas de um escritor grego. Esse escritor disse que a companhia que uma pessoa escolhe, ou as pessoas com quem ela passa o tempo, irão afetá-la. Se uma pessoa passa seu tempo com gente ruim, ela se tornará ruim, isto é, ela começará a se comportar de maneira ruim também.</w:t>
      </w:r>
    </w:p>
    <w:p>
      <w:pPr/>
      <w:r>
        <w:rPr>
          <w:lang w:val="pt_PT" w:bidi="pt_PT"/>
        </w:rPr>
      </w:r>
      <w:r>
        <w:rPr>
          <w:lang w:val="pt_PT" w:bidi="pt_PT"/>
        </w:rPr>
        <w:t>Parem aqui e discutam esta pergunta em grupo: em seu idioma, quais são alguns provérbios ou ditados que as pessoas aceitam como verdadeiros? Como as pessoas compartilham essas palavras? Por que as pessoas fazem isso? Pause este áudio aqui.</w:t>
      </w:r>
    </w:p>
    <w:p>
      <w:pPr/>
      <w:r>
        <w:rPr>
          <w:lang w:val="pt_PT" w:bidi="pt_PT"/>
        </w:rPr>
      </w:r>
      <w:r>
        <w:rPr>
          <w:lang w:val="pt_PT" w:bidi="pt_PT"/>
        </w:rPr>
        <w:t>Paulo diz: “Parem isso!”. Em vez de agir como pessoas embriagadas, que se comportam de forma tola, os crentes devem se comportar como pessoas sóbrias. As pessoas sóbrias podem aprender e agir da maneira correta. Paulo diz aos crentes para pararem de pecar. Paulo critica ou repreende os crentes quando diz que algumas pessoas não conhecem a Deus. Essas pessoas não sabem sobre Deus e os caminhos Dele. Elas não acreditam que Deus tem o poder de erguer as pessoas de volta à vida. Em vez disso, pecam e não têm um bom relacionamento com Deus. Paulo diz que essas pessoas devem se envergonhar disso. Ele quer que essa vergonha faça essas pessoas pararem de pecar e aprenderem a conhecer a Deus.</w:t>
      </w:r>
    </w:p>
    <w:p>
      <w:pPr/>
      <w:r>
        <w:rPr>
          <w:lang w:val="pt_PT" w:bidi="pt_PT"/>
        </w:rPr>
      </w:r>
      <w:r>
        <w:rPr>
          <w:lang w:val="pt_PT" w:bidi="pt_PT"/>
        </w:rPr>
        <w:t>Agora, o grupo deve elaborar o roteiro, desenhar ou usar objetos para visualizar a passagem e a atuação nela. Ao fazer isso, vocês podem usar desenhos, objetos ou até pessoas para representar Paulo, o público de Paulo, os crentes que não acreditam na ressurreição, os crentes que recebem batismo pelos mortos, os crentes que já morreram, os apóstolos, Cristo Jesus, as pessoas violentas de Éfeso e Deus.</w:t>
      </w:r>
    </w:p>
    <w:p>
      <w:pPr/>
      <w:r>
        <w:rPr>
          <w:lang w:val="pt_PT" w:bidi="pt_PT"/>
        </w:rPr>
      </w:r>
      <w:r>
        <w:rPr>
          <w:lang w:val="pt_PT" w:bidi="pt_PT"/>
        </w:rPr>
        <w:t>Escolham pessoas, desenhos ou objetos para cada um representar um desses. Ao começarem a recontar a história desses versículos, vocês podem fazer com que Paulo descreva cada ação e pergunte aos crentes se faz sentido realizar essas coisas, se não houvesse a ressurreição. Os crentes podem responder: “Não!”. Vocês podem encenar os batismos e a maneira como as pessoas atacam Paulo e os apóstolos. Quando Paulo diz que, se Deus não ressuscita os mortos, então todos deveriam apenas comer, beber e fazer o que quiserem, peça às pessoas que encenem isso. Em seguida, Paulo pode dizer a eles: “Parem! É verdade que um dia Deus ressuscitará vocês e trará todos os crentes mortos de volta à vida!”. Quando Paulo diz aos crentes para não ouvirem os falsos mestres, eles podem se afastar das pessoas que dizem que a ressurreição não é verdadeira. Mostre como essas pessoas devem parar de pecar e, em vez disso, aprender a conhecer a Deus.</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15.29–34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Os crentes de Corinto que estão ouvindo alguém ler esta carta em voz alta</w:t>
      </w:r>
    </w:p>
    <w:p>
      <w:pPr>
        <w:pStyle w:val="ListBullet"/>
        <w:spacing w:line="240" w:lineRule="auto"/>
        <w:ind w:left="720"/>
      </w:pPr>
      <w:r>
        <w:rPr>
          <w:lang w:val="pt_PT" w:bidi="pt_PT"/>
        </w:rPr>
      </w:r>
      <w:r>
        <w:rPr>
          <w:lang w:val="pt_PT" w:bidi="pt_PT"/>
        </w:rPr>
        <w:t>O grupo de coríntios que não acredita na ressurreição dos mortos</w:t>
      </w:r>
    </w:p>
    <w:p>
      <w:pPr>
        <w:pStyle w:val="ListBullet"/>
        <w:spacing w:line="240" w:lineRule="auto"/>
        <w:ind w:left="720"/>
      </w:pPr>
      <w:r>
        <w:rPr>
          <w:lang w:val="pt_PT" w:bidi="pt_PT"/>
        </w:rPr>
      </w:r>
      <w:r>
        <w:rPr>
          <w:lang w:val="pt_PT" w:bidi="pt_PT"/>
        </w:rPr>
        <w:t>O grupo de crentes que está recebendo o batismo pelos mortos</w:t>
      </w:r>
    </w:p>
    <w:p>
      <w:pPr>
        <w:pStyle w:val="ListBullet"/>
        <w:spacing w:line="240" w:lineRule="auto"/>
        <w:ind w:left="720"/>
      </w:pPr>
      <w:r>
        <w:rPr>
          <w:lang w:val="pt_PT" w:bidi="pt_PT"/>
        </w:rPr>
      </w:r>
      <w:r>
        <w:rPr>
          <w:lang w:val="pt_PT" w:bidi="pt_PT"/>
        </w:rPr>
        <w:t>Os crentes que já morreram</w:t>
      </w:r>
    </w:p>
    <w:p>
      <w:pPr>
        <w:pStyle w:val="ListBullet"/>
        <w:spacing w:line="240" w:lineRule="auto"/>
        <w:ind w:left="720"/>
      </w:pPr>
      <w:r>
        <w:rPr>
          <w:lang w:val="pt_PT" w:bidi="pt_PT"/>
        </w:rPr>
      </w:r>
      <w:r>
        <w:rPr>
          <w:lang w:val="pt_PT" w:bidi="pt_PT"/>
        </w:rPr>
        <w:t>Os apóstolos e crentes que arriscam suas vidas</w:t>
      </w:r>
    </w:p>
    <w:p>
      <w:pPr>
        <w:pStyle w:val="ListBullet"/>
        <w:spacing w:line="240" w:lineRule="auto"/>
        <w:ind w:left="720"/>
      </w:pPr>
      <w:r>
        <w:rPr>
          <w:lang w:val="pt_PT" w:bidi="pt_PT"/>
        </w:rPr>
      </w:r>
      <w:r>
        <w:rPr>
          <w:lang w:val="pt_PT" w:bidi="pt_PT"/>
        </w:rPr>
        <w:t>Cristo Jesus nosso Senhor</w:t>
      </w:r>
    </w:p>
    <w:p>
      <w:pPr>
        <w:pStyle w:val="ListBullet"/>
        <w:spacing w:line="240" w:lineRule="auto"/>
        <w:ind w:left="720"/>
      </w:pPr>
      <w:r>
        <w:rPr>
          <w:lang w:val="pt_PT" w:bidi="pt_PT"/>
        </w:rPr>
      </w:r>
      <w:r>
        <w:rPr>
          <w:lang w:val="pt_PT" w:bidi="pt_PT"/>
        </w:rPr>
        <w:t>As pessoas violentas em Éfeso</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“Se Deus não ressuscita os mortos, não faz sentido que as pessoas recebam o batismo pelos mortos. Se Deus não ressuscita os mortos, o que essas pessoas estão fazendo é inútil”.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crentes recebendo o batismo pelos outros: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“E se não houvesse ressurreição, por que estamos dispostos a arriscar constantemente nossas vidas para pregar sobre a ressurreição? Todos os dias corro o perigo de morrer. Isso é verdade, queridos amigos. É tão certo quanto o fato de que estou orgulhoso de que vocês seguem Cristo Jesus, nosso Senhor. Na cidade de Éfeso, lutei com pessoas viciosas que me atacaram como animais perigosos. Não obtive nenhum benefício humano lutando com essas pessoas. Se Deus não ressuscitará os mortos novamente, então como diz o ditado: ‘Comeremos muito e ficaremos bêbados. Em breve morreremos de qualquer forma’”.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“Não acreditem nos falsos mestres. É verdade o que as pessoas dizem: ‘Se você fica com pessoas ruins, você se tornará ruim como elas’. Parem de ser tolos. Parem de fazer o que é errado. Alguns de vocês não sabem sobre os caminhos de Deus. Escrevo isso para fazer vocês se sentirem envergonhados”.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crentes que estão ouvindo: “O que vocês estão sentindo ou pensando?” A pessoa pode responder coisas como: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15.29–34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que se não houvesse </w:t>
      </w:r>
      <w:r>
        <w:rPr>
          <w:b/>
          <w:lang w:val="pt_PT" w:bidi="pt_PT"/>
        </w:rPr>
        <w:t>ressurreição</w:t>
      </w:r>
      <w:r>
        <w:rPr>
          <w:lang w:val="pt_PT" w:bidi="pt_PT"/>
        </w:rPr>
        <w:t xml:space="preserve">, então não haveria razão para as pessoas agirem de certas maneiras. Quando Jesus retornar para governar como rei para sempre, as pessoas que Deus aceitou se tornarão vivas novamente e receberão um novo corpo — um corpo que nunca morrerá novamente! Esse evento é a ressurreição. Para mais informações sobre </w:t>
      </w:r>
      <w:r>
        <w:rPr>
          <w:lang w:val="pt_PT" w:bidi="pt_PT"/>
        </w:rPr>
        <w:t>ressurreição</w:t>
      </w:r>
      <w:r>
        <w:rPr>
          <w:lang w:val="pt_PT" w:bidi="pt_PT"/>
        </w:rPr>
        <w:t>, consulte o Glossário Mestre. Usem a mesma palavra ou frase para ressurreição dos mortos que vocês usaram em passagens anteriores.</w:t>
      </w:r>
    </w:p>
    <w:p>
      <w:pPr/>
      <w:r>
        <w:rPr>
          <w:lang w:val="pt_PT" w:bidi="pt_PT"/>
        </w:rPr>
      </w:r>
      <w:r>
        <w:rPr>
          <w:lang w:val="pt_PT" w:bidi="pt_PT"/>
        </w:rPr>
        <w:t xml:space="preserve">Paulo diz que não haveria razão para </w:t>
      </w:r>
      <w:r>
        <w:rPr>
          <w:b/>
          <w:lang w:val="pt_PT" w:bidi="pt_PT"/>
        </w:rPr>
        <w:t>batizar</w:t>
      </w:r>
      <w:r>
        <w:rPr>
          <w:lang w:val="pt_PT" w:bidi="pt_PT"/>
        </w:rPr>
        <w:t xml:space="preserve"> uma pessoa pelos mortos. Batizar alguém significa imergir essa pessoa em água. Uma pessoa recebe o batismo para mostrar seu arrependimento e necessidade de perdão. O batismo também é um sinal de que essas pessoas agora pertencem a Jesus e querem seguir Jesus. Para mais informações sobre batismo, consulte </w:t>
      </w:r>
      <w:r>
        <w:rPr>
          <w:lang w:val="pt_PT" w:bidi="pt_PT"/>
        </w:rPr>
        <w:t>batismo</w:t>
      </w:r>
      <w:r>
        <w:rPr>
          <w:lang w:val="pt_PT" w:bidi="pt_PT"/>
        </w:rPr>
        <w:t xml:space="preserve"> no Glossário Mestre. Usem a mesma palavra ou frase para batizar que vocês usaram em passagens anteriores.</w:t>
      </w:r>
    </w:p>
    <w:p>
      <w:pPr/>
      <w:r>
        <w:rPr>
          <w:lang w:val="pt_PT" w:bidi="pt_PT"/>
        </w:rPr>
      </w:r>
      <w:r>
        <w:rPr>
          <w:lang w:val="pt_PT" w:bidi="pt_PT"/>
        </w:rPr>
        <w:t xml:space="preserve">Paulo diz que ele se </w:t>
      </w:r>
      <w:r>
        <w:rPr>
          <w:b/>
          <w:lang w:val="pt_PT" w:bidi="pt_PT"/>
        </w:rPr>
        <w:t>vangloria</w:t>
      </w:r>
      <w:r>
        <w:rPr>
          <w:lang w:val="pt_PT" w:bidi="pt_PT"/>
        </w:rPr>
        <w:t xml:space="preserve"> de que os coríntios acreditam em Cristo. Usem a mesma palavra ou frase para vangloriar-se que vocês usaram em passagens anteriores.</w:t>
      </w:r>
    </w:p>
    <w:p>
      <w:pPr/>
      <w:r>
        <w:rPr>
          <w:lang w:val="pt_PT" w:bidi="pt_PT"/>
        </w:rPr>
      </w:r>
      <w:r>
        <w:rPr>
          <w:lang w:val="pt_PT" w:bidi="pt_PT"/>
        </w:rPr>
        <w:t>Paulo chama Jesus de “</w:t>
      </w:r>
      <w:r>
        <w:rPr>
          <w:b/>
          <w:lang w:val="pt_PT" w:bidi="pt_PT"/>
        </w:rPr>
        <w:t>Cristo</w:t>
      </w:r>
      <w:r>
        <w:rPr>
          <w:lang w:val="pt_PT" w:bidi="pt_PT"/>
        </w:rPr>
        <w:t>” e “</w:t>
      </w:r>
      <w:r>
        <w:rPr>
          <w:b/>
          <w:lang w:val="pt_PT" w:bidi="pt_PT"/>
        </w:rPr>
        <w:t>Senhor</w:t>
      </w:r>
      <w:r>
        <w:rPr>
          <w:lang w:val="pt_PT" w:bidi="pt_PT"/>
        </w:rPr>
        <w:t xml:space="preserve">”. Cristo é o mesmo que a palavra “Messias”, que se refere ao rei e Salvador especial que Deus havia prometido enviar. Um senhor é um mestre sobre as outras pessoas, que tem autoridade total. Para mais informações sobre </w:t>
      </w:r>
      <w:r>
        <w:rPr>
          <w:lang w:val="pt_PT" w:bidi="pt_PT"/>
        </w:rPr>
        <w:t>Cristo</w:t>
      </w:r>
      <w:r>
        <w:rPr>
          <w:lang w:val="pt_PT" w:bidi="pt_PT"/>
        </w:rPr>
        <w:t xml:space="preserve"> e </w:t>
      </w:r>
      <w:r>
        <w:rPr>
          <w:lang w:val="pt_PT" w:bidi="pt_PT"/>
        </w:rPr>
        <w:t>Senhor</w:t>
      </w:r>
      <w:r>
        <w:rPr>
          <w:lang w:val="pt_PT" w:bidi="pt_PT"/>
        </w:rPr>
        <w:t>, consulte o Glossário Mestre. Usem as mesmas palavras ou frases para Cristo e Senhor que vocês usaram em passagens anteriores.</w:t>
      </w:r>
    </w:p>
    <w:p>
      <w:pPr/>
      <w:r>
        <w:rPr>
          <w:lang w:val="pt_PT" w:bidi="pt_PT"/>
        </w:rPr>
      </w:r>
      <w:r>
        <w:rPr>
          <w:lang w:val="pt_PT" w:bidi="pt_PT"/>
        </w:rPr>
        <w:t xml:space="preserve">Paulo diz aos crentes para pararem de </w:t>
      </w:r>
      <w:r>
        <w:rPr>
          <w:b/>
          <w:lang w:val="pt_PT" w:bidi="pt_PT"/>
        </w:rPr>
        <w:t>pecar</w:t>
      </w:r>
      <w:r>
        <w:rPr>
          <w:lang w:val="pt_PT" w:bidi="pt_PT"/>
        </w:rPr>
        <w:t xml:space="preserve">. O pecado é um ato de desobediência contra Deus. Toda vez que uma pessoa desobedece às leis de Deus, essa pessoa peca. Para mais informações sobre </w:t>
      </w:r>
      <w:r>
        <w:rPr>
          <w:lang w:val="pt_PT" w:bidi="pt_PT"/>
        </w:rPr>
        <w:t>pecado</w:t>
      </w:r>
      <w:r>
        <w:rPr>
          <w:lang w:val="pt_PT" w:bidi="pt_PT"/>
        </w:rPr>
        <w:t>, consulte o Glossário Mestre. Usem a mesma palavra ou frase para pecado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15:35–41</w:t>
      </w:r>
      <w:r>
        <w:rPr>
          <w:lang w:val="pt_PT" w:bidi="pt_PT"/>
        </w:rPr>
      </w:r>
    </w:p>
    <w:p>
      <w:pPr>
        <w:pStyle w:val="Heading3"/>
      </w:pPr>
      <w:r>
        <w:rPr>
          <w:lang w:val="pt_PT" w:bidi="pt_PT"/>
        </w:rPr>
        <w:t>Ouvir e Sentir</w:t>
      </w:r>
    </w:p>
    <w:p>
      <w:pPr/>
      <w:r>
        <w:rPr>
          <w:lang w:val="pt_PT" w:bidi="pt_PT"/>
        </w:rPr>
      </w:r>
      <w:r>
        <w:rPr>
          <w:lang w:val="pt_PT" w:bidi="pt_PT"/>
        </w:rPr>
        <w:t>Nesta etapa, ouçam 1 Coríntios 15.35–41 e guardem em seus corações.</w:t>
      </w:r>
    </w:p>
    <w:p>
      <w:pPr/>
      <w:r>
        <w:rPr>
          <w:lang w:val="pt_PT" w:bidi="pt_PT"/>
        </w:rPr>
      </w:r>
      <w:r>
        <w:rPr>
          <w:lang w:val="pt_PT" w:bidi="pt_PT"/>
        </w:rPr>
        <w:t>Ouçam uma versão em áudio de 1 Coríntios 15.35–41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15.35–41 na tradução mais fácil de entender.</w:t>
      </w:r>
    </w:p>
    <w:p>
      <w:pPr/>
      <w:r>
        <w:rPr>
          <w:lang w:val="pt_PT" w:bidi="pt_PT"/>
        </w:rPr>
      </w:r>
      <w:r>
        <w:rPr>
          <w:lang w:val="pt_PT" w:bidi="pt_PT"/>
        </w:rPr>
        <w:t>Na última seção, Paulo disse aos crentes como os crentes devem viver porque Deus realmente ressuscitou Cristo dentre os mortos. Agora Paulo fala sobre os corpos que os crentes terão quando Deus os ressuscitar. Para ajudar os crentes de Corinto a entender o plano de Deus para seus corpos, Paulo compara a maneira como Deus muda os corpos dos crentes a como Deus muda as sementes em plantas. Paulo também lembra aos crentes que Deus já criou muitos corpos ou coisas diferentes para viver em lugares diferentes. Deus tem um bom plano para a ressurreição!</w:t>
      </w:r>
    </w:p>
    <w:p>
      <w:pPr/>
      <w:r>
        <w:rPr>
          <w:lang w:val="pt_PT" w:bidi="pt_PT"/>
        </w:rPr>
      </w:r>
      <w:r>
        <w:rPr>
          <w:lang w:val="pt_PT" w:bidi="pt_PT"/>
        </w:rPr>
        <w:t>Paulo sabe que os coríntios não entendem como Deus fará um corpo morto viver novamente. Quando as pessoas enterram um corpo, o corpo começa a apodrecer e se decompor. Os coríntios pensavam: “Certamente esses corpos em decomposição não podem viver novamente!”. Como os coríntios não puderam entender como Deus ressuscita os mortos, algumas pessoas pensavam que não pode haver ressurreição. Mas Paulo diz que essas pessoas são tolas! Essas pessoas esqueceram que Deus é mais poderoso do que a maneira como os corpos se decompõem, e Deus as fará viver novamente de uma boa maneira!</w:t>
      </w:r>
    </w:p>
    <w:p>
      <w:pPr/>
      <w:r>
        <w:rPr>
          <w:lang w:val="pt_PT" w:bidi="pt_PT"/>
        </w:rPr>
      </w:r>
      <w:r>
        <w:rPr>
          <w:lang w:val="pt_PT" w:bidi="pt_PT"/>
        </w:rPr>
        <w:t>Paulo descreve a maneira como uma planta cresce para explicar como Deus ressuscita as pessoas. Quando uma pessoa planta uma semente, como um grão de trigo, no solo, Deus faz a semente crescer até se tornar uma planta. As pessoas não colocam uma planta no chão. E quando a planta crescer, não haverá mais uma semente, apenas a planta. A semente se torna a planta, então os dois são a mesma coisa, ou ser. Deus é aquele que decide qual formato ou forma é o correto para cada semente se tornar.</w:t>
      </w:r>
    </w:p>
    <w:p>
      <w:pPr/>
      <w:r>
        <w:rPr>
          <w:lang w:val="pt_PT" w:bidi="pt_PT"/>
        </w:rPr>
      </w:r>
      <w:r>
        <w:rPr>
          <w:lang w:val="pt_PT" w:bidi="pt_PT"/>
        </w:rPr>
        <w:t xml:space="preserve">Parem aqui e olhem para uma imagem de </w:t>
      </w:r>
      <w:r>
        <w:rPr>
          <w:lang w:val="pt_PT" w:bidi="pt_PT"/>
        </w:rPr>
        <w:t>grãos</w:t>
      </w:r>
      <w:r>
        <w:rPr>
          <w:lang w:val="pt_PT" w:bidi="pt_PT"/>
        </w:rPr>
        <w:t xml:space="preserve"> em grupo. Em sua cultura, qual é uma semente comum que muitas pessoas conhecem? Que planta a semente cresce e se torna? Pause este áudio aqui.</w:t>
      </w:r>
    </w:p>
    <w:p>
      <w:pPr/>
      <w:r>
        <w:rPr>
          <w:lang w:val="pt_PT" w:bidi="pt_PT"/>
        </w:rPr>
      </w:r>
      <w:r>
        <w:rPr>
          <w:lang w:val="pt_PT" w:bidi="pt_PT"/>
        </w:rPr>
        <w:t>É da mesma maneira com os corpos das pessoas! As pessoas colocam o corpo de uma pessoa no solo quando essa pessoa morre, assim como elas colocam uma semente no chão. E da mesma maneira que Deus faz a semente de uma planta crescer até se tornar uma planta, Deus mudará o corpo da pessoa para estar pronto para viver novamente.</w:t>
      </w:r>
    </w:p>
    <w:p>
      <w:pPr/>
      <w:r>
        <w:rPr>
          <w:lang w:val="pt_PT" w:bidi="pt_PT"/>
        </w:rPr>
      </w:r>
      <w:r>
        <w:rPr>
          <w:lang w:val="pt_PT" w:bidi="pt_PT"/>
        </w:rPr>
        <w:t>Paulo diz que Deus dá a cada tipo de semente uma forma diferente, assim como Deus deu a todas as coisas vivas sua própria forma. Deus deu a seres humanos, animais de fazenda, pássaros e peixes todos os tipos diferentes de corpos. Esses corpos não são todos iguais. Se Deus pode fazer tantos tipos de corpos aqui na terra, Deus certamente pode fazer um tipo diferente de corpo para a ressurreição.</w:t>
      </w:r>
    </w:p>
    <w:p>
      <w:pPr/>
      <w:r>
        <w:rPr>
          <w:lang w:val="pt_PT" w:bidi="pt_PT"/>
        </w:rPr>
      </w:r>
      <w:r>
        <w:rPr>
          <w:lang w:val="pt_PT" w:bidi="pt_PT"/>
        </w:rPr>
        <w:t>Parem aqui e discutam essa pergunta em grupo: pensem em corpos humanos. Quais são algumas coisas que os humanos podem fazer que os animais não podem? Pensem em alguns animais de fazenda que vivem em sua área. O que os corpos desses animais são bons em fazer? Pensem em alguns pássaros e peixes em sua área. Quais são algumas coisas especiais ou diferentes que esses animais podem fazer? Pause este áudio aqui.</w:t>
      </w:r>
    </w:p>
    <w:p>
      <w:pPr/>
      <w:r>
        <w:rPr>
          <w:lang w:val="pt_PT" w:bidi="pt_PT"/>
        </w:rPr>
      </w:r>
      <w:r>
        <w:rPr>
          <w:lang w:val="pt_PT" w:bidi="pt_PT"/>
        </w:rPr>
        <w:t>Paulo também diz que há corpos terrenos e corpos celestiais, ou coisas que Deus criou para viver na terra e coisas que Deus criou para viver no céu. Cada um deles tem sua própria glória ou beleza diferente. O sol brilha de forma diferente do que a lua. A lua brilha de forma diferente do que as estrelas. Cada estrela até mesmo brilha de uma maneira diferente do que outra estrela! E ainda assim eles são todos belos, apenas de maneiras diferentes. Deus faz corpos para viver na terra e corpos para viver no céu. E Deus deu a ambos os tipos de corpos tipos diferentes de glória ou beleza. Deus mudará nossos corpos para estarem prontos para viver no céu, onde Deus vive, e esses corpos serão belos!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15.35–41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sabe que algumas pessoas se perguntarão que tipo de corpos os crentes terão quando Deus ressuscitar os mortos. Para explicar, Paulo compara os corpos atuais e futuros das pessoas com a forma como as sementes crescem e se tornam plantas. Deus transforma sementes em plantas, assim como Deus mudará nossos corpos, para que eles estejam prontos para viver novamente de uma nova maneira.</w:t>
      </w:r>
    </w:p>
    <w:p>
      <w:pPr/>
      <w:r>
        <w:rPr>
          <w:lang w:val="pt_PT" w:bidi="pt_PT"/>
        </w:rPr>
      </w:r>
      <w:r>
        <w:rPr>
          <w:b/>
          <w:lang w:val="pt_PT" w:bidi="pt_PT"/>
        </w:rPr>
        <w:t>Na segunda parte:</w:t>
      </w:r>
      <w:r>
        <w:rPr>
          <w:lang w:val="pt_PT" w:bidi="pt_PT"/>
        </w:rPr>
        <w:t xml:space="preserve"> Deus fez muitos tipos diferentes de corpos e coisas, tanto na terra quanto nos céus. Cada um tem sua própria beleza e forma diferentes. Se Deus pode fazer tantos tipos diferentes, Deus certamente pode fazer um tipo diferente de corpo para os crentes quando Deus os ressuscita de volta à vida.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de Corinto que estão ouvindo alguém ler esta carta em voz alta</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 xml:space="preserve">Embora Paulo tenha explicado nas últimas seções por que a ressurreição é verdadeira, ele sabe que alguns ainda terão perguntas. Ele sabe que os coríntios vão se perguntar como Deus ressuscitará as pessoas de volta à vida e como serão os corpos das pessoas quando isso acontecer. Paulo garante às pessoas que Deus pode dar a elas corpos adequados para viver novamente. Para explicar, Paulo compara o corpo de uma pessoa a outros corpos, ou a coisas da natureza. No idioma original, Paulo usa uma palavra para “corpo” que significa a forma ou o formato de todas essas coisas — o corpo de uma pessoa ou elementos da natureza. Às vezes, as pessoas chamam os corpos de humanos e animais de “carne”, uma vez que o corpo inclui a carne, ou a parte macia do corpo. </w:t>
      </w:r>
    </w:p>
    <w:p>
      <w:pPr/>
      <w:r>
        <w:rPr>
          <w:lang w:val="pt_PT" w:bidi="pt_PT"/>
        </w:rPr>
      </w:r>
      <w:r>
        <w:rPr>
          <w:lang w:val="pt_PT" w:bidi="pt_PT"/>
        </w:rPr>
        <w:t>Parem aqui e discutam esta pergunta em grupo: em seu idioma, que palavras ou frases vocês usam para corpos vivos, como corpos humanos e animais? Que palavras ou frases vocês usam para o corpo ou a forma de coisas como plantas, estrelas, o sol e a lua? Discutam que palavras ou frases vocês usarão para cada um deles em toda essa passagem. Pause este áudio aqui.</w:t>
      </w:r>
    </w:p>
    <w:p>
      <w:pPr/>
      <w:r>
        <w:rPr>
          <w:lang w:val="pt_PT" w:bidi="pt_PT"/>
        </w:rPr>
      </w:r>
      <w:r>
        <w:rPr>
          <w:lang w:val="pt_PT" w:bidi="pt_PT"/>
        </w:rPr>
        <w:t>Na primeira parte, Paulo começa com duas perguntas que sabe que alguém fará. Essas são duas perguntas que realmente surgem. Paulo não estava pensando em uma pessoa específica que faria as perguntas. Na verdade, Paulo acha que várias pessoas perguntarão: “Quando Deus ressuscitar os mortos, as pessoas terão o mesmo corpo com que foram enterradas?” Quem quer que faça essas perguntas vai querer saber a resposta.</w:t>
      </w:r>
    </w:p>
    <w:p>
      <w:pPr/>
      <w:r>
        <w:rPr>
          <w:lang w:val="pt_PT" w:bidi="pt_PT"/>
        </w:rPr>
      </w:r>
      <w:r>
        <w:rPr>
          <w:lang w:val="pt_PT" w:bidi="pt_PT"/>
        </w:rPr>
        <w:t>Parem aqui e discutam esta pergunta em grupo: como uma atividade, simulem que alguém é um professor e escolham um pequeno assunto para explicar aos outros do grupo, como, por exemplo, como realizar uma tarefa ou como algo funciona. Parem por um momento para pensar em algumas perguntas que as pessoas poderiam fazer sobre esse assunto. Em seguida, expliquem o assunto e respondam a essas perguntas enquanto fazem a explicação. Pause este áudio aqui.</w:t>
      </w:r>
    </w:p>
    <w:p>
      <w:pPr/>
      <w:r>
        <w:rPr>
          <w:lang w:val="pt_PT" w:bidi="pt_PT"/>
        </w:rPr>
      </w:r>
      <w:r>
        <w:rPr>
          <w:lang w:val="pt_PT" w:bidi="pt_PT"/>
        </w:rPr>
        <w:t>Paulo diz que essa é uma pergunta tola! Algumas traduções dizem “Você, pessoa tola!” Paulo não está falando com uma pessoa específica. Em vez disso, Paulo está dizendo que quem faz essa pergunta deveria entender o que Deus pode fazer, mas não entende. Ainda assim, Paulo responde às perguntas, porque quer que essas pessoas entendam. Paulo descreve algo que Deus já está fazendo com plantas para explicar como Deus preparará os corpos das pessoas para viver novamente.</w:t>
      </w:r>
    </w:p>
    <w:p>
      <w:pPr/>
      <w:r>
        <w:rPr>
          <w:lang w:val="pt_PT" w:bidi="pt_PT"/>
        </w:rPr>
      </w:r>
      <w:r>
        <w:rPr>
          <w:lang w:val="pt_PT" w:bidi="pt_PT"/>
        </w:rPr>
        <w:t>Parem aqui e discutam esta pergunta em grupo: que palavras ou frases vocês usariam para descrever alguém que não sabe algo que já deveria saber? Pause este áudio aqui.</w:t>
      </w:r>
    </w:p>
    <w:p>
      <w:pPr/>
      <w:r>
        <w:rPr>
          <w:lang w:val="pt_PT" w:bidi="pt_PT"/>
        </w:rPr>
      </w:r>
      <w:r>
        <w:rPr>
          <w:lang w:val="pt_PT" w:bidi="pt_PT"/>
        </w:rPr>
        <w:t>Paulo diz que, quando alguém planta uma semente no chão, essa semente ainda não é a planta que crescerá. As pessoas colocam apenas a semente, sem folhas ou raízes, no chão. Paulo diz que a semente deve morrer antes de crescer e se tornar uma planta. Quando Paulo diz que a semente deve morrer, ele quer dizer que ela não existirá mais da mesma maneira. Deus transforma a semente em uma planta. Ele dá à semente um novo corpo ou forma. Deus também pode mudar a maneira como o corpo de uma pessoa vive ou existe. Como a semente, Deus dá às pessoas nova vida em um bom corpo, mesmo que alguém tenha morrido.</w:t>
      </w:r>
    </w:p>
    <w:p>
      <w:pPr/>
      <w:r>
        <w:rPr>
          <w:lang w:val="pt_PT" w:bidi="pt_PT"/>
        </w:rPr>
      </w:r>
      <w:r>
        <w:rPr>
          <w:lang w:val="pt_PT" w:bidi="pt_PT"/>
        </w:rPr>
        <w:t>Na segunda parte, Paulo explica que Deus já criou muitos tipos diferentes de corpos, cada um com seu próprio propósito e beleza. Deus criou muitas plantas diferentes que crescem a partir de sementes. Paulo também diz que Deus criou diferentes tipos de carne, ou corpos físicos, para cada tipo de coisa viva. Homens, ou pessoas, têm um tipo de corpo que difere dos corpos dos animais. Paulo provavelmente está falando sobre animais da fazenda ou domésticos que as pessoas usam para trabalho e comida. Pássaros e peixes também têm tipos diferentes de corpos do que humanos e animais de fazenda. Isso mostra que Deus pode criar muitos tipos diferentes de corpos.</w:t>
      </w:r>
    </w:p>
    <w:p>
      <w:pPr/>
      <w:r>
        <w:rPr>
          <w:lang w:val="pt_PT" w:bidi="pt_PT"/>
        </w:rPr>
      </w:r>
      <w:r>
        <w:rPr>
          <w:lang w:val="pt_PT" w:bidi="pt_PT"/>
        </w:rPr>
        <w:t>Assim como Deus cria diferentes tipos de corpos na terra, Deus também cria diferentes tipos de corpos celestiais e corpos terrenos. Aqui, a palavra “celeste” se refere ao céu, ou ao lugar onde o sol e as estrelas estão. Os corpos terrenos são qualquer coisa na terra, como as pessoas e animais, mencionados por Paulo. Ele diz que cada tipo de corpo tem um tipo diferente de glória ou esplendor, o que significa que eles têm sua própria beleza. Isso inclui os corpos atuais das pessoas, mesmo que esses corpos devam morrer. Paulo está explicando que Deus criou todos esses tipos diferentes de corpos que são bons e belos, e estão prontos para viver em diferentes lugares, como a terra ou o céu.</w:t>
      </w:r>
    </w:p>
    <w:p>
      <w:pPr/>
      <w:r>
        <w:rPr>
          <w:lang w:val="pt_PT" w:bidi="pt_PT"/>
        </w:rPr>
      </w:r>
      <w:r>
        <w:rPr>
          <w:lang w:val="pt_PT" w:bidi="pt_PT"/>
        </w:rPr>
        <w:t>Agora, o grupo deve fazer o roteiro, desenhar ou usar objetos para visualizar a passagem e a atuação nela. Para fazer isso, vocês podem usar desenhos, objetos ou até mesmo pessoas para representar Paulo, o público dele, o Espírito Santo e Deus.</w:t>
      </w:r>
    </w:p>
    <w:p>
      <w:pPr/>
      <w:r>
        <w:rPr>
          <w:lang w:val="pt_PT" w:bidi="pt_PT"/>
        </w:rPr>
      </w:r>
      <w:r>
        <w:rPr>
          <w:lang w:val="pt_PT" w:bidi="pt_PT"/>
        </w:rPr>
        <w:t>Escolha pessoas, desenhos ou objetos para cada um ser um desses. Enquanto vocês começam a recontar a história desses versículos, alguém pode fazer a Paulo as perguntas do início. Mostrem como uma pessoa planta uma semente no chão, então como a semente muda e cresce e se torna uma planta. Demonstrem que Deus é aquele que muda a semente para uma nova forma ou corpo. Pensem e desenhem alguns tipos diferentes de animais, pássaros e peixes. Observem as diferenças em seus corpos. Agora pensem no sol, na lua e nas estrelas. Se esses estiverem no céu agora, saiam e olhem para ele! Vejam como cada um tem sua própria beleza diferente.</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15.35–41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de Corinto que estão ouvindo alguém ler esta carta em voz alta</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“Mas alguém pode perguntar como Deus traz as pessoas mortas de volta à vida e como serão os corpos das pessoas Que pergunta tola! Pensem em uma semente como um exemplo. Vocês devem enterrar uma semente para que ela cresça. Quando vocês plantam sementes, a planta que cresce não é a mesma forma que a semente que vocês plantaram. Porque vocês plantam apenas uma semente, como trigo ou outra planta. Mas Deus dá a ela a forma que Deus decidiu que a planta deve ter”.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crentes: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“Deus dá a cada tipo de semente uma forma diferente. Todas as coisas vivas têm tipos diferentes de corpos. Seres humanos, animais, pássaros e peixes todos têm tipos diferentes de corpos. E há coisas tanto no céu quanto na terra. As coisas no céu são belas de uma maneira, e as coisas na terra são belas de uma maneira diferente. O sol é belo de uma maneira, a lua é bela de outra maneira, e as estrelas são belas de sua própria maneira. Na verdade, cada uma das estrelas tem sua própria beleza”.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crentes: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15.35–41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Nessa passagem, Paulo responde a duas perguntas sobre a </w:t>
      </w:r>
      <w:r>
        <w:rPr>
          <w:b/>
          <w:lang w:val="pt_PT" w:bidi="pt_PT"/>
        </w:rPr>
        <w:t>ressurreição</w:t>
      </w:r>
      <w:r>
        <w:rPr>
          <w:lang w:val="pt_PT" w:bidi="pt_PT"/>
        </w:rPr>
        <w:t xml:space="preserve">. Quando Jesus retornar para governar como rei para sempre, cada uma das pessoas que Deus aceitou se tornará viva novamente e receberá um novo corpo — um corpo que nunca morrerá novamente! Esse evento é a ressurreição. Para mais informações sobre </w:t>
      </w:r>
      <w:r>
        <w:rPr>
          <w:lang w:val="pt_PT" w:bidi="pt_PT"/>
        </w:rPr>
        <w:t>ressurreição</w:t>
      </w:r>
      <w:r>
        <w:rPr>
          <w:lang w:val="pt_PT" w:bidi="pt_PT"/>
        </w:rPr>
        <w:t>, consulte o Glossário Mestre. Usem a mesma palavra ou frase para ressurreição dos mortos que vocês usaram em passagens anteriores.</w:t>
      </w:r>
    </w:p>
    <w:p>
      <w:pPr/>
      <w:r>
        <w:rPr>
          <w:lang w:val="pt_PT" w:bidi="pt_PT"/>
        </w:rPr>
      </w:r>
      <w:r>
        <w:rPr>
          <w:lang w:val="pt_PT" w:bidi="pt_PT"/>
        </w:rPr>
        <w:t xml:space="preserve">Paulo diz que corpos </w:t>
      </w:r>
      <w:r>
        <w:rPr>
          <w:b/>
          <w:lang w:val="pt_PT" w:bidi="pt_PT"/>
        </w:rPr>
        <w:t>celestiais</w:t>
      </w:r>
      <w:r>
        <w:rPr>
          <w:lang w:val="pt_PT" w:bidi="pt_PT"/>
        </w:rPr>
        <w:t xml:space="preserve"> e corpos terrenos são diferentes. Aqui, a palavra céu significa o céu visível: o lugar onde os pássaros estão voando, onde podemos ver nuvens e onde podemos ver estrelas à noite.</w:t>
      </w:r>
    </w:p>
    <w:p>
      <w:pPr/>
      <w:r>
        <w:rPr>
          <w:lang w:val="pt_PT" w:bidi="pt_PT"/>
        </w:rPr>
      </w:r>
      <w:r>
        <w:rPr>
          <w:lang w:val="pt_PT" w:bidi="pt_PT"/>
        </w:rPr>
        <w:t xml:space="preserve">Pare aqui e, como um grupo, discutam qual palavra ou frase vocês usarão para </w:t>
      </w:r>
      <w:r>
        <w:rPr>
          <w:b/>
          <w:lang w:val="pt_PT" w:bidi="pt_PT"/>
        </w:rPr>
        <w:t>céu</w:t>
      </w:r>
      <w:r>
        <w:rPr>
          <w:lang w:val="pt_PT" w:bidi="pt_PT"/>
        </w:rPr>
        <w:t xml:space="preserve">. Procure a palavra </w:t>
      </w:r>
      <w:r>
        <w:rPr>
          <w:lang w:val="pt_PT" w:bidi="pt_PT"/>
        </w:rPr>
        <w:t>céu</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fala sobre muitos tipos de </w:t>
      </w:r>
      <w:r>
        <w:rPr>
          <w:b/>
          <w:lang w:val="pt_PT" w:bidi="pt_PT"/>
        </w:rPr>
        <w:t>corpos</w:t>
      </w:r>
      <w:r>
        <w:rPr>
          <w:lang w:val="pt_PT" w:bidi="pt_PT"/>
        </w:rPr>
        <w:t>. Um corpo é a estrutura ou forma de uma pessoa ou animal. Isso inclui a carne, que é os músculos e gordura, ou a parte macia de uma pessoa. Então às vezes as pessoas usam a palavra carne para corpo. Corpo também pode significar a forma ou formato de qualquer coisa na terra ou nos céus.</w:t>
      </w:r>
    </w:p>
    <w:p>
      <w:pPr/>
      <w:r>
        <w:rPr>
          <w:lang w:val="pt_PT" w:bidi="pt_PT"/>
        </w:rPr>
      </w:r>
      <w:r>
        <w:rPr>
          <w:lang w:val="pt_PT" w:bidi="pt_PT"/>
        </w:rPr>
        <w:t xml:space="preserve">Parem aqui e discutam em grupo que palavra ou frase vocês usarão para </w:t>
      </w:r>
      <w:r>
        <w:rPr>
          <w:b/>
          <w:lang w:val="pt_PT" w:bidi="pt_PT"/>
        </w:rPr>
        <w:t>corpo</w:t>
      </w:r>
      <w:r>
        <w:rPr>
          <w:lang w:val="pt_PT" w:bidi="pt_PT"/>
        </w:rPr>
        <w:t xml:space="preserve"> em toda essa passagem. Pause este áudio aqui.</w:t>
      </w:r>
    </w:p>
    <w:p>
      <w:pPr/>
      <w:r>
        <w:rPr>
          <w:lang w:val="pt_PT" w:bidi="pt_PT"/>
        </w:rPr>
      </w:r>
      <w:r>
        <w:rPr>
          <w:lang w:val="pt_PT" w:bidi="pt_PT"/>
        </w:rPr>
        <w:t xml:space="preserve">Paulo diz que, quando vocês semeiam uma </w:t>
      </w:r>
      <w:r>
        <w:rPr>
          <w:b/>
          <w:lang w:val="pt_PT" w:bidi="pt_PT"/>
        </w:rPr>
        <w:t>semente</w:t>
      </w:r>
      <w:r>
        <w:rPr>
          <w:lang w:val="pt_PT" w:bidi="pt_PT"/>
        </w:rPr>
        <w:t xml:space="preserve">, a semente se torna uma planta. Vocês usaram a palavra para semente em duas passagens anteriores em 1 Coríntios. Usem a mesma palavra aqui que vocês usaram nessas passagens. Para mais informações, consulte </w:t>
      </w:r>
      <w:r>
        <w:rPr>
          <w:lang w:val="pt_PT" w:bidi="pt_PT"/>
        </w:rPr>
        <w:t>semente</w:t>
      </w:r>
      <w:r>
        <w:rPr>
          <w:lang w:val="pt_PT" w:bidi="pt_PT"/>
        </w:rPr>
        <w:t xml:space="preserve"> no Glossário Mestre.</w:t>
      </w:r>
    </w:p>
    <w:p>
      <w:pPr/>
      <w:r>
        <w:rPr>
          <w:lang w:val="pt_PT" w:bidi="pt_PT"/>
        </w:rPr>
      </w:r>
      <w:r>
        <w:rPr>
          <w:lang w:val="pt_PT" w:bidi="pt_PT"/>
        </w:rPr>
        <w:t xml:space="preserve">Paulo diz que cada tipo de corpo tem sua própria </w:t>
      </w:r>
      <w:r>
        <w:rPr>
          <w:b/>
          <w:lang w:val="pt_PT" w:bidi="pt_PT"/>
        </w:rPr>
        <w:t>glória</w:t>
      </w:r>
      <w:r>
        <w:rPr>
          <w:lang w:val="pt_PT" w:bidi="pt_PT"/>
        </w:rPr>
        <w:t xml:space="preserve"> ou esplendor. Aqui, glória significa beleza, porque se refere à beleza de uma coisa. Vocês podem querer usar uma palavra ou frase que significa beleza.</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15:42–49</w:t>
      </w:r>
      <w:r>
        <w:rPr>
          <w:lang w:val="pt_PT" w:bidi="pt_PT"/>
        </w:rPr>
      </w:r>
    </w:p>
    <w:p>
      <w:pPr>
        <w:pStyle w:val="Heading3"/>
      </w:pPr>
      <w:r>
        <w:rPr>
          <w:lang w:val="pt_PT" w:bidi="pt_PT"/>
        </w:rPr>
        <w:t>Ouvir e Sentir</w:t>
      </w:r>
    </w:p>
    <w:p>
      <w:pPr/>
      <w:r>
        <w:rPr>
          <w:lang w:val="pt_PT" w:bidi="pt_PT"/>
        </w:rPr>
      </w:r>
      <w:r>
        <w:rPr>
          <w:lang w:val="pt_PT" w:bidi="pt_PT"/>
        </w:rPr>
        <w:t>Nesta etapa, ouçam 1 Coríntios 15.42–49 e guardem em seus corações.</w:t>
      </w:r>
    </w:p>
    <w:p>
      <w:pPr/>
      <w:r>
        <w:rPr>
          <w:lang w:val="pt_PT" w:bidi="pt_PT"/>
        </w:rPr>
      </w:r>
      <w:r>
        <w:rPr>
          <w:lang w:val="pt_PT" w:bidi="pt_PT"/>
        </w:rPr>
        <w:t>Ouçam uma versão em áudio de 1 Coríntios 15.42–49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15.42–49 na tradução mais fácil de entender.</w:t>
      </w:r>
    </w:p>
    <w:p>
      <w:pPr/>
      <w:r>
        <w:rPr>
          <w:lang w:val="pt_PT" w:bidi="pt_PT"/>
        </w:rPr>
      </w:r>
      <w:r>
        <w:rPr>
          <w:lang w:val="pt_PT" w:bidi="pt_PT"/>
        </w:rPr>
        <w:t>Na última seção, Paulo lembrou aos coríntios como Deus faz tipos diferentes de corpos para viver em lugares diferentes. Deus também muda corpos, como Deus faz uma semente crescer até se tornar uma planta. Agora Paulo explicará que Deus faz o mesmo com nossos corpos. Em nossa vida, nossos corpos morrerão e se decomporão. Quando Deus ressuscitar os mortos, Deus nos mudará e nos dará um corpo pronto para viver no céu.</w:t>
      </w:r>
    </w:p>
    <w:p>
      <w:pPr/>
      <w:r>
        <w:rPr>
          <w:lang w:val="pt_PT" w:bidi="pt_PT"/>
        </w:rPr>
      </w:r>
      <w:r>
        <w:rPr>
          <w:lang w:val="pt_PT" w:bidi="pt_PT"/>
        </w:rPr>
        <w:t>Então, assim como a semente na última seção, Paulo diz nessa seção que Deus mudará nossos corpos também. Quando as pessoas enterram um corpo, o corpo se decomporá. É feio, traz desonra e é fraco. Todos os corpos humanos são assim, e todas as pessoas morrerão. No entanto, quando Deus ressuscitar uma pessoa, Deus mudará o corpo dessa pessoa. O corpo dessa pessoa não se decomporá ou morrerá, mas o corpo será belo e forte.</w:t>
      </w:r>
    </w:p>
    <w:p>
      <w:pPr/>
      <w:r>
        <w:rPr>
          <w:lang w:val="pt_PT" w:bidi="pt_PT"/>
        </w:rPr>
      </w:r>
      <w:r>
        <w:rPr>
          <w:lang w:val="pt_PT" w:bidi="pt_PT"/>
        </w:rPr>
        <w:t>Parem aqui e discutam essa pergunta em grupo: há partes de uma pessoa que vocês podem ver, como seu corpo. Também há partes que vocês não podem ver, como a parte interna de uma pessoa onde essa pessoa pensa e sente. Descreva uma pessoa e as partes boas e ruins dessa pessoa como um humano. Como as pessoas falam sobre seus corpos? O corpo de uma pessoa é uma das partes boas ou ruins dessa pessoa? O que faz o corpo de uma pessoa ser considerado assim? Pause este áudio aqui.</w:t>
      </w:r>
    </w:p>
    <w:p>
      <w:pPr/>
      <w:r>
        <w:rPr>
          <w:lang w:val="pt_PT" w:bidi="pt_PT"/>
        </w:rPr>
      </w:r>
      <w:r>
        <w:rPr>
          <w:lang w:val="pt_PT" w:bidi="pt_PT"/>
        </w:rPr>
        <w:t>Agora, os corpos das pessoas são naturais, ou terrenos, o que significa que Deus os fez para viver nesta terra e neste tempo. No entanto, Deus ressuscitará cada pessoa com um corpo espiritual ou celestial. Isso significa que o Espírito de Deus criará o corpo dessa pessoa e dará vida ao corpo. Esse corpo estará pronto para a vida no céu onde Deus vive.</w:t>
      </w:r>
    </w:p>
    <w:p>
      <w:pPr/>
      <w:r>
        <w:rPr>
          <w:lang w:val="pt_PT" w:bidi="pt_PT"/>
        </w:rPr>
      </w:r>
      <w:r>
        <w:rPr>
          <w:lang w:val="pt_PT" w:bidi="pt_PT"/>
        </w:rPr>
        <w:t>Parem aqui e discutam essa pergunta em grupo: em sua cultura, onde as pessoas acreditam que os deuses vivem? Onde fica esse lugar? Que tipo de pessoas ou espíritos podem estar nesse lugar? Pause este áudio aqui.</w:t>
      </w:r>
    </w:p>
    <w:p>
      <w:pPr/>
      <w:r>
        <w:rPr>
          <w:lang w:val="pt_PT" w:bidi="pt_PT"/>
        </w:rPr>
      </w:r>
      <w:r>
        <w:rPr>
          <w:lang w:val="pt_PT" w:bidi="pt_PT"/>
        </w:rPr>
        <w:t>Como há um corpo natural, também há um corpo espiritual. Paulo dá prova das Escrituras para explicar como ele sabe isso. Deus criou o primeiro homem, Adão, como um ser vivo. Lembrem-se de como anteriormente Paulo comparou Cristo a Adão? Paulo disse anteriormente que todas as pessoas são como Adão, então todas as pessoas morrem. Mas Paulo também disse que todos que pertencem a Cristo viverão novamente.</w:t>
      </w:r>
    </w:p>
    <w:p>
      <w:pPr/>
      <w:r>
        <w:rPr>
          <w:lang w:val="pt_PT" w:bidi="pt_PT"/>
        </w:rPr>
      </w:r>
      <w:r>
        <w:rPr>
          <w:lang w:val="pt_PT" w:bidi="pt_PT"/>
        </w:rPr>
        <w:t>No idioma original, Adão é a mesma palavra para “homem”. Então nessa passagem, Paulo chama Cristo de segundo Adão, ou o segundo tipo de homem. Paulo chama Cristo de um segundo tipo de homem porque Cristo é a primeira pessoa que Deus ressuscitou com um novo corpo. Paulo diz que Cristo é um espírito que dá vida, ou que o espírito de Cristo dá vida. Como Deus ressuscitou o espírito e o corpo de Cristo, o espírito de Cristo pode dar vida aos outros. Paulo disse que o corpo espiritual, que Cristo tem, veio depois do corpo natural. Paulo explica que o corpo natural vem primeiro, e então o corpo espiritual substitui o corpo natural.</w:t>
      </w:r>
    </w:p>
    <w:p>
      <w:pPr/>
      <w:r>
        <w:rPr>
          <w:lang w:val="pt_PT" w:bidi="pt_PT"/>
        </w:rPr>
      </w:r>
      <w:r>
        <w:rPr>
          <w:lang w:val="pt_PT" w:bidi="pt_PT"/>
        </w:rPr>
        <w:t>Deus fez o primeiro homem da poeira da terra. Cristo, o segundo tipo de homem, tem um corpo para viver no céu. Os descendentes de Adão, ou todas as pessoas, têm corpos como o corpo de Adão, que são apenas para viver nessa terra. No entanto, aqueles que pertencem a Cristo serão como Cristo. Essas pessoas também terão corpos espirituais. Agora, as pessoas vivem e pecam como Adão, e os corpos que as pessoas têm agora morrerão. No entanto, um dia, os crentes se tornarão como Cristo, a pessoa que pertence ao céu. Então os crentes estarão prontos para a vida com Deus!</w:t>
      </w:r>
    </w:p>
    <w:p>
      <w:pPr/>
      <w:r>
        <w:rPr>
          <w:lang w:val="pt_PT" w:bidi="pt_PT"/>
        </w:rPr>
      </w:r>
      <w:r>
        <w:rPr>
          <w:lang w:val="pt_PT" w:bidi="pt_PT"/>
        </w:rPr>
        <w:t>Parem aqui e discutam essa pergunta em grupo: pensem em alguém que se parece e age da mesma maneira que um dos pais dessa pessoa. Por que vocês acham que eles fazem isso? O que vocês acham que faz a pessoa agir de uma maneira semelhante?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15.42–49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compara nossos corpos com a maneira como Deus transforma uma semente em uma planta. Quando as pessoas enterram um corpo, ele se decompõe e fica feio e fraco. Deus ressuscita os crentes mortos e muda seus corpos para que os corpos dos crentes sejam belos e fortes e nunca morrerão.</w:t>
      </w:r>
    </w:p>
    <w:p>
      <w:pPr/>
      <w:r>
        <w:rPr>
          <w:lang w:val="pt_PT" w:bidi="pt_PT"/>
        </w:rPr>
      </w:r>
      <w:r>
        <w:rPr>
          <w:b/>
          <w:lang w:val="pt_PT" w:bidi="pt_PT"/>
        </w:rPr>
        <w:t>Na segunda parte:</w:t>
      </w:r>
      <w:r>
        <w:rPr>
          <w:lang w:val="pt_PT" w:bidi="pt_PT"/>
        </w:rPr>
        <w:t xml:space="preserve"> Paulo explica como nossos corpos para viver na terra vieram primeiro, então corpos espirituais. Deus fez a primeira pessoa, Adão, com um corpo para viver nessa terra. Cristo é o segundo tipo de pessoa. Cristo é um espírito que dá vida e tem um corpo espiritual. Enquanto as pessoas agora têm corpos terrenos, como Adão, os crentes um dia terão corpos espirituais, como Cristo.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Os crentes de Corinto que estão ouvindo alguém ler esta carta em voz alta</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Adão, a primeira pessoa</w:t>
      </w:r>
    </w:p>
    <w:p>
      <w:pPr>
        <w:pStyle w:val="ListBullet"/>
        <w:spacing w:line="240" w:lineRule="auto"/>
        <w:ind w:left="720"/>
      </w:pPr>
      <w:r>
        <w:rPr>
          <w:lang w:val="pt_PT" w:bidi="pt_PT"/>
        </w:rPr>
      </w:r>
      <w:r>
        <w:rPr>
          <w:lang w:val="pt_PT" w:bidi="pt_PT"/>
        </w:rPr>
        <w:t>E Cristo</w:t>
      </w:r>
    </w:p>
    <w:p>
      <w:pPr/>
      <w:r>
        <w:rPr>
          <w:lang w:val="pt_PT" w:bidi="pt_PT"/>
        </w:rPr>
      </w:r>
      <w:r>
        <w:rPr>
          <w:lang w:val="pt_PT" w:bidi="pt_PT"/>
        </w:rPr>
        <w:t>Lembrem-se de que Paulo está respondendo à pergunta da última parte da carta de Paulo sobre como Deus ressuscitará corpos mortos. Os coríntios sabem que os corpos dos coríntios são fracos e se decomporão depois que eles morrerem. Na última seção, Paulo explicou que Deus cria tipos diferentes de corpos, com propósitos diferentes. E quando as pessoas plantam uma semente no chão, Deus faz a semente crescer até se tornar uma planta.</w:t>
      </w:r>
    </w:p>
    <w:p>
      <w:pPr/>
      <w:r>
        <w:rPr>
          <w:lang w:val="pt_PT" w:bidi="pt_PT"/>
        </w:rPr>
      </w:r>
      <w:r>
        <w:rPr>
          <w:lang w:val="pt_PT" w:bidi="pt_PT"/>
        </w:rPr>
        <w:t>Na primeira parte dessa passagem, Paulo explica que Deus muda os corpos das pessoas de uma maneira bela e incrível, assim como Deus muda a semente. Quando as pessoas enterram um corpo, esse corpo é perecível. Isso significa que o corpo morre e se decompõe. No entanto, Deus ressuscitará o corpo de cada crente para um novo tipo de vida e tornará esse corpo imperecível. Isso significa que o corpo nunca morrerá ou se decomporá.</w:t>
      </w:r>
    </w:p>
    <w:p>
      <w:pPr/>
      <w:r>
        <w:rPr>
          <w:lang w:val="pt_PT" w:bidi="pt_PT"/>
        </w:rPr>
      </w:r>
      <w:r>
        <w:rPr>
          <w:lang w:val="pt_PT" w:bidi="pt_PT"/>
        </w:rPr>
        <w:t>Parem aqui e discutam essa pergunta em grupo: que palavras ou frases em seu idioma vocês usariam para algo que morrerá e não dura, como uma flor ou névoa? Que palavras ou frases vocês usariam para algo que durará para sempre? Pause este áudio aqui.</w:t>
      </w:r>
    </w:p>
    <w:p>
      <w:pPr/>
      <w:r>
        <w:rPr>
          <w:lang w:val="pt_PT" w:bidi="pt_PT"/>
        </w:rPr>
      </w:r>
      <w:r>
        <w:rPr>
          <w:lang w:val="pt_PT" w:bidi="pt_PT"/>
        </w:rPr>
        <w:t>Quando as pessoas enterram um corpo, o corpo não tem honra. No tempo de Paulo, as pessoas enterravam corpos respeitosamente, mas se alguém tocasse um corpo morto da maneira errada, essa pessoa seria impura. Além disso, as pessoas pecam com seus corpos e fazem coisas desonrosas e vergonhosas. Esse corpo, então, é feio e não traz honra. No entanto, Deus ressuscita o corpo e o torna belo e cheio de honra.</w:t>
      </w:r>
    </w:p>
    <w:p>
      <w:pPr/>
      <w:r>
        <w:rPr>
          <w:lang w:val="pt_PT" w:bidi="pt_PT"/>
        </w:rPr>
      </w:r>
      <w:r>
        <w:rPr>
          <w:lang w:val="pt_PT" w:bidi="pt_PT"/>
        </w:rPr>
        <w:t>Parem aqui e discutam essa pergunta em grupo: como vocês descreveriam alguém que age de uma maneira que a pessoa se envergonha? Em contraste, pensem em alguém que age de uma maneira que a pessoa honra a Deus e sua família. Como vocês descreveriam essa pessoa? Pause este áudio aqui.</w:t>
      </w:r>
    </w:p>
    <w:p>
      <w:pPr/>
      <w:r>
        <w:rPr>
          <w:lang w:val="pt_PT" w:bidi="pt_PT"/>
        </w:rPr>
      </w:r>
      <w:r>
        <w:rPr>
          <w:lang w:val="pt_PT" w:bidi="pt_PT"/>
        </w:rPr>
        <w:t>Paulo também diz que, quando as pessoas enterram um corpo, esse corpo é fraco. O corpo de uma pessoa fica cansado, machucado e perde força. No entanto, um dia, Deus ressuscita o corpo de um crente para ser forte.</w:t>
      </w:r>
    </w:p>
    <w:p>
      <w:pPr/>
      <w:r>
        <w:rPr>
          <w:lang w:val="pt_PT" w:bidi="pt_PT"/>
        </w:rPr>
      </w:r>
      <w:r>
        <w:rPr>
          <w:lang w:val="pt_PT" w:bidi="pt_PT"/>
        </w:rPr>
        <w:t>Enquanto um crente vive nessa terra, o corpo dos crentes é um corpo natural, ou um corpo para viver na terra. As pessoas enterram o corpo natural e Deus o ressuscita como um corpo espiritual. Paulo não quer dizer que as pessoas serão como um espírito ou fantasma. Paulo quer dizer que o Espírito de Deus dá vida ao novo corpo. Esse corpo estará pronto para a vida no céu.</w:t>
      </w:r>
    </w:p>
    <w:p>
      <w:pPr/>
      <w:r>
        <w:rPr>
          <w:lang w:val="pt_PT" w:bidi="pt_PT"/>
        </w:rPr>
      </w:r>
      <w:r>
        <w:rPr>
          <w:lang w:val="pt_PT" w:bidi="pt_PT"/>
        </w:rPr>
        <w:t>Parem aqui e discutam essa pergunta em grupo: discutam que palavras ou frases vocês usarão para um corpo natural e um corpo espiritual ou celestial. Pause este áudio aqui.</w:t>
      </w:r>
    </w:p>
    <w:p>
      <w:pPr/>
      <w:r>
        <w:rPr>
          <w:lang w:val="pt_PT" w:bidi="pt_PT"/>
        </w:rPr>
      </w:r>
      <w:r>
        <w:rPr>
          <w:lang w:val="pt_PT" w:bidi="pt_PT"/>
        </w:rPr>
        <w:t>Na segunda parte, Paulo explica como Deus primeiro fez corpos naturais, ou corpos para viver na terra. Paulo lembra aos coríntios da história de como Deus fez a terra. Paulo diz: “Está escrito”, para mostrar que Paulo está citando as Escrituras, ou a palavra de Deus. Paulo acrescenta uma explicação enquanto ele faz uma citação para lembrar aos coríntios da verdade. Paulo diz que Deus criou o primeiro homem, cujo nome era Adão, como um ser vivo, ou um humano.</w:t>
      </w:r>
    </w:p>
    <w:p>
      <w:pPr/>
      <w:r>
        <w:rPr>
          <w:lang w:val="pt_PT" w:bidi="pt_PT"/>
        </w:rPr>
      </w:r>
      <w:r>
        <w:rPr>
          <w:lang w:val="pt_PT" w:bidi="pt_PT"/>
        </w:rPr>
        <w:t>Parem aqui e discutam essa pergunta em grupo: em seu idioma, quais são algumas palavras ou frases que vocês usam para mostrar que vocês estão prestes a citar algo, ou para dizer o que outra pessoa disse? Se vocês quiserem dar mais informações sobre essa citação, ou explicar a citação, como e quando vocês fariam isso? Pause este áudio aqui.</w:t>
      </w:r>
    </w:p>
    <w:p>
      <w:pPr/>
      <w:r>
        <w:rPr>
          <w:lang w:val="pt_PT" w:bidi="pt_PT"/>
        </w:rPr>
      </w:r>
      <w:r>
        <w:rPr>
          <w:lang w:val="pt_PT" w:bidi="pt_PT"/>
        </w:rPr>
        <w:t>Deus criou Adão da poeira, ou pó no chão, e é por isso que Paulo diz que Adão é da poeira, ou pó, da terra. O corpo de Adão é apenas para viver nessa terra. Paulo chama Adão de o primeiro Adão, ou o primeiro tipo de homem, uma vez que o nome de Adão significa “homem”. Por causa de seu pecado, o corpo de Adão era fraco e um dia morreu. Todas as pessoas são os descendentes de Adão e são como Adão, então todos eventualmente morrem também.</w:t>
      </w:r>
    </w:p>
    <w:p>
      <w:pPr/>
      <w:r>
        <w:rPr>
          <w:lang w:val="pt_PT" w:bidi="pt_PT"/>
        </w:rPr>
      </w:r>
      <w:r>
        <w:rPr>
          <w:lang w:val="pt_PT" w:bidi="pt_PT"/>
        </w:rPr>
        <w:t>No entanto, Paulo diz que há um segundo Adão, ou o segundo tipo de homem. Embora Paulo não diga o nome de Cristo nessa passagem, sabemos que Paulo está falando sobre Cristo. Cristo é um espírito que dá vida. Isso significa que, como Deus ressuscitou Cristo, o espírito de Cristo pode dar vida aos outros. Deus ressuscitou Cristo com um corpo para viver no céu. O corpo de Cristo não se decompõe, mas viverá para sempre. Seu corpo é belo e forte. Paulo diz que os crentes, ou aqueles que pertencem a Cristo, serão como Cristo. Os crentes também terão corpos espirituais quando Deus ressuscitar os crentes.</w:t>
      </w:r>
    </w:p>
    <w:p>
      <w:pPr/>
      <w:r>
        <w:rPr>
          <w:lang w:val="pt_PT" w:bidi="pt_PT"/>
        </w:rPr>
      </w:r>
      <w:r>
        <w:rPr>
          <w:lang w:val="pt_PT" w:bidi="pt_PT"/>
        </w:rPr>
        <w:t>Todas as pessoas têm ou carregaram a imagem de Adão, como elas carregam ou usam roupas. Isso não significa apenas que os corpos das pessoas se parecem com o corpo de Adão. Ser feito à semelhança ou imagem de alguém significa ser como essa pessoa. A parte interna de nós é como Adão, então parecemos, agimos e pensamos como Adão. Mais tarde, os crentes carregarão a imagem daquele que veio do céu. Seremos como Cristo quando Deus der a todos nós a vida novamente com nossos corpos espirituais.</w:t>
      </w:r>
    </w:p>
    <w:p>
      <w:pPr/>
      <w:r>
        <w:rPr>
          <w:lang w:val="pt_PT" w:bidi="pt_PT"/>
        </w:rPr>
      </w:r>
      <w:r>
        <w:rPr>
          <w:lang w:val="pt_PT" w:bidi="pt_PT"/>
        </w:rPr>
        <w:t>Agora, o grupo deve fazer o roteiro, desenhar ou usar objetos para visualizar a passagem e a atuação nela. Enquanto vocês fazem isso, vocês podem usar desenhos, objetos ou até mesmo pessoas para representar Paulo, o público de Paulo, Deus, Adão e Cristo.</w:t>
      </w:r>
    </w:p>
    <w:p>
      <w:pPr/>
      <w:r>
        <w:rPr>
          <w:lang w:val="pt_PT" w:bidi="pt_PT"/>
        </w:rPr>
      </w:r>
      <w:r>
        <w:rPr>
          <w:lang w:val="pt_PT" w:bidi="pt_PT"/>
        </w:rPr>
        <w:t>Escolha pessoas, desenhos ou objetos para cada um ser um desses. Enquanto vocês começam a recontar a história desses versículos, mostrem como Deus pegou o pó e o formou em Adão, a primeira pessoa. Outras pessoas podem ficar perto de Adão para mostrar como todas as pessoas nascidas na terra tem sido como Adão. Então mostre como Deus ressuscitou Cristo. O corpo de Cristo é diferente do de Adão e de todos os outros! Um crente pode mostrar que eles pertencem a Cristo ficando perto de Cristo. Encenem o que acontece quando esse crente morre. Mostre as pessoas enterrando o corpo dessa pessoa, e pensem em como o corpo se parece quando está no chão. Então mostre como Deus ressuscita o corpo e o quão belo e forte esse corpo é. O corpo do crente parece forte e belo, assim como o corpo de Cristo!</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15.42–49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Os crentes de Corinto que estão ouvindo alguém ler esta carta em voz alta</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Adão, a primeira pessoa</w:t>
      </w:r>
    </w:p>
    <w:p>
      <w:pPr>
        <w:pStyle w:val="ListBullet"/>
        <w:spacing w:line="240" w:lineRule="auto"/>
        <w:ind w:left="720"/>
      </w:pPr>
      <w:r>
        <w:rPr>
          <w:lang w:val="pt_PT" w:bidi="pt_PT"/>
        </w:rPr>
      </w:r>
      <w:r>
        <w:rPr>
          <w:lang w:val="pt_PT" w:bidi="pt_PT"/>
        </w:rPr>
        <w:t>E Cristo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“Uma semente brota e se torna uma planta, e o mesmo acontecerá quando Deus ressuscitar os mortos. O corpo que as pessoas enterram se decomporá, mas quando Deus ressuscitar o corpo, ele nunca se decomporá novamente. Quando as pessoas enterram um corpo, é desonroso, mas quando Deus o ressuscitar, será belo e cheio de honra. O corpo que as pessoas enterram é fraco, mas quando Deus o ressuscitar, será poderoso e forte. Nossos corpos agora são para viver nesse mundo, mas quando Deus ressuscitar nossos corpos, nossos corpos serão para viver no céu”.</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crentes: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“Agora temos corpos para viver nesse mundo, mas então teremos corpos para viver no céu. Então é dito nas Escrituras: ‘Deus deu à primeira pessoa, Adão, a vida em seu corpo natural para viver nesse mundo’. Jesus Cristo é o último Adão, e Cristo tem um corpo para viver no céu. Cristo traz as pessoas de volta à vida. No início, Deus deu às pessoas corpos para viver nesse mundo. No futuro, Deus dará ao povo de Deus corpos para viver no céu”.</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“Deus criou Adão, a primeira pessoa, do chão. Jesus Cristo, o segundo tipo de pessoa, tem um corpo para viver no céu. As pessoas que pertencem a essa terra têm corpos como Adão, a pessoa que Deus fez da terra. As pessoas que pertencem ao céu têm corpos como Jesus, a pessoa do céu. E assim como temos corpos como Adão, a pessoa terrena, então teremos corpos como Cristo, a pessoa celestial”.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Cristo: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15.42–49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Como Deus transforma uma semente em uma planta, Paulo diz que Deus mudará nossos corpos na </w:t>
      </w:r>
      <w:r>
        <w:rPr>
          <w:b/>
          <w:lang w:val="pt_PT" w:bidi="pt_PT"/>
        </w:rPr>
        <w:t>ressurreição</w:t>
      </w:r>
      <w:r>
        <w:rPr>
          <w:lang w:val="pt_PT" w:bidi="pt_PT"/>
        </w:rPr>
        <w:t xml:space="preserve"> dos mortos. Quando Jesus retornar para governar como rei para sempre, as pessoas que Deus aceitou se tornarão vivas novamente e receberão um novo corpo — um corpo que nunca morrerá novamente! Esse evento é a ressurreição. Para mais informações sobre </w:t>
      </w:r>
      <w:r>
        <w:rPr>
          <w:lang w:val="pt_PT" w:bidi="pt_PT"/>
        </w:rPr>
        <w:t>ressurreição</w:t>
      </w:r>
      <w:r>
        <w:rPr>
          <w:lang w:val="pt_PT" w:bidi="pt_PT"/>
        </w:rPr>
        <w:t>, consulte o Glossário Mestre. Usem a mesma palavra ou frase para a ressurreição dos mortos que vocês usaram em passagens anteriores.</w:t>
      </w:r>
    </w:p>
    <w:p>
      <w:pPr/>
      <w:r>
        <w:rPr>
          <w:lang w:val="pt_PT" w:bidi="pt_PT"/>
        </w:rPr>
      </w:r>
      <w:r>
        <w:rPr>
          <w:lang w:val="pt_PT" w:bidi="pt_PT"/>
        </w:rPr>
        <w:t xml:space="preserve">Paulo diz que, quando as pessoas enterram um corpo, esse corpo é </w:t>
      </w:r>
      <w:r>
        <w:rPr>
          <w:b/>
          <w:lang w:val="pt_PT" w:bidi="pt_PT"/>
        </w:rPr>
        <w:t>perecível</w:t>
      </w:r>
      <w:r>
        <w:rPr>
          <w:lang w:val="pt_PT" w:bidi="pt_PT"/>
        </w:rPr>
        <w:t xml:space="preserve">, mas Deus ressuscitará o corpo para ser </w:t>
      </w:r>
      <w:r>
        <w:rPr>
          <w:b/>
          <w:lang w:val="pt_PT" w:bidi="pt_PT"/>
        </w:rPr>
        <w:t>imperecível</w:t>
      </w:r>
      <w:r>
        <w:rPr>
          <w:lang w:val="pt_PT" w:bidi="pt_PT"/>
        </w:rPr>
        <w:t>. Algo que é perecível pode se decompor e morrer. Algo que é imperecível nunca morrerá. Usem a mesma palavra ou frase para perecível que vocês usaram em passagens anteriores.</w:t>
      </w:r>
    </w:p>
    <w:p>
      <w:pPr/>
      <w:r>
        <w:rPr>
          <w:lang w:val="pt_PT" w:bidi="pt_PT"/>
        </w:rPr>
      </w:r>
      <w:r>
        <w:rPr>
          <w:lang w:val="pt_PT" w:bidi="pt_PT"/>
        </w:rPr>
        <w:t xml:space="preserve">Parem aqui e discutam em grupo que palavra ou frase vocês usarão para </w:t>
      </w:r>
      <w:r>
        <w:rPr>
          <w:b/>
          <w:lang w:val="pt_PT" w:bidi="pt_PT"/>
        </w:rPr>
        <w:t>imperecível</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Quando as pessoas enterram um corpo, elas o enterram em </w:t>
      </w:r>
      <w:r>
        <w:rPr>
          <w:b/>
          <w:lang w:val="pt_PT" w:bidi="pt_PT"/>
        </w:rPr>
        <w:t>desonra</w:t>
      </w:r>
      <w:r>
        <w:rPr>
          <w:lang w:val="pt_PT" w:bidi="pt_PT"/>
        </w:rPr>
        <w:t xml:space="preserve">, mas Deus ressuscitará o corpo para </w:t>
      </w:r>
      <w:r>
        <w:rPr>
          <w:b/>
          <w:lang w:val="pt_PT" w:bidi="pt_PT"/>
        </w:rPr>
        <w:t>glória</w:t>
      </w:r>
      <w:r>
        <w:rPr>
          <w:lang w:val="pt_PT" w:bidi="pt_PT"/>
        </w:rPr>
        <w:t>. Aqui, desonra significa que algo é feio e não traz honra. Aqui, algo que tem glória significa que é belo e digno de honra.</w:t>
      </w:r>
    </w:p>
    <w:p>
      <w:pPr/>
      <w:r>
        <w:rPr>
          <w:lang w:val="pt_PT" w:bidi="pt_PT"/>
        </w:rPr>
      </w:r>
      <w:r>
        <w:rPr>
          <w:lang w:val="pt_PT" w:bidi="pt_PT"/>
        </w:rPr>
        <w:t xml:space="preserve">Parem aqui e discutam em grupo que palavras ou frases vocês usarão para </w:t>
      </w:r>
      <w:r>
        <w:rPr>
          <w:b/>
          <w:lang w:val="pt_PT" w:bidi="pt_PT"/>
        </w:rPr>
        <w:t>desonra</w:t>
      </w:r>
      <w:r>
        <w:rPr>
          <w:lang w:val="pt_PT" w:bidi="pt_PT"/>
        </w:rPr>
        <w:t xml:space="preserve">, bem como para </w:t>
      </w:r>
      <w:r>
        <w:rPr>
          <w:b/>
          <w:lang w:val="pt_PT" w:bidi="pt_PT"/>
        </w:rPr>
        <w:t>glória</w:t>
      </w:r>
      <w:r>
        <w:rPr>
          <w:lang w:val="pt_PT" w:bidi="pt_PT"/>
        </w:rPr>
        <w:t xml:space="preserve"> ou beleza. Lembrem-se de que, na passagem anterior, vocês falaram sobre como traduzir glória quando significa algo que é belo e honrado. Vocês podem querer usar essa mesma palavra aqui. Se vocês já traduziram desonra em outro livro da Bíblia, usem a mesma palavra que vocês usaram lá. Pause este áudio aqui.</w:t>
      </w:r>
    </w:p>
    <w:p>
      <w:pPr/>
      <w:r>
        <w:rPr>
          <w:lang w:val="pt_PT" w:bidi="pt_PT"/>
        </w:rPr>
      </w:r>
      <w:r>
        <w:rPr>
          <w:lang w:val="pt_PT" w:bidi="pt_PT"/>
        </w:rPr>
        <w:t xml:space="preserve">Quando as pessoas enterram um corpo, o corpo é um corpo </w:t>
      </w:r>
      <w:r>
        <w:rPr>
          <w:b/>
          <w:lang w:val="pt_PT" w:bidi="pt_PT"/>
        </w:rPr>
        <w:t>natural</w:t>
      </w:r>
      <w:r>
        <w:rPr>
          <w:lang w:val="pt_PT" w:bidi="pt_PT"/>
        </w:rPr>
        <w:t xml:space="preserve">, mas Deus ressuscitará o corpo como um corpo </w:t>
      </w:r>
      <w:r>
        <w:rPr>
          <w:b/>
          <w:lang w:val="pt_PT" w:bidi="pt_PT"/>
        </w:rPr>
        <w:t>espiritual</w:t>
      </w:r>
      <w:r>
        <w:rPr>
          <w:lang w:val="pt_PT" w:bidi="pt_PT"/>
        </w:rPr>
        <w:t>. Um corpo natural é um corpo para viver nessa terra. Os desejos naturais e pecaminosos controlam essa pessoa e seu corpo. Um corpo espiritual é para viver no céu. O Espírito de Deus dá vida a esse corpo e o guia. Usem a mesma palavra ou frase para espiritual que vocês usaram em passagens anteriores.</w:t>
      </w:r>
    </w:p>
    <w:p>
      <w:pPr/>
      <w:r>
        <w:rPr>
          <w:lang w:val="pt_PT" w:bidi="pt_PT"/>
        </w:rPr>
      </w:r>
      <w:r>
        <w:rPr>
          <w:lang w:val="pt_PT" w:bidi="pt_PT"/>
        </w:rPr>
        <w:t xml:space="preserve">Pare aqui e discutam em grupo qual palavra ou frase vocês usarão para </w:t>
      </w:r>
      <w:r>
        <w:rPr>
          <w:b/>
          <w:lang w:val="pt_PT" w:bidi="pt_PT"/>
        </w:rPr>
        <w:t>natural</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Paulo diz que Deus fez Adão, o primeiro homem, da </w:t>
      </w:r>
      <w:r>
        <w:rPr>
          <w:b/>
          <w:lang w:val="pt_PT" w:bidi="pt_PT"/>
        </w:rPr>
        <w:t>poeira</w:t>
      </w:r>
      <w:r>
        <w:rPr>
          <w:lang w:val="pt_PT" w:bidi="pt_PT"/>
        </w:rPr>
        <w:t>, ou do pó, da terra. Essa poeira provavelmente era a camada superior do chão. Seria mais fino e mais seco do que o solo mais baixo no chão.</w:t>
      </w:r>
    </w:p>
    <w:p>
      <w:pPr/>
      <w:r>
        <w:rPr>
          <w:lang w:val="pt_PT" w:bidi="pt_PT"/>
        </w:rPr>
      </w:r>
      <w:r>
        <w:rPr>
          <w:lang w:val="pt_PT" w:bidi="pt_PT"/>
        </w:rPr>
        <w:t xml:space="preserve">Parem aqui e discutam que palavra ou frase vocês usarão para </w:t>
      </w:r>
      <w:r>
        <w:rPr>
          <w:b/>
          <w:lang w:val="pt_PT" w:bidi="pt_PT"/>
        </w:rPr>
        <w:t>poeira</w:t>
      </w:r>
      <w:r>
        <w:rPr>
          <w:lang w:val="pt_PT" w:bidi="pt_PT"/>
        </w:rPr>
        <w:t>. Se vocês traduziram Gênesis, vocês podem querer usar a mesma palavra para o pó que vocês usaram em Gênesis 2, quando Deus criou Adão. Vocês podem querer apenas usar uma palavra geral para poeira ou pó que fica no chão. Pause este áudio aqui.</w:t>
      </w:r>
    </w:p>
    <w:p>
      <w:pPr/>
      <w:r>
        <w:rPr>
          <w:lang w:val="pt_PT" w:bidi="pt_PT"/>
        </w:rPr>
      </w:r>
      <w:r>
        <w:rPr>
          <w:lang w:val="pt_PT" w:bidi="pt_PT"/>
        </w:rPr>
        <w:t xml:space="preserve">Paulo diz que o segundo homem, Cristo, é um </w:t>
      </w:r>
      <w:r>
        <w:rPr>
          <w:b/>
          <w:lang w:val="pt_PT" w:bidi="pt_PT"/>
        </w:rPr>
        <w:t>espírito</w:t>
      </w:r>
      <w:r>
        <w:rPr>
          <w:lang w:val="pt_PT" w:bidi="pt_PT"/>
        </w:rPr>
        <w:t xml:space="preserve"> que dá vida. O espírito de uma pessoa é a parte interna e invisível de uma pessoa que continua a viver no corpo espiritual de uma pessoa depois que o corpo natural da pessoa morre. Cristo tem o corpo celestial ou espiritual e, como Deus ressuscitou Cristo, o espírito de Cristo pode dar um corpo espiritual aos outros. Para mais informações sobre </w:t>
      </w:r>
      <w:r>
        <w:rPr>
          <w:lang w:val="pt_PT" w:bidi="pt_PT"/>
        </w:rPr>
        <w:t>espírito</w:t>
      </w:r>
      <w:r>
        <w:rPr>
          <w:lang w:val="pt_PT" w:bidi="pt_PT"/>
        </w:rPr>
        <w:t>, consulte o Glossário Mestre. Usem a mesma palavra ou frase para espírito que vocês usaram em passagens anteriores.</w:t>
      </w:r>
    </w:p>
    <w:p>
      <w:pPr/>
      <w:r>
        <w:rPr>
          <w:lang w:val="pt_PT" w:bidi="pt_PT"/>
        </w:rPr>
      </w:r>
      <w:r>
        <w:rPr>
          <w:lang w:val="pt_PT" w:bidi="pt_PT"/>
        </w:rPr>
        <w:t xml:space="preserve">Paulo diz que o segundo homem, Cristo, é do </w:t>
      </w:r>
      <w:r>
        <w:rPr>
          <w:b/>
          <w:lang w:val="pt_PT" w:bidi="pt_PT"/>
        </w:rPr>
        <w:t>céu</w:t>
      </w:r>
      <w:r>
        <w:rPr>
          <w:lang w:val="pt_PT" w:bidi="pt_PT"/>
        </w:rPr>
        <w:t xml:space="preserve">, ou veio do céu. Aqui, céu se refere ao lugar onde Deus vive com seus anjos. Esse céu não está em algum lugar deste universo; não é um lugar para o qual os humanos podem viajar. Para mais informações sobre </w:t>
      </w:r>
      <w:r>
        <w:rPr>
          <w:lang w:val="pt_PT" w:bidi="pt_PT"/>
        </w:rPr>
        <w:t>céu</w:t>
      </w:r>
      <w:r>
        <w:rPr>
          <w:lang w:val="pt_PT" w:bidi="pt_PT"/>
        </w:rPr>
        <w:t>, consulte o Glossário Mestre. Usem a mesma palavra ou frase para céu que vocês usaram em passagens anteriores.</w:t>
      </w:r>
    </w:p>
    <w:p>
      <w:pPr/>
      <w:r>
        <w:rPr>
          <w:lang w:val="pt_PT" w:bidi="pt_PT"/>
        </w:rPr>
      </w:r>
      <w:r>
        <w:rPr>
          <w:lang w:val="pt_PT" w:bidi="pt_PT"/>
        </w:rPr>
        <w:t xml:space="preserve">Paulo diz que assim como </w:t>
      </w:r>
      <w:r>
        <w:rPr>
          <w:b/>
          <w:lang w:val="pt_PT" w:bidi="pt_PT"/>
        </w:rPr>
        <w:t>carregamos a imagem</w:t>
      </w:r>
      <w:r>
        <w:rPr>
          <w:lang w:val="pt_PT" w:bidi="pt_PT"/>
        </w:rPr>
        <w:t xml:space="preserve"> de Adão, </w:t>
      </w:r>
      <w:r>
        <w:rPr>
          <w:b/>
          <w:lang w:val="pt_PT" w:bidi="pt_PT"/>
        </w:rPr>
        <w:t>carregaremos a imagem</w:t>
      </w:r>
      <w:r>
        <w:rPr>
          <w:lang w:val="pt_PT" w:bidi="pt_PT"/>
        </w:rPr>
        <w:t xml:space="preserve"> de Cristo. Uma imagem é uma foto de algo. Uma foto, uma pintura ou uma estátua de uma pessoa é a imagem de uma pessoa. A imagem nos diz algo sobre como a pessoa se parece, ou como é o caráter dessa pessoa. Isso significa que temos um corpo como Adão e uma vida como Adão. Quando carregarmos a imagem de Cristo, teremos um corpo e uma vida como a de Cristo. Isso é diferente da maneira como as pessoas carregam a imagem de Deus, onde representamos Deus e temos qualidades como Deus, mas não nos parecemos com Deus, uma vez que Deus é espírito. Algumas traduções dizem “nos tornaremos como Cristo” ou “teremos corpos como Cristo”.</w:t>
      </w:r>
    </w:p>
    <w:p>
      <w:pPr/>
      <w:r>
        <w:rPr>
          <w:lang w:val="pt_PT" w:bidi="pt_PT"/>
        </w:rPr>
      </w:r>
      <w:r>
        <w:rPr>
          <w:lang w:val="pt_PT" w:bidi="pt_PT"/>
        </w:rPr>
        <w:t xml:space="preserve">Parem aqui e discutam em grupo que palavra ou frase vocês usarão para “carregar a imagem de”. Se você já traduziu essa palavra em outro livro da Bíblia, use a mesma palavra que você usou lá.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15:50–58</w:t>
      </w:r>
      <w:r>
        <w:rPr>
          <w:lang w:val="pt_PT" w:bidi="pt_PT"/>
        </w:rPr>
      </w:r>
    </w:p>
    <w:p>
      <w:pPr>
        <w:pStyle w:val="Heading3"/>
      </w:pPr>
      <w:r>
        <w:rPr>
          <w:lang w:val="pt_PT" w:bidi="pt_PT"/>
        </w:rPr>
        <w:t>Ouvir e Sentir</w:t>
      </w:r>
    </w:p>
    <w:p>
      <w:pPr/>
      <w:r>
        <w:rPr>
          <w:lang w:val="pt_PT" w:bidi="pt_PT"/>
        </w:rPr>
      </w:r>
      <w:r>
        <w:rPr>
          <w:lang w:val="pt_PT" w:bidi="pt_PT"/>
        </w:rPr>
        <w:t>Nesta etapa, ouçam 1 Coríntios 15.50–58 e guardem em seus corações.</w:t>
      </w:r>
    </w:p>
    <w:p>
      <w:pPr/>
      <w:r>
        <w:rPr>
          <w:lang w:val="pt_PT" w:bidi="pt_PT"/>
        </w:rPr>
      </w:r>
      <w:r>
        <w:rPr>
          <w:lang w:val="pt_PT" w:bidi="pt_PT"/>
        </w:rPr>
        <w:t>Ouçam uma versão em áudio de 1 Coríntios 15.50–58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15.50–58 na tradução mais fácil de entender.</w:t>
      </w:r>
    </w:p>
    <w:p>
      <w:pPr/>
      <w:r>
        <w:rPr>
          <w:lang w:val="pt_PT" w:bidi="pt_PT"/>
        </w:rPr>
      </w:r>
      <w:r>
        <w:rPr>
          <w:lang w:val="pt_PT" w:bidi="pt_PT"/>
        </w:rPr>
        <w:t>Na última parte da carta de Paulo, ele descreveu como Deus dará aos crentes novos corpos espirituais, semelhantes ao de Cristo. Nessa seção, Paulo afirma firmemente que os crentes devem ter esses novos corpos. Paulo descreve a maneira extraordinária como Deus vence a morte no fim do mundo. Como os crentes sabem que Deus realmente derrotará a morte, Paulo exorta os crentes a continuar a confiar e trabalhar para o Senhor.</w:t>
      </w:r>
    </w:p>
    <w:p>
      <w:pPr/>
      <w:r>
        <w:rPr>
          <w:lang w:val="pt_PT" w:bidi="pt_PT"/>
        </w:rPr>
      </w:r>
      <w:r>
        <w:rPr>
          <w:lang w:val="pt_PT" w:bidi="pt_PT"/>
        </w:rPr>
        <w:t>Para começar, Paulo termina a discussão da última parte de sua carta. Paulo acabou de dizer que Deus dará aos crentes novos corpos que estão prontos para habitar no céu. Aqui, Paulo explica que isso é necessário, porque os crentes não podem herdar, ou habitar no reino de Deus com os corpos que as pessoas têm agora. O reino de Deus nunca terá fim, mas os corpos das pessoas, sim. Os corpos de carne e sangue das pessoas entrarão em decomposição. Esses corpos não podem participar do reino de Deus, que dura para sempre.</w:t>
      </w:r>
    </w:p>
    <w:p>
      <w:pPr/>
      <w:r>
        <w:rPr>
          <w:lang w:val="pt_PT" w:bidi="pt_PT"/>
        </w:rPr>
      </w:r>
      <w:r>
        <w:rPr>
          <w:lang w:val="pt_PT" w:bidi="pt_PT"/>
        </w:rPr>
        <w:t>Paulo sabe que isso é confuso. As pessoas têm se sentido confusas com o que acontecerá no fim do mundo há muito tempo! No entanto, Deus explicou esse mistério, ou segredo dificíl, a Paulo. Agora Paulo explicará o mistério aos coríntios. Paulo diz que nem todos os crentes vão morrer antes de Cristo retornar. Mas Deus mudará todos os crentes, tanto aqueles que já morreram quanto aqueles que ainda estão vivos. Deus dará a todos os crentes um novo corpo.</w:t>
      </w:r>
    </w:p>
    <w:p>
      <w:pPr/>
      <w:r>
        <w:rPr>
          <w:lang w:val="pt_PT" w:bidi="pt_PT"/>
        </w:rPr>
      </w:r>
      <w:r>
        <w:rPr>
          <w:lang w:val="pt_PT" w:bidi="pt_PT"/>
        </w:rPr>
        <w:t>Deus fará isso muito rapidamente, mais rápido até mesmo do que as pessoas podem piscar os olhos! Paulo explica como isso acontecerá. Um dia, as pessoas ouvirão o som de alguém tocando um instrumento musical chamado de trombeta. Uma trombeta é um instrumento de sopro. O músico toca a trombeta para fazer um som alto. Quando alguém tocava uma trombeta, essa pessoa muitas vezes queria que as pessoas prestassem atenção e se reunissem.</w:t>
      </w:r>
    </w:p>
    <w:p>
      <w:pPr/>
      <w:r>
        <w:rPr>
          <w:lang w:val="pt_PT" w:bidi="pt_PT"/>
        </w:rPr>
      </w:r>
      <w:r>
        <w:rPr>
          <w:lang w:val="pt_PT" w:bidi="pt_PT"/>
        </w:rPr>
        <w:t xml:space="preserve">Parem aqui e, em grupo, olhem para uma imagem de uma </w:t>
      </w:r>
      <w:r>
        <w:rPr>
          <w:b/>
          <w:lang w:val="pt_PT" w:bidi="pt_PT"/>
        </w:rPr>
        <w:t>trombeta</w:t>
      </w:r>
      <w:r>
        <w:rPr>
          <w:lang w:val="pt_PT" w:bidi="pt_PT"/>
        </w:rPr>
        <w:t>. Em sua cultura, como as pessoas chamam os outros para se reunirem? Que tipo de instrumentos com som alto vocês podem usar para obter a atenção de alguém? Pause este áudio aqui.</w:t>
      </w:r>
    </w:p>
    <w:p>
      <w:pPr/>
      <w:r>
        <w:rPr>
          <w:lang w:val="pt_PT" w:bidi="pt_PT"/>
        </w:rPr>
      </w:r>
      <w:r>
        <w:rPr>
          <w:lang w:val="pt_PT" w:bidi="pt_PT"/>
        </w:rPr>
        <w:t>Então Deus ressuscitará os crentes mortos e dará a todos um corpo que nunca morrerá. Paulo diz novamente que nossos corpos, que podem se deteriorar e morrer, precisam ser transformados em corpos que não podem se deteriorar nem morrer.</w:t>
      </w:r>
    </w:p>
    <w:p>
      <w:pPr/>
      <w:r>
        <w:rPr>
          <w:lang w:val="pt_PT" w:bidi="pt_PT"/>
        </w:rPr>
      </w:r>
      <w:r>
        <w:rPr>
          <w:lang w:val="pt_PT" w:bidi="pt_PT"/>
        </w:rPr>
        <w:t>Deus falou sobre esse dia há muito tempo atrás com um homem que o escreveu nas Escrituras. Deus disse que derrotará a morte, então as pessoas não morrerão mais. Quando Deus tiver transformado nossos corpos, então essa profecia, ou a explicação de Deus sobre o futuro, acontecerá, assim como Deus disse que aconteceria!</w:t>
      </w:r>
    </w:p>
    <w:p>
      <w:pPr/>
      <w:r>
        <w:rPr>
          <w:lang w:val="pt_PT" w:bidi="pt_PT"/>
        </w:rPr>
      </w:r>
      <w:r>
        <w:rPr>
          <w:lang w:val="pt_PT" w:bidi="pt_PT"/>
        </w:rPr>
        <w:t>Paulo se alegra com as palavras de outra citação das Escrituras. Novamente, Deus havia dito a outro homem o que ele faria no futuro. Deus usa uma linguagem especial e fala com a morte como se a morte fosse uma pessoa. Deus diz que a morte não ganhou a vitória sobre nós ou Deus. A morte certamente não atingirá mais ninguém. Animais como insetos e serpentes picam ou mordem as pessoas e deixam veneno na pele de uma pessoa. No entanto, a morte não pode mais ferir nem causar dor às pessoas porque elas não morrerão mais!</w:t>
      </w:r>
    </w:p>
    <w:p>
      <w:pPr/>
      <w:r>
        <w:rPr>
          <w:lang w:val="pt_PT" w:bidi="pt_PT"/>
        </w:rPr>
      </w:r>
      <w:r>
        <w:rPr>
          <w:lang w:val="pt_PT" w:bidi="pt_PT"/>
        </w:rPr>
        <w:t>Parem aqui e discutam em grupo: quais são alguns animais em sua área que picam ou mordem? Pause este áudio aqui.</w:t>
      </w:r>
    </w:p>
    <w:p>
      <w:pPr/>
      <w:r>
        <w:rPr>
          <w:lang w:val="pt_PT" w:bidi="pt_PT"/>
        </w:rPr>
      </w:r>
      <w:r>
        <w:rPr>
          <w:lang w:val="pt_PT" w:bidi="pt_PT"/>
        </w:rPr>
        <w:t>Paulo explica rapidamente que as pessoas morrem porque pecam. As pessoas sabem que pecaram porque a lei de Deus mostra que elas pecam quando não seguem essa lei. Mas agora, Deus libertou as pessoas do controle do pecado por meio do que o Senhor Cristo Jesus fez. Paulo está tão cheio de alegria que quer agradecer a Deus, e exorta os outros crentes a agradecer a Deus também!</w:t>
      </w:r>
    </w:p>
    <w:p>
      <w:pPr/>
      <w:r>
        <w:rPr>
          <w:lang w:val="pt_PT" w:bidi="pt_PT"/>
        </w:rPr>
      </w:r>
      <w:r>
        <w:rPr>
          <w:lang w:val="pt_PT" w:bidi="pt_PT"/>
        </w:rPr>
        <w:t>Como Deus tem feito e fará o que ele diz que fará, Paulo exorta os crentes a continuar a acreditar em Deus. Lembrem-se de que, quando Paulo começou a falar sobre como Deus ressuscita as pessoas mortas, ele recordou aos coríntios sobre quando pregou a eles pela primeira vez. Quando eles ouviram a verdade, os coríntios creram em Deus e dependeram dele. Agora, Paulo exorta os coríntios a crer e a depender como eles fizeram quando ouviram pela primeira vez! Não apenas isso, mas os coríntios devem confiar em Deus cada vez mais. Se Deus é aquele que salva os coríntios, eles não devem se afastar ou ignorar a Deus. Em vez disso, os coríntios devem trabalhar duro para o Senhor Jesus. Paulo garante aos coríntios que trabalhar para o Senhor é sempre valioso.</w:t>
      </w:r>
    </w:p>
    <w:p>
      <w:pPr/>
      <w:r>
        <w:rPr>
          <w:lang w:val="pt_PT" w:bidi="pt_PT"/>
        </w:rPr>
      </w:r>
      <w:r>
        <w:rPr>
          <w:lang w:val="pt_PT" w:bidi="pt_PT"/>
        </w:rPr>
        <w:t>Deus realmente ressuscita as pessoas que estão mortas, então os crentes devem fazer tudo o que podem para contar aos outros sobre essas boas novas. Então outros também podem ter a esperança de que Deus os ressuscitará para viver com Deus!</w:t>
      </w:r>
    </w:p>
    <w:p>
      <w:pPr/>
      <w:r>
        <w:rPr>
          <w:lang w:val="pt_PT" w:bidi="pt_PT"/>
        </w:rPr>
      </w:r>
      <w:r>
        <w:rPr>
          <w:lang w:val="pt_PT" w:bidi="pt_PT"/>
        </w:rPr>
        <w:t>Parem aqui e discutam essa pergunta em grupo: contem uma história sobre um momento em que vocês ficaram animados com algo que aconteceria e queriam que os outros estivessem com vocês quando acontecesse.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15.50–58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4 partes.</w:t>
      </w:r>
    </w:p>
    <w:p>
      <w:pPr/>
      <w:r>
        <w:rPr>
          <w:lang w:val="pt_PT" w:bidi="pt_PT"/>
        </w:rPr>
      </w:r>
      <w:r>
        <w:rPr>
          <w:b/>
          <w:lang w:val="pt_PT" w:bidi="pt_PT"/>
        </w:rPr>
        <w:t>Na primeira parte:</w:t>
      </w:r>
      <w:r>
        <w:rPr>
          <w:lang w:val="pt_PT" w:bidi="pt_PT"/>
        </w:rPr>
        <w:t xml:space="preserve"> Paulo diz que nossos corpos, que Deus fez para viver na terra, não podem viver no reino de Deus. O reino de Deus dura para sempre, enquanto nossos corpos se decompõem e morrem.</w:t>
      </w:r>
    </w:p>
    <w:p>
      <w:pPr/>
      <w:r>
        <w:rPr>
          <w:lang w:val="pt_PT" w:bidi="pt_PT"/>
        </w:rPr>
      </w:r>
      <w:r>
        <w:rPr>
          <w:b/>
          <w:lang w:val="pt_PT" w:bidi="pt_PT"/>
        </w:rPr>
        <w:t>Na segunda parte:</w:t>
      </w:r>
      <w:r>
        <w:rPr>
          <w:lang w:val="pt_PT" w:bidi="pt_PT"/>
        </w:rPr>
        <w:t xml:space="preserve"> Paulo descreve como Deus nos preparará para viver no reino de Deus. As pessoas ouvirão o som de uma trombeta. Deus ressuscitará os mortos de volta à vida, e então Deus mudará imediatamente os corpos de todos os crentes para estarem prontos para viver no reino de Deus. Paulo afirma enfaticamente que nossos corpos, que podem se deteriorar e morrer, precisam ser transformados em corpos que não podem se deteriorar nem morrer.</w:t>
      </w:r>
    </w:p>
    <w:p>
      <w:pPr/>
      <w:r>
        <w:rPr>
          <w:lang w:val="pt_PT" w:bidi="pt_PT"/>
        </w:rPr>
      </w:r>
      <w:r>
        <w:rPr>
          <w:b/>
          <w:lang w:val="pt_PT" w:bidi="pt_PT"/>
        </w:rPr>
        <w:t>Na terceira parte:</w:t>
      </w:r>
      <w:r>
        <w:rPr>
          <w:lang w:val="pt_PT" w:bidi="pt_PT"/>
        </w:rPr>
        <w:t xml:space="preserve"> Deus nos transforma, assim como a profecia das Escrituras disse que acontecerá. Deus disse nessa profecia que Ele derrotará a morte para que as pessoas não morram mais. Paulo explica que as pessoas morrem porque pecam, e elas sabem que pecaram por causa da lei. Mas Paulo celebra que Deus ressuscitou Cristo dentre os mortos para que as pessoas não morram nunca mais.</w:t>
      </w:r>
    </w:p>
    <w:p>
      <w:pPr/>
      <w:r>
        <w:rPr>
          <w:lang w:val="pt_PT" w:bidi="pt_PT"/>
        </w:rPr>
      </w:r>
      <w:r>
        <w:rPr>
          <w:b/>
          <w:lang w:val="pt_PT" w:bidi="pt_PT"/>
        </w:rPr>
        <w:t>Na quarta parte:</w:t>
      </w:r>
      <w:r>
        <w:rPr>
          <w:lang w:val="pt_PT" w:bidi="pt_PT"/>
        </w:rPr>
        <w:t xml:space="preserve"> por causa de tudo o que Deus fez, os crentes devem confiar cada vez mais em Deus. Eles não devem se afastar de Deus, mas sempre trabalhar com dedicação para Ele. Eles podem ter certeza de que seu trabalho para o Senhor Jesus é sempre valioso.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Os crentes de Corinto que estão ouvindo alguém ler esta carta em voz alta</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E o Senhor Jesus Cristo</w:t>
      </w:r>
    </w:p>
    <w:p>
      <w:pPr/>
      <w:r>
        <w:rPr>
          <w:lang w:val="pt_PT" w:bidi="pt_PT"/>
        </w:rPr>
      </w:r>
      <w:r>
        <w:rPr>
          <w:lang w:val="pt_PT" w:bidi="pt_PT"/>
        </w:rPr>
        <w:t>Na última parte de sua carta, Paulo disse que, quando Deus ressuscitar os mortos de volta à vida, Deus nos dará a todos corpos espirituais, para sermos como Cristo.</w:t>
      </w:r>
    </w:p>
    <w:p>
      <w:pPr/>
      <w:r>
        <w:rPr>
          <w:lang w:val="pt_PT" w:bidi="pt_PT"/>
        </w:rPr>
      </w:r>
      <w:r>
        <w:rPr>
          <w:lang w:val="pt_PT" w:bidi="pt_PT"/>
        </w:rPr>
        <w:t>Na primeira parte dessa seção, Paulo diz que os crentes não podem viver no reino de Deus com os corpos que possuem agora. Paulo quer que os coríntios entendam o quão importante isso é. Paulo chama os crentes de queridos irmãos, ou queridos amigos, para chamar a atenção deles. Paulo diz: “Declaro a vocês que isso é realmente verdadeiro”. Os corpos das pessoas são carne e sangue, ou corpos naturais, como Paulo disse na última parte de sua carta. Esses corpos se decomporão e morrerão.</w:t>
      </w:r>
    </w:p>
    <w:p>
      <w:pPr/>
      <w:r>
        <w:rPr>
          <w:lang w:val="pt_PT" w:bidi="pt_PT"/>
        </w:rPr>
      </w:r>
      <w:r>
        <w:rPr>
          <w:lang w:val="pt_PT" w:bidi="pt_PT"/>
        </w:rPr>
        <w:t>O reino de Deus é o tempo e o lugar em que Deus governará sobre tudo, e ele dura para sempre. Deus já está governando sobre o povo de Deus, mas aqui Paulo está falando sobre quando Jesus retornar e Deus governar como rei para sempre.</w:t>
      </w:r>
    </w:p>
    <w:p>
      <w:pPr/>
      <w:r>
        <w:rPr>
          <w:lang w:val="pt_PT" w:bidi="pt_PT"/>
        </w:rPr>
      </w:r>
      <w:r>
        <w:rPr>
          <w:lang w:val="pt_PT" w:bidi="pt_PT"/>
        </w:rPr>
        <w:t>Paulo diz que nossos corpos que perecem ou morrem não podem herdar algo que é imperecível, ou que durará para sempre. Normalmente, herdar significa receber algo depois que alguém morre. Aqui, herdar significa que Deus dá ao povo de Deus o direito de viver no Seu reino. Mas nossos corpos devem mudar para poderem viver no reino de Deus.</w:t>
      </w:r>
    </w:p>
    <w:p>
      <w:pPr/>
      <w:r>
        <w:rPr>
          <w:lang w:val="pt_PT" w:bidi="pt_PT"/>
        </w:rPr>
      </w:r>
      <w:r>
        <w:rPr>
          <w:lang w:val="pt_PT" w:bidi="pt_PT"/>
        </w:rPr>
        <w:t>Na segunda parte, Paulo lembra aos coríntios que Deus muda nossos corpos para estarmos prontos para a vida no reino de Deus. Paulo diz: “Ouçam o que estou prestes a dizer!”. Paulo quer que os crentes prestem atenção, porque ele explicará algo importante que já foi um mistério. Deus revelou esse mistério a Paulo. Agora Paulo revelará o mistério aos coríntios.</w:t>
      </w:r>
    </w:p>
    <w:p>
      <w:pPr/>
      <w:r>
        <w:rPr>
          <w:lang w:val="pt_PT" w:bidi="pt_PT"/>
        </w:rPr>
      </w:r>
      <w:r>
        <w:rPr>
          <w:lang w:val="pt_PT" w:bidi="pt_PT"/>
        </w:rPr>
        <w:t>Parem aqui e discutam esta pergunta em grupo: em seu idioma, que palavras ou frases vocês usam para chamar a atenção de alguém? O que vocês dizem para mostrar que estão falando sobre algo importante? Pause este áudio aqui.</w:t>
      </w:r>
    </w:p>
    <w:p>
      <w:pPr/>
      <w:r>
        <w:rPr>
          <w:lang w:val="pt_PT" w:bidi="pt_PT"/>
        </w:rPr>
      </w:r>
      <w:r>
        <w:rPr>
          <w:lang w:val="pt_PT" w:bidi="pt_PT"/>
        </w:rPr>
        <w:t>Paulo descreve o que acontecerá no fim do mundo. Paulo explica que “nem todos dormiremos”, o que significa que os crentes não têm que morrer para que Deus mude seus corpos. Alguns crentes ainda estarão vivos. Mas Deus mudará todo crente, tanto aqueles que estão vivos quanto aqueles que já morreram.</w:t>
      </w:r>
    </w:p>
    <w:p>
      <w:pPr/>
      <w:r>
        <w:rPr>
          <w:lang w:val="pt_PT" w:bidi="pt_PT"/>
        </w:rPr>
      </w:r>
      <w:r>
        <w:rPr>
          <w:lang w:val="pt_PT" w:bidi="pt_PT"/>
        </w:rPr>
        <w:t>Paulo diz que acontecerá assim: primeiro, as pessoas ouvirão o som de uma trombeta. Deus ressuscitará os mortos e mudará todos os crentes imediatamente. Paulo diz que isso acontecerá rapidamente, ou em um instante. Deus fará isso mais rápido que um piscar de olhos!</w:t>
      </w:r>
    </w:p>
    <w:p>
      <w:pPr/>
      <w:r>
        <w:rPr>
          <w:lang w:val="pt_PT" w:bidi="pt_PT"/>
        </w:rPr>
      </w:r>
      <w:r>
        <w:rPr>
          <w:lang w:val="pt_PT" w:bidi="pt_PT"/>
        </w:rPr>
        <w:t xml:space="preserve">Parem aqui e, em grupo, olhem para uma imagem de uma </w:t>
      </w:r>
      <w:r>
        <w:rPr>
          <w:b/>
          <w:lang w:val="pt_PT" w:bidi="pt_PT"/>
        </w:rPr>
        <w:t>trombeta</w:t>
      </w:r>
      <w:r>
        <w:rPr>
          <w:lang w:val="pt_PT" w:bidi="pt_PT"/>
        </w:rPr>
        <w:t xml:space="preserve"> novamente, se necessário necessário. Contem uma história sobre uma vez em que vocês viram algo acontecer muito rápido, como uma estrela cadente ou um pedaço de grama queimar em um incêndio. Preste atenção às palavras ou frases que vocês usam para descrever a rapidez com que isso aconteceu. Pause este áudio aqui.</w:t>
      </w:r>
    </w:p>
    <w:p>
      <w:pPr/>
      <w:r>
        <w:rPr>
          <w:lang w:val="pt_PT" w:bidi="pt_PT"/>
        </w:rPr>
      </w:r>
      <w:r>
        <w:rPr>
          <w:lang w:val="pt_PT" w:bidi="pt_PT"/>
        </w:rPr>
        <w:t>Novamente, Paulo repete que os corpos das pessoas que morrerão devem se tornar corpos que não morrerão. Os corpos das pessoas são perecíveis e mortais, o que significa que os corpos se decomporão e morrerão. Deus deve dar às pessoas novos corpos, assim como uma pessoa veste roupas novas em outra pessoa. Deus tornará esses corpos imortais e imperecíveis, então eles nunca morrerão ou se decomporão.</w:t>
      </w:r>
    </w:p>
    <w:p>
      <w:pPr/>
      <w:r>
        <w:rPr>
          <w:lang w:val="pt_PT" w:bidi="pt_PT"/>
        </w:rPr>
      </w:r>
      <w:r>
        <w:rPr>
          <w:lang w:val="pt_PT" w:bidi="pt_PT"/>
        </w:rPr>
        <w:t>Na parte três, Paulo explica que Deus disse há muito tempo que impediria as pessoas de morrerem. Há muito tempo, Deus disse a duas pessoas diferentes para escrever duas profecias, ou o que Deus disse que aconteceria no futuro. Essas profecias se cumprirão ou acontecerão quando os corpos das pessoas forem imperecíveis e imortais. Deus usa uma linguagem especial nessas duas profecias. Paulo começa o primeiro dizendo: “Está escrito”, que é uma maneira comum de apresentar quando alguém está citando as Escrituras que alguém escreveu. Deus fala com a morte como se ela fosse uma pessoa, sua inimiga. Deus diz que Deus engolirá a morte em vitória. Isso significa que Deus derrota a morte, resultando em que as pessoas nunca mais terão que morrer.</w:t>
      </w:r>
    </w:p>
    <w:p>
      <w:pPr/>
      <w:r>
        <w:rPr>
          <w:lang w:val="pt_PT" w:bidi="pt_PT"/>
        </w:rPr>
      </w:r>
      <w:r>
        <w:rPr>
          <w:lang w:val="pt_PT" w:bidi="pt_PT"/>
        </w:rPr>
        <w:t>Parem aqui e discutam em grupo: pensem em quando vocês engolem alguma comida e ela desaparece completamente. Vocês não podem mais ver a comida, e essa porção de comida nunca mais aparecerá novamente. Quais são algumas palavras ou frases que vocês usariam em seu idioma para descrever como algo desapareceu completamente? Pause este áudio aqui.</w:t>
      </w:r>
    </w:p>
    <w:p>
      <w:pPr/>
      <w:r>
        <w:rPr>
          <w:lang w:val="pt_PT" w:bidi="pt_PT"/>
        </w:rPr>
      </w:r>
      <w:r>
        <w:rPr>
          <w:lang w:val="pt_PT" w:bidi="pt_PT"/>
        </w:rPr>
        <w:t>Paulo então diz a segunda profecia de outra parte das Escrituras. Novamente, Deus fala com a morte como se fosse uma pessoa e faz à morte duas perguntas. Deus não espera que a morte responda. Em vez disso, Deus faz uma declaração forte de que a morte não pode vencer ou ferir ninguém. Paulo cita essa segunda profecia para fazer essa declaração forte também. Nessa profecia, Deus diz que a morte certamente não vence, ou seja, as pessoas não morrerão mais. Deus também diz que a morte certamente não atingirá ninguém novamente. Animais como insetos e serpentes picam ou mordem pessoas. Mas Deus derrota a morte, então a morte não terá mais o poder de ferir as pessoas.</w:t>
      </w:r>
    </w:p>
    <w:p>
      <w:pPr/>
      <w:r>
        <w:rPr>
          <w:lang w:val="pt_PT" w:bidi="pt_PT"/>
        </w:rPr>
      </w:r>
      <w:r>
        <w:rPr>
          <w:lang w:val="pt_PT" w:bidi="pt_PT"/>
        </w:rPr>
        <w:t>Parem aqui e discutam em grupo: pensem em uma coisa perigosa, como um animal selvagem ou uma montanha íngreme. Como vocês descreveriam essa coisa perigosa? Com o que vocês comparariam essa coisa para ajudar alguém a entender o quão perigosa essa coisa é? Pause este áudio aqui.</w:t>
      </w:r>
    </w:p>
    <w:p>
      <w:pPr/>
      <w:r>
        <w:rPr>
          <w:lang w:val="pt_PT" w:bidi="pt_PT"/>
        </w:rPr>
      </w:r>
      <w:r>
        <w:rPr>
          <w:lang w:val="pt_PT" w:bidi="pt_PT"/>
        </w:rPr>
        <w:t>Parem aqui e discutam em grupo: como vocês incluirão essas profecias em sua tradução? Como vocês mostrarão que essas são declarações especiais, ou profecias? Pause este áudio aqui.</w:t>
      </w:r>
    </w:p>
    <w:p>
      <w:pPr/>
      <w:r>
        <w:rPr>
          <w:lang w:val="pt_PT" w:bidi="pt_PT"/>
        </w:rPr>
      </w:r>
      <w:r>
        <w:rPr>
          <w:lang w:val="pt_PT" w:bidi="pt_PT"/>
        </w:rPr>
        <w:t>Paulo pausa para explicar o que quer dizer com a brutalidade e poder da morte. O pecado é como o veneno de uma ação que faz as pessoas morrerem. E o que torna o pecado poderoso é a lei. Essa Lei é aquela que Deus deu a Moisés. Ela é boa, mas ela mostra às pessoas quando elas pecam ou desobedecem a Deus. Quando as pessoas desobedecem a Deus e quebram a lei de Deus, como punição, elas deverão morrer em algum momento.</w:t>
      </w:r>
    </w:p>
    <w:p>
      <w:pPr/>
      <w:r>
        <w:rPr>
          <w:lang w:val="pt_PT" w:bidi="pt_PT"/>
        </w:rPr>
      </w:r>
      <w:r>
        <w:rPr>
          <w:lang w:val="pt_PT" w:bidi="pt_PT"/>
        </w:rPr>
        <w:t>Mas, Paulo diz, Deus nos libertou dessa punição! Deus ressuscitou Jesus Cristo, nosso Senhor ou Mestre, de volta à vida, mostrando que Deus derrotou a morte. E Deus um dia nos ressuscitará de volta para a vida. Assim, a morte não nos derrotará para sempre. Paulo diz que devemos agradecer a Deus pela maneira como Ele obteve essa vitória em benefício de todos os crentes!</w:t>
      </w:r>
    </w:p>
    <w:p>
      <w:pPr/>
      <w:r>
        <w:rPr>
          <w:lang w:val="pt_PT" w:bidi="pt_PT"/>
        </w:rPr>
      </w:r>
      <w:r>
        <w:rPr>
          <w:lang w:val="pt_PT" w:bidi="pt_PT"/>
        </w:rPr>
        <w:t>Na quarta parte, Paulo exorta os crentes a viver como se isso fosse verdadeiro. Quando os crentes ouviram as boas novas, eles tomaram sua posição e se apegaram às boas novas. Os crentes confiavam que as boas‑novas eram verdadeiras, e dependiam delas, assim como confiam e dependem de um lugar firme e seguro onde possam permanecer. Paulo diz aos crentes para se manterem firmes, ou continuar a confiar e depender das boas notícias!</w:t>
      </w:r>
    </w:p>
    <w:p>
      <w:pPr/>
      <w:r>
        <w:rPr>
          <w:lang w:val="pt_PT" w:bidi="pt_PT"/>
        </w:rPr>
      </w:r>
      <w:r>
        <w:rPr>
          <w:lang w:val="pt_PT" w:bidi="pt_PT"/>
        </w:rPr>
        <w:t>Paulo chama os coríntios de “queridos amigos” para mostrar novamente o quanto ele se importa com eles. Ele realmente quer que os coríntios tenham um bom relacionamento com Deus! Então Paulo exorta os crentes a ficarem perto de Deus, como vocês ficariam perto de um bom amigo! Paulo diz que os crentes devem se dar plenamente ao trabalho de Deus. Paulo quer dizer que os crentes devem se dedicar plenamente e se concentrar em servir a Deus. Ele encoraja os crentes, lembrando-os de que o Senhor Jesus garantirá que o trabalho deles não seja em vão ou inútil.</w:t>
      </w:r>
    </w:p>
    <w:p>
      <w:pPr/>
      <w:r>
        <w:rPr>
          <w:lang w:val="pt_PT" w:bidi="pt_PT"/>
        </w:rPr>
      </w:r>
      <w:r>
        <w:rPr>
          <w:lang w:val="pt_PT" w:bidi="pt_PT"/>
        </w:rPr>
        <w:t>Agora, o grupo deve elaborar o roteiro, desenhar ou usar objetos para visualizar a passagem e a atuação nela. Enquanto fazem isso, vocês podem querer usar desenhos, objetos ou até mesmo pessoas para representar Paulo, os crentes, Deus Pai e o Senhor Jesus Cristo.</w:t>
      </w:r>
    </w:p>
    <w:p>
      <w:pPr/>
      <w:r>
        <w:rPr>
          <w:lang w:val="pt_PT" w:bidi="pt_PT"/>
        </w:rPr>
      </w:r>
      <w:r>
        <w:rPr>
          <w:lang w:val="pt_PT" w:bidi="pt_PT"/>
        </w:rPr>
        <w:t>Escolha pessoas, desenhos ou objetos para cada um ser um desses. Enquanto vocês começam a recontar a história desses versículos, lembrem-se de que Paulo está dizendo aos crentes de Corinto o que Deus um dia fará. Escolham uma peça de roupa, como um chapéu, para representar nossos corpos que não duram. Esses corpos não podem viver com Deus para sempre! Paulo diz: “Ouçam! Contarei a vocês um grande segredo!”. Mostre como as pessoas ouvem a trombeta e Deus ressuscita os mortos de volta à vida. Mostre como Deus toma o corpo terreno, como as roupas velhas. Então Deus dá a todos os crentes um novo corpo, como roupas novas. Esse corpo durará para sempre! Mostre como Deus derrota a morte para que ela não possa mais ferir as pessoas. Mostre como Deus ressuscitou Cristo de volta à vida. Então agradeçam a Deus por ressuscitar Cristo e derrotar a morte! Mostre como os coríntios devem depender das boas novas como se fossem dependentes de um lugar seguro para permanecer. Os crentes devem ficar perto de Jesus enquanto trabalham para Jesus.</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15.50–58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Os crentes de Corinto que estão ouvindo alguém ler esta carta em voz alta</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E o Senhor Jesus Cristo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“Queridos amigos, prestem atenção a isso: nossos corpos de carne e sangue não podem viver no lugar onde Deus governa. Coisas que se decompõem não podem viver no lugar onde nada se decompõe. Ouçam isso. Direi a vocês algo que vocês não sabem. Nós, crentes, nem todos morreremos, mas Deus transformará a todos nós. Isso acontecerá em um instante, como num piscar de olhos, quando as pessoas ouvirem as trombetas finais. Porque ouviremos o som de alguém tocando a trombeta, e Deus ressuscitará aqueles que morreram e dará a essas pessoas a vida eterna. Então Deus transformará a todos nós. Deus transformará nossos corpos em novos corpos”.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crentes: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“Porque nossos corpos que podem se decompor, precisam se transformar em corpos que não podem se decompor. E nossos corpos que morrem precisam se transformar em corpos que vivem para sempre. Quando nossos corpos que podem se decompor tiverem se transformado em corpos que não podem se decompor, e nossos corpos que morrem tiverem se transformado em corpos que vivem para sempre, então o que está escrito nas escrituras acontecerá:</w:t>
      </w:r>
    </w:p>
    <w:p>
      <w:pPr/>
      <w:r>
        <w:rPr>
          <w:lang w:val="pt_PT" w:bidi="pt_PT"/>
        </w:rPr>
      </w:r>
      <w:r>
        <w:rPr>
          <w:lang w:val="pt_PT" w:bidi="pt_PT"/>
        </w:rPr>
        <w:t>‘Deus derrotou a morte. Seu povo não morrerá mais’.</w:t>
      </w:r>
    </w:p>
    <w:p>
      <w:pPr/>
      <w:r>
        <w:rPr>
          <w:lang w:val="pt_PT" w:bidi="pt_PT"/>
        </w:rPr>
      </w:r>
      <w:r>
        <w:rPr>
          <w:lang w:val="pt_PT" w:bidi="pt_PT"/>
        </w:rPr>
        <w:t>‘A morte não ganhou a vitória.</w:t>
      </w:r>
    </w:p>
    <w:p>
      <w:pPr/>
      <w:r>
        <w:rPr>
          <w:lang w:val="pt_PT" w:bidi="pt_PT"/>
        </w:rPr>
      </w:r>
      <w:r>
        <w:rPr>
          <w:lang w:val="pt_PT" w:bidi="pt_PT"/>
        </w:rPr>
        <w:t>A morte não pode mais ferir as pessoas’.</w:t>
      </w:r>
    </w:p>
    <w:p>
      <w:pPr/>
      <w:r>
        <w:rPr>
          <w:lang w:val="pt_PT" w:bidi="pt_PT"/>
        </w:rPr>
      </w:r>
      <w:r>
        <w:rPr>
          <w:lang w:val="pt_PT" w:bidi="pt_PT"/>
        </w:rPr>
        <w:t>As pessoas morrem porque aquelas pessoas cometem pecado, e aquelas pessoas sabem que pecaram por causa da lei. Mas vamos agradecer a Deus por nunca morrermos novamente por causa do que nosso Senhor Jesus Cristo fez”.</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“Queridos irmãos e irmãs, vocês devem, portanto, acreditar firmemente em Deus. Não se afastem de Deus. Sempre trabalhem duro para o Senhor. Vocês podem ter certeza de que trabalhar para o Senhor é sempre valioso”.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15.50–58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Paulo chama os crentes em Corinto de "</w:t>
      </w:r>
      <w:r>
        <w:rPr>
          <w:b/>
          <w:lang w:val="pt_PT" w:bidi="pt_PT"/>
        </w:rPr>
        <w:t>irmãos</w:t>
      </w:r>
      <w:r>
        <w:rPr>
          <w:lang w:val="pt_PT" w:bidi="pt_PT"/>
        </w:rPr>
        <w:t xml:space="preserve">". Como Deus é o Pai de todos os </w:t>
      </w:r>
      <w:r>
        <w:rPr>
          <w:lang w:val="pt_PT" w:bidi="pt_PT"/>
        </w:rPr>
        <w:t>crentes</w:t>
      </w:r>
      <w:r>
        <w:rPr>
          <w:lang w:val="pt_PT" w:bidi="pt_PT"/>
        </w:rPr>
        <w:t>, todos os crentes são como irmãos e irmãs. Por isso Paulo usa com frequência a palavra para irmão quando se refere a um companheiro crente. Quando há mais de um irmão, a palavra também pode significar irmãos e irmãs. Usem as mesmas palavras ou frases para irmãos, ou irmãos e irmãs, que vocês usaram em passagens anteriores.</w:t>
      </w:r>
    </w:p>
    <w:p>
      <w:pPr/>
      <w:r>
        <w:rPr>
          <w:lang w:val="pt_PT" w:bidi="pt_PT"/>
        </w:rPr>
      </w:r>
      <w:r>
        <w:rPr>
          <w:lang w:val="pt_PT" w:bidi="pt_PT"/>
        </w:rPr>
        <w:t xml:space="preserve">Paulo diz que as pessoas com corpos naturais ou humanos, ou </w:t>
      </w:r>
      <w:r>
        <w:rPr>
          <w:b/>
          <w:lang w:val="pt_PT" w:bidi="pt_PT"/>
        </w:rPr>
        <w:t>carne</w:t>
      </w:r>
      <w:r>
        <w:rPr>
          <w:lang w:val="pt_PT" w:bidi="pt_PT"/>
        </w:rPr>
        <w:t xml:space="preserve"> e </w:t>
      </w:r>
      <w:r>
        <w:rPr>
          <w:b/>
          <w:lang w:val="pt_PT" w:bidi="pt_PT"/>
        </w:rPr>
        <w:t>sangue</w:t>
      </w:r>
      <w:r>
        <w:rPr>
          <w:lang w:val="pt_PT" w:bidi="pt_PT"/>
        </w:rPr>
        <w:t xml:space="preserve">, não podem herdar o </w:t>
      </w:r>
      <w:r>
        <w:rPr>
          <w:b/>
          <w:lang w:val="pt_PT" w:bidi="pt_PT"/>
        </w:rPr>
        <w:t>reino de Deus</w:t>
      </w:r>
      <w:r>
        <w:rPr>
          <w:lang w:val="pt_PT" w:bidi="pt_PT"/>
        </w:rPr>
        <w:t>. Carne e sangue juntos são outra maneira de dizer “um corpo natural”, porque um corpo natural é composto de sangue, e carne, ou as partes moles do corpo. Paulo e outros às vezes simplesmente diziam “carne e sangue” para se referir ao corpo natural de uma pessoa.</w:t>
      </w:r>
    </w:p>
    <w:p>
      <w:pPr/>
      <w:r>
        <w:rPr>
          <w:lang w:val="pt_PT" w:bidi="pt_PT"/>
        </w:rPr>
      </w:r>
      <w:r>
        <w:rPr>
          <w:lang w:val="pt_PT" w:bidi="pt_PT"/>
        </w:rPr>
        <w:t>Parem aqui e discutam em grupo como vocês falarão sobre “carne e sangue”, ou o corpo natural. Usem as mesmas palavras ou frases para carne e sangue que vocês usaram em passagens anteriores. Pause este áudio aqui.</w:t>
      </w:r>
    </w:p>
    <w:p>
      <w:pPr/>
      <w:r>
        <w:rPr>
          <w:lang w:val="pt_PT" w:bidi="pt_PT"/>
        </w:rPr>
      </w:r>
      <w:r>
        <w:rPr>
          <w:lang w:val="pt_PT" w:bidi="pt_PT"/>
        </w:rPr>
        <w:t xml:space="preserve">Agora, o </w:t>
      </w:r>
      <w:r>
        <w:rPr>
          <w:b/>
          <w:lang w:val="pt_PT" w:bidi="pt_PT"/>
        </w:rPr>
        <w:t>reino de Deus</w:t>
      </w:r>
      <w:r>
        <w:rPr>
          <w:lang w:val="pt_PT" w:bidi="pt_PT"/>
        </w:rPr>
        <w:t xml:space="preserve"> está em todos os lugares onde Deus governa, e onde as pessoas estão obedecendo a Deus e vivem em um relacionamento correto com ele. Aqui, no entanto, Paulo está falando especificamente sobre como Deus governará tudo quando Jesus retornar à terra e Deus ressuscitar os crentes mortos. No reino perfeito de Deus não haverá mais sofrimento ou mal, e todas as pessoas e toda a criação obedecerão a Deus. Para mais informações sobre </w:t>
      </w:r>
      <w:r>
        <w:rPr>
          <w:lang w:val="pt_PT" w:bidi="pt_PT"/>
        </w:rPr>
        <w:t>reino de Deus</w:t>
      </w:r>
      <w:r>
        <w:rPr>
          <w:lang w:val="pt_PT" w:bidi="pt_PT"/>
        </w:rPr>
        <w:t>, consulte o Glossário Mestre. Usem a mesma palavra ou frase para “reino de Deus” que vocês usaram em passagens anteriores.</w:t>
      </w:r>
    </w:p>
    <w:p>
      <w:pPr/>
      <w:r>
        <w:rPr>
          <w:lang w:val="pt_PT" w:bidi="pt_PT"/>
        </w:rPr>
      </w:r>
      <w:r>
        <w:rPr>
          <w:lang w:val="pt_PT" w:bidi="pt_PT"/>
        </w:rPr>
        <w:t xml:space="preserve">As pessoas com corpos terrenos não podem </w:t>
      </w:r>
      <w:r>
        <w:rPr>
          <w:b/>
          <w:lang w:val="pt_PT" w:bidi="pt_PT"/>
        </w:rPr>
        <w:t>herdar</w:t>
      </w:r>
      <w:r>
        <w:rPr>
          <w:lang w:val="pt_PT" w:bidi="pt_PT"/>
        </w:rPr>
        <w:t xml:space="preserve"> o reino de Deus. Quando você herda, você recebe uma coisa ou um direito de outra pessoa. Então aqui, isso significa que as pessoas com corpos terrenos não podem receber o direito de viver no reino de Deus. Usem a mesma palavra ou frase para herdar que vocês usaram em passagens anteriores.</w:t>
      </w:r>
    </w:p>
    <w:p>
      <w:pPr/>
      <w:r>
        <w:rPr>
          <w:lang w:val="pt_PT" w:bidi="pt_PT"/>
        </w:rPr>
      </w:r>
      <w:r>
        <w:rPr>
          <w:lang w:val="pt_PT" w:bidi="pt_PT"/>
        </w:rPr>
        <w:t xml:space="preserve">Paulo diz que nossos corpos </w:t>
      </w:r>
      <w:r>
        <w:rPr>
          <w:b/>
          <w:lang w:val="pt_PT" w:bidi="pt_PT"/>
        </w:rPr>
        <w:t>perecíveis</w:t>
      </w:r>
      <w:r>
        <w:rPr>
          <w:lang w:val="pt_PT" w:bidi="pt_PT"/>
        </w:rPr>
        <w:t xml:space="preserve"> não podem herdar algo que é </w:t>
      </w:r>
      <w:r>
        <w:rPr>
          <w:b/>
          <w:lang w:val="pt_PT" w:bidi="pt_PT"/>
        </w:rPr>
        <w:t>imperecível</w:t>
      </w:r>
      <w:r>
        <w:rPr>
          <w:lang w:val="pt_PT" w:bidi="pt_PT"/>
        </w:rPr>
        <w:t>. Algo que é perecível pode se decompor e morrer. Algo que é imperecível nunca morrerá. Usem as mesmas palavras ou frases para perecível e imperecível que vocês usaram em passagens anteriores.</w:t>
      </w:r>
    </w:p>
    <w:p>
      <w:pPr/>
      <w:r>
        <w:rPr>
          <w:lang w:val="pt_PT" w:bidi="pt_PT"/>
        </w:rPr>
      </w:r>
      <w:r>
        <w:rPr>
          <w:lang w:val="pt_PT" w:bidi="pt_PT"/>
        </w:rPr>
        <w:t xml:space="preserve">Paulo diz aos coríntios para escutarem! Paulo contará aos coríntios um </w:t>
      </w:r>
      <w:r>
        <w:rPr>
          <w:b/>
          <w:lang w:val="pt_PT" w:bidi="pt_PT"/>
        </w:rPr>
        <w:t>mistério</w:t>
      </w:r>
      <w:r>
        <w:rPr>
          <w:lang w:val="pt_PT" w:bidi="pt_PT"/>
        </w:rPr>
        <w:t>. Um mistério é algo que as pessoas não sabiam antes, mas que agora Deus revelou às pessoas. Usem a mesma palavra para mistério que vocês usaram em passagens anteriores.</w:t>
      </w:r>
    </w:p>
    <w:p>
      <w:pPr/>
      <w:r>
        <w:rPr>
          <w:lang w:val="pt_PT" w:bidi="pt_PT"/>
        </w:rPr>
      </w:r>
      <w:r>
        <w:rPr>
          <w:lang w:val="pt_PT" w:bidi="pt_PT"/>
        </w:rPr>
        <w:t xml:space="preserve">No fim do mundo, as pessoas ouvirão alguém tocando uma </w:t>
      </w:r>
      <w:r>
        <w:rPr>
          <w:b/>
          <w:lang w:val="pt_PT" w:bidi="pt_PT"/>
        </w:rPr>
        <w:t>trombeta</w:t>
      </w:r>
      <w:r>
        <w:rPr>
          <w:lang w:val="pt_PT" w:bidi="pt_PT"/>
        </w:rPr>
        <w:t>. Uma trombeta é um instrumento de sopro longo e reto, que as pessoas muitas vezes faziam de prata. O músico toca a trombeta para fazer um som alto. Usem a mesma palavra para trombeta que vocês usaram em passagens anteriores em 1 Coríntios.</w:t>
      </w:r>
    </w:p>
    <w:p>
      <w:pPr/>
      <w:r>
        <w:rPr>
          <w:lang w:val="pt_PT" w:bidi="pt_PT"/>
        </w:rPr>
      </w:r>
      <w:r>
        <w:rPr>
          <w:lang w:val="pt_PT" w:bidi="pt_PT"/>
        </w:rPr>
        <w:t xml:space="preserve">Parem aqui e, em grupo, olhem para uma imagem de uma </w:t>
      </w:r>
      <w:r>
        <w:rPr>
          <w:b/>
          <w:lang w:val="pt_PT" w:bidi="pt_PT"/>
        </w:rPr>
        <w:t>trombeta</w:t>
      </w:r>
      <w:r>
        <w:rPr>
          <w:lang w:val="pt_PT" w:bidi="pt_PT"/>
        </w:rPr>
        <w:t xml:space="preserve"> novamente, se necessário necessário. Pause este áudio aqui.</w:t>
      </w:r>
    </w:p>
    <w:p>
      <w:pPr/>
      <w:r>
        <w:rPr>
          <w:lang w:val="pt_PT" w:bidi="pt_PT"/>
        </w:rPr>
      </w:r>
      <w:r>
        <w:rPr>
          <w:lang w:val="pt_PT" w:bidi="pt_PT"/>
        </w:rPr>
        <w:t xml:space="preserve">Paulo diz que os corpos </w:t>
      </w:r>
      <w:r>
        <w:rPr>
          <w:b/>
          <w:lang w:val="pt_PT" w:bidi="pt_PT"/>
        </w:rPr>
        <w:t>mortais</w:t>
      </w:r>
      <w:r>
        <w:rPr>
          <w:lang w:val="pt_PT" w:bidi="pt_PT"/>
        </w:rPr>
        <w:t xml:space="preserve"> devem mudar para serem </w:t>
      </w:r>
      <w:r>
        <w:rPr>
          <w:b/>
          <w:lang w:val="pt_PT" w:bidi="pt_PT"/>
        </w:rPr>
        <w:t>imortais</w:t>
      </w:r>
      <w:r>
        <w:rPr>
          <w:lang w:val="pt_PT" w:bidi="pt_PT"/>
        </w:rPr>
        <w:t>. Algo que é mortal morrerá. Algo que é imortal nunca morrerá.</w:t>
      </w:r>
    </w:p>
    <w:p>
      <w:pPr/>
      <w:r>
        <w:rPr>
          <w:lang w:val="pt_PT" w:bidi="pt_PT"/>
        </w:rPr>
      </w:r>
      <w:r>
        <w:rPr>
          <w:lang w:val="pt_PT" w:bidi="pt_PT"/>
        </w:rPr>
        <w:t xml:space="preserve">Parem aqui e discutam em grupo que palavras ou frases vocês usarão para </w:t>
      </w:r>
      <w:r>
        <w:rPr>
          <w:b/>
          <w:lang w:val="pt_PT" w:bidi="pt_PT"/>
        </w:rPr>
        <w:t>mortal</w:t>
      </w:r>
      <w:r>
        <w:rPr>
          <w:lang w:val="pt_PT" w:bidi="pt_PT"/>
        </w:rPr>
        <w:t xml:space="preserve"> e </w:t>
      </w:r>
      <w:r>
        <w:rPr>
          <w:b/>
          <w:lang w:val="pt_PT" w:bidi="pt_PT"/>
        </w:rPr>
        <w:t>imortal</w:t>
      </w:r>
      <w:r>
        <w:rPr>
          <w:lang w:val="pt_PT" w:bidi="pt_PT"/>
        </w:rPr>
        <w:t>. Se vocês já traduziram essas palavras em outro livro da Bíblia, usem essas mesmas palavras que vocês usaram lá. Pause este áudio aqui.</w:t>
      </w:r>
    </w:p>
    <w:p>
      <w:pPr/>
      <w:r>
        <w:rPr>
          <w:lang w:val="pt_PT" w:bidi="pt_PT"/>
        </w:rPr>
      </w:r>
      <w:r>
        <w:rPr>
          <w:lang w:val="pt_PT" w:bidi="pt_PT"/>
        </w:rPr>
        <w:t xml:space="preserve">Paulo explica que as pessoas morrem por causa do </w:t>
      </w:r>
      <w:r>
        <w:rPr>
          <w:b/>
          <w:lang w:val="pt_PT" w:bidi="pt_PT"/>
        </w:rPr>
        <w:t>pecado</w:t>
      </w:r>
      <w:r>
        <w:rPr>
          <w:lang w:val="pt_PT" w:bidi="pt_PT"/>
        </w:rPr>
        <w:t xml:space="preserve">. O pecado é um ato de desobediência contra Deus. Toda vez que uma pessoa desobedece às leis de Deus, essa pessoa peca. Para mais informações sobre </w:t>
      </w:r>
      <w:r>
        <w:rPr>
          <w:lang w:val="pt_PT" w:bidi="pt_PT"/>
        </w:rPr>
        <w:t>pecado</w:t>
      </w:r>
      <w:r>
        <w:rPr>
          <w:lang w:val="pt_PT" w:bidi="pt_PT"/>
        </w:rPr>
        <w:t>, consulte o Glossário Mestre. Usem a mesma palavra ou frase para pecado que vocês usaram em passagens anteriores.</w:t>
      </w:r>
    </w:p>
    <w:p>
      <w:pPr/>
      <w:r>
        <w:rPr>
          <w:lang w:val="pt_PT" w:bidi="pt_PT"/>
        </w:rPr>
      </w:r>
      <w:r>
        <w:rPr>
          <w:lang w:val="pt_PT" w:bidi="pt_PT"/>
        </w:rPr>
        <w:t xml:space="preserve">Paulo explica que as pessoas sabem que pecaram por causa da </w:t>
      </w:r>
      <w:r>
        <w:rPr>
          <w:b/>
          <w:lang w:val="pt_PT" w:bidi="pt_PT"/>
        </w:rPr>
        <w:t>lei</w:t>
      </w:r>
      <w:r>
        <w:rPr>
          <w:lang w:val="pt_PT" w:bidi="pt_PT"/>
        </w:rPr>
        <w:t xml:space="preserve">. A lei é o conjunto de instruções que Deus deu ao povo de Israel. Para mais informações sobre </w:t>
      </w:r>
      <w:r>
        <w:rPr>
          <w:lang w:val="pt_PT" w:bidi="pt_PT"/>
        </w:rPr>
        <w:t>lei</w:t>
      </w:r>
      <w:r>
        <w:rPr>
          <w:lang w:val="pt_PT" w:bidi="pt_PT"/>
        </w:rPr>
        <w:t>, consulte o Glossário Mestre. Usem a mesma palavra ou frase para lei que vocês usaram em passagens anteriores.</w:t>
      </w:r>
    </w:p>
    <w:p>
      <w:pPr/>
      <w:r>
        <w:rPr>
          <w:lang w:val="pt_PT" w:bidi="pt_PT"/>
        </w:rPr>
      </w:r>
      <w:r>
        <w:rPr>
          <w:lang w:val="pt_PT" w:bidi="pt_PT"/>
        </w:rPr>
        <w:t xml:space="preserve">Paulo chama Jesus de </w:t>
      </w:r>
      <w:r>
        <w:rPr>
          <w:b/>
          <w:lang w:val="pt_PT" w:bidi="pt_PT"/>
        </w:rPr>
        <w:t>Cristo</w:t>
      </w:r>
      <w:r>
        <w:rPr>
          <w:lang w:val="pt_PT" w:bidi="pt_PT"/>
        </w:rPr>
        <w:t xml:space="preserve"> e </w:t>
      </w:r>
      <w:r>
        <w:rPr>
          <w:b/>
          <w:lang w:val="pt_PT" w:bidi="pt_PT"/>
        </w:rPr>
        <w:t>Senhor</w:t>
      </w:r>
      <w:r>
        <w:rPr>
          <w:lang w:val="pt_PT" w:bidi="pt_PT"/>
        </w:rPr>
        <w:t xml:space="preserve">. Cristo é o mesmo que a palavra “Messias”, que se refere ao rei e Salvador especial que Deus havia prometido enviar. Um senhor é um mestre sobre as outras pessoas, que tem autoridade total. Para mais informações sobre </w:t>
      </w:r>
      <w:r>
        <w:rPr>
          <w:lang w:val="pt_PT" w:bidi="pt_PT"/>
        </w:rPr>
        <w:t>Cristo</w:t>
      </w:r>
      <w:r>
        <w:rPr>
          <w:lang w:val="pt_PT" w:bidi="pt_PT"/>
        </w:rPr>
        <w:t xml:space="preserve"> e </w:t>
      </w:r>
      <w:r>
        <w:rPr>
          <w:lang w:val="pt_PT" w:bidi="pt_PT"/>
        </w:rPr>
        <w:t>Senhor</w:t>
      </w:r>
      <w:r>
        <w:rPr>
          <w:lang w:val="pt_PT" w:bidi="pt_PT"/>
        </w:rPr>
        <w:t>, consulte o Glossário Mestre. Usem as mesmas palavras ou frases para Cristo e Senhor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16:1–4</w:t>
      </w:r>
      <w:r>
        <w:rPr>
          <w:lang w:val="pt_PT" w:bidi="pt_PT"/>
        </w:rPr>
      </w:r>
    </w:p>
    <w:p>
      <w:pPr>
        <w:pStyle w:val="Heading3"/>
      </w:pPr>
      <w:r>
        <w:rPr>
          <w:lang w:val="pt_PT" w:bidi="pt_PT"/>
        </w:rPr>
        <w:t>Ouvir e Sentir</w:t>
      </w:r>
    </w:p>
    <w:p>
      <w:pPr/>
      <w:r>
        <w:rPr>
          <w:lang w:val="pt_PT" w:bidi="pt_PT"/>
        </w:rPr>
      </w:r>
      <w:r>
        <w:rPr>
          <w:lang w:val="pt_PT" w:bidi="pt_PT"/>
        </w:rPr>
        <w:t>Nesta etapa, ouçam 1 Coríntios 16.1–4 e guardem em seus corações.</w:t>
      </w:r>
    </w:p>
    <w:p>
      <w:pPr/>
      <w:r>
        <w:rPr>
          <w:lang w:val="pt_PT" w:bidi="pt_PT"/>
        </w:rPr>
      </w:r>
      <w:r>
        <w:rPr>
          <w:lang w:val="pt_PT" w:bidi="pt_PT"/>
        </w:rPr>
        <w:t>Ouçam uma versão em áudio de 1 Coríntios 16.1–4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16.1–4 na tradução mais fácil de entender.</w:t>
      </w:r>
    </w:p>
    <w:p>
      <w:pPr/>
      <w:r>
        <w:rPr>
          <w:lang w:val="pt_PT" w:bidi="pt_PT"/>
        </w:rPr>
      </w:r>
      <w:r>
        <w:rPr>
          <w:lang w:val="pt_PT" w:bidi="pt_PT"/>
        </w:rPr>
        <w:t>Nesta parte da carta de Paulo, ele responde a outra pergunta da carta anterior dos coríntios a ele. Paulo dá instruções práticas sobre como os crentes devem organizar uma coleta de dinheiro para ajudar o povo de Deus, ou os crentes, em Jerusalém. Paulo explica como os crentes devem coletar o dinheiro, onde guardá-lo e quem deve entregá-lo como oferta aos crentes em Jerusalém. Paulo conclui dizendo que, se for apropriado ou necessário, ele viajará com os coríntios para entregar o dinheiro.</w:t>
      </w:r>
    </w:p>
    <w:p>
      <w:pPr/>
      <w:r>
        <w:rPr>
          <w:lang w:val="pt_PT" w:bidi="pt_PT"/>
        </w:rPr>
      </w:r>
      <w:r>
        <w:rPr>
          <w:lang w:val="pt_PT" w:bidi="pt_PT"/>
        </w:rPr>
        <w:t>Aparentemente, os crentes de Corinto haviam dito algo a Paulo sobre como eles deveriam levantar dinheiro para ajudar os santos em Jerusalém. Santos, ou povo de Deus, são pessoas que Deus separou como especiais para si. Na época em que Paulo estava escrevendo a carta aos coríntios, os crentes em Jerusalém eram muito pobres. As pessoas tratavam os crentes injustamente por serem seguidores de Jesus. Alguns crentes em Jerusalém perderam seus empregos. A maioria dos crentes em Jerusalém era de origem judaica, e o povo judeu que não era seguidor de Jesus excluía os crentes da comunidade judaica. Então os crentes em Jerusalém estavam sozinhos e necessitados. Agora Paulo está falando com os coríntios sobre como ele estava coletando dinheiro das igrejas que havia começado em todo o mundo para ajudar os crentes em Jerusalém. Paulo quer que as igrejas se importem umas com as outras e sejam unidas como uma comunidade. Paulo havia viajado recentemente pela Galácia, a caminho de Éfeso, e havia dado aos crentes na Galácia as mesmas instruções que ele dá aos crentes em Corinto. A Galácia era uma região do Império Romano. Essa região agora é o país Turquia.</w:t>
      </w:r>
    </w:p>
    <w:p>
      <w:pPr/>
      <w:r>
        <w:rPr>
          <w:lang w:val="pt_PT" w:bidi="pt_PT"/>
        </w:rPr>
      </w:r>
      <w:r>
        <w:rPr>
          <w:lang w:val="pt_PT" w:bidi="pt_PT"/>
        </w:rPr>
        <w:t xml:space="preserve">Parem aqui e, em grupo, olhem para um mapa da </w:t>
      </w:r>
      <w:r>
        <w:rPr>
          <w:b/>
          <w:lang w:val="pt_PT" w:bidi="pt_PT"/>
        </w:rPr>
        <w:t>Galácia e Éfeso</w:t>
      </w:r>
      <w:r>
        <w:rPr>
          <w:lang w:val="pt_PT" w:bidi="pt_PT"/>
        </w:rPr>
        <w:t>. Pause este áudio aqui.</w:t>
      </w:r>
    </w:p>
    <w:p>
      <w:pPr/>
      <w:r>
        <w:rPr>
          <w:lang w:val="pt_PT" w:bidi="pt_PT"/>
        </w:rPr>
      </w:r>
      <w:r>
        <w:rPr>
          <w:lang w:val="pt_PT" w:bidi="pt_PT"/>
        </w:rPr>
        <w:t>Paulo explica aos coríntios como eles devem organizar a coleta para os crentes em Jerusalém. Paulo encoraja os coríntios a separar parte de sua renda, ou dinheiro, no primeiro dia de cada semana, que era um domingo. Os coríntios devem guardar o dinheiro que estão reservando em suas casas. Paulo encoraja os crentes a separar dinheiro toda semana com base no que eles podem pagar. Isso significa que não havia uma quantia definida que todos tinham que reservar, o que seria difícil para alguém que tinha menos dinheiro do que outras pessoas. Paulo quer que os crentes deem uma quantia apropriada de dinheiro de acordo com o que têm ou ganham. Paulo não quer que os crentes se sintam pressionados a dar grandes quantidades de dinheiro de uma só vez, mas a separar dinheiro de forma constante ao longo do tempo. Paulo também quer garantir que os crentes coletem o dinheiro para que estejam prontos quando ele chegar a Corinto.</w:t>
      </w:r>
    </w:p>
    <w:p>
      <w:pPr/>
      <w:r>
        <w:rPr>
          <w:lang w:val="pt_PT" w:bidi="pt_PT"/>
        </w:rPr>
      </w:r>
      <w:r>
        <w:rPr>
          <w:lang w:val="pt_PT" w:bidi="pt_PT"/>
        </w:rPr>
        <w:t>Parem aqui e discutam a seguinte pergunta em grupo: conversem sobre um momento em que vocês precisavam economizar dinheiro para algo importante. Como vocês organizaram a separação desse dinheiro? Como vocês o mantiveram em segurança? Como vocês se sentiram quando economizaram a quantia que precisavam? Pause este áudio aqui.</w:t>
      </w:r>
    </w:p>
    <w:p>
      <w:pPr/>
      <w:r>
        <w:rPr>
          <w:lang w:val="pt_PT" w:bidi="pt_PT"/>
        </w:rPr>
      </w:r>
      <w:r>
        <w:rPr>
          <w:lang w:val="pt_PT" w:bidi="pt_PT"/>
        </w:rPr>
        <w:t>Paulo encoraja os crentes a escolher pessoas confiáveis da própria comunidade dos crentes para entregar o dinheiro em Jerusalém. As pessoas que entregarão o dinheiro devem ser pessoas que todos os crentes de Corinto aprovam. Os crentes devem escolher pessoas em quem possam confiar e que sejam responsáveis e confiáveis. Paulo diz que quando chegar a Corinto, ele enviará as pessoas que os crentes escolherem para Jerusalém com o dinheiro. Paulo escreverá uma carta aos crentes em Jerusalém para apresentar os crentes de Corinto que viajarão para lá. Naquela época, as pessoas apresentavam outras pessoas em quem confiavam escrevendo uma carta para explicar quem elas eram. Paulo também se oferece para viajar com os crentes de Corinto se os crentes precisarem ou quiserem que ele o faça.</w:t>
      </w:r>
    </w:p>
    <w:p>
      <w:pPr/>
      <w:r>
        <w:rPr>
          <w:lang w:val="pt_PT" w:bidi="pt_PT"/>
        </w:rPr>
      </w:r>
      <w:r>
        <w:rPr>
          <w:lang w:val="pt_PT" w:bidi="pt_PT"/>
        </w:rPr>
        <w:t>Parem aqui e discutam essa pergunta em grupo: quais são algumas necessidades que as pessoas têm em sua comunidade? Como as pessoas em sua comunidade cuidam das pessoas com essas necessidades? Quando vocês doam seu tempo, dinheiro ou recursos aos outros, como vocês acham que isso ajuda a construir unidade e confiança em uma comunidade?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16.1–4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começa um novo assunto sobre coletar dinheiro para ajudar os crentes em Jerusalém. Os crentes em Jerusalém eram muito pobres e estavam sendo tratados de forma injusta. Paulo diz aos coríntios para coletar dinheiro para apoiar esses crentes, assim como ele disse aos crentes na Galácia fazer.</w:t>
      </w:r>
    </w:p>
    <w:p>
      <w:pPr/>
      <w:r>
        <w:rPr>
          <w:lang w:val="pt_PT" w:bidi="pt_PT"/>
        </w:rPr>
      </w:r>
      <w:r>
        <w:rPr>
          <w:b/>
          <w:lang w:val="pt_PT" w:bidi="pt_PT"/>
        </w:rPr>
        <w:t>Na segunda parte:</w:t>
      </w:r>
      <w:r>
        <w:rPr>
          <w:lang w:val="pt_PT" w:bidi="pt_PT"/>
        </w:rPr>
        <w:t xml:space="preserve"> Paulo dá instruções práticas e explica como os crentes devem coletar dinheiro. Paulo encoraja os crentes a separar parte da renda toda semana e guardá-la até que ele chegue a Corinto.</w:t>
      </w:r>
    </w:p>
    <w:p>
      <w:pPr/>
      <w:r>
        <w:rPr>
          <w:lang w:val="pt_PT" w:bidi="pt_PT"/>
        </w:rPr>
      </w:r>
      <w:r>
        <w:rPr>
          <w:b/>
          <w:lang w:val="pt_PT" w:bidi="pt_PT"/>
        </w:rPr>
        <w:t>Na terceira parte:</w:t>
      </w:r>
      <w:r>
        <w:rPr>
          <w:lang w:val="pt_PT" w:bidi="pt_PT"/>
        </w:rPr>
        <w:t xml:space="preserve"> Paulo diz aos crentes que eles devem escolher pessoas da própria comunidade em que confiam para carregar o dinheiro para Jerusalém. Paulo escreverá uma carta de apresentação para quem os crentes selecionarem. Paulo também se oferece para viajar com eles, se necessário.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de Corinto</w:t>
      </w:r>
    </w:p>
    <w:p>
      <w:pPr>
        <w:pStyle w:val="ListBullet"/>
        <w:spacing w:line="240" w:lineRule="auto"/>
        <w:ind w:left="720"/>
      </w:pPr>
      <w:r>
        <w:rPr>
          <w:lang w:val="pt_PT" w:bidi="pt_PT"/>
        </w:rPr>
      </w:r>
      <w:r>
        <w:rPr>
          <w:lang w:val="pt_PT" w:bidi="pt_PT"/>
        </w:rPr>
        <w:t>Os crentes em Jerusalém</w:t>
      </w:r>
    </w:p>
    <w:p>
      <w:pPr>
        <w:pStyle w:val="ListBullet"/>
        <w:spacing w:line="240" w:lineRule="auto"/>
        <w:ind w:left="720"/>
      </w:pPr>
      <w:r>
        <w:rPr>
          <w:lang w:val="pt_PT" w:bidi="pt_PT"/>
        </w:rPr>
      </w:r>
      <w:r>
        <w:rPr>
          <w:lang w:val="pt_PT" w:bidi="pt_PT"/>
        </w:rPr>
        <w:t>E as pessoas que entregarão o dinheiro</w:t>
      </w:r>
    </w:p>
    <w:p>
      <w:pPr/>
      <w:r>
        <w:rPr>
          <w:lang w:val="pt_PT" w:bidi="pt_PT"/>
        </w:rPr>
      </w:r>
      <w:r>
        <w:rPr>
          <w:lang w:val="pt_PT" w:bidi="pt_PT"/>
        </w:rPr>
        <w:t>Nessa parte de sua carta, Paulo começa um novo assunto. Paulo quer falar sobre a necessidade de levantar dinheiro para apoiar os santos, ou o povo de Deus, em Jerusalém. Algumas traduções dizem “em Jerusalém” aqui, mas a carta original não menciona Jerusalém, porque os crentes em Corinto já teriam sabido sobre essa coleta e para quem ela era. Paulo está dando orientação prática sobre como os crentes em Corinto devem coletar o dinheiro e levá-lo para Jerusalém. A coleta não é um imposto ou algo que os crentes tinham a obrigação de fazer. Nesse contexto, uma coleta significa que as pessoas fariam a contribuição de boa vontade para ajudar outros. Essa coleta seria uma bênção para os crentes em Jerusalém. Os crentes em Jerusalém estavam sob dificuldade, porque eram pobres e as pessoas os estavam tratando mal. Paulo quer que os crentes em outras cidades, do mesmo modo que em Corinto, apoiem os crentes em Jerusalém. Ele diz que as instruções que ele está dando aos crentes de Corinto são as mesmas instruções que ele deu aos crentes na Galácia. Paulo havia viajado pela Galácia, a caminho de Éfeso, onde Paulo está agora.</w:t>
      </w:r>
    </w:p>
    <w:p>
      <w:pPr/>
      <w:r>
        <w:rPr>
          <w:lang w:val="pt_PT" w:bidi="pt_PT"/>
        </w:rPr>
      </w:r>
      <w:r>
        <w:rPr>
          <w:lang w:val="pt_PT" w:bidi="pt_PT"/>
        </w:rPr>
        <w:t xml:space="preserve">Parem aqui e olhem para um mapa da </w:t>
      </w:r>
      <w:r>
        <w:rPr>
          <w:b/>
          <w:lang w:val="pt_PT" w:bidi="pt_PT"/>
        </w:rPr>
        <w:t>Galácia e Éfeso</w:t>
      </w:r>
      <w:r>
        <w:rPr>
          <w:lang w:val="pt_PT" w:bidi="pt_PT"/>
        </w:rPr>
        <w:t xml:space="preserve"> novamente em grupo, se necessário. Pause este áudio aqui.</w:t>
      </w:r>
    </w:p>
    <w:p>
      <w:pPr/>
      <w:r>
        <w:rPr>
          <w:lang w:val="pt_PT" w:bidi="pt_PT"/>
        </w:rPr>
      </w:r>
      <w:r>
        <w:rPr>
          <w:lang w:val="pt_PT" w:bidi="pt_PT"/>
        </w:rPr>
        <w:t>Na segunda parte da passagem, Paulo dá instruções claras sobre como os crentes devem separar dinheiro para a coleta. Paulo pede aos crentes que separem algum dinheiro no primeiro dia de cada semana, que era domingo para o povo judeu. Quando Paulo diz: “cada um de vocês”, ele provavelmente quer dizer que cada família deve separar algum dinheiro. Os crentes devem separar dinheiro semanalmente e mantê-lo com segurança em casa até que Paulo chegue. Paulo encoraja os crentes a separar uma quantia com base no que eles possuem. Se alguém ganhou muito dinheiro em uma semana, essa pessoa deve separar mais; se ganhou menos, ela deve separar uma quantia menor. Paulo enfatiza que o valor da contribuição em dinheiro deve estar ao alcance da família. Paulo quer que os crentes façam isso regularmente para que, quando ele chegar, o dinheiro esteja pronto e ele não tenha que organizar uma coleta de última hora.</w:t>
      </w:r>
    </w:p>
    <w:p>
      <w:pPr/>
      <w:r>
        <w:rPr>
          <w:lang w:val="pt_PT" w:bidi="pt_PT"/>
        </w:rPr>
      </w:r>
      <w:r>
        <w:rPr>
          <w:lang w:val="pt_PT" w:bidi="pt_PT"/>
        </w:rPr>
        <w:t>Parem aqui e discutam essa pergunta em grupo: Paulo ajuda os crentes dando instruções claras e práticas. Pensem em uma vez em que vocês seguiram instruções simples e passo a passo e essas instruções os ajudaram em uma tarefa. Como vocês acham que conselhos práticos como esse podem facilitar o compromisso de ajudar os outros? Pause este áudio aqui.</w:t>
      </w:r>
    </w:p>
    <w:p>
      <w:pPr/>
      <w:r>
        <w:rPr>
          <w:lang w:val="pt_PT" w:bidi="pt_PT"/>
        </w:rPr>
      </w:r>
      <w:r>
        <w:rPr>
          <w:lang w:val="pt_PT" w:bidi="pt_PT"/>
        </w:rPr>
        <w:t>Na terceira parte da passagem, Paulo fala sobre o que acontecerá quando ele chegar a Corinto e como os crentes devem levar o dinheiro para Jerusalém. Paulo dá aos crentes de Corinto a responsabilidade de escolher alguém de confiança de sua própria comunidade para levar o dinheiro para Jerusalém. Os crentes podem levantar um valor considerável em dinheiro. Por isso, as pessoas escolhidas viajariam para Jerusalém com uma grande quantia. Os crentes devem, portanto, escolher pessoas conhecidas por serem honestas e confiáveis, que não desviariam nenhum do dinheiro para si mesmas. Deveriam ser pessoas responsáveis e cuidadosas. Paulo não diz se as pessoas deveriam ser homens ou mulheres, mas é provável que fossem homens que levariam o dinheiro a Jerusalém. A jornada de Corinto para Jerusalém era de 1.300 quilômetros. Levaria várias semanas para viajar pelo mar e por terra.</w:t>
      </w:r>
    </w:p>
    <w:p>
      <w:pPr/>
      <w:r>
        <w:rPr>
          <w:lang w:val="pt_PT" w:bidi="pt_PT"/>
        </w:rPr>
      </w:r>
      <w:r>
        <w:rPr>
          <w:lang w:val="pt_PT" w:bidi="pt_PT"/>
        </w:rPr>
        <w:t xml:space="preserve">Parem aqui e, em grupo, consultem em um mapa a </w:t>
      </w:r>
      <w:r>
        <w:rPr>
          <w:b/>
          <w:lang w:val="pt_PT" w:bidi="pt_PT"/>
        </w:rPr>
        <w:t>jornada de Corinto até Jerusalém</w:t>
      </w:r>
      <w:r>
        <w:rPr>
          <w:lang w:val="pt_PT" w:bidi="pt_PT"/>
        </w:rPr>
        <w:t>. Discutam também a seguinte pergunta: como vocês decidem se uma pessoa é confiável ou responsável para fazer uma tarefa importante em sua própria comunidade? Como vocês dirão que os crentes aprovam essas pessoas que levarão o dinheiro para Jerusalém? Pause este áudio aqui.</w:t>
      </w:r>
    </w:p>
    <w:p>
      <w:pPr/>
      <w:r>
        <w:rPr>
          <w:lang w:val="pt_PT" w:bidi="pt_PT"/>
        </w:rPr>
      </w:r>
      <w:r>
        <w:rPr>
          <w:lang w:val="pt_PT" w:bidi="pt_PT"/>
        </w:rPr>
        <w:t>Paulo diz que escreverá uma carta para apresentar ou recomendar os crentes de Corinto que levarão o dinheiro para os crentes em Jerusalém. Paulo até mesmo se oferece para viajar com essas pessoas se elas pensarem que é bom e correto que ele faça isso. Paulo quer que os crentes cuidem do dinheiro com cuidado e honestidade. Eles precisam trabalhar juntos e serem responsáveis pelo dinheiro que coletarem. Paulo pede aos cristãos de diferentes cidades que apoiem os irmãos em Jerusalém para que eles estejam unidos como parte da comunidade maior de crentes que devem se amar e apoiar mutuamente.</w:t>
      </w:r>
    </w:p>
    <w:p>
      <w:pPr/>
      <w:r>
        <w:rPr>
          <w:lang w:val="pt_PT" w:bidi="pt_PT"/>
        </w:rPr>
      </w:r>
      <w:r>
        <w:rPr>
          <w:lang w:val="pt_PT" w:bidi="pt_PT"/>
        </w:rPr>
        <w:t>Agora, o grupo deve elaborar o roteiro; podem desenhar ou usar objetos para visualizar a passagem e as ações descritas. Escolha algumas pessoas para separar dinheiro. Depois, todos reunidos devem decidir em quem podem confiar para levar o dinheiro. Peça a essa pessoa que entregue o dinheiro a um grupo que representa os crentes em Jerusalém. Pensem em como é importante trabalhar em união e ajudar outros crentes.</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16.1–4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de Corinto</w:t>
      </w:r>
    </w:p>
    <w:p>
      <w:pPr>
        <w:pStyle w:val="ListBullet"/>
        <w:spacing w:line="240" w:lineRule="auto"/>
        <w:ind w:left="720"/>
      </w:pPr>
      <w:r>
        <w:rPr>
          <w:lang w:val="pt_PT" w:bidi="pt_PT"/>
        </w:rPr>
      </w:r>
      <w:r>
        <w:rPr>
          <w:lang w:val="pt_PT" w:bidi="pt_PT"/>
        </w:rPr>
        <w:t>Os crentes em Jerusalém</w:t>
      </w:r>
    </w:p>
    <w:p>
      <w:pPr>
        <w:pStyle w:val="ListBullet"/>
        <w:spacing w:line="240" w:lineRule="auto"/>
        <w:ind w:left="720"/>
      </w:pPr>
      <w:r>
        <w:rPr>
          <w:lang w:val="pt_PT" w:bidi="pt_PT"/>
        </w:rPr>
      </w:r>
      <w:r>
        <w:rPr>
          <w:lang w:val="pt_PT" w:bidi="pt_PT"/>
        </w:rPr>
        <w:t>E as pessoas que entregarão o dinheiro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“Agora sobre a coleta para o povo do Senhor: façam o que eu disse às igrejas da Galácia para fazerem”.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“No primeiro dia de cada semana, cada um de vocês deve separar uma quantia de dinheiro e guardá-la em casa, de acordo com sua renda. Então tudo estará pronto quando eu vier”.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um crente em Corinto: "O que você está sentindo ou pensando?" A pessoa pode dizer:</w:t>
      </w:r>
    </w:p>
    <w:p>
      <w:pPr/>
      <w:r>
        <w:rPr>
          <w:lang w:val="pt_PT" w:bidi="pt_PT"/>
        </w:rPr>
      </w:r>
      <w:r>
        <w:rPr>
          <w:lang w:val="pt_PT" w:bidi="pt_PT"/>
        </w:rPr>
        <w:t>Paulo diz: “Então, quando eu chegar, darei cartas de apresentação aos homens que vocês aprovarem e os enviarei com a oferta de vocês a Jerusalém”.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um crente em Corinto: "O que você está sentindo ou pensando?" A pessoa pode responder coisas como:</w:t>
      </w:r>
    </w:p>
    <w:p>
      <w:pPr/>
      <w:r>
        <w:rPr>
          <w:lang w:val="pt_PT" w:bidi="pt_PT"/>
        </w:rPr>
      </w:r>
      <w:r>
        <w:rPr>
          <w:lang w:val="pt_PT" w:bidi="pt_PT"/>
        </w:rPr>
        <w:t>Paulo diz: “Se parecer aconselhável que eu vá também, eles me acompanharão”.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um crente em Corinto: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16.1–4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escreve aos crentes em Corinto sobre apoiar os </w:t>
      </w:r>
      <w:r>
        <w:rPr>
          <w:b/>
          <w:lang w:val="pt_PT" w:bidi="pt_PT"/>
        </w:rPr>
        <w:t>santos</w:t>
      </w:r>
      <w:r>
        <w:rPr>
          <w:lang w:val="pt_PT" w:bidi="pt_PT"/>
        </w:rPr>
        <w:t xml:space="preserve"> em Jerusalém. Santos significa o povo santo. Essas são pessoas que pertencem a Deus porque elas são crentes ou seguidores de Jesus. Usem a mesma palavra ou frase para santos que vocês usaram em passagens anteriores. Para mais informações sobre santos, procure </w:t>
      </w:r>
      <w:r>
        <w:rPr>
          <w:lang w:val="pt_PT" w:bidi="pt_PT"/>
        </w:rPr>
        <w:t>santo</w:t>
      </w:r>
      <w:r>
        <w:rPr>
          <w:lang w:val="pt_PT" w:bidi="pt_PT"/>
        </w:rPr>
        <w:t xml:space="preserve"> no Glossário Mestre.</w:t>
      </w:r>
    </w:p>
    <w:p>
      <w:pPr/>
      <w:r>
        <w:rPr>
          <w:lang w:val="pt_PT" w:bidi="pt_PT"/>
        </w:rPr>
      </w:r>
      <w:r>
        <w:rPr>
          <w:lang w:val="pt_PT" w:bidi="pt_PT"/>
        </w:rPr>
        <w:t xml:space="preserve">Paulo diz que as instruções que ele dá aos coríntios são as mesmas que as instruções que ele deu às </w:t>
      </w:r>
      <w:r>
        <w:rPr>
          <w:b/>
          <w:lang w:val="pt_PT" w:bidi="pt_PT"/>
        </w:rPr>
        <w:t>igrejas</w:t>
      </w:r>
      <w:r>
        <w:rPr>
          <w:lang w:val="pt_PT" w:bidi="pt_PT"/>
        </w:rPr>
        <w:t xml:space="preserve"> da Galácia. Na Bíblia, a palavra igreja nunca é usada para significar um edifício. Em vez disso, a palavra igreja significa uma comunidade de pessoas que acreditam em Jesus. Às vezes, a palavra igreja é usada para um grupo de crentes em um lugar em particular, e às vezes significa todas as pessoas na terra juntas que acreditam em Jesus. Usem a mesma palavra ou frase para igrejas que vocês usaram em passagens anteriores. Para mais informações sobre igrejas, procure </w:t>
      </w:r>
      <w:r>
        <w:rPr>
          <w:lang w:val="pt_PT" w:bidi="pt_PT"/>
        </w:rPr>
        <w:t>igreja</w:t>
      </w:r>
      <w:r>
        <w:rPr>
          <w:lang w:val="pt_PT" w:bidi="pt_PT"/>
        </w:rPr>
        <w:t xml:space="preserve"> no Glossário Mestre.</w:t>
      </w:r>
    </w:p>
    <w:p>
      <w:pPr/>
      <w:r>
        <w:rPr>
          <w:lang w:val="pt_PT" w:bidi="pt_PT"/>
        </w:rPr>
      </w:r>
      <w:r>
        <w:rPr>
          <w:lang w:val="pt_PT" w:bidi="pt_PT"/>
        </w:rPr>
        <w:t xml:space="preserve">Paulo diz que os crentes devem escolher pessoas em quem confiam para levar o dinheiro aos crentes em </w:t>
      </w:r>
      <w:r>
        <w:rPr>
          <w:b/>
          <w:lang w:val="pt_PT" w:bidi="pt_PT"/>
        </w:rPr>
        <w:t>Jerusalém</w:t>
      </w:r>
      <w:r>
        <w:rPr>
          <w:lang w:val="pt_PT" w:bidi="pt_PT"/>
        </w:rPr>
        <w:t xml:space="preserve">. Jerusalém é o nome da cidade mais importante do povo judeu. Jerusalém era parte da província chamada Judeia. </w:t>
      </w:r>
    </w:p>
    <w:p>
      <w:pPr/>
      <w:r>
        <w:rPr>
          <w:lang w:val="pt_PT" w:bidi="pt_PT"/>
        </w:rPr>
      </w:r>
      <w:r>
        <w:rPr>
          <w:lang w:val="pt_PT" w:bidi="pt_PT"/>
        </w:rPr>
        <w:t xml:space="preserve">Parem aqui e discutam em grupo que palavra ou frase vocês usarão para </w:t>
      </w:r>
      <w:r>
        <w:rPr>
          <w:b/>
          <w:lang w:val="pt_PT" w:bidi="pt_PT"/>
        </w:rPr>
        <w:t>Jerusalém</w:t>
      </w:r>
      <w:r>
        <w:rPr>
          <w:lang w:val="pt_PT" w:bidi="pt_PT"/>
        </w:rPr>
        <w:t xml:space="preserve">. Procure </w:t>
      </w:r>
      <w:r>
        <w:rPr>
          <w:lang w:val="pt_PT" w:bidi="pt_PT"/>
        </w:rPr>
        <w:t>Jerusalém</w:t>
      </w:r>
      <w:r>
        <w:rPr>
          <w:lang w:val="pt_PT" w:bidi="pt_PT"/>
        </w:rPr>
        <w:t xml:space="preserve"> no Glossário Mestre para mais informações. Se você já traduziu essa palavra em outro livro da Bíblia, use a mesma palavra que você usou lá.</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16:5–12</w:t>
      </w:r>
      <w:r>
        <w:rPr>
          <w:lang w:val="pt_PT" w:bidi="pt_PT"/>
        </w:rPr>
      </w:r>
    </w:p>
    <w:p>
      <w:pPr>
        <w:pStyle w:val="Heading3"/>
      </w:pPr>
      <w:r>
        <w:rPr>
          <w:lang w:val="pt_PT" w:bidi="pt_PT"/>
        </w:rPr>
        <w:t>Ouvir e Sentir</w:t>
      </w:r>
    </w:p>
    <w:p>
      <w:pPr/>
      <w:r>
        <w:rPr>
          <w:lang w:val="pt_PT" w:bidi="pt_PT"/>
        </w:rPr>
      </w:r>
      <w:r>
        <w:rPr>
          <w:lang w:val="pt_PT" w:bidi="pt_PT"/>
        </w:rPr>
        <w:t>Nesta etapa, ouçam 1 Coríntios 16.5–12 e guardem em seus corações.</w:t>
      </w:r>
    </w:p>
    <w:p>
      <w:pPr/>
      <w:r>
        <w:rPr>
          <w:lang w:val="pt_PT" w:bidi="pt_PT"/>
        </w:rPr>
      </w:r>
      <w:r>
        <w:rPr>
          <w:lang w:val="pt_PT" w:bidi="pt_PT"/>
        </w:rPr>
        <w:t>Ouçam uma versão em áudio de 1 Coríntios 16.5–12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16.5–12 na tradução mais fácil de entender.</w:t>
      </w:r>
    </w:p>
    <w:p>
      <w:pPr/>
      <w:r>
        <w:rPr>
          <w:lang w:val="pt_PT" w:bidi="pt_PT"/>
        </w:rPr>
      </w:r>
      <w:r>
        <w:rPr>
          <w:lang w:val="pt_PT" w:bidi="pt_PT"/>
        </w:rPr>
        <w:t>Na última parte da carta, Paulo deu instruções sobre o dinheiro que os coríntios estavam coletando para os crentes em Jerusalém. Agora ele discutirá alguns de seus próprios planos de viagem. Timóteo, seu amigo, está atualmente a caminho de Corinto, então ele pede aos coríntios que o tratem com bondade. A seguir, Paulo explica que Apolo, outro crente, não visitará Corinto nessa época.</w:t>
      </w:r>
    </w:p>
    <w:p>
      <w:pPr/>
      <w:r>
        <w:rPr>
          <w:lang w:val="pt_PT" w:bidi="pt_PT"/>
        </w:rPr>
      </w:r>
      <w:r>
        <w:rPr>
          <w:lang w:val="pt_PT" w:bidi="pt_PT"/>
        </w:rPr>
        <w:t>Nessa seção, Paulo fala sobre seus planos de viagem. Paulo quer ir visitar os crentes em Corinto. É provável que ele tenha escrito essa carta em Éfeso, entre março e abril. Paulo planeja viajar pela região da Macedônia, provavelmente visitando igrejas ao longo do caminho. Alguém que viajasse de Éfeso para Corinto normalmente passava pela Macedônia.</w:t>
      </w:r>
    </w:p>
    <w:p>
      <w:pPr/>
      <w:r>
        <w:rPr>
          <w:lang w:val="pt_PT" w:bidi="pt_PT"/>
        </w:rPr>
      </w:r>
      <w:r>
        <w:rPr>
          <w:lang w:val="pt_PT" w:bidi="pt_PT"/>
        </w:rPr>
        <w:t xml:space="preserve">Parem aqui e olhem em um mapa a </w:t>
      </w:r>
      <w:r>
        <w:rPr>
          <w:b/>
          <w:lang w:val="pt_PT" w:bidi="pt_PT"/>
        </w:rPr>
        <w:t>jornada de Éfeso para Corinto</w:t>
      </w:r>
      <w:r>
        <w:rPr>
          <w:lang w:val="pt_PT" w:bidi="pt_PT"/>
        </w:rPr>
        <w:t>, passando pela Macedônia. Pause este áudio aqui.</w:t>
      </w:r>
    </w:p>
    <w:p>
      <w:pPr/>
      <w:r>
        <w:rPr>
          <w:lang w:val="pt_PT" w:bidi="pt_PT"/>
        </w:rPr>
      </w:r>
      <w:r>
        <w:rPr>
          <w:lang w:val="pt_PT" w:bidi="pt_PT"/>
        </w:rPr>
        <w:t>Paulo não tem certeza de quanto tempo pode permanecer com os crentes em Corinto. Ele provavelmente permanecerá lá durante o inverno local, a estação fria, porque seria difícil viajar nessa época. Mesmo sem saber para onde irá depois, os coríntios podem ajudá-lo a se preparar para sua próxima jornada. Durante aquele tempo, os crentes muitas vezes forneciam comida e dinheiro a outros crentes que estavam viajando. Além disso, os crentes muitas vezes providenciavam outra pessoa para acompanhar os viajantes, para garantir que todos chegassem em segurança. Nessa cultura, as pessoas pensavam que a hospitalidade, ou cuidar dos convidados e viajantes, era muito importante. Na última vez em que esteve em Corinto, ele havia recusado qualquer ajuda financeira dos crentes. Agora, Paulo diz que deixará os crentes de Corinto o ajudarem, para que eles possam mostrar seu cuidado por ele.</w:t>
      </w:r>
    </w:p>
    <w:p>
      <w:pPr/>
      <w:r>
        <w:rPr>
          <w:lang w:val="pt_PT" w:bidi="pt_PT"/>
        </w:rPr>
      </w:r>
      <w:r>
        <w:rPr>
          <w:lang w:val="pt_PT" w:bidi="pt_PT"/>
        </w:rPr>
        <w:t>Parem aqui e discutam essa pergunta em grupo: em sua cultura, como vocês tratam os convidados que vocês hospedam? Como vocês ajudam ou cuidam desses convidados? Pause este áudio aqui.</w:t>
      </w:r>
    </w:p>
    <w:p>
      <w:pPr/>
      <w:r>
        <w:rPr>
          <w:lang w:val="pt_PT" w:bidi="pt_PT"/>
        </w:rPr>
      </w:r>
      <w:r>
        <w:rPr>
          <w:lang w:val="pt_PT" w:bidi="pt_PT"/>
        </w:rPr>
        <w:t>Paulo não tem certeza de seus planos, mas deseja passar bastante tempo em Corinto. Se ele só puder fazer uma visita curta no futuro próximo, então prefere esperar e ir mais tarde, quando puder ficar por mais tempo. Paulo diz que o Senhor está no controle de seus planos, então ele pode ter que mudá-los.</w:t>
      </w:r>
    </w:p>
    <w:p>
      <w:pPr/>
      <w:r>
        <w:rPr>
          <w:lang w:val="pt_PT" w:bidi="pt_PT"/>
        </w:rPr>
      </w:r>
      <w:r>
        <w:rPr>
          <w:lang w:val="pt_PT" w:bidi="pt_PT"/>
        </w:rPr>
        <w:t>Por enquanto, Paulo planeja permanecer em Éfeso até o Pentecostes. Pentecostes é uma festividade judaica ou celebração religiosa. O Pentecostes era celebrado no final de maio ou no início de junho. Paulo permanecerá em Éfeso, porque Deus deu a ele uma grande oportunidade lá. Há muitas pessoas interessadas em ouvir as boas novas! No entanto, também há muitas pessoas que querem que Paulo pare de pregar as boas novas. Paulo sabe que pode compartilhar as boas novas com ambos!</w:t>
      </w:r>
    </w:p>
    <w:p>
      <w:pPr/>
      <w:r>
        <w:rPr>
          <w:lang w:val="pt_PT" w:bidi="pt_PT"/>
        </w:rPr>
      </w:r>
      <w:r>
        <w:rPr>
          <w:lang w:val="pt_PT" w:bidi="pt_PT"/>
        </w:rPr>
        <w:t>Daí, Paulo fala sobre Timóteo. Paulo espera que Timóteo chegue a Corinto em breve, mas está preocupado com ele. Alguns dos coríntios estão irados com Paulo, e Timóteo é amigo dele. Paulo teme que, por causa disso, os coríntios possam tratar Timóteo de uma maneira pouco amigável. Paulo pede aos coríntios que tratem Timóteo com bondade, em vez de ódio, porque Timóteo está servindo ao Senhor, assim como ele está.</w:t>
      </w:r>
    </w:p>
    <w:p>
      <w:pPr/>
      <w:r>
        <w:rPr>
          <w:lang w:val="pt_PT" w:bidi="pt_PT"/>
        </w:rPr>
      </w:r>
      <w:r>
        <w:rPr>
          <w:lang w:val="pt_PT" w:bidi="pt_PT"/>
        </w:rPr>
        <w:t>Parem aqui e discutam essa pergunta em grupo: contem uma história sobre uma vez em que vocês apresentaram ou enviaram seu amigo para encontrar outro grupo de pessoas que vocês conheciam. Como vocês queriam que esse grupo de pessoas tratasse seu amigo? O que vocês fizeram para garantir que seu amigo se sentisse confortável e seguro no novo grupo? O que vocês contaram ao grupo de pessoas sobre seu amigo? Pause este áudio aqui.</w:t>
      </w:r>
    </w:p>
    <w:p>
      <w:pPr/>
      <w:r>
        <w:rPr>
          <w:lang w:val="pt_PT" w:bidi="pt_PT"/>
        </w:rPr>
      </w:r>
      <w:r>
        <w:rPr>
          <w:lang w:val="pt_PT" w:bidi="pt_PT"/>
        </w:rPr>
        <w:t>Depois da visita aos coríntios, Timóteo planeja viajar de volta para Paulo. Paulo pede aos coríntios que ajudem Timóteo a se preparar para sua jornada de volta para ele com comida e suprimentos. Paulo também pede aos coríntios que enviem Timóteo em paz em sua viajem. Quando as pessoas se despediam, pronunciavam uma bênção tradicional: “Vão em paz”. Paulo pede aos coríntios que deem a Timóteo a bênção dos coríntios para mostrar que há paz entre os crentes e Timóteo.</w:t>
      </w:r>
    </w:p>
    <w:p>
      <w:pPr/>
      <w:r>
        <w:rPr>
          <w:lang w:val="pt_PT" w:bidi="pt_PT"/>
        </w:rPr>
      </w:r>
      <w:r>
        <w:rPr>
          <w:lang w:val="pt_PT" w:bidi="pt_PT"/>
        </w:rPr>
        <w:t>Parem aqui e discutam essa pergunta em grupo: em sua cultura, como as pessoas se despedem umas das outras? O que as pessoas fazem e dizem? Por que as pessoas fazem desse modo? Pause este áudio aqui.</w:t>
      </w:r>
    </w:p>
    <w:p>
      <w:pPr/>
      <w:r>
        <w:rPr>
          <w:lang w:val="pt_PT" w:bidi="pt_PT"/>
        </w:rPr>
      </w:r>
      <w:r>
        <w:rPr>
          <w:lang w:val="pt_PT" w:bidi="pt_PT"/>
        </w:rPr>
        <w:t>Então Paulo fala sobre os planos de Apolo. Lembrem-se de que Apolo era um líder cristão que havia ensinado em Corinto. Os coríntios provavelmente haviam escrito uma carta pedindo a Apolo que os visitasse. Alguns crentes de Corinto haviam causado problemas quando esses crentes disseram que seguiam Apolo e não concordavam com ninguém que seguisse outro líder como Paulo.</w:t>
      </w:r>
    </w:p>
    <w:p>
      <w:pPr/>
      <w:r>
        <w:rPr>
          <w:lang w:val="pt_PT" w:bidi="pt_PT"/>
        </w:rPr>
      </w:r>
      <w:r>
        <w:rPr>
          <w:lang w:val="pt_PT" w:bidi="pt_PT"/>
        </w:rPr>
        <w:t>Paulo mostra que ele e Apolo trabalharam juntos em vez de competir. Ele chama Apolo de seu irmão, um companheiro na fé em Cristo. Eles não estão brigando entre si nem tendo inveja um do outro. Paulo até exortou Apolo a ir com alguns outros crentes para Corinto. No entanto, Paulo diz que Apolo escolheu não visitar naquela época. Apolo planejava visitar os coríntios em algum momento futuro mais adequado para ele.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16.5–12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descreve os planos dele. Paulo ficará em Éfeso até o início da primavera local, porque há muitas pessoas a quem transmitir as boas novas. Em seguida, ele pretende passar pela Macedônia em sua viagem rumo a Corinto. Paulo espera ficar um longo tempo com os coríntios, se isso é o que o Senhor quer que ele faça.</w:t>
      </w:r>
    </w:p>
    <w:p>
      <w:pPr/>
      <w:r>
        <w:rPr>
          <w:lang w:val="pt_PT" w:bidi="pt_PT"/>
        </w:rPr>
      </w:r>
      <w:r>
        <w:rPr>
          <w:b/>
          <w:lang w:val="pt_PT" w:bidi="pt_PT"/>
        </w:rPr>
        <w:t>Na segunda parte:</w:t>
      </w:r>
      <w:r>
        <w:rPr>
          <w:lang w:val="pt_PT" w:bidi="pt_PT"/>
        </w:rPr>
        <w:t xml:space="preserve"> Paulo exorta os coríntios a tratar Timóteo de uma maneira bondosa quando ele chegar. Paulo pede aos coríntios que ajudem Timóteo e forneçam a ele o que for necessário quando ele deixar Corinto para retornar a Paulo.</w:t>
      </w:r>
    </w:p>
    <w:p>
      <w:pPr/>
      <w:r>
        <w:rPr>
          <w:lang w:val="pt_PT" w:bidi="pt_PT"/>
        </w:rPr>
      </w:r>
      <w:r>
        <w:rPr>
          <w:b/>
          <w:lang w:val="pt_PT" w:bidi="pt_PT"/>
        </w:rPr>
        <w:t>Na terceira parte:</w:t>
      </w:r>
      <w:r>
        <w:rPr>
          <w:lang w:val="pt_PT" w:bidi="pt_PT"/>
        </w:rPr>
        <w:t xml:space="preserve"> Paulo explica os planos de Apolo. Embora Paulo tenha exortado Apolo a visitar Corinto, Apolo não irá agora. Apolo espera visitar os coríntios em outra ocasião.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de Corinto que estão ouvindo alguém ler esta carta em voz alta</w:t>
      </w:r>
    </w:p>
    <w:p>
      <w:pPr>
        <w:pStyle w:val="ListBullet"/>
        <w:spacing w:line="240" w:lineRule="auto"/>
        <w:ind w:left="720"/>
      </w:pPr>
      <w:r>
        <w:rPr>
          <w:lang w:val="pt_PT" w:bidi="pt_PT"/>
        </w:rPr>
      </w:r>
      <w:r>
        <w:rPr>
          <w:lang w:val="pt_PT" w:bidi="pt_PT"/>
        </w:rPr>
        <w:t>O Senhor Jesus</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Outros crentes que estão viajando</w:t>
      </w:r>
    </w:p>
    <w:p>
      <w:pPr>
        <w:pStyle w:val="ListBullet"/>
        <w:spacing w:line="240" w:lineRule="auto"/>
        <w:ind w:left="720"/>
      </w:pPr>
      <w:r>
        <w:rPr>
          <w:lang w:val="pt_PT" w:bidi="pt_PT"/>
        </w:rPr>
      </w:r>
      <w:r>
        <w:rPr>
          <w:lang w:val="pt_PT" w:bidi="pt_PT"/>
        </w:rPr>
        <w:t>E Apolo</w:t>
      </w:r>
    </w:p>
    <w:p>
      <w:pPr/>
      <w:r>
        <w:rPr>
          <w:lang w:val="pt_PT" w:bidi="pt_PT"/>
        </w:rPr>
      </w:r>
      <w:r>
        <w:rPr>
          <w:lang w:val="pt_PT" w:bidi="pt_PT"/>
        </w:rPr>
        <w:t>Na parte final da carta, Paulo falou sobre como os coríntios deveriam reunir dinheiro para outros irmãos na fé, enquanto se preparavam para a visita dele. Agora, nessa parte, Paulo falará sobre os planos dele para viajar para Corinto, bem como os planos de Timóteo e Apolo. Paulo muitas vezes falava sobre planos de viagem no final de uma carta.</w:t>
      </w:r>
    </w:p>
    <w:p>
      <w:pPr/>
      <w:r>
        <w:rPr>
          <w:lang w:val="pt_PT" w:bidi="pt_PT"/>
        </w:rPr>
      </w:r>
      <w:r>
        <w:rPr>
          <w:lang w:val="pt_PT" w:bidi="pt_PT"/>
        </w:rPr>
        <w:t>Parem aqui e discutam esta pergunta em grupo: suponham que vocês estão planejando uma viagem para visitar alguns amigos em uma cidade diferente. Como vocês contariam a esses amigos sobre seus planos? Descreva ao grupo como vocês planejam chegar a essa cidade e quanto tempo ficariam. Que outras informações vocês dariam a eles? Pause este áudio aqui.</w:t>
      </w:r>
    </w:p>
    <w:p>
      <w:pPr/>
      <w:r>
        <w:rPr>
          <w:lang w:val="pt_PT" w:bidi="pt_PT"/>
        </w:rPr>
      </w:r>
      <w:r>
        <w:rPr>
          <w:lang w:val="pt_PT" w:bidi="pt_PT"/>
        </w:rPr>
        <w:t>Na primeira parte dessa seção da carta de Paulo, Paulo fala sobre os próprios planos dele. Ao escrever esta carta, talvez Paulo esteja na cidade de Éfeso. Deus está dando a Paulo boas oportunidades para falar sobre as boas novas lá. Paulo diz que é como se Deus tivesse aberto uma porta. Assim, ele pode entrar por ela para falar sobre as boas novas em novos lugares.</w:t>
      </w:r>
    </w:p>
    <w:p>
      <w:pPr/>
      <w:r>
        <w:rPr>
          <w:lang w:val="pt_PT" w:bidi="pt_PT"/>
        </w:rPr>
      </w:r>
      <w:r>
        <w:rPr>
          <w:lang w:val="pt_PT" w:bidi="pt_PT"/>
        </w:rPr>
        <w:t>Parem aqui e discutam esta pergunta em grupo: contem uma história sobre uma vez em que Deus deu a vocês uma boa oportunidade. Que palavras ou frases vocês usariam para descrever como Deus fez isso? Pause este áudio aqui.</w:t>
      </w:r>
    </w:p>
    <w:p>
      <w:pPr/>
      <w:r>
        <w:rPr>
          <w:lang w:val="pt_PT" w:bidi="pt_PT"/>
        </w:rPr>
      </w:r>
      <w:r>
        <w:rPr>
          <w:lang w:val="pt_PT" w:bidi="pt_PT"/>
        </w:rPr>
        <w:t>Paulo também diz que há pessoas se opondo a ele. Essas pessoas não querem que Paulo fale sobre as boas novas. Mas elas não podem impedir Paulo! Paulo quer ficar em Éfeso e ensinar até a festividade de Pentecostes. Essa festividade era celebrada no final de maio ou no início de junho. Em vez de mencionar um dia específico, era comum as pessoas dizerem: “Vou fazer isso na época da festividade”, uma vez que todos sabiam quando as festividades aconteciam. Pode ser que Paulo quisesse celebrar essa ocasião, ou pode ter usado a festa para se referir a uma época do ano.</w:t>
      </w:r>
    </w:p>
    <w:p>
      <w:pPr/>
      <w:r>
        <w:rPr>
          <w:lang w:val="pt_PT" w:bidi="pt_PT"/>
        </w:rPr>
      </w:r>
      <w:r>
        <w:rPr>
          <w:lang w:val="pt_PT" w:bidi="pt_PT"/>
        </w:rPr>
        <w:t>Parem aqui e discutam esta pergunta em grupo: como vocês falam sobre épocas diferentes do ano? Que eventos ou estações vocês usariam para informar quando farão algo? Pause este áudio aqui.</w:t>
      </w:r>
    </w:p>
    <w:p>
      <w:pPr/>
      <w:r>
        <w:rPr>
          <w:lang w:val="pt_PT" w:bidi="pt_PT"/>
        </w:rPr>
      </w:r>
      <w:r>
        <w:rPr>
          <w:lang w:val="pt_PT" w:bidi="pt_PT"/>
        </w:rPr>
        <w:t>Então, Paulo planeja viajar por terra até Corinto. Paulo passará pela região da Macedônia, que fica na região norte da Grécia. Paulo provavelmente planeja visitar e ficar com os crentes ao longo do caminho. Se Paulo fizer isso, ele deverá chegar a Corinto próximo do inverno, que é quando o tempo fica mais frio nessa região. Quando chegar, Paulo quer ficar um longo tempo em Corinto Paulo pretende ficar durante todo o inverno, pois, de qualquer forma, seria perigoso viajar. Assim, os coríntios podem ajudar e preparar Paulo para a próxima viagem. Paulo não tem certeza de qual será seu destino após Corinto, mas independentemente de qual seja, ele precisará de comida e suprimentos.</w:t>
      </w:r>
    </w:p>
    <w:p>
      <w:pPr/>
      <w:r>
        <w:rPr>
          <w:lang w:val="pt_PT" w:bidi="pt_PT"/>
        </w:rPr>
      </w:r>
      <w:r>
        <w:rPr>
          <w:lang w:val="pt_PT" w:bidi="pt_PT"/>
        </w:rPr>
        <w:t xml:space="preserve">Parem aqui e olhem para o mapa da </w:t>
      </w:r>
      <w:r>
        <w:rPr>
          <w:b/>
          <w:lang w:val="pt_PT" w:bidi="pt_PT"/>
        </w:rPr>
        <w:t>jornada de Éfeso para Corinto</w:t>
      </w:r>
      <w:r>
        <w:rPr>
          <w:lang w:val="pt_PT" w:bidi="pt_PT"/>
        </w:rPr>
        <w:t>, passando pela Macedônia. Pause este áudio aqui.</w:t>
      </w:r>
    </w:p>
    <w:p>
      <w:pPr/>
      <w:r>
        <w:rPr>
          <w:lang w:val="pt_PT" w:bidi="pt_PT"/>
        </w:rPr>
      </w:r>
      <w:r>
        <w:rPr>
          <w:lang w:val="pt_PT" w:bidi="pt_PT"/>
        </w:rPr>
        <w:t>Na segunda parte, Paulo fala sobre Timóteo. Paulo já havia enviado Timóteo para Corinto, como ele disse em uma passagem anterior. Paulo não sabe quando Timóteo chegará. Timóteo está indo para Corinto para lembrar aos crentes o que eles devem fazer. Paulo sabe que alguns coríntios podem ficar aborrecidos com o que Timóteo diz. Por isso, Paulo está preocupado com a possibilidade de as pessoas o tratarem mal. Paulo pede que, quando Timóteo chegar, os coríntios não façam nada que o deixe temeroso. Paulo lembra aos coríntios que Timóteo está trabalhando para o Senhor, assim como Paulo está. Portanto, os coríntios devem tratar Timóteo com respeito, em vez de com ódio ou desrespeito.</w:t>
      </w:r>
    </w:p>
    <w:p>
      <w:pPr/>
      <w:r>
        <w:rPr>
          <w:lang w:val="pt_PT" w:bidi="pt_PT"/>
        </w:rPr>
      </w:r>
      <w:r>
        <w:rPr>
          <w:lang w:val="pt_PT" w:bidi="pt_PT"/>
        </w:rPr>
        <w:t>Paulo pede que os coríntios se despeçam de Timóteo em paz, quando ele deixar Corinto para retornar a Paulo. Paulo quer que os coríntios deem a Timóteo a bênção tradicional da paz. Ele se importa com Timóteo e quer que todo o tempo que Timóteo passar com os coríntios seja pacífico! Paulo estará esperando por Timóteo e seus companheiros. Ele chama esses companheiros de “irmãos”, o que significa companheiros crentes. Provavelmente era um grupo de homens que estaria viajando com Timóteo.</w:t>
      </w:r>
    </w:p>
    <w:p>
      <w:pPr/>
      <w:r>
        <w:rPr>
          <w:lang w:val="pt_PT" w:bidi="pt_PT"/>
        </w:rPr>
      </w:r>
      <w:r>
        <w:rPr>
          <w:lang w:val="pt_PT" w:bidi="pt_PT"/>
        </w:rPr>
        <w:t>Parem aqui e discutam em grupo: lembrem-se de sua discussão na etapa dois sobre como vocês se despedem das pessoas em sua cultura. Como vocês falarão sobre os coríntios dando a Timóteo uma bênção de paz enquanto ele deixa Corinto? Pause este áudio aqui.</w:t>
      </w:r>
    </w:p>
    <w:p>
      <w:pPr/>
      <w:r>
        <w:rPr>
          <w:lang w:val="pt_PT" w:bidi="pt_PT"/>
        </w:rPr>
      </w:r>
      <w:r>
        <w:rPr>
          <w:lang w:val="pt_PT" w:bidi="pt_PT"/>
        </w:rPr>
        <w:t>Na terceira parte, Paulo fala sobre a decisão de Apolo. Paulo também chama Apolo de “nosso irmão”. Apolo não é literalmente o irmão de Paulo, mas Apolo é um companheiro crente em Jesus Cristo. Paulo está mostrando que Apolo é um amigo e serve ao Senhor como ele faz.</w:t>
      </w:r>
    </w:p>
    <w:p>
      <w:pPr/>
      <w:r>
        <w:rPr>
          <w:lang w:val="pt_PT" w:bidi="pt_PT"/>
        </w:rPr>
      </w:r>
      <w:r>
        <w:rPr>
          <w:lang w:val="pt_PT" w:bidi="pt_PT"/>
        </w:rPr>
        <w:t>Os coríntios provavelmente haviam enviado uma carta ou mensagem pedindo a Apolo para visitar Corinto. Paulo exortou Apolo a ir com alguns outros irmãos, ou companheiros crentes, que estavam indo a Corinto. Pode ser que esse seja o grupo viajando com Timóteo, ou o grupo que levaria essa carta a Corinto. No entanto, Apolo decidira que esse não era um bom momento para uma viagem. Apolo espera visitar os coríntios em alguma ocasião futura mais adequada para ele.</w:t>
      </w:r>
    </w:p>
    <w:p>
      <w:pPr/>
      <w:r>
        <w:rPr>
          <w:lang w:val="pt_PT" w:bidi="pt_PT"/>
        </w:rPr>
      </w:r>
      <w:r>
        <w:rPr>
          <w:lang w:val="pt_PT" w:bidi="pt_PT"/>
        </w:rPr>
        <w:t>Agora, o grupo deve fazer o roteiro, desenhar ou usar objetos para visualizar a passagem e a atuação nela. Ao fazerem isso, podem usar desenhos, objetos ou até mesmo pessoas para representar Paulo, os crentes, Timóteo, Apolo, os outros crentes que estão viajando, além do Senhor Jesus Cristo.</w:t>
      </w:r>
    </w:p>
    <w:p>
      <w:pPr/>
      <w:r>
        <w:rPr>
          <w:lang w:val="pt_PT" w:bidi="pt_PT"/>
        </w:rPr>
      </w:r>
      <w:r>
        <w:rPr>
          <w:lang w:val="pt_PT" w:bidi="pt_PT"/>
        </w:rPr>
        <w:t>Escolha pessoas, desenhos ou objetos para cada um ser um desses. Enquanto vocês começam a recontar a história desses versículos, lembrem-se de que Paulo está falando sobre viajar para lugares diferentes. Podem escolher áreas diferentes da sala para representar as cidades diferentes das quais Paulo está falando. Quando Paulo fala sobre as boas oportunidades em Éfeso, representem que algumas pessoas o ouvem, enquanto outras tentam impedi-lo de ensinar. Representem como Paulo planeja visitar os crentes na Macedônia a caminho de Corinto. Encenem Timóteo viajando para Corinto. Mostre como os crentes devem receber Timóteo com bondade. Então, quando Timóteo planejar a viagem de volta para visitar Paulo, mostrem como os crentes lhe dão comida e suprimentos para a viagem. Representem os companheiros que viajam com Timóteo.</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16.5–12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de Corinto que estão ouvindo alguém ler esta carta em voz alta</w:t>
      </w:r>
    </w:p>
    <w:p>
      <w:pPr>
        <w:pStyle w:val="ListBullet"/>
        <w:spacing w:line="240" w:lineRule="auto"/>
        <w:ind w:left="720"/>
      </w:pPr>
      <w:r>
        <w:rPr>
          <w:lang w:val="pt_PT" w:bidi="pt_PT"/>
        </w:rPr>
      </w:r>
      <w:r>
        <w:rPr>
          <w:lang w:val="pt_PT" w:bidi="pt_PT"/>
        </w:rPr>
        <w:t>O Senhor Jesus</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Outros crentes que estão viajando</w:t>
      </w:r>
    </w:p>
    <w:p>
      <w:pPr>
        <w:pStyle w:val="ListBullet"/>
        <w:spacing w:line="240" w:lineRule="auto"/>
        <w:ind w:left="720"/>
      </w:pPr>
      <w:r>
        <w:rPr>
          <w:lang w:val="pt_PT" w:bidi="pt_PT"/>
        </w:rPr>
      </w:r>
      <w:r>
        <w:rPr>
          <w:lang w:val="pt_PT" w:bidi="pt_PT"/>
        </w:rPr>
        <w:t>E Apolo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"Viajarei pela região da Macedônia, e depois visitarei vocês. Planejo passar pela Macedônia. Se for possível, permanecerei com vocês por algum tempo, talvez até que a estação do frio termine. Então vocês podem me dar as coisas que preciso para minha próxima viagem, para onde quer que eu vá em seguida. Quero visitá-los por um longo tempo, mais tempo do que sou capaz de permanecer agora. Se o Senhor me deixar, espero ter uma longa visita. Mas primeiro permanecerei em Éfeso até a festa de Pentecostes. Permanecerei aqui porque sou capaz de falar com muitas pessoas sobre o Senhor. Também há muitas pessoas aqui que não querem que eu pregue".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para as pessoas que interpretam os crentes de Corinto: “O que vocês estão sentindo ou pensando?” A pessoa pode responder coisas como: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"Quando Timóteo chegar até vocês, não o deixem com medo de trabalhar com vocês. Timóteo está trabalhando para o Senhor, o mesmo que estou fazendo. Então ninguém deve tratar Timóteo como alguém sem importância. Quando Timóteo voltar para mim, deem a ele as coisas o que precisa para a sua viagem. Deem a Timóteo sua bênção da paz enquanto ele partir. Espero que Timóteo retorne a mim em breve, juntamente com seus companheiros".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Timóteo: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"Quanto a nosso irmão Apolo, eu encorajei fortemente Apolo a ir até vocês juntamente com os outros irmãos. Apolo não quer ir nesse momento, mas ele visitará vocês quando tiver uma chance".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Apolo: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16.5–12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espera permanecer por um longo tempo com os coríntios, se o </w:t>
      </w:r>
      <w:r>
        <w:rPr>
          <w:b/>
          <w:lang w:val="pt_PT" w:bidi="pt_PT"/>
        </w:rPr>
        <w:t>Senhor</w:t>
      </w:r>
      <w:r>
        <w:rPr>
          <w:lang w:val="pt_PT" w:bidi="pt_PT"/>
        </w:rPr>
        <w:t xml:space="preserve"> permitir. Um senhor é um mestre sobre as outras pessoas, que tem autoridade total. Nesse caso, Paulo provavelmente está falando sobre o Senhor Jesus. Para mais informações sobre </w:t>
      </w:r>
      <w:r>
        <w:rPr>
          <w:lang w:val="pt_PT" w:bidi="pt_PT"/>
        </w:rPr>
        <w:t>Senhor</w:t>
      </w:r>
      <w:r>
        <w:rPr>
          <w:lang w:val="pt_PT" w:bidi="pt_PT"/>
        </w:rPr>
        <w:t>, consulte o Glossário Mestre. Use a mesma palavra ou frase para Senhor que você usou em passagens anteriores.</w:t>
      </w:r>
    </w:p>
    <w:p>
      <w:pPr/>
      <w:r>
        <w:rPr>
          <w:lang w:val="pt_PT" w:bidi="pt_PT"/>
        </w:rPr>
      </w:r>
      <w:r>
        <w:rPr>
          <w:lang w:val="pt_PT" w:bidi="pt_PT"/>
        </w:rPr>
        <w:t xml:space="preserve">Paulo planeja permanecer em Éfeso até o </w:t>
      </w:r>
      <w:r>
        <w:rPr>
          <w:b/>
          <w:lang w:val="pt_PT" w:bidi="pt_PT"/>
        </w:rPr>
        <w:t>Pentecostes</w:t>
      </w:r>
      <w:r>
        <w:rPr>
          <w:lang w:val="pt_PT" w:bidi="pt_PT"/>
        </w:rPr>
        <w:t>. Pentecostes se refere a um dia santo para os judeus. Significa "quinquagésimo". É o nome grego para a Festa das Semanas, que Deus instruiu Moisés a celebrar 50 dias após a festa da Páscoa.</w:t>
      </w:r>
    </w:p>
    <w:p>
      <w:pPr/>
      <w:r>
        <w:rPr>
          <w:lang w:val="pt_PT" w:bidi="pt_PT"/>
        </w:rPr>
      </w:r>
      <w:r>
        <w:rPr>
          <w:lang w:val="pt_PT" w:bidi="pt_PT"/>
        </w:rPr>
        <w:t xml:space="preserve">Parem aqui e discutam em grupo que palavra ou frase vocês usarão para </w:t>
      </w:r>
      <w:r>
        <w:rPr>
          <w:b/>
          <w:lang w:val="pt_PT" w:bidi="pt_PT"/>
        </w:rPr>
        <w:t>Pentecostes</w:t>
      </w:r>
      <w:r>
        <w:rPr>
          <w:lang w:val="pt_PT" w:bidi="pt_PT"/>
        </w:rPr>
        <w:t xml:space="preserve">. Procure </w:t>
      </w:r>
      <w:r>
        <w:rPr>
          <w:lang w:val="pt_PT" w:bidi="pt_PT"/>
        </w:rPr>
        <w:t>Pentecostes</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pede aos coríntios que deem a Timóteo a sua bênção de </w:t>
      </w:r>
      <w:r>
        <w:rPr>
          <w:b/>
          <w:lang w:val="pt_PT" w:bidi="pt_PT"/>
        </w:rPr>
        <w:t>paz</w:t>
      </w:r>
      <w:r>
        <w:rPr>
          <w:lang w:val="pt_PT" w:bidi="pt_PT"/>
        </w:rPr>
        <w:t xml:space="preserve">. Essa palavra para paz significa tanto uma ausência de conflito quanto a plenitude, ou integralidade, de vida. Para mais informações sobre </w:t>
      </w:r>
      <w:r>
        <w:rPr>
          <w:lang w:val="pt_PT" w:bidi="pt_PT"/>
        </w:rPr>
        <w:t>paz</w:t>
      </w:r>
      <w:r>
        <w:rPr>
          <w:lang w:val="pt_PT" w:bidi="pt_PT"/>
        </w:rPr>
        <w:t>, consulte o Glossário Mestre. Usem a mesma palavra ou frase para paz que vocês usaram em passagens anteriores.</w:t>
      </w:r>
    </w:p>
    <w:p>
      <w:pPr/>
      <w:r>
        <w:rPr>
          <w:lang w:val="pt_PT" w:bidi="pt_PT"/>
        </w:rPr>
      </w:r>
      <w:r>
        <w:rPr>
          <w:lang w:val="pt_PT" w:bidi="pt_PT"/>
        </w:rPr>
        <w:t xml:space="preserve">Paulo espera que Timóteo retorne em segurança com os outros </w:t>
      </w:r>
      <w:r>
        <w:rPr>
          <w:b/>
          <w:lang w:val="pt_PT" w:bidi="pt_PT"/>
        </w:rPr>
        <w:t>irmãos</w:t>
      </w:r>
      <w:r>
        <w:rPr>
          <w:lang w:val="pt_PT" w:bidi="pt_PT"/>
        </w:rPr>
        <w:t xml:space="preserve">. Como Deus é o Pai de todos os crentes, todos os </w:t>
      </w:r>
      <w:r>
        <w:rPr>
          <w:lang w:val="pt_PT" w:bidi="pt_PT"/>
        </w:rPr>
        <w:t>crentes</w:t>
      </w:r>
      <w:r>
        <w:rPr>
          <w:lang w:val="pt_PT" w:bidi="pt_PT"/>
        </w:rPr>
        <w:t xml:space="preserve"> são como irmãos e irmãs. Por isso Paulo usa com frequência a palavra para irmão quando se refere a um companheiro crente. Usem as mesmas palavras ou frases para irmãos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16:13–18</w:t>
      </w:r>
      <w:r>
        <w:rPr>
          <w:lang w:val="pt_PT" w:bidi="pt_PT"/>
        </w:rPr>
      </w:r>
    </w:p>
    <w:p>
      <w:pPr>
        <w:pStyle w:val="Heading3"/>
      </w:pPr>
      <w:r>
        <w:rPr>
          <w:lang w:val="pt_PT" w:bidi="pt_PT"/>
        </w:rPr>
        <w:t>Ouvir e Sentir</w:t>
      </w:r>
    </w:p>
    <w:p>
      <w:pPr/>
      <w:r>
        <w:rPr>
          <w:lang w:val="pt_PT" w:bidi="pt_PT"/>
        </w:rPr>
      </w:r>
      <w:r>
        <w:rPr>
          <w:lang w:val="pt_PT" w:bidi="pt_PT"/>
        </w:rPr>
        <w:t>Nesta etapa, ouçam 1 Coríntios 16.13–18 e guardem em seus corações.</w:t>
      </w:r>
    </w:p>
    <w:p>
      <w:pPr/>
      <w:r>
        <w:rPr>
          <w:lang w:val="pt_PT" w:bidi="pt_PT"/>
        </w:rPr>
      </w:r>
      <w:r>
        <w:rPr>
          <w:lang w:val="pt_PT" w:bidi="pt_PT"/>
        </w:rPr>
        <w:t>Ouçam uma versão em áudio de 1 Coríntios 16.13–18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16.13–18 na tradução mais fácil de entender.</w:t>
      </w:r>
    </w:p>
    <w:p>
      <w:pPr/>
      <w:r>
        <w:rPr>
          <w:lang w:val="pt_PT" w:bidi="pt_PT"/>
        </w:rPr>
      </w:r>
      <w:r>
        <w:rPr>
          <w:lang w:val="pt_PT" w:bidi="pt_PT"/>
        </w:rPr>
        <w:t>Na última parte da carta de Paulo, ele falou sobre seus próprios planos para visitar Corinto. Então Paulo falou sobre os planos de viagem de Timóteo e Apolo. Nessa seção, Paulo dá à igreja algumas instruções gerais finais. Então Paulo fala sobre Estéfanas, Fortunato e Acaico, e outros como eles que servem ao povo de Deus.</w:t>
      </w:r>
    </w:p>
    <w:p>
      <w:pPr/>
      <w:r>
        <w:rPr>
          <w:lang w:val="pt_PT" w:bidi="pt_PT"/>
        </w:rPr>
      </w:r>
      <w:r>
        <w:rPr>
          <w:lang w:val="pt_PT" w:bidi="pt_PT"/>
        </w:rPr>
        <w:t>Paulo começa essa passagem dando aos coríntios cinco grandes mandamentos.</w:t>
      </w:r>
    </w:p>
    <w:p>
      <w:pPr/>
      <w:r>
        <w:rPr>
          <w:lang w:val="pt_PT" w:bidi="pt_PT"/>
        </w:rPr>
      </w:r>
      <w:r>
        <w:rPr>
          <w:lang w:val="pt_PT" w:bidi="pt_PT"/>
        </w:rPr>
        <w:t>Primeiro, Paulo ordena que os crentes estejam vigilantes. Paulo pode estar dizendo aos crentes para estarem prontos para Cristo retornar para julgar o mundo. Parte de estar preparado para a volta de Cristo significa que os crentes devem vigiar contra todos os pecados aos quais possam ser tentados, aqueles mesmos sobre os quais Paulo já os havia advertido anteriormente nesta carta.</w:t>
      </w:r>
    </w:p>
    <w:p>
      <w:pPr/>
      <w:r>
        <w:rPr>
          <w:lang w:val="pt_PT" w:bidi="pt_PT"/>
        </w:rPr>
      </w:r>
      <w:r>
        <w:rPr>
          <w:lang w:val="pt_PT" w:bidi="pt_PT"/>
        </w:rPr>
        <w:t>Parem aqui e discutam esta pergunta em grupo: contem uma história sobre uma pessoa que estava vigilante, ou atenta, caso um inimigo atacasse. Que tipos de coisas essa pessoa fez para estar pronta para o que aconteceria em seguida? Pause este áudio aqui.</w:t>
      </w:r>
    </w:p>
    <w:p>
      <w:pPr/>
      <w:r>
        <w:rPr>
          <w:lang w:val="pt_PT" w:bidi="pt_PT"/>
        </w:rPr>
      </w:r>
      <w:r>
        <w:rPr>
          <w:lang w:val="pt_PT" w:bidi="pt_PT"/>
        </w:rPr>
        <w:t>Em segundo lugar, Paulo diz para ficarem firmes na fé, ou continuar seguindo a Cristo. Os crentes devem se manter fortes e não cair, ou pecar, adorando falsos deuses ou pecando de outras maneiras.</w:t>
      </w:r>
    </w:p>
    <w:p>
      <w:pPr/>
      <w:r>
        <w:rPr>
          <w:lang w:val="pt_PT" w:bidi="pt_PT"/>
        </w:rPr>
      </w:r>
      <w:r>
        <w:rPr>
          <w:lang w:val="pt_PT" w:bidi="pt_PT"/>
        </w:rPr>
        <w:t>Em terceiro lugar, Paulo diz para serem corajosos. Anteriormente,` na carta de Paulo, ele escreveu que muitos dos crentes de Corinto estavam se vangloriando, e muitos não estavam seguindo as leis de Deus. Paulo quer que os crentes de Corinto saibam que eles devem ser corajosos e obedecer a Deus, mesmo quando os outros ao seu redor não estão guardando os mandamentos de Deus corretamente. Talvez aqui Paulo esteja pensando em um salmo do Antigo Testamento que exorta a confiar no Senhor e a ser forte e corajoso, pois o Senhor protege aqueles que o seguem, mas envergonha os orgulhosos.</w:t>
      </w:r>
    </w:p>
    <w:p>
      <w:pPr/>
      <w:r>
        <w:rPr>
          <w:lang w:val="pt_PT" w:bidi="pt_PT"/>
        </w:rPr>
      </w:r>
      <w:r>
        <w:rPr>
          <w:lang w:val="pt_PT" w:bidi="pt_PT"/>
        </w:rPr>
        <w:t>Quarto, Paulo diz para serem fortes. Ele não quer dizer que os crentes devem ser fisicamente fortes. Sua linguagem especial serve para advertir os crentes a não cederem à tentação de pecar. Talvez se lembrem de que muitas pessoas em Corinto adoravam ídolos, eram sexualmente imorais e faziam outras coisas que Deus odeia. Como a cultura em Corinto pressionaria os crentes a fazer essas coisas também, Paulo os adverte a serem espiritualmente fortes, como um homem que luta contra um inimigo e não perde essa luta.</w:t>
      </w:r>
    </w:p>
    <w:p>
      <w:pPr/>
      <w:r>
        <w:rPr>
          <w:lang w:val="pt_PT" w:bidi="pt_PT"/>
        </w:rPr>
      </w:r>
      <w:r>
        <w:rPr>
          <w:lang w:val="pt_PT" w:bidi="pt_PT"/>
        </w:rPr>
        <w:t>Parem aqui e discutam esta pergunta em grupo: contem uma história sobre uma pessoa que continuou a fazer o que ela sabia ser certo, mesmo quando as demais decidiram fazer algo errado. Agora contem sobre uma pessoa que seguiu o que outras pessoas estavam fazendo, mesmo sabendo que era a coisa errada de fazer. Pause este áudio aqui.</w:t>
      </w:r>
    </w:p>
    <w:p>
      <w:pPr/>
      <w:r>
        <w:rPr>
          <w:lang w:val="pt_PT" w:bidi="pt_PT"/>
        </w:rPr>
      </w:r>
      <w:r>
        <w:rPr>
          <w:lang w:val="pt_PT" w:bidi="pt_PT"/>
        </w:rPr>
        <w:t>Quinto, Paulo diz aos crentes para mostrar amor em tudo o que fazem. Vocês se lembram que, anteriormente na carta de Paulo, ele disse que, ao passo que o amor constrói, o conhecimento incha, ou seja, deixa as pessoas orgulhosas. Então Paulo está dizendo aos crentes para mostrar amor em tudo o que fazem, em vez de agir como se fossem mais sábios do que qualquer outra pessoa.</w:t>
      </w:r>
    </w:p>
    <w:p>
      <w:pPr/>
      <w:r>
        <w:rPr>
          <w:lang w:val="pt_PT" w:bidi="pt_PT"/>
        </w:rPr>
      </w:r>
      <w:r>
        <w:rPr>
          <w:lang w:val="pt_PT" w:bidi="pt_PT"/>
        </w:rPr>
        <w:t>Parem aqui e discutam esta pergunta em grupo: contem uma história sobre uma pessoa que pensava ser melhor do que outras pessoas. Que tipos de coisas essa pessoa fez? Agora, contem a história de alguém que fazia tudo com amor pelos outros. Que tipos de coisas essa pessoa fez? Pause este áudio aqui.</w:t>
      </w:r>
    </w:p>
    <w:p>
      <w:pPr/>
      <w:r>
        <w:rPr>
          <w:lang w:val="pt_PT" w:bidi="pt_PT"/>
        </w:rPr>
      </w:r>
      <w:r>
        <w:rPr>
          <w:lang w:val="pt_PT" w:bidi="pt_PT"/>
        </w:rPr>
        <w:t>Provavelmente, Estéfanas, Fortunato e Acaico foram as pessoas que trouxeram a carta dos coríntios a Paulo, desde Corinto. Eles também, provavelmente, foram aqueles que levaram a carta de Paulo de volta aos coríntios. Isso significa que os coríntios conheciam Estéfanas e sua casa, porque Estéfanas vivia em Corinto e era parte da igreja de Corinto. Uma casa pode incluir escravos e servos, bem como os membros da família de uma pessoa. Estéfanas e sua família foram as primeiras pessoas a acreditar em Cristo na Acaia. A Acaia era uma província, ou região maior do país da Grécia, e Corinto era a capital da Acaia.</w:t>
      </w:r>
    </w:p>
    <w:p>
      <w:pPr/>
      <w:r>
        <w:rPr>
          <w:lang w:val="pt_PT" w:bidi="pt_PT"/>
        </w:rPr>
      </w:r>
      <w:r>
        <w:rPr>
          <w:lang w:val="pt_PT" w:bidi="pt_PT"/>
        </w:rPr>
        <w:t xml:space="preserve">Parem aqui e olhem para um mapa da </w:t>
      </w:r>
      <w:r>
        <w:rPr>
          <w:b/>
          <w:lang w:val="pt_PT" w:bidi="pt_PT"/>
        </w:rPr>
        <w:t>Grécia</w:t>
      </w:r>
      <w:r>
        <w:rPr>
          <w:lang w:val="pt_PT" w:bidi="pt_PT"/>
        </w:rPr>
        <w:t xml:space="preserve"> em grupo. Encontrem a Província da Acaia e a cidade de Corinto no mapa. Pause este áudio aqui.</w:t>
      </w:r>
    </w:p>
    <w:p>
      <w:pPr/>
      <w:r>
        <w:rPr>
          <w:lang w:val="pt_PT" w:bidi="pt_PT"/>
        </w:rPr>
      </w:r>
      <w:r>
        <w:rPr>
          <w:lang w:val="pt_PT" w:bidi="pt_PT"/>
        </w:rPr>
        <w:t>Paulo diz que Estéfanas e a casa dela se dedicaram, ou se devotaram, a servir ao povo de Deus, que Paulo chama de santos. Paulo exorta, ou pede fortemente, os crentes a se submeterem a pessoas como Estéfanas e sua casa, seguindo a liderança dessas pessoas. Ele diz também para obedecer ou respeitar a todos como essas pessoas que trabalham duro no trabalho de Deus.</w:t>
      </w:r>
    </w:p>
    <w:p>
      <w:pPr/>
      <w:r>
        <w:rPr>
          <w:lang w:val="pt_PT" w:bidi="pt_PT"/>
        </w:rPr>
      </w:r>
      <w:r>
        <w:rPr>
          <w:lang w:val="pt_PT" w:bidi="pt_PT"/>
        </w:rPr>
        <w:t>Paulo diz que ficou feliz quando Estéfanas, Fortunato e Acaico chegaram para visitá-lo. Não temos certeza de quem Fortunato e Acaico eram. Esses eram nomes comuns naquele momento, especialmente entre escravos ou pessoas que haviam sido escravos. Portanto, Fortunato e Acaico podem ter sido parte da família de Estéfanas, ou eles podem ter sido outros homens da igreja em Corinto.</w:t>
      </w:r>
    </w:p>
    <w:p>
      <w:pPr/>
      <w:r>
        <w:rPr>
          <w:lang w:val="pt_PT" w:bidi="pt_PT"/>
        </w:rPr>
      </w:r>
      <w:r>
        <w:rPr>
          <w:lang w:val="pt_PT" w:bidi="pt_PT"/>
        </w:rPr>
        <w:t>Paulo diz que ficou feliz quando Estéfanas, Fortunato e Acaico chegaram, porque esses homens forneciam o que faltava à igreja em Corinto. Paulo quer dizer que foi encorajado porque ver Estéfanas, Fortunato e Acaico era como ter toda a igreja vir visitá-lo. Embora Estéfanas, Fortunato e Acaico tenham contado a Paulo sobre os problemas na igreja de Corinto sobre os quais ele então escreveu nessa carta, esses homens também teriam compartilhado boas notícias sobre os crentes. Assim, Paulo diz que essa visita renovou o ânimo dele e afirma também que renovou o ânimo da igreja em Corinto, ou seja, trouxe alegria à igreja. Paulo diz isso porque Estéfanas, Fortunato e Acaico foram capazes de levar a carta de volta para a igreja de Corinto.</w:t>
      </w:r>
    </w:p>
    <w:p>
      <w:pPr/>
      <w:r>
        <w:rPr>
          <w:lang w:val="pt_PT" w:bidi="pt_PT"/>
        </w:rPr>
      </w:r>
      <w:r>
        <w:rPr>
          <w:lang w:val="pt_PT" w:bidi="pt_PT"/>
        </w:rPr>
        <w:t>Parem aqui e discutam esta pergunta em grupo: contem sobre uma vez em que um bom amigo ou membro da família que não viam já há longo tempo veio de longe para visitá-los. Descreva como vocês se sentiram quando os viram. Pause este áudio aqui.</w:t>
      </w:r>
    </w:p>
    <w:p>
      <w:pPr/>
      <w:r>
        <w:rPr>
          <w:lang w:val="pt_PT" w:bidi="pt_PT"/>
        </w:rPr>
      </w:r>
      <w:r>
        <w:rPr>
          <w:lang w:val="pt_PT" w:bidi="pt_PT"/>
        </w:rPr>
        <w:t>Finalmente, Paulo diz aos crentes para reconhecerem pessoas como Estéfanas, Fortunato e Acaico. Paulo quer dizer que os crentes devem prestar atenção e ouvir pessoas como esses homens, que servem humildemente à igreja fazendo o trabalho de Deus. Antes, Paulo havia advertido os crentes a não honrar ou seguir as pessoas por causa do quão sábias eram, quão ricas eram, ou quão importantes eram. Mas agora Paulo está mostrando aos crentes o tipo de pessoas que eles devem estar seguindo.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16.13–18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dá à igreja de Corinto cinco grandes mandamentos: primeiro, estejam de guarda. Em segundo lugar, permaneçam firmes na fé. Em terceiro lugar, sejam corajosos. Em quarto lugar, sejam fortes. Em quinto lugar, mostrem amor em tudo o que vocês fazem.</w:t>
      </w:r>
    </w:p>
    <w:p>
      <w:pPr/>
      <w:r>
        <w:rPr>
          <w:lang w:val="pt_PT" w:bidi="pt_PT"/>
        </w:rPr>
      </w:r>
      <w:r>
        <w:rPr>
          <w:b/>
          <w:lang w:val="pt_PT" w:bidi="pt_PT"/>
        </w:rPr>
        <w:t>Na segunda parte:</w:t>
      </w:r>
      <w:r>
        <w:rPr>
          <w:lang w:val="pt_PT" w:bidi="pt_PT"/>
        </w:rPr>
        <w:t xml:space="preserve"> Paulo fala sobre Estéfanas e a família de Estéfanas, que foram os primeiros crentes na Acaia e que serviram ao povo de Deus. Paulo pede fortemente aos crentes que se submetam à liderança de Estéfanas e da família de Estéfanas. Paulo também diz que ficou feliz quando Estéfanas, Fortunato e Acaico vieram visitá-lo, porque essa visita renovou o espírito dele e o espírito da igreja de Corinto também. Finalmente, Paulo diz que a igreja deve honrar pessoas como esses homens.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A igreja em Corinto</w:t>
      </w:r>
    </w:p>
    <w:p>
      <w:pPr>
        <w:pStyle w:val="ListBullet"/>
        <w:spacing w:line="240" w:lineRule="auto"/>
        <w:ind w:left="720"/>
      </w:pPr>
      <w:r>
        <w:rPr>
          <w:lang w:val="pt_PT" w:bidi="pt_PT"/>
        </w:rPr>
      </w:r>
      <w:r>
        <w:rPr>
          <w:lang w:val="pt_PT" w:bidi="pt_PT"/>
        </w:rPr>
        <w:t>Família de Estéfanas</w:t>
      </w:r>
    </w:p>
    <w:p>
      <w:pPr>
        <w:pStyle w:val="ListBullet"/>
        <w:spacing w:line="240" w:lineRule="auto"/>
        <w:ind w:left="720"/>
      </w:pPr>
      <w:r>
        <w:rPr>
          <w:lang w:val="pt_PT" w:bidi="pt_PT"/>
        </w:rPr>
      </w:r>
      <w:r>
        <w:rPr>
          <w:lang w:val="pt_PT" w:bidi="pt_PT"/>
        </w:rPr>
        <w:t>Estéfanas</w:t>
      </w:r>
    </w:p>
    <w:p>
      <w:pPr>
        <w:pStyle w:val="ListBullet"/>
        <w:spacing w:line="240" w:lineRule="auto"/>
        <w:ind w:left="720"/>
      </w:pPr>
      <w:r>
        <w:rPr>
          <w:lang w:val="pt_PT" w:bidi="pt_PT"/>
        </w:rPr>
      </w:r>
      <w:r>
        <w:rPr>
          <w:lang w:val="pt_PT" w:bidi="pt_PT"/>
        </w:rPr>
        <w:t>Fortunato</w:t>
      </w:r>
    </w:p>
    <w:p>
      <w:pPr>
        <w:pStyle w:val="ListBullet"/>
        <w:spacing w:line="240" w:lineRule="auto"/>
        <w:ind w:left="720"/>
      </w:pPr>
      <w:r>
        <w:rPr>
          <w:lang w:val="pt_PT" w:bidi="pt_PT"/>
        </w:rPr>
      </w:r>
      <w:r>
        <w:rPr>
          <w:lang w:val="pt_PT" w:bidi="pt_PT"/>
        </w:rPr>
        <w:t>E Acaico</w:t>
      </w:r>
    </w:p>
    <w:p>
      <w:pPr/>
      <w:r>
        <w:rPr>
          <w:lang w:val="pt_PT" w:bidi="pt_PT"/>
        </w:rPr>
      </w:r>
      <w:r>
        <w:rPr>
          <w:lang w:val="pt_PT" w:bidi="pt_PT"/>
        </w:rPr>
        <w:t>Primeiro, pense sobre esta parte da carta de Paulo como um todo. Lembrem-se de que Paulo tem escrito essa carta para a igreja em Corinto para corrigir vários problemas. Alguns dos principais problemas da igreja são a imoralidade sexual e a adoração de ídolos, bem como orgulho e divisões sobre sabedoria espiritual. Nessa passagem, Paulo dará aos crentes cinco mandamentos gerais para ajudá-los a pensar e agir como devem. Então Paulo falará sobre os homens que vieram visitá-lo da igreja de Corinto e como a igreja deve seguir o exemplo de como esses homens vivem.</w:t>
      </w:r>
    </w:p>
    <w:p>
      <w:pPr/>
      <w:r>
        <w:rPr>
          <w:lang w:val="pt_PT" w:bidi="pt_PT"/>
        </w:rPr>
      </w:r>
      <w:r>
        <w:rPr>
          <w:lang w:val="pt_PT" w:bidi="pt_PT"/>
        </w:rPr>
        <w:t>Paulo começa essa parte final de sua carta de forma muito simples e rápida. Paulo escreve de uma maneira semelhante quando termina suas as cartas em outros livros do Novo Testamento. Em cada carta, Paulo termina com palavras que encorajam as pessoas a começarem imediatamente a fazer o que ele lhes orienta. Paulo quer que as pessoas entendam que é muito importante fazer essas coisas.</w:t>
      </w:r>
    </w:p>
    <w:p>
      <w:pPr/>
      <w:r>
        <w:rPr>
          <w:lang w:val="pt_PT" w:bidi="pt_PT"/>
        </w:rPr>
      </w:r>
      <w:r>
        <w:rPr>
          <w:lang w:val="pt_PT" w:bidi="pt_PT"/>
        </w:rPr>
        <w:t>Parem aqui e discutam essa pergunta em grupo: se vocês contassem às pessoas algumas ideias importantes, e quisessem que essas pessoas rapidamente começassem a agir de acordo com essas ideias, que palavras vocês usariam? Pause este áudio aqui.</w:t>
      </w:r>
    </w:p>
    <w:p>
      <w:pPr/>
      <w:r>
        <w:rPr>
          <w:lang w:val="pt_PT" w:bidi="pt_PT"/>
        </w:rPr>
      </w:r>
      <w:r>
        <w:rPr>
          <w:lang w:val="pt_PT" w:bidi="pt_PT"/>
        </w:rPr>
        <w:t>Primeiro, Paulo começa dizendo à igreja para ficar de guarda, estar atenta ou estar alerta. Outros livros da Bíblia, incluindo algumas das cartas de Paulo, usam essas mesmas palavras para falar sobre estar pronto para que Cristo retorne à terra em breve. No entanto, outras pessoas usam as mesmas palavras para lembrar aos crentes de terem cuidado com o mal e o inimigo, Satanás. Paulo não diz qual dessas coisas ele está dizendo à igreja para vigiar, mas ele pode querer dizer tanto que a igreja precisa estar pronta quando Jesus retornar, quanto que precisa estar preparada para permanecer firme contra o mal.</w:t>
      </w:r>
    </w:p>
    <w:p>
      <w:pPr/>
      <w:r>
        <w:rPr>
          <w:lang w:val="pt_PT" w:bidi="pt_PT"/>
        </w:rPr>
      </w:r>
      <w:r>
        <w:rPr>
          <w:lang w:val="pt_PT" w:bidi="pt_PT"/>
        </w:rPr>
        <w:t>Parem aqui e discutam essa pergunta em grupo: se vocês quisessem que as pessoas prestassem atenção e estivessem atentas a um perigo por perto, que palavras vocês usariam para dizer às pessoas? Se necessário, revisitem a história que vocês contaram na etapa dois para ver como descreveram isso. Pause este áudio aqui.</w:t>
      </w:r>
    </w:p>
    <w:p>
      <w:pPr/>
      <w:r>
        <w:rPr>
          <w:lang w:val="pt_PT" w:bidi="pt_PT"/>
        </w:rPr>
      </w:r>
      <w:r>
        <w:rPr>
          <w:lang w:val="pt_PT" w:bidi="pt_PT"/>
        </w:rPr>
        <w:t>Em segundo lugar, Paulo diz aos crentes para permanecerem firmes na fé dos crentes. Permanecer firme é uma expressão específica que significa não mudar a maneira como você pensa ou age, mesmo que alguém tente forçá-lo a mudar. Na língua original, as palavras específicas que Paulo usa poderiam significar que os crentes devem permanecer firmes continuando a acreditar nos ensinamentos sobre Cristo, ou as palavras poderiam significar permanecer firmes continuando a confiar em Deus e em Cristo. Vocês se lembrarão de que Paulo usou essa linguagem específica anteriormente nesta carta. Paulo também usa essa linguagem em algumas de suas outras cartas no Novo Testamento.</w:t>
      </w:r>
    </w:p>
    <w:p>
      <w:pPr/>
      <w:r>
        <w:rPr>
          <w:lang w:val="pt_PT" w:bidi="pt_PT"/>
        </w:rPr>
      </w:r>
      <w:r>
        <w:rPr>
          <w:lang w:val="pt_PT" w:bidi="pt_PT"/>
        </w:rPr>
        <w:t>Parem aqui e discutam essa pergunta em grupo: se vocês quiserem dizer que as pessoas continuam a crer em coisas verdadeiras mesmo quando outras pessoas as pressionam a crer em coisas falsas, como vocês dizem isso? Pause este áudio aqui.</w:t>
      </w:r>
    </w:p>
    <w:p>
      <w:pPr/>
      <w:r>
        <w:rPr>
          <w:lang w:val="pt_PT" w:bidi="pt_PT"/>
        </w:rPr>
      </w:r>
      <w:r>
        <w:rPr>
          <w:lang w:val="pt_PT" w:bidi="pt_PT"/>
        </w:rPr>
        <w:t>Em terceiro lugar, Paulo diz para serem corajosos. Na língua original, a palavra que Paulo usa não é encontrada em nenhum outro lugar do Novo Testamento. No entanto, essa palavra pode ser encontrada em muitos lugares do Antigo Testamento, quase sempre juntamente com outras palavras que significam “sejam fortes”. Paulo está incentivando os crentes na igreja a terem coragem quando estiverem cercados de perigo, especialmente dos inimigos dos crentes que querem feri-los, ou querem que os crentes desobedeçam a Deus.</w:t>
      </w:r>
    </w:p>
    <w:p>
      <w:pPr/>
      <w:r>
        <w:rPr>
          <w:lang w:val="pt_PT" w:bidi="pt_PT"/>
        </w:rPr>
      </w:r>
      <w:r>
        <w:rPr>
          <w:lang w:val="pt_PT" w:bidi="pt_PT"/>
        </w:rPr>
        <w:t>Parem aqui e discutam essa pergunta em grupo: se vocês quisessem dizer às pessoas para não terem medo de seus inimigos, como vocês diriam isso? Pause este áudio aqui.</w:t>
      </w:r>
    </w:p>
    <w:p>
      <w:pPr/>
      <w:r>
        <w:rPr>
          <w:lang w:val="pt_PT" w:bidi="pt_PT"/>
        </w:rPr>
      </w:r>
      <w:r>
        <w:rPr>
          <w:lang w:val="pt_PT" w:bidi="pt_PT"/>
        </w:rPr>
        <w:t>Quarto, Paulo diz para serem fortes. Paulo quer dizer ser forte na fé, ou ter força espiritual, não força física. Os crentes precisam dessa força, bem como a coragem sobre a qual Paulo já falou, para permanecerem firmes contra as tentações de ser sexualmente imorais, adorar ídolos e fazer outras coisas pecaminosas que muitos coríntios faziam.</w:t>
      </w:r>
    </w:p>
    <w:p>
      <w:pPr/>
      <w:r>
        <w:rPr>
          <w:lang w:val="pt_PT" w:bidi="pt_PT"/>
        </w:rPr>
      </w:r>
      <w:r>
        <w:rPr>
          <w:lang w:val="pt_PT" w:bidi="pt_PT"/>
        </w:rPr>
        <w:t>Em quinto lugar, Paulo diz aos crentes: "Que tudo o que vocês fizerem seja feito com amor". Paulo quer dizer que os crentes devem fazer tudo de uma maneira amorosa, ou com um espírito amoroso. Na língua original, a palavra que Paulo usa para amor significa amar uma pessoa com base em sua apreciação sincera e alta estima por ela. Esse mandamento é diferente dos quatro primeiros mandamentos de Paulo. Na língua original, as palavras que Paulo usa nos primeiros quatro mandamentos mostram que ele está falando com todos os crentes juntos como um grupo. Mas nesse quinto mandamento, Paulo usa palavras que mostram que ele está falando com cada pessoa individualmente. Ao fazer isso, Paulo está dizendo a cada crente que ele deve aprender a tratar os outros com esse tipo de amor se cada crente quiser se tornar mais espiritual. Vocês se lembrarão de que os crentes pensam que se tornar mais espiritual significa aprender a falar palavras que soam sábias, e que os crentes têm se vangloriado e se dividido para seguir diferentes líderes na igreja. Mas Paulo está dizendo que os crentes devem, em vez disso, tratar uns aos outros com amor e apreciação sinceros se quiserem se tornar verdadeiramente espirituais.</w:t>
      </w:r>
    </w:p>
    <w:p>
      <w:pPr/>
      <w:r>
        <w:rPr>
          <w:lang w:val="pt_PT" w:bidi="pt_PT"/>
        </w:rPr>
      </w:r>
      <w:r>
        <w:rPr>
          <w:lang w:val="pt_PT" w:bidi="pt_PT"/>
        </w:rPr>
        <w:t>Parem aqui e discutam essa pergunta em grupo: contem uma história sobre uma pessoa que tratava os outros com o tipo de amor que mostrava que essa pessoa verdadeiramente apreciava e valorizava essas outras pessoas. Que ações essa pessoa realizou, ou que palavras essa pessoa disse, que demonstravam que amava as outras pessoas? Pause este áudio aqui.</w:t>
      </w:r>
    </w:p>
    <w:p>
      <w:pPr/>
      <w:r>
        <w:rPr>
          <w:lang w:val="pt_PT" w:bidi="pt_PT"/>
        </w:rPr>
      </w:r>
      <w:r>
        <w:rPr>
          <w:lang w:val="pt_PT" w:bidi="pt_PT"/>
        </w:rPr>
        <w:t>Paulo diz: "Agora exorto vocês, irmãos". Com essas palavras, Paulo mostra que ele está prestes a pedir fortemente aos crentes para fazerem algo, mas primeiro ele lembrará aos crentes de algumas informações de pano de fundo importantes. Em seguida, Paulo diz: "Vocês sabem que a família de Estéfanas foi o primeiro fruto da Acaia, e que se dedicaram ao serviço do povo do Senhor". Vocês se lembrarão de que, no início da carta de Paulo, ele mencionou como havia batizado a família de Estéfanas quando ele estava em Corinto. Assim, quando Paulo diz que a família de Estéfanas foi os primeiros frutos, ele está usando uma linguagem especial para significar que as pessoas da família de Estéfanas foram os primeiros crentes na Acaia, assim como uma planta produz alguns frutos e depois continua crescendo mais. Ao contrário desses crentes que têm se vangloriado e dividido a igreja, Paulo diz que as pessoas na família de Estéfanas se dedicaram a servir e ajudar o povo de Deus.</w:t>
      </w:r>
    </w:p>
    <w:p>
      <w:pPr/>
      <w:r>
        <w:rPr>
          <w:lang w:val="pt_PT" w:bidi="pt_PT"/>
        </w:rPr>
      </w:r>
      <w:r>
        <w:rPr>
          <w:lang w:val="pt_PT" w:bidi="pt_PT"/>
        </w:rPr>
        <w:t>Parem aqui e discutam essa pergunta em grupo: quando vocês falam sobre o primeiro de algo bom que continuará crescendo, como o primeiro fruto que cresce em uma planta, que palavras vocês usam em sua língua? Pause este áudio aqui.</w:t>
      </w:r>
    </w:p>
    <w:p>
      <w:pPr/>
      <w:r>
        <w:rPr>
          <w:lang w:val="pt_PT" w:bidi="pt_PT"/>
        </w:rPr>
      </w:r>
      <w:r>
        <w:rPr>
          <w:lang w:val="pt_PT" w:bidi="pt_PT"/>
        </w:rPr>
        <w:t>Agora Paulo termina dizendo o que ele quer que a igreja faça. Paulo exorta, ou pede com muita insistência, que os crentes sigam líderes na igreja, como a família de Estéfanas, e qualquer outra pessoa que trabalhe duro para ajudar e suprir coisas que outros crentes precisam.</w:t>
      </w:r>
    </w:p>
    <w:p>
      <w:pPr/>
      <w:r>
        <w:rPr>
          <w:lang w:val="pt_PT" w:bidi="pt_PT"/>
        </w:rPr>
      </w:r>
      <w:r>
        <w:rPr>
          <w:lang w:val="pt_PT" w:bidi="pt_PT"/>
        </w:rPr>
        <w:t>Paulo diz que ele se alegrou, ou ficou muito feliz, quando Estéfanas, Fortunato e Acaico viajaram para visitá-lo. Paulo diz que isso é porque ver Estéfanas, Fortunato e Acaico foi como ver toda a igreja. Como esses homens trouxeram a Paulo notícias sobre o que estava acontecendo na igreja de Corinto, ele foi capaz de escrever essa carta e enviá-la de volta a Corinto para que a igreja pudesse lê-la. Então Paulo diz que Estéfanas, Fortunato e Acaico renovaram o espírito de Paulo e o espírito da igreja também. Paulo quer dizer que se comunicar uns com os outros encorajou tanto ele quanto a igreja.</w:t>
      </w:r>
    </w:p>
    <w:p>
      <w:pPr/>
      <w:r>
        <w:rPr>
          <w:lang w:val="pt_PT" w:bidi="pt_PT"/>
        </w:rPr>
      </w:r>
      <w:r>
        <w:rPr>
          <w:lang w:val="pt_PT" w:bidi="pt_PT"/>
        </w:rPr>
        <w:t>Parem aqui e discutam essa pergunta em grupo: se amigos ou familiares que vocês amam os visitam depois de um longo tempo sem se verem, que palavras vocês usam para descrever como se sentem quando veem uns aos outros? Se necessário, revisitem a história que vocês contaram na etapa dois para ver como descreveram isso. Pause este áudio aqui.</w:t>
      </w:r>
    </w:p>
    <w:p>
      <w:pPr/>
      <w:r>
        <w:rPr>
          <w:lang w:val="pt_PT" w:bidi="pt_PT"/>
        </w:rPr>
      </w:r>
      <w:r>
        <w:rPr>
          <w:lang w:val="pt_PT" w:bidi="pt_PT"/>
        </w:rPr>
        <w:t>Finalmente, Paulo diz à igreja para reconhecer, ou prestar atenção a Estéfanas, Fortunato e Acaico, e a qualquer um que faça coisas como esses homens fazem.</w:t>
      </w:r>
    </w:p>
    <w:p>
      <w:pPr/>
      <w:r>
        <w:rPr>
          <w:lang w:val="pt_PT" w:bidi="pt_PT"/>
        </w:rPr>
      </w:r>
      <w:r>
        <w:rPr>
          <w:lang w:val="pt_PT" w:bidi="pt_PT"/>
        </w:rPr>
        <w:t>Agora, o grupo deve fazer o roteiro, desenhar ou usar objetos para visualizar a passagem e a atuação nela. Enquanto vocês fazem isso, vocês podem querer usar desenhos, objetos ou até mesmo pessoas para representar Paulo, a igreja em Corinto, a família de Estéfanas, Estéfanas, Fortunato e Acaico.</w:t>
      </w:r>
    </w:p>
    <w:p>
      <w:pPr/>
      <w:r>
        <w:rPr>
          <w:lang w:val="pt_PT" w:bidi="pt_PT"/>
        </w:rPr>
      </w:r>
      <w:r>
        <w:rPr>
          <w:lang w:val="pt_PT" w:bidi="pt_PT"/>
        </w:rPr>
        <w:t>Escolha pessoas, desenhos ou objetos para cada um ser um desses. Ao começarem a recontar a história desses versículos, lembrem-se de que Paulo está dando aos crentes alguns mandamentos para ajudá-los a pensar e agir de forma diferente, e ele está mostrando aos crentes o tipo de pessoas e comportamentos que os crentes devem seguir. Vocês podem querer encenar as palavras e ações de cada um dos cinco mandamentos que Paulo dá. Por exemplo, vocês poderiam ter alguém de guarda para vigiar um inimigo. Vocês poderiam ter alguém permanecendo firme enquanto outros tentam pressionar essa pessoa a mudar de direção ou a cair. Vocês podem ter alguém fingindo ser corajoso, enquanto outros agem como se estivessem atacando ou tentando deixar essa pessoa com medo. Vocês também podem ter alguém fingindo ser forte enquanto outros procuram tentá-lo a fazer coisas erradas. Em seguida, vocês podem fazer alguém representar Paulo mostrando a cada pessoa como ela precisa tratar os outros com amor. Depois disso, vocês poderiam encenar como a família de Estéfanas serve à igreja, e fazer com que Paulo mostre à igreja que deve seguir líderes como essas pessoas. Vocês podem fazer com que Estéfanas, Fortunato e Acaico viajem até Paulo e contem a ele sobre as coisas que estão acontecendo na igreja em Corinto. Vocês podem ter Paulo escrevendo sua carta e depois fazer com que Estéfanas, Fortunato e Acaico a levem de volta para a igreja para que todos possam ouvir o que ele escreveu. E então vocês podem mostrar Paulo instruindo a igreja a ouvir e agir como Estéfanas, Fortunato e Acaico, e outros como esses homens.</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16.13–18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A igreja em Corinto</w:t>
      </w:r>
    </w:p>
    <w:p>
      <w:pPr>
        <w:pStyle w:val="ListBullet"/>
        <w:spacing w:line="240" w:lineRule="auto"/>
        <w:ind w:left="720"/>
      </w:pPr>
      <w:r>
        <w:rPr>
          <w:lang w:val="pt_PT" w:bidi="pt_PT"/>
        </w:rPr>
      </w:r>
      <w:r>
        <w:rPr>
          <w:lang w:val="pt_PT" w:bidi="pt_PT"/>
        </w:rPr>
        <w:t>Família de Estéfanas</w:t>
      </w:r>
    </w:p>
    <w:p>
      <w:pPr>
        <w:pStyle w:val="ListBullet"/>
        <w:spacing w:line="240" w:lineRule="auto"/>
        <w:ind w:left="720"/>
      </w:pPr>
      <w:r>
        <w:rPr>
          <w:lang w:val="pt_PT" w:bidi="pt_PT"/>
        </w:rPr>
      </w:r>
      <w:r>
        <w:rPr>
          <w:lang w:val="pt_PT" w:bidi="pt_PT"/>
        </w:rPr>
        <w:t>Estéfanas</w:t>
      </w:r>
    </w:p>
    <w:p>
      <w:pPr>
        <w:pStyle w:val="ListBullet"/>
        <w:spacing w:line="240" w:lineRule="auto"/>
        <w:ind w:left="720"/>
      </w:pPr>
      <w:r>
        <w:rPr>
          <w:lang w:val="pt_PT" w:bidi="pt_PT"/>
        </w:rPr>
      </w:r>
      <w:r>
        <w:rPr>
          <w:lang w:val="pt_PT" w:bidi="pt_PT"/>
        </w:rPr>
        <w:t>Fortunato</w:t>
      </w:r>
    </w:p>
    <w:p>
      <w:pPr>
        <w:pStyle w:val="ListBullet"/>
        <w:spacing w:line="240" w:lineRule="auto"/>
        <w:ind w:left="720"/>
      </w:pPr>
      <w:r>
        <w:rPr>
          <w:lang w:val="pt_PT" w:bidi="pt_PT"/>
        </w:rPr>
      </w:r>
      <w:r>
        <w:rPr>
          <w:lang w:val="pt_PT" w:bidi="pt_PT"/>
        </w:rPr>
        <w:t>E Acaico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"Estejam em guarda. Permaneçam firmes na fé. Sejam corajosos. Sejam fortes”.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às pessoas que interpretam os crentes na igreja: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“Demonstre amor em tudo o que fizer”.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“A família de Estéfanas tem se doado para servir ao povo de Deus. Então exorto vocês a seguirem líderes como a família de Estéfanas e qualquer um que trabalhe duro para fazer o mesmo trabalho que eles estão fazendo!”.</w:t>
      </w:r>
    </w:p>
    <w:p>
      <w:pPr>
        <w:pStyle w:val="ListBullet"/>
        <w:spacing w:line="240" w:lineRule="auto"/>
        <w:ind w:left="720"/>
      </w:pPr>
      <w:r>
        <w:rPr>
          <w:lang w:val="pt_PT" w:bidi="pt_PT"/>
        </w:rPr>
      </w:r>
      <w:r>
        <w:rPr>
          <w:lang w:val="pt_PT" w:bidi="pt_PT"/>
        </w:rPr>
        <w:t>Pergunte às pessoas que interpretam os crentes na igreja: “O que vocês estão sentindo ou pensando?” As pessoas podem responder coisas como:</w:t>
      </w:r>
    </w:p>
    <w:p>
      <w:pPr>
        <w:pStyle w:val="ListBullet"/>
        <w:spacing w:line="240" w:lineRule="auto"/>
        <w:ind w:left="720"/>
      </w:pPr>
      <w:r>
        <w:rPr>
          <w:lang w:val="pt_PT" w:bidi="pt_PT"/>
        </w:rPr>
      </w:r>
      <w:r>
        <w:rPr>
          <w:lang w:val="pt_PT" w:bidi="pt_PT"/>
        </w:rPr>
        <w:t>Pergunte às pessoas que interpretam a família de Estéfanas: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“Fiquei tão feliz por Estéfanas, Fortunato e Acaico terem vindo para cá. Ter esses homens me visitando era como ter vocês aqui. Esses homens me encorajaram, e tenho certeza de que eles encorajaram vocês também. Mostrem respeito às pessoas que fazem coisas como esses homens fazem”.</w:t>
      </w:r>
    </w:p>
    <w:p>
      <w:pPr>
        <w:pStyle w:val="ListBullet"/>
        <w:spacing w:line="240" w:lineRule="auto"/>
        <w:ind w:left="720"/>
      </w:pPr>
      <w:r>
        <w:rPr>
          <w:lang w:val="pt_PT" w:bidi="pt_PT"/>
        </w:rPr>
      </w:r>
      <w:r>
        <w:rPr>
          <w:lang w:val="pt_PT" w:bidi="pt_PT"/>
        </w:rPr>
        <w:t>Pergunte às pessoas que interpretam os crentes na igreja: “O que vocês estão sentindo ou pensando?” As pessoas podem responder coisas como:</w:t>
      </w:r>
    </w:p>
    <w:p>
      <w:pPr>
        <w:pStyle w:val="ListBullet"/>
        <w:spacing w:line="240" w:lineRule="auto"/>
        <w:ind w:left="720"/>
      </w:pPr>
      <w:r>
        <w:rPr>
          <w:lang w:val="pt_PT" w:bidi="pt_PT"/>
        </w:rPr>
      </w:r>
      <w:r>
        <w:rPr>
          <w:lang w:val="pt_PT" w:bidi="pt_PT"/>
        </w:rPr>
        <w:t>Pergunte às pessoas que interpretam Estéfanas, Fortunato e Acaico: “O que vocês estão sentindo ou pensando?”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16.13–18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Paulo começa essa passagem dizendo à igreja para "estar em guarda". Essa é uma linguagem especial que significa permanecer acordado, estar alerta e vigilante com o que está acontecendo ao seu redor, como um soldado que fica atento a um ataque inimigo.</w:t>
      </w:r>
    </w:p>
    <w:p>
      <w:pPr/>
      <w:r>
        <w:rPr>
          <w:lang w:val="pt_PT" w:bidi="pt_PT"/>
        </w:rPr>
      </w:r>
      <w:r>
        <w:rPr>
          <w:lang w:val="pt_PT" w:bidi="pt_PT"/>
        </w:rPr>
        <w:t xml:space="preserve">Parem aqui e discutam em grupo que palavra ou frase vocês usarão para </w:t>
      </w:r>
      <w:r>
        <w:rPr>
          <w:b/>
          <w:lang w:val="pt_PT" w:bidi="pt_PT"/>
        </w:rPr>
        <w:t>estar em guarda</w:t>
      </w:r>
      <w:r>
        <w:rPr>
          <w:lang w:val="pt_PT" w:bidi="pt_PT"/>
        </w:rPr>
        <w:t>. Se você já traduziu essa frase em outro livro da Bíblia, use a mesma palavra que você usou lá. Pause este áudio aqui.</w:t>
      </w:r>
    </w:p>
    <w:p>
      <w:pPr/>
      <w:r>
        <w:rPr>
          <w:lang w:val="pt_PT" w:bidi="pt_PT"/>
        </w:rPr>
      </w:r>
      <w:r>
        <w:rPr>
          <w:lang w:val="pt_PT" w:bidi="pt_PT"/>
        </w:rPr>
        <w:t xml:space="preserve">Paulo também diz para </w:t>
      </w:r>
      <w:r>
        <w:rPr>
          <w:b/>
          <w:lang w:val="pt_PT" w:bidi="pt_PT"/>
        </w:rPr>
        <w:t>permanecer firme</w:t>
      </w:r>
      <w:r>
        <w:rPr>
          <w:lang w:val="pt_PT" w:bidi="pt_PT"/>
        </w:rPr>
        <w:t xml:space="preserve"> na </w:t>
      </w:r>
      <w:r>
        <w:rPr>
          <w:b/>
          <w:lang w:val="pt_PT" w:bidi="pt_PT"/>
        </w:rPr>
        <w:t>fé</w:t>
      </w:r>
      <w:r>
        <w:rPr>
          <w:lang w:val="pt_PT" w:bidi="pt_PT"/>
        </w:rPr>
        <w:t xml:space="preserve">. Essa é uma linguagem especial que significa não mudar a maneira como você pensa ou age enquanto segue a Deus, mesmo que alguém tente forçá-lo a mudar. Isso é como uma pessoa que permanece de pé em um lugar, mesmo que as pessoas tentem empurrar essa pessoa para baixo. Usem a mesma palavra ou frase para "permanecer firme" que vocês usaram em passagens anteriores. Consulte o Glossário Mestre para mais informações sobre </w:t>
      </w:r>
      <w:r>
        <w:rPr>
          <w:lang w:val="pt_PT" w:bidi="pt_PT"/>
        </w:rPr>
        <w:t>fé</w:t>
      </w:r>
      <w:r>
        <w:rPr>
          <w:lang w:val="pt_PT" w:bidi="pt_PT"/>
        </w:rPr>
        <w:t>, e traduzam fé da mesma maneira que vocês traduziram em passagens anteriores.</w:t>
      </w:r>
    </w:p>
    <w:p>
      <w:pPr/>
      <w:r>
        <w:rPr>
          <w:lang w:val="pt_PT" w:bidi="pt_PT"/>
        </w:rPr>
      </w:r>
      <w:r>
        <w:rPr>
          <w:lang w:val="pt_PT" w:bidi="pt_PT"/>
        </w:rPr>
        <w:t xml:space="preserve">Paulo diz para fazer tudo em </w:t>
      </w:r>
      <w:r>
        <w:rPr>
          <w:b/>
          <w:lang w:val="pt_PT" w:bidi="pt_PT"/>
        </w:rPr>
        <w:t>amor</w:t>
      </w:r>
      <w:r>
        <w:rPr>
          <w:lang w:val="pt_PT" w:bidi="pt_PT"/>
        </w:rPr>
        <w:t>. Na língua original, a palavra que Paulo usa nessa passagem para amor significa tratar as pessoas com afeto e preocupação, porque vocês realmente apreciam e respeitam essa pessoa. Uma pessoa que ama dessa maneira não pratica o mal com outras pessoas, mas as trata da maneira como essa pessoa gostaria de ser tratada. Usem a mesma palavra ou frase para esse tipo de amor que vocês usaram em passagens anteriores.</w:t>
      </w:r>
    </w:p>
    <w:p>
      <w:pPr/>
      <w:r>
        <w:rPr>
          <w:lang w:val="pt_PT" w:bidi="pt_PT"/>
        </w:rPr>
      </w:r>
      <w:r>
        <w:rPr>
          <w:lang w:val="pt_PT" w:bidi="pt_PT"/>
        </w:rPr>
        <w:t>Paulo diz: "</w:t>
      </w:r>
      <w:r>
        <w:rPr>
          <w:b/>
          <w:lang w:val="pt_PT" w:bidi="pt_PT"/>
        </w:rPr>
        <w:t>Exorto</w:t>
      </w:r>
      <w:r>
        <w:rPr>
          <w:lang w:val="pt_PT" w:bidi="pt_PT"/>
        </w:rPr>
        <w:t xml:space="preserve"> vocês </w:t>
      </w:r>
      <w:r>
        <w:rPr>
          <w:b/>
          <w:lang w:val="pt_PT" w:bidi="pt_PT"/>
        </w:rPr>
        <w:t>irmãos</w:t>
      </w:r>
      <w:r>
        <w:rPr>
          <w:lang w:val="pt_PT" w:bidi="pt_PT"/>
        </w:rPr>
        <w:t>". Exortar significa pedir com insistência ou pedir com forte emoção. Na língua original, essa palavra “irmãos” não é a mesma palavra que irmãos humanos que nascem fisicamente da mesma mãe e pai. Em vez disso, essa é uma linguagem especial que significa companheiros crentes em Cristo, que são parte da mesma família espiritual. Usem as mesmas palavras ou frases para exortar e irmãos (ou irmãos e irmãs) que vocês usaram em passagens anteriores.</w:t>
      </w:r>
    </w:p>
    <w:p>
      <w:pPr/>
      <w:r>
        <w:rPr>
          <w:lang w:val="pt_PT" w:bidi="pt_PT"/>
        </w:rPr>
      </w:r>
      <w:r>
        <w:rPr>
          <w:lang w:val="pt_PT" w:bidi="pt_PT"/>
        </w:rPr>
        <w:t xml:space="preserve">Paulo diz que a </w:t>
      </w:r>
      <w:r>
        <w:rPr>
          <w:b/>
          <w:lang w:val="pt_PT" w:bidi="pt_PT"/>
        </w:rPr>
        <w:t>família</w:t>
      </w:r>
      <w:r>
        <w:rPr>
          <w:lang w:val="pt_PT" w:bidi="pt_PT"/>
        </w:rPr>
        <w:t xml:space="preserve"> de Estéfanas foram os </w:t>
      </w:r>
      <w:r>
        <w:rPr>
          <w:b/>
          <w:lang w:val="pt_PT" w:bidi="pt_PT"/>
        </w:rPr>
        <w:t>primeiros frutos</w:t>
      </w:r>
      <w:r>
        <w:rPr>
          <w:lang w:val="pt_PT" w:bidi="pt_PT"/>
        </w:rPr>
        <w:t xml:space="preserve"> na Acaia. A família de uma pessoa significa qualquer um que viva na casa dessa pessoa. Uma casa pode incluir escravos e servos, bem como os membros da família de uma pessoa. A expressão "primeiros frutos" é uma linguagem especial que significa as primeiras pessoas a se tornarem cristãs. Quando uma pessoa vê os primeiros frutos crescendo em uma planta ou árvore, essa pessoa sabe que em breve crescerão mais frutos também. Então, da mesma maneira, Paulo está dizendo que, embora a família de Estéfanas tenha começado a seguir a Cristo primeiro, muitas mais pessoas também se tornarão cristãs na Acaia. Usem as mesmas palavras ou frases para família e primeiros frutos que vocês usaram em passagens anteriores. Para mais informações sobre </w:t>
      </w:r>
      <w:r>
        <w:rPr>
          <w:lang w:val="pt_PT" w:bidi="pt_PT"/>
        </w:rPr>
        <w:t>casa</w:t>
      </w:r>
      <w:r>
        <w:rPr>
          <w:lang w:val="pt_PT" w:bidi="pt_PT"/>
        </w:rPr>
        <w:t>, consulte o Glossário Mestre.</w:t>
      </w:r>
    </w:p>
    <w:p>
      <w:pPr/>
      <w:r>
        <w:rPr>
          <w:lang w:val="pt_PT" w:bidi="pt_PT"/>
        </w:rPr>
      </w:r>
      <w:r>
        <w:rPr>
          <w:lang w:val="pt_PT" w:bidi="pt_PT"/>
        </w:rPr>
        <w:t xml:space="preserve">Paulo diz que Estéfanas e sua família </w:t>
      </w:r>
      <w:r>
        <w:rPr>
          <w:b/>
          <w:lang w:val="pt_PT" w:bidi="pt_PT"/>
        </w:rPr>
        <w:t>se dedicaram</w:t>
      </w:r>
      <w:r>
        <w:rPr>
          <w:lang w:val="pt_PT" w:bidi="pt_PT"/>
        </w:rPr>
        <w:t xml:space="preserve"> a servir os </w:t>
      </w:r>
      <w:r>
        <w:rPr>
          <w:b/>
          <w:lang w:val="pt_PT" w:bidi="pt_PT"/>
        </w:rPr>
        <w:t>santos</w:t>
      </w:r>
      <w:r>
        <w:rPr>
          <w:lang w:val="pt_PT" w:bidi="pt_PT"/>
        </w:rPr>
        <w:t xml:space="preserve">. A palavra santos significa povo santo, ou pessoas que Deus separou para acreditar em Deus. Usem a mesma palavra ou frase para santos que vocês usaram em passagens anteriores. Para mais informações sobre </w:t>
      </w:r>
      <w:r>
        <w:rPr>
          <w:lang w:val="pt_PT" w:bidi="pt_PT"/>
        </w:rPr>
        <w:t>santos</w:t>
      </w:r>
      <w:r>
        <w:rPr>
          <w:lang w:val="pt_PT" w:bidi="pt_PT"/>
        </w:rPr>
        <w:t>, consulte o Glossário Mestre. Dedicar-se a servir a alguém significa doar seu tempo, energia e atenção a essa pessoa ou grupo de pessoas. Significa mostrar dedicação e lealdade ao cuidar ou trabalhar em prol do bem-estar dessa pessoa.</w:t>
      </w:r>
    </w:p>
    <w:p>
      <w:pPr/>
      <w:r>
        <w:rPr>
          <w:lang w:val="pt_PT" w:bidi="pt_PT"/>
        </w:rPr>
      </w:r>
      <w:r>
        <w:rPr>
          <w:lang w:val="pt_PT" w:bidi="pt_PT"/>
        </w:rPr>
        <w:t xml:space="preserve">Parem aqui e discutam em grupo que palavra ou frase vocês usarão para </w:t>
      </w:r>
      <w:r>
        <w:rPr>
          <w:b/>
          <w:lang w:val="pt_PT" w:bidi="pt_PT"/>
        </w:rPr>
        <w:t>dedicado</w:t>
      </w:r>
      <w:r>
        <w:rPr>
          <w:lang w:val="pt_PT" w:bidi="pt_PT"/>
        </w:rPr>
        <w:t>. Se você já traduziu essa frase em outro livro da Bíblia, use a mesma palavra que você usou lá. Pause este áudio aqui.</w:t>
      </w:r>
    </w:p>
    <w:p>
      <w:pPr/>
      <w:r>
        <w:rPr>
          <w:lang w:val="pt_PT" w:bidi="pt_PT"/>
        </w:rPr>
      </w:r>
      <w:r>
        <w:rPr>
          <w:lang w:val="pt_PT" w:bidi="pt_PT"/>
        </w:rPr>
        <w:t xml:space="preserve">Paulo diz que Estéfanas, Fortunato e Acaico </w:t>
      </w:r>
      <w:r>
        <w:rPr>
          <w:b/>
          <w:lang w:val="pt_PT" w:bidi="pt_PT"/>
        </w:rPr>
        <w:t>revigoraram</w:t>
      </w:r>
      <w:r>
        <w:rPr>
          <w:lang w:val="pt_PT" w:bidi="pt_PT"/>
        </w:rPr>
        <w:t xml:space="preserve"> o </w:t>
      </w:r>
      <w:r>
        <w:rPr>
          <w:b/>
          <w:lang w:val="pt_PT" w:bidi="pt_PT"/>
        </w:rPr>
        <w:t>espírito</w:t>
      </w:r>
      <w:r>
        <w:rPr>
          <w:lang w:val="pt_PT" w:bidi="pt_PT"/>
        </w:rPr>
        <w:t xml:space="preserve"> de Paulo, ou o seu interior. Usem a mesma palavra para espírito de uma pessoa que vocês usaram em passagens anteriores, e consultem </w:t>
      </w:r>
      <w:r>
        <w:rPr>
          <w:lang w:val="pt_PT" w:bidi="pt_PT"/>
        </w:rPr>
        <w:t>espírito</w:t>
      </w:r>
      <w:r>
        <w:rPr>
          <w:lang w:val="pt_PT" w:bidi="pt_PT"/>
        </w:rPr>
        <w:t xml:space="preserve"> no Glossário Mestre para mais informações. Na língua original, a palavra que Paulo usa para revigorar significa “dar descanso” ou encorajar e fortalecer. Quando essa mesma palavra é usada para falar sobre ser revigorado fisicamente, significa descansar do trabalho.</w:t>
      </w:r>
    </w:p>
    <w:p>
      <w:pPr/>
      <w:r>
        <w:rPr>
          <w:lang w:val="pt_PT" w:bidi="pt_PT"/>
        </w:rPr>
      </w:r>
      <w:r>
        <w:rPr>
          <w:lang w:val="pt_PT" w:bidi="pt_PT"/>
        </w:rPr>
        <w:t xml:space="preserve">Parem aqui e discutam em grupo qual palavra ou frase vocês usarão para </w:t>
      </w:r>
      <w:r>
        <w:rPr>
          <w:b/>
          <w:lang w:val="pt_PT" w:bidi="pt_PT"/>
        </w:rPr>
        <w:t>revigorado</w:t>
      </w:r>
      <w:r>
        <w:rPr>
          <w:lang w:val="pt_PT" w:bidi="pt_PT"/>
        </w:rPr>
        <w:t>. Se você já traduziu essa frase em outro livro da Bíblia, use a mesma palavra que você usou lá. Pause este áudio aqui.</w:t>
      </w:r>
    </w:p>
    <w:p>
      <w:pPr/>
      <w:r>
        <w:rPr>
          <w:lang w:val="pt_PT" w:bidi="pt_PT"/>
        </w:rPr>
      </w:r>
      <w:r>
        <w:rPr>
          <w:lang w:val="pt_PT" w:bidi="pt_PT"/>
        </w:rPr>
        <w:t xml:space="preserve">Paulo termina essa passagem dizendo à igreja para </w:t>
      </w:r>
      <w:r>
        <w:rPr>
          <w:b/>
          <w:lang w:val="pt_PT" w:bidi="pt_PT"/>
        </w:rPr>
        <w:t>reconhecer</w:t>
      </w:r>
      <w:r>
        <w:rPr>
          <w:lang w:val="pt_PT" w:bidi="pt_PT"/>
        </w:rPr>
        <w:t xml:space="preserve"> pessoas como Estéfanas, Fortunato e Acaico, por causa de como esses homens servem com humildade aos outros crentes. Reconhecer significa admitir, prestar atenção, ouvir ou honrar.</w:t>
      </w:r>
    </w:p>
    <w:p>
      <w:pPr/>
      <w:r>
        <w:rPr>
          <w:lang w:val="pt_PT" w:bidi="pt_PT"/>
        </w:rPr>
      </w:r>
      <w:r>
        <w:rPr>
          <w:lang w:val="pt_PT" w:bidi="pt_PT"/>
        </w:rPr>
        <w:t xml:space="preserve">Parem aqui e discutam em grupo qual palavra ou frase vocês usarão para </w:t>
      </w:r>
      <w:r>
        <w:rPr>
          <w:b/>
          <w:lang w:val="pt_PT" w:bidi="pt_PT"/>
        </w:rPr>
        <w:t>reconhecer</w:t>
      </w:r>
      <w:r>
        <w:rPr>
          <w:lang w:val="pt_PT" w:bidi="pt_PT"/>
        </w:rPr>
        <w:t xml:space="preserve">. Se você já traduziu essa frase em outro livro da Bíblia, use a mesma palavra que você usou lá.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Coríntios 16:19–24</w:t>
      </w:r>
      <w:r>
        <w:rPr>
          <w:lang w:val="pt_PT" w:bidi="pt_PT"/>
        </w:rPr>
      </w:r>
    </w:p>
    <w:p>
      <w:pPr>
        <w:pStyle w:val="Heading3"/>
      </w:pPr>
      <w:r>
        <w:rPr>
          <w:lang w:val="pt_PT" w:bidi="pt_PT"/>
        </w:rPr>
        <w:t>Ouvir e Sentir</w:t>
      </w:r>
    </w:p>
    <w:p>
      <w:pPr/>
      <w:r>
        <w:rPr>
          <w:lang w:val="pt_PT" w:bidi="pt_PT"/>
        </w:rPr>
      </w:r>
      <w:r>
        <w:rPr>
          <w:lang w:val="pt_PT" w:bidi="pt_PT"/>
        </w:rPr>
        <w:t>Nesta etapa, ouçam 1 Coríntios 16.19–24 e guardem em seus corações.</w:t>
      </w:r>
    </w:p>
    <w:p>
      <w:pPr/>
      <w:r>
        <w:rPr>
          <w:lang w:val="pt_PT" w:bidi="pt_PT"/>
        </w:rPr>
      </w:r>
      <w:r>
        <w:rPr>
          <w:lang w:val="pt_PT" w:bidi="pt_PT"/>
        </w:rPr>
        <w:t>Ouçam uma versão em áudio de 1 Coríntios 16.19–24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Coríntios 16.19–24 na tradução mais fácil de entender.</w:t>
      </w:r>
    </w:p>
    <w:p>
      <w:pPr/>
      <w:r>
        <w:rPr>
          <w:lang w:val="pt_PT" w:bidi="pt_PT"/>
        </w:rPr>
      </w:r>
      <w:r>
        <w:rPr>
          <w:lang w:val="pt_PT" w:bidi="pt_PT"/>
        </w:rPr>
        <w:t>Paulo agora termina a carta dele. Paulo envia saudações aos crentes em Corinto de alguns outros crentes. Isso significa que essas pessoas querem que Paulo diga aos coríntios que elas pensam neles e esperam que estejam bem.</w:t>
      </w:r>
    </w:p>
    <w:p>
      <w:pPr/>
      <w:r>
        <w:rPr>
          <w:lang w:val="pt_PT" w:bidi="pt_PT"/>
        </w:rPr>
      </w:r>
      <w:r>
        <w:rPr>
          <w:lang w:val="pt_PT" w:bidi="pt_PT"/>
        </w:rPr>
        <w:t>Parem aqui e, se vocês quiserem, façam esta atividade: peçam para três pessoas ficarem em lugares diferentes da sala. A pessoa em uma extremidade da sala quer dizer algo às pessoas do outro lado da sala. A pessoa em uma extremidade da sala diz à pessoa no meio para transmitir a mensagem. Pause este áudio aqui.</w:t>
      </w:r>
    </w:p>
    <w:p>
      <w:pPr/>
      <w:r>
        <w:rPr>
          <w:lang w:val="pt_PT" w:bidi="pt_PT"/>
        </w:rPr>
      </w:r>
      <w:r>
        <w:rPr>
          <w:lang w:val="pt_PT" w:bidi="pt_PT"/>
        </w:rPr>
        <w:t>Como nessa atividade, Paulo transmite uma mensagem dos crentes na Ásia para os crentes em Corinto.</w:t>
      </w:r>
    </w:p>
    <w:p>
      <w:pPr/>
      <w:r>
        <w:rPr>
          <w:lang w:val="pt_PT" w:bidi="pt_PT"/>
        </w:rPr>
      </w:r>
      <w:r>
        <w:rPr>
          <w:lang w:val="pt_PT" w:bidi="pt_PT"/>
        </w:rPr>
        <w:t>Primeiro, Paulo envia saudações dos crentes nas igrejas na Ásia. Ásia era o nome de uma área onde Paulo estava quando ele escreveu essa carta. A Ásia é parte do país que agora chamamos de Turquia.</w:t>
      </w:r>
    </w:p>
    <w:p>
      <w:pPr/>
      <w:r>
        <w:rPr>
          <w:lang w:val="pt_PT" w:bidi="pt_PT"/>
        </w:rPr>
      </w:r>
      <w:r>
        <w:rPr>
          <w:lang w:val="pt_PT" w:bidi="pt_PT"/>
        </w:rPr>
        <w:t>Vocês provavelmente conhecem algumas outras cartas que Paulo escreveu. Uma dessas cartas é para os crentes em Éfeso. Éfeso está na Ásia. Paulo provavelmente estava em Éfeso quando escreveu a sua carta aos coríntios. Na época de Paulo, levaria semanas para que alguém viajasse de Éfeso para Corinto. Há água entre Éfeso e Corinto, então as pessoas teriam que viajar parte do caminho de barco.</w:t>
      </w:r>
    </w:p>
    <w:p>
      <w:pPr/>
      <w:r>
        <w:rPr>
          <w:lang w:val="pt_PT" w:bidi="pt_PT"/>
        </w:rPr>
      </w:r>
      <w:r>
        <w:rPr>
          <w:lang w:val="pt_PT" w:bidi="pt_PT"/>
        </w:rPr>
        <w:t>Parem aqui e olhem para um mapa. Encontrem Corinto na Acaia, e Éfeso na Ásia, no mapa. Pause este áudio aqui.</w:t>
      </w:r>
    </w:p>
    <w:p>
      <w:pPr/>
      <w:r>
        <w:rPr>
          <w:lang w:val="pt_PT" w:bidi="pt_PT"/>
        </w:rPr>
      </w:r>
      <w:r>
        <w:rPr>
          <w:lang w:val="pt_PT" w:bidi="pt_PT"/>
        </w:rPr>
        <w:t>Então Paulo menciona dois crentes em particular, Áquila e Priscila. No livro de Atos, ouvimos que, quando Paulo veio pela primeira vez para Corinto, ele encontrou um marido e uma esposa judeus, Áquila e Priscila. Essas são as mesmas pessoas. Áquila e Priscila também eram seguidores de Jesus. Paulo e Áquila tinham o mesmo trabalho — ambos faziam tendas para ganhar a vida. E então, eles começaram a ficar juntos e trabalhar juntos. Áquila e Priscila agora provavelmente estão com Paulo em Éfeso. Os crentes em Corinto conhecem Áquila e Priscila muito bem. Áquila e Priscila querem que Paulo diga aos crentes em Corinto que Áquila e Priscila estão pensando nos crentes e que eles esperam muito que os crentes estejam bem. Um grupo de crentes muitas vezes se reúne na casa de Áquila e Priscila. Todos esses crentes querem dizer aos crentes em Corinto que estão pensando neles.</w:t>
      </w:r>
    </w:p>
    <w:p>
      <w:pPr/>
      <w:r>
        <w:rPr>
          <w:lang w:val="pt_PT" w:bidi="pt_PT"/>
        </w:rPr>
      </w:r>
      <w:r>
        <w:rPr>
          <w:lang w:val="pt_PT" w:bidi="pt_PT"/>
        </w:rPr>
        <w:t>Parem aqui e discutam: em sua língua, como vocês transmitem saudações de uma pessoa para outra? O que é o mais natural de falar se uma pessoa pediu a vocês para dizerem a outra pessoa que ela está se lembrando dessa pessoa, e que espera que essa pessoa esteja bem? Pause este áudio aqui.</w:t>
      </w:r>
    </w:p>
    <w:p>
      <w:pPr/>
      <w:r>
        <w:rPr>
          <w:lang w:val="pt_PT" w:bidi="pt_PT"/>
        </w:rPr>
      </w:r>
      <w:r>
        <w:rPr>
          <w:lang w:val="pt_PT" w:bidi="pt_PT"/>
        </w:rPr>
        <w:t>Paulo então diz que todos os irmãos e irmãs enviam saudações. Isso quer dizer todas essas pessoas que Paulo acabou de mencionar em conjunto. Paulo provavelmente havia contado aos crentes em Éfeso sobre os problemas na igreja em Corinto. As pessoas em Éfeso provavelmente oraram pelas pessoas em Corinto. Mesmo que todas essas pessoas estivessem muito longe umas das outras, elas eram todas parte da mesma família de Cristo. As pessoas em Éfeso eram todas irmãs e irmãos das pessoas em Corinto, porque todas elas pertenciam a Jesus, e os efésios se importavam muito com os coríntios.</w:t>
      </w:r>
    </w:p>
    <w:p>
      <w:pPr/>
      <w:r>
        <w:rPr>
          <w:lang w:val="pt_PT" w:bidi="pt_PT"/>
        </w:rPr>
      </w:r>
      <w:r>
        <w:rPr>
          <w:lang w:val="pt_PT" w:bidi="pt_PT"/>
        </w:rPr>
        <w:t>Paulo diz aos crentes em Corinto que eles devem cumprimentar uns aos outros com um beijo santo. Na época de Paulo, um beijo na bochecha de outra pessoa era uma maneira normal de mostrar a um membro da família que você amava e respeitava essa pessoa. Os crentes são irmãos e irmãs espirituais e, portanto, os crentes começaram a cumprimentar uns aos outros como membros da família. Paulo chama esse beijo de santo, porque é um sinal de respeito e amor entre o povo santo de Deus.</w:t>
      </w:r>
    </w:p>
    <w:p>
      <w:pPr/>
      <w:r>
        <w:rPr>
          <w:lang w:val="pt_PT" w:bidi="pt_PT"/>
        </w:rPr>
      </w:r>
      <w:r>
        <w:rPr>
          <w:lang w:val="pt_PT" w:bidi="pt_PT"/>
        </w:rPr>
        <w:t>Parem aqui e discutam: em sua comunidade, qual é uma maneira respeitosa e amorosa de cumprimentar outras pessoas? Como homens e mulheres se cumprimentam com respeito e amor? Pause este áudio aqui.</w:t>
      </w:r>
    </w:p>
    <w:p>
      <w:pPr/>
      <w:r>
        <w:rPr>
          <w:lang w:val="pt_PT" w:bidi="pt_PT"/>
        </w:rPr>
      </w:r>
      <w:r>
        <w:rPr>
          <w:lang w:val="pt_PT" w:bidi="pt_PT"/>
        </w:rPr>
        <w:t>Então, Paulo diz que ele mesmo envia sua própria saudação. Paulo mesmo está escrevendo essa parte. Na maior parte do tempo que Paulo esteve falando, outra pessoa o ouvia e escrevia tudo o que ele dizia. Era assim que as pessoas normalmente escreviam cartas naquela época. Mas aqui, no final, o próprio Paulo pega a caneta e escreve a sua própria saudação.</w:t>
      </w:r>
    </w:p>
    <w:p>
      <w:pPr/>
      <w:r>
        <w:rPr>
          <w:lang w:val="pt_PT" w:bidi="pt_PT"/>
        </w:rPr>
      </w:r>
      <w:r>
        <w:rPr>
          <w:lang w:val="pt_PT" w:bidi="pt_PT"/>
        </w:rPr>
        <w:t>Paulo acrescenta algo incomum ao final da carta. Paulo então diz que quer que qualquer um que não ame o Senhor seja amaldiçoado. É muito grave que alguém não ame o Senhor, que essas pessoas merecem que Deus as puna. Talvez Paulo esteja pensando em todos os problemas na igreja de Corinto quando ele diz isso.</w:t>
      </w:r>
    </w:p>
    <w:p>
      <w:pPr/>
      <w:r>
        <w:rPr>
          <w:lang w:val="pt_PT" w:bidi="pt_PT"/>
        </w:rPr>
      </w:r>
      <w:r>
        <w:rPr>
          <w:lang w:val="pt_PT" w:bidi="pt_PT"/>
        </w:rPr>
        <w:t>Então Paulo acrescenta uma oração. Paulo ora para que Jesus volte rapidamente. Algumas traduções podem usar a palavra "maranata" aqui. Essa é uma palavra da língua aramaica, a língua que muitos do povo judeu falavam naquela época. Paulo está escrevendo sua carta na língua grega, mas aqui ele está usando uma palavra em aramaico. Essa palavra significa: "Senhor, volte em breve!"</w:t>
      </w:r>
    </w:p>
    <w:p>
      <w:pPr/>
      <w:r>
        <w:rPr>
          <w:lang w:val="pt_PT" w:bidi="pt_PT"/>
        </w:rPr>
      </w:r>
      <w:r>
        <w:rPr>
          <w:lang w:val="pt_PT" w:bidi="pt_PT"/>
        </w:rPr>
        <w:t>Paulo termina orando pelas pessoas em Corinto. Paulo ora para que o Senhor Jesus dê graça aos crentes. Quando Deus nos dá graça, significa que Deus é bom e gentil conosco, mesmo que não mereçamos. No início da carta de Paulo, ele também orou pela mesma coisa.</w:t>
      </w:r>
    </w:p>
    <w:p>
      <w:pPr/>
      <w:r>
        <w:rPr>
          <w:lang w:val="pt_PT" w:bidi="pt_PT"/>
        </w:rPr>
      </w:r>
      <w:r>
        <w:rPr>
          <w:lang w:val="pt_PT" w:bidi="pt_PT"/>
        </w:rPr>
        <w:t>Paulo então diz que ele ama todos os crentes em Corinto. Paulo ama os crentes porque eles acreditam em Cristo Jesus, assim como ele faz.</w:t>
      </w:r>
    </w:p>
    <w:p>
      <w:pPr/>
      <w:r>
        <w:rPr>
          <w:lang w:val="pt_PT" w:bidi="pt_PT"/>
        </w:rPr>
      </w:r>
      <w:r>
        <w:rPr>
          <w:lang w:val="pt_PT" w:bidi="pt_PT"/>
        </w:rPr>
        <w:t xml:space="preserve">Esse é o fim dessa carta de Paulo para os crentes em Corinto. Esperamos que os crentes em Corinto tenham aprendido muito com isso. Nos perguntamos o que </w:t>
      </w:r>
      <w:r>
        <w:rPr>
          <w:b/>
          <w:lang w:val="pt_PT" w:bidi="pt_PT"/>
        </w:rPr>
        <w:t>sua</w:t>
      </w:r>
      <w:r>
        <w:rPr>
          <w:lang w:val="pt_PT" w:bidi="pt_PT"/>
        </w:rPr>
        <w:t xml:space="preserve"> igreja aprendeu com essa carta?</w:t>
      </w:r>
    </w:p>
    <w:p>
      <w:pPr/>
      <w:r>
        <w:rPr>
          <w:lang w:val="pt_PT" w:bidi="pt_PT"/>
        </w:rPr>
      </w:r>
      <w:r>
        <w:rPr>
          <w:lang w:val="pt_PT" w:bidi="pt_PT"/>
        </w:rPr>
        <w:t>Parem aqui e discutam: vocês podem contar algumas coisas dessa carta que se lembram, e que são muito importantes para vocês ou para sua igreja?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Coríntios 16.19–24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Esta passagem tem uma parte.</w:t>
      </w:r>
    </w:p>
    <w:p>
      <w:pPr/>
      <w:r>
        <w:rPr>
          <w:lang w:val="pt_PT" w:bidi="pt_PT"/>
        </w:rPr>
      </w:r>
      <w:r>
        <w:rPr>
          <w:b/>
          <w:lang w:val="pt_PT" w:bidi="pt_PT"/>
        </w:rPr>
        <w:t>Nessa parte:</w:t>
      </w:r>
      <w:r>
        <w:rPr>
          <w:lang w:val="pt_PT" w:bidi="pt_PT"/>
        </w:rPr>
        <w:t xml:space="preserve"> Paulo termina sua carta e envia algumas saudações de outros crentes.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em Corinto que estão ouvindo a mensagem de Paulo</w:t>
      </w:r>
    </w:p>
    <w:p>
      <w:pPr>
        <w:pStyle w:val="ListBullet"/>
        <w:spacing w:line="240" w:lineRule="auto"/>
        <w:ind w:left="720"/>
      </w:pPr>
      <w:r>
        <w:rPr>
          <w:lang w:val="pt_PT" w:bidi="pt_PT"/>
        </w:rPr>
      </w:r>
      <w:r>
        <w:rPr>
          <w:lang w:val="pt_PT" w:bidi="pt_PT"/>
        </w:rPr>
        <w:t>Os crentes nas igrejas da Ásia</w:t>
      </w:r>
    </w:p>
    <w:p>
      <w:pPr>
        <w:pStyle w:val="ListBullet"/>
        <w:spacing w:line="240" w:lineRule="auto"/>
        <w:ind w:left="720"/>
      </w:pPr>
      <w:r>
        <w:rPr>
          <w:lang w:val="pt_PT" w:bidi="pt_PT"/>
        </w:rPr>
      </w:r>
      <w:r>
        <w:rPr>
          <w:lang w:val="pt_PT" w:bidi="pt_PT"/>
        </w:rPr>
        <w:t>Áquila e Priscila</w:t>
      </w:r>
    </w:p>
    <w:p>
      <w:pPr>
        <w:pStyle w:val="ListBullet"/>
        <w:spacing w:line="240" w:lineRule="auto"/>
        <w:ind w:left="720"/>
      </w:pPr>
      <w:r>
        <w:rPr>
          <w:lang w:val="pt_PT" w:bidi="pt_PT"/>
        </w:rPr>
      </w:r>
      <w:r>
        <w:rPr>
          <w:lang w:val="pt_PT" w:bidi="pt_PT"/>
        </w:rPr>
        <w:t>Crentes da igreja que se reúne na casa de Áquila e Priscila</w:t>
      </w:r>
    </w:p>
    <w:p>
      <w:pPr>
        <w:pStyle w:val="ListBullet"/>
        <w:spacing w:line="240" w:lineRule="auto"/>
        <w:ind w:left="720"/>
      </w:pPr>
      <w:r>
        <w:rPr>
          <w:lang w:val="pt_PT" w:bidi="pt_PT"/>
        </w:rPr>
      </w:r>
      <w:r>
        <w:rPr>
          <w:lang w:val="pt_PT" w:bidi="pt_PT"/>
        </w:rPr>
        <w:t>E o Senhor Jesus</w:t>
      </w:r>
    </w:p>
    <w:p>
      <w:pPr/>
      <w:r>
        <w:rPr>
          <w:lang w:val="pt_PT" w:bidi="pt_PT"/>
        </w:rPr>
      </w:r>
      <w:r>
        <w:rPr>
          <w:lang w:val="pt_PT" w:bidi="pt_PT"/>
        </w:rPr>
        <w:t>Paulo envia saudações dos crentes das igrejas da Ásia.</w:t>
      </w:r>
    </w:p>
    <w:p>
      <w:pPr/>
      <w:r>
        <w:rPr>
          <w:lang w:val="pt_PT" w:bidi="pt_PT"/>
        </w:rPr>
      </w:r>
      <w:r>
        <w:rPr>
          <w:lang w:val="pt_PT" w:bidi="pt_PT"/>
        </w:rPr>
        <w:t>Paulo diz que Áquila e Priscila saúdam os crentes em Corinto de forma muito calorosa ou intensa. Áquila e Priscila amam muito os crentes em Corinto. Áquila e Priscila realmente esperam que os crentes fiquem bem. A razão de Áquila e Priscila saudarem os crentes é que todos eles acreditam no mesmo Senhor — Jesus.</w:t>
      </w:r>
    </w:p>
    <w:p>
      <w:pPr/>
      <w:r>
        <w:rPr>
          <w:lang w:val="pt_PT" w:bidi="pt_PT"/>
        </w:rPr>
      </w:r>
      <w:r>
        <w:rPr>
          <w:lang w:val="pt_PT" w:bidi="pt_PT"/>
        </w:rPr>
        <w:t>Áquila e Priscila eram marido e esposa. Áquila e Priscila eram crentes judeus que estavam com Paulo. As pessoas em Corinto conheciam Áquila e Priscila muito bem, mas esta é a primeira vez que Paulo menciona os nomes de Áquila e Priscila nessa carta.</w:t>
      </w:r>
    </w:p>
    <w:p>
      <w:pPr/>
      <w:r>
        <w:rPr>
          <w:lang w:val="pt_PT" w:bidi="pt_PT"/>
        </w:rPr>
      </w:r>
      <w:r>
        <w:rPr>
          <w:lang w:val="pt_PT" w:bidi="pt_PT"/>
        </w:rPr>
        <w:t>Parem aqui e discutam: como vocês falarão sobre Áquila e Priscila nessa passagem? Pause este áudio aqui.</w:t>
      </w:r>
    </w:p>
    <w:p>
      <w:pPr/>
      <w:r>
        <w:rPr>
          <w:lang w:val="pt_PT" w:bidi="pt_PT"/>
        </w:rPr>
      </w:r>
      <w:r>
        <w:rPr>
          <w:lang w:val="pt_PT" w:bidi="pt_PT"/>
        </w:rPr>
        <w:t>Outros crentes também saúdam as pessoas em Corinto.</w:t>
      </w:r>
    </w:p>
    <w:p>
      <w:pPr>
        <w:pStyle w:val="ListBullet"/>
        <w:spacing w:line="240" w:lineRule="auto"/>
        <w:ind w:left="720"/>
      </w:pPr>
      <w:r>
        <w:rPr>
          <w:lang w:val="pt_PT" w:bidi="pt_PT"/>
        </w:rPr>
      </w:r>
      <w:r>
        <w:rPr>
          <w:lang w:val="pt_PT" w:bidi="pt_PT"/>
        </w:rPr>
        <w:t>Parem aqui e, se vocês quiserem, façam essa atividade: dividam-se em grupos e encenem todo o processo de Paulo escrevendo a carta e enviando-a para Corinto. No meio do ambiente, Paulo está escrevendo sua carta. Paulo não está escrevendo a carta ele mesmo, mas está falando, e outra pessoa está escrevendo tudo o que ele diz. De um lado de Paulo estão os crentes da Ásia. Do outro lado, um pouco mais distantes, estão os crentes em Corinto. Agora, quando Paulo está quase terminando de escrever (ou falar) a carta, Áquila e Priscila e outros crentes da Ásia vêm até ele e falam com ele. Esses crentes pedem a Paulo para dizer aos crentes em Corinto que eles estão pensando neles.</w:t>
      </w:r>
    </w:p>
    <w:p>
      <w:pPr>
        <w:pStyle w:val="ListBullet"/>
        <w:spacing w:line="240" w:lineRule="auto"/>
        <w:ind w:left="720"/>
      </w:pPr>
      <w:r>
        <w:rPr>
          <w:lang w:val="pt_PT" w:bidi="pt_PT"/>
        </w:rPr>
      </w:r>
      <w:r>
        <w:rPr>
          <w:lang w:val="pt_PT" w:bidi="pt_PT"/>
        </w:rPr>
        <w:t>Quando Paulo terminou de escrever a carta, ele a entrega a alguém que a levará a Corinto. Pode até ser a mesma pessoa que escreveu a carta. Essa pessoa então viaja até Corinto. A jornada teria levado algumas semanas. Vocês podem encenar que, quando essa pessoa chegar a Corinto, ela dirá aos crentes ali que tem uma carta de Paulo. Vocês podem encenar que todos os crentes estão dizendo uns aos outros que há uma carta de Paulo, e que eles devem vir ouvi-la. Quando os crentes estão todos juntos, todos eles se sentam e ouvem alguém que lê a carta para eles. A mesma pessoa que trouxe a carta aos crentes provavelmente foi a pessoa que leu a carta para eles. Pausem essa gravação aqui e façam essa atividade.</w:t>
      </w:r>
    </w:p>
    <w:p>
      <w:pPr/>
      <w:r>
        <w:rPr>
          <w:lang w:val="pt_PT" w:bidi="pt_PT"/>
        </w:rPr>
      </w:r>
      <w:r>
        <w:rPr>
          <w:lang w:val="pt_PT" w:bidi="pt_PT"/>
        </w:rPr>
        <w:t>Paulo diz aos crentes em Corinto para saudarem uns aos outros com amor e respeito. Esse é o fim dessa carta. Durante todo esse tempo, os crentes estavam sentados e ouvindo alguém ler toda essa carta para eles. Repetidas vezes, os crentes ouviram Paulo dizer que eles deveriam amar uns aos outros, que não deveriam formar grupos separados e que não deveriam ser orgulhosos. Os crentes não deveriam pensar apenas no que era bom para eles, mas também no que era bom para outras pessoas. Agora, depois de ouvir essa carta, é hora de os crentes se levantarem, se voltarem uns para os outros e dizerem uns aos outros que se amam e se respeitam! Que momento emocionante isso deve ter sido na igreja!</w:t>
      </w:r>
    </w:p>
    <w:p>
      <w:pPr/>
      <w:r>
        <w:rPr>
          <w:lang w:val="pt_PT" w:bidi="pt_PT"/>
        </w:rPr>
      </w:r>
      <w:r>
        <w:rPr>
          <w:lang w:val="pt_PT" w:bidi="pt_PT"/>
        </w:rPr>
        <w:t>Parem aqui e façam essa atividade: caminhem e saúdem cada membro de seu grupo com amor e respeito! Talvez vocês possam dizer uns aos outros o quão felizes estão por esses serem seus irmãos e irmãs, porque todos vocês pertencem a Cristo.</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Coríntios 16.19–24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uma parte.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em Corinto que estão ouvindo a mensagem de Paulo</w:t>
      </w:r>
    </w:p>
    <w:p>
      <w:pPr>
        <w:pStyle w:val="ListBullet"/>
        <w:spacing w:line="240" w:lineRule="auto"/>
        <w:ind w:left="720"/>
      </w:pPr>
      <w:r>
        <w:rPr>
          <w:lang w:val="pt_PT" w:bidi="pt_PT"/>
        </w:rPr>
      </w:r>
      <w:r>
        <w:rPr>
          <w:lang w:val="pt_PT" w:bidi="pt_PT"/>
        </w:rPr>
        <w:t>Os crentes nas igrejas da Ásia</w:t>
      </w:r>
    </w:p>
    <w:p>
      <w:pPr>
        <w:pStyle w:val="ListBullet"/>
        <w:spacing w:line="240" w:lineRule="auto"/>
        <w:ind w:left="720"/>
      </w:pPr>
      <w:r>
        <w:rPr>
          <w:lang w:val="pt_PT" w:bidi="pt_PT"/>
        </w:rPr>
      </w:r>
      <w:r>
        <w:rPr>
          <w:lang w:val="pt_PT" w:bidi="pt_PT"/>
        </w:rPr>
        <w:t>Áquila e Priscila</w:t>
      </w:r>
    </w:p>
    <w:p>
      <w:pPr>
        <w:pStyle w:val="ListBullet"/>
        <w:spacing w:line="240" w:lineRule="auto"/>
        <w:ind w:left="720"/>
      </w:pPr>
      <w:r>
        <w:rPr>
          <w:lang w:val="pt_PT" w:bidi="pt_PT"/>
        </w:rPr>
      </w:r>
      <w:r>
        <w:rPr>
          <w:lang w:val="pt_PT" w:bidi="pt_PT"/>
        </w:rPr>
        <w:t>Crentes da igreja que se reúne na casa de Áquila e Priscila</w:t>
      </w:r>
    </w:p>
    <w:p>
      <w:pPr>
        <w:pStyle w:val="ListBullet"/>
        <w:spacing w:line="240" w:lineRule="auto"/>
        <w:ind w:left="720"/>
      </w:pPr>
      <w:r>
        <w:rPr>
          <w:lang w:val="pt_PT" w:bidi="pt_PT"/>
        </w:rPr>
      </w:r>
      <w:r>
        <w:rPr>
          <w:lang w:val="pt_PT" w:bidi="pt_PT"/>
        </w:rPr>
        <w:t>E o Senhor Jesus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que Paulo diz aos crentes em Corinto que os crentes da Ásia enviam saudações aos coríntios. Áquila e Priscila também querem que as pessoas em Corinto saibam que Áquila e Priscila amam os crentes, porque todos eles acreditam no Senhor. Os crentes que se encontram na casa de Áquila e Priscila também enviam saudações. Todas essas pessoas enviam saudações porque todas são como irmãos e irmãs dos coríntios.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crentes da Ásia: “O que vocês estão sentindo ou pensando?” As pessoas podem responder coisas como:</w:t>
      </w:r>
    </w:p>
    <w:p>
      <w:pPr>
        <w:pStyle w:val="ListBullet"/>
        <w:spacing w:line="240" w:lineRule="auto"/>
        <w:ind w:left="720"/>
      </w:pPr>
      <w:r>
        <w:rPr>
          <w:lang w:val="pt_PT" w:bidi="pt_PT"/>
        </w:rPr>
      </w:r>
      <w:r>
        <w:rPr>
          <w:lang w:val="pt_PT" w:bidi="pt_PT"/>
        </w:rPr>
        <w:t>Pergunte aos crentes em Corinto: “O que vocês estão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que Paulo diz aos crentes em Corinto que eles devem saudar uns aos outros com amor e respeito. O próprio Paulo escreve uma saudação final. Se alguém não ama o Senhor, Deus deve puni-lo. Que o Senhor volte em breve!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crentes em Corinto: “O que vocês estão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que Paulo ora para que o Senhor seja bom e gentil com os crentes em Corinto. Paulo ama todos os crentes em Corinto. Paulo ama os crentes porque eles acreditam em Cristo Jesus, assim como ele faz.</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Coríntios 16.19–24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As </w:t>
      </w:r>
      <w:r>
        <w:rPr>
          <w:b/>
          <w:lang w:val="pt_PT" w:bidi="pt_PT"/>
        </w:rPr>
        <w:t>igrejas</w:t>
      </w:r>
      <w:r>
        <w:rPr>
          <w:lang w:val="pt_PT" w:bidi="pt_PT"/>
        </w:rPr>
        <w:t xml:space="preserve"> da Ásia enviam saudações aos crentes em Corinto. As igrejas são os grupos de crentes da Ásia. Usem a mesma palavra para igreja que vocês usaram em passagens anteriores. A palavra </w:t>
      </w:r>
      <w:r>
        <w:rPr>
          <w:lang w:val="pt_PT" w:bidi="pt_PT"/>
        </w:rPr>
        <w:t>igreja</w:t>
      </w:r>
      <w:r>
        <w:rPr>
          <w:lang w:val="pt_PT" w:bidi="pt_PT"/>
        </w:rPr>
        <w:t xml:space="preserve"> está no Glossário Mestre.</w:t>
      </w:r>
    </w:p>
    <w:p>
      <w:pPr/>
      <w:r>
        <w:rPr>
          <w:lang w:val="pt_PT" w:bidi="pt_PT"/>
        </w:rPr>
      </w:r>
      <w:r>
        <w:rPr>
          <w:lang w:val="pt_PT" w:bidi="pt_PT"/>
        </w:rPr>
        <w:t xml:space="preserve">Áquila e Priscila saúdam os crentes no </w:t>
      </w:r>
      <w:r>
        <w:rPr>
          <w:b/>
          <w:lang w:val="pt_PT" w:bidi="pt_PT"/>
        </w:rPr>
        <w:t>Senhor</w:t>
      </w:r>
      <w:r>
        <w:rPr>
          <w:lang w:val="pt_PT" w:bidi="pt_PT"/>
        </w:rPr>
        <w:t xml:space="preserve">. O Senhor se refere a Jesus Cristo. Os cristãos chamam Jesus de Senhor porque ele é seu mestre. Use a mesma palavra que você usou em passagens anteriores. A palavra </w:t>
      </w:r>
      <w:r>
        <w:rPr>
          <w:lang w:val="pt_PT" w:bidi="pt_PT"/>
        </w:rPr>
        <w:t>Senhor</w:t>
      </w:r>
      <w:r>
        <w:rPr>
          <w:lang w:val="pt_PT" w:bidi="pt_PT"/>
        </w:rPr>
        <w:t xml:space="preserve"> está no Glossário Mestre.</w:t>
      </w:r>
    </w:p>
    <w:p>
      <w:pPr/>
      <w:r>
        <w:rPr>
          <w:lang w:val="pt_PT" w:bidi="pt_PT"/>
        </w:rPr>
      </w:r>
      <w:r>
        <w:rPr>
          <w:lang w:val="pt_PT" w:bidi="pt_PT"/>
        </w:rPr>
        <w:t xml:space="preserve">Os crentes deveriam beijar uns aos outros com um beijo </w:t>
      </w:r>
      <w:r>
        <w:rPr>
          <w:b/>
          <w:lang w:val="pt_PT" w:bidi="pt_PT"/>
        </w:rPr>
        <w:t>santo</w:t>
      </w:r>
      <w:r>
        <w:rPr>
          <w:lang w:val="pt_PT" w:bidi="pt_PT"/>
        </w:rPr>
        <w:t xml:space="preserve">. As pessoas deveriam saudar outros crentes com respeito e com amor porque eles são santos. Os crentes são santos porque são separados de todas as outras pessoas. Os crentes pertencem a Deus, que é completamente bom, completamente puro, poderoso e majestoso. Usem a mesma palavra para santo que vocês usaram em outras passagens. A palavra </w:t>
      </w:r>
      <w:r>
        <w:rPr>
          <w:lang w:val="pt_PT" w:bidi="pt_PT"/>
        </w:rPr>
        <w:t>santo</w:t>
      </w:r>
      <w:r>
        <w:rPr>
          <w:lang w:val="pt_PT" w:bidi="pt_PT"/>
        </w:rPr>
        <w:t xml:space="preserve"> está no Glossário Mestre.</w:t>
      </w:r>
    </w:p>
    <w:p>
      <w:pPr/>
      <w:r>
        <w:rPr>
          <w:lang w:val="pt_PT" w:bidi="pt_PT"/>
        </w:rPr>
      </w:r>
      <w:r>
        <w:rPr>
          <w:lang w:val="pt_PT" w:bidi="pt_PT"/>
        </w:rPr>
        <w:t>Parem aqui e discutam: como vocês, em seu idioma, diriam que as pessoas têm que cumprimentar umas às outras com respeito e amor, porque são santas? Pause este áudio aqui.</w:t>
      </w:r>
    </w:p>
    <w:p>
      <w:pPr/>
      <w:r>
        <w:rPr>
          <w:lang w:val="pt_PT" w:bidi="pt_PT"/>
        </w:rPr>
      </w:r>
      <w:r>
        <w:rPr>
          <w:lang w:val="pt_PT" w:bidi="pt_PT"/>
        </w:rPr>
        <w:t xml:space="preserve">Paulo diz que Deus deve </w:t>
      </w:r>
      <w:r>
        <w:rPr>
          <w:b/>
          <w:lang w:val="pt_PT" w:bidi="pt_PT"/>
        </w:rPr>
        <w:t>amaldiçoar</w:t>
      </w:r>
      <w:r>
        <w:rPr>
          <w:lang w:val="pt_PT" w:bidi="pt_PT"/>
        </w:rPr>
        <w:t xml:space="preserve"> qualquer um que não ame o Senhor. Se você amaldiçoar alguém, você espera que algo ruim aconteça com essa pessoa. Quando Deus amaldiçoa as pessoas, Deus as pune. A palavra </w:t>
      </w:r>
      <w:r>
        <w:rPr>
          <w:lang w:val="pt_PT" w:bidi="pt_PT"/>
        </w:rPr>
        <w:t>amaldiçoar</w:t>
      </w:r>
      <w:r>
        <w:rPr>
          <w:lang w:val="pt_PT" w:bidi="pt_PT"/>
        </w:rPr>
        <w:t xml:space="preserve"> está no Glossário Mestre.</w:t>
      </w:r>
    </w:p>
    <w:p>
      <w:pPr/>
      <w:r>
        <w:rPr>
          <w:lang w:val="pt_PT" w:bidi="pt_PT"/>
        </w:rPr>
      </w:r>
      <w:r>
        <w:rPr>
          <w:lang w:val="pt_PT" w:bidi="pt_PT"/>
        </w:rPr>
        <w:t>Parem aqui e discutam: como vocês dirão em sua tradução que qualquer um que não ame o Senhor deve ser amaldiçoado? Pause este áudio aqui.</w:t>
      </w:r>
    </w:p>
    <w:p>
      <w:pPr/>
      <w:r>
        <w:rPr>
          <w:lang w:val="pt_PT" w:bidi="pt_PT"/>
        </w:rPr>
      </w:r>
      <w:r>
        <w:rPr>
          <w:lang w:val="pt_PT" w:bidi="pt_PT"/>
        </w:rPr>
        <w:t xml:space="preserve">Paulo ora para que nosso </w:t>
      </w:r>
      <w:r>
        <w:rPr>
          <w:b/>
          <w:lang w:val="pt_PT" w:bidi="pt_PT"/>
        </w:rPr>
        <w:t>Senhor venha</w:t>
      </w:r>
      <w:r>
        <w:rPr>
          <w:lang w:val="pt_PT" w:bidi="pt_PT"/>
        </w:rPr>
        <w:t>. Paulo está orando para que o Senhor Jesus volte à terra e comece a reinar como rei para sempre. Paulo chama o Senhor de “nosso Senhor”, porque Jesus é o Senhor de todos os crentes.</w:t>
      </w:r>
    </w:p>
    <w:p>
      <w:pPr/>
      <w:r>
        <w:rPr>
          <w:lang w:val="pt_PT" w:bidi="pt_PT"/>
        </w:rPr>
      </w:r>
      <w:r>
        <w:rPr>
          <w:lang w:val="pt_PT" w:bidi="pt_PT"/>
        </w:rPr>
        <w:t>Parem aqui e discutam como vocês dirão em sua tradução que Paulo ora para que nosso Senhor venha.</w:t>
      </w:r>
    </w:p>
    <w:p>
      <w:pPr/>
      <w:r>
        <w:rPr>
          <w:lang w:val="pt_PT" w:bidi="pt_PT"/>
        </w:rPr>
      </w:r>
      <w:r>
        <w:rPr>
          <w:lang w:val="pt_PT" w:bidi="pt_PT"/>
        </w:rPr>
        <w:t xml:space="preserve">Paulo ora para que a </w:t>
      </w:r>
      <w:r>
        <w:rPr>
          <w:b/>
          <w:lang w:val="pt_PT" w:bidi="pt_PT"/>
        </w:rPr>
        <w:t>graça</w:t>
      </w:r>
      <w:r>
        <w:rPr>
          <w:lang w:val="pt_PT" w:bidi="pt_PT"/>
        </w:rPr>
        <w:t xml:space="preserve"> do Senhor Jesus esteja com os crentes. Quando alguém nos mostra graça, essa pessoa faz algo bom por nós, ou nos dá algo bom que não merecemos. Deus mostra graça às pessoas quando Deus perdoa essas pessoas por seus pecados e as torna seus filhos. Paulo ora para que o Senhor faça o bem aos crentes, mesmo que eles não mereçam isso. Usem a mesma palavra para graça que vocês usaram em passagens anteriores. A palavra </w:t>
      </w:r>
      <w:r>
        <w:rPr>
          <w:lang w:val="pt_PT" w:bidi="pt_PT"/>
        </w:rPr>
        <w:t>graça</w:t>
      </w:r>
      <w:r>
        <w:rPr>
          <w:lang w:val="pt_PT" w:bidi="pt_PT"/>
        </w:rPr>
        <w:t xml:space="preserve"> está no Glossário Mestre.</w:t>
      </w:r>
    </w:p>
    <w:p>
      <w:pPr/>
      <w:r>
        <w:rPr>
          <w:lang w:val="pt_PT" w:bidi="pt_PT"/>
        </w:rPr>
      </w:r>
      <w:r>
        <w:rPr>
          <w:lang w:val="pt_PT" w:bidi="pt_PT"/>
        </w:rPr>
        <w:t xml:space="preserve">Paulo </w:t>
      </w:r>
      <w:r>
        <w:rPr>
          <w:b/>
          <w:lang w:val="pt_PT" w:bidi="pt_PT"/>
        </w:rPr>
        <w:t>ama</w:t>
      </w:r>
      <w:r>
        <w:rPr>
          <w:lang w:val="pt_PT" w:bidi="pt_PT"/>
        </w:rPr>
        <w:t xml:space="preserve"> todos os crentes em Corinto em </w:t>
      </w:r>
      <w:r>
        <w:rPr>
          <w:b/>
          <w:lang w:val="pt_PT" w:bidi="pt_PT"/>
        </w:rPr>
        <w:t>Cristo</w:t>
      </w:r>
      <w:r>
        <w:rPr>
          <w:lang w:val="pt_PT" w:bidi="pt_PT"/>
        </w:rPr>
        <w:t xml:space="preserve"> Jesus. Paulo não ama os crentes porque eles são pessoas agradáveis, ou porque foram gentis com ele, mas ele os ama porque todos pertencem a Cristo Jesus. Usem as mesmas palavras para amor e para Cristo que vocês usaram em passagens anteriores. A palavra </w:t>
      </w:r>
      <w:r>
        <w:rPr>
          <w:lang w:val="pt_PT" w:bidi="pt_PT"/>
        </w:rPr>
        <w:t>Cristo</w:t>
      </w:r>
      <w:r>
        <w:rPr>
          <w:lang w:val="pt_PT" w:bidi="pt_PT"/>
        </w:rPr>
        <w:t xml:space="preserve"> está no Glossário Mestre.</w:t>
      </w:r>
    </w:p>
    <w:p>
      <w:pPr/>
      <w:r>
        <w:rPr>
          <w:lang w:val="pt_PT" w:bidi="pt_PT"/>
        </w:rPr>
      </w:r>
      <w:r>
        <w:rPr>
          <w:lang w:val="pt_PT" w:bidi="pt_PT"/>
        </w:rPr>
        <w:t>Parem aqui e discutam como vocês dirão que Paulo ama os crentes em Cristo Jesus.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